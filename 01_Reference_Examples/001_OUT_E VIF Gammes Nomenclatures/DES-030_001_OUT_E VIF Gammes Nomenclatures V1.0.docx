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DE4C" w14:textId="77777777" w:rsidR="002769F7" w:rsidRPr="004F3FEE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5B63046A" w14:textId="77777777" w:rsidR="00941EF9" w:rsidRPr="004F3FEE" w:rsidRDefault="00E57C6B">
          <w:pPr>
            <w:pStyle w:val="Title-Major"/>
          </w:pPr>
          <w:r w:rsidRPr="004F3FEE">
            <w:t>DES-030A</w:t>
          </w:r>
          <w:r w:rsidR="00F43BB6" w:rsidRPr="004F3FEE">
            <w:t xml:space="preserve"> </w:t>
          </w:r>
          <w:r w:rsidR="007355F8" w:rsidRPr="004F3FEE">
            <w:t>ION Interface Promotion Guide</w:t>
          </w:r>
        </w:p>
      </w:sdtContent>
    </w:sdt>
    <w:p w14:paraId="10764CFC" w14:textId="78B65512" w:rsidR="001E2FF9" w:rsidRPr="004F3FEE" w:rsidRDefault="00E66FBE" w:rsidP="00E66FBE">
      <w:pPr>
        <w:pStyle w:val="BodyText"/>
        <w:rPr>
          <w:color w:val="13A3F7"/>
          <w:sz w:val="48"/>
        </w:rPr>
      </w:pPr>
      <w:r w:rsidRPr="004F3FEE">
        <w:rPr>
          <w:rStyle w:val="HighlightedVariable"/>
          <w:sz w:val="48"/>
        </w:rPr>
        <w:t xml:space="preserve">Interface </w:t>
      </w:r>
      <w:r w:rsidR="00323A72" w:rsidRPr="004F3FEE">
        <w:rPr>
          <w:color w:val="13A3F7"/>
          <w:sz w:val="48"/>
        </w:rPr>
        <w:t>VIF Gammes Nomenclatures</w:t>
      </w:r>
    </w:p>
    <w:p w14:paraId="683B47B5" w14:textId="1EA67CBE" w:rsidR="00EE7804" w:rsidRPr="004F3FEE" w:rsidRDefault="0025150F" w:rsidP="00E66FBE">
      <w:pPr>
        <w:pStyle w:val="BodyText"/>
        <w:rPr>
          <w:color w:val="13A3F7"/>
          <w:sz w:val="48"/>
        </w:rPr>
      </w:pPr>
      <w:r w:rsidRPr="004F3FEE">
        <w:rPr>
          <w:color w:val="13A3F7"/>
          <w:sz w:val="48"/>
        </w:rPr>
        <w:t>001_OUT_E</w:t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38"/>
        <w:gridCol w:w="4410"/>
      </w:tblGrid>
      <w:tr w:rsidR="00E57C6B" w:rsidRPr="004F3FEE" w14:paraId="5397357D" w14:textId="77777777" w:rsidTr="00E82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67C05E10" w14:textId="77777777" w:rsidR="00E57C6B" w:rsidRPr="004F3FEE" w:rsidRDefault="00E57C6B" w:rsidP="00E82E37">
            <w:pPr>
              <w:pStyle w:val="BodyText"/>
              <w:spacing w:before="60" w:after="60"/>
              <w:ind w:left="0"/>
            </w:pPr>
            <w:r w:rsidRPr="004F3FEE">
              <w:t xml:space="preserve">Document </w:t>
            </w:r>
            <w:proofErr w:type="spellStart"/>
            <w:r w:rsidRPr="004F3FEE">
              <w:t>Properties</w:t>
            </w:r>
            <w:proofErr w:type="spellEnd"/>
          </w:p>
        </w:tc>
        <w:tc>
          <w:tcPr>
            <w:tcW w:w="4410" w:type="dxa"/>
          </w:tcPr>
          <w:p w14:paraId="59E57A71" w14:textId="77777777" w:rsidR="00E57C6B" w:rsidRPr="004F3FEE" w:rsidRDefault="00E57C6B" w:rsidP="00E82E37">
            <w:pPr>
              <w:pStyle w:val="BodyText"/>
              <w:spacing w:before="60" w:after="60"/>
              <w:ind w:left="0"/>
            </w:pPr>
          </w:p>
        </w:tc>
      </w:tr>
      <w:tr w:rsidR="00E57C6B" w:rsidRPr="004F3FEE" w14:paraId="71E21A08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6AEBE096" w14:textId="77777777" w:rsidR="00E57C6B" w:rsidRPr="004F3FEE" w:rsidRDefault="00E57C6B" w:rsidP="00E82E37">
            <w:pPr>
              <w:pStyle w:val="BodyText"/>
              <w:spacing w:beforeLines="20" w:before="48" w:afterLines="20" w:after="48"/>
              <w:ind w:left="0" w:right="567"/>
            </w:pPr>
            <w:proofErr w:type="spellStart"/>
            <w:r w:rsidRPr="004F3FEE">
              <w:t>Author</w:t>
            </w:r>
            <w:proofErr w:type="spellEnd"/>
          </w:p>
        </w:tc>
        <w:tc>
          <w:tcPr>
            <w:tcW w:w="4410" w:type="dxa"/>
          </w:tcPr>
          <w:p w14:paraId="7613D512" w14:textId="69C0DF6D" w:rsidR="00E57C6B" w:rsidRPr="004F3FEE" w:rsidRDefault="00EE7804" w:rsidP="00E82E37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r w:rsidRPr="004F3FEE">
              <w:rPr>
                <w:color w:val="13A3F7"/>
              </w:rPr>
              <w:t>Harshil Tonoo</w:t>
            </w:r>
          </w:p>
        </w:tc>
      </w:tr>
      <w:tr w:rsidR="00E57C6B" w:rsidRPr="004F3FEE" w14:paraId="5FF1A91A" w14:textId="77777777" w:rsidTr="00E82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0A0DA6E9" w14:textId="77777777" w:rsidR="00E57C6B" w:rsidRPr="004F3FEE" w:rsidRDefault="00E57C6B" w:rsidP="00E82E37">
            <w:pPr>
              <w:pStyle w:val="BodyText"/>
              <w:spacing w:beforeLines="20" w:before="48" w:afterLines="20" w:after="48"/>
              <w:ind w:left="0" w:right="567"/>
            </w:pPr>
            <w:proofErr w:type="spellStart"/>
            <w:r w:rsidRPr="004F3FEE">
              <w:t>Creation</w:t>
            </w:r>
            <w:proofErr w:type="spellEnd"/>
            <w:r w:rsidRPr="004F3FEE">
              <w:t xml:space="preserve"> Date</w:t>
            </w:r>
          </w:p>
        </w:tc>
        <w:tc>
          <w:tcPr>
            <w:tcW w:w="4410" w:type="dxa"/>
          </w:tcPr>
          <w:p w14:paraId="48C8F1D1" w14:textId="4534A0B4" w:rsidR="00E57C6B" w:rsidRPr="004F3FEE" w:rsidRDefault="00E42DA1" w:rsidP="00E82E37">
            <w:pPr>
              <w:pStyle w:val="BodyText"/>
              <w:spacing w:beforeLines="20" w:before="48" w:afterLines="20" w:after="48"/>
              <w:ind w:left="0" w:right="567"/>
            </w:pPr>
            <w:r w:rsidRPr="004F3FEE">
              <w:fldChar w:fldCharType="begin"/>
            </w:r>
            <w:r w:rsidRPr="004F3FEE">
              <w:instrText>createdate \@ "d/MM/yyyy"</w:instrText>
            </w:r>
            <w:r w:rsidRPr="004F3FEE">
              <w:fldChar w:fldCharType="separate"/>
            </w:r>
            <w:r w:rsidR="0052188F" w:rsidRPr="004F3FEE">
              <w:t>25</w:t>
            </w:r>
            <w:r w:rsidRPr="004F3FEE">
              <w:t>/06/2025</w:t>
            </w:r>
            <w:r w:rsidRPr="004F3FEE">
              <w:fldChar w:fldCharType="end"/>
            </w:r>
          </w:p>
        </w:tc>
      </w:tr>
      <w:tr w:rsidR="00E57C6B" w:rsidRPr="004F3FEE" w14:paraId="567D7D0D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54F143E7" w14:textId="77777777" w:rsidR="00E57C6B" w:rsidRPr="004F3FEE" w:rsidRDefault="00E57C6B" w:rsidP="00E82E37">
            <w:pPr>
              <w:pStyle w:val="BodyText"/>
              <w:spacing w:beforeLines="20" w:before="48" w:afterLines="20" w:after="48"/>
              <w:ind w:left="0" w:right="567"/>
            </w:pPr>
            <w:r w:rsidRPr="004F3FEE">
              <w:t xml:space="preserve">Last </w:t>
            </w:r>
            <w:proofErr w:type="spellStart"/>
            <w:r w:rsidRPr="004F3FEE">
              <w:t>Updated</w:t>
            </w:r>
            <w:proofErr w:type="spellEnd"/>
          </w:p>
        </w:tc>
        <w:tc>
          <w:tcPr>
            <w:tcW w:w="4410" w:type="dxa"/>
          </w:tcPr>
          <w:p w14:paraId="46C6DF9E" w14:textId="201DEE72" w:rsidR="00E57C6B" w:rsidRPr="004F3FEE" w:rsidRDefault="00E42DA1" w:rsidP="00E82E37">
            <w:pPr>
              <w:pStyle w:val="BodyText"/>
              <w:spacing w:beforeLines="20" w:before="48" w:afterLines="20" w:after="48"/>
              <w:ind w:left="0" w:right="567"/>
            </w:pPr>
            <w:r w:rsidRPr="004F3FEE">
              <w:fldChar w:fldCharType="begin"/>
            </w:r>
            <w:r w:rsidRPr="004F3FEE">
              <w:instrText>createdate \@ "d/MM/yyyy"</w:instrText>
            </w:r>
            <w:r w:rsidRPr="004F3FEE">
              <w:fldChar w:fldCharType="separate"/>
            </w:r>
            <w:r w:rsidR="0052188F" w:rsidRPr="004F3FEE">
              <w:t>25</w:t>
            </w:r>
            <w:r w:rsidRPr="004F3FEE">
              <w:t>/06/2025</w:t>
            </w:r>
            <w:r w:rsidRPr="004F3FEE">
              <w:fldChar w:fldCharType="end"/>
            </w:r>
          </w:p>
        </w:tc>
      </w:tr>
      <w:tr w:rsidR="00E57C6B" w:rsidRPr="004F3FEE" w14:paraId="2270731B" w14:textId="77777777" w:rsidTr="00E82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27332E98" w14:textId="77777777" w:rsidR="00E57C6B" w:rsidRPr="004F3FEE" w:rsidRDefault="00E57C6B" w:rsidP="00E82E37">
            <w:pPr>
              <w:pStyle w:val="BodyText"/>
              <w:spacing w:beforeLines="20" w:before="48" w:afterLines="20" w:after="48"/>
              <w:ind w:left="0" w:right="567"/>
            </w:pPr>
            <w:r w:rsidRPr="004F3FEE">
              <w:t>Document Reference</w:t>
            </w:r>
          </w:p>
        </w:tc>
        <w:tc>
          <w:tcPr>
            <w:tcW w:w="4410" w:type="dxa"/>
          </w:tcPr>
          <w:p w14:paraId="718F5302" w14:textId="21568F47" w:rsidR="00E57C6B" w:rsidRPr="004F3FEE" w:rsidRDefault="0025150F" w:rsidP="00E82E37">
            <w:pPr>
              <w:pStyle w:val="BodyText"/>
              <w:spacing w:beforeLines="20" w:before="48" w:afterLines="20" w:after="48"/>
              <w:ind w:left="0" w:right="567"/>
            </w:pPr>
            <w:r w:rsidRPr="004F3FEE">
              <w:rPr>
                <w:color w:val="13A3F7"/>
              </w:rPr>
              <w:t>001_OUT_E</w:t>
            </w:r>
            <w:r w:rsidR="0052188F" w:rsidRPr="004F3FEE">
              <w:rPr>
                <w:color w:val="13A3F7"/>
              </w:rPr>
              <w:t xml:space="preserve"> VIF</w:t>
            </w:r>
          </w:p>
        </w:tc>
      </w:tr>
      <w:tr w:rsidR="00E57C6B" w:rsidRPr="004F3FEE" w14:paraId="6DD3FD04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4EFCA48E" w14:textId="77777777" w:rsidR="00E57C6B" w:rsidRPr="004F3FEE" w:rsidRDefault="00E57C6B" w:rsidP="00E82E37">
            <w:pPr>
              <w:pStyle w:val="BodyText"/>
              <w:spacing w:beforeLines="20" w:before="48" w:afterLines="20" w:after="48"/>
              <w:ind w:left="0" w:right="567"/>
            </w:pPr>
            <w:r w:rsidRPr="004F3FEE">
              <w:t>Version</w:t>
            </w:r>
          </w:p>
        </w:tc>
        <w:tc>
          <w:tcPr>
            <w:tcW w:w="4410" w:type="dxa"/>
          </w:tcPr>
          <w:p w14:paraId="4D41BBF1" w14:textId="798B3B9F" w:rsidR="00E57C6B" w:rsidRPr="004F3FEE" w:rsidRDefault="00EE7804" w:rsidP="00E82E37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 w:rsidRPr="004F3FEE">
              <w:rPr>
                <w:rStyle w:val="HighlightedVariable"/>
              </w:rPr>
              <w:t>1.0</w:t>
            </w:r>
          </w:p>
        </w:tc>
      </w:tr>
    </w:tbl>
    <w:p w14:paraId="789E74F1" w14:textId="77777777" w:rsidR="00E57C6B" w:rsidRPr="004F3FEE" w:rsidRDefault="00E57C6B" w:rsidP="00E57C6B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38"/>
        <w:gridCol w:w="4410"/>
      </w:tblGrid>
      <w:tr w:rsidR="00E57C6B" w:rsidRPr="004F3FEE" w14:paraId="3C4693B9" w14:textId="77777777" w:rsidTr="00E82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71F9305E" w14:textId="77777777" w:rsidR="00E57C6B" w:rsidRPr="004F3FEE" w:rsidRDefault="00E57C6B" w:rsidP="00E82E37">
            <w:pPr>
              <w:pStyle w:val="BodyText"/>
              <w:spacing w:before="60" w:after="60"/>
              <w:ind w:left="0"/>
            </w:pPr>
            <w:proofErr w:type="spellStart"/>
            <w:r w:rsidRPr="004F3FEE">
              <w:t>Approvals</w:t>
            </w:r>
            <w:proofErr w:type="spellEnd"/>
          </w:p>
        </w:tc>
        <w:tc>
          <w:tcPr>
            <w:tcW w:w="4410" w:type="dxa"/>
          </w:tcPr>
          <w:p w14:paraId="7FC178DC" w14:textId="77777777" w:rsidR="00E57C6B" w:rsidRPr="004F3FEE" w:rsidRDefault="00E57C6B" w:rsidP="00E82E37">
            <w:pPr>
              <w:pStyle w:val="BodyText"/>
              <w:spacing w:before="60" w:after="60"/>
              <w:ind w:left="0"/>
            </w:pPr>
            <w:r w:rsidRPr="004F3FEE">
              <w:t>Position</w:t>
            </w:r>
          </w:p>
        </w:tc>
      </w:tr>
      <w:tr w:rsidR="00E57C6B" w:rsidRPr="004F3FEE" w14:paraId="7B1C7FFF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A9DE729" w14:textId="77777777" w:rsidR="00E57C6B" w:rsidRPr="004F3FEE" w:rsidRDefault="00E57C6B" w:rsidP="00E82E37">
            <w:pPr>
              <w:pStyle w:val="BodyText"/>
              <w:spacing w:before="60" w:after="60"/>
              <w:ind w:left="0" w:right="567"/>
            </w:pPr>
            <w:r w:rsidRPr="004F3FEE">
              <w:rPr>
                <w:rStyle w:val="HighlightedVariable"/>
              </w:rPr>
              <w:t>&lt;</w:t>
            </w:r>
            <w:proofErr w:type="spellStart"/>
            <w:r w:rsidRPr="004F3FEE">
              <w:rPr>
                <w:rStyle w:val="HighlightedVariable"/>
              </w:rPr>
              <w:t>Approver</w:t>
            </w:r>
            <w:proofErr w:type="spellEnd"/>
            <w:r w:rsidRPr="004F3FEE">
              <w:rPr>
                <w:rStyle w:val="HighlightedVariable"/>
              </w:rPr>
              <w:t xml:space="preserve"> 1&gt;</w:t>
            </w:r>
          </w:p>
        </w:tc>
        <w:tc>
          <w:tcPr>
            <w:tcW w:w="4410" w:type="dxa"/>
          </w:tcPr>
          <w:p w14:paraId="16BA10A0" w14:textId="77777777" w:rsidR="00E57C6B" w:rsidRPr="004F3FEE" w:rsidRDefault="00E57C6B" w:rsidP="00E82E37">
            <w:pPr>
              <w:pStyle w:val="BodyText"/>
              <w:spacing w:before="60" w:after="60"/>
              <w:ind w:left="0"/>
            </w:pPr>
          </w:p>
        </w:tc>
      </w:tr>
      <w:tr w:rsidR="00E57C6B" w:rsidRPr="004F3FEE" w14:paraId="2759C5D7" w14:textId="77777777" w:rsidTr="00E82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0F674A7B" w14:textId="77777777" w:rsidR="00E57C6B" w:rsidRPr="004F3FEE" w:rsidRDefault="00E57C6B" w:rsidP="00E82E37">
            <w:pPr>
              <w:pStyle w:val="BodyText"/>
              <w:spacing w:before="60" w:after="60"/>
              <w:ind w:left="0" w:right="567"/>
            </w:pPr>
            <w:r w:rsidRPr="004F3FEE">
              <w:rPr>
                <w:rStyle w:val="HighlightedVariable"/>
              </w:rPr>
              <w:t>&lt;</w:t>
            </w:r>
            <w:proofErr w:type="spellStart"/>
            <w:r w:rsidRPr="004F3FEE">
              <w:rPr>
                <w:rStyle w:val="HighlightedVariable"/>
              </w:rPr>
              <w:t>Approver</w:t>
            </w:r>
            <w:proofErr w:type="spellEnd"/>
            <w:r w:rsidRPr="004F3FEE">
              <w:rPr>
                <w:rStyle w:val="HighlightedVariable"/>
              </w:rPr>
              <w:t xml:space="preserve"> 2&gt;</w:t>
            </w:r>
          </w:p>
        </w:tc>
        <w:tc>
          <w:tcPr>
            <w:tcW w:w="4410" w:type="dxa"/>
          </w:tcPr>
          <w:p w14:paraId="08A11971" w14:textId="77777777" w:rsidR="00E57C6B" w:rsidRPr="004F3FEE" w:rsidRDefault="00E57C6B" w:rsidP="00E82E37">
            <w:pPr>
              <w:pStyle w:val="BodyText"/>
              <w:spacing w:before="60" w:after="60"/>
              <w:ind w:left="0"/>
            </w:pPr>
          </w:p>
        </w:tc>
      </w:tr>
    </w:tbl>
    <w:p w14:paraId="3A078F04" w14:textId="77777777" w:rsidR="00E57C6B" w:rsidRPr="004F3FEE" w:rsidRDefault="00E57C6B" w:rsidP="00E57C6B">
      <w:pPr>
        <w:pStyle w:val="BodyText"/>
      </w:pPr>
    </w:p>
    <w:p w14:paraId="04A31EE1" w14:textId="77777777" w:rsidR="0043343C" w:rsidRPr="004F3FEE" w:rsidRDefault="0043343C" w:rsidP="0043343C"/>
    <w:p w14:paraId="52123C65" w14:textId="77777777" w:rsidR="0043343C" w:rsidRPr="004F3FEE" w:rsidRDefault="0043343C" w:rsidP="0043343C"/>
    <w:p w14:paraId="4503758B" w14:textId="77777777" w:rsidR="0043343C" w:rsidRPr="004F3FEE" w:rsidRDefault="0043343C" w:rsidP="0043343C"/>
    <w:p w14:paraId="7FA35801" w14:textId="77777777" w:rsidR="0043343C" w:rsidRPr="004F3FEE" w:rsidRDefault="0043343C" w:rsidP="0043343C"/>
    <w:p w14:paraId="587AE138" w14:textId="77777777" w:rsidR="0043343C" w:rsidRPr="004F3FEE" w:rsidRDefault="0043343C" w:rsidP="0043343C"/>
    <w:p w14:paraId="2A8E151E" w14:textId="77777777" w:rsidR="0043343C" w:rsidRPr="004F3FEE" w:rsidRDefault="0043343C" w:rsidP="0043343C"/>
    <w:p w14:paraId="78EF8EDF" w14:textId="77777777" w:rsidR="0043343C" w:rsidRPr="004F3FEE" w:rsidRDefault="0043343C" w:rsidP="0043343C"/>
    <w:p w14:paraId="1785FD09" w14:textId="5E4A21B4" w:rsidR="0043343C" w:rsidRPr="004F3FEE" w:rsidRDefault="0043343C" w:rsidP="0043343C">
      <w:pPr>
        <w:tabs>
          <w:tab w:val="left" w:pos="7839"/>
        </w:tabs>
      </w:pPr>
      <w:r w:rsidRPr="004F3FEE">
        <w:tab/>
      </w:r>
    </w:p>
    <w:p w14:paraId="4F0651FC" w14:textId="77777777" w:rsidR="00941EF9" w:rsidRPr="004F3FEE" w:rsidRDefault="00941EF9" w:rsidP="00D25469">
      <w:pPr>
        <w:pStyle w:val="Heading1"/>
      </w:pPr>
      <w:bookmarkStart w:id="0" w:name="_Toc201756799"/>
      <w:r w:rsidRPr="004F3FEE">
        <w:lastRenderedPageBreak/>
        <w:t>Document Control</w:t>
      </w:r>
      <w:bookmarkEnd w:id="0"/>
    </w:p>
    <w:p w14:paraId="40841FF7" w14:textId="77777777" w:rsidR="00E57C6B" w:rsidRPr="004F3FEE" w:rsidRDefault="00941EF9" w:rsidP="00E57C6B">
      <w:pPr>
        <w:pStyle w:val="Heading2"/>
      </w:pPr>
      <w:bookmarkStart w:id="1" w:name="_Toc201756800"/>
      <w:r w:rsidRPr="004F3FEE">
        <w:t>Change Record</w:t>
      </w:r>
      <w:bookmarkEnd w:id="1"/>
    </w:p>
    <w:p w14:paraId="27CB2465" w14:textId="77777777" w:rsidR="00E57C6B" w:rsidRPr="004F3FEE" w:rsidRDefault="00E57C6B" w:rsidP="00E57C6B">
      <w:pPr>
        <w:pStyle w:val="BodyText"/>
        <w:ind w:left="8640" w:firstLine="720"/>
      </w:pPr>
      <w:r w:rsidRPr="004F3FEE">
        <w:rPr>
          <w:color w:val="FFFFFF"/>
          <w:sz w:val="10"/>
        </w:rPr>
        <w:fldChar w:fldCharType="begin"/>
      </w:r>
      <w:r w:rsidRPr="004F3FEE">
        <w:rPr>
          <w:color w:val="FFFFFF"/>
          <w:sz w:val="10"/>
        </w:rPr>
        <w:instrText xml:space="preserve"> SECTIONPAGES  \* MERGEFORMAT </w:instrText>
      </w:r>
      <w:r w:rsidRPr="004F3FEE">
        <w:rPr>
          <w:color w:val="FFFFFF"/>
          <w:sz w:val="10"/>
        </w:rPr>
        <w:fldChar w:fldCharType="separate"/>
      </w:r>
      <w:r w:rsidRPr="004F3FEE">
        <w:rPr>
          <w:color w:val="FFFFFF"/>
          <w:sz w:val="10"/>
        </w:rPr>
        <w:t>1</w:t>
      </w:r>
      <w:r w:rsidRPr="004F3FEE"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1843"/>
        <w:gridCol w:w="2126"/>
        <w:gridCol w:w="2977"/>
      </w:tblGrid>
      <w:tr w:rsidR="00E57C6B" w:rsidRPr="004F3FEE" w14:paraId="01EFA867" w14:textId="77777777" w:rsidTr="00E82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3" w:type="dxa"/>
          </w:tcPr>
          <w:p w14:paraId="373FEC1E" w14:textId="77777777" w:rsidR="00E57C6B" w:rsidRPr="004F3FEE" w:rsidRDefault="00E57C6B" w:rsidP="00E82E37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4F3FEE">
              <w:rPr>
                <w:bCs/>
                <w:color w:val="FFFFFF"/>
              </w:rPr>
              <w:t>Date</w:t>
            </w:r>
          </w:p>
        </w:tc>
        <w:tc>
          <w:tcPr>
            <w:tcW w:w="1843" w:type="dxa"/>
          </w:tcPr>
          <w:p w14:paraId="2A5201EF" w14:textId="77777777" w:rsidR="00E57C6B" w:rsidRPr="004F3FEE" w:rsidRDefault="00E57C6B" w:rsidP="00E82E37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proofErr w:type="spellStart"/>
            <w:r w:rsidRPr="004F3FEE">
              <w:rPr>
                <w:bCs/>
                <w:color w:val="FFFFFF"/>
              </w:rPr>
              <w:t>Author</w:t>
            </w:r>
            <w:proofErr w:type="spellEnd"/>
          </w:p>
        </w:tc>
        <w:tc>
          <w:tcPr>
            <w:tcW w:w="2126" w:type="dxa"/>
          </w:tcPr>
          <w:p w14:paraId="2720E8CB" w14:textId="77777777" w:rsidR="00E57C6B" w:rsidRPr="004F3FEE" w:rsidRDefault="00E57C6B" w:rsidP="00E82E37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4F3FEE">
              <w:rPr>
                <w:bCs/>
                <w:color w:val="FFFFFF"/>
              </w:rPr>
              <w:t>Version</w:t>
            </w:r>
          </w:p>
        </w:tc>
        <w:tc>
          <w:tcPr>
            <w:tcW w:w="2977" w:type="dxa"/>
          </w:tcPr>
          <w:p w14:paraId="348F8BB7" w14:textId="77777777" w:rsidR="00E57C6B" w:rsidRPr="004F3FEE" w:rsidRDefault="00E57C6B" w:rsidP="00E82E37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4F3FEE">
              <w:rPr>
                <w:bCs/>
                <w:color w:val="FFFFFF"/>
              </w:rPr>
              <w:t>Change Reference</w:t>
            </w:r>
          </w:p>
        </w:tc>
      </w:tr>
      <w:tr w:rsidR="00E57C6B" w:rsidRPr="004F3FEE" w14:paraId="413CD456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621C1E61" w14:textId="42513336" w:rsidR="00E57C6B" w:rsidRPr="004F3FEE" w:rsidRDefault="00F71C7A" w:rsidP="00E82E37">
            <w:pPr>
              <w:pStyle w:val="BodyText"/>
              <w:spacing w:before="60" w:after="60"/>
              <w:ind w:left="0" w:right="567"/>
            </w:pPr>
            <w:r w:rsidRPr="004F3FEE">
              <w:fldChar w:fldCharType="begin"/>
            </w:r>
            <w:r w:rsidRPr="004F3FEE">
              <w:instrText>createdate \@ "d/MM/yyyy"</w:instrText>
            </w:r>
            <w:r w:rsidRPr="004F3FEE">
              <w:fldChar w:fldCharType="separate"/>
            </w:r>
            <w:r w:rsidRPr="004F3FEE">
              <w:t>25/06/2025</w:t>
            </w:r>
            <w:r w:rsidRPr="004F3FEE">
              <w:fldChar w:fldCharType="end"/>
            </w:r>
          </w:p>
        </w:tc>
        <w:tc>
          <w:tcPr>
            <w:tcW w:w="1843" w:type="dxa"/>
          </w:tcPr>
          <w:p w14:paraId="6BC65A76" w14:textId="4F70F94F" w:rsidR="00E57C6B" w:rsidRPr="004F3FEE" w:rsidRDefault="0043343C" w:rsidP="00E82E37">
            <w:pPr>
              <w:pStyle w:val="BodyText"/>
              <w:spacing w:before="60" w:after="60"/>
              <w:ind w:left="0" w:right="567"/>
            </w:pPr>
            <w:r w:rsidRPr="004F3FEE">
              <w:t>Harshil</w:t>
            </w:r>
            <w:r w:rsidR="00F65FF3" w:rsidRPr="004F3FEE">
              <w:t xml:space="preserve"> Tonoo</w:t>
            </w:r>
          </w:p>
        </w:tc>
        <w:tc>
          <w:tcPr>
            <w:tcW w:w="2126" w:type="dxa"/>
          </w:tcPr>
          <w:p w14:paraId="33894EF0" w14:textId="79BB12E4" w:rsidR="00E57C6B" w:rsidRPr="004F3FEE" w:rsidRDefault="0043343C" w:rsidP="00E82E37">
            <w:pPr>
              <w:pStyle w:val="BodyText"/>
              <w:spacing w:before="60" w:after="60"/>
              <w:ind w:left="0"/>
            </w:pPr>
            <w:r w:rsidRPr="004F3FEE">
              <w:t>1.0</w:t>
            </w:r>
          </w:p>
        </w:tc>
        <w:tc>
          <w:tcPr>
            <w:tcW w:w="2977" w:type="dxa"/>
          </w:tcPr>
          <w:p w14:paraId="35A62095" w14:textId="118E5202" w:rsidR="0043343C" w:rsidRPr="004F3FEE" w:rsidRDefault="0043343C" w:rsidP="00E82E37">
            <w:pPr>
              <w:pStyle w:val="BodyText"/>
              <w:spacing w:before="60" w:after="60"/>
              <w:ind w:left="0"/>
            </w:pPr>
            <w:r w:rsidRPr="004F3FEE">
              <w:t>Création</w:t>
            </w:r>
          </w:p>
        </w:tc>
      </w:tr>
      <w:tr w:rsidR="00E57C6B" w:rsidRPr="004F3FEE" w14:paraId="6A6CFAA5" w14:textId="77777777" w:rsidTr="00E82E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03" w:type="dxa"/>
          </w:tcPr>
          <w:p w14:paraId="55AAC9C6" w14:textId="5BA4BEA0" w:rsidR="00E57C6B" w:rsidRPr="004F3FEE" w:rsidRDefault="00E57C6B" w:rsidP="00E82E37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1843" w:type="dxa"/>
          </w:tcPr>
          <w:p w14:paraId="140B854D" w14:textId="0426B2C4" w:rsidR="00E57C6B" w:rsidRPr="004F3FEE" w:rsidRDefault="00E57C6B" w:rsidP="00E82E37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2126" w:type="dxa"/>
          </w:tcPr>
          <w:p w14:paraId="1905A2AF" w14:textId="1C8A63E3" w:rsidR="00E57C6B" w:rsidRPr="004F3FEE" w:rsidRDefault="00E57C6B" w:rsidP="00E82E37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2977" w:type="dxa"/>
          </w:tcPr>
          <w:p w14:paraId="083EC089" w14:textId="2C3230E4" w:rsidR="00E57C6B" w:rsidRPr="004F3FEE" w:rsidRDefault="00E57C6B" w:rsidP="00E82E37">
            <w:pPr>
              <w:pStyle w:val="BodyText"/>
              <w:spacing w:before="60" w:after="60"/>
              <w:ind w:left="0"/>
            </w:pPr>
          </w:p>
        </w:tc>
      </w:tr>
      <w:tr w:rsidR="00E57C6B" w:rsidRPr="004F3FEE" w14:paraId="5BA924F7" w14:textId="77777777" w:rsidTr="00E82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71D87297" w14:textId="77777777" w:rsidR="00E57C6B" w:rsidRPr="004F3FEE" w:rsidRDefault="00E57C6B" w:rsidP="00E82E37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1843" w:type="dxa"/>
          </w:tcPr>
          <w:p w14:paraId="17B10537" w14:textId="77777777" w:rsidR="00E57C6B" w:rsidRPr="004F3FEE" w:rsidRDefault="00E57C6B" w:rsidP="00E82E37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2126" w:type="dxa"/>
          </w:tcPr>
          <w:p w14:paraId="7D21DA48" w14:textId="77777777" w:rsidR="00E57C6B" w:rsidRPr="004F3FEE" w:rsidRDefault="00E57C6B" w:rsidP="00E82E37">
            <w:pPr>
              <w:pStyle w:val="BodyText"/>
              <w:spacing w:before="60" w:after="60"/>
              <w:ind w:left="0"/>
            </w:pPr>
          </w:p>
        </w:tc>
        <w:tc>
          <w:tcPr>
            <w:tcW w:w="2977" w:type="dxa"/>
          </w:tcPr>
          <w:p w14:paraId="16BFEB0E" w14:textId="77777777" w:rsidR="00E57C6B" w:rsidRPr="004F3FEE" w:rsidRDefault="00E57C6B" w:rsidP="00E82E37">
            <w:pPr>
              <w:pStyle w:val="BodyText"/>
              <w:spacing w:before="60" w:after="60"/>
              <w:ind w:left="0"/>
            </w:pPr>
          </w:p>
        </w:tc>
      </w:tr>
    </w:tbl>
    <w:p w14:paraId="02FC105E" w14:textId="77777777" w:rsidR="00E57C6B" w:rsidRPr="004F3FEE" w:rsidRDefault="00E57C6B" w:rsidP="00E57C6B">
      <w:pPr>
        <w:pStyle w:val="BodyText"/>
      </w:pPr>
    </w:p>
    <w:p w14:paraId="1B0CAA90" w14:textId="77777777" w:rsidR="00941EF9" w:rsidRPr="004F3FEE" w:rsidRDefault="00941EF9" w:rsidP="00E57C6B">
      <w:pPr>
        <w:pStyle w:val="Heading2"/>
      </w:pPr>
      <w:bookmarkStart w:id="2" w:name="_Toc201756801"/>
      <w:proofErr w:type="spellStart"/>
      <w:r w:rsidRPr="004F3FEE">
        <w:t>Reviewers</w:t>
      </w:r>
      <w:bookmarkEnd w:id="2"/>
      <w:proofErr w:type="spellEnd"/>
    </w:p>
    <w:p w14:paraId="4FF80392" w14:textId="77777777" w:rsidR="00941EF9" w:rsidRPr="004F3FEE" w:rsidRDefault="00941EF9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4F3FEE" w14:paraId="63DC3839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78ADDDCA" w14:textId="77777777" w:rsidR="00FA64D8" w:rsidRPr="004F3FEE" w:rsidRDefault="00FA64D8" w:rsidP="004A2C33">
            <w:pPr>
              <w:pStyle w:val="BodyText"/>
              <w:ind w:left="0" w:right="567"/>
              <w:jc w:val="both"/>
              <w:rPr>
                <w:b w:val="0"/>
                <w:bCs/>
                <w:color w:val="FFFFFF"/>
              </w:rPr>
            </w:pPr>
            <w:r w:rsidRPr="004F3FEE">
              <w:rPr>
                <w:bCs/>
                <w:color w:val="FFFFFF"/>
              </w:rPr>
              <w:t xml:space="preserve">Name </w:t>
            </w:r>
          </w:p>
        </w:tc>
        <w:tc>
          <w:tcPr>
            <w:tcW w:w="5103" w:type="dxa"/>
          </w:tcPr>
          <w:p w14:paraId="412281D9" w14:textId="77777777" w:rsidR="00FA64D8" w:rsidRPr="004F3FEE" w:rsidRDefault="00FA64D8" w:rsidP="004A2C33">
            <w:pPr>
              <w:pStyle w:val="BodyText"/>
              <w:ind w:left="0" w:right="567"/>
              <w:jc w:val="both"/>
              <w:rPr>
                <w:b w:val="0"/>
                <w:bCs/>
                <w:color w:val="FFFFFF"/>
              </w:rPr>
            </w:pPr>
            <w:r w:rsidRPr="004F3FEE">
              <w:rPr>
                <w:bCs/>
                <w:color w:val="FFFFFF"/>
              </w:rPr>
              <w:t>Position</w:t>
            </w:r>
          </w:p>
        </w:tc>
      </w:tr>
      <w:tr w:rsidR="00FA64D8" w:rsidRPr="004F3FEE" w14:paraId="7F265CA1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1265CD1C" w14:textId="77777777" w:rsidR="00FA64D8" w:rsidRPr="004F3FEE" w:rsidRDefault="00FA64D8" w:rsidP="000B618C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667A5BF3" w14:textId="77777777" w:rsidR="00FA64D8" w:rsidRPr="004F3FEE" w:rsidRDefault="00FA64D8" w:rsidP="000B618C">
            <w:pPr>
              <w:pStyle w:val="BodyText"/>
              <w:ind w:left="0" w:right="567"/>
            </w:pPr>
          </w:p>
        </w:tc>
      </w:tr>
      <w:tr w:rsidR="00FA64D8" w:rsidRPr="004F3FEE" w14:paraId="4F74F4E2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7DBC8724" w14:textId="77777777" w:rsidR="00FA64D8" w:rsidRPr="004F3FEE" w:rsidRDefault="00FA64D8" w:rsidP="000B618C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44997D9E" w14:textId="77777777" w:rsidR="00FA64D8" w:rsidRPr="004F3FEE" w:rsidRDefault="00FA64D8" w:rsidP="000B618C">
            <w:pPr>
              <w:pStyle w:val="BodyText"/>
              <w:ind w:left="0" w:right="567"/>
            </w:pPr>
          </w:p>
        </w:tc>
      </w:tr>
      <w:tr w:rsidR="00FA64D8" w:rsidRPr="004F3FEE" w14:paraId="69E8015C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4E35DD0" w14:textId="77777777" w:rsidR="00FA64D8" w:rsidRPr="004F3FEE" w:rsidRDefault="00FA64D8" w:rsidP="000B618C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3192DAFE" w14:textId="77777777" w:rsidR="00FA64D8" w:rsidRPr="004F3FEE" w:rsidRDefault="00FA64D8" w:rsidP="000B618C">
            <w:pPr>
              <w:pStyle w:val="BodyText"/>
              <w:ind w:left="0" w:right="567"/>
            </w:pPr>
          </w:p>
        </w:tc>
      </w:tr>
      <w:tr w:rsidR="00FA64D8" w:rsidRPr="004F3FEE" w14:paraId="2C2797C8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04892461" w14:textId="77777777" w:rsidR="00FA64D8" w:rsidRPr="004F3FEE" w:rsidRDefault="00FA64D8" w:rsidP="000B618C">
            <w:pPr>
              <w:pStyle w:val="BodyText"/>
              <w:ind w:left="0" w:right="567"/>
            </w:pPr>
          </w:p>
        </w:tc>
        <w:tc>
          <w:tcPr>
            <w:tcW w:w="5103" w:type="dxa"/>
          </w:tcPr>
          <w:p w14:paraId="1C455DAE" w14:textId="77777777" w:rsidR="00FA64D8" w:rsidRPr="004F3FEE" w:rsidRDefault="00FA64D8" w:rsidP="000B618C">
            <w:pPr>
              <w:pStyle w:val="BodyText"/>
              <w:ind w:left="0" w:right="567"/>
            </w:pPr>
          </w:p>
        </w:tc>
      </w:tr>
    </w:tbl>
    <w:p w14:paraId="05F696A5" w14:textId="77777777" w:rsidR="00941EF9" w:rsidRPr="004F3FEE" w:rsidRDefault="00941EF9">
      <w:pPr>
        <w:pStyle w:val="BodyText"/>
      </w:pPr>
    </w:p>
    <w:p w14:paraId="5FFDFA40" w14:textId="77777777" w:rsidR="00941EF9" w:rsidRPr="004F3FEE" w:rsidRDefault="00941EF9">
      <w:pPr>
        <w:pStyle w:val="TOCHeading1"/>
      </w:pPr>
      <w:r w:rsidRPr="004F3FEE">
        <w:lastRenderedPageBreak/>
        <w:t>Contents</w:t>
      </w:r>
    </w:p>
    <w:p w14:paraId="2A271FCF" w14:textId="4A579768" w:rsidR="00E62726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r w:rsidRPr="004F3FEE">
        <w:rPr>
          <w:b w:val="0"/>
        </w:rPr>
        <w:fldChar w:fldCharType="begin"/>
      </w:r>
      <w:r w:rsidRPr="004F3FEE">
        <w:rPr>
          <w:b w:val="0"/>
        </w:rPr>
        <w:instrText xml:space="preserve"> TOC \o "1-2" \h \z </w:instrText>
      </w:r>
      <w:r w:rsidRPr="004F3FEE">
        <w:rPr>
          <w:b w:val="0"/>
        </w:rPr>
        <w:fldChar w:fldCharType="separate"/>
      </w:r>
      <w:hyperlink w:anchor="_Toc201756799" w:history="1">
        <w:r w:rsidR="00E62726" w:rsidRPr="00EA70F5">
          <w:rPr>
            <w:rStyle w:val="Hyperlink"/>
            <w:noProof/>
          </w:rPr>
          <w:t>1</w:t>
        </w:r>
        <w:r w:rsidR="00E62726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="00E62726" w:rsidRPr="00EA70F5">
          <w:rPr>
            <w:rStyle w:val="Hyperlink"/>
            <w:noProof/>
          </w:rPr>
          <w:t>Document Control</w:t>
        </w:r>
        <w:r w:rsidR="00E62726">
          <w:rPr>
            <w:noProof/>
            <w:webHidden/>
          </w:rPr>
          <w:tab/>
        </w:r>
        <w:r w:rsidR="00E62726">
          <w:rPr>
            <w:noProof/>
            <w:webHidden/>
          </w:rPr>
          <w:fldChar w:fldCharType="begin"/>
        </w:r>
        <w:r w:rsidR="00E62726">
          <w:rPr>
            <w:noProof/>
            <w:webHidden/>
          </w:rPr>
          <w:instrText xml:space="preserve"> PAGEREF _Toc201756799 \h </w:instrText>
        </w:r>
        <w:r w:rsidR="00E62726">
          <w:rPr>
            <w:noProof/>
            <w:webHidden/>
          </w:rPr>
        </w:r>
        <w:r w:rsidR="00E62726">
          <w:rPr>
            <w:noProof/>
            <w:webHidden/>
          </w:rPr>
          <w:fldChar w:fldCharType="separate"/>
        </w:r>
        <w:r w:rsidR="0078571A">
          <w:rPr>
            <w:noProof/>
            <w:webHidden/>
          </w:rPr>
          <w:t>2</w:t>
        </w:r>
        <w:r w:rsidR="00E62726">
          <w:rPr>
            <w:noProof/>
            <w:webHidden/>
          </w:rPr>
          <w:fldChar w:fldCharType="end"/>
        </w:r>
      </w:hyperlink>
    </w:p>
    <w:p w14:paraId="39FC087D" w14:textId="7161FA82" w:rsidR="00E62726" w:rsidRDefault="00E62726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201756800" w:history="1">
        <w:r w:rsidRPr="00EA70F5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A70F5">
          <w:rPr>
            <w:rStyle w:val="Hyperlink"/>
            <w:noProof/>
          </w:rPr>
          <w:t>Change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_Toc201756800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8571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DE7768" w14:textId="2FB27EB9" w:rsidR="00E62726" w:rsidRDefault="00E62726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201756801" w:history="1">
        <w:r w:rsidRPr="00EA70F5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A70F5">
          <w:rPr>
            <w:rStyle w:val="Hyperlink"/>
            <w:noProof/>
          </w:rPr>
          <w:t>Reviewers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_Toc201756801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8571A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979C03" w14:textId="192D5D26" w:rsidR="00E62726" w:rsidRDefault="00E62726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01756802" w:history="1">
        <w:r w:rsidRPr="00EA70F5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A70F5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_Toc201756802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8571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48E0A8" w14:textId="0524B16D" w:rsidR="00E62726" w:rsidRDefault="00E62726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201756803" w:history="1">
        <w:r w:rsidRPr="00EA70F5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A70F5">
          <w:rPr>
            <w:rStyle w:val="Hyperlink"/>
            <w:noProof/>
          </w:rPr>
          <w:t>Objectif de ce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_Toc201756803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8571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DF3E09" w14:textId="3141CD5D" w:rsidR="00E62726" w:rsidRDefault="00E62726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201756804" w:history="1">
        <w:r w:rsidRPr="00EA70F5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A70F5">
          <w:rPr>
            <w:rStyle w:val="Hyperlink"/>
            <w:noProof/>
          </w:rPr>
          <w:t>Prérequis et Dépendances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_Toc201756804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8571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5BB12A" w14:textId="766C0B2D" w:rsidR="00E62726" w:rsidRDefault="00E62726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fr-FR"/>
          <w14:ligatures w14:val="standardContextual"/>
        </w:rPr>
      </w:pPr>
      <w:hyperlink w:anchor="_Toc201756805" w:history="1">
        <w:r w:rsidRPr="00EA70F5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A70F5">
          <w:rPr>
            <w:rStyle w:val="Hyperlink"/>
            <w:noProof/>
          </w:rPr>
          <w:t>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_Toc201756805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8571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A8868D" w14:textId="2BDA36A1" w:rsidR="00E62726" w:rsidRDefault="00E62726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201756806" w:history="1">
        <w:r w:rsidRPr="00EA70F5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A70F5">
          <w:rPr>
            <w:rStyle w:val="Hyperlink"/>
            <w:noProof/>
          </w:rPr>
          <w:t>Interface Délivrables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_Toc201756806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8571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3EB774" w14:textId="10A6494C" w:rsidR="00E62726" w:rsidRDefault="00E62726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201756807" w:history="1">
        <w:r w:rsidRPr="00EA70F5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A70F5">
          <w:rPr>
            <w:rStyle w:val="Hyperlink"/>
            <w:noProof/>
          </w:rPr>
          <w:t>Object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_Toc201756807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8571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1083A8" w14:textId="5C5A96E3" w:rsidR="00E62726" w:rsidRDefault="00E62726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201756808" w:history="1">
        <w:r w:rsidRPr="00EA70F5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A70F5">
          <w:rPr>
            <w:rStyle w:val="Hyperlink"/>
            <w:noProof/>
          </w:rPr>
          <w:t>Connection 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_Toc201756808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8571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978572" w14:textId="25C9CBC8" w:rsidR="00E62726" w:rsidRDefault="00E62726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201756809" w:history="1">
        <w:r w:rsidRPr="00EA70F5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A70F5">
          <w:rPr>
            <w:rStyle w:val="Hyperlink"/>
            <w:noProof/>
          </w:rPr>
          <w:t>Mappages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_Toc201756809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8571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DE72FD9" w14:textId="085C61D1" w:rsidR="00E62726" w:rsidRDefault="00E62726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201756810" w:history="1">
        <w:r w:rsidRPr="00EA70F5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A70F5">
          <w:rPr>
            <w:rStyle w:val="Hyperlink"/>
            <w:noProof/>
          </w:rPr>
          <w:t>Document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_Toc201756810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8571A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9234B9B" w14:textId="58D142D6" w:rsidR="00E62726" w:rsidRDefault="00E62726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201756811" w:history="1">
        <w:r w:rsidRPr="00EA70F5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A70F5">
          <w:rPr>
            <w:rStyle w:val="Hyperlink"/>
            <w:noProof/>
          </w:rPr>
          <w:t>Custom Agreement-MEC Mapper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_Toc201756811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8571A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A1866DA" w14:textId="50CFBA92" w:rsidR="00E62726" w:rsidRDefault="00E62726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201756812" w:history="1">
        <w:r w:rsidRPr="00EA70F5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A70F5">
          <w:rPr>
            <w:rStyle w:val="Hyperlink"/>
            <w:noProof/>
          </w:rPr>
          <w:t>Event Analytics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_Toc201756812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8571A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52EA877" w14:textId="328E2128" w:rsidR="00E62726" w:rsidRDefault="00E62726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fr-FR"/>
          <w14:ligatures w14:val="standardContextual"/>
        </w:rPr>
      </w:pPr>
      <w:hyperlink w:anchor="_Toc201756813" w:history="1">
        <w:r w:rsidRPr="00EA70F5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fr-FR"/>
            <w14:ligatures w14:val="standardContextual"/>
          </w:rPr>
          <w:tab/>
        </w:r>
        <w:r w:rsidRPr="00EA70F5">
          <w:rPr>
            <w:rStyle w:val="Hyperlink"/>
            <w:noProof/>
          </w:rPr>
          <w:t>Transcodification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_Toc201756813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8571A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AE43844" w14:textId="2A01ACF5" w:rsidR="00941EF9" w:rsidRPr="004F3FEE" w:rsidRDefault="0035768A">
      <w:r w:rsidRPr="004F3FEE">
        <w:rPr>
          <w:b/>
        </w:rPr>
        <w:fldChar w:fldCharType="end"/>
      </w:r>
    </w:p>
    <w:p w14:paraId="704F4013" w14:textId="77777777" w:rsidR="00941EF9" w:rsidRPr="004F3FEE" w:rsidRDefault="00941EF9" w:rsidP="00033A89">
      <w:pPr>
        <w:pStyle w:val="Heading1"/>
      </w:pPr>
      <w:bookmarkStart w:id="3" w:name="_Toc436807305"/>
      <w:bookmarkStart w:id="4" w:name="_Toc201756802"/>
      <w:r w:rsidRPr="004F3FEE">
        <w:lastRenderedPageBreak/>
        <w:t>Introduction</w:t>
      </w:r>
      <w:bookmarkEnd w:id="3"/>
      <w:bookmarkEnd w:id="4"/>
    </w:p>
    <w:p w14:paraId="7CCC8A38" w14:textId="77777777" w:rsidR="00BD2C63" w:rsidRPr="004F3FEE" w:rsidRDefault="00BD2C63" w:rsidP="00BD2C63">
      <w:pPr>
        <w:pStyle w:val="BodyText"/>
      </w:pPr>
    </w:p>
    <w:p w14:paraId="2B59FBA9" w14:textId="0F49B3E8" w:rsidR="00941EF9" w:rsidRPr="004F3FEE" w:rsidRDefault="000B5CCF" w:rsidP="000B5CCF">
      <w:pPr>
        <w:pStyle w:val="Heading2"/>
      </w:pPr>
      <w:bookmarkStart w:id="5" w:name="_Toc201756803"/>
      <w:r w:rsidRPr="004F3FEE">
        <w:t>Obje</w:t>
      </w:r>
      <w:r w:rsidR="00440FCE" w:rsidRPr="004F3FEE">
        <w:t>c</w:t>
      </w:r>
      <w:r w:rsidRPr="004F3FEE">
        <w:t>tif de ce document</w:t>
      </w:r>
      <w:bookmarkEnd w:id="5"/>
    </w:p>
    <w:p w14:paraId="36184575" w14:textId="5858F9E0" w:rsidR="00BD2182" w:rsidRPr="004F3FEE" w:rsidRDefault="001D1900" w:rsidP="006A70B2">
      <w:pPr>
        <w:pStyle w:val="BodyText"/>
        <w:spacing w:line="360" w:lineRule="auto"/>
        <w:ind w:left="0"/>
      </w:pPr>
      <w:r w:rsidRPr="004F3FEE">
        <w:t xml:space="preserve">Ce document identifie les informations nécessaires à la promotion de </w:t>
      </w:r>
      <w:r w:rsidR="0025150F" w:rsidRPr="004F3FEE">
        <w:t>001_OUT_E</w:t>
      </w:r>
      <w:r w:rsidR="0020464C" w:rsidRPr="004F3FEE">
        <w:t xml:space="preserve"> </w:t>
      </w:r>
      <w:r w:rsidR="006A3AA7" w:rsidRPr="004F3FEE">
        <w:t>VIF Gammes Nomenclatures de</w:t>
      </w:r>
      <w:r w:rsidRPr="004F3FEE">
        <w:t xml:space="preserve"> l'environnement de développement ION vers les environnements de test et/ou de production.</w:t>
      </w:r>
    </w:p>
    <w:p w14:paraId="36F92144" w14:textId="77777777" w:rsidR="00BD2C63" w:rsidRPr="004F3FEE" w:rsidRDefault="00BD2C63" w:rsidP="006A70B2">
      <w:pPr>
        <w:pStyle w:val="BodyText"/>
        <w:spacing w:line="360" w:lineRule="auto"/>
        <w:ind w:left="0"/>
      </w:pPr>
    </w:p>
    <w:p w14:paraId="05D33021" w14:textId="70B45C87" w:rsidR="006414F6" w:rsidRPr="004F3FEE" w:rsidRDefault="00440FCE" w:rsidP="006414F6">
      <w:pPr>
        <w:pStyle w:val="Heading2"/>
      </w:pPr>
      <w:bookmarkStart w:id="6" w:name="_Toc201756804"/>
      <w:r w:rsidRPr="004F3FEE">
        <w:t>Prérequis et Dépendances</w:t>
      </w:r>
      <w:bookmarkEnd w:id="6"/>
    </w:p>
    <w:p w14:paraId="5ABF597D" w14:textId="0C46730B" w:rsidR="006414F6" w:rsidRPr="004F3FEE" w:rsidRDefault="001D1900" w:rsidP="006A70B2">
      <w:pPr>
        <w:spacing w:line="360" w:lineRule="auto"/>
        <w:rPr>
          <w:rFonts w:cs="Arial"/>
          <w:color w:val="000000"/>
        </w:rPr>
      </w:pPr>
      <w:r w:rsidRPr="004F3FEE">
        <w:rPr>
          <w:rFonts w:cs="Arial"/>
          <w:color w:val="000000"/>
        </w:rPr>
        <w:t>Pour effectuer le déploiement, tous les éléments suivants doivent être accessibles :</w:t>
      </w:r>
    </w:p>
    <w:p w14:paraId="68C9B2C0" w14:textId="4474A763" w:rsidR="006A70B2" w:rsidRPr="004F3FEE" w:rsidRDefault="006A70B2" w:rsidP="006A70B2">
      <w:pPr>
        <w:pStyle w:val="ListParagraph"/>
        <w:numPr>
          <w:ilvl w:val="0"/>
          <w:numId w:val="16"/>
        </w:numPr>
        <w:spacing w:line="360" w:lineRule="auto"/>
        <w:rPr>
          <w:rStyle w:val="InforHeadline"/>
          <w:rFonts w:ascii="Arial" w:hAnsi="Arial" w:cs="Arial"/>
          <w:b w:val="0"/>
          <w:sz w:val="20"/>
          <w:szCs w:val="20"/>
        </w:rPr>
      </w:pPr>
      <w:r w:rsidRPr="004F3FEE">
        <w:rPr>
          <w:rStyle w:val="InforHeadline"/>
          <w:rFonts w:ascii="Arial" w:hAnsi="Arial" w:cs="Arial"/>
          <w:b w:val="0"/>
          <w:sz w:val="20"/>
          <w:szCs w:val="20"/>
        </w:rPr>
        <w:t xml:space="preserve">ION </w:t>
      </w:r>
    </w:p>
    <w:p w14:paraId="333CB7AC" w14:textId="79781521" w:rsidR="006A70B2" w:rsidRPr="004F3FEE" w:rsidRDefault="006A70B2" w:rsidP="006A70B2">
      <w:pPr>
        <w:pStyle w:val="ListParagraph"/>
        <w:numPr>
          <w:ilvl w:val="0"/>
          <w:numId w:val="16"/>
        </w:numPr>
        <w:spacing w:line="360" w:lineRule="auto"/>
        <w:rPr>
          <w:rStyle w:val="InforHeadline"/>
          <w:rFonts w:ascii="Arial" w:hAnsi="Arial" w:cs="Arial"/>
          <w:b w:val="0"/>
          <w:sz w:val="20"/>
          <w:szCs w:val="20"/>
        </w:rPr>
      </w:pPr>
      <w:r w:rsidRPr="004F3FEE">
        <w:rPr>
          <w:rStyle w:val="InforHeadline"/>
          <w:rFonts w:ascii="Arial" w:hAnsi="Arial" w:cs="Arial"/>
          <w:b w:val="0"/>
          <w:sz w:val="20"/>
          <w:szCs w:val="20"/>
        </w:rPr>
        <w:t>M3</w:t>
      </w:r>
      <w:r w:rsidR="000B5CCF" w:rsidRPr="004F3FEE">
        <w:rPr>
          <w:rStyle w:val="InforHeadline"/>
          <w:rFonts w:ascii="Arial" w:hAnsi="Arial" w:cs="Arial"/>
          <w:b w:val="0"/>
          <w:sz w:val="20"/>
          <w:szCs w:val="20"/>
        </w:rPr>
        <w:t xml:space="preserve"> </w:t>
      </w:r>
    </w:p>
    <w:p w14:paraId="44DD6733" w14:textId="77777777" w:rsidR="00046FE0" w:rsidRPr="004F3FEE" w:rsidRDefault="00046FE0" w:rsidP="00046FE0">
      <w:pPr>
        <w:pStyle w:val="ListParagraph"/>
        <w:spacing w:line="360" w:lineRule="auto"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54AEEEFA" w14:textId="77777777" w:rsidR="00175FD0" w:rsidRPr="004F3FEE" w:rsidRDefault="00175FD0" w:rsidP="006414F6">
      <w:pPr>
        <w:pStyle w:val="BodyText"/>
        <w:spacing w:after="0"/>
        <w:ind w:left="0"/>
      </w:pPr>
    </w:p>
    <w:p w14:paraId="39DDB0E6" w14:textId="77777777" w:rsidR="00046FE0" w:rsidRPr="004F3FEE" w:rsidRDefault="00046FE0" w:rsidP="00046FE0">
      <w:pPr>
        <w:pStyle w:val="Heading3"/>
      </w:pPr>
      <w:r w:rsidRPr="004F3FEE">
        <w:t>Paramétrage du Event Composite dans CMS042</w:t>
      </w:r>
    </w:p>
    <w:p w14:paraId="4CF0A253" w14:textId="77777777" w:rsidR="00046FE0" w:rsidRPr="004F3FEE" w:rsidRDefault="00046FE0" w:rsidP="00046FE0">
      <w:pPr>
        <w:pStyle w:val="BodyText"/>
        <w:ind w:left="0"/>
      </w:pPr>
    </w:p>
    <w:p w14:paraId="699CA505" w14:textId="60789B55" w:rsidR="00046FE0" w:rsidRPr="004F3FEE" w:rsidRDefault="00046FE0" w:rsidP="00046FE0">
      <w:pPr>
        <w:pStyle w:val="BodyText"/>
        <w:numPr>
          <w:ilvl w:val="0"/>
          <w:numId w:val="67"/>
        </w:numPr>
      </w:pPr>
      <w:r w:rsidRPr="004F3FEE">
        <w:t xml:space="preserve">Naviguez dans </w:t>
      </w:r>
      <w:proofErr w:type="spellStart"/>
      <w:r w:rsidRPr="004F3FEE">
        <w:t>Infor</w:t>
      </w:r>
      <w:proofErr w:type="spellEnd"/>
      <w:r w:rsidRPr="004F3FEE">
        <w:t xml:space="preserve"> M3 &gt; CMS045 (Event </w:t>
      </w:r>
      <w:proofErr w:type="spellStart"/>
      <w:r w:rsidRPr="004F3FEE">
        <w:t>Subscription</w:t>
      </w:r>
      <w:proofErr w:type="spellEnd"/>
      <w:r w:rsidRPr="004F3FEE">
        <w:t>)</w:t>
      </w:r>
    </w:p>
    <w:p w14:paraId="2085AFB4" w14:textId="77777777" w:rsidR="00046FE0" w:rsidRPr="004F3FEE" w:rsidRDefault="00046FE0" w:rsidP="00046FE0">
      <w:pPr>
        <w:pStyle w:val="BodyText"/>
        <w:ind w:left="720"/>
      </w:pPr>
    </w:p>
    <w:p w14:paraId="5075810C" w14:textId="4CB7ACB4" w:rsidR="00046FE0" w:rsidRPr="004F3FEE" w:rsidRDefault="00046FE0" w:rsidP="00046FE0">
      <w:pPr>
        <w:pStyle w:val="BodyText"/>
        <w:numPr>
          <w:ilvl w:val="0"/>
          <w:numId w:val="67"/>
        </w:numPr>
      </w:pPr>
      <w:r w:rsidRPr="004F3FEE">
        <w:t xml:space="preserve">Vérifiez que les tables </w:t>
      </w:r>
      <w:r w:rsidRPr="003735E0">
        <w:rPr>
          <w:b/>
          <w:bCs/>
        </w:rPr>
        <w:t>CUGEX1</w:t>
      </w:r>
      <w:r w:rsidRPr="004F3FEE">
        <w:t xml:space="preserve"> et </w:t>
      </w:r>
      <w:r w:rsidRPr="003735E0">
        <w:rPr>
          <w:b/>
          <w:bCs/>
        </w:rPr>
        <w:t>MPDVER</w:t>
      </w:r>
      <w:r w:rsidRPr="004F3FEE">
        <w:t xml:space="preserve"> </w:t>
      </w:r>
      <w:r w:rsidR="0002027B" w:rsidRPr="004F3FEE">
        <w:t>soient</w:t>
      </w:r>
      <w:r w:rsidRPr="004F3FEE">
        <w:t xml:space="preserve"> présent</w:t>
      </w:r>
    </w:p>
    <w:p w14:paraId="205DE2E6" w14:textId="7C604A17" w:rsidR="00046FE0" w:rsidRPr="004F3FEE" w:rsidRDefault="00046FE0" w:rsidP="00046FE0">
      <w:pPr>
        <w:pStyle w:val="ListParagraph"/>
      </w:pPr>
      <w:r w:rsidRPr="004F3FEE">
        <w:rPr>
          <w:noProof/>
        </w:rPr>
        <w:drawing>
          <wp:inline distT="0" distB="0" distL="0" distR="0" wp14:anchorId="15075439" wp14:editId="11EEA8BC">
            <wp:extent cx="5973445" cy="3506525"/>
            <wp:effectExtent l="0" t="0" r="8255" b="0"/>
            <wp:docPr id="186957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72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416" cy="350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63F5" w14:textId="77777777" w:rsidR="00046FE0" w:rsidRPr="004F3FEE" w:rsidRDefault="00046FE0" w:rsidP="00046FE0">
      <w:pPr>
        <w:pStyle w:val="BodyText"/>
        <w:ind w:left="720"/>
      </w:pPr>
    </w:p>
    <w:p w14:paraId="320173FB" w14:textId="77777777" w:rsidR="00046FE0" w:rsidRPr="004F3FEE" w:rsidRDefault="00046FE0" w:rsidP="00046FE0">
      <w:pPr>
        <w:pStyle w:val="BodyText"/>
        <w:ind w:left="720"/>
      </w:pPr>
    </w:p>
    <w:p w14:paraId="42D17511" w14:textId="77777777" w:rsidR="00046FE0" w:rsidRPr="004F3FEE" w:rsidRDefault="00046FE0" w:rsidP="00046FE0">
      <w:pPr>
        <w:pStyle w:val="BodyText"/>
        <w:ind w:left="0"/>
      </w:pPr>
    </w:p>
    <w:p w14:paraId="6711B473" w14:textId="3A6E7088" w:rsidR="00AB670E" w:rsidRPr="004F3FEE" w:rsidRDefault="00AB670E" w:rsidP="00AB670E">
      <w:pPr>
        <w:pStyle w:val="BodyText"/>
        <w:numPr>
          <w:ilvl w:val="0"/>
          <w:numId w:val="67"/>
        </w:numPr>
      </w:pPr>
      <w:r w:rsidRPr="004F3FEE">
        <w:lastRenderedPageBreak/>
        <w:t xml:space="preserve">Si la table </w:t>
      </w:r>
      <w:r w:rsidRPr="004F3FEE">
        <w:rPr>
          <w:b/>
          <w:bCs/>
        </w:rPr>
        <w:t>CUGEX1</w:t>
      </w:r>
      <w:r w:rsidRPr="004F3FEE">
        <w:t xml:space="preserve"> n'est pas présente, veuillez ajouter comme suit et cliquez sur le bouton Créer</w:t>
      </w:r>
    </w:p>
    <w:p w14:paraId="1E0D0975" w14:textId="055E377A" w:rsidR="00046FE0" w:rsidRPr="004F3FEE" w:rsidRDefault="00AB670E" w:rsidP="00D625FB">
      <w:pPr>
        <w:pStyle w:val="BodyText"/>
        <w:ind w:left="720"/>
      </w:pPr>
      <w:r w:rsidRPr="004F3FEE">
        <w:rPr>
          <w:noProof/>
        </w:rPr>
        <w:drawing>
          <wp:inline distT="0" distB="0" distL="0" distR="0" wp14:anchorId="288D778F" wp14:editId="0B03A373">
            <wp:extent cx="5416550" cy="1030575"/>
            <wp:effectExtent l="0" t="0" r="0" b="0"/>
            <wp:docPr id="331209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0901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1669" cy="1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8B8B" w14:textId="77777777" w:rsidR="00046FE0" w:rsidRPr="004F3FEE" w:rsidRDefault="00046FE0" w:rsidP="00046FE0">
      <w:pPr>
        <w:pStyle w:val="BodyText"/>
        <w:ind w:left="360"/>
      </w:pPr>
    </w:p>
    <w:p w14:paraId="62663C9E" w14:textId="0773FB9A" w:rsidR="00046FE0" w:rsidRPr="004F3FEE" w:rsidRDefault="00AB670E" w:rsidP="00046FE0">
      <w:pPr>
        <w:pStyle w:val="BodyText"/>
        <w:numPr>
          <w:ilvl w:val="0"/>
          <w:numId w:val="67"/>
        </w:numPr>
      </w:pPr>
      <w:r w:rsidRPr="004F3FEE">
        <w:t>Ensuite, remplissez</w:t>
      </w:r>
      <w:r w:rsidR="00046FE0" w:rsidRPr="004F3FEE">
        <w:t xml:space="preserve"> les </w:t>
      </w:r>
      <w:r w:rsidRPr="004F3FEE">
        <w:t xml:space="preserve">cases </w:t>
      </w:r>
      <w:r w:rsidR="00046FE0" w:rsidRPr="004F3FEE">
        <w:t>comme ceci</w:t>
      </w:r>
    </w:p>
    <w:p w14:paraId="72F753B7" w14:textId="62DECE91" w:rsidR="00AB670E" w:rsidRPr="004F3FEE" w:rsidRDefault="00AB670E" w:rsidP="00AB670E">
      <w:pPr>
        <w:pStyle w:val="BodyText"/>
        <w:ind w:left="720"/>
      </w:pPr>
      <w:r w:rsidRPr="004F3FEE">
        <w:rPr>
          <w:noProof/>
        </w:rPr>
        <w:drawing>
          <wp:inline distT="0" distB="0" distL="0" distR="0" wp14:anchorId="18A78B1D" wp14:editId="64101A29">
            <wp:extent cx="5511800" cy="2602385"/>
            <wp:effectExtent l="0" t="0" r="0" b="7620"/>
            <wp:docPr id="2126153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5326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1899" cy="260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644A" w14:textId="77777777" w:rsidR="00AB670E" w:rsidRPr="004F3FEE" w:rsidRDefault="00AB670E" w:rsidP="00AB670E">
      <w:pPr>
        <w:pStyle w:val="BodyText"/>
        <w:ind w:left="720"/>
      </w:pPr>
    </w:p>
    <w:p w14:paraId="39FDFF0B" w14:textId="310C2050" w:rsidR="00AB670E" w:rsidRPr="004F3FEE" w:rsidRDefault="00AB670E" w:rsidP="00AB670E">
      <w:pPr>
        <w:pStyle w:val="BodyText"/>
        <w:numPr>
          <w:ilvl w:val="0"/>
          <w:numId w:val="67"/>
        </w:numPr>
      </w:pPr>
      <w:r w:rsidRPr="004F3FEE">
        <w:t>Faites Suivant</w:t>
      </w:r>
    </w:p>
    <w:p w14:paraId="54AC029C" w14:textId="1A5BA0FF" w:rsidR="00AB670E" w:rsidRPr="004F3FEE" w:rsidRDefault="00AB670E" w:rsidP="00AB670E">
      <w:pPr>
        <w:pStyle w:val="BodyText"/>
        <w:ind w:left="720"/>
      </w:pPr>
      <w:r w:rsidRPr="004F3FEE">
        <w:rPr>
          <w:noProof/>
        </w:rPr>
        <w:drawing>
          <wp:inline distT="0" distB="0" distL="0" distR="0" wp14:anchorId="483C07DD" wp14:editId="11EE9356">
            <wp:extent cx="4432300" cy="2692621"/>
            <wp:effectExtent l="0" t="0" r="6350" b="0"/>
            <wp:docPr id="1150581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8158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2810" cy="269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0BBA" w14:textId="77777777" w:rsidR="00D625FB" w:rsidRPr="004F3FEE" w:rsidRDefault="00D625FB" w:rsidP="00AB670E">
      <w:pPr>
        <w:pStyle w:val="BodyText"/>
        <w:ind w:left="720"/>
      </w:pPr>
    </w:p>
    <w:p w14:paraId="187DCFCD" w14:textId="586DED74" w:rsidR="00D625FB" w:rsidRPr="004F3FEE" w:rsidRDefault="00D625FB" w:rsidP="00D625FB">
      <w:pPr>
        <w:pStyle w:val="BodyText"/>
        <w:numPr>
          <w:ilvl w:val="0"/>
          <w:numId w:val="67"/>
        </w:numPr>
      </w:pPr>
      <w:r w:rsidRPr="004F3FEE">
        <w:t xml:space="preserve">Répétez l’étape pour ajouter la table </w:t>
      </w:r>
      <w:r w:rsidRPr="003735E0">
        <w:rPr>
          <w:b/>
          <w:bCs/>
        </w:rPr>
        <w:t>MPDVER</w:t>
      </w:r>
    </w:p>
    <w:p w14:paraId="68CFE4F6" w14:textId="096334E5" w:rsidR="00046FE0" w:rsidRPr="004F3FEE" w:rsidRDefault="00D625FB" w:rsidP="0002027B">
      <w:pPr>
        <w:pStyle w:val="BodyText"/>
        <w:ind w:left="720"/>
      </w:pPr>
      <w:r w:rsidRPr="004F3FEE">
        <w:rPr>
          <w:noProof/>
        </w:rPr>
        <w:drawing>
          <wp:inline distT="0" distB="0" distL="0" distR="0" wp14:anchorId="1C80986D" wp14:editId="2C572AAE">
            <wp:extent cx="5457171" cy="901700"/>
            <wp:effectExtent l="0" t="0" r="0" b="0"/>
            <wp:docPr id="26620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08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9651" cy="90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A18A" w14:textId="0E2F85B3" w:rsidR="00046FE0" w:rsidRPr="004F3FEE" w:rsidRDefault="0002027B" w:rsidP="00046FE0">
      <w:pPr>
        <w:pStyle w:val="BodyText"/>
        <w:numPr>
          <w:ilvl w:val="0"/>
          <w:numId w:val="67"/>
        </w:numPr>
      </w:pPr>
      <w:r w:rsidRPr="004F3FEE">
        <w:lastRenderedPageBreak/>
        <w:t>N</w:t>
      </w:r>
      <w:r w:rsidR="00046FE0" w:rsidRPr="004F3FEE">
        <w:t>avigue</w:t>
      </w:r>
      <w:r w:rsidRPr="004F3FEE">
        <w:t>z</w:t>
      </w:r>
      <w:r w:rsidR="00046FE0" w:rsidRPr="004F3FEE">
        <w:t xml:space="preserve"> dans </w:t>
      </w:r>
      <w:proofErr w:type="spellStart"/>
      <w:r w:rsidR="00046FE0" w:rsidRPr="004F3FEE">
        <w:t>Infor</w:t>
      </w:r>
      <w:proofErr w:type="spellEnd"/>
      <w:r w:rsidR="00046FE0" w:rsidRPr="004F3FEE">
        <w:t xml:space="preserve"> M3</w:t>
      </w:r>
      <w:r w:rsidRPr="004F3FEE">
        <w:t xml:space="preserve"> </w:t>
      </w:r>
      <w:r w:rsidR="00046FE0" w:rsidRPr="004F3FEE">
        <w:t>&gt;</w:t>
      </w:r>
      <w:r w:rsidRPr="004F3FEE">
        <w:t xml:space="preserve"> </w:t>
      </w:r>
      <w:r w:rsidR="00046FE0" w:rsidRPr="004F3FEE">
        <w:t>CMS042</w:t>
      </w:r>
      <w:r w:rsidR="00BE0272">
        <w:t xml:space="preserve"> </w:t>
      </w:r>
      <w:r w:rsidR="00046FE0" w:rsidRPr="004F3FEE">
        <w:t>(Composite Event)</w:t>
      </w:r>
    </w:p>
    <w:p w14:paraId="36A1B5B9" w14:textId="77777777" w:rsidR="0002027B" w:rsidRPr="004F3FEE" w:rsidRDefault="0002027B" w:rsidP="0002027B">
      <w:pPr>
        <w:pStyle w:val="BodyText"/>
        <w:ind w:left="720"/>
      </w:pPr>
    </w:p>
    <w:p w14:paraId="4135A176" w14:textId="5098862E" w:rsidR="0002027B" w:rsidRDefault="0002027B" w:rsidP="0002027B">
      <w:pPr>
        <w:pStyle w:val="BodyText"/>
        <w:numPr>
          <w:ilvl w:val="0"/>
          <w:numId w:val="67"/>
        </w:numPr>
      </w:pPr>
      <w:r w:rsidRPr="004F3FEE">
        <w:t>Vérifiez que l’</w:t>
      </w:r>
      <w:r w:rsidR="004F3FEE" w:rsidRPr="004F3FEE">
        <w:t>évent</w:t>
      </w:r>
      <w:r w:rsidRPr="004F3FEE">
        <w:t xml:space="preserve"> </w:t>
      </w:r>
      <w:r w:rsidRPr="007B2C0E">
        <w:rPr>
          <w:b/>
          <w:bCs/>
        </w:rPr>
        <w:t>VIF_</w:t>
      </w:r>
      <w:r w:rsidRPr="004F3FEE">
        <w:rPr>
          <w:b/>
          <w:bCs/>
        </w:rPr>
        <w:t>CUGEX1</w:t>
      </w:r>
      <w:r w:rsidRPr="004F3FEE">
        <w:t xml:space="preserve"> soit présent</w:t>
      </w:r>
    </w:p>
    <w:p w14:paraId="67263DE0" w14:textId="38587C2A" w:rsidR="007B2C0E" w:rsidRPr="004F3FEE" w:rsidRDefault="007B2C0E" w:rsidP="007B2C0E">
      <w:pPr>
        <w:pStyle w:val="ListParagraph"/>
      </w:pPr>
      <w:r w:rsidRPr="007B2C0E">
        <w:rPr>
          <w:noProof/>
        </w:rPr>
        <w:drawing>
          <wp:inline distT="0" distB="0" distL="0" distR="0" wp14:anchorId="7AA3F153" wp14:editId="399309DE">
            <wp:extent cx="5626100" cy="2025106"/>
            <wp:effectExtent l="0" t="0" r="0" b="0"/>
            <wp:docPr id="119706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62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6096" cy="20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E88A" w14:textId="05CB4006" w:rsidR="0002027B" w:rsidRPr="004F3FEE" w:rsidRDefault="0002027B" w:rsidP="007B2C0E">
      <w:pPr>
        <w:pStyle w:val="BodyText"/>
        <w:ind w:left="720"/>
      </w:pPr>
    </w:p>
    <w:p w14:paraId="4334DB63" w14:textId="18C0E550" w:rsidR="00046FE0" w:rsidRDefault="007B2C0E" w:rsidP="00046FE0">
      <w:pPr>
        <w:pStyle w:val="BodyText"/>
        <w:numPr>
          <w:ilvl w:val="0"/>
          <w:numId w:val="67"/>
        </w:numPr>
      </w:pPr>
      <w:r>
        <w:t xml:space="preserve">Si l’évent </w:t>
      </w:r>
      <w:r w:rsidRPr="007B2C0E">
        <w:rPr>
          <w:b/>
          <w:bCs/>
        </w:rPr>
        <w:t>VIF_CUGEX1</w:t>
      </w:r>
      <w:r>
        <w:t xml:space="preserve"> n’est pas présent, veuillez remplier</w:t>
      </w:r>
      <w:r w:rsidR="00046FE0" w:rsidRPr="004F3FEE">
        <w:t xml:space="preserve"> les inputs suivants et cliquer sur </w:t>
      </w:r>
      <w:r>
        <w:t>Ajouter</w:t>
      </w:r>
      <w:r w:rsidR="00046FE0" w:rsidRPr="004F3FEE">
        <w:t>.</w:t>
      </w:r>
    </w:p>
    <w:p w14:paraId="14B0BC36" w14:textId="2CC2C471" w:rsidR="007B2C0E" w:rsidRDefault="007B2C0E" w:rsidP="007B2C0E">
      <w:pPr>
        <w:pStyle w:val="BodyText"/>
        <w:ind w:left="720"/>
      </w:pPr>
      <w:r w:rsidRPr="007B2C0E">
        <w:rPr>
          <w:noProof/>
        </w:rPr>
        <w:drawing>
          <wp:inline distT="0" distB="0" distL="0" distR="0" wp14:anchorId="46F6DED9" wp14:editId="4A90035C">
            <wp:extent cx="5791200" cy="1229063"/>
            <wp:effectExtent l="0" t="0" r="0" b="9525"/>
            <wp:docPr id="670284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8450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1482" cy="123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350B" w14:textId="77777777" w:rsidR="007B2C0E" w:rsidRDefault="007B2C0E" w:rsidP="007B2C0E">
      <w:pPr>
        <w:pStyle w:val="BodyText"/>
        <w:ind w:left="720"/>
      </w:pPr>
    </w:p>
    <w:p w14:paraId="5B44FF16" w14:textId="1C88B32C" w:rsidR="007B2C0E" w:rsidRDefault="007B2C0E" w:rsidP="007B2C0E">
      <w:pPr>
        <w:pStyle w:val="BodyText"/>
        <w:numPr>
          <w:ilvl w:val="0"/>
          <w:numId w:val="67"/>
        </w:numPr>
      </w:pPr>
      <w:r>
        <w:t xml:space="preserve">Dans le panneau </w:t>
      </w:r>
      <w:r w:rsidRPr="004A1F01">
        <w:rPr>
          <w:b/>
          <w:bCs/>
        </w:rPr>
        <w:t>E</w:t>
      </w:r>
      <w:r>
        <w:t>, veuillez remplier les cases comme suit, et cliquez sur Suivant</w:t>
      </w:r>
    </w:p>
    <w:p w14:paraId="73145A9C" w14:textId="372BA80D" w:rsidR="007B2C0E" w:rsidRPr="004F3FEE" w:rsidRDefault="007B2C0E" w:rsidP="007B2C0E">
      <w:pPr>
        <w:pStyle w:val="BodyText"/>
        <w:ind w:left="720"/>
      </w:pPr>
      <w:r w:rsidRPr="007B2C0E">
        <w:rPr>
          <w:noProof/>
        </w:rPr>
        <w:drawing>
          <wp:inline distT="0" distB="0" distL="0" distR="0" wp14:anchorId="20DAC727" wp14:editId="74720E65">
            <wp:extent cx="6170897" cy="3695700"/>
            <wp:effectExtent l="0" t="0" r="1905" b="0"/>
            <wp:docPr id="156811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197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3478" cy="369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FBEE" w14:textId="7574DF89" w:rsidR="00046FE0" w:rsidRDefault="00046FE0" w:rsidP="00046FE0">
      <w:pPr>
        <w:pStyle w:val="BodyText"/>
        <w:ind w:left="0"/>
      </w:pPr>
    </w:p>
    <w:p w14:paraId="1324C9BC" w14:textId="1D941B19" w:rsidR="007B2C0E" w:rsidRDefault="007B2C0E" w:rsidP="007B2C0E">
      <w:pPr>
        <w:pStyle w:val="BodyText"/>
        <w:numPr>
          <w:ilvl w:val="0"/>
          <w:numId w:val="67"/>
        </w:numPr>
      </w:pPr>
      <w:r>
        <w:lastRenderedPageBreak/>
        <w:t xml:space="preserve">Dans le panneau </w:t>
      </w:r>
      <w:r w:rsidRPr="004A1F01">
        <w:rPr>
          <w:b/>
          <w:bCs/>
        </w:rPr>
        <w:t>F</w:t>
      </w:r>
      <w:r>
        <w:t>, veuillez remplier les cases comme suit, et cliquez sur Suivant</w:t>
      </w:r>
    </w:p>
    <w:p w14:paraId="53FD0B16" w14:textId="6DCD97BB" w:rsidR="007B2C0E" w:rsidRDefault="007B2C0E" w:rsidP="007B2C0E">
      <w:pPr>
        <w:pStyle w:val="BodyText"/>
        <w:numPr>
          <w:ilvl w:val="0"/>
          <w:numId w:val="69"/>
        </w:numPr>
      </w:pPr>
      <w:r w:rsidRPr="007B2C0E">
        <w:t xml:space="preserve">Val clé </w:t>
      </w:r>
      <w:proofErr w:type="spellStart"/>
      <w:r w:rsidRPr="007B2C0E">
        <w:t>év</w:t>
      </w:r>
      <w:proofErr w:type="spellEnd"/>
      <w:r>
        <w:t xml:space="preserve"> : </w:t>
      </w:r>
      <w:r w:rsidRPr="007B2C0E">
        <w:rPr>
          <w:b/>
          <w:bCs/>
        </w:rPr>
        <w:t>CUGEX1</w:t>
      </w:r>
    </w:p>
    <w:p w14:paraId="56FCD2B6" w14:textId="610AD2FE" w:rsidR="007B2C0E" w:rsidRDefault="007B2C0E" w:rsidP="007B2C0E">
      <w:pPr>
        <w:pStyle w:val="BodyText"/>
        <w:numPr>
          <w:ilvl w:val="0"/>
          <w:numId w:val="69"/>
        </w:numPr>
      </w:pPr>
      <w:r w:rsidRPr="007B2C0E">
        <w:t>Table</w:t>
      </w:r>
      <w:r>
        <w:t xml:space="preserve"> : </w:t>
      </w:r>
      <w:r w:rsidRPr="007B2C0E">
        <w:rPr>
          <w:b/>
          <w:bCs/>
        </w:rPr>
        <w:t>MPDVER00</w:t>
      </w:r>
    </w:p>
    <w:p w14:paraId="63F37C10" w14:textId="70FA2DA3" w:rsidR="007B2C0E" w:rsidRDefault="007B2C0E" w:rsidP="007B2C0E">
      <w:pPr>
        <w:pStyle w:val="BodyText"/>
        <w:numPr>
          <w:ilvl w:val="0"/>
          <w:numId w:val="69"/>
        </w:numPr>
      </w:pPr>
      <w:r w:rsidRPr="007B2C0E">
        <w:t>Clés de table</w:t>
      </w:r>
      <w:r>
        <w:t xml:space="preserve"> : </w:t>
      </w:r>
      <w:r w:rsidRPr="007B2C0E">
        <w:rPr>
          <w:b/>
          <w:bCs/>
        </w:rPr>
        <w:t>FACI,PRNO,STRT,VRSN</w:t>
      </w:r>
    </w:p>
    <w:p w14:paraId="3DBF719F" w14:textId="27A9681A" w:rsidR="007B2C0E" w:rsidRDefault="007B2C0E" w:rsidP="007B2C0E">
      <w:pPr>
        <w:pStyle w:val="BodyText"/>
        <w:numPr>
          <w:ilvl w:val="0"/>
          <w:numId w:val="69"/>
        </w:numPr>
        <w:rPr>
          <w:lang w:val="en-GB"/>
        </w:rPr>
      </w:pPr>
      <w:r w:rsidRPr="007B2C0E">
        <w:rPr>
          <w:lang w:val="en-GB"/>
        </w:rPr>
        <w:t xml:space="preserve">Val </w:t>
      </w:r>
      <w:proofErr w:type="spellStart"/>
      <w:r w:rsidRPr="007B2C0E">
        <w:rPr>
          <w:lang w:val="en-GB"/>
        </w:rPr>
        <w:t>clés</w:t>
      </w:r>
      <w:proofErr w:type="spellEnd"/>
      <w:r w:rsidRPr="007B2C0E">
        <w:rPr>
          <w:lang w:val="en-GB"/>
        </w:rPr>
        <w:t xml:space="preserve"> table: </w:t>
      </w:r>
      <w:r w:rsidRPr="007B2C0E">
        <w:rPr>
          <w:b/>
          <w:bCs/>
          <w:lang w:val="en-GB"/>
        </w:rPr>
        <w:t>FACI=&lt;PK01&gt;,PRNO=&lt;PK02&gt;,STRT=&lt;PK03&gt;</w:t>
      </w:r>
    </w:p>
    <w:p w14:paraId="4C9AC64E" w14:textId="508F0A2E" w:rsidR="007B2C0E" w:rsidRDefault="007B2C0E" w:rsidP="004A1F01">
      <w:pPr>
        <w:pStyle w:val="BodyText"/>
        <w:numPr>
          <w:ilvl w:val="0"/>
          <w:numId w:val="69"/>
        </w:numPr>
      </w:pPr>
      <w:r w:rsidRPr="007B2C0E">
        <w:t>Colonnes table</w:t>
      </w:r>
      <w:r>
        <w:t xml:space="preserve"> : </w:t>
      </w:r>
      <w:r w:rsidRPr="007B2C0E">
        <w:rPr>
          <w:b/>
          <w:bCs/>
        </w:rPr>
        <w:t>FACI,PRNO,TX40,VRSN,STRT</w:t>
      </w:r>
    </w:p>
    <w:p w14:paraId="5AB9129D" w14:textId="77777777" w:rsidR="004A1F01" w:rsidRPr="007B2C0E" w:rsidRDefault="004A1F01" w:rsidP="004A1F01">
      <w:pPr>
        <w:pStyle w:val="BodyText"/>
      </w:pPr>
    </w:p>
    <w:p w14:paraId="54D2FC0E" w14:textId="21D57F58" w:rsidR="007B2C0E" w:rsidRDefault="007B2C0E" w:rsidP="007B2C0E">
      <w:pPr>
        <w:pStyle w:val="BodyText"/>
        <w:ind w:left="720"/>
      </w:pPr>
      <w:r w:rsidRPr="007B2C0E">
        <w:rPr>
          <w:noProof/>
        </w:rPr>
        <w:drawing>
          <wp:inline distT="0" distB="0" distL="0" distR="0" wp14:anchorId="16831D13" wp14:editId="395AFF55">
            <wp:extent cx="6132195" cy="3714993"/>
            <wp:effectExtent l="0" t="0" r="1905" b="0"/>
            <wp:docPr id="120610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073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6857" cy="371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1D99" w14:textId="77777777" w:rsidR="004A1F01" w:rsidRDefault="004A1F01" w:rsidP="007B2C0E">
      <w:pPr>
        <w:pStyle w:val="BodyText"/>
        <w:ind w:left="720"/>
      </w:pPr>
    </w:p>
    <w:p w14:paraId="4B36039E" w14:textId="5F0FD1E1" w:rsidR="004A1F01" w:rsidRDefault="004A1F01" w:rsidP="004A1F01">
      <w:pPr>
        <w:pStyle w:val="BodyText"/>
        <w:numPr>
          <w:ilvl w:val="0"/>
          <w:numId w:val="67"/>
        </w:numPr>
      </w:pPr>
      <w:r>
        <w:t>Dans le pop-up Texte, faite Suivant</w:t>
      </w:r>
    </w:p>
    <w:p w14:paraId="3F44D47F" w14:textId="65391A4F" w:rsidR="00046FE0" w:rsidRPr="004F3FEE" w:rsidRDefault="004A1F01" w:rsidP="004A1F01">
      <w:pPr>
        <w:pStyle w:val="BodyText"/>
        <w:ind w:left="720"/>
      </w:pPr>
      <w:r w:rsidRPr="004A1F01">
        <w:rPr>
          <w:noProof/>
        </w:rPr>
        <w:drawing>
          <wp:inline distT="0" distB="0" distL="0" distR="0" wp14:anchorId="3D9AC05C" wp14:editId="614B37AD">
            <wp:extent cx="4951095" cy="2910795"/>
            <wp:effectExtent l="0" t="0" r="1905" b="4445"/>
            <wp:docPr id="1873840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4096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5250" cy="291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5510" w14:textId="77777777" w:rsidR="007B2C0E" w:rsidRPr="004F3FEE" w:rsidRDefault="007B2C0E" w:rsidP="00046FE0">
      <w:pPr>
        <w:pStyle w:val="BodyText"/>
        <w:ind w:left="0"/>
      </w:pPr>
    </w:p>
    <w:p w14:paraId="56FC4C50" w14:textId="368FC826" w:rsidR="00046FE0" w:rsidRDefault="00BE0272" w:rsidP="00BE0272">
      <w:pPr>
        <w:pStyle w:val="ListParagraph"/>
        <w:numPr>
          <w:ilvl w:val="0"/>
          <w:numId w:val="67"/>
        </w:numPr>
        <w:spacing w:line="276" w:lineRule="auto"/>
      </w:pPr>
      <w:r>
        <w:lastRenderedPageBreak/>
        <w:t>Ensuite, n</w:t>
      </w:r>
      <w:r w:rsidR="00046FE0" w:rsidRPr="004F3FEE">
        <w:t>avigue</w:t>
      </w:r>
      <w:r>
        <w:t>z</w:t>
      </w:r>
      <w:r w:rsidR="00046FE0" w:rsidRPr="004F3FEE">
        <w:t xml:space="preserve"> dans </w:t>
      </w:r>
      <w:proofErr w:type="spellStart"/>
      <w:r w:rsidR="00046FE0" w:rsidRPr="004F3FEE">
        <w:t>Infor</w:t>
      </w:r>
      <w:proofErr w:type="spellEnd"/>
      <w:r w:rsidR="00046FE0" w:rsidRPr="004F3FEE">
        <w:t xml:space="preserve"> M3 &gt; MNS051</w:t>
      </w:r>
      <w:r>
        <w:t xml:space="preserve"> </w:t>
      </w:r>
      <w:r w:rsidR="00046FE0" w:rsidRPr="004F3FEE">
        <w:t>(</w:t>
      </w:r>
      <w:proofErr w:type="spellStart"/>
      <w:r w:rsidR="00046FE0" w:rsidRPr="004F3FEE">
        <w:t>SubSystem</w:t>
      </w:r>
      <w:proofErr w:type="spellEnd"/>
      <w:r w:rsidR="00046FE0" w:rsidRPr="004F3FEE">
        <w:t xml:space="preserve"> Job)</w:t>
      </w:r>
    </w:p>
    <w:p w14:paraId="31A3708A" w14:textId="77777777" w:rsidR="004A1F01" w:rsidRPr="004F3FEE" w:rsidRDefault="004A1F01" w:rsidP="00BE0272">
      <w:pPr>
        <w:pStyle w:val="ListParagraph"/>
        <w:spacing w:line="276" w:lineRule="auto"/>
      </w:pPr>
    </w:p>
    <w:p w14:paraId="28087A3F" w14:textId="30A15516" w:rsidR="00046FE0" w:rsidRDefault="00046FE0" w:rsidP="00BE0272">
      <w:pPr>
        <w:pStyle w:val="ListParagraph"/>
        <w:numPr>
          <w:ilvl w:val="0"/>
          <w:numId w:val="67"/>
        </w:numPr>
        <w:spacing w:line="276" w:lineRule="auto"/>
      </w:pPr>
      <w:r w:rsidRPr="004F3FEE">
        <w:t>Sélectionne</w:t>
      </w:r>
      <w:r w:rsidR="00BE0272">
        <w:t>z</w:t>
      </w:r>
      <w:r w:rsidRPr="004F3FEE">
        <w:t xml:space="preserve"> tout ce qui sont des Events, faite un clique droite &gt; End Job (Ctrl+21) pour redémarrer les Event afin que la modification sur l’Event Composite soit pris en compte.</w:t>
      </w:r>
    </w:p>
    <w:p w14:paraId="0B0932E5" w14:textId="77777777" w:rsidR="00BE0272" w:rsidRDefault="00BE0272" w:rsidP="00BE0272">
      <w:pPr>
        <w:pStyle w:val="ListParagraph"/>
      </w:pPr>
    </w:p>
    <w:p w14:paraId="6CB6F8E3" w14:textId="362B2BC0" w:rsidR="00BE0272" w:rsidRPr="004F3FEE" w:rsidRDefault="00BE0272" w:rsidP="00BE0272">
      <w:pPr>
        <w:pStyle w:val="ListParagraph"/>
        <w:spacing w:line="276" w:lineRule="auto"/>
      </w:pPr>
      <w:r w:rsidRPr="004F3FEE">
        <w:rPr>
          <w:noProof/>
        </w:rPr>
        <w:drawing>
          <wp:inline distT="0" distB="0" distL="0" distR="0" wp14:anchorId="313A4496" wp14:editId="603E73C3">
            <wp:extent cx="5909945" cy="2954680"/>
            <wp:effectExtent l="0" t="0" r="0" b="0"/>
            <wp:docPr id="4564882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882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10741" cy="295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8CEA" w14:textId="17070863" w:rsidR="00046FE0" w:rsidRPr="004F3FEE" w:rsidRDefault="00046FE0" w:rsidP="00046FE0"/>
    <w:p w14:paraId="7598D887" w14:textId="77777777" w:rsidR="00046FE0" w:rsidRPr="004F3FEE" w:rsidRDefault="00046FE0" w:rsidP="00046FE0">
      <w:pPr>
        <w:pStyle w:val="BodyText"/>
        <w:ind w:left="0"/>
      </w:pPr>
    </w:p>
    <w:p w14:paraId="3F4049AF" w14:textId="77777777" w:rsidR="00046FE0" w:rsidRPr="004F3FEE" w:rsidRDefault="00046FE0" w:rsidP="006414F6">
      <w:pPr>
        <w:pStyle w:val="BodyText"/>
        <w:spacing w:after="0"/>
        <w:ind w:left="0"/>
      </w:pPr>
    </w:p>
    <w:p w14:paraId="5612BD5E" w14:textId="77777777" w:rsidR="0084096F" w:rsidRPr="004F3FEE" w:rsidRDefault="00450463" w:rsidP="00CD414C">
      <w:pPr>
        <w:pStyle w:val="Heading1"/>
      </w:pPr>
      <w:bookmarkStart w:id="7" w:name="_Toc201756805"/>
      <w:r w:rsidRPr="004F3FEE">
        <w:lastRenderedPageBreak/>
        <w:t>Installation</w:t>
      </w:r>
      <w:bookmarkEnd w:id="7"/>
    </w:p>
    <w:p w14:paraId="733A65ED" w14:textId="043DB2A3" w:rsidR="00450463" w:rsidRPr="004F3FEE" w:rsidRDefault="00DA747D" w:rsidP="009715D2">
      <w:pPr>
        <w:pStyle w:val="Heading2"/>
      </w:pPr>
      <w:bookmarkStart w:id="8" w:name="_Toc201756806"/>
      <w:r w:rsidRPr="004F3FEE">
        <w:t xml:space="preserve">Interface </w:t>
      </w:r>
      <w:r w:rsidR="002F0E0C" w:rsidRPr="004F3FEE">
        <w:t>Délivrables</w:t>
      </w:r>
      <w:bookmarkEnd w:id="8"/>
    </w:p>
    <w:p w14:paraId="1CE91D1C" w14:textId="77777777" w:rsidR="00DA747D" w:rsidRPr="004F3FEE" w:rsidRDefault="00DA747D" w:rsidP="0080105F">
      <w:pPr>
        <w:ind w:left="1440"/>
        <w:rPr>
          <w:rStyle w:val="InforHeadline"/>
          <w:rFonts w:cs="Arial"/>
          <w:b w:val="0"/>
          <w:sz w:val="16"/>
          <w:szCs w:val="16"/>
        </w:rPr>
      </w:pPr>
    </w:p>
    <w:tbl>
      <w:tblPr>
        <w:tblStyle w:val="InforTable0"/>
        <w:tblW w:w="9603" w:type="dxa"/>
        <w:tblLayout w:type="fixed"/>
        <w:tblLook w:val="04A0" w:firstRow="1" w:lastRow="0" w:firstColumn="1" w:lastColumn="0" w:noHBand="0" w:noVBand="1"/>
      </w:tblPr>
      <w:tblGrid>
        <w:gridCol w:w="1668"/>
        <w:gridCol w:w="3402"/>
        <w:gridCol w:w="70"/>
        <w:gridCol w:w="4463"/>
      </w:tblGrid>
      <w:tr w:rsidR="009B346E" w:rsidRPr="004F3FEE" w14:paraId="4BBC7E51" w14:textId="72E83EF8" w:rsidTr="001305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68" w:type="dxa"/>
          </w:tcPr>
          <w:p w14:paraId="430A1A45" w14:textId="4E07B947" w:rsidR="009B346E" w:rsidRPr="004F3FEE" w:rsidRDefault="009B346E" w:rsidP="009B346E">
            <w:pPr>
              <w:spacing w:before="60" w:after="60"/>
              <w:ind w:right="-677"/>
              <w:contextualSpacing/>
              <w:rPr>
                <w:rFonts w:cs="Arial"/>
                <w:b w:val="0"/>
                <w:bCs/>
                <w:color w:val="FFFFFF"/>
                <w:sz w:val="20"/>
                <w:szCs w:val="20"/>
              </w:rPr>
            </w:pPr>
            <w:r w:rsidRPr="004F3FEE">
              <w:rPr>
                <w:rFonts w:cs="Arial"/>
                <w:b w:val="0"/>
                <w:bCs/>
                <w:color w:val="FFFFFF"/>
                <w:sz w:val="20"/>
                <w:szCs w:val="20"/>
              </w:rPr>
              <w:t>T</w:t>
            </w:r>
            <w:r w:rsidRPr="004F3FEE">
              <w:rPr>
                <w:rFonts w:cs="Arial"/>
                <w:b w:val="0"/>
                <w:bCs/>
                <w:sz w:val="20"/>
                <w:szCs w:val="20"/>
              </w:rPr>
              <w:t>ype</w:t>
            </w:r>
          </w:p>
        </w:tc>
        <w:tc>
          <w:tcPr>
            <w:tcW w:w="3402" w:type="dxa"/>
          </w:tcPr>
          <w:p w14:paraId="759EB110" w14:textId="0795CF16" w:rsidR="009B346E" w:rsidRPr="004F3FEE" w:rsidRDefault="009B346E" w:rsidP="00465842">
            <w:pPr>
              <w:spacing w:before="60" w:after="60"/>
              <w:contextualSpacing/>
              <w:rPr>
                <w:rFonts w:cs="Arial"/>
                <w:b w:val="0"/>
                <w:bCs/>
                <w:color w:val="FFFFFF"/>
                <w:sz w:val="20"/>
                <w:szCs w:val="20"/>
              </w:rPr>
            </w:pPr>
            <w:r w:rsidRPr="004F3FEE">
              <w:rPr>
                <w:rFonts w:cs="Arial"/>
                <w:b w:val="0"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533" w:type="dxa"/>
            <w:gridSpan w:val="2"/>
          </w:tcPr>
          <w:p w14:paraId="52C4B5EA" w14:textId="6977928E" w:rsidR="009B346E" w:rsidRPr="004F3FEE" w:rsidRDefault="009B346E" w:rsidP="00465842">
            <w:pPr>
              <w:spacing w:before="60" w:after="60"/>
              <w:rPr>
                <w:rFonts w:cs="Arial"/>
                <w:bCs/>
                <w:color w:val="FFFFFF"/>
                <w:sz w:val="20"/>
                <w:szCs w:val="20"/>
              </w:rPr>
            </w:pPr>
            <w:r w:rsidRPr="004F3FEE">
              <w:rPr>
                <w:rFonts w:cs="Arial"/>
                <w:bCs/>
                <w:color w:val="FFFFFF"/>
                <w:sz w:val="20"/>
                <w:szCs w:val="20"/>
              </w:rPr>
              <w:t>Install File</w:t>
            </w:r>
          </w:p>
        </w:tc>
      </w:tr>
      <w:tr w:rsidR="009B346E" w:rsidRPr="004F3FEE" w14:paraId="07D670AD" w14:textId="5F83BBBB" w:rsidTr="00130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1946C66A" w14:textId="09CFC1BF" w:rsidR="009B346E" w:rsidRPr="004F3FEE" w:rsidRDefault="009B346E" w:rsidP="009B346E">
            <w:pPr>
              <w:spacing w:before="120" w:after="120"/>
              <w:rPr>
                <w:rFonts w:eastAsia="Times New Roman" w:cs="Arial"/>
                <w:sz w:val="20"/>
                <w:szCs w:val="20"/>
              </w:rPr>
            </w:pPr>
            <w:r w:rsidRPr="004F3FEE">
              <w:rPr>
                <w:rStyle w:val="InforHeadline"/>
                <w:rFonts w:ascii="Arial" w:hAnsi="Arial" w:cs="Arial"/>
                <w:sz w:val="20"/>
                <w:szCs w:val="20"/>
              </w:rPr>
              <w:t xml:space="preserve">Object </w:t>
            </w:r>
            <w:proofErr w:type="spellStart"/>
            <w:r w:rsidRPr="004F3FEE">
              <w:rPr>
                <w:rStyle w:val="InforHeadline"/>
                <w:rFonts w:ascii="Arial" w:hAnsi="Arial" w:cs="Arial"/>
                <w:sz w:val="20"/>
                <w:szCs w:val="20"/>
              </w:rPr>
              <w:t>Schema</w:t>
            </w:r>
            <w:proofErr w:type="spellEnd"/>
          </w:p>
        </w:tc>
        <w:tc>
          <w:tcPr>
            <w:tcW w:w="3472" w:type="dxa"/>
            <w:gridSpan w:val="2"/>
          </w:tcPr>
          <w:p w14:paraId="4B3693F1" w14:textId="1C412AD9" w:rsidR="009B346E" w:rsidRPr="004F3FEE" w:rsidRDefault="0025150F" w:rsidP="009B346E">
            <w:pPr>
              <w:spacing w:before="120" w:after="120"/>
              <w:jc w:val="both"/>
              <w:rPr>
                <w:rFonts w:eastAsia="Times New Roman" w:cs="Arial"/>
                <w:color w:val="13A3F7"/>
                <w:sz w:val="20"/>
                <w:szCs w:val="20"/>
              </w:rPr>
            </w:pPr>
            <w:proofErr w:type="spellStart"/>
            <w:r w:rsidRPr="004F3FEE">
              <w:rPr>
                <w:rFonts w:cs="Arial"/>
                <w:color w:val="000000"/>
                <w:sz w:val="20"/>
                <w:szCs w:val="20"/>
              </w:rPr>
              <w:t>VIFNomenclatureGammeCustom</w:t>
            </w:r>
            <w:proofErr w:type="spellEnd"/>
          </w:p>
        </w:tc>
        <w:tc>
          <w:tcPr>
            <w:tcW w:w="4463" w:type="dxa"/>
          </w:tcPr>
          <w:p w14:paraId="5BC5DA16" w14:textId="5443C060" w:rsidR="009B346E" w:rsidRPr="004F3FEE" w:rsidRDefault="0025150F" w:rsidP="009B346E">
            <w:pPr>
              <w:spacing w:before="120" w:after="120"/>
              <w:jc w:val="both"/>
              <w:rPr>
                <w:rFonts w:cs="Arial"/>
                <w:color w:val="13A3F7"/>
                <w:sz w:val="20"/>
                <w:szCs w:val="20"/>
              </w:rPr>
            </w:pPr>
            <w:r w:rsidRPr="004F3FEE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VIFNomenclatureGammeCustom</w:t>
            </w:r>
            <w:r w:rsidR="009B346E" w:rsidRPr="004F3FEE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.zip</w:t>
            </w:r>
          </w:p>
        </w:tc>
      </w:tr>
      <w:tr w:rsidR="001305FE" w:rsidRPr="0078571A" w14:paraId="0E1A8C3B" w14:textId="77777777" w:rsidTr="001305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68" w:type="dxa"/>
          </w:tcPr>
          <w:p w14:paraId="396FA8E3" w14:textId="02763651" w:rsidR="001305FE" w:rsidRPr="004F3FEE" w:rsidRDefault="001305FE" w:rsidP="001305FE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4F3FEE">
              <w:rPr>
                <w:rStyle w:val="InforHeadline"/>
                <w:rFonts w:ascii="Arial" w:hAnsi="Arial" w:cs="Arial"/>
                <w:sz w:val="20"/>
                <w:szCs w:val="20"/>
              </w:rPr>
              <w:t>Document Flow</w:t>
            </w:r>
          </w:p>
        </w:tc>
        <w:tc>
          <w:tcPr>
            <w:tcW w:w="3472" w:type="dxa"/>
            <w:gridSpan w:val="2"/>
          </w:tcPr>
          <w:p w14:paraId="0BAEE63C" w14:textId="365D519E" w:rsidR="001305FE" w:rsidRPr="004F3FEE" w:rsidRDefault="009E29B3" w:rsidP="001305F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  <w:r w:rsidRPr="004F3FEE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DF_</w:t>
            </w:r>
            <w:r w:rsidR="0025150F" w:rsidRPr="004F3FEE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001_OUT_E</w:t>
            </w:r>
            <w:r w:rsidRPr="004F3FEE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_</w:t>
            </w:r>
            <w:r w:rsidR="0025150F" w:rsidRPr="004F3FEE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VIF</w:t>
            </w:r>
          </w:p>
        </w:tc>
        <w:tc>
          <w:tcPr>
            <w:tcW w:w="4463" w:type="dxa"/>
          </w:tcPr>
          <w:p w14:paraId="4FC33023" w14:textId="64A4EEC8" w:rsidR="001305FE" w:rsidRPr="0078571A" w:rsidRDefault="009E29B3" w:rsidP="001305F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</w:pPr>
            <w:r w:rsidRPr="0078571A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DF_</w:t>
            </w:r>
            <w:r w:rsidR="0025150F" w:rsidRPr="0078571A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001_OUT_E</w:t>
            </w:r>
            <w:r w:rsidRPr="0078571A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_</w:t>
            </w:r>
            <w:r w:rsidR="0025150F" w:rsidRPr="0078571A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VIF</w:t>
            </w:r>
            <w:r w:rsidR="001305FE" w:rsidRPr="0078571A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.xml</w:t>
            </w:r>
          </w:p>
        </w:tc>
      </w:tr>
      <w:tr w:rsidR="00353185" w:rsidRPr="0078571A" w14:paraId="65F6B5B9" w14:textId="77777777" w:rsidTr="00130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254DB6A7" w14:textId="715876FD" w:rsidR="00353185" w:rsidRPr="004F3FEE" w:rsidRDefault="00353185" w:rsidP="001305FE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4F3FEE">
              <w:rPr>
                <w:rStyle w:val="InforHeadline"/>
                <w:rFonts w:ascii="Arial" w:hAnsi="Arial" w:cs="Arial"/>
                <w:sz w:val="20"/>
                <w:szCs w:val="20"/>
              </w:rPr>
              <w:t>Mapping</w:t>
            </w:r>
          </w:p>
        </w:tc>
        <w:tc>
          <w:tcPr>
            <w:tcW w:w="3472" w:type="dxa"/>
            <w:gridSpan w:val="2"/>
          </w:tcPr>
          <w:p w14:paraId="3164F9DD" w14:textId="324DE7F2" w:rsidR="00353185" w:rsidRPr="004F3FEE" w:rsidRDefault="0085582D" w:rsidP="001305F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  <w:r w:rsidRPr="004F3FEE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MP_</w:t>
            </w:r>
            <w:r w:rsidR="0025150F" w:rsidRPr="004F3FEE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001_OUT_E</w:t>
            </w:r>
            <w:r w:rsidRPr="004F3FEE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_</w:t>
            </w:r>
            <w:r w:rsidR="0025150F" w:rsidRPr="004F3FEE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VIF</w:t>
            </w:r>
          </w:p>
        </w:tc>
        <w:tc>
          <w:tcPr>
            <w:tcW w:w="4463" w:type="dxa"/>
          </w:tcPr>
          <w:p w14:paraId="09D25AEC" w14:textId="1F2A86A3" w:rsidR="00353185" w:rsidRPr="0078571A" w:rsidRDefault="0085582D" w:rsidP="001305FE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</w:pPr>
            <w:r w:rsidRPr="0078571A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MP_</w:t>
            </w:r>
            <w:r w:rsidR="0025150F" w:rsidRPr="0078571A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001_OUT_E</w:t>
            </w:r>
            <w:r w:rsidRPr="0078571A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_</w:t>
            </w:r>
            <w:r w:rsidR="0025150F" w:rsidRPr="0078571A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VIF</w:t>
            </w:r>
            <w:r w:rsidR="00353185" w:rsidRPr="0078571A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.xml</w:t>
            </w:r>
          </w:p>
        </w:tc>
      </w:tr>
      <w:tr w:rsidR="00353185" w:rsidRPr="0078571A" w14:paraId="4DF19AAD" w14:textId="77777777" w:rsidTr="001305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68" w:type="dxa"/>
          </w:tcPr>
          <w:p w14:paraId="33BDD47A" w14:textId="1983571E" w:rsidR="00353185" w:rsidRPr="004F3FEE" w:rsidRDefault="00353185" w:rsidP="00353185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4F3FEE">
              <w:rPr>
                <w:rStyle w:val="InforHeadline"/>
                <w:rFonts w:ascii="Arial" w:hAnsi="Arial" w:cs="Arial"/>
                <w:sz w:val="20"/>
                <w:szCs w:val="20"/>
              </w:rPr>
              <w:t>Mec Mapper</w:t>
            </w:r>
          </w:p>
        </w:tc>
        <w:tc>
          <w:tcPr>
            <w:tcW w:w="3472" w:type="dxa"/>
            <w:gridSpan w:val="2"/>
          </w:tcPr>
          <w:p w14:paraId="148D287C" w14:textId="6F2E4FE6" w:rsidR="00353185" w:rsidRPr="004F3FEE" w:rsidRDefault="009E29B3" w:rsidP="00353185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  <w:r w:rsidRPr="004F3FEE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CSTM3BOD_</w:t>
            </w:r>
            <w:r w:rsidR="0025150F" w:rsidRPr="004F3FEE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VIFNomenclatureGammeCustom</w:t>
            </w:r>
            <w:r w:rsidRPr="004F3FEE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_Sync_Out_1_0_0</w:t>
            </w:r>
          </w:p>
        </w:tc>
        <w:tc>
          <w:tcPr>
            <w:tcW w:w="4463" w:type="dxa"/>
          </w:tcPr>
          <w:p w14:paraId="0656E090" w14:textId="6F0CBC55" w:rsidR="00353185" w:rsidRPr="0078571A" w:rsidRDefault="00353185" w:rsidP="00353185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</w:pPr>
            <w:r w:rsidRPr="0078571A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CSTM3BOD_</w:t>
            </w:r>
            <w:r w:rsidR="0025150F" w:rsidRPr="0078571A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VIFNomenclatureGammeCustom</w:t>
            </w:r>
            <w:r w:rsidRPr="0078571A">
              <w:rPr>
                <w:rStyle w:val="InforHeadline"/>
                <w:rFonts w:ascii="Arial" w:hAnsi="Arial" w:cs="Arial"/>
                <w:b w:val="0"/>
                <w:sz w:val="20"/>
                <w:szCs w:val="20"/>
                <w:lang w:val="en-GB"/>
              </w:rPr>
              <w:t>_Sync_Out_1_0_0.zap</w:t>
            </w:r>
          </w:p>
        </w:tc>
      </w:tr>
      <w:tr w:rsidR="00353185" w:rsidRPr="004F3FEE" w14:paraId="439F7649" w14:textId="77777777" w:rsidTr="001305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57BEC89C" w14:textId="1C7251CF" w:rsidR="00353185" w:rsidRPr="004F3FEE" w:rsidRDefault="00353185" w:rsidP="00353185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4F3FEE">
              <w:rPr>
                <w:rStyle w:val="InforHeadline"/>
                <w:rFonts w:ascii="Arial" w:hAnsi="Arial" w:cs="Arial"/>
                <w:sz w:val="20"/>
                <w:szCs w:val="20"/>
              </w:rPr>
              <w:t>Event Analytics</w:t>
            </w:r>
          </w:p>
        </w:tc>
        <w:tc>
          <w:tcPr>
            <w:tcW w:w="3472" w:type="dxa"/>
            <w:gridSpan w:val="2"/>
          </w:tcPr>
          <w:p w14:paraId="4D22F086" w14:textId="21405C95" w:rsidR="00353185" w:rsidRPr="004F3FEE" w:rsidRDefault="00353185" w:rsidP="00353185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  <w:proofErr w:type="spellStart"/>
            <w:r w:rsidRPr="004F3FEE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CST_</w:t>
            </w:r>
            <w:r w:rsidR="0025150F" w:rsidRPr="004F3FEE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VIFNomenclatureGammeCustom</w:t>
            </w:r>
            <w:proofErr w:type="spellEnd"/>
          </w:p>
        </w:tc>
        <w:tc>
          <w:tcPr>
            <w:tcW w:w="4463" w:type="dxa"/>
          </w:tcPr>
          <w:p w14:paraId="50721514" w14:textId="5EE62D3A" w:rsidR="00353185" w:rsidRPr="004F3FEE" w:rsidRDefault="00353185" w:rsidP="00353185">
            <w:pPr>
              <w:spacing w:before="120" w:after="120"/>
              <w:jc w:val="both"/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</w:pPr>
            <w:proofErr w:type="spellStart"/>
            <w:r w:rsidRPr="004F3FEE">
              <w:rPr>
                <w:rStyle w:val="InforHeadline"/>
                <w:rFonts w:ascii="Arial" w:hAnsi="Arial" w:cs="Arial"/>
                <w:b w:val="0"/>
                <w:sz w:val="20"/>
                <w:szCs w:val="20"/>
              </w:rPr>
              <w:t>Sessions.rulespack</w:t>
            </w:r>
            <w:proofErr w:type="spellEnd"/>
          </w:p>
        </w:tc>
      </w:tr>
    </w:tbl>
    <w:p w14:paraId="232135AD" w14:textId="77777777" w:rsidR="009B346E" w:rsidRPr="004F3FEE" w:rsidRDefault="009B346E" w:rsidP="0080105F">
      <w:pPr>
        <w:ind w:left="1440"/>
        <w:rPr>
          <w:rStyle w:val="InforHeadline"/>
          <w:rFonts w:ascii="Arial" w:hAnsi="Arial" w:cs="Arial"/>
          <w:b w:val="0"/>
          <w:sz w:val="16"/>
          <w:szCs w:val="16"/>
        </w:rPr>
      </w:pPr>
    </w:p>
    <w:p w14:paraId="56005569" w14:textId="77777777" w:rsidR="006414F6" w:rsidRPr="004F3FEE" w:rsidRDefault="006414F6" w:rsidP="00DA747D">
      <w:pPr>
        <w:rPr>
          <w:rStyle w:val="InforHeadline"/>
          <w:rFonts w:cs="Arial"/>
          <w:b w:val="0"/>
          <w:sz w:val="20"/>
          <w:szCs w:val="20"/>
        </w:rPr>
      </w:pPr>
    </w:p>
    <w:p w14:paraId="4F48D543" w14:textId="1E2C4110" w:rsidR="00575925" w:rsidRPr="004F3FEE" w:rsidRDefault="00575925" w:rsidP="004E151E">
      <w:pPr>
        <w:pStyle w:val="BodyText"/>
        <w:ind w:left="0"/>
        <w:jc w:val="center"/>
        <w:rPr>
          <w:b/>
          <w:bCs/>
        </w:rPr>
      </w:pPr>
    </w:p>
    <w:p w14:paraId="22C8C653" w14:textId="77777777" w:rsidR="00575925" w:rsidRPr="004F3FEE" w:rsidRDefault="00575925">
      <w:pPr>
        <w:rPr>
          <w:b/>
          <w:bCs/>
        </w:rPr>
      </w:pPr>
      <w:r w:rsidRPr="004F3FEE">
        <w:rPr>
          <w:b/>
          <w:bCs/>
        </w:rPr>
        <w:br w:type="page"/>
      </w:r>
    </w:p>
    <w:p w14:paraId="63C2A683" w14:textId="77777777" w:rsidR="00575925" w:rsidRPr="004F3FEE" w:rsidRDefault="00575925" w:rsidP="00575925">
      <w:pPr>
        <w:pStyle w:val="Heading2"/>
      </w:pPr>
      <w:bookmarkStart w:id="9" w:name="_Toc188614897"/>
      <w:bookmarkStart w:id="10" w:name="_Toc201756807"/>
      <w:r w:rsidRPr="004F3FEE">
        <w:lastRenderedPageBreak/>
        <w:t xml:space="preserve">Object </w:t>
      </w:r>
      <w:proofErr w:type="spellStart"/>
      <w:r w:rsidRPr="004F3FEE">
        <w:t>Schema</w:t>
      </w:r>
      <w:bookmarkEnd w:id="9"/>
      <w:bookmarkEnd w:id="10"/>
      <w:proofErr w:type="spellEnd"/>
    </w:p>
    <w:p w14:paraId="3D7AC9CE" w14:textId="77777777" w:rsidR="00575925" w:rsidRPr="004F3FEE" w:rsidRDefault="00575925" w:rsidP="00575925">
      <w:pPr>
        <w:pStyle w:val="BodyText"/>
        <w:ind w:left="0"/>
        <w:rPr>
          <w:b/>
          <w:bCs/>
          <w:i/>
          <w:iCs/>
          <w:sz w:val="22"/>
          <w:szCs w:val="22"/>
        </w:rPr>
      </w:pPr>
    </w:p>
    <w:p w14:paraId="2A9CB1FD" w14:textId="6FFF5496" w:rsidR="00575925" w:rsidRDefault="00575925" w:rsidP="00575925">
      <w:pPr>
        <w:pStyle w:val="BodyText"/>
        <w:ind w:left="0"/>
        <w:rPr>
          <w:b/>
          <w:bCs/>
          <w:sz w:val="24"/>
          <w:szCs w:val="24"/>
        </w:rPr>
      </w:pPr>
      <w:r w:rsidRPr="004F3FEE">
        <w:rPr>
          <w:b/>
          <w:bCs/>
          <w:sz w:val="24"/>
          <w:szCs w:val="24"/>
        </w:rPr>
        <w:t xml:space="preserve">3.2.1 Importation du custom </w:t>
      </w:r>
      <w:r w:rsidRPr="004F3FEE">
        <w:rPr>
          <w:b/>
          <w:bCs/>
          <w:i/>
          <w:iCs/>
          <w:sz w:val="24"/>
          <w:szCs w:val="24"/>
        </w:rPr>
        <w:t xml:space="preserve">Objet </w:t>
      </w:r>
      <w:proofErr w:type="spellStart"/>
      <w:r w:rsidRPr="004F3FEE">
        <w:rPr>
          <w:b/>
          <w:bCs/>
          <w:i/>
          <w:iCs/>
          <w:sz w:val="24"/>
          <w:szCs w:val="24"/>
        </w:rPr>
        <w:t>Sch</w:t>
      </w:r>
      <w:r w:rsidR="003C5D78" w:rsidRPr="004F3FEE">
        <w:rPr>
          <w:b/>
          <w:bCs/>
          <w:i/>
          <w:iCs/>
          <w:sz w:val="24"/>
          <w:szCs w:val="24"/>
        </w:rPr>
        <w:t>e</w:t>
      </w:r>
      <w:r w:rsidRPr="004F3FEE">
        <w:rPr>
          <w:b/>
          <w:bCs/>
          <w:i/>
          <w:iCs/>
          <w:sz w:val="24"/>
          <w:szCs w:val="24"/>
        </w:rPr>
        <w:t>ma</w:t>
      </w:r>
      <w:proofErr w:type="spellEnd"/>
      <w:r w:rsidRPr="004F3FEE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="0025150F" w:rsidRPr="004F3FEE">
        <w:rPr>
          <w:b/>
          <w:bCs/>
          <w:sz w:val="24"/>
          <w:szCs w:val="24"/>
        </w:rPr>
        <w:t>VIFNomenclatureGammeCustom</w:t>
      </w:r>
      <w:proofErr w:type="spellEnd"/>
    </w:p>
    <w:p w14:paraId="7419C481" w14:textId="77777777" w:rsidR="00FF4D15" w:rsidRPr="004F3FEE" w:rsidRDefault="00FF4D15" w:rsidP="00575925">
      <w:pPr>
        <w:pStyle w:val="BodyText"/>
        <w:ind w:left="0"/>
        <w:rPr>
          <w:b/>
          <w:bCs/>
          <w:sz w:val="24"/>
          <w:szCs w:val="24"/>
        </w:rPr>
      </w:pPr>
    </w:p>
    <w:p w14:paraId="5864FBB1" w14:textId="3F3C188B" w:rsidR="00575925" w:rsidRPr="004F3FEE" w:rsidRDefault="00575925" w:rsidP="00575925">
      <w:pPr>
        <w:pStyle w:val="BodyText"/>
        <w:numPr>
          <w:ilvl w:val="0"/>
          <w:numId w:val="27"/>
        </w:numPr>
      </w:pPr>
      <w:r w:rsidRPr="004F3FEE">
        <w:t xml:space="preserve">Allez dans OS &gt; </w:t>
      </w:r>
      <w:r w:rsidR="00FF4D15">
        <w:t xml:space="preserve">ION </w:t>
      </w:r>
      <w:r w:rsidRPr="004F3FEE">
        <w:t>&gt; Catalogue de données &gt;</w:t>
      </w:r>
      <w:bookmarkStart w:id="11" w:name="_Hlk175732179"/>
      <w:r w:rsidRPr="004F3FEE">
        <w:t xml:space="preserve"> Schémas d’objet</w:t>
      </w:r>
      <w:bookmarkEnd w:id="11"/>
    </w:p>
    <w:p w14:paraId="3518ABC3" w14:textId="6806E9B3" w:rsidR="00575925" w:rsidRPr="004F3FEE" w:rsidRDefault="00153CD9" w:rsidP="00575925">
      <w:pPr>
        <w:pStyle w:val="BodyText"/>
        <w:ind w:left="720"/>
      </w:pPr>
      <w:r w:rsidRPr="004F3FEE">
        <w:rPr>
          <w:noProof/>
        </w:rPr>
        <w:drawing>
          <wp:inline distT="0" distB="0" distL="0" distR="0" wp14:anchorId="6C406040" wp14:editId="2621D5AD">
            <wp:extent cx="5102616" cy="1705921"/>
            <wp:effectExtent l="0" t="0" r="3175" b="8890"/>
            <wp:docPr id="181124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422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2616" cy="170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385A" w14:textId="77777777" w:rsidR="00575925" w:rsidRPr="004F3FEE" w:rsidRDefault="00575925" w:rsidP="00575925">
      <w:pPr>
        <w:pStyle w:val="BodyText"/>
        <w:ind w:left="0"/>
      </w:pPr>
    </w:p>
    <w:p w14:paraId="34B88660" w14:textId="3ACCA0F0" w:rsidR="00575925" w:rsidRPr="004F3FEE" w:rsidRDefault="00575925" w:rsidP="00575925">
      <w:pPr>
        <w:pStyle w:val="BodyText"/>
        <w:numPr>
          <w:ilvl w:val="0"/>
          <w:numId w:val="27"/>
        </w:numPr>
      </w:pPr>
      <w:r w:rsidRPr="004F3FEE">
        <w:t>Clique</w:t>
      </w:r>
      <w:r w:rsidR="00590345" w:rsidRPr="004F3FEE">
        <w:t>z</w:t>
      </w:r>
      <w:r w:rsidRPr="004F3FEE">
        <w:t xml:space="preserve"> sur le bouton Importer </w:t>
      </w:r>
    </w:p>
    <w:p w14:paraId="157A060C" w14:textId="371EB8C1" w:rsidR="00575925" w:rsidRPr="004F3FEE" w:rsidRDefault="00153CD9" w:rsidP="00575925">
      <w:pPr>
        <w:pStyle w:val="BodyText"/>
        <w:ind w:left="720"/>
      </w:pPr>
      <w:r w:rsidRPr="004F3FEE">
        <w:rPr>
          <w:noProof/>
        </w:rPr>
        <w:drawing>
          <wp:inline distT="0" distB="0" distL="0" distR="0" wp14:anchorId="30A29D0E" wp14:editId="66B8F5D7">
            <wp:extent cx="2006600" cy="1444945"/>
            <wp:effectExtent l="0" t="0" r="0" b="3175"/>
            <wp:docPr id="235695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9599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4854" cy="145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9EF2" w14:textId="77777777" w:rsidR="00153CD9" w:rsidRPr="004F3FEE" w:rsidRDefault="00153CD9" w:rsidP="00575925">
      <w:pPr>
        <w:pStyle w:val="BodyText"/>
        <w:ind w:left="720"/>
      </w:pPr>
    </w:p>
    <w:p w14:paraId="0546BF99" w14:textId="562B3547" w:rsidR="00575925" w:rsidRPr="004F3FEE" w:rsidRDefault="00575925" w:rsidP="00575925">
      <w:pPr>
        <w:pStyle w:val="BodyText"/>
        <w:numPr>
          <w:ilvl w:val="0"/>
          <w:numId w:val="27"/>
        </w:numPr>
      </w:pPr>
      <w:r w:rsidRPr="004F3FEE">
        <w:t xml:space="preserve">Localisez le fichier </w:t>
      </w:r>
      <w:r w:rsidR="0025150F" w:rsidRPr="004F3FEE">
        <w:rPr>
          <w:b/>
          <w:bCs/>
        </w:rPr>
        <w:t>VIFNomenclatureGammeCustom</w:t>
      </w:r>
      <w:r w:rsidRPr="004F3FEE">
        <w:rPr>
          <w:b/>
          <w:bCs/>
        </w:rPr>
        <w:t>.zip</w:t>
      </w:r>
      <w:r w:rsidRPr="004F3FEE">
        <w:t xml:space="preserve"> et cliquez </w:t>
      </w:r>
      <w:r w:rsidRPr="004F3FEE">
        <w:rPr>
          <w:i/>
          <w:iCs/>
        </w:rPr>
        <w:t>OK</w:t>
      </w:r>
    </w:p>
    <w:p w14:paraId="0630FDC5" w14:textId="38FA3DA8" w:rsidR="00575925" w:rsidRPr="004F3FEE" w:rsidRDefault="00A7676C" w:rsidP="00575925">
      <w:pPr>
        <w:pStyle w:val="BodyText"/>
        <w:ind w:left="720"/>
      </w:pPr>
      <w:r w:rsidRPr="00A7676C">
        <w:rPr>
          <w:noProof/>
        </w:rPr>
        <w:drawing>
          <wp:inline distT="0" distB="0" distL="0" distR="0" wp14:anchorId="731C23E1" wp14:editId="19996461">
            <wp:extent cx="4020111" cy="362001"/>
            <wp:effectExtent l="0" t="0" r="0" b="0"/>
            <wp:docPr id="35655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515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9A36" w14:textId="77777777" w:rsidR="003A2BF2" w:rsidRPr="004F3FEE" w:rsidRDefault="003A2BF2" w:rsidP="00575925">
      <w:pPr>
        <w:pStyle w:val="BodyText"/>
        <w:ind w:left="720"/>
      </w:pPr>
    </w:p>
    <w:p w14:paraId="20840FFD" w14:textId="3228D3D5" w:rsidR="00575925" w:rsidRPr="004F3FEE" w:rsidRDefault="00A7676C" w:rsidP="00575925">
      <w:pPr>
        <w:pStyle w:val="BodyText"/>
        <w:rPr>
          <w:i/>
          <w:iCs/>
        </w:rPr>
      </w:pPr>
      <w:r w:rsidRPr="00A7676C">
        <w:rPr>
          <w:i/>
          <w:iCs/>
          <w:noProof/>
        </w:rPr>
        <w:drawing>
          <wp:inline distT="0" distB="0" distL="0" distR="0" wp14:anchorId="635351C4" wp14:editId="2E6C5A8B">
            <wp:extent cx="2127250" cy="1480252"/>
            <wp:effectExtent l="0" t="0" r="6350" b="5715"/>
            <wp:docPr id="156384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494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30821" cy="148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5C2B" w14:textId="165A7561" w:rsidR="001C246E" w:rsidRPr="004F3FEE" w:rsidRDefault="009E29B3" w:rsidP="003A2BF2">
      <w:pPr>
        <w:pStyle w:val="BodyText"/>
        <w:ind w:left="0"/>
        <w:rPr>
          <w14:ligatures w14:val="standardContextual"/>
        </w:rPr>
      </w:pPr>
      <w:r w:rsidRPr="004F3FEE">
        <w:rPr>
          <w:noProof/>
          <w14:ligatures w14:val="standardContextual"/>
        </w:rPr>
        <w:drawing>
          <wp:anchor distT="0" distB="0" distL="114300" distR="114300" simplePos="0" relativeHeight="251652096" behindDoc="0" locked="0" layoutInCell="1" allowOverlap="1" wp14:anchorId="719CB332" wp14:editId="3B750228">
            <wp:simplePos x="0" y="0"/>
            <wp:positionH relativeFrom="column">
              <wp:posOffset>679450</wp:posOffset>
            </wp:positionH>
            <wp:positionV relativeFrom="paragraph">
              <wp:posOffset>300355</wp:posOffset>
            </wp:positionV>
            <wp:extent cx="2565400" cy="989965"/>
            <wp:effectExtent l="0" t="0" r="6350" b="635"/>
            <wp:wrapTopAndBottom/>
            <wp:docPr id="10363714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74937" name="Picture 1" descr="A screenshot of a computer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A06F4B" w14:textId="77777777" w:rsidR="00242BCA" w:rsidRPr="00440FCE" w:rsidRDefault="00242BCA" w:rsidP="00242BCA">
      <w:pPr>
        <w:pStyle w:val="Heading2"/>
      </w:pPr>
      <w:bookmarkStart w:id="12" w:name="_Toc188614898"/>
      <w:bookmarkStart w:id="13" w:name="_Toc191993947"/>
      <w:bookmarkStart w:id="14" w:name="_Toc201756808"/>
      <w:r w:rsidRPr="00440FCE">
        <w:lastRenderedPageBreak/>
        <w:t>Connection point</w:t>
      </w:r>
      <w:bookmarkEnd w:id="12"/>
      <w:bookmarkEnd w:id="13"/>
      <w:bookmarkEnd w:id="14"/>
    </w:p>
    <w:p w14:paraId="50DA61B1" w14:textId="77777777" w:rsidR="00242BCA" w:rsidRPr="00440FCE" w:rsidRDefault="00242BCA" w:rsidP="00242BCA">
      <w:pPr>
        <w:pStyle w:val="BodyText"/>
        <w:ind w:left="0"/>
      </w:pPr>
    </w:p>
    <w:p w14:paraId="64E2AE26" w14:textId="77777777" w:rsidR="00242BCA" w:rsidRPr="00440FCE" w:rsidRDefault="00242BCA" w:rsidP="00242BCA">
      <w:pPr>
        <w:rPr>
          <w:b/>
          <w:bCs/>
          <w:sz w:val="24"/>
          <w:szCs w:val="24"/>
        </w:rPr>
      </w:pPr>
      <w:r w:rsidRPr="00440FCE">
        <w:rPr>
          <w:b/>
          <w:bCs/>
          <w:sz w:val="24"/>
          <w:szCs w:val="24"/>
        </w:rPr>
        <w:t xml:space="preserve">  3.3.1 Configuration du point de connexion M3 pour récupérer </w:t>
      </w:r>
    </w:p>
    <w:p w14:paraId="673FC264" w14:textId="669C7C20" w:rsidR="00242BCA" w:rsidRPr="00440FCE" w:rsidRDefault="00242BCA" w:rsidP="00242BCA">
      <w:pPr>
        <w:rPr>
          <w:b/>
          <w:bCs/>
          <w:sz w:val="24"/>
          <w:szCs w:val="24"/>
        </w:rPr>
      </w:pPr>
      <w:r w:rsidRPr="00440FCE">
        <w:rPr>
          <w:b/>
          <w:bCs/>
          <w:sz w:val="24"/>
          <w:szCs w:val="24"/>
        </w:rPr>
        <w:t xml:space="preserve">           L’Agreement ‘</w:t>
      </w:r>
      <w:proofErr w:type="spellStart"/>
      <w:r w:rsidR="007B461C">
        <w:rPr>
          <w:b/>
          <w:bCs/>
          <w:sz w:val="24"/>
          <w:szCs w:val="24"/>
        </w:rPr>
        <w:t>VIFNomenclatureGammeCustom</w:t>
      </w:r>
      <w:proofErr w:type="spellEnd"/>
      <w:r w:rsidRPr="00440FCE">
        <w:rPr>
          <w:b/>
          <w:bCs/>
          <w:sz w:val="24"/>
          <w:szCs w:val="24"/>
        </w:rPr>
        <w:t>’</w:t>
      </w:r>
    </w:p>
    <w:p w14:paraId="14116753" w14:textId="77777777" w:rsidR="00242BCA" w:rsidRPr="00440FCE" w:rsidRDefault="00242BCA" w:rsidP="00242BCA">
      <w:pPr>
        <w:rPr>
          <w:rStyle w:val="scxw58981084"/>
          <w:rFonts w:cs="Arial"/>
        </w:rPr>
      </w:pPr>
    </w:p>
    <w:p w14:paraId="7AB58B54" w14:textId="77777777" w:rsidR="00242BCA" w:rsidRPr="00440FCE" w:rsidRDefault="00242BCA" w:rsidP="00242BCA">
      <w:pPr>
        <w:pStyle w:val="BodyText"/>
        <w:numPr>
          <w:ilvl w:val="0"/>
          <w:numId w:val="35"/>
        </w:numPr>
      </w:pPr>
      <w:r w:rsidRPr="00440FCE">
        <w:t xml:space="preserve">Naviguez dans ION &gt; </w:t>
      </w:r>
      <w:proofErr w:type="spellStart"/>
      <w:r w:rsidRPr="00440FCE">
        <w:t>Connect</w:t>
      </w:r>
      <w:proofErr w:type="spellEnd"/>
      <w:r w:rsidRPr="00440FCE">
        <w:t xml:space="preserve"> &gt; Points de connexion &gt; m3</w:t>
      </w:r>
    </w:p>
    <w:p w14:paraId="21AF0DDA" w14:textId="77777777" w:rsidR="00242BCA" w:rsidRPr="00440FCE" w:rsidRDefault="00242BCA" w:rsidP="00242BCA">
      <w:pPr>
        <w:pStyle w:val="BodyText"/>
        <w:ind w:left="720"/>
      </w:pPr>
      <w:r w:rsidRPr="00440FCE">
        <w:rPr>
          <w:noProof/>
        </w:rPr>
        <w:drawing>
          <wp:inline distT="0" distB="0" distL="0" distR="0" wp14:anchorId="062FF566" wp14:editId="78E5F85B">
            <wp:extent cx="4826000" cy="1598640"/>
            <wp:effectExtent l="0" t="0" r="0" b="1905"/>
            <wp:docPr id="142457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750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6920" cy="161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333E" w14:textId="77777777" w:rsidR="00242BCA" w:rsidRPr="00440FCE" w:rsidRDefault="00242BCA" w:rsidP="00242BCA">
      <w:pPr>
        <w:pStyle w:val="BodyText"/>
        <w:ind w:left="720"/>
      </w:pPr>
    </w:p>
    <w:p w14:paraId="1CC1C391" w14:textId="77777777" w:rsidR="00242BCA" w:rsidRPr="00440FCE" w:rsidRDefault="00242BCA" w:rsidP="00242BCA">
      <w:pPr>
        <w:pStyle w:val="BodyText"/>
        <w:numPr>
          <w:ilvl w:val="0"/>
          <w:numId w:val="35"/>
        </w:numPr>
      </w:pPr>
      <w:r w:rsidRPr="00440FCE">
        <w:t xml:space="preserve">Cliquez sur le bouton ‘+’ </w:t>
      </w:r>
    </w:p>
    <w:p w14:paraId="507856AF" w14:textId="77777777" w:rsidR="00242BCA" w:rsidRPr="00440FCE" w:rsidRDefault="00242BCA" w:rsidP="00242BCA">
      <w:pPr>
        <w:pStyle w:val="BodyText"/>
        <w:ind w:left="720"/>
      </w:pPr>
      <w:r w:rsidRPr="00440FCE">
        <w:rPr>
          <w:noProof/>
        </w:rPr>
        <w:drawing>
          <wp:inline distT="0" distB="0" distL="0" distR="0" wp14:anchorId="2975C501" wp14:editId="26137A47">
            <wp:extent cx="4343400" cy="1968656"/>
            <wp:effectExtent l="0" t="0" r="0" b="0"/>
            <wp:docPr id="8265635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63580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1174" cy="198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5C94" w14:textId="77777777" w:rsidR="00242BCA" w:rsidRPr="00440FCE" w:rsidRDefault="00242BCA" w:rsidP="00242BCA">
      <w:pPr>
        <w:pStyle w:val="BodyText"/>
        <w:ind w:left="0"/>
      </w:pPr>
    </w:p>
    <w:p w14:paraId="76C66DE8" w14:textId="336D1275" w:rsidR="00242BCA" w:rsidRPr="00440FCE" w:rsidRDefault="00242BCA" w:rsidP="00242BCA">
      <w:pPr>
        <w:pStyle w:val="BodyText"/>
        <w:numPr>
          <w:ilvl w:val="0"/>
          <w:numId w:val="35"/>
        </w:numPr>
      </w:pPr>
      <w:r w:rsidRPr="00440FCE">
        <w:t xml:space="preserve">Cherchez </w:t>
      </w:r>
      <w:proofErr w:type="spellStart"/>
      <w:r w:rsidRPr="00440FCE">
        <w:rPr>
          <w:b/>
          <w:bCs/>
        </w:rPr>
        <w:t>Sync.</w:t>
      </w:r>
      <w:r w:rsidR="007B461C">
        <w:rPr>
          <w:b/>
          <w:bCs/>
        </w:rPr>
        <w:t>VIFNomenclatureGammeCustom</w:t>
      </w:r>
      <w:proofErr w:type="spellEnd"/>
      <w:r w:rsidRPr="00440FCE">
        <w:rPr>
          <w:b/>
          <w:bCs/>
        </w:rPr>
        <w:t xml:space="preserve"> </w:t>
      </w:r>
      <w:r w:rsidRPr="00440FCE">
        <w:t>et cocher la case</w:t>
      </w:r>
    </w:p>
    <w:p w14:paraId="35735CCF" w14:textId="57600249" w:rsidR="00242BCA" w:rsidRDefault="00242BCA" w:rsidP="00242BCA">
      <w:pPr>
        <w:pStyle w:val="BodyText"/>
        <w:ind w:left="720"/>
        <w:rPr>
          <w:i/>
          <w:iCs/>
        </w:rPr>
      </w:pPr>
      <w:r w:rsidRPr="00440FCE">
        <w:rPr>
          <w:i/>
          <w:iCs/>
        </w:rPr>
        <w:t xml:space="preserve"> </w:t>
      </w:r>
      <w:r w:rsidR="001F60D5" w:rsidRPr="001F60D5">
        <w:rPr>
          <w:i/>
          <w:iCs/>
          <w:noProof/>
        </w:rPr>
        <w:drawing>
          <wp:inline distT="0" distB="0" distL="0" distR="0" wp14:anchorId="19448350" wp14:editId="2CBEEFBD">
            <wp:extent cx="2324100" cy="2594688"/>
            <wp:effectExtent l="0" t="0" r="0" b="0"/>
            <wp:docPr id="145646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624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28312" cy="25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D344" w14:textId="77777777" w:rsidR="001F60D5" w:rsidRPr="00440FCE" w:rsidRDefault="001F60D5" w:rsidP="00242BCA">
      <w:pPr>
        <w:pStyle w:val="BodyText"/>
        <w:ind w:left="720"/>
        <w:rPr>
          <w:i/>
          <w:iCs/>
        </w:rPr>
      </w:pPr>
    </w:p>
    <w:p w14:paraId="25BC5109" w14:textId="77777777" w:rsidR="00242BCA" w:rsidRPr="00443DEC" w:rsidRDefault="00242BCA" w:rsidP="00242BCA">
      <w:pPr>
        <w:pStyle w:val="BodyText"/>
        <w:numPr>
          <w:ilvl w:val="0"/>
          <w:numId w:val="35"/>
        </w:numPr>
      </w:pPr>
      <w:r>
        <w:t>Cliquez</w:t>
      </w:r>
      <w:r w:rsidRPr="00440FCE">
        <w:t xml:space="preserve"> sur OK</w:t>
      </w:r>
    </w:p>
    <w:p w14:paraId="447D85F5" w14:textId="4907C6E5" w:rsidR="00242BCA" w:rsidRPr="00440FCE" w:rsidRDefault="00242BCA" w:rsidP="00242BCA">
      <w:pPr>
        <w:pStyle w:val="BodyText"/>
        <w:numPr>
          <w:ilvl w:val="0"/>
          <w:numId w:val="35"/>
        </w:numPr>
      </w:pPr>
      <w:r w:rsidRPr="00440FCE">
        <w:lastRenderedPageBreak/>
        <w:t>Depuis la liste des documents, trouver ‘</w:t>
      </w:r>
      <w:proofErr w:type="spellStart"/>
      <w:r w:rsidRPr="00440FCE">
        <w:rPr>
          <w:b/>
          <w:bCs/>
        </w:rPr>
        <w:t>Sync.</w:t>
      </w:r>
      <w:r w:rsidR="007B461C">
        <w:rPr>
          <w:b/>
          <w:bCs/>
        </w:rPr>
        <w:t>VIFNomenclatureGammeCustom</w:t>
      </w:r>
      <w:proofErr w:type="spellEnd"/>
      <w:r w:rsidRPr="00440FCE">
        <w:rPr>
          <w:b/>
          <w:bCs/>
        </w:rPr>
        <w:t xml:space="preserve">’ </w:t>
      </w:r>
      <w:r w:rsidRPr="00440FCE">
        <w:t>et cocher la case ‘Envoyer depuis l’application’</w:t>
      </w:r>
    </w:p>
    <w:p w14:paraId="1E88F0FB" w14:textId="3AC5F560" w:rsidR="00242BCA" w:rsidRPr="00440FCE" w:rsidRDefault="00C72608" w:rsidP="00242BCA">
      <w:pPr>
        <w:pStyle w:val="BodyText"/>
        <w:ind w:left="720"/>
        <w:rPr>
          <w:i/>
          <w:iCs/>
        </w:rPr>
      </w:pPr>
      <w:r w:rsidRPr="00C72608">
        <w:rPr>
          <w:i/>
          <w:iCs/>
          <w:noProof/>
        </w:rPr>
        <w:drawing>
          <wp:inline distT="0" distB="0" distL="0" distR="0" wp14:anchorId="57632A28" wp14:editId="089D0273">
            <wp:extent cx="5617845" cy="2600762"/>
            <wp:effectExtent l="0" t="0" r="1905" b="9525"/>
            <wp:docPr id="18441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60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1874" cy="260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9305" w14:textId="77777777" w:rsidR="00242BCA" w:rsidRPr="00440FCE" w:rsidRDefault="00242BCA" w:rsidP="00242BCA">
      <w:pPr>
        <w:pStyle w:val="BodyText"/>
        <w:ind w:left="720"/>
        <w:rPr>
          <w:i/>
          <w:iCs/>
        </w:rPr>
      </w:pPr>
    </w:p>
    <w:p w14:paraId="19C1E562" w14:textId="77777777" w:rsidR="00242BCA" w:rsidRPr="00440FCE" w:rsidRDefault="00242BCA" w:rsidP="00242BCA">
      <w:pPr>
        <w:pStyle w:val="BodyText"/>
        <w:numPr>
          <w:ilvl w:val="0"/>
          <w:numId w:val="35"/>
        </w:numPr>
      </w:pPr>
      <w:r>
        <w:t>Cliquez</w:t>
      </w:r>
      <w:r w:rsidRPr="00440FCE">
        <w:t xml:space="preserve"> sur Enregistrer</w:t>
      </w:r>
    </w:p>
    <w:p w14:paraId="3E89ADC7" w14:textId="77777777" w:rsidR="00242BCA" w:rsidRPr="00440FCE" w:rsidRDefault="00242BCA" w:rsidP="00242BCA">
      <w:pPr>
        <w:pStyle w:val="BodyText"/>
        <w:ind w:left="0"/>
        <w:rPr>
          <w:b/>
          <w:bCs/>
          <w:sz w:val="24"/>
          <w:szCs w:val="24"/>
        </w:rPr>
      </w:pPr>
    </w:p>
    <w:p w14:paraId="42DC8894" w14:textId="77777777" w:rsidR="00242BCA" w:rsidRPr="00440FCE" w:rsidRDefault="00242BCA" w:rsidP="00242BCA">
      <w:pPr>
        <w:pStyle w:val="BodyText"/>
        <w:ind w:left="0"/>
        <w:rPr>
          <w:b/>
          <w:bCs/>
          <w:sz w:val="24"/>
          <w:szCs w:val="24"/>
        </w:rPr>
      </w:pPr>
    </w:p>
    <w:p w14:paraId="21707514" w14:textId="77777777" w:rsidR="00242BCA" w:rsidRPr="00440FCE" w:rsidRDefault="00242BCA" w:rsidP="00242BCA">
      <w:pPr>
        <w:pStyle w:val="BodyText"/>
        <w:ind w:left="0"/>
        <w:rPr>
          <w:b/>
          <w:bCs/>
          <w:sz w:val="24"/>
          <w:szCs w:val="24"/>
        </w:rPr>
      </w:pPr>
    </w:p>
    <w:p w14:paraId="72483589" w14:textId="77777777" w:rsidR="00242BCA" w:rsidRPr="00440FCE" w:rsidRDefault="00242BCA" w:rsidP="00242BCA">
      <w:pPr>
        <w:pStyle w:val="BodyText"/>
        <w:ind w:left="0"/>
        <w:rPr>
          <w:b/>
          <w:bCs/>
          <w:sz w:val="24"/>
          <w:szCs w:val="24"/>
        </w:rPr>
      </w:pPr>
    </w:p>
    <w:p w14:paraId="573ACE97" w14:textId="77777777" w:rsidR="00242BCA" w:rsidRPr="00440FCE" w:rsidRDefault="00242BCA" w:rsidP="00242BCA">
      <w:pPr>
        <w:pStyle w:val="BodyText"/>
        <w:ind w:left="0"/>
        <w:rPr>
          <w:b/>
          <w:bCs/>
          <w:sz w:val="24"/>
          <w:szCs w:val="24"/>
        </w:rPr>
      </w:pPr>
    </w:p>
    <w:p w14:paraId="06146095" w14:textId="77777777" w:rsidR="00242BCA" w:rsidRPr="00440FCE" w:rsidRDefault="00242BCA" w:rsidP="00242BCA">
      <w:pPr>
        <w:pStyle w:val="BodyText"/>
        <w:ind w:left="0"/>
        <w:rPr>
          <w:b/>
          <w:bCs/>
          <w:sz w:val="24"/>
          <w:szCs w:val="24"/>
        </w:rPr>
      </w:pPr>
    </w:p>
    <w:p w14:paraId="56C9F2EB" w14:textId="77777777" w:rsidR="00242BCA" w:rsidRPr="00440FCE" w:rsidRDefault="00242BCA" w:rsidP="00242BCA">
      <w:pPr>
        <w:pStyle w:val="BodyText"/>
        <w:ind w:left="0"/>
        <w:rPr>
          <w:b/>
          <w:bCs/>
          <w:sz w:val="24"/>
          <w:szCs w:val="24"/>
        </w:rPr>
      </w:pPr>
    </w:p>
    <w:p w14:paraId="1C790374" w14:textId="77777777" w:rsidR="00242BCA" w:rsidRPr="00440FCE" w:rsidRDefault="00242BCA" w:rsidP="00242BCA">
      <w:pPr>
        <w:pStyle w:val="BodyText"/>
        <w:ind w:left="0"/>
        <w:rPr>
          <w:b/>
          <w:bCs/>
          <w:sz w:val="24"/>
          <w:szCs w:val="24"/>
        </w:rPr>
      </w:pPr>
    </w:p>
    <w:p w14:paraId="69864A10" w14:textId="77777777" w:rsidR="00242BCA" w:rsidRPr="00440FCE" w:rsidRDefault="00242BCA" w:rsidP="00242BCA">
      <w:pPr>
        <w:pStyle w:val="BodyText"/>
        <w:ind w:left="0"/>
        <w:rPr>
          <w:b/>
          <w:bCs/>
          <w:sz w:val="24"/>
          <w:szCs w:val="24"/>
        </w:rPr>
      </w:pPr>
    </w:p>
    <w:p w14:paraId="5FD4283E" w14:textId="77777777" w:rsidR="00242BCA" w:rsidRPr="00440FCE" w:rsidRDefault="00242BCA" w:rsidP="00242BCA">
      <w:pPr>
        <w:pStyle w:val="BodyText"/>
        <w:ind w:left="0"/>
        <w:rPr>
          <w:b/>
          <w:bCs/>
          <w:sz w:val="24"/>
          <w:szCs w:val="24"/>
        </w:rPr>
      </w:pPr>
    </w:p>
    <w:p w14:paraId="6918C9F5" w14:textId="77777777" w:rsidR="00242BCA" w:rsidRPr="00440FCE" w:rsidRDefault="00242BCA" w:rsidP="00242BCA">
      <w:pPr>
        <w:pStyle w:val="BodyText"/>
        <w:ind w:left="0"/>
        <w:rPr>
          <w:b/>
          <w:bCs/>
          <w:sz w:val="24"/>
          <w:szCs w:val="24"/>
        </w:rPr>
      </w:pPr>
    </w:p>
    <w:p w14:paraId="7708AA5F" w14:textId="77777777" w:rsidR="00242BCA" w:rsidRPr="00440FCE" w:rsidRDefault="00242BCA" w:rsidP="00242BCA">
      <w:pPr>
        <w:pStyle w:val="BodyText"/>
        <w:ind w:left="0"/>
        <w:rPr>
          <w:b/>
          <w:bCs/>
          <w:sz w:val="24"/>
          <w:szCs w:val="24"/>
        </w:rPr>
      </w:pPr>
    </w:p>
    <w:p w14:paraId="227CEDB5" w14:textId="77777777" w:rsidR="00242BCA" w:rsidRPr="00440FCE" w:rsidRDefault="00242BCA" w:rsidP="00242BCA">
      <w:pPr>
        <w:pStyle w:val="BodyText"/>
        <w:ind w:left="0"/>
        <w:rPr>
          <w:b/>
          <w:bCs/>
          <w:sz w:val="24"/>
          <w:szCs w:val="24"/>
        </w:rPr>
      </w:pPr>
    </w:p>
    <w:p w14:paraId="2DB80183" w14:textId="77777777" w:rsidR="00242BCA" w:rsidRPr="00440FCE" w:rsidRDefault="00242BCA" w:rsidP="00242BCA">
      <w:pPr>
        <w:pStyle w:val="BodyText"/>
        <w:ind w:left="0"/>
        <w:rPr>
          <w:b/>
          <w:bCs/>
          <w:sz w:val="24"/>
          <w:szCs w:val="24"/>
        </w:rPr>
      </w:pPr>
    </w:p>
    <w:p w14:paraId="071EC061" w14:textId="77777777" w:rsidR="00242BCA" w:rsidRPr="00440FCE" w:rsidRDefault="00242BCA" w:rsidP="00242BCA">
      <w:pPr>
        <w:pStyle w:val="BodyText"/>
        <w:ind w:left="0"/>
        <w:rPr>
          <w:b/>
          <w:bCs/>
          <w:sz w:val="24"/>
          <w:szCs w:val="24"/>
        </w:rPr>
      </w:pPr>
    </w:p>
    <w:p w14:paraId="41C70F26" w14:textId="77777777" w:rsidR="00242BCA" w:rsidRPr="00440FCE" w:rsidRDefault="00242BCA" w:rsidP="00242BCA">
      <w:pPr>
        <w:pStyle w:val="BodyText"/>
        <w:ind w:left="0"/>
        <w:rPr>
          <w:b/>
          <w:bCs/>
          <w:sz w:val="24"/>
          <w:szCs w:val="24"/>
        </w:rPr>
      </w:pPr>
    </w:p>
    <w:p w14:paraId="0C9CEA57" w14:textId="77777777" w:rsidR="00242BCA" w:rsidRPr="00440FCE" w:rsidRDefault="00242BCA" w:rsidP="00242BCA">
      <w:pPr>
        <w:pStyle w:val="BodyText"/>
        <w:ind w:left="0"/>
        <w:rPr>
          <w:b/>
          <w:bCs/>
          <w:sz w:val="24"/>
          <w:szCs w:val="24"/>
        </w:rPr>
      </w:pPr>
    </w:p>
    <w:p w14:paraId="7AD6D4A8" w14:textId="77777777" w:rsidR="00242BCA" w:rsidRPr="00440FCE" w:rsidRDefault="00242BCA" w:rsidP="00242BCA">
      <w:pPr>
        <w:pStyle w:val="BodyText"/>
        <w:ind w:left="0"/>
        <w:rPr>
          <w:b/>
          <w:bCs/>
          <w:sz w:val="24"/>
          <w:szCs w:val="24"/>
        </w:rPr>
      </w:pPr>
    </w:p>
    <w:p w14:paraId="1EA9350F" w14:textId="77777777" w:rsidR="00242BCA" w:rsidRPr="00440FCE" w:rsidRDefault="00242BCA" w:rsidP="00242BCA">
      <w:pPr>
        <w:pStyle w:val="BodyText"/>
        <w:ind w:left="0"/>
        <w:rPr>
          <w:b/>
          <w:bCs/>
          <w:sz w:val="24"/>
          <w:szCs w:val="24"/>
        </w:rPr>
      </w:pPr>
    </w:p>
    <w:p w14:paraId="5C653606" w14:textId="77777777" w:rsidR="00242BCA" w:rsidRPr="00440FCE" w:rsidRDefault="00242BCA" w:rsidP="00242BCA">
      <w:pPr>
        <w:pStyle w:val="BodyText"/>
        <w:ind w:left="0"/>
        <w:rPr>
          <w:b/>
          <w:bCs/>
          <w:sz w:val="24"/>
          <w:szCs w:val="24"/>
        </w:rPr>
      </w:pPr>
    </w:p>
    <w:p w14:paraId="31D65926" w14:textId="77777777" w:rsidR="00242BCA" w:rsidRPr="00440FCE" w:rsidRDefault="00242BCA" w:rsidP="00242BCA">
      <w:pPr>
        <w:pStyle w:val="BodyText"/>
        <w:ind w:left="0"/>
        <w:rPr>
          <w:b/>
          <w:bCs/>
          <w:sz w:val="24"/>
          <w:szCs w:val="24"/>
        </w:rPr>
      </w:pPr>
    </w:p>
    <w:p w14:paraId="0726DFE6" w14:textId="77777777" w:rsidR="00242BCA" w:rsidRPr="00440FCE" w:rsidRDefault="00242BCA" w:rsidP="00242BCA">
      <w:pPr>
        <w:pStyle w:val="BodyText"/>
        <w:ind w:left="0"/>
        <w:rPr>
          <w:b/>
          <w:bCs/>
          <w:sz w:val="24"/>
          <w:szCs w:val="24"/>
        </w:rPr>
      </w:pPr>
    </w:p>
    <w:p w14:paraId="79682CE7" w14:textId="77777777" w:rsidR="00242BCA" w:rsidRPr="00440FCE" w:rsidRDefault="00242BCA" w:rsidP="00242BCA">
      <w:pPr>
        <w:rPr>
          <w:b/>
          <w:bCs/>
          <w:sz w:val="24"/>
          <w:szCs w:val="24"/>
        </w:rPr>
      </w:pPr>
      <w:r w:rsidRPr="00440FCE">
        <w:rPr>
          <w:b/>
          <w:bCs/>
          <w:sz w:val="24"/>
          <w:szCs w:val="24"/>
        </w:rPr>
        <w:lastRenderedPageBreak/>
        <w:t xml:space="preserve"> 3.3.2 Création du connexion point pour le dépôt du fichier BOD</w:t>
      </w:r>
    </w:p>
    <w:p w14:paraId="2C8F9C85" w14:textId="77777777" w:rsidR="00242BCA" w:rsidRPr="00440FCE" w:rsidRDefault="00242BCA" w:rsidP="00242BCA">
      <w:pPr>
        <w:rPr>
          <w:b/>
          <w:bCs/>
          <w:sz w:val="24"/>
          <w:szCs w:val="24"/>
        </w:rPr>
      </w:pPr>
    </w:p>
    <w:p w14:paraId="1C7464DF" w14:textId="77777777" w:rsidR="00242BCA" w:rsidRDefault="00242BCA" w:rsidP="00242BCA">
      <w:pPr>
        <w:pStyle w:val="BodyText"/>
        <w:numPr>
          <w:ilvl w:val="0"/>
          <w:numId w:val="26"/>
        </w:numPr>
      </w:pPr>
      <w:r w:rsidRPr="00440FCE">
        <w:t xml:space="preserve">Naviguez dans ION &gt; </w:t>
      </w:r>
      <w:proofErr w:type="spellStart"/>
      <w:r w:rsidRPr="00440FCE">
        <w:t>Connect</w:t>
      </w:r>
      <w:proofErr w:type="spellEnd"/>
      <w:r w:rsidRPr="00440FCE">
        <w:t xml:space="preserve"> &gt; Points de connexion &gt; Ajouter &gt; Fichier</w:t>
      </w:r>
    </w:p>
    <w:p w14:paraId="384E8E96" w14:textId="77777777" w:rsidR="00242BCA" w:rsidRPr="009B3A56" w:rsidRDefault="00242BCA" w:rsidP="00242BCA">
      <w:pPr>
        <w:pStyle w:val="BodyText"/>
        <w:ind w:left="360"/>
        <w:rPr>
          <w:color w:val="FF0000"/>
        </w:rPr>
      </w:pPr>
      <w:r>
        <w:rPr>
          <w:color w:val="FF0000"/>
        </w:rPr>
        <w:t xml:space="preserve">      </w:t>
      </w:r>
      <w:r w:rsidRPr="009B3A56">
        <w:rPr>
          <w:color w:val="FF0000"/>
        </w:rPr>
        <w:t>A noté que le point de connexion est à définir et que le type peut varier.</w:t>
      </w:r>
    </w:p>
    <w:p w14:paraId="38C0E696" w14:textId="77777777" w:rsidR="00242BCA" w:rsidRPr="00440FCE" w:rsidRDefault="00242BCA" w:rsidP="00242BCA">
      <w:pPr>
        <w:pStyle w:val="BodyText"/>
        <w:ind w:left="720"/>
        <w:rPr>
          <w:highlight w:val="red"/>
        </w:rPr>
      </w:pPr>
      <w:r w:rsidRPr="00440FCE">
        <w:rPr>
          <w:noProof/>
          <w14:ligatures w14:val="standardContextual"/>
        </w:rPr>
        <w:drawing>
          <wp:inline distT="0" distB="0" distL="0" distR="0" wp14:anchorId="573798C6" wp14:editId="0AECC710">
            <wp:extent cx="4486732" cy="3512321"/>
            <wp:effectExtent l="0" t="0" r="9525" b="0"/>
            <wp:docPr id="158995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585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2255" cy="351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D704" w14:textId="77777777" w:rsidR="00242BCA" w:rsidRPr="00440FCE" w:rsidRDefault="00242BCA" w:rsidP="00242BCA">
      <w:pPr>
        <w:pStyle w:val="BodyText"/>
        <w:ind w:left="1800"/>
      </w:pPr>
    </w:p>
    <w:p w14:paraId="46F79C14" w14:textId="77777777" w:rsidR="00242BCA" w:rsidRPr="00440FCE" w:rsidRDefault="00242BCA" w:rsidP="00242BCA">
      <w:pPr>
        <w:pStyle w:val="BodyText"/>
        <w:ind w:left="0"/>
      </w:pPr>
    </w:p>
    <w:p w14:paraId="242B8D20" w14:textId="77777777" w:rsidR="00242BCA" w:rsidRPr="00440FCE" w:rsidRDefault="00242BCA" w:rsidP="00242BCA">
      <w:pPr>
        <w:pStyle w:val="BodyText"/>
        <w:numPr>
          <w:ilvl w:val="0"/>
          <w:numId w:val="26"/>
        </w:numPr>
        <w:rPr>
          <w:i/>
          <w:iCs/>
        </w:rPr>
      </w:pPr>
      <w:r w:rsidRPr="00440FCE">
        <w:t>Remplissez les détails pour le point de connexion d’après les configurations de votre environnement</w:t>
      </w:r>
    </w:p>
    <w:p w14:paraId="35D1C0A5" w14:textId="74064684" w:rsidR="00242BCA" w:rsidRPr="00440FCE" w:rsidRDefault="00926D17" w:rsidP="00242BCA">
      <w:pPr>
        <w:pStyle w:val="BodyText"/>
        <w:ind w:left="720"/>
        <w:rPr>
          <w:i/>
          <w:iCs/>
        </w:rPr>
      </w:pPr>
      <w:r w:rsidRPr="00926D17">
        <w:rPr>
          <w:i/>
          <w:iCs/>
          <w:noProof/>
        </w:rPr>
        <w:drawing>
          <wp:inline distT="0" distB="0" distL="0" distR="0" wp14:anchorId="2FCC19F2" wp14:editId="6453E58E">
            <wp:extent cx="5840095" cy="3246231"/>
            <wp:effectExtent l="0" t="0" r="8255" b="0"/>
            <wp:docPr id="994035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3553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44605" cy="324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4060" w14:textId="77777777" w:rsidR="00242BCA" w:rsidRPr="00440FCE" w:rsidRDefault="00242BCA" w:rsidP="00242BCA">
      <w:pPr>
        <w:pStyle w:val="BodyText"/>
        <w:ind w:left="0"/>
      </w:pPr>
    </w:p>
    <w:p w14:paraId="652A72D2" w14:textId="77777777" w:rsidR="00242BCA" w:rsidRDefault="00242BCA" w:rsidP="00242BCA"/>
    <w:p w14:paraId="2883DB3A" w14:textId="77777777" w:rsidR="00242BCA" w:rsidRPr="00440FCE" w:rsidRDefault="00242BCA" w:rsidP="00242BCA"/>
    <w:p w14:paraId="657DF9FD" w14:textId="77777777" w:rsidR="00242BCA" w:rsidRPr="00440FCE" w:rsidRDefault="00242BCA" w:rsidP="00242BCA">
      <w:pPr>
        <w:pStyle w:val="BodyText"/>
        <w:numPr>
          <w:ilvl w:val="0"/>
          <w:numId w:val="26"/>
        </w:numPr>
      </w:pPr>
      <w:r w:rsidRPr="00440FCE">
        <w:lastRenderedPageBreak/>
        <w:t xml:space="preserve">Cliquez sur </w:t>
      </w:r>
      <w:r w:rsidRPr="00440FCE">
        <w:rPr>
          <w:i/>
          <w:iCs/>
        </w:rPr>
        <w:t>Test</w:t>
      </w:r>
    </w:p>
    <w:p w14:paraId="2CEC4869" w14:textId="77777777" w:rsidR="00242BCA" w:rsidRPr="00440FCE" w:rsidRDefault="00242BCA" w:rsidP="00242BCA">
      <w:pPr>
        <w:pStyle w:val="BodyText"/>
      </w:pPr>
      <w:r w:rsidRPr="00440FCE">
        <w:rPr>
          <w:i/>
          <w:iCs/>
          <w:noProof/>
        </w:rPr>
        <w:drawing>
          <wp:inline distT="0" distB="0" distL="0" distR="0" wp14:anchorId="3F64B197" wp14:editId="14FDD14A">
            <wp:extent cx="3197758" cy="1390330"/>
            <wp:effectExtent l="0" t="0" r="3175" b="635"/>
            <wp:docPr id="210641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136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08320" cy="139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0FCE">
        <w:rPr>
          <w:i/>
          <w:iCs/>
        </w:rPr>
        <w:br/>
      </w:r>
    </w:p>
    <w:p w14:paraId="1FEF4EC6" w14:textId="5C4EC9E8" w:rsidR="00242BCA" w:rsidRDefault="00242BCA" w:rsidP="00FD2EC3">
      <w:pPr>
        <w:pStyle w:val="BodyText"/>
      </w:pPr>
      <w:r w:rsidRPr="00440FCE">
        <w:t>Si le résultat est OK, vos configurations sont bonnes</w:t>
      </w:r>
    </w:p>
    <w:p w14:paraId="08DE22C2" w14:textId="77777777" w:rsidR="00FD2EC3" w:rsidRPr="00440FCE" w:rsidRDefault="00FD2EC3" w:rsidP="00FD2EC3">
      <w:pPr>
        <w:pStyle w:val="BodyText"/>
      </w:pPr>
    </w:p>
    <w:p w14:paraId="3AADD1E1" w14:textId="77777777" w:rsidR="00242BCA" w:rsidRPr="00440FCE" w:rsidRDefault="00242BCA" w:rsidP="00242BCA">
      <w:pPr>
        <w:pStyle w:val="BodyText"/>
      </w:pPr>
    </w:p>
    <w:p w14:paraId="3959774F" w14:textId="77777777" w:rsidR="00242BCA" w:rsidRPr="00440FCE" w:rsidRDefault="00242BCA" w:rsidP="00242BCA">
      <w:pPr>
        <w:pStyle w:val="BodyText"/>
        <w:numPr>
          <w:ilvl w:val="0"/>
          <w:numId w:val="26"/>
        </w:numPr>
      </w:pPr>
      <w:r w:rsidRPr="00440FCE">
        <w:t xml:space="preserve">Cliquez sur </w:t>
      </w:r>
      <w:r w:rsidRPr="00440FCE">
        <w:rPr>
          <w:i/>
          <w:iCs/>
        </w:rPr>
        <w:t xml:space="preserve">Documents </w:t>
      </w:r>
      <w:r w:rsidRPr="00440FCE">
        <w:t xml:space="preserve">et cliquez sur </w:t>
      </w:r>
      <w:r w:rsidRPr="00440FCE">
        <w:rPr>
          <w:i/>
          <w:iCs/>
        </w:rPr>
        <w:t>Ajouter (+)</w:t>
      </w:r>
    </w:p>
    <w:p w14:paraId="3842F1FC" w14:textId="4F07C92C" w:rsidR="00242BCA" w:rsidRPr="00440FCE" w:rsidRDefault="00926D17" w:rsidP="00242BCA">
      <w:pPr>
        <w:pStyle w:val="BodyText"/>
        <w:ind w:left="720"/>
      </w:pPr>
      <w:r w:rsidRPr="00926D17">
        <w:rPr>
          <w:noProof/>
        </w:rPr>
        <w:drawing>
          <wp:inline distT="0" distB="0" distL="0" distR="0" wp14:anchorId="78BD7C11" wp14:editId="0B4DCAAE">
            <wp:extent cx="5357495" cy="3010311"/>
            <wp:effectExtent l="0" t="0" r="0" b="0"/>
            <wp:docPr id="133640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095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63867" cy="301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13AE" w14:textId="77777777" w:rsidR="00242BCA" w:rsidRPr="00440FCE" w:rsidRDefault="00242BCA" w:rsidP="00242BCA">
      <w:pPr>
        <w:pStyle w:val="BodyText"/>
        <w:ind w:left="0"/>
      </w:pPr>
    </w:p>
    <w:p w14:paraId="63E1F0D2" w14:textId="77777777" w:rsidR="00242BCA" w:rsidRPr="00440FCE" w:rsidRDefault="00242BCA" w:rsidP="00242BCA">
      <w:pPr>
        <w:pStyle w:val="BodyText"/>
      </w:pPr>
      <w:r w:rsidRPr="00440FCE">
        <w:t>Créez le document liste dessous :</w:t>
      </w:r>
    </w:p>
    <w:p w14:paraId="6DE096CE" w14:textId="4B568882" w:rsidR="00242BCA" w:rsidRPr="00440FCE" w:rsidRDefault="00242BCA" w:rsidP="00242BCA">
      <w:pPr>
        <w:pStyle w:val="BodyText"/>
        <w:numPr>
          <w:ilvl w:val="0"/>
          <w:numId w:val="30"/>
        </w:numPr>
        <w:rPr>
          <w:i/>
          <w:iCs/>
        </w:rPr>
      </w:pPr>
      <w:proofErr w:type="spellStart"/>
      <w:r w:rsidRPr="00440FCE">
        <w:rPr>
          <w:b/>
          <w:bCs/>
          <w:i/>
          <w:iCs/>
        </w:rPr>
        <w:t>Sync.</w:t>
      </w:r>
      <w:r w:rsidR="007B461C">
        <w:rPr>
          <w:b/>
          <w:bCs/>
          <w:i/>
          <w:iCs/>
        </w:rPr>
        <w:t>VIFNomenclatureGammeCustom</w:t>
      </w:r>
      <w:proofErr w:type="spellEnd"/>
      <w:r w:rsidRPr="00440FCE">
        <w:rPr>
          <w:b/>
          <w:bCs/>
          <w:i/>
          <w:iCs/>
        </w:rPr>
        <w:t xml:space="preserve"> </w:t>
      </w:r>
      <w:r w:rsidRPr="00440FCE">
        <w:rPr>
          <w:i/>
          <w:iCs/>
        </w:rPr>
        <w:t>(Write)</w:t>
      </w:r>
    </w:p>
    <w:p w14:paraId="5C0659F7" w14:textId="77777777" w:rsidR="00242BCA" w:rsidRPr="00440FCE" w:rsidRDefault="00242BCA" w:rsidP="00242BCA">
      <w:pPr>
        <w:rPr>
          <w:b/>
          <w:bCs/>
        </w:rPr>
      </w:pPr>
    </w:p>
    <w:p w14:paraId="7AB63FC1" w14:textId="77777777" w:rsidR="00242BCA" w:rsidRPr="00440FCE" w:rsidRDefault="00242BCA" w:rsidP="00242BCA">
      <w:pPr>
        <w:rPr>
          <w:b/>
          <w:bCs/>
        </w:rPr>
      </w:pPr>
    </w:p>
    <w:p w14:paraId="3CB8C5F3" w14:textId="77777777" w:rsidR="00242BCA" w:rsidRPr="00440FCE" w:rsidRDefault="00242BCA" w:rsidP="00242BCA">
      <w:pPr>
        <w:rPr>
          <w:b/>
          <w:bCs/>
        </w:rPr>
      </w:pPr>
    </w:p>
    <w:p w14:paraId="178ED86A" w14:textId="77777777" w:rsidR="00242BCA" w:rsidRPr="00440FCE" w:rsidRDefault="00242BCA" w:rsidP="00242BCA">
      <w:pPr>
        <w:rPr>
          <w:b/>
          <w:bCs/>
        </w:rPr>
      </w:pPr>
    </w:p>
    <w:p w14:paraId="5E112BE1" w14:textId="77777777" w:rsidR="00242BCA" w:rsidRPr="00440FCE" w:rsidRDefault="00242BCA" w:rsidP="00242BCA">
      <w:pPr>
        <w:rPr>
          <w:b/>
          <w:bCs/>
        </w:rPr>
      </w:pPr>
    </w:p>
    <w:p w14:paraId="53CD3A9E" w14:textId="77777777" w:rsidR="00242BCA" w:rsidRPr="00440FCE" w:rsidRDefault="00242BCA" w:rsidP="00242BCA">
      <w:pPr>
        <w:rPr>
          <w:b/>
          <w:bCs/>
        </w:rPr>
      </w:pPr>
    </w:p>
    <w:p w14:paraId="034E9E1D" w14:textId="77777777" w:rsidR="00242BCA" w:rsidRPr="00440FCE" w:rsidRDefault="00242BCA" w:rsidP="00242BCA">
      <w:pPr>
        <w:rPr>
          <w:b/>
          <w:bCs/>
        </w:rPr>
      </w:pPr>
    </w:p>
    <w:p w14:paraId="7A14626C" w14:textId="77777777" w:rsidR="00242BCA" w:rsidRPr="00440FCE" w:rsidRDefault="00242BCA" w:rsidP="00242BCA">
      <w:pPr>
        <w:rPr>
          <w:b/>
          <w:bCs/>
        </w:rPr>
      </w:pPr>
    </w:p>
    <w:p w14:paraId="7B10C9A9" w14:textId="77777777" w:rsidR="00242BCA" w:rsidRPr="00440FCE" w:rsidRDefault="00242BCA" w:rsidP="00242BCA">
      <w:pPr>
        <w:rPr>
          <w:b/>
          <w:bCs/>
        </w:rPr>
      </w:pPr>
    </w:p>
    <w:p w14:paraId="4E15560C" w14:textId="77777777" w:rsidR="00242BCA" w:rsidRPr="00440FCE" w:rsidRDefault="00242BCA" w:rsidP="00242BCA">
      <w:pPr>
        <w:rPr>
          <w:b/>
          <w:bCs/>
        </w:rPr>
      </w:pPr>
    </w:p>
    <w:p w14:paraId="2392FBBA" w14:textId="77777777" w:rsidR="00242BCA" w:rsidRPr="00440FCE" w:rsidRDefault="00242BCA" w:rsidP="00242BCA">
      <w:pPr>
        <w:rPr>
          <w:b/>
          <w:bCs/>
        </w:rPr>
      </w:pPr>
    </w:p>
    <w:p w14:paraId="58CFE197" w14:textId="77777777" w:rsidR="00242BCA" w:rsidRPr="00440FCE" w:rsidRDefault="00242BCA" w:rsidP="00242BCA">
      <w:pPr>
        <w:rPr>
          <w:b/>
          <w:bCs/>
        </w:rPr>
      </w:pPr>
    </w:p>
    <w:p w14:paraId="3A0E4196" w14:textId="77777777" w:rsidR="00242BCA" w:rsidRPr="00440FCE" w:rsidRDefault="00242BCA" w:rsidP="00242BCA">
      <w:pPr>
        <w:rPr>
          <w:b/>
          <w:bCs/>
        </w:rPr>
      </w:pPr>
    </w:p>
    <w:p w14:paraId="4FF6E844" w14:textId="77777777" w:rsidR="00242BCA" w:rsidRPr="00440FCE" w:rsidRDefault="00242BCA" w:rsidP="00242BCA">
      <w:pPr>
        <w:rPr>
          <w:b/>
          <w:bCs/>
        </w:rPr>
      </w:pPr>
    </w:p>
    <w:p w14:paraId="4E394B33" w14:textId="77777777" w:rsidR="00242BCA" w:rsidRPr="00440FCE" w:rsidRDefault="00242BCA" w:rsidP="00242BCA">
      <w:pPr>
        <w:rPr>
          <w:b/>
          <w:bCs/>
        </w:rPr>
      </w:pPr>
    </w:p>
    <w:p w14:paraId="0F5FD6EF" w14:textId="77777777" w:rsidR="00242BCA" w:rsidRPr="00440FCE" w:rsidRDefault="00242BCA" w:rsidP="00242BCA">
      <w:pPr>
        <w:rPr>
          <w:b/>
          <w:bCs/>
        </w:rPr>
      </w:pPr>
    </w:p>
    <w:p w14:paraId="6AC5588D" w14:textId="77777777" w:rsidR="00242BCA" w:rsidRPr="00440FCE" w:rsidRDefault="00242BCA" w:rsidP="00242BCA">
      <w:pPr>
        <w:rPr>
          <w:b/>
          <w:bCs/>
        </w:rPr>
      </w:pPr>
    </w:p>
    <w:p w14:paraId="2FE30F3C" w14:textId="77777777" w:rsidR="00242BCA" w:rsidRPr="00443DEC" w:rsidRDefault="00242BCA" w:rsidP="00242BCA">
      <w:pPr>
        <w:pStyle w:val="ListParagraph"/>
        <w:numPr>
          <w:ilvl w:val="0"/>
          <w:numId w:val="26"/>
        </w:numPr>
        <w:spacing w:line="360" w:lineRule="auto"/>
        <w:rPr>
          <w:b/>
          <w:bCs/>
        </w:rPr>
      </w:pPr>
      <w:r w:rsidRPr="00440FCE">
        <w:lastRenderedPageBreak/>
        <w:t>Sélectionnez</w:t>
      </w:r>
      <w:r>
        <w:t xml:space="preserve"> le Scénario ‘Ecrire un fichier dans un dossier’</w:t>
      </w:r>
    </w:p>
    <w:p w14:paraId="34CC4DEF" w14:textId="42AB5386" w:rsidR="00242BCA" w:rsidRPr="00440FCE" w:rsidRDefault="00242BCA" w:rsidP="00242BCA">
      <w:pPr>
        <w:pStyle w:val="ListParagraph"/>
        <w:numPr>
          <w:ilvl w:val="0"/>
          <w:numId w:val="26"/>
        </w:numPr>
        <w:spacing w:line="360" w:lineRule="auto"/>
        <w:rPr>
          <w:b/>
          <w:bCs/>
        </w:rPr>
      </w:pPr>
      <w:r>
        <w:t>Dans la section</w:t>
      </w:r>
      <w:r w:rsidRPr="00443DEC">
        <w:t xml:space="preserve"> Modèle de format de fichier &amp; paramètres de document</w:t>
      </w:r>
      <w:r>
        <w:rPr>
          <w:b/>
          <w:bCs/>
        </w:rPr>
        <w:t>,</w:t>
      </w:r>
      <w:r w:rsidRPr="00440FCE">
        <w:rPr>
          <w:b/>
          <w:bCs/>
        </w:rPr>
        <w:t xml:space="preserve"> </w:t>
      </w:r>
      <w:r w:rsidRPr="00440FCE">
        <w:t xml:space="preserve">sélectionnez </w:t>
      </w:r>
      <w:r>
        <w:t>l’option ‘</w:t>
      </w:r>
      <w:r w:rsidRPr="00440FCE">
        <w:t>Document</w:t>
      </w:r>
      <w:r>
        <w:t>’</w:t>
      </w:r>
      <w:r w:rsidRPr="00440FCE">
        <w:t xml:space="preserve"> </w:t>
      </w:r>
      <w:r>
        <w:t xml:space="preserve">et sélectionnez le document </w:t>
      </w:r>
      <w:r w:rsidRPr="00440FCE">
        <w:t>‘</w:t>
      </w:r>
      <w:proofErr w:type="spellStart"/>
      <w:r w:rsidRPr="00440FCE">
        <w:rPr>
          <w:b/>
          <w:bCs/>
        </w:rPr>
        <w:t>Sync.</w:t>
      </w:r>
      <w:r w:rsidR="007B461C">
        <w:rPr>
          <w:b/>
          <w:bCs/>
        </w:rPr>
        <w:t>VIFNomenclatureGammeCustom</w:t>
      </w:r>
      <w:proofErr w:type="spellEnd"/>
      <w:r w:rsidRPr="00440FCE">
        <w:rPr>
          <w:b/>
          <w:bCs/>
        </w:rPr>
        <w:t>’</w:t>
      </w:r>
    </w:p>
    <w:p w14:paraId="1CD69B33" w14:textId="77777777" w:rsidR="00242BCA" w:rsidRPr="00440FCE" w:rsidRDefault="00242BCA" w:rsidP="00242BCA">
      <w:pPr>
        <w:pStyle w:val="ListParagraph"/>
        <w:numPr>
          <w:ilvl w:val="0"/>
          <w:numId w:val="26"/>
        </w:numPr>
        <w:spacing w:line="360" w:lineRule="auto"/>
      </w:pPr>
      <w:r w:rsidRPr="00440FCE">
        <w:t>Dans la case ‘Emplacement incorrect, renseignez le répertoire du fichier sortant</w:t>
      </w:r>
    </w:p>
    <w:p w14:paraId="700CB10A" w14:textId="77777777" w:rsidR="00242BCA" w:rsidRPr="00440FCE" w:rsidRDefault="00242BCA" w:rsidP="00242BCA">
      <w:pPr>
        <w:pStyle w:val="ListParagraph"/>
        <w:numPr>
          <w:ilvl w:val="0"/>
          <w:numId w:val="26"/>
        </w:numPr>
        <w:spacing w:line="360" w:lineRule="auto"/>
      </w:pPr>
      <w:r w:rsidRPr="00440FCE">
        <w:t>Dans la case ‘Modèle de nom de fichier’, renseignez le nom du fichier -&gt; ‘</w:t>
      </w:r>
      <w:r w:rsidRPr="00443DEC">
        <w:rPr>
          <w:b/>
          <w:bCs/>
        </w:rPr>
        <w:t>[</w:t>
      </w:r>
      <w:proofErr w:type="spellStart"/>
      <w:r w:rsidRPr="00443DEC">
        <w:rPr>
          <w:b/>
          <w:bCs/>
        </w:rPr>
        <w:t>document_name</w:t>
      </w:r>
      <w:proofErr w:type="spellEnd"/>
      <w:r w:rsidRPr="00443DEC">
        <w:rPr>
          <w:b/>
          <w:bCs/>
        </w:rPr>
        <w:t>]_[</w:t>
      </w:r>
      <w:proofErr w:type="spellStart"/>
      <w:r w:rsidRPr="00443DEC">
        <w:rPr>
          <w:b/>
          <w:bCs/>
        </w:rPr>
        <w:t>current_datetime</w:t>
      </w:r>
      <w:proofErr w:type="spellEnd"/>
      <w:r w:rsidRPr="00443DEC">
        <w:rPr>
          <w:b/>
          <w:bCs/>
        </w:rPr>
        <w:t>].xml</w:t>
      </w:r>
      <w:r w:rsidRPr="00440FCE">
        <w:t>’</w:t>
      </w:r>
    </w:p>
    <w:p w14:paraId="31F0D1B5" w14:textId="77777777" w:rsidR="00242BCA" w:rsidRPr="00440FCE" w:rsidRDefault="00242BCA" w:rsidP="00242BCA">
      <w:pPr>
        <w:pStyle w:val="ListParagraph"/>
      </w:pPr>
    </w:p>
    <w:p w14:paraId="7EA9D701" w14:textId="0402F745" w:rsidR="00242BCA" w:rsidRPr="00440FCE" w:rsidRDefault="00926D17" w:rsidP="00242BCA">
      <w:pPr>
        <w:pStyle w:val="ListParagraph"/>
      </w:pPr>
      <w:r w:rsidRPr="00926D17">
        <w:rPr>
          <w:noProof/>
          <w14:ligatures w14:val="standardContextual"/>
        </w:rPr>
        <w:drawing>
          <wp:inline distT="0" distB="0" distL="0" distR="0" wp14:anchorId="3CA49102" wp14:editId="1550C513">
            <wp:extent cx="6043295" cy="4623207"/>
            <wp:effectExtent l="0" t="0" r="0" b="6350"/>
            <wp:docPr id="96887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734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44974" cy="462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41CA" w14:textId="77777777" w:rsidR="00242BCA" w:rsidRPr="00440FCE" w:rsidRDefault="00242BCA" w:rsidP="00242BCA"/>
    <w:p w14:paraId="22AAC91D" w14:textId="77777777" w:rsidR="00242BCA" w:rsidRPr="00440FCE" w:rsidRDefault="00242BCA" w:rsidP="00242BCA">
      <w:pPr>
        <w:pStyle w:val="ListParagraph"/>
      </w:pPr>
    </w:p>
    <w:p w14:paraId="0CF21223" w14:textId="77777777" w:rsidR="00242BCA" w:rsidRPr="00440FCE" w:rsidRDefault="00242BCA" w:rsidP="00242BCA">
      <w:pPr>
        <w:pStyle w:val="ListParagraph"/>
        <w:numPr>
          <w:ilvl w:val="0"/>
          <w:numId w:val="26"/>
        </w:numPr>
      </w:pPr>
      <w:r w:rsidRPr="00440FCE">
        <w:t>Cliquez sur enregistrer</w:t>
      </w:r>
      <w:r w:rsidRPr="00440FCE">
        <w:rPr>
          <w14:ligatures w14:val="standardContextual"/>
        </w:rPr>
        <w:br w:type="page"/>
      </w:r>
    </w:p>
    <w:p w14:paraId="3DAE8FD2" w14:textId="77777777" w:rsidR="00242BCA" w:rsidRPr="00440FCE" w:rsidRDefault="00242BCA" w:rsidP="00242BCA">
      <w:pPr>
        <w:pStyle w:val="Heading2"/>
      </w:pPr>
      <w:bookmarkStart w:id="15" w:name="_Toc188614899"/>
      <w:bookmarkStart w:id="16" w:name="_Toc191993948"/>
      <w:bookmarkStart w:id="17" w:name="_Toc201756809"/>
      <w:r w:rsidRPr="00440FCE">
        <w:lastRenderedPageBreak/>
        <w:t>Mappages</w:t>
      </w:r>
      <w:bookmarkEnd w:id="15"/>
      <w:bookmarkEnd w:id="16"/>
      <w:bookmarkEnd w:id="17"/>
    </w:p>
    <w:p w14:paraId="6CD05396" w14:textId="77777777" w:rsidR="00242BCA" w:rsidRPr="00440FCE" w:rsidRDefault="00242BCA" w:rsidP="00242BCA">
      <w:pPr>
        <w:pStyle w:val="BodyText"/>
      </w:pPr>
    </w:p>
    <w:p w14:paraId="0F239BB4" w14:textId="77777777" w:rsidR="00242BCA" w:rsidRPr="00440FCE" w:rsidRDefault="00242BCA" w:rsidP="00242BCA">
      <w:pPr>
        <w:pStyle w:val="BodyText"/>
        <w:numPr>
          <w:ilvl w:val="0"/>
          <w:numId w:val="33"/>
        </w:numPr>
      </w:pPr>
      <w:r w:rsidRPr="00440FCE">
        <w:t xml:space="preserve">Naviguez dans ION &gt; </w:t>
      </w:r>
      <w:proofErr w:type="spellStart"/>
      <w:r w:rsidRPr="00440FCE">
        <w:t>Connect</w:t>
      </w:r>
      <w:proofErr w:type="spellEnd"/>
      <w:r w:rsidRPr="00440FCE">
        <w:t xml:space="preserve"> &gt; Mappages &gt; Importer </w:t>
      </w:r>
    </w:p>
    <w:p w14:paraId="641905C1" w14:textId="77777777" w:rsidR="00242BCA" w:rsidRPr="00440FCE" w:rsidRDefault="00242BCA" w:rsidP="00242BCA">
      <w:pPr>
        <w:pStyle w:val="BodyText"/>
        <w:ind w:left="720"/>
      </w:pPr>
      <w:r w:rsidRPr="00440FCE">
        <w:rPr>
          <w:noProof/>
        </w:rPr>
        <w:drawing>
          <wp:inline distT="0" distB="0" distL="0" distR="0" wp14:anchorId="4B1200D1" wp14:editId="0CB63C67">
            <wp:extent cx="4730993" cy="2273417"/>
            <wp:effectExtent l="0" t="0" r="0" b="0"/>
            <wp:docPr id="71039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933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B440" w14:textId="77777777" w:rsidR="00242BCA" w:rsidRPr="00440FCE" w:rsidRDefault="00242BCA" w:rsidP="00242BCA">
      <w:pPr>
        <w:tabs>
          <w:tab w:val="left" w:pos="4297"/>
        </w:tabs>
        <w:rPr>
          <w14:ligatures w14:val="standardContextual"/>
        </w:rPr>
      </w:pPr>
    </w:p>
    <w:p w14:paraId="7C55CDBE" w14:textId="6B423EA4" w:rsidR="00242BCA" w:rsidRPr="003F7F89" w:rsidRDefault="00242BCA" w:rsidP="00242BCA">
      <w:pPr>
        <w:pStyle w:val="BodyText"/>
        <w:numPr>
          <w:ilvl w:val="0"/>
          <w:numId w:val="33"/>
        </w:numPr>
      </w:pPr>
      <w:r w:rsidRPr="00440FCE">
        <w:rPr>
          <w:i/>
          <w:iCs/>
        </w:rPr>
        <w:t xml:space="preserve"> </w:t>
      </w:r>
      <w:r w:rsidRPr="00440FCE">
        <w:t xml:space="preserve">Localisez le fichier </w:t>
      </w:r>
      <w:r w:rsidR="006C222F" w:rsidRPr="006C222F">
        <w:rPr>
          <w:b/>
          <w:bCs/>
        </w:rPr>
        <w:t>MP_001_OUT_E_VIF</w:t>
      </w:r>
      <w:r w:rsidRPr="00440FCE">
        <w:rPr>
          <w:b/>
          <w:bCs/>
        </w:rPr>
        <w:t xml:space="preserve">.xml </w:t>
      </w:r>
      <w:r w:rsidRPr="00440FCE">
        <w:t xml:space="preserve">et cliquez </w:t>
      </w:r>
      <w:r w:rsidRPr="00440FCE">
        <w:rPr>
          <w:i/>
          <w:iCs/>
        </w:rPr>
        <w:t>OK</w:t>
      </w:r>
    </w:p>
    <w:p w14:paraId="0BBF4DA7" w14:textId="7330443E" w:rsidR="00242BCA" w:rsidRPr="006C222F" w:rsidRDefault="006C222F" w:rsidP="006C222F">
      <w:pPr>
        <w:pStyle w:val="BodyText"/>
        <w:ind w:left="720"/>
      </w:pPr>
      <w:r w:rsidRPr="006C222F">
        <w:rPr>
          <w:noProof/>
        </w:rPr>
        <w:drawing>
          <wp:inline distT="0" distB="0" distL="0" distR="0" wp14:anchorId="14D89DF7" wp14:editId="5530D662">
            <wp:extent cx="3143689" cy="409632"/>
            <wp:effectExtent l="0" t="0" r="0" b="9525"/>
            <wp:docPr id="98652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265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A92E" w14:textId="77777777" w:rsidR="00242BCA" w:rsidRPr="00440FCE" w:rsidRDefault="00242BCA" w:rsidP="00242BCA">
      <w:pPr>
        <w:tabs>
          <w:tab w:val="left" w:pos="4297"/>
        </w:tabs>
        <w:rPr>
          <w14:ligatures w14:val="standardContextual"/>
        </w:rPr>
      </w:pPr>
    </w:p>
    <w:p w14:paraId="77F12C4E" w14:textId="77777777" w:rsidR="00242BCA" w:rsidRPr="00440FCE" w:rsidRDefault="00242BCA" w:rsidP="00242BCA">
      <w:pPr>
        <w:pStyle w:val="BodyText"/>
        <w:numPr>
          <w:ilvl w:val="0"/>
          <w:numId w:val="33"/>
        </w:numPr>
      </w:pPr>
      <w:r w:rsidRPr="00440FCE">
        <w:t>Validez le mapping</w:t>
      </w:r>
    </w:p>
    <w:p w14:paraId="7A3D9EC0" w14:textId="6D98AF7C" w:rsidR="00242BCA" w:rsidRPr="00440FCE" w:rsidRDefault="006C222F" w:rsidP="00242BCA">
      <w:pPr>
        <w:pStyle w:val="BodyText"/>
        <w:ind w:left="720"/>
      </w:pPr>
      <w:r w:rsidRPr="006C222F">
        <w:rPr>
          <w:noProof/>
        </w:rPr>
        <w:drawing>
          <wp:inline distT="0" distB="0" distL="0" distR="0" wp14:anchorId="15910D6E" wp14:editId="78BCDF4B">
            <wp:extent cx="5016758" cy="2159111"/>
            <wp:effectExtent l="0" t="0" r="0" b="0"/>
            <wp:docPr id="150176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657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13AD" w14:textId="77777777" w:rsidR="00242BCA" w:rsidRPr="00440FCE" w:rsidRDefault="00242BCA" w:rsidP="00242BCA">
      <w:pPr>
        <w:pStyle w:val="BodyText"/>
      </w:pPr>
    </w:p>
    <w:p w14:paraId="02FFAB4B" w14:textId="77777777" w:rsidR="00242BCA" w:rsidRPr="00440FCE" w:rsidRDefault="00242BCA" w:rsidP="00242BCA">
      <w:pPr>
        <w:spacing w:after="160" w:line="259" w:lineRule="auto"/>
      </w:pPr>
      <w:r w:rsidRPr="00440FCE">
        <w:br w:type="page"/>
      </w:r>
    </w:p>
    <w:p w14:paraId="255B0EC0" w14:textId="77777777" w:rsidR="00242BCA" w:rsidRPr="00440FCE" w:rsidRDefault="00242BCA" w:rsidP="00242BCA">
      <w:pPr>
        <w:pStyle w:val="Heading2"/>
      </w:pPr>
      <w:bookmarkStart w:id="18" w:name="_Toc188614900"/>
      <w:bookmarkStart w:id="19" w:name="_Toc191993949"/>
      <w:bookmarkStart w:id="20" w:name="_Toc201756810"/>
      <w:r w:rsidRPr="00440FCE">
        <w:lastRenderedPageBreak/>
        <w:t>Document flow</w:t>
      </w:r>
      <w:bookmarkEnd w:id="18"/>
      <w:bookmarkEnd w:id="19"/>
      <w:bookmarkEnd w:id="20"/>
    </w:p>
    <w:p w14:paraId="31519F90" w14:textId="77777777" w:rsidR="00242BCA" w:rsidRPr="00440FCE" w:rsidRDefault="00242BCA" w:rsidP="00242BCA">
      <w:pPr>
        <w:pStyle w:val="BodyText"/>
        <w:numPr>
          <w:ilvl w:val="0"/>
          <w:numId w:val="25"/>
        </w:numPr>
      </w:pPr>
      <w:r w:rsidRPr="00440FCE">
        <w:t xml:space="preserve">Naviguer dans ION &gt; </w:t>
      </w:r>
      <w:proofErr w:type="spellStart"/>
      <w:r w:rsidRPr="00440FCE">
        <w:t>Connect</w:t>
      </w:r>
      <w:proofErr w:type="spellEnd"/>
      <w:r w:rsidRPr="00440FCE">
        <w:t xml:space="preserve"> &gt; Flux de données &gt; Importer </w:t>
      </w:r>
    </w:p>
    <w:p w14:paraId="2363308E" w14:textId="77777777" w:rsidR="00242BCA" w:rsidRPr="00440FCE" w:rsidRDefault="00242BCA" w:rsidP="00242BCA">
      <w:pPr>
        <w:pStyle w:val="BodyText"/>
        <w:ind w:left="720"/>
      </w:pPr>
      <w:r w:rsidRPr="00440FCE">
        <w:rPr>
          <w:noProof/>
        </w:rPr>
        <w:drawing>
          <wp:inline distT="0" distB="0" distL="0" distR="0" wp14:anchorId="36122E6E" wp14:editId="728C0474">
            <wp:extent cx="3930650" cy="1899374"/>
            <wp:effectExtent l="0" t="0" r="0" b="5715"/>
            <wp:docPr id="41805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572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38204" cy="190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77E0" w14:textId="77777777" w:rsidR="00242BCA" w:rsidRPr="00440FCE" w:rsidRDefault="00242BCA" w:rsidP="00242BCA">
      <w:pPr>
        <w:pStyle w:val="BodyText"/>
        <w:ind w:left="720"/>
      </w:pPr>
    </w:p>
    <w:p w14:paraId="56E5A05E" w14:textId="7C8882A3" w:rsidR="00242BCA" w:rsidRPr="00440FCE" w:rsidRDefault="00242BCA" w:rsidP="00242BCA">
      <w:pPr>
        <w:pStyle w:val="BodyText"/>
        <w:numPr>
          <w:ilvl w:val="0"/>
          <w:numId w:val="25"/>
        </w:numPr>
        <w:rPr>
          <w:b/>
          <w:bCs/>
        </w:rPr>
      </w:pPr>
      <w:r w:rsidRPr="00440FCE">
        <w:t>Sélectionne</w:t>
      </w:r>
      <w:r>
        <w:t>z</w:t>
      </w:r>
      <w:r w:rsidRPr="00440FCE">
        <w:t xml:space="preserve"> le fichier à importer</w:t>
      </w:r>
      <w:r w:rsidRPr="00440FCE">
        <w:rPr>
          <w:b/>
          <w:bCs/>
        </w:rPr>
        <w:t xml:space="preserve"> DF_</w:t>
      </w:r>
      <w:r w:rsidR="007B461C">
        <w:rPr>
          <w:b/>
          <w:bCs/>
        </w:rPr>
        <w:t>001_OUT_E</w:t>
      </w:r>
      <w:r w:rsidRPr="00440FCE">
        <w:rPr>
          <w:b/>
          <w:bCs/>
        </w:rPr>
        <w:t>_</w:t>
      </w:r>
      <w:r w:rsidR="007B461C">
        <w:rPr>
          <w:b/>
          <w:bCs/>
        </w:rPr>
        <w:t>VIF</w:t>
      </w:r>
      <w:r w:rsidRPr="00440FCE">
        <w:rPr>
          <w:b/>
          <w:bCs/>
          <w:i/>
          <w:iCs/>
        </w:rPr>
        <w:t>.xml</w:t>
      </w:r>
    </w:p>
    <w:p w14:paraId="424627BD" w14:textId="0E033FA0" w:rsidR="00242BCA" w:rsidRPr="00440FCE" w:rsidRDefault="00DA4085" w:rsidP="00242BCA">
      <w:pPr>
        <w:pStyle w:val="BodyText"/>
        <w:ind w:left="720"/>
      </w:pPr>
      <w:r w:rsidRPr="00DA4085">
        <w:rPr>
          <w:noProof/>
        </w:rPr>
        <w:drawing>
          <wp:inline distT="0" distB="0" distL="0" distR="0" wp14:anchorId="2DAC8D4E" wp14:editId="4FB5BB4F">
            <wp:extent cx="2753109" cy="390580"/>
            <wp:effectExtent l="0" t="0" r="0" b="9525"/>
            <wp:docPr id="182272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296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6597" w14:textId="77777777" w:rsidR="00242BCA" w:rsidRPr="00440FCE" w:rsidRDefault="00242BCA" w:rsidP="00242BCA">
      <w:pPr>
        <w:pStyle w:val="BodyText"/>
        <w:ind w:left="720"/>
      </w:pPr>
    </w:p>
    <w:p w14:paraId="049902DD" w14:textId="4BEDE202" w:rsidR="00242BCA" w:rsidRPr="00440FCE" w:rsidRDefault="00DA4085" w:rsidP="00242BCA">
      <w:pPr>
        <w:pStyle w:val="BodyText"/>
        <w:ind w:left="720"/>
      </w:pPr>
      <w:r w:rsidRPr="00DA4085">
        <w:rPr>
          <w:noProof/>
        </w:rPr>
        <w:drawing>
          <wp:inline distT="0" distB="0" distL="0" distR="0" wp14:anchorId="00044DFB" wp14:editId="604EBA97">
            <wp:extent cx="3378200" cy="1637287"/>
            <wp:effectExtent l="0" t="0" r="0" b="1270"/>
            <wp:docPr id="182924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4205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92448" cy="164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83D1" w14:textId="77777777" w:rsidR="00242BCA" w:rsidRPr="00440FCE" w:rsidRDefault="00242BCA" w:rsidP="00242BCA">
      <w:pPr>
        <w:pStyle w:val="BodyText"/>
        <w:ind w:left="720"/>
      </w:pPr>
    </w:p>
    <w:p w14:paraId="5740D738" w14:textId="77777777" w:rsidR="00242BCA" w:rsidRPr="00440FCE" w:rsidRDefault="00242BCA" w:rsidP="00242BCA">
      <w:pPr>
        <w:pStyle w:val="BodyText"/>
        <w:numPr>
          <w:ilvl w:val="0"/>
          <w:numId w:val="25"/>
        </w:numPr>
      </w:pPr>
      <w:r w:rsidRPr="00440FCE">
        <w:t xml:space="preserve">Sélectionnez la case </w:t>
      </w:r>
      <w:r w:rsidRPr="00440FCE">
        <w:rPr>
          <w:b/>
          <w:bCs/>
        </w:rPr>
        <w:t>‘Ignorer éléments déjà existants’</w:t>
      </w:r>
      <w:r w:rsidRPr="00440FCE">
        <w:t xml:space="preserve"> et la case </w:t>
      </w:r>
      <w:r w:rsidRPr="00440FCE">
        <w:rPr>
          <w:b/>
          <w:bCs/>
        </w:rPr>
        <w:t>‘Ignorer éléments déjà existants’</w:t>
      </w:r>
    </w:p>
    <w:p w14:paraId="6D8D6791" w14:textId="22D073C0" w:rsidR="00242BCA" w:rsidRDefault="00461DED" w:rsidP="00242BCA">
      <w:pPr>
        <w:pStyle w:val="BodyText"/>
        <w:ind w:left="720"/>
      </w:pPr>
      <w:r w:rsidRPr="00461DED">
        <w:rPr>
          <w:noProof/>
        </w:rPr>
        <w:drawing>
          <wp:inline distT="0" distB="0" distL="0" distR="0" wp14:anchorId="31F5458C" wp14:editId="70CFD749">
            <wp:extent cx="2139950" cy="2877715"/>
            <wp:effectExtent l="0" t="0" r="0" b="0"/>
            <wp:docPr id="31476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658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44848" cy="28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8A84" w14:textId="77777777" w:rsidR="004B6FD3" w:rsidRPr="00440FCE" w:rsidRDefault="004B6FD3" w:rsidP="00242BCA">
      <w:pPr>
        <w:pStyle w:val="BodyText"/>
        <w:ind w:left="720"/>
      </w:pPr>
    </w:p>
    <w:p w14:paraId="64CB18EA" w14:textId="77777777" w:rsidR="00242BCA" w:rsidRPr="00440FCE" w:rsidRDefault="00242BCA" w:rsidP="00242BCA">
      <w:pPr>
        <w:pStyle w:val="BodyText"/>
        <w:numPr>
          <w:ilvl w:val="0"/>
          <w:numId w:val="25"/>
        </w:numPr>
      </w:pPr>
      <w:r w:rsidRPr="00440FCE">
        <w:lastRenderedPageBreak/>
        <w:t>Accédez au Flux de données que vous venez d’importer</w:t>
      </w:r>
    </w:p>
    <w:p w14:paraId="5E87B0EF" w14:textId="49CFAF44" w:rsidR="00242BCA" w:rsidRPr="00440FCE" w:rsidRDefault="004B6FD3" w:rsidP="00242BCA">
      <w:pPr>
        <w:pStyle w:val="BodyText"/>
        <w:ind w:left="720"/>
      </w:pPr>
      <w:r w:rsidRPr="004B6FD3">
        <w:rPr>
          <w:noProof/>
        </w:rPr>
        <w:drawing>
          <wp:inline distT="0" distB="0" distL="0" distR="0" wp14:anchorId="3F83B12C" wp14:editId="3A30CD49">
            <wp:extent cx="5054860" cy="2044805"/>
            <wp:effectExtent l="0" t="0" r="0" b="0"/>
            <wp:docPr id="161115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527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9832" w14:textId="77777777" w:rsidR="00242BCA" w:rsidRPr="00440FCE" w:rsidRDefault="00242BCA" w:rsidP="00242BCA">
      <w:pPr>
        <w:pStyle w:val="BodyText"/>
        <w:ind w:left="720"/>
      </w:pPr>
    </w:p>
    <w:p w14:paraId="6A2A61B2" w14:textId="77777777" w:rsidR="00242BCA" w:rsidRPr="00440FCE" w:rsidRDefault="00242BCA" w:rsidP="00242BCA">
      <w:pPr>
        <w:pStyle w:val="BodyText"/>
        <w:numPr>
          <w:ilvl w:val="0"/>
          <w:numId w:val="25"/>
        </w:numPr>
      </w:pPr>
      <w:r>
        <w:t>Cliquez</w:t>
      </w:r>
      <w:r w:rsidRPr="00440FCE">
        <w:t xml:space="preserve"> sur l’activité ‘</w:t>
      </w:r>
      <w:r w:rsidRPr="00440FCE">
        <w:rPr>
          <w:b/>
          <w:bCs/>
        </w:rPr>
        <w:t>M3’</w:t>
      </w:r>
      <w:r w:rsidRPr="00440FCE">
        <w:t xml:space="preserve"> et ajoutez le point de connexion m3</w:t>
      </w:r>
    </w:p>
    <w:p w14:paraId="76F2D7F5" w14:textId="32181ABF" w:rsidR="00242BCA" w:rsidRPr="00440FCE" w:rsidRDefault="00687531" w:rsidP="00242BCA">
      <w:pPr>
        <w:pStyle w:val="BodyText"/>
        <w:ind w:left="720"/>
      </w:pPr>
      <w:r w:rsidRPr="00687531">
        <w:rPr>
          <w:noProof/>
        </w:rPr>
        <w:drawing>
          <wp:inline distT="0" distB="0" distL="0" distR="0" wp14:anchorId="61C6E65B" wp14:editId="45B31B7C">
            <wp:extent cx="3814445" cy="2960752"/>
            <wp:effectExtent l="0" t="0" r="0" b="0"/>
            <wp:docPr id="98888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818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24749" cy="2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BA3A" w14:textId="77777777" w:rsidR="00242BCA" w:rsidRPr="00440FCE" w:rsidRDefault="00242BCA" w:rsidP="00242BCA">
      <w:pPr>
        <w:pStyle w:val="BodyText"/>
        <w:ind w:left="720"/>
      </w:pPr>
    </w:p>
    <w:p w14:paraId="701C3662" w14:textId="77777777" w:rsidR="00242BCA" w:rsidRPr="00440FCE" w:rsidRDefault="00242BCA" w:rsidP="00242BCA">
      <w:pPr>
        <w:pStyle w:val="BodyText"/>
        <w:ind w:left="720"/>
      </w:pPr>
      <w:r w:rsidRPr="00440FCE">
        <w:rPr>
          <w:noProof/>
        </w:rPr>
        <w:drawing>
          <wp:inline distT="0" distB="0" distL="0" distR="0" wp14:anchorId="55856137" wp14:editId="78EF5B7C">
            <wp:extent cx="2635250" cy="2373562"/>
            <wp:effectExtent l="0" t="0" r="0" b="8255"/>
            <wp:docPr id="2061622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22010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36305" cy="237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3C59" w14:textId="77777777" w:rsidR="00242BCA" w:rsidRPr="00440FCE" w:rsidRDefault="00242BCA" w:rsidP="00242BCA">
      <w:pPr>
        <w:pStyle w:val="BodyText"/>
        <w:ind w:left="720"/>
      </w:pPr>
    </w:p>
    <w:p w14:paraId="319AE7CB" w14:textId="77777777" w:rsidR="00242BCA" w:rsidRPr="00440FCE" w:rsidRDefault="00242BCA" w:rsidP="00242BCA">
      <w:pPr>
        <w:pStyle w:val="BodyText"/>
        <w:ind w:left="0"/>
      </w:pPr>
    </w:p>
    <w:p w14:paraId="1EBB18D6" w14:textId="186D8110" w:rsidR="00242BCA" w:rsidRPr="00440FCE" w:rsidRDefault="00242BCA" w:rsidP="00242BCA">
      <w:pPr>
        <w:pStyle w:val="BodyText"/>
        <w:numPr>
          <w:ilvl w:val="0"/>
          <w:numId w:val="25"/>
        </w:numPr>
      </w:pPr>
      <w:r w:rsidRPr="00440FCE">
        <w:lastRenderedPageBreak/>
        <w:t>Vérifiez que le document sortant de l’activité M3 soit ‘</w:t>
      </w:r>
      <w:proofErr w:type="spellStart"/>
      <w:r w:rsidRPr="00440FCE">
        <w:rPr>
          <w:b/>
          <w:bCs/>
        </w:rPr>
        <w:t>Sync.</w:t>
      </w:r>
      <w:r w:rsidR="007B461C">
        <w:rPr>
          <w:b/>
          <w:bCs/>
        </w:rPr>
        <w:t>VIFNomenclatureGammeCustom</w:t>
      </w:r>
      <w:proofErr w:type="spellEnd"/>
      <w:r w:rsidRPr="00440FCE">
        <w:rPr>
          <w:b/>
          <w:bCs/>
        </w:rPr>
        <w:t>’</w:t>
      </w:r>
      <w:r w:rsidRPr="00440FCE">
        <w:t xml:space="preserve">, </w:t>
      </w:r>
      <w:r w:rsidRPr="00F51B46">
        <w:t>s’il n’existe pas, il va devoir l’ajouter manuellement </w:t>
      </w:r>
    </w:p>
    <w:p w14:paraId="0AB4852A" w14:textId="01C257EF" w:rsidR="00242BCA" w:rsidRPr="00440FCE" w:rsidRDefault="00687531" w:rsidP="00242BCA">
      <w:pPr>
        <w:pStyle w:val="BodyText"/>
        <w:ind w:left="720"/>
      </w:pPr>
      <w:r w:rsidRPr="00687531">
        <w:rPr>
          <w:noProof/>
        </w:rPr>
        <w:drawing>
          <wp:inline distT="0" distB="0" distL="0" distR="0" wp14:anchorId="17B41AE2" wp14:editId="2AF63AEE">
            <wp:extent cx="5414645" cy="3940846"/>
            <wp:effectExtent l="0" t="0" r="0" b="2540"/>
            <wp:docPr id="1522349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49000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17364" cy="394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514F" w14:textId="77777777" w:rsidR="00242BCA" w:rsidRPr="00440FCE" w:rsidRDefault="00242BCA" w:rsidP="00242BCA">
      <w:pPr>
        <w:pStyle w:val="BodyText"/>
        <w:ind w:left="720"/>
      </w:pPr>
    </w:p>
    <w:p w14:paraId="2BED0E41" w14:textId="13A3DEB1" w:rsidR="00242BCA" w:rsidRPr="00440FCE" w:rsidRDefault="00242BCA" w:rsidP="00242BCA">
      <w:pPr>
        <w:pStyle w:val="BodyText"/>
        <w:numPr>
          <w:ilvl w:val="0"/>
          <w:numId w:val="25"/>
        </w:numPr>
      </w:pPr>
      <w:r w:rsidRPr="00440FCE">
        <w:t>Clique</w:t>
      </w:r>
      <w:r>
        <w:t>z</w:t>
      </w:r>
      <w:r w:rsidRPr="00440FCE">
        <w:t xml:space="preserve"> sur l’activité </w:t>
      </w:r>
      <w:r w:rsidRPr="00440FCE">
        <w:rPr>
          <w:b/>
          <w:bCs/>
        </w:rPr>
        <w:t>Mapping</w:t>
      </w:r>
      <w:r w:rsidRPr="00440FCE">
        <w:t xml:space="preserve"> et dans l’onglet Propriété, vérifiez que le Mapping soit assigné à </w:t>
      </w:r>
      <w:r w:rsidRPr="00440FCE">
        <w:rPr>
          <w:b/>
          <w:bCs/>
        </w:rPr>
        <w:t>MP_</w:t>
      </w:r>
      <w:r w:rsidR="007B461C">
        <w:rPr>
          <w:b/>
          <w:bCs/>
        </w:rPr>
        <w:t>001_OUT_E</w:t>
      </w:r>
      <w:r w:rsidRPr="00440FCE">
        <w:rPr>
          <w:b/>
          <w:bCs/>
        </w:rPr>
        <w:t>_</w:t>
      </w:r>
      <w:r w:rsidR="007B461C">
        <w:rPr>
          <w:b/>
          <w:bCs/>
        </w:rPr>
        <w:t>VIF</w:t>
      </w:r>
      <w:r w:rsidRPr="00440FCE">
        <w:t>.</w:t>
      </w:r>
    </w:p>
    <w:p w14:paraId="4048A330" w14:textId="2F5E1573" w:rsidR="00242BCA" w:rsidRDefault="00687531" w:rsidP="00242BCA">
      <w:pPr>
        <w:pStyle w:val="BodyText"/>
        <w:ind w:left="720"/>
      </w:pPr>
      <w:r w:rsidRPr="00687531">
        <w:rPr>
          <w:noProof/>
        </w:rPr>
        <w:drawing>
          <wp:inline distT="0" distB="0" distL="0" distR="0" wp14:anchorId="4769A349" wp14:editId="3C4C22C4">
            <wp:extent cx="5734345" cy="3486329"/>
            <wp:effectExtent l="0" t="0" r="0" b="0"/>
            <wp:docPr id="1697559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59976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17B6" w14:textId="77777777" w:rsidR="00687531" w:rsidRPr="00440FCE" w:rsidRDefault="00687531" w:rsidP="00242BCA">
      <w:pPr>
        <w:pStyle w:val="BodyText"/>
        <w:ind w:left="720"/>
      </w:pPr>
    </w:p>
    <w:p w14:paraId="3DA93E88" w14:textId="77777777" w:rsidR="00242BCA" w:rsidRPr="00440FCE" w:rsidRDefault="00242BCA" w:rsidP="00242BCA">
      <w:pPr>
        <w:pStyle w:val="BodyText"/>
        <w:ind w:left="0"/>
      </w:pPr>
    </w:p>
    <w:p w14:paraId="20D0B5EF" w14:textId="761EDCE9" w:rsidR="00242BCA" w:rsidRPr="00440FCE" w:rsidRDefault="00242BCA" w:rsidP="00242BCA">
      <w:pPr>
        <w:pStyle w:val="BodyText"/>
        <w:numPr>
          <w:ilvl w:val="0"/>
          <w:numId w:val="25"/>
        </w:numPr>
      </w:pPr>
      <w:r w:rsidRPr="00440FCE">
        <w:lastRenderedPageBreak/>
        <w:t>Vérifiez que le document sortant de l’activité Mapping soit ‘</w:t>
      </w:r>
      <w:proofErr w:type="spellStart"/>
      <w:r w:rsidRPr="00440FCE">
        <w:rPr>
          <w:b/>
          <w:bCs/>
        </w:rPr>
        <w:t>Sync.</w:t>
      </w:r>
      <w:r w:rsidR="007B461C">
        <w:rPr>
          <w:b/>
          <w:bCs/>
        </w:rPr>
        <w:t>VIFNomenclatureGammeCustom</w:t>
      </w:r>
      <w:proofErr w:type="spellEnd"/>
      <w:r w:rsidRPr="00440FCE">
        <w:rPr>
          <w:b/>
          <w:bCs/>
        </w:rPr>
        <w:t>’</w:t>
      </w:r>
      <w:r w:rsidRPr="00440FCE">
        <w:t>, s’il</w:t>
      </w:r>
      <w:r w:rsidRPr="00440FCE">
        <w:rPr>
          <w:i/>
          <w:iCs/>
        </w:rPr>
        <w:t xml:space="preserve"> n’existe pas, il va devoir l’ajouter manuellement </w:t>
      </w:r>
    </w:p>
    <w:p w14:paraId="01E05317" w14:textId="47FADC13" w:rsidR="00242BCA" w:rsidRPr="00440FCE" w:rsidRDefault="006521FA" w:rsidP="00242BCA">
      <w:pPr>
        <w:pStyle w:val="BodyText"/>
        <w:ind w:left="720"/>
      </w:pPr>
      <w:r w:rsidRPr="006521FA">
        <w:rPr>
          <w:noProof/>
        </w:rPr>
        <w:drawing>
          <wp:inline distT="0" distB="0" distL="0" distR="0" wp14:anchorId="7DD9AC3A" wp14:editId="59CFD9E6">
            <wp:extent cx="4483100" cy="4204273"/>
            <wp:effectExtent l="0" t="0" r="0" b="6350"/>
            <wp:docPr id="130236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6656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87038" cy="420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54DA" w14:textId="77777777" w:rsidR="00242BCA" w:rsidRPr="00440FCE" w:rsidRDefault="00242BCA" w:rsidP="00242BCA">
      <w:pPr>
        <w:pStyle w:val="BodyText"/>
        <w:ind w:left="0"/>
      </w:pPr>
    </w:p>
    <w:p w14:paraId="5A23EB37" w14:textId="39A01D91" w:rsidR="00242BCA" w:rsidRPr="00440FCE" w:rsidRDefault="00242BCA" w:rsidP="00242BCA">
      <w:pPr>
        <w:pStyle w:val="BodyText"/>
        <w:numPr>
          <w:ilvl w:val="0"/>
          <w:numId w:val="25"/>
        </w:numPr>
      </w:pPr>
      <w:r>
        <w:t>Cliquez</w:t>
      </w:r>
      <w:r w:rsidRPr="00440FCE">
        <w:t xml:space="preserve"> sur l’activité </w:t>
      </w:r>
      <w:proofErr w:type="spellStart"/>
      <w:r w:rsidRPr="00440FCE">
        <w:rPr>
          <w:b/>
          <w:bCs/>
        </w:rPr>
        <w:t>Write</w:t>
      </w:r>
      <w:r w:rsidR="006E1CE3">
        <w:rPr>
          <w:b/>
          <w:bCs/>
        </w:rPr>
        <w:t>File</w:t>
      </w:r>
      <w:proofErr w:type="spellEnd"/>
      <w:r w:rsidRPr="00440FCE">
        <w:t xml:space="preserve"> et sélectionn</w:t>
      </w:r>
      <w:r w:rsidR="00FD2EC3">
        <w:t>ez</w:t>
      </w:r>
      <w:r w:rsidRPr="00440FCE">
        <w:t xml:space="preserve"> le bon point de connexion.</w:t>
      </w:r>
    </w:p>
    <w:p w14:paraId="2F037A6B" w14:textId="18C56775" w:rsidR="00242BCA" w:rsidRPr="00440FCE" w:rsidRDefault="006521FA" w:rsidP="00242BCA">
      <w:pPr>
        <w:pStyle w:val="BodyText"/>
        <w:ind w:left="720"/>
      </w:pPr>
      <w:r w:rsidRPr="006521FA">
        <w:rPr>
          <w:noProof/>
        </w:rPr>
        <w:drawing>
          <wp:inline distT="0" distB="0" distL="0" distR="0" wp14:anchorId="681EABC6" wp14:editId="0E3D7AB0">
            <wp:extent cx="3841750" cy="3476283"/>
            <wp:effectExtent l="0" t="0" r="6350" b="0"/>
            <wp:docPr id="11027178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17889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44445" cy="347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21C1" w14:textId="77777777" w:rsidR="00242BCA" w:rsidRPr="00440FCE" w:rsidRDefault="00242BCA" w:rsidP="00242BCA">
      <w:pPr>
        <w:pStyle w:val="BodyText"/>
        <w:ind w:left="720"/>
      </w:pPr>
    </w:p>
    <w:p w14:paraId="5B77A76F" w14:textId="77777777" w:rsidR="00242BCA" w:rsidRPr="00440FCE" w:rsidRDefault="00242BCA" w:rsidP="00242BCA">
      <w:pPr>
        <w:pStyle w:val="BodyText"/>
        <w:ind w:left="0"/>
      </w:pPr>
    </w:p>
    <w:p w14:paraId="185F2FDC" w14:textId="77777777" w:rsidR="00242BCA" w:rsidRPr="00440FCE" w:rsidRDefault="00242BCA" w:rsidP="00242BCA">
      <w:pPr>
        <w:pStyle w:val="BodyText"/>
        <w:numPr>
          <w:ilvl w:val="0"/>
          <w:numId w:val="25"/>
        </w:numPr>
      </w:pPr>
      <w:r w:rsidRPr="00440FCE">
        <w:lastRenderedPageBreak/>
        <w:t>Cliquez sur Enregistrer</w:t>
      </w:r>
    </w:p>
    <w:p w14:paraId="16BBB8EE" w14:textId="601F41ED" w:rsidR="00242BCA" w:rsidRPr="00440FCE" w:rsidRDefault="00FD1EA9" w:rsidP="00242BCA">
      <w:pPr>
        <w:pStyle w:val="BodyText"/>
        <w:ind w:left="720"/>
      </w:pPr>
      <w:r w:rsidRPr="00FD1EA9">
        <w:rPr>
          <w:noProof/>
        </w:rPr>
        <w:drawing>
          <wp:inline distT="0" distB="0" distL="0" distR="0" wp14:anchorId="2A31104B" wp14:editId="1512E93F">
            <wp:extent cx="5230495" cy="4081101"/>
            <wp:effectExtent l="0" t="0" r="8255" b="0"/>
            <wp:docPr id="60615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5353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37349" cy="408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4A2B" w14:textId="77777777" w:rsidR="00242BCA" w:rsidRPr="00440FCE" w:rsidRDefault="00242BCA" w:rsidP="00242BCA">
      <w:pPr>
        <w:pStyle w:val="BodyText"/>
        <w:ind w:left="0"/>
      </w:pPr>
    </w:p>
    <w:p w14:paraId="64D426F0" w14:textId="77777777" w:rsidR="00242BCA" w:rsidRPr="00440FCE" w:rsidRDefault="00242BCA" w:rsidP="00242BCA">
      <w:pPr>
        <w:pStyle w:val="BodyText"/>
        <w:numPr>
          <w:ilvl w:val="0"/>
          <w:numId w:val="25"/>
        </w:numPr>
      </w:pPr>
      <w:r w:rsidRPr="00440FCE">
        <w:t>Activez le Document Flow en cliquant sur activer</w:t>
      </w:r>
    </w:p>
    <w:p w14:paraId="39E6C4CB" w14:textId="0EA79874" w:rsidR="00242BCA" w:rsidRDefault="00FD1EA9" w:rsidP="00242BCA">
      <w:pPr>
        <w:pStyle w:val="BodyText"/>
        <w:ind w:left="720"/>
      </w:pPr>
      <w:r w:rsidRPr="00FD1EA9">
        <w:rPr>
          <w:noProof/>
        </w:rPr>
        <w:drawing>
          <wp:inline distT="0" distB="0" distL="0" distR="0" wp14:anchorId="4E905449" wp14:editId="61170563">
            <wp:extent cx="6087745" cy="3357987"/>
            <wp:effectExtent l="0" t="0" r="8255" b="0"/>
            <wp:docPr id="631871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71622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2911" cy="336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8C33" w14:textId="77777777" w:rsidR="00FD1EA9" w:rsidRDefault="00FD1EA9" w:rsidP="00242BCA">
      <w:pPr>
        <w:pStyle w:val="BodyText"/>
        <w:ind w:left="720"/>
      </w:pPr>
    </w:p>
    <w:p w14:paraId="7645A86A" w14:textId="77777777" w:rsidR="00FD1EA9" w:rsidRPr="004A15BD" w:rsidRDefault="00FD1EA9" w:rsidP="00242BCA">
      <w:pPr>
        <w:pStyle w:val="BodyText"/>
        <w:ind w:left="720"/>
      </w:pPr>
    </w:p>
    <w:p w14:paraId="65186008" w14:textId="77777777" w:rsidR="00242BCA" w:rsidRPr="00440FCE" w:rsidRDefault="00242BCA" w:rsidP="00242BCA">
      <w:pPr>
        <w:pStyle w:val="Heading2"/>
      </w:pPr>
      <w:bookmarkStart w:id="21" w:name="_Toc188614902"/>
      <w:bookmarkStart w:id="22" w:name="_Toc191993950"/>
      <w:bookmarkStart w:id="23" w:name="_Toc201756811"/>
      <w:r w:rsidRPr="00440FCE">
        <w:lastRenderedPageBreak/>
        <w:t>Custom Agreement-MEC Mapper</w:t>
      </w:r>
      <w:bookmarkEnd w:id="21"/>
      <w:bookmarkEnd w:id="22"/>
      <w:bookmarkEnd w:id="23"/>
    </w:p>
    <w:p w14:paraId="73290D43" w14:textId="77777777" w:rsidR="00242BCA" w:rsidRPr="00440FCE" w:rsidRDefault="00242BCA" w:rsidP="00242BCA">
      <w:pPr>
        <w:pStyle w:val="BodyText"/>
        <w:ind w:left="0"/>
      </w:pPr>
    </w:p>
    <w:p w14:paraId="08EEB4EF" w14:textId="77777777" w:rsidR="00242BCA" w:rsidRPr="00440FCE" w:rsidRDefault="00242BCA" w:rsidP="00242BCA">
      <w:pPr>
        <w:pStyle w:val="BodyText"/>
        <w:numPr>
          <w:ilvl w:val="0"/>
          <w:numId w:val="34"/>
        </w:numPr>
      </w:pPr>
      <w:r w:rsidRPr="00440FCE">
        <w:t xml:space="preserve">Démarrez </w:t>
      </w:r>
      <w:proofErr w:type="spellStart"/>
      <w:r w:rsidRPr="00440FCE">
        <w:t>Infor</w:t>
      </w:r>
      <w:proofErr w:type="spellEnd"/>
      <w:r w:rsidRPr="00440FCE">
        <w:t xml:space="preserve"> -&gt; OS -&gt; API Gateway &gt; Applications autorisées.</w:t>
      </w:r>
    </w:p>
    <w:p w14:paraId="489FF663" w14:textId="77777777" w:rsidR="00242BCA" w:rsidRPr="00440FCE" w:rsidRDefault="00242BCA" w:rsidP="00242BCA">
      <w:pPr>
        <w:pStyle w:val="BodyText"/>
        <w:ind w:left="0"/>
      </w:pPr>
    </w:p>
    <w:p w14:paraId="3BBC0B55" w14:textId="77777777" w:rsidR="00242BCA" w:rsidRPr="00440FCE" w:rsidRDefault="00242BCA" w:rsidP="00242BCA">
      <w:pPr>
        <w:pStyle w:val="BodyText"/>
        <w:numPr>
          <w:ilvl w:val="0"/>
          <w:numId w:val="34"/>
        </w:numPr>
      </w:pPr>
      <w:r w:rsidRPr="00440FCE">
        <w:t>Cherchez l’ION API file</w:t>
      </w:r>
      <w:r w:rsidRPr="00440FCE">
        <w:rPr>
          <w:b/>
          <w:bCs/>
        </w:rPr>
        <w:t xml:space="preserve"> </w:t>
      </w:r>
      <w:r w:rsidRPr="00440FCE">
        <w:t>pour configurer le MEC Mapper</w:t>
      </w:r>
    </w:p>
    <w:p w14:paraId="380B8DC7" w14:textId="77777777" w:rsidR="00242BCA" w:rsidRPr="00440FCE" w:rsidRDefault="00242BCA" w:rsidP="00242BCA">
      <w:pPr>
        <w:pStyle w:val="BodyText"/>
        <w:ind w:left="720"/>
        <w:rPr>
          <w:b/>
          <w:bCs/>
        </w:rPr>
      </w:pPr>
      <w:r w:rsidRPr="00440FCE">
        <w:t xml:space="preserve">Example: </w:t>
      </w:r>
      <w:r w:rsidRPr="00440FCE">
        <w:rPr>
          <w:b/>
          <w:bCs/>
        </w:rPr>
        <w:t>M3_IEC_Mapper_TST</w:t>
      </w:r>
    </w:p>
    <w:p w14:paraId="2E4AD33A" w14:textId="77777777" w:rsidR="00242BCA" w:rsidRPr="00440FCE" w:rsidRDefault="00242BCA" w:rsidP="00242BCA">
      <w:pPr>
        <w:pStyle w:val="BodyText"/>
        <w:ind w:left="0"/>
      </w:pPr>
    </w:p>
    <w:p w14:paraId="079619F0" w14:textId="77777777" w:rsidR="00242BCA" w:rsidRPr="00440FCE" w:rsidRDefault="00242BCA" w:rsidP="00242BCA">
      <w:pPr>
        <w:pStyle w:val="BodyText"/>
        <w:numPr>
          <w:ilvl w:val="0"/>
          <w:numId w:val="34"/>
        </w:numPr>
      </w:pPr>
      <w:r w:rsidRPr="00440FCE">
        <w:t>Cliquez sur l’icône pour télécharger la configuration de la connexion.</w:t>
      </w:r>
      <w:r w:rsidRPr="00440FCE">
        <w:rPr>
          <w14:ligatures w14:val="standardContextual"/>
        </w:rPr>
        <w:t xml:space="preserve"> </w:t>
      </w:r>
    </w:p>
    <w:p w14:paraId="246DB2B4" w14:textId="77777777" w:rsidR="00242BCA" w:rsidRPr="00440FCE" w:rsidRDefault="00242BCA" w:rsidP="00242BCA">
      <w:pPr>
        <w:pStyle w:val="ListParagraph"/>
      </w:pPr>
      <w:r w:rsidRPr="00440FCE">
        <w:rPr>
          <w:noProof/>
        </w:rPr>
        <w:drawing>
          <wp:inline distT="0" distB="0" distL="0" distR="0" wp14:anchorId="06EA30FD" wp14:editId="616619F9">
            <wp:extent cx="5848350" cy="2764180"/>
            <wp:effectExtent l="0" t="0" r="0" b="0"/>
            <wp:docPr id="16282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393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59435" cy="276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64CE" w14:textId="77777777" w:rsidR="00242BCA" w:rsidRPr="00440FCE" w:rsidRDefault="00242BCA" w:rsidP="00242BCA"/>
    <w:p w14:paraId="42C0FC44" w14:textId="77777777" w:rsidR="00242BCA" w:rsidRPr="00440FCE" w:rsidRDefault="00242BCA" w:rsidP="00242BCA"/>
    <w:p w14:paraId="009A96D9" w14:textId="77777777" w:rsidR="00242BCA" w:rsidRPr="00440FCE" w:rsidRDefault="00242BCA" w:rsidP="00242BCA">
      <w:pPr>
        <w:pStyle w:val="BodyText"/>
        <w:numPr>
          <w:ilvl w:val="0"/>
          <w:numId w:val="34"/>
        </w:numPr>
      </w:pPr>
      <w:r w:rsidRPr="00440FCE">
        <w:t xml:space="preserve">Ouvrir </w:t>
      </w:r>
      <w:proofErr w:type="spellStart"/>
      <w:r w:rsidRPr="00440FCE">
        <w:t>Infor</w:t>
      </w:r>
      <w:proofErr w:type="spellEnd"/>
      <w:r w:rsidRPr="00440FCE">
        <w:t xml:space="preserve"> Business Document Mapper.</w:t>
      </w:r>
    </w:p>
    <w:p w14:paraId="4599A3A7" w14:textId="77777777" w:rsidR="00242BCA" w:rsidRPr="00440FCE" w:rsidRDefault="00242BCA" w:rsidP="00242BCA">
      <w:pPr>
        <w:pStyle w:val="BodyText"/>
        <w:ind w:left="0"/>
      </w:pPr>
    </w:p>
    <w:p w14:paraId="32280693" w14:textId="77777777" w:rsidR="00242BCA" w:rsidRPr="009B3A56" w:rsidRDefault="00242BCA" w:rsidP="00242BCA">
      <w:pPr>
        <w:pStyle w:val="BodyText"/>
        <w:numPr>
          <w:ilvl w:val="0"/>
          <w:numId w:val="34"/>
        </w:numPr>
        <w:rPr>
          <w:lang w:val="en-GB"/>
        </w:rPr>
      </w:pPr>
      <w:proofErr w:type="spellStart"/>
      <w:r w:rsidRPr="009B3A56">
        <w:rPr>
          <w:lang w:val="en-GB"/>
        </w:rPr>
        <w:t>Accédez</w:t>
      </w:r>
      <w:proofErr w:type="spellEnd"/>
      <w:r w:rsidRPr="009B3A56">
        <w:rPr>
          <w:lang w:val="en-GB"/>
        </w:rPr>
        <w:t xml:space="preserve"> à Window &gt; Preferences &gt; Mapper &gt; Servers</w:t>
      </w:r>
    </w:p>
    <w:p w14:paraId="44911097" w14:textId="77777777" w:rsidR="00242BCA" w:rsidRPr="00440FCE" w:rsidRDefault="00242BCA" w:rsidP="00242BCA">
      <w:pPr>
        <w:pStyle w:val="BodyText"/>
        <w:ind w:left="720"/>
      </w:pPr>
      <w:r w:rsidRPr="00440FCE">
        <w:rPr>
          <w:noProof/>
        </w:rPr>
        <w:drawing>
          <wp:inline distT="0" distB="0" distL="0" distR="0" wp14:anchorId="24FF4AE9" wp14:editId="70E9A43C">
            <wp:extent cx="4788146" cy="2463927"/>
            <wp:effectExtent l="0" t="0" r="0" b="0"/>
            <wp:docPr id="113004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4278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4CDF" w14:textId="77777777" w:rsidR="00242BCA" w:rsidRPr="00440FCE" w:rsidRDefault="00242BCA" w:rsidP="00242BCA">
      <w:pPr>
        <w:pStyle w:val="BodyText"/>
        <w:ind w:left="720"/>
      </w:pPr>
    </w:p>
    <w:p w14:paraId="34629B76" w14:textId="6B1BEEF3" w:rsidR="00242BCA" w:rsidRPr="00440FCE" w:rsidRDefault="00242BCA" w:rsidP="006E1CE3">
      <w:pPr>
        <w:pStyle w:val="BodyText"/>
        <w:ind w:left="720"/>
      </w:pPr>
      <w:r w:rsidRPr="00440FCE">
        <w:rPr>
          <w:noProof/>
        </w:rPr>
        <w:lastRenderedPageBreak/>
        <w:drawing>
          <wp:inline distT="0" distB="0" distL="0" distR="0" wp14:anchorId="4E4E7899" wp14:editId="33756784">
            <wp:extent cx="2876309" cy="2362871"/>
            <wp:effectExtent l="0" t="0" r="635" b="0"/>
            <wp:docPr id="1320257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57209" name="Picture 1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93397" cy="237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D6F5" w14:textId="77777777" w:rsidR="00242BCA" w:rsidRPr="00440FCE" w:rsidRDefault="00242BCA" w:rsidP="00242BCA">
      <w:pPr>
        <w:pStyle w:val="BodyText"/>
        <w:ind w:left="0"/>
      </w:pPr>
    </w:p>
    <w:p w14:paraId="102D4DB9" w14:textId="77777777" w:rsidR="00242BCA" w:rsidRPr="00440FCE" w:rsidRDefault="00242BCA" w:rsidP="00242BCA">
      <w:pPr>
        <w:pStyle w:val="BodyText"/>
        <w:numPr>
          <w:ilvl w:val="0"/>
          <w:numId w:val="34"/>
        </w:numPr>
      </w:pPr>
      <w:r w:rsidRPr="00440FCE">
        <w:t xml:space="preserve">Cliquez sur « New » ensuite cliquez sur « </w:t>
      </w:r>
      <w:proofErr w:type="spellStart"/>
      <w:r w:rsidRPr="00440FCE">
        <w:t>Load</w:t>
      </w:r>
      <w:proofErr w:type="spellEnd"/>
      <w:r w:rsidRPr="00440FCE">
        <w:t xml:space="preserve"> ION API File ».</w:t>
      </w:r>
    </w:p>
    <w:p w14:paraId="350B6815" w14:textId="77777777" w:rsidR="00242BCA" w:rsidRPr="00440FCE" w:rsidRDefault="00242BCA" w:rsidP="00242BCA">
      <w:pPr>
        <w:pStyle w:val="ListParagraph"/>
      </w:pPr>
    </w:p>
    <w:p w14:paraId="11A4B81C" w14:textId="77777777" w:rsidR="00242BCA" w:rsidRPr="00440FCE" w:rsidRDefault="00242BCA" w:rsidP="00242BCA">
      <w:pPr>
        <w:pStyle w:val="BodyText"/>
        <w:ind w:left="720"/>
      </w:pPr>
      <w:r w:rsidRPr="00440FCE">
        <w:rPr>
          <w:noProof/>
          <w14:ligatures w14:val="standardContextual"/>
        </w:rPr>
        <w:drawing>
          <wp:inline distT="0" distB="0" distL="0" distR="0" wp14:anchorId="3A10F5F1" wp14:editId="37B7E0DD">
            <wp:extent cx="3848582" cy="3250744"/>
            <wp:effectExtent l="0" t="0" r="0" b="6985"/>
            <wp:docPr id="138706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6872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51219" cy="32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F682" w14:textId="77777777" w:rsidR="00242BCA" w:rsidRPr="00440FCE" w:rsidRDefault="00242BCA" w:rsidP="00242BCA">
      <w:pPr>
        <w:rPr>
          <w14:ligatures w14:val="standardContextual"/>
        </w:rPr>
      </w:pPr>
    </w:p>
    <w:p w14:paraId="4E06A760" w14:textId="77777777" w:rsidR="00242BCA" w:rsidRPr="00440FCE" w:rsidRDefault="00242BCA" w:rsidP="00242BCA">
      <w:pPr>
        <w:rPr>
          <w14:ligatures w14:val="standardContextual"/>
        </w:rPr>
      </w:pPr>
    </w:p>
    <w:p w14:paraId="704FF905" w14:textId="77777777" w:rsidR="00242BCA" w:rsidRPr="00440FCE" w:rsidRDefault="00242BCA" w:rsidP="00242BCA">
      <w:pPr>
        <w:pStyle w:val="ListParagraph"/>
        <w:numPr>
          <w:ilvl w:val="0"/>
          <w:numId w:val="34"/>
        </w:numPr>
        <w:tabs>
          <w:tab w:val="left" w:pos="2204"/>
        </w:tabs>
      </w:pPr>
      <w:r w:rsidRPr="00440FCE">
        <w:t>Choisissez le fichier téléchargé (</w:t>
      </w:r>
      <w:r w:rsidRPr="00440FCE">
        <w:rPr>
          <w:b/>
          <w:bCs/>
        </w:rPr>
        <w:t>M3_IEC_Mapper_TST</w:t>
      </w:r>
      <w:r w:rsidRPr="00440FCE">
        <w:t>) en étape 3 et cliquez sur « OK ».</w:t>
      </w:r>
    </w:p>
    <w:p w14:paraId="47112B47" w14:textId="77777777" w:rsidR="00242BCA" w:rsidRPr="00440FCE" w:rsidRDefault="00242BCA" w:rsidP="00242BCA">
      <w:pPr>
        <w:pStyle w:val="ListParagraph"/>
        <w:tabs>
          <w:tab w:val="left" w:pos="2204"/>
        </w:tabs>
      </w:pPr>
    </w:p>
    <w:p w14:paraId="78B6235F" w14:textId="77777777" w:rsidR="00242BCA" w:rsidRPr="00440FCE" w:rsidRDefault="00242BCA" w:rsidP="00242BCA">
      <w:pPr>
        <w:pStyle w:val="ListParagraph"/>
        <w:tabs>
          <w:tab w:val="left" w:pos="2204"/>
        </w:tabs>
      </w:pPr>
      <w:r w:rsidRPr="00440FCE">
        <w:rPr>
          <w:noProof/>
        </w:rPr>
        <w:drawing>
          <wp:inline distT="0" distB="0" distL="0" distR="0" wp14:anchorId="243A4E9C" wp14:editId="6BE685B8">
            <wp:extent cx="4324954" cy="504895"/>
            <wp:effectExtent l="0" t="0" r="0" b="0"/>
            <wp:docPr id="1169533813" name="Picture 1" descr="A grey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33813" name="Picture 1" descr="A grey rectangular sign with white text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F8E1" w14:textId="77777777" w:rsidR="00242BCA" w:rsidRPr="00440FCE" w:rsidRDefault="00242BCA" w:rsidP="00242BCA">
      <w:pPr>
        <w:pStyle w:val="ListParagraph"/>
        <w:tabs>
          <w:tab w:val="left" w:pos="2204"/>
        </w:tabs>
      </w:pPr>
    </w:p>
    <w:p w14:paraId="5B93DC3A" w14:textId="77777777" w:rsidR="00242BCA" w:rsidRPr="00440FCE" w:rsidRDefault="00242BCA" w:rsidP="00242BCA">
      <w:pPr>
        <w:pStyle w:val="ListParagraph"/>
        <w:tabs>
          <w:tab w:val="left" w:pos="2204"/>
        </w:tabs>
      </w:pPr>
    </w:p>
    <w:p w14:paraId="52748D16" w14:textId="77777777" w:rsidR="00242BCA" w:rsidRDefault="00242BCA" w:rsidP="00242BCA">
      <w:pPr>
        <w:pStyle w:val="ListParagraph"/>
        <w:tabs>
          <w:tab w:val="left" w:pos="2204"/>
        </w:tabs>
      </w:pPr>
    </w:p>
    <w:p w14:paraId="5E9DBAC6" w14:textId="77777777" w:rsidR="006E1CE3" w:rsidRPr="00440FCE" w:rsidRDefault="006E1CE3" w:rsidP="00242BCA">
      <w:pPr>
        <w:pStyle w:val="ListParagraph"/>
        <w:tabs>
          <w:tab w:val="left" w:pos="2204"/>
        </w:tabs>
      </w:pPr>
    </w:p>
    <w:p w14:paraId="5C557409" w14:textId="77777777" w:rsidR="00242BCA" w:rsidRPr="00440FCE" w:rsidRDefault="00242BCA" w:rsidP="00242BCA">
      <w:pPr>
        <w:pStyle w:val="ListParagraph"/>
        <w:tabs>
          <w:tab w:val="left" w:pos="2204"/>
        </w:tabs>
      </w:pPr>
    </w:p>
    <w:p w14:paraId="55515E73" w14:textId="77777777" w:rsidR="00242BCA" w:rsidRPr="00440FCE" w:rsidRDefault="00242BCA" w:rsidP="00242BCA">
      <w:pPr>
        <w:pStyle w:val="ListParagraph"/>
        <w:tabs>
          <w:tab w:val="left" w:pos="2204"/>
        </w:tabs>
      </w:pPr>
    </w:p>
    <w:p w14:paraId="2DA1522C" w14:textId="77777777" w:rsidR="00242BCA" w:rsidRPr="00440FCE" w:rsidRDefault="00242BCA" w:rsidP="00242BCA">
      <w:pPr>
        <w:pStyle w:val="ListParagraph"/>
        <w:tabs>
          <w:tab w:val="left" w:pos="2204"/>
        </w:tabs>
      </w:pPr>
    </w:p>
    <w:p w14:paraId="20DA2725" w14:textId="77777777" w:rsidR="00242BCA" w:rsidRPr="00440FCE" w:rsidRDefault="00242BCA" w:rsidP="00242BCA">
      <w:pPr>
        <w:pStyle w:val="ListParagraph"/>
        <w:tabs>
          <w:tab w:val="left" w:pos="2204"/>
        </w:tabs>
      </w:pPr>
    </w:p>
    <w:p w14:paraId="6C1C8304" w14:textId="77777777" w:rsidR="00242BCA" w:rsidRPr="00440FCE" w:rsidRDefault="00242BCA" w:rsidP="00242BCA">
      <w:pPr>
        <w:tabs>
          <w:tab w:val="left" w:pos="2204"/>
        </w:tabs>
      </w:pPr>
    </w:p>
    <w:p w14:paraId="1CDB22B9" w14:textId="77777777" w:rsidR="00242BCA" w:rsidRPr="00440FCE" w:rsidRDefault="00242BCA" w:rsidP="00242BCA">
      <w:pPr>
        <w:pStyle w:val="ListParagraph"/>
        <w:numPr>
          <w:ilvl w:val="0"/>
          <w:numId w:val="34"/>
        </w:numPr>
        <w:tabs>
          <w:tab w:val="left" w:pos="2204"/>
        </w:tabs>
      </w:pPr>
      <w:r w:rsidRPr="00440FCE">
        <w:lastRenderedPageBreak/>
        <w:t>Cliquez sur « Test Connection » pour vérifier si la connexion est bonne. Ensuite cliquez sur « Apply » et « OK ».</w:t>
      </w:r>
    </w:p>
    <w:p w14:paraId="1DCFC6D6" w14:textId="77777777" w:rsidR="00242BCA" w:rsidRPr="00440FCE" w:rsidRDefault="00242BCA" w:rsidP="00242BCA">
      <w:pPr>
        <w:pStyle w:val="ListParagraph"/>
        <w:tabs>
          <w:tab w:val="left" w:pos="2204"/>
        </w:tabs>
      </w:pPr>
    </w:p>
    <w:p w14:paraId="470BB8FD" w14:textId="77777777" w:rsidR="00242BCA" w:rsidRPr="00440FCE" w:rsidRDefault="00242BCA" w:rsidP="00242BCA">
      <w:pPr>
        <w:pStyle w:val="ListParagraph"/>
        <w:tabs>
          <w:tab w:val="left" w:pos="2204"/>
        </w:tabs>
      </w:pPr>
      <w:r w:rsidRPr="00440FCE">
        <w:rPr>
          <w:noProof/>
        </w:rPr>
        <w:drawing>
          <wp:inline distT="0" distB="0" distL="0" distR="0" wp14:anchorId="05A4D5E3" wp14:editId="1FAE2AA0">
            <wp:extent cx="3664138" cy="3054507"/>
            <wp:effectExtent l="0" t="0" r="0" b="0"/>
            <wp:docPr id="183927267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72675" name="Picture 1" descr="A computer screen 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9B4F" w14:textId="77777777" w:rsidR="00242BCA" w:rsidRDefault="00242BCA" w:rsidP="00242BCA">
      <w:pPr>
        <w:rPr>
          <w14:ligatures w14:val="standardContextual"/>
        </w:rPr>
      </w:pPr>
    </w:p>
    <w:p w14:paraId="175DEED5" w14:textId="77777777" w:rsidR="00242BCA" w:rsidRDefault="00242BCA" w:rsidP="00242BCA">
      <w:pPr>
        <w:rPr>
          <w14:ligatures w14:val="standardContextual"/>
        </w:rPr>
      </w:pPr>
    </w:p>
    <w:p w14:paraId="09A01FA6" w14:textId="77777777" w:rsidR="00242BCA" w:rsidRPr="00BE1E5B" w:rsidRDefault="00242BCA" w:rsidP="00242BCA">
      <w:pPr>
        <w:pStyle w:val="ListParagraph"/>
        <w:numPr>
          <w:ilvl w:val="0"/>
          <w:numId w:val="34"/>
        </w:numPr>
        <w:tabs>
          <w:tab w:val="left" w:pos="2204"/>
        </w:tabs>
      </w:pPr>
      <w:r w:rsidRPr="00BE1E5B">
        <w:t>Allez dans l’onglet Mapping Explorer</w:t>
      </w:r>
    </w:p>
    <w:p w14:paraId="5EEAD49B" w14:textId="77777777" w:rsidR="00242BCA" w:rsidRDefault="00242BCA" w:rsidP="00242BCA">
      <w:pPr>
        <w:pStyle w:val="ListParagraph"/>
        <w:tabs>
          <w:tab w:val="left" w:pos="2204"/>
        </w:tabs>
      </w:pPr>
    </w:p>
    <w:p w14:paraId="71EB2C13" w14:textId="77777777" w:rsidR="00242BCA" w:rsidRPr="00BE1E5B" w:rsidRDefault="00242BCA" w:rsidP="00242BCA">
      <w:pPr>
        <w:pStyle w:val="ListParagraph"/>
        <w:tabs>
          <w:tab w:val="left" w:pos="2204"/>
        </w:tabs>
      </w:pPr>
    </w:p>
    <w:p w14:paraId="6606D913" w14:textId="77777777" w:rsidR="00242BCA" w:rsidRPr="00BE1E5B" w:rsidRDefault="00242BCA" w:rsidP="00242BCA">
      <w:pPr>
        <w:pStyle w:val="ListParagraph"/>
        <w:numPr>
          <w:ilvl w:val="0"/>
          <w:numId w:val="34"/>
        </w:numPr>
        <w:tabs>
          <w:tab w:val="left" w:pos="2204"/>
        </w:tabs>
      </w:pPr>
      <w:r w:rsidRPr="00BE1E5B">
        <w:t>Faites clique-droit et cliquez sur New Project</w:t>
      </w:r>
    </w:p>
    <w:p w14:paraId="2FC297A1" w14:textId="77777777" w:rsidR="00242BCA" w:rsidRPr="00BE1E5B" w:rsidRDefault="00242BCA" w:rsidP="00242BCA">
      <w:pPr>
        <w:pStyle w:val="ListParagraph"/>
      </w:pPr>
    </w:p>
    <w:p w14:paraId="573FBA47" w14:textId="77777777" w:rsidR="00242BCA" w:rsidRPr="00BE1E5B" w:rsidRDefault="00242BCA" w:rsidP="00242BCA">
      <w:pPr>
        <w:pStyle w:val="ListParagraph"/>
        <w:tabs>
          <w:tab w:val="left" w:pos="2204"/>
        </w:tabs>
      </w:pPr>
      <w:r w:rsidRPr="00BE1E5B">
        <w:rPr>
          <w:noProof/>
        </w:rPr>
        <w:drawing>
          <wp:inline distT="0" distB="0" distL="0" distR="0" wp14:anchorId="77A608B3" wp14:editId="37A8AD4B">
            <wp:extent cx="3937000" cy="3126995"/>
            <wp:effectExtent l="0" t="0" r="6350" b="0"/>
            <wp:docPr id="12262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794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38074" cy="312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17E0" w14:textId="77777777" w:rsidR="00242BCA" w:rsidRDefault="00242BCA" w:rsidP="00242BCA">
      <w:pPr>
        <w:pStyle w:val="ListParagraph"/>
        <w:tabs>
          <w:tab w:val="left" w:pos="2204"/>
        </w:tabs>
      </w:pPr>
    </w:p>
    <w:p w14:paraId="43D2BD4C" w14:textId="77777777" w:rsidR="00242BCA" w:rsidRDefault="00242BCA" w:rsidP="00242BCA">
      <w:pPr>
        <w:pStyle w:val="ListParagraph"/>
        <w:tabs>
          <w:tab w:val="left" w:pos="2204"/>
        </w:tabs>
      </w:pPr>
    </w:p>
    <w:p w14:paraId="06B4ED0C" w14:textId="77777777" w:rsidR="00242BCA" w:rsidRDefault="00242BCA" w:rsidP="00242BCA">
      <w:pPr>
        <w:pStyle w:val="ListParagraph"/>
        <w:tabs>
          <w:tab w:val="left" w:pos="2204"/>
        </w:tabs>
      </w:pPr>
    </w:p>
    <w:p w14:paraId="65F69011" w14:textId="77777777" w:rsidR="00242BCA" w:rsidRDefault="00242BCA" w:rsidP="00242BCA">
      <w:pPr>
        <w:pStyle w:val="ListParagraph"/>
        <w:tabs>
          <w:tab w:val="left" w:pos="2204"/>
        </w:tabs>
      </w:pPr>
    </w:p>
    <w:p w14:paraId="3F01CA8C" w14:textId="77777777" w:rsidR="00242BCA" w:rsidRDefault="00242BCA" w:rsidP="00242BCA">
      <w:pPr>
        <w:pStyle w:val="ListParagraph"/>
        <w:tabs>
          <w:tab w:val="left" w:pos="2204"/>
        </w:tabs>
      </w:pPr>
    </w:p>
    <w:p w14:paraId="42C425B1" w14:textId="77777777" w:rsidR="00242BCA" w:rsidRDefault="00242BCA" w:rsidP="00242BCA">
      <w:pPr>
        <w:pStyle w:val="ListParagraph"/>
        <w:tabs>
          <w:tab w:val="left" w:pos="2204"/>
        </w:tabs>
      </w:pPr>
    </w:p>
    <w:p w14:paraId="6F168047" w14:textId="77777777" w:rsidR="006E1CE3" w:rsidRDefault="006E1CE3" w:rsidP="00242BCA">
      <w:pPr>
        <w:pStyle w:val="ListParagraph"/>
        <w:tabs>
          <w:tab w:val="left" w:pos="2204"/>
        </w:tabs>
      </w:pPr>
    </w:p>
    <w:p w14:paraId="250C22D1" w14:textId="77777777" w:rsidR="006E1CE3" w:rsidRPr="00BE1E5B" w:rsidRDefault="006E1CE3" w:rsidP="00242BCA">
      <w:pPr>
        <w:pStyle w:val="ListParagraph"/>
        <w:tabs>
          <w:tab w:val="left" w:pos="2204"/>
        </w:tabs>
      </w:pPr>
    </w:p>
    <w:p w14:paraId="79E6C00E" w14:textId="77777777" w:rsidR="00242BCA" w:rsidRPr="00BE1E5B" w:rsidRDefault="00242BCA" w:rsidP="00242BCA">
      <w:pPr>
        <w:pStyle w:val="ListParagraph"/>
        <w:tabs>
          <w:tab w:val="left" w:pos="2204"/>
        </w:tabs>
      </w:pPr>
    </w:p>
    <w:p w14:paraId="2462C13D" w14:textId="77777777" w:rsidR="00242BCA" w:rsidRDefault="00242BCA" w:rsidP="00242BCA">
      <w:pPr>
        <w:pStyle w:val="ListParagraph"/>
        <w:numPr>
          <w:ilvl w:val="0"/>
          <w:numId w:val="34"/>
        </w:numPr>
        <w:tabs>
          <w:tab w:val="left" w:pos="2204"/>
        </w:tabs>
      </w:pPr>
      <w:r w:rsidRPr="00BE1E5B">
        <w:lastRenderedPageBreak/>
        <w:t>Renseignez le nom du projet et cliquez sur OK</w:t>
      </w:r>
    </w:p>
    <w:p w14:paraId="6AE85A51" w14:textId="77777777" w:rsidR="00F50B42" w:rsidRPr="00BE1E5B" w:rsidRDefault="00F50B42" w:rsidP="00F50B42">
      <w:pPr>
        <w:pStyle w:val="ListParagraph"/>
        <w:tabs>
          <w:tab w:val="left" w:pos="2204"/>
        </w:tabs>
      </w:pPr>
    </w:p>
    <w:p w14:paraId="7B9C0737" w14:textId="283A0CC0" w:rsidR="00242BCA" w:rsidRPr="00BE1E5B" w:rsidRDefault="00F50B42" w:rsidP="00242BCA">
      <w:pPr>
        <w:pStyle w:val="ListParagraph"/>
        <w:tabs>
          <w:tab w:val="left" w:pos="2204"/>
        </w:tabs>
      </w:pPr>
      <w:r w:rsidRPr="00F50B42">
        <w:rPr>
          <w:noProof/>
        </w:rPr>
        <w:drawing>
          <wp:inline distT="0" distB="0" distL="0" distR="0" wp14:anchorId="5607EF4D" wp14:editId="21C4733B">
            <wp:extent cx="3421444" cy="1905000"/>
            <wp:effectExtent l="0" t="0" r="7620" b="0"/>
            <wp:docPr id="905194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94116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43911" cy="191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C2D1" w14:textId="77777777" w:rsidR="00242BCA" w:rsidRPr="00440FCE" w:rsidRDefault="00242BCA" w:rsidP="00242BCA">
      <w:pPr>
        <w:rPr>
          <w14:ligatures w14:val="standardContextual"/>
        </w:rPr>
      </w:pPr>
    </w:p>
    <w:p w14:paraId="0FB78CE4" w14:textId="77777777" w:rsidR="00242BCA" w:rsidRPr="00440FCE" w:rsidRDefault="00242BCA" w:rsidP="00242BCA">
      <w:pPr>
        <w:rPr>
          <w14:ligatures w14:val="standardContextual"/>
        </w:rPr>
      </w:pPr>
    </w:p>
    <w:p w14:paraId="0FA4CCD0" w14:textId="77777777" w:rsidR="00242BCA" w:rsidRPr="00BE1E5B" w:rsidRDefault="00242BCA" w:rsidP="00242BCA">
      <w:pPr>
        <w:pStyle w:val="ListParagraph"/>
        <w:numPr>
          <w:ilvl w:val="0"/>
          <w:numId w:val="34"/>
        </w:numPr>
      </w:pPr>
      <w:r w:rsidRPr="00BE1E5B">
        <w:t>Sélectionnez le projet et faite clique droite</w:t>
      </w:r>
    </w:p>
    <w:p w14:paraId="40521411" w14:textId="77777777" w:rsidR="00242BCA" w:rsidRDefault="00242BCA" w:rsidP="00242BCA">
      <w:pPr>
        <w:pStyle w:val="ListParagraph"/>
      </w:pPr>
      <w:r w:rsidRPr="00440FCE">
        <w:t>Cliquez sur « Import »</w:t>
      </w:r>
      <w:r>
        <w:t xml:space="preserve"> </w:t>
      </w:r>
      <w:r w:rsidRPr="00177C0C">
        <w:t xml:space="preserve">et sélectez l’option « Mapping </w:t>
      </w:r>
      <w:proofErr w:type="spellStart"/>
      <w:r w:rsidRPr="00177C0C">
        <w:t>from</w:t>
      </w:r>
      <w:proofErr w:type="spellEnd"/>
      <w:r w:rsidRPr="00177C0C">
        <w:t xml:space="preserve"> Archive File (.</w:t>
      </w:r>
      <w:proofErr w:type="spellStart"/>
      <w:r w:rsidRPr="00177C0C">
        <w:t>zap</w:t>
      </w:r>
      <w:proofErr w:type="spellEnd"/>
      <w:r w:rsidRPr="00177C0C">
        <w:t>) ».</w:t>
      </w:r>
    </w:p>
    <w:p w14:paraId="27D8951D" w14:textId="77777777" w:rsidR="00242BCA" w:rsidRDefault="00242BCA" w:rsidP="00242BCA">
      <w:pPr>
        <w:pStyle w:val="ListParagraph"/>
      </w:pPr>
    </w:p>
    <w:p w14:paraId="3ADD3135" w14:textId="5A35E4F6" w:rsidR="00242BCA" w:rsidRPr="00177C0C" w:rsidRDefault="00F50B42" w:rsidP="00242BCA">
      <w:pPr>
        <w:pStyle w:val="ListParagraph"/>
      </w:pPr>
      <w:r w:rsidRPr="00F50B42">
        <w:rPr>
          <w:noProof/>
        </w:rPr>
        <w:drawing>
          <wp:inline distT="0" distB="0" distL="0" distR="0" wp14:anchorId="609D92B3" wp14:editId="1BC181AE">
            <wp:extent cx="4495800" cy="2575719"/>
            <wp:effectExtent l="0" t="0" r="0" b="0"/>
            <wp:docPr id="198843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3227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06383" cy="258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9685" w14:textId="77777777" w:rsidR="00242BCA" w:rsidRPr="00177C0C" w:rsidRDefault="00242BCA" w:rsidP="00242BCA"/>
    <w:p w14:paraId="3DD40004" w14:textId="77777777" w:rsidR="00242BCA" w:rsidRPr="00440FCE" w:rsidRDefault="00242BCA" w:rsidP="00F50B42"/>
    <w:p w14:paraId="09115FD1" w14:textId="77777777" w:rsidR="00242BCA" w:rsidRPr="00440FCE" w:rsidRDefault="00242BCA" w:rsidP="00242BCA">
      <w:pPr>
        <w:ind w:left="360"/>
      </w:pPr>
    </w:p>
    <w:p w14:paraId="7A95778A" w14:textId="3F82BC69" w:rsidR="00242BCA" w:rsidRPr="00440FCE" w:rsidRDefault="00242BCA" w:rsidP="00242BCA">
      <w:pPr>
        <w:pStyle w:val="ListParagraph"/>
        <w:numPr>
          <w:ilvl w:val="0"/>
          <w:numId w:val="34"/>
        </w:numPr>
        <w:tabs>
          <w:tab w:val="left" w:pos="3256"/>
        </w:tabs>
      </w:pPr>
      <w:r w:rsidRPr="00440FCE">
        <w:t xml:space="preserve">Cliquez sur « </w:t>
      </w:r>
      <w:proofErr w:type="spellStart"/>
      <w:r w:rsidRPr="00440FCE">
        <w:t>Browse</w:t>
      </w:r>
      <w:proofErr w:type="spellEnd"/>
      <w:r w:rsidRPr="00440FCE">
        <w:t xml:space="preserve"> » et sélectionnez le fichier </w:t>
      </w:r>
      <w:r w:rsidRPr="00440FCE">
        <w:rPr>
          <w:b/>
          <w:bCs/>
        </w:rPr>
        <w:t>CSTM3BOD_</w:t>
      </w:r>
      <w:r w:rsidR="007B461C">
        <w:rPr>
          <w:b/>
          <w:bCs/>
        </w:rPr>
        <w:t>VIFNomenclatureGammeCustom</w:t>
      </w:r>
      <w:r w:rsidRPr="00440FCE">
        <w:rPr>
          <w:b/>
          <w:bCs/>
        </w:rPr>
        <w:t>_Sync_Out_1_0_0.zap</w:t>
      </w:r>
      <w:r w:rsidRPr="00440FCE">
        <w:t xml:space="preserve"> et cliquez « </w:t>
      </w:r>
      <w:r w:rsidRPr="00440FCE">
        <w:rPr>
          <w:b/>
          <w:bCs/>
        </w:rPr>
        <w:t>Open</w:t>
      </w:r>
      <w:r w:rsidRPr="00440FCE">
        <w:t xml:space="preserve"> » et « </w:t>
      </w:r>
      <w:r w:rsidRPr="00440FCE">
        <w:rPr>
          <w:b/>
          <w:bCs/>
        </w:rPr>
        <w:t>Finish</w:t>
      </w:r>
      <w:r w:rsidRPr="00440FCE">
        <w:t xml:space="preserve"> ».</w:t>
      </w:r>
    </w:p>
    <w:p w14:paraId="5317E630" w14:textId="77777777" w:rsidR="00242BCA" w:rsidRPr="00440FCE" w:rsidRDefault="00242BCA" w:rsidP="00242BCA">
      <w:pPr>
        <w:pStyle w:val="ListParagraph"/>
        <w:tabs>
          <w:tab w:val="left" w:pos="3256"/>
        </w:tabs>
      </w:pPr>
    </w:p>
    <w:p w14:paraId="56E69F6B" w14:textId="10AE527B" w:rsidR="00242BCA" w:rsidRPr="00440FCE" w:rsidRDefault="00F50B42" w:rsidP="00242BCA">
      <w:pPr>
        <w:pStyle w:val="ListParagraph"/>
        <w:tabs>
          <w:tab w:val="left" w:pos="3256"/>
        </w:tabs>
      </w:pPr>
      <w:r w:rsidRPr="00F50B42">
        <w:rPr>
          <w:noProof/>
        </w:rPr>
        <w:drawing>
          <wp:inline distT="0" distB="0" distL="0" distR="0" wp14:anchorId="0A9EE21F" wp14:editId="7DCDFBB4">
            <wp:extent cx="4495800" cy="284637"/>
            <wp:effectExtent l="0" t="0" r="0" b="1270"/>
            <wp:docPr id="90709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9687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86560" cy="29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BFDC" w14:textId="77777777" w:rsidR="00242BCA" w:rsidRPr="00440FCE" w:rsidRDefault="00242BCA" w:rsidP="00242BCA">
      <w:pPr>
        <w:pStyle w:val="ListParagraph"/>
        <w:tabs>
          <w:tab w:val="left" w:pos="3256"/>
        </w:tabs>
      </w:pPr>
    </w:p>
    <w:p w14:paraId="61933BA7" w14:textId="6B3A8F25" w:rsidR="00242BCA" w:rsidRPr="00440FCE" w:rsidRDefault="00641A6D" w:rsidP="00242BCA">
      <w:pPr>
        <w:pStyle w:val="ListParagraph"/>
        <w:tabs>
          <w:tab w:val="left" w:pos="3256"/>
        </w:tabs>
      </w:pPr>
      <w:r w:rsidRPr="00641A6D">
        <w:rPr>
          <w:noProof/>
        </w:rPr>
        <w:drawing>
          <wp:inline distT="0" distB="0" distL="0" distR="0" wp14:anchorId="40927C06" wp14:editId="39DDC477">
            <wp:extent cx="3511550" cy="1977703"/>
            <wp:effectExtent l="0" t="0" r="0" b="3810"/>
            <wp:docPr id="208189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9850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26132" cy="198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6E11" w14:textId="77777777" w:rsidR="00242BCA" w:rsidRPr="00440FCE" w:rsidRDefault="00242BCA" w:rsidP="0039342A">
      <w:pPr>
        <w:tabs>
          <w:tab w:val="left" w:pos="3256"/>
        </w:tabs>
      </w:pPr>
    </w:p>
    <w:p w14:paraId="276A3CD9" w14:textId="5A9CE147" w:rsidR="00242BCA" w:rsidRPr="00440FCE" w:rsidRDefault="00242BCA" w:rsidP="00242BCA">
      <w:pPr>
        <w:pStyle w:val="ListParagraph"/>
        <w:numPr>
          <w:ilvl w:val="0"/>
          <w:numId w:val="34"/>
        </w:numPr>
        <w:tabs>
          <w:tab w:val="left" w:pos="3256"/>
        </w:tabs>
      </w:pPr>
      <w:r w:rsidRPr="00440FCE">
        <w:lastRenderedPageBreak/>
        <w:t xml:space="preserve">Etendez le « </w:t>
      </w:r>
      <w:r w:rsidRPr="00440FCE">
        <w:rPr>
          <w:b/>
          <w:bCs/>
        </w:rPr>
        <w:t>CSTM3BOD_</w:t>
      </w:r>
      <w:r w:rsidR="007B461C">
        <w:rPr>
          <w:b/>
          <w:bCs/>
        </w:rPr>
        <w:t>VIFNomenclatureGammeCustom</w:t>
      </w:r>
      <w:r w:rsidRPr="00440FCE">
        <w:rPr>
          <w:b/>
          <w:bCs/>
        </w:rPr>
        <w:t>_Sync_Out_1_0_0</w:t>
      </w:r>
      <w:r w:rsidRPr="00440FCE">
        <w:t xml:space="preserve"> » et faites clique droite sur </w:t>
      </w:r>
      <w:r w:rsidRPr="00440FCE">
        <w:rPr>
          <w:b/>
          <w:bCs/>
        </w:rPr>
        <w:t>Documents</w:t>
      </w:r>
      <w:r w:rsidRPr="00440FCE">
        <w:t>.</w:t>
      </w:r>
    </w:p>
    <w:p w14:paraId="31AD0CED" w14:textId="77777777" w:rsidR="00242BCA" w:rsidRPr="00440FCE" w:rsidRDefault="00242BCA" w:rsidP="00242BCA">
      <w:pPr>
        <w:pStyle w:val="ListParagraph"/>
        <w:tabs>
          <w:tab w:val="left" w:pos="3256"/>
        </w:tabs>
      </w:pPr>
      <w:r w:rsidRPr="00440FCE">
        <w:t xml:space="preserve">Cliquez sur </w:t>
      </w:r>
      <w:r w:rsidRPr="00BB55E4">
        <w:t>Update Checksums</w:t>
      </w:r>
    </w:p>
    <w:p w14:paraId="56D5AD7F" w14:textId="77777777" w:rsidR="00242BCA" w:rsidRPr="00440FCE" w:rsidRDefault="00242BCA" w:rsidP="00242BCA">
      <w:pPr>
        <w:pStyle w:val="ListParagraph"/>
        <w:tabs>
          <w:tab w:val="left" w:pos="3256"/>
        </w:tabs>
      </w:pPr>
    </w:p>
    <w:p w14:paraId="5E6DD353" w14:textId="2921EDBE" w:rsidR="00242BCA" w:rsidRPr="00440FCE" w:rsidRDefault="0039342A" w:rsidP="00242BCA">
      <w:pPr>
        <w:pStyle w:val="ListParagraph"/>
        <w:tabs>
          <w:tab w:val="left" w:pos="3256"/>
        </w:tabs>
      </w:pPr>
      <w:r w:rsidRPr="0039342A">
        <w:rPr>
          <w:noProof/>
        </w:rPr>
        <w:drawing>
          <wp:inline distT="0" distB="0" distL="0" distR="0" wp14:anchorId="15AA5BFB" wp14:editId="43976A60">
            <wp:extent cx="2902099" cy="2190863"/>
            <wp:effectExtent l="0" t="0" r="0" b="0"/>
            <wp:docPr id="97805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5218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1076" w14:textId="77777777" w:rsidR="00242BCA" w:rsidRPr="00440FCE" w:rsidRDefault="00242BCA" w:rsidP="00242BCA">
      <w:pPr>
        <w:tabs>
          <w:tab w:val="left" w:pos="3256"/>
        </w:tabs>
      </w:pPr>
    </w:p>
    <w:p w14:paraId="6C550461" w14:textId="77777777" w:rsidR="00242BCA" w:rsidRPr="00440FCE" w:rsidRDefault="00242BCA" w:rsidP="00242BCA">
      <w:pPr>
        <w:tabs>
          <w:tab w:val="left" w:pos="3256"/>
        </w:tabs>
      </w:pPr>
    </w:p>
    <w:p w14:paraId="1495F5BA" w14:textId="45099016" w:rsidR="00242BCA" w:rsidRPr="00440FCE" w:rsidRDefault="00242BCA" w:rsidP="00242BCA">
      <w:pPr>
        <w:pStyle w:val="ListParagraph"/>
        <w:numPr>
          <w:ilvl w:val="0"/>
          <w:numId w:val="34"/>
        </w:numPr>
        <w:tabs>
          <w:tab w:val="left" w:pos="3256"/>
        </w:tabs>
      </w:pPr>
      <w:r w:rsidRPr="00440FCE">
        <w:t xml:space="preserve">Faites clic droit sur « </w:t>
      </w:r>
      <w:r w:rsidRPr="00440FCE">
        <w:rPr>
          <w:b/>
          <w:bCs/>
        </w:rPr>
        <w:t>CSTM3BOD_</w:t>
      </w:r>
      <w:r w:rsidR="007B461C">
        <w:rPr>
          <w:b/>
          <w:bCs/>
        </w:rPr>
        <w:t>VIFNomenclatureGammeCustom</w:t>
      </w:r>
      <w:r w:rsidRPr="00440FCE">
        <w:rPr>
          <w:b/>
          <w:bCs/>
        </w:rPr>
        <w:t xml:space="preserve">_Sync_Out_1_0_0 </w:t>
      </w:r>
      <w:r w:rsidRPr="00440FCE">
        <w:t xml:space="preserve">». Ensuite cliquez sur « </w:t>
      </w:r>
      <w:proofErr w:type="spellStart"/>
      <w:r w:rsidRPr="00177C0C">
        <w:rPr>
          <w:b/>
          <w:bCs/>
          <w:color w:val="00B050"/>
        </w:rPr>
        <w:t>Validate</w:t>
      </w:r>
      <w:proofErr w:type="spellEnd"/>
      <w:r w:rsidRPr="00BB55E4">
        <w:rPr>
          <w:color w:val="00B050"/>
        </w:rPr>
        <w:t xml:space="preserve"> </w:t>
      </w:r>
      <w:r w:rsidRPr="00440FCE">
        <w:t xml:space="preserve">» </w:t>
      </w:r>
    </w:p>
    <w:p w14:paraId="5800970B" w14:textId="77777777" w:rsidR="00242BCA" w:rsidRPr="00440FCE" w:rsidRDefault="00242BCA" w:rsidP="00242BCA">
      <w:pPr>
        <w:pStyle w:val="ListParagraph"/>
        <w:tabs>
          <w:tab w:val="left" w:pos="3256"/>
        </w:tabs>
      </w:pPr>
    </w:p>
    <w:p w14:paraId="29AF5CDC" w14:textId="54A8D74E" w:rsidR="00242BCA" w:rsidRDefault="001D7B2F" w:rsidP="00242BCA">
      <w:pPr>
        <w:pStyle w:val="ListParagraph"/>
        <w:tabs>
          <w:tab w:val="left" w:pos="3256"/>
        </w:tabs>
      </w:pPr>
      <w:r w:rsidRPr="001D7B2F">
        <w:rPr>
          <w:noProof/>
        </w:rPr>
        <w:drawing>
          <wp:inline distT="0" distB="0" distL="0" distR="0" wp14:anchorId="6C58A34D" wp14:editId="564A5122">
            <wp:extent cx="3543300" cy="2395160"/>
            <wp:effectExtent l="0" t="0" r="0" b="5715"/>
            <wp:docPr id="151946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6091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51717" cy="240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770D" w14:textId="77777777" w:rsidR="001D7B2F" w:rsidRPr="00440FCE" w:rsidRDefault="001D7B2F" w:rsidP="00242BCA">
      <w:pPr>
        <w:pStyle w:val="ListParagraph"/>
        <w:tabs>
          <w:tab w:val="left" w:pos="3256"/>
        </w:tabs>
      </w:pPr>
    </w:p>
    <w:p w14:paraId="478A31EC" w14:textId="0718780D" w:rsidR="00242BCA" w:rsidRPr="00440FCE" w:rsidRDefault="00242BCA" w:rsidP="00242BCA">
      <w:pPr>
        <w:pStyle w:val="ListParagraph"/>
        <w:numPr>
          <w:ilvl w:val="0"/>
          <w:numId w:val="34"/>
        </w:numPr>
        <w:tabs>
          <w:tab w:val="left" w:pos="3256"/>
        </w:tabs>
      </w:pPr>
      <w:r w:rsidRPr="00440FCE">
        <w:t xml:space="preserve">Faites clic droit sur « </w:t>
      </w:r>
      <w:r w:rsidRPr="00440FCE">
        <w:rPr>
          <w:b/>
          <w:bCs/>
        </w:rPr>
        <w:t>CSTM3BOD_</w:t>
      </w:r>
      <w:r w:rsidR="007B461C">
        <w:rPr>
          <w:b/>
          <w:bCs/>
        </w:rPr>
        <w:t>VIFNomenclatureGammeCustom</w:t>
      </w:r>
      <w:r w:rsidRPr="00440FCE">
        <w:rPr>
          <w:b/>
          <w:bCs/>
        </w:rPr>
        <w:t xml:space="preserve">_Sync_Out_1_0_0 </w:t>
      </w:r>
      <w:r w:rsidRPr="00440FCE">
        <w:t xml:space="preserve">». Ensuite cliquez sur « </w:t>
      </w:r>
      <w:proofErr w:type="spellStart"/>
      <w:r w:rsidRPr="00BB55E4">
        <w:t>Publish</w:t>
      </w:r>
      <w:proofErr w:type="spellEnd"/>
      <w:r w:rsidRPr="00440FCE">
        <w:t xml:space="preserve"> » </w:t>
      </w:r>
    </w:p>
    <w:p w14:paraId="1BAA07F3" w14:textId="77777777" w:rsidR="00242BCA" w:rsidRPr="00440FCE" w:rsidRDefault="00242BCA" w:rsidP="00242BCA">
      <w:pPr>
        <w:pStyle w:val="ListParagraph"/>
      </w:pPr>
    </w:p>
    <w:p w14:paraId="6C1F0B50" w14:textId="665A1512" w:rsidR="00242BCA" w:rsidRPr="00440FCE" w:rsidRDefault="0058780C" w:rsidP="0058780C">
      <w:pPr>
        <w:pStyle w:val="ListParagraph"/>
      </w:pPr>
      <w:r w:rsidRPr="0058780C">
        <w:rPr>
          <w:noProof/>
        </w:rPr>
        <w:drawing>
          <wp:inline distT="0" distB="0" distL="0" distR="0" wp14:anchorId="4E7349CD" wp14:editId="29CC020D">
            <wp:extent cx="2901950" cy="2593232"/>
            <wp:effectExtent l="0" t="0" r="0" b="0"/>
            <wp:docPr id="22381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1833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08928" cy="259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E7E1" w14:textId="77777777" w:rsidR="00242BCA" w:rsidRPr="00440FCE" w:rsidRDefault="00242BCA" w:rsidP="00242BCA">
      <w:pPr>
        <w:pStyle w:val="ListParagraph"/>
        <w:numPr>
          <w:ilvl w:val="0"/>
          <w:numId w:val="34"/>
        </w:numPr>
      </w:pPr>
      <w:r w:rsidRPr="00440FCE">
        <w:lastRenderedPageBreak/>
        <w:t>Sélectionnez l'environnement approprié et cliquez sur "</w:t>
      </w:r>
      <w:r w:rsidRPr="00BB55E4">
        <w:t>Finish</w:t>
      </w:r>
      <w:r w:rsidRPr="00440FCE">
        <w:t>".</w:t>
      </w:r>
    </w:p>
    <w:p w14:paraId="2A29B1A1" w14:textId="77777777" w:rsidR="00242BCA" w:rsidRPr="00440FCE" w:rsidRDefault="00242BCA" w:rsidP="00242BCA">
      <w:pPr>
        <w:pStyle w:val="ListParagraph"/>
      </w:pPr>
    </w:p>
    <w:p w14:paraId="1C902FF4" w14:textId="77777777" w:rsidR="00242BCA" w:rsidRPr="00440FCE" w:rsidRDefault="00242BCA" w:rsidP="00242BCA">
      <w:pPr>
        <w:pStyle w:val="ListParagraph"/>
      </w:pPr>
      <w:r w:rsidRPr="00440FCE">
        <w:rPr>
          <w:noProof/>
        </w:rPr>
        <w:drawing>
          <wp:inline distT="0" distB="0" distL="0" distR="0" wp14:anchorId="44DEB9C9" wp14:editId="2F8A283E">
            <wp:extent cx="4140413" cy="2482978"/>
            <wp:effectExtent l="0" t="0" r="0" b="0"/>
            <wp:docPr id="72230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0614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5B89" w14:textId="77777777" w:rsidR="00242BCA" w:rsidRPr="00440FCE" w:rsidRDefault="00242BCA" w:rsidP="00242BCA"/>
    <w:p w14:paraId="54C161C0" w14:textId="77777777" w:rsidR="00242BCA" w:rsidRPr="00440FCE" w:rsidRDefault="00242BCA" w:rsidP="00242BCA">
      <w:pPr>
        <w:tabs>
          <w:tab w:val="left" w:pos="1515"/>
        </w:tabs>
      </w:pPr>
    </w:p>
    <w:p w14:paraId="19CFF804" w14:textId="77777777" w:rsidR="00242BCA" w:rsidRPr="00440FCE" w:rsidRDefault="00242BCA" w:rsidP="00242BCA">
      <w:pPr>
        <w:tabs>
          <w:tab w:val="left" w:pos="1515"/>
        </w:tabs>
        <w:ind w:firstLine="1520"/>
      </w:pPr>
    </w:p>
    <w:p w14:paraId="5A6A6F31" w14:textId="77777777" w:rsidR="00242BCA" w:rsidRPr="00440FCE" w:rsidRDefault="00242BCA" w:rsidP="00242BCA">
      <w:pPr>
        <w:numPr>
          <w:ilvl w:val="0"/>
          <w:numId w:val="34"/>
        </w:numPr>
        <w:tabs>
          <w:tab w:val="left" w:pos="1515"/>
        </w:tabs>
      </w:pPr>
      <w:r w:rsidRPr="00440FCE">
        <w:t xml:space="preserve">Démarrez </w:t>
      </w:r>
      <w:proofErr w:type="spellStart"/>
      <w:r w:rsidRPr="00440FCE">
        <w:t>Infor</w:t>
      </w:r>
      <w:proofErr w:type="spellEnd"/>
      <w:r w:rsidRPr="00440FCE">
        <w:t xml:space="preserve"> M3 &gt; BOD Processor Administration.</w:t>
      </w:r>
    </w:p>
    <w:p w14:paraId="40389E6A" w14:textId="77777777" w:rsidR="00242BCA" w:rsidRPr="00440FCE" w:rsidRDefault="00242BCA" w:rsidP="00242BCA">
      <w:pPr>
        <w:tabs>
          <w:tab w:val="left" w:pos="1515"/>
        </w:tabs>
        <w:ind w:left="720"/>
      </w:pPr>
    </w:p>
    <w:p w14:paraId="57222CC3" w14:textId="77777777" w:rsidR="00242BCA" w:rsidRPr="00440FCE" w:rsidRDefault="00242BCA" w:rsidP="00242BCA">
      <w:pPr>
        <w:tabs>
          <w:tab w:val="left" w:pos="1515"/>
        </w:tabs>
        <w:ind w:left="720"/>
      </w:pPr>
      <w:r w:rsidRPr="00440FCE">
        <w:rPr>
          <w:noProof/>
        </w:rPr>
        <w:drawing>
          <wp:inline distT="0" distB="0" distL="0" distR="0" wp14:anchorId="62368C4B" wp14:editId="61B0F4CF">
            <wp:extent cx="4146550" cy="2496114"/>
            <wp:effectExtent l="0" t="0" r="6350" b="0"/>
            <wp:docPr id="189672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2545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61627" cy="250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1007" w14:textId="77777777" w:rsidR="00242BCA" w:rsidRPr="00440FCE" w:rsidRDefault="00242BCA" w:rsidP="00242BCA">
      <w:pPr>
        <w:tabs>
          <w:tab w:val="left" w:pos="1515"/>
        </w:tabs>
        <w:ind w:left="720"/>
      </w:pPr>
    </w:p>
    <w:p w14:paraId="309FB88E" w14:textId="77777777" w:rsidR="00242BCA" w:rsidRPr="00440FCE" w:rsidRDefault="00242BCA" w:rsidP="00242BCA">
      <w:pPr>
        <w:tabs>
          <w:tab w:val="left" w:pos="1515"/>
        </w:tabs>
        <w:ind w:left="720"/>
      </w:pPr>
    </w:p>
    <w:p w14:paraId="7A77FB85" w14:textId="77777777" w:rsidR="00242BCA" w:rsidRPr="00440FCE" w:rsidRDefault="00242BCA" w:rsidP="00242BCA">
      <w:pPr>
        <w:numPr>
          <w:ilvl w:val="0"/>
          <w:numId w:val="34"/>
        </w:numPr>
        <w:tabs>
          <w:tab w:val="left" w:pos="1515"/>
        </w:tabs>
      </w:pPr>
      <w:r w:rsidRPr="00440FCE">
        <w:t>Cliquez sur « </w:t>
      </w:r>
      <w:proofErr w:type="spellStart"/>
      <w:r w:rsidRPr="00BB55E4">
        <w:t>BODs</w:t>
      </w:r>
      <w:proofErr w:type="spellEnd"/>
      <w:r w:rsidRPr="00440FCE">
        <w:t xml:space="preserve"> » ensuite cliquez sur « </w:t>
      </w:r>
      <w:proofErr w:type="spellStart"/>
      <w:r w:rsidRPr="00BB55E4">
        <w:t>Customize</w:t>
      </w:r>
      <w:proofErr w:type="spellEnd"/>
      <w:r w:rsidRPr="00440FCE">
        <w:t xml:space="preserve"> »</w:t>
      </w:r>
    </w:p>
    <w:p w14:paraId="67F918A5" w14:textId="77777777" w:rsidR="00242BCA" w:rsidRPr="00440FCE" w:rsidRDefault="00242BCA" w:rsidP="00242BCA">
      <w:pPr>
        <w:tabs>
          <w:tab w:val="left" w:pos="1515"/>
        </w:tabs>
        <w:ind w:left="720"/>
      </w:pPr>
    </w:p>
    <w:p w14:paraId="5A33718B" w14:textId="77777777" w:rsidR="00242BCA" w:rsidRPr="00440FCE" w:rsidRDefault="00242BCA" w:rsidP="00242BCA">
      <w:pPr>
        <w:tabs>
          <w:tab w:val="left" w:pos="1515"/>
        </w:tabs>
        <w:ind w:left="720"/>
      </w:pPr>
      <w:r w:rsidRPr="00440FCE">
        <w:rPr>
          <w:noProof/>
        </w:rPr>
        <w:drawing>
          <wp:inline distT="0" distB="0" distL="0" distR="0" wp14:anchorId="5CAC81B0" wp14:editId="60F82AA1">
            <wp:extent cx="5342552" cy="2245488"/>
            <wp:effectExtent l="0" t="0" r="0" b="2540"/>
            <wp:docPr id="6818720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72025" name="Picture 1" descr="A screenshot of a computer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63364" cy="225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DCB5" w14:textId="77777777" w:rsidR="00242BCA" w:rsidRPr="00440FCE" w:rsidRDefault="00242BCA" w:rsidP="00242BCA">
      <w:pPr>
        <w:tabs>
          <w:tab w:val="left" w:pos="1515"/>
        </w:tabs>
      </w:pPr>
    </w:p>
    <w:p w14:paraId="115ABDF6" w14:textId="446EF801" w:rsidR="00242BCA" w:rsidRPr="00440FCE" w:rsidRDefault="00242BCA" w:rsidP="00242BCA">
      <w:pPr>
        <w:numPr>
          <w:ilvl w:val="0"/>
          <w:numId w:val="34"/>
        </w:numPr>
        <w:tabs>
          <w:tab w:val="left" w:pos="1515"/>
        </w:tabs>
      </w:pPr>
      <w:r w:rsidRPr="00440FCE">
        <w:lastRenderedPageBreak/>
        <w:t>Entrez « </w:t>
      </w:r>
      <w:proofErr w:type="spellStart"/>
      <w:r w:rsidRPr="00440FCE">
        <w:rPr>
          <w:b/>
          <w:bCs/>
        </w:rPr>
        <w:t>Sync</w:t>
      </w:r>
      <w:r w:rsidR="007B461C">
        <w:rPr>
          <w:b/>
          <w:bCs/>
        </w:rPr>
        <w:t>VIFNomenclatureGammeCustom</w:t>
      </w:r>
      <w:proofErr w:type="spellEnd"/>
      <w:r w:rsidRPr="00440FCE">
        <w:rPr>
          <w:b/>
          <w:bCs/>
        </w:rPr>
        <w:t xml:space="preserve"> </w:t>
      </w:r>
      <w:r w:rsidRPr="00440FCE">
        <w:t xml:space="preserve">» pour le BOD Name. </w:t>
      </w:r>
    </w:p>
    <w:p w14:paraId="61362E4E" w14:textId="77777777" w:rsidR="00242BCA" w:rsidRPr="00440FCE" w:rsidRDefault="00242BCA" w:rsidP="00242BCA">
      <w:pPr>
        <w:tabs>
          <w:tab w:val="left" w:pos="1515"/>
        </w:tabs>
        <w:ind w:left="720"/>
      </w:pPr>
      <w:r w:rsidRPr="00440FCE">
        <w:t>Assurez-vous d'ajouter le verbe au début du nom</w:t>
      </w:r>
    </w:p>
    <w:p w14:paraId="769B448E" w14:textId="77777777" w:rsidR="00242BCA" w:rsidRPr="00440FCE" w:rsidRDefault="00242BCA" w:rsidP="00242BCA">
      <w:pPr>
        <w:tabs>
          <w:tab w:val="left" w:pos="1515"/>
        </w:tabs>
        <w:ind w:left="720"/>
      </w:pPr>
      <w:r w:rsidRPr="00440FCE">
        <w:t>Ensuite cliquez « </w:t>
      </w:r>
      <w:proofErr w:type="spellStart"/>
      <w:r w:rsidRPr="00BB55E4">
        <w:t>Add</w:t>
      </w:r>
      <w:proofErr w:type="spellEnd"/>
      <w:r w:rsidRPr="00440FCE">
        <w:t> » et cliquez « </w:t>
      </w:r>
      <w:r w:rsidRPr="00BB55E4">
        <w:t>OK</w:t>
      </w:r>
      <w:r w:rsidRPr="00440FCE">
        <w:t> ».</w:t>
      </w:r>
    </w:p>
    <w:p w14:paraId="3DA1F86B" w14:textId="77777777" w:rsidR="00242BCA" w:rsidRPr="00440FCE" w:rsidRDefault="00242BCA" w:rsidP="00242BCA">
      <w:pPr>
        <w:tabs>
          <w:tab w:val="left" w:pos="1515"/>
        </w:tabs>
        <w:ind w:left="720"/>
      </w:pPr>
    </w:p>
    <w:p w14:paraId="09C3EC07" w14:textId="17FF5025" w:rsidR="00242BCA" w:rsidRPr="00440FCE" w:rsidRDefault="0058780C" w:rsidP="00242BCA">
      <w:pPr>
        <w:pStyle w:val="ListParagraph"/>
      </w:pPr>
      <w:r w:rsidRPr="0058780C">
        <w:rPr>
          <w:noProof/>
        </w:rPr>
        <w:drawing>
          <wp:inline distT="0" distB="0" distL="0" distR="0" wp14:anchorId="38B24AB9" wp14:editId="3862E1C8">
            <wp:extent cx="3136900" cy="1981527"/>
            <wp:effectExtent l="0" t="0" r="6350" b="0"/>
            <wp:docPr id="787835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35933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38414" cy="198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8323" w14:textId="77777777" w:rsidR="00242BCA" w:rsidRPr="00440FCE" w:rsidRDefault="00242BCA" w:rsidP="00242BCA"/>
    <w:p w14:paraId="5EADB133" w14:textId="77777777" w:rsidR="00242BCA" w:rsidRPr="00440FCE" w:rsidRDefault="00242BCA" w:rsidP="00242BCA"/>
    <w:p w14:paraId="4873E96A" w14:textId="0DBF6A70" w:rsidR="00242BCA" w:rsidRPr="00440FCE" w:rsidRDefault="00242BCA" w:rsidP="00242BCA">
      <w:pPr>
        <w:numPr>
          <w:ilvl w:val="0"/>
          <w:numId w:val="34"/>
        </w:numPr>
        <w:rPr>
          <w14:ligatures w14:val="standardContextual"/>
        </w:rPr>
      </w:pPr>
      <w:r w:rsidRPr="00440FCE">
        <w:rPr>
          <w14:ligatures w14:val="standardContextual"/>
        </w:rPr>
        <w:t>Cliquez le bouton « </w:t>
      </w:r>
      <w:proofErr w:type="spellStart"/>
      <w:r w:rsidRPr="00BB55E4">
        <w:rPr>
          <w14:ligatures w14:val="standardContextual"/>
        </w:rPr>
        <w:t>Reload</w:t>
      </w:r>
      <w:proofErr w:type="spellEnd"/>
      <w:r w:rsidRPr="00440FCE">
        <w:rPr>
          <w14:ligatures w14:val="standardContextual"/>
        </w:rPr>
        <w:t xml:space="preserve"> » ensuite </w:t>
      </w:r>
      <w:r w:rsidR="0058780C">
        <w:rPr>
          <w14:ligatures w14:val="standardContextual"/>
        </w:rPr>
        <w:t>cherchez et sélectionnez</w:t>
      </w:r>
      <w:r w:rsidRPr="00440FCE">
        <w:rPr>
          <w14:ligatures w14:val="standardContextual"/>
        </w:rPr>
        <w:t xml:space="preserve"> « </w:t>
      </w:r>
      <w:proofErr w:type="spellStart"/>
      <w:r w:rsidRPr="00440FCE">
        <w:rPr>
          <w:b/>
          <w:bCs/>
          <w14:ligatures w14:val="standardContextual"/>
        </w:rPr>
        <w:t>Sync</w:t>
      </w:r>
      <w:r w:rsidR="007B461C">
        <w:rPr>
          <w:b/>
          <w:bCs/>
          <w14:ligatures w14:val="standardContextual"/>
        </w:rPr>
        <w:t>VIFNomenclatureGammeCustom</w:t>
      </w:r>
      <w:proofErr w:type="spellEnd"/>
      <w:r w:rsidRPr="00440FCE">
        <w:rPr>
          <w:b/>
          <w:bCs/>
          <w14:ligatures w14:val="standardContextual"/>
        </w:rPr>
        <w:t xml:space="preserve"> </w:t>
      </w:r>
      <w:r w:rsidRPr="00440FCE">
        <w:rPr>
          <w14:ligatures w14:val="standardContextual"/>
        </w:rPr>
        <w:t xml:space="preserve">». Sélectez le </w:t>
      </w:r>
      <w:proofErr w:type="spellStart"/>
      <w:r w:rsidRPr="00440FCE">
        <w:rPr>
          <w14:ligatures w14:val="standardContextual"/>
        </w:rPr>
        <w:t>Company</w:t>
      </w:r>
      <w:proofErr w:type="spellEnd"/>
      <w:r w:rsidRPr="00440FCE">
        <w:rPr>
          <w14:ligatures w14:val="standardContextual"/>
        </w:rPr>
        <w:t xml:space="preserve"> et cochez tous les Divisions nécessaire.</w:t>
      </w:r>
    </w:p>
    <w:p w14:paraId="21CE52F6" w14:textId="77777777" w:rsidR="00242BCA" w:rsidRPr="00440FCE" w:rsidRDefault="00242BCA" w:rsidP="00242BCA">
      <w:pPr>
        <w:ind w:left="720"/>
        <w:rPr>
          <w14:ligatures w14:val="standardContextual"/>
        </w:rPr>
      </w:pPr>
    </w:p>
    <w:p w14:paraId="03517DD7" w14:textId="36885E04" w:rsidR="00242BCA" w:rsidRPr="00440FCE" w:rsidRDefault="00455F3A" w:rsidP="00242BCA">
      <w:pPr>
        <w:ind w:left="720"/>
        <w:rPr>
          <w14:ligatures w14:val="standardContextual"/>
        </w:rPr>
      </w:pPr>
      <w:r w:rsidRPr="00455F3A">
        <w:rPr>
          <w:noProof/>
          <w14:ligatures w14:val="standardContextual"/>
        </w:rPr>
        <w:drawing>
          <wp:inline distT="0" distB="0" distL="0" distR="0" wp14:anchorId="288B8EF4" wp14:editId="5E230FAC">
            <wp:extent cx="4648200" cy="2586473"/>
            <wp:effectExtent l="0" t="0" r="0" b="4445"/>
            <wp:docPr id="27683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3936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61684" cy="259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8369" w14:textId="77777777" w:rsidR="00242BCA" w:rsidRPr="00440FCE" w:rsidRDefault="00242BCA" w:rsidP="00242BCA">
      <w:pPr>
        <w:rPr>
          <w14:ligatures w14:val="standardContextual"/>
        </w:rPr>
      </w:pPr>
    </w:p>
    <w:p w14:paraId="79FB2783" w14:textId="77777777" w:rsidR="00242BCA" w:rsidRPr="00440FCE" w:rsidRDefault="00242BCA" w:rsidP="00242BCA">
      <w:pPr>
        <w:rPr>
          <w14:ligatures w14:val="standardContextual"/>
        </w:rPr>
      </w:pPr>
    </w:p>
    <w:p w14:paraId="3327BAA9" w14:textId="77777777" w:rsidR="00242BCA" w:rsidRPr="00440FCE" w:rsidRDefault="00242BCA" w:rsidP="00242BCA">
      <w:pPr>
        <w:pStyle w:val="ListParagraph"/>
        <w:numPr>
          <w:ilvl w:val="0"/>
          <w:numId w:val="34"/>
        </w:numPr>
      </w:pPr>
      <w:r w:rsidRPr="00440FCE">
        <w:t xml:space="preserve">Démarrez </w:t>
      </w:r>
      <w:proofErr w:type="spellStart"/>
      <w:r w:rsidRPr="00440FCE">
        <w:t>Infor</w:t>
      </w:r>
      <w:proofErr w:type="spellEnd"/>
      <w:r w:rsidRPr="00440FCE">
        <w:t xml:space="preserve"> M3 &gt; Enterprise </w:t>
      </w:r>
      <w:proofErr w:type="spellStart"/>
      <w:r w:rsidRPr="00440FCE">
        <w:t>Collaborator</w:t>
      </w:r>
      <w:proofErr w:type="spellEnd"/>
      <w:r w:rsidRPr="00440FCE">
        <w:t xml:space="preserve"> Administration &gt; Server &gt; Agreement </w:t>
      </w:r>
      <w:proofErr w:type="spellStart"/>
      <w:r w:rsidRPr="00440FCE">
        <w:t>Status</w:t>
      </w:r>
      <w:proofErr w:type="spellEnd"/>
      <w:r w:rsidRPr="00440FCE">
        <w:t>.</w:t>
      </w:r>
    </w:p>
    <w:p w14:paraId="1630B8CB" w14:textId="77777777" w:rsidR="00242BCA" w:rsidRPr="00440FCE" w:rsidRDefault="00242BCA" w:rsidP="00242BCA">
      <w:pPr>
        <w:pStyle w:val="ListParagraph"/>
      </w:pPr>
    </w:p>
    <w:p w14:paraId="662DFD97" w14:textId="77777777" w:rsidR="00242BCA" w:rsidRPr="00440FCE" w:rsidRDefault="00242BCA" w:rsidP="00242BCA">
      <w:pPr>
        <w:pStyle w:val="ListParagraph"/>
      </w:pPr>
      <w:r w:rsidRPr="00440FCE">
        <w:rPr>
          <w:noProof/>
        </w:rPr>
        <w:drawing>
          <wp:inline distT="0" distB="0" distL="0" distR="0" wp14:anchorId="47E07171" wp14:editId="086CDA9D">
            <wp:extent cx="2927350" cy="2329013"/>
            <wp:effectExtent l="0" t="0" r="6350" b="0"/>
            <wp:docPr id="5530251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25121" name="Picture 1" descr="A screenshot of a computer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937826" cy="233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6C64" w14:textId="77777777" w:rsidR="00242BCA" w:rsidRPr="00440FCE" w:rsidRDefault="00242BCA" w:rsidP="00242BCA"/>
    <w:p w14:paraId="2D58E656" w14:textId="77777777" w:rsidR="00242BCA" w:rsidRPr="00440FCE" w:rsidRDefault="00242BCA" w:rsidP="00242BCA">
      <w:pPr>
        <w:pStyle w:val="ListParagraph"/>
      </w:pPr>
    </w:p>
    <w:p w14:paraId="468938F3" w14:textId="77777777" w:rsidR="00242BCA" w:rsidRPr="00440FCE" w:rsidRDefault="00242BCA" w:rsidP="00242BCA">
      <w:pPr>
        <w:pStyle w:val="ListParagraph"/>
      </w:pPr>
      <w:r w:rsidRPr="00440FCE">
        <w:rPr>
          <w:noProof/>
        </w:rPr>
        <w:lastRenderedPageBreak/>
        <w:drawing>
          <wp:inline distT="0" distB="0" distL="0" distR="0" wp14:anchorId="530B755A" wp14:editId="79A1DFFF">
            <wp:extent cx="4356100" cy="2355897"/>
            <wp:effectExtent l="0" t="0" r="6350" b="6350"/>
            <wp:docPr id="67848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8748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97090" cy="237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959A" w14:textId="77777777" w:rsidR="00242BCA" w:rsidRDefault="00242BCA" w:rsidP="00242BCA">
      <w:pPr>
        <w:pStyle w:val="ListParagraph"/>
      </w:pPr>
    </w:p>
    <w:p w14:paraId="4329E7D2" w14:textId="77777777" w:rsidR="00242BCA" w:rsidRPr="00440FCE" w:rsidRDefault="00242BCA" w:rsidP="00242BCA">
      <w:pPr>
        <w:pStyle w:val="ListParagraph"/>
      </w:pPr>
    </w:p>
    <w:p w14:paraId="39AF49F1" w14:textId="77777777" w:rsidR="00242BCA" w:rsidRPr="00440FCE" w:rsidRDefault="00242BCA" w:rsidP="00242BCA">
      <w:pPr>
        <w:pStyle w:val="ListParagraph"/>
      </w:pPr>
    </w:p>
    <w:p w14:paraId="14B4768C" w14:textId="32A7AD35" w:rsidR="00242BCA" w:rsidRPr="00440FCE" w:rsidRDefault="00242BCA" w:rsidP="00242BCA">
      <w:pPr>
        <w:pStyle w:val="ListParagraph"/>
        <w:numPr>
          <w:ilvl w:val="0"/>
          <w:numId w:val="34"/>
        </w:numPr>
      </w:pPr>
      <w:r w:rsidRPr="00440FCE">
        <w:t xml:space="preserve">Cherchez l’agreement « </w:t>
      </w:r>
      <w:r w:rsidRPr="00440FCE">
        <w:rPr>
          <w:b/>
          <w:bCs/>
        </w:rPr>
        <w:t>M3_</w:t>
      </w:r>
      <w:r w:rsidR="007B461C">
        <w:rPr>
          <w:b/>
          <w:bCs/>
        </w:rPr>
        <w:t>VIFNomenclatureGammeCustom</w:t>
      </w:r>
      <w:r w:rsidRPr="00440FCE">
        <w:rPr>
          <w:b/>
          <w:bCs/>
        </w:rPr>
        <w:t xml:space="preserve">_Sync_Out </w:t>
      </w:r>
      <w:r w:rsidRPr="00440FCE">
        <w:t xml:space="preserve">». Cliquez sur le bouton « </w:t>
      </w:r>
      <w:proofErr w:type="spellStart"/>
      <w:r w:rsidRPr="00BB55E4">
        <w:t>Activate</w:t>
      </w:r>
      <w:proofErr w:type="spellEnd"/>
      <w:r w:rsidRPr="00440FCE">
        <w:t xml:space="preserve"> » pour le agreement ci-dessous.</w:t>
      </w:r>
    </w:p>
    <w:p w14:paraId="6A34A416" w14:textId="77777777" w:rsidR="00242BCA" w:rsidRPr="00440FCE" w:rsidRDefault="00242BCA" w:rsidP="00242BCA">
      <w:pPr>
        <w:pStyle w:val="ListParagraph"/>
      </w:pPr>
    </w:p>
    <w:p w14:paraId="0087C7EC" w14:textId="3BDDF2BF" w:rsidR="00242BCA" w:rsidRPr="00440FCE" w:rsidRDefault="00455F3A" w:rsidP="00242BCA">
      <w:pPr>
        <w:pStyle w:val="ListParagraph"/>
      </w:pPr>
      <w:r w:rsidRPr="00455F3A">
        <w:rPr>
          <w:noProof/>
        </w:rPr>
        <w:drawing>
          <wp:inline distT="0" distB="0" distL="0" distR="0" wp14:anchorId="4CB66207" wp14:editId="2EBFC758">
            <wp:extent cx="5624195" cy="2878039"/>
            <wp:effectExtent l="0" t="0" r="0" b="0"/>
            <wp:docPr id="123666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6322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30531" cy="288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59BC" w14:textId="77777777" w:rsidR="00242BCA" w:rsidRPr="00440FCE" w:rsidRDefault="00242BCA" w:rsidP="00242BCA">
      <w:pPr>
        <w:ind w:firstLine="708"/>
      </w:pPr>
    </w:p>
    <w:p w14:paraId="3F38798F" w14:textId="77777777" w:rsidR="00242BCA" w:rsidRPr="00440FCE" w:rsidRDefault="00242BCA" w:rsidP="00242BCA">
      <w:pPr>
        <w:pStyle w:val="BodyText"/>
        <w:ind w:left="0"/>
        <w:rPr>
          <w:b/>
          <w:bCs/>
        </w:rPr>
      </w:pPr>
    </w:p>
    <w:p w14:paraId="749C367E" w14:textId="77777777" w:rsidR="00242BCA" w:rsidRPr="00440FCE" w:rsidRDefault="00242BCA" w:rsidP="00242BCA">
      <w:pPr>
        <w:rPr>
          <w:b/>
          <w:bCs/>
        </w:rPr>
      </w:pPr>
      <w:r w:rsidRPr="00440FCE">
        <w:rPr>
          <w:b/>
          <w:bCs/>
        </w:rPr>
        <w:br w:type="page"/>
      </w:r>
    </w:p>
    <w:p w14:paraId="27E36DEB" w14:textId="77777777" w:rsidR="00242BCA" w:rsidRPr="00440FCE" w:rsidRDefault="00242BCA" w:rsidP="00242BCA">
      <w:pPr>
        <w:pStyle w:val="Heading2"/>
      </w:pPr>
      <w:bookmarkStart w:id="24" w:name="_Toc191993951"/>
      <w:bookmarkStart w:id="25" w:name="_Toc201756812"/>
      <w:r w:rsidRPr="00440FCE">
        <w:lastRenderedPageBreak/>
        <w:t>Event Analytics Rules</w:t>
      </w:r>
      <w:bookmarkEnd w:id="24"/>
      <w:bookmarkEnd w:id="25"/>
    </w:p>
    <w:p w14:paraId="5AFCAACF" w14:textId="77777777" w:rsidR="00242BCA" w:rsidRPr="00440FCE" w:rsidRDefault="00242BCA" w:rsidP="00242BCA">
      <w:pPr>
        <w:pStyle w:val="BodyText"/>
      </w:pPr>
    </w:p>
    <w:p w14:paraId="2A31AA42" w14:textId="77777777" w:rsidR="00242BCA" w:rsidRPr="00440FCE" w:rsidRDefault="00242BCA" w:rsidP="00242BCA">
      <w:pPr>
        <w:pStyle w:val="ListParagraph"/>
        <w:numPr>
          <w:ilvl w:val="0"/>
          <w:numId w:val="37"/>
        </w:numPr>
        <w:spacing w:after="160" w:line="259" w:lineRule="auto"/>
      </w:pPr>
      <w:r w:rsidRPr="00440FCE">
        <w:t>Allez dans M3 -&gt; Event Analytics Rules</w:t>
      </w:r>
    </w:p>
    <w:p w14:paraId="4E5D5E66" w14:textId="77777777" w:rsidR="00242BCA" w:rsidRPr="00440FCE" w:rsidRDefault="00242BCA" w:rsidP="00242BCA">
      <w:pPr>
        <w:pStyle w:val="ListParagraph"/>
        <w:spacing w:after="160" w:line="259" w:lineRule="auto"/>
        <w:ind w:left="1080"/>
      </w:pPr>
      <w:r w:rsidRPr="00440FCE">
        <w:rPr>
          <w:noProof/>
        </w:rPr>
        <w:drawing>
          <wp:inline distT="0" distB="0" distL="0" distR="0" wp14:anchorId="2D56C010" wp14:editId="7412DF48">
            <wp:extent cx="4747724" cy="2832100"/>
            <wp:effectExtent l="0" t="0" r="0" b="6350"/>
            <wp:docPr id="94081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1168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61542" cy="284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4046" w14:textId="77777777" w:rsidR="00242BCA" w:rsidRPr="00440FCE" w:rsidRDefault="00242BCA" w:rsidP="00242BCA">
      <w:pPr>
        <w:pStyle w:val="ListParagraph"/>
        <w:spacing w:after="160" w:line="259" w:lineRule="auto"/>
        <w:ind w:left="1080"/>
      </w:pPr>
    </w:p>
    <w:p w14:paraId="37DDB9BD" w14:textId="77777777" w:rsidR="00242BCA" w:rsidRPr="00440FCE" w:rsidRDefault="00242BCA" w:rsidP="00242BCA">
      <w:pPr>
        <w:pStyle w:val="ListParagraph"/>
        <w:spacing w:after="160" w:line="259" w:lineRule="auto"/>
        <w:ind w:left="1080"/>
      </w:pPr>
    </w:p>
    <w:p w14:paraId="502B4853" w14:textId="77777777" w:rsidR="00242BCA" w:rsidRPr="00440FCE" w:rsidRDefault="00242BCA" w:rsidP="00242BCA">
      <w:pPr>
        <w:pStyle w:val="ListParagraph"/>
        <w:numPr>
          <w:ilvl w:val="0"/>
          <w:numId w:val="37"/>
        </w:numPr>
        <w:spacing w:after="160" w:line="259" w:lineRule="auto"/>
      </w:pPr>
      <w:r w:rsidRPr="00440FCE">
        <w:t>Cliquez sur Import</w:t>
      </w:r>
    </w:p>
    <w:p w14:paraId="278268A1" w14:textId="77777777" w:rsidR="00242BCA" w:rsidRPr="00440FCE" w:rsidRDefault="00242BCA" w:rsidP="00242BCA">
      <w:pPr>
        <w:pStyle w:val="ListParagraph"/>
        <w:spacing w:after="160" w:line="259" w:lineRule="auto"/>
        <w:ind w:left="1080"/>
      </w:pPr>
      <w:r w:rsidRPr="00440FCE">
        <w:rPr>
          <w:noProof/>
        </w:rPr>
        <w:drawing>
          <wp:inline distT="0" distB="0" distL="0" distR="0" wp14:anchorId="130CB336" wp14:editId="6943E160">
            <wp:extent cx="4811867" cy="1917700"/>
            <wp:effectExtent l="0" t="0" r="8255" b="6350"/>
            <wp:docPr id="106999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9829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43166" cy="193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9F1C" w14:textId="77777777" w:rsidR="00242BCA" w:rsidRPr="00440FCE" w:rsidRDefault="00242BCA" w:rsidP="00242BCA">
      <w:pPr>
        <w:pStyle w:val="ListParagraph"/>
        <w:spacing w:after="160" w:line="259" w:lineRule="auto"/>
        <w:ind w:left="1080"/>
      </w:pPr>
    </w:p>
    <w:p w14:paraId="5388DEF8" w14:textId="77777777" w:rsidR="00242BCA" w:rsidRPr="00440FCE" w:rsidRDefault="00242BCA" w:rsidP="00242BCA">
      <w:pPr>
        <w:pStyle w:val="ListParagraph"/>
        <w:spacing w:after="160" w:line="259" w:lineRule="auto"/>
        <w:ind w:left="1080"/>
      </w:pPr>
    </w:p>
    <w:p w14:paraId="44DEBC37" w14:textId="77777777" w:rsidR="00242BCA" w:rsidRPr="00440FCE" w:rsidRDefault="00242BCA" w:rsidP="00242BCA">
      <w:pPr>
        <w:pStyle w:val="ListParagraph"/>
        <w:numPr>
          <w:ilvl w:val="0"/>
          <w:numId w:val="37"/>
        </w:numPr>
        <w:spacing w:after="160" w:line="259" w:lineRule="auto"/>
      </w:pPr>
      <w:r w:rsidRPr="00440FCE">
        <w:t xml:space="preserve">Localisez le fichier </w:t>
      </w:r>
      <w:proofErr w:type="spellStart"/>
      <w:r w:rsidRPr="00440FCE">
        <w:t>sessions.rulespack</w:t>
      </w:r>
      <w:proofErr w:type="spellEnd"/>
    </w:p>
    <w:p w14:paraId="2FE767F1" w14:textId="77777777" w:rsidR="00242BCA" w:rsidRPr="00440FCE" w:rsidRDefault="00242BCA" w:rsidP="00242BCA">
      <w:pPr>
        <w:pStyle w:val="ListParagraph"/>
        <w:spacing w:after="160" w:line="259" w:lineRule="auto"/>
        <w:ind w:left="1080"/>
      </w:pPr>
      <w:r w:rsidRPr="00440FCE">
        <w:rPr>
          <w:noProof/>
        </w:rPr>
        <w:drawing>
          <wp:inline distT="0" distB="0" distL="0" distR="0" wp14:anchorId="6C2A1A01" wp14:editId="26349B6A">
            <wp:extent cx="3194050" cy="1716206"/>
            <wp:effectExtent l="0" t="0" r="6350" b="0"/>
            <wp:docPr id="12018998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99825" name="Picture 1" descr="A screenshot of a computer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96543" cy="17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59D9" w14:textId="77777777" w:rsidR="00242BCA" w:rsidRPr="00440FCE" w:rsidRDefault="00242BCA" w:rsidP="00242BCA">
      <w:pPr>
        <w:pStyle w:val="ListParagraph"/>
        <w:spacing w:after="160" w:line="259" w:lineRule="auto"/>
        <w:ind w:left="1080"/>
      </w:pPr>
    </w:p>
    <w:p w14:paraId="0C02B6BF" w14:textId="77777777" w:rsidR="00242BCA" w:rsidRPr="00440FCE" w:rsidRDefault="00242BCA" w:rsidP="00242BCA">
      <w:pPr>
        <w:pStyle w:val="ListParagraph"/>
        <w:spacing w:after="160" w:line="259" w:lineRule="auto"/>
        <w:ind w:left="1080"/>
      </w:pPr>
      <w:r w:rsidRPr="00440FCE">
        <w:rPr>
          <w:noProof/>
        </w:rPr>
        <w:drawing>
          <wp:inline distT="0" distB="0" distL="0" distR="0" wp14:anchorId="4B3AFF82" wp14:editId="3168FB70">
            <wp:extent cx="3568700" cy="344275"/>
            <wp:effectExtent l="0" t="0" r="0" b="0"/>
            <wp:docPr id="136198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8352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94695" cy="34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79DA" w14:textId="77777777" w:rsidR="00242BCA" w:rsidRPr="00440FCE" w:rsidRDefault="00242BCA" w:rsidP="00242BCA">
      <w:pPr>
        <w:pStyle w:val="ListParagraph"/>
        <w:spacing w:after="160" w:line="259" w:lineRule="auto"/>
        <w:ind w:left="1080"/>
      </w:pPr>
    </w:p>
    <w:p w14:paraId="55349070" w14:textId="77777777" w:rsidR="00242BCA" w:rsidRPr="00440FCE" w:rsidRDefault="00242BCA" w:rsidP="00242BCA">
      <w:pPr>
        <w:pStyle w:val="ListParagraph"/>
        <w:spacing w:after="160" w:line="259" w:lineRule="auto"/>
        <w:ind w:left="1080"/>
      </w:pPr>
    </w:p>
    <w:p w14:paraId="5C95F646" w14:textId="77777777" w:rsidR="00242BCA" w:rsidRPr="00440FCE" w:rsidRDefault="00242BCA" w:rsidP="00242BCA">
      <w:pPr>
        <w:pStyle w:val="ListParagraph"/>
        <w:numPr>
          <w:ilvl w:val="0"/>
          <w:numId w:val="37"/>
        </w:numPr>
        <w:spacing w:after="160" w:line="259" w:lineRule="auto"/>
      </w:pPr>
      <w:r w:rsidRPr="00440FCE">
        <w:lastRenderedPageBreak/>
        <w:t xml:space="preserve">Cliquez sur </w:t>
      </w:r>
      <w:proofErr w:type="spellStart"/>
      <w:r w:rsidRPr="00440FCE">
        <w:t>Upload</w:t>
      </w:r>
      <w:proofErr w:type="spellEnd"/>
    </w:p>
    <w:p w14:paraId="0015B041" w14:textId="77777777" w:rsidR="00242BCA" w:rsidRPr="00440FCE" w:rsidRDefault="00242BCA" w:rsidP="00242BCA">
      <w:pPr>
        <w:pStyle w:val="ListParagraph"/>
        <w:spacing w:after="160" w:line="259" w:lineRule="auto"/>
        <w:ind w:left="1080"/>
      </w:pPr>
      <w:r w:rsidRPr="00440FCE">
        <w:rPr>
          <w:noProof/>
        </w:rPr>
        <w:drawing>
          <wp:inline distT="0" distB="0" distL="0" distR="0" wp14:anchorId="2382D008" wp14:editId="6C737C4D">
            <wp:extent cx="2762250" cy="1897116"/>
            <wp:effectExtent l="0" t="0" r="0" b="8255"/>
            <wp:docPr id="1568729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29158" name="Picture 1" descr="A screen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63350" cy="189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5267" w14:textId="77777777" w:rsidR="00242BCA" w:rsidRPr="00440FCE" w:rsidRDefault="00242BCA" w:rsidP="00242BCA">
      <w:pPr>
        <w:pStyle w:val="ListParagraph"/>
        <w:spacing w:after="160" w:line="259" w:lineRule="auto"/>
        <w:ind w:left="1080"/>
      </w:pPr>
    </w:p>
    <w:p w14:paraId="28C11A61" w14:textId="77777777" w:rsidR="00242BCA" w:rsidRPr="00440FCE" w:rsidRDefault="00242BCA" w:rsidP="00242BCA">
      <w:pPr>
        <w:pStyle w:val="ListParagraph"/>
        <w:spacing w:after="160" w:line="259" w:lineRule="auto"/>
        <w:ind w:left="1080"/>
      </w:pPr>
    </w:p>
    <w:p w14:paraId="131DBE01" w14:textId="59798258" w:rsidR="00242BCA" w:rsidRPr="00440FCE" w:rsidRDefault="00242BCA" w:rsidP="00242BCA">
      <w:pPr>
        <w:pStyle w:val="ListParagraph"/>
        <w:numPr>
          <w:ilvl w:val="0"/>
          <w:numId w:val="37"/>
        </w:numPr>
        <w:spacing w:after="160" w:line="259" w:lineRule="auto"/>
      </w:pPr>
      <w:r w:rsidRPr="00440FCE">
        <w:t xml:space="preserve">Assurez-vous que </w:t>
      </w:r>
      <w:r>
        <w:t>les règles</w:t>
      </w:r>
      <w:r w:rsidRPr="00440FCE">
        <w:t xml:space="preserve"> ‘</w:t>
      </w:r>
      <w:r w:rsidR="00455F3A" w:rsidRPr="00455F3A">
        <w:rPr>
          <w:b/>
          <w:bCs/>
        </w:rPr>
        <w:t>CREATE_UPDATE_CUGEX1</w:t>
      </w:r>
      <w:r w:rsidR="00455F3A">
        <w:rPr>
          <w:b/>
          <w:bCs/>
        </w:rPr>
        <w:t xml:space="preserve">’ </w:t>
      </w:r>
      <w:r w:rsidR="00455F3A">
        <w:t>est</w:t>
      </w:r>
      <w:r>
        <w:t xml:space="preserve"> bien</w:t>
      </w:r>
      <w:r w:rsidRPr="00440FCE">
        <w:t xml:space="preserve"> activ</w:t>
      </w:r>
      <w:r>
        <w:t>é</w:t>
      </w:r>
    </w:p>
    <w:p w14:paraId="770ED9C4" w14:textId="77777777" w:rsidR="00242BCA" w:rsidRPr="00440FCE" w:rsidRDefault="00242BCA" w:rsidP="00242BCA">
      <w:pPr>
        <w:pStyle w:val="ListParagraph"/>
        <w:tabs>
          <w:tab w:val="center" w:pos="5593"/>
        </w:tabs>
        <w:spacing w:after="160" w:line="259" w:lineRule="auto"/>
        <w:ind w:left="1080"/>
        <w:rPr>
          <w:b/>
          <w:bCs/>
        </w:rPr>
      </w:pPr>
      <w:r w:rsidRPr="00440FCE">
        <w:t>Si pas activer, cliquez sur ‘</w:t>
      </w:r>
      <w:proofErr w:type="spellStart"/>
      <w:r w:rsidRPr="00BB55E4">
        <w:t>Activate</w:t>
      </w:r>
      <w:proofErr w:type="spellEnd"/>
      <w:r w:rsidRPr="00BB55E4">
        <w:t>’</w:t>
      </w:r>
      <w:r w:rsidRPr="00440FCE">
        <w:rPr>
          <w:b/>
          <w:bCs/>
        </w:rPr>
        <w:tab/>
      </w:r>
    </w:p>
    <w:p w14:paraId="0FC53742" w14:textId="5277C458" w:rsidR="00242BCA" w:rsidRPr="00440FCE" w:rsidRDefault="00455F3A" w:rsidP="00242BCA">
      <w:pPr>
        <w:pStyle w:val="ListParagraph"/>
        <w:tabs>
          <w:tab w:val="center" w:pos="5593"/>
        </w:tabs>
        <w:spacing w:after="160" w:line="259" w:lineRule="auto"/>
        <w:ind w:left="1080"/>
        <w:rPr>
          <w:b/>
          <w:bCs/>
        </w:rPr>
      </w:pPr>
      <w:r w:rsidRPr="00455F3A">
        <w:rPr>
          <w:b/>
          <w:bCs/>
          <w:noProof/>
        </w:rPr>
        <w:drawing>
          <wp:inline distT="0" distB="0" distL="0" distR="0" wp14:anchorId="57B44453" wp14:editId="519752CA">
            <wp:extent cx="5090795" cy="2949609"/>
            <wp:effectExtent l="0" t="0" r="0" b="3175"/>
            <wp:docPr id="1945360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60073" name="Picture 1" descr="A screenshot of a computer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99295" cy="295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869E" w14:textId="30CEBC42" w:rsidR="00242BCA" w:rsidRPr="00440FCE" w:rsidRDefault="00242BCA" w:rsidP="00242BCA">
      <w:pPr>
        <w:pStyle w:val="ListParagraph"/>
        <w:tabs>
          <w:tab w:val="center" w:pos="5593"/>
        </w:tabs>
        <w:spacing w:after="160" w:line="259" w:lineRule="auto"/>
        <w:ind w:left="1080"/>
        <w:rPr>
          <w:b/>
          <w:bCs/>
        </w:rPr>
      </w:pPr>
    </w:p>
    <w:p w14:paraId="4F6A123F" w14:textId="77777777" w:rsidR="00242BCA" w:rsidRPr="00440FCE" w:rsidRDefault="00242BCA" w:rsidP="00242BCA">
      <w:pPr>
        <w:pStyle w:val="BodyText"/>
        <w:ind w:left="0"/>
      </w:pPr>
    </w:p>
    <w:p w14:paraId="334AD33A" w14:textId="77777777" w:rsidR="00242BCA" w:rsidRPr="00440FCE" w:rsidRDefault="00242BCA" w:rsidP="00242BCA">
      <w:pPr>
        <w:pStyle w:val="BodyText"/>
        <w:numPr>
          <w:ilvl w:val="0"/>
          <w:numId w:val="37"/>
        </w:numPr>
      </w:pPr>
      <w:r w:rsidRPr="00440FCE">
        <w:t>Activez la session</w:t>
      </w:r>
    </w:p>
    <w:p w14:paraId="15E89F1A" w14:textId="3AA4C8DF" w:rsidR="00242BCA" w:rsidRDefault="00455F3A" w:rsidP="00455F3A">
      <w:pPr>
        <w:pStyle w:val="BodyText"/>
        <w:ind w:left="1080"/>
      </w:pPr>
      <w:r w:rsidRPr="00455F3A">
        <w:rPr>
          <w:noProof/>
        </w:rPr>
        <w:drawing>
          <wp:inline distT="0" distB="0" distL="0" distR="0" wp14:anchorId="581A11E5" wp14:editId="1E11D6DA">
            <wp:extent cx="4627245" cy="2616016"/>
            <wp:effectExtent l="0" t="0" r="1905" b="0"/>
            <wp:docPr id="14756855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85540" name="Picture 1" descr="A screenshot of a computer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29448" cy="261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6F2E" w14:textId="77777777" w:rsidR="00242BCA" w:rsidRPr="00BE1E5B" w:rsidRDefault="00242BCA" w:rsidP="00242BCA">
      <w:pPr>
        <w:pStyle w:val="Heading2"/>
      </w:pPr>
      <w:bookmarkStart w:id="26" w:name="_Toc190780276"/>
      <w:bookmarkStart w:id="27" w:name="_Toc191993952"/>
      <w:bookmarkStart w:id="28" w:name="_Toc201756813"/>
      <w:r w:rsidRPr="00BE1E5B">
        <w:lastRenderedPageBreak/>
        <w:t>Transcodification</w:t>
      </w:r>
      <w:bookmarkEnd w:id="26"/>
      <w:bookmarkEnd w:id="27"/>
      <w:bookmarkEnd w:id="28"/>
      <w:r w:rsidRPr="00BE1E5B">
        <w:t xml:space="preserve"> </w:t>
      </w:r>
    </w:p>
    <w:p w14:paraId="7BB1FD2B" w14:textId="77777777" w:rsidR="00242BCA" w:rsidRPr="00BE1E5B" w:rsidRDefault="00242BCA" w:rsidP="00242BCA">
      <w:pPr>
        <w:pStyle w:val="BodyText"/>
        <w:ind w:left="0"/>
        <w:rPr>
          <w:b/>
          <w:bCs/>
        </w:rPr>
      </w:pPr>
    </w:p>
    <w:p w14:paraId="764A4311" w14:textId="77777777" w:rsidR="00242BCA" w:rsidRPr="00BE1E5B" w:rsidRDefault="00242BCA" w:rsidP="00242BCA">
      <w:pPr>
        <w:pStyle w:val="Heading3"/>
      </w:pPr>
      <w:r w:rsidRPr="00BE1E5B">
        <w:t>Configuration des transcodification dans CRS881/CRS882</w:t>
      </w:r>
    </w:p>
    <w:p w14:paraId="19FBEB79" w14:textId="77777777" w:rsidR="00242BCA" w:rsidRPr="00BE1E5B" w:rsidRDefault="00242BCA" w:rsidP="00242BCA">
      <w:pPr>
        <w:pStyle w:val="BodyText"/>
        <w:ind w:left="0"/>
      </w:pPr>
    </w:p>
    <w:p w14:paraId="70854404" w14:textId="77777777" w:rsidR="00242BCA" w:rsidRPr="00BE1E5B" w:rsidRDefault="00242BCA" w:rsidP="00242BCA">
      <w:pPr>
        <w:pStyle w:val="BodyText"/>
        <w:numPr>
          <w:ilvl w:val="0"/>
          <w:numId w:val="47"/>
        </w:numPr>
      </w:pPr>
      <w:r w:rsidRPr="00BE1E5B">
        <w:t>Démarrez M3 -&gt; CRS881</w:t>
      </w:r>
    </w:p>
    <w:p w14:paraId="438F3D19" w14:textId="77777777" w:rsidR="00242BCA" w:rsidRPr="00BE1E5B" w:rsidRDefault="00242BCA" w:rsidP="00242BCA">
      <w:pPr>
        <w:pStyle w:val="BodyText"/>
        <w:ind w:left="720"/>
      </w:pPr>
      <w:r w:rsidRPr="00BE1E5B">
        <w:rPr>
          <w:noProof/>
        </w:rPr>
        <w:drawing>
          <wp:inline distT="0" distB="0" distL="0" distR="0" wp14:anchorId="42A77B8B" wp14:editId="2E3B5B63">
            <wp:extent cx="5624195" cy="2049462"/>
            <wp:effectExtent l="0" t="0" r="0" b="8255"/>
            <wp:docPr id="1464987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87372" name="Picture 1" descr="A screenshot of a computer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204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E3B0" w14:textId="77777777" w:rsidR="00242BCA" w:rsidRPr="00BE1E5B" w:rsidRDefault="00242BCA" w:rsidP="00455F3A">
      <w:pPr>
        <w:pStyle w:val="BodyText"/>
        <w:ind w:left="0"/>
      </w:pPr>
    </w:p>
    <w:p w14:paraId="01C896DB" w14:textId="5FDF04B5" w:rsidR="00242BCA" w:rsidRDefault="00242BCA" w:rsidP="00242BCA">
      <w:pPr>
        <w:pStyle w:val="BodyText"/>
        <w:numPr>
          <w:ilvl w:val="0"/>
          <w:numId w:val="47"/>
        </w:numPr>
      </w:pPr>
      <w:r w:rsidRPr="00BE1E5B">
        <w:t>Vérifie</w:t>
      </w:r>
      <w:r>
        <w:t>z</w:t>
      </w:r>
      <w:r w:rsidRPr="00BE1E5B">
        <w:t xml:space="preserve"> que le Message de conversion ‘</w:t>
      </w:r>
      <w:r w:rsidRPr="00BE1E5B">
        <w:rPr>
          <w:b/>
          <w:bCs/>
        </w:rPr>
        <w:t xml:space="preserve">CUSTOM - GENERIC </w:t>
      </w:r>
      <w:r>
        <w:rPr>
          <w:b/>
          <w:bCs/>
        </w:rPr>
        <w:t xml:space="preserve">- O </w:t>
      </w:r>
      <w:r w:rsidRPr="00BE1E5B">
        <w:rPr>
          <w:b/>
          <w:bCs/>
        </w:rPr>
        <w:t xml:space="preserve">- GM - </w:t>
      </w:r>
      <w:r w:rsidR="007B461C">
        <w:rPr>
          <w:b/>
          <w:bCs/>
        </w:rPr>
        <w:t>VIF</w:t>
      </w:r>
      <w:r w:rsidRPr="00BE1E5B">
        <w:rPr>
          <w:b/>
          <w:bCs/>
        </w:rPr>
        <w:t>’</w:t>
      </w:r>
      <w:r w:rsidRPr="00BE1E5B">
        <w:t xml:space="preserve"> existe dans le bon </w:t>
      </w:r>
      <w:r w:rsidRPr="00BE1E5B">
        <w:rPr>
          <w:b/>
          <w:bCs/>
          <w:i/>
          <w:iCs/>
        </w:rPr>
        <w:t>CONO (</w:t>
      </w:r>
      <w:proofErr w:type="spellStart"/>
      <w:r w:rsidRPr="00BE1E5B">
        <w:rPr>
          <w:b/>
          <w:bCs/>
          <w:i/>
          <w:iCs/>
        </w:rPr>
        <w:t>Company</w:t>
      </w:r>
      <w:proofErr w:type="spellEnd"/>
      <w:r w:rsidRPr="00BE1E5B">
        <w:rPr>
          <w:b/>
          <w:bCs/>
          <w:i/>
          <w:iCs/>
        </w:rPr>
        <w:t xml:space="preserve"> </w:t>
      </w:r>
      <w:proofErr w:type="spellStart"/>
      <w:r w:rsidRPr="00BE1E5B">
        <w:rPr>
          <w:b/>
          <w:bCs/>
          <w:i/>
          <w:iCs/>
        </w:rPr>
        <w:t>Number</w:t>
      </w:r>
      <w:proofErr w:type="spellEnd"/>
      <w:r w:rsidRPr="00BE1E5B">
        <w:rPr>
          <w:b/>
          <w:bCs/>
          <w:i/>
          <w:iCs/>
        </w:rPr>
        <w:t>)</w:t>
      </w:r>
      <w:r w:rsidRPr="00BE1E5B">
        <w:t xml:space="preserve"> </w:t>
      </w:r>
      <w:r w:rsidR="003904EF">
        <w:t xml:space="preserve">et sur la bonne </w:t>
      </w:r>
      <w:r w:rsidR="003904EF" w:rsidRPr="003904EF">
        <w:rPr>
          <w:b/>
          <w:bCs/>
          <w:i/>
          <w:iCs/>
        </w:rPr>
        <w:t>DIVI</w:t>
      </w:r>
      <w:r w:rsidR="003904EF">
        <w:t xml:space="preserve"> (</w:t>
      </w:r>
      <w:r w:rsidR="003904EF" w:rsidRPr="003904EF">
        <w:rPr>
          <w:b/>
          <w:bCs/>
          <w:i/>
          <w:iCs/>
        </w:rPr>
        <w:t>Division</w:t>
      </w:r>
      <w:r w:rsidR="003904EF">
        <w:t>)</w:t>
      </w:r>
    </w:p>
    <w:p w14:paraId="233825F4" w14:textId="688050C7" w:rsidR="00242BCA" w:rsidRPr="00BE1E5B" w:rsidRDefault="00455F3A" w:rsidP="00455F3A">
      <w:pPr>
        <w:pStyle w:val="BodyText"/>
        <w:ind w:left="720"/>
      </w:pPr>
      <w:r w:rsidRPr="00455F3A">
        <w:rPr>
          <w:noProof/>
        </w:rPr>
        <w:drawing>
          <wp:inline distT="0" distB="0" distL="0" distR="0" wp14:anchorId="36CB5EE3" wp14:editId="78AA4514">
            <wp:extent cx="5370195" cy="1872953"/>
            <wp:effectExtent l="0" t="0" r="1905" b="0"/>
            <wp:docPr id="190786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6719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81712" cy="187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D853" w14:textId="77777777" w:rsidR="00242BCA" w:rsidRPr="00BE1E5B" w:rsidRDefault="00242BCA" w:rsidP="00242BCA">
      <w:pPr>
        <w:pStyle w:val="BodyText"/>
      </w:pPr>
    </w:p>
    <w:p w14:paraId="06BBB8D1" w14:textId="77777777" w:rsidR="00242BCA" w:rsidRPr="00BE1E5B" w:rsidRDefault="00242BCA" w:rsidP="00242BCA">
      <w:pPr>
        <w:pStyle w:val="BodyText"/>
        <w:numPr>
          <w:ilvl w:val="0"/>
          <w:numId w:val="47"/>
        </w:numPr>
      </w:pPr>
      <w:r w:rsidRPr="00BE1E5B">
        <w:t>Si existe, faite</w:t>
      </w:r>
      <w:r>
        <w:t>s</w:t>
      </w:r>
      <w:r w:rsidRPr="00BE1E5B">
        <w:t xml:space="preserve"> clique droite et Associées -&gt; Convertir</w:t>
      </w:r>
    </w:p>
    <w:p w14:paraId="6AADDED3" w14:textId="77777777" w:rsidR="00242BCA" w:rsidRPr="00BE1E5B" w:rsidRDefault="00242BCA" w:rsidP="00242BCA">
      <w:pPr>
        <w:pStyle w:val="BodyText"/>
        <w:ind w:left="720"/>
      </w:pPr>
      <w:r w:rsidRPr="00BE1E5B">
        <w:t>Si existe pas, il va falloir le créer</w:t>
      </w:r>
    </w:p>
    <w:p w14:paraId="2B4A27A2" w14:textId="445E49B4" w:rsidR="00242BCA" w:rsidRDefault="00455F3A" w:rsidP="00242BCA">
      <w:pPr>
        <w:pStyle w:val="BodyText"/>
        <w:ind w:left="720"/>
      </w:pPr>
      <w:r w:rsidRPr="00455F3A">
        <w:rPr>
          <w:noProof/>
        </w:rPr>
        <w:drawing>
          <wp:inline distT="0" distB="0" distL="0" distR="0" wp14:anchorId="703E5AED" wp14:editId="39A500EE">
            <wp:extent cx="4953000" cy="2172910"/>
            <wp:effectExtent l="0" t="0" r="0" b="0"/>
            <wp:docPr id="14434752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75268" name="Picture 1" descr="A screenshot of a computer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960068" cy="217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FA77" w14:textId="77777777" w:rsidR="00242BCA" w:rsidRPr="00BE1E5B" w:rsidRDefault="00242BCA" w:rsidP="00455F3A">
      <w:pPr>
        <w:pStyle w:val="BodyText"/>
        <w:ind w:left="0"/>
      </w:pPr>
    </w:p>
    <w:p w14:paraId="32AA7CCD" w14:textId="77777777" w:rsidR="00242BCA" w:rsidRPr="00BE1E5B" w:rsidRDefault="00242BCA" w:rsidP="00242BCA">
      <w:pPr>
        <w:pStyle w:val="BodyText"/>
        <w:numPr>
          <w:ilvl w:val="0"/>
          <w:numId w:val="47"/>
        </w:numPr>
      </w:pPr>
      <w:r w:rsidRPr="00BE1E5B">
        <w:lastRenderedPageBreak/>
        <w:t>Vérifiez que les données de transcodification sont bien présentes</w:t>
      </w:r>
    </w:p>
    <w:p w14:paraId="51828895" w14:textId="0E8B2769" w:rsidR="00242BCA" w:rsidRDefault="00455F3A" w:rsidP="00455F3A">
      <w:pPr>
        <w:pStyle w:val="BodyText"/>
        <w:numPr>
          <w:ilvl w:val="0"/>
          <w:numId w:val="70"/>
        </w:numPr>
      </w:pPr>
      <w:r>
        <w:t>ETABLISSEM</w:t>
      </w:r>
      <w:r w:rsidR="00B842CA">
        <w:t>E</w:t>
      </w:r>
      <w:r>
        <w:t>NT</w:t>
      </w:r>
    </w:p>
    <w:p w14:paraId="14EC4911" w14:textId="5CB5F38A" w:rsidR="00455F3A" w:rsidRDefault="00455F3A" w:rsidP="00455F3A">
      <w:pPr>
        <w:pStyle w:val="BodyText"/>
      </w:pPr>
      <w:r w:rsidRPr="00455F3A">
        <w:rPr>
          <w:noProof/>
        </w:rPr>
        <w:drawing>
          <wp:inline distT="0" distB="0" distL="0" distR="0" wp14:anchorId="4B4CDEEE" wp14:editId="27EC499C">
            <wp:extent cx="5293995" cy="2475455"/>
            <wp:effectExtent l="0" t="0" r="1905" b="1270"/>
            <wp:docPr id="1703475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75465" name="Picture 1" descr="A screenshot of a computer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99194" cy="247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FA9E" w14:textId="77777777" w:rsidR="00455F3A" w:rsidRDefault="00455F3A" w:rsidP="00455F3A">
      <w:pPr>
        <w:pStyle w:val="BodyText"/>
      </w:pPr>
    </w:p>
    <w:p w14:paraId="38F5BBCE" w14:textId="60C9ABBC" w:rsidR="00455F3A" w:rsidRDefault="00455F3A" w:rsidP="00455F3A">
      <w:pPr>
        <w:pStyle w:val="BodyText"/>
        <w:numPr>
          <w:ilvl w:val="0"/>
          <w:numId w:val="70"/>
        </w:numPr>
      </w:pPr>
      <w:r>
        <w:t>UNITE</w:t>
      </w:r>
    </w:p>
    <w:p w14:paraId="0A117F5F" w14:textId="4064B548" w:rsidR="00455F3A" w:rsidRDefault="00455F3A" w:rsidP="00455F3A">
      <w:pPr>
        <w:pStyle w:val="BodyText"/>
      </w:pPr>
      <w:r w:rsidRPr="00455F3A">
        <w:rPr>
          <w:noProof/>
        </w:rPr>
        <w:drawing>
          <wp:inline distT="0" distB="0" distL="0" distR="0" wp14:anchorId="728B6777" wp14:editId="4CA74B48">
            <wp:extent cx="5300345" cy="3064205"/>
            <wp:effectExtent l="0" t="0" r="0" b="3175"/>
            <wp:docPr id="355683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83110" name="Picture 1" descr="A screenshot of a computer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09543" cy="306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9A3E" w14:textId="77777777" w:rsidR="00242BCA" w:rsidRPr="00D72D1A" w:rsidRDefault="00242BCA" w:rsidP="00242BCA">
      <w:pPr>
        <w:pStyle w:val="BodyText"/>
        <w:ind w:left="0"/>
      </w:pPr>
    </w:p>
    <w:p w14:paraId="37576590" w14:textId="77777777" w:rsidR="003C0563" w:rsidRPr="003C0563" w:rsidRDefault="003C0563" w:rsidP="003C0563">
      <w:pPr>
        <w:pStyle w:val="BodyText"/>
        <w:ind w:left="720"/>
      </w:pPr>
    </w:p>
    <w:sectPr w:rsidR="003C0563" w:rsidRPr="003C0563" w:rsidSect="004F059D">
      <w:headerReference w:type="default" r:id="rId86"/>
      <w:footerReference w:type="even" r:id="rId87"/>
      <w:footerReference w:type="default" r:id="rId88"/>
      <w:headerReference w:type="first" r:id="rId89"/>
      <w:footerReference w:type="first" r:id="rId90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99CAF" w14:textId="77777777" w:rsidR="002C2C5C" w:rsidRPr="004F3FEE" w:rsidRDefault="002C2C5C">
      <w:r w:rsidRPr="004F3FEE">
        <w:separator/>
      </w:r>
    </w:p>
  </w:endnote>
  <w:endnote w:type="continuationSeparator" w:id="0">
    <w:p w14:paraId="4E449592" w14:textId="77777777" w:rsidR="002C2C5C" w:rsidRPr="004F3FEE" w:rsidRDefault="002C2C5C">
      <w:r w:rsidRPr="004F3FE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68403" w14:textId="77777777" w:rsidR="006414F6" w:rsidRPr="004F3FEE" w:rsidRDefault="006414F6">
    <w:pPr>
      <w:pStyle w:val="Footer"/>
      <w:framePr w:wrap="around" w:vAnchor="text" w:hAnchor="margin" w:xAlign="right" w:y="1"/>
      <w:rPr>
        <w:rStyle w:val="PageNumber"/>
      </w:rPr>
    </w:pPr>
    <w:r w:rsidRPr="004F3FEE">
      <w:rPr>
        <w:rStyle w:val="PageNumber"/>
      </w:rPr>
      <w:fldChar w:fldCharType="begin"/>
    </w:r>
    <w:r w:rsidRPr="004F3FEE">
      <w:rPr>
        <w:rStyle w:val="PageNumber"/>
      </w:rPr>
      <w:instrText xml:space="preserve">PAGE  </w:instrText>
    </w:r>
    <w:r w:rsidRPr="004F3FEE">
      <w:rPr>
        <w:rStyle w:val="PageNumber"/>
      </w:rPr>
      <w:fldChar w:fldCharType="separate"/>
    </w:r>
    <w:r w:rsidRPr="004F3FEE">
      <w:rPr>
        <w:rStyle w:val="PageNumber"/>
      </w:rPr>
      <w:t>i</w:t>
    </w:r>
    <w:proofErr w:type="gramStart"/>
    <w:r w:rsidRPr="004F3FEE">
      <w:rPr>
        <w:rStyle w:val="PageNumber"/>
      </w:rPr>
      <w:t>v</w:t>
    </w:r>
    <w:proofErr w:type="gramEnd"/>
    <w:r w:rsidRPr="004F3FEE">
      <w:rPr>
        <w:rStyle w:val="PageNumber"/>
      </w:rPr>
      <w:fldChar w:fldCharType="end"/>
    </w:r>
  </w:p>
  <w:p w14:paraId="78C3419A" w14:textId="77777777" w:rsidR="006414F6" w:rsidRPr="004F3FEE" w:rsidRDefault="006414F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DF6D5" w14:textId="18DC44DC" w:rsidR="006414F6" w:rsidRPr="004F3FEE" w:rsidRDefault="003735E0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 STYLEREF HD1 \* MERGEFORMAT ">
      <w:r w:rsidR="008B4124">
        <w:rPr>
          <w:noProof/>
        </w:rPr>
        <w:t>Installation</w:t>
      </w:r>
    </w:fldSimple>
    <w:r w:rsidR="006414F6" w:rsidRPr="004F3FEE">
      <w:t xml:space="preserve">     </w:t>
    </w:r>
    <w:r w:rsidR="006414F6" w:rsidRPr="004F3FEE">
      <w:fldChar w:fldCharType="begin"/>
    </w:r>
    <w:r w:rsidR="006414F6" w:rsidRPr="004F3FEE">
      <w:instrText xml:space="preserve"> If </w:instrText>
    </w:r>
    <w:r w:rsidR="006414F6" w:rsidRPr="004F3FEE">
      <w:fldChar w:fldCharType="begin"/>
    </w:r>
    <w:r w:rsidR="006414F6" w:rsidRPr="004F3FEE">
      <w:instrText xml:space="preserve"> Section </w:instrText>
    </w:r>
    <w:r w:rsidR="006414F6" w:rsidRPr="004F3FEE">
      <w:fldChar w:fldCharType="separate"/>
    </w:r>
    <w:r w:rsidR="008B4124">
      <w:instrText>1</w:instrText>
    </w:r>
    <w:r w:rsidR="006414F6" w:rsidRPr="004F3FEE">
      <w:fldChar w:fldCharType="end"/>
    </w:r>
    <w:r w:rsidR="006414F6" w:rsidRPr="004F3FEE">
      <w:instrText xml:space="preserve"> &gt; 1 “</w:instrText>
    </w:r>
    <w:r w:rsidR="006414F6" w:rsidRPr="004F3FEE">
      <w:fldChar w:fldCharType="begin"/>
    </w:r>
    <w:r w:rsidR="006414F6" w:rsidRPr="004F3FEE">
      <w:instrText xml:space="preserve">PAGE </w:instrText>
    </w:r>
    <w:r w:rsidR="006414F6" w:rsidRPr="004F3FEE">
      <w:fldChar w:fldCharType="separate"/>
    </w:r>
    <w:r w:rsidR="006414F6" w:rsidRPr="004F3FEE">
      <w:instrText>1</w:instrText>
    </w:r>
    <w:r w:rsidR="006414F6" w:rsidRPr="004F3FEE">
      <w:fldChar w:fldCharType="end"/>
    </w:r>
    <w:r w:rsidR="006414F6" w:rsidRPr="004F3FEE">
      <w:instrText xml:space="preserve"> of </w:instrText>
    </w:r>
    <w:r w:rsidR="006414F6" w:rsidRPr="004F3FEE">
      <w:fldChar w:fldCharType="begin"/>
    </w:r>
    <w:r w:rsidR="006414F6" w:rsidRPr="004F3FEE">
      <w:instrText xml:space="preserve"> =  </w:instrText>
    </w:r>
    <w:r w:rsidR="006414F6" w:rsidRPr="004F3FEE">
      <w:fldChar w:fldCharType="begin"/>
    </w:r>
    <w:r w:rsidR="006414F6" w:rsidRPr="004F3FEE">
      <w:instrText xml:space="preserve"> NUMPAGES </w:instrText>
    </w:r>
    <w:r w:rsidR="006414F6" w:rsidRPr="004F3FEE">
      <w:fldChar w:fldCharType="separate"/>
    </w:r>
    <w:r w:rsidR="006414F6" w:rsidRPr="004F3FEE">
      <w:instrText>10</w:instrText>
    </w:r>
    <w:r w:rsidR="006414F6" w:rsidRPr="004F3FEE">
      <w:fldChar w:fldCharType="end"/>
    </w:r>
    <w:r w:rsidR="006414F6" w:rsidRPr="004F3FEE">
      <w:instrText xml:space="preserve"> - Sec1  </w:instrText>
    </w:r>
    <w:r w:rsidR="006414F6" w:rsidRPr="004F3FEE">
      <w:fldChar w:fldCharType="separate"/>
    </w:r>
    <w:r w:rsidR="006414F6" w:rsidRPr="004F3FEE">
      <w:instrText>7</w:instrText>
    </w:r>
    <w:r w:rsidR="006414F6" w:rsidRPr="004F3FEE">
      <w:fldChar w:fldCharType="end"/>
    </w:r>
    <w:r w:rsidR="006414F6" w:rsidRPr="004F3FEE">
      <w:instrText>” “</w:instrText>
    </w:r>
    <w:r w:rsidR="006414F6" w:rsidRPr="004F3FEE">
      <w:fldChar w:fldCharType="begin"/>
    </w:r>
    <w:r w:rsidR="006414F6" w:rsidRPr="004F3FEE">
      <w:instrText xml:space="preserve"> PAGE </w:instrText>
    </w:r>
    <w:r w:rsidR="006414F6" w:rsidRPr="004F3FEE">
      <w:fldChar w:fldCharType="separate"/>
    </w:r>
    <w:r w:rsidR="008B4124">
      <w:rPr>
        <w:noProof/>
      </w:rPr>
      <w:instrText>25</w:instrText>
    </w:r>
    <w:r w:rsidR="006414F6" w:rsidRPr="004F3FEE">
      <w:fldChar w:fldCharType="end"/>
    </w:r>
    <w:r w:rsidR="006414F6" w:rsidRPr="004F3FEE">
      <w:instrText xml:space="preserve">” </w:instrText>
    </w:r>
    <w:r w:rsidR="006414F6" w:rsidRPr="004F3FEE">
      <w:fldChar w:fldCharType="separate"/>
    </w:r>
    <w:r w:rsidR="008B4124">
      <w:rPr>
        <w:noProof/>
      </w:rPr>
      <w:t>25</w:t>
    </w:r>
    <w:r w:rsidR="006414F6" w:rsidRPr="004F3FEE">
      <w:fldChar w:fldCharType="end"/>
    </w:r>
  </w:p>
  <w:p w14:paraId="0B68F51B" w14:textId="7F4CA8CA" w:rsidR="009F4B4D" w:rsidRPr="004F3FEE" w:rsidRDefault="00B842CA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  <w:rPr>
        <w:color w:val="13A3F7"/>
      </w:rPr>
    </w:pPr>
    <w:r w:rsidRPr="00B842CA">
      <w:rPr>
        <w:color w:val="13A3F7"/>
      </w:rPr>
      <w:t xml:space="preserve">Gammes Nomenclatures </w:t>
    </w:r>
    <w:r w:rsidR="009F4B4D" w:rsidRPr="004F3FEE">
      <w:rPr>
        <w:color w:val="13A3F7"/>
      </w:rPr>
      <w:t xml:space="preserve">M3 =&gt; </w:t>
    </w:r>
    <w:r w:rsidR="0025150F" w:rsidRPr="004F3FEE">
      <w:rPr>
        <w:color w:val="13A3F7"/>
      </w:rPr>
      <w:t>VIF</w:t>
    </w:r>
    <w:r w:rsidR="009F4B4D" w:rsidRPr="004F3FEE">
      <w:rPr>
        <w:color w:val="13A3F7"/>
      </w:rPr>
      <w:t xml:space="preserve"> </w:t>
    </w:r>
  </w:p>
  <w:p w14:paraId="1ABCED98" w14:textId="268C26B3" w:rsidR="006414F6" w:rsidRPr="004F3FEE" w:rsidRDefault="006414F6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 w:rsidRPr="004F3FEE">
      <w:t xml:space="preserve">File </w:t>
    </w:r>
    <w:proofErr w:type="spellStart"/>
    <w:r w:rsidRPr="004F3FEE">
      <w:t>Ref</w:t>
    </w:r>
    <w:proofErr w:type="spellEnd"/>
    <w:r w:rsidRPr="004F3FEE">
      <w:t xml:space="preserve">:  </w:t>
    </w:r>
    <w:r w:rsidR="00B842CA" w:rsidRPr="00B842CA">
      <w:t>DES-030_001_OUT_E VIF Gammes Nomenclatures V1.0</w:t>
    </w:r>
    <w:r w:rsidR="00B842CA">
      <w:t>.docx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AF63F" w14:textId="77777777" w:rsidR="006414F6" w:rsidRPr="004F3FEE" w:rsidRDefault="006414F6">
    <w:pPr>
      <w:pStyle w:val="Footer"/>
      <w:tabs>
        <w:tab w:val="clear" w:pos="7920"/>
        <w:tab w:val="right" w:pos="10440"/>
      </w:tabs>
    </w:pPr>
    <w:r w:rsidRPr="004F3FEE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3120" behindDoc="0" locked="1" layoutInCell="1" allowOverlap="1" wp14:anchorId="0BFC238D" wp14:editId="62EC7EF5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CF79B0" w14:textId="77777777" w:rsidR="006414F6" w:rsidRPr="0078571A" w:rsidRDefault="006414F6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78571A">
                            <w:rPr>
                              <w:lang w:val="en-GB"/>
                            </w:rPr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237C1202" w14:textId="77777777" w:rsidR="006414F6" w:rsidRPr="0078571A" w:rsidRDefault="006414F6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78571A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69CB8BA0" w14:textId="77777777" w:rsidR="006414F6" w:rsidRPr="0078571A" w:rsidRDefault="006414F6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FC238D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25CF79B0" w14:textId="77777777" w:rsidR="006414F6" w:rsidRPr="0078571A" w:rsidRDefault="006414F6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78571A">
                      <w:rPr>
                        <w:lang w:val="en-GB"/>
                      </w:rPr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237C1202" w14:textId="77777777" w:rsidR="006414F6" w:rsidRPr="0078571A" w:rsidRDefault="006414F6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78571A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14:paraId="69CB8BA0" w14:textId="77777777" w:rsidR="006414F6" w:rsidRPr="0078571A" w:rsidRDefault="006414F6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B564D" w14:textId="77777777" w:rsidR="002C2C5C" w:rsidRPr="004F3FEE" w:rsidRDefault="002C2C5C">
      <w:r w:rsidRPr="004F3FEE">
        <w:separator/>
      </w:r>
    </w:p>
  </w:footnote>
  <w:footnote w:type="continuationSeparator" w:id="0">
    <w:p w14:paraId="5DA117E4" w14:textId="77777777" w:rsidR="002C2C5C" w:rsidRPr="004F3FEE" w:rsidRDefault="002C2C5C">
      <w:r w:rsidRPr="004F3FE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842AD" w14:textId="67665022" w:rsidR="006414F6" w:rsidRPr="00FF4D15" w:rsidRDefault="006414F6" w:rsidP="00B312E9">
    <w:pPr>
      <w:pStyle w:val="Header"/>
      <w:framePr w:hSpace="187" w:wrap="auto" w:vAnchor="page" w:hAnchor="margin" w:xAlign="right" w:y="433"/>
      <w:rPr>
        <w:lang w:val="en-GB"/>
      </w:rPr>
    </w:pPr>
    <w:r w:rsidRPr="00FF4D15">
      <w:rPr>
        <w:lang w:val="en-GB"/>
      </w:rPr>
      <w:t>Doc Ref:</w:t>
    </w:r>
    <w:r w:rsidRPr="00FF4D15">
      <w:rPr>
        <w:rStyle w:val="HighlightedVariable"/>
        <w:lang w:val="en-GB"/>
      </w:rPr>
      <w:t xml:space="preserve"> </w:t>
    </w:r>
    <w:r w:rsidR="0025150F" w:rsidRPr="00FF4D15">
      <w:rPr>
        <w:color w:val="13A3F7"/>
        <w:lang w:val="en-GB"/>
      </w:rPr>
      <w:t>VIF</w:t>
    </w:r>
    <w:r w:rsidR="001E2FF9" w:rsidRPr="00FF4D15">
      <w:rPr>
        <w:color w:val="13A3F7"/>
        <w:lang w:val="en-GB"/>
      </w:rPr>
      <w:t xml:space="preserve"> </w:t>
    </w:r>
    <w:r w:rsidR="0025150F" w:rsidRPr="00FF4D15">
      <w:rPr>
        <w:color w:val="13A3F7"/>
        <w:lang w:val="en-GB"/>
      </w:rPr>
      <w:t>001_OUT_E</w:t>
    </w:r>
  </w:p>
  <w:p w14:paraId="74E2D524" w14:textId="28DE6114" w:rsidR="006414F6" w:rsidRPr="004F3FEE" w:rsidRDefault="00926D17" w:rsidP="00B312E9">
    <w:pPr>
      <w:pStyle w:val="Header"/>
    </w:pPr>
    <w:r w:rsidRPr="00926D17">
      <w:t>VIF Nomenclatures et gammes</w:t>
    </w:r>
    <w:r w:rsidR="009803FF" w:rsidRPr="004F3FEE">
      <w:t xml:space="preserve"> </w:t>
    </w:r>
    <w:r w:rsidR="008424E0" w:rsidRPr="004F3FEE">
      <w:t>guide</w:t>
    </w:r>
    <w:r w:rsidR="006414F6" w:rsidRPr="004F3FEE">
      <w:t xml:space="preserve"> </w:t>
    </w:r>
  </w:p>
  <w:p w14:paraId="3D17AE4E" w14:textId="461FDB9D" w:rsidR="006414F6" w:rsidRPr="004F3FEE" w:rsidRDefault="006414F6" w:rsidP="00B312E9">
    <w:pPr>
      <w:pStyle w:val="Header"/>
      <w:framePr w:hSpace="187" w:wrap="auto" w:vAnchor="text" w:hAnchor="margin" w:xAlign="right" w:y="1"/>
    </w:pPr>
    <w:r w:rsidRPr="004F3FEE">
      <w:fldChar w:fldCharType="begin"/>
    </w:r>
    <w:r w:rsidR="004F059D" w:rsidRPr="004F3FEE">
      <w:instrText xml:space="preserve"> SAVEDATE  \@ "d/MM/yyyy"</w:instrText>
    </w:r>
    <w:r w:rsidRPr="004F3FEE">
      <w:fldChar w:fldCharType="separate"/>
    </w:r>
    <w:r w:rsidR="0078571A">
      <w:rPr>
        <w:noProof/>
      </w:rPr>
      <w:t>25/06/2025</w:t>
    </w:r>
    <w:r w:rsidRPr="004F3FEE">
      <w:fldChar w:fldCharType="end"/>
    </w:r>
  </w:p>
  <w:p w14:paraId="5086B349" w14:textId="77777777" w:rsidR="006414F6" w:rsidRPr="004F3FEE" w:rsidRDefault="006414F6" w:rsidP="00B31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22184" w14:textId="77777777" w:rsidR="006414F6" w:rsidRPr="004F3FEE" w:rsidRDefault="006414F6" w:rsidP="00C30DAE">
    <w:r w:rsidRPr="004F3FEE">
      <w:rPr>
        <w:noProof/>
        <w:lang w:eastAsia="en-AU"/>
      </w:rPr>
      <w:drawing>
        <wp:inline distT="0" distB="0" distL="0" distR="0" wp14:anchorId="688AFF69" wp14:editId="377554B5">
          <wp:extent cx="2656558" cy="68741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4F3FEE">
      <w:t xml:space="preserve"> </w:t>
    </w:r>
    <w:r w:rsidRPr="004F3FEE">
      <w:tab/>
    </w:r>
    <w:r w:rsidRPr="004F3FEE">
      <w:tab/>
    </w:r>
    <w:r w:rsidRPr="004F3FEE">
      <w:tab/>
    </w:r>
    <w:r w:rsidRPr="004F3FEE">
      <w:tab/>
    </w:r>
    <w:r w:rsidRPr="004F3FEE">
      <w:tab/>
    </w:r>
    <w:r w:rsidRPr="004F3FEE">
      <w:tab/>
      <w:t xml:space="preserve"> </w:t>
    </w:r>
    <w:sdt>
      <w:sdtPr>
        <w:alias w:val="Custom Logo"/>
        <w:tag w:val="Custom Logo"/>
        <w:id w:val="1843585477"/>
        <w:picture/>
      </w:sdtPr>
      <w:sdtContent>
        <w:r w:rsidRPr="004F3FEE">
          <w:rPr>
            <w:noProof/>
            <w:lang w:eastAsia="en-AU"/>
          </w:rPr>
          <w:drawing>
            <wp:inline distT="0" distB="0" distL="0" distR="0" wp14:anchorId="2B3F7D5F" wp14:editId="3AB9FE09">
              <wp:extent cx="791916" cy="771524"/>
              <wp:effectExtent l="0" t="0" r="8255" b="0"/>
              <wp:docPr id="3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916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0ED3C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" w15:restartNumberingAfterBreak="0">
    <w:nsid w:val="01CF0747"/>
    <w:multiLevelType w:val="hybridMultilevel"/>
    <w:tmpl w:val="8B2EDBF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A36F4"/>
    <w:multiLevelType w:val="hybridMultilevel"/>
    <w:tmpl w:val="5588B18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79200F"/>
    <w:multiLevelType w:val="hybridMultilevel"/>
    <w:tmpl w:val="B5003434"/>
    <w:lvl w:ilvl="0" w:tplc="F48089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A516B82"/>
    <w:multiLevelType w:val="hybridMultilevel"/>
    <w:tmpl w:val="ACC6D4A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92A87"/>
    <w:multiLevelType w:val="hybridMultilevel"/>
    <w:tmpl w:val="5844A4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1C63D7"/>
    <w:multiLevelType w:val="hybridMultilevel"/>
    <w:tmpl w:val="E8CC79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C004E5"/>
    <w:multiLevelType w:val="hybridMultilevel"/>
    <w:tmpl w:val="B0D0C450"/>
    <w:lvl w:ilvl="0" w:tplc="47CA99B8">
      <w:start w:val="1"/>
      <w:numFmt w:val="lowerRoman"/>
      <w:lvlText w:val="%1)"/>
      <w:lvlJc w:val="left"/>
      <w:pPr>
        <w:ind w:left="119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50" w:hanging="360"/>
      </w:pPr>
    </w:lvl>
    <w:lvl w:ilvl="2" w:tplc="2000001B" w:tentative="1">
      <w:start w:val="1"/>
      <w:numFmt w:val="lowerRoman"/>
      <w:lvlText w:val="%3."/>
      <w:lvlJc w:val="right"/>
      <w:pPr>
        <w:ind w:left="2270" w:hanging="180"/>
      </w:pPr>
    </w:lvl>
    <w:lvl w:ilvl="3" w:tplc="2000000F" w:tentative="1">
      <w:start w:val="1"/>
      <w:numFmt w:val="decimal"/>
      <w:lvlText w:val="%4."/>
      <w:lvlJc w:val="left"/>
      <w:pPr>
        <w:ind w:left="2990" w:hanging="360"/>
      </w:pPr>
    </w:lvl>
    <w:lvl w:ilvl="4" w:tplc="20000019" w:tentative="1">
      <w:start w:val="1"/>
      <w:numFmt w:val="lowerLetter"/>
      <w:lvlText w:val="%5."/>
      <w:lvlJc w:val="left"/>
      <w:pPr>
        <w:ind w:left="3710" w:hanging="360"/>
      </w:pPr>
    </w:lvl>
    <w:lvl w:ilvl="5" w:tplc="2000001B" w:tentative="1">
      <w:start w:val="1"/>
      <w:numFmt w:val="lowerRoman"/>
      <w:lvlText w:val="%6."/>
      <w:lvlJc w:val="right"/>
      <w:pPr>
        <w:ind w:left="4430" w:hanging="180"/>
      </w:pPr>
    </w:lvl>
    <w:lvl w:ilvl="6" w:tplc="2000000F" w:tentative="1">
      <w:start w:val="1"/>
      <w:numFmt w:val="decimal"/>
      <w:lvlText w:val="%7."/>
      <w:lvlJc w:val="left"/>
      <w:pPr>
        <w:ind w:left="5150" w:hanging="360"/>
      </w:pPr>
    </w:lvl>
    <w:lvl w:ilvl="7" w:tplc="20000019" w:tentative="1">
      <w:start w:val="1"/>
      <w:numFmt w:val="lowerLetter"/>
      <w:lvlText w:val="%8."/>
      <w:lvlJc w:val="left"/>
      <w:pPr>
        <w:ind w:left="5870" w:hanging="360"/>
      </w:pPr>
    </w:lvl>
    <w:lvl w:ilvl="8" w:tplc="2000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9" w15:restartNumberingAfterBreak="0">
    <w:nsid w:val="14C32B78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0" w15:restartNumberingAfterBreak="0">
    <w:nsid w:val="178B6F2E"/>
    <w:multiLevelType w:val="hybridMultilevel"/>
    <w:tmpl w:val="933839C8"/>
    <w:lvl w:ilvl="0" w:tplc="70F27B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93E202B"/>
    <w:multiLevelType w:val="hybridMultilevel"/>
    <w:tmpl w:val="9D0A272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B536434"/>
    <w:multiLevelType w:val="hybridMultilevel"/>
    <w:tmpl w:val="5134B68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3B1375"/>
    <w:multiLevelType w:val="hybridMultilevel"/>
    <w:tmpl w:val="5588B18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DE6224"/>
    <w:multiLevelType w:val="hybridMultilevel"/>
    <w:tmpl w:val="A7E4636A"/>
    <w:lvl w:ilvl="0" w:tplc="F662B1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A53C83"/>
    <w:multiLevelType w:val="hybridMultilevel"/>
    <w:tmpl w:val="7C5AEEAA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0922C03"/>
    <w:multiLevelType w:val="hybridMultilevel"/>
    <w:tmpl w:val="03EE303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514FB3"/>
    <w:multiLevelType w:val="hybridMultilevel"/>
    <w:tmpl w:val="F4086FB6"/>
    <w:lvl w:ilvl="0" w:tplc="3C0AA382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795D4F"/>
    <w:multiLevelType w:val="hybridMultilevel"/>
    <w:tmpl w:val="EBF253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20" w15:restartNumberingAfterBreak="0">
    <w:nsid w:val="293A4566"/>
    <w:multiLevelType w:val="hybridMultilevel"/>
    <w:tmpl w:val="0CD0DA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1F2100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4" w15:restartNumberingAfterBreak="0">
    <w:nsid w:val="33A33C3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5" w15:restartNumberingAfterBreak="0">
    <w:nsid w:val="34636C5C"/>
    <w:multiLevelType w:val="hybridMultilevel"/>
    <w:tmpl w:val="81E81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CD23C1"/>
    <w:multiLevelType w:val="hybridMultilevel"/>
    <w:tmpl w:val="01BC06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877761D"/>
    <w:multiLevelType w:val="hybridMultilevel"/>
    <w:tmpl w:val="5588B18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D42783"/>
    <w:multiLevelType w:val="hybridMultilevel"/>
    <w:tmpl w:val="3B3E0684"/>
    <w:lvl w:ilvl="0" w:tplc="E67A77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BF60BC9"/>
    <w:multiLevelType w:val="hybridMultilevel"/>
    <w:tmpl w:val="175214F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EE4F71"/>
    <w:multiLevelType w:val="hybridMultilevel"/>
    <w:tmpl w:val="63427A8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5835D0"/>
    <w:multiLevelType w:val="hybridMultilevel"/>
    <w:tmpl w:val="06AEA8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032C8E"/>
    <w:multiLevelType w:val="hybridMultilevel"/>
    <w:tmpl w:val="09681E1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62529BA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34" w15:restartNumberingAfterBreak="0">
    <w:nsid w:val="47583BB3"/>
    <w:multiLevelType w:val="hybridMultilevel"/>
    <w:tmpl w:val="B0B8FF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AA6D42"/>
    <w:multiLevelType w:val="hybridMultilevel"/>
    <w:tmpl w:val="AC06D5F8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CFD5570"/>
    <w:multiLevelType w:val="hybridMultilevel"/>
    <w:tmpl w:val="062AF54E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DCF499C"/>
    <w:multiLevelType w:val="hybridMultilevel"/>
    <w:tmpl w:val="5B9CFD08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F1E6E7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9" w15:restartNumberingAfterBreak="0">
    <w:nsid w:val="55875ECE"/>
    <w:multiLevelType w:val="hybridMultilevel"/>
    <w:tmpl w:val="7D72F82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AAA7F87"/>
    <w:multiLevelType w:val="hybridMultilevel"/>
    <w:tmpl w:val="07047810"/>
    <w:lvl w:ilvl="0" w:tplc="929AC6C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B3B392A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42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3" w15:restartNumberingAfterBreak="0">
    <w:nsid w:val="60986512"/>
    <w:multiLevelType w:val="hybridMultilevel"/>
    <w:tmpl w:val="2C309FF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1F36197"/>
    <w:multiLevelType w:val="hybridMultilevel"/>
    <w:tmpl w:val="6ECE3D9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2650EEA"/>
    <w:multiLevelType w:val="hybridMultilevel"/>
    <w:tmpl w:val="A754D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1376EA"/>
    <w:multiLevelType w:val="hybridMultilevel"/>
    <w:tmpl w:val="80C21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B70B58"/>
    <w:multiLevelType w:val="hybridMultilevel"/>
    <w:tmpl w:val="D2BAE8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652E3F"/>
    <w:multiLevelType w:val="hybridMultilevel"/>
    <w:tmpl w:val="A0B845A0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0" w15:restartNumberingAfterBreak="0">
    <w:nsid w:val="68D74A49"/>
    <w:multiLevelType w:val="hybridMultilevel"/>
    <w:tmpl w:val="3B4E97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A075929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52" w15:restartNumberingAfterBreak="0">
    <w:nsid w:val="6A0D3767"/>
    <w:multiLevelType w:val="hybridMultilevel"/>
    <w:tmpl w:val="EE282CCE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A5A4255"/>
    <w:multiLevelType w:val="hybridMultilevel"/>
    <w:tmpl w:val="10E68ABC"/>
    <w:lvl w:ilvl="0" w:tplc="C268B16A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A8A7BBE"/>
    <w:multiLevelType w:val="hybridMultilevel"/>
    <w:tmpl w:val="A386BC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AD65008"/>
    <w:multiLevelType w:val="hybridMultilevel"/>
    <w:tmpl w:val="09F444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BF855FD"/>
    <w:multiLevelType w:val="hybridMultilevel"/>
    <w:tmpl w:val="E1981FBA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6C670BBB"/>
    <w:multiLevelType w:val="multilevel"/>
    <w:tmpl w:val="6736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CB66202"/>
    <w:multiLevelType w:val="hybridMultilevel"/>
    <w:tmpl w:val="B874E41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E1328CA"/>
    <w:multiLevelType w:val="hybridMultilevel"/>
    <w:tmpl w:val="5588B18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E2B3C8D"/>
    <w:multiLevelType w:val="hybridMultilevel"/>
    <w:tmpl w:val="47120ED4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1" w15:restartNumberingAfterBreak="0">
    <w:nsid w:val="6F10753E"/>
    <w:multiLevelType w:val="hybridMultilevel"/>
    <w:tmpl w:val="6D56F1DA"/>
    <w:lvl w:ilvl="0" w:tplc="3AA2B4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714F26FE"/>
    <w:multiLevelType w:val="hybridMultilevel"/>
    <w:tmpl w:val="3A7AEA0A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73572E19"/>
    <w:multiLevelType w:val="hybridMultilevel"/>
    <w:tmpl w:val="FE9EB0C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3750DBA"/>
    <w:multiLevelType w:val="hybridMultilevel"/>
    <w:tmpl w:val="C3F4084E"/>
    <w:lvl w:ilvl="0" w:tplc="ECB219F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5214202"/>
    <w:multiLevelType w:val="hybridMultilevel"/>
    <w:tmpl w:val="4D3414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8AA54EB"/>
    <w:multiLevelType w:val="hybridMultilevel"/>
    <w:tmpl w:val="31260E50"/>
    <w:lvl w:ilvl="0" w:tplc="2000000B">
      <w:start w:val="1"/>
      <w:numFmt w:val="bullet"/>
      <w:lvlText w:val=""/>
      <w:lvlJc w:val="left"/>
      <w:pPr>
        <w:ind w:left="10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67" w15:restartNumberingAfterBreak="0">
    <w:nsid w:val="7C7731E2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68" w15:restartNumberingAfterBreak="0">
    <w:nsid w:val="7CE0691A"/>
    <w:multiLevelType w:val="hybridMultilevel"/>
    <w:tmpl w:val="D2BAE8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017143">
    <w:abstractNumId w:val="19"/>
  </w:num>
  <w:num w:numId="2" w16cid:durableId="1158421006">
    <w:abstractNumId w:val="42"/>
  </w:num>
  <w:num w:numId="3" w16cid:durableId="392461479">
    <w:abstractNumId w:val="49"/>
  </w:num>
  <w:num w:numId="4" w16cid:durableId="1301226830">
    <w:abstractNumId w:val="21"/>
  </w:num>
  <w:num w:numId="5" w16cid:durableId="1169826370">
    <w:abstractNumId w:val="67"/>
  </w:num>
  <w:num w:numId="6" w16cid:durableId="530462751">
    <w:abstractNumId w:val="41"/>
  </w:num>
  <w:num w:numId="7" w16cid:durableId="1701391944">
    <w:abstractNumId w:val="23"/>
  </w:num>
  <w:num w:numId="8" w16cid:durableId="315963425">
    <w:abstractNumId w:val="24"/>
  </w:num>
  <w:num w:numId="9" w16cid:durableId="641542130">
    <w:abstractNumId w:val="1"/>
  </w:num>
  <w:num w:numId="10" w16cid:durableId="24143701">
    <w:abstractNumId w:val="51"/>
  </w:num>
  <w:num w:numId="11" w16cid:durableId="990403473">
    <w:abstractNumId w:val="9"/>
  </w:num>
  <w:num w:numId="12" w16cid:durableId="1645156131">
    <w:abstractNumId w:val="33"/>
  </w:num>
  <w:num w:numId="13" w16cid:durableId="654380925">
    <w:abstractNumId w:val="38"/>
  </w:num>
  <w:num w:numId="14" w16cid:durableId="1703902104">
    <w:abstractNumId w:val="0"/>
  </w:num>
  <w:num w:numId="15" w16cid:durableId="1704668147">
    <w:abstractNumId w:val="22"/>
  </w:num>
  <w:num w:numId="16" w16cid:durableId="1188836884">
    <w:abstractNumId w:val="45"/>
  </w:num>
  <w:num w:numId="17" w16cid:durableId="979579100">
    <w:abstractNumId w:val="25"/>
  </w:num>
  <w:num w:numId="18" w16cid:durableId="663434093">
    <w:abstractNumId w:val="19"/>
  </w:num>
  <w:num w:numId="19" w16cid:durableId="310837262">
    <w:abstractNumId w:val="46"/>
  </w:num>
  <w:num w:numId="20" w16cid:durableId="2085637645">
    <w:abstractNumId w:val="18"/>
  </w:num>
  <w:num w:numId="21" w16cid:durableId="336230329">
    <w:abstractNumId w:val="32"/>
  </w:num>
  <w:num w:numId="22" w16cid:durableId="1307130893">
    <w:abstractNumId w:val="57"/>
  </w:num>
  <w:num w:numId="23" w16cid:durableId="1412432077">
    <w:abstractNumId w:val="68"/>
  </w:num>
  <w:num w:numId="24" w16cid:durableId="1637834827">
    <w:abstractNumId w:val="47"/>
  </w:num>
  <w:num w:numId="25" w16cid:durableId="2033729267">
    <w:abstractNumId w:val="17"/>
  </w:num>
  <w:num w:numId="26" w16cid:durableId="1760171511">
    <w:abstractNumId w:val="53"/>
  </w:num>
  <w:num w:numId="27" w16cid:durableId="2021465172">
    <w:abstractNumId w:val="58"/>
  </w:num>
  <w:num w:numId="28" w16cid:durableId="1453673920">
    <w:abstractNumId w:val="2"/>
  </w:num>
  <w:num w:numId="29" w16cid:durableId="1059086589">
    <w:abstractNumId w:val="29"/>
  </w:num>
  <w:num w:numId="30" w16cid:durableId="942691476">
    <w:abstractNumId w:val="60"/>
  </w:num>
  <w:num w:numId="31" w16cid:durableId="1734042932">
    <w:abstractNumId w:val="5"/>
  </w:num>
  <w:num w:numId="32" w16cid:durableId="1456826348">
    <w:abstractNumId w:val="8"/>
  </w:num>
  <w:num w:numId="33" w16cid:durableId="52822672">
    <w:abstractNumId w:val="59"/>
  </w:num>
  <w:num w:numId="34" w16cid:durableId="549197297">
    <w:abstractNumId w:val="44"/>
  </w:num>
  <w:num w:numId="35" w16cid:durableId="2058317802">
    <w:abstractNumId w:val="27"/>
  </w:num>
  <w:num w:numId="36" w16cid:durableId="1681733679">
    <w:abstractNumId w:val="30"/>
  </w:num>
  <w:num w:numId="37" w16cid:durableId="2115439585">
    <w:abstractNumId w:val="28"/>
  </w:num>
  <w:num w:numId="38" w16cid:durableId="1341008544">
    <w:abstractNumId w:val="63"/>
  </w:num>
  <w:num w:numId="39" w16cid:durableId="463624357">
    <w:abstractNumId w:val="13"/>
  </w:num>
  <w:num w:numId="40" w16cid:durableId="1600913684">
    <w:abstractNumId w:val="64"/>
  </w:num>
  <w:num w:numId="41" w16cid:durableId="1995640537">
    <w:abstractNumId w:val="3"/>
  </w:num>
  <w:num w:numId="42" w16cid:durableId="159084490">
    <w:abstractNumId w:val="52"/>
  </w:num>
  <w:num w:numId="43" w16cid:durableId="685324110">
    <w:abstractNumId w:val="4"/>
  </w:num>
  <w:num w:numId="44" w16cid:durableId="249698653">
    <w:abstractNumId w:val="40"/>
  </w:num>
  <w:num w:numId="45" w16cid:durableId="1827546718">
    <w:abstractNumId w:val="61"/>
  </w:num>
  <w:num w:numId="46" w16cid:durableId="1244217646">
    <w:abstractNumId w:val="10"/>
  </w:num>
  <w:num w:numId="47" w16cid:durableId="1116101874">
    <w:abstractNumId w:val="16"/>
  </w:num>
  <w:num w:numId="48" w16cid:durableId="957874949">
    <w:abstractNumId w:val="31"/>
  </w:num>
  <w:num w:numId="49" w16cid:durableId="504326817">
    <w:abstractNumId w:val="62"/>
  </w:num>
  <w:num w:numId="50" w16cid:durableId="728648562">
    <w:abstractNumId w:val="65"/>
  </w:num>
  <w:num w:numId="51" w16cid:durableId="669874419">
    <w:abstractNumId w:val="35"/>
  </w:num>
  <w:num w:numId="52" w16cid:durableId="288706606">
    <w:abstractNumId w:val="6"/>
  </w:num>
  <w:num w:numId="53" w16cid:durableId="798114329">
    <w:abstractNumId w:val="26"/>
  </w:num>
  <w:num w:numId="54" w16cid:durableId="1650864256">
    <w:abstractNumId w:val="37"/>
  </w:num>
  <w:num w:numId="55" w16cid:durableId="1840074862">
    <w:abstractNumId w:val="36"/>
  </w:num>
  <w:num w:numId="56" w16cid:durableId="526452970">
    <w:abstractNumId w:val="12"/>
  </w:num>
  <w:num w:numId="57" w16cid:durableId="1453475521">
    <w:abstractNumId w:val="15"/>
  </w:num>
  <w:num w:numId="58" w16cid:durableId="97600011">
    <w:abstractNumId w:val="39"/>
  </w:num>
  <w:num w:numId="59" w16cid:durableId="908033906">
    <w:abstractNumId w:val="14"/>
  </w:num>
  <w:num w:numId="60" w16cid:durableId="1305307079">
    <w:abstractNumId w:val="66"/>
  </w:num>
  <w:num w:numId="61" w16cid:durableId="99686507">
    <w:abstractNumId w:val="55"/>
  </w:num>
  <w:num w:numId="62" w16cid:durableId="1275944227">
    <w:abstractNumId w:val="54"/>
  </w:num>
  <w:num w:numId="63" w16cid:durableId="426194043">
    <w:abstractNumId w:val="20"/>
  </w:num>
  <w:num w:numId="64" w16cid:durableId="354581">
    <w:abstractNumId w:val="43"/>
  </w:num>
  <w:num w:numId="65" w16cid:durableId="356200837">
    <w:abstractNumId w:val="50"/>
  </w:num>
  <w:num w:numId="66" w16cid:durableId="608707179">
    <w:abstractNumId w:val="7"/>
  </w:num>
  <w:num w:numId="67" w16cid:durableId="1890728951">
    <w:abstractNumId w:val="34"/>
  </w:num>
  <w:num w:numId="68" w16cid:durableId="1371300700">
    <w:abstractNumId w:val="11"/>
  </w:num>
  <w:num w:numId="69" w16cid:durableId="1024014722">
    <w:abstractNumId w:val="48"/>
  </w:num>
  <w:num w:numId="70" w16cid:durableId="1016662445">
    <w:abstractNumId w:val="5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1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#__1234" w:val="&lt;Document Reference Number&gt;"/>
    <w:docVar w:name="#__asd" w:val="&lt;Document Reference Number&gt;"/>
  </w:docVars>
  <w:rsids>
    <w:rsidRoot w:val="00941EF9"/>
    <w:rsid w:val="00005C22"/>
    <w:rsid w:val="00010332"/>
    <w:rsid w:val="0001055B"/>
    <w:rsid w:val="00011B6F"/>
    <w:rsid w:val="0001363C"/>
    <w:rsid w:val="000148A6"/>
    <w:rsid w:val="0002027B"/>
    <w:rsid w:val="000211DC"/>
    <w:rsid w:val="00022A76"/>
    <w:rsid w:val="00023A63"/>
    <w:rsid w:val="000304A3"/>
    <w:rsid w:val="000305D2"/>
    <w:rsid w:val="00031144"/>
    <w:rsid w:val="0003121C"/>
    <w:rsid w:val="00031464"/>
    <w:rsid w:val="0003238A"/>
    <w:rsid w:val="00033A89"/>
    <w:rsid w:val="000343B7"/>
    <w:rsid w:val="00035E36"/>
    <w:rsid w:val="00042EF2"/>
    <w:rsid w:val="00045D27"/>
    <w:rsid w:val="00046328"/>
    <w:rsid w:val="0004648A"/>
    <w:rsid w:val="00046FE0"/>
    <w:rsid w:val="000477C2"/>
    <w:rsid w:val="0005679C"/>
    <w:rsid w:val="0005759C"/>
    <w:rsid w:val="00060A99"/>
    <w:rsid w:val="0006129D"/>
    <w:rsid w:val="000652A5"/>
    <w:rsid w:val="00073031"/>
    <w:rsid w:val="0007608C"/>
    <w:rsid w:val="00076832"/>
    <w:rsid w:val="00082825"/>
    <w:rsid w:val="000862C2"/>
    <w:rsid w:val="0009238D"/>
    <w:rsid w:val="00094309"/>
    <w:rsid w:val="000A031C"/>
    <w:rsid w:val="000A1616"/>
    <w:rsid w:val="000A248C"/>
    <w:rsid w:val="000A2746"/>
    <w:rsid w:val="000B5CCF"/>
    <w:rsid w:val="000B618C"/>
    <w:rsid w:val="000C654C"/>
    <w:rsid w:val="000E7207"/>
    <w:rsid w:val="000F7FB7"/>
    <w:rsid w:val="001025C6"/>
    <w:rsid w:val="0011744A"/>
    <w:rsid w:val="00125F86"/>
    <w:rsid w:val="001305FE"/>
    <w:rsid w:val="00131CFE"/>
    <w:rsid w:val="00134E10"/>
    <w:rsid w:val="001360F5"/>
    <w:rsid w:val="00143EFA"/>
    <w:rsid w:val="00144E6C"/>
    <w:rsid w:val="00153CD9"/>
    <w:rsid w:val="00160908"/>
    <w:rsid w:val="00167840"/>
    <w:rsid w:val="0017205F"/>
    <w:rsid w:val="0017395D"/>
    <w:rsid w:val="00175FD0"/>
    <w:rsid w:val="00181E2A"/>
    <w:rsid w:val="00182BFF"/>
    <w:rsid w:val="001908D3"/>
    <w:rsid w:val="00191B44"/>
    <w:rsid w:val="001A41EF"/>
    <w:rsid w:val="001A6772"/>
    <w:rsid w:val="001A6B21"/>
    <w:rsid w:val="001A7F9A"/>
    <w:rsid w:val="001B2B36"/>
    <w:rsid w:val="001B4E9A"/>
    <w:rsid w:val="001B524F"/>
    <w:rsid w:val="001C246E"/>
    <w:rsid w:val="001C27EE"/>
    <w:rsid w:val="001C2CB3"/>
    <w:rsid w:val="001C4E72"/>
    <w:rsid w:val="001C7F3B"/>
    <w:rsid w:val="001D0DEC"/>
    <w:rsid w:val="001D1900"/>
    <w:rsid w:val="001D4CE8"/>
    <w:rsid w:val="001D7B2F"/>
    <w:rsid w:val="001E2A4D"/>
    <w:rsid w:val="001E2FF9"/>
    <w:rsid w:val="001F0860"/>
    <w:rsid w:val="001F1F37"/>
    <w:rsid w:val="001F60D5"/>
    <w:rsid w:val="001F6610"/>
    <w:rsid w:val="0020066A"/>
    <w:rsid w:val="0020464C"/>
    <w:rsid w:val="002072EF"/>
    <w:rsid w:val="002142FE"/>
    <w:rsid w:val="00221478"/>
    <w:rsid w:val="002245AE"/>
    <w:rsid w:val="0022490F"/>
    <w:rsid w:val="00234093"/>
    <w:rsid w:val="00242BCA"/>
    <w:rsid w:val="00244D06"/>
    <w:rsid w:val="002452CC"/>
    <w:rsid w:val="0025150F"/>
    <w:rsid w:val="00251766"/>
    <w:rsid w:val="0025768B"/>
    <w:rsid w:val="0026380B"/>
    <w:rsid w:val="0026466E"/>
    <w:rsid w:val="00272869"/>
    <w:rsid w:val="00273ED9"/>
    <w:rsid w:val="00275379"/>
    <w:rsid w:val="002769F7"/>
    <w:rsid w:val="00286CB7"/>
    <w:rsid w:val="00293E45"/>
    <w:rsid w:val="002946B1"/>
    <w:rsid w:val="002B50AC"/>
    <w:rsid w:val="002C2C5C"/>
    <w:rsid w:val="002D3EF8"/>
    <w:rsid w:val="002F0E0C"/>
    <w:rsid w:val="002F337D"/>
    <w:rsid w:val="002F3402"/>
    <w:rsid w:val="00301226"/>
    <w:rsid w:val="00307428"/>
    <w:rsid w:val="0031099D"/>
    <w:rsid w:val="00321E9D"/>
    <w:rsid w:val="00323A72"/>
    <w:rsid w:val="00332CA5"/>
    <w:rsid w:val="0033451E"/>
    <w:rsid w:val="003350D6"/>
    <w:rsid w:val="003366BD"/>
    <w:rsid w:val="00340FB1"/>
    <w:rsid w:val="003458FB"/>
    <w:rsid w:val="00353185"/>
    <w:rsid w:val="00353BF9"/>
    <w:rsid w:val="00354238"/>
    <w:rsid w:val="0035768A"/>
    <w:rsid w:val="00360BB6"/>
    <w:rsid w:val="00362081"/>
    <w:rsid w:val="00367BDE"/>
    <w:rsid w:val="0037126D"/>
    <w:rsid w:val="003735E0"/>
    <w:rsid w:val="00374FD8"/>
    <w:rsid w:val="0038494A"/>
    <w:rsid w:val="003904EF"/>
    <w:rsid w:val="0039342A"/>
    <w:rsid w:val="00396625"/>
    <w:rsid w:val="00396735"/>
    <w:rsid w:val="003A2BF2"/>
    <w:rsid w:val="003B2298"/>
    <w:rsid w:val="003B3A2A"/>
    <w:rsid w:val="003B5BB3"/>
    <w:rsid w:val="003C0563"/>
    <w:rsid w:val="003C26DE"/>
    <w:rsid w:val="003C3602"/>
    <w:rsid w:val="003C5D78"/>
    <w:rsid w:val="003C7EE2"/>
    <w:rsid w:val="003D2197"/>
    <w:rsid w:val="003D44C0"/>
    <w:rsid w:val="003E141F"/>
    <w:rsid w:val="003E47D5"/>
    <w:rsid w:val="003E5DE5"/>
    <w:rsid w:val="003E71F9"/>
    <w:rsid w:val="003F10BB"/>
    <w:rsid w:val="003F1282"/>
    <w:rsid w:val="003F54CC"/>
    <w:rsid w:val="00415396"/>
    <w:rsid w:val="0043306F"/>
    <w:rsid w:val="0043343C"/>
    <w:rsid w:val="0043394D"/>
    <w:rsid w:val="00437891"/>
    <w:rsid w:val="004403F1"/>
    <w:rsid w:val="00440BD3"/>
    <w:rsid w:val="00440FCE"/>
    <w:rsid w:val="004415A6"/>
    <w:rsid w:val="00442CB2"/>
    <w:rsid w:val="004449DE"/>
    <w:rsid w:val="004453B6"/>
    <w:rsid w:val="00450463"/>
    <w:rsid w:val="00455F3A"/>
    <w:rsid w:val="00461DED"/>
    <w:rsid w:val="00463209"/>
    <w:rsid w:val="00483A9A"/>
    <w:rsid w:val="0048537E"/>
    <w:rsid w:val="004A1F01"/>
    <w:rsid w:val="004A1F12"/>
    <w:rsid w:val="004A25E1"/>
    <w:rsid w:val="004A2C33"/>
    <w:rsid w:val="004B55C7"/>
    <w:rsid w:val="004B6FD3"/>
    <w:rsid w:val="004B755C"/>
    <w:rsid w:val="004C1081"/>
    <w:rsid w:val="004C47E3"/>
    <w:rsid w:val="004C486C"/>
    <w:rsid w:val="004C52B8"/>
    <w:rsid w:val="004D05D5"/>
    <w:rsid w:val="004D08D5"/>
    <w:rsid w:val="004D5777"/>
    <w:rsid w:val="004E151E"/>
    <w:rsid w:val="004E667E"/>
    <w:rsid w:val="004E6A1D"/>
    <w:rsid w:val="004F059D"/>
    <w:rsid w:val="004F2FE4"/>
    <w:rsid w:val="004F3FEE"/>
    <w:rsid w:val="004F6E1A"/>
    <w:rsid w:val="00500895"/>
    <w:rsid w:val="005053BD"/>
    <w:rsid w:val="00515B65"/>
    <w:rsid w:val="00517763"/>
    <w:rsid w:val="0052188F"/>
    <w:rsid w:val="005264AA"/>
    <w:rsid w:val="005369C0"/>
    <w:rsid w:val="00542F68"/>
    <w:rsid w:val="0055411B"/>
    <w:rsid w:val="0055458B"/>
    <w:rsid w:val="005561D5"/>
    <w:rsid w:val="00564787"/>
    <w:rsid w:val="00572554"/>
    <w:rsid w:val="00575925"/>
    <w:rsid w:val="005773C9"/>
    <w:rsid w:val="00580F1C"/>
    <w:rsid w:val="00581E55"/>
    <w:rsid w:val="00582AE3"/>
    <w:rsid w:val="0058780C"/>
    <w:rsid w:val="00590345"/>
    <w:rsid w:val="0059668D"/>
    <w:rsid w:val="005A3C9C"/>
    <w:rsid w:val="005A6953"/>
    <w:rsid w:val="005A6A14"/>
    <w:rsid w:val="005B2E26"/>
    <w:rsid w:val="005C0B73"/>
    <w:rsid w:val="005C1202"/>
    <w:rsid w:val="005C5B03"/>
    <w:rsid w:val="005C79E1"/>
    <w:rsid w:val="005D090F"/>
    <w:rsid w:val="005D1436"/>
    <w:rsid w:val="005D58E7"/>
    <w:rsid w:val="005F3F2B"/>
    <w:rsid w:val="005F7057"/>
    <w:rsid w:val="006061F9"/>
    <w:rsid w:val="006137CB"/>
    <w:rsid w:val="0061484A"/>
    <w:rsid w:val="00617C31"/>
    <w:rsid w:val="00621B14"/>
    <w:rsid w:val="0062242F"/>
    <w:rsid w:val="0063017F"/>
    <w:rsid w:val="006336DA"/>
    <w:rsid w:val="00637220"/>
    <w:rsid w:val="006414F6"/>
    <w:rsid w:val="00641A6D"/>
    <w:rsid w:val="00643427"/>
    <w:rsid w:val="00645178"/>
    <w:rsid w:val="00647D1A"/>
    <w:rsid w:val="00651975"/>
    <w:rsid w:val="006521FA"/>
    <w:rsid w:val="00653ED2"/>
    <w:rsid w:val="00655BBA"/>
    <w:rsid w:val="006619D6"/>
    <w:rsid w:val="00665F74"/>
    <w:rsid w:val="00671E53"/>
    <w:rsid w:val="00673D7F"/>
    <w:rsid w:val="00674EDA"/>
    <w:rsid w:val="00677CB9"/>
    <w:rsid w:val="00687531"/>
    <w:rsid w:val="006A00C7"/>
    <w:rsid w:val="006A3AA7"/>
    <w:rsid w:val="006A47E4"/>
    <w:rsid w:val="006A70B2"/>
    <w:rsid w:val="006B125D"/>
    <w:rsid w:val="006B43CF"/>
    <w:rsid w:val="006B6A83"/>
    <w:rsid w:val="006C222F"/>
    <w:rsid w:val="006E1135"/>
    <w:rsid w:val="006E1CE3"/>
    <w:rsid w:val="006F259E"/>
    <w:rsid w:val="006F6DC7"/>
    <w:rsid w:val="00701416"/>
    <w:rsid w:val="007057A9"/>
    <w:rsid w:val="007064F6"/>
    <w:rsid w:val="00711394"/>
    <w:rsid w:val="00711A5B"/>
    <w:rsid w:val="00712263"/>
    <w:rsid w:val="00722FC5"/>
    <w:rsid w:val="00723343"/>
    <w:rsid w:val="007355F8"/>
    <w:rsid w:val="007372D6"/>
    <w:rsid w:val="007437BC"/>
    <w:rsid w:val="0075030B"/>
    <w:rsid w:val="00756E16"/>
    <w:rsid w:val="00767E12"/>
    <w:rsid w:val="00774304"/>
    <w:rsid w:val="00774BA9"/>
    <w:rsid w:val="00780441"/>
    <w:rsid w:val="007852F1"/>
    <w:rsid w:val="0078571A"/>
    <w:rsid w:val="00785F91"/>
    <w:rsid w:val="00786958"/>
    <w:rsid w:val="00787FE4"/>
    <w:rsid w:val="00791021"/>
    <w:rsid w:val="00794618"/>
    <w:rsid w:val="007A2F67"/>
    <w:rsid w:val="007B2C0E"/>
    <w:rsid w:val="007B3994"/>
    <w:rsid w:val="007B461C"/>
    <w:rsid w:val="007C40FE"/>
    <w:rsid w:val="007D1189"/>
    <w:rsid w:val="007D3EFE"/>
    <w:rsid w:val="007D6427"/>
    <w:rsid w:val="007E1546"/>
    <w:rsid w:val="007E54E4"/>
    <w:rsid w:val="007F522B"/>
    <w:rsid w:val="0080041B"/>
    <w:rsid w:val="0080105F"/>
    <w:rsid w:val="00804DB1"/>
    <w:rsid w:val="00820954"/>
    <w:rsid w:val="00821ACD"/>
    <w:rsid w:val="008305A9"/>
    <w:rsid w:val="00831324"/>
    <w:rsid w:val="00833191"/>
    <w:rsid w:val="00835AE4"/>
    <w:rsid w:val="0084096F"/>
    <w:rsid w:val="008424E0"/>
    <w:rsid w:val="0084726B"/>
    <w:rsid w:val="00852F4A"/>
    <w:rsid w:val="0085582D"/>
    <w:rsid w:val="00856032"/>
    <w:rsid w:val="0086031A"/>
    <w:rsid w:val="00866404"/>
    <w:rsid w:val="0087108B"/>
    <w:rsid w:val="008757FC"/>
    <w:rsid w:val="008810F3"/>
    <w:rsid w:val="00884B42"/>
    <w:rsid w:val="008905E3"/>
    <w:rsid w:val="008973C6"/>
    <w:rsid w:val="00897B71"/>
    <w:rsid w:val="008A1A88"/>
    <w:rsid w:val="008A210E"/>
    <w:rsid w:val="008A36BB"/>
    <w:rsid w:val="008B0032"/>
    <w:rsid w:val="008B235A"/>
    <w:rsid w:val="008B4124"/>
    <w:rsid w:val="008C55DF"/>
    <w:rsid w:val="008D0DE7"/>
    <w:rsid w:val="008D2563"/>
    <w:rsid w:val="008D4693"/>
    <w:rsid w:val="008D4F8C"/>
    <w:rsid w:val="008E27A5"/>
    <w:rsid w:val="008E6A57"/>
    <w:rsid w:val="008E7D5C"/>
    <w:rsid w:val="008F012D"/>
    <w:rsid w:val="008F0BD9"/>
    <w:rsid w:val="00910397"/>
    <w:rsid w:val="0092487F"/>
    <w:rsid w:val="00926D17"/>
    <w:rsid w:val="00933C9A"/>
    <w:rsid w:val="00941EF9"/>
    <w:rsid w:val="00945F59"/>
    <w:rsid w:val="009528D7"/>
    <w:rsid w:val="009529C0"/>
    <w:rsid w:val="009536F8"/>
    <w:rsid w:val="00960F2E"/>
    <w:rsid w:val="0096390A"/>
    <w:rsid w:val="0096553F"/>
    <w:rsid w:val="00967CE1"/>
    <w:rsid w:val="009715D2"/>
    <w:rsid w:val="009803FF"/>
    <w:rsid w:val="0098276C"/>
    <w:rsid w:val="0098423B"/>
    <w:rsid w:val="009A1EC1"/>
    <w:rsid w:val="009A45BB"/>
    <w:rsid w:val="009A5ABC"/>
    <w:rsid w:val="009B346E"/>
    <w:rsid w:val="009B3A56"/>
    <w:rsid w:val="009B4A6C"/>
    <w:rsid w:val="009B7CD7"/>
    <w:rsid w:val="009C5CD5"/>
    <w:rsid w:val="009D1C0A"/>
    <w:rsid w:val="009D6CE7"/>
    <w:rsid w:val="009E29B3"/>
    <w:rsid w:val="009E320E"/>
    <w:rsid w:val="009E4817"/>
    <w:rsid w:val="009F4B4D"/>
    <w:rsid w:val="00A05E03"/>
    <w:rsid w:val="00A066B8"/>
    <w:rsid w:val="00A16C36"/>
    <w:rsid w:val="00A230FC"/>
    <w:rsid w:val="00A23DF1"/>
    <w:rsid w:val="00A30FDD"/>
    <w:rsid w:val="00A33E4E"/>
    <w:rsid w:val="00A43AE5"/>
    <w:rsid w:val="00A5607A"/>
    <w:rsid w:val="00A56694"/>
    <w:rsid w:val="00A609D8"/>
    <w:rsid w:val="00A7164A"/>
    <w:rsid w:val="00A74B06"/>
    <w:rsid w:val="00A7676C"/>
    <w:rsid w:val="00A76A43"/>
    <w:rsid w:val="00A81076"/>
    <w:rsid w:val="00A814FC"/>
    <w:rsid w:val="00A8524C"/>
    <w:rsid w:val="00A87DDA"/>
    <w:rsid w:val="00A9127E"/>
    <w:rsid w:val="00A9593C"/>
    <w:rsid w:val="00A97742"/>
    <w:rsid w:val="00A97BC8"/>
    <w:rsid w:val="00AB22A5"/>
    <w:rsid w:val="00AB485B"/>
    <w:rsid w:val="00AB670E"/>
    <w:rsid w:val="00AC2D87"/>
    <w:rsid w:val="00AC5D64"/>
    <w:rsid w:val="00AC60CF"/>
    <w:rsid w:val="00AD037E"/>
    <w:rsid w:val="00AD194A"/>
    <w:rsid w:val="00AD1EC7"/>
    <w:rsid w:val="00AD3A5F"/>
    <w:rsid w:val="00AD4A5A"/>
    <w:rsid w:val="00AE3A28"/>
    <w:rsid w:val="00AE6B14"/>
    <w:rsid w:val="00AF768F"/>
    <w:rsid w:val="00B02875"/>
    <w:rsid w:val="00B0421C"/>
    <w:rsid w:val="00B155A7"/>
    <w:rsid w:val="00B23649"/>
    <w:rsid w:val="00B312E9"/>
    <w:rsid w:val="00B3223B"/>
    <w:rsid w:val="00B359C6"/>
    <w:rsid w:val="00B43B61"/>
    <w:rsid w:val="00B44B08"/>
    <w:rsid w:val="00B50C7B"/>
    <w:rsid w:val="00B6115F"/>
    <w:rsid w:val="00B6317F"/>
    <w:rsid w:val="00B64590"/>
    <w:rsid w:val="00B65973"/>
    <w:rsid w:val="00B67A92"/>
    <w:rsid w:val="00B75DB1"/>
    <w:rsid w:val="00B842CA"/>
    <w:rsid w:val="00B86538"/>
    <w:rsid w:val="00BA200C"/>
    <w:rsid w:val="00BA6DA5"/>
    <w:rsid w:val="00BB0D56"/>
    <w:rsid w:val="00BB2E6A"/>
    <w:rsid w:val="00BB55E4"/>
    <w:rsid w:val="00BC5E5C"/>
    <w:rsid w:val="00BD2182"/>
    <w:rsid w:val="00BD2C63"/>
    <w:rsid w:val="00BD50D7"/>
    <w:rsid w:val="00BD6033"/>
    <w:rsid w:val="00BE0272"/>
    <w:rsid w:val="00BE05DD"/>
    <w:rsid w:val="00BE1E5B"/>
    <w:rsid w:val="00BE6AD2"/>
    <w:rsid w:val="00BF16CC"/>
    <w:rsid w:val="00BF1CED"/>
    <w:rsid w:val="00BF4E14"/>
    <w:rsid w:val="00BF52CE"/>
    <w:rsid w:val="00C018CF"/>
    <w:rsid w:val="00C13752"/>
    <w:rsid w:val="00C25247"/>
    <w:rsid w:val="00C2728C"/>
    <w:rsid w:val="00C30DAE"/>
    <w:rsid w:val="00C35A7C"/>
    <w:rsid w:val="00C3725C"/>
    <w:rsid w:val="00C40C62"/>
    <w:rsid w:val="00C436E5"/>
    <w:rsid w:val="00C4439E"/>
    <w:rsid w:val="00C4782B"/>
    <w:rsid w:val="00C54865"/>
    <w:rsid w:val="00C54E87"/>
    <w:rsid w:val="00C561BB"/>
    <w:rsid w:val="00C605A8"/>
    <w:rsid w:val="00C60CEF"/>
    <w:rsid w:val="00C61DF2"/>
    <w:rsid w:val="00C61FA0"/>
    <w:rsid w:val="00C629B1"/>
    <w:rsid w:val="00C633A4"/>
    <w:rsid w:val="00C72608"/>
    <w:rsid w:val="00C81607"/>
    <w:rsid w:val="00C848C0"/>
    <w:rsid w:val="00C85871"/>
    <w:rsid w:val="00C937F2"/>
    <w:rsid w:val="00C95B94"/>
    <w:rsid w:val="00CA043F"/>
    <w:rsid w:val="00CA15AC"/>
    <w:rsid w:val="00CB18D4"/>
    <w:rsid w:val="00CB2727"/>
    <w:rsid w:val="00CB5251"/>
    <w:rsid w:val="00CB7A49"/>
    <w:rsid w:val="00CC4FA6"/>
    <w:rsid w:val="00CC6C9E"/>
    <w:rsid w:val="00CD174D"/>
    <w:rsid w:val="00CD3EDD"/>
    <w:rsid w:val="00CD414C"/>
    <w:rsid w:val="00CD4CA7"/>
    <w:rsid w:val="00CD5582"/>
    <w:rsid w:val="00CF24E8"/>
    <w:rsid w:val="00CF303F"/>
    <w:rsid w:val="00CF3E21"/>
    <w:rsid w:val="00CF4B7D"/>
    <w:rsid w:val="00CF5662"/>
    <w:rsid w:val="00D119D9"/>
    <w:rsid w:val="00D16D64"/>
    <w:rsid w:val="00D21C39"/>
    <w:rsid w:val="00D24D52"/>
    <w:rsid w:val="00D25469"/>
    <w:rsid w:val="00D43BF7"/>
    <w:rsid w:val="00D44829"/>
    <w:rsid w:val="00D44D08"/>
    <w:rsid w:val="00D50DCC"/>
    <w:rsid w:val="00D515DB"/>
    <w:rsid w:val="00D56107"/>
    <w:rsid w:val="00D625FB"/>
    <w:rsid w:val="00D700D4"/>
    <w:rsid w:val="00D72802"/>
    <w:rsid w:val="00D81253"/>
    <w:rsid w:val="00D86919"/>
    <w:rsid w:val="00D974E5"/>
    <w:rsid w:val="00DA2005"/>
    <w:rsid w:val="00DA3EC1"/>
    <w:rsid w:val="00DA4085"/>
    <w:rsid w:val="00DA747D"/>
    <w:rsid w:val="00DB69CE"/>
    <w:rsid w:val="00DB7448"/>
    <w:rsid w:val="00DD012D"/>
    <w:rsid w:val="00DD0648"/>
    <w:rsid w:val="00DD4741"/>
    <w:rsid w:val="00DD6895"/>
    <w:rsid w:val="00DD78DF"/>
    <w:rsid w:val="00DD7ECF"/>
    <w:rsid w:val="00DE0DC6"/>
    <w:rsid w:val="00DE3AFB"/>
    <w:rsid w:val="00DF0966"/>
    <w:rsid w:val="00DF6FB4"/>
    <w:rsid w:val="00E01A3D"/>
    <w:rsid w:val="00E01BE9"/>
    <w:rsid w:val="00E03154"/>
    <w:rsid w:val="00E04BF3"/>
    <w:rsid w:val="00E1331C"/>
    <w:rsid w:val="00E14A6F"/>
    <w:rsid w:val="00E204F5"/>
    <w:rsid w:val="00E22CBE"/>
    <w:rsid w:val="00E2312A"/>
    <w:rsid w:val="00E3412E"/>
    <w:rsid w:val="00E34BBE"/>
    <w:rsid w:val="00E373CA"/>
    <w:rsid w:val="00E42DA1"/>
    <w:rsid w:val="00E434A6"/>
    <w:rsid w:val="00E44E8E"/>
    <w:rsid w:val="00E50551"/>
    <w:rsid w:val="00E531C4"/>
    <w:rsid w:val="00E53E82"/>
    <w:rsid w:val="00E551B7"/>
    <w:rsid w:val="00E57C6B"/>
    <w:rsid w:val="00E622F5"/>
    <w:rsid w:val="00E62726"/>
    <w:rsid w:val="00E6493E"/>
    <w:rsid w:val="00E66FBE"/>
    <w:rsid w:val="00E7249D"/>
    <w:rsid w:val="00E7323F"/>
    <w:rsid w:val="00E73470"/>
    <w:rsid w:val="00E75D35"/>
    <w:rsid w:val="00E81A35"/>
    <w:rsid w:val="00E84FB1"/>
    <w:rsid w:val="00E8680A"/>
    <w:rsid w:val="00E90BE1"/>
    <w:rsid w:val="00E91B9E"/>
    <w:rsid w:val="00EB1EC9"/>
    <w:rsid w:val="00EB23B7"/>
    <w:rsid w:val="00EC2178"/>
    <w:rsid w:val="00EC26CB"/>
    <w:rsid w:val="00EC32AC"/>
    <w:rsid w:val="00ED12FC"/>
    <w:rsid w:val="00ED2EF5"/>
    <w:rsid w:val="00ED46BA"/>
    <w:rsid w:val="00ED6F7B"/>
    <w:rsid w:val="00ED70EF"/>
    <w:rsid w:val="00EE4946"/>
    <w:rsid w:val="00EE68B1"/>
    <w:rsid w:val="00EE7804"/>
    <w:rsid w:val="00EF1C6D"/>
    <w:rsid w:val="00EF3687"/>
    <w:rsid w:val="00EF3744"/>
    <w:rsid w:val="00EF4A5F"/>
    <w:rsid w:val="00EF5876"/>
    <w:rsid w:val="00EF781D"/>
    <w:rsid w:val="00F06FEB"/>
    <w:rsid w:val="00F1250C"/>
    <w:rsid w:val="00F204E9"/>
    <w:rsid w:val="00F206D4"/>
    <w:rsid w:val="00F23DF6"/>
    <w:rsid w:val="00F32970"/>
    <w:rsid w:val="00F43BB6"/>
    <w:rsid w:val="00F467D9"/>
    <w:rsid w:val="00F50B42"/>
    <w:rsid w:val="00F517CC"/>
    <w:rsid w:val="00F53F31"/>
    <w:rsid w:val="00F54028"/>
    <w:rsid w:val="00F65FF3"/>
    <w:rsid w:val="00F71BEA"/>
    <w:rsid w:val="00F71C7A"/>
    <w:rsid w:val="00F747C2"/>
    <w:rsid w:val="00F74B74"/>
    <w:rsid w:val="00F75B0C"/>
    <w:rsid w:val="00FA128A"/>
    <w:rsid w:val="00FA4B80"/>
    <w:rsid w:val="00FA64D8"/>
    <w:rsid w:val="00FC20B1"/>
    <w:rsid w:val="00FC5133"/>
    <w:rsid w:val="00FD0EC8"/>
    <w:rsid w:val="00FD1EA9"/>
    <w:rsid w:val="00FD2EC3"/>
    <w:rsid w:val="00FE0A85"/>
    <w:rsid w:val="00FE3F15"/>
    <w:rsid w:val="00FE4183"/>
    <w:rsid w:val="00FE4FDF"/>
    <w:rsid w:val="00FE5BC1"/>
    <w:rsid w:val="00FF12A8"/>
    <w:rsid w:val="00FF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3AEE3E"/>
  <w15:docId w15:val="{4FB97E44-0969-40BD-9A5B-5AAA70E4A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6F7B"/>
    <w:rPr>
      <w:rFonts w:ascii="Arial" w:hAnsi="Arial"/>
      <w:lang w:val="fr-FR" w:eastAsia="es-ES"/>
    </w:rPr>
  </w:style>
  <w:style w:type="paragraph" w:styleId="Heading1">
    <w:name w:val="heading 1"/>
    <w:aliases w:val="HD1,Heading 1-Subhead"/>
    <w:basedOn w:val="Normal"/>
    <w:next w:val="BodyText"/>
    <w:link w:val="Heading1Char"/>
    <w:uiPriority w:val="9"/>
    <w:qFormat/>
    <w:rsid w:val="004F059D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,Subheader"/>
    <w:basedOn w:val="BodyText"/>
    <w:next w:val="BodyText"/>
    <w:link w:val="Heading2Char"/>
    <w:qFormat/>
    <w:rsid w:val="004F059D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4F059D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4F059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4F059D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4F059D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4F059D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4F059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4F059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,Corps de texte"/>
    <w:basedOn w:val="Normal"/>
    <w:link w:val="BodyTextChar"/>
    <w:qFormat/>
    <w:rsid w:val="004F059D"/>
    <w:pPr>
      <w:spacing w:before="120" w:after="120"/>
      <w:ind w:left="1440"/>
    </w:pPr>
  </w:style>
  <w:style w:type="paragraph" w:styleId="NormalIndent">
    <w:name w:val="Normal Indent"/>
    <w:basedOn w:val="Normal"/>
    <w:rsid w:val="004F059D"/>
    <w:pPr>
      <w:ind w:left="720"/>
    </w:pPr>
  </w:style>
  <w:style w:type="paragraph" w:styleId="TOC3">
    <w:name w:val="toc 3"/>
    <w:basedOn w:val="Normal"/>
    <w:next w:val="Normal"/>
    <w:rsid w:val="004F059D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4F059D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4F059D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4F059D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qFormat/>
    <w:rsid w:val="004F059D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4F059D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4F059D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4F059D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4F059D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4F059D"/>
    <w:rPr>
      <w:color w:val="13A3F7"/>
    </w:rPr>
  </w:style>
  <w:style w:type="paragraph" w:customStyle="1" w:styleId="TableHeading">
    <w:name w:val="Table Heading"/>
    <w:basedOn w:val="TableText"/>
    <w:rsid w:val="004F059D"/>
    <w:pPr>
      <w:spacing w:before="120" w:after="120"/>
    </w:pPr>
    <w:rPr>
      <w:b/>
    </w:rPr>
  </w:style>
  <w:style w:type="character" w:styleId="PageNumber">
    <w:name w:val="page number"/>
    <w:rsid w:val="004F059D"/>
    <w:rPr>
      <w:rFonts w:ascii="Arial" w:hAnsi="Arial"/>
    </w:rPr>
  </w:style>
  <w:style w:type="paragraph" w:customStyle="1" w:styleId="RouteTitle">
    <w:name w:val="Route Title"/>
    <w:basedOn w:val="Normal"/>
    <w:rsid w:val="004F059D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4F059D"/>
    <w:pPr>
      <w:ind w:left="1440"/>
    </w:pPr>
    <w:rPr>
      <w:smallCaps/>
    </w:rPr>
  </w:style>
  <w:style w:type="paragraph" w:customStyle="1" w:styleId="Note">
    <w:name w:val="Note"/>
    <w:basedOn w:val="BodyText"/>
    <w:rsid w:val="004F059D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4F059D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4F059D"/>
    <w:pPr>
      <w:numPr>
        <w:numId w:val="3"/>
      </w:numPr>
    </w:pPr>
  </w:style>
  <w:style w:type="paragraph" w:customStyle="1" w:styleId="Subject">
    <w:name w:val="Subject"/>
    <w:basedOn w:val="BodyText"/>
    <w:rsid w:val="004F059D"/>
    <w:rPr>
      <w:sz w:val="48"/>
    </w:rPr>
  </w:style>
  <w:style w:type="paragraph" w:customStyle="1" w:styleId="InfoBox">
    <w:name w:val="Info Box"/>
    <w:basedOn w:val="BodyText"/>
    <w:rsid w:val="004F059D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4F059D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4F059D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4F059D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4F059D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4F059D"/>
    <w:rPr>
      <w:rFonts w:ascii="Courier New" w:hAnsi="Courier New"/>
      <w:sz w:val="12"/>
    </w:rPr>
  </w:style>
  <w:style w:type="paragraph" w:customStyle="1" w:styleId="tty180">
    <w:name w:val="tty180"/>
    <w:basedOn w:val="Normal"/>
    <w:rsid w:val="004F059D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4F059D"/>
    <w:rPr>
      <w:rFonts w:ascii="Courier New" w:hAnsi="Courier New"/>
    </w:rPr>
  </w:style>
  <w:style w:type="paragraph" w:customStyle="1" w:styleId="tty80indent">
    <w:name w:val="tty80 indent"/>
    <w:basedOn w:val="tty80"/>
    <w:rsid w:val="004F059D"/>
    <w:pPr>
      <w:ind w:left="2895"/>
    </w:pPr>
  </w:style>
  <w:style w:type="paragraph" w:customStyle="1" w:styleId="NoteWide">
    <w:name w:val="Note Wide"/>
    <w:basedOn w:val="Note"/>
    <w:rsid w:val="004F059D"/>
    <w:pPr>
      <w:ind w:right="2160"/>
    </w:pPr>
  </w:style>
  <w:style w:type="table" w:styleId="TableGrid">
    <w:name w:val="Table Grid"/>
    <w:basedOn w:val="TableNormal"/>
    <w:rsid w:val="004F05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4F059D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4F059D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4F059D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4F059D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4F05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F059D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4F059D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4F059D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4F059D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rsid w:val="004F059D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4F059D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4F059D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4F059D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,Heading 1-Subhead Char"/>
    <w:basedOn w:val="DefaultParagraphFont"/>
    <w:link w:val="Heading1"/>
    <w:uiPriority w:val="9"/>
    <w:rsid w:val="004F059D"/>
    <w:rPr>
      <w:rFonts w:ascii="Arial" w:hAnsi="Arial"/>
      <w:b/>
      <w:caps/>
      <w:sz w:val="28"/>
      <w:lang w:val="en-US" w:eastAsia="es-ES"/>
    </w:rPr>
  </w:style>
  <w:style w:type="character" w:customStyle="1" w:styleId="Heading2Char">
    <w:name w:val="Heading 2 Char"/>
    <w:aliases w:val="HD2 Char,Subheader Char"/>
    <w:basedOn w:val="DefaultParagraphFont"/>
    <w:link w:val="Heading2"/>
    <w:rsid w:val="004F059D"/>
    <w:rPr>
      <w:rFonts w:ascii="Arial" w:hAnsi="Arial"/>
      <w:b/>
      <w:sz w:val="28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4F059D"/>
    <w:rPr>
      <w:rFonts w:ascii="Arial" w:hAnsi="Arial"/>
      <w:b/>
      <w:caps/>
      <w:sz w:val="24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4F059D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F059D"/>
    <w:rPr>
      <w:rFonts w:ascii="Arial" w:hAnsi="Arial"/>
      <w:b/>
      <w:caps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4F059D"/>
    <w:rPr>
      <w:rFonts w:ascii="Arial" w:hAnsi="Arial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4F059D"/>
    <w:rPr>
      <w:rFonts w:ascii="Times" w:hAnsi="Times"/>
      <w:i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4F059D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4F059D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4F05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F059D"/>
  </w:style>
  <w:style w:type="character" w:customStyle="1" w:styleId="CommentTextChar">
    <w:name w:val="Comment Text Char"/>
    <w:basedOn w:val="DefaultParagraphFont"/>
    <w:link w:val="CommentText"/>
    <w:uiPriority w:val="99"/>
    <w:rsid w:val="004F059D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4F05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F059D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4F059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2182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BD2182"/>
    <w:rPr>
      <w:color w:val="0000FF" w:themeColor="hyperlink"/>
      <w:u w:val="single"/>
    </w:rPr>
  </w:style>
  <w:style w:type="table" w:customStyle="1" w:styleId="InforTable1">
    <w:name w:val="Infor Table1"/>
    <w:basedOn w:val="TableNormal"/>
    <w:uiPriority w:val="99"/>
    <w:rsid w:val="00BD2182"/>
    <w:pPr>
      <w:contextualSpacing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  <w:tblStyleColBandSize w:val="1"/>
    </w:tblPr>
    <w:tcPr>
      <w:shd w:val="clear" w:color="auto" w:fill="auto"/>
      <w:vAlign w:val="center"/>
    </w:tcPr>
    <w:tblStylePr w:type="firstRow">
      <w:pPr>
        <w:wordWrap/>
        <w:spacing w:beforeLines="0" w:before="0" w:beforeAutospacing="0" w:afterLines="0" w:after="0" w:afterAutospacing="0"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pPr>
        <w:wordWrap/>
        <w:spacing w:beforeLines="0" w:before="0" w:beforeAutospacing="0" w:afterLines="0" w:after="0" w:afterAutospacing="0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spacing w:beforeLines="0" w:before="0" w:beforeAutospacing="0" w:afterLines="0" w:after="0" w:afterAutospacing="0"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spacing w:beforeLines="0" w:before="0" w:beforeAutospacing="0" w:afterLines="0" w:after="0" w:afterAutospacing="0"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character" w:customStyle="1" w:styleId="InforHeadline">
    <w:name w:val="Infor Headline"/>
    <w:rsid w:val="00BA6DA5"/>
    <w:rPr>
      <w:rFonts w:ascii="Arial Narrow" w:hAnsi="Arial Narrow"/>
      <w:b/>
      <w:color w:val="000000"/>
      <w:sz w:val="28"/>
      <w:szCs w:val="24"/>
    </w:rPr>
  </w:style>
  <w:style w:type="table" w:styleId="LightList">
    <w:name w:val="Light List"/>
    <w:basedOn w:val="TableNormal"/>
    <w:uiPriority w:val="61"/>
    <w:rsid w:val="00BA6DA5"/>
    <w:rPr>
      <w:rFonts w:asciiTheme="minorHAnsi" w:eastAsiaTheme="minorEastAsia" w:hAnsiTheme="minorHAnsi" w:cstheme="minorBidi"/>
      <w:sz w:val="22"/>
      <w:szCs w:val="22"/>
      <w:lang w:val="en-US"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6414F6"/>
    <w:pPr>
      <w:ind w:left="720"/>
      <w:contextualSpacing/>
    </w:pPr>
  </w:style>
  <w:style w:type="character" w:styleId="Emphasis">
    <w:name w:val="Emphasis"/>
    <w:basedOn w:val="DefaultParagraphFont"/>
    <w:qFormat/>
    <w:rsid w:val="00125F86"/>
    <w:rPr>
      <w:i/>
      <w:iCs/>
    </w:rPr>
  </w:style>
  <w:style w:type="character" w:customStyle="1" w:styleId="scxw58981084">
    <w:name w:val="scxw58981084"/>
    <w:basedOn w:val="DefaultParagraphFont"/>
    <w:rsid w:val="00575925"/>
  </w:style>
  <w:style w:type="paragraph" w:styleId="HTMLPreformatted">
    <w:name w:val="HTML Preformatted"/>
    <w:basedOn w:val="Normal"/>
    <w:link w:val="HTMLPreformattedChar"/>
    <w:semiHidden/>
    <w:unhideWhenUsed/>
    <w:rsid w:val="000B5CCF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0B5CCF"/>
    <w:rPr>
      <w:rFonts w:ascii="Consolas" w:hAnsi="Consolas"/>
      <w:lang w:val="fr-F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7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header" Target="header2.xml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numbering" Target="numbering.xml"/><Relationship Id="rId90" Type="http://schemas.openxmlformats.org/officeDocument/2006/relationships/footer" Target="footer3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93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footer" Target="footer2.xml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footer" Target="footer1.xm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7.png"/><Relationship Id="rId1" Type="http://schemas.openxmlformats.org/officeDocument/2006/relationships/image" Target="media/image7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05C22"/>
    <w:rsid w:val="000276A8"/>
    <w:rsid w:val="00031893"/>
    <w:rsid w:val="000B51C0"/>
    <w:rsid w:val="000D206A"/>
    <w:rsid w:val="000E68DA"/>
    <w:rsid w:val="000F3F4D"/>
    <w:rsid w:val="00144E6C"/>
    <w:rsid w:val="002977D9"/>
    <w:rsid w:val="002A31A7"/>
    <w:rsid w:val="00367BDE"/>
    <w:rsid w:val="00391489"/>
    <w:rsid w:val="003B3A2A"/>
    <w:rsid w:val="003F5AA1"/>
    <w:rsid w:val="003F7ACF"/>
    <w:rsid w:val="00437891"/>
    <w:rsid w:val="00482B72"/>
    <w:rsid w:val="004933EA"/>
    <w:rsid w:val="004D4A1F"/>
    <w:rsid w:val="004F6031"/>
    <w:rsid w:val="004F6E1A"/>
    <w:rsid w:val="00501312"/>
    <w:rsid w:val="005919D7"/>
    <w:rsid w:val="0059668D"/>
    <w:rsid w:val="005C0E21"/>
    <w:rsid w:val="005D4CAC"/>
    <w:rsid w:val="005D7C99"/>
    <w:rsid w:val="006061F9"/>
    <w:rsid w:val="006137CB"/>
    <w:rsid w:val="00622242"/>
    <w:rsid w:val="00622C0C"/>
    <w:rsid w:val="006336DA"/>
    <w:rsid w:val="006632A4"/>
    <w:rsid w:val="00674EDA"/>
    <w:rsid w:val="006839CF"/>
    <w:rsid w:val="006939B7"/>
    <w:rsid w:val="00713494"/>
    <w:rsid w:val="00735AC7"/>
    <w:rsid w:val="00756624"/>
    <w:rsid w:val="00787811"/>
    <w:rsid w:val="007A5104"/>
    <w:rsid w:val="007F0949"/>
    <w:rsid w:val="00812962"/>
    <w:rsid w:val="008352F7"/>
    <w:rsid w:val="00837B2A"/>
    <w:rsid w:val="008506F0"/>
    <w:rsid w:val="00851585"/>
    <w:rsid w:val="00852F4A"/>
    <w:rsid w:val="00867B28"/>
    <w:rsid w:val="008973C6"/>
    <w:rsid w:val="008A1A88"/>
    <w:rsid w:val="008A6141"/>
    <w:rsid w:val="008A7D45"/>
    <w:rsid w:val="00937AA3"/>
    <w:rsid w:val="00940B7B"/>
    <w:rsid w:val="009644B6"/>
    <w:rsid w:val="009D5383"/>
    <w:rsid w:val="00A23DF1"/>
    <w:rsid w:val="00A52962"/>
    <w:rsid w:val="00AC2D87"/>
    <w:rsid w:val="00B52B65"/>
    <w:rsid w:val="00BB2133"/>
    <w:rsid w:val="00BC57A9"/>
    <w:rsid w:val="00BD50D7"/>
    <w:rsid w:val="00BE5694"/>
    <w:rsid w:val="00C30744"/>
    <w:rsid w:val="00C73785"/>
    <w:rsid w:val="00D10A28"/>
    <w:rsid w:val="00D362BC"/>
    <w:rsid w:val="00D9474B"/>
    <w:rsid w:val="00DF08EB"/>
    <w:rsid w:val="00E204F5"/>
    <w:rsid w:val="00E72749"/>
    <w:rsid w:val="00EC26CB"/>
    <w:rsid w:val="00ED2EF5"/>
    <w:rsid w:val="00EE0201"/>
    <w:rsid w:val="00F1250C"/>
    <w:rsid w:val="00F61C73"/>
    <w:rsid w:val="00F74B74"/>
    <w:rsid w:val="00FB189B"/>
    <w:rsid w:val="00FD0EC8"/>
    <w:rsid w:val="00FF3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Description0 xmlns="27120ea7-e29f-4289-be69-b33f6ff1fd8f" xsi:nil="true"/>
    <Owner xmlns="27120ea7-e29f-4289-be69-b33f6ff1fd8f">
      <UserInfo>
        <DisplayName>David Burke</DisplayName>
        <AccountId>12059</AccountId>
        <AccountType/>
      </UserInfo>
    </Owner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921C837FF7CF45805A3EEFCEA16037" ma:contentTypeVersion="2" ma:contentTypeDescription="Create a new document." ma:contentTypeScope="" ma:versionID="e70ce9119556458e8c896827748ccebf">
  <xsd:schema xmlns:xsd="http://www.w3.org/2001/XMLSchema" xmlns:p="http://schemas.microsoft.com/office/2006/metadata/properties" xmlns:ns2="27120ea7-e29f-4289-be69-b33f6ff1fd8f" targetNamespace="http://schemas.microsoft.com/office/2006/metadata/properties" ma:root="true" ma:fieldsID="ed075779580fa26a6cc176b6dde06b0a" ns2:_="">
    <xsd:import namespace="27120ea7-e29f-4289-be69-b33f6ff1fd8f"/>
    <xsd:element name="properties">
      <xsd:complexType>
        <xsd:sequence>
          <xsd:element name="documentManagement">
            <xsd:complexType>
              <xsd:all>
                <xsd:element ref="ns2:Owner"/>
                <xsd:element ref="ns2:Description0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27120ea7-e29f-4289-be69-b33f6ff1fd8f" elementFormDefault="qualified">
    <xsd:import namespace="http://schemas.microsoft.com/office/2006/documentManagement/types"/>
    <xsd:element name="Owner" ma:index="8" ma:displayName="Owner" ma:description="Document owner name" ma:list="UserInfo" ma:internalName="Owner" ma:showField="Titl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scription0" ma:index="9" nillable="true" ma:displayName="Description" ma:internalName="Description0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472F559A-7151-4616-8390-CEE5B6654C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EDE9CB-3D76-423B-A43A-9B9F067D5F42}">
  <ds:schemaRefs>
    <ds:schemaRef ds:uri="http://schemas.microsoft.com/office/2006/metadata/properties"/>
    <ds:schemaRef ds:uri="27120ea7-e29f-4289-be69-b33f6ff1fd8f"/>
  </ds:schemaRefs>
</ds:datastoreItem>
</file>

<file path=customXml/itemProps3.xml><?xml version="1.0" encoding="utf-8"?>
<ds:datastoreItem xmlns:ds="http://schemas.openxmlformats.org/officeDocument/2006/customXml" ds:itemID="{B39B90AA-E3E1-4B8F-A98D-A6ABC61693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080B90-DA28-423F-90C5-F96367950A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120ea7-e29f-4289-be69-b33f6ff1fd8f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infor.dotm</Template>
  <TotalTime>1944</TotalTime>
  <Pages>33</Pages>
  <Words>1473</Words>
  <Characters>8107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DES-030A ION Interface Promotion Guide</vt:lpstr>
    </vt:vector>
  </TitlesOfParts>
  <Company>Infor</Company>
  <LinksUpToDate>false</LinksUpToDate>
  <CharactersWithSpaces>9561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DES-030A ION Interface Promotion Guide</dc:title>
  <dc:creator>Infor PMO</dc:creator>
  <cp:keywords>DES</cp:keywords>
  <dc:description>Copyright © Infor 2013</dc:description>
  <cp:lastModifiedBy>Harshil Tonoo</cp:lastModifiedBy>
  <cp:revision>234</cp:revision>
  <cp:lastPrinted>2013-08-14T02:04:00Z</cp:lastPrinted>
  <dcterms:created xsi:type="dcterms:W3CDTF">2016-08-25T00:18:00Z</dcterms:created>
  <dcterms:modified xsi:type="dcterms:W3CDTF">2025-06-25T14:01:00Z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0x01010027921C837FF7CF45805A3EEFCEA16037</vt:lpwstr>
  </property>
</Properties>
</file>