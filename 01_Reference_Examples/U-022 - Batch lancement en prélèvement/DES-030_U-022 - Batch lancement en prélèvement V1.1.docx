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2B663" w14:textId="77777777" w:rsidR="002769F7" w:rsidRPr="006E6DCF" w:rsidRDefault="002769F7" w:rsidP="002769F7">
      <w:pPr>
        <w:pStyle w:val="TitleBar"/>
      </w:pPr>
    </w:p>
    <w:sdt>
      <w:sdtPr>
        <w:alias w:val="Title"/>
        <w:tag w:val=""/>
        <w:id w:val="-1922327287"/>
        <w:placeholder>
          <w:docPart w:val="2F2F5AE293E844058FDE5A500D9AA5B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0F7BB947" w14:textId="0CE0BE33" w:rsidR="00941EF9" w:rsidRPr="006E6DCF" w:rsidRDefault="004C1B44">
          <w:pPr>
            <w:pStyle w:val="Title-Major"/>
          </w:pPr>
          <w:r w:rsidRPr="006E6DCF">
            <w:t>DES-0</w:t>
          </w:r>
          <w:r w:rsidR="001856A8" w:rsidRPr="006E6DCF">
            <w:t>3</w:t>
          </w:r>
          <w:r w:rsidRPr="006E6DCF">
            <w:t xml:space="preserve">0 </w:t>
          </w:r>
          <w:r w:rsidR="00E40F31" w:rsidRPr="006E6DCF">
            <w:t xml:space="preserve">Spécification de </w:t>
          </w:r>
          <w:r w:rsidR="00782110" w:rsidRPr="006E6DCF">
            <w:t>Déploiement</w:t>
          </w:r>
        </w:p>
      </w:sdtContent>
    </w:sdt>
    <w:p w14:paraId="7720206A" w14:textId="77777777" w:rsidR="00D42CF6" w:rsidRPr="006E6DCF" w:rsidRDefault="00D42CF6" w:rsidP="00D42CF6">
      <w:pPr>
        <w:pStyle w:val="Title"/>
        <w:ind w:left="1440"/>
      </w:pPr>
    </w:p>
    <w:p w14:paraId="67151AD3" w14:textId="77777777" w:rsidR="00664ECC" w:rsidRPr="005132EE" w:rsidRDefault="00664ECC" w:rsidP="00664ECC">
      <w:pPr>
        <w:numPr>
          <w:ilvl w:val="1"/>
          <w:numId w:val="0"/>
        </w:numPr>
        <w:spacing w:after="160" w:line="278" w:lineRule="auto"/>
        <w:ind w:left="720" w:firstLine="720"/>
        <w:rPr>
          <w:rFonts w:cs="Arial"/>
          <w:sz w:val="48"/>
        </w:rPr>
      </w:pPr>
      <w:r w:rsidRPr="005132EE">
        <w:rPr>
          <w:rFonts w:cs="Arial"/>
          <w:sz w:val="48"/>
        </w:rPr>
        <w:t>Batch de lancement en prélèvement</w:t>
      </w:r>
    </w:p>
    <w:p w14:paraId="1D7D5911" w14:textId="2DB07839" w:rsidR="00941EF9" w:rsidRPr="00664ECC" w:rsidRDefault="00664ECC" w:rsidP="00664ECC">
      <w:pPr>
        <w:numPr>
          <w:ilvl w:val="1"/>
          <w:numId w:val="0"/>
        </w:numPr>
        <w:spacing w:after="160" w:line="278" w:lineRule="auto"/>
        <w:ind w:left="720" w:firstLine="720"/>
        <w:rPr>
          <w:rFonts w:eastAsia="DengXian Light" w:cs="Arial"/>
          <w:b/>
          <w:b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</w:pPr>
      <w:r w:rsidRPr="005132EE">
        <w:rPr>
          <w:rFonts w:eastAsia="DengXian Light" w:cs="Arial"/>
          <w:b/>
          <w:bCs/>
          <w:i/>
          <w:iCs/>
          <w:color w:val="0F4761"/>
          <w:spacing w:val="15"/>
          <w:kern w:val="2"/>
          <w:sz w:val="28"/>
          <w:szCs w:val="28"/>
          <w:lang w:eastAsia="zh-CN"/>
          <w14:ligatures w14:val="standardContextual"/>
        </w:rPr>
        <w:t>U-022</w:t>
      </w:r>
    </w:p>
    <w:tbl>
      <w:tblPr>
        <w:tblStyle w:val="InforTable0"/>
        <w:tblW w:w="8903" w:type="dxa"/>
        <w:tblInd w:w="1440" w:type="dxa"/>
        <w:tblLook w:val="04A0" w:firstRow="1" w:lastRow="0" w:firstColumn="1" w:lastColumn="0" w:noHBand="0" w:noVBand="1"/>
      </w:tblPr>
      <w:tblGrid>
        <w:gridCol w:w="4285"/>
        <w:gridCol w:w="4618"/>
      </w:tblGrid>
      <w:tr w:rsidR="00976FDA" w:rsidRPr="006E6DCF" w14:paraId="7A7EAAF8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285" w:type="dxa"/>
          </w:tcPr>
          <w:p w14:paraId="6CCEB2EC" w14:textId="78EDC703" w:rsidR="00976FDA" w:rsidRPr="006E6DCF" w:rsidRDefault="00B505C9" w:rsidP="002F4B49">
            <w:pPr>
              <w:pStyle w:val="BodyText"/>
              <w:spacing w:before="60" w:after="60"/>
              <w:ind w:left="0"/>
            </w:pPr>
            <w:r w:rsidRPr="006E6DCF">
              <w:t xml:space="preserve">Propriétés du </w:t>
            </w:r>
            <w:r w:rsidR="00976FDA" w:rsidRPr="006E6DCF">
              <w:t>Document</w:t>
            </w:r>
          </w:p>
        </w:tc>
        <w:tc>
          <w:tcPr>
            <w:tcW w:w="4618" w:type="dxa"/>
          </w:tcPr>
          <w:p w14:paraId="50B2E817" w14:textId="77777777" w:rsidR="00976FDA" w:rsidRPr="006E6DCF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664ECC" w:rsidRPr="006E6DCF" w14:paraId="06482DF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6871EC85" w14:textId="2C60A2F2" w:rsidR="00664ECC" w:rsidRPr="006E6DCF" w:rsidRDefault="00664ECC" w:rsidP="00664ECC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Auteur</w:t>
            </w:r>
          </w:p>
        </w:tc>
        <w:tc>
          <w:tcPr>
            <w:tcW w:w="4618" w:type="dxa"/>
          </w:tcPr>
          <w:p w14:paraId="758B910A" w14:textId="5FF1378E" w:rsidR="00664ECC" w:rsidRPr="006E6DCF" w:rsidRDefault="00664ECC" w:rsidP="00664ECC">
            <w:pPr>
              <w:pStyle w:val="BodyText"/>
              <w:tabs>
                <w:tab w:val="left" w:pos="4320"/>
              </w:tabs>
              <w:spacing w:beforeLines="20" w:before="48" w:afterLines="20" w:after="48"/>
              <w:ind w:left="0" w:right="567"/>
            </w:pPr>
            <w:r w:rsidRPr="005132EE">
              <w:rPr>
                <w:rFonts w:cs="Arial"/>
              </w:rPr>
              <w:t>Appadoo Veren</w:t>
            </w:r>
          </w:p>
        </w:tc>
      </w:tr>
      <w:tr w:rsidR="00664ECC" w:rsidRPr="006E6DCF" w14:paraId="6304D29A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1A17FDA0" w14:textId="2C61C4F5" w:rsidR="00664ECC" w:rsidRPr="006E6DCF" w:rsidRDefault="00664ECC" w:rsidP="00664ECC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Date de Création</w:t>
            </w:r>
          </w:p>
        </w:tc>
        <w:tc>
          <w:tcPr>
            <w:tcW w:w="4618" w:type="dxa"/>
          </w:tcPr>
          <w:p w14:paraId="2569B300" w14:textId="4E8A9316" w:rsidR="00664ECC" w:rsidRPr="006E6DCF" w:rsidRDefault="00664ECC" w:rsidP="00664ECC">
            <w:pPr>
              <w:pStyle w:val="BodyText"/>
              <w:spacing w:beforeLines="20" w:before="48" w:afterLines="20" w:after="48"/>
              <w:ind w:left="0" w:right="567"/>
            </w:pPr>
            <w:r w:rsidRPr="005132EE">
              <w:rPr>
                <w:rFonts w:cs="Arial"/>
              </w:rPr>
              <w:fldChar w:fldCharType="begin"/>
            </w:r>
            <w:r w:rsidRPr="005132EE">
              <w:rPr>
                <w:rFonts w:cs="Arial"/>
              </w:rPr>
              <w:instrText>createdate \@ "d/MM/yyyy"</w:instrText>
            </w:r>
            <w:r w:rsidRPr="005132EE">
              <w:rPr>
                <w:rFonts w:cs="Arial"/>
              </w:rPr>
              <w:fldChar w:fldCharType="separate"/>
            </w:r>
            <w:r w:rsidRPr="005132EE">
              <w:rPr>
                <w:rFonts w:cs="Arial"/>
              </w:rPr>
              <w:t>1</w:t>
            </w:r>
            <w:r>
              <w:rPr>
                <w:rFonts w:cs="Arial"/>
              </w:rPr>
              <w:t>3</w:t>
            </w:r>
            <w:r w:rsidRPr="005132EE">
              <w:rPr>
                <w:rFonts w:cs="Arial"/>
              </w:rPr>
              <w:t>/03/2026</w:t>
            </w:r>
            <w:r w:rsidRPr="005132EE">
              <w:rPr>
                <w:rFonts w:cs="Arial"/>
              </w:rPr>
              <w:fldChar w:fldCharType="end"/>
            </w:r>
          </w:p>
        </w:tc>
      </w:tr>
      <w:tr w:rsidR="00664ECC" w:rsidRPr="006E6DCF" w14:paraId="077F1147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4B104259" w14:textId="5504389E" w:rsidR="00664ECC" w:rsidRPr="006E6DCF" w:rsidRDefault="00664ECC" w:rsidP="00664ECC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Dernière Mise à jour</w:t>
            </w:r>
          </w:p>
        </w:tc>
        <w:tc>
          <w:tcPr>
            <w:tcW w:w="4618" w:type="dxa"/>
          </w:tcPr>
          <w:p w14:paraId="49CE3975" w14:textId="20BEDDEA" w:rsidR="00664ECC" w:rsidRPr="006E6DCF" w:rsidRDefault="00664ECC" w:rsidP="00664ECC">
            <w:pPr>
              <w:pStyle w:val="BodyText"/>
              <w:spacing w:beforeLines="20" w:before="48" w:afterLines="20" w:after="48"/>
              <w:ind w:left="0" w:right="567"/>
            </w:pPr>
            <w:r w:rsidRPr="005132EE">
              <w:rPr>
                <w:rFonts w:cs="Arial"/>
              </w:rPr>
              <w:fldChar w:fldCharType="begin"/>
            </w:r>
            <w:r w:rsidRPr="005132EE">
              <w:rPr>
                <w:rFonts w:cs="Arial"/>
              </w:rPr>
              <w:instrText>createdate \@ "d/MM/yyyy"</w:instrText>
            </w:r>
            <w:r w:rsidRPr="005132EE">
              <w:rPr>
                <w:rFonts w:cs="Arial"/>
              </w:rPr>
              <w:fldChar w:fldCharType="separate"/>
            </w:r>
            <w:r w:rsidRPr="005132EE">
              <w:rPr>
                <w:rFonts w:cs="Arial"/>
              </w:rPr>
              <w:t>1</w:t>
            </w:r>
            <w:r>
              <w:rPr>
                <w:rFonts w:cs="Arial"/>
              </w:rPr>
              <w:t>3</w:t>
            </w:r>
            <w:r w:rsidRPr="005132EE">
              <w:rPr>
                <w:rFonts w:cs="Arial"/>
              </w:rPr>
              <w:t>/03/2026</w:t>
            </w:r>
            <w:r w:rsidRPr="005132EE">
              <w:rPr>
                <w:rFonts w:cs="Arial"/>
              </w:rPr>
              <w:fldChar w:fldCharType="end"/>
            </w:r>
          </w:p>
        </w:tc>
      </w:tr>
      <w:tr w:rsidR="00110857" w:rsidRPr="00110857" w14:paraId="18480FE6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285" w:type="dxa"/>
          </w:tcPr>
          <w:p w14:paraId="30C6871E" w14:textId="11F1A849" w:rsidR="00110857" w:rsidRPr="006E6DCF" w:rsidRDefault="00110857" w:rsidP="00110857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Référence du Document</w:t>
            </w:r>
          </w:p>
        </w:tc>
        <w:tc>
          <w:tcPr>
            <w:tcW w:w="4618" w:type="dxa"/>
          </w:tcPr>
          <w:p w14:paraId="4B3A57D3" w14:textId="4F100949" w:rsidR="00110857" w:rsidRPr="00664ECC" w:rsidRDefault="00110857" w:rsidP="00110857">
            <w:pPr>
              <w:pStyle w:val="BodyText"/>
              <w:spacing w:beforeLines="20" w:before="48" w:afterLines="20" w:after="48"/>
              <w:ind w:left="0" w:right="567"/>
              <w:rPr>
                <w:color w:val="13A3F7"/>
              </w:rPr>
            </w:pPr>
            <w:r w:rsidRPr="00CA24A7">
              <w:rPr>
                <w:rStyle w:val="HighlightedVariable"/>
              </w:rPr>
              <w:t>DES-020_</w:t>
            </w:r>
            <w:r w:rsidR="00664ECC">
              <w:rPr>
                <w:rStyle w:val="HighlightedVariable"/>
              </w:rPr>
              <w:t>U-022 - Batch lancement en prélèvement</w:t>
            </w:r>
          </w:p>
        </w:tc>
      </w:tr>
      <w:tr w:rsidR="00110857" w:rsidRPr="006E6DCF" w14:paraId="795B035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285" w:type="dxa"/>
          </w:tcPr>
          <w:p w14:paraId="1F96A0A8" w14:textId="77777777" w:rsidR="00110857" w:rsidRPr="006E6DCF" w:rsidRDefault="00110857" w:rsidP="00110857">
            <w:pPr>
              <w:pStyle w:val="BodyText"/>
              <w:spacing w:beforeLines="20" w:before="48" w:afterLines="20" w:after="48"/>
              <w:ind w:left="0" w:right="567"/>
            </w:pPr>
            <w:r w:rsidRPr="006E6DCF">
              <w:t>Version</w:t>
            </w:r>
          </w:p>
        </w:tc>
        <w:tc>
          <w:tcPr>
            <w:tcW w:w="4618" w:type="dxa"/>
          </w:tcPr>
          <w:p w14:paraId="709E060D" w14:textId="0528D5D2" w:rsidR="00110857" w:rsidRPr="006E6DCF" w:rsidRDefault="00110857" w:rsidP="00110857">
            <w:pPr>
              <w:pStyle w:val="BodyText"/>
              <w:spacing w:beforeLines="20" w:before="48" w:afterLines="20" w:after="48"/>
              <w:ind w:left="0" w:right="567"/>
              <w:rPr>
                <w:rStyle w:val="HighlightedVariable"/>
              </w:rPr>
            </w:pPr>
            <w:r w:rsidRPr="00CA24A7">
              <w:rPr>
                <w:rStyle w:val="HighlightedVariable"/>
              </w:rPr>
              <w:t>1.0</w:t>
            </w:r>
          </w:p>
        </w:tc>
      </w:tr>
    </w:tbl>
    <w:p w14:paraId="339B88DB" w14:textId="77777777" w:rsidR="00976FDA" w:rsidRPr="006E6DCF" w:rsidRDefault="00976FDA">
      <w:pPr>
        <w:pStyle w:val="BodyText"/>
      </w:pP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4303"/>
        <w:gridCol w:w="4357"/>
      </w:tblGrid>
      <w:tr w:rsidR="00976FDA" w:rsidRPr="006E6DCF" w14:paraId="5E33A679" w14:textId="77777777" w:rsidTr="002F4B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38" w:type="dxa"/>
          </w:tcPr>
          <w:p w14:paraId="70DDFD37" w14:textId="76D08E21" w:rsidR="00976FDA" w:rsidRPr="006E6DCF" w:rsidRDefault="00B505C9" w:rsidP="002F4B49">
            <w:pPr>
              <w:pStyle w:val="BodyText"/>
              <w:spacing w:before="60" w:after="60"/>
              <w:ind w:left="0"/>
            </w:pPr>
            <w:r w:rsidRPr="006E6DCF">
              <w:t>Approbation</w:t>
            </w:r>
          </w:p>
        </w:tc>
        <w:tc>
          <w:tcPr>
            <w:tcW w:w="4410" w:type="dxa"/>
          </w:tcPr>
          <w:p w14:paraId="0F482803" w14:textId="280F563A" w:rsidR="00976FDA" w:rsidRPr="006E6DCF" w:rsidRDefault="00A777C5" w:rsidP="002F4B49">
            <w:pPr>
              <w:pStyle w:val="BodyText"/>
              <w:spacing w:before="60" w:after="60"/>
              <w:ind w:left="0"/>
            </w:pPr>
            <w:r w:rsidRPr="006E6DCF">
              <w:t>Rôle</w:t>
            </w:r>
          </w:p>
        </w:tc>
      </w:tr>
      <w:tr w:rsidR="00976FDA" w:rsidRPr="006E6DCF" w14:paraId="56E2169B" w14:textId="77777777" w:rsidTr="002F4B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38" w:type="dxa"/>
          </w:tcPr>
          <w:p w14:paraId="7E865050" w14:textId="352662F2" w:rsidR="00976FDA" w:rsidRPr="006E6DCF" w:rsidRDefault="00976FDA" w:rsidP="002F4B49">
            <w:pPr>
              <w:pStyle w:val="BodyText"/>
              <w:spacing w:before="60" w:after="60"/>
              <w:ind w:left="0" w:right="567"/>
            </w:pPr>
            <w:r w:rsidRPr="006E6DCF">
              <w:rPr>
                <w:rStyle w:val="HighlightedVariable"/>
              </w:rPr>
              <w:t>&lt;</w:t>
            </w:r>
            <w:r w:rsidR="00A777C5" w:rsidRPr="006E6DCF">
              <w:rPr>
                <w:rStyle w:val="HighlightedVariable"/>
              </w:rPr>
              <w:t>Approbation</w:t>
            </w:r>
            <w:r w:rsidRPr="006E6DCF">
              <w:rPr>
                <w:rStyle w:val="HighlightedVariable"/>
              </w:rPr>
              <w:t xml:space="preserve"> 1&gt;</w:t>
            </w:r>
          </w:p>
        </w:tc>
        <w:tc>
          <w:tcPr>
            <w:tcW w:w="4410" w:type="dxa"/>
          </w:tcPr>
          <w:p w14:paraId="01C3FD89" w14:textId="77777777" w:rsidR="00976FDA" w:rsidRPr="006E6DCF" w:rsidRDefault="00976FDA" w:rsidP="002F4B49">
            <w:pPr>
              <w:pStyle w:val="BodyText"/>
              <w:spacing w:before="60" w:after="60"/>
              <w:ind w:left="0"/>
            </w:pPr>
          </w:p>
        </w:tc>
      </w:tr>
      <w:tr w:rsidR="00976FDA" w:rsidRPr="006E6DCF" w14:paraId="34079C3A" w14:textId="77777777" w:rsidTr="002F4B4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338" w:type="dxa"/>
          </w:tcPr>
          <w:p w14:paraId="3A8A2E19" w14:textId="626FCD52" w:rsidR="00976FDA" w:rsidRPr="006E6DCF" w:rsidRDefault="00976FDA" w:rsidP="002F4B49">
            <w:pPr>
              <w:pStyle w:val="BodyText"/>
              <w:spacing w:before="60" w:after="60"/>
              <w:ind w:left="0" w:right="567"/>
            </w:pPr>
            <w:r w:rsidRPr="006E6DCF">
              <w:rPr>
                <w:rStyle w:val="HighlightedVariable"/>
              </w:rPr>
              <w:t>&lt;</w:t>
            </w:r>
            <w:r w:rsidR="00A777C5" w:rsidRPr="006E6DCF">
              <w:rPr>
                <w:rStyle w:val="HighlightedVariable"/>
              </w:rPr>
              <w:t>Approbation</w:t>
            </w:r>
            <w:r w:rsidRPr="006E6DCF">
              <w:rPr>
                <w:rStyle w:val="HighlightedVariable"/>
              </w:rPr>
              <w:t xml:space="preserve"> 2&gt;</w:t>
            </w:r>
          </w:p>
        </w:tc>
        <w:tc>
          <w:tcPr>
            <w:tcW w:w="4410" w:type="dxa"/>
          </w:tcPr>
          <w:p w14:paraId="6217543D" w14:textId="77777777" w:rsidR="00976FDA" w:rsidRPr="006E6DCF" w:rsidRDefault="00976FDA" w:rsidP="002F4B49">
            <w:pPr>
              <w:pStyle w:val="BodyText"/>
              <w:spacing w:before="60" w:after="60"/>
              <w:ind w:left="0"/>
            </w:pPr>
          </w:p>
        </w:tc>
      </w:tr>
    </w:tbl>
    <w:p w14:paraId="23011E69" w14:textId="77777777" w:rsidR="00976FDA" w:rsidRPr="006E6DCF" w:rsidRDefault="00976FDA">
      <w:pPr>
        <w:pStyle w:val="BodyText"/>
      </w:pPr>
    </w:p>
    <w:p w14:paraId="7CF8649A" w14:textId="77777777" w:rsidR="00976FDA" w:rsidRPr="006E6DCF" w:rsidRDefault="00976FDA">
      <w:pPr>
        <w:pStyle w:val="BodyText"/>
      </w:pPr>
    </w:p>
    <w:p w14:paraId="60386C91" w14:textId="77777777" w:rsidR="00C201DB" w:rsidRPr="006E6DCF" w:rsidRDefault="00C201DB">
      <w:pPr>
        <w:pStyle w:val="BodyText"/>
      </w:pPr>
    </w:p>
    <w:p w14:paraId="6FA9E3FE" w14:textId="77777777" w:rsidR="00C201DB" w:rsidRPr="006E6DCF" w:rsidRDefault="00C201DB">
      <w:pPr>
        <w:pStyle w:val="BodyText"/>
      </w:pPr>
    </w:p>
    <w:p w14:paraId="639C8800" w14:textId="10F1B28F" w:rsidR="00941EF9" w:rsidRPr="006E6DCF" w:rsidRDefault="000E36BC" w:rsidP="00D25469">
      <w:pPr>
        <w:pStyle w:val="Heading1"/>
      </w:pPr>
      <w:bookmarkStart w:id="0" w:name="_Toc225433460"/>
      <w:r w:rsidRPr="006E6DCF">
        <w:lastRenderedPageBreak/>
        <w:t xml:space="preserve">CONTROLE </w:t>
      </w:r>
      <w:r w:rsidR="00A22898" w:rsidRPr="006E6DCF">
        <w:t>DU DOCUMENT</w:t>
      </w:r>
      <w:bookmarkEnd w:id="0"/>
    </w:p>
    <w:p w14:paraId="071A443E" w14:textId="6133745C" w:rsidR="00941EF9" w:rsidRPr="006E6DCF" w:rsidRDefault="00A777C5" w:rsidP="00033A89">
      <w:pPr>
        <w:pStyle w:val="Heading2"/>
      </w:pPr>
      <w:bookmarkStart w:id="1" w:name="_Toc225433461"/>
      <w:r w:rsidRPr="006E6DCF">
        <w:t>Enregistrement des Modifications</w:t>
      </w:r>
      <w:bookmarkEnd w:id="1"/>
    </w:p>
    <w:p w14:paraId="15B8A2A4" w14:textId="77777777" w:rsidR="00941EF9" w:rsidRPr="006E6DCF" w:rsidRDefault="00941EF9">
      <w:pPr>
        <w:pStyle w:val="BodyText"/>
        <w:ind w:left="8640" w:firstLine="720"/>
      </w:pPr>
      <w:r w:rsidRPr="006E6DCF">
        <w:rPr>
          <w:color w:val="FFFFFF"/>
          <w:sz w:val="10"/>
        </w:rPr>
        <w:fldChar w:fldCharType="begin"/>
      </w:r>
      <w:r w:rsidRPr="006E6DCF">
        <w:rPr>
          <w:color w:val="FFFFFF"/>
          <w:sz w:val="10"/>
        </w:rPr>
        <w:instrText xml:space="preserve"> SECTIONPAGES  \* MERGEFORMAT </w:instrText>
      </w:r>
      <w:r w:rsidRPr="006E6DCF">
        <w:rPr>
          <w:color w:val="FFFFFF"/>
          <w:sz w:val="10"/>
        </w:rPr>
        <w:fldChar w:fldCharType="separate"/>
      </w:r>
      <w:r w:rsidR="00DF0966" w:rsidRPr="006E6DCF">
        <w:rPr>
          <w:color w:val="FFFFFF"/>
          <w:sz w:val="10"/>
        </w:rPr>
        <w:t>1</w:t>
      </w:r>
      <w:r w:rsidRPr="006E6DCF">
        <w:rPr>
          <w:color w:val="FFFFFF"/>
          <w:sz w:val="10"/>
        </w:rPr>
        <w:fldChar w:fldCharType="end"/>
      </w:r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1584"/>
        <w:gridCol w:w="2402"/>
        <w:gridCol w:w="1962"/>
        <w:gridCol w:w="2709"/>
      </w:tblGrid>
      <w:tr w:rsidR="001F61FA" w:rsidRPr="006E6DCF" w14:paraId="1E2D2B30" w14:textId="77777777" w:rsidTr="001C6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84" w:type="dxa"/>
          </w:tcPr>
          <w:p w14:paraId="6744362E" w14:textId="77777777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Date</w:t>
            </w:r>
          </w:p>
        </w:tc>
        <w:tc>
          <w:tcPr>
            <w:tcW w:w="2402" w:type="dxa"/>
          </w:tcPr>
          <w:p w14:paraId="3EDF834A" w14:textId="54425B6E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Aut</w:t>
            </w:r>
            <w:r w:rsidR="00A777C5" w:rsidRPr="006E6DCF">
              <w:rPr>
                <w:bCs/>
                <w:color w:val="FFFFFF"/>
              </w:rPr>
              <w:t>eu</w:t>
            </w:r>
            <w:r w:rsidRPr="006E6DCF">
              <w:rPr>
                <w:bCs/>
                <w:color w:val="FFFFFF"/>
              </w:rPr>
              <w:t>r</w:t>
            </w:r>
          </w:p>
        </w:tc>
        <w:tc>
          <w:tcPr>
            <w:tcW w:w="1962" w:type="dxa"/>
          </w:tcPr>
          <w:p w14:paraId="1FBC7C09" w14:textId="77777777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 w:val="0"/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Version</w:t>
            </w:r>
          </w:p>
        </w:tc>
        <w:tc>
          <w:tcPr>
            <w:tcW w:w="2709" w:type="dxa"/>
          </w:tcPr>
          <w:p w14:paraId="1CEF2A0E" w14:textId="695AF56C" w:rsidR="001F61FA" w:rsidRPr="006E6DCF" w:rsidRDefault="001F61FA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R</w:t>
            </w:r>
            <w:r w:rsidR="00A777C5" w:rsidRPr="006E6DCF">
              <w:rPr>
                <w:bCs/>
                <w:color w:val="FFFFFF"/>
              </w:rPr>
              <w:t>é</w:t>
            </w:r>
            <w:r w:rsidRPr="006E6DCF">
              <w:rPr>
                <w:bCs/>
                <w:color w:val="FFFFFF"/>
              </w:rPr>
              <w:t>f</w:t>
            </w:r>
            <w:r w:rsidR="00A777C5" w:rsidRPr="006E6DCF">
              <w:rPr>
                <w:bCs/>
                <w:color w:val="FFFFFF"/>
              </w:rPr>
              <w:t>é</w:t>
            </w:r>
            <w:r w:rsidRPr="006E6DCF">
              <w:rPr>
                <w:bCs/>
                <w:color w:val="FFFFFF"/>
              </w:rPr>
              <w:t>rence</w:t>
            </w:r>
            <w:r w:rsidR="00CD32AC" w:rsidRPr="006E6DCF">
              <w:rPr>
                <w:bCs/>
                <w:color w:val="FFFFFF"/>
              </w:rPr>
              <w:t xml:space="preserve"> de la modification</w:t>
            </w:r>
          </w:p>
        </w:tc>
      </w:tr>
      <w:tr w:rsidR="00110857" w:rsidRPr="006E6DCF" w14:paraId="623C0693" w14:textId="77777777" w:rsidTr="001C6E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584" w:type="dxa"/>
          </w:tcPr>
          <w:p w14:paraId="45DE8A95" w14:textId="2235BF8A" w:rsidR="00110857" w:rsidRPr="006E6DCF" w:rsidRDefault="00110857" w:rsidP="00110857">
            <w:pPr>
              <w:pStyle w:val="BodyText"/>
              <w:spacing w:before="60" w:after="60"/>
              <w:ind w:left="0" w:right="567"/>
            </w:pPr>
            <w:r w:rsidRPr="00CA24A7">
              <w:fldChar w:fldCharType="begin"/>
            </w:r>
            <w:r w:rsidRPr="00CA24A7">
              <w:instrText>createdate \@ "d/MM/yyyy"</w:instrText>
            </w:r>
            <w:r w:rsidRPr="00CA24A7">
              <w:fldChar w:fldCharType="separate"/>
            </w:r>
            <w:r w:rsidR="001E716C">
              <w:t>13/03/2026</w:t>
            </w:r>
            <w:r w:rsidRPr="00CA24A7">
              <w:fldChar w:fldCharType="end"/>
            </w:r>
          </w:p>
        </w:tc>
        <w:tc>
          <w:tcPr>
            <w:tcW w:w="2402" w:type="dxa"/>
          </w:tcPr>
          <w:p w14:paraId="05774E2C" w14:textId="46809116" w:rsidR="00110857" w:rsidRPr="006E6DCF" w:rsidRDefault="001E716C" w:rsidP="00110857">
            <w:pPr>
              <w:pStyle w:val="BodyText"/>
              <w:spacing w:before="60" w:after="60"/>
              <w:ind w:left="0" w:right="567"/>
            </w:pPr>
            <w:r>
              <w:t>Appadoo Veren</w:t>
            </w:r>
          </w:p>
        </w:tc>
        <w:tc>
          <w:tcPr>
            <w:tcW w:w="1962" w:type="dxa"/>
          </w:tcPr>
          <w:p w14:paraId="4CFEB1DE" w14:textId="6104789C" w:rsidR="00110857" w:rsidRPr="006E6DCF" w:rsidRDefault="00110857" w:rsidP="00110857">
            <w:pPr>
              <w:pStyle w:val="BodyText"/>
              <w:spacing w:before="60" w:after="60"/>
              <w:ind w:left="0"/>
            </w:pPr>
            <w:r w:rsidRPr="00CA24A7">
              <w:t>1.0</w:t>
            </w:r>
          </w:p>
        </w:tc>
        <w:tc>
          <w:tcPr>
            <w:tcW w:w="2709" w:type="dxa"/>
          </w:tcPr>
          <w:p w14:paraId="61FA8137" w14:textId="5C1ED94F" w:rsidR="00110857" w:rsidRPr="006E6DCF" w:rsidRDefault="00110857" w:rsidP="00110857">
            <w:pPr>
              <w:pStyle w:val="BodyText"/>
              <w:spacing w:before="60" w:after="60"/>
              <w:ind w:left="0"/>
            </w:pPr>
            <w:r w:rsidRPr="00CA24A7">
              <w:t>Création</w:t>
            </w:r>
          </w:p>
        </w:tc>
      </w:tr>
      <w:tr w:rsidR="00021794" w:rsidRPr="006E6DCF" w14:paraId="160FC43F" w14:textId="77777777" w:rsidTr="001C6E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584" w:type="dxa"/>
          </w:tcPr>
          <w:p w14:paraId="33D52F50" w14:textId="2BF67FB1" w:rsidR="00021794" w:rsidRPr="006E6DCF" w:rsidRDefault="00021794" w:rsidP="00021794">
            <w:pPr>
              <w:pStyle w:val="BodyText"/>
              <w:spacing w:before="60" w:after="60"/>
              <w:ind w:left="0" w:right="567"/>
              <w:rPr>
                <w:rStyle w:val="HighlightedVariable"/>
                <w:color w:val="000000" w:themeColor="text1"/>
              </w:rPr>
            </w:pPr>
          </w:p>
        </w:tc>
        <w:tc>
          <w:tcPr>
            <w:tcW w:w="2402" w:type="dxa"/>
          </w:tcPr>
          <w:p w14:paraId="1484D7D9" w14:textId="0EE2C043" w:rsidR="00021794" w:rsidRPr="006E6DCF" w:rsidRDefault="00021794" w:rsidP="00021794">
            <w:pPr>
              <w:pStyle w:val="BodyText"/>
              <w:spacing w:before="60" w:after="60"/>
              <w:ind w:left="0" w:right="567"/>
              <w:rPr>
                <w:rStyle w:val="HighlightedVariable"/>
              </w:rPr>
            </w:pPr>
          </w:p>
        </w:tc>
        <w:tc>
          <w:tcPr>
            <w:tcW w:w="1962" w:type="dxa"/>
          </w:tcPr>
          <w:p w14:paraId="475953C2" w14:textId="209F007F" w:rsidR="00021794" w:rsidRPr="006E6DCF" w:rsidRDefault="00021794" w:rsidP="00021794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2709" w:type="dxa"/>
          </w:tcPr>
          <w:p w14:paraId="48EF0E98" w14:textId="77DE2785" w:rsidR="00021794" w:rsidRPr="006E6DCF" w:rsidRDefault="00021794" w:rsidP="00021794">
            <w:pPr>
              <w:pStyle w:val="BodyText"/>
              <w:spacing w:before="60" w:after="60"/>
              <w:ind w:left="0"/>
            </w:pPr>
          </w:p>
        </w:tc>
      </w:tr>
    </w:tbl>
    <w:p w14:paraId="36B9EDFD" w14:textId="77777777" w:rsidR="001F61FA" w:rsidRPr="006E6DCF" w:rsidRDefault="001F61FA">
      <w:pPr>
        <w:pStyle w:val="BodyText"/>
      </w:pPr>
    </w:p>
    <w:p w14:paraId="15EBDCAD" w14:textId="2509EFF3" w:rsidR="00941EF9" w:rsidRPr="006E6DCF" w:rsidRDefault="00941EF9" w:rsidP="00033A89">
      <w:pPr>
        <w:pStyle w:val="Heading2"/>
      </w:pPr>
      <w:bookmarkStart w:id="2" w:name="_Toc225433462"/>
      <w:r w:rsidRPr="006E6DCF">
        <w:t>Re</w:t>
      </w:r>
      <w:r w:rsidR="00CD32AC" w:rsidRPr="006E6DCF">
        <w:t>lecteurs</w:t>
      </w:r>
      <w:bookmarkEnd w:id="2"/>
    </w:p>
    <w:tbl>
      <w:tblPr>
        <w:tblStyle w:val="InforTable0"/>
        <w:tblW w:w="0" w:type="auto"/>
        <w:tblInd w:w="1440" w:type="dxa"/>
        <w:tblLook w:val="04A0" w:firstRow="1" w:lastRow="0" w:firstColumn="1" w:lastColumn="0" w:noHBand="0" w:noVBand="1"/>
      </w:tblPr>
      <w:tblGrid>
        <w:gridCol w:w="3346"/>
        <w:gridCol w:w="5103"/>
      </w:tblGrid>
      <w:tr w:rsidR="00FA64D8" w:rsidRPr="006E6DCF" w14:paraId="77323B25" w14:textId="77777777" w:rsidTr="00FE0A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46" w:type="dxa"/>
          </w:tcPr>
          <w:p w14:paraId="147DA38E" w14:textId="7C52B6FA" w:rsidR="00FA64D8" w:rsidRPr="006E6DCF" w:rsidRDefault="00FA64D8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N</w:t>
            </w:r>
            <w:r w:rsidR="00EB2B93" w:rsidRPr="006E6DCF">
              <w:rPr>
                <w:bCs/>
                <w:color w:val="FFFFFF"/>
              </w:rPr>
              <w:t>o</w:t>
            </w:r>
            <w:r w:rsidRPr="006E6DCF">
              <w:rPr>
                <w:bCs/>
                <w:color w:val="FFFFFF"/>
              </w:rPr>
              <w:t xml:space="preserve">m </w:t>
            </w:r>
          </w:p>
        </w:tc>
        <w:tc>
          <w:tcPr>
            <w:tcW w:w="5103" w:type="dxa"/>
          </w:tcPr>
          <w:p w14:paraId="32F835BC" w14:textId="28E567BA" w:rsidR="00FA64D8" w:rsidRPr="006E6DCF" w:rsidRDefault="00EB2B93" w:rsidP="00EE31B9">
            <w:pPr>
              <w:pStyle w:val="BodyText"/>
              <w:spacing w:before="60" w:after="60"/>
              <w:ind w:left="0" w:right="562"/>
              <w:rPr>
                <w:bCs/>
                <w:color w:val="FFFFFF"/>
              </w:rPr>
            </w:pPr>
            <w:r w:rsidRPr="006E6DCF">
              <w:rPr>
                <w:bCs/>
                <w:color w:val="FFFFFF"/>
              </w:rPr>
              <w:t>Rôle</w:t>
            </w:r>
          </w:p>
        </w:tc>
      </w:tr>
      <w:tr w:rsidR="00FA64D8" w:rsidRPr="006E6DCF" w14:paraId="27E89696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5D13F014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0EE0FFF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6E6DCF" w14:paraId="230100B1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20E5B004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269E53C9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6E6DCF" w14:paraId="1C6866A0" w14:textId="77777777" w:rsidTr="00FE0A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346" w:type="dxa"/>
          </w:tcPr>
          <w:p w14:paraId="78844264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04F3EA19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  <w:tr w:rsidR="00FA64D8" w:rsidRPr="006E6DCF" w14:paraId="5FB1F4C0" w14:textId="77777777" w:rsidTr="00FE0A8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346" w:type="dxa"/>
          </w:tcPr>
          <w:p w14:paraId="6C35BBAC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  <w:tc>
          <w:tcPr>
            <w:tcW w:w="5103" w:type="dxa"/>
          </w:tcPr>
          <w:p w14:paraId="646DB47C" w14:textId="77777777" w:rsidR="00FA64D8" w:rsidRPr="006E6DCF" w:rsidRDefault="00FA64D8" w:rsidP="00985D51">
            <w:pPr>
              <w:pStyle w:val="BodyText"/>
              <w:spacing w:before="60" w:after="60"/>
              <w:ind w:left="0" w:right="567"/>
            </w:pPr>
          </w:p>
        </w:tc>
      </w:tr>
    </w:tbl>
    <w:p w14:paraId="490765AE" w14:textId="77777777" w:rsidR="00941EF9" w:rsidRPr="006E6DCF" w:rsidRDefault="00941EF9">
      <w:pPr>
        <w:pStyle w:val="BodyText"/>
      </w:pPr>
    </w:p>
    <w:p w14:paraId="3BD4AEAF" w14:textId="42058542" w:rsidR="00941EF9" w:rsidRPr="006E6DCF" w:rsidRDefault="00EB2B93" w:rsidP="0004412C">
      <w:pPr>
        <w:pStyle w:val="TOCHeading1"/>
        <w:tabs>
          <w:tab w:val="left" w:pos="8707"/>
        </w:tabs>
      </w:pPr>
      <w:r w:rsidRPr="006E6DCF">
        <w:lastRenderedPageBreak/>
        <w:t>Sommaire</w:t>
      </w:r>
      <w:r w:rsidR="0004412C">
        <w:tab/>
      </w:r>
    </w:p>
    <w:p w14:paraId="6B41E7BC" w14:textId="5ED82660" w:rsidR="005C1EC8" w:rsidRDefault="0035768A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r w:rsidRPr="006E6DCF">
        <w:rPr>
          <w:b w:val="0"/>
        </w:rPr>
        <w:fldChar w:fldCharType="begin"/>
      </w:r>
      <w:r w:rsidRPr="006E6DCF">
        <w:rPr>
          <w:b w:val="0"/>
        </w:rPr>
        <w:instrText xml:space="preserve"> TOC \o "1-2" \h \z </w:instrText>
      </w:r>
      <w:r w:rsidRPr="006E6DCF">
        <w:rPr>
          <w:b w:val="0"/>
        </w:rPr>
        <w:fldChar w:fldCharType="separate"/>
      </w:r>
      <w:hyperlink w:anchor="_Toc225433460" w:history="1">
        <w:r w:rsidR="005C1EC8" w:rsidRPr="00C54953">
          <w:rPr>
            <w:rStyle w:val="Hyperlink"/>
            <w:noProof/>
          </w:rPr>
          <w:t>1</w:t>
        </w:r>
        <w:r w:rsidR="005C1EC8"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="005C1EC8" w:rsidRPr="00C54953">
          <w:rPr>
            <w:rStyle w:val="Hyperlink"/>
            <w:noProof/>
          </w:rPr>
          <w:t>CONTROLE DU DOCUMENT</w:t>
        </w:r>
        <w:r w:rsidR="005C1EC8">
          <w:rPr>
            <w:noProof/>
            <w:webHidden/>
          </w:rPr>
          <w:tab/>
        </w:r>
        <w:r w:rsidR="005C1EC8">
          <w:rPr>
            <w:noProof/>
            <w:webHidden/>
          </w:rPr>
          <w:fldChar w:fldCharType="begin"/>
        </w:r>
        <w:r w:rsidR="005C1EC8">
          <w:rPr>
            <w:noProof/>
            <w:webHidden/>
          </w:rPr>
          <w:instrText xml:space="preserve"> PAGEREF _Toc225433460 \h </w:instrText>
        </w:r>
        <w:r w:rsidR="005C1EC8">
          <w:rPr>
            <w:noProof/>
            <w:webHidden/>
          </w:rPr>
        </w:r>
        <w:r w:rsidR="005C1EC8">
          <w:rPr>
            <w:noProof/>
            <w:webHidden/>
          </w:rPr>
          <w:fldChar w:fldCharType="separate"/>
        </w:r>
        <w:r w:rsidR="005C1EC8">
          <w:rPr>
            <w:noProof/>
            <w:webHidden/>
          </w:rPr>
          <w:t>2</w:t>
        </w:r>
        <w:r w:rsidR="005C1EC8">
          <w:rPr>
            <w:noProof/>
            <w:webHidden/>
          </w:rPr>
          <w:fldChar w:fldCharType="end"/>
        </w:r>
      </w:hyperlink>
    </w:p>
    <w:p w14:paraId="5A6419E5" w14:textId="65C4341F" w:rsidR="005C1EC8" w:rsidRDefault="005C1EC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5433461" w:history="1">
        <w:r w:rsidRPr="00C54953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C54953">
          <w:rPr>
            <w:rStyle w:val="Hyperlink"/>
            <w:noProof/>
          </w:rPr>
          <w:t>Enregistrement des Modifications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_Toc225433461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D42571C" w14:textId="1C738C09" w:rsidR="005C1EC8" w:rsidRDefault="005C1EC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5433462" w:history="1">
        <w:r w:rsidRPr="00C54953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C54953">
          <w:rPr>
            <w:rStyle w:val="Hyperlink"/>
            <w:noProof/>
          </w:rPr>
          <w:t>Relecteurs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_Toc225433462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5149CC0" w14:textId="1EAD92B9" w:rsidR="005C1EC8" w:rsidRDefault="005C1EC8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5433463" w:history="1">
        <w:r w:rsidRPr="00C54953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C54953">
          <w:rPr>
            <w:rStyle w:val="Hyperlink"/>
            <w:noProof/>
          </w:rPr>
          <w:t>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_Toc225433463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2CE217C" w14:textId="261A5945" w:rsidR="005C1EC8" w:rsidRDefault="005C1EC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5433464" w:history="1">
        <w:r w:rsidRPr="00C54953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C54953">
          <w:rPr>
            <w:rStyle w:val="Hyperlink"/>
            <w:noProof/>
          </w:rPr>
          <w:t>Objectif de ce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_Toc225433464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E73A36" w14:textId="2427803F" w:rsidR="005C1EC8" w:rsidRDefault="005C1EC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5433465" w:history="1">
        <w:r w:rsidRPr="00C54953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C54953">
          <w:rPr>
            <w:rStyle w:val="Hyperlink"/>
            <w:noProof/>
          </w:rPr>
          <w:t>Prérequis et Dépendances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_Toc225433465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B0EAE2" w14:textId="4B514F4E" w:rsidR="005C1EC8" w:rsidRDefault="005C1EC8">
      <w:pPr>
        <w:pStyle w:val="TOC1"/>
        <w:tabs>
          <w:tab w:val="left" w:pos="2549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5433466" w:history="1">
        <w:r w:rsidRPr="00C54953">
          <w:rPr>
            <w:rStyle w:val="Hyperlink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C54953">
          <w:rPr>
            <w:rStyle w:val="Hyperlink"/>
            <w:noProof/>
          </w:rPr>
          <w:t>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_Toc225433466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32FB299" w14:textId="345B853C" w:rsidR="005C1EC8" w:rsidRDefault="005C1EC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5433467" w:history="1">
        <w:r w:rsidRPr="00C54953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C54953">
          <w:rPr>
            <w:rStyle w:val="Hyperlink"/>
            <w:noProof/>
          </w:rPr>
          <w:t>Interface Délivrables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_Toc225433467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E370E5" w14:textId="15788481" w:rsidR="005C1EC8" w:rsidRDefault="005C1EC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5433468" w:history="1">
        <w:r w:rsidRPr="00C54953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C54953">
          <w:rPr>
            <w:rStyle w:val="Hyperlink"/>
            <w:noProof/>
          </w:rPr>
          <w:t>IEC Mapping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_Toc225433468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6EEECF" w14:textId="0B61A05B" w:rsidR="005C1EC8" w:rsidRDefault="005C1EC8">
      <w:pPr>
        <w:pStyle w:val="TOC2"/>
        <w:tabs>
          <w:tab w:val="left" w:pos="2549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MU" w:eastAsia="en-MU"/>
          <w14:ligatures w14:val="standardContextual"/>
        </w:rPr>
      </w:pPr>
      <w:hyperlink w:anchor="_Toc225433469" w:history="1">
        <w:r w:rsidRPr="00C54953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en-MU" w:eastAsia="en-MU"/>
            <w14:ligatures w14:val="standardContextual"/>
          </w:rPr>
          <w:tab/>
        </w:r>
        <w:r w:rsidRPr="00C54953">
          <w:rPr>
            <w:rStyle w:val="Hyperlink"/>
            <w:noProof/>
          </w:rPr>
          <w:t>Agreement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_Toc225433469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49D1AD0" w14:textId="69CC716F" w:rsidR="00941EF9" w:rsidRPr="006E6DCF" w:rsidRDefault="0035768A">
      <w:r w:rsidRPr="006E6DCF">
        <w:rPr>
          <w:b/>
        </w:rPr>
        <w:fldChar w:fldCharType="end"/>
      </w:r>
    </w:p>
    <w:p w14:paraId="7A1A7B25" w14:textId="77777777" w:rsidR="00444DFD" w:rsidRPr="006E6DCF" w:rsidRDefault="00444DFD" w:rsidP="00D25469">
      <w:pPr>
        <w:pStyle w:val="BodyText"/>
      </w:pPr>
    </w:p>
    <w:p w14:paraId="23F6A1ED" w14:textId="77777777" w:rsidR="006A7541" w:rsidRPr="006E6DCF" w:rsidRDefault="006A7541" w:rsidP="006A7541">
      <w:pPr>
        <w:pStyle w:val="Heading1"/>
        <w:numPr>
          <w:ilvl w:val="0"/>
          <w:numId w:val="1"/>
        </w:numPr>
      </w:pPr>
      <w:bookmarkStart w:id="3" w:name="_Toc436807305"/>
      <w:bookmarkStart w:id="4" w:name="_Toc191993941"/>
      <w:bookmarkStart w:id="5" w:name="_Toc225433463"/>
      <w:r w:rsidRPr="006E6DCF">
        <w:lastRenderedPageBreak/>
        <w:t>Introduction</w:t>
      </w:r>
      <w:bookmarkEnd w:id="3"/>
      <w:bookmarkEnd w:id="4"/>
      <w:bookmarkEnd w:id="5"/>
    </w:p>
    <w:p w14:paraId="47AEB612" w14:textId="77777777" w:rsidR="006A7541" w:rsidRPr="006E6DCF" w:rsidRDefault="006A7541" w:rsidP="0035163B">
      <w:pPr>
        <w:pStyle w:val="BodyText"/>
        <w:ind w:left="0"/>
      </w:pPr>
    </w:p>
    <w:p w14:paraId="148BBA7E" w14:textId="77777777" w:rsidR="006A7541" w:rsidRPr="006E6DCF" w:rsidRDefault="006A7541" w:rsidP="006A7541">
      <w:pPr>
        <w:pStyle w:val="Heading2"/>
        <w:numPr>
          <w:ilvl w:val="1"/>
          <w:numId w:val="1"/>
        </w:numPr>
      </w:pPr>
      <w:bookmarkStart w:id="6" w:name="_Toc191993942"/>
      <w:bookmarkStart w:id="7" w:name="_Toc225433464"/>
      <w:r w:rsidRPr="006E6DCF">
        <w:t>Objectif de ce document</w:t>
      </w:r>
      <w:bookmarkEnd w:id="6"/>
      <w:bookmarkEnd w:id="7"/>
    </w:p>
    <w:p w14:paraId="4F7E211B" w14:textId="378A46DD" w:rsidR="006A7541" w:rsidRPr="006E6DCF" w:rsidRDefault="006A7541" w:rsidP="006A7541">
      <w:pPr>
        <w:pStyle w:val="BodyText"/>
        <w:spacing w:line="360" w:lineRule="auto"/>
        <w:ind w:left="0"/>
      </w:pPr>
      <w:r w:rsidRPr="006E6DCF">
        <w:t xml:space="preserve">Ce document identifie les informations nécessaires à la promotion du </w:t>
      </w:r>
      <w:r w:rsidR="00135110">
        <w:t>batch</w:t>
      </w:r>
      <w:r w:rsidRPr="006E6DCF">
        <w:t xml:space="preserve"> U-0</w:t>
      </w:r>
      <w:r w:rsidR="00CA3F65">
        <w:t>22</w:t>
      </w:r>
      <w:r w:rsidR="00FF4E23" w:rsidRPr="00FF4E23">
        <w:t xml:space="preserve"> Batch de lancement en prélèvement</w:t>
      </w:r>
      <w:r w:rsidR="00E44E50">
        <w:t xml:space="preserve"> </w:t>
      </w:r>
      <w:r w:rsidRPr="006E6DCF">
        <w:t>de l'environnement de développement vers les environnements de test et/ou de production</w:t>
      </w:r>
      <w:r w:rsidR="007D1D97">
        <w:t>.</w:t>
      </w:r>
    </w:p>
    <w:p w14:paraId="34C8DE87" w14:textId="77777777" w:rsidR="006A7541" w:rsidRPr="006E6DCF" w:rsidRDefault="006A7541" w:rsidP="006A7541">
      <w:pPr>
        <w:pStyle w:val="BodyText"/>
        <w:spacing w:line="360" w:lineRule="auto"/>
        <w:ind w:left="0"/>
      </w:pPr>
    </w:p>
    <w:p w14:paraId="190DB318" w14:textId="77777777" w:rsidR="006A7541" w:rsidRPr="006E6DCF" w:rsidRDefault="006A7541" w:rsidP="006A7541">
      <w:pPr>
        <w:pStyle w:val="Heading2"/>
        <w:numPr>
          <w:ilvl w:val="1"/>
          <w:numId w:val="1"/>
        </w:numPr>
      </w:pPr>
      <w:bookmarkStart w:id="8" w:name="_Toc191993943"/>
      <w:bookmarkStart w:id="9" w:name="_Toc225433465"/>
      <w:r w:rsidRPr="006E6DCF">
        <w:t>Prérequis et Dépendances</w:t>
      </w:r>
      <w:bookmarkEnd w:id="8"/>
      <w:bookmarkEnd w:id="9"/>
    </w:p>
    <w:p w14:paraId="3D9C4F39" w14:textId="77777777" w:rsidR="006A7541" w:rsidRPr="006E6DCF" w:rsidRDefault="006A7541" w:rsidP="006A7541">
      <w:pPr>
        <w:spacing w:line="360" w:lineRule="auto"/>
        <w:rPr>
          <w:rFonts w:cs="Arial"/>
          <w:color w:val="000000"/>
        </w:rPr>
      </w:pPr>
      <w:r w:rsidRPr="006E6DCF">
        <w:rPr>
          <w:rFonts w:cs="Arial"/>
          <w:color w:val="000000"/>
        </w:rPr>
        <w:t>Pour effectuer le déploiement, tous les éléments suivants doivent être accessibles :</w:t>
      </w:r>
    </w:p>
    <w:p w14:paraId="30981DB1" w14:textId="37FD465F" w:rsidR="006A7541" w:rsidRPr="006E6DCF" w:rsidRDefault="006A7541" w:rsidP="0019318C">
      <w:pPr>
        <w:pStyle w:val="ListParagraph"/>
        <w:numPr>
          <w:ilvl w:val="0"/>
          <w:numId w:val="6"/>
        </w:num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 w:rsidRPr="006E6DCF">
        <w:rPr>
          <w:rStyle w:val="InforHeadline"/>
          <w:rFonts w:ascii="Arial" w:hAnsi="Arial" w:cs="Arial"/>
          <w:sz w:val="20"/>
          <w:szCs w:val="20"/>
        </w:rPr>
        <w:t>ION</w:t>
      </w:r>
    </w:p>
    <w:p w14:paraId="0EC86961" w14:textId="67E07BA3" w:rsidR="006A7541" w:rsidRPr="00110857" w:rsidRDefault="006A7541" w:rsidP="006A7541">
      <w:pPr>
        <w:pStyle w:val="ListParagraph"/>
        <w:numPr>
          <w:ilvl w:val="0"/>
          <w:numId w:val="6"/>
        </w:num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  <w:r w:rsidRPr="006E6DCF">
        <w:rPr>
          <w:rStyle w:val="InforHeadline"/>
          <w:rFonts w:ascii="Arial" w:hAnsi="Arial" w:cs="Arial"/>
          <w:sz w:val="20"/>
          <w:szCs w:val="20"/>
        </w:rPr>
        <w:t>M3</w:t>
      </w:r>
    </w:p>
    <w:p w14:paraId="5B822720" w14:textId="77777777" w:rsidR="006A7541" w:rsidRPr="006E6DCF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3CE75FFC" w14:textId="77777777" w:rsidR="006A7541" w:rsidRPr="006E6DCF" w:rsidRDefault="006A7541" w:rsidP="006A7541">
      <w:pPr>
        <w:spacing w:line="360" w:lineRule="auto"/>
        <w:contextualSpacing/>
        <w:rPr>
          <w:rStyle w:val="InforHeadline"/>
          <w:rFonts w:ascii="Arial" w:hAnsi="Arial" w:cs="Arial"/>
          <w:b w:val="0"/>
          <w:sz w:val="20"/>
          <w:szCs w:val="20"/>
        </w:rPr>
      </w:pPr>
    </w:p>
    <w:p w14:paraId="08CE92BB" w14:textId="77777777" w:rsidR="006A7541" w:rsidRPr="006E6DCF" w:rsidRDefault="006A7541" w:rsidP="006A7541">
      <w:pPr>
        <w:pStyle w:val="Heading1"/>
        <w:numPr>
          <w:ilvl w:val="0"/>
          <w:numId w:val="1"/>
        </w:numPr>
      </w:pPr>
      <w:bookmarkStart w:id="10" w:name="_Toc191993944"/>
      <w:bookmarkStart w:id="11" w:name="_Toc225433466"/>
      <w:r w:rsidRPr="006E6DCF">
        <w:lastRenderedPageBreak/>
        <w:t>Installation</w:t>
      </w:r>
      <w:bookmarkEnd w:id="10"/>
      <w:bookmarkEnd w:id="11"/>
    </w:p>
    <w:p w14:paraId="77DFC4AE" w14:textId="77777777" w:rsidR="006A7541" w:rsidRPr="006E6DCF" w:rsidRDefault="006A7541" w:rsidP="006A7541">
      <w:pPr>
        <w:pStyle w:val="Heading2"/>
        <w:numPr>
          <w:ilvl w:val="1"/>
          <w:numId w:val="1"/>
        </w:numPr>
      </w:pPr>
      <w:bookmarkStart w:id="12" w:name="_Toc191993945"/>
      <w:bookmarkStart w:id="13" w:name="_Toc225433467"/>
      <w:r w:rsidRPr="006E6DCF">
        <w:t>Interface Délivrables</w:t>
      </w:r>
      <w:bookmarkEnd w:id="12"/>
      <w:bookmarkEnd w:id="13"/>
    </w:p>
    <w:p w14:paraId="71981E9E" w14:textId="77777777" w:rsidR="006A7541" w:rsidRPr="006E6DCF" w:rsidRDefault="006A7541" w:rsidP="006A7541">
      <w:pPr>
        <w:rPr>
          <w:rStyle w:val="InforHeadline"/>
          <w:rFonts w:cs="Arial"/>
          <w:b w:val="0"/>
        </w:rPr>
      </w:pPr>
    </w:p>
    <w:tbl>
      <w:tblPr>
        <w:tblStyle w:val="InforTable0"/>
        <w:tblW w:w="9603" w:type="dxa"/>
        <w:tblLayout w:type="fixed"/>
        <w:tblLook w:val="04A0" w:firstRow="1" w:lastRow="0" w:firstColumn="1" w:lastColumn="0" w:noHBand="0" w:noVBand="1"/>
      </w:tblPr>
      <w:tblGrid>
        <w:gridCol w:w="1668"/>
        <w:gridCol w:w="3402"/>
        <w:gridCol w:w="70"/>
        <w:gridCol w:w="4463"/>
      </w:tblGrid>
      <w:tr w:rsidR="006A7541" w:rsidRPr="006E6DCF" w14:paraId="49CD8CB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668" w:type="dxa"/>
          </w:tcPr>
          <w:p w14:paraId="0923A03F" w14:textId="77777777" w:rsidR="006A7541" w:rsidRPr="006E6DCF" w:rsidRDefault="006A7541">
            <w:pPr>
              <w:spacing w:before="60" w:after="60"/>
              <w:ind w:right="-677"/>
              <w:contextualSpacing/>
              <w:rPr>
                <w:rFonts w:cs="Arial"/>
                <w:b w:val="0"/>
                <w:bCs/>
                <w:color w:val="FFFFFF"/>
                <w:szCs w:val="16"/>
              </w:rPr>
            </w:pPr>
            <w:r w:rsidRPr="006E6DCF">
              <w:rPr>
                <w:rFonts w:cs="Arial"/>
                <w:b w:val="0"/>
                <w:bCs/>
                <w:color w:val="FFFFFF"/>
                <w:szCs w:val="16"/>
              </w:rPr>
              <w:t>T</w:t>
            </w:r>
            <w:r w:rsidRPr="006E6DCF">
              <w:rPr>
                <w:rFonts w:cs="Arial"/>
                <w:b w:val="0"/>
                <w:bCs/>
              </w:rPr>
              <w:t>ype</w:t>
            </w:r>
          </w:p>
        </w:tc>
        <w:tc>
          <w:tcPr>
            <w:tcW w:w="3402" w:type="dxa"/>
          </w:tcPr>
          <w:p w14:paraId="36C750CD" w14:textId="77777777" w:rsidR="006A7541" w:rsidRPr="006E6DCF" w:rsidRDefault="006A7541">
            <w:pPr>
              <w:spacing w:before="60" w:after="60"/>
              <w:contextualSpacing/>
              <w:rPr>
                <w:rFonts w:cs="Arial"/>
                <w:b w:val="0"/>
                <w:bCs/>
                <w:color w:val="FFFFFF"/>
                <w:szCs w:val="16"/>
              </w:rPr>
            </w:pPr>
            <w:r w:rsidRPr="006E6DCF">
              <w:rPr>
                <w:rFonts w:cs="Arial"/>
                <w:b w:val="0"/>
                <w:bCs/>
                <w:color w:val="FFFFFF"/>
                <w:szCs w:val="16"/>
              </w:rPr>
              <w:t>Name</w:t>
            </w:r>
          </w:p>
        </w:tc>
        <w:tc>
          <w:tcPr>
            <w:tcW w:w="4533" w:type="dxa"/>
            <w:gridSpan w:val="2"/>
          </w:tcPr>
          <w:p w14:paraId="17739FFE" w14:textId="77777777" w:rsidR="006A7541" w:rsidRPr="006E6DCF" w:rsidRDefault="006A7541">
            <w:pPr>
              <w:spacing w:before="60" w:after="60"/>
              <w:rPr>
                <w:rFonts w:cs="Arial"/>
                <w:bCs/>
                <w:color w:val="FFFFFF"/>
                <w:szCs w:val="16"/>
              </w:rPr>
            </w:pPr>
            <w:r w:rsidRPr="006E6DCF">
              <w:rPr>
                <w:rFonts w:cs="Arial"/>
                <w:bCs/>
                <w:color w:val="FFFFFF"/>
                <w:szCs w:val="16"/>
              </w:rPr>
              <w:t>Install File</w:t>
            </w:r>
          </w:p>
        </w:tc>
      </w:tr>
      <w:tr w:rsidR="00440D6F" w:rsidRPr="00923FC8" w14:paraId="36131E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68" w:type="dxa"/>
          </w:tcPr>
          <w:p w14:paraId="263CA396" w14:textId="1E664816" w:rsidR="00440D6F" w:rsidRDefault="00440D6F" w:rsidP="00440D6F">
            <w:pPr>
              <w:spacing w:before="120" w:after="120"/>
              <w:rPr>
                <w:rStyle w:val="InforHeadline"/>
                <w:rFonts w:ascii="Arial" w:hAnsi="Arial" w:cs="Arial"/>
                <w:sz w:val="20"/>
                <w:szCs w:val="20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</w:rPr>
              <w:t>Mapping</w:t>
            </w:r>
          </w:p>
        </w:tc>
        <w:tc>
          <w:tcPr>
            <w:tcW w:w="3472" w:type="dxa"/>
            <w:gridSpan w:val="2"/>
          </w:tcPr>
          <w:p w14:paraId="7F5C893B" w14:textId="1017939E" w:rsidR="00440D6F" w:rsidRPr="004B4D70" w:rsidRDefault="007868E9" w:rsidP="00440D6F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M3BOD_U022CTRL32_1_0_0_Custom</w:t>
            </w:r>
          </w:p>
        </w:tc>
        <w:tc>
          <w:tcPr>
            <w:tcW w:w="4463" w:type="dxa"/>
          </w:tcPr>
          <w:p w14:paraId="1C09912D" w14:textId="1643FBD1" w:rsidR="00440D6F" w:rsidRPr="004B4D70" w:rsidRDefault="007868E9" w:rsidP="00440D6F">
            <w:pPr>
              <w:spacing w:before="120" w:after="120"/>
              <w:jc w:val="both"/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M3BOD_U022CTRL32_1_0_0_Custom</w:t>
            </w:r>
            <w:r w:rsidR="00CE669E" w:rsidRPr="00CE669E">
              <w:rPr>
                <w:rStyle w:val="InforHeadline"/>
                <w:rFonts w:ascii="Arial" w:hAnsi="Arial" w:cs="Arial"/>
                <w:sz w:val="20"/>
                <w:szCs w:val="20"/>
                <w:lang w:val="en-GB"/>
              </w:rPr>
              <w:t>.zap</w:t>
            </w:r>
          </w:p>
        </w:tc>
      </w:tr>
    </w:tbl>
    <w:p w14:paraId="73DB988B" w14:textId="77777777" w:rsidR="006A7541" w:rsidRPr="004B4D70" w:rsidRDefault="006A7541" w:rsidP="006A7541">
      <w:pPr>
        <w:pStyle w:val="BodyText"/>
        <w:ind w:left="0"/>
        <w:rPr>
          <w:b/>
          <w:bCs/>
          <w:lang w:val="en-GB"/>
        </w:rPr>
      </w:pPr>
    </w:p>
    <w:p w14:paraId="4A780428" w14:textId="77777777" w:rsidR="006A7541" w:rsidRPr="004B4D70" w:rsidRDefault="006A7541" w:rsidP="006A7541">
      <w:pPr>
        <w:rPr>
          <w:b/>
          <w:bCs/>
          <w:lang w:val="en-GB"/>
        </w:rPr>
      </w:pPr>
      <w:r w:rsidRPr="004B4D70">
        <w:rPr>
          <w:b/>
          <w:bCs/>
          <w:lang w:val="en-GB"/>
        </w:rPr>
        <w:br w:type="page"/>
      </w:r>
    </w:p>
    <w:p w14:paraId="66C584D0" w14:textId="77777777" w:rsidR="006631A4" w:rsidRPr="001273FE" w:rsidRDefault="006631A4" w:rsidP="009F4F14">
      <w:pPr>
        <w:pStyle w:val="BodyText"/>
        <w:ind w:left="0"/>
      </w:pPr>
    </w:p>
    <w:p w14:paraId="42850970" w14:textId="5C69CC5A" w:rsidR="006631A4" w:rsidRDefault="006631A4" w:rsidP="006631A4">
      <w:pPr>
        <w:pStyle w:val="Heading2"/>
        <w:numPr>
          <w:ilvl w:val="1"/>
          <w:numId w:val="1"/>
        </w:numPr>
      </w:pPr>
      <w:bookmarkStart w:id="14" w:name="_Toc225433468"/>
      <w:r>
        <w:t>IEC Mapping</w:t>
      </w:r>
      <w:bookmarkEnd w:id="14"/>
    </w:p>
    <w:p w14:paraId="1B11EB96" w14:textId="77777777" w:rsidR="006631A4" w:rsidRPr="006631A4" w:rsidRDefault="006631A4" w:rsidP="006631A4">
      <w:pPr>
        <w:pStyle w:val="BodyText"/>
        <w:numPr>
          <w:ilvl w:val="0"/>
          <w:numId w:val="16"/>
        </w:numPr>
        <w:rPr>
          <w:lang w:val="en-GB"/>
        </w:rPr>
      </w:pPr>
      <w:r w:rsidRPr="006631A4">
        <w:rPr>
          <w:lang w:val="en-GB"/>
        </w:rPr>
        <w:t>Démarrez Infor OS &gt; API Gateway &gt; Authorized Apps.</w:t>
      </w:r>
    </w:p>
    <w:p w14:paraId="1987943D" w14:textId="77777777" w:rsidR="006631A4" w:rsidRPr="00D11D1B" w:rsidRDefault="006631A4" w:rsidP="006631A4">
      <w:pPr>
        <w:pStyle w:val="BodyText"/>
        <w:numPr>
          <w:ilvl w:val="0"/>
          <w:numId w:val="16"/>
        </w:numPr>
      </w:pPr>
      <w:r w:rsidRPr="00D11D1B">
        <w:t>Cherchez l’application configurer pour MEC Mapper</w:t>
      </w:r>
    </w:p>
    <w:p w14:paraId="014EAB3A" w14:textId="77777777" w:rsidR="006631A4" w:rsidRPr="00D11D1B" w:rsidRDefault="006631A4" w:rsidP="006631A4">
      <w:pPr>
        <w:pStyle w:val="BodyText"/>
        <w:ind w:left="0"/>
      </w:pPr>
      <w:r w:rsidRPr="00D11D1B">
        <w:rPr>
          <w:noProof/>
        </w:rPr>
        <w:drawing>
          <wp:inline distT="0" distB="0" distL="0" distR="0" wp14:anchorId="1E92F223" wp14:editId="7A1D69D9">
            <wp:extent cx="6417945" cy="3129821"/>
            <wp:effectExtent l="38100" t="38100" r="40005" b="33020"/>
            <wp:docPr id="16806711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46171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t="5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3129821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B72FD" w14:textId="77777777" w:rsidR="006631A4" w:rsidRPr="00D87933" w:rsidRDefault="006631A4" w:rsidP="006631A4">
      <w:pPr>
        <w:pStyle w:val="BodyText"/>
        <w:numPr>
          <w:ilvl w:val="0"/>
          <w:numId w:val="16"/>
        </w:numPr>
      </w:pPr>
      <w:r w:rsidRPr="00D11D1B">
        <w:t>Cliquez sur l’icône pour télécharger la configuration de la connexion.</w:t>
      </w:r>
    </w:p>
    <w:p w14:paraId="4C47201D" w14:textId="77777777" w:rsidR="006631A4" w:rsidRPr="00D87933" w:rsidRDefault="006631A4" w:rsidP="006631A4">
      <w:pPr>
        <w:pStyle w:val="BodyText"/>
        <w:numPr>
          <w:ilvl w:val="0"/>
          <w:numId w:val="16"/>
        </w:numPr>
      </w:pPr>
      <w:r w:rsidRPr="00D11D1B">
        <w:t>Ouvrir Infor Business Document Mapper.</w:t>
      </w:r>
    </w:p>
    <w:p w14:paraId="5FA7D36C" w14:textId="77777777" w:rsidR="006631A4" w:rsidRPr="006631A4" w:rsidRDefault="006631A4" w:rsidP="006631A4">
      <w:pPr>
        <w:pStyle w:val="BodyText"/>
        <w:numPr>
          <w:ilvl w:val="0"/>
          <w:numId w:val="16"/>
        </w:numPr>
        <w:rPr>
          <w:lang w:val="en-GB"/>
        </w:rPr>
      </w:pPr>
      <w:r w:rsidRPr="006631A4">
        <w:rPr>
          <w:lang w:val="en-GB"/>
        </w:rPr>
        <w:t>Accédez à Window &gt; Preferences &gt; Mapper &gt; Servers</w:t>
      </w:r>
    </w:p>
    <w:p w14:paraId="4466BCBD" w14:textId="77777777" w:rsidR="006631A4" w:rsidRPr="00D11D1B" w:rsidRDefault="006631A4" w:rsidP="006631A4">
      <w:pPr>
        <w:pStyle w:val="BodyText"/>
        <w:numPr>
          <w:ilvl w:val="0"/>
          <w:numId w:val="16"/>
        </w:numPr>
      </w:pPr>
      <w:r w:rsidRPr="00D11D1B">
        <w:t>Cliquez sur « New » ensuite cliquez sur « Load ION API File ».</w:t>
      </w:r>
    </w:p>
    <w:p w14:paraId="346364B8" w14:textId="454700B3" w:rsidR="006631A4" w:rsidRPr="00D11D1B" w:rsidRDefault="006631A4" w:rsidP="006631A4">
      <w:pPr>
        <w:pStyle w:val="BodyText"/>
        <w:ind w:left="2160"/>
        <w:jc w:val="center"/>
        <w:rPr>
          <w14:ligatures w14:val="standardContextual"/>
        </w:rPr>
      </w:pPr>
      <w:r w:rsidRPr="006631A4">
        <w:rPr>
          <w:noProof/>
          <w14:ligatures w14:val="standardContextual"/>
        </w:rPr>
        <w:drawing>
          <wp:inline distT="0" distB="0" distL="0" distR="0" wp14:anchorId="4FF2B2DC" wp14:editId="536755AB">
            <wp:extent cx="3112190" cy="3060071"/>
            <wp:effectExtent l="38100" t="38100" r="31115" b="45085"/>
            <wp:docPr id="145202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0216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15479" cy="306330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1BBA50" w14:textId="77777777" w:rsidR="006631A4" w:rsidRPr="00D11D1B" w:rsidRDefault="006631A4" w:rsidP="006631A4">
      <w:pPr>
        <w:rPr>
          <w14:ligatures w14:val="standardContextual"/>
        </w:rPr>
      </w:pPr>
    </w:p>
    <w:p w14:paraId="16C7763E" w14:textId="77777777" w:rsidR="006631A4" w:rsidRPr="00D11D1B" w:rsidRDefault="006631A4" w:rsidP="006631A4">
      <w:pPr>
        <w:pStyle w:val="ListParagraph"/>
        <w:numPr>
          <w:ilvl w:val="0"/>
          <w:numId w:val="16"/>
        </w:numPr>
        <w:tabs>
          <w:tab w:val="left" w:pos="2204"/>
        </w:tabs>
        <w:contextualSpacing/>
      </w:pPr>
      <w:r w:rsidRPr="00D11D1B">
        <w:t>Choisissez le fichier téléchargé (EC Mapper.ionapi) et cliquez sur « OK ».</w:t>
      </w:r>
    </w:p>
    <w:p w14:paraId="7D0FE091" w14:textId="77777777" w:rsidR="006631A4" w:rsidRPr="00D11D1B" w:rsidRDefault="006631A4" w:rsidP="006631A4">
      <w:pPr>
        <w:pStyle w:val="ListParagraph"/>
        <w:numPr>
          <w:ilvl w:val="0"/>
          <w:numId w:val="16"/>
        </w:numPr>
        <w:tabs>
          <w:tab w:val="left" w:pos="2204"/>
        </w:tabs>
        <w:contextualSpacing/>
      </w:pPr>
      <w:r w:rsidRPr="00D11D1B">
        <w:lastRenderedPageBreak/>
        <w:t>Cliquez sur « Test Connection » pour vérifier si la connexion est bonne. Ensuite cliquez sur « Apply » et « OK ».</w:t>
      </w:r>
    </w:p>
    <w:p w14:paraId="652715C8" w14:textId="48EB79D2" w:rsidR="006631A4" w:rsidRPr="00D11D1B" w:rsidRDefault="004E32D5" w:rsidP="006631A4">
      <w:pPr>
        <w:tabs>
          <w:tab w:val="left" w:pos="2204"/>
        </w:tabs>
        <w:ind w:left="360"/>
        <w:jc w:val="center"/>
        <w:rPr>
          <w14:ligatures w14:val="standardContextual"/>
        </w:rPr>
      </w:pPr>
      <w:r w:rsidRPr="004E32D5">
        <w:rPr>
          <w:noProof/>
          <w14:ligatures w14:val="standardContextual"/>
        </w:rPr>
        <w:drawing>
          <wp:inline distT="0" distB="0" distL="0" distR="0" wp14:anchorId="0CAD45A2" wp14:editId="1A6E6BBD">
            <wp:extent cx="2692538" cy="2629035"/>
            <wp:effectExtent l="38100" t="38100" r="31750" b="38100"/>
            <wp:docPr id="15911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12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92538" cy="262903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7B8448" w14:textId="77777777" w:rsidR="006631A4" w:rsidRPr="00D11D1B" w:rsidRDefault="006631A4" w:rsidP="006631A4">
      <w:pPr>
        <w:rPr>
          <w14:ligatures w14:val="standardContextual"/>
        </w:rPr>
      </w:pPr>
    </w:p>
    <w:p w14:paraId="488E83D7" w14:textId="77777777" w:rsidR="006631A4" w:rsidRPr="00D11D1B" w:rsidRDefault="006631A4" w:rsidP="006631A4">
      <w:pPr>
        <w:pStyle w:val="ListParagraph"/>
        <w:numPr>
          <w:ilvl w:val="0"/>
          <w:numId w:val="16"/>
        </w:numPr>
        <w:contextualSpacing/>
      </w:pPr>
      <w:r w:rsidRPr="00D11D1B">
        <w:t>Cliquez sur « Import » sur un projet et sélectez l’option « Mapping from Archive File (.zap) ».</w:t>
      </w:r>
    </w:p>
    <w:p w14:paraId="1E64A619" w14:textId="77777777" w:rsidR="006631A4" w:rsidRPr="00D11D1B" w:rsidRDefault="006631A4" w:rsidP="006631A4">
      <w:pPr>
        <w:pStyle w:val="ListParagraph"/>
      </w:pPr>
    </w:p>
    <w:p w14:paraId="1644E281" w14:textId="5CE11E10" w:rsidR="006631A4" w:rsidRPr="00D11D1B" w:rsidRDefault="004E32D5" w:rsidP="006631A4">
      <w:pPr>
        <w:ind w:left="360"/>
        <w:jc w:val="center"/>
      </w:pPr>
      <w:r w:rsidRPr="004E32D5">
        <w:rPr>
          <w:noProof/>
        </w:rPr>
        <w:drawing>
          <wp:inline distT="0" distB="0" distL="0" distR="0" wp14:anchorId="434B20B5" wp14:editId="04A26C9B">
            <wp:extent cx="3714941" cy="1733639"/>
            <wp:effectExtent l="38100" t="38100" r="38100" b="38100"/>
            <wp:docPr id="958395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95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4941" cy="1733639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6631A4">
        <w:tab/>
      </w:r>
    </w:p>
    <w:p w14:paraId="6BB22509" w14:textId="77777777" w:rsidR="006631A4" w:rsidRPr="00D11D1B" w:rsidRDefault="006631A4" w:rsidP="006631A4">
      <w:pPr>
        <w:ind w:left="360"/>
        <w:jc w:val="center"/>
      </w:pPr>
    </w:p>
    <w:p w14:paraId="2C43B0A0" w14:textId="39174D15" w:rsidR="006631A4" w:rsidRPr="00D11D1B" w:rsidRDefault="006631A4" w:rsidP="006631A4">
      <w:pPr>
        <w:pStyle w:val="ListParagraph"/>
        <w:numPr>
          <w:ilvl w:val="0"/>
          <w:numId w:val="16"/>
        </w:numPr>
        <w:tabs>
          <w:tab w:val="left" w:pos="3256"/>
        </w:tabs>
        <w:contextualSpacing/>
      </w:pPr>
      <w:r w:rsidRPr="00D11D1B">
        <w:t>Cliquez sur « Browse » et sélectionnez le fichier</w:t>
      </w:r>
      <w:r>
        <w:t xml:space="preserve"> « </w:t>
      </w:r>
      <w:r w:rsidR="004E32D5" w:rsidRPr="004E32D5">
        <w:t>M3BOD_U016CTRL32_Sync_Out_1_0_0_Custom.zap</w:t>
      </w:r>
      <w:r w:rsidR="004E32D5">
        <w:t xml:space="preserve"> </w:t>
      </w:r>
      <w:r>
        <w:t>»</w:t>
      </w:r>
      <w:r w:rsidRPr="00D11D1B">
        <w:t xml:space="preserve"> et cliquez « Open » et « Finish ».</w:t>
      </w:r>
    </w:p>
    <w:p w14:paraId="3BDBA266" w14:textId="77777777" w:rsidR="006631A4" w:rsidRPr="00D11D1B" w:rsidRDefault="006631A4" w:rsidP="006631A4">
      <w:pPr>
        <w:tabs>
          <w:tab w:val="left" w:pos="3256"/>
        </w:tabs>
      </w:pPr>
    </w:p>
    <w:p w14:paraId="73F1E656" w14:textId="43193AD1" w:rsidR="006631A4" w:rsidRDefault="006631A4" w:rsidP="006631A4">
      <w:pPr>
        <w:pStyle w:val="ListParagraph"/>
        <w:numPr>
          <w:ilvl w:val="0"/>
          <w:numId w:val="16"/>
        </w:numPr>
        <w:tabs>
          <w:tab w:val="left" w:pos="3256"/>
        </w:tabs>
        <w:contextualSpacing/>
      </w:pPr>
      <w:r w:rsidRPr="00D11D1B">
        <w:t xml:space="preserve">Cliquez droit sur « </w:t>
      </w:r>
      <w:r w:rsidR="004E32D5" w:rsidRPr="004E32D5">
        <w:t>M3BOD_U016CTRL32_Sync_Out_1_0_0_Custom.zap</w:t>
      </w:r>
      <w:r w:rsidR="004E32D5">
        <w:t xml:space="preserve"> </w:t>
      </w:r>
      <w:r w:rsidRPr="00D11D1B">
        <w:t>». Ensuite cliquez sur « Validate » et « Publish ».</w:t>
      </w:r>
    </w:p>
    <w:p w14:paraId="0599ACAA" w14:textId="77777777" w:rsidR="006631A4" w:rsidRPr="00D11D1B" w:rsidRDefault="006631A4" w:rsidP="00FD33B3">
      <w:pPr>
        <w:tabs>
          <w:tab w:val="left" w:pos="3256"/>
        </w:tabs>
      </w:pPr>
    </w:p>
    <w:p w14:paraId="7381A6E8" w14:textId="5BCC89E9" w:rsidR="006631A4" w:rsidRPr="00D11D1B" w:rsidRDefault="00FD33B3" w:rsidP="006631A4">
      <w:pPr>
        <w:pStyle w:val="BodyText"/>
        <w:tabs>
          <w:tab w:val="left" w:pos="1077"/>
        </w:tabs>
        <w:ind w:left="360"/>
        <w:jc w:val="center"/>
        <w:rPr>
          <w14:ligatures w14:val="standardContextual"/>
        </w:rPr>
      </w:pPr>
      <w:r>
        <w:rPr>
          <w:noProof/>
        </w:rPr>
        <w:drawing>
          <wp:inline distT="0" distB="0" distL="0" distR="0" wp14:anchorId="50D3A368" wp14:editId="4C422B7C">
            <wp:extent cx="2607430" cy="2095877"/>
            <wp:effectExtent l="38100" t="38100" r="40640" b="38100"/>
            <wp:docPr id="18077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4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12172" cy="2099689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ED187A" w14:textId="77777777" w:rsidR="006631A4" w:rsidRPr="00D11D1B" w:rsidRDefault="006631A4" w:rsidP="006631A4"/>
    <w:p w14:paraId="55D0E672" w14:textId="77777777" w:rsidR="006631A4" w:rsidRDefault="006631A4" w:rsidP="006631A4">
      <w:pPr>
        <w:pStyle w:val="ListParagraph"/>
        <w:numPr>
          <w:ilvl w:val="0"/>
          <w:numId w:val="16"/>
        </w:numPr>
        <w:contextualSpacing/>
      </w:pPr>
      <w:r w:rsidRPr="00D11D1B">
        <w:lastRenderedPageBreak/>
        <w:t>Sélectionnez l'environnement approprié et cliquez sur "Finish".</w:t>
      </w:r>
    </w:p>
    <w:p w14:paraId="4A25935B" w14:textId="72A12F6F" w:rsidR="006631A4" w:rsidRPr="00D87933" w:rsidRDefault="001273FE" w:rsidP="001273FE">
      <w:pPr>
        <w:pStyle w:val="ListParagraph"/>
        <w:numPr>
          <w:ilvl w:val="0"/>
          <w:numId w:val="16"/>
        </w:numPr>
      </w:pPr>
      <w:r>
        <w:t xml:space="preserve">Répétez les étapes 9-12 pour le </w:t>
      </w:r>
      <w:r w:rsidRPr="00D11D1B">
        <w:t>fichier</w:t>
      </w:r>
      <w:r>
        <w:t xml:space="preserve"> « </w:t>
      </w:r>
      <w:r w:rsidR="007868E9">
        <w:t>M3BOD_U022CTRL32_1_0_0_Custom</w:t>
      </w:r>
      <w:r w:rsidR="009F4F14" w:rsidRPr="009F4F14">
        <w:t>.zap</w:t>
      </w:r>
      <w:r>
        <w:t>»</w:t>
      </w:r>
    </w:p>
    <w:p w14:paraId="225367C0" w14:textId="77777777" w:rsidR="006631A4" w:rsidRDefault="006631A4" w:rsidP="006631A4">
      <w:pPr>
        <w:pStyle w:val="BodyText"/>
        <w:ind w:left="0"/>
      </w:pPr>
    </w:p>
    <w:p w14:paraId="156E57F7" w14:textId="77777777" w:rsidR="006631A4" w:rsidRPr="006631A4" w:rsidRDefault="006631A4" w:rsidP="006631A4">
      <w:pPr>
        <w:pStyle w:val="BodyText"/>
        <w:ind w:left="720"/>
      </w:pPr>
    </w:p>
    <w:p w14:paraId="45316670" w14:textId="161DDD3C" w:rsidR="006631A4" w:rsidRDefault="006631A4" w:rsidP="006631A4">
      <w:pPr>
        <w:pStyle w:val="Heading2"/>
        <w:numPr>
          <w:ilvl w:val="1"/>
          <w:numId w:val="1"/>
        </w:numPr>
      </w:pPr>
      <w:bookmarkStart w:id="15" w:name="_Toc225433469"/>
      <w:r>
        <w:t>Agreement</w:t>
      </w:r>
      <w:bookmarkEnd w:id="15"/>
    </w:p>
    <w:p w14:paraId="502D0983" w14:textId="3F3CD3B6" w:rsidR="006631A4" w:rsidRDefault="006631A4" w:rsidP="006631A4">
      <w:pPr>
        <w:pStyle w:val="Heading3"/>
      </w:pPr>
      <w:r>
        <w:t>SHS030</w:t>
      </w:r>
    </w:p>
    <w:p w14:paraId="66391402" w14:textId="1DAF4E7D" w:rsidR="006631A4" w:rsidRDefault="00F71F41" w:rsidP="006631A4">
      <w:pPr>
        <w:pStyle w:val="BodyText"/>
      </w:pPr>
      <w:r>
        <w:t>Ajoute</w:t>
      </w:r>
      <w:r w:rsidR="00646C40">
        <w:t>z</w:t>
      </w:r>
      <w:r>
        <w:t xml:space="preserve"> un nouveau record pour la fonction MNS260 sur l’écran SHS030.</w:t>
      </w:r>
    </w:p>
    <w:p w14:paraId="01C27C55" w14:textId="68BAA6C7" w:rsidR="00F71F41" w:rsidRPr="006631A4" w:rsidRDefault="00F71F41" w:rsidP="00F71F41">
      <w:pPr>
        <w:pStyle w:val="BodyText"/>
        <w:jc w:val="center"/>
      </w:pPr>
      <w:r w:rsidRPr="00F71F41">
        <w:rPr>
          <w:noProof/>
        </w:rPr>
        <w:drawing>
          <wp:inline distT="0" distB="0" distL="0" distR="0" wp14:anchorId="5B9D085E" wp14:editId="075E9644">
            <wp:extent cx="2774887" cy="2839087"/>
            <wp:effectExtent l="38100" t="38100" r="45085" b="37465"/>
            <wp:docPr id="142811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17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81059" cy="2845402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3E4E58" w14:textId="31BD58AE" w:rsidR="006631A4" w:rsidRDefault="006631A4" w:rsidP="006631A4">
      <w:pPr>
        <w:pStyle w:val="Heading3"/>
      </w:pPr>
      <w:r>
        <w:t>SHS050</w:t>
      </w:r>
    </w:p>
    <w:p w14:paraId="08024AC1" w14:textId="534B4CC2" w:rsidR="00646C40" w:rsidRDefault="00646C40" w:rsidP="00646C40">
      <w:pPr>
        <w:pStyle w:val="BodyText"/>
      </w:pPr>
      <w:r>
        <w:t>Ajoutez une configuration pour la catégorie ‘</w:t>
      </w:r>
      <w:r w:rsidR="006C3F15">
        <w:t>FCO</w:t>
      </w:r>
      <w:r>
        <w:t>’ sur l’écran SHS050.</w:t>
      </w:r>
    </w:p>
    <w:p w14:paraId="1C87D1EA" w14:textId="77777777" w:rsidR="00646C40" w:rsidRDefault="00646C40" w:rsidP="00646C40">
      <w:pPr>
        <w:pStyle w:val="BodyText"/>
      </w:pPr>
    </w:p>
    <w:p w14:paraId="0A343074" w14:textId="3E7F1BAF" w:rsidR="006C3F15" w:rsidRPr="006C3F15" w:rsidRDefault="006C3F15" w:rsidP="006C3F15">
      <w:pPr>
        <w:pStyle w:val="BodyText"/>
        <w:jc w:val="center"/>
        <w:rPr>
          <w:lang w:val="en-MU"/>
        </w:rPr>
      </w:pPr>
      <w:r w:rsidRPr="006C3F15">
        <w:rPr>
          <w:lang w:val="en-MU"/>
        </w:rPr>
        <w:drawing>
          <wp:inline distT="0" distB="0" distL="0" distR="0" wp14:anchorId="4502744B" wp14:editId="2550F926">
            <wp:extent cx="4007384" cy="2326740"/>
            <wp:effectExtent l="0" t="0" r="0" b="0"/>
            <wp:docPr id="10709997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345" cy="2333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FF3B2" w14:textId="00CB4DCE" w:rsidR="00646C40" w:rsidRPr="00F71F41" w:rsidRDefault="00646C40" w:rsidP="00646C40">
      <w:pPr>
        <w:pStyle w:val="BodyText"/>
        <w:jc w:val="center"/>
      </w:pPr>
    </w:p>
    <w:p w14:paraId="5D7D538C" w14:textId="77777777" w:rsidR="006631A4" w:rsidRPr="006631A4" w:rsidRDefault="006631A4" w:rsidP="006631A4">
      <w:pPr>
        <w:pStyle w:val="BodyText"/>
        <w:ind w:left="0"/>
      </w:pPr>
    </w:p>
    <w:p w14:paraId="32BF0867" w14:textId="54D3101C" w:rsidR="006631A4" w:rsidRDefault="006631A4" w:rsidP="006631A4">
      <w:pPr>
        <w:pStyle w:val="Heading3"/>
      </w:pPr>
      <w:r>
        <w:t>MNS260</w:t>
      </w:r>
    </w:p>
    <w:p w14:paraId="39BFD7B0" w14:textId="6EC64173" w:rsidR="00646C40" w:rsidRPr="00646C40" w:rsidRDefault="00646C40" w:rsidP="00646C40">
      <w:pPr>
        <w:pStyle w:val="Texte1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646C40">
        <w:rPr>
          <w:rFonts w:ascii="Arial" w:hAnsi="Arial" w:cs="Arial"/>
          <w:sz w:val="20"/>
          <w:szCs w:val="20"/>
        </w:rPr>
        <w:t>Naviguez a « Infor M3 » &gt;  « MNS260 »</w:t>
      </w:r>
    </w:p>
    <w:p w14:paraId="7BF27156" w14:textId="7612A6F8" w:rsidR="00646C40" w:rsidRPr="00646C40" w:rsidRDefault="00646C40" w:rsidP="00646C40">
      <w:pPr>
        <w:pStyle w:val="Texte1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646C40">
        <w:rPr>
          <w:rFonts w:ascii="Arial" w:hAnsi="Arial" w:cs="Arial"/>
          <w:sz w:val="20"/>
          <w:szCs w:val="20"/>
        </w:rPr>
        <w:t>Ajoutez le MBM initiator name « </w:t>
      </w:r>
      <w:r w:rsidR="00597FA2">
        <w:rPr>
          <w:rFonts w:ascii="Arial" w:hAnsi="Arial" w:cs="Arial"/>
          <w:sz w:val="20"/>
          <w:szCs w:val="20"/>
        </w:rPr>
        <w:t>U022CTRL32</w:t>
      </w:r>
      <w:r w:rsidRPr="00646C40">
        <w:rPr>
          <w:rFonts w:ascii="Arial" w:hAnsi="Arial" w:cs="Arial"/>
          <w:sz w:val="20"/>
          <w:szCs w:val="20"/>
        </w:rPr>
        <w:t xml:space="preserve"> » et cliquer sur « + »</w:t>
      </w:r>
    </w:p>
    <w:p w14:paraId="7F2BBE9C" w14:textId="0E63E37E" w:rsidR="00646C40" w:rsidRPr="00646C40" w:rsidRDefault="00646C40" w:rsidP="00646C40">
      <w:pPr>
        <w:pStyle w:val="Texte1"/>
        <w:numPr>
          <w:ilvl w:val="0"/>
          <w:numId w:val="21"/>
        </w:numPr>
        <w:jc w:val="both"/>
        <w:rPr>
          <w:rFonts w:ascii="Arial" w:hAnsi="Arial" w:cs="Arial"/>
          <w:sz w:val="20"/>
          <w:szCs w:val="20"/>
        </w:rPr>
      </w:pPr>
      <w:r w:rsidRPr="00646C40">
        <w:rPr>
          <w:rFonts w:ascii="Arial" w:hAnsi="Arial" w:cs="Arial"/>
          <w:sz w:val="20"/>
          <w:szCs w:val="20"/>
        </w:rPr>
        <w:t>Inserez les valeurs comme le capture d’écran suivant. Choisissez le CONO et DIVI approprié</w:t>
      </w:r>
    </w:p>
    <w:p w14:paraId="57FE1029" w14:textId="2116B076" w:rsidR="00646C40" w:rsidRPr="00646C40" w:rsidRDefault="00BA6F36" w:rsidP="00646C40">
      <w:pPr>
        <w:pStyle w:val="Texte1"/>
        <w:ind w:left="1800"/>
        <w:jc w:val="center"/>
        <w:rPr>
          <w:rFonts w:ascii="Arial" w:hAnsi="Arial" w:cs="Arial"/>
          <w:sz w:val="20"/>
          <w:szCs w:val="20"/>
        </w:rPr>
      </w:pPr>
      <w:r>
        <w:lastRenderedPageBreak/>
        <w:drawing>
          <wp:inline distT="0" distB="0" distL="0" distR="0" wp14:anchorId="7E7C7182" wp14:editId="7BD02E79">
            <wp:extent cx="5475553" cy="2439897"/>
            <wp:effectExtent l="38100" t="38100" r="30480" b="36830"/>
            <wp:docPr id="1431921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9216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9472" cy="2446099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184027" w14:textId="64A483E6" w:rsidR="00646C40" w:rsidRDefault="00646C40">
      <w:pPr>
        <w:pStyle w:val="ListParagraph"/>
        <w:numPr>
          <w:ilvl w:val="0"/>
          <w:numId w:val="21"/>
        </w:numPr>
      </w:pPr>
      <w:r w:rsidRPr="00504B6E">
        <w:rPr>
          <w:rFonts w:ascii="Arial" w:eastAsia="Times New Roman" w:hAnsi="Arial" w:cs="Arial"/>
          <w:noProof/>
          <w:sz w:val="20"/>
          <w:szCs w:val="20"/>
          <w:lang w:eastAsia="es-ES"/>
        </w:rPr>
        <w:t>Cliqiez sur next</w:t>
      </w:r>
    </w:p>
    <w:p w14:paraId="50C05DA4" w14:textId="77777777" w:rsidR="00646C40" w:rsidRPr="00F2734C" w:rsidRDefault="00646C40" w:rsidP="00F2734C">
      <w:pPr>
        <w:pStyle w:val="BodyText"/>
      </w:pPr>
    </w:p>
    <w:p w14:paraId="522E2A6F" w14:textId="588CA967" w:rsidR="006631A4" w:rsidRDefault="006631A4" w:rsidP="006631A4">
      <w:pPr>
        <w:pStyle w:val="Heading3"/>
      </w:pPr>
      <w:r>
        <w:t>CRS945</w:t>
      </w:r>
    </w:p>
    <w:p w14:paraId="2CEB81F6" w14:textId="77777777" w:rsidR="00646C40" w:rsidRPr="00646C40" w:rsidRDefault="00646C40" w:rsidP="00646C40">
      <w:pPr>
        <w:pStyle w:val="Texte1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646C40">
        <w:rPr>
          <w:rFonts w:ascii="Arial" w:hAnsi="Arial" w:cs="Arial"/>
          <w:sz w:val="20"/>
          <w:szCs w:val="20"/>
        </w:rPr>
        <w:t>Naviguez a « Infor M3 » &gt;  « CRS945 »</w:t>
      </w:r>
    </w:p>
    <w:p w14:paraId="61E581EC" w14:textId="744BEAFF" w:rsidR="00646C40" w:rsidRDefault="00646C40" w:rsidP="00646C40">
      <w:pPr>
        <w:pStyle w:val="Texte1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646C40">
        <w:rPr>
          <w:rFonts w:ascii="Arial" w:hAnsi="Arial" w:cs="Arial"/>
          <w:sz w:val="20"/>
          <w:szCs w:val="20"/>
        </w:rPr>
        <w:t>Inserez les valeurs comme le capture d’écran suivant</w:t>
      </w:r>
    </w:p>
    <w:p w14:paraId="3009805A" w14:textId="77777777" w:rsidR="00646C40" w:rsidRPr="00646C40" w:rsidRDefault="00646C40" w:rsidP="00646C40">
      <w:pPr>
        <w:pStyle w:val="Texte1"/>
        <w:ind w:left="1070"/>
        <w:jc w:val="both"/>
        <w:rPr>
          <w:rFonts w:ascii="Arial" w:hAnsi="Arial" w:cs="Arial"/>
          <w:sz w:val="20"/>
          <w:szCs w:val="20"/>
        </w:rPr>
      </w:pPr>
    </w:p>
    <w:p w14:paraId="3CB6267B" w14:textId="4129A97E" w:rsidR="00646C40" w:rsidRPr="00646C40" w:rsidRDefault="0053475A" w:rsidP="00646C40">
      <w:pPr>
        <w:pStyle w:val="Texte1"/>
        <w:ind w:left="1070"/>
        <w:jc w:val="center"/>
        <w:rPr>
          <w:rFonts w:ascii="Arial" w:hAnsi="Arial" w:cs="Arial"/>
          <w:sz w:val="20"/>
          <w:szCs w:val="20"/>
        </w:rPr>
      </w:pPr>
      <w:r>
        <w:drawing>
          <wp:inline distT="0" distB="0" distL="0" distR="0" wp14:anchorId="76582F25" wp14:editId="4F5488A2">
            <wp:extent cx="3953347" cy="2579318"/>
            <wp:effectExtent l="38100" t="38100" r="28575" b="31115"/>
            <wp:docPr id="12110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171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5117" cy="2580473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AFFA26" w14:textId="2FE182B5" w:rsidR="00F2734C" w:rsidRPr="0053475A" w:rsidRDefault="00646C40" w:rsidP="0053475A">
      <w:pPr>
        <w:pStyle w:val="Texte1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646C40">
        <w:rPr>
          <w:rFonts w:ascii="Arial" w:hAnsi="Arial" w:cs="Arial"/>
          <w:sz w:val="20"/>
          <w:szCs w:val="20"/>
        </w:rPr>
        <w:t>Cliquez sur next</w:t>
      </w:r>
    </w:p>
    <w:p w14:paraId="4C11D140" w14:textId="5E37BAE5" w:rsidR="006631A4" w:rsidRDefault="006631A4" w:rsidP="006631A4">
      <w:pPr>
        <w:pStyle w:val="Heading3"/>
      </w:pPr>
      <w:r>
        <w:t>CRS949</w:t>
      </w:r>
    </w:p>
    <w:p w14:paraId="0C706CE1" w14:textId="11548633" w:rsidR="00690D8C" w:rsidRPr="00690D8C" w:rsidRDefault="00690D8C" w:rsidP="00690D8C">
      <w:pPr>
        <w:pStyle w:val="Texte1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  <w:lang w:val="en-GB"/>
        </w:rPr>
      </w:pPr>
      <w:r w:rsidRPr="00690D8C">
        <w:rPr>
          <w:rFonts w:ascii="Arial" w:hAnsi="Arial" w:cs="Arial"/>
          <w:sz w:val="20"/>
          <w:szCs w:val="20"/>
          <w:lang w:val="en-GB"/>
        </w:rPr>
        <w:t>Naviguez a « Infor M3 » &gt;  « CRS945 » &gt;  CTRL+12 &gt;« CRS949 »</w:t>
      </w:r>
    </w:p>
    <w:p w14:paraId="500DB3A7" w14:textId="43A6B9E1" w:rsidR="00690D8C" w:rsidRPr="00690D8C" w:rsidRDefault="00690D8C" w:rsidP="00690D8C">
      <w:pPr>
        <w:pStyle w:val="Texte1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t>Inserez les valeurs comme le capture d’écran suivant</w:t>
      </w:r>
      <w:r>
        <w:rPr>
          <w:rFonts w:ascii="Arial" w:hAnsi="Arial" w:cs="Arial"/>
          <w:sz w:val="20"/>
          <w:szCs w:val="20"/>
        </w:rPr>
        <w:t xml:space="preserve"> pour </w:t>
      </w:r>
      <w:r w:rsidR="00597FA2">
        <w:rPr>
          <w:rFonts w:ascii="Arial" w:hAnsi="Arial" w:cs="Arial"/>
          <w:sz w:val="20"/>
          <w:szCs w:val="20"/>
        </w:rPr>
        <w:t>U022CTRL32</w:t>
      </w:r>
      <w:r>
        <w:rPr>
          <w:rFonts w:ascii="Arial" w:hAnsi="Arial" w:cs="Arial"/>
          <w:sz w:val="20"/>
          <w:szCs w:val="20"/>
        </w:rPr>
        <w:t>.</w:t>
      </w:r>
    </w:p>
    <w:p w14:paraId="38B1E52F" w14:textId="067F823A" w:rsidR="00690D8C" w:rsidRPr="00690D8C" w:rsidRDefault="00496881" w:rsidP="00690D8C">
      <w:pPr>
        <w:pStyle w:val="Texte1"/>
        <w:ind w:left="1070"/>
        <w:jc w:val="center"/>
        <w:rPr>
          <w:rFonts w:ascii="Arial" w:hAnsi="Arial" w:cs="Arial"/>
          <w:sz w:val="20"/>
          <w:szCs w:val="20"/>
        </w:rPr>
      </w:pPr>
      <w:r>
        <w:lastRenderedPageBreak/>
        <w:drawing>
          <wp:inline distT="0" distB="0" distL="0" distR="0" wp14:anchorId="64B399C0" wp14:editId="079AE82E">
            <wp:extent cx="4690639" cy="3297366"/>
            <wp:effectExtent l="38100" t="38100" r="34290" b="36830"/>
            <wp:docPr id="206751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107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9074" cy="3303296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E848D0" w14:textId="5EA8E7E6" w:rsidR="00690D8C" w:rsidRPr="00496881" w:rsidRDefault="00690D8C" w:rsidP="00496881">
      <w:pPr>
        <w:pStyle w:val="Texte1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t>Cliquez sur next</w:t>
      </w:r>
    </w:p>
    <w:p w14:paraId="251F3F8E" w14:textId="237F1792" w:rsidR="00690D8C" w:rsidRPr="00690D8C" w:rsidRDefault="00690D8C" w:rsidP="00690D8C">
      <w:pPr>
        <w:pStyle w:val="Texte1"/>
        <w:ind w:left="1070"/>
        <w:jc w:val="both"/>
        <w:rPr>
          <w:rFonts w:ascii="Arial" w:hAnsi="Arial" w:cs="Arial"/>
          <w:sz w:val="20"/>
          <w:szCs w:val="20"/>
        </w:rPr>
      </w:pPr>
    </w:p>
    <w:p w14:paraId="38158E74" w14:textId="77777777" w:rsidR="00F2734C" w:rsidRPr="00F2734C" w:rsidRDefault="00F2734C" w:rsidP="00F2734C">
      <w:pPr>
        <w:pStyle w:val="BodyText"/>
      </w:pPr>
    </w:p>
    <w:p w14:paraId="518CD6D5" w14:textId="68BDDCC8" w:rsidR="006631A4" w:rsidRDefault="006631A4" w:rsidP="006631A4">
      <w:pPr>
        <w:pStyle w:val="Heading3"/>
        <w:rPr>
          <w:caps w:val="0"/>
        </w:rPr>
      </w:pPr>
      <w:r>
        <w:rPr>
          <w:caps w:val="0"/>
        </w:rPr>
        <w:t>Event Analytic Rules</w:t>
      </w:r>
    </w:p>
    <w:p w14:paraId="4A8B89BB" w14:textId="20DC0442" w:rsidR="002E1566" w:rsidRPr="002E1566" w:rsidRDefault="002E1566" w:rsidP="002E1566">
      <w:pPr>
        <w:pStyle w:val="Heading4"/>
      </w:pPr>
      <w:r w:rsidRPr="002E1566">
        <w:t>M3BODs_</w:t>
      </w:r>
      <w:r w:rsidR="00597FA2">
        <w:t>U022CTRL32</w:t>
      </w:r>
    </w:p>
    <w:p w14:paraId="1EAED735" w14:textId="77777777" w:rsidR="00690D8C" w:rsidRPr="00690D8C" w:rsidRDefault="00690D8C" w:rsidP="00690D8C">
      <w:pPr>
        <w:pStyle w:val="Texte1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  <w:lang w:val="en-GB"/>
        </w:rPr>
      </w:pPr>
      <w:r w:rsidRPr="00690D8C">
        <w:rPr>
          <w:rFonts w:ascii="Arial" w:hAnsi="Arial" w:cs="Arial"/>
          <w:sz w:val="20"/>
          <w:szCs w:val="20"/>
          <w:lang w:val="en-GB"/>
        </w:rPr>
        <w:t>Naviguez a « Event Analytics Rule »</w:t>
      </w:r>
    </w:p>
    <w:p w14:paraId="3482C2F4" w14:textId="0686DAC3" w:rsidR="00690D8C" w:rsidRPr="00690D8C" w:rsidRDefault="00690D8C" w:rsidP="00690D8C">
      <w:pPr>
        <w:pStyle w:val="Texte1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t>Creez une session « M3BODs_</w:t>
      </w:r>
      <w:r w:rsidR="00597FA2">
        <w:rPr>
          <w:rFonts w:ascii="Arial" w:hAnsi="Arial" w:cs="Arial"/>
          <w:sz w:val="20"/>
          <w:szCs w:val="20"/>
        </w:rPr>
        <w:t>U022CTRL32</w:t>
      </w:r>
      <w:r w:rsidRPr="00690D8C">
        <w:rPr>
          <w:rFonts w:ascii="Arial" w:hAnsi="Arial" w:cs="Arial"/>
          <w:sz w:val="20"/>
          <w:szCs w:val="20"/>
        </w:rPr>
        <w:t> »</w:t>
      </w:r>
    </w:p>
    <w:p w14:paraId="177DD50C" w14:textId="337D308B" w:rsidR="00690D8C" w:rsidRPr="00690D8C" w:rsidRDefault="00D449DC" w:rsidP="00690D8C">
      <w:pPr>
        <w:pStyle w:val="Texte1"/>
        <w:jc w:val="center"/>
        <w:rPr>
          <w:rFonts w:ascii="Arial" w:hAnsi="Arial" w:cs="Arial"/>
          <w:sz w:val="20"/>
          <w:szCs w:val="20"/>
        </w:rPr>
      </w:pPr>
      <w:r>
        <w:drawing>
          <wp:inline distT="0" distB="0" distL="0" distR="0" wp14:anchorId="64BC1963" wp14:editId="4FACA18C">
            <wp:extent cx="6419850" cy="2652665"/>
            <wp:effectExtent l="38100" t="38100" r="38100" b="33655"/>
            <wp:docPr id="191326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61908" name=""/>
                    <pic:cNvPicPr/>
                  </pic:nvPicPr>
                  <pic:blipFill rotWithShape="1">
                    <a:blip r:embed="rId21"/>
                    <a:srcRect b="41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265266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62EEFF" w14:textId="77777777" w:rsidR="00690D8C" w:rsidRPr="00690D8C" w:rsidRDefault="00690D8C" w:rsidP="00690D8C">
      <w:pPr>
        <w:pStyle w:val="Texte1"/>
        <w:jc w:val="both"/>
        <w:rPr>
          <w:rFonts w:ascii="Arial" w:hAnsi="Arial" w:cs="Arial"/>
          <w:sz w:val="20"/>
          <w:szCs w:val="20"/>
        </w:rPr>
      </w:pPr>
    </w:p>
    <w:p w14:paraId="5B778AF8" w14:textId="14661BBD" w:rsidR="00690D8C" w:rsidRPr="00690D8C" w:rsidRDefault="00690D8C" w:rsidP="00690D8C">
      <w:pPr>
        <w:pStyle w:val="Texte1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t>Creez un rule pour la session « M3BODs_</w:t>
      </w:r>
      <w:r w:rsidR="00597FA2">
        <w:rPr>
          <w:rFonts w:ascii="Arial" w:hAnsi="Arial" w:cs="Arial"/>
          <w:sz w:val="20"/>
          <w:szCs w:val="20"/>
        </w:rPr>
        <w:t>U022CTRL32</w:t>
      </w:r>
      <w:r w:rsidRPr="00690D8C">
        <w:rPr>
          <w:rFonts w:ascii="Arial" w:hAnsi="Arial" w:cs="Arial"/>
          <w:sz w:val="20"/>
          <w:szCs w:val="20"/>
        </w:rPr>
        <w:t>» avec le nom « MBMInitiator_</w:t>
      </w:r>
      <w:r w:rsidR="00597FA2">
        <w:rPr>
          <w:rFonts w:ascii="Arial" w:hAnsi="Arial" w:cs="Arial"/>
          <w:sz w:val="20"/>
          <w:szCs w:val="20"/>
        </w:rPr>
        <w:t>U022CTRL32</w:t>
      </w:r>
      <w:r w:rsidRPr="00690D8C">
        <w:rPr>
          <w:rFonts w:ascii="Arial" w:hAnsi="Arial" w:cs="Arial"/>
          <w:sz w:val="20"/>
          <w:szCs w:val="20"/>
        </w:rPr>
        <w:t> »</w:t>
      </w:r>
    </w:p>
    <w:p w14:paraId="141B403C" w14:textId="77777777" w:rsidR="00690D8C" w:rsidRPr="00690D8C" w:rsidRDefault="00690D8C" w:rsidP="00690D8C">
      <w:pPr>
        <w:pStyle w:val="Texte1"/>
        <w:ind w:left="1070"/>
        <w:jc w:val="both"/>
        <w:rPr>
          <w:rFonts w:ascii="Arial" w:hAnsi="Arial" w:cs="Arial"/>
          <w:sz w:val="20"/>
          <w:szCs w:val="20"/>
        </w:rPr>
      </w:pPr>
    </w:p>
    <w:p w14:paraId="747C061A" w14:textId="122D16B0" w:rsidR="00690D8C" w:rsidRPr="00690D8C" w:rsidRDefault="00AF41B4" w:rsidP="00690D8C">
      <w:pPr>
        <w:pStyle w:val="Texte1"/>
        <w:jc w:val="center"/>
        <w:rPr>
          <w:rFonts w:ascii="Arial" w:hAnsi="Arial" w:cs="Arial"/>
          <w:sz w:val="20"/>
          <w:szCs w:val="20"/>
        </w:rPr>
      </w:pPr>
      <w:r>
        <w:lastRenderedPageBreak/>
        <w:drawing>
          <wp:inline distT="0" distB="0" distL="0" distR="0" wp14:anchorId="66CC18D4" wp14:editId="66E66EC0">
            <wp:extent cx="3362325" cy="2314575"/>
            <wp:effectExtent l="38100" t="38100" r="47625" b="47625"/>
            <wp:docPr id="1602573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737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31457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02F826" w14:textId="77777777" w:rsidR="00690D8C" w:rsidRPr="00690D8C" w:rsidRDefault="00690D8C" w:rsidP="00690D8C">
      <w:pPr>
        <w:pStyle w:val="Texte1"/>
        <w:jc w:val="center"/>
        <w:rPr>
          <w:rFonts w:ascii="Arial" w:hAnsi="Arial" w:cs="Arial"/>
          <w:sz w:val="20"/>
          <w:szCs w:val="20"/>
        </w:rPr>
      </w:pPr>
    </w:p>
    <w:p w14:paraId="6DF6A870" w14:textId="72645068" w:rsidR="00690D8C" w:rsidRPr="00690D8C" w:rsidRDefault="00FA062C" w:rsidP="00690D8C">
      <w:pPr>
        <w:pStyle w:val="Texte1"/>
        <w:jc w:val="center"/>
        <w:rPr>
          <w:rFonts w:ascii="Arial" w:hAnsi="Arial" w:cs="Arial"/>
          <w:sz w:val="20"/>
          <w:szCs w:val="20"/>
        </w:rPr>
      </w:pPr>
      <w:r>
        <w:drawing>
          <wp:inline distT="0" distB="0" distL="0" distR="0" wp14:anchorId="0D6D8A0A" wp14:editId="56E292BD">
            <wp:extent cx="4667250" cy="3638550"/>
            <wp:effectExtent l="38100" t="38100" r="38100" b="38100"/>
            <wp:docPr id="20041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121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6385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A8BA57" w14:textId="77777777" w:rsidR="00690D8C" w:rsidRPr="00690D8C" w:rsidRDefault="00690D8C" w:rsidP="00690D8C">
      <w:pPr>
        <w:pStyle w:val="ListParagraph"/>
        <w:numPr>
          <w:ilvl w:val="0"/>
          <w:numId w:val="25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690D8C">
        <w:rPr>
          <w:rFonts w:ascii="Arial" w:hAnsi="Arial" w:cs="Arial"/>
          <w:sz w:val="20"/>
          <w:szCs w:val="20"/>
        </w:rPr>
        <w:t xml:space="preserve">Sur l’onglet Subscribed Event, </w:t>
      </w:r>
      <w:r w:rsidRPr="00690D8C">
        <w:rPr>
          <w:rFonts w:ascii="Arial" w:eastAsia="Times New Roman" w:hAnsi="Arial" w:cs="Arial"/>
          <w:noProof/>
          <w:sz w:val="20"/>
          <w:szCs w:val="20"/>
          <w:lang w:eastAsia="es-ES"/>
        </w:rPr>
        <w:t>inserez les valeurs comme la capture d’écran suivante</w:t>
      </w:r>
    </w:p>
    <w:p w14:paraId="26015394" w14:textId="33C77260" w:rsidR="00690D8C" w:rsidRDefault="00141228" w:rsidP="00690D8C">
      <w:pPr>
        <w:pStyle w:val="Texte1"/>
        <w:jc w:val="center"/>
        <w:rPr>
          <w:rFonts w:ascii="Arial" w:hAnsi="Arial" w:cs="Arial"/>
          <w:sz w:val="20"/>
          <w:szCs w:val="20"/>
        </w:rPr>
      </w:pPr>
      <w:r>
        <w:lastRenderedPageBreak/>
        <w:drawing>
          <wp:inline distT="0" distB="0" distL="0" distR="0" wp14:anchorId="057B8F31" wp14:editId="7A9AF86B">
            <wp:extent cx="6419850" cy="2903855"/>
            <wp:effectExtent l="38100" t="38100" r="38100" b="29845"/>
            <wp:docPr id="176661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131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90385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D0C1C4" w14:textId="4E70D0C1" w:rsidR="000C3211" w:rsidRPr="00690D8C" w:rsidRDefault="00340675" w:rsidP="00690D8C">
      <w:pPr>
        <w:pStyle w:val="Texte1"/>
        <w:jc w:val="center"/>
        <w:rPr>
          <w:rFonts w:ascii="Arial" w:hAnsi="Arial" w:cs="Arial"/>
          <w:sz w:val="20"/>
          <w:szCs w:val="20"/>
        </w:rPr>
      </w:pPr>
      <w:r>
        <w:drawing>
          <wp:inline distT="0" distB="0" distL="0" distR="0" wp14:anchorId="590549D0" wp14:editId="7CF1065B">
            <wp:extent cx="6419850" cy="2974340"/>
            <wp:effectExtent l="38100" t="38100" r="38100" b="35560"/>
            <wp:docPr id="20746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688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97434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F0228B" w14:textId="7AA7D30E" w:rsidR="00690D8C" w:rsidRPr="00690D8C" w:rsidRDefault="00690D8C" w:rsidP="00690D8C">
      <w:pPr>
        <w:pStyle w:val="Texte1"/>
        <w:jc w:val="center"/>
        <w:rPr>
          <w:rFonts w:ascii="Arial" w:hAnsi="Arial" w:cs="Arial"/>
          <w:sz w:val="20"/>
          <w:szCs w:val="20"/>
        </w:rPr>
      </w:pPr>
    </w:p>
    <w:p w14:paraId="6669F6CD" w14:textId="77777777" w:rsidR="00690D8C" w:rsidRPr="00690D8C" w:rsidRDefault="00690D8C" w:rsidP="00690D8C">
      <w:pPr>
        <w:pStyle w:val="ListParagraph"/>
        <w:numPr>
          <w:ilvl w:val="0"/>
          <w:numId w:val="25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690D8C">
        <w:rPr>
          <w:rFonts w:ascii="Arial" w:eastAsia="Times New Roman" w:hAnsi="Arial" w:cs="Arial"/>
          <w:noProof/>
          <w:sz w:val="20"/>
          <w:szCs w:val="20"/>
          <w:lang w:eastAsia="es-ES"/>
        </w:rPr>
        <w:t>Sur l’onglet Filtering, inserez les valeurs comme la capture d’écran suivante</w:t>
      </w:r>
    </w:p>
    <w:p w14:paraId="0A2DFB2E" w14:textId="77777777" w:rsidR="00690D8C" w:rsidRPr="00690D8C" w:rsidRDefault="00690D8C" w:rsidP="00690D8C">
      <w:pPr>
        <w:ind w:left="1070"/>
        <w:rPr>
          <w:rFonts w:cs="Arial"/>
          <w:noProof/>
        </w:rPr>
      </w:pPr>
      <w:r w:rsidRPr="00690D8C">
        <w:rPr>
          <w:rFonts w:cs="Arial"/>
          <w:noProof/>
        </w:rPr>
        <w:t xml:space="preserve">Criteria : </w:t>
      </w:r>
    </w:p>
    <w:p w14:paraId="2109CBFC" w14:textId="1B422E07" w:rsidR="00690D8C" w:rsidRPr="00690D8C" w:rsidRDefault="00690D8C" w:rsidP="00690D8C">
      <w:pPr>
        <w:ind w:left="1070"/>
        <w:rPr>
          <w:rFonts w:cs="Arial"/>
          <w:noProof/>
        </w:rPr>
      </w:pPr>
      <w:r w:rsidRPr="00690D8C">
        <w:rPr>
          <w:rFonts w:cs="Arial"/>
          <w:noProof/>
        </w:rPr>
        <w:t>Program == ‘</w:t>
      </w:r>
      <w:r w:rsidR="00597FA2">
        <w:rPr>
          <w:rFonts w:cs="Arial"/>
          <w:noProof/>
        </w:rPr>
        <w:t>U022CTRL32</w:t>
      </w:r>
    </w:p>
    <w:p w14:paraId="0FE345D6" w14:textId="52271454" w:rsidR="00690D8C" w:rsidRPr="00690D8C" w:rsidRDefault="00ED59DA" w:rsidP="00690D8C">
      <w:pPr>
        <w:jc w:val="center"/>
        <w:rPr>
          <w:rFonts w:cs="Arial"/>
          <w:noProof/>
        </w:rPr>
      </w:pPr>
      <w:r>
        <w:rPr>
          <w:noProof/>
        </w:rPr>
        <w:lastRenderedPageBreak/>
        <w:drawing>
          <wp:inline distT="0" distB="0" distL="0" distR="0" wp14:anchorId="4043AD03" wp14:editId="214C703D">
            <wp:extent cx="6286500" cy="4286250"/>
            <wp:effectExtent l="38100" t="38100" r="38100" b="38100"/>
            <wp:docPr id="41973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300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2862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FADA91" w14:textId="77777777" w:rsidR="00690D8C" w:rsidRPr="00690D8C" w:rsidRDefault="00690D8C" w:rsidP="00690D8C">
      <w:pPr>
        <w:pStyle w:val="ListParagraph"/>
        <w:numPr>
          <w:ilvl w:val="0"/>
          <w:numId w:val="25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690D8C">
        <w:rPr>
          <w:rFonts w:ascii="Arial" w:eastAsia="Times New Roman" w:hAnsi="Arial" w:cs="Arial"/>
          <w:noProof/>
          <w:sz w:val="20"/>
          <w:szCs w:val="20"/>
          <w:lang w:eastAsia="es-ES"/>
        </w:rPr>
        <w:t>Sur l’onglet Published Event, inserez les valeurs comme la capture d’écran suivante</w:t>
      </w:r>
    </w:p>
    <w:p w14:paraId="5E9FAC83" w14:textId="77777777" w:rsidR="00690D8C" w:rsidRPr="00690D8C" w:rsidRDefault="00690D8C" w:rsidP="00690D8C">
      <w:pPr>
        <w:ind w:left="1070"/>
        <w:rPr>
          <w:rFonts w:cs="Arial"/>
          <w:noProof/>
        </w:rPr>
      </w:pPr>
      <w:r w:rsidRPr="00690D8C">
        <w:rPr>
          <w:rFonts w:cs="Arial"/>
          <w:noProof/>
        </w:rPr>
        <w:t>Document :</w:t>
      </w:r>
    </w:p>
    <w:p w14:paraId="2EAA1481" w14:textId="1C2EE51D" w:rsidR="00690D8C" w:rsidRPr="00690D8C" w:rsidRDefault="00690D8C" w:rsidP="00690D8C">
      <w:pPr>
        <w:ind w:left="1070"/>
        <w:rPr>
          <w:rFonts w:cs="Arial"/>
          <w:noProof/>
        </w:rPr>
      </w:pPr>
      <w:r w:rsidRPr="00690D8C">
        <w:rPr>
          <w:rFonts w:cs="Arial"/>
          <w:noProof/>
        </w:rPr>
        <w:t>« M3BEBOD</w:t>
      </w:r>
      <w:r>
        <w:rPr>
          <w:rFonts w:cs="Arial"/>
          <w:noProof/>
        </w:rPr>
        <w:t xml:space="preserve"> </w:t>
      </w:r>
      <w:r w:rsidRPr="00690D8C">
        <w:rPr>
          <w:rFonts w:cs="Arial"/>
          <w:noProof/>
        </w:rPr>
        <w:t>»</w:t>
      </w:r>
    </w:p>
    <w:p w14:paraId="4DE15674" w14:textId="2ACA8D37" w:rsidR="00690D8C" w:rsidRPr="00690D8C" w:rsidRDefault="00B22B71" w:rsidP="00690D8C">
      <w:pPr>
        <w:jc w:val="center"/>
        <w:rPr>
          <w:rFonts w:cs="Arial"/>
          <w:noProof/>
        </w:rPr>
      </w:pPr>
      <w:r>
        <w:rPr>
          <w:noProof/>
        </w:rPr>
        <w:lastRenderedPageBreak/>
        <w:drawing>
          <wp:inline distT="0" distB="0" distL="0" distR="0" wp14:anchorId="379835B2" wp14:editId="39056A8D">
            <wp:extent cx="6419850" cy="4533900"/>
            <wp:effectExtent l="38100" t="38100" r="38100" b="38100"/>
            <wp:docPr id="78818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1882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45339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BE85D1" w14:textId="77777777" w:rsidR="00690D8C" w:rsidRPr="00690D8C" w:rsidRDefault="00690D8C" w:rsidP="00690D8C">
      <w:pPr>
        <w:pStyle w:val="ListParagraph"/>
        <w:numPr>
          <w:ilvl w:val="0"/>
          <w:numId w:val="25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690D8C">
        <w:rPr>
          <w:rFonts w:ascii="Arial" w:eastAsia="Times New Roman" w:hAnsi="Arial" w:cs="Arial"/>
          <w:noProof/>
          <w:sz w:val="20"/>
          <w:szCs w:val="20"/>
          <w:lang w:eastAsia="es-ES"/>
        </w:rPr>
        <w:t>Sur l’onglet Fields, inserez les valeurs comme la capture d’écran suivante</w:t>
      </w:r>
    </w:p>
    <w:p w14:paraId="20208F6D" w14:textId="460E1958" w:rsidR="00690D8C" w:rsidRPr="00690D8C" w:rsidRDefault="000C3211" w:rsidP="00690D8C">
      <w:pPr>
        <w:jc w:val="center"/>
        <w:rPr>
          <w:rFonts w:cs="Arial"/>
          <w:noProof/>
        </w:rPr>
      </w:pPr>
      <w:r w:rsidRPr="000C3211">
        <w:rPr>
          <w:rFonts w:cs="Arial"/>
          <w:noProof/>
        </w:rPr>
        <w:drawing>
          <wp:inline distT="0" distB="0" distL="0" distR="0" wp14:anchorId="25EF3164" wp14:editId="2C0352D9">
            <wp:extent cx="5600988" cy="3511730"/>
            <wp:effectExtent l="38100" t="38100" r="38100" b="31750"/>
            <wp:docPr id="170163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3004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351173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2AFCAD" w14:textId="61D06762" w:rsidR="00690D8C" w:rsidRPr="00690D8C" w:rsidRDefault="00690D8C" w:rsidP="00690D8C">
      <w:pPr>
        <w:jc w:val="center"/>
        <w:rPr>
          <w:rFonts w:cs="Arial"/>
          <w:noProof/>
        </w:rPr>
      </w:pPr>
    </w:p>
    <w:p w14:paraId="382C358A" w14:textId="77777777" w:rsidR="00690D8C" w:rsidRPr="00690D8C" w:rsidRDefault="00690D8C" w:rsidP="00690D8C">
      <w:pPr>
        <w:pStyle w:val="Texte1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t>Cliquer sur « Validate » et « Activate » pour la regle</w:t>
      </w:r>
    </w:p>
    <w:p w14:paraId="130ECDEC" w14:textId="69BFB8D6" w:rsidR="00690D8C" w:rsidRPr="00690D8C" w:rsidRDefault="00983F19" w:rsidP="00690D8C">
      <w:pPr>
        <w:pStyle w:val="Texte1"/>
        <w:jc w:val="center"/>
        <w:rPr>
          <w:rFonts w:ascii="Arial" w:hAnsi="Arial" w:cs="Arial"/>
          <w:sz w:val="20"/>
          <w:szCs w:val="20"/>
        </w:rPr>
      </w:pPr>
      <w:r>
        <w:lastRenderedPageBreak/>
        <w:drawing>
          <wp:inline distT="0" distB="0" distL="0" distR="0" wp14:anchorId="7B22EBF7" wp14:editId="12011D80">
            <wp:extent cx="5686425" cy="3657600"/>
            <wp:effectExtent l="38100" t="38100" r="47625" b="38100"/>
            <wp:docPr id="34246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4605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6576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FE8198" w14:textId="0F97E28F" w:rsidR="00690D8C" w:rsidRPr="00690D8C" w:rsidRDefault="00690D8C" w:rsidP="00690D8C">
      <w:pPr>
        <w:pStyle w:val="Texte1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  <w:lang w:val="en-GB"/>
        </w:rPr>
      </w:pPr>
      <w:r w:rsidRPr="00690D8C">
        <w:rPr>
          <w:rFonts w:ascii="Arial" w:hAnsi="Arial" w:cs="Arial"/>
          <w:sz w:val="20"/>
          <w:szCs w:val="20"/>
          <w:lang w:val="en-GB"/>
        </w:rPr>
        <w:t xml:space="preserve">« Start » la session </w:t>
      </w:r>
      <w:r w:rsidR="002E1566" w:rsidRPr="002E1566">
        <w:rPr>
          <w:rFonts w:ascii="Arial" w:hAnsi="Arial" w:cs="Arial"/>
          <w:sz w:val="20"/>
          <w:szCs w:val="20"/>
          <w:lang w:val="en-GB"/>
        </w:rPr>
        <w:t>M3BODs_</w:t>
      </w:r>
      <w:r w:rsidR="00597FA2">
        <w:rPr>
          <w:rFonts w:ascii="Arial" w:hAnsi="Arial" w:cs="Arial"/>
          <w:sz w:val="20"/>
          <w:szCs w:val="20"/>
          <w:lang w:val="en-GB"/>
        </w:rPr>
        <w:t>U022CTRL32</w:t>
      </w:r>
    </w:p>
    <w:p w14:paraId="73BE7A29" w14:textId="77777777" w:rsidR="00690D8C" w:rsidRPr="00690D8C" w:rsidRDefault="00690D8C" w:rsidP="00690D8C">
      <w:pPr>
        <w:pStyle w:val="Texte1"/>
        <w:ind w:left="1070"/>
        <w:jc w:val="both"/>
        <w:rPr>
          <w:rFonts w:ascii="Arial" w:hAnsi="Arial" w:cs="Arial"/>
          <w:sz w:val="20"/>
          <w:szCs w:val="20"/>
          <w:lang w:val="en-GB"/>
        </w:rPr>
      </w:pPr>
    </w:p>
    <w:p w14:paraId="6D615DD8" w14:textId="67D1C29C" w:rsidR="00690D8C" w:rsidRPr="00690D8C" w:rsidRDefault="00046E32" w:rsidP="00690D8C">
      <w:pPr>
        <w:pStyle w:val="Texte1"/>
        <w:jc w:val="center"/>
        <w:rPr>
          <w:rFonts w:ascii="Arial" w:hAnsi="Arial" w:cs="Arial"/>
          <w:b/>
          <w:bCs/>
          <w:sz w:val="20"/>
          <w:szCs w:val="20"/>
        </w:rPr>
      </w:pPr>
      <w:r>
        <w:drawing>
          <wp:inline distT="0" distB="0" distL="0" distR="0" wp14:anchorId="7523D27B" wp14:editId="57DD5F7E">
            <wp:extent cx="3143250" cy="2543175"/>
            <wp:effectExtent l="38100" t="38100" r="38100" b="47625"/>
            <wp:docPr id="1048991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914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54317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5A177C" w14:textId="77777777" w:rsidR="00690D8C" w:rsidRPr="00690D8C" w:rsidRDefault="00690D8C" w:rsidP="00690D8C">
      <w:pPr>
        <w:pStyle w:val="Texte1"/>
        <w:jc w:val="center"/>
        <w:rPr>
          <w:rFonts w:ascii="Arial" w:hAnsi="Arial" w:cs="Arial"/>
          <w:b/>
          <w:bCs/>
          <w:sz w:val="20"/>
          <w:szCs w:val="20"/>
        </w:rPr>
      </w:pPr>
    </w:p>
    <w:p w14:paraId="5A43DF2A" w14:textId="77777777" w:rsidR="00690D8C" w:rsidRPr="00690D8C" w:rsidRDefault="00690D8C" w:rsidP="00690D8C">
      <w:pPr>
        <w:pStyle w:val="Texte1"/>
        <w:numPr>
          <w:ilvl w:val="0"/>
          <w:numId w:val="25"/>
        </w:numPr>
        <w:rPr>
          <w:rFonts w:ascii="Arial" w:hAnsi="Arial" w:cs="Arial"/>
          <w:sz w:val="20"/>
          <w:szCs w:val="20"/>
        </w:rPr>
      </w:pPr>
      <w:r w:rsidRPr="00690D8C">
        <w:rPr>
          <w:rFonts w:ascii="Arial" w:hAnsi="Arial" w:cs="Arial"/>
          <w:sz w:val="20"/>
          <w:szCs w:val="20"/>
        </w:rPr>
        <w:t>La session et la regle doivent etre comme la capture d’écran suivante.</w:t>
      </w:r>
    </w:p>
    <w:p w14:paraId="78D53668" w14:textId="77777777" w:rsidR="00690D8C" w:rsidRPr="00690D8C" w:rsidRDefault="00690D8C" w:rsidP="00690D8C">
      <w:pPr>
        <w:pStyle w:val="Texte1"/>
        <w:ind w:left="1070"/>
        <w:rPr>
          <w:rFonts w:ascii="Arial" w:hAnsi="Arial" w:cs="Arial"/>
          <w:sz w:val="20"/>
          <w:szCs w:val="20"/>
        </w:rPr>
      </w:pPr>
    </w:p>
    <w:p w14:paraId="2695200E" w14:textId="038F116D" w:rsidR="00690D8C" w:rsidRPr="00690D8C" w:rsidRDefault="00784E30" w:rsidP="00690D8C">
      <w:pPr>
        <w:pStyle w:val="Texte1"/>
        <w:jc w:val="center"/>
        <w:rPr>
          <w:rFonts w:ascii="Arial" w:hAnsi="Arial" w:cs="Arial"/>
          <w:sz w:val="20"/>
          <w:szCs w:val="20"/>
        </w:rPr>
      </w:pPr>
      <w:r>
        <w:lastRenderedPageBreak/>
        <w:drawing>
          <wp:inline distT="0" distB="0" distL="0" distR="0" wp14:anchorId="229C44B0" wp14:editId="5E788B4A">
            <wp:extent cx="3219450" cy="2914650"/>
            <wp:effectExtent l="38100" t="38100" r="38100" b="38100"/>
            <wp:docPr id="491584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843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9146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FB7EB2" w14:textId="77777777" w:rsidR="00690D8C" w:rsidRDefault="00690D8C" w:rsidP="00690D8C">
      <w:pPr>
        <w:pStyle w:val="Texte1"/>
        <w:ind w:left="1070"/>
        <w:jc w:val="both"/>
      </w:pPr>
    </w:p>
    <w:p w14:paraId="6DD92F1D" w14:textId="77777777" w:rsidR="000C3211" w:rsidRPr="000C3211" w:rsidRDefault="000C3211" w:rsidP="000C3211">
      <w:pPr>
        <w:pStyle w:val="Heading3"/>
      </w:pPr>
      <w:r w:rsidRPr="000C3211">
        <w:t>Enterprise Collaborator Agreements</w:t>
      </w:r>
    </w:p>
    <w:p w14:paraId="3FF163B8" w14:textId="77777777" w:rsidR="000C3211" w:rsidRPr="000C3211" w:rsidRDefault="000C3211" w:rsidP="000C3211">
      <w:pPr>
        <w:pStyle w:val="ListParagraph"/>
        <w:numPr>
          <w:ilvl w:val="0"/>
          <w:numId w:val="30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0C3211">
        <w:rPr>
          <w:rFonts w:ascii="Arial" w:hAnsi="Arial" w:cs="Arial"/>
          <w:sz w:val="20"/>
          <w:szCs w:val="20"/>
        </w:rPr>
        <w:t xml:space="preserve">Naviguez vers « </w:t>
      </w:r>
      <w:r w:rsidRPr="000C3211">
        <w:rPr>
          <w:rFonts w:ascii="Arial" w:eastAsia="Times New Roman" w:hAnsi="Arial" w:cs="Arial"/>
          <w:noProof/>
          <w:sz w:val="20"/>
          <w:szCs w:val="20"/>
          <w:lang w:eastAsia="es-ES"/>
        </w:rPr>
        <w:t xml:space="preserve">Enterprise Collaborator Agreements </w:t>
      </w:r>
      <w:r w:rsidRPr="000C3211">
        <w:rPr>
          <w:rFonts w:ascii="Arial" w:hAnsi="Arial" w:cs="Arial"/>
          <w:sz w:val="20"/>
          <w:szCs w:val="20"/>
        </w:rPr>
        <w:t>»</w:t>
      </w:r>
    </w:p>
    <w:p w14:paraId="2A8B712C" w14:textId="06EDC5FA" w:rsidR="000C3211" w:rsidRPr="000C3211" w:rsidRDefault="000C3211" w:rsidP="000C3211">
      <w:pPr>
        <w:pStyle w:val="ListParagraph"/>
        <w:numPr>
          <w:ilvl w:val="0"/>
          <w:numId w:val="30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0C3211">
        <w:rPr>
          <w:rFonts w:ascii="Arial" w:hAnsi="Arial" w:cs="Arial"/>
          <w:sz w:val="20"/>
          <w:szCs w:val="20"/>
        </w:rPr>
        <w:t>Sous Agreements/Custom/Configuration, créez un nouvel enregistrement avec le nom « </w:t>
      </w:r>
      <w:r w:rsidR="00DC4E4E" w:rsidRPr="00DC4E4E">
        <w:rPr>
          <w:rFonts w:ascii="Arial" w:hAnsi="Arial" w:cs="Arial"/>
          <w:sz w:val="20"/>
          <w:szCs w:val="20"/>
        </w:rPr>
        <w:t>M3BODs_</w:t>
      </w:r>
      <w:r w:rsidR="00597FA2">
        <w:rPr>
          <w:rFonts w:ascii="Arial" w:hAnsi="Arial" w:cs="Arial"/>
          <w:sz w:val="20"/>
          <w:szCs w:val="20"/>
        </w:rPr>
        <w:t>U022CTRL32</w:t>
      </w:r>
      <w:r w:rsidRPr="000C3211">
        <w:rPr>
          <w:rFonts w:ascii="Arial" w:hAnsi="Arial" w:cs="Arial"/>
          <w:sz w:val="20"/>
          <w:szCs w:val="20"/>
        </w:rPr>
        <w:t>»</w:t>
      </w:r>
    </w:p>
    <w:p w14:paraId="42816AF8" w14:textId="602A0345" w:rsidR="000C3211" w:rsidRPr="000C3211" w:rsidRDefault="00CD6A5C" w:rsidP="00DC4E4E">
      <w:pPr>
        <w:pStyle w:val="Texte1"/>
        <w:ind w:left="710"/>
        <w:jc w:val="center"/>
        <w:rPr>
          <w:rFonts w:ascii="Arial" w:hAnsi="Arial" w:cs="Arial"/>
          <w:sz w:val="20"/>
          <w:szCs w:val="20"/>
        </w:rPr>
      </w:pPr>
      <w:r>
        <w:drawing>
          <wp:inline distT="0" distB="0" distL="0" distR="0" wp14:anchorId="46CC461B" wp14:editId="15678944">
            <wp:extent cx="2343150" cy="1790700"/>
            <wp:effectExtent l="38100" t="38100" r="38100" b="38100"/>
            <wp:docPr id="98204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445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79070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F17898" w14:textId="77777777" w:rsidR="000C3211" w:rsidRPr="000C3211" w:rsidRDefault="000C3211" w:rsidP="000C3211">
      <w:pPr>
        <w:pStyle w:val="Texte1"/>
        <w:ind w:left="710"/>
        <w:jc w:val="both"/>
        <w:rPr>
          <w:rFonts w:ascii="Arial" w:hAnsi="Arial" w:cs="Arial"/>
          <w:sz w:val="20"/>
          <w:szCs w:val="20"/>
        </w:rPr>
      </w:pPr>
    </w:p>
    <w:p w14:paraId="3FAC4A84" w14:textId="77777777" w:rsidR="000C3211" w:rsidRPr="000C3211" w:rsidRDefault="000C3211" w:rsidP="000C3211">
      <w:pPr>
        <w:pStyle w:val="Texte1"/>
        <w:ind w:left="710"/>
        <w:jc w:val="both"/>
        <w:rPr>
          <w:rFonts w:ascii="Arial" w:hAnsi="Arial" w:cs="Arial"/>
          <w:sz w:val="20"/>
          <w:szCs w:val="20"/>
        </w:rPr>
      </w:pPr>
    </w:p>
    <w:p w14:paraId="4FB387FD" w14:textId="77777777" w:rsidR="000C3211" w:rsidRPr="000C3211" w:rsidRDefault="000C3211" w:rsidP="000C3211">
      <w:pPr>
        <w:pStyle w:val="ListParagraph"/>
        <w:numPr>
          <w:ilvl w:val="0"/>
          <w:numId w:val="30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0C3211">
        <w:rPr>
          <w:rFonts w:ascii="Arial" w:eastAsia="Times New Roman" w:hAnsi="Arial" w:cs="Arial"/>
          <w:noProof/>
          <w:sz w:val="20"/>
          <w:szCs w:val="20"/>
          <w:lang w:eastAsia="es-ES"/>
        </w:rPr>
        <w:t>Sur l’onglet General Information, inserez les valeurs comme la capture d’écran suivante</w:t>
      </w:r>
    </w:p>
    <w:p w14:paraId="3574CD2D" w14:textId="4B29FE8D" w:rsidR="000C3211" w:rsidRPr="000C3211" w:rsidRDefault="004A6A2D" w:rsidP="000C3211">
      <w:pPr>
        <w:rPr>
          <w:rFonts w:cs="Arial"/>
          <w:noProof/>
        </w:rPr>
      </w:pPr>
      <w:r>
        <w:rPr>
          <w:noProof/>
        </w:rPr>
        <w:lastRenderedPageBreak/>
        <w:drawing>
          <wp:inline distT="0" distB="0" distL="0" distR="0" wp14:anchorId="25174CAD" wp14:editId="4B5663EB">
            <wp:extent cx="6419850" cy="2967355"/>
            <wp:effectExtent l="38100" t="38100" r="38100" b="42545"/>
            <wp:docPr id="184506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6065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96735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F01023" w14:textId="77777777" w:rsidR="000C3211" w:rsidRPr="000C3211" w:rsidRDefault="000C3211" w:rsidP="000C3211">
      <w:pPr>
        <w:pStyle w:val="ListParagraph"/>
        <w:numPr>
          <w:ilvl w:val="0"/>
          <w:numId w:val="30"/>
        </w:numPr>
        <w:spacing w:after="160" w:line="256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0C3211">
        <w:rPr>
          <w:rFonts w:ascii="Arial" w:eastAsia="Times New Roman" w:hAnsi="Arial" w:cs="Arial"/>
          <w:noProof/>
          <w:sz w:val="20"/>
          <w:szCs w:val="20"/>
          <w:lang w:eastAsia="es-ES"/>
        </w:rPr>
        <w:t>Sur l’onglet Detection, inserez les valeurs comme la capture d’écran suivante</w:t>
      </w:r>
    </w:p>
    <w:p w14:paraId="00A7F1ED" w14:textId="68BAC403" w:rsidR="000C3211" w:rsidRPr="000C3211" w:rsidRDefault="0075699F" w:rsidP="000C3211">
      <w:pPr>
        <w:spacing w:line="256" w:lineRule="auto"/>
        <w:rPr>
          <w:rFonts w:cs="Arial"/>
          <w:noProof/>
        </w:rPr>
      </w:pPr>
      <w:r>
        <w:rPr>
          <w:noProof/>
        </w:rPr>
        <w:drawing>
          <wp:inline distT="0" distB="0" distL="0" distR="0" wp14:anchorId="5FFEA32B" wp14:editId="3B7E8C5F">
            <wp:extent cx="6419850" cy="2276475"/>
            <wp:effectExtent l="0" t="0" r="0" b="9525"/>
            <wp:docPr id="1682760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602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8B118" w14:textId="77777777" w:rsidR="000C3211" w:rsidRPr="000C3211" w:rsidRDefault="000C3211" w:rsidP="000C3211">
      <w:pPr>
        <w:pStyle w:val="ListParagraph"/>
        <w:numPr>
          <w:ilvl w:val="0"/>
          <w:numId w:val="30"/>
        </w:numPr>
        <w:spacing w:after="160" w:line="256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0C3211">
        <w:rPr>
          <w:rFonts w:ascii="Arial" w:eastAsia="Times New Roman" w:hAnsi="Arial" w:cs="Arial"/>
          <w:noProof/>
          <w:sz w:val="20"/>
          <w:szCs w:val="20"/>
          <w:lang w:eastAsia="es-ES"/>
        </w:rPr>
        <w:t>Sur l’onglet Processes, inserez les valeurs comme la capture d’écran suivante</w:t>
      </w:r>
    </w:p>
    <w:p w14:paraId="70AEAEB3" w14:textId="77777777" w:rsidR="000C3211" w:rsidRPr="000C3211" w:rsidRDefault="000C3211" w:rsidP="000C3211">
      <w:pPr>
        <w:spacing w:line="256" w:lineRule="auto"/>
        <w:jc w:val="center"/>
        <w:rPr>
          <w:rFonts w:cs="Arial"/>
          <w:noProof/>
        </w:rPr>
      </w:pPr>
      <w:r w:rsidRPr="000C3211">
        <w:rPr>
          <w:rFonts w:cs="Arial"/>
          <w:noProof/>
        </w:rPr>
        <w:lastRenderedPageBreak/>
        <w:drawing>
          <wp:inline distT="0" distB="0" distL="0" distR="0" wp14:anchorId="41DEB2C3" wp14:editId="1865CCE4">
            <wp:extent cx="4032874" cy="3294179"/>
            <wp:effectExtent l="38100" t="38100" r="44450" b="40005"/>
            <wp:docPr id="858499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994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36108" cy="329682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70EB2E" w14:textId="77777777" w:rsidR="000C3211" w:rsidRPr="000C3211" w:rsidRDefault="000C3211" w:rsidP="000C3211">
      <w:pPr>
        <w:spacing w:line="256" w:lineRule="auto"/>
        <w:jc w:val="center"/>
        <w:rPr>
          <w:rFonts w:cs="Arial"/>
          <w:noProof/>
        </w:rPr>
      </w:pPr>
    </w:p>
    <w:p w14:paraId="1EFB421E" w14:textId="7874B71F" w:rsidR="000C3211" w:rsidRPr="000C3211" w:rsidRDefault="00933AD3" w:rsidP="000C3211">
      <w:pPr>
        <w:spacing w:line="256" w:lineRule="auto"/>
        <w:jc w:val="center"/>
        <w:rPr>
          <w:rFonts w:cs="Arial"/>
          <w:noProof/>
        </w:rPr>
      </w:pPr>
      <w:r>
        <w:rPr>
          <w:noProof/>
        </w:rPr>
        <w:drawing>
          <wp:inline distT="0" distB="0" distL="0" distR="0" wp14:anchorId="30A20ABC" wp14:editId="676677BA">
            <wp:extent cx="4676775" cy="4333875"/>
            <wp:effectExtent l="38100" t="38100" r="47625" b="47625"/>
            <wp:docPr id="2091971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717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33387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243CDC" w14:textId="77777777" w:rsidR="000C3211" w:rsidRPr="000C3211" w:rsidRDefault="000C3211" w:rsidP="000C3211">
      <w:pPr>
        <w:spacing w:line="256" w:lineRule="auto"/>
        <w:rPr>
          <w:rFonts w:cs="Arial"/>
          <w:noProof/>
        </w:rPr>
      </w:pPr>
      <w:r w:rsidRPr="000C3211">
        <w:rPr>
          <w:rFonts w:cs="Arial"/>
          <w:noProof/>
        </w:rPr>
        <w:t>Cela doit etre comme la capture d’écran suivante</w:t>
      </w:r>
    </w:p>
    <w:p w14:paraId="113F9419" w14:textId="260DE780" w:rsidR="000C3211" w:rsidRPr="000C3211" w:rsidRDefault="004B1FC6" w:rsidP="000C3211">
      <w:pPr>
        <w:spacing w:line="256" w:lineRule="auto"/>
        <w:jc w:val="center"/>
        <w:rPr>
          <w:rFonts w:cs="Arial"/>
          <w:noProof/>
        </w:rPr>
      </w:pPr>
      <w:r>
        <w:rPr>
          <w:noProof/>
        </w:rPr>
        <w:lastRenderedPageBreak/>
        <w:drawing>
          <wp:inline distT="0" distB="0" distL="0" distR="0" wp14:anchorId="7E76D19E" wp14:editId="7498F42E">
            <wp:extent cx="6419850" cy="3159760"/>
            <wp:effectExtent l="38100" t="38100" r="38100" b="40640"/>
            <wp:docPr id="712024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02446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315976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214432" w14:textId="77777777" w:rsidR="000C3211" w:rsidRPr="000C3211" w:rsidRDefault="000C3211" w:rsidP="000C3211">
      <w:pPr>
        <w:spacing w:line="256" w:lineRule="auto"/>
        <w:rPr>
          <w:rFonts w:cs="Arial"/>
          <w:noProof/>
        </w:rPr>
      </w:pPr>
    </w:p>
    <w:p w14:paraId="4A420615" w14:textId="77777777" w:rsidR="000C3211" w:rsidRDefault="000C3211" w:rsidP="000C3211">
      <w:pPr>
        <w:pStyle w:val="Texte1"/>
        <w:numPr>
          <w:ilvl w:val="0"/>
          <w:numId w:val="30"/>
        </w:numPr>
        <w:jc w:val="both"/>
        <w:rPr>
          <w:rFonts w:ascii="Arial" w:hAnsi="Arial" w:cs="Arial"/>
          <w:sz w:val="20"/>
          <w:szCs w:val="20"/>
        </w:rPr>
      </w:pPr>
      <w:r w:rsidRPr="000C3211">
        <w:rPr>
          <w:rFonts w:ascii="Arial" w:hAnsi="Arial" w:cs="Arial"/>
          <w:sz w:val="20"/>
          <w:szCs w:val="20"/>
        </w:rPr>
        <w:t>Sauvegardez et activez le agreement</w:t>
      </w:r>
    </w:p>
    <w:p w14:paraId="2D9C8826" w14:textId="77777777" w:rsidR="00DC4E4E" w:rsidRPr="000C3211" w:rsidRDefault="00DC4E4E" w:rsidP="00DC4E4E">
      <w:pPr>
        <w:pStyle w:val="Texte1"/>
        <w:ind w:left="1070"/>
        <w:jc w:val="both"/>
        <w:rPr>
          <w:rFonts w:ascii="Arial" w:hAnsi="Arial" w:cs="Arial"/>
          <w:sz w:val="20"/>
          <w:szCs w:val="20"/>
        </w:rPr>
      </w:pPr>
    </w:p>
    <w:p w14:paraId="61F03E40" w14:textId="3932C3D4" w:rsidR="000C3211" w:rsidRPr="000C3211" w:rsidRDefault="00FC32D5" w:rsidP="000C3211">
      <w:pPr>
        <w:pStyle w:val="Texte1"/>
        <w:jc w:val="center"/>
        <w:rPr>
          <w:rFonts w:ascii="Arial" w:hAnsi="Arial" w:cs="Arial"/>
          <w:sz w:val="20"/>
          <w:szCs w:val="20"/>
        </w:rPr>
      </w:pPr>
      <w:r>
        <w:drawing>
          <wp:inline distT="0" distB="0" distL="0" distR="0" wp14:anchorId="6B8F7C12" wp14:editId="1754105F">
            <wp:extent cx="4953000" cy="1085850"/>
            <wp:effectExtent l="38100" t="38100" r="38100" b="38100"/>
            <wp:docPr id="93155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5754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0858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91094C" w14:textId="77777777" w:rsidR="000C3211" w:rsidRPr="000C3211" w:rsidRDefault="000C3211" w:rsidP="000C3211">
      <w:pPr>
        <w:pStyle w:val="Texte1"/>
        <w:ind w:left="710"/>
        <w:jc w:val="both"/>
        <w:rPr>
          <w:rFonts w:ascii="Arial" w:hAnsi="Arial" w:cs="Arial"/>
          <w:sz w:val="20"/>
          <w:szCs w:val="20"/>
        </w:rPr>
      </w:pPr>
    </w:p>
    <w:p w14:paraId="4F1E7F9A" w14:textId="77777777" w:rsidR="000C3211" w:rsidRPr="000C3211" w:rsidRDefault="000C3211" w:rsidP="000C3211">
      <w:pPr>
        <w:pStyle w:val="Texte1"/>
        <w:ind w:left="710"/>
        <w:jc w:val="both"/>
        <w:rPr>
          <w:rFonts w:ascii="Arial" w:hAnsi="Arial" w:cs="Arial"/>
          <w:sz w:val="20"/>
          <w:szCs w:val="20"/>
        </w:rPr>
      </w:pPr>
    </w:p>
    <w:p w14:paraId="4FA87224" w14:textId="77777777" w:rsidR="00F2734C" w:rsidRPr="00F2734C" w:rsidRDefault="00F2734C" w:rsidP="00F2734C">
      <w:pPr>
        <w:pStyle w:val="BodyText"/>
      </w:pPr>
    </w:p>
    <w:p w14:paraId="34C4B1D8" w14:textId="702F07B2" w:rsidR="006631A4" w:rsidRDefault="006631A4" w:rsidP="006631A4">
      <w:pPr>
        <w:pStyle w:val="Heading3"/>
        <w:rPr>
          <w:caps w:val="0"/>
        </w:rPr>
      </w:pPr>
      <w:r>
        <w:t>E</w:t>
      </w:r>
      <w:r>
        <w:rPr>
          <w:caps w:val="0"/>
        </w:rPr>
        <w:t>nterprise</w:t>
      </w:r>
      <w:r>
        <w:t xml:space="preserve"> c</w:t>
      </w:r>
      <w:r>
        <w:rPr>
          <w:caps w:val="0"/>
        </w:rPr>
        <w:t>ollaborator</w:t>
      </w:r>
      <w:r>
        <w:t xml:space="preserve"> c</w:t>
      </w:r>
      <w:r>
        <w:rPr>
          <w:caps w:val="0"/>
        </w:rPr>
        <w:t>onfiguration</w:t>
      </w:r>
    </w:p>
    <w:p w14:paraId="35BDBF6B" w14:textId="67490647" w:rsidR="000C3211" w:rsidRDefault="00597FA2" w:rsidP="000C3211">
      <w:pPr>
        <w:pStyle w:val="Heading4"/>
      </w:pPr>
      <w:r>
        <w:t>U022CTRL32</w:t>
      </w:r>
      <w:r w:rsidR="000C3211" w:rsidRPr="002E1566">
        <w:t> </w:t>
      </w:r>
    </w:p>
    <w:p w14:paraId="2617DF8A" w14:textId="77777777" w:rsidR="00DC4E4E" w:rsidRPr="00DC4E4E" w:rsidRDefault="00DC4E4E" w:rsidP="00DC4E4E">
      <w:pPr>
        <w:pStyle w:val="ListParagraph"/>
        <w:numPr>
          <w:ilvl w:val="0"/>
          <w:numId w:val="27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DC4E4E">
        <w:rPr>
          <w:rFonts w:ascii="Arial" w:hAnsi="Arial" w:cs="Arial"/>
          <w:sz w:val="20"/>
          <w:szCs w:val="20"/>
        </w:rPr>
        <w:t xml:space="preserve">Naviguez vers « </w:t>
      </w:r>
      <w:r w:rsidRPr="00DC4E4E">
        <w:rPr>
          <w:rFonts w:ascii="Arial" w:eastAsia="Times New Roman" w:hAnsi="Arial" w:cs="Arial"/>
          <w:noProof/>
          <w:sz w:val="20"/>
          <w:szCs w:val="20"/>
          <w:lang w:eastAsia="es-ES"/>
        </w:rPr>
        <w:t xml:space="preserve">Enterprise Collaborator Configuration </w:t>
      </w:r>
      <w:r w:rsidRPr="00DC4E4E">
        <w:rPr>
          <w:rFonts w:ascii="Arial" w:hAnsi="Arial" w:cs="Arial"/>
          <w:sz w:val="20"/>
          <w:szCs w:val="20"/>
        </w:rPr>
        <w:t>»</w:t>
      </w:r>
    </w:p>
    <w:p w14:paraId="7CE77B75" w14:textId="6B66B2DE" w:rsidR="00DC4E4E" w:rsidRPr="00DC4E4E" w:rsidRDefault="00DC4E4E" w:rsidP="00DC4E4E">
      <w:pPr>
        <w:pStyle w:val="ListParagraph"/>
        <w:numPr>
          <w:ilvl w:val="0"/>
          <w:numId w:val="27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DC4E4E">
        <w:rPr>
          <w:rFonts w:ascii="Arial" w:hAnsi="Arial" w:cs="Arial"/>
          <w:sz w:val="20"/>
          <w:szCs w:val="20"/>
        </w:rPr>
        <w:t>Sur l’onglet Event Hub Subscriptions, créez un nouvel enregistrement avec le nom « </w:t>
      </w:r>
      <w:r w:rsidR="00597FA2">
        <w:rPr>
          <w:rFonts w:cs="Arial"/>
          <w:noProof/>
        </w:rPr>
        <w:t>U022CTRL32</w:t>
      </w:r>
      <w:r w:rsidRPr="00DC4E4E">
        <w:rPr>
          <w:rFonts w:ascii="Arial" w:hAnsi="Arial" w:cs="Arial"/>
          <w:sz w:val="20"/>
          <w:szCs w:val="20"/>
        </w:rPr>
        <w:t xml:space="preserve">» et </w:t>
      </w:r>
      <w:r w:rsidRPr="00DC4E4E">
        <w:rPr>
          <w:rFonts w:ascii="Arial" w:eastAsia="Times New Roman" w:hAnsi="Arial" w:cs="Arial"/>
          <w:noProof/>
          <w:sz w:val="20"/>
          <w:szCs w:val="20"/>
          <w:lang w:eastAsia="es-ES"/>
        </w:rPr>
        <w:t>assignez la ligne</w:t>
      </w:r>
    </w:p>
    <w:p w14:paraId="57783EE6" w14:textId="77777777" w:rsidR="00DC4E4E" w:rsidRPr="00DC4E4E" w:rsidRDefault="00DC4E4E" w:rsidP="00DC4E4E">
      <w:pPr>
        <w:pStyle w:val="ListParagraph"/>
        <w:ind w:left="1070"/>
        <w:rPr>
          <w:rFonts w:ascii="Arial" w:eastAsia="Times New Roman" w:hAnsi="Arial" w:cs="Arial"/>
          <w:noProof/>
          <w:sz w:val="20"/>
          <w:szCs w:val="20"/>
          <w:lang w:eastAsia="es-ES"/>
        </w:rPr>
      </w:pPr>
    </w:p>
    <w:p w14:paraId="3B11E016" w14:textId="40DAEC35" w:rsidR="00DC4E4E" w:rsidRPr="00DC4E4E" w:rsidRDefault="00DC4E4E" w:rsidP="00DC4E4E">
      <w:pPr>
        <w:rPr>
          <w:rFonts w:cs="Arial"/>
          <w:noProof/>
        </w:rPr>
      </w:pPr>
      <w:r w:rsidRPr="00DC4E4E">
        <w:rPr>
          <w:rFonts w:cs="Arial"/>
          <w:noProof/>
        </w:rPr>
        <w:drawing>
          <wp:inline distT="0" distB="0" distL="0" distR="0" wp14:anchorId="29A47F74" wp14:editId="4AF4B41E">
            <wp:extent cx="6419850" cy="1528445"/>
            <wp:effectExtent l="38100" t="38100" r="38100" b="33655"/>
            <wp:docPr id="151870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0804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152844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CE805D" w14:textId="77777777" w:rsidR="00DC4E4E" w:rsidRPr="00DC4E4E" w:rsidRDefault="00DC4E4E" w:rsidP="00DC4E4E">
      <w:pPr>
        <w:ind w:left="1070"/>
        <w:rPr>
          <w:rFonts w:cs="Arial"/>
          <w:noProof/>
        </w:rPr>
      </w:pPr>
    </w:p>
    <w:p w14:paraId="081F377F" w14:textId="47182CE1" w:rsidR="00DC4E4E" w:rsidRPr="00DC4E4E" w:rsidRDefault="00DC4E4E" w:rsidP="00DC4E4E">
      <w:pPr>
        <w:ind w:left="1070"/>
        <w:rPr>
          <w:rFonts w:cs="Arial"/>
          <w:noProof/>
          <w:lang w:val="en-GB"/>
        </w:rPr>
      </w:pPr>
      <w:r w:rsidRPr="00DC4E4E">
        <w:rPr>
          <w:rFonts w:cs="Arial"/>
          <w:noProof/>
          <w:lang w:val="en-GB"/>
        </w:rPr>
        <w:t>Suscription : EventAnalytics:Trigger_</w:t>
      </w:r>
      <w:r w:rsidR="00597FA2">
        <w:rPr>
          <w:rFonts w:cs="Arial"/>
          <w:noProof/>
          <w:lang w:val="en-GB"/>
        </w:rPr>
        <w:t>U022CTRL32</w:t>
      </w:r>
    </w:p>
    <w:p w14:paraId="30A0B018" w14:textId="64BC44E8" w:rsidR="00DC4E4E" w:rsidRPr="00DC4E4E" w:rsidRDefault="00DC4E4E" w:rsidP="00DC4E4E">
      <w:pPr>
        <w:pStyle w:val="NormalWeb"/>
        <w:ind w:left="938" w:firstLine="132"/>
        <w:rPr>
          <w:rFonts w:ascii="Arial" w:hAnsi="Arial" w:cs="Arial"/>
          <w:sz w:val="20"/>
          <w:szCs w:val="20"/>
          <w:lang w:val="en-GB"/>
        </w:rPr>
      </w:pPr>
      <w:r w:rsidRPr="00DC4E4E">
        <w:rPr>
          <w:rFonts w:ascii="Arial" w:hAnsi="Arial" w:cs="Arial"/>
          <w:sz w:val="20"/>
          <w:szCs w:val="20"/>
        </w:rPr>
        <w:t xml:space="preserve">Description : </w:t>
      </w:r>
      <w:r w:rsidRPr="00DC4E4E">
        <w:rPr>
          <w:rFonts w:ascii="Arial" w:hAnsi="Arial" w:cs="Arial"/>
          <w:noProof/>
          <w:sz w:val="20"/>
          <w:szCs w:val="20"/>
          <w:lang w:val="en-GB"/>
        </w:rPr>
        <w:t>Trigger_</w:t>
      </w:r>
      <w:r w:rsidR="00597FA2">
        <w:rPr>
          <w:rFonts w:ascii="Arial" w:hAnsi="Arial" w:cs="Arial"/>
          <w:noProof/>
          <w:sz w:val="20"/>
          <w:szCs w:val="20"/>
          <w:lang w:val="en-GB"/>
        </w:rPr>
        <w:t>U022CTRL32</w:t>
      </w:r>
    </w:p>
    <w:p w14:paraId="1F9061F6" w14:textId="77777777" w:rsidR="00DC4E4E" w:rsidRPr="00DC4E4E" w:rsidRDefault="00DC4E4E" w:rsidP="00DC4E4E">
      <w:pPr>
        <w:ind w:left="1070"/>
        <w:rPr>
          <w:rFonts w:cs="Arial"/>
          <w:noProof/>
          <w:lang w:val="en-GB"/>
        </w:rPr>
      </w:pPr>
    </w:p>
    <w:p w14:paraId="010ADAA9" w14:textId="09DB1B18" w:rsidR="00DC4E4E" w:rsidRPr="00DC4E4E" w:rsidRDefault="007239FC" w:rsidP="00DC4E4E">
      <w:pPr>
        <w:ind w:left="1070"/>
        <w:jc w:val="center"/>
        <w:rPr>
          <w:rFonts w:cs="Arial"/>
          <w:noProof/>
        </w:rPr>
      </w:pPr>
      <w:r>
        <w:rPr>
          <w:noProof/>
        </w:rPr>
        <w:drawing>
          <wp:inline distT="0" distB="0" distL="0" distR="0" wp14:anchorId="35AB17C0" wp14:editId="546200E7">
            <wp:extent cx="2447925" cy="2609850"/>
            <wp:effectExtent l="38100" t="38100" r="47625" b="38100"/>
            <wp:docPr id="120005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558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60985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733307" w14:textId="77777777" w:rsidR="00DC4E4E" w:rsidRPr="00DC4E4E" w:rsidRDefault="00DC4E4E" w:rsidP="00DC4E4E">
      <w:pPr>
        <w:pStyle w:val="ListParagraph"/>
        <w:numPr>
          <w:ilvl w:val="0"/>
          <w:numId w:val="27"/>
        </w:numPr>
        <w:spacing w:after="160" w:line="259" w:lineRule="auto"/>
        <w:contextualSpacing/>
        <w:rPr>
          <w:rFonts w:ascii="Arial" w:eastAsia="Times New Roman" w:hAnsi="Arial" w:cs="Arial"/>
          <w:noProof/>
          <w:sz w:val="20"/>
          <w:szCs w:val="20"/>
          <w:lang w:eastAsia="es-ES"/>
        </w:rPr>
      </w:pPr>
      <w:r w:rsidRPr="00DC4E4E">
        <w:rPr>
          <w:rFonts w:ascii="Arial" w:eastAsia="Times New Roman" w:hAnsi="Arial" w:cs="Arial"/>
          <w:noProof/>
          <w:sz w:val="20"/>
          <w:szCs w:val="20"/>
          <w:lang w:eastAsia="es-ES"/>
        </w:rPr>
        <w:t>Assignez la ligne</w:t>
      </w:r>
    </w:p>
    <w:p w14:paraId="16795EC6" w14:textId="6246DE1D" w:rsidR="00DC4E4E" w:rsidRPr="00DC4E4E" w:rsidRDefault="002B5CEA" w:rsidP="00DC4E4E">
      <w:pPr>
        <w:ind w:left="1070"/>
        <w:jc w:val="center"/>
        <w:rPr>
          <w:rFonts w:cs="Arial"/>
          <w:noProof/>
        </w:rPr>
      </w:pPr>
      <w:r>
        <w:rPr>
          <w:noProof/>
        </w:rPr>
        <w:drawing>
          <wp:inline distT="0" distB="0" distL="0" distR="0" wp14:anchorId="53C3F705" wp14:editId="215D37EC">
            <wp:extent cx="5319854" cy="330452"/>
            <wp:effectExtent l="0" t="0" r="0" b="0"/>
            <wp:docPr id="209915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15814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6388" cy="33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BBD3" w14:textId="3CD3B9D2" w:rsidR="004C79A4" w:rsidRDefault="004C79A4" w:rsidP="00DC4E4E">
      <w:pPr>
        <w:pStyle w:val="Texte1"/>
        <w:rPr>
          <w:rFonts w:ascii="Arial" w:hAnsi="Arial" w:cs="Arial"/>
          <w:sz w:val="20"/>
          <w:szCs w:val="20"/>
        </w:rPr>
      </w:pPr>
    </w:p>
    <w:p w14:paraId="364E2F22" w14:textId="0F5FFF49" w:rsidR="006631A4" w:rsidRDefault="006631A4" w:rsidP="006631A4">
      <w:pPr>
        <w:pStyle w:val="Heading3"/>
        <w:rPr>
          <w:caps w:val="0"/>
        </w:rPr>
      </w:pPr>
      <w:r>
        <w:t>E</w:t>
      </w:r>
      <w:r>
        <w:rPr>
          <w:caps w:val="0"/>
        </w:rPr>
        <w:t>nterprise</w:t>
      </w:r>
      <w:r>
        <w:t xml:space="preserve"> c</w:t>
      </w:r>
      <w:r>
        <w:rPr>
          <w:caps w:val="0"/>
        </w:rPr>
        <w:t>ollaborator</w:t>
      </w:r>
      <w:r>
        <w:t xml:space="preserve"> A</w:t>
      </w:r>
      <w:r>
        <w:rPr>
          <w:caps w:val="0"/>
        </w:rPr>
        <w:t>dmin</w:t>
      </w:r>
      <w:r w:rsidR="00E609DF">
        <w:rPr>
          <w:caps w:val="0"/>
        </w:rPr>
        <w:t>istration</w:t>
      </w:r>
    </w:p>
    <w:p w14:paraId="414CA444" w14:textId="77777777" w:rsidR="006631A4" w:rsidRPr="004C79A4" w:rsidRDefault="006631A4" w:rsidP="006631A4">
      <w:pPr>
        <w:pStyle w:val="BodyText"/>
        <w:ind w:left="0"/>
        <w:rPr>
          <w:rFonts w:cs="Arial"/>
        </w:rPr>
      </w:pPr>
    </w:p>
    <w:p w14:paraId="6E36F972" w14:textId="77777777" w:rsidR="004C79A4" w:rsidRPr="004C79A4" w:rsidRDefault="004C79A4" w:rsidP="004C79A4">
      <w:pPr>
        <w:pStyle w:val="Texte1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4C79A4">
        <w:rPr>
          <w:rFonts w:ascii="Arial" w:hAnsi="Arial" w:cs="Arial"/>
          <w:sz w:val="20"/>
          <w:szCs w:val="20"/>
        </w:rPr>
        <w:t>Naviguez vers « Enterprise Collaborator Administration »</w:t>
      </w:r>
    </w:p>
    <w:p w14:paraId="673362D6" w14:textId="615EDFFC" w:rsidR="004C79A4" w:rsidRPr="00E609DF" w:rsidRDefault="004C79A4">
      <w:pPr>
        <w:pStyle w:val="Texte1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E609DF">
        <w:rPr>
          <w:rFonts w:ascii="Arial" w:hAnsi="Arial" w:cs="Arial"/>
          <w:sz w:val="20"/>
          <w:szCs w:val="20"/>
        </w:rPr>
        <w:t xml:space="preserve">Sous Server &gt; Agreement Status, activez l’agreement pour </w:t>
      </w:r>
      <w:r w:rsidR="00BB1C86" w:rsidRPr="00E609DF">
        <w:rPr>
          <w:rFonts w:ascii="Arial" w:hAnsi="Arial" w:cs="Arial"/>
          <w:sz w:val="20"/>
          <w:szCs w:val="20"/>
        </w:rPr>
        <w:t>M3BODs_</w:t>
      </w:r>
      <w:r w:rsidR="00597FA2" w:rsidRPr="00E609DF">
        <w:rPr>
          <w:rFonts w:ascii="Arial" w:hAnsi="Arial" w:cs="Arial"/>
          <w:sz w:val="20"/>
          <w:szCs w:val="20"/>
        </w:rPr>
        <w:t>U022CTRL32</w:t>
      </w:r>
    </w:p>
    <w:p w14:paraId="52681E8F" w14:textId="220A8B29" w:rsidR="004C79A4" w:rsidRPr="004C79A4" w:rsidRDefault="004C79A4" w:rsidP="004C79A4">
      <w:pPr>
        <w:pStyle w:val="Texte1"/>
        <w:ind w:left="710"/>
        <w:jc w:val="both"/>
        <w:rPr>
          <w:lang w:val="en-GB"/>
        </w:rPr>
      </w:pPr>
      <w:r w:rsidRPr="004C79A4">
        <w:rPr>
          <w:lang w:val="en-GB"/>
        </w:rPr>
        <w:drawing>
          <wp:inline distT="0" distB="0" distL="0" distR="0" wp14:anchorId="09895E31" wp14:editId="0447BBF5">
            <wp:extent cx="6233034" cy="1335386"/>
            <wp:effectExtent l="0" t="0" r="0" b="0"/>
            <wp:docPr id="192901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1281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50307" cy="1339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C1E58" w14:textId="77777777" w:rsidR="006631A4" w:rsidRDefault="006631A4" w:rsidP="006631A4">
      <w:pPr>
        <w:pStyle w:val="BodyText"/>
        <w:rPr>
          <w:lang w:val="en-GB"/>
        </w:rPr>
      </w:pPr>
    </w:p>
    <w:p w14:paraId="4AFF3A5B" w14:textId="2376EF70" w:rsidR="00BB1C86" w:rsidRPr="004C79A4" w:rsidRDefault="00BB1C86" w:rsidP="00BB1C86">
      <w:pPr>
        <w:pStyle w:val="BodyText"/>
        <w:jc w:val="center"/>
        <w:rPr>
          <w:lang w:val="en-GB"/>
        </w:rPr>
      </w:pPr>
    </w:p>
    <w:p w14:paraId="3C372617" w14:textId="012514CA" w:rsidR="006631A4" w:rsidRPr="004C79A4" w:rsidRDefault="00920EB3" w:rsidP="00BB1C86">
      <w:pPr>
        <w:pStyle w:val="BodyText"/>
        <w:ind w:left="0"/>
        <w:rPr>
          <w:lang w:val="en-GB"/>
        </w:rPr>
      </w:pPr>
      <w:r>
        <w:rPr>
          <w:noProof/>
        </w:rPr>
        <w:drawing>
          <wp:inline distT="0" distB="0" distL="0" distR="0" wp14:anchorId="069B36CB" wp14:editId="0B91C013">
            <wp:extent cx="3505200" cy="1647825"/>
            <wp:effectExtent l="0" t="0" r="0" b="9525"/>
            <wp:docPr id="163014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45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1C86">
        <w:rPr>
          <w:lang w:val="en-GB"/>
        </w:rPr>
        <w:br w:type="textWrapping" w:clear="all"/>
      </w:r>
    </w:p>
    <w:p w14:paraId="75C84776" w14:textId="77777777" w:rsidR="006631A4" w:rsidRPr="004C79A4" w:rsidRDefault="006631A4" w:rsidP="006631A4">
      <w:pPr>
        <w:pStyle w:val="BodyText"/>
        <w:ind w:left="0"/>
        <w:rPr>
          <w:lang w:val="en-GB"/>
        </w:rPr>
      </w:pPr>
    </w:p>
    <w:p w14:paraId="3C32A979" w14:textId="50F4513D" w:rsidR="00B1391F" w:rsidRPr="004C79A4" w:rsidRDefault="00B1391F" w:rsidP="006631A4">
      <w:pPr>
        <w:pStyle w:val="BodyText"/>
        <w:ind w:left="1080"/>
        <w:rPr>
          <w:rStyle w:val="InforHeadline"/>
          <w:rFonts w:ascii="Arial" w:hAnsi="Arial"/>
          <w:b w:val="0"/>
          <w:color w:val="auto"/>
          <w:sz w:val="20"/>
          <w:szCs w:val="20"/>
          <w:lang w:val="en-GB"/>
        </w:rPr>
      </w:pPr>
    </w:p>
    <w:sectPr w:rsidR="00B1391F" w:rsidRPr="004C79A4" w:rsidSect="00110857"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7" w:h="16839" w:code="1"/>
      <w:pgMar w:top="1077" w:right="720" w:bottom="1440" w:left="720" w:header="431" w:footer="720" w:gutter="357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7A77E" w14:textId="77777777" w:rsidR="00BD6894" w:rsidRPr="006E6DCF" w:rsidRDefault="00BD6894">
      <w:r w:rsidRPr="006E6DCF">
        <w:separator/>
      </w:r>
    </w:p>
  </w:endnote>
  <w:endnote w:type="continuationSeparator" w:id="0">
    <w:p w14:paraId="574B9120" w14:textId="77777777" w:rsidR="00BD6894" w:rsidRPr="006E6DCF" w:rsidRDefault="00BD6894">
      <w:r w:rsidRPr="006E6DCF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E33D2" w14:textId="77777777" w:rsidR="00602727" w:rsidRPr="006E6DCF" w:rsidRDefault="00602727">
    <w:pPr>
      <w:pStyle w:val="Footer"/>
      <w:framePr w:wrap="around" w:vAnchor="text" w:hAnchor="margin" w:xAlign="right" w:y="1"/>
      <w:rPr>
        <w:rStyle w:val="PageNumber"/>
      </w:rPr>
    </w:pPr>
    <w:r w:rsidRPr="006E6DCF">
      <w:rPr>
        <w:rStyle w:val="PageNumber"/>
      </w:rPr>
      <w:fldChar w:fldCharType="begin"/>
    </w:r>
    <w:r w:rsidRPr="006E6DCF">
      <w:rPr>
        <w:rStyle w:val="PageNumber"/>
      </w:rPr>
      <w:instrText xml:space="preserve">PAGE  </w:instrText>
    </w:r>
    <w:r w:rsidRPr="006E6DCF">
      <w:rPr>
        <w:rStyle w:val="PageNumber"/>
      </w:rPr>
      <w:fldChar w:fldCharType="separate"/>
    </w:r>
    <w:r w:rsidRPr="006E6DCF">
      <w:rPr>
        <w:rStyle w:val="PageNumber"/>
      </w:rPr>
      <w:t>iv</w:t>
    </w:r>
    <w:r w:rsidRPr="006E6DCF">
      <w:rPr>
        <w:rStyle w:val="PageNumber"/>
      </w:rPr>
      <w:fldChar w:fldCharType="end"/>
    </w:r>
  </w:p>
  <w:p w14:paraId="6E66DCB9" w14:textId="77777777" w:rsidR="00602727" w:rsidRPr="006E6DCF" w:rsidRDefault="006027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53FB0" w14:textId="5421B1B2" w:rsidR="00602727" w:rsidRPr="00923FC8" w:rsidRDefault="005830FD" w:rsidP="00D56107">
    <w:pPr>
      <w:pStyle w:val="Footer"/>
      <w:framePr w:hSpace="187" w:wrap="auto" w:vAnchor="text" w:hAnchor="margin" w:xAlign="right" w:y="1"/>
      <w:tabs>
        <w:tab w:val="clear" w:pos="7920"/>
        <w:tab w:val="right" w:pos="9900"/>
        <w:tab w:val="right" w:pos="10440"/>
      </w:tabs>
    </w:pPr>
    <w:r>
      <w:fldChar w:fldCharType="begin"/>
    </w:r>
    <w:r w:rsidRPr="00923FC8">
      <w:instrText xml:space="preserve"> STYLEREF HD1 \* MERGEFORMAT </w:instrText>
    </w:r>
    <w:r>
      <w:fldChar w:fldCharType="separate"/>
    </w:r>
    <w:r w:rsidR="006C3F15">
      <w:rPr>
        <w:noProof/>
      </w:rPr>
      <w:t>CONTROLE DU DOCUMENT</w:t>
    </w:r>
    <w:r>
      <w:rPr>
        <w:noProof/>
      </w:rPr>
      <w:fldChar w:fldCharType="end"/>
    </w:r>
    <w:r w:rsidR="00602727" w:rsidRPr="00923FC8">
      <w:t xml:space="preserve">     </w:t>
    </w:r>
    <w:r w:rsidR="00602727" w:rsidRPr="006E6DCF">
      <w:fldChar w:fldCharType="begin"/>
    </w:r>
    <w:r w:rsidR="00602727" w:rsidRPr="00923FC8">
      <w:instrText xml:space="preserve"> If </w:instrText>
    </w:r>
    <w:r w:rsidR="00602727" w:rsidRPr="006E6DCF">
      <w:fldChar w:fldCharType="begin"/>
    </w:r>
    <w:r w:rsidR="00602727" w:rsidRPr="00923FC8">
      <w:instrText xml:space="preserve"> Section </w:instrText>
    </w:r>
    <w:r w:rsidR="00602727" w:rsidRPr="006E6DCF">
      <w:fldChar w:fldCharType="separate"/>
    </w:r>
    <w:r w:rsidR="006C3F15">
      <w:instrText>1</w:instrText>
    </w:r>
    <w:r w:rsidR="00602727" w:rsidRPr="006E6DCF">
      <w:fldChar w:fldCharType="end"/>
    </w:r>
    <w:r w:rsidR="00602727" w:rsidRPr="00923FC8">
      <w:instrText xml:space="preserve"> &gt; 1 “</w:instrText>
    </w:r>
    <w:r w:rsidR="00602727" w:rsidRPr="006E6DCF">
      <w:fldChar w:fldCharType="begin"/>
    </w:r>
    <w:r w:rsidR="00602727" w:rsidRPr="00923FC8">
      <w:instrText xml:space="preserve">PAGE </w:instrText>
    </w:r>
    <w:r w:rsidR="00602727" w:rsidRPr="006E6DCF">
      <w:fldChar w:fldCharType="separate"/>
    </w:r>
    <w:r w:rsidR="00602727" w:rsidRPr="00923FC8">
      <w:instrText>1</w:instrText>
    </w:r>
    <w:r w:rsidR="00602727" w:rsidRPr="006E6DCF">
      <w:fldChar w:fldCharType="end"/>
    </w:r>
    <w:r w:rsidR="00602727" w:rsidRPr="00923FC8">
      <w:instrText xml:space="preserve"> of </w:instrText>
    </w:r>
    <w:r w:rsidR="00602727" w:rsidRPr="006E6DCF">
      <w:fldChar w:fldCharType="begin"/>
    </w:r>
    <w:r w:rsidR="00602727" w:rsidRPr="00923FC8">
      <w:instrText xml:space="preserve"> =  </w:instrText>
    </w:r>
    <w:r w:rsidR="00602727" w:rsidRPr="006E6DCF">
      <w:fldChar w:fldCharType="begin"/>
    </w:r>
    <w:r w:rsidR="00602727" w:rsidRPr="00923FC8">
      <w:instrText xml:space="preserve"> NUMPAGES </w:instrText>
    </w:r>
    <w:r w:rsidR="00602727" w:rsidRPr="006E6DCF">
      <w:fldChar w:fldCharType="separate"/>
    </w:r>
    <w:r w:rsidR="00602727" w:rsidRPr="00923FC8">
      <w:instrText>10</w:instrText>
    </w:r>
    <w:r w:rsidR="00602727" w:rsidRPr="006E6DCF">
      <w:fldChar w:fldCharType="end"/>
    </w:r>
    <w:r w:rsidR="00602727" w:rsidRPr="00923FC8">
      <w:instrText xml:space="preserve"> - Sec1  </w:instrText>
    </w:r>
    <w:r w:rsidR="00602727" w:rsidRPr="006E6DCF">
      <w:fldChar w:fldCharType="separate"/>
    </w:r>
    <w:r w:rsidR="00602727" w:rsidRPr="00923FC8">
      <w:instrText>7</w:instrText>
    </w:r>
    <w:r w:rsidR="00602727" w:rsidRPr="006E6DCF">
      <w:fldChar w:fldCharType="end"/>
    </w:r>
    <w:r w:rsidR="00602727" w:rsidRPr="00923FC8">
      <w:instrText>” “</w:instrText>
    </w:r>
    <w:r w:rsidR="00602727" w:rsidRPr="006E6DCF">
      <w:fldChar w:fldCharType="begin"/>
    </w:r>
    <w:r w:rsidR="00602727" w:rsidRPr="00923FC8">
      <w:instrText xml:space="preserve"> PAGE </w:instrText>
    </w:r>
    <w:r w:rsidR="00602727" w:rsidRPr="006E6DCF">
      <w:fldChar w:fldCharType="separate"/>
    </w:r>
    <w:r w:rsidR="006C3F15">
      <w:rPr>
        <w:noProof/>
      </w:rPr>
      <w:instrText>2</w:instrText>
    </w:r>
    <w:r w:rsidR="00602727" w:rsidRPr="006E6DCF">
      <w:fldChar w:fldCharType="end"/>
    </w:r>
    <w:r w:rsidR="00602727" w:rsidRPr="00923FC8">
      <w:instrText xml:space="preserve">” </w:instrText>
    </w:r>
    <w:r w:rsidR="00602727" w:rsidRPr="006E6DCF">
      <w:fldChar w:fldCharType="separate"/>
    </w:r>
    <w:r w:rsidR="006C3F15">
      <w:rPr>
        <w:noProof/>
      </w:rPr>
      <w:t>2</w:t>
    </w:r>
    <w:r w:rsidR="00602727" w:rsidRPr="006E6DCF">
      <w:fldChar w:fldCharType="end"/>
    </w:r>
  </w:p>
  <w:p w14:paraId="78590ACA" w14:textId="44F6501B" w:rsidR="00602727" w:rsidRPr="00923FC8" w:rsidRDefault="002459A4" w:rsidP="00D56107">
    <w:pPr>
      <w:pStyle w:val="Footer"/>
      <w:tabs>
        <w:tab w:val="clear" w:pos="7920"/>
        <w:tab w:val="right" w:pos="9900"/>
        <w:tab w:val="right" w:pos="10440"/>
      </w:tabs>
    </w:pPr>
    <w:r w:rsidRPr="00923FC8">
      <w:t>Workflow</w:t>
    </w:r>
  </w:p>
  <w:p w14:paraId="1780CA83" w14:textId="4B1E3FD5" w:rsidR="00602727" w:rsidRPr="003C0751" w:rsidRDefault="00602727" w:rsidP="00A56694">
    <w:pPr>
      <w:pStyle w:val="Footer"/>
      <w:tabs>
        <w:tab w:val="clear" w:pos="7920"/>
        <w:tab w:val="center" w:pos="5400"/>
        <w:tab w:val="right" w:pos="9720"/>
        <w:tab w:val="right" w:pos="10440"/>
      </w:tabs>
    </w:pPr>
    <w:r w:rsidRPr="00110857">
      <w:t xml:space="preserve">File </w:t>
    </w:r>
    <w:r w:rsidR="005610D7" w:rsidRPr="00110857">
      <w:t>Réf :</w:t>
    </w:r>
    <w:r w:rsidRPr="00110857">
      <w:t xml:space="preserve">  </w:t>
    </w:r>
    <w:r w:rsidR="00110857" w:rsidRPr="00110857">
      <w:t>DES-020_U-</w:t>
    </w:r>
    <w:r w:rsidR="003C0751" w:rsidRPr="003C0751">
      <w:rPr>
        <w:rStyle w:val="HighlightedVariable"/>
        <w:rFonts w:cs="Arial"/>
        <w:color w:val="auto"/>
      </w:rPr>
      <w:t>022_Batch de lancement en prélèvement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5A" w14:textId="77777777" w:rsidR="00602727" w:rsidRPr="006E6DCF" w:rsidRDefault="00602727">
    <w:pPr>
      <w:pStyle w:val="Footer"/>
      <w:tabs>
        <w:tab w:val="clear" w:pos="7920"/>
        <w:tab w:val="right" w:pos="10440"/>
      </w:tabs>
    </w:pPr>
    <w:r w:rsidRPr="006E6DCF"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752" behindDoc="0" locked="1" layoutInCell="1" allowOverlap="1" wp14:anchorId="6069DD5E" wp14:editId="585E3BE9">
              <wp:simplePos x="0" y="0"/>
              <wp:positionH relativeFrom="page">
                <wp:posOffset>1414145</wp:posOffset>
              </wp:positionH>
              <wp:positionV relativeFrom="page">
                <wp:posOffset>9725025</wp:posOffset>
              </wp:positionV>
              <wp:extent cx="6055995" cy="265430"/>
              <wp:effectExtent l="0" t="0" r="0" b="127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55995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2D2E8A" w14:textId="77777777" w:rsidR="00602727" w:rsidRPr="004E5CB7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4E5CB7">
                            <w:rPr>
                              <w:lang w:val="en-GB"/>
                            </w:rPr>
                            <w:t xml:space="preserve">Copyright © 2013 Infor. All rights reserved. The word and design marks set forth herein are trademarks and/or registered trademarks of Infor and/or related affiliates </w:t>
                          </w:r>
                        </w:p>
                        <w:p w14:paraId="0A5F3642" w14:textId="77777777" w:rsidR="00602727" w:rsidRPr="004E5CB7" w:rsidRDefault="00602727" w:rsidP="005F7057">
                          <w:pPr>
                            <w:pStyle w:val="CopyrightText0"/>
                            <w:rPr>
                              <w:lang w:val="en-GB"/>
                            </w:rPr>
                          </w:pPr>
                          <w:r w:rsidRPr="004E5CB7">
                            <w:rPr>
                              <w:lang w:val="en-GB"/>
                            </w:rPr>
                            <w:t>and subsidiaries. All other trademarks listed herein are the property of their respective owners. www.infor.com.</w:t>
                          </w:r>
                        </w:p>
                        <w:p w14:paraId="01B13874" w14:textId="77777777" w:rsidR="00602727" w:rsidRPr="004E5CB7" w:rsidRDefault="00602727" w:rsidP="005F7057">
                          <w:pPr>
                            <w:pStyle w:val="Copyright"/>
                            <w:rPr>
                              <w:color w:val="262626"/>
                              <w:lang w:val="en-GB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9DD5E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111.35pt;margin-top:765.75pt;width:476.85pt;height:20.9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" filled="f" stroked="f">
              <v:textbox>
                <w:txbxContent>
                  <w:p w14:paraId="322D2E8A" w14:textId="77777777" w:rsidR="00602727" w:rsidRPr="004E5CB7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4E5CB7">
                      <w:rPr>
                        <w:lang w:val="en-GB"/>
                      </w:rPr>
                      <w:t xml:space="preserve">Copyright © 2013 Infor. All rights reserved. The word and design marks set forth herein are trademarks and/or registered trademarks of Infor and/or related affiliates </w:t>
                    </w:r>
                  </w:p>
                  <w:p w14:paraId="0A5F3642" w14:textId="77777777" w:rsidR="00602727" w:rsidRPr="004E5CB7" w:rsidRDefault="00602727" w:rsidP="005F7057">
                    <w:pPr>
                      <w:pStyle w:val="CopyrightText0"/>
                      <w:rPr>
                        <w:lang w:val="en-GB"/>
                      </w:rPr>
                    </w:pPr>
                    <w:r w:rsidRPr="004E5CB7">
                      <w:rPr>
                        <w:lang w:val="en-GB"/>
                      </w:rPr>
                      <w:t>and subsidiaries. All other trademarks listed herein are the property of their respective owners. www.infor.com.</w:t>
                    </w:r>
                  </w:p>
                  <w:p w14:paraId="01B13874" w14:textId="77777777" w:rsidR="00602727" w:rsidRPr="004E5CB7" w:rsidRDefault="00602727" w:rsidP="005F7057">
                    <w:pPr>
                      <w:pStyle w:val="Copyright"/>
                      <w:rPr>
                        <w:color w:val="262626"/>
                        <w:lang w:val="en-GB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4CCAD" w14:textId="77777777" w:rsidR="00BD6894" w:rsidRPr="006E6DCF" w:rsidRDefault="00BD6894">
      <w:r w:rsidRPr="006E6DCF">
        <w:separator/>
      </w:r>
    </w:p>
  </w:footnote>
  <w:footnote w:type="continuationSeparator" w:id="0">
    <w:p w14:paraId="2FB6A3C7" w14:textId="77777777" w:rsidR="00BD6894" w:rsidRPr="006E6DCF" w:rsidRDefault="00BD6894">
      <w:r w:rsidRPr="006E6DCF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2F71B" w14:textId="43D1B101" w:rsidR="00602727" w:rsidRPr="006E6DCF" w:rsidRDefault="00602727" w:rsidP="00B312E9">
    <w:pPr>
      <w:pStyle w:val="Header"/>
      <w:framePr w:hSpace="187" w:wrap="auto" w:vAnchor="page" w:hAnchor="margin" w:xAlign="right" w:y="433"/>
    </w:pPr>
    <w:r w:rsidRPr="006E6DCF">
      <w:t xml:space="preserve">Doc </w:t>
    </w:r>
    <w:r w:rsidR="00A34B3A" w:rsidRPr="006E6DCF">
      <w:t>Réf :</w:t>
    </w:r>
    <w:r w:rsidRPr="006E6DCF">
      <w:rPr>
        <w:rStyle w:val="HighlightedVariable"/>
      </w:rPr>
      <w:t xml:space="preserve"> </w:t>
    </w:r>
    <w:r w:rsidR="00110857" w:rsidRPr="00CA24A7">
      <w:rPr>
        <w:rStyle w:val="HighlightedVariable"/>
      </w:rPr>
      <w:t>DES-020_U</w:t>
    </w:r>
    <w:r w:rsidR="003C0751" w:rsidRPr="005132EE">
      <w:rPr>
        <w:rStyle w:val="HighlightedVariable"/>
        <w:rFonts w:cs="Arial"/>
      </w:rPr>
      <w:t>-022_Batch de lancement en prélèvement</w:t>
    </w:r>
  </w:p>
  <w:p w14:paraId="561E8E24" w14:textId="2F1CFBAD" w:rsidR="00602727" w:rsidRPr="006E6DCF" w:rsidRDefault="00602727" w:rsidP="00B312E9">
    <w:pPr>
      <w:pStyle w:val="Header"/>
    </w:pPr>
    <w:fldSimple w:instr=" TITLE   \* MERGEFORMAT ">
      <w:r w:rsidRPr="006E6DCF">
        <w:t>DES-0</w:t>
      </w:r>
      <w:r w:rsidR="001856A8" w:rsidRPr="006E6DCF">
        <w:t>3</w:t>
      </w:r>
      <w:r w:rsidRPr="006E6DCF">
        <w:t xml:space="preserve">0 </w:t>
      </w:r>
      <w:r w:rsidR="00782110" w:rsidRPr="006E6DCF">
        <w:t>Spécification de Déploiement</w:t>
      </w:r>
    </w:fldSimple>
  </w:p>
  <w:p w14:paraId="6D3FD1EB" w14:textId="190D4B89" w:rsidR="00602727" w:rsidRPr="006E6DCF" w:rsidRDefault="003C0751" w:rsidP="00B312E9">
    <w:pPr>
      <w:pStyle w:val="Header"/>
      <w:framePr w:hSpace="187" w:wrap="auto" w:vAnchor="text" w:hAnchor="margin" w:xAlign="right" w:y="1"/>
    </w:pPr>
    <w:r>
      <w:t>13</w:t>
    </w:r>
    <w:r w:rsidR="0018455B" w:rsidRPr="006E6DCF">
      <w:t>/</w:t>
    </w:r>
    <w:r w:rsidR="00110857">
      <w:t>0</w:t>
    </w:r>
    <w:r>
      <w:t>3</w:t>
    </w:r>
    <w:r w:rsidR="0018455B" w:rsidRPr="006E6DCF">
      <w:t>/202</w:t>
    </w:r>
    <w:r w:rsidR="00110857">
      <w:t>6</w:t>
    </w:r>
  </w:p>
  <w:p w14:paraId="44651237" w14:textId="77777777" w:rsidR="00602727" w:rsidRPr="006E6DCF" w:rsidRDefault="00602727" w:rsidP="00B312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C964" w14:textId="5C639E92" w:rsidR="00602727" w:rsidRPr="006E6DCF" w:rsidRDefault="001856A8" w:rsidP="001856A8">
    <w:pPr>
      <w:ind w:firstLine="720"/>
    </w:pPr>
    <w:r w:rsidRPr="006E6DCF">
      <w:rPr>
        <w:noProof/>
      </w:rPr>
      <w:drawing>
        <wp:inline distT="0" distB="0" distL="0" distR="0" wp14:anchorId="59761F2B" wp14:editId="23969D5F">
          <wp:extent cx="723900" cy="723900"/>
          <wp:effectExtent l="0" t="0" r="0" b="0"/>
          <wp:docPr id="128360611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42270723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900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02727" w:rsidRPr="006E6DCF">
      <w:t xml:space="preserve"> </w:t>
    </w:r>
    <w:r w:rsidR="00602727" w:rsidRPr="006E6DCF">
      <w:tab/>
    </w:r>
    <w:r w:rsidR="00602727" w:rsidRPr="006E6DCF">
      <w:tab/>
    </w:r>
    <w:r w:rsidR="00602727" w:rsidRPr="006E6DCF">
      <w:tab/>
    </w:r>
    <w:r w:rsidR="00602727" w:rsidRPr="006E6DCF">
      <w:tab/>
    </w:r>
    <w:r w:rsidR="00602727" w:rsidRPr="006E6DCF">
      <w:tab/>
    </w:r>
    <w:r w:rsidRPr="006E6DCF">
      <w:tab/>
    </w:r>
    <w:r w:rsidRPr="006E6DCF">
      <w:tab/>
    </w:r>
    <w:r w:rsidRPr="006E6DCF">
      <w:tab/>
    </w:r>
    <w:r w:rsidRPr="006E6DCF">
      <w:tab/>
    </w:r>
    <w:sdt>
      <w:sdtPr>
        <w:alias w:val="Custom Logo"/>
        <w:tag w:val="Custom Logo"/>
        <w:id w:val="691650801"/>
        <w:picture/>
      </w:sdtPr>
      <w:sdtContent>
        <w:r w:rsidR="00D42CF6" w:rsidRPr="006E6DCF">
          <w:rPr>
            <w:noProof/>
          </w:rPr>
          <w:drawing>
            <wp:inline distT="0" distB="0" distL="0" distR="0" wp14:anchorId="3DC73364" wp14:editId="1E0B4A83">
              <wp:extent cx="774700" cy="729129"/>
              <wp:effectExtent l="0" t="0" r="6350" b="0"/>
              <wp:docPr id="2683120" name="Picture 1" descr="A blue and white logo&#10;&#10;AI-generated content may be incorrect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95620963" name="Picture 1" descr="A blue and white logo&#10;&#10;AI-generated content may be incorrect."/>
                      <pic:cNvPicPr>
                        <a:picLocks noChangeAspect="1" noChangeArrowheads="1"/>
                      </pic:cNvPicPr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83447" cy="73736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6288"/>
    <w:multiLevelType w:val="hybridMultilevel"/>
    <w:tmpl w:val="E9A04AEE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" w15:restartNumberingAfterBreak="0">
    <w:nsid w:val="074C187A"/>
    <w:multiLevelType w:val="hybridMultilevel"/>
    <w:tmpl w:val="D49C1900"/>
    <w:lvl w:ilvl="0" w:tplc="B7C822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0876AA"/>
    <w:multiLevelType w:val="hybridMultilevel"/>
    <w:tmpl w:val="E9A04AEE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21514FB3"/>
    <w:multiLevelType w:val="hybridMultilevel"/>
    <w:tmpl w:val="6A6AFFA8"/>
    <w:lvl w:ilvl="0" w:tplc="3C0AA38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B286B"/>
    <w:multiLevelType w:val="hybridMultilevel"/>
    <w:tmpl w:val="0EAAD4FC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25503506"/>
    <w:multiLevelType w:val="multilevel"/>
    <w:tmpl w:val="60064F0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Restart w:val="1"/>
      <w:pStyle w:val="Heading3"/>
      <w:lvlText w:val="%1.%2.%3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440" w:hanging="1440"/>
      </w:pPr>
      <w:rPr>
        <w:rFonts w:hint="default"/>
      </w:rPr>
    </w:lvl>
  </w:abstractNum>
  <w:abstractNum w:abstractNumId="6" w15:restartNumberingAfterBreak="0">
    <w:nsid w:val="2E2908E5"/>
    <w:multiLevelType w:val="hybridMultilevel"/>
    <w:tmpl w:val="CEFACB4E"/>
    <w:lvl w:ilvl="0" w:tplc="712ADDD2">
      <w:start w:val="1"/>
      <w:numFmt w:val="bullet"/>
      <w:pStyle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7" w15:restartNumberingAfterBreak="0">
    <w:nsid w:val="30D8175A"/>
    <w:multiLevelType w:val="hybridMultilevel"/>
    <w:tmpl w:val="87E4AF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C66218"/>
    <w:multiLevelType w:val="hybridMultilevel"/>
    <w:tmpl w:val="3CB8DF3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5D02FF"/>
    <w:multiLevelType w:val="hybridMultilevel"/>
    <w:tmpl w:val="E9A04AEE"/>
    <w:lvl w:ilvl="0" w:tplc="E45E93E0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3D053BFD"/>
    <w:multiLevelType w:val="hybridMultilevel"/>
    <w:tmpl w:val="4888F79C"/>
    <w:lvl w:ilvl="0" w:tplc="85266AF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07F7776"/>
    <w:multiLevelType w:val="hybridMultilevel"/>
    <w:tmpl w:val="E9A04AEE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420A2BCE"/>
    <w:multiLevelType w:val="hybridMultilevel"/>
    <w:tmpl w:val="3FE0DC0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3097CFC"/>
    <w:multiLevelType w:val="hybridMultilevel"/>
    <w:tmpl w:val="F4086FB6"/>
    <w:lvl w:ilvl="0" w:tplc="FFFFFFFF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1A4973"/>
    <w:multiLevelType w:val="hybridMultilevel"/>
    <w:tmpl w:val="2EA60F7E"/>
    <w:lvl w:ilvl="0" w:tplc="AD5C32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565E5A"/>
    <w:multiLevelType w:val="hybridMultilevel"/>
    <w:tmpl w:val="E9A04AEE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542005F0"/>
    <w:multiLevelType w:val="multilevel"/>
    <w:tmpl w:val="DCBEE908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>
      <w:start w:val="1"/>
      <w:numFmt w:val="decimal"/>
      <w:lvlText w:val="%2."/>
      <w:lvlJc w:val="left"/>
      <w:pPr>
        <w:tabs>
          <w:tab w:val="num" w:pos="1070"/>
        </w:tabs>
        <w:ind w:left="1070" w:hanging="360"/>
      </w:pPr>
    </w:lvl>
    <w:lvl w:ilvl="2" w:tentative="1">
      <w:start w:val="1"/>
      <w:numFmt w:val="decimal"/>
      <w:lvlText w:val="%3."/>
      <w:lvlJc w:val="left"/>
      <w:pPr>
        <w:tabs>
          <w:tab w:val="num" w:pos="3220"/>
        </w:tabs>
        <w:ind w:left="3220" w:hanging="360"/>
      </w:pPr>
    </w:lvl>
    <w:lvl w:ilvl="3" w:tentative="1">
      <w:start w:val="1"/>
      <w:numFmt w:val="decimal"/>
      <w:lvlText w:val="%4."/>
      <w:lvlJc w:val="left"/>
      <w:pPr>
        <w:tabs>
          <w:tab w:val="num" w:pos="3940"/>
        </w:tabs>
        <w:ind w:left="3940" w:hanging="360"/>
      </w:pPr>
    </w:lvl>
    <w:lvl w:ilvl="4" w:tentative="1">
      <w:start w:val="1"/>
      <w:numFmt w:val="decimal"/>
      <w:lvlText w:val="%5."/>
      <w:lvlJc w:val="left"/>
      <w:pPr>
        <w:tabs>
          <w:tab w:val="num" w:pos="4660"/>
        </w:tabs>
        <w:ind w:left="4660" w:hanging="360"/>
      </w:pPr>
    </w:lvl>
    <w:lvl w:ilvl="5" w:tentative="1">
      <w:start w:val="1"/>
      <w:numFmt w:val="decimal"/>
      <w:lvlText w:val="%6."/>
      <w:lvlJc w:val="left"/>
      <w:pPr>
        <w:tabs>
          <w:tab w:val="num" w:pos="5380"/>
        </w:tabs>
        <w:ind w:left="5380" w:hanging="360"/>
      </w:pPr>
    </w:lvl>
    <w:lvl w:ilvl="6" w:tentative="1">
      <w:start w:val="1"/>
      <w:numFmt w:val="decimal"/>
      <w:lvlText w:val="%7."/>
      <w:lvlJc w:val="left"/>
      <w:pPr>
        <w:tabs>
          <w:tab w:val="num" w:pos="6100"/>
        </w:tabs>
        <w:ind w:left="6100" w:hanging="360"/>
      </w:pPr>
    </w:lvl>
    <w:lvl w:ilvl="7" w:tentative="1">
      <w:start w:val="1"/>
      <w:numFmt w:val="decimal"/>
      <w:lvlText w:val="%8."/>
      <w:lvlJc w:val="left"/>
      <w:pPr>
        <w:tabs>
          <w:tab w:val="num" w:pos="6820"/>
        </w:tabs>
        <w:ind w:left="6820" w:hanging="360"/>
      </w:pPr>
    </w:lvl>
    <w:lvl w:ilvl="8" w:tentative="1">
      <w:start w:val="1"/>
      <w:numFmt w:val="decimal"/>
      <w:lvlText w:val="%9."/>
      <w:lvlJc w:val="left"/>
      <w:pPr>
        <w:tabs>
          <w:tab w:val="num" w:pos="7540"/>
        </w:tabs>
        <w:ind w:left="7540" w:hanging="360"/>
      </w:pPr>
    </w:lvl>
  </w:abstractNum>
  <w:abstractNum w:abstractNumId="17" w15:restartNumberingAfterBreak="0">
    <w:nsid w:val="59166698"/>
    <w:multiLevelType w:val="hybridMultilevel"/>
    <w:tmpl w:val="64D01FFE"/>
    <w:lvl w:ilvl="0" w:tplc="C744138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8" w15:restartNumberingAfterBreak="0">
    <w:nsid w:val="5B63278B"/>
    <w:multiLevelType w:val="hybridMultilevel"/>
    <w:tmpl w:val="C3B0EC74"/>
    <w:lvl w:ilvl="0" w:tplc="0C5A4558">
      <w:start w:val="1"/>
      <w:numFmt w:val="decimal"/>
      <w:pStyle w:val="NumberedList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61F36197"/>
    <w:multiLevelType w:val="hybridMultilevel"/>
    <w:tmpl w:val="7D500BE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650EEA"/>
    <w:multiLevelType w:val="hybridMultilevel"/>
    <w:tmpl w:val="A754D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C231BB"/>
    <w:multiLevelType w:val="hybridMultilevel"/>
    <w:tmpl w:val="C07E5D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7FF7ECE"/>
    <w:multiLevelType w:val="hybridMultilevel"/>
    <w:tmpl w:val="C07E5D60"/>
    <w:lvl w:ilvl="0" w:tplc="95E4C4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86A651C"/>
    <w:multiLevelType w:val="hybridMultilevel"/>
    <w:tmpl w:val="99AE1756"/>
    <w:lvl w:ilvl="0" w:tplc="E90286F4">
      <w:start w:val="1"/>
      <w:numFmt w:val="bullet"/>
      <w:pStyle w:val="Checklist"/>
      <w:lvlText w:val="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6CB66202"/>
    <w:multiLevelType w:val="hybridMultilevel"/>
    <w:tmpl w:val="9904B166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F641CCC"/>
    <w:multiLevelType w:val="hybridMultilevel"/>
    <w:tmpl w:val="9ADC6370"/>
    <w:lvl w:ilvl="0" w:tplc="CDBEAE12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90" w:hanging="360"/>
      </w:pPr>
    </w:lvl>
    <w:lvl w:ilvl="2" w:tplc="2000001B" w:tentative="1">
      <w:start w:val="1"/>
      <w:numFmt w:val="lowerRoman"/>
      <w:lvlText w:val="%3."/>
      <w:lvlJc w:val="right"/>
      <w:pPr>
        <w:ind w:left="2510" w:hanging="180"/>
      </w:pPr>
    </w:lvl>
    <w:lvl w:ilvl="3" w:tplc="2000000F" w:tentative="1">
      <w:start w:val="1"/>
      <w:numFmt w:val="decimal"/>
      <w:lvlText w:val="%4."/>
      <w:lvlJc w:val="left"/>
      <w:pPr>
        <w:ind w:left="3230" w:hanging="360"/>
      </w:pPr>
    </w:lvl>
    <w:lvl w:ilvl="4" w:tplc="20000019" w:tentative="1">
      <w:start w:val="1"/>
      <w:numFmt w:val="lowerLetter"/>
      <w:lvlText w:val="%5."/>
      <w:lvlJc w:val="left"/>
      <w:pPr>
        <w:ind w:left="3950" w:hanging="360"/>
      </w:pPr>
    </w:lvl>
    <w:lvl w:ilvl="5" w:tplc="2000001B" w:tentative="1">
      <w:start w:val="1"/>
      <w:numFmt w:val="lowerRoman"/>
      <w:lvlText w:val="%6."/>
      <w:lvlJc w:val="right"/>
      <w:pPr>
        <w:ind w:left="4670" w:hanging="180"/>
      </w:pPr>
    </w:lvl>
    <w:lvl w:ilvl="6" w:tplc="2000000F" w:tentative="1">
      <w:start w:val="1"/>
      <w:numFmt w:val="decimal"/>
      <w:lvlText w:val="%7."/>
      <w:lvlJc w:val="left"/>
      <w:pPr>
        <w:ind w:left="5390" w:hanging="360"/>
      </w:pPr>
    </w:lvl>
    <w:lvl w:ilvl="7" w:tplc="20000019" w:tentative="1">
      <w:start w:val="1"/>
      <w:numFmt w:val="lowerLetter"/>
      <w:lvlText w:val="%8."/>
      <w:lvlJc w:val="left"/>
      <w:pPr>
        <w:ind w:left="6110" w:hanging="360"/>
      </w:pPr>
    </w:lvl>
    <w:lvl w:ilvl="8" w:tplc="2000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6" w15:restartNumberingAfterBreak="0">
    <w:nsid w:val="77024680"/>
    <w:multiLevelType w:val="hybridMultilevel"/>
    <w:tmpl w:val="0508522C"/>
    <w:lvl w:ilvl="0" w:tplc="224AE99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FFE756D"/>
    <w:multiLevelType w:val="hybridMultilevel"/>
    <w:tmpl w:val="C07E5D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0177485">
    <w:abstractNumId w:val="5"/>
  </w:num>
  <w:num w:numId="2" w16cid:durableId="425542575">
    <w:abstractNumId w:val="18"/>
  </w:num>
  <w:num w:numId="3" w16cid:durableId="1301963104">
    <w:abstractNumId w:val="23"/>
  </w:num>
  <w:num w:numId="4" w16cid:durableId="1409305351">
    <w:abstractNumId w:val="6"/>
  </w:num>
  <w:num w:numId="5" w16cid:durableId="715088497">
    <w:abstractNumId w:val="5"/>
  </w:num>
  <w:num w:numId="6" w16cid:durableId="1188836884">
    <w:abstractNumId w:val="20"/>
  </w:num>
  <w:num w:numId="7" w16cid:durableId="678117411">
    <w:abstractNumId w:val="13"/>
  </w:num>
  <w:num w:numId="8" w16cid:durableId="2033729267">
    <w:abstractNumId w:val="3"/>
  </w:num>
  <w:num w:numId="9" w16cid:durableId="1635793782">
    <w:abstractNumId w:val="14"/>
  </w:num>
  <w:num w:numId="10" w16cid:durableId="435755141">
    <w:abstractNumId w:val="22"/>
  </w:num>
  <w:num w:numId="11" w16cid:durableId="1880166208">
    <w:abstractNumId w:val="7"/>
  </w:num>
  <w:num w:numId="12" w16cid:durableId="951593932">
    <w:abstractNumId w:val="1"/>
  </w:num>
  <w:num w:numId="13" w16cid:durableId="78061563">
    <w:abstractNumId w:val="8"/>
  </w:num>
  <w:num w:numId="14" w16cid:durableId="576598003">
    <w:abstractNumId w:val="27"/>
  </w:num>
  <w:num w:numId="15" w16cid:durableId="46270949">
    <w:abstractNumId w:val="21"/>
  </w:num>
  <w:num w:numId="16" w16cid:durableId="549197297">
    <w:abstractNumId w:val="19"/>
  </w:num>
  <w:num w:numId="17" w16cid:durableId="2021465172">
    <w:abstractNumId w:val="24"/>
  </w:num>
  <w:num w:numId="18" w16cid:durableId="1136217142">
    <w:abstractNumId w:val="12"/>
  </w:num>
  <w:num w:numId="19" w16cid:durableId="218244338">
    <w:abstractNumId w:val="26"/>
  </w:num>
  <w:num w:numId="20" w16cid:durableId="1098017174">
    <w:abstractNumId w:val="16"/>
  </w:num>
  <w:num w:numId="21" w16cid:durableId="418644496">
    <w:abstractNumId w:val="10"/>
  </w:num>
  <w:num w:numId="22" w16cid:durableId="2056077702">
    <w:abstractNumId w:val="17"/>
  </w:num>
  <w:num w:numId="23" w16cid:durableId="429813849">
    <w:abstractNumId w:val="25"/>
  </w:num>
  <w:num w:numId="24" w16cid:durableId="188548125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75807821">
    <w:abstractNumId w:val="9"/>
  </w:num>
  <w:num w:numId="26" w16cid:durableId="1694499736">
    <w:abstractNumId w:val="15"/>
  </w:num>
  <w:num w:numId="27" w16cid:durableId="719593981">
    <w:abstractNumId w:val="2"/>
  </w:num>
  <w:num w:numId="28" w16cid:durableId="1614751462">
    <w:abstractNumId w:val="4"/>
  </w:num>
  <w:num w:numId="29" w16cid:durableId="1120689548">
    <w:abstractNumId w:val="0"/>
  </w:num>
  <w:num w:numId="30" w16cid:durableId="868566990">
    <w:abstractNumId w:val="1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ttachedTemplate r:id="rId1"/>
  <w:stylePaneFormatFilter w:val="3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#__1234" w:val="&lt;Document Reference Number&gt;"/>
    <w:docVar w:name="#__asd" w:val="&lt;Document Reference Number&gt;"/>
  </w:docVars>
  <w:rsids>
    <w:rsidRoot w:val="00941EF9"/>
    <w:rsid w:val="00003933"/>
    <w:rsid w:val="00010332"/>
    <w:rsid w:val="00011B6F"/>
    <w:rsid w:val="0001363C"/>
    <w:rsid w:val="000136FC"/>
    <w:rsid w:val="00013B64"/>
    <w:rsid w:val="000148A6"/>
    <w:rsid w:val="00015F44"/>
    <w:rsid w:val="00021794"/>
    <w:rsid w:val="00022A76"/>
    <w:rsid w:val="00031144"/>
    <w:rsid w:val="00033A89"/>
    <w:rsid w:val="00033FA8"/>
    <w:rsid w:val="000343B7"/>
    <w:rsid w:val="00035E36"/>
    <w:rsid w:val="000366F6"/>
    <w:rsid w:val="00037C46"/>
    <w:rsid w:val="000404B8"/>
    <w:rsid w:val="000420A5"/>
    <w:rsid w:val="0004347D"/>
    <w:rsid w:val="0004412C"/>
    <w:rsid w:val="00045D27"/>
    <w:rsid w:val="00046E32"/>
    <w:rsid w:val="00051C3F"/>
    <w:rsid w:val="00055DCD"/>
    <w:rsid w:val="0005679C"/>
    <w:rsid w:val="00060A99"/>
    <w:rsid w:val="0006143B"/>
    <w:rsid w:val="00061856"/>
    <w:rsid w:val="00067FDE"/>
    <w:rsid w:val="00073031"/>
    <w:rsid w:val="000731AF"/>
    <w:rsid w:val="0007608C"/>
    <w:rsid w:val="0008101A"/>
    <w:rsid w:val="000812BA"/>
    <w:rsid w:val="00082825"/>
    <w:rsid w:val="00085E31"/>
    <w:rsid w:val="000862C2"/>
    <w:rsid w:val="0009238D"/>
    <w:rsid w:val="000A09EC"/>
    <w:rsid w:val="000A1461"/>
    <w:rsid w:val="000A1616"/>
    <w:rsid w:val="000A1AEB"/>
    <w:rsid w:val="000A248C"/>
    <w:rsid w:val="000A60E9"/>
    <w:rsid w:val="000B19F9"/>
    <w:rsid w:val="000B1B17"/>
    <w:rsid w:val="000C0CDA"/>
    <w:rsid w:val="000C3211"/>
    <w:rsid w:val="000C3ED5"/>
    <w:rsid w:val="000C4AED"/>
    <w:rsid w:val="000C5C9D"/>
    <w:rsid w:val="000D2C24"/>
    <w:rsid w:val="000D545A"/>
    <w:rsid w:val="000D5557"/>
    <w:rsid w:val="000E1158"/>
    <w:rsid w:val="000E36BC"/>
    <w:rsid w:val="000E413E"/>
    <w:rsid w:val="000E4B79"/>
    <w:rsid w:val="000E57BE"/>
    <w:rsid w:val="000E7207"/>
    <w:rsid w:val="000F0298"/>
    <w:rsid w:val="000F0D7C"/>
    <w:rsid w:val="000F6E7E"/>
    <w:rsid w:val="000F7FB7"/>
    <w:rsid w:val="001007AF"/>
    <w:rsid w:val="001015C3"/>
    <w:rsid w:val="0010353C"/>
    <w:rsid w:val="001040DF"/>
    <w:rsid w:val="00106E5B"/>
    <w:rsid w:val="00110857"/>
    <w:rsid w:val="00110CF1"/>
    <w:rsid w:val="0012053F"/>
    <w:rsid w:val="00120FEB"/>
    <w:rsid w:val="001230EE"/>
    <w:rsid w:val="00123369"/>
    <w:rsid w:val="001273FE"/>
    <w:rsid w:val="00130CBB"/>
    <w:rsid w:val="00131358"/>
    <w:rsid w:val="00131CFE"/>
    <w:rsid w:val="00133710"/>
    <w:rsid w:val="001346F3"/>
    <w:rsid w:val="00134E10"/>
    <w:rsid w:val="00135110"/>
    <w:rsid w:val="001360F5"/>
    <w:rsid w:val="00141228"/>
    <w:rsid w:val="00141C83"/>
    <w:rsid w:val="00141CE8"/>
    <w:rsid w:val="00142075"/>
    <w:rsid w:val="001477EC"/>
    <w:rsid w:val="00151491"/>
    <w:rsid w:val="001518DD"/>
    <w:rsid w:val="00152F9A"/>
    <w:rsid w:val="00154091"/>
    <w:rsid w:val="001569DF"/>
    <w:rsid w:val="00163B96"/>
    <w:rsid w:val="0016504C"/>
    <w:rsid w:val="00166D6C"/>
    <w:rsid w:val="0017205F"/>
    <w:rsid w:val="001723CA"/>
    <w:rsid w:val="001726C6"/>
    <w:rsid w:val="0017486D"/>
    <w:rsid w:val="001749C7"/>
    <w:rsid w:val="00174CBF"/>
    <w:rsid w:val="00174D7E"/>
    <w:rsid w:val="00175FD0"/>
    <w:rsid w:val="001761C8"/>
    <w:rsid w:val="001811F7"/>
    <w:rsid w:val="00181E2A"/>
    <w:rsid w:val="00182BFF"/>
    <w:rsid w:val="0018455B"/>
    <w:rsid w:val="001856A8"/>
    <w:rsid w:val="001908D3"/>
    <w:rsid w:val="00190A3C"/>
    <w:rsid w:val="00191B44"/>
    <w:rsid w:val="0019318C"/>
    <w:rsid w:val="00194BF8"/>
    <w:rsid w:val="001956B3"/>
    <w:rsid w:val="00197B7F"/>
    <w:rsid w:val="001A01A2"/>
    <w:rsid w:val="001A3A5D"/>
    <w:rsid w:val="001A41EF"/>
    <w:rsid w:val="001A62B7"/>
    <w:rsid w:val="001A6B21"/>
    <w:rsid w:val="001A7F9A"/>
    <w:rsid w:val="001B2098"/>
    <w:rsid w:val="001B26AF"/>
    <w:rsid w:val="001B2B36"/>
    <w:rsid w:val="001B7079"/>
    <w:rsid w:val="001C4697"/>
    <w:rsid w:val="001C47D0"/>
    <w:rsid w:val="001C6EA4"/>
    <w:rsid w:val="001D4CE8"/>
    <w:rsid w:val="001D5876"/>
    <w:rsid w:val="001D606C"/>
    <w:rsid w:val="001E0B83"/>
    <w:rsid w:val="001E3BE8"/>
    <w:rsid w:val="001E689E"/>
    <w:rsid w:val="001E716C"/>
    <w:rsid w:val="001F0860"/>
    <w:rsid w:val="001F12F2"/>
    <w:rsid w:val="001F1F37"/>
    <w:rsid w:val="001F211D"/>
    <w:rsid w:val="001F2A45"/>
    <w:rsid w:val="001F3188"/>
    <w:rsid w:val="001F378A"/>
    <w:rsid w:val="001F3A84"/>
    <w:rsid w:val="001F61FA"/>
    <w:rsid w:val="00200D1C"/>
    <w:rsid w:val="0020174D"/>
    <w:rsid w:val="00201B4A"/>
    <w:rsid w:val="002032A9"/>
    <w:rsid w:val="00204B0A"/>
    <w:rsid w:val="002155BB"/>
    <w:rsid w:val="00216358"/>
    <w:rsid w:val="0022490F"/>
    <w:rsid w:val="002276F5"/>
    <w:rsid w:val="00232D5A"/>
    <w:rsid w:val="00243970"/>
    <w:rsid w:val="00244C05"/>
    <w:rsid w:val="002459A4"/>
    <w:rsid w:val="00245EA3"/>
    <w:rsid w:val="002543DC"/>
    <w:rsid w:val="0025768B"/>
    <w:rsid w:val="00264425"/>
    <w:rsid w:val="00265252"/>
    <w:rsid w:val="00265432"/>
    <w:rsid w:val="0027041A"/>
    <w:rsid w:val="00273033"/>
    <w:rsid w:val="0027693F"/>
    <w:rsid w:val="002769F7"/>
    <w:rsid w:val="00277968"/>
    <w:rsid w:val="002813D8"/>
    <w:rsid w:val="00283093"/>
    <w:rsid w:val="00284D1A"/>
    <w:rsid w:val="002853A1"/>
    <w:rsid w:val="00286AA2"/>
    <w:rsid w:val="00293AEB"/>
    <w:rsid w:val="002A2F83"/>
    <w:rsid w:val="002A36CD"/>
    <w:rsid w:val="002A3CCE"/>
    <w:rsid w:val="002A3F88"/>
    <w:rsid w:val="002A6B4A"/>
    <w:rsid w:val="002B5A20"/>
    <w:rsid w:val="002B5CEA"/>
    <w:rsid w:val="002B7F02"/>
    <w:rsid w:val="002C4509"/>
    <w:rsid w:val="002D3EF8"/>
    <w:rsid w:val="002E0F26"/>
    <w:rsid w:val="002E1566"/>
    <w:rsid w:val="002E19C9"/>
    <w:rsid w:val="002E2A7E"/>
    <w:rsid w:val="002E325D"/>
    <w:rsid w:val="002E5702"/>
    <w:rsid w:val="002E5B43"/>
    <w:rsid w:val="002E6522"/>
    <w:rsid w:val="002F0F77"/>
    <w:rsid w:val="002F1CAA"/>
    <w:rsid w:val="002F217C"/>
    <w:rsid w:val="002F337D"/>
    <w:rsid w:val="002F3402"/>
    <w:rsid w:val="002F4B49"/>
    <w:rsid w:val="002F6A3C"/>
    <w:rsid w:val="00300B65"/>
    <w:rsid w:val="00301D90"/>
    <w:rsid w:val="0030283C"/>
    <w:rsid w:val="0030532B"/>
    <w:rsid w:val="0031099D"/>
    <w:rsid w:val="003159A6"/>
    <w:rsid w:val="00330CE3"/>
    <w:rsid w:val="00331BD3"/>
    <w:rsid w:val="003350D6"/>
    <w:rsid w:val="00340675"/>
    <w:rsid w:val="00340FB1"/>
    <w:rsid w:val="00346433"/>
    <w:rsid w:val="0035163B"/>
    <w:rsid w:val="00352061"/>
    <w:rsid w:val="00352DBD"/>
    <w:rsid w:val="0035768A"/>
    <w:rsid w:val="00357893"/>
    <w:rsid w:val="00360BB6"/>
    <w:rsid w:val="00367A6A"/>
    <w:rsid w:val="00374AE8"/>
    <w:rsid w:val="00374D17"/>
    <w:rsid w:val="003762F9"/>
    <w:rsid w:val="00382B86"/>
    <w:rsid w:val="0038375C"/>
    <w:rsid w:val="0038472A"/>
    <w:rsid w:val="003851CC"/>
    <w:rsid w:val="003871BB"/>
    <w:rsid w:val="00390CE2"/>
    <w:rsid w:val="00391445"/>
    <w:rsid w:val="00395DD0"/>
    <w:rsid w:val="003A0E9B"/>
    <w:rsid w:val="003A120F"/>
    <w:rsid w:val="003A6059"/>
    <w:rsid w:val="003B0CCB"/>
    <w:rsid w:val="003B0D39"/>
    <w:rsid w:val="003B0F3A"/>
    <w:rsid w:val="003B1C84"/>
    <w:rsid w:val="003B2298"/>
    <w:rsid w:val="003B2798"/>
    <w:rsid w:val="003B7533"/>
    <w:rsid w:val="003C0751"/>
    <w:rsid w:val="003C26DE"/>
    <w:rsid w:val="003D08F4"/>
    <w:rsid w:val="003D4A68"/>
    <w:rsid w:val="003D6353"/>
    <w:rsid w:val="003F10BB"/>
    <w:rsid w:val="003F157D"/>
    <w:rsid w:val="003F4EF0"/>
    <w:rsid w:val="003F78D5"/>
    <w:rsid w:val="00400507"/>
    <w:rsid w:val="00400F5D"/>
    <w:rsid w:val="004042B6"/>
    <w:rsid w:val="00410709"/>
    <w:rsid w:val="0041267C"/>
    <w:rsid w:val="00412A24"/>
    <w:rsid w:val="00415396"/>
    <w:rsid w:val="00423065"/>
    <w:rsid w:val="00423671"/>
    <w:rsid w:val="00425611"/>
    <w:rsid w:val="00426C0F"/>
    <w:rsid w:val="00427052"/>
    <w:rsid w:val="00431CD6"/>
    <w:rsid w:val="0043306F"/>
    <w:rsid w:val="0043341A"/>
    <w:rsid w:val="0043394D"/>
    <w:rsid w:val="004403F1"/>
    <w:rsid w:val="00440BD3"/>
    <w:rsid w:val="00440D6F"/>
    <w:rsid w:val="004415A6"/>
    <w:rsid w:val="004420FB"/>
    <w:rsid w:val="00442CB2"/>
    <w:rsid w:val="0044319C"/>
    <w:rsid w:val="004449DE"/>
    <w:rsid w:val="00444DFD"/>
    <w:rsid w:val="004458B8"/>
    <w:rsid w:val="00447EFE"/>
    <w:rsid w:val="00460439"/>
    <w:rsid w:val="00461111"/>
    <w:rsid w:val="004740E2"/>
    <w:rsid w:val="004851F6"/>
    <w:rsid w:val="004854D7"/>
    <w:rsid w:val="004913DE"/>
    <w:rsid w:val="00492274"/>
    <w:rsid w:val="00492674"/>
    <w:rsid w:val="00494E2E"/>
    <w:rsid w:val="00495026"/>
    <w:rsid w:val="004953DC"/>
    <w:rsid w:val="00495AAE"/>
    <w:rsid w:val="004965AC"/>
    <w:rsid w:val="00496661"/>
    <w:rsid w:val="00496881"/>
    <w:rsid w:val="004976EC"/>
    <w:rsid w:val="004A0611"/>
    <w:rsid w:val="004A23BA"/>
    <w:rsid w:val="004A27E0"/>
    <w:rsid w:val="004A2C33"/>
    <w:rsid w:val="004A4AAD"/>
    <w:rsid w:val="004A6A2D"/>
    <w:rsid w:val="004B1FC6"/>
    <w:rsid w:val="004B23A8"/>
    <w:rsid w:val="004B4D70"/>
    <w:rsid w:val="004B51E0"/>
    <w:rsid w:val="004B55C7"/>
    <w:rsid w:val="004C1B44"/>
    <w:rsid w:val="004C47E3"/>
    <w:rsid w:val="004C486C"/>
    <w:rsid w:val="004C52B8"/>
    <w:rsid w:val="004C79A4"/>
    <w:rsid w:val="004D05D5"/>
    <w:rsid w:val="004D2EFA"/>
    <w:rsid w:val="004D4402"/>
    <w:rsid w:val="004E32D5"/>
    <w:rsid w:val="004E5CB7"/>
    <w:rsid w:val="004E64C2"/>
    <w:rsid w:val="004E667E"/>
    <w:rsid w:val="004F1684"/>
    <w:rsid w:val="004F2FE4"/>
    <w:rsid w:val="00500FB2"/>
    <w:rsid w:val="00501408"/>
    <w:rsid w:val="0050247D"/>
    <w:rsid w:val="00504B6E"/>
    <w:rsid w:val="00513C3A"/>
    <w:rsid w:val="00514660"/>
    <w:rsid w:val="00515AD9"/>
    <w:rsid w:val="00517763"/>
    <w:rsid w:val="005201C3"/>
    <w:rsid w:val="005264DE"/>
    <w:rsid w:val="0052731C"/>
    <w:rsid w:val="00527937"/>
    <w:rsid w:val="00527E0A"/>
    <w:rsid w:val="00530B1C"/>
    <w:rsid w:val="00531481"/>
    <w:rsid w:val="00534651"/>
    <w:rsid w:val="0053475A"/>
    <w:rsid w:val="00536844"/>
    <w:rsid w:val="005369C0"/>
    <w:rsid w:val="00537BE1"/>
    <w:rsid w:val="0054061F"/>
    <w:rsid w:val="00541DFE"/>
    <w:rsid w:val="0054209F"/>
    <w:rsid w:val="0054280F"/>
    <w:rsid w:val="00542F68"/>
    <w:rsid w:val="00543DC5"/>
    <w:rsid w:val="00546B12"/>
    <w:rsid w:val="00546C8C"/>
    <w:rsid w:val="00547354"/>
    <w:rsid w:val="005512C4"/>
    <w:rsid w:val="00553464"/>
    <w:rsid w:val="0055458B"/>
    <w:rsid w:val="00554C68"/>
    <w:rsid w:val="00556CEB"/>
    <w:rsid w:val="005610D7"/>
    <w:rsid w:val="00564787"/>
    <w:rsid w:val="0056490D"/>
    <w:rsid w:val="0057105E"/>
    <w:rsid w:val="005773B7"/>
    <w:rsid w:val="00581BF1"/>
    <w:rsid w:val="00582413"/>
    <w:rsid w:val="005830FD"/>
    <w:rsid w:val="005832AE"/>
    <w:rsid w:val="00590A72"/>
    <w:rsid w:val="00595F9E"/>
    <w:rsid w:val="00597FA2"/>
    <w:rsid w:val="005A0C71"/>
    <w:rsid w:val="005A3C9C"/>
    <w:rsid w:val="005A529A"/>
    <w:rsid w:val="005A6953"/>
    <w:rsid w:val="005A6A14"/>
    <w:rsid w:val="005B0B74"/>
    <w:rsid w:val="005B327A"/>
    <w:rsid w:val="005B5832"/>
    <w:rsid w:val="005B5F74"/>
    <w:rsid w:val="005B60D8"/>
    <w:rsid w:val="005B78FC"/>
    <w:rsid w:val="005C1445"/>
    <w:rsid w:val="005C1EC8"/>
    <w:rsid w:val="005C4435"/>
    <w:rsid w:val="005C79E1"/>
    <w:rsid w:val="005D14E0"/>
    <w:rsid w:val="005D35B6"/>
    <w:rsid w:val="005D7137"/>
    <w:rsid w:val="005E0F69"/>
    <w:rsid w:val="005E2735"/>
    <w:rsid w:val="005E3574"/>
    <w:rsid w:val="005E43CC"/>
    <w:rsid w:val="005E4825"/>
    <w:rsid w:val="005F24FC"/>
    <w:rsid w:val="005F3F2B"/>
    <w:rsid w:val="005F4DF2"/>
    <w:rsid w:val="005F4F53"/>
    <w:rsid w:val="005F7057"/>
    <w:rsid w:val="00601C5B"/>
    <w:rsid w:val="00602727"/>
    <w:rsid w:val="006061F9"/>
    <w:rsid w:val="00607152"/>
    <w:rsid w:val="00612906"/>
    <w:rsid w:val="0061484A"/>
    <w:rsid w:val="006179D5"/>
    <w:rsid w:val="00617E09"/>
    <w:rsid w:val="006216FC"/>
    <w:rsid w:val="00623D20"/>
    <w:rsid w:val="00627C86"/>
    <w:rsid w:val="0063754B"/>
    <w:rsid w:val="0064263B"/>
    <w:rsid w:val="00643427"/>
    <w:rsid w:val="006434B5"/>
    <w:rsid w:val="00644B11"/>
    <w:rsid w:val="00644E92"/>
    <w:rsid w:val="006452D8"/>
    <w:rsid w:val="006465C2"/>
    <w:rsid w:val="00646C40"/>
    <w:rsid w:val="00646EE8"/>
    <w:rsid w:val="00646F9F"/>
    <w:rsid w:val="00647D1A"/>
    <w:rsid w:val="00651767"/>
    <w:rsid w:val="00651975"/>
    <w:rsid w:val="0065501B"/>
    <w:rsid w:val="006631A4"/>
    <w:rsid w:val="00664ECC"/>
    <w:rsid w:val="00665F74"/>
    <w:rsid w:val="006670B8"/>
    <w:rsid w:val="00671E53"/>
    <w:rsid w:val="00673D7F"/>
    <w:rsid w:val="00674432"/>
    <w:rsid w:val="00677C53"/>
    <w:rsid w:val="00677CB9"/>
    <w:rsid w:val="00681480"/>
    <w:rsid w:val="00690D8C"/>
    <w:rsid w:val="0069359C"/>
    <w:rsid w:val="00694343"/>
    <w:rsid w:val="0069506E"/>
    <w:rsid w:val="006A18D4"/>
    <w:rsid w:val="006A1E32"/>
    <w:rsid w:val="006A47E4"/>
    <w:rsid w:val="006A6F65"/>
    <w:rsid w:val="006A7540"/>
    <w:rsid w:val="006A7541"/>
    <w:rsid w:val="006B11AC"/>
    <w:rsid w:val="006B125D"/>
    <w:rsid w:val="006B143B"/>
    <w:rsid w:val="006B48F3"/>
    <w:rsid w:val="006B6A83"/>
    <w:rsid w:val="006C0EB3"/>
    <w:rsid w:val="006C3F15"/>
    <w:rsid w:val="006D1C18"/>
    <w:rsid w:val="006D35E4"/>
    <w:rsid w:val="006D4A8F"/>
    <w:rsid w:val="006D505C"/>
    <w:rsid w:val="006D66D3"/>
    <w:rsid w:val="006E641B"/>
    <w:rsid w:val="006E6DCF"/>
    <w:rsid w:val="006F15B6"/>
    <w:rsid w:val="006F1EFE"/>
    <w:rsid w:val="006F259E"/>
    <w:rsid w:val="006F474C"/>
    <w:rsid w:val="006F515D"/>
    <w:rsid w:val="006F6DC7"/>
    <w:rsid w:val="006F7649"/>
    <w:rsid w:val="006F7A84"/>
    <w:rsid w:val="00703CA4"/>
    <w:rsid w:val="007057A9"/>
    <w:rsid w:val="007070C6"/>
    <w:rsid w:val="0071387D"/>
    <w:rsid w:val="007155B6"/>
    <w:rsid w:val="00716054"/>
    <w:rsid w:val="00717E47"/>
    <w:rsid w:val="007239FC"/>
    <w:rsid w:val="007332AB"/>
    <w:rsid w:val="00734221"/>
    <w:rsid w:val="007417FD"/>
    <w:rsid w:val="007479AA"/>
    <w:rsid w:val="007501DC"/>
    <w:rsid w:val="0075030B"/>
    <w:rsid w:val="00755292"/>
    <w:rsid w:val="0075699F"/>
    <w:rsid w:val="0077629D"/>
    <w:rsid w:val="00776AB5"/>
    <w:rsid w:val="00780441"/>
    <w:rsid w:val="00782110"/>
    <w:rsid w:val="00782264"/>
    <w:rsid w:val="00784BE3"/>
    <w:rsid w:val="00784E30"/>
    <w:rsid w:val="007852F1"/>
    <w:rsid w:val="007868E9"/>
    <w:rsid w:val="00786958"/>
    <w:rsid w:val="00791021"/>
    <w:rsid w:val="00794618"/>
    <w:rsid w:val="00794D0E"/>
    <w:rsid w:val="00795E09"/>
    <w:rsid w:val="007A2F67"/>
    <w:rsid w:val="007A773F"/>
    <w:rsid w:val="007C1383"/>
    <w:rsid w:val="007C20B1"/>
    <w:rsid w:val="007C40FE"/>
    <w:rsid w:val="007D1189"/>
    <w:rsid w:val="007D12AD"/>
    <w:rsid w:val="007D1D97"/>
    <w:rsid w:val="007D1F76"/>
    <w:rsid w:val="007D50EA"/>
    <w:rsid w:val="007D63F4"/>
    <w:rsid w:val="007D6427"/>
    <w:rsid w:val="007D7AAA"/>
    <w:rsid w:val="007E1546"/>
    <w:rsid w:val="007F5639"/>
    <w:rsid w:val="007F5791"/>
    <w:rsid w:val="0080041B"/>
    <w:rsid w:val="008075B4"/>
    <w:rsid w:val="008101C9"/>
    <w:rsid w:val="00810D0F"/>
    <w:rsid w:val="008122FB"/>
    <w:rsid w:val="008149F6"/>
    <w:rsid w:val="00821ACD"/>
    <w:rsid w:val="00827296"/>
    <w:rsid w:val="008305A9"/>
    <w:rsid w:val="00831324"/>
    <w:rsid w:val="008324EB"/>
    <w:rsid w:val="00833C44"/>
    <w:rsid w:val="008348C2"/>
    <w:rsid w:val="00835AE4"/>
    <w:rsid w:val="0084031F"/>
    <w:rsid w:val="0084169A"/>
    <w:rsid w:val="00844517"/>
    <w:rsid w:val="008458C3"/>
    <w:rsid w:val="00850181"/>
    <w:rsid w:val="00850B5A"/>
    <w:rsid w:val="008511A6"/>
    <w:rsid w:val="00853980"/>
    <w:rsid w:val="00855DBA"/>
    <w:rsid w:val="008565A5"/>
    <w:rsid w:val="008565C3"/>
    <w:rsid w:val="0086031A"/>
    <w:rsid w:val="00862155"/>
    <w:rsid w:val="00864550"/>
    <w:rsid w:val="0086654B"/>
    <w:rsid w:val="00866592"/>
    <w:rsid w:val="0086781D"/>
    <w:rsid w:val="0087015F"/>
    <w:rsid w:val="0087600D"/>
    <w:rsid w:val="008810F3"/>
    <w:rsid w:val="008817E8"/>
    <w:rsid w:val="0088328E"/>
    <w:rsid w:val="00883763"/>
    <w:rsid w:val="0088397B"/>
    <w:rsid w:val="008874FF"/>
    <w:rsid w:val="00890175"/>
    <w:rsid w:val="008905E3"/>
    <w:rsid w:val="00891BC2"/>
    <w:rsid w:val="00897B71"/>
    <w:rsid w:val="008A10A5"/>
    <w:rsid w:val="008A496C"/>
    <w:rsid w:val="008A7909"/>
    <w:rsid w:val="008B235A"/>
    <w:rsid w:val="008B23DE"/>
    <w:rsid w:val="008B37DD"/>
    <w:rsid w:val="008B68D6"/>
    <w:rsid w:val="008C1613"/>
    <w:rsid w:val="008C1B1F"/>
    <w:rsid w:val="008C4B2C"/>
    <w:rsid w:val="008D0DE7"/>
    <w:rsid w:val="008D3584"/>
    <w:rsid w:val="008D4693"/>
    <w:rsid w:val="008D5F42"/>
    <w:rsid w:val="008E0213"/>
    <w:rsid w:val="008E06DD"/>
    <w:rsid w:val="008E1013"/>
    <w:rsid w:val="008E1A85"/>
    <w:rsid w:val="008E51E0"/>
    <w:rsid w:val="008E7D5C"/>
    <w:rsid w:val="008F542D"/>
    <w:rsid w:val="00902997"/>
    <w:rsid w:val="00906540"/>
    <w:rsid w:val="00910397"/>
    <w:rsid w:val="00910BE8"/>
    <w:rsid w:val="0091151D"/>
    <w:rsid w:val="009117F0"/>
    <w:rsid w:val="00912A64"/>
    <w:rsid w:val="0091434B"/>
    <w:rsid w:val="00920EB3"/>
    <w:rsid w:val="00922A3D"/>
    <w:rsid w:val="00922BC9"/>
    <w:rsid w:val="00922FB8"/>
    <w:rsid w:val="00923FC8"/>
    <w:rsid w:val="00927900"/>
    <w:rsid w:val="0093245A"/>
    <w:rsid w:val="00933AD3"/>
    <w:rsid w:val="00933C9A"/>
    <w:rsid w:val="00936330"/>
    <w:rsid w:val="00936A3D"/>
    <w:rsid w:val="00937346"/>
    <w:rsid w:val="009409A6"/>
    <w:rsid w:val="00941EF9"/>
    <w:rsid w:val="00944E51"/>
    <w:rsid w:val="00946258"/>
    <w:rsid w:val="00950000"/>
    <w:rsid w:val="009528D7"/>
    <w:rsid w:val="00954779"/>
    <w:rsid w:val="009614CB"/>
    <w:rsid w:val="00966510"/>
    <w:rsid w:val="00967CE1"/>
    <w:rsid w:val="00970A66"/>
    <w:rsid w:val="00970AE9"/>
    <w:rsid w:val="00976FDA"/>
    <w:rsid w:val="009809B7"/>
    <w:rsid w:val="0098276C"/>
    <w:rsid w:val="00983F19"/>
    <w:rsid w:val="0098423B"/>
    <w:rsid w:val="00984EB5"/>
    <w:rsid w:val="00985D51"/>
    <w:rsid w:val="00986171"/>
    <w:rsid w:val="009879F6"/>
    <w:rsid w:val="00987D3C"/>
    <w:rsid w:val="009915DD"/>
    <w:rsid w:val="0099272B"/>
    <w:rsid w:val="00995F55"/>
    <w:rsid w:val="00997978"/>
    <w:rsid w:val="009A0753"/>
    <w:rsid w:val="009A1EC1"/>
    <w:rsid w:val="009A45BB"/>
    <w:rsid w:val="009A49DE"/>
    <w:rsid w:val="009B1533"/>
    <w:rsid w:val="009B17F0"/>
    <w:rsid w:val="009B4A6C"/>
    <w:rsid w:val="009B571C"/>
    <w:rsid w:val="009B797F"/>
    <w:rsid w:val="009D6CE7"/>
    <w:rsid w:val="009D709E"/>
    <w:rsid w:val="009E5230"/>
    <w:rsid w:val="009E5A8E"/>
    <w:rsid w:val="009E679A"/>
    <w:rsid w:val="009E7CDC"/>
    <w:rsid w:val="009F4F14"/>
    <w:rsid w:val="009F78C3"/>
    <w:rsid w:val="00A020F8"/>
    <w:rsid w:val="00A046A9"/>
    <w:rsid w:val="00A15A9D"/>
    <w:rsid w:val="00A1768C"/>
    <w:rsid w:val="00A20ED7"/>
    <w:rsid w:val="00A22898"/>
    <w:rsid w:val="00A230FC"/>
    <w:rsid w:val="00A236AD"/>
    <w:rsid w:val="00A23D36"/>
    <w:rsid w:val="00A23F4D"/>
    <w:rsid w:val="00A27B83"/>
    <w:rsid w:val="00A30D6D"/>
    <w:rsid w:val="00A316EA"/>
    <w:rsid w:val="00A3282A"/>
    <w:rsid w:val="00A33425"/>
    <w:rsid w:val="00A33534"/>
    <w:rsid w:val="00A335C1"/>
    <w:rsid w:val="00A33E4E"/>
    <w:rsid w:val="00A33F02"/>
    <w:rsid w:val="00A34220"/>
    <w:rsid w:val="00A34B3A"/>
    <w:rsid w:val="00A34C6D"/>
    <w:rsid w:val="00A366F4"/>
    <w:rsid w:val="00A4628D"/>
    <w:rsid w:val="00A46D7D"/>
    <w:rsid w:val="00A47A00"/>
    <w:rsid w:val="00A53113"/>
    <w:rsid w:val="00A556F1"/>
    <w:rsid w:val="00A5658E"/>
    <w:rsid w:val="00A565EF"/>
    <w:rsid w:val="00A56694"/>
    <w:rsid w:val="00A6076D"/>
    <w:rsid w:val="00A609D8"/>
    <w:rsid w:val="00A6196E"/>
    <w:rsid w:val="00A66095"/>
    <w:rsid w:val="00A67F37"/>
    <w:rsid w:val="00A70755"/>
    <w:rsid w:val="00A717CC"/>
    <w:rsid w:val="00A71C4E"/>
    <w:rsid w:val="00A71CC0"/>
    <w:rsid w:val="00A74B06"/>
    <w:rsid w:val="00A759F6"/>
    <w:rsid w:val="00A76A43"/>
    <w:rsid w:val="00A777C5"/>
    <w:rsid w:val="00A814FC"/>
    <w:rsid w:val="00A82639"/>
    <w:rsid w:val="00A82B22"/>
    <w:rsid w:val="00A8524C"/>
    <w:rsid w:val="00A9127E"/>
    <w:rsid w:val="00AA13FA"/>
    <w:rsid w:val="00AA3483"/>
    <w:rsid w:val="00AB16AC"/>
    <w:rsid w:val="00AB428B"/>
    <w:rsid w:val="00AB5014"/>
    <w:rsid w:val="00AB5942"/>
    <w:rsid w:val="00AB6E57"/>
    <w:rsid w:val="00AC2FD5"/>
    <w:rsid w:val="00AC30C2"/>
    <w:rsid w:val="00AC355E"/>
    <w:rsid w:val="00AC60DA"/>
    <w:rsid w:val="00AC6304"/>
    <w:rsid w:val="00AD05F1"/>
    <w:rsid w:val="00AD4380"/>
    <w:rsid w:val="00AD4A5A"/>
    <w:rsid w:val="00AD5788"/>
    <w:rsid w:val="00AE1EAB"/>
    <w:rsid w:val="00AE6B14"/>
    <w:rsid w:val="00AF3315"/>
    <w:rsid w:val="00AF3CB4"/>
    <w:rsid w:val="00AF41B4"/>
    <w:rsid w:val="00AF625F"/>
    <w:rsid w:val="00AF768F"/>
    <w:rsid w:val="00AF7BEA"/>
    <w:rsid w:val="00B0421C"/>
    <w:rsid w:val="00B10255"/>
    <w:rsid w:val="00B12D20"/>
    <w:rsid w:val="00B1391F"/>
    <w:rsid w:val="00B21ECD"/>
    <w:rsid w:val="00B22A6A"/>
    <w:rsid w:val="00B22B71"/>
    <w:rsid w:val="00B22DF8"/>
    <w:rsid w:val="00B3014E"/>
    <w:rsid w:val="00B30E23"/>
    <w:rsid w:val="00B312E9"/>
    <w:rsid w:val="00B3223B"/>
    <w:rsid w:val="00B32CB8"/>
    <w:rsid w:val="00B36FE3"/>
    <w:rsid w:val="00B41248"/>
    <w:rsid w:val="00B42D39"/>
    <w:rsid w:val="00B43B61"/>
    <w:rsid w:val="00B44B08"/>
    <w:rsid w:val="00B44BD2"/>
    <w:rsid w:val="00B505C9"/>
    <w:rsid w:val="00B51177"/>
    <w:rsid w:val="00B55D36"/>
    <w:rsid w:val="00B55DBA"/>
    <w:rsid w:val="00B6317F"/>
    <w:rsid w:val="00B644D7"/>
    <w:rsid w:val="00B64590"/>
    <w:rsid w:val="00B770FC"/>
    <w:rsid w:val="00B8354B"/>
    <w:rsid w:val="00B83EF7"/>
    <w:rsid w:val="00B960D5"/>
    <w:rsid w:val="00B96B04"/>
    <w:rsid w:val="00B96C4A"/>
    <w:rsid w:val="00BA1447"/>
    <w:rsid w:val="00BA1968"/>
    <w:rsid w:val="00BA200C"/>
    <w:rsid w:val="00BA33E2"/>
    <w:rsid w:val="00BA6239"/>
    <w:rsid w:val="00BA6B8F"/>
    <w:rsid w:val="00BA6F36"/>
    <w:rsid w:val="00BB1C86"/>
    <w:rsid w:val="00BB2E6A"/>
    <w:rsid w:val="00BB349B"/>
    <w:rsid w:val="00BB3986"/>
    <w:rsid w:val="00BB51DA"/>
    <w:rsid w:val="00BB5F45"/>
    <w:rsid w:val="00BB64F0"/>
    <w:rsid w:val="00BC0CB6"/>
    <w:rsid w:val="00BC1018"/>
    <w:rsid w:val="00BC18D8"/>
    <w:rsid w:val="00BC5E5C"/>
    <w:rsid w:val="00BC6167"/>
    <w:rsid w:val="00BD0EEC"/>
    <w:rsid w:val="00BD18AC"/>
    <w:rsid w:val="00BD6894"/>
    <w:rsid w:val="00BE1125"/>
    <w:rsid w:val="00BE6797"/>
    <w:rsid w:val="00BE6AD2"/>
    <w:rsid w:val="00BE7268"/>
    <w:rsid w:val="00BF0D11"/>
    <w:rsid w:val="00BF1CED"/>
    <w:rsid w:val="00BF42BA"/>
    <w:rsid w:val="00BF4E14"/>
    <w:rsid w:val="00C018CF"/>
    <w:rsid w:val="00C01F63"/>
    <w:rsid w:val="00C01FDE"/>
    <w:rsid w:val="00C074FC"/>
    <w:rsid w:val="00C1056C"/>
    <w:rsid w:val="00C10EC5"/>
    <w:rsid w:val="00C1125C"/>
    <w:rsid w:val="00C13C0F"/>
    <w:rsid w:val="00C17359"/>
    <w:rsid w:val="00C176CF"/>
    <w:rsid w:val="00C17AF9"/>
    <w:rsid w:val="00C201DB"/>
    <w:rsid w:val="00C25247"/>
    <w:rsid w:val="00C30DAE"/>
    <w:rsid w:val="00C30FE9"/>
    <w:rsid w:val="00C400B0"/>
    <w:rsid w:val="00C40C62"/>
    <w:rsid w:val="00C43184"/>
    <w:rsid w:val="00C436E5"/>
    <w:rsid w:val="00C45175"/>
    <w:rsid w:val="00C453F9"/>
    <w:rsid w:val="00C47ADD"/>
    <w:rsid w:val="00C605A8"/>
    <w:rsid w:val="00C60CEF"/>
    <w:rsid w:val="00C61DF2"/>
    <w:rsid w:val="00C61FA0"/>
    <w:rsid w:val="00C656CA"/>
    <w:rsid w:val="00C65EEF"/>
    <w:rsid w:val="00C734BB"/>
    <w:rsid w:val="00C73A5A"/>
    <w:rsid w:val="00C75EEB"/>
    <w:rsid w:val="00C848C0"/>
    <w:rsid w:val="00C86309"/>
    <w:rsid w:val="00C90733"/>
    <w:rsid w:val="00C95909"/>
    <w:rsid w:val="00C974A6"/>
    <w:rsid w:val="00C979B9"/>
    <w:rsid w:val="00CA043F"/>
    <w:rsid w:val="00CA3F65"/>
    <w:rsid w:val="00CA67DC"/>
    <w:rsid w:val="00CA7D15"/>
    <w:rsid w:val="00CA7FE1"/>
    <w:rsid w:val="00CB2727"/>
    <w:rsid w:val="00CB7A49"/>
    <w:rsid w:val="00CC4EB5"/>
    <w:rsid w:val="00CC4FA6"/>
    <w:rsid w:val="00CC6C9E"/>
    <w:rsid w:val="00CD144A"/>
    <w:rsid w:val="00CD174D"/>
    <w:rsid w:val="00CD1EDD"/>
    <w:rsid w:val="00CD32AC"/>
    <w:rsid w:val="00CD6A5C"/>
    <w:rsid w:val="00CE1412"/>
    <w:rsid w:val="00CE1A88"/>
    <w:rsid w:val="00CE669E"/>
    <w:rsid w:val="00CF159E"/>
    <w:rsid w:val="00CF303F"/>
    <w:rsid w:val="00CF3E21"/>
    <w:rsid w:val="00CF6DED"/>
    <w:rsid w:val="00D017CA"/>
    <w:rsid w:val="00D0221D"/>
    <w:rsid w:val="00D06060"/>
    <w:rsid w:val="00D0736D"/>
    <w:rsid w:val="00D1773E"/>
    <w:rsid w:val="00D21208"/>
    <w:rsid w:val="00D222BB"/>
    <w:rsid w:val="00D233C3"/>
    <w:rsid w:val="00D233DB"/>
    <w:rsid w:val="00D25469"/>
    <w:rsid w:val="00D25D7C"/>
    <w:rsid w:val="00D31FD0"/>
    <w:rsid w:val="00D32F75"/>
    <w:rsid w:val="00D373C3"/>
    <w:rsid w:val="00D42CF6"/>
    <w:rsid w:val="00D43BCA"/>
    <w:rsid w:val="00D43BF7"/>
    <w:rsid w:val="00D44492"/>
    <w:rsid w:val="00D449DC"/>
    <w:rsid w:val="00D50DCC"/>
    <w:rsid w:val="00D521EB"/>
    <w:rsid w:val="00D56107"/>
    <w:rsid w:val="00D56DCC"/>
    <w:rsid w:val="00D6033B"/>
    <w:rsid w:val="00D614BB"/>
    <w:rsid w:val="00D62B69"/>
    <w:rsid w:val="00D65519"/>
    <w:rsid w:val="00D75FDD"/>
    <w:rsid w:val="00D7769D"/>
    <w:rsid w:val="00D8034A"/>
    <w:rsid w:val="00D8240A"/>
    <w:rsid w:val="00D8262F"/>
    <w:rsid w:val="00D83E28"/>
    <w:rsid w:val="00D84071"/>
    <w:rsid w:val="00D85508"/>
    <w:rsid w:val="00D85854"/>
    <w:rsid w:val="00D94458"/>
    <w:rsid w:val="00D966CE"/>
    <w:rsid w:val="00DA22C7"/>
    <w:rsid w:val="00DA3D4E"/>
    <w:rsid w:val="00DA5E95"/>
    <w:rsid w:val="00DA6459"/>
    <w:rsid w:val="00DA66D7"/>
    <w:rsid w:val="00DA6DC8"/>
    <w:rsid w:val="00DB69CE"/>
    <w:rsid w:val="00DC1487"/>
    <w:rsid w:val="00DC4E4E"/>
    <w:rsid w:val="00DC6C26"/>
    <w:rsid w:val="00DD0648"/>
    <w:rsid w:val="00DD187A"/>
    <w:rsid w:val="00DD1F31"/>
    <w:rsid w:val="00DD29B8"/>
    <w:rsid w:val="00DD7028"/>
    <w:rsid w:val="00DD77B0"/>
    <w:rsid w:val="00DD78DF"/>
    <w:rsid w:val="00DE0DC6"/>
    <w:rsid w:val="00DE120A"/>
    <w:rsid w:val="00DE208F"/>
    <w:rsid w:val="00DE6704"/>
    <w:rsid w:val="00DF0966"/>
    <w:rsid w:val="00DF1B30"/>
    <w:rsid w:val="00DF3536"/>
    <w:rsid w:val="00DF5034"/>
    <w:rsid w:val="00DF6C65"/>
    <w:rsid w:val="00E01FFC"/>
    <w:rsid w:val="00E104F7"/>
    <w:rsid w:val="00E22B8D"/>
    <w:rsid w:val="00E2312A"/>
    <w:rsid w:val="00E23DBA"/>
    <w:rsid w:val="00E27523"/>
    <w:rsid w:val="00E27B34"/>
    <w:rsid w:val="00E319C1"/>
    <w:rsid w:val="00E3412E"/>
    <w:rsid w:val="00E34BBE"/>
    <w:rsid w:val="00E35F88"/>
    <w:rsid w:val="00E40F31"/>
    <w:rsid w:val="00E42620"/>
    <w:rsid w:val="00E44E50"/>
    <w:rsid w:val="00E50551"/>
    <w:rsid w:val="00E531C4"/>
    <w:rsid w:val="00E53E82"/>
    <w:rsid w:val="00E55EC4"/>
    <w:rsid w:val="00E609DF"/>
    <w:rsid w:val="00E6493E"/>
    <w:rsid w:val="00E70368"/>
    <w:rsid w:val="00E7249D"/>
    <w:rsid w:val="00E73304"/>
    <w:rsid w:val="00E748CC"/>
    <w:rsid w:val="00E75D35"/>
    <w:rsid w:val="00E82C19"/>
    <w:rsid w:val="00E84FB1"/>
    <w:rsid w:val="00E86804"/>
    <w:rsid w:val="00E8680A"/>
    <w:rsid w:val="00E90BE1"/>
    <w:rsid w:val="00E91B9E"/>
    <w:rsid w:val="00E9583E"/>
    <w:rsid w:val="00EA1428"/>
    <w:rsid w:val="00EA43CA"/>
    <w:rsid w:val="00EA526D"/>
    <w:rsid w:val="00EA7FA7"/>
    <w:rsid w:val="00EB2122"/>
    <w:rsid w:val="00EB2B93"/>
    <w:rsid w:val="00EB5532"/>
    <w:rsid w:val="00EB6B1A"/>
    <w:rsid w:val="00EB6D65"/>
    <w:rsid w:val="00EC2178"/>
    <w:rsid w:val="00EC32AC"/>
    <w:rsid w:val="00EC3D6D"/>
    <w:rsid w:val="00EC4475"/>
    <w:rsid w:val="00EC6F74"/>
    <w:rsid w:val="00EC786A"/>
    <w:rsid w:val="00ED0C33"/>
    <w:rsid w:val="00ED1620"/>
    <w:rsid w:val="00ED2F79"/>
    <w:rsid w:val="00ED31CC"/>
    <w:rsid w:val="00ED395D"/>
    <w:rsid w:val="00ED3A04"/>
    <w:rsid w:val="00ED46BA"/>
    <w:rsid w:val="00ED59DA"/>
    <w:rsid w:val="00EE073A"/>
    <w:rsid w:val="00EE1A45"/>
    <w:rsid w:val="00EE1A82"/>
    <w:rsid w:val="00EE31B9"/>
    <w:rsid w:val="00EE66F4"/>
    <w:rsid w:val="00EE68B1"/>
    <w:rsid w:val="00EE7303"/>
    <w:rsid w:val="00EF0D71"/>
    <w:rsid w:val="00EF781D"/>
    <w:rsid w:val="00F01137"/>
    <w:rsid w:val="00F0138C"/>
    <w:rsid w:val="00F01C37"/>
    <w:rsid w:val="00F039AF"/>
    <w:rsid w:val="00F060AF"/>
    <w:rsid w:val="00F06251"/>
    <w:rsid w:val="00F06FEB"/>
    <w:rsid w:val="00F26823"/>
    <w:rsid w:val="00F2734C"/>
    <w:rsid w:val="00F32912"/>
    <w:rsid w:val="00F34C6C"/>
    <w:rsid w:val="00F40683"/>
    <w:rsid w:val="00F42A45"/>
    <w:rsid w:val="00F51B91"/>
    <w:rsid w:val="00F52B61"/>
    <w:rsid w:val="00F6728E"/>
    <w:rsid w:val="00F70519"/>
    <w:rsid w:val="00F71BEA"/>
    <w:rsid w:val="00F71F41"/>
    <w:rsid w:val="00F747C2"/>
    <w:rsid w:val="00F75B0C"/>
    <w:rsid w:val="00F82CAC"/>
    <w:rsid w:val="00F8723A"/>
    <w:rsid w:val="00F91AED"/>
    <w:rsid w:val="00FA062C"/>
    <w:rsid w:val="00FA128A"/>
    <w:rsid w:val="00FA64D8"/>
    <w:rsid w:val="00FB26CB"/>
    <w:rsid w:val="00FB3D2E"/>
    <w:rsid w:val="00FB4012"/>
    <w:rsid w:val="00FC259F"/>
    <w:rsid w:val="00FC32D5"/>
    <w:rsid w:val="00FC6948"/>
    <w:rsid w:val="00FD2F68"/>
    <w:rsid w:val="00FD33B3"/>
    <w:rsid w:val="00FD6EAA"/>
    <w:rsid w:val="00FE0A85"/>
    <w:rsid w:val="00FE3F15"/>
    <w:rsid w:val="00FE4FDF"/>
    <w:rsid w:val="00FE5887"/>
    <w:rsid w:val="00FF076B"/>
    <w:rsid w:val="00FF100C"/>
    <w:rsid w:val="00FF1817"/>
    <w:rsid w:val="00FF2BD1"/>
    <w:rsid w:val="00FF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66173"/>
  <w15:docId w15:val="{00A7AACF-4751-4DC5-8CF3-9DF66C557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C20B1"/>
    <w:rPr>
      <w:rFonts w:ascii="Arial" w:hAnsi="Arial"/>
      <w:lang w:val="fr-FR" w:eastAsia="es-ES"/>
    </w:rPr>
  </w:style>
  <w:style w:type="paragraph" w:styleId="Heading1">
    <w:name w:val="heading 1"/>
    <w:aliases w:val="HD1,Heading 1-Subhead"/>
    <w:basedOn w:val="Normal"/>
    <w:next w:val="BodyText"/>
    <w:link w:val="Heading1Char"/>
    <w:uiPriority w:val="9"/>
    <w:qFormat/>
    <w:rsid w:val="006670B8"/>
    <w:pPr>
      <w:keepNext/>
      <w:keepLines/>
      <w:pageBreakBefore/>
      <w:numPr>
        <w:numId w:val="5"/>
      </w:numPr>
      <w:pBdr>
        <w:top w:val="single" w:sz="48" w:space="1" w:color="ACACAC"/>
      </w:pBdr>
      <w:tabs>
        <w:tab w:val="left" w:pos="2520"/>
      </w:tabs>
      <w:spacing w:before="120" w:after="240"/>
      <w:ind w:right="720"/>
      <w:outlineLvl w:val="0"/>
    </w:pPr>
    <w:rPr>
      <w:b/>
      <w:caps/>
      <w:sz w:val="28"/>
    </w:rPr>
  </w:style>
  <w:style w:type="paragraph" w:styleId="Heading2">
    <w:name w:val="heading 2"/>
    <w:aliases w:val="HD2,Subheader"/>
    <w:basedOn w:val="BodyText"/>
    <w:next w:val="BodyText"/>
    <w:link w:val="Heading2Char"/>
    <w:qFormat/>
    <w:rsid w:val="006670B8"/>
    <w:pPr>
      <w:keepNext/>
      <w:keepLines/>
      <w:numPr>
        <w:ilvl w:val="1"/>
        <w:numId w:val="5"/>
      </w:numPr>
      <w:pBdr>
        <w:top w:val="single" w:sz="48" w:space="1" w:color="ACACAC"/>
      </w:pBdr>
      <w:spacing w:before="240" w:line="300" w:lineRule="auto"/>
      <w:ind w:right="2835"/>
      <w:outlineLvl w:val="1"/>
    </w:pPr>
    <w:rPr>
      <w:b/>
      <w:sz w:val="28"/>
    </w:rPr>
  </w:style>
  <w:style w:type="paragraph" w:styleId="Heading3">
    <w:name w:val="heading 3"/>
    <w:basedOn w:val="BodyText"/>
    <w:next w:val="BodyText"/>
    <w:link w:val="Heading3Char"/>
    <w:qFormat/>
    <w:rsid w:val="006670B8"/>
    <w:pPr>
      <w:keepNext/>
      <w:keepLines/>
      <w:numPr>
        <w:ilvl w:val="2"/>
        <w:numId w:val="5"/>
      </w:numPr>
      <w:outlineLvl w:val="2"/>
    </w:pPr>
    <w:rPr>
      <w:b/>
      <w:caps/>
      <w:sz w:val="24"/>
    </w:rPr>
  </w:style>
  <w:style w:type="paragraph" w:styleId="Heading4">
    <w:name w:val="heading 4"/>
    <w:basedOn w:val="BodyText"/>
    <w:next w:val="BodyText"/>
    <w:link w:val="Heading4Char"/>
    <w:qFormat/>
    <w:rsid w:val="006670B8"/>
    <w:pPr>
      <w:keepNext/>
      <w:keepLines/>
      <w:numPr>
        <w:ilvl w:val="3"/>
        <w:numId w:val="5"/>
      </w:numPr>
      <w:tabs>
        <w:tab w:val="center" w:pos="6480"/>
        <w:tab w:val="right" w:pos="10440"/>
      </w:tabs>
      <w:outlineLvl w:val="3"/>
    </w:pPr>
    <w:rPr>
      <w:b/>
      <w:sz w:val="24"/>
    </w:rPr>
  </w:style>
  <w:style w:type="paragraph" w:styleId="Heading5">
    <w:name w:val="heading 5"/>
    <w:basedOn w:val="BodyText"/>
    <w:next w:val="BodyText"/>
    <w:link w:val="Heading5Char"/>
    <w:qFormat/>
    <w:rsid w:val="006670B8"/>
    <w:pPr>
      <w:keepNext/>
      <w:keepLines/>
      <w:numPr>
        <w:ilvl w:val="4"/>
        <w:numId w:val="5"/>
      </w:numPr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6670B8"/>
    <w:pPr>
      <w:keepNext/>
      <w:numPr>
        <w:ilvl w:val="5"/>
        <w:numId w:val="5"/>
      </w:numPr>
      <w:spacing w:line="300" w:lineRule="auto"/>
      <w:outlineLvl w:val="5"/>
    </w:pPr>
    <w:rPr>
      <w:b/>
    </w:rPr>
  </w:style>
  <w:style w:type="paragraph" w:styleId="Heading7">
    <w:name w:val="heading 7"/>
    <w:basedOn w:val="Normal"/>
    <w:next w:val="NormalIndent"/>
    <w:link w:val="Heading7Char"/>
    <w:qFormat/>
    <w:rsid w:val="006670B8"/>
    <w:pPr>
      <w:keepNext/>
      <w:numPr>
        <w:ilvl w:val="6"/>
        <w:numId w:val="5"/>
      </w:numPr>
      <w:spacing w:before="120" w:after="120" w:line="300" w:lineRule="auto"/>
      <w:outlineLvl w:val="6"/>
    </w:pPr>
    <w:rPr>
      <w:rFonts w:ascii="Times" w:hAnsi="Times"/>
      <w:i/>
    </w:rPr>
  </w:style>
  <w:style w:type="paragraph" w:styleId="Heading8">
    <w:name w:val="heading 8"/>
    <w:basedOn w:val="BodyText"/>
    <w:next w:val="BodyText"/>
    <w:link w:val="Heading8Char"/>
    <w:qFormat/>
    <w:rsid w:val="006670B8"/>
    <w:pPr>
      <w:keepNext/>
      <w:pBdr>
        <w:bottom w:val="single" w:sz="8" w:space="1" w:color="auto"/>
      </w:pBdr>
      <w:tabs>
        <w:tab w:val="center" w:pos="6480"/>
        <w:tab w:val="right" w:pos="10440"/>
      </w:tabs>
      <w:outlineLvl w:val="7"/>
    </w:pPr>
    <w:rPr>
      <w:b/>
    </w:rPr>
  </w:style>
  <w:style w:type="paragraph" w:styleId="Heading9">
    <w:name w:val="heading 9"/>
    <w:basedOn w:val="BodyText"/>
    <w:next w:val="BodyText"/>
    <w:link w:val="Heading9Char"/>
    <w:qFormat/>
    <w:rsid w:val="006670B8"/>
    <w:pPr>
      <w:keepNext/>
      <w:pBdr>
        <w:bottom w:val="single" w:sz="8" w:space="1" w:color="auto"/>
      </w:pBdr>
      <w:outlineLvl w:val="8"/>
    </w:pPr>
    <w:rPr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body text,bt,t,contents,xPlatte tekst,Platte tekst,??2,heading_txt,bodytxy2,Body Text - Level 2,body,Specs,Tempo Body Text,Viñeta,Texto independiente,body tesx,body text1,body text2,bt1,body text3,bt2,body text4,bt3,body text5,b,Corps de texte"/>
    <w:basedOn w:val="Normal"/>
    <w:link w:val="BodyTextChar"/>
    <w:qFormat/>
    <w:rsid w:val="006670B8"/>
    <w:pPr>
      <w:spacing w:before="120" w:after="120"/>
      <w:ind w:left="1440"/>
    </w:pPr>
  </w:style>
  <w:style w:type="paragraph" w:styleId="NormalIndent">
    <w:name w:val="Normal Indent"/>
    <w:basedOn w:val="Normal"/>
    <w:rsid w:val="006670B8"/>
    <w:pPr>
      <w:ind w:left="720"/>
    </w:pPr>
  </w:style>
  <w:style w:type="paragraph" w:styleId="TOC3">
    <w:name w:val="toc 3"/>
    <w:basedOn w:val="Normal"/>
    <w:next w:val="Normal"/>
    <w:rsid w:val="006670B8"/>
    <w:pPr>
      <w:tabs>
        <w:tab w:val="right" w:leader="dot" w:pos="10080"/>
      </w:tabs>
      <w:ind w:left="2549"/>
    </w:pPr>
  </w:style>
  <w:style w:type="paragraph" w:styleId="TOC2">
    <w:name w:val="toc 2"/>
    <w:basedOn w:val="Normal"/>
    <w:next w:val="Normal"/>
    <w:uiPriority w:val="39"/>
    <w:rsid w:val="006670B8"/>
    <w:pPr>
      <w:tabs>
        <w:tab w:val="right" w:leader="dot" w:pos="10080"/>
      </w:tabs>
      <w:ind w:left="1440"/>
    </w:pPr>
  </w:style>
  <w:style w:type="paragraph" w:styleId="Footer">
    <w:name w:val="footer"/>
    <w:basedOn w:val="Normal"/>
    <w:link w:val="FooterChar"/>
    <w:rsid w:val="006670B8"/>
    <w:pPr>
      <w:tabs>
        <w:tab w:val="right" w:pos="7920"/>
      </w:tabs>
    </w:pPr>
    <w:rPr>
      <w:sz w:val="16"/>
    </w:rPr>
  </w:style>
  <w:style w:type="paragraph" w:styleId="Header">
    <w:name w:val="header"/>
    <w:basedOn w:val="Normal"/>
    <w:link w:val="HeaderChar"/>
    <w:rsid w:val="006670B8"/>
    <w:pPr>
      <w:tabs>
        <w:tab w:val="right" w:pos="10440"/>
      </w:tabs>
    </w:pPr>
    <w:rPr>
      <w:sz w:val="16"/>
    </w:rPr>
  </w:style>
  <w:style w:type="paragraph" w:styleId="Title">
    <w:name w:val="Title"/>
    <w:basedOn w:val="Normal"/>
    <w:link w:val="TitleChar"/>
    <w:uiPriority w:val="10"/>
    <w:qFormat/>
    <w:rsid w:val="006670B8"/>
    <w:pPr>
      <w:keepLines/>
      <w:ind w:right="720"/>
    </w:pPr>
    <w:rPr>
      <w:sz w:val="48"/>
    </w:rPr>
  </w:style>
  <w:style w:type="paragraph" w:customStyle="1" w:styleId="TableText">
    <w:name w:val="Table Text"/>
    <w:basedOn w:val="Normal"/>
    <w:link w:val="TableTextChar"/>
    <w:rsid w:val="006670B8"/>
    <w:pPr>
      <w:keepLines/>
    </w:pPr>
    <w:rPr>
      <w:sz w:val="16"/>
    </w:rPr>
  </w:style>
  <w:style w:type="paragraph" w:customStyle="1" w:styleId="HeadingBar">
    <w:name w:val="Heading Bar"/>
    <w:basedOn w:val="Normal"/>
    <w:next w:val="Heading3"/>
    <w:rsid w:val="006670B8"/>
    <w:pPr>
      <w:keepNext/>
      <w:keepLines/>
      <w:shd w:val="solid" w:color="ACACAC" w:fill="ACACAC"/>
      <w:spacing w:before="240"/>
      <w:ind w:right="7920"/>
    </w:pPr>
    <w:rPr>
      <w:color w:val="FFFFFF"/>
      <w:sz w:val="8"/>
    </w:rPr>
  </w:style>
  <w:style w:type="paragraph" w:customStyle="1" w:styleId="TitleBar">
    <w:name w:val="Title Bar"/>
    <w:basedOn w:val="Normal"/>
    <w:rsid w:val="006670B8"/>
    <w:pPr>
      <w:keepNext/>
      <w:pageBreakBefore/>
      <w:shd w:val="solid" w:color="ACACAC" w:fill="auto"/>
      <w:spacing w:before="1680"/>
      <w:ind w:left="1440" w:right="720"/>
    </w:pPr>
    <w:rPr>
      <w:sz w:val="16"/>
    </w:rPr>
  </w:style>
  <w:style w:type="paragraph" w:customStyle="1" w:styleId="TOCHeading1">
    <w:name w:val="TOC Heading1"/>
    <w:basedOn w:val="Normal"/>
    <w:rsid w:val="006670B8"/>
    <w:pPr>
      <w:keepNext/>
      <w:pageBreakBefore/>
      <w:pBdr>
        <w:top w:val="single" w:sz="48" w:space="26" w:color="ACACAC"/>
      </w:pBdr>
      <w:spacing w:before="960" w:after="960"/>
      <w:ind w:left="1440"/>
    </w:pPr>
    <w:rPr>
      <w:sz w:val="36"/>
    </w:rPr>
  </w:style>
  <w:style w:type="character" w:customStyle="1" w:styleId="HighlightedVariable">
    <w:name w:val="Highlighted Variable"/>
    <w:rsid w:val="006670B8"/>
    <w:rPr>
      <w:color w:val="13A3F7"/>
    </w:rPr>
  </w:style>
  <w:style w:type="paragraph" w:customStyle="1" w:styleId="TableHeading">
    <w:name w:val="Table Heading"/>
    <w:basedOn w:val="TableText"/>
    <w:rsid w:val="006670B8"/>
    <w:pPr>
      <w:spacing w:before="120" w:after="120"/>
    </w:pPr>
    <w:rPr>
      <w:b/>
    </w:rPr>
  </w:style>
  <w:style w:type="character" w:styleId="PageNumber">
    <w:name w:val="page number"/>
    <w:rsid w:val="006670B8"/>
    <w:rPr>
      <w:rFonts w:ascii="Arial" w:hAnsi="Arial"/>
    </w:rPr>
  </w:style>
  <w:style w:type="paragraph" w:customStyle="1" w:styleId="RouteTitle">
    <w:name w:val="Route Title"/>
    <w:basedOn w:val="Normal"/>
    <w:rsid w:val="006670B8"/>
    <w:pPr>
      <w:keepLines/>
      <w:spacing w:after="120"/>
      <w:ind w:left="1440" w:right="720"/>
    </w:pPr>
    <w:rPr>
      <w:sz w:val="36"/>
    </w:rPr>
  </w:style>
  <w:style w:type="paragraph" w:customStyle="1" w:styleId="Title-Major">
    <w:name w:val="Title-Major"/>
    <w:basedOn w:val="Title"/>
    <w:rsid w:val="006670B8"/>
    <w:pPr>
      <w:ind w:left="1440"/>
    </w:pPr>
    <w:rPr>
      <w:smallCaps/>
    </w:rPr>
  </w:style>
  <w:style w:type="paragraph" w:customStyle="1" w:styleId="Note">
    <w:name w:val="Note"/>
    <w:basedOn w:val="BodyText"/>
    <w:rsid w:val="006670B8"/>
    <w:pPr>
      <w:pBdr>
        <w:top w:val="single" w:sz="6" w:space="1" w:color="auto" w:shadow="1"/>
        <w:left w:val="single" w:sz="6" w:space="1" w:color="auto" w:shadow="1"/>
        <w:bottom w:val="single" w:sz="6" w:space="1" w:color="auto" w:shadow="1"/>
        <w:right w:val="single" w:sz="6" w:space="1" w:color="auto" w:shadow="1"/>
      </w:pBdr>
      <w:shd w:val="solid" w:color="13A3F7" w:fill="auto"/>
      <w:ind w:left="0" w:right="5041"/>
    </w:pPr>
    <w:rPr>
      <w:color w:val="FFFFFF"/>
    </w:rPr>
  </w:style>
  <w:style w:type="paragraph" w:customStyle="1" w:styleId="Bullet">
    <w:name w:val="Bullet"/>
    <w:basedOn w:val="BodyText"/>
    <w:rsid w:val="006670B8"/>
    <w:pPr>
      <w:keepLines/>
      <w:numPr>
        <w:numId w:val="4"/>
      </w:numPr>
      <w:tabs>
        <w:tab w:val="left" w:pos="2520"/>
      </w:tabs>
      <w:spacing w:before="60" w:after="60"/>
    </w:pPr>
  </w:style>
  <w:style w:type="paragraph" w:customStyle="1" w:styleId="Checklist">
    <w:name w:val="Checklist"/>
    <w:basedOn w:val="BodyText"/>
    <w:rsid w:val="006670B8"/>
    <w:pPr>
      <w:numPr>
        <w:numId w:val="3"/>
      </w:numPr>
    </w:pPr>
  </w:style>
  <w:style w:type="paragraph" w:customStyle="1" w:styleId="Subject">
    <w:name w:val="Subject"/>
    <w:basedOn w:val="BodyText"/>
    <w:rsid w:val="006670B8"/>
    <w:rPr>
      <w:sz w:val="48"/>
    </w:rPr>
  </w:style>
  <w:style w:type="paragraph" w:customStyle="1" w:styleId="InfoBox">
    <w:name w:val="Info Box"/>
    <w:basedOn w:val="BodyText"/>
    <w:rsid w:val="006670B8"/>
    <w:pPr>
      <w:keepLines/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  <w:between w:val="single" w:sz="6" w:space="6" w:color="auto"/>
      </w:pBdr>
      <w:ind w:left="2520" w:right="2160"/>
      <w:jc w:val="center"/>
    </w:pPr>
    <w:rPr>
      <w:sz w:val="18"/>
    </w:rPr>
  </w:style>
  <w:style w:type="paragraph" w:customStyle="1" w:styleId="NumberList">
    <w:name w:val="Number List"/>
    <w:basedOn w:val="NumberedList"/>
    <w:rsid w:val="006670B8"/>
    <w:pPr>
      <w:numPr>
        <w:numId w:val="0"/>
      </w:numPr>
    </w:pPr>
  </w:style>
  <w:style w:type="paragraph" w:styleId="TOC1">
    <w:name w:val="toc 1"/>
    <w:basedOn w:val="Normal"/>
    <w:next w:val="Normal"/>
    <w:uiPriority w:val="39"/>
    <w:rsid w:val="006670B8"/>
    <w:pPr>
      <w:keepNext/>
      <w:tabs>
        <w:tab w:val="right" w:leader="dot" w:pos="10080"/>
      </w:tabs>
      <w:spacing w:before="240" w:after="120"/>
      <w:ind w:left="1440"/>
    </w:pPr>
    <w:rPr>
      <w:b/>
    </w:rPr>
  </w:style>
  <w:style w:type="paragraph" w:styleId="TOC4">
    <w:name w:val="toc 4"/>
    <w:basedOn w:val="Normal"/>
    <w:next w:val="Normal"/>
    <w:semiHidden/>
    <w:rsid w:val="006670B8"/>
    <w:pPr>
      <w:tabs>
        <w:tab w:val="right" w:leader="dot" w:pos="10080"/>
      </w:tabs>
      <w:ind w:left="3240"/>
    </w:pPr>
    <w:rPr>
      <w:sz w:val="18"/>
    </w:rPr>
  </w:style>
  <w:style w:type="paragraph" w:styleId="TOC5">
    <w:name w:val="toc 5"/>
    <w:basedOn w:val="Normal"/>
    <w:next w:val="Normal"/>
    <w:semiHidden/>
    <w:rsid w:val="006670B8"/>
    <w:pPr>
      <w:tabs>
        <w:tab w:val="right" w:leader="dot" w:pos="10080"/>
      </w:tabs>
      <w:ind w:left="3600"/>
    </w:pPr>
    <w:rPr>
      <w:sz w:val="18"/>
    </w:rPr>
  </w:style>
  <w:style w:type="paragraph" w:customStyle="1" w:styleId="tty132">
    <w:name w:val="tty132"/>
    <w:basedOn w:val="Normal"/>
    <w:rsid w:val="006670B8"/>
    <w:rPr>
      <w:rFonts w:ascii="Courier New" w:hAnsi="Courier New"/>
      <w:sz w:val="12"/>
    </w:rPr>
  </w:style>
  <w:style w:type="paragraph" w:customStyle="1" w:styleId="tty180">
    <w:name w:val="tty180"/>
    <w:basedOn w:val="Normal"/>
    <w:rsid w:val="006670B8"/>
    <w:pPr>
      <w:ind w:right="-720"/>
    </w:pPr>
    <w:rPr>
      <w:rFonts w:ascii="Courier New" w:hAnsi="Courier New"/>
      <w:sz w:val="8"/>
    </w:rPr>
  </w:style>
  <w:style w:type="paragraph" w:customStyle="1" w:styleId="tty80">
    <w:name w:val="tty80"/>
    <w:basedOn w:val="Normal"/>
    <w:rsid w:val="006670B8"/>
    <w:rPr>
      <w:rFonts w:ascii="Courier New" w:hAnsi="Courier New"/>
    </w:rPr>
  </w:style>
  <w:style w:type="paragraph" w:customStyle="1" w:styleId="tty80indent">
    <w:name w:val="tty80 indent"/>
    <w:basedOn w:val="tty80"/>
    <w:rsid w:val="006670B8"/>
    <w:pPr>
      <w:ind w:left="2895"/>
    </w:pPr>
  </w:style>
  <w:style w:type="paragraph" w:customStyle="1" w:styleId="NoteWide">
    <w:name w:val="Note Wide"/>
    <w:basedOn w:val="Note"/>
    <w:rsid w:val="006670B8"/>
    <w:pPr>
      <w:ind w:right="2160"/>
    </w:pPr>
  </w:style>
  <w:style w:type="table" w:styleId="TableGrid">
    <w:name w:val="Table Grid"/>
    <w:basedOn w:val="TableNormal"/>
    <w:rsid w:val="006670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aliases w:val="Infor_Standard"/>
    <w:basedOn w:val="TableNormal"/>
    <w:uiPriority w:val="62"/>
    <w:rsid w:val="0080041B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 Light" w:eastAsia="Times New Roman" w:hAnsi="DengXian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 Light" w:eastAsia="Times New Roman" w:hAnsi="DengXian Light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 Light" w:eastAsia="Times New Roman" w:hAnsi="DengXian Light" w:cs="Times New Roman"/>
        <w:b/>
        <w:bCs/>
      </w:rPr>
    </w:tblStylePr>
    <w:tblStylePr w:type="lastCol">
      <w:rPr>
        <w:rFonts w:ascii="DengXian Light" w:eastAsia="Times New Roman" w:hAnsi="DengXian Light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InforTable">
    <w:name w:val="Infor_Table"/>
    <w:basedOn w:val="TableNormal"/>
    <w:rsid w:val="0080041B"/>
    <w:tblPr/>
  </w:style>
  <w:style w:type="paragraph" w:customStyle="1" w:styleId="NumberedList">
    <w:name w:val="Numbered List"/>
    <w:basedOn w:val="Bullet"/>
    <w:rsid w:val="006670B8"/>
    <w:pPr>
      <w:numPr>
        <w:numId w:val="2"/>
      </w:numPr>
      <w:tabs>
        <w:tab w:val="left" w:pos="2880"/>
      </w:tabs>
    </w:pPr>
  </w:style>
  <w:style w:type="paragraph" w:customStyle="1" w:styleId="Paragraph">
    <w:name w:val="Paragraph"/>
    <w:rsid w:val="006670B8"/>
    <w:pPr>
      <w:spacing w:before="130" w:after="130" w:line="260" w:lineRule="exact"/>
    </w:pPr>
    <w:rPr>
      <w:rFonts w:ascii="Arial" w:eastAsia="Arial Unicode MS" w:hAnsi="Arial"/>
      <w:sz w:val="21"/>
      <w:szCs w:val="22"/>
      <w:lang w:val="en-US" w:eastAsia="en-US"/>
    </w:rPr>
  </w:style>
  <w:style w:type="paragraph" w:customStyle="1" w:styleId="CopyrightText">
    <w:name w:val="Copyright Text"/>
    <w:basedOn w:val="Paragraph"/>
    <w:rsid w:val="006670B8"/>
    <w:pPr>
      <w:spacing w:before="70" w:after="70"/>
    </w:pPr>
    <w:rPr>
      <w:szCs w:val="21"/>
    </w:rPr>
  </w:style>
  <w:style w:type="paragraph" w:customStyle="1" w:styleId="HeadingCopyright">
    <w:name w:val="Heading Copyright"/>
    <w:basedOn w:val="Heading2"/>
    <w:next w:val="CopyrightText"/>
    <w:rsid w:val="006670B8"/>
    <w:pPr>
      <w:numPr>
        <w:ilvl w:val="0"/>
        <w:numId w:val="0"/>
      </w:numPr>
      <w:pBdr>
        <w:top w:val="none" w:sz="0" w:space="0" w:color="auto"/>
      </w:pBdr>
      <w:spacing w:before="65" w:after="65" w:line="260" w:lineRule="exact"/>
      <w:ind w:right="0"/>
      <w:outlineLvl w:val="9"/>
    </w:pPr>
    <w:rPr>
      <w:rFonts w:eastAsia="Arial Unicode MS"/>
      <w:bCs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6670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670B8"/>
    <w:rPr>
      <w:rFonts w:ascii="Tahoma" w:hAnsi="Tahoma" w:cs="Tahoma"/>
      <w:sz w:val="16"/>
      <w:szCs w:val="16"/>
      <w:lang w:val="en-US" w:eastAsia="es-ES"/>
    </w:rPr>
  </w:style>
  <w:style w:type="character" w:customStyle="1" w:styleId="TableTextChar">
    <w:name w:val="Table Text Char"/>
    <w:link w:val="TableText"/>
    <w:rsid w:val="005A6953"/>
    <w:rPr>
      <w:rFonts w:ascii="Arial" w:hAnsi="Arial"/>
      <w:sz w:val="16"/>
      <w:lang w:val="en-US" w:eastAsia="es-ES"/>
    </w:rPr>
  </w:style>
  <w:style w:type="table" w:styleId="LightList-Accent5">
    <w:name w:val="Light List Accent 5"/>
    <w:basedOn w:val="TableNormal"/>
    <w:uiPriority w:val="61"/>
    <w:rsid w:val="006670B8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MediumGrid3-Accent5">
    <w:name w:val="Medium Grid 3 Accent 5"/>
    <w:basedOn w:val="TableNormal"/>
    <w:uiPriority w:val="69"/>
    <w:rsid w:val="006670B8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TableGrid8">
    <w:name w:val="Table Grid 8"/>
    <w:basedOn w:val="TableNormal"/>
    <w:rsid w:val="003350D6"/>
    <w:pPr>
      <w:spacing w:before="120" w:after="120"/>
      <w:ind w:left="1440" w:right="567"/>
    </w:pPr>
    <w:rPr>
      <w:rFonts w:ascii="Arial" w:hAnsi="Arial"/>
      <w:sz w:val="16"/>
    </w:rPr>
    <w:tblPr>
      <w:tblStyleRow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rFonts w:ascii="Arial" w:hAnsi="Arial"/>
        <w:b/>
        <w:bCs/>
        <w:i w:val="0"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ascii="Arial" w:hAnsi="Arial"/>
        <w:sz w:val="16"/>
      </w:rPr>
    </w:tblStylePr>
    <w:tblStylePr w:type="band2Horz">
      <w:rPr>
        <w:rFonts w:ascii="Arial" w:hAnsi="Arial"/>
        <w:sz w:val="16"/>
      </w:rPr>
    </w:tblStylePr>
  </w:style>
  <w:style w:type="paragraph" w:customStyle="1" w:styleId="Copyright">
    <w:name w:val="Copyright"/>
    <w:uiPriority w:val="99"/>
    <w:rsid w:val="007057A9"/>
    <w:rPr>
      <w:rFonts w:ascii="Arial" w:hAnsi="Arial" w:cs="Arial"/>
      <w:bCs/>
      <w:kern w:val="32"/>
      <w:sz w:val="10"/>
      <w:szCs w:val="32"/>
      <w:lang w:val="en-US" w:eastAsia="en-US"/>
    </w:rPr>
  </w:style>
  <w:style w:type="paragraph" w:customStyle="1" w:styleId="CopyrightText0">
    <w:name w:val="Copyright © Text"/>
    <w:basedOn w:val="Normal"/>
    <w:uiPriority w:val="99"/>
    <w:rsid w:val="007057A9"/>
    <w:pPr>
      <w:widowControl w:val="0"/>
      <w:autoSpaceDE w:val="0"/>
      <w:autoSpaceDN w:val="0"/>
      <w:adjustRightInd w:val="0"/>
      <w:spacing w:line="140" w:lineRule="atLeast"/>
      <w:textAlignment w:val="center"/>
    </w:pPr>
    <w:rPr>
      <w:rFonts w:ascii="ProximaNova-Light" w:hAnsi="ProximaNova-Light" w:cs="ProximaNova-Light"/>
      <w:color w:val="000000"/>
      <w:spacing w:val="-1"/>
      <w:sz w:val="12"/>
      <w:szCs w:val="12"/>
      <w:lang w:eastAsia="en-US"/>
    </w:rPr>
  </w:style>
  <w:style w:type="paragraph" w:customStyle="1" w:styleId="TOCHeading2">
    <w:name w:val="TOC Heading2"/>
    <w:basedOn w:val="Normal"/>
    <w:rsid w:val="00CF3E21"/>
    <w:pPr>
      <w:keepNext/>
      <w:pageBreakBefore/>
      <w:pBdr>
        <w:top w:val="single" w:sz="48" w:space="26" w:color="002060"/>
      </w:pBdr>
      <w:spacing w:before="960" w:after="960"/>
      <w:ind w:left="1440"/>
    </w:pPr>
    <w:rPr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5A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305A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s-ES"/>
    </w:rPr>
  </w:style>
  <w:style w:type="table" w:customStyle="1" w:styleId="InforTable0">
    <w:name w:val="Infor Table"/>
    <w:basedOn w:val="TableNormal"/>
    <w:uiPriority w:val="99"/>
    <w:rsid w:val="006670B8"/>
    <w:pPr>
      <w:jc w:val="center"/>
    </w:pPr>
    <w:rPr>
      <w:rFonts w:ascii="Arial" w:eastAsiaTheme="minorEastAsia" w:hAnsi="Arial" w:cstheme="minorBidi"/>
      <w:sz w:val="16"/>
      <w:szCs w:val="22"/>
      <w:lang w:val="es-AR" w:eastAsia="es-AR"/>
    </w:rPr>
    <w:tblPr>
      <w:tblStyleRowBandSize w:val="1"/>
    </w:tblPr>
    <w:tcPr>
      <w:shd w:val="clear" w:color="auto" w:fill="auto"/>
      <w:vAlign w:val="center"/>
    </w:tcPr>
    <w:tblStylePr w:type="firstRow">
      <w:pPr>
        <w:wordWrap/>
        <w:jc w:val="left"/>
      </w:pPr>
      <w:rPr>
        <w:rFonts w:ascii="Arial" w:hAnsi="Arial"/>
        <w:b/>
        <w:color w:val="FFFFFF" w:themeColor="background1"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nil"/>
          <w:tl2br w:val="nil"/>
          <w:tr2bl w:val="nil"/>
        </w:tcBorders>
        <w:shd w:val="clear" w:color="auto" w:fill="13A3F7"/>
      </w:tcPr>
    </w:tblStylePr>
    <w:tblStylePr w:type="la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</w:tcPr>
    </w:tblStylePr>
    <w:tblStylePr w:type="band1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E8E8E8"/>
      </w:tcPr>
    </w:tblStylePr>
    <w:tblStylePr w:type="band2Horz">
      <w:pPr>
        <w:wordWrap/>
        <w:jc w:val="left"/>
      </w:p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styleId="LightShading-Accent3">
    <w:name w:val="Light Shading Accent 3"/>
    <w:basedOn w:val="TableNormal"/>
    <w:uiPriority w:val="60"/>
    <w:rsid w:val="008305A9"/>
    <w:rPr>
      <w:rFonts w:asciiTheme="minorHAnsi" w:eastAsiaTheme="minorEastAsia" w:hAnsiTheme="minorHAnsi" w:cstheme="minorBidi"/>
      <w:color w:val="76923C" w:themeColor="accent3" w:themeShade="BF"/>
      <w:sz w:val="22"/>
      <w:szCs w:val="22"/>
      <w:lang w:val="es-AR" w:eastAsia="es-AR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customStyle="1" w:styleId="TitleChar">
    <w:name w:val="Title Char"/>
    <w:basedOn w:val="DefaultParagraphFont"/>
    <w:link w:val="Title"/>
    <w:uiPriority w:val="10"/>
    <w:rsid w:val="006670B8"/>
    <w:rPr>
      <w:rFonts w:ascii="Arial" w:hAnsi="Arial"/>
      <w:sz w:val="48"/>
      <w:lang w:val="en-US" w:eastAsia="es-ES"/>
    </w:rPr>
  </w:style>
  <w:style w:type="character" w:customStyle="1" w:styleId="BodyTextChar">
    <w:name w:val="Body Text Char"/>
    <w:aliases w:val="body text Char,bt Char,t Char,contents Char,xPlatte tekst Char,Platte tekst Char,??2 Char,heading_txt Char,bodytxy2 Char,Body Text - Level 2 Char,body Char,Specs Char,Tempo Body Text Char,Viñeta Char,Texto independiente Char,bt1 Char"/>
    <w:basedOn w:val="DefaultParagraphFont"/>
    <w:link w:val="BodyText"/>
    <w:rsid w:val="006670B8"/>
    <w:rPr>
      <w:rFonts w:ascii="Arial" w:hAnsi="Arial"/>
      <w:lang w:val="en-US" w:eastAsia="es-ES"/>
    </w:rPr>
  </w:style>
  <w:style w:type="character" w:customStyle="1" w:styleId="FooterChar">
    <w:name w:val="Footer Char"/>
    <w:basedOn w:val="DefaultParagraphFont"/>
    <w:link w:val="Footer"/>
    <w:rsid w:val="006670B8"/>
    <w:rPr>
      <w:rFonts w:ascii="Arial" w:hAnsi="Arial"/>
      <w:sz w:val="16"/>
      <w:lang w:val="en-US" w:eastAsia="es-ES"/>
    </w:rPr>
  </w:style>
  <w:style w:type="character" w:customStyle="1" w:styleId="HeaderChar">
    <w:name w:val="Header Char"/>
    <w:basedOn w:val="DefaultParagraphFont"/>
    <w:link w:val="Header"/>
    <w:rsid w:val="006670B8"/>
    <w:rPr>
      <w:rFonts w:ascii="Arial" w:hAnsi="Arial"/>
      <w:sz w:val="16"/>
      <w:lang w:val="en-US" w:eastAsia="es-ES"/>
    </w:rPr>
  </w:style>
  <w:style w:type="character" w:customStyle="1" w:styleId="Heading1Char">
    <w:name w:val="Heading 1 Char"/>
    <w:aliases w:val="HD1 Char,Heading 1-Subhead Char"/>
    <w:basedOn w:val="DefaultParagraphFont"/>
    <w:link w:val="Heading1"/>
    <w:uiPriority w:val="9"/>
    <w:rsid w:val="006670B8"/>
    <w:rPr>
      <w:rFonts w:ascii="Arial" w:hAnsi="Arial"/>
      <w:b/>
      <w:caps/>
      <w:sz w:val="28"/>
      <w:lang w:val="fr-FR" w:eastAsia="es-ES"/>
    </w:rPr>
  </w:style>
  <w:style w:type="character" w:customStyle="1" w:styleId="Heading2Char">
    <w:name w:val="Heading 2 Char"/>
    <w:aliases w:val="HD2 Char,Subheader Char"/>
    <w:basedOn w:val="DefaultParagraphFont"/>
    <w:link w:val="Heading2"/>
    <w:rsid w:val="006670B8"/>
    <w:rPr>
      <w:rFonts w:ascii="Arial" w:hAnsi="Arial"/>
      <w:b/>
      <w:sz w:val="28"/>
      <w:lang w:val="fr-FR" w:eastAsia="es-ES"/>
    </w:rPr>
  </w:style>
  <w:style w:type="character" w:customStyle="1" w:styleId="Heading3Char">
    <w:name w:val="Heading 3 Char"/>
    <w:basedOn w:val="DefaultParagraphFont"/>
    <w:link w:val="Heading3"/>
    <w:rsid w:val="006670B8"/>
    <w:rPr>
      <w:rFonts w:ascii="Arial" w:hAnsi="Arial"/>
      <w:b/>
      <w:caps/>
      <w:sz w:val="24"/>
      <w:lang w:val="fr-FR" w:eastAsia="es-ES"/>
    </w:rPr>
  </w:style>
  <w:style w:type="character" w:customStyle="1" w:styleId="Heading4Char">
    <w:name w:val="Heading 4 Char"/>
    <w:basedOn w:val="DefaultParagraphFont"/>
    <w:link w:val="Heading4"/>
    <w:rsid w:val="006670B8"/>
    <w:rPr>
      <w:rFonts w:ascii="Arial" w:hAnsi="Arial"/>
      <w:b/>
      <w:sz w:val="24"/>
      <w:lang w:val="fr-FR" w:eastAsia="es-ES"/>
    </w:rPr>
  </w:style>
  <w:style w:type="character" w:customStyle="1" w:styleId="Heading5Char">
    <w:name w:val="Heading 5 Char"/>
    <w:basedOn w:val="DefaultParagraphFont"/>
    <w:link w:val="Heading5"/>
    <w:rsid w:val="006670B8"/>
    <w:rPr>
      <w:rFonts w:ascii="Arial" w:hAnsi="Arial"/>
      <w:b/>
      <w:caps/>
      <w:lang w:val="fr-FR" w:eastAsia="es-ES"/>
    </w:rPr>
  </w:style>
  <w:style w:type="character" w:customStyle="1" w:styleId="Heading6Char">
    <w:name w:val="Heading 6 Char"/>
    <w:basedOn w:val="DefaultParagraphFont"/>
    <w:link w:val="Heading6"/>
    <w:rsid w:val="006670B8"/>
    <w:rPr>
      <w:rFonts w:ascii="Arial" w:hAnsi="Arial"/>
      <w:b/>
      <w:lang w:val="fr-FR" w:eastAsia="es-ES"/>
    </w:rPr>
  </w:style>
  <w:style w:type="character" w:customStyle="1" w:styleId="Heading7Char">
    <w:name w:val="Heading 7 Char"/>
    <w:basedOn w:val="DefaultParagraphFont"/>
    <w:link w:val="Heading7"/>
    <w:rsid w:val="006670B8"/>
    <w:rPr>
      <w:rFonts w:ascii="Times" w:hAnsi="Times"/>
      <w:i/>
      <w:lang w:val="fr-FR" w:eastAsia="es-ES"/>
    </w:rPr>
  </w:style>
  <w:style w:type="character" w:customStyle="1" w:styleId="Heading8Char">
    <w:name w:val="Heading 8 Char"/>
    <w:basedOn w:val="DefaultParagraphFont"/>
    <w:link w:val="Heading8"/>
    <w:rsid w:val="006670B8"/>
    <w:rPr>
      <w:rFonts w:ascii="Arial" w:hAnsi="Arial"/>
      <w:b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6670B8"/>
    <w:rPr>
      <w:rFonts w:ascii="Arial" w:hAnsi="Arial"/>
      <w:b/>
      <w:i/>
      <w:lang w:val="en-US" w:eastAsia="es-ES"/>
    </w:rPr>
  </w:style>
  <w:style w:type="character" w:styleId="CommentReference">
    <w:name w:val="annotation reference"/>
    <w:basedOn w:val="DefaultParagraphFont"/>
    <w:uiPriority w:val="99"/>
    <w:unhideWhenUsed/>
    <w:rsid w:val="006670B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670B8"/>
  </w:style>
  <w:style w:type="character" w:customStyle="1" w:styleId="CommentTextChar">
    <w:name w:val="Comment Text Char"/>
    <w:basedOn w:val="DefaultParagraphFont"/>
    <w:link w:val="CommentText"/>
    <w:uiPriority w:val="99"/>
    <w:rsid w:val="006670B8"/>
    <w:rPr>
      <w:rFonts w:ascii="Arial" w:hAnsi="Arial"/>
      <w:lang w:val="en-US" w:eastAsia="es-E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6670B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6670B8"/>
    <w:rPr>
      <w:rFonts w:ascii="Arial" w:hAnsi="Arial"/>
      <w:b/>
      <w:bCs/>
      <w:lang w:val="en-US" w:eastAsia="es-ES"/>
    </w:rPr>
  </w:style>
  <w:style w:type="paragraph" w:styleId="NormalWeb">
    <w:name w:val="Normal (Web)"/>
    <w:basedOn w:val="Normal"/>
    <w:uiPriority w:val="99"/>
    <w:unhideWhenUsed/>
    <w:rsid w:val="006670B8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1A6B21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61FA"/>
    <w:pPr>
      <w:pageBreakBefore w:val="0"/>
      <w:numPr>
        <w:numId w:val="0"/>
      </w:numPr>
      <w:pBdr>
        <w:top w:val="none" w:sz="0" w:space="0" w:color="auto"/>
      </w:pBdr>
      <w:tabs>
        <w:tab w:val="clear" w:pos="2520"/>
      </w:tabs>
      <w:spacing w:before="480" w:after="0" w:line="276" w:lineRule="auto"/>
      <w:ind w:right="0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Cs w:val="28"/>
      <w:lang w:eastAsia="ja-JP"/>
    </w:rPr>
  </w:style>
  <w:style w:type="character" w:styleId="Hyperlink">
    <w:name w:val="Hyperlink"/>
    <w:basedOn w:val="DefaultParagraphFont"/>
    <w:uiPriority w:val="99"/>
    <w:unhideWhenUsed/>
    <w:rsid w:val="001F61FA"/>
    <w:rPr>
      <w:color w:val="0000FF" w:themeColor="hyperlink"/>
      <w:u w:val="single"/>
    </w:rPr>
  </w:style>
  <w:style w:type="table" w:styleId="PlainTable1">
    <w:name w:val="Plain Table 1"/>
    <w:basedOn w:val="TableNormal"/>
    <w:uiPriority w:val="41"/>
    <w:rsid w:val="00D56DC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D0EEC"/>
    <w:pPr>
      <w:ind w:left="720"/>
    </w:pPr>
    <w:rPr>
      <w:rFonts w:ascii="Calibri" w:eastAsiaTheme="minorHAnsi" w:hAnsi="Calibri"/>
      <w:sz w:val="22"/>
      <w:szCs w:val="22"/>
      <w:lang w:eastAsia="en-US"/>
    </w:rPr>
  </w:style>
  <w:style w:type="character" w:styleId="Strong">
    <w:name w:val="Strong"/>
    <w:basedOn w:val="DefaultParagraphFont"/>
    <w:uiPriority w:val="22"/>
    <w:qFormat/>
    <w:rsid w:val="008E0213"/>
    <w:rPr>
      <w:b/>
      <w:bCs/>
    </w:rPr>
  </w:style>
  <w:style w:type="character" w:customStyle="1" w:styleId="InforHeadline">
    <w:name w:val="Infor Headline"/>
    <w:rsid w:val="006A7541"/>
    <w:rPr>
      <w:rFonts w:ascii="Arial Narrow" w:hAnsi="Arial Narrow"/>
      <w:b/>
      <w:color w:val="000000"/>
      <w:sz w:val="28"/>
      <w:szCs w:val="24"/>
    </w:rPr>
  </w:style>
  <w:style w:type="paragraph" w:customStyle="1" w:styleId="Texte1">
    <w:name w:val="Texte 1"/>
    <w:basedOn w:val="Normal"/>
    <w:qFormat/>
    <w:rsid w:val="001273FE"/>
    <w:pPr>
      <w:spacing w:before="120" w:after="120"/>
      <w:contextualSpacing/>
    </w:pPr>
    <w:rPr>
      <w:rFonts w:ascii="Calibri" w:hAnsi="Calibri" w:cs="Calibri"/>
      <w:noProof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5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7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8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4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6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6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58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9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8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27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9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0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3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5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5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4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63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7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4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3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8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1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4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0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7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1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3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0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1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72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eader" Target="header2.xml"/><Relationship Id="rId50" Type="http://schemas.openxmlformats.org/officeDocument/2006/relationships/glossaryDocument" Target="glossary/document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footer" Target="footer3.xml"/><Relationship Id="rId8" Type="http://schemas.openxmlformats.org/officeDocument/2006/relationships/webSettings" Target="webSettings.xml"/><Relationship Id="rId51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footer" Target="footer2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6.jpeg"/><Relationship Id="rId2" Type="http://schemas.openxmlformats.org/officeDocument/2006/relationships/image" Target="media/image35.svg"/><Relationship Id="rId1" Type="http://schemas.openxmlformats.org/officeDocument/2006/relationships/image" Target="media/image3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burke\IBM\rationalsdp\workspace\Infor.core.guidance\guidances\templates\resources\infor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F2F5AE293E844058FDE5A500D9AA5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3448C4-ED67-48F0-8544-F514FF2A999C}"/>
      </w:docPartPr>
      <w:docPartBody>
        <w:p w:rsidR="008A6141" w:rsidRDefault="008A7D45">
          <w:r w:rsidRPr="00177C7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Nova-Light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7D45"/>
    <w:rsid w:val="0001290D"/>
    <w:rsid w:val="00036696"/>
    <w:rsid w:val="00060166"/>
    <w:rsid w:val="00073872"/>
    <w:rsid w:val="00090455"/>
    <w:rsid w:val="00095323"/>
    <w:rsid w:val="000A6419"/>
    <w:rsid w:val="000F44C3"/>
    <w:rsid w:val="001007AF"/>
    <w:rsid w:val="00112AE6"/>
    <w:rsid w:val="00131335"/>
    <w:rsid w:val="00155C92"/>
    <w:rsid w:val="001A62B7"/>
    <w:rsid w:val="001B7079"/>
    <w:rsid w:val="001E3BE8"/>
    <w:rsid w:val="0020174D"/>
    <w:rsid w:val="00244A29"/>
    <w:rsid w:val="00265252"/>
    <w:rsid w:val="00273A5D"/>
    <w:rsid w:val="002C3121"/>
    <w:rsid w:val="002E19C9"/>
    <w:rsid w:val="0030597D"/>
    <w:rsid w:val="0031098B"/>
    <w:rsid w:val="003714D1"/>
    <w:rsid w:val="00380D05"/>
    <w:rsid w:val="0038375C"/>
    <w:rsid w:val="00391445"/>
    <w:rsid w:val="003D08F4"/>
    <w:rsid w:val="003E096F"/>
    <w:rsid w:val="004854D7"/>
    <w:rsid w:val="00495026"/>
    <w:rsid w:val="004A27E0"/>
    <w:rsid w:val="004A4649"/>
    <w:rsid w:val="004D4A1F"/>
    <w:rsid w:val="004F6031"/>
    <w:rsid w:val="0050663D"/>
    <w:rsid w:val="005250FF"/>
    <w:rsid w:val="00531481"/>
    <w:rsid w:val="00560806"/>
    <w:rsid w:val="005C4435"/>
    <w:rsid w:val="005D4CAC"/>
    <w:rsid w:val="005D72BD"/>
    <w:rsid w:val="005D7D04"/>
    <w:rsid w:val="005E4E92"/>
    <w:rsid w:val="005F4F53"/>
    <w:rsid w:val="006061F9"/>
    <w:rsid w:val="00625466"/>
    <w:rsid w:val="00637E44"/>
    <w:rsid w:val="00645712"/>
    <w:rsid w:val="0066567A"/>
    <w:rsid w:val="006839CF"/>
    <w:rsid w:val="006A1132"/>
    <w:rsid w:val="006A6CAE"/>
    <w:rsid w:val="006D1C18"/>
    <w:rsid w:val="006D6755"/>
    <w:rsid w:val="006E3A39"/>
    <w:rsid w:val="006E71C3"/>
    <w:rsid w:val="006F7A84"/>
    <w:rsid w:val="00710524"/>
    <w:rsid w:val="00722DAF"/>
    <w:rsid w:val="00735AC7"/>
    <w:rsid w:val="00736DEE"/>
    <w:rsid w:val="00754F44"/>
    <w:rsid w:val="00774973"/>
    <w:rsid w:val="00776FD2"/>
    <w:rsid w:val="00777DB7"/>
    <w:rsid w:val="00794552"/>
    <w:rsid w:val="007A55F3"/>
    <w:rsid w:val="007C5BD5"/>
    <w:rsid w:val="007C72C4"/>
    <w:rsid w:val="007E7874"/>
    <w:rsid w:val="008253E6"/>
    <w:rsid w:val="0086741F"/>
    <w:rsid w:val="00872B30"/>
    <w:rsid w:val="00883696"/>
    <w:rsid w:val="008A6141"/>
    <w:rsid w:val="008A7D45"/>
    <w:rsid w:val="008B6EE5"/>
    <w:rsid w:val="008C4B2C"/>
    <w:rsid w:val="00912474"/>
    <w:rsid w:val="00937AA3"/>
    <w:rsid w:val="009879F6"/>
    <w:rsid w:val="009B1D7E"/>
    <w:rsid w:val="009C688F"/>
    <w:rsid w:val="009F3AC9"/>
    <w:rsid w:val="00A01479"/>
    <w:rsid w:val="00A34220"/>
    <w:rsid w:val="00A565EF"/>
    <w:rsid w:val="00A72C86"/>
    <w:rsid w:val="00A938E1"/>
    <w:rsid w:val="00AA213E"/>
    <w:rsid w:val="00AF7BEA"/>
    <w:rsid w:val="00B07F1B"/>
    <w:rsid w:val="00B21ECD"/>
    <w:rsid w:val="00B64221"/>
    <w:rsid w:val="00B644D7"/>
    <w:rsid w:val="00BB2133"/>
    <w:rsid w:val="00BE1125"/>
    <w:rsid w:val="00BF0ED2"/>
    <w:rsid w:val="00C01F63"/>
    <w:rsid w:val="00C074FC"/>
    <w:rsid w:val="00C27A1D"/>
    <w:rsid w:val="00C55B77"/>
    <w:rsid w:val="00C95909"/>
    <w:rsid w:val="00C96C1B"/>
    <w:rsid w:val="00CE61DD"/>
    <w:rsid w:val="00CF1942"/>
    <w:rsid w:val="00D0736D"/>
    <w:rsid w:val="00D1605A"/>
    <w:rsid w:val="00D36C84"/>
    <w:rsid w:val="00D373C3"/>
    <w:rsid w:val="00DA22C7"/>
    <w:rsid w:val="00DA2B69"/>
    <w:rsid w:val="00DA34DC"/>
    <w:rsid w:val="00DD3C9F"/>
    <w:rsid w:val="00DE7F7A"/>
    <w:rsid w:val="00E52BA8"/>
    <w:rsid w:val="00E55EC4"/>
    <w:rsid w:val="00EB5532"/>
    <w:rsid w:val="00ED395D"/>
    <w:rsid w:val="00EE7303"/>
    <w:rsid w:val="00F32054"/>
    <w:rsid w:val="00F34C6C"/>
    <w:rsid w:val="00F92B4C"/>
    <w:rsid w:val="00F9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7D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5811aba2-1417-49bf-938a-1f49539a4726">3 - Review completed</Status>
    <Assigned_x0020_to0 xmlns="5811aba2-1417-49bf-938a-1f49539a4726">
      <UserInfo>
        <DisplayName/>
        <AccountId xsi:nil="true"/>
        <AccountType/>
      </UserInfo>
    </Assigned_x0020_to0>
    <Comments xmlns="5811aba2-1417-49bf-938a-1f49539a4726" xsi:nil="true"/>
    <Priority xmlns="5811aba2-1417-49bf-938a-1f49539a4726">(1) High</Priority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D27AD2F346041867EF162EAAE0D08" ma:contentTypeVersion="11" ma:contentTypeDescription="Create a new document." ma:contentTypeScope="" ma:versionID="543bc8ba687609ce56bd3825f56f2482">
  <xsd:schema xmlns:xsd="http://www.w3.org/2001/XMLSchema" xmlns:xs="http://www.w3.org/2001/XMLSchema" xmlns:p="http://schemas.microsoft.com/office/2006/metadata/properties" xmlns:ns2="5811aba2-1417-49bf-938a-1f49539a4726" xmlns:ns3="31fc32fa-9109-4f86-80c8-3d210bde96da" targetNamespace="http://schemas.microsoft.com/office/2006/metadata/properties" ma:root="true" ma:fieldsID="9dca225ae6ed2e93b9703855c7629966" ns2:_="" ns3:_="">
    <xsd:import namespace="5811aba2-1417-49bf-938a-1f49539a4726"/>
    <xsd:import namespace="31fc32fa-9109-4f86-80c8-3d210bde96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Status" minOccurs="0"/>
                <xsd:element ref="ns2:Assigned_x0020_to0" minOccurs="0"/>
                <xsd:element ref="ns2:Priority" minOccurs="0"/>
                <xsd:element ref="ns3:SharedWithUsers" minOccurs="0"/>
                <xsd:element ref="ns3:SharedWithDetails" minOccurs="0"/>
                <xsd:element ref="ns2:Comment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11aba2-1417-49bf-938a-1f49539a47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Status" ma:index="10" nillable="true" ma:displayName="Status" ma:default="N/A" ma:format="Dropdown" ma:internalName="Status">
      <xsd:simpleType>
        <xsd:restriction base="dms:Choice">
          <xsd:enumeration value="N/A"/>
          <xsd:enumeration value="0 - in Translation"/>
          <xsd:enumeration value="1 - Translated"/>
          <xsd:enumeration value="2 - Assigned and under Review"/>
          <xsd:enumeration value="3 - Review completed"/>
          <xsd:enumeration value="4 - Passed to Method Team"/>
          <xsd:enumeration value="5 - NOT Uploaded to Infor Deployment Method Homepage"/>
          <xsd:enumeration value="5 - Uploaded to Infor Deployment Method Homepage"/>
        </xsd:restriction>
      </xsd:simpleType>
    </xsd:element>
    <xsd:element name="Assigned_x0020_to0" ma:index="11" nillable="true" ma:displayName="Assigned to" ma:list="UserInfo" ma:SharePointGroup="0" ma:internalName="Assigned_x0020_to0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riority" ma:index="12" nillable="true" ma:displayName="Priority" ma:default="(2) Medium" ma:format="Dropdown" ma:internalName="Priority">
      <xsd:simpleType>
        <xsd:restriction base="dms:Choice">
          <xsd:enumeration value="(1) High"/>
          <xsd:enumeration value="(2) Medium"/>
          <xsd:enumeration value="(3) Low"/>
        </xsd:restriction>
      </xsd:simpleType>
    </xsd:element>
    <xsd:element name="Comments" ma:index="15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fc32fa-9109-4f86-80c8-3d210bde96d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CD7D65-E089-432A-807B-A6A980943A3E}">
  <ds:schemaRefs>
    <ds:schemaRef ds:uri="http://schemas.microsoft.com/office/2006/metadata/properties"/>
    <ds:schemaRef ds:uri="http://schemas.microsoft.com/office/infopath/2007/PartnerControls"/>
    <ds:schemaRef ds:uri="5811aba2-1417-49bf-938a-1f49539a4726"/>
  </ds:schemaRefs>
</ds:datastoreItem>
</file>

<file path=customXml/itemProps2.xml><?xml version="1.0" encoding="utf-8"?>
<ds:datastoreItem xmlns:ds="http://schemas.openxmlformats.org/officeDocument/2006/customXml" ds:itemID="{2FDBFAC2-01F8-4122-99B2-F89FF78B3B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C3669F-752F-415D-A60C-AD4F8F4E8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11aba2-1417-49bf-938a-1f49539a4726"/>
    <ds:schemaRef ds:uri="31fc32fa-9109-4f86-80c8-3d210bde96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0491F36-F85B-452B-983B-9787DAC4B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</Template>
  <TotalTime>508</TotalTime>
  <Pages>20</Pages>
  <Words>830</Words>
  <Characters>4731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DES-030 Spécification de Déploiement</vt:lpstr>
      <vt:lpstr>DES-020 Spécification de Conception</vt:lpstr>
    </vt:vector>
  </TitlesOfParts>
  <Company>Infor</Company>
  <LinksUpToDate>false</LinksUpToDate>
  <CharactersWithSpaces>5550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DES-030 Spécification de Déploiement</dc:title>
  <dc:subject/>
  <dc:creator>Infor PMO</dc:creator>
  <cp:keywords>IPM</cp:keywords>
  <dc:description/>
  <cp:lastModifiedBy>Veren Appadoo</cp:lastModifiedBy>
  <cp:revision>2</cp:revision>
  <cp:lastPrinted>2013-08-14T02:04:00Z</cp:lastPrinted>
  <dcterms:created xsi:type="dcterms:W3CDTF">2026-03-26T12:02:00Z</dcterms:created>
  <dcterms:modified xsi:type="dcterms:W3CDTF">2026-04-01T11:22:00Z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0x010100A28D27AD2F346041867EF162EAAE0D08</vt:lpwstr>
  </property>
</Properties>
</file>