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DE4C" w14:textId="77777777" w:rsidR="002769F7" w:rsidRPr="00C629B1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B63046A" w14:textId="77777777" w:rsidR="00941EF9" w:rsidRPr="00C629B1" w:rsidRDefault="00E57C6B">
          <w:pPr>
            <w:pStyle w:val="Title-Major"/>
          </w:pPr>
          <w:r w:rsidRPr="00C629B1">
            <w:t>DES-030A</w:t>
          </w:r>
          <w:r w:rsidR="00F43BB6" w:rsidRPr="00C629B1">
            <w:t xml:space="preserve"> </w:t>
          </w:r>
          <w:r w:rsidR="007355F8" w:rsidRPr="00C629B1">
            <w:t>ION Interface Promotion Guide</w:t>
          </w:r>
        </w:p>
      </w:sdtContent>
    </w:sdt>
    <w:p w14:paraId="334A9310" w14:textId="77777777" w:rsidR="00E66FBE" w:rsidRPr="00C629B1" w:rsidRDefault="00E66FBE" w:rsidP="00E66FBE">
      <w:pPr>
        <w:pStyle w:val="BodyText"/>
        <w:rPr>
          <w:rStyle w:val="HighlightedVariable"/>
          <w:sz w:val="48"/>
        </w:rPr>
      </w:pPr>
      <w:r w:rsidRPr="00C629B1">
        <w:rPr>
          <w:rStyle w:val="HighlightedVariable"/>
          <w:sz w:val="48"/>
        </w:rPr>
        <w:t xml:space="preserve">Interface 008_OUT_A Mouvements de Palettes </w:t>
      </w:r>
    </w:p>
    <w:p w14:paraId="1341C798" w14:textId="77777777" w:rsidR="00E66FBE" w:rsidRPr="00C629B1" w:rsidRDefault="00E66FBE" w:rsidP="00E66FBE">
      <w:pPr>
        <w:pStyle w:val="BodyText"/>
        <w:rPr>
          <w:rStyle w:val="HighlightedVariable"/>
          <w:sz w:val="48"/>
        </w:rPr>
      </w:pPr>
      <w:r w:rsidRPr="00C629B1">
        <w:rPr>
          <w:rStyle w:val="HighlightedVariable"/>
          <w:sz w:val="48"/>
        </w:rPr>
        <w:t>M3 =&gt; IPP</w:t>
      </w:r>
    </w:p>
    <w:p w14:paraId="683B47B5" w14:textId="3641BECE" w:rsidR="00EE7804" w:rsidRPr="00C629B1" w:rsidRDefault="00E66FBE" w:rsidP="00E66FBE">
      <w:pPr>
        <w:pStyle w:val="BodyText"/>
        <w:rPr>
          <w:color w:val="13A3F7"/>
          <w:sz w:val="48"/>
        </w:rPr>
      </w:pPr>
      <w:r w:rsidRPr="00C629B1">
        <w:rPr>
          <w:color w:val="13A3F7"/>
          <w:sz w:val="48"/>
        </w:rPr>
        <w:t>008_OUT_A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E57C6B" w:rsidRPr="00C629B1" w14:paraId="5397357D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7C05E10" w14:textId="77777777" w:rsidR="00E57C6B" w:rsidRPr="00C629B1" w:rsidRDefault="00E57C6B" w:rsidP="00E82E37">
            <w:pPr>
              <w:pStyle w:val="BodyText"/>
              <w:spacing w:before="60" w:after="60"/>
              <w:ind w:left="0"/>
            </w:pPr>
            <w:r w:rsidRPr="00C629B1">
              <w:t>Document Properties</w:t>
            </w:r>
          </w:p>
        </w:tc>
        <w:tc>
          <w:tcPr>
            <w:tcW w:w="4410" w:type="dxa"/>
          </w:tcPr>
          <w:p w14:paraId="59E57A71" w14:textId="77777777" w:rsidR="00E57C6B" w:rsidRPr="00C629B1" w:rsidRDefault="00E57C6B" w:rsidP="00E82E37">
            <w:pPr>
              <w:pStyle w:val="BodyText"/>
              <w:spacing w:before="60" w:after="60"/>
              <w:ind w:left="0"/>
            </w:pPr>
          </w:p>
        </w:tc>
      </w:tr>
      <w:tr w:rsidR="00E57C6B" w:rsidRPr="00C629B1" w14:paraId="71E21A08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AEBE096" w14:textId="77777777" w:rsidR="00E57C6B" w:rsidRPr="00C629B1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C629B1">
              <w:t>Author</w:t>
            </w:r>
          </w:p>
        </w:tc>
        <w:tc>
          <w:tcPr>
            <w:tcW w:w="4410" w:type="dxa"/>
          </w:tcPr>
          <w:p w14:paraId="7613D512" w14:textId="69C0DF6D" w:rsidR="00E57C6B" w:rsidRPr="00C629B1" w:rsidRDefault="00EE7804" w:rsidP="00E82E37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C629B1">
              <w:rPr>
                <w:color w:val="13A3F7"/>
              </w:rPr>
              <w:t>Harshil Tonoo</w:t>
            </w:r>
          </w:p>
        </w:tc>
      </w:tr>
      <w:tr w:rsidR="00E57C6B" w:rsidRPr="00C629B1" w14:paraId="5FF1A91A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A0DA6E9" w14:textId="77777777" w:rsidR="00E57C6B" w:rsidRPr="00C629B1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C629B1">
              <w:t>Creation Date</w:t>
            </w:r>
          </w:p>
        </w:tc>
        <w:tc>
          <w:tcPr>
            <w:tcW w:w="4410" w:type="dxa"/>
          </w:tcPr>
          <w:p w14:paraId="48C8F1D1" w14:textId="3656A319" w:rsidR="00E57C6B" w:rsidRPr="00C629B1" w:rsidRDefault="0063017F" w:rsidP="00E82E37">
            <w:pPr>
              <w:pStyle w:val="BodyText"/>
              <w:spacing w:beforeLines="20" w:before="48" w:afterLines="20" w:after="48"/>
              <w:ind w:left="0" w:right="567"/>
            </w:pPr>
            <w:r>
              <w:t>20</w:t>
            </w:r>
            <w:r w:rsidRPr="00C629B1">
              <w:t>/03/2025</w:t>
            </w:r>
          </w:p>
        </w:tc>
      </w:tr>
      <w:tr w:rsidR="00E57C6B" w:rsidRPr="00C629B1" w14:paraId="567D7D0D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54F143E7" w14:textId="77777777" w:rsidR="00E57C6B" w:rsidRPr="00C629B1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C629B1">
              <w:t>Last Updated</w:t>
            </w:r>
          </w:p>
        </w:tc>
        <w:tc>
          <w:tcPr>
            <w:tcW w:w="4410" w:type="dxa"/>
          </w:tcPr>
          <w:p w14:paraId="46C6DF9E" w14:textId="6B640A28" w:rsidR="00E57C6B" w:rsidRPr="00C629B1" w:rsidRDefault="0063017F" w:rsidP="00E82E37">
            <w:pPr>
              <w:pStyle w:val="BodyText"/>
              <w:spacing w:beforeLines="20" w:before="48" w:afterLines="20" w:after="48"/>
              <w:ind w:left="0" w:right="567"/>
            </w:pPr>
            <w:r>
              <w:t>20</w:t>
            </w:r>
            <w:r w:rsidRPr="00C629B1">
              <w:t>/03/2025</w:t>
            </w:r>
          </w:p>
        </w:tc>
      </w:tr>
      <w:tr w:rsidR="00E57C6B" w:rsidRPr="00C629B1" w14:paraId="2270731B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27332E98" w14:textId="77777777" w:rsidR="00E57C6B" w:rsidRPr="00C629B1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C629B1">
              <w:t>Document Reference</w:t>
            </w:r>
          </w:p>
        </w:tc>
        <w:tc>
          <w:tcPr>
            <w:tcW w:w="4410" w:type="dxa"/>
          </w:tcPr>
          <w:p w14:paraId="718F5302" w14:textId="32A5B599" w:rsidR="00E57C6B" w:rsidRPr="00C629B1" w:rsidRDefault="00E66FBE" w:rsidP="00E82E37">
            <w:pPr>
              <w:pStyle w:val="BodyText"/>
              <w:spacing w:beforeLines="20" w:before="48" w:afterLines="20" w:after="48"/>
              <w:ind w:left="0" w:right="567"/>
            </w:pPr>
            <w:r w:rsidRPr="00C629B1">
              <w:rPr>
                <w:rStyle w:val="HighlightedVariable"/>
              </w:rPr>
              <w:t>008_OUT_A</w:t>
            </w:r>
          </w:p>
        </w:tc>
      </w:tr>
      <w:tr w:rsidR="00E57C6B" w:rsidRPr="00C629B1" w14:paraId="6DD3FD04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EFCA48E" w14:textId="77777777" w:rsidR="00E57C6B" w:rsidRPr="00C629B1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C629B1">
              <w:t>Version</w:t>
            </w:r>
          </w:p>
        </w:tc>
        <w:tc>
          <w:tcPr>
            <w:tcW w:w="4410" w:type="dxa"/>
          </w:tcPr>
          <w:p w14:paraId="4D41BBF1" w14:textId="798B3B9F" w:rsidR="00E57C6B" w:rsidRPr="00C629B1" w:rsidRDefault="00EE7804" w:rsidP="00E82E37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C629B1">
              <w:rPr>
                <w:rStyle w:val="HighlightedVariable"/>
              </w:rPr>
              <w:t>1.0</w:t>
            </w:r>
          </w:p>
        </w:tc>
      </w:tr>
    </w:tbl>
    <w:p w14:paraId="789E74F1" w14:textId="77777777" w:rsidR="00E57C6B" w:rsidRPr="00C629B1" w:rsidRDefault="00E57C6B" w:rsidP="00E57C6B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E57C6B" w:rsidRPr="00C629B1" w14:paraId="3C4693B9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1F9305E" w14:textId="77777777" w:rsidR="00E57C6B" w:rsidRPr="00C629B1" w:rsidRDefault="00E57C6B" w:rsidP="00E82E37">
            <w:pPr>
              <w:pStyle w:val="BodyText"/>
              <w:spacing w:before="60" w:after="60"/>
              <w:ind w:left="0"/>
            </w:pPr>
            <w:r w:rsidRPr="00C629B1">
              <w:t>Approvals</w:t>
            </w:r>
          </w:p>
        </w:tc>
        <w:tc>
          <w:tcPr>
            <w:tcW w:w="4410" w:type="dxa"/>
          </w:tcPr>
          <w:p w14:paraId="7FC178DC" w14:textId="77777777" w:rsidR="00E57C6B" w:rsidRPr="00C629B1" w:rsidRDefault="00E57C6B" w:rsidP="00E82E37">
            <w:pPr>
              <w:pStyle w:val="BodyText"/>
              <w:spacing w:before="60" w:after="60"/>
              <w:ind w:left="0"/>
            </w:pPr>
            <w:r w:rsidRPr="00C629B1">
              <w:t>Position</w:t>
            </w:r>
          </w:p>
        </w:tc>
      </w:tr>
      <w:tr w:rsidR="00E57C6B" w:rsidRPr="00C629B1" w14:paraId="7B1C7FFF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A9DE729" w14:textId="77777777" w:rsidR="00E57C6B" w:rsidRPr="00C629B1" w:rsidRDefault="00E57C6B" w:rsidP="00E82E37">
            <w:pPr>
              <w:pStyle w:val="BodyText"/>
              <w:spacing w:before="60" w:after="60"/>
              <w:ind w:left="0" w:right="567"/>
            </w:pPr>
            <w:r w:rsidRPr="00C629B1">
              <w:rPr>
                <w:rStyle w:val="HighlightedVariable"/>
              </w:rPr>
              <w:t>&lt;Approver 1&gt;</w:t>
            </w:r>
          </w:p>
        </w:tc>
        <w:tc>
          <w:tcPr>
            <w:tcW w:w="4410" w:type="dxa"/>
          </w:tcPr>
          <w:p w14:paraId="16BA10A0" w14:textId="77777777" w:rsidR="00E57C6B" w:rsidRPr="00C629B1" w:rsidRDefault="00E57C6B" w:rsidP="00E82E37">
            <w:pPr>
              <w:pStyle w:val="BodyText"/>
              <w:spacing w:before="60" w:after="60"/>
              <w:ind w:left="0"/>
            </w:pPr>
          </w:p>
        </w:tc>
      </w:tr>
      <w:tr w:rsidR="00E57C6B" w:rsidRPr="00C629B1" w14:paraId="2759C5D7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F674A7B" w14:textId="77777777" w:rsidR="00E57C6B" w:rsidRPr="00C629B1" w:rsidRDefault="00E57C6B" w:rsidP="00E82E37">
            <w:pPr>
              <w:pStyle w:val="BodyText"/>
              <w:spacing w:before="60" w:after="60"/>
              <w:ind w:left="0" w:right="567"/>
            </w:pPr>
            <w:r w:rsidRPr="00C629B1">
              <w:rPr>
                <w:rStyle w:val="HighlightedVariable"/>
              </w:rPr>
              <w:t>&lt;Approver 2&gt;</w:t>
            </w:r>
          </w:p>
        </w:tc>
        <w:tc>
          <w:tcPr>
            <w:tcW w:w="4410" w:type="dxa"/>
          </w:tcPr>
          <w:p w14:paraId="08A11971" w14:textId="77777777" w:rsidR="00E57C6B" w:rsidRPr="00C629B1" w:rsidRDefault="00E57C6B" w:rsidP="00E82E37">
            <w:pPr>
              <w:pStyle w:val="BodyText"/>
              <w:spacing w:before="60" w:after="60"/>
              <w:ind w:left="0"/>
            </w:pPr>
          </w:p>
        </w:tc>
      </w:tr>
    </w:tbl>
    <w:p w14:paraId="3A078F04" w14:textId="77777777" w:rsidR="00E57C6B" w:rsidRPr="00C629B1" w:rsidRDefault="00E57C6B" w:rsidP="00E57C6B">
      <w:pPr>
        <w:pStyle w:val="BodyText"/>
      </w:pPr>
    </w:p>
    <w:p w14:paraId="04A31EE1" w14:textId="77777777" w:rsidR="0043343C" w:rsidRPr="00C629B1" w:rsidRDefault="0043343C" w:rsidP="0043343C"/>
    <w:p w14:paraId="52123C65" w14:textId="77777777" w:rsidR="0043343C" w:rsidRPr="00C629B1" w:rsidRDefault="0043343C" w:rsidP="0043343C"/>
    <w:p w14:paraId="4503758B" w14:textId="77777777" w:rsidR="0043343C" w:rsidRPr="00C629B1" w:rsidRDefault="0043343C" w:rsidP="0043343C"/>
    <w:p w14:paraId="7FA35801" w14:textId="77777777" w:rsidR="0043343C" w:rsidRPr="00C629B1" w:rsidRDefault="0043343C" w:rsidP="0043343C"/>
    <w:p w14:paraId="587AE138" w14:textId="77777777" w:rsidR="0043343C" w:rsidRPr="00C629B1" w:rsidRDefault="0043343C" w:rsidP="0043343C"/>
    <w:p w14:paraId="2A8E151E" w14:textId="77777777" w:rsidR="0043343C" w:rsidRPr="00C629B1" w:rsidRDefault="0043343C" w:rsidP="0043343C"/>
    <w:p w14:paraId="78EF8EDF" w14:textId="77777777" w:rsidR="0043343C" w:rsidRPr="00C629B1" w:rsidRDefault="0043343C" w:rsidP="0043343C"/>
    <w:p w14:paraId="1785FD09" w14:textId="5E4A21B4" w:rsidR="0043343C" w:rsidRPr="00C629B1" w:rsidRDefault="0043343C" w:rsidP="0043343C">
      <w:pPr>
        <w:tabs>
          <w:tab w:val="left" w:pos="7839"/>
        </w:tabs>
      </w:pPr>
      <w:r w:rsidRPr="00C629B1">
        <w:tab/>
      </w:r>
    </w:p>
    <w:p w14:paraId="4F0651FC" w14:textId="77777777" w:rsidR="00941EF9" w:rsidRPr="00C629B1" w:rsidRDefault="00941EF9" w:rsidP="00D25469">
      <w:pPr>
        <w:pStyle w:val="Heading1"/>
      </w:pPr>
      <w:bookmarkStart w:id="0" w:name="_Toc196921986"/>
      <w:r w:rsidRPr="00C629B1">
        <w:lastRenderedPageBreak/>
        <w:t>Document Control</w:t>
      </w:r>
      <w:bookmarkEnd w:id="0"/>
    </w:p>
    <w:p w14:paraId="40841FF7" w14:textId="77777777" w:rsidR="00E57C6B" w:rsidRPr="00C629B1" w:rsidRDefault="00941EF9" w:rsidP="00E57C6B">
      <w:pPr>
        <w:pStyle w:val="Heading2"/>
      </w:pPr>
      <w:bookmarkStart w:id="1" w:name="_Toc196921987"/>
      <w:r w:rsidRPr="00C629B1">
        <w:t>Change Record</w:t>
      </w:r>
      <w:bookmarkEnd w:id="1"/>
    </w:p>
    <w:p w14:paraId="27CB2465" w14:textId="77777777" w:rsidR="00E57C6B" w:rsidRPr="00C629B1" w:rsidRDefault="00E57C6B" w:rsidP="00E57C6B">
      <w:pPr>
        <w:pStyle w:val="BodyText"/>
        <w:ind w:left="8640" w:firstLine="720"/>
      </w:pPr>
      <w:r w:rsidRPr="00C629B1">
        <w:rPr>
          <w:color w:val="FFFFFF"/>
          <w:sz w:val="10"/>
        </w:rPr>
        <w:fldChar w:fldCharType="begin"/>
      </w:r>
      <w:r w:rsidRPr="00C629B1">
        <w:rPr>
          <w:color w:val="FFFFFF"/>
          <w:sz w:val="10"/>
        </w:rPr>
        <w:instrText xml:space="preserve"> SECTIONPAGES  \* MERGEFORMAT </w:instrText>
      </w:r>
      <w:r w:rsidRPr="00C629B1">
        <w:rPr>
          <w:color w:val="FFFFFF"/>
          <w:sz w:val="10"/>
        </w:rPr>
        <w:fldChar w:fldCharType="separate"/>
      </w:r>
      <w:r w:rsidRPr="00C629B1">
        <w:rPr>
          <w:color w:val="FFFFFF"/>
          <w:sz w:val="10"/>
        </w:rPr>
        <w:t>1</w:t>
      </w:r>
      <w:r w:rsidRPr="00C629B1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1843"/>
        <w:gridCol w:w="2126"/>
        <w:gridCol w:w="2977"/>
      </w:tblGrid>
      <w:tr w:rsidR="00E57C6B" w:rsidRPr="00C629B1" w14:paraId="01EFA867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373FEC1E" w14:textId="77777777" w:rsidR="00E57C6B" w:rsidRPr="00C629B1" w:rsidRDefault="00E57C6B" w:rsidP="00E82E3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C629B1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</w:tcPr>
          <w:p w14:paraId="2A5201EF" w14:textId="77777777" w:rsidR="00E57C6B" w:rsidRPr="00C629B1" w:rsidRDefault="00E57C6B" w:rsidP="00E82E3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C629B1">
              <w:rPr>
                <w:bCs/>
                <w:color w:val="FFFFFF"/>
              </w:rPr>
              <w:t>Author</w:t>
            </w:r>
          </w:p>
        </w:tc>
        <w:tc>
          <w:tcPr>
            <w:tcW w:w="2126" w:type="dxa"/>
          </w:tcPr>
          <w:p w14:paraId="2720E8CB" w14:textId="77777777" w:rsidR="00E57C6B" w:rsidRPr="00C629B1" w:rsidRDefault="00E57C6B" w:rsidP="00E82E3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C629B1"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348F8BB7" w14:textId="77777777" w:rsidR="00E57C6B" w:rsidRPr="00C629B1" w:rsidRDefault="00E57C6B" w:rsidP="00E82E37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C629B1">
              <w:rPr>
                <w:bCs/>
                <w:color w:val="FFFFFF"/>
              </w:rPr>
              <w:t>Change Reference</w:t>
            </w:r>
          </w:p>
        </w:tc>
      </w:tr>
      <w:tr w:rsidR="00E57C6B" w:rsidRPr="00C629B1" w14:paraId="413CD456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621C1E61" w14:textId="58AFEAE8" w:rsidR="00E57C6B" w:rsidRPr="00C629B1" w:rsidRDefault="0063017F" w:rsidP="00E82E37">
            <w:pPr>
              <w:pStyle w:val="BodyText"/>
              <w:spacing w:before="60" w:after="60"/>
              <w:ind w:left="0" w:right="567"/>
            </w:pPr>
            <w:r>
              <w:t>20</w:t>
            </w:r>
            <w:r w:rsidR="0043343C" w:rsidRPr="00C629B1">
              <w:t>/0</w:t>
            </w:r>
            <w:r w:rsidR="00590345" w:rsidRPr="00C629B1">
              <w:t>3</w:t>
            </w:r>
            <w:r w:rsidR="0043343C" w:rsidRPr="00C629B1">
              <w:t>/2025</w:t>
            </w:r>
          </w:p>
        </w:tc>
        <w:tc>
          <w:tcPr>
            <w:tcW w:w="1843" w:type="dxa"/>
          </w:tcPr>
          <w:p w14:paraId="6BC65A76" w14:textId="455EDD7D" w:rsidR="00E57C6B" w:rsidRPr="00C629B1" w:rsidRDefault="0043343C" w:rsidP="00E82E37">
            <w:pPr>
              <w:pStyle w:val="BodyText"/>
              <w:spacing w:before="60" w:after="60"/>
              <w:ind w:left="0" w:right="567"/>
            </w:pPr>
            <w:r w:rsidRPr="00C629B1">
              <w:t>Harshil</w:t>
            </w:r>
          </w:p>
        </w:tc>
        <w:tc>
          <w:tcPr>
            <w:tcW w:w="2126" w:type="dxa"/>
          </w:tcPr>
          <w:p w14:paraId="33894EF0" w14:textId="79BB12E4" w:rsidR="00E57C6B" w:rsidRPr="00C629B1" w:rsidRDefault="0043343C" w:rsidP="00E82E37">
            <w:pPr>
              <w:pStyle w:val="BodyText"/>
              <w:spacing w:before="60" w:after="60"/>
              <w:ind w:left="0"/>
            </w:pPr>
            <w:r w:rsidRPr="00C629B1">
              <w:t>1.0</w:t>
            </w:r>
          </w:p>
        </w:tc>
        <w:tc>
          <w:tcPr>
            <w:tcW w:w="2977" w:type="dxa"/>
          </w:tcPr>
          <w:p w14:paraId="35A62095" w14:textId="118E5202" w:rsidR="0043343C" w:rsidRPr="00C629B1" w:rsidRDefault="0043343C" w:rsidP="00E82E37">
            <w:pPr>
              <w:pStyle w:val="BodyText"/>
              <w:spacing w:before="60" w:after="60"/>
              <w:ind w:left="0"/>
            </w:pPr>
            <w:r w:rsidRPr="00C629B1">
              <w:t>Création</w:t>
            </w:r>
          </w:p>
        </w:tc>
      </w:tr>
      <w:tr w:rsidR="00E57C6B" w:rsidRPr="00C629B1" w14:paraId="6A6CFAA5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55AAC9C6" w14:textId="5BA4BEA0" w:rsidR="00E57C6B" w:rsidRPr="00C629B1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140B854D" w14:textId="0426B2C4" w:rsidR="00E57C6B" w:rsidRPr="00C629B1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1905A2AF" w14:textId="1C8A63E3" w:rsidR="00E57C6B" w:rsidRPr="00C629B1" w:rsidRDefault="00E57C6B" w:rsidP="00E82E37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977" w:type="dxa"/>
          </w:tcPr>
          <w:p w14:paraId="083EC089" w14:textId="2C3230E4" w:rsidR="00E57C6B" w:rsidRPr="00C629B1" w:rsidRDefault="00E57C6B" w:rsidP="00E82E37">
            <w:pPr>
              <w:pStyle w:val="BodyText"/>
              <w:spacing w:before="60" w:after="60"/>
              <w:ind w:left="0"/>
            </w:pPr>
          </w:p>
        </w:tc>
      </w:tr>
      <w:tr w:rsidR="00E57C6B" w:rsidRPr="00C629B1" w14:paraId="5BA924F7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71D87297" w14:textId="77777777" w:rsidR="00E57C6B" w:rsidRPr="00C629B1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17B10537" w14:textId="77777777" w:rsidR="00E57C6B" w:rsidRPr="00C629B1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7D21DA48" w14:textId="77777777" w:rsidR="00E57C6B" w:rsidRPr="00C629B1" w:rsidRDefault="00E57C6B" w:rsidP="00E82E37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16BFEB0E" w14:textId="77777777" w:rsidR="00E57C6B" w:rsidRPr="00C629B1" w:rsidRDefault="00E57C6B" w:rsidP="00E82E37">
            <w:pPr>
              <w:pStyle w:val="BodyText"/>
              <w:spacing w:before="60" w:after="60"/>
              <w:ind w:left="0"/>
            </w:pPr>
          </w:p>
        </w:tc>
      </w:tr>
    </w:tbl>
    <w:p w14:paraId="02FC105E" w14:textId="77777777" w:rsidR="00E57C6B" w:rsidRPr="00C629B1" w:rsidRDefault="00E57C6B" w:rsidP="00E57C6B">
      <w:pPr>
        <w:pStyle w:val="BodyText"/>
      </w:pPr>
    </w:p>
    <w:p w14:paraId="1B0CAA90" w14:textId="77777777" w:rsidR="00941EF9" w:rsidRPr="00C629B1" w:rsidRDefault="00941EF9" w:rsidP="00E57C6B">
      <w:pPr>
        <w:pStyle w:val="Heading2"/>
      </w:pPr>
      <w:bookmarkStart w:id="2" w:name="_Toc196921988"/>
      <w:r w:rsidRPr="00C629B1">
        <w:t>Reviewers</w:t>
      </w:r>
      <w:bookmarkEnd w:id="2"/>
    </w:p>
    <w:p w14:paraId="4FF80392" w14:textId="77777777" w:rsidR="00941EF9" w:rsidRPr="00C629B1" w:rsidRDefault="00941EF9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C629B1" w14:paraId="63DC3839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78ADDDCA" w14:textId="77777777" w:rsidR="00FA64D8" w:rsidRPr="00C629B1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C629B1">
              <w:rPr>
                <w:bCs/>
                <w:color w:val="FFFFFF"/>
              </w:rPr>
              <w:t xml:space="preserve">Name </w:t>
            </w:r>
          </w:p>
        </w:tc>
        <w:tc>
          <w:tcPr>
            <w:tcW w:w="5103" w:type="dxa"/>
          </w:tcPr>
          <w:p w14:paraId="412281D9" w14:textId="77777777" w:rsidR="00FA64D8" w:rsidRPr="00C629B1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C629B1">
              <w:rPr>
                <w:bCs/>
                <w:color w:val="FFFFFF"/>
              </w:rPr>
              <w:t>Position</w:t>
            </w:r>
          </w:p>
        </w:tc>
      </w:tr>
      <w:tr w:rsidR="00FA64D8" w:rsidRPr="00C629B1" w14:paraId="7F265CA1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1265CD1C" w14:textId="77777777" w:rsidR="00FA64D8" w:rsidRPr="00C629B1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667A5BF3" w14:textId="77777777" w:rsidR="00FA64D8" w:rsidRPr="00C629B1" w:rsidRDefault="00FA64D8" w:rsidP="000B618C">
            <w:pPr>
              <w:pStyle w:val="BodyText"/>
              <w:ind w:left="0" w:right="567"/>
            </w:pPr>
          </w:p>
        </w:tc>
      </w:tr>
      <w:tr w:rsidR="00FA64D8" w:rsidRPr="00C629B1" w14:paraId="4F74F4E2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7DBC8724" w14:textId="77777777" w:rsidR="00FA64D8" w:rsidRPr="00C629B1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44997D9E" w14:textId="77777777" w:rsidR="00FA64D8" w:rsidRPr="00C629B1" w:rsidRDefault="00FA64D8" w:rsidP="000B618C">
            <w:pPr>
              <w:pStyle w:val="BodyText"/>
              <w:ind w:left="0" w:right="567"/>
            </w:pPr>
          </w:p>
        </w:tc>
      </w:tr>
      <w:tr w:rsidR="00FA64D8" w:rsidRPr="00C629B1" w14:paraId="69E8015C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4E35DD0" w14:textId="77777777" w:rsidR="00FA64D8" w:rsidRPr="00C629B1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192DAFE" w14:textId="77777777" w:rsidR="00FA64D8" w:rsidRPr="00C629B1" w:rsidRDefault="00FA64D8" w:rsidP="000B618C">
            <w:pPr>
              <w:pStyle w:val="BodyText"/>
              <w:ind w:left="0" w:right="567"/>
            </w:pPr>
          </w:p>
        </w:tc>
      </w:tr>
      <w:tr w:rsidR="00FA64D8" w:rsidRPr="00C629B1" w14:paraId="2C2797C8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04892461" w14:textId="77777777" w:rsidR="00FA64D8" w:rsidRPr="00C629B1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1C455DAE" w14:textId="77777777" w:rsidR="00FA64D8" w:rsidRPr="00C629B1" w:rsidRDefault="00FA64D8" w:rsidP="000B618C">
            <w:pPr>
              <w:pStyle w:val="BodyText"/>
              <w:ind w:left="0" w:right="567"/>
            </w:pPr>
          </w:p>
        </w:tc>
      </w:tr>
    </w:tbl>
    <w:p w14:paraId="05F696A5" w14:textId="77777777" w:rsidR="00941EF9" w:rsidRPr="00C629B1" w:rsidRDefault="00941EF9">
      <w:pPr>
        <w:pStyle w:val="BodyText"/>
      </w:pPr>
    </w:p>
    <w:p w14:paraId="5FFDFA40" w14:textId="77777777" w:rsidR="00941EF9" w:rsidRPr="00C629B1" w:rsidRDefault="00941EF9">
      <w:pPr>
        <w:pStyle w:val="TOCHeading1"/>
      </w:pPr>
      <w:r w:rsidRPr="00C629B1">
        <w:lastRenderedPageBreak/>
        <w:t>Contents</w:t>
      </w:r>
    </w:p>
    <w:p w14:paraId="533D89A6" w14:textId="5C0E805C" w:rsidR="004B755C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r w:rsidRPr="00C629B1">
        <w:rPr>
          <w:b w:val="0"/>
        </w:rPr>
        <w:fldChar w:fldCharType="begin"/>
      </w:r>
      <w:r w:rsidRPr="00C629B1">
        <w:rPr>
          <w:b w:val="0"/>
        </w:rPr>
        <w:instrText xml:space="preserve"> TOC \o "1-2" \h \z </w:instrText>
      </w:r>
      <w:r w:rsidRPr="00C629B1">
        <w:rPr>
          <w:b w:val="0"/>
        </w:rPr>
        <w:fldChar w:fldCharType="separate"/>
      </w:r>
      <w:hyperlink w:anchor="_Toc196921986" w:history="1">
        <w:r w:rsidR="004B755C" w:rsidRPr="00F800B9">
          <w:rPr>
            <w:rStyle w:val="Hyperlink"/>
            <w:noProof/>
          </w:rPr>
          <w:t>1</w:t>
        </w:r>
        <w:r w:rsidR="004B755C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="004B755C" w:rsidRPr="00F800B9">
          <w:rPr>
            <w:rStyle w:val="Hyperlink"/>
            <w:noProof/>
          </w:rPr>
          <w:t>Document Control</w:t>
        </w:r>
        <w:r w:rsidR="004B755C">
          <w:rPr>
            <w:noProof/>
            <w:webHidden/>
          </w:rPr>
          <w:tab/>
        </w:r>
        <w:r w:rsidR="004B755C">
          <w:rPr>
            <w:noProof/>
            <w:webHidden/>
          </w:rPr>
          <w:fldChar w:fldCharType="begin"/>
        </w:r>
        <w:r w:rsidR="004B755C">
          <w:rPr>
            <w:noProof/>
            <w:webHidden/>
          </w:rPr>
          <w:instrText xml:space="preserve"> PAGEREF _Toc196921986 \h </w:instrText>
        </w:r>
        <w:r w:rsidR="004B755C">
          <w:rPr>
            <w:noProof/>
            <w:webHidden/>
          </w:rPr>
        </w:r>
        <w:r w:rsidR="004B755C">
          <w:rPr>
            <w:noProof/>
            <w:webHidden/>
          </w:rPr>
          <w:fldChar w:fldCharType="separate"/>
        </w:r>
        <w:r w:rsidR="004B755C">
          <w:rPr>
            <w:noProof/>
            <w:webHidden/>
          </w:rPr>
          <w:t>2</w:t>
        </w:r>
        <w:r w:rsidR="004B755C">
          <w:rPr>
            <w:noProof/>
            <w:webHidden/>
          </w:rPr>
          <w:fldChar w:fldCharType="end"/>
        </w:r>
      </w:hyperlink>
    </w:p>
    <w:p w14:paraId="7AD69625" w14:textId="062F5C2A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87" w:history="1">
        <w:r w:rsidRPr="00F800B9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4AF86A" w14:textId="6AC3C4C9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88" w:history="1">
        <w:r w:rsidRPr="00F800B9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28AE6E" w14:textId="70AE8436" w:rsidR="004B755C" w:rsidRDefault="004B755C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89" w:history="1">
        <w:r w:rsidRPr="00F800B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B8AD71" w14:textId="6E95FFF0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90" w:history="1">
        <w:r w:rsidRPr="00F800B9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Objectif de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E2AF15" w14:textId="60EB922C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91" w:history="1">
        <w:r w:rsidRPr="00F800B9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Prérequis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6362BD" w14:textId="2D159CC6" w:rsidR="004B755C" w:rsidRDefault="004B755C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92" w:history="1">
        <w:r w:rsidRPr="00F800B9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CFC9A6" w14:textId="3374ED95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93" w:history="1">
        <w:r w:rsidRPr="00F800B9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Interface Délivrables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77A8BD" w14:textId="23FF2512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94" w:history="1">
        <w:r w:rsidRPr="00F800B9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Object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9146C9" w14:textId="2F6DA6B7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95" w:history="1">
        <w:r w:rsidRPr="00F800B9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Custom Agreement-MEC Mapper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55449D" w14:textId="72202289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96" w:history="1">
        <w:r w:rsidRPr="00F800B9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CONFIGURATION DU DECLENCHEUR DE L’INTERFACE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3632B2" w14:textId="1BE7EF7D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97" w:history="1">
        <w:r w:rsidRPr="00F800B9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Connection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43B393" w14:textId="37746856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98" w:history="1">
        <w:r w:rsidRPr="00F800B9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Document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F4CF13C" w14:textId="560BC467" w:rsidR="004B755C" w:rsidRDefault="004B755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6921999" w:history="1">
        <w:r w:rsidRPr="00F800B9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F800B9">
          <w:rPr>
            <w:rStyle w:val="Hyperlink"/>
            <w:noProof/>
          </w:rPr>
          <w:t>Configuration du compteur incrémental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AE43844" w14:textId="65CF54C0" w:rsidR="00941EF9" w:rsidRPr="00C629B1" w:rsidRDefault="0035768A">
      <w:r w:rsidRPr="00C629B1">
        <w:rPr>
          <w:b/>
        </w:rPr>
        <w:fldChar w:fldCharType="end"/>
      </w:r>
    </w:p>
    <w:p w14:paraId="704F4013" w14:textId="77777777" w:rsidR="00941EF9" w:rsidRPr="00C629B1" w:rsidRDefault="00941EF9" w:rsidP="00033A89">
      <w:pPr>
        <w:pStyle w:val="Heading1"/>
      </w:pPr>
      <w:bookmarkStart w:id="3" w:name="_Toc436807305"/>
      <w:bookmarkStart w:id="4" w:name="_Toc196921989"/>
      <w:r w:rsidRPr="00C629B1">
        <w:lastRenderedPageBreak/>
        <w:t>Introduction</w:t>
      </w:r>
      <w:bookmarkEnd w:id="3"/>
      <w:bookmarkEnd w:id="4"/>
    </w:p>
    <w:p w14:paraId="7CCC8A38" w14:textId="77777777" w:rsidR="00BD2C63" w:rsidRPr="00C629B1" w:rsidRDefault="00BD2C63" w:rsidP="00BD2C63">
      <w:pPr>
        <w:pStyle w:val="BodyText"/>
      </w:pPr>
    </w:p>
    <w:p w14:paraId="2B59FBA9" w14:textId="0F49B3E8" w:rsidR="00941EF9" w:rsidRPr="00C629B1" w:rsidRDefault="000B5CCF" w:rsidP="000B5CCF">
      <w:pPr>
        <w:pStyle w:val="Heading2"/>
      </w:pPr>
      <w:bookmarkStart w:id="5" w:name="_Toc196921990"/>
      <w:r w:rsidRPr="00C629B1">
        <w:t>Obje</w:t>
      </w:r>
      <w:r w:rsidR="00440FCE" w:rsidRPr="00C629B1">
        <w:t>c</w:t>
      </w:r>
      <w:r w:rsidRPr="00C629B1">
        <w:t>tif de ce document</w:t>
      </w:r>
      <w:bookmarkEnd w:id="5"/>
    </w:p>
    <w:p w14:paraId="36184575" w14:textId="382F8FA0" w:rsidR="00BD2182" w:rsidRPr="00C629B1" w:rsidRDefault="001D1900" w:rsidP="006A70B2">
      <w:pPr>
        <w:pStyle w:val="BodyText"/>
        <w:spacing w:line="360" w:lineRule="auto"/>
        <w:ind w:left="0"/>
      </w:pPr>
      <w:r w:rsidRPr="00C629B1">
        <w:t xml:space="preserve">Ce document identifie les informations nécessaires à la promotion de </w:t>
      </w:r>
      <w:r w:rsidR="00E66FBE" w:rsidRPr="00C629B1">
        <w:t>008_OUT_A</w:t>
      </w:r>
      <w:r w:rsidR="00251766" w:rsidRPr="00C629B1">
        <w:t xml:space="preserve"> </w:t>
      </w:r>
      <w:r w:rsidR="003C3602" w:rsidRPr="00C629B1">
        <w:t>IPP Mouvements de Palettes</w:t>
      </w:r>
      <w:r w:rsidR="00251766" w:rsidRPr="00C629B1">
        <w:t xml:space="preserve"> de</w:t>
      </w:r>
      <w:r w:rsidRPr="00C629B1">
        <w:t xml:space="preserve"> l'environnement de développement ION vers les environnements de test et/ou de production.</w:t>
      </w:r>
    </w:p>
    <w:p w14:paraId="36F92144" w14:textId="77777777" w:rsidR="00BD2C63" w:rsidRPr="00C629B1" w:rsidRDefault="00BD2C63" w:rsidP="006A70B2">
      <w:pPr>
        <w:pStyle w:val="BodyText"/>
        <w:spacing w:line="360" w:lineRule="auto"/>
        <w:ind w:left="0"/>
      </w:pPr>
    </w:p>
    <w:p w14:paraId="05D33021" w14:textId="70B45C87" w:rsidR="006414F6" w:rsidRPr="00C629B1" w:rsidRDefault="00440FCE" w:rsidP="006414F6">
      <w:pPr>
        <w:pStyle w:val="Heading2"/>
      </w:pPr>
      <w:bookmarkStart w:id="6" w:name="_Toc196921991"/>
      <w:r w:rsidRPr="00C629B1">
        <w:t>Prérequis et Dépendances</w:t>
      </w:r>
      <w:bookmarkEnd w:id="6"/>
    </w:p>
    <w:p w14:paraId="5ABF597D" w14:textId="0C46730B" w:rsidR="006414F6" w:rsidRPr="00C629B1" w:rsidRDefault="001D1900" w:rsidP="006A70B2">
      <w:pPr>
        <w:spacing w:line="360" w:lineRule="auto"/>
        <w:rPr>
          <w:rFonts w:cs="Arial"/>
          <w:color w:val="000000"/>
        </w:rPr>
      </w:pPr>
      <w:r w:rsidRPr="00C629B1">
        <w:rPr>
          <w:rFonts w:cs="Arial"/>
          <w:color w:val="000000"/>
        </w:rPr>
        <w:t>Pour effectuer le déploiement, tous les éléments suivants doivent être accessibles :</w:t>
      </w:r>
    </w:p>
    <w:p w14:paraId="68C9B2C0" w14:textId="4474A763" w:rsidR="006A70B2" w:rsidRPr="00C629B1" w:rsidRDefault="006A70B2" w:rsidP="006A70B2">
      <w:pPr>
        <w:pStyle w:val="ListParagraph"/>
        <w:numPr>
          <w:ilvl w:val="0"/>
          <w:numId w:val="16"/>
        </w:numPr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  <w:r w:rsidRPr="00C629B1">
        <w:rPr>
          <w:rStyle w:val="InforHeadline"/>
          <w:rFonts w:ascii="Arial" w:hAnsi="Arial" w:cs="Arial"/>
          <w:b w:val="0"/>
          <w:sz w:val="20"/>
          <w:szCs w:val="20"/>
        </w:rPr>
        <w:t xml:space="preserve">ION </w:t>
      </w:r>
    </w:p>
    <w:p w14:paraId="333CB7AC" w14:textId="79781521" w:rsidR="006A70B2" w:rsidRPr="00C629B1" w:rsidRDefault="006A70B2" w:rsidP="006A70B2">
      <w:pPr>
        <w:pStyle w:val="ListParagraph"/>
        <w:numPr>
          <w:ilvl w:val="0"/>
          <w:numId w:val="16"/>
        </w:numPr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  <w:r w:rsidRPr="00C629B1">
        <w:rPr>
          <w:rStyle w:val="InforHeadline"/>
          <w:rFonts w:ascii="Arial" w:hAnsi="Arial" w:cs="Arial"/>
          <w:b w:val="0"/>
          <w:sz w:val="20"/>
          <w:szCs w:val="20"/>
        </w:rPr>
        <w:t>M3</w:t>
      </w:r>
      <w:r w:rsidR="000B5CCF" w:rsidRPr="00C629B1">
        <w:rPr>
          <w:rStyle w:val="InforHeadline"/>
          <w:rFonts w:ascii="Arial" w:hAnsi="Arial" w:cs="Arial"/>
          <w:b w:val="0"/>
          <w:sz w:val="20"/>
          <w:szCs w:val="20"/>
        </w:rPr>
        <w:t xml:space="preserve"> </w:t>
      </w:r>
    </w:p>
    <w:p w14:paraId="54AEEEFA" w14:textId="77777777" w:rsidR="00175FD0" w:rsidRPr="00C629B1" w:rsidRDefault="00175FD0" w:rsidP="006414F6">
      <w:pPr>
        <w:pStyle w:val="BodyText"/>
        <w:spacing w:after="0"/>
        <w:ind w:left="0"/>
      </w:pPr>
    </w:p>
    <w:p w14:paraId="5612BD5E" w14:textId="77777777" w:rsidR="0084096F" w:rsidRPr="00C629B1" w:rsidRDefault="00450463" w:rsidP="00CD414C">
      <w:pPr>
        <w:pStyle w:val="Heading1"/>
      </w:pPr>
      <w:bookmarkStart w:id="7" w:name="_Toc196921992"/>
      <w:r w:rsidRPr="00C629B1">
        <w:lastRenderedPageBreak/>
        <w:t>Installation</w:t>
      </w:r>
      <w:bookmarkEnd w:id="7"/>
    </w:p>
    <w:p w14:paraId="733A65ED" w14:textId="043DB2A3" w:rsidR="00450463" w:rsidRPr="00C629B1" w:rsidRDefault="00DA747D" w:rsidP="009715D2">
      <w:pPr>
        <w:pStyle w:val="Heading2"/>
      </w:pPr>
      <w:bookmarkStart w:id="8" w:name="_Toc196921993"/>
      <w:r w:rsidRPr="00C629B1">
        <w:t xml:space="preserve">Interface </w:t>
      </w:r>
      <w:r w:rsidR="002F0E0C" w:rsidRPr="00C629B1">
        <w:t>Délivrables</w:t>
      </w:r>
      <w:bookmarkEnd w:id="8"/>
    </w:p>
    <w:p w14:paraId="1CE91D1C" w14:textId="77777777" w:rsidR="00DA747D" w:rsidRPr="00C629B1" w:rsidRDefault="00DA747D" w:rsidP="0080105F">
      <w:pPr>
        <w:ind w:left="1440"/>
        <w:rPr>
          <w:rStyle w:val="InforHeadline"/>
          <w:rFonts w:cs="Arial"/>
          <w:b w:val="0"/>
          <w:sz w:val="16"/>
          <w:szCs w:val="16"/>
        </w:rPr>
      </w:pPr>
    </w:p>
    <w:tbl>
      <w:tblPr>
        <w:tblStyle w:val="InforTable0"/>
        <w:tblW w:w="9603" w:type="dxa"/>
        <w:tblLayout w:type="fixed"/>
        <w:tblLook w:val="04A0" w:firstRow="1" w:lastRow="0" w:firstColumn="1" w:lastColumn="0" w:noHBand="0" w:noVBand="1"/>
      </w:tblPr>
      <w:tblGrid>
        <w:gridCol w:w="1668"/>
        <w:gridCol w:w="3402"/>
        <w:gridCol w:w="70"/>
        <w:gridCol w:w="4463"/>
      </w:tblGrid>
      <w:tr w:rsidR="009B346E" w:rsidRPr="00C629B1" w14:paraId="4BBC7E51" w14:textId="72E83EF8" w:rsidTr="00130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430A1A45" w14:textId="4E07B947" w:rsidR="009B346E" w:rsidRPr="00C629B1" w:rsidRDefault="009B346E" w:rsidP="009B346E">
            <w:pPr>
              <w:spacing w:before="60" w:after="60"/>
              <w:ind w:right="-677"/>
              <w:contextualSpacing/>
              <w:rPr>
                <w:rFonts w:cs="Arial"/>
                <w:b w:val="0"/>
                <w:bCs/>
                <w:color w:val="FFFFFF"/>
                <w:sz w:val="20"/>
                <w:szCs w:val="20"/>
              </w:rPr>
            </w:pPr>
            <w:r w:rsidRPr="00C629B1">
              <w:rPr>
                <w:rFonts w:cs="Arial"/>
                <w:b w:val="0"/>
                <w:bCs/>
                <w:color w:val="FFFFFF"/>
                <w:sz w:val="20"/>
                <w:szCs w:val="20"/>
              </w:rPr>
              <w:t>T</w:t>
            </w:r>
            <w:r w:rsidRPr="00C629B1">
              <w:rPr>
                <w:rFonts w:cs="Arial"/>
                <w:b w:val="0"/>
                <w:bCs/>
                <w:sz w:val="20"/>
                <w:szCs w:val="20"/>
              </w:rPr>
              <w:t>ype</w:t>
            </w:r>
          </w:p>
        </w:tc>
        <w:tc>
          <w:tcPr>
            <w:tcW w:w="3402" w:type="dxa"/>
          </w:tcPr>
          <w:p w14:paraId="759EB110" w14:textId="0795CF16" w:rsidR="009B346E" w:rsidRPr="00C629B1" w:rsidRDefault="009B346E" w:rsidP="00465842">
            <w:pPr>
              <w:spacing w:before="60" w:after="60"/>
              <w:contextualSpacing/>
              <w:rPr>
                <w:rFonts w:cs="Arial"/>
                <w:b w:val="0"/>
                <w:bCs/>
                <w:color w:val="FFFFFF"/>
                <w:sz w:val="20"/>
                <w:szCs w:val="20"/>
              </w:rPr>
            </w:pPr>
            <w:r w:rsidRPr="00C629B1">
              <w:rPr>
                <w:rFonts w:cs="Arial"/>
                <w:b w:val="0"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533" w:type="dxa"/>
            <w:gridSpan w:val="2"/>
          </w:tcPr>
          <w:p w14:paraId="52C4B5EA" w14:textId="6977928E" w:rsidR="009B346E" w:rsidRPr="00C629B1" w:rsidRDefault="009B346E" w:rsidP="00465842">
            <w:pPr>
              <w:spacing w:before="60" w:after="60"/>
              <w:rPr>
                <w:rFonts w:cs="Arial"/>
                <w:bCs/>
                <w:color w:val="FFFFFF"/>
                <w:sz w:val="20"/>
                <w:szCs w:val="20"/>
              </w:rPr>
            </w:pPr>
            <w:r w:rsidRPr="00C629B1">
              <w:rPr>
                <w:rFonts w:cs="Arial"/>
                <w:bCs/>
                <w:color w:val="FFFFFF"/>
                <w:sz w:val="20"/>
                <w:szCs w:val="20"/>
              </w:rPr>
              <w:t>Install File</w:t>
            </w:r>
          </w:p>
        </w:tc>
      </w:tr>
      <w:tr w:rsidR="009B346E" w:rsidRPr="00C629B1" w14:paraId="07D670AD" w14:textId="5F83BBBB" w:rsidTr="00130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1946C66A" w14:textId="09CFC1BF" w:rsidR="009B346E" w:rsidRPr="00C629B1" w:rsidRDefault="009B346E" w:rsidP="009B346E">
            <w:pPr>
              <w:spacing w:before="120" w:after="120"/>
              <w:rPr>
                <w:rFonts w:eastAsia="Times New Roman" w:cs="Arial"/>
                <w:sz w:val="20"/>
                <w:szCs w:val="20"/>
              </w:rPr>
            </w:pPr>
            <w:r w:rsidRPr="00C629B1">
              <w:rPr>
                <w:rStyle w:val="InforHeadline"/>
                <w:rFonts w:ascii="Arial" w:hAnsi="Arial" w:cs="Arial"/>
                <w:sz w:val="20"/>
                <w:szCs w:val="20"/>
              </w:rPr>
              <w:t>Object Schema</w:t>
            </w:r>
          </w:p>
        </w:tc>
        <w:tc>
          <w:tcPr>
            <w:tcW w:w="3472" w:type="dxa"/>
            <w:gridSpan w:val="2"/>
          </w:tcPr>
          <w:p w14:paraId="4B3693F1" w14:textId="0875BE0A" w:rsidR="009B346E" w:rsidRPr="00C629B1" w:rsidRDefault="00E66FBE" w:rsidP="009B346E">
            <w:pPr>
              <w:spacing w:before="120" w:after="120"/>
              <w:jc w:val="both"/>
              <w:rPr>
                <w:rFonts w:eastAsia="Times New Roman" w:cs="Arial"/>
                <w:color w:val="13A3F7"/>
                <w:sz w:val="20"/>
                <w:szCs w:val="20"/>
              </w:rPr>
            </w:pPr>
            <w:r w:rsidRPr="00C629B1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IPPMvmtsPalettesCustom</w:t>
            </w:r>
          </w:p>
        </w:tc>
        <w:tc>
          <w:tcPr>
            <w:tcW w:w="4463" w:type="dxa"/>
          </w:tcPr>
          <w:p w14:paraId="5BC5DA16" w14:textId="618BD5ED" w:rsidR="009B346E" w:rsidRPr="00C629B1" w:rsidRDefault="00E66FBE" w:rsidP="009B346E">
            <w:pPr>
              <w:spacing w:before="120" w:after="120"/>
              <w:jc w:val="both"/>
              <w:rPr>
                <w:rFonts w:cs="Arial"/>
                <w:color w:val="13A3F7"/>
                <w:sz w:val="20"/>
                <w:szCs w:val="20"/>
              </w:rPr>
            </w:pPr>
            <w:r w:rsidRPr="00C629B1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IPPMvmtsPalettesCustom</w:t>
            </w:r>
            <w:r w:rsidR="009B346E" w:rsidRPr="00C629B1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.zip</w:t>
            </w:r>
          </w:p>
        </w:tc>
      </w:tr>
      <w:tr w:rsidR="001305FE" w:rsidRPr="002F61DE" w14:paraId="0E1A8C3B" w14:textId="77777777" w:rsidTr="001305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396FA8E3" w14:textId="02763651" w:rsidR="001305FE" w:rsidRPr="00C629B1" w:rsidRDefault="001305FE" w:rsidP="001305FE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C629B1">
              <w:rPr>
                <w:rStyle w:val="InforHeadline"/>
                <w:rFonts w:ascii="Arial" w:hAnsi="Arial" w:cs="Arial"/>
                <w:sz w:val="20"/>
                <w:szCs w:val="20"/>
              </w:rPr>
              <w:t>Document Flow</w:t>
            </w:r>
          </w:p>
        </w:tc>
        <w:tc>
          <w:tcPr>
            <w:tcW w:w="3472" w:type="dxa"/>
            <w:gridSpan w:val="2"/>
          </w:tcPr>
          <w:p w14:paraId="0BAEE63C" w14:textId="18BFDDBE" w:rsidR="001305FE" w:rsidRPr="00C629B1" w:rsidRDefault="003C3602" w:rsidP="001305F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C629B1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DF_008_OUT_A_IPP</w:t>
            </w:r>
          </w:p>
        </w:tc>
        <w:tc>
          <w:tcPr>
            <w:tcW w:w="4463" w:type="dxa"/>
          </w:tcPr>
          <w:p w14:paraId="4FC33023" w14:textId="43D09FAE" w:rsidR="001305FE" w:rsidRPr="00774BA9" w:rsidRDefault="003C3602" w:rsidP="001305F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774BA9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DF_008_OUT_A_IPP</w:t>
            </w:r>
            <w:r w:rsidR="001305FE" w:rsidRPr="00774BA9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.xml</w:t>
            </w:r>
          </w:p>
        </w:tc>
      </w:tr>
      <w:tr w:rsidR="00353185" w:rsidRPr="002F61DE" w14:paraId="65F6B5B9" w14:textId="77777777" w:rsidTr="00130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254DB6A7" w14:textId="715876FD" w:rsidR="00353185" w:rsidRPr="00C629B1" w:rsidRDefault="00353185" w:rsidP="001305FE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Mapping</w:t>
            </w:r>
          </w:p>
        </w:tc>
        <w:tc>
          <w:tcPr>
            <w:tcW w:w="3472" w:type="dxa"/>
            <w:gridSpan w:val="2"/>
          </w:tcPr>
          <w:p w14:paraId="3164F9DD" w14:textId="2F38FC29" w:rsidR="00353185" w:rsidRPr="00C629B1" w:rsidRDefault="00353185" w:rsidP="001305F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353185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MP_008_OUT_A_IPP</w:t>
            </w:r>
          </w:p>
        </w:tc>
        <w:tc>
          <w:tcPr>
            <w:tcW w:w="4463" w:type="dxa"/>
          </w:tcPr>
          <w:p w14:paraId="09D25AEC" w14:textId="3EE958EC" w:rsidR="00353185" w:rsidRPr="00774BA9" w:rsidRDefault="00353185" w:rsidP="001305F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353185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MP_008_OUT_A_IPP</w:t>
            </w:r>
            <w:r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.xml</w:t>
            </w:r>
          </w:p>
        </w:tc>
      </w:tr>
      <w:tr w:rsidR="00353185" w:rsidRPr="002F61DE" w14:paraId="49C0DE02" w14:textId="77777777" w:rsidTr="001305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176461F3" w14:textId="524F59B0" w:rsidR="00353185" w:rsidRPr="00353185" w:rsidRDefault="00353185" w:rsidP="00353185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Mapping</w:t>
            </w:r>
          </w:p>
        </w:tc>
        <w:tc>
          <w:tcPr>
            <w:tcW w:w="3472" w:type="dxa"/>
            <w:gridSpan w:val="2"/>
          </w:tcPr>
          <w:p w14:paraId="010E6133" w14:textId="3E1638AF" w:rsidR="00353185" w:rsidRPr="00353185" w:rsidRDefault="00353185" w:rsidP="00353185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353185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MP_008_OUT_A_IPP</w:t>
            </w:r>
            <w:r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_ 1</w:t>
            </w:r>
          </w:p>
        </w:tc>
        <w:tc>
          <w:tcPr>
            <w:tcW w:w="4463" w:type="dxa"/>
          </w:tcPr>
          <w:p w14:paraId="1FB3A4AA" w14:textId="0CBA3302" w:rsidR="00353185" w:rsidRPr="00774BA9" w:rsidRDefault="00353185" w:rsidP="00353185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353185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MP_008_OUT_A_IPP</w:t>
            </w:r>
            <w:r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_1.xml</w:t>
            </w:r>
          </w:p>
        </w:tc>
      </w:tr>
      <w:tr w:rsidR="00353185" w:rsidRPr="002F61DE" w14:paraId="4DF19AAD" w14:textId="77777777" w:rsidTr="00130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33BDD47A" w14:textId="1983571E" w:rsidR="00353185" w:rsidRPr="00C629B1" w:rsidRDefault="00353185" w:rsidP="00353185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C629B1">
              <w:rPr>
                <w:rStyle w:val="InforHeadline"/>
                <w:rFonts w:ascii="Arial" w:hAnsi="Arial" w:cs="Arial"/>
                <w:sz w:val="20"/>
                <w:szCs w:val="20"/>
              </w:rPr>
              <w:t>Mec Mapper</w:t>
            </w:r>
          </w:p>
        </w:tc>
        <w:tc>
          <w:tcPr>
            <w:tcW w:w="3472" w:type="dxa"/>
            <w:gridSpan w:val="2"/>
          </w:tcPr>
          <w:p w14:paraId="148D287C" w14:textId="1E5178F6" w:rsidR="00353185" w:rsidRPr="00C629B1" w:rsidRDefault="00353185" w:rsidP="00353185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C629B1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CSTM3BOD_IPPMvmtsPalettesCustom_Sync_Out1_0_0</w:t>
            </w:r>
          </w:p>
        </w:tc>
        <w:tc>
          <w:tcPr>
            <w:tcW w:w="4463" w:type="dxa"/>
          </w:tcPr>
          <w:p w14:paraId="0656E090" w14:textId="4BC2A476" w:rsidR="00353185" w:rsidRPr="00774BA9" w:rsidRDefault="00353185" w:rsidP="00353185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774BA9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CSTM3BOD_IPPMvmtsPalettesCustom_Sync_Out_1_0_0.zap</w:t>
            </w:r>
          </w:p>
        </w:tc>
      </w:tr>
      <w:tr w:rsidR="00353185" w:rsidRPr="00C629B1" w14:paraId="439F7649" w14:textId="77777777" w:rsidTr="001305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57BEC89C" w14:textId="1C7251CF" w:rsidR="00353185" w:rsidRPr="00C629B1" w:rsidRDefault="00353185" w:rsidP="00353185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C629B1">
              <w:rPr>
                <w:rStyle w:val="InforHeadline"/>
                <w:rFonts w:ascii="Arial" w:hAnsi="Arial" w:cs="Arial"/>
                <w:sz w:val="20"/>
                <w:szCs w:val="20"/>
              </w:rPr>
              <w:t>Event Analytics</w:t>
            </w:r>
          </w:p>
        </w:tc>
        <w:tc>
          <w:tcPr>
            <w:tcW w:w="3472" w:type="dxa"/>
            <w:gridSpan w:val="2"/>
          </w:tcPr>
          <w:p w14:paraId="4D22F086" w14:textId="148F8AA1" w:rsidR="00353185" w:rsidRPr="00C629B1" w:rsidRDefault="00353185" w:rsidP="00353185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C629B1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CST_IPPMvmtsPalettesCustom</w:t>
            </w:r>
          </w:p>
        </w:tc>
        <w:tc>
          <w:tcPr>
            <w:tcW w:w="4463" w:type="dxa"/>
          </w:tcPr>
          <w:p w14:paraId="50721514" w14:textId="5EE62D3A" w:rsidR="00353185" w:rsidRPr="00C629B1" w:rsidRDefault="00353185" w:rsidP="00353185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C629B1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Sessions.rulespack</w:t>
            </w:r>
          </w:p>
        </w:tc>
      </w:tr>
      <w:tr w:rsidR="002F61DE" w:rsidRPr="00C629B1" w14:paraId="01C21FBF" w14:textId="77777777" w:rsidTr="00130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49FDB41F" w14:textId="7BDE2208" w:rsidR="002F61DE" w:rsidRPr="00C629B1" w:rsidRDefault="002F61DE" w:rsidP="002F61DE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Config conteur incrémental</w:t>
            </w:r>
          </w:p>
        </w:tc>
        <w:tc>
          <w:tcPr>
            <w:tcW w:w="3472" w:type="dxa"/>
            <w:gridSpan w:val="2"/>
          </w:tcPr>
          <w:p w14:paraId="13CC92A8" w14:textId="77777777" w:rsidR="002F61DE" w:rsidRPr="001A5CC5" w:rsidRDefault="002F61DE" w:rsidP="002F61DE">
            <w:pPr>
              <w:pStyle w:val="BodyText"/>
              <w:ind w:left="0"/>
              <w:rPr>
                <w:sz w:val="20"/>
                <w:szCs w:val="28"/>
              </w:rPr>
            </w:pPr>
            <w:r w:rsidRPr="001A5CC5">
              <w:rPr>
                <w:b/>
                <w:bCs/>
                <w:sz w:val="20"/>
                <w:szCs w:val="28"/>
              </w:rPr>
              <w:t>008_OUT_A</w:t>
            </w:r>
          </w:p>
          <w:p w14:paraId="24F3E37A" w14:textId="77777777" w:rsidR="002F61DE" w:rsidRPr="00C629B1" w:rsidRDefault="002F61DE" w:rsidP="002F61D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4463" w:type="dxa"/>
          </w:tcPr>
          <w:p w14:paraId="3B6A8D79" w14:textId="77777777" w:rsidR="002F61DE" w:rsidRPr="00C629B1" w:rsidRDefault="002F61DE" w:rsidP="002F61D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</w:p>
        </w:tc>
      </w:tr>
    </w:tbl>
    <w:p w14:paraId="232135AD" w14:textId="77777777" w:rsidR="009B346E" w:rsidRPr="00C629B1" w:rsidRDefault="009B346E" w:rsidP="0080105F">
      <w:pPr>
        <w:ind w:left="1440"/>
        <w:rPr>
          <w:rStyle w:val="InforHeadline"/>
          <w:rFonts w:ascii="Arial" w:hAnsi="Arial" w:cs="Arial"/>
          <w:b w:val="0"/>
          <w:sz w:val="16"/>
          <w:szCs w:val="16"/>
        </w:rPr>
      </w:pPr>
    </w:p>
    <w:p w14:paraId="56005569" w14:textId="77777777" w:rsidR="006414F6" w:rsidRPr="00C629B1" w:rsidRDefault="006414F6" w:rsidP="00DA747D">
      <w:pPr>
        <w:rPr>
          <w:rStyle w:val="InforHeadline"/>
          <w:rFonts w:cs="Arial"/>
          <w:b w:val="0"/>
          <w:sz w:val="20"/>
          <w:szCs w:val="20"/>
        </w:rPr>
      </w:pPr>
    </w:p>
    <w:p w14:paraId="4F48D543" w14:textId="1E2C4110" w:rsidR="00575925" w:rsidRPr="00C629B1" w:rsidRDefault="00575925" w:rsidP="004E151E">
      <w:pPr>
        <w:pStyle w:val="BodyText"/>
        <w:ind w:left="0"/>
        <w:jc w:val="center"/>
        <w:rPr>
          <w:b/>
          <w:bCs/>
        </w:rPr>
      </w:pPr>
    </w:p>
    <w:p w14:paraId="22C8C653" w14:textId="77777777" w:rsidR="00575925" w:rsidRPr="00C629B1" w:rsidRDefault="00575925">
      <w:pPr>
        <w:rPr>
          <w:b/>
          <w:bCs/>
        </w:rPr>
      </w:pPr>
      <w:r w:rsidRPr="00C629B1">
        <w:rPr>
          <w:b/>
          <w:bCs/>
        </w:rPr>
        <w:br w:type="page"/>
      </w:r>
    </w:p>
    <w:p w14:paraId="63C2A683" w14:textId="77777777" w:rsidR="00575925" w:rsidRPr="00C629B1" w:rsidRDefault="00575925" w:rsidP="00575925">
      <w:pPr>
        <w:pStyle w:val="Heading2"/>
      </w:pPr>
      <w:bookmarkStart w:id="9" w:name="_Toc188614897"/>
      <w:bookmarkStart w:id="10" w:name="_Toc196921994"/>
      <w:r w:rsidRPr="00C629B1">
        <w:lastRenderedPageBreak/>
        <w:t>Object Schema</w:t>
      </w:r>
      <w:bookmarkEnd w:id="9"/>
      <w:bookmarkEnd w:id="10"/>
    </w:p>
    <w:p w14:paraId="3D7AC9CE" w14:textId="77777777" w:rsidR="00575925" w:rsidRPr="00C629B1" w:rsidRDefault="00575925" w:rsidP="00575925">
      <w:pPr>
        <w:pStyle w:val="BodyText"/>
        <w:ind w:left="0"/>
        <w:rPr>
          <w:b/>
          <w:bCs/>
          <w:i/>
          <w:iCs/>
          <w:sz w:val="22"/>
          <w:szCs w:val="22"/>
        </w:rPr>
      </w:pPr>
    </w:p>
    <w:p w14:paraId="2A9CB1FD" w14:textId="690D540C" w:rsidR="00575925" w:rsidRPr="00C629B1" w:rsidRDefault="00575925" w:rsidP="00575925">
      <w:pPr>
        <w:pStyle w:val="BodyText"/>
        <w:ind w:left="0"/>
        <w:rPr>
          <w:b/>
          <w:bCs/>
          <w:sz w:val="24"/>
          <w:szCs w:val="24"/>
        </w:rPr>
      </w:pPr>
      <w:r w:rsidRPr="00C629B1">
        <w:rPr>
          <w:b/>
          <w:bCs/>
          <w:sz w:val="24"/>
          <w:szCs w:val="24"/>
        </w:rPr>
        <w:t xml:space="preserve">3.2.1 Importation du custom </w:t>
      </w:r>
      <w:r w:rsidRPr="00C629B1">
        <w:rPr>
          <w:b/>
          <w:bCs/>
          <w:i/>
          <w:iCs/>
          <w:sz w:val="24"/>
          <w:szCs w:val="24"/>
        </w:rPr>
        <w:t>Objet Sch</w:t>
      </w:r>
      <w:r w:rsidR="003C5D78" w:rsidRPr="00C629B1">
        <w:rPr>
          <w:b/>
          <w:bCs/>
          <w:i/>
          <w:iCs/>
          <w:sz w:val="24"/>
          <w:szCs w:val="24"/>
        </w:rPr>
        <w:t>e</w:t>
      </w:r>
      <w:r w:rsidRPr="00C629B1">
        <w:rPr>
          <w:b/>
          <w:bCs/>
          <w:i/>
          <w:iCs/>
          <w:sz w:val="24"/>
          <w:szCs w:val="24"/>
        </w:rPr>
        <w:t xml:space="preserve">ma </w:t>
      </w:r>
      <w:r w:rsidR="00E66FBE" w:rsidRPr="00C629B1">
        <w:rPr>
          <w:b/>
          <w:bCs/>
          <w:sz w:val="24"/>
          <w:szCs w:val="24"/>
        </w:rPr>
        <w:t>IPPMvmtsPalettesCustom</w:t>
      </w:r>
    </w:p>
    <w:p w14:paraId="5864FBB1" w14:textId="77777777" w:rsidR="00575925" w:rsidRPr="00C629B1" w:rsidRDefault="00575925" w:rsidP="00575925">
      <w:pPr>
        <w:pStyle w:val="BodyText"/>
        <w:numPr>
          <w:ilvl w:val="0"/>
          <w:numId w:val="27"/>
        </w:numPr>
      </w:pPr>
      <w:r w:rsidRPr="00C629B1">
        <w:t>Allez dans OS &gt; ION &gt; Catalogue de données &gt;</w:t>
      </w:r>
      <w:bookmarkStart w:id="11" w:name="_Hlk175732179"/>
      <w:r w:rsidRPr="00C629B1">
        <w:t xml:space="preserve"> Schémas d’objet</w:t>
      </w:r>
      <w:bookmarkEnd w:id="11"/>
    </w:p>
    <w:p w14:paraId="3518ABC3" w14:textId="6806E9B3" w:rsidR="00575925" w:rsidRPr="00C629B1" w:rsidRDefault="00153CD9" w:rsidP="00575925">
      <w:pPr>
        <w:pStyle w:val="BodyText"/>
        <w:ind w:left="720"/>
      </w:pPr>
      <w:r w:rsidRPr="00C629B1">
        <w:rPr>
          <w:noProof/>
        </w:rPr>
        <w:drawing>
          <wp:inline distT="0" distB="0" distL="0" distR="0" wp14:anchorId="6C406040" wp14:editId="2621D5AD">
            <wp:extent cx="5102616" cy="1705921"/>
            <wp:effectExtent l="0" t="0" r="3175" b="8890"/>
            <wp:docPr id="181124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2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2616" cy="17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385A" w14:textId="77777777" w:rsidR="00575925" w:rsidRPr="00C629B1" w:rsidRDefault="00575925" w:rsidP="00575925">
      <w:pPr>
        <w:pStyle w:val="BodyText"/>
        <w:ind w:left="0"/>
      </w:pPr>
    </w:p>
    <w:p w14:paraId="34B88660" w14:textId="3ACCA0F0" w:rsidR="00575925" w:rsidRPr="00C629B1" w:rsidRDefault="00575925" w:rsidP="00575925">
      <w:pPr>
        <w:pStyle w:val="BodyText"/>
        <w:numPr>
          <w:ilvl w:val="0"/>
          <w:numId w:val="27"/>
        </w:numPr>
      </w:pPr>
      <w:r w:rsidRPr="00C629B1">
        <w:t>Clique</w:t>
      </w:r>
      <w:r w:rsidR="00590345" w:rsidRPr="00C629B1">
        <w:t>z</w:t>
      </w:r>
      <w:r w:rsidRPr="00C629B1">
        <w:t xml:space="preserve"> sur le bouton Importer </w:t>
      </w:r>
    </w:p>
    <w:p w14:paraId="157A060C" w14:textId="371EB8C1" w:rsidR="00575925" w:rsidRPr="00C629B1" w:rsidRDefault="00153CD9" w:rsidP="00575925">
      <w:pPr>
        <w:pStyle w:val="BodyText"/>
        <w:ind w:left="720"/>
      </w:pPr>
      <w:r w:rsidRPr="00C629B1">
        <w:rPr>
          <w:noProof/>
        </w:rPr>
        <w:drawing>
          <wp:inline distT="0" distB="0" distL="0" distR="0" wp14:anchorId="30A29D0E" wp14:editId="32AA0A29">
            <wp:extent cx="2071868" cy="1491944"/>
            <wp:effectExtent l="0" t="0" r="5080" b="0"/>
            <wp:docPr id="235695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59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407" cy="149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9EF2" w14:textId="77777777" w:rsidR="00153CD9" w:rsidRPr="00C629B1" w:rsidRDefault="00153CD9" w:rsidP="00575925">
      <w:pPr>
        <w:pStyle w:val="BodyText"/>
        <w:ind w:left="720"/>
      </w:pPr>
    </w:p>
    <w:p w14:paraId="0546BF99" w14:textId="203436C3" w:rsidR="00575925" w:rsidRPr="00C629B1" w:rsidRDefault="00575925" w:rsidP="00575925">
      <w:pPr>
        <w:pStyle w:val="BodyText"/>
        <w:numPr>
          <w:ilvl w:val="0"/>
          <w:numId w:val="27"/>
        </w:numPr>
      </w:pPr>
      <w:r w:rsidRPr="00C629B1">
        <w:t xml:space="preserve">Localisez le fichier </w:t>
      </w:r>
      <w:r w:rsidR="00E66FBE" w:rsidRPr="00C629B1">
        <w:rPr>
          <w:b/>
          <w:bCs/>
        </w:rPr>
        <w:t>IPPMvmtsPalettesCustom</w:t>
      </w:r>
      <w:r w:rsidRPr="00C629B1">
        <w:rPr>
          <w:b/>
          <w:bCs/>
        </w:rPr>
        <w:t>.zip</w:t>
      </w:r>
      <w:r w:rsidRPr="00C629B1">
        <w:t xml:space="preserve"> et cliquez </w:t>
      </w:r>
      <w:r w:rsidRPr="00C629B1">
        <w:rPr>
          <w:i/>
          <w:iCs/>
        </w:rPr>
        <w:t>OK</w:t>
      </w:r>
    </w:p>
    <w:p w14:paraId="0630FDC5" w14:textId="01EDC938" w:rsidR="00575925" w:rsidRPr="00C629B1" w:rsidRDefault="003C3602" w:rsidP="00575925">
      <w:pPr>
        <w:pStyle w:val="BodyText"/>
        <w:ind w:left="720"/>
      </w:pPr>
      <w:r w:rsidRPr="00C629B1">
        <w:rPr>
          <w:noProof/>
        </w:rPr>
        <w:drawing>
          <wp:inline distT="0" distB="0" distL="0" distR="0" wp14:anchorId="1A4D15DB" wp14:editId="1A4C21FE">
            <wp:extent cx="4001058" cy="447737"/>
            <wp:effectExtent l="0" t="0" r="0" b="9525"/>
            <wp:docPr id="3927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18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0FFD" w14:textId="77777777" w:rsidR="00575925" w:rsidRPr="00C629B1" w:rsidRDefault="00575925" w:rsidP="00575925">
      <w:pPr>
        <w:pStyle w:val="BodyText"/>
        <w:rPr>
          <w:i/>
          <w:iCs/>
        </w:rPr>
      </w:pPr>
    </w:p>
    <w:p w14:paraId="4D2A6DCD" w14:textId="2645C391" w:rsidR="00575925" w:rsidRPr="00C629B1" w:rsidRDefault="009E4817" w:rsidP="009E4817">
      <w:pPr>
        <w:pStyle w:val="BodyText"/>
        <w:rPr>
          <w:i/>
          <w:iCs/>
        </w:rPr>
      </w:pPr>
      <w:r w:rsidRPr="00C629B1">
        <w:rPr>
          <w:noProof/>
          <w14:ligatures w14:val="standardContextual"/>
        </w:rPr>
        <w:drawing>
          <wp:anchor distT="0" distB="0" distL="114300" distR="114300" simplePos="0" relativeHeight="251658752" behindDoc="0" locked="0" layoutInCell="1" allowOverlap="1" wp14:anchorId="719CB332" wp14:editId="0B6B1BC9">
            <wp:simplePos x="0" y="0"/>
            <wp:positionH relativeFrom="column">
              <wp:posOffset>894080</wp:posOffset>
            </wp:positionH>
            <wp:positionV relativeFrom="paragraph">
              <wp:posOffset>1630680</wp:posOffset>
            </wp:positionV>
            <wp:extent cx="2783205" cy="1074420"/>
            <wp:effectExtent l="0" t="0" r="0" b="0"/>
            <wp:wrapTopAndBottom/>
            <wp:docPr id="1036371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74937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EC9" w:rsidRPr="00C629B1">
        <w:t xml:space="preserve"> </w:t>
      </w:r>
      <w:r w:rsidR="003C3602" w:rsidRPr="00C629B1">
        <w:rPr>
          <w:noProof/>
        </w:rPr>
        <w:drawing>
          <wp:inline distT="0" distB="0" distL="0" distR="0" wp14:anchorId="5D6C58A2" wp14:editId="3ECB6AAE">
            <wp:extent cx="1807649" cy="1282700"/>
            <wp:effectExtent l="0" t="0" r="2540" b="0"/>
            <wp:docPr id="15273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0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2139" cy="128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CB58" w14:textId="77777777" w:rsidR="00575925" w:rsidRPr="00C629B1" w:rsidRDefault="00575925" w:rsidP="00575925">
      <w:pPr>
        <w:tabs>
          <w:tab w:val="left" w:pos="4297"/>
        </w:tabs>
        <w:rPr>
          <w14:ligatures w14:val="standardContextual"/>
        </w:rPr>
      </w:pPr>
    </w:p>
    <w:p w14:paraId="29BD5C2B" w14:textId="74E561D2" w:rsidR="001C246E" w:rsidRPr="00C629B1" w:rsidRDefault="001C246E" w:rsidP="001C246E">
      <w:pPr>
        <w:rPr>
          <w14:ligatures w14:val="standardContextual"/>
        </w:rPr>
      </w:pPr>
      <w:r w:rsidRPr="00C629B1">
        <w:rPr>
          <w14:ligatures w14:val="standardContextual"/>
        </w:rPr>
        <w:br w:type="page"/>
      </w:r>
    </w:p>
    <w:p w14:paraId="6085B9DB" w14:textId="5B44C72C" w:rsidR="00575925" w:rsidRPr="00C629B1" w:rsidRDefault="00575925" w:rsidP="005D58E7">
      <w:pPr>
        <w:pStyle w:val="Heading2"/>
      </w:pPr>
      <w:bookmarkStart w:id="12" w:name="_Toc188614902"/>
      <w:bookmarkStart w:id="13" w:name="_Toc196921995"/>
      <w:r w:rsidRPr="00C629B1">
        <w:lastRenderedPageBreak/>
        <w:t>Custom Agreement-MEC Mapper</w:t>
      </w:r>
      <w:bookmarkEnd w:id="12"/>
      <w:bookmarkEnd w:id="13"/>
    </w:p>
    <w:p w14:paraId="0537F768" w14:textId="77777777" w:rsidR="00575925" w:rsidRPr="00C629B1" w:rsidRDefault="00575925" w:rsidP="00575925">
      <w:pPr>
        <w:pStyle w:val="BodyText"/>
        <w:ind w:left="0"/>
        <w:rPr>
          <w:b/>
          <w:bCs/>
          <w:sz w:val="24"/>
          <w:szCs w:val="24"/>
        </w:rPr>
      </w:pPr>
    </w:p>
    <w:p w14:paraId="4C7F5BA8" w14:textId="7E8A92E8" w:rsidR="0087108B" w:rsidRPr="00C629B1" w:rsidRDefault="0087108B" w:rsidP="0087108B">
      <w:pPr>
        <w:pStyle w:val="Heading3"/>
      </w:pPr>
      <w:r w:rsidRPr="00C629B1">
        <w:t xml:space="preserve">Configuration du MEC Mapper </w:t>
      </w:r>
    </w:p>
    <w:p w14:paraId="0467C75F" w14:textId="77777777" w:rsidR="0087108B" w:rsidRPr="00C629B1" w:rsidRDefault="0087108B" w:rsidP="00575925">
      <w:pPr>
        <w:pStyle w:val="BodyText"/>
        <w:ind w:left="0"/>
        <w:rPr>
          <w:b/>
          <w:bCs/>
          <w:sz w:val="24"/>
          <w:szCs w:val="24"/>
        </w:rPr>
      </w:pPr>
    </w:p>
    <w:p w14:paraId="4F1AF306" w14:textId="0E63F0DB" w:rsidR="00575925" w:rsidRPr="00C629B1" w:rsidRDefault="00575925" w:rsidP="00575925">
      <w:pPr>
        <w:pStyle w:val="BodyText"/>
        <w:numPr>
          <w:ilvl w:val="0"/>
          <w:numId w:val="34"/>
        </w:numPr>
      </w:pPr>
      <w:r w:rsidRPr="00C629B1">
        <w:t xml:space="preserve">Démarrez Infor </w:t>
      </w:r>
      <w:r w:rsidR="0096553F" w:rsidRPr="00C629B1">
        <w:t>-&gt; OS -&gt;</w:t>
      </w:r>
      <w:r w:rsidRPr="00C629B1">
        <w:t xml:space="preserve"> API</w:t>
      </w:r>
      <w:r w:rsidR="0096553F" w:rsidRPr="00C629B1">
        <w:t xml:space="preserve"> Gateway</w:t>
      </w:r>
      <w:r w:rsidRPr="00C629B1">
        <w:t xml:space="preserve"> &gt; </w:t>
      </w:r>
      <w:r w:rsidR="00FC20B1" w:rsidRPr="00C629B1">
        <w:t>Applications autorisées</w:t>
      </w:r>
      <w:r w:rsidRPr="00C629B1">
        <w:t>.</w:t>
      </w:r>
    </w:p>
    <w:p w14:paraId="57EA0764" w14:textId="77777777" w:rsidR="00575925" w:rsidRPr="00C629B1" w:rsidRDefault="00575925" w:rsidP="00575925">
      <w:pPr>
        <w:pStyle w:val="BodyText"/>
        <w:ind w:left="0"/>
      </w:pPr>
    </w:p>
    <w:p w14:paraId="78FF6318" w14:textId="7562EAB3" w:rsidR="000C654C" w:rsidRPr="00C629B1" w:rsidRDefault="00575925" w:rsidP="000C654C">
      <w:pPr>
        <w:pStyle w:val="BodyText"/>
        <w:numPr>
          <w:ilvl w:val="0"/>
          <w:numId w:val="34"/>
        </w:numPr>
      </w:pPr>
      <w:r w:rsidRPr="00C629B1">
        <w:t xml:space="preserve">Cherchez </w:t>
      </w:r>
      <w:r w:rsidR="00FC20B1" w:rsidRPr="00C629B1">
        <w:t>l’ION API</w:t>
      </w:r>
      <w:r w:rsidR="000C654C" w:rsidRPr="00C629B1">
        <w:t xml:space="preserve"> file</w:t>
      </w:r>
      <w:r w:rsidR="000C654C" w:rsidRPr="00C629B1">
        <w:rPr>
          <w:b/>
          <w:bCs/>
        </w:rPr>
        <w:t xml:space="preserve"> </w:t>
      </w:r>
      <w:r w:rsidRPr="00C629B1">
        <w:t xml:space="preserve">pour configurer </w:t>
      </w:r>
      <w:r w:rsidR="00774304" w:rsidRPr="00C629B1">
        <w:t xml:space="preserve">le </w:t>
      </w:r>
      <w:r w:rsidRPr="00C629B1">
        <w:t>MEC Mapper</w:t>
      </w:r>
    </w:p>
    <w:p w14:paraId="21A6C35A" w14:textId="7B99071B" w:rsidR="000C654C" w:rsidRPr="00C629B1" w:rsidRDefault="001D0DEC" w:rsidP="000C654C">
      <w:pPr>
        <w:pStyle w:val="BodyText"/>
        <w:ind w:left="720"/>
        <w:rPr>
          <w:b/>
          <w:bCs/>
        </w:rPr>
      </w:pPr>
      <w:r w:rsidRPr="00C629B1">
        <w:t>Exemple :</w:t>
      </w:r>
      <w:r w:rsidR="000C654C" w:rsidRPr="00C629B1">
        <w:t xml:space="preserve"> </w:t>
      </w:r>
      <w:r w:rsidR="00FC20B1" w:rsidRPr="00C629B1">
        <w:rPr>
          <w:b/>
          <w:bCs/>
        </w:rPr>
        <w:t>M3_IEC_Mapper_TST</w:t>
      </w:r>
    </w:p>
    <w:p w14:paraId="20DDD241" w14:textId="77777777" w:rsidR="00575925" w:rsidRPr="00C629B1" w:rsidRDefault="00575925" w:rsidP="00575925">
      <w:pPr>
        <w:pStyle w:val="BodyText"/>
        <w:ind w:left="0"/>
      </w:pPr>
    </w:p>
    <w:p w14:paraId="78D7D7B5" w14:textId="77777777" w:rsidR="00575925" w:rsidRPr="00C629B1" w:rsidRDefault="00575925" w:rsidP="00575925">
      <w:pPr>
        <w:pStyle w:val="BodyText"/>
        <w:numPr>
          <w:ilvl w:val="0"/>
          <w:numId w:val="34"/>
        </w:numPr>
      </w:pPr>
      <w:r w:rsidRPr="00C629B1">
        <w:t>Cliquez sur l’icône pour télécharger la configuration de la connexion.</w:t>
      </w:r>
      <w:r w:rsidRPr="00C629B1">
        <w:rPr>
          <w14:ligatures w14:val="standardContextual"/>
        </w:rPr>
        <w:t xml:space="preserve"> </w:t>
      </w:r>
    </w:p>
    <w:p w14:paraId="0B7B41A1" w14:textId="25B8A1E5" w:rsidR="00575925" w:rsidRPr="00C629B1" w:rsidRDefault="00FC20B1" w:rsidP="00575925">
      <w:pPr>
        <w:pStyle w:val="ListParagraph"/>
      </w:pPr>
      <w:r w:rsidRPr="00C629B1">
        <w:rPr>
          <w:noProof/>
        </w:rPr>
        <w:drawing>
          <wp:inline distT="0" distB="0" distL="0" distR="0" wp14:anchorId="372795E6" wp14:editId="035206BA">
            <wp:extent cx="5848350" cy="2764180"/>
            <wp:effectExtent l="0" t="0" r="0" b="0"/>
            <wp:docPr id="1628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9435" cy="276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6F2B" w14:textId="77777777" w:rsidR="00575925" w:rsidRPr="00C629B1" w:rsidRDefault="00575925" w:rsidP="00575925"/>
    <w:p w14:paraId="70628881" w14:textId="77777777" w:rsidR="00575925" w:rsidRPr="00C629B1" w:rsidRDefault="00575925" w:rsidP="00575925"/>
    <w:p w14:paraId="0F1BAC6F" w14:textId="68DEF65F" w:rsidR="00575925" w:rsidRPr="00C629B1" w:rsidRDefault="00575925" w:rsidP="00575925">
      <w:pPr>
        <w:pStyle w:val="BodyText"/>
        <w:numPr>
          <w:ilvl w:val="0"/>
          <w:numId w:val="34"/>
        </w:numPr>
      </w:pPr>
      <w:r w:rsidRPr="00C629B1">
        <w:t>Ouvr</w:t>
      </w:r>
      <w:r w:rsidR="00590345" w:rsidRPr="00C629B1">
        <w:t>ez</w:t>
      </w:r>
      <w:r w:rsidRPr="00C629B1">
        <w:t xml:space="preserve"> Infor Business Document Mapper.</w:t>
      </w:r>
    </w:p>
    <w:p w14:paraId="33B2E3A2" w14:textId="77777777" w:rsidR="00575925" w:rsidRPr="00C629B1" w:rsidRDefault="00575925" w:rsidP="00575925">
      <w:pPr>
        <w:pStyle w:val="BodyText"/>
        <w:ind w:left="0"/>
      </w:pPr>
    </w:p>
    <w:p w14:paraId="70D3985D" w14:textId="77777777" w:rsidR="00575925" w:rsidRPr="00774BA9" w:rsidRDefault="00575925" w:rsidP="00575925">
      <w:pPr>
        <w:pStyle w:val="BodyText"/>
        <w:numPr>
          <w:ilvl w:val="0"/>
          <w:numId w:val="34"/>
        </w:numPr>
        <w:rPr>
          <w:lang w:val="en-GB"/>
        </w:rPr>
      </w:pPr>
      <w:r w:rsidRPr="00774BA9">
        <w:rPr>
          <w:lang w:val="en-GB"/>
        </w:rPr>
        <w:t>Accédez à Window &gt; Preferences &gt; Mapper &gt; Servers</w:t>
      </w:r>
    </w:p>
    <w:p w14:paraId="008911D0" w14:textId="287EF961" w:rsidR="00575925" w:rsidRPr="00C629B1" w:rsidRDefault="00FC20B1" w:rsidP="00575925">
      <w:pPr>
        <w:pStyle w:val="BodyText"/>
        <w:ind w:left="720"/>
      </w:pPr>
      <w:r w:rsidRPr="00C629B1">
        <w:rPr>
          <w:noProof/>
        </w:rPr>
        <w:drawing>
          <wp:inline distT="0" distB="0" distL="0" distR="0" wp14:anchorId="2A31D695" wp14:editId="5501CB86">
            <wp:extent cx="4788146" cy="2463927"/>
            <wp:effectExtent l="0" t="0" r="0" b="0"/>
            <wp:docPr id="11300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2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0CF0" w14:textId="77777777" w:rsidR="00575925" w:rsidRPr="00C629B1" w:rsidRDefault="00575925" w:rsidP="00575925">
      <w:pPr>
        <w:pStyle w:val="BodyText"/>
        <w:ind w:left="720"/>
      </w:pPr>
    </w:p>
    <w:p w14:paraId="49662BC1" w14:textId="77777777" w:rsidR="00575925" w:rsidRPr="00C629B1" w:rsidRDefault="00575925" w:rsidP="00575925">
      <w:pPr>
        <w:pStyle w:val="BodyText"/>
        <w:ind w:left="720"/>
      </w:pPr>
      <w:r w:rsidRPr="00C629B1">
        <w:rPr>
          <w:noProof/>
        </w:rPr>
        <w:lastRenderedPageBreak/>
        <w:drawing>
          <wp:inline distT="0" distB="0" distL="0" distR="0" wp14:anchorId="1F5CB2B5" wp14:editId="24BB3003">
            <wp:extent cx="2590800" cy="2128328"/>
            <wp:effectExtent l="0" t="0" r="0" b="5715"/>
            <wp:docPr id="1320257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5720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9133" cy="214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466A" w14:textId="77777777" w:rsidR="00575925" w:rsidRPr="00C629B1" w:rsidRDefault="00575925" w:rsidP="00575925">
      <w:pPr>
        <w:pStyle w:val="BodyText"/>
        <w:ind w:left="0"/>
      </w:pPr>
    </w:p>
    <w:p w14:paraId="70472F70" w14:textId="7FE0D18F" w:rsidR="00575925" w:rsidRPr="00C629B1" w:rsidRDefault="00575925" w:rsidP="00575925">
      <w:pPr>
        <w:pStyle w:val="BodyText"/>
        <w:numPr>
          <w:ilvl w:val="0"/>
          <w:numId w:val="34"/>
        </w:numPr>
      </w:pPr>
      <w:r w:rsidRPr="00C629B1">
        <w:t xml:space="preserve">Cliquez sur « New » ensuite cliquez sur « </w:t>
      </w:r>
      <w:r w:rsidR="00653ED2" w:rsidRPr="00C629B1">
        <w:t>Sync</w:t>
      </w:r>
      <w:r w:rsidRPr="00C629B1">
        <w:t xml:space="preserve"> ION API File ».</w:t>
      </w:r>
    </w:p>
    <w:p w14:paraId="75F3E135" w14:textId="77777777" w:rsidR="00575925" w:rsidRPr="00C629B1" w:rsidRDefault="00575925" w:rsidP="00575925">
      <w:pPr>
        <w:pStyle w:val="ListParagraph"/>
      </w:pPr>
    </w:p>
    <w:p w14:paraId="144CA4F2" w14:textId="4B90F393" w:rsidR="00575925" w:rsidRPr="00C629B1" w:rsidRDefault="00575925" w:rsidP="0087108B">
      <w:pPr>
        <w:pStyle w:val="BodyText"/>
        <w:ind w:left="720"/>
      </w:pPr>
      <w:r w:rsidRPr="00C629B1">
        <w:rPr>
          <w:noProof/>
          <w14:ligatures w14:val="standardContextual"/>
        </w:rPr>
        <w:drawing>
          <wp:inline distT="0" distB="0" distL="0" distR="0" wp14:anchorId="3E9297CC" wp14:editId="19380406">
            <wp:extent cx="2743200" cy="2317074"/>
            <wp:effectExtent l="0" t="0" r="0" b="7620"/>
            <wp:docPr id="13870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8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8700" cy="233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991A" w14:textId="77777777" w:rsidR="00575925" w:rsidRPr="00C629B1" w:rsidRDefault="00575925" w:rsidP="00575925">
      <w:pPr>
        <w:rPr>
          <w14:ligatures w14:val="standardContextual"/>
        </w:rPr>
      </w:pPr>
    </w:p>
    <w:p w14:paraId="23DE5556" w14:textId="77777777" w:rsidR="00575925" w:rsidRPr="00C629B1" w:rsidRDefault="00575925" w:rsidP="00575925">
      <w:pPr>
        <w:rPr>
          <w14:ligatures w14:val="standardContextual"/>
        </w:rPr>
      </w:pPr>
    </w:p>
    <w:p w14:paraId="237C8462" w14:textId="55736652" w:rsidR="00575925" w:rsidRPr="00C629B1" w:rsidRDefault="00575925" w:rsidP="00575925">
      <w:pPr>
        <w:pStyle w:val="ListParagraph"/>
        <w:numPr>
          <w:ilvl w:val="0"/>
          <w:numId w:val="34"/>
        </w:numPr>
        <w:tabs>
          <w:tab w:val="left" w:pos="2204"/>
        </w:tabs>
      </w:pPr>
      <w:r w:rsidRPr="00C629B1">
        <w:t>Choisissez le fichier téléchargé (</w:t>
      </w:r>
      <w:r w:rsidR="00FC20B1" w:rsidRPr="00C629B1">
        <w:rPr>
          <w:b/>
          <w:bCs/>
        </w:rPr>
        <w:t>M3_IEC_Mapper_TST</w:t>
      </w:r>
      <w:r w:rsidRPr="00C629B1">
        <w:t>) en étape 3 et cliquez sur « OK ».</w:t>
      </w:r>
    </w:p>
    <w:p w14:paraId="7AEF69A8" w14:textId="77777777" w:rsidR="00575925" w:rsidRPr="00C629B1" w:rsidRDefault="00575925" w:rsidP="00575925">
      <w:pPr>
        <w:pStyle w:val="ListParagraph"/>
        <w:tabs>
          <w:tab w:val="left" w:pos="2204"/>
        </w:tabs>
      </w:pPr>
    </w:p>
    <w:p w14:paraId="4DB54BDD" w14:textId="2A2613C3" w:rsidR="00575925" w:rsidRPr="00C629B1" w:rsidRDefault="00FC20B1" w:rsidP="00575925">
      <w:pPr>
        <w:pStyle w:val="ListParagraph"/>
        <w:tabs>
          <w:tab w:val="left" w:pos="2204"/>
        </w:tabs>
      </w:pPr>
      <w:r w:rsidRPr="00C629B1">
        <w:rPr>
          <w:noProof/>
        </w:rPr>
        <w:drawing>
          <wp:inline distT="0" distB="0" distL="0" distR="0" wp14:anchorId="11D0FBC8" wp14:editId="007BF0D6">
            <wp:extent cx="3162300" cy="369166"/>
            <wp:effectExtent l="0" t="0" r="0" b="0"/>
            <wp:docPr id="1169533813" name="Picture 1" descr="A grey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813" name="Picture 1" descr="A grey rectangular sig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9914" cy="37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449D" w14:textId="77777777" w:rsidR="00575925" w:rsidRPr="00C629B1" w:rsidRDefault="00575925" w:rsidP="00575925">
      <w:pPr>
        <w:pStyle w:val="ListParagraph"/>
        <w:tabs>
          <w:tab w:val="left" w:pos="2204"/>
        </w:tabs>
      </w:pPr>
    </w:p>
    <w:p w14:paraId="20510105" w14:textId="77777777" w:rsidR="00575925" w:rsidRPr="00C629B1" w:rsidRDefault="00575925" w:rsidP="00575925">
      <w:pPr>
        <w:pStyle w:val="ListParagraph"/>
        <w:tabs>
          <w:tab w:val="left" w:pos="2204"/>
        </w:tabs>
      </w:pPr>
    </w:p>
    <w:p w14:paraId="24992931" w14:textId="77777777" w:rsidR="00575925" w:rsidRPr="00C629B1" w:rsidRDefault="00575925" w:rsidP="00575925">
      <w:pPr>
        <w:tabs>
          <w:tab w:val="left" w:pos="2204"/>
        </w:tabs>
      </w:pPr>
    </w:p>
    <w:p w14:paraId="545C04E0" w14:textId="04ADBA88" w:rsidR="00575925" w:rsidRPr="00C629B1" w:rsidRDefault="00575925" w:rsidP="0087108B">
      <w:pPr>
        <w:pStyle w:val="ListParagraph"/>
        <w:numPr>
          <w:ilvl w:val="0"/>
          <w:numId w:val="34"/>
        </w:numPr>
        <w:tabs>
          <w:tab w:val="left" w:pos="2204"/>
        </w:tabs>
      </w:pPr>
      <w:r w:rsidRPr="00C629B1">
        <w:t>Cliquez sur « Test Connection » pour vérifier si la connexion est bonne. Ensuite cliquez sur « Apply » et « OK ».</w:t>
      </w:r>
    </w:p>
    <w:p w14:paraId="7D119BB7" w14:textId="0346B667" w:rsidR="0087108B" w:rsidRPr="00C629B1" w:rsidRDefault="00FC20B1" w:rsidP="0087108B">
      <w:pPr>
        <w:pStyle w:val="ListParagraph"/>
        <w:tabs>
          <w:tab w:val="left" w:pos="2204"/>
        </w:tabs>
      </w:pPr>
      <w:r w:rsidRPr="00C629B1">
        <w:rPr>
          <w:noProof/>
        </w:rPr>
        <w:drawing>
          <wp:inline distT="0" distB="0" distL="0" distR="0" wp14:anchorId="678819E1" wp14:editId="4ABEF972">
            <wp:extent cx="2514600" cy="2096227"/>
            <wp:effectExtent l="0" t="0" r="0" b="0"/>
            <wp:docPr id="183927267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2675" name="Picture 1" descr="A computer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9243" cy="210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F75B" w14:textId="53851B05" w:rsidR="00B02875" w:rsidRPr="00C629B1" w:rsidRDefault="00B02875" w:rsidP="00B02875">
      <w:pPr>
        <w:pStyle w:val="ListParagraph"/>
        <w:numPr>
          <w:ilvl w:val="0"/>
          <w:numId w:val="34"/>
        </w:numPr>
        <w:tabs>
          <w:tab w:val="left" w:pos="2204"/>
        </w:tabs>
      </w:pPr>
      <w:r w:rsidRPr="00C629B1">
        <w:lastRenderedPageBreak/>
        <w:t>Allez dans l’onglet Mapping Explorer</w:t>
      </w:r>
    </w:p>
    <w:p w14:paraId="6A55B54D" w14:textId="77777777" w:rsidR="00B02875" w:rsidRPr="00C629B1" w:rsidRDefault="00B02875" w:rsidP="00B02875">
      <w:pPr>
        <w:pStyle w:val="ListParagraph"/>
        <w:tabs>
          <w:tab w:val="left" w:pos="2204"/>
        </w:tabs>
      </w:pPr>
    </w:p>
    <w:p w14:paraId="6C80674A" w14:textId="49728A3B" w:rsidR="00B02875" w:rsidRPr="00C629B1" w:rsidRDefault="00B02875" w:rsidP="00B02875">
      <w:pPr>
        <w:pStyle w:val="ListParagraph"/>
        <w:numPr>
          <w:ilvl w:val="0"/>
          <w:numId w:val="34"/>
        </w:numPr>
        <w:tabs>
          <w:tab w:val="left" w:pos="2204"/>
        </w:tabs>
      </w:pPr>
      <w:r w:rsidRPr="00C629B1">
        <w:t>Faites clique-droit et cliquez sur New Project</w:t>
      </w:r>
    </w:p>
    <w:p w14:paraId="40CB0980" w14:textId="77777777" w:rsidR="00B02875" w:rsidRPr="00C629B1" w:rsidRDefault="00B02875" w:rsidP="00B02875">
      <w:pPr>
        <w:pStyle w:val="ListParagraph"/>
      </w:pPr>
    </w:p>
    <w:p w14:paraId="2A756C1A" w14:textId="0803BD28" w:rsidR="00B02875" w:rsidRPr="00C629B1" w:rsidRDefault="00B02875" w:rsidP="00B02875">
      <w:pPr>
        <w:pStyle w:val="ListParagraph"/>
        <w:tabs>
          <w:tab w:val="left" w:pos="2204"/>
        </w:tabs>
      </w:pPr>
      <w:r w:rsidRPr="00C629B1">
        <w:rPr>
          <w:noProof/>
        </w:rPr>
        <w:drawing>
          <wp:inline distT="0" distB="0" distL="0" distR="0" wp14:anchorId="127C5BFC" wp14:editId="40AE4C73">
            <wp:extent cx="3937000" cy="3126995"/>
            <wp:effectExtent l="0" t="0" r="6350" b="0"/>
            <wp:docPr id="12262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7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8074" cy="31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E654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12854EF6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70970DE4" w14:textId="43B00692" w:rsidR="00B02875" w:rsidRPr="00C629B1" w:rsidRDefault="00B02875" w:rsidP="00B02875">
      <w:pPr>
        <w:pStyle w:val="ListParagraph"/>
        <w:numPr>
          <w:ilvl w:val="0"/>
          <w:numId w:val="34"/>
        </w:numPr>
        <w:tabs>
          <w:tab w:val="left" w:pos="2204"/>
        </w:tabs>
      </w:pPr>
      <w:r w:rsidRPr="00C629B1">
        <w:t xml:space="preserve">Renseignez le nom du </w:t>
      </w:r>
      <w:r w:rsidR="00711A5B" w:rsidRPr="00C629B1">
        <w:t>projet</w:t>
      </w:r>
      <w:r w:rsidRPr="00C629B1">
        <w:t xml:space="preserve"> et cliquez sur OK</w:t>
      </w:r>
    </w:p>
    <w:p w14:paraId="6261FA3A" w14:textId="77777777" w:rsidR="00711A5B" w:rsidRPr="00C629B1" w:rsidRDefault="00711A5B" w:rsidP="00711A5B">
      <w:pPr>
        <w:pStyle w:val="ListParagraph"/>
        <w:tabs>
          <w:tab w:val="left" w:pos="2204"/>
        </w:tabs>
      </w:pPr>
    </w:p>
    <w:p w14:paraId="12A26C98" w14:textId="39092471" w:rsidR="00B02875" w:rsidRPr="00C629B1" w:rsidRDefault="00653ED2" w:rsidP="00B02875">
      <w:pPr>
        <w:pStyle w:val="ListParagraph"/>
        <w:tabs>
          <w:tab w:val="left" w:pos="2204"/>
        </w:tabs>
      </w:pPr>
      <w:r w:rsidRPr="00C629B1">
        <w:rPr>
          <w:noProof/>
        </w:rPr>
        <w:drawing>
          <wp:inline distT="0" distB="0" distL="0" distR="0" wp14:anchorId="2EC7DF70" wp14:editId="3596F32F">
            <wp:extent cx="5241925" cy="3315822"/>
            <wp:effectExtent l="0" t="0" r="0" b="0"/>
            <wp:docPr id="1711551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5137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7177" cy="331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9D61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4D3D155D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54915EBF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7A71D0BC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2FA77A1A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2F9DC238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13E6915A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3FADA49F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6DF8CC99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074FEE87" w14:textId="77777777" w:rsidR="00B02875" w:rsidRPr="00C629B1" w:rsidRDefault="00B02875" w:rsidP="0087108B">
      <w:pPr>
        <w:pStyle w:val="ListParagraph"/>
        <w:tabs>
          <w:tab w:val="left" w:pos="2204"/>
        </w:tabs>
      </w:pPr>
    </w:p>
    <w:p w14:paraId="2A723E0E" w14:textId="77777777" w:rsidR="00B02875" w:rsidRPr="00C629B1" w:rsidRDefault="00B02875" w:rsidP="00653ED2">
      <w:pPr>
        <w:tabs>
          <w:tab w:val="left" w:pos="2204"/>
        </w:tabs>
      </w:pPr>
    </w:p>
    <w:p w14:paraId="574E3EA5" w14:textId="46C84E47" w:rsidR="00ED6F7B" w:rsidRPr="00774BA9" w:rsidRDefault="00ED6F7B" w:rsidP="00ED6F7B">
      <w:pPr>
        <w:pStyle w:val="Heading3"/>
        <w:rPr>
          <w:lang w:val="en-GB"/>
        </w:rPr>
      </w:pPr>
      <w:r w:rsidRPr="00774BA9">
        <w:rPr>
          <w:lang w:val="en-GB"/>
        </w:rPr>
        <w:t>Publication du bod ‘CSTM3BOD_</w:t>
      </w:r>
      <w:r w:rsidR="00E66FBE" w:rsidRPr="00774BA9">
        <w:rPr>
          <w:lang w:val="en-GB"/>
        </w:rPr>
        <w:t>IPPMvmtsPalettesCustom</w:t>
      </w:r>
      <w:r w:rsidRPr="00774BA9">
        <w:rPr>
          <w:lang w:val="en-GB"/>
        </w:rPr>
        <w:t>_</w:t>
      </w:r>
      <w:r w:rsidR="00653ED2" w:rsidRPr="00774BA9">
        <w:rPr>
          <w:lang w:val="en-GB"/>
        </w:rPr>
        <w:t>Sync</w:t>
      </w:r>
      <w:r w:rsidRPr="00774BA9">
        <w:rPr>
          <w:lang w:val="en-GB"/>
        </w:rPr>
        <w:t>_</w:t>
      </w:r>
      <w:r w:rsidR="00653ED2" w:rsidRPr="00774BA9">
        <w:rPr>
          <w:lang w:val="en-GB"/>
        </w:rPr>
        <w:t>Out</w:t>
      </w:r>
      <w:r w:rsidR="00884B42" w:rsidRPr="00774BA9">
        <w:rPr>
          <w:lang w:val="en-GB"/>
        </w:rPr>
        <w:t>_</w:t>
      </w:r>
      <w:r w:rsidRPr="00774BA9">
        <w:rPr>
          <w:lang w:val="en-GB"/>
        </w:rPr>
        <w:t>1_0_0’</w:t>
      </w:r>
    </w:p>
    <w:p w14:paraId="6FC624CB" w14:textId="77777777" w:rsidR="00ED6F7B" w:rsidRPr="00774BA9" w:rsidRDefault="00ED6F7B" w:rsidP="00ED6F7B">
      <w:pPr>
        <w:pStyle w:val="BodyText"/>
        <w:rPr>
          <w:lang w:val="en-GB"/>
        </w:rPr>
      </w:pPr>
    </w:p>
    <w:p w14:paraId="1F7E6C52" w14:textId="6C078BD5" w:rsidR="00ED6F7B" w:rsidRPr="00C629B1" w:rsidRDefault="00ED6F7B" w:rsidP="00ED6F7B">
      <w:pPr>
        <w:pStyle w:val="ListParagraph"/>
        <w:numPr>
          <w:ilvl w:val="0"/>
          <w:numId w:val="45"/>
        </w:numPr>
      </w:pPr>
      <w:r w:rsidRPr="00C629B1">
        <w:t>Sélectionnez le projet et faite clique droite</w:t>
      </w:r>
    </w:p>
    <w:p w14:paraId="500E40E8" w14:textId="28E73550" w:rsidR="00ED6F7B" w:rsidRPr="00C629B1" w:rsidRDefault="00884B42" w:rsidP="00ED6F7B">
      <w:pPr>
        <w:pStyle w:val="ListParagraph"/>
        <w:ind w:left="1080"/>
      </w:pPr>
      <w:r w:rsidRPr="00C629B1">
        <w:rPr>
          <w:noProof/>
        </w:rPr>
        <w:drawing>
          <wp:inline distT="0" distB="0" distL="0" distR="0" wp14:anchorId="48F4FC2E" wp14:editId="797B3A70">
            <wp:extent cx="4527783" cy="3645087"/>
            <wp:effectExtent l="0" t="0" r="6350" b="0"/>
            <wp:docPr id="4233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205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EA2F" w14:textId="77777777" w:rsidR="00ED6F7B" w:rsidRPr="00C629B1" w:rsidRDefault="00ED6F7B" w:rsidP="00ED6F7B">
      <w:pPr>
        <w:pStyle w:val="ListParagraph"/>
      </w:pPr>
    </w:p>
    <w:p w14:paraId="2F10E81D" w14:textId="77777777" w:rsidR="00ED6F7B" w:rsidRPr="00C629B1" w:rsidRDefault="00ED6F7B" w:rsidP="00ED6F7B">
      <w:pPr>
        <w:pStyle w:val="ListParagraph"/>
      </w:pPr>
    </w:p>
    <w:p w14:paraId="36A56E9D" w14:textId="77777777" w:rsidR="00ED6F7B" w:rsidRPr="00C629B1" w:rsidRDefault="00ED6F7B" w:rsidP="00ED6F7B">
      <w:pPr>
        <w:pStyle w:val="ListParagraph"/>
        <w:numPr>
          <w:ilvl w:val="0"/>
          <w:numId w:val="45"/>
        </w:numPr>
      </w:pPr>
      <w:r w:rsidRPr="00C629B1">
        <w:t>Cliquez sur « Import » sur un projet et sélectez l’option « Mapping from Archive File (.zap) ».</w:t>
      </w:r>
    </w:p>
    <w:p w14:paraId="03913ADB" w14:textId="776A88D4" w:rsidR="00ED6F7B" w:rsidRPr="00C629B1" w:rsidRDefault="00884B42" w:rsidP="00ED6F7B">
      <w:pPr>
        <w:pStyle w:val="ListParagraph"/>
        <w:ind w:left="1080"/>
      </w:pPr>
      <w:r w:rsidRPr="00C629B1">
        <w:rPr>
          <w:noProof/>
        </w:rPr>
        <w:drawing>
          <wp:inline distT="0" distB="0" distL="0" distR="0" wp14:anchorId="4D102979" wp14:editId="6263B5D0">
            <wp:extent cx="5353050" cy="3442033"/>
            <wp:effectExtent l="0" t="0" r="0" b="6350"/>
            <wp:docPr id="1801241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110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9285" cy="344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9169" w14:textId="77777777" w:rsidR="00ED6F7B" w:rsidRPr="00C629B1" w:rsidRDefault="00ED6F7B" w:rsidP="00ED6F7B">
      <w:pPr>
        <w:pStyle w:val="ListParagraph"/>
        <w:ind w:left="1080"/>
      </w:pPr>
    </w:p>
    <w:p w14:paraId="06566FA5" w14:textId="77777777" w:rsidR="00ED6F7B" w:rsidRPr="00C629B1" w:rsidRDefault="00ED6F7B" w:rsidP="00ED6F7B">
      <w:pPr>
        <w:pStyle w:val="ListParagraph"/>
        <w:ind w:left="1080"/>
      </w:pPr>
    </w:p>
    <w:p w14:paraId="3D05C237" w14:textId="77777777" w:rsidR="00ED6F7B" w:rsidRPr="00C629B1" w:rsidRDefault="00ED6F7B" w:rsidP="00ED6F7B">
      <w:pPr>
        <w:pStyle w:val="ListParagraph"/>
        <w:ind w:left="1080"/>
      </w:pPr>
    </w:p>
    <w:p w14:paraId="524DF1E4" w14:textId="77777777" w:rsidR="00ED6F7B" w:rsidRPr="00C629B1" w:rsidRDefault="00ED6F7B" w:rsidP="00590345"/>
    <w:p w14:paraId="1345A647" w14:textId="1FE6264E" w:rsidR="00ED6F7B" w:rsidRPr="00C629B1" w:rsidRDefault="00ED6F7B" w:rsidP="00ED6F7B">
      <w:pPr>
        <w:pStyle w:val="ListParagraph"/>
        <w:numPr>
          <w:ilvl w:val="0"/>
          <w:numId w:val="45"/>
        </w:numPr>
        <w:tabs>
          <w:tab w:val="left" w:pos="3256"/>
        </w:tabs>
      </w:pPr>
      <w:r w:rsidRPr="00C629B1">
        <w:t xml:space="preserve">Cliquez sur « </w:t>
      </w:r>
      <w:r w:rsidRPr="00774BA9">
        <w:rPr>
          <w:b/>
          <w:bCs/>
        </w:rPr>
        <w:t>Browse</w:t>
      </w:r>
      <w:r w:rsidRPr="00C629B1">
        <w:t xml:space="preserve"> » et sélectionnez le fichier </w:t>
      </w:r>
      <w:r w:rsidRPr="00C629B1">
        <w:rPr>
          <w:b/>
          <w:bCs/>
        </w:rPr>
        <w:t>CSTM3BOD_</w:t>
      </w:r>
      <w:r w:rsidR="00E66FBE" w:rsidRPr="00C629B1">
        <w:rPr>
          <w:b/>
          <w:bCs/>
        </w:rPr>
        <w:t>IPPMvmtsPalettesCustom</w:t>
      </w:r>
      <w:r w:rsidRPr="00C629B1">
        <w:rPr>
          <w:b/>
          <w:bCs/>
        </w:rPr>
        <w:t>_</w:t>
      </w:r>
      <w:r w:rsidR="00653ED2" w:rsidRPr="00C629B1">
        <w:rPr>
          <w:b/>
          <w:bCs/>
        </w:rPr>
        <w:t>Sync</w:t>
      </w:r>
      <w:r w:rsidRPr="00C629B1">
        <w:rPr>
          <w:b/>
          <w:bCs/>
        </w:rPr>
        <w:t>_</w:t>
      </w:r>
      <w:r w:rsidR="00653ED2" w:rsidRPr="00C629B1">
        <w:rPr>
          <w:b/>
          <w:bCs/>
        </w:rPr>
        <w:t>Out</w:t>
      </w:r>
      <w:r w:rsidR="00884B42" w:rsidRPr="00C629B1">
        <w:rPr>
          <w:b/>
          <w:bCs/>
        </w:rPr>
        <w:t>_</w:t>
      </w:r>
      <w:r w:rsidRPr="00C629B1">
        <w:rPr>
          <w:b/>
          <w:bCs/>
        </w:rPr>
        <w:t>1_0_0.zap</w:t>
      </w:r>
      <w:r w:rsidRPr="00C629B1">
        <w:t xml:space="preserve"> et cliquez « </w:t>
      </w:r>
      <w:r w:rsidRPr="00C629B1">
        <w:rPr>
          <w:b/>
          <w:bCs/>
        </w:rPr>
        <w:t>Open</w:t>
      </w:r>
      <w:r w:rsidRPr="00C629B1">
        <w:t xml:space="preserve"> » et « </w:t>
      </w:r>
      <w:r w:rsidRPr="00C629B1">
        <w:rPr>
          <w:b/>
          <w:bCs/>
        </w:rPr>
        <w:t>Finish</w:t>
      </w:r>
      <w:r w:rsidRPr="00C629B1">
        <w:t xml:space="preserve"> ».</w:t>
      </w:r>
    </w:p>
    <w:p w14:paraId="72089B3A" w14:textId="77777777" w:rsidR="00ED6F7B" w:rsidRPr="00C629B1" w:rsidRDefault="00ED6F7B" w:rsidP="00ED6F7B">
      <w:pPr>
        <w:pStyle w:val="ListParagraph"/>
        <w:tabs>
          <w:tab w:val="left" w:pos="3256"/>
        </w:tabs>
      </w:pPr>
    </w:p>
    <w:p w14:paraId="4F37EB11" w14:textId="29D83CBA" w:rsidR="00ED6F7B" w:rsidRPr="00C629B1" w:rsidRDefault="00884B42" w:rsidP="00ED6F7B">
      <w:pPr>
        <w:pStyle w:val="ListParagraph"/>
        <w:tabs>
          <w:tab w:val="left" w:pos="3256"/>
        </w:tabs>
      </w:pPr>
      <w:r w:rsidRPr="00C629B1">
        <w:rPr>
          <w:noProof/>
        </w:rPr>
        <w:drawing>
          <wp:inline distT="0" distB="0" distL="0" distR="0" wp14:anchorId="679E7ED0" wp14:editId="05A4EC7D">
            <wp:extent cx="3759200" cy="285950"/>
            <wp:effectExtent l="0" t="0" r="0" b="0"/>
            <wp:docPr id="89708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20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1396" cy="2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D3B4" w14:textId="77777777" w:rsidR="00ED6F7B" w:rsidRPr="00C629B1" w:rsidRDefault="00ED6F7B" w:rsidP="00ED6F7B">
      <w:pPr>
        <w:pStyle w:val="ListParagraph"/>
        <w:tabs>
          <w:tab w:val="left" w:pos="3256"/>
        </w:tabs>
      </w:pPr>
    </w:p>
    <w:p w14:paraId="0B6362C8" w14:textId="77777777" w:rsidR="00ED6F7B" w:rsidRPr="00C629B1" w:rsidRDefault="00ED6F7B" w:rsidP="00ED6F7B">
      <w:pPr>
        <w:pStyle w:val="ListParagraph"/>
        <w:tabs>
          <w:tab w:val="left" w:pos="3256"/>
        </w:tabs>
      </w:pPr>
    </w:p>
    <w:p w14:paraId="7ED14395" w14:textId="0442CE2E" w:rsidR="00ED6F7B" w:rsidRPr="00C629B1" w:rsidRDefault="00884B42" w:rsidP="00ED6F7B">
      <w:pPr>
        <w:pStyle w:val="ListParagraph"/>
        <w:tabs>
          <w:tab w:val="left" w:pos="3256"/>
        </w:tabs>
      </w:pPr>
      <w:r w:rsidRPr="00C629B1">
        <w:rPr>
          <w:noProof/>
        </w:rPr>
        <w:drawing>
          <wp:inline distT="0" distB="0" distL="0" distR="0" wp14:anchorId="11EC60A1" wp14:editId="007BB9BF">
            <wp:extent cx="3473450" cy="1937216"/>
            <wp:effectExtent l="0" t="0" r="0" b="6350"/>
            <wp:docPr id="6928394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39475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9907" cy="194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9C6C" w14:textId="77777777" w:rsidR="00ED6F7B" w:rsidRPr="00C629B1" w:rsidRDefault="00ED6F7B" w:rsidP="00ED6F7B">
      <w:pPr>
        <w:pStyle w:val="ListParagraph"/>
        <w:tabs>
          <w:tab w:val="left" w:pos="3256"/>
        </w:tabs>
      </w:pPr>
    </w:p>
    <w:p w14:paraId="40EFA749" w14:textId="77777777" w:rsidR="00ED6F7B" w:rsidRPr="00C629B1" w:rsidRDefault="00ED6F7B" w:rsidP="00ED6F7B">
      <w:pPr>
        <w:pStyle w:val="ListParagraph"/>
        <w:tabs>
          <w:tab w:val="left" w:pos="3256"/>
        </w:tabs>
      </w:pPr>
    </w:p>
    <w:p w14:paraId="44F1835F" w14:textId="77777777" w:rsidR="00ED6F7B" w:rsidRPr="00C629B1" w:rsidRDefault="00ED6F7B" w:rsidP="00ED6F7B">
      <w:pPr>
        <w:pStyle w:val="ListParagraph"/>
        <w:tabs>
          <w:tab w:val="left" w:pos="3256"/>
        </w:tabs>
      </w:pPr>
    </w:p>
    <w:p w14:paraId="0049A3EA" w14:textId="11ECFB2F" w:rsidR="00ED6F7B" w:rsidRPr="00C629B1" w:rsidRDefault="00ED6F7B" w:rsidP="00ED6F7B">
      <w:pPr>
        <w:pStyle w:val="ListParagraph"/>
        <w:numPr>
          <w:ilvl w:val="0"/>
          <w:numId w:val="45"/>
        </w:numPr>
        <w:tabs>
          <w:tab w:val="left" w:pos="3256"/>
        </w:tabs>
      </w:pPr>
      <w:r w:rsidRPr="00C629B1">
        <w:t xml:space="preserve">Etendez le « </w:t>
      </w:r>
      <w:r w:rsidRPr="00C629B1">
        <w:rPr>
          <w:b/>
          <w:bCs/>
        </w:rPr>
        <w:t>CSTM3BOD_</w:t>
      </w:r>
      <w:r w:rsidR="00E66FBE" w:rsidRPr="00C629B1">
        <w:rPr>
          <w:b/>
          <w:bCs/>
        </w:rPr>
        <w:t>IPPMvmtsPalettesCustom</w:t>
      </w:r>
      <w:r w:rsidRPr="00C629B1">
        <w:rPr>
          <w:b/>
          <w:bCs/>
        </w:rPr>
        <w:t>_</w:t>
      </w:r>
      <w:r w:rsidR="00653ED2" w:rsidRPr="00C629B1">
        <w:rPr>
          <w:b/>
          <w:bCs/>
        </w:rPr>
        <w:t>Sync</w:t>
      </w:r>
      <w:r w:rsidRPr="00C629B1">
        <w:rPr>
          <w:b/>
          <w:bCs/>
        </w:rPr>
        <w:t>_</w:t>
      </w:r>
      <w:r w:rsidR="00653ED2" w:rsidRPr="00C629B1">
        <w:rPr>
          <w:b/>
          <w:bCs/>
        </w:rPr>
        <w:t>Out</w:t>
      </w:r>
      <w:r w:rsidR="00884B42" w:rsidRPr="00C629B1">
        <w:rPr>
          <w:b/>
          <w:bCs/>
        </w:rPr>
        <w:t>_</w:t>
      </w:r>
      <w:r w:rsidRPr="00C629B1">
        <w:rPr>
          <w:b/>
          <w:bCs/>
        </w:rPr>
        <w:t xml:space="preserve">1_0_0 </w:t>
      </w:r>
      <w:r w:rsidRPr="00C629B1">
        <w:t xml:space="preserve">» et faites clique droite sur </w:t>
      </w:r>
      <w:r w:rsidRPr="00C629B1">
        <w:rPr>
          <w:b/>
          <w:bCs/>
        </w:rPr>
        <w:t>Documents</w:t>
      </w:r>
      <w:r w:rsidRPr="00C629B1">
        <w:t>.</w:t>
      </w:r>
    </w:p>
    <w:p w14:paraId="2421F7AA" w14:textId="77777777" w:rsidR="00ED6F7B" w:rsidRPr="00C629B1" w:rsidRDefault="00ED6F7B" w:rsidP="00ED6F7B">
      <w:pPr>
        <w:pStyle w:val="ListParagraph"/>
        <w:tabs>
          <w:tab w:val="left" w:pos="3256"/>
        </w:tabs>
        <w:ind w:left="1080"/>
      </w:pPr>
    </w:p>
    <w:p w14:paraId="60AA8332" w14:textId="7ABD9695" w:rsidR="00ED6F7B" w:rsidRPr="00C629B1" w:rsidRDefault="00ED6F7B" w:rsidP="00711A5B">
      <w:pPr>
        <w:pStyle w:val="ListParagraph"/>
        <w:tabs>
          <w:tab w:val="left" w:pos="3256"/>
        </w:tabs>
      </w:pPr>
      <w:r w:rsidRPr="00C629B1">
        <w:t xml:space="preserve">      Cliquez sur Update Checksums</w:t>
      </w:r>
    </w:p>
    <w:p w14:paraId="0877F1DB" w14:textId="13B20236" w:rsidR="00ED6F7B" w:rsidRPr="00C629B1" w:rsidRDefault="00ED6F7B" w:rsidP="00ED6F7B">
      <w:pPr>
        <w:pStyle w:val="ListParagraph"/>
        <w:tabs>
          <w:tab w:val="left" w:pos="3256"/>
        </w:tabs>
      </w:pPr>
      <w:r w:rsidRPr="00C629B1">
        <w:t xml:space="preserve">      </w:t>
      </w:r>
      <w:r w:rsidR="00884B42" w:rsidRPr="00C629B1">
        <w:rPr>
          <w:noProof/>
        </w:rPr>
        <w:drawing>
          <wp:inline distT="0" distB="0" distL="0" distR="0" wp14:anchorId="2F0B7B94" wp14:editId="1BC290C0">
            <wp:extent cx="3016250" cy="2276877"/>
            <wp:effectExtent l="0" t="0" r="0" b="9525"/>
            <wp:docPr id="1722099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9963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2605" cy="228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061E" w14:textId="77777777" w:rsidR="00ED6F7B" w:rsidRPr="00C629B1" w:rsidRDefault="00ED6F7B" w:rsidP="00ED6F7B">
      <w:pPr>
        <w:tabs>
          <w:tab w:val="left" w:pos="3256"/>
        </w:tabs>
      </w:pPr>
    </w:p>
    <w:p w14:paraId="3CA5A981" w14:textId="77777777" w:rsidR="00ED6F7B" w:rsidRPr="00C629B1" w:rsidRDefault="00ED6F7B" w:rsidP="00ED6F7B">
      <w:pPr>
        <w:tabs>
          <w:tab w:val="left" w:pos="3256"/>
        </w:tabs>
      </w:pPr>
    </w:p>
    <w:p w14:paraId="3A649666" w14:textId="77777777" w:rsidR="00ED6F7B" w:rsidRPr="00C629B1" w:rsidRDefault="00ED6F7B" w:rsidP="00ED6F7B">
      <w:pPr>
        <w:tabs>
          <w:tab w:val="left" w:pos="3256"/>
        </w:tabs>
      </w:pPr>
    </w:p>
    <w:p w14:paraId="290B4D44" w14:textId="47A31AD1" w:rsidR="00ED6F7B" w:rsidRPr="00C629B1" w:rsidRDefault="00ED6F7B" w:rsidP="00711A5B">
      <w:pPr>
        <w:pStyle w:val="ListParagraph"/>
        <w:numPr>
          <w:ilvl w:val="0"/>
          <w:numId w:val="45"/>
        </w:numPr>
        <w:tabs>
          <w:tab w:val="left" w:pos="3256"/>
        </w:tabs>
      </w:pPr>
      <w:r w:rsidRPr="00C629B1">
        <w:t xml:space="preserve">Faites </w:t>
      </w:r>
      <w:r w:rsidR="00711A5B" w:rsidRPr="00C629B1">
        <w:t>clique droite</w:t>
      </w:r>
      <w:r w:rsidRPr="00C629B1">
        <w:t xml:space="preserve"> sur « </w:t>
      </w:r>
      <w:r w:rsidRPr="00C629B1">
        <w:rPr>
          <w:b/>
          <w:bCs/>
        </w:rPr>
        <w:t>CSTM3BOD_</w:t>
      </w:r>
      <w:r w:rsidR="00E66FBE" w:rsidRPr="00C629B1">
        <w:rPr>
          <w:b/>
          <w:bCs/>
        </w:rPr>
        <w:t>IPPMvmtsPalettesCustom</w:t>
      </w:r>
      <w:r w:rsidRPr="00C629B1">
        <w:rPr>
          <w:b/>
          <w:bCs/>
        </w:rPr>
        <w:t>_</w:t>
      </w:r>
      <w:r w:rsidR="00653ED2" w:rsidRPr="00C629B1">
        <w:rPr>
          <w:b/>
          <w:bCs/>
        </w:rPr>
        <w:t>Sync</w:t>
      </w:r>
      <w:r w:rsidRPr="00C629B1">
        <w:rPr>
          <w:b/>
          <w:bCs/>
        </w:rPr>
        <w:t>_</w:t>
      </w:r>
      <w:r w:rsidR="00653ED2" w:rsidRPr="00C629B1">
        <w:rPr>
          <w:b/>
          <w:bCs/>
        </w:rPr>
        <w:t>Out</w:t>
      </w:r>
      <w:r w:rsidRPr="00C629B1">
        <w:rPr>
          <w:b/>
          <w:bCs/>
        </w:rPr>
        <w:t xml:space="preserve">1_0_0 </w:t>
      </w:r>
      <w:r w:rsidRPr="00C629B1">
        <w:t xml:space="preserve">». Ensuite cliquez sur « </w:t>
      </w:r>
      <w:r w:rsidRPr="00C629B1">
        <w:rPr>
          <w:color w:val="00B050"/>
        </w:rPr>
        <w:t xml:space="preserve">Validate </w:t>
      </w:r>
      <w:r w:rsidRPr="00C629B1">
        <w:t>»</w:t>
      </w:r>
    </w:p>
    <w:p w14:paraId="0912B1AA" w14:textId="77777777" w:rsidR="00711A5B" w:rsidRPr="00C629B1" w:rsidRDefault="00711A5B" w:rsidP="00711A5B">
      <w:pPr>
        <w:pStyle w:val="ListParagraph"/>
        <w:tabs>
          <w:tab w:val="left" w:pos="3256"/>
        </w:tabs>
        <w:ind w:left="1080"/>
      </w:pPr>
    </w:p>
    <w:p w14:paraId="1316BA63" w14:textId="57B9F035" w:rsidR="00ED6F7B" w:rsidRPr="00C629B1" w:rsidRDefault="00884B42" w:rsidP="003458FB">
      <w:pPr>
        <w:pStyle w:val="ListParagraph"/>
        <w:tabs>
          <w:tab w:val="left" w:pos="3256"/>
        </w:tabs>
        <w:ind w:left="1080"/>
      </w:pPr>
      <w:r w:rsidRPr="00C629B1">
        <w:rPr>
          <w:noProof/>
        </w:rPr>
        <w:drawing>
          <wp:inline distT="0" distB="0" distL="0" distR="0" wp14:anchorId="343C355A" wp14:editId="2232542F">
            <wp:extent cx="2485390" cy="1745834"/>
            <wp:effectExtent l="0" t="0" r="0" b="6985"/>
            <wp:docPr id="270694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9462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5526" cy="175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2867" w14:textId="48ED7686" w:rsidR="00ED6F7B" w:rsidRPr="00C629B1" w:rsidRDefault="00ED6F7B" w:rsidP="00ED6F7B">
      <w:pPr>
        <w:pStyle w:val="ListParagraph"/>
        <w:numPr>
          <w:ilvl w:val="0"/>
          <w:numId w:val="45"/>
        </w:numPr>
        <w:tabs>
          <w:tab w:val="left" w:pos="3256"/>
        </w:tabs>
      </w:pPr>
      <w:r w:rsidRPr="00C629B1">
        <w:lastRenderedPageBreak/>
        <w:t xml:space="preserve">Faites </w:t>
      </w:r>
      <w:r w:rsidR="00711A5B" w:rsidRPr="00C629B1">
        <w:t>clique droite</w:t>
      </w:r>
      <w:r w:rsidRPr="00C629B1">
        <w:t xml:space="preserve"> sur « </w:t>
      </w:r>
      <w:r w:rsidRPr="00C629B1">
        <w:rPr>
          <w:b/>
          <w:bCs/>
        </w:rPr>
        <w:t>CSTM3BOD_</w:t>
      </w:r>
      <w:r w:rsidR="00E66FBE" w:rsidRPr="00C629B1">
        <w:rPr>
          <w:b/>
          <w:bCs/>
        </w:rPr>
        <w:t>IPPMvmtsPalettesCustom</w:t>
      </w:r>
      <w:r w:rsidRPr="00C629B1">
        <w:rPr>
          <w:b/>
          <w:bCs/>
        </w:rPr>
        <w:t>_</w:t>
      </w:r>
      <w:r w:rsidR="00653ED2" w:rsidRPr="00C629B1">
        <w:rPr>
          <w:b/>
          <w:bCs/>
        </w:rPr>
        <w:t>Sync</w:t>
      </w:r>
      <w:r w:rsidRPr="00C629B1">
        <w:rPr>
          <w:b/>
          <w:bCs/>
        </w:rPr>
        <w:t>_</w:t>
      </w:r>
      <w:r w:rsidR="00653ED2" w:rsidRPr="00C629B1">
        <w:rPr>
          <w:b/>
          <w:bCs/>
        </w:rPr>
        <w:t>Out</w:t>
      </w:r>
      <w:r w:rsidR="00884B42" w:rsidRPr="00C629B1">
        <w:rPr>
          <w:b/>
          <w:bCs/>
        </w:rPr>
        <w:t>_</w:t>
      </w:r>
      <w:r w:rsidRPr="00C629B1">
        <w:rPr>
          <w:b/>
          <w:bCs/>
        </w:rPr>
        <w:t xml:space="preserve">1_0_0 </w:t>
      </w:r>
      <w:r w:rsidRPr="00C629B1">
        <w:t xml:space="preserve">». Ensuite cliquez sur « Publish » </w:t>
      </w:r>
    </w:p>
    <w:p w14:paraId="4A79A459" w14:textId="7C5AA8FE" w:rsidR="00711A5B" w:rsidRPr="00C629B1" w:rsidRDefault="00884B42" w:rsidP="00711A5B">
      <w:pPr>
        <w:pStyle w:val="ListParagraph"/>
        <w:tabs>
          <w:tab w:val="left" w:pos="3256"/>
        </w:tabs>
        <w:ind w:left="1080"/>
      </w:pPr>
      <w:r w:rsidRPr="00C629B1">
        <w:rPr>
          <w:noProof/>
        </w:rPr>
        <w:drawing>
          <wp:inline distT="0" distB="0" distL="0" distR="0" wp14:anchorId="3D121AA6" wp14:editId="18BBE886">
            <wp:extent cx="4083050" cy="3319387"/>
            <wp:effectExtent l="0" t="0" r="0" b="0"/>
            <wp:docPr id="1833477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7724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5192" cy="332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14AF" w14:textId="1B6DE3AE" w:rsidR="00ED6F7B" w:rsidRPr="00C629B1" w:rsidRDefault="00ED6F7B" w:rsidP="00DA2005"/>
    <w:p w14:paraId="2A303FE3" w14:textId="77777777" w:rsidR="00ED6F7B" w:rsidRPr="00C629B1" w:rsidRDefault="00ED6F7B" w:rsidP="00ED6F7B">
      <w:pPr>
        <w:pStyle w:val="ListParagraph"/>
      </w:pPr>
    </w:p>
    <w:p w14:paraId="180FB7CA" w14:textId="77777777" w:rsidR="00ED6F7B" w:rsidRPr="00C629B1" w:rsidRDefault="00ED6F7B" w:rsidP="00ED6F7B">
      <w:pPr>
        <w:pStyle w:val="ListParagraph"/>
      </w:pPr>
    </w:p>
    <w:p w14:paraId="2E0A8F6F" w14:textId="77777777" w:rsidR="00ED6F7B" w:rsidRPr="00C629B1" w:rsidRDefault="00ED6F7B" w:rsidP="00ED6F7B">
      <w:pPr>
        <w:pStyle w:val="ListParagraph"/>
      </w:pPr>
    </w:p>
    <w:p w14:paraId="662D6100" w14:textId="77777777" w:rsidR="00ED6F7B" w:rsidRPr="00C629B1" w:rsidRDefault="00ED6F7B" w:rsidP="00ED6F7B">
      <w:pPr>
        <w:pStyle w:val="ListParagraph"/>
        <w:numPr>
          <w:ilvl w:val="0"/>
          <w:numId w:val="45"/>
        </w:numPr>
      </w:pPr>
      <w:r w:rsidRPr="00C629B1">
        <w:t>Sélectionnez l'environnement approprié et cliquez sur "Finish".</w:t>
      </w:r>
    </w:p>
    <w:p w14:paraId="75EF285F" w14:textId="77777777" w:rsidR="00ED6F7B" w:rsidRPr="00C629B1" w:rsidRDefault="00ED6F7B" w:rsidP="00ED6F7B">
      <w:pPr>
        <w:pStyle w:val="ListParagraph"/>
      </w:pPr>
    </w:p>
    <w:p w14:paraId="72ECA983" w14:textId="77777777" w:rsidR="00ED6F7B" w:rsidRPr="00C629B1" w:rsidRDefault="00ED6F7B" w:rsidP="00ED6F7B">
      <w:pPr>
        <w:pStyle w:val="ListParagraph"/>
      </w:pPr>
      <w:r w:rsidRPr="00C629B1">
        <w:rPr>
          <w:noProof/>
        </w:rPr>
        <w:drawing>
          <wp:inline distT="0" distB="0" distL="0" distR="0" wp14:anchorId="618EBB73" wp14:editId="3BBA07D7">
            <wp:extent cx="4140413" cy="2482978"/>
            <wp:effectExtent l="0" t="0" r="0" b="0"/>
            <wp:docPr id="765786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61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938A" w14:textId="77777777" w:rsidR="00ED6F7B" w:rsidRPr="00C629B1" w:rsidRDefault="00ED6F7B" w:rsidP="00575925">
      <w:pPr>
        <w:rPr>
          <w14:ligatures w14:val="standardContextual"/>
        </w:rPr>
      </w:pPr>
    </w:p>
    <w:p w14:paraId="63D587F8" w14:textId="77777777" w:rsidR="00575925" w:rsidRPr="00C629B1" w:rsidRDefault="00575925" w:rsidP="00575925"/>
    <w:p w14:paraId="11CE2CC2" w14:textId="77777777" w:rsidR="00575925" w:rsidRPr="00C629B1" w:rsidRDefault="00575925" w:rsidP="00575925">
      <w:pPr>
        <w:tabs>
          <w:tab w:val="left" w:pos="1515"/>
        </w:tabs>
        <w:ind w:firstLine="1520"/>
      </w:pPr>
    </w:p>
    <w:p w14:paraId="2D97C507" w14:textId="77777777" w:rsidR="00575925" w:rsidRPr="00C629B1" w:rsidRDefault="00575925" w:rsidP="00575925">
      <w:pPr>
        <w:tabs>
          <w:tab w:val="left" w:pos="1515"/>
        </w:tabs>
        <w:ind w:firstLine="1520"/>
      </w:pPr>
    </w:p>
    <w:p w14:paraId="326E5A03" w14:textId="77777777" w:rsidR="00575925" w:rsidRPr="00C629B1" w:rsidRDefault="00575925" w:rsidP="00575925">
      <w:pPr>
        <w:tabs>
          <w:tab w:val="left" w:pos="1515"/>
        </w:tabs>
        <w:ind w:firstLine="1520"/>
      </w:pPr>
    </w:p>
    <w:p w14:paraId="4E7FEEF8" w14:textId="77777777" w:rsidR="00575925" w:rsidRPr="00C629B1" w:rsidRDefault="00575925" w:rsidP="00575925">
      <w:pPr>
        <w:tabs>
          <w:tab w:val="left" w:pos="1515"/>
        </w:tabs>
        <w:ind w:firstLine="1520"/>
      </w:pPr>
    </w:p>
    <w:p w14:paraId="354ACD94" w14:textId="77777777" w:rsidR="00FC20B1" w:rsidRPr="00C629B1" w:rsidRDefault="00FC20B1" w:rsidP="00575925">
      <w:pPr>
        <w:tabs>
          <w:tab w:val="left" w:pos="1515"/>
        </w:tabs>
        <w:ind w:firstLine="1520"/>
      </w:pPr>
    </w:p>
    <w:p w14:paraId="2D6E5A5B" w14:textId="77777777" w:rsidR="00FC20B1" w:rsidRPr="00C629B1" w:rsidRDefault="00FC20B1" w:rsidP="00575925">
      <w:pPr>
        <w:tabs>
          <w:tab w:val="left" w:pos="1515"/>
        </w:tabs>
        <w:ind w:firstLine="1520"/>
      </w:pPr>
    </w:p>
    <w:p w14:paraId="5963F95A" w14:textId="77777777" w:rsidR="00FC20B1" w:rsidRPr="00C629B1" w:rsidRDefault="00FC20B1" w:rsidP="00575925">
      <w:pPr>
        <w:tabs>
          <w:tab w:val="left" w:pos="1515"/>
        </w:tabs>
        <w:ind w:firstLine="1520"/>
      </w:pPr>
    </w:p>
    <w:p w14:paraId="1CFF7DAF" w14:textId="77777777" w:rsidR="00575925" w:rsidRPr="00C629B1" w:rsidRDefault="00575925" w:rsidP="00575925">
      <w:pPr>
        <w:tabs>
          <w:tab w:val="left" w:pos="1515"/>
        </w:tabs>
        <w:ind w:firstLine="1520"/>
      </w:pPr>
    </w:p>
    <w:p w14:paraId="10855108" w14:textId="77777777" w:rsidR="00575925" w:rsidRPr="00C629B1" w:rsidRDefault="00575925" w:rsidP="00575925">
      <w:pPr>
        <w:tabs>
          <w:tab w:val="left" w:pos="1515"/>
        </w:tabs>
        <w:ind w:firstLine="1520"/>
      </w:pPr>
    </w:p>
    <w:p w14:paraId="65826B0F" w14:textId="77777777" w:rsidR="00575925" w:rsidRPr="00C629B1" w:rsidRDefault="00575925" w:rsidP="00575925">
      <w:pPr>
        <w:tabs>
          <w:tab w:val="left" w:pos="1515"/>
        </w:tabs>
        <w:ind w:firstLine="1520"/>
      </w:pPr>
    </w:p>
    <w:p w14:paraId="6D865765" w14:textId="77777777" w:rsidR="00B02875" w:rsidRPr="00C629B1" w:rsidRDefault="00B02875" w:rsidP="00884B42">
      <w:pPr>
        <w:tabs>
          <w:tab w:val="left" w:pos="1515"/>
        </w:tabs>
      </w:pPr>
    </w:p>
    <w:p w14:paraId="5751FF68" w14:textId="388BA17A" w:rsidR="00575925" w:rsidRPr="00C629B1" w:rsidRDefault="00D119D9" w:rsidP="00645178">
      <w:pPr>
        <w:pStyle w:val="Heading3"/>
      </w:pPr>
      <w:r w:rsidRPr="00C629B1">
        <w:lastRenderedPageBreak/>
        <w:t>Configuration de l’Agreement dans M3</w:t>
      </w:r>
    </w:p>
    <w:p w14:paraId="7FC01444" w14:textId="77777777" w:rsidR="00575925" w:rsidRPr="00C629B1" w:rsidRDefault="00575925" w:rsidP="00575925">
      <w:pPr>
        <w:tabs>
          <w:tab w:val="left" w:pos="1515"/>
        </w:tabs>
        <w:ind w:firstLine="1520"/>
      </w:pPr>
    </w:p>
    <w:p w14:paraId="06D66C98" w14:textId="77777777" w:rsidR="00575925" w:rsidRPr="00C629B1" w:rsidRDefault="00575925" w:rsidP="00575925">
      <w:pPr>
        <w:tabs>
          <w:tab w:val="left" w:pos="1515"/>
        </w:tabs>
        <w:ind w:firstLine="1520"/>
      </w:pPr>
    </w:p>
    <w:p w14:paraId="6B10A84E" w14:textId="4F401AAD" w:rsidR="00575925" w:rsidRPr="00C629B1" w:rsidRDefault="00575925" w:rsidP="00D119D9">
      <w:pPr>
        <w:pStyle w:val="ListParagraph"/>
        <w:numPr>
          <w:ilvl w:val="0"/>
          <w:numId w:val="46"/>
        </w:numPr>
        <w:tabs>
          <w:tab w:val="left" w:pos="1515"/>
        </w:tabs>
      </w:pPr>
      <w:r w:rsidRPr="00C629B1">
        <w:t xml:space="preserve">Démarrez Infor M3 &gt; BOD </w:t>
      </w:r>
      <w:r w:rsidR="00C4782B">
        <w:t>Processor</w:t>
      </w:r>
      <w:r w:rsidRPr="00C629B1">
        <w:t xml:space="preserve"> Administration.</w:t>
      </w:r>
    </w:p>
    <w:p w14:paraId="7915B52A" w14:textId="77777777" w:rsidR="00575925" w:rsidRPr="00C629B1" w:rsidRDefault="00575925" w:rsidP="00575925">
      <w:pPr>
        <w:tabs>
          <w:tab w:val="left" w:pos="1515"/>
        </w:tabs>
        <w:ind w:left="720"/>
      </w:pPr>
    </w:p>
    <w:p w14:paraId="50D3FDC6" w14:textId="77777777" w:rsidR="00575925" w:rsidRPr="00C629B1" w:rsidRDefault="00575925" w:rsidP="00575925">
      <w:pPr>
        <w:tabs>
          <w:tab w:val="left" w:pos="1515"/>
        </w:tabs>
        <w:ind w:left="720"/>
      </w:pPr>
      <w:r w:rsidRPr="00C629B1">
        <w:rPr>
          <w:noProof/>
        </w:rPr>
        <w:drawing>
          <wp:inline distT="0" distB="0" distL="0" distR="0" wp14:anchorId="730F01FF" wp14:editId="21CC8049">
            <wp:extent cx="4146550" cy="2496114"/>
            <wp:effectExtent l="0" t="0" r="6350" b="0"/>
            <wp:docPr id="189672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254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1627" cy="250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75F6" w14:textId="77777777" w:rsidR="00575925" w:rsidRPr="00C629B1" w:rsidRDefault="00575925" w:rsidP="00575925">
      <w:pPr>
        <w:tabs>
          <w:tab w:val="left" w:pos="1515"/>
        </w:tabs>
        <w:ind w:left="720"/>
      </w:pPr>
    </w:p>
    <w:p w14:paraId="05A940D4" w14:textId="77777777" w:rsidR="00575925" w:rsidRPr="00C629B1" w:rsidRDefault="00575925" w:rsidP="00575925">
      <w:pPr>
        <w:tabs>
          <w:tab w:val="left" w:pos="1515"/>
        </w:tabs>
        <w:ind w:left="720"/>
      </w:pPr>
    </w:p>
    <w:p w14:paraId="05CB1EB6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4928AC34" w14:textId="77777777" w:rsidR="00575925" w:rsidRPr="00C629B1" w:rsidRDefault="00575925" w:rsidP="00D119D9">
      <w:pPr>
        <w:numPr>
          <w:ilvl w:val="0"/>
          <w:numId w:val="46"/>
        </w:numPr>
        <w:tabs>
          <w:tab w:val="left" w:pos="1515"/>
        </w:tabs>
      </w:pPr>
      <w:r w:rsidRPr="00C629B1">
        <w:t>Cliquez sur « BODs » ensuite cliquez sur « Customize »</w:t>
      </w:r>
    </w:p>
    <w:p w14:paraId="386320A8" w14:textId="77777777" w:rsidR="00575925" w:rsidRPr="00C629B1" w:rsidRDefault="00575925" w:rsidP="00575925">
      <w:pPr>
        <w:tabs>
          <w:tab w:val="left" w:pos="1515"/>
        </w:tabs>
        <w:ind w:left="720"/>
      </w:pPr>
    </w:p>
    <w:p w14:paraId="4DE897BC" w14:textId="77777777" w:rsidR="00575925" w:rsidRPr="00C629B1" w:rsidRDefault="00575925" w:rsidP="00575925">
      <w:pPr>
        <w:tabs>
          <w:tab w:val="left" w:pos="1515"/>
        </w:tabs>
        <w:ind w:left="720"/>
      </w:pPr>
      <w:r w:rsidRPr="00C629B1">
        <w:rPr>
          <w:noProof/>
        </w:rPr>
        <w:drawing>
          <wp:inline distT="0" distB="0" distL="0" distR="0" wp14:anchorId="3D6232AF" wp14:editId="70643051">
            <wp:extent cx="5982834" cy="2514600"/>
            <wp:effectExtent l="0" t="0" r="0" b="0"/>
            <wp:docPr id="6818720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72025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2329" cy="252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E4CE" w14:textId="77777777" w:rsidR="00575925" w:rsidRPr="00C629B1" w:rsidRDefault="00575925" w:rsidP="00575925">
      <w:pPr>
        <w:tabs>
          <w:tab w:val="left" w:pos="1515"/>
        </w:tabs>
        <w:ind w:left="720"/>
      </w:pPr>
    </w:p>
    <w:p w14:paraId="1C83A70D" w14:textId="77777777" w:rsidR="00575925" w:rsidRPr="00C629B1" w:rsidRDefault="00575925" w:rsidP="00575925">
      <w:pPr>
        <w:tabs>
          <w:tab w:val="left" w:pos="1515"/>
        </w:tabs>
        <w:ind w:left="720"/>
      </w:pPr>
    </w:p>
    <w:p w14:paraId="4282E2F4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7A309057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4423B777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20DE0225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48C63C45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0CE93BB8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24A80FD0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35C31E9F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1EBE213D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3B8219C5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15CD0AAB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7C892D48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51430E56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40D365D1" w14:textId="77777777" w:rsidR="00D119D9" w:rsidRPr="00C629B1" w:rsidRDefault="00D119D9" w:rsidP="00575925">
      <w:pPr>
        <w:tabs>
          <w:tab w:val="left" w:pos="1515"/>
        </w:tabs>
        <w:ind w:left="720"/>
      </w:pPr>
    </w:p>
    <w:p w14:paraId="01AC6D13" w14:textId="77777777" w:rsidR="00575925" w:rsidRPr="00C629B1" w:rsidRDefault="00575925" w:rsidP="00575925">
      <w:pPr>
        <w:tabs>
          <w:tab w:val="left" w:pos="1515"/>
        </w:tabs>
      </w:pPr>
    </w:p>
    <w:p w14:paraId="4EE13317" w14:textId="13C5F37A" w:rsidR="00575925" w:rsidRPr="00C629B1" w:rsidRDefault="00575925" w:rsidP="00D119D9">
      <w:pPr>
        <w:numPr>
          <w:ilvl w:val="0"/>
          <w:numId w:val="46"/>
        </w:numPr>
        <w:tabs>
          <w:tab w:val="left" w:pos="1515"/>
        </w:tabs>
      </w:pPr>
      <w:r w:rsidRPr="00C629B1">
        <w:lastRenderedPageBreak/>
        <w:t>Entrez « </w:t>
      </w:r>
      <w:r w:rsidR="00653ED2" w:rsidRPr="00C629B1">
        <w:rPr>
          <w:b/>
          <w:bCs/>
        </w:rPr>
        <w:t>Sync</w:t>
      </w:r>
      <w:r w:rsidR="00E66FBE" w:rsidRPr="00C629B1">
        <w:rPr>
          <w:b/>
          <w:bCs/>
        </w:rPr>
        <w:t>IPPMvmtsPalettesCustom</w:t>
      </w:r>
      <w:r w:rsidRPr="00C629B1">
        <w:rPr>
          <w:b/>
          <w:bCs/>
        </w:rPr>
        <w:t xml:space="preserve"> </w:t>
      </w:r>
      <w:r w:rsidRPr="00C629B1">
        <w:t xml:space="preserve">» pour le BOD Name. </w:t>
      </w:r>
    </w:p>
    <w:p w14:paraId="3071D43F" w14:textId="09759198" w:rsidR="00575925" w:rsidRPr="00C629B1" w:rsidRDefault="00D119D9" w:rsidP="00575925">
      <w:pPr>
        <w:tabs>
          <w:tab w:val="left" w:pos="1515"/>
        </w:tabs>
        <w:ind w:left="720"/>
      </w:pPr>
      <w:r w:rsidRPr="00C629B1">
        <w:t xml:space="preserve">      </w:t>
      </w:r>
      <w:r w:rsidR="00575925" w:rsidRPr="00C629B1">
        <w:t>Assurez-vous d'ajouter le verbe au début du nom</w:t>
      </w:r>
    </w:p>
    <w:p w14:paraId="19E84C08" w14:textId="5EF3F032" w:rsidR="00575925" w:rsidRPr="00C629B1" w:rsidRDefault="00D119D9" w:rsidP="00575925">
      <w:pPr>
        <w:tabs>
          <w:tab w:val="left" w:pos="1515"/>
        </w:tabs>
        <w:ind w:left="720"/>
      </w:pPr>
      <w:r w:rsidRPr="00C629B1">
        <w:t xml:space="preserve">      </w:t>
      </w:r>
      <w:r w:rsidR="00575925" w:rsidRPr="00C629B1">
        <w:t>Ensuite cliquez « Add » et cliquez « OK ».</w:t>
      </w:r>
    </w:p>
    <w:p w14:paraId="7FB98BE5" w14:textId="77777777" w:rsidR="00575925" w:rsidRPr="00C629B1" w:rsidRDefault="00575925" w:rsidP="00575925">
      <w:pPr>
        <w:tabs>
          <w:tab w:val="left" w:pos="1515"/>
        </w:tabs>
        <w:ind w:left="720"/>
      </w:pPr>
    </w:p>
    <w:p w14:paraId="0C38CADA" w14:textId="78EDBC3F" w:rsidR="00575925" w:rsidRPr="00C629B1" w:rsidRDefault="00D119D9" w:rsidP="00575925">
      <w:pPr>
        <w:pStyle w:val="ListParagraph"/>
      </w:pPr>
      <w:r w:rsidRPr="00C629B1">
        <w:t xml:space="preserve">      </w:t>
      </w:r>
      <w:r w:rsidR="00884B42" w:rsidRPr="00C629B1">
        <w:rPr>
          <w:noProof/>
        </w:rPr>
        <w:drawing>
          <wp:inline distT="0" distB="0" distL="0" distR="0" wp14:anchorId="535BB5E5" wp14:editId="005DF986">
            <wp:extent cx="2997354" cy="1981302"/>
            <wp:effectExtent l="0" t="0" r="0" b="0"/>
            <wp:docPr id="14176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16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CE01" w14:textId="77777777" w:rsidR="00575925" w:rsidRPr="00C629B1" w:rsidRDefault="00575925" w:rsidP="00575925"/>
    <w:p w14:paraId="744E0122" w14:textId="77777777" w:rsidR="00575925" w:rsidRPr="00C629B1" w:rsidRDefault="00575925" w:rsidP="00575925"/>
    <w:p w14:paraId="3DD17796" w14:textId="77777777" w:rsidR="00DA2005" w:rsidRPr="00C629B1" w:rsidRDefault="00DA2005" w:rsidP="00575925"/>
    <w:p w14:paraId="6F8E7075" w14:textId="4E5EA249" w:rsidR="00575925" w:rsidRPr="00C629B1" w:rsidRDefault="00575925" w:rsidP="00D119D9">
      <w:pPr>
        <w:numPr>
          <w:ilvl w:val="0"/>
          <w:numId w:val="46"/>
        </w:numPr>
        <w:rPr>
          <w14:ligatures w14:val="standardContextual"/>
        </w:rPr>
      </w:pPr>
      <w:r w:rsidRPr="00C629B1">
        <w:rPr>
          <w14:ligatures w14:val="standardContextual"/>
        </w:rPr>
        <w:t>Cliquez le bouton « </w:t>
      </w:r>
      <w:r w:rsidR="00884B42" w:rsidRPr="00C629B1">
        <w:rPr>
          <w14:ligatures w14:val="standardContextual"/>
        </w:rPr>
        <w:t>Refresh</w:t>
      </w:r>
      <w:r w:rsidRPr="00C629B1">
        <w:rPr>
          <w14:ligatures w14:val="standardContextual"/>
        </w:rPr>
        <w:t> » ensuite sélectez « </w:t>
      </w:r>
      <w:r w:rsidR="00653ED2" w:rsidRPr="00C629B1">
        <w:rPr>
          <w:b/>
          <w:bCs/>
          <w14:ligatures w14:val="standardContextual"/>
        </w:rPr>
        <w:t>Sync</w:t>
      </w:r>
      <w:r w:rsidR="00E66FBE" w:rsidRPr="00C629B1">
        <w:rPr>
          <w:b/>
          <w:bCs/>
          <w14:ligatures w14:val="standardContextual"/>
        </w:rPr>
        <w:t>IPPMvmtsPalettesCustom</w:t>
      </w:r>
      <w:r w:rsidRPr="00C629B1">
        <w:rPr>
          <w:b/>
          <w:bCs/>
          <w14:ligatures w14:val="standardContextual"/>
        </w:rPr>
        <w:t xml:space="preserve"> </w:t>
      </w:r>
      <w:r w:rsidRPr="00C629B1">
        <w:rPr>
          <w14:ligatures w14:val="standardContextual"/>
        </w:rPr>
        <w:t xml:space="preserve">». Sélectez le </w:t>
      </w:r>
      <w:r w:rsidR="00A9593C" w:rsidRPr="00C629B1">
        <w:rPr>
          <w14:ligatures w14:val="standardContextual"/>
        </w:rPr>
        <w:t>C</w:t>
      </w:r>
      <w:r w:rsidRPr="00C629B1">
        <w:rPr>
          <w14:ligatures w14:val="standardContextual"/>
        </w:rPr>
        <w:t xml:space="preserve">ompany et cochez tous les </w:t>
      </w:r>
      <w:r w:rsidR="00A9593C" w:rsidRPr="00C629B1">
        <w:rPr>
          <w14:ligatures w14:val="standardContextual"/>
        </w:rPr>
        <w:t>D</w:t>
      </w:r>
      <w:r w:rsidRPr="00C629B1">
        <w:rPr>
          <w14:ligatures w14:val="standardContextual"/>
        </w:rPr>
        <w:t xml:space="preserve">ivisions </w:t>
      </w:r>
      <w:r w:rsidR="00A9593C" w:rsidRPr="00C629B1">
        <w:rPr>
          <w14:ligatures w14:val="standardContextual"/>
        </w:rPr>
        <w:t>nécessaire</w:t>
      </w:r>
      <w:r w:rsidRPr="00C629B1">
        <w:rPr>
          <w14:ligatures w14:val="standardContextual"/>
        </w:rPr>
        <w:t>.</w:t>
      </w:r>
    </w:p>
    <w:p w14:paraId="561EC969" w14:textId="77777777" w:rsidR="00DA2005" w:rsidRPr="00C629B1" w:rsidRDefault="00DA2005" w:rsidP="00DA2005">
      <w:pPr>
        <w:ind w:left="1080"/>
        <w:rPr>
          <w14:ligatures w14:val="standardContextual"/>
        </w:rPr>
      </w:pPr>
    </w:p>
    <w:p w14:paraId="5010566E" w14:textId="1A197C0A" w:rsidR="00DA2005" w:rsidRPr="00C629B1" w:rsidRDefault="00884B42" w:rsidP="00DA2005">
      <w:pPr>
        <w:ind w:left="1080"/>
        <w:rPr>
          <w14:ligatures w14:val="standardContextual"/>
        </w:rPr>
      </w:pPr>
      <w:r w:rsidRPr="00C629B1">
        <w:rPr>
          <w:noProof/>
          <w14:ligatures w14:val="standardContextual"/>
        </w:rPr>
        <w:drawing>
          <wp:inline distT="0" distB="0" distL="0" distR="0" wp14:anchorId="5EB84C38" wp14:editId="49911590">
            <wp:extent cx="3194050" cy="2183766"/>
            <wp:effectExtent l="0" t="0" r="6350" b="6985"/>
            <wp:docPr id="360330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3098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1662" cy="2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2320" w14:textId="77777777" w:rsidR="00575925" w:rsidRPr="00C629B1" w:rsidRDefault="00575925" w:rsidP="00575925">
      <w:pPr>
        <w:ind w:left="720"/>
        <w:rPr>
          <w14:ligatures w14:val="standardContextual"/>
        </w:rPr>
      </w:pPr>
    </w:p>
    <w:p w14:paraId="49B96EBF" w14:textId="1BE28542" w:rsidR="00575925" w:rsidRPr="00C629B1" w:rsidRDefault="00575925" w:rsidP="00575925">
      <w:pPr>
        <w:ind w:left="720"/>
        <w:rPr>
          <w14:ligatures w14:val="standardContextual"/>
        </w:rPr>
      </w:pPr>
    </w:p>
    <w:p w14:paraId="78336A53" w14:textId="77777777" w:rsidR="00D119D9" w:rsidRPr="00C629B1" w:rsidRDefault="00D119D9" w:rsidP="00575925">
      <w:pPr>
        <w:ind w:left="720"/>
        <w:rPr>
          <w14:ligatures w14:val="standardContextual"/>
        </w:rPr>
      </w:pPr>
    </w:p>
    <w:p w14:paraId="4E808D04" w14:textId="29A6CFA1" w:rsidR="00D119D9" w:rsidRPr="00C629B1" w:rsidRDefault="00D119D9" w:rsidP="00D119D9">
      <w:pPr>
        <w:pStyle w:val="ListParagraph"/>
        <w:numPr>
          <w:ilvl w:val="0"/>
          <w:numId w:val="46"/>
        </w:numPr>
        <w:rPr>
          <w14:ligatures w14:val="standardContextual"/>
        </w:rPr>
      </w:pPr>
      <w:r w:rsidRPr="00C629B1">
        <w:rPr>
          <w14:ligatures w14:val="standardContextual"/>
        </w:rPr>
        <w:t>Cliquez sur Save</w:t>
      </w:r>
    </w:p>
    <w:p w14:paraId="4014E4AC" w14:textId="77777777" w:rsidR="00DA2005" w:rsidRPr="00C629B1" w:rsidRDefault="00DA2005" w:rsidP="00DA2005">
      <w:pPr>
        <w:pStyle w:val="ListParagraph"/>
        <w:ind w:left="1080"/>
        <w:rPr>
          <w14:ligatures w14:val="standardContextual"/>
        </w:rPr>
      </w:pPr>
    </w:p>
    <w:p w14:paraId="7EA5223A" w14:textId="6520D1EA" w:rsidR="00D119D9" w:rsidRPr="00C629B1" w:rsidRDefault="00884B42" w:rsidP="00884B42">
      <w:pPr>
        <w:pStyle w:val="ListParagraph"/>
        <w:ind w:left="1080"/>
        <w:rPr>
          <w14:ligatures w14:val="standardContextual"/>
        </w:rPr>
      </w:pPr>
      <w:r w:rsidRPr="00C629B1">
        <w:rPr>
          <w:noProof/>
          <w14:ligatures w14:val="standardContextual"/>
        </w:rPr>
        <w:drawing>
          <wp:inline distT="0" distB="0" distL="0" distR="0" wp14:anchorId="07BDD847" wp14:editId="7A6CA255">
            <wp:extent cx="3365500" cy="2667183"/>
            <wp:effectExtent l="0" t="0" r="6350" b="0"/>
            <wp:docPr id="1810692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9213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1152" cy="26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7367" w14:textId="77777777" w:rsidR="00575925" w:rsidRPr="00C629B1" w:rsidRDefault="00575925" w:rsidP="00575925">
      <w:pPr>
        <w:rPr>
          <w14:ligatures w14:val="standardContextual"/>
        </w:rPr>
      </w:pPr>
    </w:p>
    <w:p w14:paraId="2889F2E3" w14:textId="704E0770" w:rsidR="00575925" w:rsidRPr="00C629B1" w:rsidRDefault="00D119D9" w:rsidP="00D119D9">
      <w:pPr>
        <w:pStyle w:val="ListParagraph"/>
        <w:numPr>
          <w:ilvl w:val="0"/>
          <w:numId w:val="46"/>
        </w:numPr>
      </w:pPr>
      <w:r w:rsidRPr="00C629B1">
        <w:t>Allez dans</w:t>
      </w:r>
      <w:r w:rsidR="00575925" w:rsidRPr="00C629B1">
        <w:t xml:space="preserve"> Enterprise Collaborator Administration &gt; Server &gt; Agreement Status.</w:t>
      </w:r>
    </w:p>
    <w:p w14:paraId="4F37B858" w14:textId="77777777" w:rsidR="00575925" w:rsidRPr="00C629B1" w:rsidRDefault="00575925" w:rsidP="00575925">
      <w:pPr>
        <w:pStyle w:val="ListParagraph"/>
      </w:pPr>
    </w:p>
    <w:p w14:paraId="27A7E58E" w14:textId="77777777" w:rsidR="00575925" w:rsidRPr="00C629B1" w:rsidRDefault="00575925" w:rsidP="00575925">
      <w:pPr>
        <w:pStyle w:val="ListParagraph"/>
      </w:pPr>
      <w:r w:rsidRPr="00C629B1">
        <w:rPr>
          <w:noProof/>
        </w:rPr>
        <w:drawing>
          <wp:inline distT="0" distB="0" distL="0" distR="0" wp14:anchorId="0E522AA1" wp14:editId="12F81C34">
            <wp:extent cx="3181350" cy="2531097"/>
            <wp:effectExtent l="0" t="0" r="0" b="3175"/>
            <wp:docPr id="553025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25121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94773" cy="254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4D67" w14:textId="77777777" w:rsidR="00575925" w:rsidRPr="00C629B1" w:rsidRDefault="00575925" w:rsidP="00575925"/>
    <w:p w14:paraId="788C59EE" w14:textId="77777777" w:rsidR="00575925" w:rsidRPr="00C629B1" w:rsidRDefault="00575925" w:rsidP="00575925">
      <w:pPr>
        <w:pStyle w:val="ListParagraph"/>
      </w:pPr>
    </w:p>
    <w:p w14:paraId="3B6306DB" w14:textId="77777777" w:rsidR="00575925" w:rsidRPr="00C629B1" w:rsidRDefault="00575925" w:rsidP="00575925">
      <w:pPr>
        <w:pStyle w:val="ListParagraph"/>
      </w:pPr>
      <w:r w:rsidRPr="00C629B1">
        <w:rPr>
          <w:noProof/>
        </w:rPr>
        <w:drawing>
          <wp:inline distT="0" distB="0" distL="0" distR="0" wp14:anchorId="2B4FC314" wp14:editId="03097F1A">
            <wp:extent cx="4718050" cy="2551649"/>
            <wp:effectExtent l="0" t="0" r="6350" b="1270"/>
            <wp:docPr id="67848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874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8651" cy="25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1A57" w14:textId="77777777" w:rsidR="00A9593C" w:rsidRPr="00C629B1" w:rsidRDefault="00A9593C" w:rsidP="00575925">
      <w:pPr>
        <w:pStyle w:val="ListParagraph"/>
      </w:pPr>
    </w:p>
    <w:p w14:paraId="2C37BC7E" w14:textId="77777777" w:rsidR="00A9593C" w:rsidRPr="00C629B1" w:rsidRDefault="00A9593C" w:rsidP="00575925">
      <w:pPr>
        <w:pStyle w:val="ListParagraph"/>
      </w:pPr>
    </w:p>
    <w:p w14:paraId="610AE216" w14:textId="44D7512E" w:rsidR="00575925" w:rsidRPr="00C629B1" w:rsidRDefault="00575925" w:rsidP="00D119D9">
      <w:pPr>
        <w:pStyle w:val="ListParagraph"/>
        <w:numPr>
          <w:ilvl w:val="0"/>
          <w:numId w:val="46"/>
        </w:numPr>
      </w:pPr>
      <w:r w:rsidRPr="00C629B1">
        <w:t xml:space="preserve">Cherchez </w:t>
      </w:r>
      <w:r w:rsidR="00A9593C" w:rsidRPr="00C629B1">
        <w:t>l’agreement</w:t>
      </w:r>
      <w:r w:rsidRPr="00C629B1">
        <w:t xml:space="preserve"> « </w:t>
      </w:r>
      <w:r w:rsidR="00D119D9" w:rsidRPr="00C629B1">
        <w:rPr>
          <w:b/>
          <w:bCs/>
        </w:rPr>
        <w:t>M3_</w:t>
      </w:r>
      <w:r w:rsidR="00E66FBE" w:rsidRPr="00C629B1">
        <w:rPr>
          <w:b/>
          <w:bCs/>
        </w:rPr>
        <w:t>IPPMvmtsPalettesCustom</w:t>
      </w:r>
      <w:r w:rsidR="00D119D9" w:rsidRPr="00C629B1">
        <w:rPr>
          <w:b/>
          <w:bCs/>
        </w:rPr>
        <w:t>_</w:t>
      </w:r>
      <w:r w:rsidR="00653ED2" w:rsidRPr="00C629B1">
        <w:rPr>
          <w:b/>
          <w:bCs/>
        </w:rPr>
        <w:t>Sync</w:t>
      </w:r>
      <w:r w:rsidR="00D119D9" w:rsidRPr="00C629B1">
        <w:rPr>
          <w:b/>
          <w:bCs/>
        </w:rPr>
        <w:t>_</w:t>
      </w:r>
      <w:r w:rsidR="00076832">
        <w:rPr>
          <w:b/>
          <w:bCs/>
        </w:rPr>
        <w:t>Out</w:t>
      </w:r>
      <w:r w:rsidR="00A9593C" w:rsidRPr="00C629B1">
        <w:rPr>
          <w:b/>
          <w:bCs/>
        </w:rPr>
        <w:t xml:space="preserve"> </w:t>
      </w:r>
      <w:r w:rsidRPr="00C629B1">
        <w:t>». Cliquez sur le bouton « Activate » pour le agreement ci-dessous.</w:t>
      </w:r>
    </w:p>
    <w:p w14:paraId="30650A3E" w14:textId="77777777" w:rsidR="00A9593C" w:rsidRPr="00C629B1" w:rsidRDefault="00A9593C" w:rsidP="00A9593C">
      <w:pPr>
        <w:pStyle w:val="ListParagraph"/>
      </w:pPr>
    </w:p>
    <w:p w14:paraId="09EDFF76" w14:textId="054B792E" w:rsidR="00A9593C" w:rsidRPr="00C629B1" w:rsidRDefault="00332CA5" w:rsidP="00A9593C">
      <w:pPr>
        <w:pStyle w:val="ListParagraph"/>
      </w:pPr>
      <w:r w:rsidRPr="00C629B1">
        <w:rPr>
          <w:noProof/>
        </w:rPr>
        <w:drawing>
          <wp:inline distT="0" distB="0" distL="0" distR="0" wp14:anchorId="3B748492" wp14:editId="000EAAFC">
            <wp:extent cx="3988005" cy="1035103"/>
            <wp:effectExtent l="0" t="0" r="0" b="0"/>
            <wp:docPr id="34361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73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7ABE" w14:textId="2CE229E8" w:rsidR="00332CA5" w:rsidRPr="00C629B1" w:rsidRDefault="00332CA5"/>
    <w:p w14:paraId="7B6E7807" w14:textId="77777777" w:rsidR="00332CA5" w:rsidRPr="00C629B1" w:rsidRDefault="00332CA5">
      <w:r w:rsidRPr="00C629B1">
        <w:br w:type="page"/>
      </w:r>
    </w:p>
    <w:p w14:paraId="777DB6FE" w14:textId="415D1791" w:rsidR="00CD5582" w:rsidRPr="00C629B1" w:rsidRDefault="00332CA5" w:rsidP="00332CA5">
      <w:pPr>
        <w:pStyle w:val="Heading2"/>
      </w:pPr>
      <w:bookmarkStart w:id="14" w:name="_Toc196921996"/>
      <w:r w:rsidRPr="00C629B1">
        <w:lastRenderedPageBreak/>
        <w:t>CONFIGURATION DU DECLENCH</w:t>
      </w:r>
      <w:r w:rsidR="00C629B1" w:rsidRPr="00C629B1">
        <w:t>EUR</w:t>
      </w:r>
      <w:r w:rsidRPr="00C629B1">
        <w:t xml:space="preserve"> DE L’INTERFACE</w:t>
      </w:r>
      <w:bookmarkEnd w:id="14"/>
    </w:p>
    <w:p w14:paraId="15E09486" w14:textId="77777777" w:rsidR="00332CA5" w:rsidRPr="00C629B1" w:rsidRDefault="00332CA5" w:rsidP="00332CA5">
      <w:pPr>
        <w:pStyle w:val="BodyText"/>
        <w:ind w:left="0"/>
      </w:pPr>
    </w:p>
    <w:p w14:paraId="5521B215" w14:textId="1C71A42A" w:rsidR="00332CA5" w:rsidRPr="00C629B1" w:rsidRDefault="00332CA5" w:rsidP="00332CA5">
      <w:pPr>
        <w:pStyle w:val="Heading3"/>
      </w:pPr>
      <w:r w:rsidRPr="00C629B1">
        <w:t xml:space="preserve">Schedule job </w:t>
      </w:r>
    </w:p>
    <w:p w14:paraId="3F39D2AB" w14:textId="77777777" w:rsidR="00332CA5" w:rsidRPr="00C629B1" w:rsidRDefault="00332CA5" w:rsidP="00332CA5">
      <w:pPr>
        <w:pStyle w:val="BodyText"/>
        <w:ind w:left="0"/>
      </w:pPr>
    </w:p>
    <w:p w14:paraId="384A07F2" w14:textId="2432B41E" w:rsidR="005C1202" w:rsidRPr="00C629B1" w:rsidRDefault="005C1202" w:rsidP="00332CA5">
      <w:pPr>
        <w:pStyle w:val="BodyText"/>
        <w:numPr>
          <w:ilvl w:val="0"/>
          <w:numId w:val="48"/>
        </w:numPr>
      </w:pPr>
      <w:r w:rsidRPr="00C629B1">
        <w:t xml:space="preserve">Allez dans </w:t>
      </w:r>
      <w:r w:rsidRPr="00C629B1">
        <w:rPr>
          <w:b/>
          <w:bCs/>
        </w:rPr>
        <w:t>SHS030</w:t>
      </w:r>
      <w:r w:rsidR="0026466E" w:rsidRPr="00C629B1">
        <w:t xml:space="preserve"> et faites ‘</w:t>
      </w:r>
      <w:r w:rsidR="0026466E" w:rsidRPr="00C629B1">
        <w:rPr>
          <w:b/>
          <w:bCs/>
        </w:rPr>
        <w:t>Create’</w:t>
      </w:r>
    </w:p>
    <w:p w14:paraId="7CB74BC9" w14:textId="55728A1A" w:rsidR="0026466E" w:rsidRPr="00C629B1" w:rsidRDefault="0026466E" w:rsidP="0026466E">
      <w:pPr>
        <w:pStyle w:val="BodyText"/>
        <w:ind w:left="720"/>
      </w:pPr>
      <w:r w:rsidRPr="00C629B1">
        <w:rPr>
          <w:noProof/>
        </w:rPr>
        <w:drawing>
          <wp:inline distT="0" distB="0" distL="0" distR="0" wp14:anchorId="2628E6FB" wp14:editId="58A9B09B">
            <wp:extent cx="5890895" cy="1760799"/>
            <wp:effectExtent l="0" t="0" r="0" b="0"/>
            <wp:docPr id="119881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144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1072" cy="176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2175" w14:textId="77777777" w:rsidR="0026466E" w:rsidRPr="00C629B1" w:rsidRDefault="0026466E" w:rsidP="0026466E">
      <w:pPr>
        <w:pStyle w:val="BodyText"/>
        <w:ind w:left="720"/>
      </w:pPr>
    </w:p>
    <w:p w14:paraId="237C34B9" w14:textId="5A99B31A" w:rsidR="00332CA5" w:rsidRPr="00C629B1" w:rsidRDefault="00D700D4" w:rsidP="00332CA5">
      <w:pPr>
        <w:pStyle w:val="BodyText"/>
        <w:numPr>
          <w:ilvl w:val="0"/>
          <w:numId w:val="48"/>
        </w:numPr>
      </w:pPr>
      <w:r w:rsidRPr="00C629B1">
        <w:t xml:space="preserve">Créez le Job schedule </w:t>
      </w:r>
      <w:r w:rsidR="0026466E" w:rsidRPr="00C629B1">
        <w:t>Function et faites ‘</w:t>
      </w:r>
      <w:r w:rsidR="0026466E" w:rsidRPr="00C629B1">
        <w:rPr>
          <w:b/>
          <w:bCs/>
        </w:rPr>
        <w:t>Next’</w:t>
      </w:r>
    </w:p>
    <w:p w14:paraId="4F86967A" w14:textId="667CF53A" w:rsidR="00C629B1" w:rsidRPr="00774BA9" w:rsidRDefault="00C629B1" w:rsidP="0026466E">
      <w:pPr>
        <w:pStyle w:val="BodyText"/>
        <w:numPr>
          <w:ilvl w:val="0"/>
          <w:numId w:val="49"/>
        </w:numPr>
        <w:rPr>
          <w:b/>
          <w:bCs/>
          <w:lang w:val="en-GB"/>
        </w:rPr>
      </w:pPr>
      <w:r w:rsidRPr="00774BA9">
        <w:rPr>
          <w:lang w:val="en-GB"/>
        </w:rPr>
        <w:t xml:space="preserve">JS allowed: </w:t>
      </w:r>
      <w:r w:rsidRPr="00774BA9">
        <w:rPr>
          <w:b/>
          <w:bCs/>
          <w:lang w:val="en-GB"/>
        </w:rPr>
        <w:t>Option 1 – Can sch or run</w:t>
      </w:r>
    </w:p>
    <w:p w14:paraId="35CF6F14" w14:textId="259B3D2C" w:rsidR="0026466E" w:rsidRPr="00C629B1" w:rsidRDefault="0026466E" w:rsidP="0026466E">
      <w:pPr>
        <w:pStyle w:val="BodyText"/>
        <w:numPr>
          <w:ilvl w:val="0"/>
          <w:numId w:val="49"/>
        </w:numPr>
      </w:pPr>
      <w:r w:rsidRPr="00C629B1">
        <w:t>JS category:</w:t>
      </w:r>
      <w:r w:rsidRPr="00C629B1">
        <w:rPr>
          <w:b/>
          <w:bCs/>
        </w:rPr>
        <w:t xml:space="preserve"> 010</w:t>
      </w:r>
    </w:p>
    <w:p w14:paraId="7A2B2AA8" w14:textId="22125EE6" w:rsidR="0026466E" w:rsidRPr="00C629B1" w:rsidRDefault="0026466E" w:rsidP="0026466E">
      <w:pPr>
        <w:pStyle w:val="BodyText"/>
        <w:numPr>
          <w:ilvl w:val="0"/>
          <w:numId w:val="49"/>
        </w:numPr>
      </w:pPr>
      <w:r w:rsidRPr="00C629B1">
        <w:t xml:space="preserve">Program: </w:t>
      </w:r>
      <w:r w:rsidRPr="00C629B1">
        <w:rPr>
          <w:b/>
          <w:bCs/>
        </w:rPr>
        <w:t>MNS260</w:t>
      </w:r>
    </w:p>
    <w:p w14:paraId="1CD0803C" w14:textId="273BE8CD" w:rsidR="0026466E" w:rsidRPr="00C629B1" w:rsidRDefault="0026466E" w:rsidP="0026466E">
      <w:pPr>
        <w:pStyle w:val="BodyText"/>
        <w:numPr>
          <w:ilvl w:val="0"/>
          <w:numId w:val="49"/>
        </w:numPr>
      </w:pPr>
      <w:r w:rsidRPr="00C629B1">
        <w:t xml:space="preserve">Job: </w:t>
      </w:r>
      <w:r w:rsidRPr="00C629B1">
        <w:rPr>
          <w:b/>
          <w:bCs/>
        </w:rPr>
        <w:t>MNS262CL</w:t>
      </w:r>
    </w:p>
    <w:p w14:paraId="1C72A61F" w14:textId="4621FBB0" w:rsidR="0026466E" w:rsidRPr="00C629B1" w:rsidRDefault="0026466E" w:rsidP="0026466E">
      <w:pPr>
        <w:pStyle w:val="BodyText"/>
        <w:numPr>
          <w:ilvl w:val="0"/>
          <w:numId w:val="49"/>
        </w:numPr>
      </w:pPr>
      <w:r w:rsidRPr="00C629B1">
        <w:t xml:space="preserve">Application: </w:t>
      </w:r>
      <w:r w:rsidRPr="00C629B1">
        <w:rPr>
          <w:b/>
          <w:bCs/>
        </w:rPr>
        <w:t>FAM</w:t>
      </w:r>
    </w:p>
    <w:p w14:paraId="568B9026" w14:textId="14620EF0" w:rsidR="0026466E" w:rsidRPr="00C629B1" w:rsidRDefault="00C629B1" w:rsidP="0026466E">
      <w:pPr>
        <w:pStyle w:val="BodyText"/>
        <w:ind w:left="720"/>
      </w:pPr>
      <w:r w:rsidRPr="00C629B1">
        <w:rPr>
          <w:noProof/>
        </w:rPr>
        <w:drawing>
          <wp:inline distT="0" distB="0" distL="0" distR="0" wp14:anchorId="10E3C8AF" wp14:editId="43E1F650">
            <wp:extent cx="6221095" cy="3286895"/>
            <wp:effectExtent l="0" t="0" r="8255" b="8890"/>
            <wp:docPr id="915750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5043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23961" cy="328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EFC7" w14:textId="77777777" w:rsidR="0026466E" w:rsidRPr="00C629B1" w:rsidRDefault="0026466E" w:rsidP="0026466E">
      <w:pPr>
        <w:pStyle w:val="BodyText"/>
        <w:ind w:left="1080"/>
      </w:pPr>
    </w:p>
    <w:p w14:paraId="1BF31AA6" w14:textId="40A7B2E8" w:rsidR="0026466E" w:rsidRPr="00C629B1" w:rsidRDefault="0026466E" w:rsidP="0026466E">
      <w:pPr>
        <w:pStyle w:val="BodyText"/>
        <w:ind w:left="0"/>
      </w:pPr>
    </w:p>
    <w:p w14:paraId="67D7AF0A" w14:textId="4DF66F73" w:rsidR="0026466E" w:rsidRPr="00C629B1" w:rsidRDefault="0026466E"/>
    <w:p w14:paraId="7D1FE53E" w14:textId="50C4EF71" w:rsidR="0026466E" w:rsidRPr="00C629B1" w:rsidRDefault="0026466E" w:rsidP="0026466E">
      <w:pPr>
        <w:pStyle w:val="Heading3"/>
      </w:pPr>
      <w:r w:rsidRPr="00C629B1">
        <w:lastRenderedPageBreak/>
        <w:t>Crée le MBM Initiator</w:t>
      </w:r>
    </w:p>
    <w:p w14:paraId="756BA4C7" w14:textId="77777777" w:rsidR="0026466E" w:rsidRPr="00C629B1" w:rsidRDefault="0026466E" w:rsidP="0026466E">
      <w:pPr>
        <w:pStyle w:val="BodyText"/>
        <w:ind w:left="0"/>
      </w:pPr>
    </w:p>
    <w:p w14:paraId="1E6D966D" w14:textId="3C27E23C" w:rsidR="0026466E" w:rsidRPr="00C629B1" w:rsidRDefault="00B75DB1" w:rsidP="0026466E">
      <w:pPr>
        <w:pStyle w:val="BodyText"/>
        <w:numPr>
          <w:ilvl w:val="0"/>
          <w:numId w:val="50"/>
        </w:numPr>
      </w:pPr>
      <w:r w:rsidRPr="00C629B1">
        <w:t xml:space="preserve">Allez dans </w:t>
      </w:r>
      <w:r w:rsidRPr="00C629B1">
        <w:rPr>
          <w:b/>
          <w:bCs/>
        </w:rPr>
        <w:t>MNS260</w:t>
      </w:r>
      <w:r w:rsidRPr="00C629B1">
        <w:t xml:space="preserve"> et </w:t>
      </w:r>
      <w:r w:rsidR="00580F1C" w:rsidRPr="00C629B1">
        <w:t>renseignez</w:t>
      </w:r>
      <w:r w:rsidRPr="00C629B1">
        <w:t xml:space="preserve"> le nom de MBM initiator</w:t>
      </w:r>
    </w:p>
    <w:p w14:paraId="49B03D2C" w14:textId="477521FC" w:rsidR="00B75DB1" w:rsidRPr="00C629B1" w:rsidRDefault="00B75DB1" w:rsidP="00B75DB1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73A59DAE" wp14:editId="15E1065B">
            <wp:extent cx="6144895" cy="2042218"/>
            <wp:effectExtent l="0" t="0" r="8255" b="0"/>
            <wp:docPr id="19924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241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47001" cy="20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251A" w14:textId="77777777" w:rsidR="00B75DB1" w:rsidRPr="00C629B1" w:rsidRDefault="00B75DB1" w:rsidP="00B75DB1">
      <w:pPr>
        <w:pStyle w:val="BodyText"/>
        <w:ind w:left="0"/>
      </w:pPr>
    </w:p>
    <w:p w14:paraId="3D572522" w14:textId="77777777" w:rsidR="00B75DB1" w:rsidRPr="00C629B1" w:rsidRDefault="00B75DB1" w:rsidP="00B75DB1">
      <w:pPr>
        <w:pStyle w:val="BodyText"/>
        <w:ind w:left="0"/>
      </w:pPr>
    </w:p>
    <w:p w14:paraId="3DB53E5B" w14:textId="5C6B0149" w:rsidR="00B75DB1" w:rsidRPr="00C629B1" w:rsidRDefault="00B75DB1" w:rsidP="00B75DB1">
      <w:pPr>
        <w:pStyle w:val="BodyText"/>
        <w:numPr>
          <w:ilvl w:val="0"/>
          <w:numId w:val="50"/>
        </w:numPr>
      </w:pPr>
      <w:r w:rsidRPr="00C629B1">
        <w:t>Cliquez sur ‘</w:t>
      </w:r>
      <w:r w:rsidRPr="00C629B1">
        <w:rPr>
          <w:b/>
          <w:bCs/>
        </w:rPr>
        <w:t>Ajouter’</w:t>
      </w:r>
    </w:p>
    <w:p w14:paraId="59132EA8" w14:textId="30DC78B5" w:rsidR="00B75DB1" w:rsidRPr="00C629B1" w:rsidRDefault="00B75DB1" w:rsidP="00B75DB1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150F7CD7" wp14:editId="1185443D">
            <wp:extent cx="6087745" cy="2242473"/>
            <wp:effectExtent l="0" t="0" r="8255" b="5715"/>
            <wp:docPr id="235267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6707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441" cy="224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C7F6" w14:textId="77777777" w:rsidR="00B75DB1" w:rsidRPr="00C629B1" w:rsidRDefault="00B75DB1" w:rsidP="00B75DB1">
      <w:pPr>
        <w:pStyle w:val="BodyText"/>
        <w:ind w:left="360"/>
      </w:pPr>
    </w:p>
    <w:p w14:paraId="422ED9BD" w14:textId="77777777" w:rsidR="00B75DB1" w:rsidRPr="00C629B1" w:rsidRDefault="00B75DB1" w:rsidP="00B75DB1">
      <w:pPr>
        <w:pStyle w:val="BodyText"/>
        <w:ind w:left="360"/>
      </w:pPr>
    </w:p>
    <w:p w14:paraId="4373B0A3" w14:textId="77777777" w:rsidR="00B75DB1" w:rsidRPr="00C629B1" w:rsidRDefault="00B75DB1" w:rsidP="00B75DB1">
      <w:pPr>
        <w:pStyle w:val="BodyText"/>
        <w:ind w:left="360"/>
      </w:pPr>
    </w:p>
    <w:p w14:paraId="353C5FF9" w14:textId="77777777" w:rsidR="00B75DB1" w:rsidRPr="00C629B1" w:rsidRDefault="00B75DB1" w:rsidP="00B75DB1">
      <w:pPr>
        <w:pStyle w:val="BodyText"/>
        <w:ind w:left="360"/>
      </w:pPr>
    </w:p>
    <w:p w14:paraId="3966B6CC" w14:textId="77777777" w:rsidR="00B75DB1" w:rsidRPr="00C629B1" w:rsidRDefault="00B75DB1" w:rsidP="00B75DB1">
      <w:pPr>
        <w:pStyle w:val="BodyText"/>
        <w:ind w:left="360"/>
      </w:pPr>
    </w:p>
    <w:p w14:paraId="3BC474FE" w14:textId="77777777" w:rsidR="00B75DB1" w:rsidRPr="00C629B1" w:rsidRDefault="00B75DB1" w:rsidP="00B75DB1">
      <w:pPr>
        <w:pStyle w:val="BodyText"/>
        <w:ind w:left="360"/>
      </w:pPr>
    </w:p>
    <w:p w14:paraId="3537FACD" w14:textId="77777777" w:rsidR="00B75DB1" w:rsidRPr="00C629B1" w:rsidRDefault="00B75DB1" w:rsidP="00B75DB1">
      <w:pPr>
        <w:pStyle w:val="BodyText"/>
        <w:ind w:left="360"/>
      </w:pPr>
    </w:p>
    <w:p w14:paraId="2137B4D4" w14:textId="77777777" w:rsidR="00B75DB1" w:rsidRPr="00C629B1" w:rsidRDefault="00B75DB1" w:rsidP="00B75DB1">
      <w:pPr>
        <w:pStyle w:val="BodyText"/>
        <w:ind w:left="360"/>
      </w:pPr>
    </w:p>
    <w:p w14:paraId="0E8A99AB" w14:textId="77777777" w:rsidR="00B75DB1" w:rsidRPr="00C629B1" w:rsidRDefault="00B75DB1" w:rsidP="00B75DB1">
      <w:pPr>
        <w:pStyle w:val="BodyText"/>
        <w:ind w:left="360"/>
      </w:pPr>
    </w:p>
    <w:p w14:paraId="2A40FDE5" w14:textId="77777777" w:rsidR="00B75DB1" w:rsidRPr="00C629B1" w:rsidRDefault="00B75DB1" w:rsidP="00B75DB1">
      <w:pPr>
        <w:pStyle w:val="BodyText"/>
        <w:ind w:left="360"/>
      </w:pPr>
    </w:p>
    <w:p w14:paraId="684FC005" w14:textId="77777777" w:rsidR="00B75DB1" w:rsidRPr="00C629B1" w:rsidRDefault="00B75DB1" w:rsidP="00B75DB1">
      <w:pPr>
        <w:pStyle w:val="BodyText"/>
        <w:ind w:left="360"/>
      </w:pPr>
    </w:p>
    <w:p w14:paraId="3FA4C385" w14:textId="77777777" w:rsidR="00B75DB1" w:rsidRPr="00C629B1" w:rsidRDefault="00B75DB1" w:rsidP="00B75DB1">
      <w:pPr>
        <w:pStyle w:val="BodyText"/>
        <w:ind w:left="360"/>
      </w:pPr>
    </w:p>
    <w:p w14:paraId="4D77170E" w14:textId="77777777" w:rsidR="00B75DB1" w:rsidRPr="00C629B1" w:rsidRDefault="00B75DB1" w:rsidP="00B75DB1">
      <w:pPr>
        <w:pStyle w:val="BodyText"/>
        <w:ind w:left="360"/>
      </w:pPr>
    </w:p>
    <w:p w14:paraId="670B0561" w14:textId="77777777" w:rsidR="00B75DB1" w:rsidRPr="00C629B1" w:rsidRDefault="00B75DB1" w:rsidP="00B75DB1">
      <w:pPr>
        <w:pStyle w:val="BodyText"/>
        <w:ind w:left="360"/>
      </w:pPr>
    </w:p>
    <w:p w14:paraId="381F8CA2" w14:textId="77777777" w:rsidR="00B75DB1" w:rsidRPr="00C629B1" w:rsidRDefault="00B75DB1" w:rsidP="00AD194A">
      <w:pPr>
        <w:pStyle w:val="BodyText"/>
        <w:ind w:left="0"/>
      </w:pPr>
    </w:p>
    <w:p w14:paraId="77820FB3" w14:textId="0E4ADD87" w:rsidR="00B75DB1" w:rsidRPr="00C629B1" w:rsidRDefault="00B75DB1" w:rsidP="00B75DB1">
      <w:pPr>
        <w:pStyle w:val="BodyText"/>
        <w:numPr>
          <w:ilvl w:val="0"/>
          <w:numId w:val="50"/>
        </w:numPr>
      </w:pPr>
      <w:r w:rsidRPr="00C629B1">
        <w:lastRenderedPageBreak/>
        <w:t>Renseignez les valeurs correspondantes</w:t>
      </w:r>
    </w:p>
    <w:p w14:paraId="4C1EFFE3" w14:textId="0A532183" w:rsidR="00B75DB1" w:rsidRPr="00C629B1" w:rsidRDefault="00B75DB1" w:rsidP="00B75DB1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32396420" wp14:editId="1E8CF966">
            <wp:extent cx="6417945" cy="4125595"/>
            <wp:effectExtent l="0" t="0" r="1905" b="8255"/>
            <wp:docPr id="690371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7157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83E0" w14:textId="77777777" w:rsidR="00B75DB1" w:rsidRPr="00C629B1" w:rsidRDefault="00B75DB1" w:rsidP="00B75DB1">
      <w:pPr>
        <w:pStyle w:val="BodyText"/>
        <w:ind w:left="360"/>
      </w:pPr>
    </w:p>
    <w:p w14:paraId="39BED785" w14:textId="25C6E91D" w:rsidR="00B75DB1" w:rsidRPr="00C629B1" w:rsidRDefault="00B75DB1" w:rsidP="00B75DB1">
      <w:pPr>
        <w:pStyle w:val="BodyText"/>
        <w:numPr>
          <w:ilvl w:val="0"/>
          <w:numId w:val="51"/>
        </w:numPr>
      </w:pPr>
      <w:r w:rsidRPr="00C629B1">
        <w:t xml:space="preserve">Document number : </w:t>
      </w:r>
      <w:r w:rsidRPr="00C629B1">
        <w:rPr>
          <w:b/>
          <w:bCs/>
        </w:rPr>
        <w:t>MBM</w:t>
      </w:r>
    </w:p>
    <w:p w14:paraId="693DC00D" w14:textId="2647C984" w:rsidR="00B75DB1" w:rsidRPr="00C629B1" w:rsidRDefault="00B75DB1" w:rsidP="00B75DB1">
      <w:pPr>
        <w:pStyle w:val="BodyText"/>
        <w:numPr>
          <w:ilvl w:val="0"/>
          <w:numId w:val="51"/>
        </w:numPr>
      </w:pPr>
      <w:r w:rsidRPr="00C629B1">
        <w:t xml:space="preserve">Media ctrl obj1: </w:t>
      </w:r>
      <w:r w:rsidRPr="00C629B1">
        <w:rPr>
          <w:b/>
          <w:bCs/>
        </w:rPr>
        <w:t>008_OUT_A</w:t>
      </w:r>
    </w:p>
    <w:p w14:paraId="0DFE7234" w14:textId="05BD285D" w:rsidR="00B75DB1" w:rsidRPr="00C629B1" w:rsidRDefault="00B75DB1" w:rsidP="00B75DB1">
      <w:pPr>
        <w:pStyle w:val="BodyText"/>
        <w:numPr>
          <w:ilvl w:val="0"/>
          <w:numId w:val="51"/>
        </w:numPr>
      </w:pPr>
      <w:r w:rsidRPr="00C629B1">
        <w:t xml:space="preserve">Printer file: </w:t>
      </w:r>
      <w:r w:rsidRPr="00C629B1">
        <w:rPr>
          <w:b/>
          <w:bCs/>
        </w:rPr>
        <w:t>008_OUT_A</w:t>
      </w:r>
    </w:p>
    <w:p w14:paraId="00331EA1" w14:textId="6979F4E0" w:rsidR="00B75DB1" w:rsidRPr="00774BA9" w:rsidRDefault="00B75DB1" w:rsidP="00B75DB1">
      <w:pPr>
        <w:pStyle w:val="BodyText"/>
        <w:numPr>
          <w:ilvl w:val="0"/>
          <w:numId w:val="51"/>
        </w:numPr>
        <w:rPr>
          <w:lang w:val="en-GB"/>
        </w:rPr>
      </w:pPr>
      <w:r w:rsidRPr="00774BA9">
        <w:rPr>
          <w:lang w:val="en-GB"/>
        </w:rPr>
        <w:t xml:space="preserve">Msg key value 1: </w:t>
      </w:r>
      <w:r w:rsidRPr="00774BA9">
        <w:rPr>
          <w:b/>
          <w:bCs/>
          <w:lang w:val="en-GB"/>
        </w:rPr>
        <w:t>&lt;&lt; company number &gt;&gt;</w:t>
      </w:r>
    </w:p>
    <w:p w14:paraId="08DDA127" w14:textId="7A2BAA39" w:rsidR="00B75DB1" w:rsidRPr="00C629B1" w:rsidRDefault="00B75DB1" w:rsidP="00B75DB1">
      <w:pPr>
        <w:pStyle w:val="BodyText"/>
        <w:numPr>
          <w:ilvl w:val="0"/>
          <w:numId w:val="51"/>
        </w:numPr>
      </w:pPr>
      <w:r w:rsidRPr="00C629B1">
        <w:t xml:space="preserve">Msg key value 2: </w:t>
      </w:r>
      <w:r w:rsidRPr="00C629B1">
        <w:rPr>
          <w:b/>
          <w:bCs/>
        </w:rPr>
        <w:t>&lt;&lt; division &gt;&gt;</w:t>
      </w:r>
    </w:p>
    <w:p w14:paraId="57E07139" w14:textId="689E2E21" w:rsidR="00B75DB1" w:rsidRPr="00C629B1" w:rsidRDefault="00B75DB1" w:rsidP="00B75DB1">
      <w:pPr>
        <w:pStyle w:val="BodyText"/>
        <w:numPr>
          <w:ilvl w:val="0"/>
          <w:numId w:val="51"/>
        </w:numPr>
      </w:pPr>
      <w:r w:rsidRPr="00C629B1">
        <w:t xml:space="preserve">Msg key field 3 : </w:t>
      </w:r>
      <w:r w:rsidRPr="00C629B1">
        <w:rPr>
          <w:b/>
          <w:bCs/>
        </w:rPr>
        <w:t>TEMP</w:t>
      </w:r>
    </w:p>
    <w:p w14:paraId="4E432C77" w14:textId="22A98CBA" w:rsidR="00B75DB1" w:rsidRPr="00C629B1" w:rsidRDefault="00B75DB1" w:rsidP="00B75DB1">
      <w:pPr>
        <w:pStyle w:val="BodyText"/>
        <w:numPr>
          <w:ilvl w:val="0"/>
          <w:numId w:val="51"/>
        </w:numPr>
      </w:pPr>
      <w:r w:rsidRPr="00C629B1">
        <w:t xml:space="preserve">Msg key value 3 : </w:t>
      </w:r>
      <w:r w:rsidRPr="00C629B1">
        <w:rPr>
          <w:b/>
          <w:bCs/>
        </w:rPr>
        <w:t>Test1</w:t>
      </w:r>
    </w:p>
    <w:p w14:paraId="04E9DA7F" w14:textId="77777777" w:rsidR="0026466E" w:rsidRPr="00C629B1" w:rsidRDefault="0026466E" w:rsidP="0026466E">
      <w:pPr>
        <w:pStyle w:val="BodyText"/>
        <w:ind w:left="720"/>
      </w:pPr>
    </w:p>
    <w:p w14:paraId="3AC3346C" w14:textId="77777777" w:rsidR="00332CA5" w:rsidRPr="00C629B1" w:rsidRDefault="00332CA5" w:rsidP="00332CA5">
      <w:pPr>
        <w:pStyle w:val="BodyText"/>
        <w:ind w:left="0"/>
      </w:pPr>
    </w:p>
    <w:p w14:paraId="27A263EE" w14:textId="69875EB6" w:rsidR="00332CA5" w:rsidRPr="00C629B1" w:rsidRDefault="00B75DB1" w:rsidP="00B75DB1">
      <w:pPr>
        <w:pStyle w:val="BodyText"/>
        <w:numPr>
          <w:ilvl w:val="0"/>
          <w:numId w:val="50"/>
        </w:numPr>
      </w:pPr>
      <w:r w:rsidRPr="00C629B1">
        <w:t>Cliquez sur ‘</w:t>
      </w:r>
      <w:r w:rsidRPr="00C629B1">
        <w:rPr>
          <w:b/>
          <w:bCs/>
        </w:rPr>
        <w:t>Next’</w:t>
      </w:r>
    </w:p>
    <w:p w14:paraId="2D135F26" w14:textId="76B3D9DF" w:rsidR="00C629B1" w:rsidRPr="00C629B1" w:rsidRDefault="00C629B1" w:rsidP="00C629B1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6CBA2BAE" wp14:editId="2461E5FA">
            <wp:extent cx="1676634" cy="571580"/>
            <wp:effectExtent l="0" t="0" r="0" b="0"/>
            <wp:docPr id="368268174" name="Picture 1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174" name="Picture 1" descr="A blue rectangle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A0B9" w14:textId="77777777" w:rsidR="00C629B1" w:rsidRPr="00C629B1" w:rsidRDefault="00C629B1" w:rsidP="00C629B1">
      <w:pPr>
        <w:pStyle w:val="BodyText"/>
        <w:ind w:left="0"/>
      </w:pPr>
    </w:p>
    <w:p w14:paraId="7EC2B688" w14:textId="20C47600" w:rsidR="0017395D" w:rsidRPr="00C629B1" w:rsidRDefault="0017395D" w:rsidP="0017395D">
      <w:pPr>
        <w:pStyle w:val="BodyText"/>
        <w:rPr>
          <w:b/>
          <w:bCs/>
        </w:rPr>
      </w:pPr>
    </w:p>
    <w:p w14:paraId="2BEF9A52" w14:textId="77777777" w:rsidR="0017395D" w:rsidRPr="00C629B1" w:rsidRDefault="0017395D">
      <w:pPr>
        <w:rPr>
          <w:b/>
          <w:bCs/>
        </w:rPr>
      </w:pPr>
      <w:r w:rsidRPr="00C629B1">
        <w:rPr>
          <w:b/>
          <w:bCs/>
        </w:rPr>
        <w:br w:type="page"/>
      </w:r>
    </w:p>
    <w:p w14:paraId="5FDF9E30" w14:textId="7829C9FE" w:rsidR="0017395D" w:rsidRPr="00C629B1" w:rsidRDefault="0017395D" w:rsidP="0017395D">
      <w:pPr>
        <w:pStyle w:val="BodyText"/>
        <w:numPr>
          <w:ilvl w:val="0"/>
          <w:numId w:val="50"/>
        </w:numPr>
      </w:pPr>
      <w:r w:rsidRPr="00C629B1">
        <w:lastRenderedPageBreak/>
        <w:t xml:space="preserve">Allez dans </w:t>
      </w:r>
      <w:r w:rsidRPr="00C629B1">
        <w:rPr>
          <w:b/>
          <w:bCs/>
        </w:rPr>
        <w:t>CRS945</w:t>
      </w:r>
      <w:r w:rsidRPr="00C629B1">
        <w:t xml:space="preserve"> </w:t>
      </w:r>
    </w:p>
    <w:p w14:paraId="1FF6A593" w14:textId="7C37F2B6" w:rsidR="0017395D" w:rsidRPr="00C629B1" w:rsidRDefault="00F54028" w:rsidP="00F54028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096739EA" wp14:editId="58257AFB">
            <wp:extent cx="5846445" cy="2092272"/>
            <wp:effectExtent l="0" t="0" r="1905" b="3810"/>
            <wp:docPr id="1012702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02521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1739" cy="20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CD44" w14:textId="77777777" w:rsidR="00F54028" w:rsidRPr="00C629B1" w:rsidRDefault="00F54028" w:rsidP="0017395D">
      <w:pPr>
        <w:pStyle w:val="BodyText"/>
        <w:ind w:left="720"/>
      </w:pPr>
    </w:p>
    <w:p w14:paraId="6C6A529F" w14:textId="60249DEC" w:rsidR="00F54028" w:rsidRPr="00C629B1" w:rsidRDefault="00F54028" w:rsidP="00F54028">
      <w:pPr>
        <w:pStyle w:val="BodyText"/>
        <w:numPr>
          <w:ilvl w:val="0"/>
          <w:numId w:val="50"/>
        </w:numPr>
      </w:pPr>
      <w:r w:rsidRPr="00C629B1">
        <w:t>Faites une recherche avec le Doc no ‘</w:t>
      </w:r>
      <w:r w:rsidRPr="00C629B1">
        <w:rPr>
          <w:b/>
          <w:bCs/>
        </w:rPr>
        <w:t>MBM’</w:t>
      </w:r>
      <w:r w:rsidRPr="00C629B1">
        <w:t xml:space="preserve"> et vérifiez que le Std Document </w:t>
      </w:r>
      <w:r w:rsidR="00C629B1">
        <w:t>‘</w:t>
      </w:r>
      <w:r w:rsidR="00C629B1" w:rsidRPr="00C629B1">
        <w:rPr>
          <w:b/>
          <w:bCs/>
        </w:rPr>
        <w:t>008_OUT_A</w:t>
      </w:r>
      <w:r w:rsidR="00C629B1">
        <w:t xml:space="preserve">’ </w:t>
      </w:r>
      <w:r w:rsidRPr="00C629B1">
        <w:t>est bien présent</w:t>
      </w:r>
    </w:p>
    <w:p w14:paraId="309A61E4" w14:textId="52FDCC9F" w:rsidR="00F54028" w:rsidRPr="00C629B1" w:rsidRDefault="00F54028" w:rsidP="00F54028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6D9FD669" wp14:editId="4D40A211">
            <wp:extent cx="6417945" cy="1993900"/>
            <wp:effectExtent l="0" t="0" r="1905" b="6350"/>
            <wp:docPr id="1002354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427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5C39" w14:textId="77777777" w:rsidR="00F54028" w:rsidRPr="00C629B1" w:rsidRDefault="00F54028" w:rsidP="00F54028">
      <w:pPr>
        <w:pStyle w:val="BodyText"/>
        <w:ind w:left="360"/>
      </w:pPr>
    </w:p>
    <w:p w14:paraId="40D0ADEA" w14:textId="7EFFC03B" w:rsidR="00F54028" w:rsidRPr="00C629B1" w:rsidRDefault="00F54028" w:rsidP="00F54028">
      <w:pPr>
        <w:pStyle w:val="BodyText"/>
        <w:numPr>
          <w:ilvl w:val="0"/>
          <w:numId w:val="50"/>
        </w:numPr>
      </w:pPr>
      <w:r w:rsidRPr="00C629B1">
        <w:t>Si pas présent, il va falloir l’ajouté</w:t>
      </w:r>
    </w:p>
    <w:p w14:paraId="1EEF288C" w14:textId="6DF6866D" w:rsidR="00F54028" w:rsidRPr="00C629B1" w:rsidRDefault="00F54028" w:rsidP="00F54028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258FEA54" wp14:editId="3CD4D8A0">
            <wp:extent cx="6417945" cy="2663825"/>
            <wp:effectExtent l="0" t="0" r="1905" b="3175"/>
            <wp:docPr id="1627841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41972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E594" w14:textId="77777777" w:rsidR="00F54028" w:rsidRPr="00C629B1" w:rsidRDefault="00F54028" w:rsidP="00F54028"/>
    <w:p w14:paraId="48D173B0" w14:textId="77777777" w:rsidR="00F54028" w:rsidRPr="00C629B1" w:rsidRDefault="00F54028" w:rsidP="00F54028"/>
    <w:p w14:paraId="6632045A" w14:textId="77777777" w:rsidR="00F54028" w:rsidRPr="00C629B1" w:rsidRDefault="00F54028" w:rsidP="00F54028"/>
    <w:p w14:paraId="76C12F7E" w14:textId="50C6726E" w:rsidR="00F54028" w:rsidRPr="00C629B1" w:rsidRDefault="00F54028" w:rsidP="00F54028">
      <w:pPr>
        <w:tabs>
          <w:tab w:val="left" w:pos="2310"/>
        </w:tabs>
      </w:pPr>
      <w:r w:rsidRPr="00C629B1">
        <w:tab/>
      </w:r>
    </w:p>
    <w:p w14:paraId="6820B708" w14:textId="77777777" w:rsidR="00F54028" w:rsidRPr="00C629B1" w:rsidRDefault="00F54028">
      <w:r w:rsidRPr="00C629B1">
        <w:br w:type="page"/>
      </w:r>
    </w:p>
    <w:p w14:paraId="1BC0DC0C" w14:textId="0D825349" w:rsidR="00F54028" w:rsidRPr="00C629B1" w:rsidRDefault="00F54028" w:rsidP="00F54028">
      <w:pPr>
        <w:pStyle w:val="Heading3"/>
      </w:pPr>
      <w:r w:rsidRPr="00C629B1">
        <w:lastRenderedPageBreak/>
        <w:t>Importez l’event analytics</w:t>
      </w:r>
    </w:p>
    <w:p w14:paraId="787D24C6" w14:textId="77777777" w:rsidR="00F54028" w:rsidRPr="00C629B1" w:rsidRDefault="00F54028" w:rsidP="00F54028">
      <w:pPr>
        <w:pStyle w:val="BodyText"/>
        <w:ind w:left="0"/>
      </w:pPr>
    </w:p>
    <w:p w14:paraId="61748A1C" w14:textId="77777777" w:rsidR="00F54028" w:rsidRPr="00C629B1" w:rsidRDefault="00F54028" w:rsidP="00F54028">
      <w:pPr>
        <w:pStyle w:val="ListParagraph"/>
        <w:numPr>
          <w:ilvl w:val="0"/>
          <w:numId w:val="37"/>
        </w:numPr>
        <w:spacing w:after="160" w:line="259" w:lineRule="auto"/>
      </w:pPr>
      <w:r w:rsidRPr="00C629B1">
        <w:t>Allez dans M3 -&gt; Event Analytics Rules</w:t>
      </w:r>
    </w:p>
    <w:p w14:paraId="4EE32C23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  <w:r w:rsidRPr="00C629B1">
        <w:rPr>
          <w:noProof/>
        </w:rPr>
        <w:drawing>
          <wp:inline distT="0" distB="0" distL="0" distR="0" wp14:anchorId="3253F0A8" wp14:editId="59443CCA">
            <wp:extent cx="4747724" cy="2832100"/>
            <wp:effectExtent l="0" t="0" r="0" b="6350"/>
            <wp:docPr id="9408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116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61542" cy="284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1DFE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</w:p>
    <w:p w14:paraId="1D888CF7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</w:p>
    <w:p w14:paraId="1A94A498" w14:textId="77777777" w:rsidR="00F54028" w:rsidRPr="00C629B1" w:rsidRDefault="00F54028" w:rsidP="00F54028">
      <w:pPr>
        <w:pStyle w:val="ListParagraph"/>
        <w:numPr>
          <w:ilvl w:val="0"/>
          <w:numId w:val="37"/>
        </w:numPr>
        <w:spacing w:after="160" w:line="259" w:lineRule="auto"/>
      </w:pPr>
      <w:r w:rsidRPr="00C629B1">
        <w:t>Cliquez sur Import</w:t>
      </w:r>
    </w:p>
    <w:p w14:paraId="537B0BEC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  <w:r w:rsidRPr="00C629B1">
        <w:rPr>
          <w:noProof/>
        </w:rPr>
        <w:drawing>
          <wp:inline distT="0" distB="0" distL="0" distR="0" wp14:anchorId="29DCF078" wp14:editId="1C01F254">
            <wp:extent cx="4811867" cy="1917700"/>
            <wp:effectExtent l="0" t="0" r="8255" b="6350"/>
            <wp:docPr id="10699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982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43166" cy="193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391F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</w:p>
    <w:p w14:paraId="3BED32AD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</w:p>
    <w:p w14:paraId="15BDFD94" w14:textId="77777777" w:rsidR="00F54028" w:rsidRPr="00C629B1" w:rsidRDefault="00F54028" w:rsidP="00F54028">
      <w:pPr>
        <w:pStyle w:val="ListParagraph"/>
        <w:numPr>
          <w:ilvl w:val="0"/>
          <w:numId w:val="37"/>
        </w:numPr>
        <w:spacing w:after="160" w:line="259" w:lineRule="auto"/>
      </w:pPr>
      <w:r w:rsidRPr="00C629B1">
        <w:t>Localisez le fichier sessions.rulespack</w:t>
      </w:r>
    </w:p>
    <w:p w14:paraId="34B5CB5E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  <w:r w:rsidRPr="00C629B1">
        <w:rPr>
          <w:noProof/>
        </w:rPr>
        <w:drawing>
          <wp:inline distT="0" distB="0" distL="0" distR="0" wp14:anchorId="11BA45FA" wp14:editId="321B49E9">
            <wp:extent cx="3194050" cy="1716206"/>
            <wp:effectExtent l="0" t="0" r="6350" b="0"/>
            <wp:docPr id="1201899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99825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96543" cy="17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9C42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</w:p>
    <w:p w14:paraId="7F4251E9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  <w:r w:rsidRPr="00C629B1">
        <w:rPr>
          <w:noProof/>
        </w:rPr>
        <w:drawing>
          <wp:inline distT="0" distB="0" distL="0" distR="0" wp14:anchorId="5BEF2B10" wp14:editId="0153E03B">
            <wp:extent cx="3568700" cy="344275"/>
            <wp:effectExtent l="0" t="0" r="0" b="0"/>
            <wp:docPr id="136198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835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94695" cy="34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51DB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</w:p>
    <w:p w14:paraId="6B5029C9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</w:p>
    <w:p w14:paraId="6749FBEC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</w:p>
    <w:p w14:paraId="1C5283DF" w14:textId="77777777" w:rsidR="00F54028" w:rsidRPr="00C629B1" w:rsidRDefault="00F54028" w:rsidP="00F54028">
      <w:pPr>
        <w:pStyle w:val="ListParagraph"/>
        <w:numPr>
          <w:ilvl w:val="0"/>
          <w:numId w:val="37"/>
        </w:numPr>
        <w:spacing w:after="160" w:line="259" w:lineRule="auto"/>
      </w:pPr>
      <w:r w:rsidRPr="00C629B1">
        <w:lastRenderedPageBreak/>
        <w:t>Cliquez sur Upload</w:t>
      </w:r>
    </w:p>
    <w:p w14:paraId="2499D483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  <w:r w:rsidRPr="00C629B1">
        <w:rPr>
          <w:noProof/>
        </w:rPr>
        <w:drawing>
          <wp:inline distT="0" distB="0" distL="0" distR="0" wp14:anchorId="09CDDBA1" wp14:editId="396F58B3">
            <wp:extent cx="2762250" cy="1897116"/>
            <wp:effectExtent l="0" t="0" r="0" b="8255"/>
            <wp:docPr id="1568729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29158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63350" cy="189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588B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</w:p>
    <w:p w14:paraId="3CA393C1" w14:textId="77777777" w:rsidR="00F54028" w:rsidRPr="00C629B1" w:rsidRDefault="00F54028" w:rsidP="00F54028">
      <w:pPr>
        <w:pStyle w:val="ListParagraph"/>
        <w:spacing w:after="160" w:line="259" w:lineRule="auto"/>
        <w:ind w:left="1080"/>
      </w:pPr>
    </w:p>
    <w:p w14:paraId="6A6822FC" w14:textId="5FCD6C8C" w:rsidR="00F54028" w:rsidRPr="00C629B1" w:rsidRDefault="00F54028" w:rsidP="00F54028">
      <w:pPr>
        <w:pStyle w:val="ListParagraph"/>
        <w:numPr>
          <w:ilvl w:val="0"/>
          <w:numId w:val="37"/>
        </w:numPr>
        <w:spacing w:after="160" w:line="259" w:lineRule="auto"/>
      </w:pPr>
      <w:r w:rsidRPr="00C629B1">
        <w:t>Assurez-vous que l</w:t>
      </w:r>
      <w:r w:rsidR="00C629B1">
        <w:t>a</w:t>
      </w:r>
      <w:r w:rsidRPr="00C629B1">
        <w:t xml:space="preserve"> règle ‘</w:t>
      </w:r>
      <w:r w:rsidRPr="00C629B1">
        <w:rPr>
          <w:b/>
          <w:bCs/>
        </w:rPr>
        <w:t xml:space="preserve">MBM_008_OUT_A’ </w:t>
      </w:r>
      <w:r w:rsidRPr="00C629B1">
        <w:t xml:space="preserve">est activer </w:t>
      </w:r>
    </w:p>
    <w:p w14:paraId="38130F83" w14:textId="77777777" w:rsidR="00F54028" w:rsidRPr="00C629B1" w:rsidRDefault="00F54028" w:rsidP="00F54028">
      <w:pPr>
        <w:pStyle w:val="ListParagraph"/>
        <w:tabs>
          <w:tab w:val="center" w:pos="5593"/>
        </w:tabs>
        <w:spacing w:after="160" w:line="259" w:lineRule="auto"/>
        <w:ind w:left="1080"/>
        <w:rPr>
          <w:b/>
          <w:bCs/>
        </w:rPr>
      </w:pPr>
      <w:r w:rsidRPr="00C629B1">
        <w:t>Si pas activer, cliquez sur ‘</w:t>
      </w:r>
      <w:r w:rsidRPr="00C629B1">
        <w:rPr>
          <w:b/>
          <w:bCs/>
        </w:rPr>
        <w:t>Activate’</w:t>
      </w:r>
      <w:r w:rsidRPr="00C629B1">
        <w:rPr>
          <w:b/>
          <w:bCs/>
        </w:rPr>
        <w:tab/>
      </w:r>
    </w:p>
    <w:p w14:paraId="4E46F8FE" w14:textId="77777777" w:rsidR="00F54028" w:rsidRPr="00C629B1" w:rsidRDefault="00F54028" w:rsidP="00F54028">
      <w:pPr>
        <w:pStyle w:val="ListParagraph"/>
        <w:tabs>
          <w:tab w:val="center" w:pos="5593"/>
        </w:tabs>
        <w:spacing w:after="160" w:line="259" w:lineRule="auto"/>
        <w:ind w:left="1080"/>
        <w:rPr>
          <w:b/>
          <w:bCs/>
        </w:rPr>
      </w:pPr>
    </w:p>
    <w:p w14:paraId="13CB1167" w14:textId="0B647040" w:rsidR="00F54028" w:rsidRPr="00C629B1" w:rsidRDefault="00DD6895" w:rsidP="00F54028">
      <w:pPr>
        <w:pStyle w:val="ListParagraph"/>
        <w:tabs>
          <w:tab w:val="center" w:pos="5593"/>
        </w:tabs>
        <w:spacing w:after="160" w:line="259" w:lineRule="auto"/>
        <w:ind w:left="1080"/>
        <w:rPr>
          <w:b/>
          <w:bCs/>
        </w:rPr>
      </w:pPr>
      <w:r w:rsidRPr="00DD6895">
        <w:rPr>
          <w:b/>
          <w:bCs/>
          <w:noProof/>
        </w:rPr>
        <w:drawing>
          <wp:inline distT="0" distB="0" distL="0" distR="0" wp14:anchorId="273303DE" wp14:editId="2D23B30D">
            <wp:extent cx="5059045" cy="2843116"/>
            <wp:effectExtent l="0" t="0" r="8255" b="0"/>
            <wp:docPr id="100761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198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67087" cy="28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49D2" w14:textId="77777777" w:rsidR="00F54028" w:rsidRPr="00C629B1" w:rsidRDefault="00F54028" w:rsidP="00F54028">
      <w:pPr>
        <w:pStyle w:val="BodyText"/>
        <w:ind w:left="0"/>
      </w:pPr>
    </w:p>
    <w:p w14:paraId="45880057" w14:textId="77777777" w:rsidR="00F54028" w:rsidRPr="00C629B1" w:rsidRDefault="00F54028" w:rsidP="00F54028">
      <w:pPr>
        <w:pStyle w:val="BodyText"/>
        <w:numPr>
          <w:ilvl w:val="0"/>
          <w:numId w:val="37"/>
        </w:numPr>
      </w:pPr>
      <w:r w:rsidRPr="00C629B1">
        <w:t>Activez la session</w:t>
      </w:r>
    </w:p>
    <w:p w14:paraId="54FB3B32" w14:textId="6FF166D5" w:rsidR="006B43CF" w:rsidRPr="00C629B1" w:rsidRDefault="00DD6895" w:rsidP="00DD6895">
      <w:pPr>
        <w:pStyle w:val="BodyText"/>
        <w:ind w:left="1080"/>
      </w:pPr>
      <w:r w:rsidRPr="00DD6895">
        <w:rPr>
          <w:noProof/>
        </w:rPr>
        <w:drawing>
          <wp:inline distT="0" distB="0" distL="0" distR="0" wp14:anchorId="1B02F77C" wp14:editId="47504368">
            <wp:extent cx="5262245" cy="2419477"/>
            <wp:effectExtent l="0" t="0" r="0" b="0"/>
            <wp:docPr id="1419709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9157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444" cy="24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E4D7" w14:textId="77777777" w:rsidR="006B43CF" w:rsidRPr="00C629B1" w:rsidRDefault="006B43CF">
      <w:r w:rsidRPr="00C629B1">
        <w:br w:type="page"/>
      </w:r>
    </w:p>
    <w:p w14:paraId="19FF5B86" w14:textId="5AF5A6EE" w:rsidR="006B43CF" w:rsidRPr="00C629B1" w:rsidRDefault="006B43CF" w:rsidP="006B43CF">
      <w:pPr>
        <w:pStyle w:val="Heading3"/>
      </w:pPr>
      <w:r w:rsidRPr="00C629B1">
        <w:lastRenderedPageBreak/>
        <w:t>Conguration du scheduler</w:t>
      </w:r>
    </w:p>
    <w:p w14:paraId="2882BCD1" w14:textId="77777777" w:rsidR="006B43CF" w:rsidRPr="00C629B1" w:rsidRDefault="006B43CF" w:rsidP="006B43CF">
      <w:pPr>
        <w:pStyle w:val="BodyText"/>
        <w:ind w:left="0"/>
      </w:pPr>
    </w:p>
    <w:p w14:paraId="20733A37" w14:textId="7F06F74C" w:rsidR="006B43CF" w:rsidRPr="00C629B1" w:rsidRDefault="006B43CF" w:rsidP="006B43CF">
      <w:pPr>
        <w:pStyle w:val="BodyText"/>
        <w:numPr>
          <w:ilvl w:val="0"/>
          <w:numId w:val="62"/>
        </w:numPr>
      </w:pPr>
      <w:r w:rsidRPr="00C629B1">
        <w:t xml:space="preserve">Allez dans </w:t>
      </w:r>
      <w:r w:rsidRPr="00C629B1">
        <w:rPr>
          <w:b/>
          <w:bCs/>
        </w:rPr>
        <w:t>MNS260</w:t>
      </w:r>
      <w:r w:rsidRPr="00C629B1">
        <w:t xml:space="preserve"> et sélectionnez le MBM Initiator que vous avez crée</w:t>
      </w:r>
    </w:p>
    <w:p w14:paraId="7C9765C9" w14:textId="486BE5D6" w:rsidR="006B43CF" w:rsidRPr="00C629B1" w:rsidRDefault="006B43CF" w:rsidP="006B43CF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6E5D2FE9" wp14:editId="23E244CF">
            <wp:extent cx="6417945" cy="1705610"/>
            <wp:effectExtent l="0" t="0" r="1905" b="8890"/>
            <wp:docPr id="198224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410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38A7" w14:textId="77777777" w:rsidR="006B43CF" w:rsidRPr="00C629B1" w:rsidRDefault="006B43CF" w:rsidP="006B43CF">
      <w:pPr>
        <w:pStyle w:val="BodyText"/>
        <w:ind w:left="360"/>
      </w:pPr>
    </w:p>
    <w:p w14:paraId="4B728921" w14:textId="6589CC59" w:rsidR="006B43CF" w:rsidRPr="00C629B1" w:rsidRDefault="006B43CF" w:rsidP="006B43CF">
      <w:pPr>
        <w:pStyle w:val="BodyText"/>
        <w:numPr>
          <w:ilvl w:val="0"/>
          <w:numId w:val="62"/>
        </w:numPr>
      </w:pPr>
      <w:r w:rsidRPr="00C629B1">
        <w:t xml:space="preserve">Faites clique droite et sélectionnez </w:t>
      </w:r>
      <w:r w:rsidRPr="00C629B1">
        <w:rPr>
          <w:b/>
          <w:bCs/>
        </w:rPr>
        <w:t>Send</w:t>
      </w:r>
    </w:p>
    <w:p w14:paraId="1CC2FA3C" w14:textId="2F1FB04F" w:rsidR="006B43CF" w:rsidRPr="00C629B1" w:rsidRDefault="006B43CF" w:rsidP="006B43CF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6DBB8CE8" wp14:editId="21F70FD0">
            <wp:extent cx="6417945" cy="2507615"/>
            <wp:effectExtent l="0" t="0" r="1905" b="6985"/>
            <wp:docPr id="365233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33996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9EC8" w14:textId="77777777" w:rsidR="006B43CF" w:rsidRPr="00C629B1" w:rsidRDefault="006B43CF" w:rsidP="006B43CF">
      <w:pPr>
        <w:pStyle w:val="BodyText"/>
        <w:ind w:left="720"/>
      </w:pPr>
    </w:p>
    <w:p w14:paraId="59C045F2" w14:textId="77777777" w:rsidR="006B43CF" w:rsidRPr="00C629B1" w:rsidRDefault="006B43CF" w:rsidP="006B43CF">
      <w:pPr>
        <w:pStyle w:val="BodyText"/>
        <w:ind w:left="720"/>
      </w:pPr>
    </w:p>
    <w:p w14:paraId="646EAAA1" w14:textId="4612E29B" w:rsidR="006B43CF" w:rsidRPr="00C629B1" w:rsidRDefault="006B43CF" w:rsidP="006B43CF">
      <w:pPr>
        <w:pStyle w:val="BodyText"/>
        <w:numPr>
          <w:ilvl w:val="0"/>
          <w:numId w:val="62"/>
        </w:numPr>
      </w:pPr>
      <w:r w:rsidRPr="00C629B1">
        <w:t xml:space="preserve">L’écran </w:t>
      </w:r>
      <w:r w:rsidRPr="00C629B1">
        <w:rPr>
          <w:b/>
          <w:bCs/>
        </w:rPr>
        <w:t>SHS230</w:t>
      </w:r>
      <w:r w:rsidRPr="00C629B1">
        <w:t xml:space="preserve"> est ensuite ouvert</w:t>
      </w:r>
    </w:p>
    <w:p w14:paraId="2DB06494" w14:textId="6113F999" w:rsidR="006B43CF" w:rsidRPr="00C629B1" w:rsidRDefault="006B43CF" w:rsidP="006B43CF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565B4A22" wp14:editId="6BA8FB81">
            <wp:extent cx="4798695" cy="2469379"/>
            <wp:effectExtent l="0" t="0" r="1905" b="7620"/>
            <wp:docPr id="112934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4093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1000" cy="24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84B0" w14:textId="77777777" w:rsidR="006B43CF" w:rsidRPr="00C629B1" w:rsidRDefault="006B43CF" w:rsidP="00960F2E">
      <w:pPr>
        <w:pStyle w:val="BodyText"/>
        <w:ind w:left="0"/>
      </w:pPr>
    </w:p>
    <w:p w14:paraId="395332EE" w14:textId="34665961" w:rsidR="006B43CF" w:rsidRDefault="006B43CF" w:rsidP="006B43CF">
      <w:pPr>
        <w:pStyle w:val="BodyText"/>
        <w:numPr>
          <w:ilvl w:val="0"/>
          <w:numId w:val="62"/>
        </w:numPr>
      </w:pPr>
      <w:r w:rsidRPr="00C629B1">
        <w:lastRenderedPageBreak/>
        <w:t>Renseignez les détails au propos du déclenchement de l’interface</w:t>
      </w:r>
    </w:p>
    <w:p w14:paraId="7D9518E9" w14:textId="6BFE62FF" w:rsidR="00C629B1" w:rsidRPr="00C629B1" w:rsidRDefault="00C629B1" w:rsidP="00C629B1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1928BD6F" wp14:editId="4AF81B46">
            <wp:extent cx="6051550" cy="2839265"/>
            <wp:effectExtent l="0" t="0" r="6350" b="0"/>
            <wp:docPr id="443532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2544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53104" cy="283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FF5F" w14:textId="77777777" w:rsidR="006B43CF" w:rsidRPr="00C629B1" w:rsidRDefault="006B43CF" w:rsidP="006B43CF">
      <w:pPr>
        <w:pStyle w:val="BodyText"/>
        <w:ind w:left="0"/>
      </w:pPr>
    </w:p>
    <w:p w14:paraId="4B250B9E" w14:textId="5CA5C3A7" w:rsidR="006B43CF" w:rsidRPr="00C629B1" w:rsidRDefault="006B43CF" w:rsidP="006B43CF">
      <w:pPr>
        <w:pStyle w:val="BodyText"/>
        <w:numPr>
          <w:ilvl w:val="0"/>
          <w:numId w:val="62"/>
        </w:numPr>
      </w:pPr>
      <w:r w:rsidRPr="00C629B1">
        <w:t>Cliquez sur ‘</w:t>
      </w:r>
      <w:r w:rsidRPr="00960F2E">
        <w:rPr>
          <w:b/>
          <w:bCs/>
        </w:rPr>
        <w:t>Next’</w:t>
      </w:r>
    </w:p>
    <w:p w14:paraId="7146BE0F" w14:textId="4CA124B6" w:rsidR="006B43CF" w:rsidRDefault="006B43CF" w:rsidP="00960F2E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09777BCB" wp14:editId="14263325">
            <wp:extent cx="6417945" cy="2423160"/>
            <wp:effectExtent l="0" t="0" r="1905" b="0"/>
            <wp:docPr id="1986535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35869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4E00" w14:textId="77777777" w:rsidR="00960F2E" w:rsidRPr="00C629B1" w:rsidRDefault="00960F2E" w:rsidP="00960F2E">
      <w:pPr>
        <w:pStyle w:val="BodyText"/>
        <w:ind w:left="360"/>
      </w:pPr>
    </w:p>
    <w:p w14:paraId="3CCE1A1E" w14:textId="01CD2874" w:rsidR="006B43CF" w:rsidRPr="00C629B1" w:rsidRDefault="006B43CF" w:rsidP="006B43CF">
      <w:pPr>
        <w:pStyle w:val="BodyText"/>
        <w:numPr>
          <w:ilvl w:val="0"/>
          <w:numId w:val="62"/>
        </w:numPr>
      </w:pPr>
      <w:r w:rsidRPr="00C629B1">
        <w:t xml:space="preserve">Fermez l’écran </w:t>
      </w:r>
      <w:r w:rsidRPr="00960F2E">
        <w:rPr>
          <w:b/>
          <w:bCs/>
        </w:rPr>
        <w:t>SHS231</w:t>
      </w:r>
    </w:p>
    <w:p w14:paraId="61FAC7CA" w14:textId="1B58B318" w:rsidR="006B43CF" w:rsidRDefault="006B43CF" w:rsidP="006B43CF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34DB6A46" wp14:editId="70D93586">
            <wp:extent cx="6353230" cy="1963737"/>
            <wp:effectExtent l="0" t="0" r="0" b="0"/>
            <wp:docPr id="1812417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17948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68286" cy="196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60C9" w14:textId="77777777" w:rsidR="00960F2E" w:rsidRDefault="00960F2E" w:rsidP="006B43CF">
      <w:pPr>
        <w:pStyle w:val="BodyText"/>
        <w:ind w:left="360"/>
      </w:pPr>
    </w:p>
    <w:p w14:paraId="19F59B94" w14:textId="77777777" w:rsidR="00960F2E" w:rsidRPr="00C629B1" w:rsidRDefault="00960F2E" w:rsidP="006B43CF">
      <w:pPr>
        <w:pStyle w:val="BodyText"/>
        <w:ind w:left="360"/>
      </w:pPr>
    </w:p>
    <w:p w14:paraId="3E81DF09" w14:textId="1C93554E" w:rsidR="006B43CF" w:rsidRPr="00C629B1" w:rsidRDefault="00A30FDD" w:rsidP="006B43CF">
      <w:pPr>
        <w:pStyle w:val="BodyText"/>
        <w:numPr>
          <w:ilvl w:val="0"/>
          <w:numId w:val="62"/>
        </w:numPr>
      </w:pPr>
      <w:r w:rsidRPr="00C629B1">
        <w:lastRenderedPageBreak/>
        <w:t xml:space="preserve">La fermeture de l’écran </w:t>
      </w:r>
      <w:r w:rsidRPr="00960F2E">
        <w:rPr>
          <w:b/>
          <w:bCs/>
        </w:rPr>
        <w:t>SHS231</w:t>
      </w:r>
      <w:r w:rsidRPr="00C629B1">
        <w:t xml:space="preserve"> va soumettre le Job</w:t>
      </w:r>
    </w:p>
    <w:p w14:paraId="293753C3" w14:textId="76EF36A9" w:rsidR="00A30FDD" w:rsidRDefault="00A30FDD" w:rsidP="00A30FDD">
      <w:pPr>
        <w:pStyle w:val="BodyText"/>
        <w:ind w:left="360"/>
      </w:pPr>
      <w:r w:rsidRPr="00C629B1">
        <w:rPr>
          <w:noProof/>
        </w:rPr>
        <w:drawing>
          <wp:inline distT="0" distB="0" distL="0" distR="0" wp14:anchorId="5210E874" wp14:editId="350FB009">
            <wp:extent cx="2184400" cy="1686328"/>
            <wp:effectExtent l="0" t="0" r="6350" b="9525"/>
            <wp:docPr id="756746076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46076" name="Picture 1" descr="A screenshot of a computer error message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85499" cy="168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BE44" w14:textId="77777777" w:rsidR="00960F2E" w:rsidRDefault="00960F2E" w:rsidP="00A30FDD">
      <w:pPr>
        <w:pStyle w:val="BodyText"/>
        <w:ind w:left="360"/>
      </w:pPr>
    </w:p>
    <w:p w14:paraId="41AF4A2A" w14:textId="77777777" w:rsidR="00960F2E" w:rsidRDefault="00960F2E" w:rsidP="00A30FDD">
      <w:pPr>
        <w:pStyle w:val="BodyText"/>
        <w:ind w:left="360"/>
      </w:pPr>
    </w:p>
    <w:p w14:paraId="06330B19" w14:textId="77777777" w:rsidR="00960F2E" w:rsidRDefault="00960F2E" w:rsidP="00A30FDD">
      <w:pPr>
        <w:pStyle w:val="BodyText"/>
        <w:ind w:left="360"/>
      </w:pPr>
    </w:p>
    <w:p w14:paraId="6A8B335B" w14:textId="416653BD" w:rsidR="00960F2E" w:rsidRDefault="00960F2E" w:rsidP="00A30FDD">
      <w:pPr>
        <w:pStyle w:val="BodyText"/>
        <w:ind w:left="360"/>
      </w:pPr>
    </w:p>
    <w:p w14:paraId="0DA75347" w14:textId="77777777" w:rsidR="00960F2E" w:rsidRDefault="00960F2E">
      <w:r>
        <w:br w:type="page"/>
      </w:r>
    </w:p>
    <w:p w14:paraId="6CDE4CA6" w14:textId="77777777" w:rsidR="00960F2E" w:rsidRPr="00440FCE" w:rsidRDefault="00960F2E" w:rsidP="00960F2E">
      <w:pPr>
        <w:pStyle w:val="Heading2"/>
      </w:pPr>
      <w:bookmarkStart w:id="15" w:name="_Toc188614898"/>
      <w:bookmarkStart w:id="16" w:name="_Toc190247757"/>
      <w:bookmarkStart w:id="17" w:name="_Toc196921997"/>
      <w:r w:rsidRPr="00440FCE">
        <w:lastRenderedPageBreak/>
        <w:t>Connection point</w:t>
      </w:r>
      <w:bookmarkEnd w:id="15"/>
      <w:bookmarkEnd w:id="16"/>
      <w:bookmarkEnd w:id="17"/>
    </w:p>
    <w:p w14:paraId="272F5B04" w14:textId="77777777" w:rsidR="00960F2E" w:rsidRPr="00440FCE" w:rsidRDefault="00960F2E" w:rsidP="00960F2E">
      <w:pPr>
        <w:pStyle w:val="BodyText"/>
        <w:ind w:left="0"/>
      </w:pPr>
    </w:p>
    <w:p w14:paraId="5EC372B5" w14:textId="5D96F475" w:rsidR="00960F2E" w:rsidRPr="00440FCE" w:rsidRDefault="00960F2E" w:rsidP="00960F2E">
      <w:pPr>
        <w:rPr>
          <w:b/>
          <w:bCs/>
          <w:sz w:val="24"/>
          <w:szCs w:val="24"/>
        </w:rPr>
      </w:pPr>
      <w:r w:rsidRPr="00440FCE">
        <w:rPr>
          <w:b/>
          <w:bCs/>
          <w:sz w:val="24"/>
          <w:szCs w:val="24"/>
        </w:rPr>
        <w:t xml:space="preserve">  3.3.1 Configuration du point de connexion </w:t>
      </w:r>
      <w:r w:rsidR="0033451E">
        <w:rPr>
          <w:b/>
          <w:bCs/>
          <w:sz w:val="24"/>
          <w:szCs w:val="24"/>
        </w:rPr>
        <w:t>m3_mec</w:t>
      </w:r>
      <w:r w:rsidRPr="00440FCE">
        <w:rPr>
          <w:b/>
          <w:bCs/>
          <w:sz w:val="24"/>
          <w:szCs w:val="24"/>
        </w:rPr>
        <w:t xml:space="preserve"> pour récupérer </w:t>
      </w:r>
    </w:p>
    <w:p w14:paraId="0B1463D2" w14:textId="795F86CB" w:rsidR="00960F2E" w:rsidRPr="00440FCE" w:rsidRDefault="00960F2E" w:rsidP="00960F2E">
      <w:pPr>
        <w:rPr>
          <w:b/>
          <w:bCs/>
          <w:sz w:val="24"/>
          <w:szCs w:val="24"/>
        </w:rPr>
      </w:pPr>
      <w:r w:rsidRPr="00440FCE">
        <w:rPr>
          <w:b/>
          <w:bCs/>
          <w:sz w:val="24"/>
          <w:szCs w:val="24"/>
        </w:rPr>
        <w:t xml:space="preserve">           </w:t>
      </w:r>
      <w:r w:rsidR="0033451E">
        <w:rPr>
          <w:b/>
          <w:bCs/>
          <w:sz w:val="24"/>
          <w:szCs w:val="24"/>
        </w:rPr>
        <w:t>Le document</w:t>
      </w:r>
      <w:r w:rsidRPr="00440FCE">
        <w:rPr>
          <w:b/>
          <w:bCs/>
          <w:sz w:val="24"/>
          <w:szCs w:val="24"/>
        </w:rPr>
        <w:t xml:space="preserve"> ‘</w:t>
      </w:r>
      <w:r>
        <w:rPr>
          <w:b/>
          <w:bCs/>
          <w:sz w:val="24"/>
          <w:szCs w:val="24"/>
        </w:rPr>
        <w:t>IPPMvmtsPalettesCustom</w:t>
      </w:r>
      <w:r w:rsidRPr="00440FCE">
        <w:rPr>
          <w:b/>
          <w:bCs/>
          <w:sz w:val="24"/>
          <w:szCs w:val="24"/>
        </w:rPr>
        <w:t>’</w:t>
      </w:r>
    </w:p>
    <w:p w14:paraId="28462F81" w14:textId="77777777" w:rsidR="00960F2E" w:rsidRPr="00440FCE" w:rsidRDefault="00960F2E" w:rsidP="00960F2E">
      <w:pPr>
        <w:rPr>
          <w:rStyle w:val="scxw58981084"/>
          <w:rFonts w:cs="Arial"/>
        </w:rPr>
      </w:pPr>
    </w:p>
    <w:p w14:paraId="279934E4" w14:textId="7FBCAB02" w:rsidR="00960F2E" w:rsidRPr="00440FCE" w:rsidRDefault="00960F2E" w:rsidP="00960F2E">
      <w:pPr>
        <w:pStyle w:val="BodyText"/>
        <w:numPr>
          <w:ilvl w:val="0"/>
          <w:numId w:val="35"/>
        </w:numPr>
      </w:pPr>
      <w:r w:rsidRPr="00440FCE">
        <w:t>Naviguez dans ION &gt; Connect &gt; Points de connexion &gt; m3</w:t>
      </w:r>
      <w:r w:rsidR="0033451E">
        <w:t>_mec</w:t>
      </w:r>
    </w:p>
    <w:p w14:paraId="3B8EDE2E" w14:textId="1B6A24D5" w:rsidR="00960F2E" w:rsidRPr="00440FCE" w:rsidRDefault="0033451E" w:rsidP="00960F2E">
      <w:pPr>
        <w:pStyle w:val="BodyText"/>
        <w:ind w:left="720"/>
      </w:pPr>
      <w:r w:rsidRPr="0033451E">
        <w:rPr>
          <w:noProof/>
        </w:rPr>
        <w:drawing>
          <wp:inline distT="0" distB="0" distL="0" distR="0" wp14:anchorId="5213CDFA" wp14:editId="33B1BF08">
            <wp:extent cx="4301812" cy="2097308"/>
            <wp:effectExtent l="0" t="0" r="3810" b="0"/>
            <wp:docPr id="740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802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1295" cy="21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4BE5" w14:textId="77777777" w:rsidR="00960F2E" w:rsidRPr="00440FCE" w:rsidRDefault="00960F2E" w:rsidP="00960F2E">
      <w:pPr>
        <w:pStyle w:val="BodyText"/>
        <w:ind w:left="720"/>
      </w:pPr>
    </w:p>
    <w:p w14:paraId="3AE29171" w14:textId="7DAD6265" w:rsidR="00960F2E" w:rsidRPr="00440FCE" w:rsidRDefault="0033451E" w:rsidP="00960F2E">
      <w:pPr>
        <w:pStyle w:val="BodyText"/>
        <w:numPr>
          <w:ilvl w:val="0"/>
          <w:numId w:val="35"/>
        </w:numPr>
      </w:pPr>
      <w:r>
        <w:t xml:space="preserve">Vérifiez que le document </w:t>
      </w:r>
      <w:r w:rsidRPr="0033451E">
        <w:rPr>
          <w:b/>
          <w:bCs/>
        </w:rPr>
        <w:t>IPPMvmtsPalettesCustom</w:t>
      </w:r>
      <w:r>
        <w:t xml:space="preserve"> et bien présent et que l’option ‘Envoyer depuis l’application’ et bien sélectionner</w:t>
      </w:r>
    </w:p>
    <w:p w14:paraId="20F282A1" w14:textId="24A666E5" w:rsidR="00960F2E" w:rsidRPr="00440FCE" w:rsidRDefault="0033451E" w:rsidP="00960F2E">
      <w:pPr>
        <w:pStyle w:val="BodyText"/>
        <w:ind w:left="720"/>
      </w:pPr>
      <w:r w:rsidRPr="0033451E">
        <w:rPr>
          <w:noProof/>
        </w:rPr>
        <w:drawing>
          <wp:inline distT="0" distB="0" distL="0" distR="0" wp14:anchorId="1EC635F6" wp14:editId="11A6A8BD">
            <wp:extent cx="5313266" cy="2587503"/>
            <wp:effectExtent l="0" t="0" r="1905" b="3810"/>
            <wp:docPr id="131338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8425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28269" cy="259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6F4E" w14:textId="77777777" w:rsidR="00960F2E" w:rsidRPr="00440FCE" w:rsidRDefault="00960F2E" w:rsidP="00960F2E">
      <w:pPr>
        <w:pStyle w:val="BodyText"/>
        <w:ind w:left="0"/>
        <w:rPr>
          <w:b/>
          <w:bCs/>
          <w:sz w:val="24"/>
          <w:szCs w:val="24"/>
        </w:rPr>
      </w:pPr>
    </w:p>
    <w:p w14:paraId="10A6E066" w14:textId="77777777" w:rsidR="00960F2E" w:rsidRPr="00440FCE" w:rsidRDefault="00960F2E" w:rsidP="00960F2E">
      <w:pPr>
        <w:pStyle w:val="BodyText"/>
        <w:ind w:left="0"/>
        <w:rPr>
          <w:b/>
          <w:bCs/>
          <w:sz w:val="24"/>
          <w:szCs w:val="24"/>
        </w:rPr>
      </w:pPr>
    </w:p>
    <w:p w14:paraId="6CFB7375" w14:textId="77777777" w:rsidR="00960F2E" w:rsidRPr="00440FCE" w:rsidRDefault="00960F2E" w:rsidP="00960F2E">
      <w:pPr>
        <w:pStyle w:val="BodyText"/>
        <w:ind w:left="0"/>
        <w:rPr>
          <w:b/>
          <w:bCs/>
          <w:sz w:val="24"/>
          <w:szCs w:val="24"/>
        </w:rPr>
      </w:pPr>
    </w:p>
    <w:p w14:paraId="05893782" w14:textId="77777777" w:rsidR="00960F2E" w:rsidRPr="00440FCE" w:rsidRDefault="00960F2E" w:rsidP="00960F2E">
      <w:pPr>
        <w:pStyle w:val="BodyText"/>
        <w:ind w:left="0"/>
        <w:rPr>
          <w:b/>
          <w:bCs/>
          <w:sz w:val="24"/>
          <w:szCs w:val="24"/>
        </w:rPr>
      </w:pPr>
    </w:p>
    <w:p w14:paraId="7C232E32" w14:textId="77777777" w:rsidR="00960F2E" w:rsidRPr="00440FCE" w:rsidRDefault="00960F2E" w:rsidP="00960F2E">
      <w:pPr>
        <w:pStyle w:val="BodyText"/>
        <w:ind w:left="0"/>
        <w:rPr>
          <w:b/>
          <w:bCs/>
          <w:sz w:val="24"/>
          <w:szCs w:val="24"/>
        </w:rPr>
      </w:pPr>
    </w:p>
    <w:p w14:paraId="6CB0284D" w14:textId="77777777" w:rsidR="00960F2E" w:rsidRPr="00440FCE" w:rsidRDefault="00960F2E" w:rsidP="00960F2E">
      <w:pPr>
        <w:pStyle w:val="BodyText"/>
        <w:ind w:left="0"/>
        <w:rPr>
          <w:b/>
          <w:bCs/>
          <w:sz w:val="24"/>
          <w:szCs w:val="24"/>
        </w:rPr>
      </w:pPr>
    </w:p>
    <w:p w14:paraId="3D0700CB" w14:textId="77777777" w:rsidR="00960F2E" w:rsidRPr="00440FCE" w:rsidRDefault="00960F2E" w:rsidP="00960F2E">
      <w:pPr>
        <w:pStyle w:val="BodyText"/>
        <w:ind w:left="0"/>
        <w:rPr>
          <w:b/>
          <w:bCs/>
          <w:sz w:val="24"/>
          <w:szCs w:val="24"/>
        </w:rPr>
      </w:pPr>
    </w:p>
    <w:p w14:paraId="50B63819" w14:textId="77777777" w:rsidR="00960F2E" w:rsidRPr="00440FCE" w:rsidRDefault="00960F2E" w:rsidP="00960F2E">
      <w:pPr>
        <w:pStyle w:val="BodyText"/>
        <w:ind w:left="0"/>
        <w:rPr>
          <w:b/>
          <w:bCs/>
          <w:sz w:val="24"/>
          <w:szCs w:val="24"/>
        </w:rPr>
      </w:pPr>
    </w:p>
    <w:p w14:paraId="21685A5B" w14:textId="77777777" w:rsidR="00960F2E" w:rsidRPr="00440FCE" w:rsidRDefault="00960F2E" w:rsidP="00960F2E">
      <w:pPr>
        <w:pStyle w:val="BodyText"/>
        <w:ind w:left="0"/>
        <w:rPr>
          <w:b/>
          <w:bCs/>
          <w:sz w:val="24"/>
          <w:szCs w:val="24"/>
        </w:rPr>
      </w:pPr>
    </w:p>
    <w:p w14:paraId="3B5F2023" w14:textId="77777777" w:rsidR="00960F2E" w:rsidRPr="00440FCE" w:rsidRDefault="00960F2E" w:rsidP="00960F2E">
      <w:pPr>
        <w:rPr>
          <w:b/>
          <w:bCs/>
          <w:sz w:val="24"/>
          <w:szCs w:val="24"/>
        </w:rPr>
      </w:pPr>
      <w:r w:rsidRPr="00440FCE">
        <w:rPr>
          <w:b/>
          <w:bCs/>
          <w:sz w:val="24"/>
          <w:szCs w:val="24"/>
        </w:rPr>
        <w:lastRenderedPageBreak/>
        <w:t xml:space="preserve"> 3.3.2 Création du connexion point pour le dépôt du fichier BOD</w:t>
      </w:r>
    </w:p>
    <w:p w14:paraId="4B60B8B4" w14:textId="77777777" w:rsidR="00960F2E" w:rsidRPr="00440FCE" w:rsidRDefault="00960F2E" w:rsidP="00960F2E">
      <w:pPr>
        <w:rPr>
          <w:b/>
          <w:bCs/>
          <w:sz w:val="24"/>
          <w:szCs w:val="24"/>
        </w:rPr>
      </w:pPr>
    </w:p>
    <w:p w14:paraId="589AB0FF" w14:textId="77777777" w:rsidR="00960F2E" w:rsidRDefault="00960F2E" w:rsidP="00960F2E">
      <w:pPr>
        <w:pStyle w:val="BodyText"/>
        <w:numPr>
          <w:ilvl w:val="0"/>
          <w:numId w:val="26"/>
        </w:numPr>
      </w:pPr>
      <w:r w:rsidRPr="00440FCE">
        <w:t>Naviguez dans ION &gt; Connect &gt; Points de connexion &gt; Ajouter &gt; Fichier</w:t>
      </w:r>
    </w:p>
    <w:p w14:paraId="2AE266C8" w14:textId="77777777" w:rsidR="00960F2E" w:rsidRPr="00440FCE" w:rsidRDefault="00960F2E" w:rsidP="00960F2E">
      <w:pPr>
        <w:pStyle w:val="BodyText"/>
        <w:ind w:left="720"/>
        <w:rPr>
          <w:highlight w:val="red"/>
        </w:rPr>
      </w:pPr>
      <w:r w:rsidRPr="00440FCE">
        <w:rPr>
          <w:noProof/>
          <w14:ligatures w14:val="standardContextual"/>
        </w:rPr>
        <w:drawing>
          <wp:inline distT="0" distB="0" distL="0" distR="0" wp14:anchorId="03AA43DE" wp14:editId="35FA46E2">
            <wp:extent cx="4486732" cy="3512321"/>
            <wp:effectExtent l="0" t="0" r="9525" b="0"/>
            <wp:docPr id="15899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85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92255" cy="35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CB5D" w14:textId="77777777" w:rsidR="00960F2E" w:rsidRPr="00440FCE" w:rsidRDefault="00960F2E" w:rsidP="00960F2E">
      <w:pPr>
        <w:pStyle w:val="BodyText"/>
        <w:ind w:left="1800"/>
      </w:pPr>
    </w:p>
    <w:p w14:paraId="3CBF9E47" w14:textId="77777777" w:rsidR="00960F2E" w:rsidRPr="00440FCE" w:rsidRDefault="00960F2E" w:rsidP="00960F2E">
      <w:pPr>
        <w:pStyle w:val="BodyText"/>
        <w:ind w:left="0"/>
      </w:pPr>
    </w:p>
    <w:p w14:paraId="1E27EE6D" w14:textId="77777777" w:rsidR="00960F2E" w:rsidRPr="00440FCE" w:rsidRDefault="00960F2E" w:rsidP="00960F2E">
      <w:pPr>
        <w:pStyle w:val="BodyText"/>
        <w:numPr>
          <w:ilvl w:val="0"/>
          <w:numId w:val="26"/>
        </w:numPr>
        <w:rPr>
          <w:i/>
          <w:iCs/>
        </w:rPr>
      </w:pPr>
      <w:r w:rsidRPr="00440FCE">
        <w:t>Remplissez les détails pour le point de connexion d’après les configurations de votre environnement</w:t>
      </w:r>
    </w:p>
    <w:p w14:paraId="7CF27CE6" w14:textId="1B3F5004" w:rsidR="00960F2E" w:rsidRPr="00440FCE" w:rsidRDefault="0033451E" w:rsidP="00960F2E">
      <w:pPr>
        <w:pStyle w:val="BodyText"/>
        <w:ind w:left="720"/>
        <w:rPr>
          <w:i/>
          <w:iCs/>
        </w:rPr>
      </w:pPr>
      <w:r w:rsidRPr="0033451E">
        <w:rPr>
          <w:i/>
          <w:iCs/>
          <w:noProof/>
        </w:rPr>
        <w:drawing>
          <wp:inline distT="0" distB="0" distL="0" distR="0" wp14:anchorId="66ED7308" wp14:editId="0BC97130">
            <wp:extent cx="5804822" cy="3000335"/>
            <wp:effectExtent l="0" t="0" r="5715" b="0"/>
            <wp:docPr id="8772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37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12742" cy="300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7152" w14:textId="77777777" w:rsidR="00960F2E" w:rsidRPr="00440FCE" w:rsidRDefault="00960F2E" w:rsidP="00960F2E">
      <w:pPr>
        <w:pStyle w:val="BodyText"/>
        <w:ind w:left="0"/>
      </w:pPr>
    </w:p>
    <w:p w14:paraId="283E5B0A" w14:textId="77777777" w:rsidR="00960F2E" w:rsidRDefault="00960F2E" w:rsidP="00960F2E"/>
    <w:p w14:paraId="4DCBBCA6" w14:textId="77777777" w:rsidR="0033451E" w:rsidRDefault="0033451E" w:rsidP="00960F2E"/>
    <w:p w14:paraId="304503E1" w14:textId="77777777" w:rsidR="0033451E" w:rsidRDefault="0033451E" w:rsidP="00960F2E"/>
    <w:p w14:paraId="29603850" w14:textId="77777777" w:rsidR="0033451E" w:rsidRDefault="0033451E" w:rsidP="00960F2E"/>
    <w:p w14:paraId="69089FB8" w14:textId="77777777" w:rsidR="0033451E" w:rsidRPr="00440FCE" w:rsidRDefault="0033451E" w:rsidP="00960F2E"/>
    <w:p w14:paraId="7B375909" w14:textId="77777777" w:rsidR="00960F2E" w:rsidRPr="00440FCE" w:rsidRDefault="00960F2E" w:rsidP="00960F2E">
      <w:pPr>
        <w:pStyle w:val="BodyText"/>
        <w:numPr>
          <w:ilvl w:val="0"/>
          <w:numId w:val="26"/>
        </w:numPr>
      </w:pPr>
      <w:r w:rsidRPr="00440FCE">
        <w:lastRenderedPageBreak/>
        <w:t xml:space="preserve">Cliquez sur </w:t>
      </w:r>
      <w:r w:rsidRPr="00440FCE">
        <w:rPr>
          <w:i/>
          <w:iCs/>
        </w:rPr>
        <w:t>Test</w:t>
      </w:r>
    </w:p>
    <w:p w14:paraId="155F9646" w14:textId="77777777" w:rsidR="00960F2E" w:rsidRPr="00440FCE" w:rsidRDefault="00960F2E" w:rsidP="00960F2E">
      <w:pPr>
        <w:pStyle w:val="BodyText"/>
      </w:pPr>
      <w:r w:rsidRPr="00440FCE">
        <w:rPr>
          <w:i/>
          <w:iCs/>
          <w:noProof/>
        </w:rPr>
        <w:drawing>
          <wp:inline distT="0" distB="0" distL="0" distR="0" wp14:anchorId="56CC4E7A" wp14:editId="76EB906F">
            <wp:extent cx="3197758" cy="1390330"/>
            <wp:effectExtent l="0" t="0" r="3175" b="635"/>
            <wp:docPr id="210641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36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08320" cy="13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FCE">
        <w:rPr>
          <w:i/>
          <w:iCs/>
        </w:rPr>
        <w:br/>
      </w:r>
    </w:p>
    <w:p w14:paraId="0F14B368" w14:textId="77777777" w:rsidR="00960F2E" w:rsidRPr="00440FCE" w:rsidRDefault="00960F2E" w:rsidP="00960F2E">
      <w:pPr>
        <w:pStyle w:val="BodyText"/>
      </w:pPr>
      <w:r w:rsidRPr="00440FCE">
        <w:t>Si le résultat est OK, vos configurations sont bonnes</w:t>
      </w:r>
    </w:p>
    <w:p w14:paraId="28334432" w14:textId="77777777" w:rsidR="00960F2E" w:rsidRPr="00440FCE" w:rsidRDefault="00960F2E" w:rsidP="00960F2E">
      <w:pPr>
        <w:pStyle w:val="BodyText"/>
      </w:pPr>
    </w:p>
    <w:p w14:paraId="51CBFA78" w14:textId="77777777" w:rsidR="00960F2E" w:rsidRPr="00440FCE" w:rsidRDefault="00960F2E" w:rsidP="00960F2E">
      <w:pPr>
        <w:pStyle w:val="BodyText"/>
      </w:pPr>
    </w:p>
    <w:p w14:paraId="1954B24D" w14:textId="77777777" w:rsidR="00960F2E" w:rsidRPr="00440FCE" w:rsidRDefault="00960F2E" w:rsidP="00960F2E">
      <w:pPr>
        <w:pStyle w:val="BodyText"/>
        <w:numPr>
          <w:ilvl w:val="0"/>
          <w:numId w:val="26"/>
        </w:numPr>
      </w:pPr>
      <w:r w:rsidRPr="00440FCE">
        <w:t xml:space="preserve">Cliquez sur </w:t>
      </w:r>
      <w:r w:rsidRPr="00440FCE">
        <w:rPr>
          <w:i/>
          <w:iCs/>
        </w:rPr>
        <w:t xml:space="preserve">Documents </w:t>
      </w:r>
      <w:r w:rsidRPr="00440FCE">
        <w:t xml:space="preserve">et cliquez sur </w:t>
      </w:r>
      <w:r w:rsidRPr="00440FCE">
        <w:rPr>
          <w:i/>
          <w:iCs/>
        </w:rPr>
        <w:t>Ajouter (+)</w:t>
      </w:r>
    </w:p>
    <w:p w14:paraId="6148EC3E" w14:textId="30FB06DE" w:rsidR="00960F2E" w:rsidRPr="00440FCE" w:rsidRDefault="0033451E" w:rsidP="00960F2E">
      <w:pPr>
        <w:pStyle w:val="BodyText"/>
        <w:ind w:left="720"/>
      </w:pPr>
      <w:r w:rsidRPr="0033451E">
        <w:rPr>
          <w:noProof/>
        </w:rPr>
        <w:drawing>
          <wp:inline distT="0" distB="0" distL="0" distR="0" wp14:anchorId="2943303E" wp14:editId="1D60635B">
            <wp:extent cx="5683254" cy="2308277"/>
            <wp:effectExtent l="0" t="0" r="0" b="0"/>
            <wp:docPr id="28561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197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93765" cy="231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F02C" w14:textId="77777777" w:rsidR="00960F2E" w:rsidRPr="00440FCE" w:rsidRDefault="00960F2E" w:rsidP="00960F2E">
      <w:pPr>
        <w:pStyle w:val="BodyText"/>
        <w:ind w:left="0"/>
      </w:pPr>
    </w:p>
    <w:p w14:paraId="0A59A62C" w14:textId="77777777" w:rsidR="00960F2E" w:rsidRPr="00440FCE" w:rsidRDefault="00960F2E" w:rsidP="00960F2E">
      <w:pPr>
        <w:pStyle w:val="BodyText"/>
      </w:pPr>
      <w:r w:rsidRPr="00440FCE">
        <w:t>Créez le document liste dessous :</w:t>
      </w:r>
    </w:p>
    <w:p w14:paraId="2C48A5D3" w14:textId="433A6034" w:rsidR="00960F2E" w:rsidRPr="00440FCE" w:rsidRDefault="0033451E" w:rsidP="00960F2E">
      <w:pPr>
        <w:pStyle w:val="BodyText"/>
        <w:numPr>
          <w:ilvl w:val="0"/>
          <w:numId w:val="30"/>
        </w:numPr>
        <w:rPr>
          <w:i/>
          <w:iCs/>
        </w:rPr>
      </w:pPr>
      <w:r w:rsidRPr="0033451E">
        <w:rPr>
          <w:b/>
          <w:bCs/>
          <w:i/>
          <w:iCs/>
        </w:rPr>
        <w:t xml:space="preserve">IPPMvmtsPalettesCustom </w:t>
      </w:r>
      <w:r w:rsidR="00960F2E" w:rsidRPr="00440FCE">
        <w:rPr>
          <w:i/>
          <w:iCs/>
        </w:rPr>
        <w:t>(Write)</w:t>
      </w:r>
    </w:p>
    <w:p w14:paraId="7A0E6032" w14:textId="77777777" w:rsidR="00960F2E" w:rsidRPr="00440FCE" w:rsidRDefault="00960F2E" w:rsidP="00960F2E">
      <w:pPr>
        <w:rPr>
          <w:b/>
          <w:bCs/>
        </w:rPr>
      </w:pPr>
    </w:p>
    <w:p w14:paraId="148D687C" w14:textId="77777777" w:rsidR="00960F2E" w:rsidRPr="00440FCE" w:rsidRDefault="00960F2E" w:rsidP="00960F2E">
      <w:pPr>
        <w:rPr>
          <w:b/>
          <w:bCs/>
        </w:rPr>
      </w:pPr>
    </w:p>
    <w:p w14:paraId="0FEE1C84" w14:textId="77777777" w:rsidR="00960F2E" w:rsidRPr="00440FCE" w:rsidRDefault="00960F2E" w:rsidP="00960F2E">
      <w:pPr>
        <w:rPr>
          <w:b/>
          <w:bCs/>
        </w:rPr>
      </w:pPr>
    </w:p>
    <w:p w14:paraId="3CC8A1A9" w14:textId="77777777" w:rsidR="00960F2E" w:rsidRPr="00440FCE" w:rsidRDefault="00960F2E" w:rsidP="00960F2E">
      <w:pPr>
        <w:rPr>
          <w:b/>
          <w:bCs/>
        </w:rPr>
      </w:pPr>
    </w:p>
    <w:p w14:paraId="77EEA296" w14:textId="77777777" w:rsidR="00960F2E" w:rsidRPr="00440FCE" w:rsidRDefault="00960F2E" w:rsidP="00960F2E">
      <w:pPr>
        <w:rPr>
          <w:b/>
          <w:bCs/>
        </w:rPr>
      </w:pPr>
    </w:p>
    <w:p w14:paraId="18E05EAA" w14:textId="77777777" w:rsidR="00960F2E" w:rsidRPr="00440FCE" w:rsidRDefault="00960F2E" w:rsidP="00960F2E">
      <w:pPr>
        <w:rPr>
          <w:b/>
          <w:bCs/>
        </w:rPr>
      </w:pPr>
    </w:p>
    <w:p w14:paraId="729C5122" w14:textId="77777777" w:rsidR="00960F2E" w:rsidRPr="00440FCE" w:rsidRDefault="00960F2E" w:rsidP="00960F2E">
      <w:pPr>
        <w:rPr>
          <w:b/>
          <w:bCs/>
        </w:rPr>
      </w:pPr>
    </w:p>
    <w:p w14:paraId="71E17A16" w14:textId="77777777" w:rsidR="00960F2E" w:rsidRPr="00440FCE" w:rsidRDefault="00960F2E" w:rsidP="00960F2E">
      <w:pPr>
        <w:rPr>
          <w:b/>
          <w:bCs/>
        </w:rPr>
      </w:pPr>
    </w:p>
    <w:p w14:paraId="72159E31" w14:textId="77777777" w:rsidR="00960F2E" w:rsidRPr="00440FCE" w:rsidRDefault="00960F2E" w:rsidP="00960F2E">
      <w:pPr>
        <w:rPr>
          <w:b/>
          <w:bCs/>
        </w:rPr>
      </w:pPr>
    </w:p>
    <w:p w14:paraId="4262B5E9" w14:textId="77777777" w:rsidR="00960F2E" w:rsidRPr="00440FCE" w:rsidRDefault="00960F2E" w:rsidP="00960F2E">
      <w:pPr>
        <w:rPr>
          <w:b/>
          <w:bCs/>
        </w:rPr>
      </w:pPr>
    </w:p>
    <w:p w14:paraId="5FE98C13" w14:textId="77777777" w:rsidR="00960F2E" w:rsidRPr="00440FCE" w:rsidRDefault="00960F2E" w:rsidP="00960F2E">
      <w:pPr>
        <w:rPr>
          <w:b/>
          <w:bCs/>
        </w:rPr>
      </w:pPr>
    </w:p>
    <w:p w14:paraId="1DAFAC57" w14:textId="77777777" w:rsidR="00960F2E" w:rsidRPr="00440FCE" w:rsidRDefault="00960F2E" w:rsidP="00960F2E">
      <w:pPr>
        <w:rPr>
          <w:b/>
          <w:bCs/>
        </w:rPr>
      </w:pPr>
    </w:p>
    <w:p w14:paraId="77734D9C" w14:textId="77777777" w:rsidR="00960F2E" w:rsidRPr="00440FCE" w:rsidRDefault="00960F2E" w:rsidP="00960F2E">
      <w:pPr>
        <w:rPr>
          <w:b/>
          <w:bCs/>
        </w:rPr>
      </w:pPr>
    </w:p>
    <w:p w14:paraId="1D7548DE" w14:textId="77777777" w:rsidR="00960F2E" w:rsidRPr="00440FCE" w:rsidRDefault="00960F2E" w:rsidP="00960F2E">
      <w:pPr>
        <w:rPr>
          <w:b/>
          <w:bCs/>
        </w:rPr>
      </w:pPr>
    </w:p>
    <w:p w14:paraId="37793568" w14:textId="77777777" w:rsidR="00960F2E" w:rsidRPr="00440FCE" w:rsidRDefault="00960F2E" w:rsidP="00960F2E">
      <w:pPr>
        <w:rPr>
          <w:b/>
          <w:bCs/>
        </w:rPr>
      </w:pPr>
    </w:p>
    <w:p w14:paraId="40029892" w14:textId="77777777" w:rsidR="00960F2E" w:rsidRPr="00440FCE" w:rsidRDefault="00960F2E" w:rsidP="00960F2E">
      <w:pPr>
        <w:rPr>
          <w:b/>
          <w:bCs/>
        </w:rPr>
      </w:pPr>
    </w:p>
    <w:p w14:paraId="3EA3DEF3" w14:textId="77777777" w:rsidR="00960F2E" w:rsidRPr="00440FCE" w:rsidRDefault="00960F2E" w:rsidP="00960F2E">
      <w:pPr>
        <w:rPr>
          <w:b/>
          <w:bCs/>
        </w:rPr>
      </w:pPr>
    </w:p>
    <w:p w14:paraId="2FACD5D0" w14:textId="77777777" w:rsidR="00960F2E" w:rsidRPr="00440FCE" w:rsidRDefault="00960F2E" w:rsidP="00960F2E">
      <w:pPr>
        <w:rPr>
          <w:b/>
          <w:bCs/>
        </w:rPr>
      </w:pPr>
    </w:p>
    <w:p w14:paraId="1493559F" w14:textId="77777777" w:rsidR="00960F2E" w:rsidRPr="00440FCE" w:rsidRDefault="00960F2E" w:rsidP="00960F2E">
      <w:pPr>
        <w:rPr>
          <w:b/>
          <w:bCs/>
        </w:rPr>
      </w:pPr>
    </w:p>
    <w:p w14:paraId="73486C0E" w14:textId="77777777" w:rsidR="00960F2E" w:rsidRPr="00440FCE" w:rsidRDefault="00960F2E" w:rsidP="00960F2E">
      <w:pPr>
        <w:rPr>
          <w:b/>
          <w:bCs/>
        </w:rPr>
      </w:pPr>
    </w:p>
    <w:p w14:paraId="3C66573D" w14:textId="77777777" w:rsidR="00960F2E" w:rsidRPr="00440FCE" w:rsidRDefault="00960F2E" w:rsidP="00960F2E">
      <w:pPr>
        <w:rPr>
          <w:b/>
          <w:bCs/>
        </w:rPr>
      </w:pPr>
    </w:p>
    <w:p w14:paraId="120AE59A" w14:textId="77777777" w:rsidR="00960F2E" w:rsidRPr="00440FCE" w:rsidRDefault="00960F2E" w:rsidP="00960F2E">
      <w:pPr>
        <w:rPr>
          <w:b/>
          <w:bCs/>
        </w:rPr>
      </w:pPr>
    </w:p>
    <w:p w14:paraId="15ED3FEA" w14:textId="1F106B56" w:rsidR="00D44D08" w:rsidRPr="00D44D08" w:rsidRDefault="00D44D08" w:rsidP="00960F2E">
      <w:pPr>
        <w:pStyle w:val="ListParagraph"/>
        <w:numPr>
          <w:ilvl w:val="0"/>
          <w:numId w:val="26"/>
        </w:numPr>
        <w:spacing w:line="360" w:lineRule="auto"/>
      </w:pPr>
      <w:r w:rsidRPr="00D44D08">
        <w:lastRenderedPageBreak/>
        <w:t xml:space="preserve">Sélectionnez le scénario ‘Ecrire </w:t>
      </w:r>
      <w:r>
        <w:t xml:space="preserve">un fichier </w:t>
      </w:r>
      <w:r w:rsidRPr="00D44D08">
        <w:t>dans un dossier’</w:t>
      </w:r>
    </w:p>
    <w:p w14:paraId="47170323" w14:textId="0844A06B" w:rsidR="00960F2E" w:rsidRPr="00440FCE" w:rsidRDefault="00960F2E" w:rsidP="00960F2E">
      <w:pPr>
        <w:pStyle w:val="ListParagraph"/>
        <w:numPr>
          <w:ilvl w:val="0"/>
          <w:numId w:val="26"/>
        </w:numPr>
        <w:spacing w:line="360" w:lineRule="auto"/>
        <w:rPr>
          <w:b/>
          <w:bCs/>
        </w:rPr>
      </w:pPr>
      <w:r w:rsidRPr="00440FCE">
        <w:t xml:space="preserve">Sélectionnez </w:t>
      </w:r>
      <w:r w:rsidRPr="00440FCE">
        <w:rPr>
          <w:b/>
          <w:bCs/>
        </w:rPr>
        <w:t xml:space="preserve">Modèle de format de fichier </w:t>
      </w:r>
      <w:r w:rsidRPr="00440FCE">
        <w:t>et</w:t>
      </w:r>
      <w:r w:rsidRPr="00440FCE">
        <w:rPr>
          <w:b/>
          <w:bCs/>
        </w:rPr>
        <w:t xml:space="preserve"> </w:t>
      </w:r>
      <w:r w:rsidRPr="00440FCE">
        <w:t xml:space="preserve">sélectionnez le Document </w:t>
      </w:r>
      <w:r w:rsidR="00D44D08">
        <w:t>‘</w:t>
      </w:r>
      <w:r>
        <w:rPr>
          <w:b/>
          <w:bCs/>
        </w:rPr>
        <w:t>IPPMvmtsPalettesCustom</w:t>
      </w:r>
      <w:r w:rsidRPr="00440FCE">
        <w:rPr>
          <w:b/>
          <w:bCs/>
        </w:rPr>
        <w:t>’</w:t>
      </w:r>
    </w:p>
    <w:p w14:paraId="58E02669" w14:textId="77777777" w:rsidR="00960F2E" w:rsidRPr="00440FCE" w:rsidRDefault="00960F2E" w:rsidP="00960F2E">
      <w:pPr>
        <w:pStyle w:val="ListParagraph"/>
        <w:numPr>
          <w:ilvl w:val="0"/>
          <w:numId w:val="26"/>
        </w:numPr>
        <w:spacing w:line="360" w:lineRule="auto"/>
      </w:pPr>
      <w:r w:rsidRPr="00440FCE">
        <w:t>Dans la case ‘Emplacement incorrect, renseignez le répertoire du fichier sortant</w:t>
      </w:r>
    </w:p>
    <w:p w14:paraId="2A2E7C0A" w14:textId="0516916D" w:rsidR="00960F2E" w:rsidRPr="00440FCE" w:rsidRDefault="00960F2E" w:rsidP="00960F2E">
      <w:pPr>
        <w:pStyle w:val="ListParagraph"/>
        <w:numPr>
          <w:ilvl w:val="0"/>
          <w:numId w:val="26"/>
        </w:numPr>
        <w:spacing w:line="360" w:lineRule="auto"/>
      </w:pPr>
      <w:r w:rsidRPr="00440FCE">
        <w:t>Dans la case ‘Modèle de nom de fichier’, renseignez le nom du fichier -&gt; ‘</w:t>
      </w:r>
      <w:r w:rsidRPr="00440FCE">
        <w:rPr>
          <w:b/>
          <w:bCs/>
        </w:rPr>
        <w:t>[document_</w:t>
      </w:r>
      <w:r w:rsidR="00D44D08">
        <w:rPr>
          <w:b/>
          <w:bCs/>
        </w:rPr>
        <w:t>name</w:t>
      </w:r>
      <w:r w:rsidRPr="00440FCE">
        <w:rPr>
          <w:b/>
          <w:bCs/>
        </w:rPr>
        <w:t>]_[</w:t>
      </w:r>
      <w:r w:rsidR="00D44D08">
        <w:rPr>
          <w:b/>
          <w:bCs/>
        </w:rPr>
        <w:t>current_</w:t>
      </w:r>
      <w:r w:rsidRPr="00440FCE">
        <w:rPr>
          <w:b/>
          <w:bCs/>
        </w:rPr>
        <w:t>datetime].xml</w:t>
      </w:r>
      <w:r w:rsidRPr="00440FCE">
        <w:t>’</w:t>
      </w:r>
    </w:p>
    <w:p w14:paraId="545942B4" w14:textId="77777777" w:rsidR="00960F2E" w:rsidRPr="00440FCE" w:rsidRDefault="00960F2E" w:rsidP="00960F2E">
      <w:pPr>
        <w:pStyle w:val="ListParagraph"/>
      </w:pPr>
    </w:p>
    <w:p w14:paraId="7F60E0A2" w14:textId="794D1B13" w:rsidR="00960F2E" w:rsidRPr="00440FCE" w:rsidRDefault="00960F2E" w:rsidP="00960F2E">
      <w:pPr>
        <w:pStyle w:val="ListParagraph"/>
      </w:pPr>
      <w:r w:rsidRPr="00440FCE">
        <w:rPr>
          <w14:ligatures w14:val="standardContextual"/>
        </w:rPr>
        <w:t xml:space="preserve"> </w:t>
      </w:r>
      <w:r w:rsidR="00D44D08" w:rsidRPr="00D44D08">
        <w:rPr>
          <w:noProof/>
          <w14:ligatures w14:val="standardContextual"/>
        </w:rPr>
        <w:drawing>
          <wp:inline distT="0" distB="0" distL="0" distR="0" wp14:anchorId="1E1491B4" wp14:editId="06DA5330">
            <wp:extent cx="5221975" cy="4096185"/>
            <wp:effectExtent l="0" t="0" r="0" b="0"/>
            <wp:docPr id="17796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99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8055" cy="410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A09C" w14:textId="77777777" w:rsidR="00960F2E" w:rsidRPr="00440FCE" w:rsidRDefault="00960F2E" w:rsidP="00960F2E"/>
    <w:p w14:paraId="279C60F5" w14:textId="77777777" w:rsidR="00960F2E" w:rsidRPr="00440FCE" w:rsidRDefault="00960F2E" w:rsidP="00960F2E">
      <w:pPr>
        <w:pStyle w:val="ListParagraph"/>
      </w:pPr>
    </w:p>
    <w:p w14:paraId="35405A24" w14:textId="77777777" w:rsidR="00960F2E" w:rsidRPr="00DC6DFF" w:rsidRDefault="00960F2E" w:rsidP="00960F2E">
      <w:pPr>
        <w:pStyle w:val="ListParagraph"/>
        <w:numPr>
          <w:ilvl w:val="0"/>
          <w:numId w:val="26"/>
        </w:numPr>
      </w:pPr>
      <w:r w:rsidRPr="00440FCE">
        <w:t>Cliquez sur enregistrer</w:t>
      </w:r>
      <w:r w:rsidRPr="00440FCE">
        <w:rPr>
          <w14:ligatures w14:val="standardContextual"/>
        </w:rPr>
        <w:br w:type="page"/>
      </w:r>
    </w:p>
    <w:p w14:paraId="2883A098" w14:textId="77777777" w:rsidR="00DC6DFF" w:rsidRPr="00440FCE" w:rsidRDefault="00DC6DFF" w:rsidP="00DC6DFF">
      <w:pPr>
        <w:pStyle w:val="Heading2"/>
      </w:pPr>
      <w:bookmarkStart w:id="18" w:name="_Toc188614899"/>
      <w:bookmarkStart w:id="19" w:name="_Toc191993948"/>
      <w:bookmarkStart w:id="20" w:name="_Toc200368964"/>
      <w:r w:rsidRPr="00440FCE">
        <w:lastRenderedPageBreak/>
        <w:t>Mappages</w:t>
      </w:r>
      <w:bookmarkEnd w:id="18"/>
      <w:bookmarkEnd w:id="19"/>
      <w:bookmarkEnd w:id="20"/>
    </w:p>
    <w:p w14:paraId="5CB4BB23" w14:textId="77777777" w:rsidR="00DC6DFF" w:rsidRPr="00440FCE" w:rsidRDefault="00DC6DFF" w:rsidP="00DC6DFF">
      <w:pPr>
        <w:pStyle w:val="BodyText"/>
      </w:pPr>
    </w:p>
    <w:p w14:paraId="1C7C1857" w14:textId="77777777" w:rsidR="00DC6DFF" w:rsidRPr="00440FCE" w:rsidRDefault="00DC6DFF" w:rsidP="00DC6DFF">
      <w:pPr>
        <w:pStyle w:val="BodyText"/>
        <w:numPr>
          <w:ilvl w:val="0"/>
          <w:numId w:val="33"/>
        </w:numPr>
      </w:pPr>
      <w:r w:rsidRPr="00440FCE">
        <w:t xml:space="preserve">Naviguez dans ION &gt; Connect &gt; Mappages &gt; Importer </w:t>
      </w:r>
    </w:p>
    <w:p w14:paraId="5FBE874A" w14:textId="77777777" w:rsidR="00DC6DFF" w:rsidRPr="00440FCE" w:rsidRDefault="00DC6DFF" w:rsidP="00DC6DFF">
      <w:pPr>
        <w:pStyle w:val="BodyText"/>
        <w:ind w:left="720"/>
      </w:pPr>
      <w:r w:rsidRPr="00440FCE">
        <w:rPr>
          <w:noProof/>
        </w:rPr>
        <w:drawing>
          <wp:inline distT="0" distB="0" distL="0" distR="0" wp14:anchorId="47523A32" wp14:editId="388F758B">
            <wp:extent cx="4730993" cy="2273417"/>
            <wp:effectExtent l="0" t="0" r="0" b="0"/>
            <wp:docPr id="71039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933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F8E0" w14:textId="77777777" w:rsidR="00DC6DFF" w:rsidRPr="00440FCE" w:rsidRDefault="00DC6DFF" w:rsidP="00DC6DFF">
      <w:pPr>
        <w:tabs>
          <w:tab w:val="left" w:pos="4297"/>
        </w:tabs>
        <w:rPr>
          <w14:ligatures w14:val="standardContextual"/>
        </w:rPr>
      </w:pPr>
    </w:p>
    <w:p w14:paraId="0F507ECC" w14:textId="34E8249A" w:rsidR="00DC6DFF" w:rsidRPr="003F7F89" w:rsidRDefault="00DC6DFF" w:rsidP="00DC6DFF">
      <w:pPr>
        <w:pStyle w:val="BodyText"/>
        <w:numPr>
          <w:ilvl w:val="0"/>
          <w:numId w:val="33"/>
        </w:numPr>
      </w:pPr>
      <w:r w:rsidRPr="00440FCE">
        <w:rPr>
          <w:i/>
          <w:iCs/>
        </w:rPr>
        <w:t xml:space="preserve"> </w:t>
      </w:r>
      <w:r w:rsidRPr="00440FCE">
        <w:t xml:space="preserve">Localisez le fichier </w:t>
      </w:r>
      <w:r w:rsidR="003607D9" w:rsidRPr="003607D9">
        <w:rPr>
          <w:b/>
          <w:bCs/>
        </w:rPr>
        <w:t>MP_008_OUT_A_IPP_NEW</w:t>
      </w:r>
      <w:r w:rsidRPr="00440FCE">
        <w:rPr>
          <w:b/>
          <w:bCs/>
        </w:rPr>
        <w:t xml:space="preserve">.xml </w:t>
      </w:r>
      <w:r w:rsidRPr="00440FCE">
        <w:t xml:space="preserve">et cliquez </w:t>
      </w:r>
      <w:r w:rsidRPr="00440FCE">
        <w:rPr>
          <w:i/>
          <w:iCs/>
        </w:rPr>
        <w:t>OK</w:t>
      </w:r>
    </w:p>
    <w:p w14:paraId="1E1D0E49" w14:textId="22BCCEB7" w:rsidR="00DC6DFF" w:rsidRPr="00440FCE" w:rsidRDefault="00533886" w:rsidP="00DC6DFF">
      <w:pPr>
        <w:pStyle w:val="BodyText"/>
        <w:ind w:left="720"/>
      </w:pPr>
      <w:r w:rsidRPr="00533886">
        <w:rPr>
          <w:noProof/>
        </w:rPr>
        <w:drawing>
          <wp:inline distT="0" distB="0" distL="0" distR="0" wp14:anchorId="405308C3" wp14:editId="4C840937">
            <wp:extent cx="3943900" cy="333422"/>
            <wp:effectExtent l="0" t="0" r="0" b="9525"/>
            <wp:docPr id="166329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9942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C682" w14:textId="77777777" w:rsidR="00DC6DFF" w:rsidRPr="00440FCE" w:rsidRDefault="00DC6DFF" w:rsidP="00DC6DFF">
      <w:pPr>
        <w:tabs>
          <w:tab w:val="left" w:pos="4297"/>
        </w:tabs>
        <w:rPr>
          <w14:ligatures w14:val="standardContextual"/>
        </w:rPr>
      </w:pPr>
    </w:p>
    <w:p w14:paraId="010147B7" w14:textId="77777777" w:rsidR="00DC6DFF" w:rsidRPr="00440FCE" w:rsidRDefault="00DC6DFF" w:rsidP="00DC6DFF">
      <w:pPr>
        <w:tabs>
          <w:tab w:val="left" w:pos="4297"/>
        </w:tabs>
        <w:rPr>
          <w14:ligatures w14:val="standardContextual"/>
        </w:rPr>
      </w:pPr>
    </w:p>
    <w:p w14:paraId="2928ECD5" w14:textId="77777777" w:rsidR="00DC6DFF" w:rsidRPr="00440FCE" w:rsidRDefault="00DC6DFF" w:rsidP="00DC6DFF">
      <w:pPr>
        <w:pStyle w:val="BodyText"/>
        <w:numPr>
          <w:ilvl w:val="0"/>
          <w:numId w:val="33"/>
        </w:numPr>
      </w:pPr>
      <w:r w:rsidRPr="00440FCE">
        <w:t>Validez le mapping</w:t>
      </w:r>
    </w:p>
    <w:p w14:paraId="22126772" w14:textId="0C7E07EA" w:rsidR="00DC6DFF" w:rsidRDefault="00533886" w:rsidP="00DC6DFF">
      <w:pPr>
        <w:pStyle w:val="BodyText"/>
        <w:ind w:left="720"/>
      </w:pPr>
      <w:r w:rsidRPr="00533886">
        <w:rPr>
          <w:noProof/>
        </w:rPr>
        <w:drawing>
          <wp:inline distT="0" distB="0" distL="0" distR="0" wp14:anchorId="5A025CAB" wp14:editId="31321257">
            <wp:extent cx="5503545" cy="2394290"/>
            <wp:effectExtent l="0" t="0" r="1905" b="6350"/>
            <wp:docPr id="203895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5546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11667" cy="239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5C22" w14:textId="5DFC9F43" w:rsidR="003607D9" w:rsidRPr="00440FCE" w:rsidRDefault="003607D9" w:rsidP="003607D9">
      <w:pPr>
        <w:pStyle w:val="BodyText"/>
        <w:ind w:left="720"/>
      </w:pPr>
    </w:p>
    <w:p w14:paraId="37174B02" w14:textId="77777777" w:rsidR="00DC6DFF" w:rsidRPr="00440FCE" w:rsidRDefault="00DC6DFF" w:rsidP="00DC6DFF">
      <w:pPr>
        <w:pStyle w:val="BodyText"/>
      </w:pPr>
    </w:p>
    <w:p w14:paraId="654F14CC" w14:textId="38741F42" w:rsidR="00DC6DFF" w:rsidRPr="00440FCE" w:rsidRDefault="00DC6DFF" w:rsidP="00DC6DFF">
      <w:pPr>
        <w:spacing w:after="160" w:line="259" w:lineRule="auto"/>
      </w:pPr>
      <w:r w:rsidRPr="00440FCE">
        <w:br w:type="page"/>
      </w:r>
    </w:p>
    <w:p w14:paraId="1D38E895" w14:textId="77777777" w:rsidR="00960F2E" w:rsidRPr="00440FCE" w:rsidRDefault="00960F2E" w:rsidP="00960F2E">
      <w:pPr>
        <w:pStyle w:val="Heading2"/>
      </w:pPr>
      <w:bookmarkStart w:id="21" w:name="_Toc188614900"/>
      <w:bookmarkStart w:id="22" w:name="_Toc190247759"/>
      <w:bookmarkStart w:id="23" w:name="_Toc196921998"/>
      <w:r w:rsidRPr="00440FCE">
        <w:lastRenderedPageBreak/>
        <w:t>Document flow</w:t>
      </w:r>
      <w:bookmarkEnd w:id="21"/>
      <w:bookmarkEnd w:id="22"/>
      <w:bookmarkEnd w:id="23"/>
    </w:p>
    <w:p w14:paraId="2B3F6B1B" w14:textId="77777777" w:rsidR="00960F2E" w:rsidRPr="00440FCE" w:rsidRDefault="00960F2E" w:rsidP="00960F2E">
      <w:pPr>
        <w:pStyle w:val="BodyText"/>
        <w:numPr>
          <w:ilvl w:val="0"/>
          <w:numId w:val="25"/>
        </w:numPr>
      </w:pPr>
      <w:r w:rsidRPr="00440FCE">
        <w:t xml:space="preserve">Naviguer dans ION &gt; Connect &gt; Flux de données &gt; Importer </w:t>
      </w:r>
    </w:p>
    <w:p w14:paraId="3AFCAF85" w14:textId="77777777" w:rsidR="00960F2E" w:rsidRPr="00440FCE" w:rsidRDefault="00960F2E" w:rsidP="00960F2E">
      <w:pPr>
        <w:pStyle w:val="BodyText"/>
        <w:ind w:left="720"/>
      </w:pPr>
      <w:r w:rsidRPr="00440FCE">
        <w:rPr>
          <w:noProof/>
        </w:rPr>
        <w:drawing>
          <wp:inline distT="0" distB="0" distL="0" distR="0" wp14:anchorId="37D4D841" wp14:editId="7B790C27">
            <wp:extent cx="4222750" cy="2040523"/>
            <wp:effectExtent l="0" t="0" r="6350" b="0"/>
            <wp:docPr id="4180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572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27603" cy="204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4A73" w14:textId="77777777" w:rsidR="00960F2E" w:rsidRPr="00440FCE" w:rsidRDefault="00960F2E" w:rsidP="00960F2E">
      <w:pPr>
        <w:pStyle w:val="BodyText"/>
        <w:ind w:left="720"/>
      </w:pPr>
    </w:p>
    <w:p w14:paraId="3FC2DC0B" w14:textId="68027F45" w:rsidR="00960F2E" w:rsidRPr="00440FCE" w:rsidRDefault="00960F2E" w:rsidP="00960F2E">
      <w:pPr>
        <w:pStyle w:val="BodyText"/>
        <w:numPr>
          <w:ilvl w:val="0"/>
          <w:numId w:val="25"/>
        </w:numPr>
        <w:rPr>
          <w:b/>
          <w:bCs/>
        </w:rPr>
      </w:pPr>
      <w:r w:rsidRPr="00440FCE">
        <w:t>Sélectionner le fichier à importer</w:t>
      </w:r>
      <w:r w:rsidRPr="00440FCE">
        <w:rPr>
          <w:b/>
          <w:bCs/>
        </w:rPr>
        <w:t xml:space="preserve"> </w:t>
      </w:r>
      <w:r w:rsidR="00D44D08" w:rsidRPr="00D44D08">
        <w:rPr>
          <w:b/>
          <w:bCs/>
        </w:rPr>
        <w:t>DF_008_OUT_A_IPP</w:t>
      </w:r>
      <w:r w:rsidRPr="00440FCE">
        <w:rPr>
          <w:b/>
          <w:bCs/>
          <w:i/>
          <w:iCs/>
        </w:rPr>
        <w:t>.xml</w:t>
      </w:r>
    </w:p>
    <w:p w14:paraId="318069AA" w14:textId="5DA7C989" w:rsidR="00960F2E" w:rsidRPr="00440FCE" w:rsidRDefault="00D44D08" w:rsidP="00960F2E">
      <w:pPr>
        <w:pStyle w:val="BodyText"/>
        <w:ind w:left="720"/>
      </w:pPr>
      <w:r w:rsidRPr="00D44D08">
        <w:rPr>
          <w:noProof/>
        </w:rPr>
        <w:drawing>
          <wp:inline distT="0" distB="0" distL="0" distR="0" wp14:anchorId="08EB7AB1" wp14:editId="4CCE9DAF">
            <wp:extent cx="3962953" cy="362001"/>
            <wp:effectExtent l="0" t="0" r="0" b="0"/>
            <wp:docPr id="139442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2139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662B" w14:textId="77777777" w:rsidR="00960F2E" w:rsidRPr="00440FCE" w:rsidRDefault="00960F2E" w:rsidP="00960F2E">
      <w:pPr>
        <w:pStyle w:val="BodyText"/>
        <w:ind w:left="720"/>
      </w:pPr>
    </w:p>
    <w:p w14:paraId="27F63712" w14:textId="57897307" w:rsidR="00960F2E" w:rsidRPr="00440FCE" w:rsidRDefault="00D44D08" w:rsidP="00960F2E">
      <w:pPr>
        <w:pStyle w:val="BodyText"/>
        <w:ind w:left="720"/>
      </w:pPr>
      <w:r w:rsidRPr="00D44D08">
        <w:rPr>
          <w:noProof/>
        </w:rPr>
        <w:drawing>
          <wp:inline distT="0" distB="0" distL="0" distR="0" wp14:anchorId="4F0EBD44" wp14:editId="0167B6E2">
            <wp:extent cx="3144901" cy="1580770"/>
            <wp:effectExtent l="0" t="0" r="0" b="635"/>
            <wp:docPr id="2028734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34716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51810" cy="158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70E7" w14:textId="77777777" w:rsidR="00960F2E" w:rsidRPr="00440FCE" w:rsidRDefault="00960F2E" w:rsidP="00960F2E">
      <w:pPr>
        <w:pStyle w:val="BodyText"/>
        <w:ind w:left="720"/>
      </w:pPr>
    </w:p>
    <w:p w14:paraId="6B170CB5" w14:textId="77777777" w:rsidR="00960F2E" w:rsidRPr="00440FCE" w:rsidRDefault="00960F2E" w:rsidP="00960F2E">
      <w:pPr>
        <w:pStyle w:val="BodyText"/>
        <w:numPr>
          <w:ilvl w:val="0"/>
          <w:numId w:val="25"/>
        </w:numPr>
      </w:pPr>
      <w:r w:rsidRPr="00440FCE">
        <w:t xml:space="preserve">Selectionnez la case </w:t>
      </w:r>
      <w:r w:rsidRPr="00440FCE">
        <w:rPr>
          <w:b/>
          <w:bCs/>
        </w:rPr>
        <w:t>‘Ignorer éléments déjà existants’</w:t>
      </w:r>
      <w:r w:rsidRPr="00440FCE">
        <w:t xml:space="preserve"> et la case </w:t>
      </w:r>
      <w:r w:rsidRPr="00440FCE">
        <w:rPr>
          <w:b/>
          <w:bCs/>
        </w:rPr>
        <w:t>‘Ignorer éléments déjà existants’</w:t>
      </w:r>
    </w:p>
    <w:p w14:paraId="6E4F5DD5" w14:textId="7F1A8B83" w:rsidR="00960F2E" w:rsidRDefault="00D44D08" w:rsidP="00960F2E">
      <w:pPr>
        <w:pStyle w:val="BodyText"/>
        <w:ind w:left="720"/>
      </w:pPr>
      <w:r w:rsidRPr="00D44D08">
        <w:rPr>
          <w:noProof/>
        </w:rPr>
        <w:drawing>
          <wp:inline distT="0" distB="0" distL="0" distR="0" wp14:anchorId="38671EEB" wp14:editId="3DA6BDC9">
            <wp:extent cx="1876370" cy="2685061"/>
            <wp:effectExtent l="0" t="0" r="0" b="1270"/>
            <wp:docPr id="623192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2045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84024" cy="269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4CB5" w14:textId="77777777" w:rsidR="00D44D08" w:rsidRPr="00440FCE" w:rsidRDefault="00D44D08" w:rsidP="00D44D08">
      <w:pPr>
        <w:pStyle w:val="BodyText"/>
        <w:ind w:left="0"/>
      </w:pPr>
    </w:p>
    <w:p w14:paraId="75CFABBD" w14:textId="77777777" w:rsidR="00960F2E" w:rsidRPr="00440FCE" w:rsidRDefault="00960F2E" w:rsidP="00960F2E">
      <w:pPr>
        <w:pStyle w:val="BodyText"/>
        <w:numPr>
          <w:ilvl w:val="0"/>
          <w:numId w:val="25"/>
        </w:numPr>
      </w:pPr>
      <w:r w:rsidRPr="00440FCE">
        <w:lastRenderedPageBreak/>
        <w:t>Accédez au Flux de données que vous venez d’importer</w:t>
      </w:r>
    </w:p>
    <w:p w14:paraId="3AFC5923" w14:textId="1CCFAEEA" w:rsidR="00960F2E" w:rsidRPr="00440FCE" w:rsidRDefault="00D44D08" w:rsidP="00960F2E">
      <w:pPr>
        <w:pStyle w:val="BodyText"/>
        <w:ind w:left="720"/>
      </w:pPr>
      <w:r w:rsidRPr="00D44D08">
        <w:rPr>
          <w:noProof/>
        </w:rPr>
        <w:drawing>
          <wp:inline distT="0" distB="0" distL="0" distR="0" wp14:anchorId="6676166E" wp14:editId="1FB5AEF2">
            <wp:extent cx="5054860" cy="1987652"/>
            <wp:effectExtent l="0" t="0" r="0" b="0"/>
            <wp:docPr id="1091172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2098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67B5" w14:textId="77777777" w:rsidR="00960F2E" w:rsidRPr="00440FCE" w:rsidRDefault="00960F2E" w:rsidP="00960F2E">
      <w:pPr>
        <w:pStyle w:val="BodyText"/>
        <w:ind w:left="720"/>
      </w:pPr>
    </w:p>
    <w:p w14:paraId="2E9DD4B6" w14:textId="77777777" w:rsidR="003607D9" w:rsidRPr="00440FCE" w:rsidRDefault="003607D9" w:rsidP="003607D9">
      <w:pPr>
        <w:pStyle w:val="BodyText"/>
        <w:numPr>
          <w:ilvl w:val="0"/>
          <w:numId w:val="25"/>
        </w:numPr>
      </w:pPr>
      <w:r w:rsidRPr="00440FCE">
        <w:t>Clique</w:t>
      </w:r>
      <w:r>
        <w:t>z</w:t>
      </w:r>
      <w:r w:rsidRPr="00440FCE">
        <w:t xml:space="preserve"> sur l’activité ‘</w:t>
      </w:r>
      <w:r w:rsidRPr="00440FCE">
        <w:rPr>
          <w:b/>
          <w:bCs/>
        </w:rPr>
        <w:t>M3’</w:t>
      </w:r>
      <w:r w:rsidRPr="00440FCE">
        <w:t xml:space="preserve"> et ajoutez le point de connexion m3</w:t>
      </w:r>
      <w:r>
        <w:t>_mec</w:t>
      </w:r>
    </w:p>
    <w:p w14:paraId="77F617AA" w14:textId="3423C715" w:rsidR="003607D9" w:rsidRPr="00440FCE" w:rsidRDefault="00533886" w:rsidP="003607D9">
      <w:pPr>
        <w:pStyle w:val="BodyText"/>
        <w:ind w:left="720"/>
      </w:pPr>
      <w:r w:rsidRPr="00533886">
        <w:rPr>
          <w:noProof/>
        </w:rPr>
        <w:drawing>
          <wp:inline distT="0" distB="0" distL="0" distR="0" wp14:anchorId="5B99388F" wp14:editId="40232D6D">
            <wp:extent cx="5360422" cy="3402306"/>
            <wp:effectExtent l="0" t="0" r="0" b="8255"/>
            <wp:docPr id="1244029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9212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65939" cy="34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D4E3" w14:textId="77777777" w:rsidR="003607D9" w:rsidRPr="00440FCE" w:rsidRDefault="003607D9" w:rsidP="003607D9">
      <w:pPr>
        <w:pStyle w:val="BodyText"/>
        <w:ind w:left="720"/>
      </w:pPr>
    </w:p>
    <w:p w14:paraId="3651D352" w14:textId="77777777" w:rsidR="003607D9" w:rsidRPr="00440FCE" w:rsidRDefault="003607D9" w:rsidP="003607D9">
      <w:pPr>
        <w:pStyle w:val="BodyText"/>
        <w:ind w:left="720"/>
      </w:pPr>
      <w:r w:rsidRPr="00DE3AFB">
        <w:rPr>
          <w:noProof/>
        </w:rPr>
        <w:drawing>
          <wp:inline distT="0" distB="0" distL="0" distR="0" wp14:anchorId="0D9F7A17" wp14:editId="3A1B8E0C">
            <wp:extent cx="2470245" cy="2279474"/>
            <wp:effectExtent l="0" t="0" r="6350" b="6985"/>
            <wp:docPr id="272589218" name="Picture 1" descr="A screen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89218" name="Picture 1" descr="A screenshot of a application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93402" cy="23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B5DF" w14:textId="77777777" w:rsidR="003607D9" w:rsidRDefault="003607D9" w:rsidP="003607D9">
      <w:pPr>
        <w:pStyle w:val="BodyText"/>
        <w:ind w:left="0"/>
      </w:pPr>
    </w:p>
    <w:p w14:paraId="4B8085C0" w14:textId="77777777" w:rsidR="003607D9" w:rsidRPr="00440FCE" w:rsidRDefault="003607D9" w:rsidP="003607D9">
      <w:pPr>
        <w:pStyle w:val="BodyText"/>
        <w:ind w:left="0"/>
      </w:pPr>
    </w:p>
    <w:p w14:paraId="276217FC" w14:textId="35378F9F" w:rsidR="003607D9" w:rsidRPr="00440FCE" w:rsidRDefault="003607D9" w:rsidP="003607D9">
      <w:pPr>
        <w:pStyle w:val="BodyText"/>
        <w:numPr>
          <w:ilvl w:val="0"/>
          <w:numId w:val="25"/>
        </w:numPr>
      </w:pPr>
      <w:r w:rsidRPr="00440FCE">
        <w:t>Vérifiez que le document sortant de l’activité M3 soit ‘</w:t>
      </w:r>
      <w:r w:rsidRPr="003607D9">
        <w:rPr>
          <w:b/>
          <w:bCs/>
        </w:rPr>
        <w:t>Sync.IPPMvmtsPalettesCustom</w:t>
      </w:r>
      <w:r w:rsidRPr="00440FCE">
        <w:t xml:space="preserve">, </w:t>
      </w:r>
      <w:r w:rsidRPr="007B3994">
        <w:t>s’il n’existe pas, il va devoir l’ajouter manuellement </w:t>
      </w:r>
    </w:p>
    <w:p w14:paraId="793EEEA4" w14:textId="3387DF8B" w:rsidR="003607D9" w:rsidRDefault="00533886" w:rsidP="003607D9">
      <w:pPr>
        <w:pStyle w:val="BodyText"/>
        <w:ind w:left="720"/>
      </w:pPr>
      <w:r w:rsidRPr="00533886">
        <w:rPr>
          <w:noProof/>
        </w:rPr>
        <w:drawing>
          <wp:inline distT="0" distB="0" distL="0" distR="0" wp14:anchorId="7E97A39F" wp14:editId="5727E4B7">
            <wp:extent cx="3911801" cy="2940201"/>
            <wp:effectExtent l="0" t="0" r="0" b="0"/>
            <wp:docPr id="683525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25964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1072" w14:textId="77777777" w:rsidR="003607D9" w:rsidRDefault="003607D9" w:rsidP="003607D9">
      <w:pPr>
        <w:pStyle w:val="BodyText"/>
        <w:ind w:left="720"/>
      </w:pPr>
    </w:p>
    <w:p w14:paraId="46C1E3D1" w14:textId="77777777" w:rsidR="003607D9" w:rsidRDefault="003607D9" w:rsidP="003607D9">
      <w:pPr>
        <w:pStyle w:val="BodyText"/>
        <w:ind w:left="720"/>
      </w:pPr>
    </w:p>
    <w:p w14:paraId="174DB340" w14:textId="77777777" w:rsidR="003607D9" w:rsidRDefault="003607D9" w:rsidP="003607D9">
      <w:pPr>
        <w:pStyle w:val="BodyText"/>
        <w:numPr>
          <w:ilvl w:val="0"/>
          <w:numId w:val="25"/>
        </w:numPr>
      </w:pPr>
      <w:r w:rsidRPr="00440FCE">
        <w:t>Clique</w:t>
      </w:r>
      <w:r>
        <w:t>z</w:t>
      </w:r>
      <w:r w:rsidRPr="00440FCE">
        <w:t xml:space="preserve"> sur l’activité </w:t>
      </w:r>
      <w:r>
        <w:rPr>
          <w:b/>
          <w:bCs/>
        </w:rPr>
        <w:t>Mapping</w:t>
      </w:r>
      <w:r w:rsidRPr="00440FCE">
        <w:t xml:space="preserve"> et sélectionné le bon </w:t>
      </w:r>
      <w:r>
        <w:t>mapping</w:t>
      </w:r>
      <w:r w:rsidRPr="00440FCE">
        <w:t>.</w:t>
      </w:r>
    </w:p>
    <w:p w14:paraId="1AE26E6D" w14:textId="766A5764" w:rsidR="003607D9" w:rsidRDefault="00533886" w:rsidP="003607D9">
      <w:pPr>
        <w:pStyle w:val="BodyText"/>
        <w:ind w:left="720"/>
      </w:pPr>
      <w:r w:rsidRPr="00533886">
        <w:rPr>
          <w:noProof/>
        </w:rPr>
        <w:drawing>
          <wp:inline distT="0" distB="0" distL="0" distR="0" wp14:anchorId="68A79761" wp14:editId="63007C9C">
            <wp:extent cx="5718230" cy="2931816"/>
            <wp:effectExtent l="0" t="0" r="0" b="1905"/>
            <wp:docPr id="1733385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85524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23657" cy="293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0CB5" w14:textId="77777777" w:rsidR="003607D9" w:rsidRDefault="003607D9" w:rsidP="003607D9">
      <w:pPr>
        <w:pStyle w:val="BodyText"/>
        <w:ind w:left="720"/>
      </w:pPr>
    </w:p>
    <w:p w14:paraId="1EFB760A" w14:textId="77777777" w:rsidR="003607D9" w:rsidRDefault="003607D9" w:rsidP="003607D9">
      <w:pPr>
        <w:pStyle w:val="BodyText"/>
        <w:ind w:left="720"/>
      </w:pPr>
    </w:p>
    <w:p w14:paraId="2FEC21E5" w14:textId="77777777" w:rsidR="003607D9" w:rsidRDefault="003607D9" w:rsidP="003607D9">
      <w:pPr>
        <w:pStyle w:val="BodyText"/>
        <w:ind w:left="720"/>
      </w:pPr>
    </w:p>
    <w:p w14:paraId="10DD13E1" w14:textId="77777777" w:rsidR="003607D9" w:rsidRDefault="003607D9" w:rsidP="003607D9">
      <w:pPr>
        <w:pStyle w:val="BodyText"/>
        <w:ind w:left="720"/>
      </w:pPr>
    </w:p>
    <w:p w14:paraId="3BD40E4E" w14:textId="77777777" w:rsidR="00533886" w:rsidRDefault="00533886" w:rsidP="003607D9">
      <w:pPr>
        <w:pStyle w:val="BodyText"/>
        <w:ind w:left="720"/>
      </w:pPr>
    </w:p>
    <w:p w14:paraId="448CA85F" w14:textId="77777777" w:rsidR="00533886" w:rsidRDefault="00533886" w:rsidP="003607D9">
      <w:pPr>
        <w:pStyle w:val="BodyText"/>
        <w:ind w:left="720"/>
      </w:pPr>
    </w:p>
    <w:p w14:paraId="37E6B5AD" w14:textId="77777777" w:rsidR="00533886" w:rsidRPr="00440FCE" w:rsidRDefault="00533886" w:rsidP="003607D9">
      <w:pPr>
        <w:pStyle w:val="BodyText"/>
        <w:ind w:left="720"/>
      </w:pPr>
    </w:p>
    <w:p w14:paraId="0C504F5F" w14:textId="77777777" w:rsidR="003607D9" w:rsidRPr="00440FCE" w:rsidRDefault="003607D9" w:rsidP="003607D9">
      <w:pPr>
        <w:pStyle w:val="BodyText"/>
        <w:ind w:left="0"/>
      </w:pPr>
    </w:p>
    <w:p w14:paraId="00019E92" w14:textId="77777777" w:rsidR="003607D9" w:rsidRPr="00440FCE" w:rsidRDefault="003607D9" w:rsidP="003607D9">
      <w:pPr>
        <w:pStyle w:val="BodyText"/>
        <w:numPr>
          <w:ilvl w:val="0"/>
          <w:numId w:val="25"/>
        </w:numPr>
      </w:pPr>
      <w:r w:rsidRPr="00440FCE">
        <w:lastRenderedPageBreak/>
        <w:t>Clique</w:t>
      </w:r>
      <w:r>
        <w:t>z</w:t>
      </w:r>
      <w:r w:rsidRPr="00440FCE">
        <w:t xml:space="preserve"> sur l’activité </w:t>
      </w:r>
      <w:r w:rsidRPr="00440FCE">
        <w:rPr>
          <w:b/>
          <w:bCs/>
        </w:rPr>
        <w:t>Write</w:t>
      </w:r>
      <w:r>
        <w:rPr>
          <w:b/>
          <w:bCs/>
        </w:rPr>
        <w:t>File</w:t>
      </w:r>
      <w:r w:rsidRPr="00440FCE">
        <w:t xml:space="preserve"> et sélectionné le bon point de connexion.</w:t>
      </w:r>
    </w:p>
    <w:p w14:paraId="592CFD36" w14:textId="03B2F31B" w:rsidR="003607D9" w:rsidRPr="00440FCE" w:rsidRDefault="00533886" w:rsidP="003607D9">
      <w:pPr>
        <w:pStyle w:val="BodyText"/>
        <w:ind w:left="720"/>
      </w:pPr>
      <w:r w:rsidRPr="00533886">
        <w:rPr>
          <w:noProof/>
        </w:rPr>
        <w:drawing>
          <wp:inline distT="0" distB="0" distL="0" distR="0" wp14:anchorId="03251426" wp14:editId="2057B5AF">
            <wp:extent cx="5980623" cy="3185879"/>
            <wp:effectExtent l="0" t="0" r="1270" b="0"/>
            <wp:docPr id="1725223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23505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82481" cy="31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E6F9" w14:textId="77777777" w:rsidR="003607D9" w:rsidRPr="00440FCE" w:rsidRDefault="003607D9" w:rsidP="003607D9">
      <w:pPr>
        <w:pStyle w:val="BodyText"/>
        <w:ind w:left="720"/>
      </w:pPr>
    </w:p>
    <w:p w14:paraId="0D7BA472" w14:textId="77777777" w:rsidR="003607D9" w:rsidRPr="00440FCE" w:rsidRDefault="003607D9" w:rsidP="003607D9">
      <w:pPr>
        <w:pStyle w:val="BodyText"/>
        <w:ind w:left="0"/>
      </w:pPr>
    </w:p>
    <w:p w14:paraId="5B604F8D" w14:textId="77777777" w:rsidR="003607D9" w:rsidRPr="00440FCE" w:rsidRDefault="003607D9" w:rsidP="003607D9">
      <w:pPr>
        <w:pStyle w:val="BodyText"/>
        <w:numPr>
          <w:ilvl w:val="0"/>
          <w:numId w:val="25"/>
        </w:numPr>
      </w:pPr>
      <w:r w:rsidRPr="00440FCE">
        <w:t>Cliquez sur Enregistrer</w:t>
      </w:r>
    </w:p>
    <w:p w14:paraId="18D8BF86" w14:textId="2AB5E3ED" w:rsidR="003607D9" w:rsidRPr="00440FCE" w:rsidRDefault="00533886" w:rsidP="003607D9">
      <w:pPr>
        <w:pStyle w:val="BodyText"/>
        <w:ind w:left="720"/>
      </w:pPr>
      <w:r w:rsidRPr="00533886">
        <w:rPr>
          <w:noProof/>
        </w:rPr>
        <w:drawing>
          <wp:inline distT="0" distB="0" distL="0" distR="0" wp14:anchorId="1EF5C428" wp14:editId="71E56C9C">
            <wp:extent cx="5209347" cy="3918221"/>
            <wp:effectExtent l="0" t="0" r="0" b="6350"/>
            <wp:docPr id="1422141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1404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14005" cy="392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2F5A" w14:textId="77777777" w:rsidR="003607D9" w:rsidRDefault="003607D9" w:rsidP="003607D9">
      <w:pPr>
        <w:pStyle w:val="BodyText"/>
        <w:ind w:left="0"/>
      </w:pPr>
    </w:p>
    <w:p w14:paraId="5C7D67F6" w14:textId="77777777" w:rsidR="003607D9" w:rsidRDefault="003607D9" w:rsidP="003607D9">
      <w:pPr>
        <w:pStyle w:val="BodyText"/>
        <w:ind w:left="0"/>
      </w:pPr>
    </w:p>
    <w:p w14:paraId="520A2128" w14:textId="77777777" w:rsidR="003607D9" w:rsidRDefault="003607D9" w:rsidP="003607D9">
      <w:pPr>
        <w:pStyle w:val="BodyText"/>
        <w:ind w:left="0"/>
      </w:pPr>
    </w:p>
    <w:p w14:paraId="5A9BEBCC" w14:textId="77777777" w:rsidR="003607D9" w:rsidRPr="00440FCE" w:rsidRDefault="003607D9" w:rsidP="003607D9">
      <w:pPr>
        <w:pStyle w:val="BodyText"/>
        <w:ind w:left="0"/>
      </w:pPr>
    </w:p>
    <w:p w14:paraId="2AB1C7CE" w14:textId="77777777" w:rsidR="003607D9" w:rsidRPr="00440FCE" w:rsidRDefault="003607D9" w:rsidP="003607D9">
      <w:pPr>
        <w:pStyle w:val="BodyText"/>
        <w:numPr>
          <w:ilvl w:val="0"/>
          <w:numId w:val="25"/>
        </w:numPr>
      </w:pPr>
      <w:r w:rsidRPr="00440FCE">
        <w:lastRenderedPageBreak/>
        <w:t>Activez le Document Flow en cliquant sur activer</w:t>
      </w:r>
    </w:p>
    <w:p w14:paraId="014AE363" w14:textId="38A8DC60" w:rsidR="003607D9" w:rsidRPr="00440FCE" w:rsidRDefault="00533886" w:rsidP="003607D9">
      <w:pPr>
        <w:pStyle w:val="BodyText"/>
        <w:ind w:left="720"/>
      </w:pPr>
      <w:r w:rsidRPr="00533886">
        <w:rPr>
          <w:noProof/>
        </w:rPr>
        <w:drawing>
          <wp:inline distT="0" distB="0" distL="0" distR="0" wp14:anchorId="411B1263" wp14:editId="17EDBAE0">
            <wp:extent cx="5721644" cy="2806844"/>
            <wp:effectExtent l="0" t="0" r="0" b="0"/>
            <wp:docPr id="1770204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04013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FA12" w14:textId="62AA13A4" w:rsidR="003C0563" w:rsidRDefault="003C0563" w:rsidP="00A30FDD">
      <w:pPr>
        <w:pStyle w:val="BodyText"/>
        <w:ind w:left="360"/>
      </w:pPr>
    </w:p>
    <w:p w14:paraId="31C06CB3" w14:textId="77777777" w:rsidR="003C0563" w:rsidRDefault="003C0563">
      <w:r>
        <w:br w:type="page"/>
      </w:r>
    </w:p>
    <w:p w14:paraId="027BCE68" w14:textId="4D8E5206" w:rsidR="00960F2E" w:rsidRDefault="003C0563" w:rsidP="003C0563">
      <w:pPr>
        <w:pStyle w:val="Heading2"/>
      </w:pPr>
      <w:bookmarkStart w:id="24" w:name="_Toc196921999"/>
      <w:r w:rsidRPr="003C0563">
        <w:lastRenderedPageBreak/>
        <w:t>Configuration du compteur incrémental</w:t>
      </w:r>
      <w:bookmarkEnd w:id="24"/>
    </w:p>
    <w:p w14:paraId="7695CBF4" w14:textId="744CFBD1" w:rsidR="003C0563" w:rsidRDefault="003C0563" w:rsidP="003C0563">
      <w:pPr>
        <w:pStyle w:val="BodyText"/>
        <w:ind w:left="0"/>
      </w:pPr>
    </w:p>
    <w:p w14:paraId="55A4212D" w14:textId="458C585C" w:rsidR="003C0563" w:rsidRDefault="003C0563" w:rsidP="003C0563">
      <w:pPr>
        <w:pStyle w:val="BodyText"/>
        <w:numPr>
          <w:ilvl w:val="0"/>
          <w:numId w:val="64"/>
        </w:numPr>
      </w:pPr>
      <w:r>
        <w:t>Allez dans M3 -&gt; CRS165</w:t>
      </w:r>
    </w:p>
    <w:p w14:paraId="2146B505" w14:textId="24A642F7" w:rsidR="003C0563" w:rsidRDefault="003C0563" w:rsidP="003C0563">
      <w:pPr>
        <w:pStyle w:val="BodyText"/>
        <w:ind w:left="720"/>
      </w:pPr>
      <w:r w:rsidRPr="003C0563">
        <w:rPr>
          <w:noProof/>
        </w:rPr>
        <w:drawing>
          <wp:inline distT="0" distB="0" distL="0" distR="0" wp14:anchorId="1963C0CB" wp14:editId="123B7C3C">
            <wp:extent cx="5782945" cy="1871575"/>
            <wp:effectExtent l="0" t="0" r="8255" b="0"/>
            <wp:docPr id="168146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803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86663" cy="187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FBBF" w14:textId="77777777" w:rsidR="003C0563" w:rsidRDefault="003C0563" w:rsidP="003C0563">
      <w:pPr>
        <w:pStyle w:val="BodyText"/>
        <w:ind w:left="720"/>
      </w:pPr>
    </w:p>
    <w:p w14:paraId="135A6502" w14:textId="77777777" w:rsidR="003C0563" w:rsidRDefault="003C0563" w:rsidP="003C0563">
      <w:pPr>
        <w:pStyle w:val="BodyText"/>
        <w:ind w:left="720"/>
      </w:pPr>
    </w:p>
    <w:p w14:paraId="4DE9BA05" w14:textId="16FBEF32" w:rsidR="003C0563" w:rsidRDefault="003C0563" w:rsidP="003C0563">
      <w:pPr>
        <w:pStyle w:val="BodyText"/>
        <w:numPr>
          <w:ilvl w:val="0"/>
          <w:numId w:val="64"/>
        </w:numPr>
      </w:pPr>
      <w:r>
        <w:t xml:space="preserve">Localisez le numéro de séries </w:t>
      </w:r>
      <w:r w:rsidRPr="003C0563">
        <w:rPr>
          <w:b/>
          <w:bCs/>
        </w:rPr>
        <w:t>008_OUT_A</w:t>
      </w:r>
    </w:p>
    <w:p w14:paraId="54077109" w14:textId="03583E3D" w:rsidR="003C0563" w:rsidRDefault="003C0563" w:rsidP="003C0563">
      <w:pPr>
        <w:pStyle w:val="BodyText"/>
        <w:ind w:left="720"/>
      </w:pPr>
      <w:r w:rsidRPr="003C0563">
        <w:rPr>
          <w:noProof/>
        </w:rPr>
        <w:drawing>
          <wp:inline distT="0" distB="0" distL="0" distR="0" wp14:anchorId="571E1E24" wp14:editId="1A2F2C62">
            <wp:extent cx="5849885" cy="1974850"/>
            <wp:effectExtent l="0" t="0" r="0" b="6350"/>
            <wp:docPr id="91542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265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70849" cy="198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F37D" w14:textId="77777777" w:rsidR="003C0563" w:rsidRDefault="003C0563" w:rsidP="003C0563">
      <w:pPr>
        <w:pStyle w:val="BodyText"/>
        <w:ind w:left="720"/>
      </w:pPr>
    </w:p>
    <w:p w14:paraId="5B38E331" w14:textId="718536B9" w:rsidR="003C0563" w:rsidRDefault="003C0563" w:rsidP="003C0563">
      <w:pPr>
        <w:pStyle w:val="BodyText"/>
        <w:ind w:left="720"/>
      </w:pPr>
    </w:p>
    <w:p w14:paraId="49C9B64C" w14:textId="77777777" w:rsidR="003C0563" w:rsidRDefault="003C0563" w:rsidP="003C0563">
      <w:pPr>
        <w:pStyle w:val="BodyText"/>
        <w:ind w:left="720"/>
      </w:pPr>
    </w:p>
    <w:p w14:paraId="24793657" w14:textId="77777777" w:rsidR="003C0563" w:rsidRDefault="003C0563" w:rsidP="003C0563">
      <w:pPr>
        <w:pStyle w:val="BodyText"/>
        <w:ind w:left="720"/>
      </w:pPr>
    </w:p>
    <w:p w14:paraId="54C992A9" w14:textId="77777777" w:rsidR="003C0563" w:rsidRDefault="003C0563" w:rsidP="003C0563">
      <w:pPr>
        <w:pStyle w:val="BodyText"/>
        <w:ind w:left="720"/>
      </w:pPr>
    </w:p>
    <w:p w14:paraId="3EDAF771" w14:textId="77777777" w:rsidR="003C0563" w:rsidRDefault="003C0563" w:rsidP="003C0563">
      <w:pPr>
        <w:pStyle w:val="BodyText"/>
        <w:ind w:left="720"/>
      </w:pPr>
    </w:p>
    <w:p w14:paraId="2B6E04DC" w14:textId="77777777" w:rsidR="003C0563" w:rsidRDefault="003C0563" w:rsidP="003C0563">
      <w:pPr>
        <w:pStyle w:val="BodyText"/>
        <w:ind w:left="720"/>
      </w:pPr>
    </w:p>
    <w:p w14:paraId="58D7F8D4" w14:textId="77777777" w:rsidR="003C0563" w:rsidRDefault="003C0563" w:rsidP="003C0563">
      <w:pPr>
        <w:pStyle w:val="BodyText"/>
        <w:ind w:left="720"/>
      </w:pPr>
    </w:p>
    <w:p w14:paraId="2070FCDE" w14:textId="77777777" w:rsidR="003C0563" w:rsidRDefault="003C0563" w:rsidP="003C0563">
      <w:pPr>
        <w:pStyle w:val="BodyText"/>
        <w:ind w:left="720"/>
      </w:pPr>
    </w:p>
    <w:p w14:paraId="58F2AB3D" w14:textId="77777777" w:rsidR="003C0563" w:rsidRDefault="003C0563" w:rsidP="003C0563">
      <w:pPr>
        <w:pStyle w:val="BodyText"/>
        <w:ind w:left="720"/>
      </w:pPr>
    </w:p>
    <w:p w14:paraId="1D3548B3" w14:textId="77777777" w:rsidR="003C0563" w:rsidRDefault="003C0563" w:rsidP="003C0563">
      <w:pPr>
        <w:pStyle w:val="BodyText"/>
        <w:ind w:left="720"/>
      </w:pPr>
    </w:p>
    <w:p w14:paraId="480358A9" w14:textId="77777777" w:rsidR="003C0563" w:rsidRDefault="003C0563" w:rsidP="003C0563">
      <w:pPr>
        <w:pStyle w:val="BodyText"/>
        <w:ind w:left="720"/>
      </w:pPr>
    </w:p>
    <w:p w14:paraId="3E77E1D3" w14:textId="77777777" w:rsidR="003C0563" w:rsidRDefault="003C0563" w:rsidP="003C0563">
      <w:pPr>
        <w:pStyle w:val="BodyText"/>
        <w:ind w:left="720"/>
      </w:pPr>
    </w:p>
    <w:p w14:paraId="294A59A2" w14:textId="77777777" w:rsidR="003C0563" w:rsidRDefault="003C0563" w:rsidP="003C0563">
      <w:pPr>
        <w:pStyle w:val="BodyText"/>
        <w:ind w:left="720"/>
      </w:pPr>
    </w:p>
    <w:p w14:paraId="45F69CCE" w14:textId="77777777" w:rsidR="003C0563" w:rsidRDefault="003C0563" w:rsidP="003C0563">
      <w:pPr>
        <w:pStyle w:val="BodyText"/>
        <w:ind w:left="720"/>
      </w:pPr>
    </w:p>
    <w:p w14:paraId="52C4AFBE" w14:textId="77777777" w:rsidR="003C0563" w:rsidRDefault="003C0563" w:rsidP="003C0563">
      <w:pPr>
        <w:pStyle w:val="BodyText"/>
        <w:ind w:left="720"/>
      </w:pPr>
    </w:p>
    <w:p w14:paraId="7CD52891" w14:textId="77777777" w:rsidR="003C0563" w:rsidRDefault="003C0563" w:rsidP="003C0563">
      <w:pPr>
        <w:pStyle w:val="BodyText"/>
        <w:ind w:left="720"/>
      </w:pPr>
    </w:p>
    <w:p w14:paraId="2BCB0528" w14:textId="7698D512" w:rsidR="003C0563" w:rsidRDefault="003C0563" w:rsidP="003C0563">
      <w:pPr>
        <w:pStyle w:val="BodyText"/>
        <w:numPr>
          <w:ilvl w:val="0"/>
          <w:numId w:val="64"/>
        </w:numPr>
      </w:pPr>
      <w:r>
        <w:t xml:space="preserve">Si pas présent ou si la limite de l’incrémentation a été atteint, </w:t>
      </w:r>
      <w:r w:rsidRPr="003C0563">
        <w:t>il faudra que vous la reconfiguriez.</w:t>
      </w:r>
    </w:p>
    <w:p w14:paraId="4848D829" w14:textId="1AFBFF56" w:rsidR="003C0563" w:rsidRDefault="003C0563" w:rsidP="003C0563">
      <w:pPr>
        <w:pStyle w:val="BodyText"/>
        <w:ind w:left="720"/>
      </w:pPr>
      <w:r>
        <w:rPr>
          <w:noProof/>
        </w:rPr>
        <w:drawing>
          <wp:inline distT="0" distB="0" distL="0" distR="0" wp14:anchorId="507F55D1" wp14:editId="1EF067D9">
            <wp:extent cx="5323809" cy="3133333"/>
            <wp:effectExtent l="0" t="0" r="0" b="0"/>
            <wp:docPr id="1723884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84096" name="Picture 1" descr="A screen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F3E6" w14:textId="77777777" w:rsidR="003C0563" w:rsidRDefault="003C0563" w:rsidP="003C0563">
      <w:pPr>
        <w:pStyle w:val="BodyText"/>
        <w:ind w:left="720"/>
      </w:pPr>
    </w:p>
    <w:p w14:paraId="5166732F" w14:textId="77777777" w:rsidR="003C0563" w:rsidRDefault="003C0563" w:rsidP="003C0563">
      <w:pPr>
        <w:pStyle w:val="BodyText"/>
        <w:ind w:left="720"/>
      </w:pPr>
    </w:p>
    <w:p w14:paraId="37576590" w14:textId="77777777" w:rsidR="003C0563" w:rsidRPr="003C0563" w:rsidRDefault="003C0563" w:rsidP="003C0563">
      <w:pPr>
        <w:pStyle w:val="BodyText"/>
        <w:ind w:left="720"/>
      </w:pPr>
    </w:p>
    <w:sectPr w:rsidR="003C0563" w:rsidRPr="003C0563" w:rsidSect="004F059D">
      <w:headerReference w:type="default" r:id="rId88"/>
      <w:footerReference w:type="even" r:id="rId89"/>
      <w:footerReference w:type="default" r:id="rId90"/>
      <w:headerReference w:type="first" r:id="rId91"/>
      <w:footerReference w:type="first" r:id="rId92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49146" w14:textId="77777777" w:rsidR="005D43ED" w:rsidRPr="00C629B1" w:rsidRDefault="005D43ED">
      <w:r w:rsidRPr="00C629B1">
        <w:separator/>
      </w:r>
    </w:p>
  </w:endnote>
  <w:endnote w:type="continuationSeparator" w:id="0">
    <w:p w14:paraId="669C7B76" w14:textId="77777777" w:rsidR="005D43ED" w:rsidRPr="00C629B1" w:rsidRDefault="005D43ED">
      <w:r w:rsidRPr="00C629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8403" w14:textId="77777777" w:rsidR="006414F6" w:rsidRPr="00C629B1" w:rsidRDefault="006414F6">
    <w:pPr>
      <w:pStyle w:val="Footer"/>
      <w:framePr w:wrap="around" w:vAnchor="text" w:hAnchor="margin" w:xAlign="right" w:y="1"/>
      <w:rPr>
        <w:rStyle w:val="PageNumber"/>
      </w:rPr>
    </w:pPr>
    <w:r w:rsidRPr="00C629B1">
      <w:rPr>
        <w:rStyle w:val="PageNumber"/>
      </w:rPr>
      <w:fldChar w:fldCharType="begin"/>
    </w:r>
    <w:r w:rsidRPr="00C629B1">
      <w:rPr>
        <w:rStyle w:val="PageNumber"/>
      </w:rPr>
      <w:instrText xml:space="preserve">PAGE  </w:instrText>
    </w:r>
    <w:r w:rsidRPr="00C629B1">
      <w:rPr>
        <w:rStyle w:val="PageNumber"/>
      </w:rPr>
      <w:fldChar w:fldCharType="separate"/>
    </w:r>
    <w:r w:rsidRPr="00C629B1">
      <w:rPr>
        <w:rStyle w:val="PageNumber"/>
      </w:rPr>
      <w:t>iv</w:t>
    </w:r>
    <w:r w:rsidRPr="00C629B1">
      <w:rPr>
        <w:rStyle w:val="PageNumber"/>
      </w:rPr>
      <w:fldChar w:fldCharType="end"/>
    </w:r>
  </w:p>
  <w:p w14:paraId="78C3419A" w14:textId="77777777" w:rsidR="006414F6" w:rsidRPr="00C629B1" w:rsidRDefault="006414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DF6D5" w14:textId="7A7DAA59" w:rsidR="006414F6" w:rsidRPr="00C629B1" w:rsidRDefault="00533886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2F61DE">
        <w:rPr>
          <w:noProof/>
        </w:rPr>
        <w:t>Installation</w:t>
      </w:r>
    </w:fldSimple>
    <w:r w:rsidR="006414F6" w:rsidRPr="00C629B1">
      <w:t xml:space="preserve">     </w:t>
    </w:r>
    <w:r w:rsidR="006414F6" w:rsidRPr="00C629B1">
      <w:fldChar w:fldCharType="begin"/>
    </w:r>
    <w:r w:rsidR="006414F6" w:rsidRPr="00C629B1">
      <w:instrText xml:space="preserve"> If </w:instrText>
    </w:r>
    <w:r w:rsidR="006414F6" w:rsidRPr="00C629B1">
      <w:fldChar w:fldCharType="begin"/>
    </w:r>
    <w:r w:rsidR="006414F6" w:rsidRPr="00C629B1">
      <w:instrText xml:space="preserve"> Section </w:instrText>
    </w:r>
    <w:r w:rsidR="006414F6" w:rsidRPr="00C629B1">
      <w:fldChar w:fldCharType="separate"/>
    </w:r>
    <w:r w:rsidR="002F61DE">
      <w:instrText>1</w:instrText>
    </w:r>
    <w:r w:rsidR="006414F6" w:rsidRPr="00C629B1">
      <w:fldChar w:fldCharType="end"/>
    </w:r>
    <w:r w:rsidR="006414F6" w:rsidRPr="00C629B1">
      <w:instrText xml:space="preserve"> &gt; 1 “</w:instrText>
    </w:r>
    <w:r w:rsidR="006414F6" w:rsidRPr="00C629B1">
      <w:fldChar w:fldCharType="begin"/>
    </w:r>
    <w:r w:rsidR="006414F6" w:rsidRPr="00C629B1">
      <w:instrText xml:space="preserve">PAGE </w:instrText>
    </w:r>
    <w:r w:rsidR="006414F6" w:rsidRPr="00C629B1">
      <w:fldChar w:fldCharType="separate"/>
    </w:r>
    <w:r w:rsidR="006414F6" w:rsidRPr="00C629B1">
      <w:instrText>1</w:instrText>
    </w:r>
    <w:r w:rsidR="006414F6" w:rsidRPr="00C629B1">
      <w:fldChar w:fldCharType="end"/>
    </w:r>
    <w:r w:rsidR="006414F6" w:rsidRPr="00C629B1">
      <w:instrText xml:space="preserve"> of </w:instrText>
    </w:r>
    <w:r w:rsidR="006414F6" w:rsidRPr="00C629B1">
      <w:fldChar w:fldCharType="begin"/>
    </w:r>
    <w:r w:rsidR="006414F6" w:rsidRPr="00C629B1">
      <w:instrText xml:space="preserve"> =  </w:instrText>
    </w:r>
    <w:r w:rsidR="006414F6" w:rsidRPr="00C629B1">
      <w:fldChar w:fldCharType="begin"/>
    </w:r>
    <w:r w:rsidR="006414F6" w:rsidRPr="00C629B1">
      <w:instrText xml:space="preserve"> NUMPAGES </w:instrText>
    </w:r>
    <w:r w:rsidR="006414F6" w:rsidRPr="00C629B1">
      <w:fldChar w:fldCharType="separate"/>
    </w:r>
    <w:r w:rsidR="006414F6" w:rsidRPr="00C629B1">
      <w:instrText>10</w:instrText>
    </w:r>
    <w:r w:rsidR="006414F6" w:rsidRPr="00C629B1">
      <w:fldChar w:fldCharType="end"/>
    </w:r>
    <w:r w:rsidR="006414F6" w:rsidRPr="00C629B1">
      <w:instrText xml:space="preserve"> - Sec1  </w:instrText>
    </w:r>
    <w:r w:rsidR="006414F6" w:rsidRPr="00C629B1">
      <w:fldChar w:fldCharType="separate"/>
    </w:r>
    <w:r w:rsidR="006414F6" w:rsidRPr="00C629B1">
      <w:instrText>7</w:instrText>
    </w:r>
    <w:r w:rsidR="006414F6" w:rsidRPr="00C629B1">
      <w:fldChar w:fldCharType="end"/>
    </w:r>
    <w:r w:rsidR="006414F6" w:rsidRPr="00C629B1">
      <w:instrText>” “</w:instrText>
    </w:r>
    <w:r w:rsidR="006414F6" w:rsidRPr="00C629B1">
      <w:fldChar w:fldCharType="begin"/>
    </w:r>
    <w:r w:rsidR="006414F6" w:rsidRPr="00C629B1">
      <w:instrText xml:space="preserve"> PAGE </w:instrText>
    </w:r>
    <w:r w:rsidR="006414F6" w:rsidRPr="00C629B1">
      <w:fldChar w:fldCharType="separate"/>
    </w:r>
    <w:r w:rsidR="002F61DE">
      <w:rPr>
        <w:noProof/>
      </w:rPr>
      <w:instrText>33</w:instrText>
    </w:r>
    <w:r w:rsidR="006414F6" w:rsidRPr="00C629B1">
      <w:fldChar w:fldCharType="end"/>
    </w:r>
    <w:r w:rsidR="006414F6" w:rsidRPr="00C629B1">
      <w:instrText xml:space="preserve">” </w:instrText>
    </w:r>
    <w:r w:rsidR="006414F6" w:rsidRPr="00C629B1">
      <w:fldChar w:fldCharType="separate"/>
    </w:r>
    <w:r w:rsidR="002F61DE">
      <w:rPr>
        <w:noProof/>
      </w:rPr>
      <w:t>33</w:t>
    </w:r>
    <w:r w:rsidR="006414F6" w:rsidRPr="00C629B1">
      <w:fldChar w:fldCharType="end"/>
    </w:r>
  </w:p>
  <w:p w14:paraId="06932206" w14:textId="747BB9A1" w:rsidR="006414F6" w:rsidRPr="00C629B1" w:rsidRDefault="0063017F" w:rsidP="00D56107">
    <w:pPr>
      <w:pStyle w:val="Footer"/>
      <w:tabs>
        <w:tab w:val="clear" w:pos="7920"/>
        <w:tab w:val="right" w:pos="9900"/>
        <w:tab w:val="right" w:pos="10440"/>
      </w:tabs>
    </w:pPr>
    <w:r w:rsidRPr="0063017F">
      <w:rPr>
        <w:rStyle w:val="HighlightedVariable"/>
      </w:rPr>
      <w:t>IPP Mouvements de Palettes</w:t>
    </w:r>
  </w:p>
  <w:p w14:paraId="1ABCED98" w14:textId="4D6CC9B2" w:rsidR="006414F6" w:rsidRPr="00C629B1" w:rsidRDefault="006414F6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C629B1">
      <w:t xml:space="preserve">File Ref:  </w:t>
    </w:r>
    <w:r w:rsidR="0063017F" w:rsidRPr="0063017F">
      <w:t>DES-030_008_OUT_A IPP Mouvements de Palettes V1.0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AF63F" w14:textId="77777777" w:rsidR="006414F6" w:rsidRPr="00C629B1" w:rsidRDefault="006414F6">
    <w:pPr>
      <w:pStyle w:val="Footer"/>
      <w:tabs>
        <w:tab w:val="clear" w:pos="7920"/>
        <w:tab w:val="right" w:pos="10440"/>
      </w:tabs>
    </w:pPr>
    <w:r w:rsidRPr="00C629B1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6704" behindDoc="0" locked="1" layoutInCell="1" allowOverlap="1" wp14:anchorId="0BFC238D" wp14:editId="62EC7EF5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CF79B0" w14:textId="77777777" w:rsidR="006414F6" w:rsidRPr="00774BA9" w:rsidRDefault="006414F6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774BA9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237C1202" w14:textId="77777777" w:rsidR="006414F6" w:rsidRPr="00774BA9" w:rsidRDefault="006414F6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774BA9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69CB8BA0" w14:textId="77777777" w:rsidR="006414F6" w:rsidRPr="00774BA9" w:rsidRDefault="006414F6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FC238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25CF79B0" w14:textId="77777777" w:rsidR="006414F6" w:rsidRPr="00774BA9" w:rsidRDefault="006414F6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774BA9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237C1202" w14:textId="77777777" w:rsidR="006414F6" w:rsidRPr="00774BA9" w:rsidRDefault="006414F6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774BA9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69CB8BA0" w14:textId="77777777" w:rsidR="006414F6" w:rsidRPr="00774BA9" w:rsidRDefault="006414F6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2EAE" w14:textId="77777777" w:rsidR="005D43ED" w:rsidRPr="00C629B1" w:rsidRDefault="005D43ED">
      <w:r w:rsidRPr="00C629B1">
        <w:separator/>
      </w:r>
    </w:p>
  </w:footnote>
  <w:footnote w:type="continuationSeparator" w:id="0">
    <w:p w14:paraId="6B8DD0DC" w14:textId="77777777" w:rsidR="005D43ED" w:rsidRPr="00C629B1" w:rsidRDefault="005D43ED">
      <w:r w:rsidRPr="00C629B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42AD" w14:textId="0F8BF538" w:rsidR="006414F6" w:rsidRPr="00C629B1" w:rsidRDefault="006414F6" w:rsidP="00B312E9">
    <w:pPr>
      <w:pStyle w:val="Header"/>
      <w:framePr w:hSpace="187" w:wrap="auto" w:vAnchor="page" w:hAnchor="margin" w:xAlign="right" w:y="433"/>
    </w:pPr>
    <w:r w:rsidRPr="00C629B1">
      <w:t>Doc Ref:</w:t>
    </w:r>
    <w:r w:rsidRPr="00C629B1">
      <w:rPr>
        <w:rStyle w:val="HighlightedVariable"/>
      </w:rPr>
      <w:t xml:space="preserve"> </w:t>
    </w:r>
    <w:r w:rsidR="00E66FBE" w:rsidRPr="00C629B1">
      <w:rPr>
        <w:rStyle w:val="HighlightedVariable"/>
      </w:rPr>
      <w:t>008_OUT_A</w:t>
    </w:r>
  </w:p>
  <w:p w14:paraId="74E2D524" w14:textId="21821312" w:rsidR="006414F6" w:rsidRPr="00C629B1" w:rsidRDefault="0063017F" w:rsidP="00B312E9">
    <w:pPr>
      <w:pStyle w:val="Header"/>
    </w:pPr>
    <w:r w:rsidRPr="0063017F">
      <w:t>IPP Mouvements de Palettes</w:t>
    </w:r>
    <w:r w:rsidR="009803FF" w:rsidRPr="00C629B1">
      <w:t xml:space="preserve"> </w:t>
    </w:r>
    <w:r w:rsidR="008424E0" w:rsidRPr="00C629B1">
      <w:t>guide</w:t>
    </w:r>
    <w:r w:rsidR="006414F6" w:rsidRPr="00C629B1">
      <w:t xml:space="preserve"> </w:t>
    </w:r>
  </w:p>
  <w:p w14:paraId="3D17AE4E" w14:textId="5D83AF46" w:rsidR="006414F6" w:rsidRPr="00C629B1" w:rsidRDefault="006414F6" w:rsidP="00B312E9">
    <w:pPr>
      <w:pStyle w:val="Header"/>
      <w:framePr w:hSpace="187" w:wrap="auto" w:vAnchor="text" w:hAnchor="margin" w:xAlign="right" w:y="1"/>
    </w:pPr>
    <w:r w:rsidRPr="00C629B1">
      <w:fldChar w:fldCharType="begin"/>
    </w:r>
    <w:r w:rsidR="004F059D" w:rsidRPr="00C629B1">
      <w:instrText xml:space="preserve"> SAVEDATE  \@ "d/MM/yyyy"</w:instrText>
    </w:r>
    <w:r w:rsidRPr="00C629B1">
      <w:fldChar w:fldCharType="separate"/>
    </w:r>
    <w:r w:rsidR="002F61DE">
      <w:rPr>
        <w:noProof/>
      </w:rPr>
      <w:t>8/10/2025</w:t>
    </w:r>
    <w:r w:rsidRPr="00C629B1">
      <w:fldChar w:fldCharType="end"/>
    </w:r>
  </w:p>
  <w:p w14:paraId="5086B349" w14:textId="77777777" w:rsidR="006414F6" w:rsidRPr="00C629B1" w:rsidRDefault="006414F6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2184" w14:textId="77777777" w:rsidR="006414F6" w:rsidRPr="00C629B1" w:rsidRDefault="006414F6" w:rsidP="00C30DAE">
    <w:r w:rsidRPr="00C629B1">
      <w:rPr>
        <w:noProof/>
        <w:lang w:eastAsia="en-AU"/>
      </w:rPr>
      <w:drawing>
        <wp:inline distT="0" distB="0" distL="0" distR="0" wp14:anchorId="688AFF69" wp14:editId="377554B5">
          <wp:extent cx="2656558" cy="68741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629B1">
      <w:t xml:space="preserve"> </w:t>
    </w:r>
    <w:r w:rsidRPr="00C629B1">
      <w:tab/>
    </w:r>
    <w:r w:rsidRPr="00C629B1">
      <w:tab/>
    </w:r>
    <w:r w:rsidRPr="00C629B1">
      <w:tab/>
    </w:r>
    <w:r w:rsidRPr="00C629B1">
      <w:tab/>
    </w:r>
    <w:r w:rsidRPr="00C629B1">
      <w:tab/>
    </w:r>
    <w:r w:rsidRPr="00C629B1">
      <w:tab/>
      <w:t xml:space="preserve"> </w:t>
    </w:r>
    <w:sdt>
      <w:sdtPr>
        <w:alias w:val="Custom Logo"/>
        <w:tag w:val="Custom Logo"/>
        <w:id w:val="1843585477"/>
        <w:picture/>
      </w:sdtPr>
      <w:sdtContent>
        <w:r w:rsidRPr="00C629B1">
          <w:rPr>
            <w:noProof/>
            <w:lang w:eastAsia="en-AU"/>
          </w:rPr>
          <w:drawing>
            <wp:inline distT="0" distB="0" distL="0" distR="0" wp14:anchorId="2B3F7D5F" wp14:editId="3AB9FE09">
              <wp:extent cx="791916" cy="771524"/>
              <wp:effectExtent l="0" t="0" r="8255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916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0ED3C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" w15:restartNumberingAfterBreak="0">
    <w:nsid w:val="01CF0747"/>
    <w:multiLevelType w:val="hybridMultilevel"/>
    <w:tmpl w:val="8B2EDBF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A36F4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9200F"/>
    <w:multiLevelType w:val="hybridMultilevel"/>
    <w:tmpl w:val="B5003434"/>
    <w:lvl w:ilvl="0" w:tplc="F48089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516B82"/>
    <w:multiLevelType w:val="hybridMultilevel"/>
    <w:tmpl w:val="ACC6D4A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92A87"/>
    <w:multiLevelType w:val="hybridMultilevel"/>
    <w:tmpl w:val="5844A4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004E5"/>
    <w:multiLevelType w:val="hybridMultilevel"/>
    <w:tmpl w:val="B0D0C450"/>
    <w:lvl w:ilvl="0" w:tplc="47CA99B8">
      <w:start w:val="1"/>
      <w:numFmt w:val="lowerRoman"/>
      <w:lvlText w:val="%1)"/>
      <w:lvlJc w:val="left"/>
      <w:pPr>
        <w:ind w:left="119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50" w:hanging="360"/>
      </w:pPr>
    </w:lvl>
    <w:lvl w:ilvl="2" w:tplc="2000001B" w:tentative="1">
      <w:start w:val="1"/>
      <w:numFmt w:val="lowerRoman"/>
      <w:lvlText w:val="%3."/>
      <w:lvlJc w:val="right"/>
      <w:pPr>
        <w:ind w:left="2270" w:hanging="180"/>
      </w:pPr>
    </w:lvl>
    <w:lvl w:ilvl="3" w:tplc="2000000F" w:tentative="1">
      <w:start w:val="1"/>
      <w:numFmt w:val="decimal"/>
      <w:lvlText w:val="%4."/>
      <w:lvlJc w:val="left"/>
      <w:pPr>
        <w:ind w:left="2990" w:hanging="360"/>
      </w:pPr>
    </w:lvl>
    <w:lvl w:ilvl="4" w:tplc="20000019" w:tentative="1">
      <w:start w:val="1"/>
      <w:numFmt w:val="lowerLetter"/>
      <w:lvlText w:val="%5."/>
      <w:lvlJc w:val="left"/>
      <w:pPr>
        <w:ind w:left="3710" w:hanging="360"/>
      </w:pPr>
    </w:lvl>
    <w:lvl w:ilvl="5" w:tplc="2000001B" w:tentative="1">
      <w:start w:val="1"/>
      <w:numFmt w:val="lowerRoman"/>
      <w:lvlText w:val="%6."/>
      <w:lvlJc w:val="right"/>
      <w:pPr>
        <w:ind w:left="4430" w:hanging="180"/>
      </w:pPr>
    </w:lvl>
    <w:lvl w:ilvl="6" w:tplc="2000000F" w:tentative="1">
      <w:start w:val="1"/>
      <w:numFmt w:val="decimal"/>
      <w:lvlText w:val="%7."/>
      <w:lvlJc w:val="left"/>
      <w:pPr>
        <w:ind w:left="5150" w:hanging="360"/>
      </w:pPr>
    </w:lvl>
    <w:lvl w:ilvl="7" w:tplc="20000019" w:tentative="1">
      <w:start w:val="1"/>
      <w:numFmt w:val="lowerLetter"/>
      <w:lvlText w:val="%8."/>
      <w:lvlJc w:val="left"/>
      <w:pPr>
        <w:ind w:left="5870" w:hanging="360"/>
      </w:pPr>
    </w:lvl>
    <w:lvl w:ilvl="8" w:tplc="2000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8" w15:restartNumberingAfterBreak="0">
    <w:nsid w:val="14C32B78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9" w15:restartNumberingAfterBreak="0">
    <w:nsid w:val="178B6F2E"/>
    <w:multiLevelType w:val="hybridMultilevel"/>
    <w:tmpl w:val="933839C8"/>
    <w:lvl w:ilvl="0" w:tplc="70F27B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536434"/>
    <w:multiLevelType w:val="hybridMultilevel"/>
    <w:tmpl w:val="5134B6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3B1375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E6224"/>
    <w:multiLevelType w:val="hybridMultilevel"/>
    <w:tmpl w:val="A7E4636A"/>
    <w:lvl w:ilvl="0" w:tplc="F662B1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A53C83"/>
    <w:multiLevelType w:val="hybridMultilevel"/>
    <w:tmpl w:val="7C5AEEAA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922C03"/>
    <w:multiLevelType w:val="hybridMultilevel"/>
    <w:tmpl w:val="03EE30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14FB3"/>
    <w:multiLevelType w:val="hybridMultilevel"/>
    <w:tmpl w:val="F4086FB6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795D4F"/>
    <w:multiLevelType w:val="hybridMultilevel"/>
    <w:tmpl w:val="EBF253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8" w15:restartNumberingAfterBreak="0">
    <w:nsid w:val="293A4566"/>
    <w:multiLevelType w:val="hybridMultilevel"/>
    <w:tmpl w:val="0CD0DA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1F2100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2" w15:restartNumberingAfterBreak="0">
    <w:nsid w:val="33A33C3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3" w15:restartNumberingAfterBreak="0">
    <w:nsid w:val="34636C5C"/>
    <w:multiLevelType w:val="hybridMultilevel"/>
    <w:tmpl w:val="81E81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CD23C1"/>
    <w:multiLevelType w:val="hybridMultilevel"/>
    <w:tmpl w:val="01BC06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77761D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D42783"/>
    <w:multiLevelType w:val="hybridMultilevel"/>
    <w:tmpl w:val="3B3E0684"/>
    <w:lvl w:ilvl="0" w:tplc="E67A77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F60BC9"/>
    <w:multiLevelType w:val="hybridMultilevel"/>
    <w:tmpl w:val="175214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EE4F71"/>
    <w:multiLevelType w:val="hybridMultilevel"/>
    <w:tmpl w:val="63427A8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5835D0"/>
    <w:multiLevelType w:val="hybridMultilevel"/>
    <w:tmpl w:val="06AEA8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032C8E"/>
    <w:multiLevelType w:val="hybridMultilevel"/>
    <w:tmpl w:val="09681E1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62529BA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32" w15:restartNumberingAfterBreak="0">
    <w:nsid w:val="48AA6D42"/>
    <w:multiLevelType w:val="hybridMultilevel"/>
    <w:tmpl w:val="AC06D5F8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CFD5570"/>
    <w:multiLevelType w:val="hybridMultilevel"/>
    <w:tmpl w:val="062AF54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DCF499C"/>
    <w:multiLevelType w:val="hybridMultilevel"/>
    <w:tmpl w:val="5B9CFD0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 w15:restartNumberingAfterBreak="0">
    <w:nsid w:val="55875ECE"/>
    <w:multiLevelType w:val="hybridMultilevel"/>
    <w:tmpl w:val="7D72F82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AAA7F87"/>
    <w:multiLevelType w:val="hybridMultilevel"/>
    <w:tmpl w:val="07047810"/>
    <w:lvl w:ilvl="0" w:tplc="929AC6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3B392A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39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60986512"/>
    <w:multiLevelType w:val="hybridMultilevel"/>
    <w:tmpl w:val="2C309F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F36197"/>
    <w:multiLevelType w:val="hybridMultilevel"/>
    <w:tmpl w:val="6ECE3D9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1376EA"/>
    <w:multiLevelType w:val="hybridMultilevel"/>
    <w:tmpl w:val="80C21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B70B58"/>
    <w:multiLevelType w:val="hybridMultilevel"/>
    <w:tmpl w:val="D2BAE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6" w15:restartNumberingAfterBreak="0">
    <w:nsid w:val="6A075929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47" w15:restartNumberingAfterBreak="0">
    <w:nsid w:val="6A0D3767"/>
    <w:multiLevelType w:val="hybridMultilevel"/>
    <w:tmpl w:val="EE282CCE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A5A4255"/>
    <w:multiLevelType w:val="hybridMultilevel"/>
    <w:tmpl w:val="10E68ABC"/>
    <w:lvl w:ilvl="0" w:tplc="C268B16A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8A7BBE"/>
    <w:multiLevelType w:val="hybridMultilevel"/>
    <w:tmpl w:val="A386BC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D65008"/>
    <w:multiLevelType w:val="hybridMultilevel"/>
    <w:tmpl w:val="09F444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C670BBB"/>
    <w:multiLevelType w:val="multilevel"/>
    <w:tmpl w:val="673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CB66202"/>
    <w:multiLevelType w:val="hybridMultilevel"/>
    <w:tmpl w:val="B874E41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1328CA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2B3C8D"/>
    <w:multiLevelType w:val="hybridMultilevel"/>
    <w:tmpl w:val="47120ED4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6F10753E"/>
    <w:multiLevelType w:val="hybridMultilevel"/>
    <w:tmpl w:val="6D56F1DA"/>
    <w:lvl w:ilvl="0" w:tplc="3AA2B4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14F26FE"/>
    <w:multiLevelType w:val="hybridMultilevel"/>
    <w:tmpl w:val="3A7AEA0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3572E19"/>
    <w:multiLevelType w:val="hybridMultilevel"/>
    <w:tmpl w:val="FE9EB0C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3750DBA"/>
    <w:multiLevelType w:val="hybridMultilevel"/>
    <w:tmpl w:val="C3F4084E"/>
    <w:lvl w:ilvl="0" w:tplc="ECB219F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214202"/>
    <w:multiLevelType w:val="hybridMultilevel"/>
    <w:tmpl w:val="4D3414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AA54EB"/>
    <w:multiLevelType w:val="hybridMultilevel"/>
    <w:tmpl w:val="31260E50"/>
    <w:lvl w:ilvl="0" w:tplc="2000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61" w15:restartNumberingAfterBreak="0">
    <w:nsid w:val="7C7731E2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62" w15:restartNumberingAfterBreak="0">
    <w:nsid w:val="7CE0691A"/>
    <w:multiLevelType w:val="hybridMultilevel"/>
    <w:tmpl w:val="D2BAE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017143">
    <w:abstractNumId w:val="17"/>
  </w:num>
  <w:num w:numId="2" w16cid:durableId="1158421006">
    <w:abstractNumId w:val="39"/>
  </w:num>
  <w:num w:numId="3" w16cid:durableId="392461479">
    <w:abstractNumId w:val="45"/>
  </w:num>
  <w:num w:numId="4" w16cid:durableId="1301226830">
    <w:abstractNumId w:val="19"/>
  </w:num>
  <w:num w:numId="5" w16cid:durableId="1169826370">
    <w:abstractNumId w:val="61"/>
  </w:num>
  <w:num w:numId="6" w16cid:durableId="530462751">
    <w:abstractNumId w:val="38"/>
  </w:num>
  <w:num w:numId="7" w16cid:durableId="1701391944">
    <w:abstractNumId w:val="21"/>
  </w:num>
  <w:num w:numId="8" w16cid:durableId="315963425">
    <w:abstractNumId w:val="22"/>
  </w:num>
  <w:num w:numId="9" w16cid:durableId="641542130">
    <w:abstractNumId w:val="1"/>
  </w:num>
  <w:num w:numId="10" w16cid:durableId="24143701">
    <w:abstractNumId w:val="46"/>
  </w:num>
  <w:num w:numId="11" w16cid:durableId="990403473">
    <w:abstractNumId w:val="8"/>
  </w:num>
  <w:num w:numId="12" w16cid:durableId="1645156131">
    <w:abstractNumId w:val="31"/>
  </w:num>
  <w:num w:numId="13" w16cid:durableId="654380925">
    <w:abstractNumId w:val="35"/>
  </w:num>
  <w:num w:numId="14" w16cid:durableId="1703902104">
    <w:abstractNumId w:val="0"/>
  </w:num>
  <w:num w:numId="15" w16cid:durableId="1704668147">
    <w:abstractNumId w:val="20"/>
  </w:num>
  <w:num w:numId="16" w16cid:durableId="1188836884">
    <w:abstractNumId w:val="42"/>
  </w:num>
  <w:num w:numId="17" w16cid:durableId="979579100">
    <w:abstractNumId w:val="23"/>
  </w:num>
  <w:num w:numId="18" w16cid:durableId="663434093">
    <w:abstractNumId w:val="17"/>
  </w:num>
  <w:num w:numId="19" w16cid:durableId="310837262">
    <w:abstractNumId w:val="43"/>
  </w:num>
  <w:num w:numId="20" w16cid:durableId="2085637645">
    <w:abstractNumId w:val="16"/>
  </w:num>
  <w:num w:numId="21" w16cid:durableId="336230329">
    <w:abstractNumId w:val="30"/>
  </w:num>
  <w:num w:numId="22" w16cid:durableId="1307130893">
    <w:abstractNumId w:val="51"/>
  </w:num>
  <w:num w:numId="23" w16cid:durableId="1412432077">
    <w:abstractNumId w:val="62"/>
  </w:num>
  <w:num w:numId="24" w16cid:durableId="1637834827">
    <w:abstractNumId w:val="44"/>
  </w:num>
  <w:num w:numId="25" w16cid:durableId="2033729267">
    <w:abstractNumId w:val="15"/>
  </w:num>
  <w:num w:numId="26" w16cid:durableId="1760171511">
    <w:abstractNumId w:val="48"/>
  </w:num>
  <w:num w:numId="27" w16cid:durableId="2021465172">
    <w:abstractNumId w:val="52"/>
  </w:num>
  <w:num w:numId="28" w16cid:durableId="1453673920">
    <w:abstractNumId w:val="2"/>
  </w:num>
  <w:num w:numId="29" w16cid:durableId="1059086589">
    <w:abstractNumId w:val="27"/>
  </w:num>
  <w:num w:numId="30" w16cid:durableId="942691476">
    <w:abstractNumId w:val="54"/>
  </w:num>
  <w:num w:numId="31" w16cid:durableId="1734042932">
    <w:abstractNumId w:val="5"/>
  </w:num>
  <w:num w:numId="32" w16cid:durableId="1456826348">
    <w:abstractNumId w:val="7"/>
  </w:num>
  <w:num w:numId="33" w16cid:durableId="52822672">
    <w:abstractNumId w:val="53"/>
  </w:num>
  <w:num w:numId="34" w16cid:durableId="549197297">
    <w:abstractNumId w:val="41"/>
  </w:num>
  <w:num w:numId="35" w16cid:durableId="2058317802">
    <w:abstractNumId w:val="25"/>
  </w:num>
  <w:num w:numId="36" w16cid:durableId="1681733679">
    <w:abstractNumId w:val="28"/>
  </w:num>
  <w:num w:numId="37" w16cid:durableId="2115439585">
    <w:abstractNumId w:val="26"/>
  </w:num>
  <w:num w:numId="38" w16cid:durableId="1341008544">
    <w:abstractNumId w:val="57"/>
  </w:num>
  <w:num w:numId="39" w16cid:durableId="463624357">
    <w:abstractNumId w:val="11"/>
  </w:num>
  <w:num w:numId="40" w16cid:durableId="1600913684">
    <w:abstractNumId w:val="58"/>
  </w:num>
  <w:num w:numId="41" w16cid:durableId="1995640537">
    <w:abstractNumId w:val="3"/>
  </w:num>
  <w:num w:numId="42" w16cid:durableId="159084490">
    <w:abstractNumId w:val="47"/>
  </w:num>
  <w:num w:numId="43" w16cid:durableId="685324110">
    <w:abstractNumId w:val="4"/>
  </w:num>
  <w:num w:numId="44" w16cid:durableId="249698653">
    <w:abstractNumId w:val="37"/>
  </w:num>
  <w:num w:numId="45" w16cid:durableId="1827546718">
    <w:abstractNumId w:val="55"/>
  </w:num>
  <w:num w:numId="46" w16cid:durableId="1244217646">
    <w:abstractNumId w:val="9"/>
  </w:num>
  <w:num w:numId="47" w16cid:durableId="1116101874">
    <w:abstractNumId w:val="14"/>
  </w:num>
  <w:num w:numId="48" w16cid:durableId="957874949">
    <w:abstractNumId w:val="29"/>
  </w:num>
  <w:num w:numId="49" w16cid:durableId="504326817">
    <w:abstractNumId w:val="56"/>
  </w:num>
  <w:num w:numId="50" w16cid:durableId="728648562">
    <w:abstractNumId w:val="59"/>
  </w:num>
  <w:num w:numId="51" w16cid:durableId="669874419">
    <w:abstractNumId w:val="32"/>
  </w:num>
  <w:num w:numId="52" w16cid:durableId="288706606">
    <w:abstractNumId w:val="6"/>
  </w:num>
  <w:num w:numId="53" w16cid:durableId="798114329">
    <w:abstractNumId w:val="24"/>
  </w:num>
  <w:num w:numId="54" w16cid:durableId="1650864256">
    <w:abstractNumId w:val="34"/>
  </w:num>
  <w:num w:numId="55" w16cid:durableId="1840074862">
    <w:abstractNumId w:val="33"/>
  </w:num>
  <w:num w:numId="56" w16cid:durableId="526452970">
    <w:abstractNumId w:val="10"/>
  </w:num>
  <w:num w:numId="57" w16cid:durableId="1453475521">
    <w:abstractNumId w:val="13"/>
  </w:num>
  <w:num w:numId="58" w16cid:durableId="97600011">
    <w:abstractNumId w:val="36"/>
  </w:num>
  <w:num w:numId="59" w16cid:durableId="908033906">
    <w:abstractNumId w:val="12"/>
  </w:num>
  <w:num w:numId="60" w16cid:durableId="1305307079">
    <w:abstractNumId w:val="60"/>
  </w:num>
  <w:num w:numId="61" w16cid:durableId="99686507">
    <w:abstractNumId w:val="50"/>
  </w:num>
  <w:num w:numId="62" w16cid:durableId="1275944227">
    <w:abstractNumId w:val="49"/>
  </w:num>
  <w:num w:numId="63" w16cid:durableId="426194043">
    <w:abstractNumId w:val="18"/>
  </w:num>
  <w:num w:numId="64" w16cid:durableId="354581">
    <w:abstractNumId w:val="4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1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</w:docVars>
  <w:rsids>
    <w:rsidRoot w:val="00941EF9"/>
    <w:rsid w:val="00005C22"/>
    <w:rsid w:val="00010332"/>
    <w:rsid w:val="0001055B"/>
    <w:rsid w:val="00011B6F"/>
    <w:rsid w:val="0001363C"/>
    <w:rsid w:val="000148A6"/>
    <w:rsid w:val="00022A76"/>
    <w:rsid w:val="00023A63"/>
    <w:rsid w:val="000305D2"/>
    <w:rsid w:val="00031144"/>
    <w:rsid w:val="0003238A"/>
    <w:rsid w:val="00033A89"/>
    <w:rsid w:val="000343B7"/>
    <w:rsid w:val="00035E36"/>
    <w:rsid w:val="00042EF2"/>
    <w:rsid w:val="00045D27"/>
    <w:rsid w:val="00046328"/>
    <w:rsid w:val="0004648A"/>
    <w:rsid w:val="000477C2"/>
    <w:rsid w:val="0005679C"/>
    <w:rsid w:val="0005759C"/>
    <w:rsid w:val="00060A99"/>
    <w:rsid w:val="0006129D"/>
    <w:rsid w:val="000652A5"/>
    <w:rsid w:val="00073031"/>
    <w:rsid w:val="0007608C"/>
    <w:rsid w:val="00076832"/>
    <w:rsid w:val="00082825"/>
    <w:rsid w:val="000862C2"/>
    <w:rsid w:val="0009238D"/>
    <w:rsid w:val="00094309"/>
    <w:rsid w:val="000A031C"/>
    <w:rsid w:val="000A1616"/>
    <w:rsid w:val="000A248C"/>
    <w:rsid w:val="000A2746"/>
    <w:rsid w:val="000B5CCF"/>
    <w:rsid w:val="000B618C"/>
    <w:rsid w:val="000C654C"/>
    <w:rsid w:val="000E7207"/>
    <w:rsid w:val="000F7FB7"/>
    <w:rsid w:val="001025C6"/>
    <w:rsid w:val="0011744A"/>
    <w:rsid w:val="00125F86"/>
    <w:rsid w:val="001305FE"/>
    <w:rsid w:val="00131CFE"/>
    <w:rsid w:val="00134E10"/>
    <w:rsid w:val="001360F5"/>
    <w:rsid w:val="00143EFA"/>
    <w:rsid w:val="00153CD9"/>
    <w:rsid w:val="00160908"/>
    <w:rsid w:val="00167840"/>
    <w:rsid w:val="0017205F"/>
    <w:rsid w:val="0017395D"/>
    <w:rsid w:val="00175FD0"/>
    <w:rsid w:val="00181E2A"/>
    <w:rsid w:val="00182BFF"/>
    <w:rsid w:val="001908D3"/>
    <w:rsid w:val="00191B44"/>
    <w:rsid w:val="001A41EF"/>
    <w:rsid w:val="001A6772"/>
    <w:rsid w:val="001A6B21"/>
    <w:rsid w:val="001A7F9A"/>
    <w:rsid w:val="001B2B36"/>
    <w:rsid w:val="001B4E9A"/>
    <w:rsid w:val="001B524F"/>
    <w:rsid w:val="001C246E"/>
    <w:rsid w:val="001C27EE"/>
    <w:rsid w:val="001C2CB3"/>
    <w:rsid w:val="001C4E72"/>
    <w:rsid w:val="001C7F3B"/>
    <w:rsid w:val="001D0DEC"/>
    <w:rsid w:val="001D1900"/>
    <w:rsid w:val="001D4CE8"/>
    <w:rsid w:val="001E2A4D"/>
    <w:rsid w:val="001F0860"/>
    <w:rsid w:val="001F1F37"/>
    <w:rsid w:val="001F6610"/>
    <w:rsid w:val="0020066A"/>
    <w:rsid w:val="002072EF"/>
    <w:rsid w:val="00221478"/>
    <w:rsid w:val="0022490F"/>
    <w:rsid w:val="00234093"/>
    <w:rsid w:val="00244D06"/>
    <w:rsid w:val="002452CC"/>
    <w:rsid w:val="00251766"/>
    <w:rsid w:val="0025768B"/>
    <w:rsid w:val="0026380B"/>
    <w:rsid w:val="0026466E"/>
    <w:rsid w:val="00272869"/>
    <w:rsid w:val="00273ED9"/>
    <w:rsid w:val="00275379"/>
    <w:rsid w:val="002769F7"/>
    <w:rsid w:val="00286CB7"/>
    <w:rsid w:val="00293E45"/>
    <w:rsid w:val="002946B1"/>
    <w:rsid w:val="002B50AC"/>
    <w:rsid w:val="002D3EF8"/>
    <w:rsid w:val="002F0E0C"/>
    <w:rsid w:val="002F337D"/>
    <w:rsid w:val="002F3402"/>
    <w:rsid w:val="002F61DE"/>
    <w:rsid w:val="00307428"/>
    <w:rsid w:val="0031099D"/>
    <w:rsid w:val="00321E9D"/>
    <w:rsid w:val="00332CA5"/>
    <w:rsid w:val="0033451E"/>
    <w:rsid w:val="003350D6"/>
    <w:rsid w:val="003366BD"/>
    <w:rsid w:val="00340FB1"/>
    <w:rsid w:val="003458FB"/>
    <w:rsid w:val="00353185"/>
    <w:rsid w:val="00353BF9"/>
    <w:rsid w:val="00354238"/>
    <w:rsid w:val="0035768A"/>
    <w:rsid w:val="003607D9"/>
    <w:rsid w:val="00360BB6"/>
    <w:rsid w:val="0037126D"/>
    <w:rsid w:val="00374FD8"/>
    <w:rsid w:val="0038494A"/>
    <w:rsid w:val="00396625"/>
    <w:rsid w:val="003B2298"/>
    <w:rsid w:val="003B3A2A"/>
    <w:rsid w:val="003B5BB3"/>
    <w:rsid w:val="003C0563"/>
    <w:rsid w:val="003C26DE"/>
    <w:rsid w:val="003C3602"/>
    <w:rsid w:val="003C5D78"/>
    <w:rsid w:val="003C7EE2"/>
    <w:rsid w:val="003D2197"/>
    <w:rsid w:val="003D44C0"/>
    <w:rsid w:val="003E141F"/>
    <w:rsid w:val="003E47D5"/>
    <w:rsid w:val="003E5DE5"/>
    <w:rsid w:val="003F10BB"/>
    <w:rsid w:val="003F1282"/>
    <w:rsid w:val="00415396"/>
    <w:rsid w:val="0043306F"/>
    <w:rsid w:val="0043343C"/>
    <w:rsid w:val="0043394D"/>
    <w:rsid w:val="00437891"/>
    <w:rsid w:val="004403F1"/>
    <w:rsid w:val="00440BD3"/>
    <w:rsid w:val="00440FCE"/>
    <w:rsid w:val="004415A6"/>
    <w:rsid w:val="00442CB2"/>
    <w:rsid w:val="004449DE"/>
    <w:rsid w:val="00450463"/>
    <w:rsid w:val="00483A9A"/>
    <w:rsid w:val="0048537E"/>
    <w:rsid w:val="004A1F12"/>
    <w:rsid w:val="004A25E1"/>
    <w:rsid w:val="004A2C33"/>
    <w:rsid w:val="004B55C7"/>
    <w:rsid w:val="004B755C"/>
    <w:rsid w:val="004C1081"/>
    <w:rsid w:val="004C47E3"/>
    <w:rsid w:val="004C486C"/>
    <w:rsid w:val="004C52B8"/>
    <w:rsid w:val="004D05D5"/>
    <w:rsid w:val="004D08D5"/>
    <w:rsid w:val="004D5777"/>
    <w:rsid w:val="004E151E"/>
    <w:rsid w:val="004E667E"/>
    <w:rsid w:val="004E6A1D"/>
    <w:rsid w:val="004F059D"/>
    <w:rsid w:val="004F2FE4"/>
    <w:rsid w:val="00500895"/>
    <w:rsid w:val="005053BD"/>
    <w:rsid w:val="00505B63"/>
    <w:rsid w:val="00515B65"/>
    <w:rsid w:val="00517763"/>
    <w:rsid w:val="005264AA"/>
    <w:rsid w:val="00533886"/>
    <w:rsid w:val="005369C0"/>
    <w:rsid w:val="00542F68"/>
    <w:rsid w:val="0055411B"/>
    <w:rsid w:val="0055458B"/>
    <w:rsid w:val="005561D5"/>
    <w:rsid w:val="00564787"/>
    <w:rsid w:val="00572554"/>
    <w:rsid w:val="00575925"/>
    <w:rsid w:val="005773C9"/>
    <w:rsid w:val="00580F1C"/>
    <w:rsid w:val="00582AE3"/>
    <w:rsid w:val="00590345"/>
    <w:rsid w:val="0059668D"/>
    <w:rsid w:val="005A3C9C"/>
    <w:rsid w:val="005A6953"/>
    <w:rsid w:val="005A6A14"/>
    <w:rsid w:val="005B2E26"/>
    <w:rsid w:val="005C1202"/>
    <w:rsid w:val="005C5B03"/>
    <w:rsid w:val="005C79E1"/>
    <w:rsid w:val="005D090F"/>
    <w:rsid w:val="005D43ED"/>
    <w:rsid w:val="005D58E7"/>
    <w:rsid w:val="005F3F2B"/>
    <w:rsid w:val="005F7057"/>
    <w:rsid w:val="006061F9"/>
    <w:rsid w:val="006137CB"/>
    <w:rsid w:val="0061484A"/>
    <w:rsid w:val="00617C31"/>
    <w:rsid w:val="00621B14"/>
    <w:rsid w:val="0062242F"/>
    <w:rsid w:val="0063017F"/>
    <w:rsid w:val="006336DA"/>
    <w:rsid w:val="00637220"/>
    <w:rsid w:val="006414F6"/>
    <w:rsid w:val="00643427"/>
    <w:rsid w:val="00645178"/>
    <w:rsid w:val="00647D1A"/>
    <w:rsid w:val="00651975"/>
    <w:rsid w:val="00653ED2"/>
    <w:rsid w:val="006619D6"/>
    <w:rsid w:val="00665F74"/>
    <w:rsid w:val="00671E53"/>
    <w:rsid w:val="00673D7F"/>
    <w:rsid w:val="00674EDA"/>
    <w:rsid w:val="00677CB9"/>
    <w:rsid w:val="006A47E4"/>
    <w:rsid w:val="006A70B2"/>
    <w:rsid w:val="006B125D"/>
    <w:rsid w:val="006B43CF"/>
    <w:rsid w:val="006B6A83"/>
    <w:rsid w:val="006E1135"/>
    <w:rsid w:val="006F259E"/>
    <w:rsid w:val="006F6DC7"/>
    <w:rsid w:val="00701416"/>
    <w:rsid w:val="007057A9"/>
    <w:rsid w:val="00711A5B"/>
    <w:rsid w:val="00712263"/>
    <w:rsid w:val="00722FC5"/>
    <w:rsid w:val="00723343"/>
    <w:rsid w:val="007355F8"/>
    <w:rsid w:val="007372D6"/>
    <w:rsid w:val="007437BC"/>
    <w:rsid w:val="0075030B"/>
    <w:rsid w:val="00756E16"/>
    <w:rsid w:val="00767E12"/>
    <w:rsid w:val="00774304"/>
    <w:rsid w:val="00774BA9"/>
    <w:rsid w:val="00780441"/>
    <w:rsid w:val="007852F1"/>
    <w:rsid w:val="00786958"/>
    <w:rsid w:val="00787FE4"/>
    <w:rsid w:val="00791021"/>
    <w:rsid w:val="00794618"/>
    <w:rsid w:val="007A2F67"/>
    <w:rsid w:val="007C40FE"/>
    <w:rsid w:val="007D1189"/>
    <w:rsid w:val="007D3EFE"/>
    <w:rsid w:val="007D6427"/>
    <w:rsid w:val="007E1546"/>
    <w:rsid w:val="007F522B"/>
    <w:rsid w:val="0080041B"/>
    <w:rsid w:val="0080105F"/>
    <w:rsid w:val="00804DB1"/>
    <w:rsid w:val="00821ACD"/>
    <w:rsid w:val="008305A9"/>
    <w:rsid w:val="00831324"/>
    <w:rsid w:val="00833191"/>
    <w:rsid w:val="00835AE4"/>
    <w:rsid w:val="0084096F"/>
    <w:rsid w:val="008424E0"/>
    <w:rsid w:val="0084726B"/>
    <w:rsid w:val="00856032"/>
    <w:rsid w:val="0086031A"/>
    <w:rsid w:val="00866404"/>
    <w:rsid w:val="0087108B"/>
    <w:rsid w:val="008757FC"/>
    <w:rsid w:val="008810F3"/>
    <w:rsid w:val="00884B42"/>
    <w:rsid w:val="008905E3"/>
    <w:rsid w:val="008973C6"/>
    <w:rsid w:val="00897B71"/>
    <w:rsid w:val="008A1A88"/>
    <w:rsid w:val="008A210E"/>
    <w:rsid w:val="008A36BB"/>
    <w:rsid w:val="008B0032"/>
    <w:rsid w:val="008B235A"/>
    <w:rsid w:val="008C55DF"/>
    <w:rsid w:val="008D0DE7"/>
    <w:rsid w:val="008D2563"/>
    <w:rsid w:val="008D4693"/>
    <w:rsid w:val="008E6A57"/>
    <w:rsid w:val="008E7D5C"/>
    <w:rsid w:val="008F0BD9"/>
    <w:rsid w:val="00910397"/>
    <w:rsid w:val="0092487F"/>
    <w:rsid w:val="00933C9A"/>
    <w:rsid w:val="00941EF9"/>
    <w:rsid w:val="00945F59"/>
    <w:rsid w:val="009528D7"/>
    <w:rsid w:val="009529C0"/>
    <w:rsid w:val="00960F2E"/>
    <w:rsid w:val="0096390A"/>
    <w:rsid w:val="0096553F"/>
    <w:rsid w:val="00967CE1"/>
    <w:rsid w:val="009715D2"/>
    <w:rsid w:val="009803FF"/>
    <w:rsid w:val="0098276C"/>
    <w:rsid w:val="0098423B"/>
    <w:rsid w:val="009A1EC1"/>
    <w:rsid w:val="009A45BB"/>
    <w:rsid w:val="009A5ABC"/>
    <w:rsid w:val="009B346E"/>
    <w:rsid w:val="009B3A56"/>
    <w:rsid w:val="009B4A6C"/>
    <w:rsid w:val="009C5CD5"/>
    <w:rsid w:val="009D1C0A"/>
    <w:rsid w:val="009D6CE7"/>
    <w:rsid w:val="009E110F"/>
    <w:rsid w:val="009E320E"/>
    <w:rsid w:val="009E4817"/>
    <w:rsid w:val="00A066B8"/>
    <w:rsid w:val="00A230FC"/>
    <w:rsid w:val="00A23DF1"/>
    <w:rsid w:val="00A30FDD"/>
    <w:rsid w:val="00A33E4E"/>
    <w:rsid w:val="00A43AE5"/>
    <w:rsid w:val="00A5607A"/>
    <w:rsid w:val="00A56694"/>
    <w:rsid w:val="00A609D8"/>
    <w:rsid w:val="00A7164A"/>
    <w:rsid w:val="00A74B06"/>
    <w:rsid w:val="00A76A43"/>
    <w:rsid w:val="00A81076"/>
    <w:rsid w:val="00A814FC"/>
    <w:rsid w:val="00A8524C"/>
    <w:rsid w:val="00A87DDA"/>
    <w:rsid w:val="00A9127E"/>
    <w:rsid w:val="00A9593C"/>
    <w:rsid w:val="00A97742"/>
    <w:rsid w:val="00A97BC8"/>
    <w:rsid w:val="00AB22A5"/>
    <w:rsid w:val="00AB485B"/>
    <w:rsid w:val="00AC2D87"/>
    <w:rsid w:val="00AC5D64"/>
    <w:rsid w:val="00AC60CF"/>
    <w:rsid w:val="00AD194A"/>
    <w:rsid w:val="00AD1EC7"/>
    <w:rsid w:val="00AD3A5F"/>
    <w:rsid w:val="00AD4A5A"/>
    <w:rsid w:val="00AE3A28"/>
    <w:rsid w:val="00AE6B14"/>
    <w:rsid w:val="00AF768F"/>
    <w:rsid w:val="00B02875"/>
    <w:rsid w:val="00B0421C"/>
    <w:rsid w:val="00B155A7"/>
    <w:rsid w:val="00B23649"/>
    <w:rsid w:val="00B312E9"/>
    <w:rsid w:val="00B3223B"/>
    <w:rsid w:val="00B359C6"/>
    <w:rsid w:val="00B43B61"/>
    <w:rsid w:val="00B44B08"/>
    <w:rsid w:val="00B6115F"/>
    <w:rsid w:val="00B6317F"/>
    <w:rsid w:val="00B64590"/>
    <w:rsid w:val="00B67A92"/>
    <w:rsid w:val="00B75DB1"/>
    <w:rsid w:val="00B86538"/>
    <w:rsid w:val="00BA200C"/>
    <w:rsid w:val="00BA6DA5"/>
    <w:rsid w:val="00BB0D56"/>
    <w:rsid w:val="00BB2E6A"/>
    <w:rsid w:val="00BB55E4"/>
    <w:rsid w:val="00BC5E5C"/>
    <w:rsid w:val="00BD2182"/>
    <w:rsid w:val="00BD2C63"/>
    <w:rsid w:val="00BD50D7"/>
    <w:rsid w:val="00BD6033"/>
    <w:rsid w:val="00BE05DD"/>
    <w:rsid w:val="00BE1E5B"/>
    <w:rsid w:val="00BE6AD2"/>
    <w:rsid w:val="00BF16CC"/>
    <w:rsid w:val="00BF1CED"/>
    <w:rsid w:val="00BF4E14"/>
    <w:rsid w:val="00BF52CE"/>
    <w:rsid w:val="00C018CF"/>
    <w:rsid w:val="00C023D3"/>
    <w:rsid w:val="00C13752"/>
    <w:rsid w:val="00C25247"/>
    <w:rsid w:val="00C2728C"/>
    <w:rsid w:val="00C30DAE"/>
    <w:rsid w:val="00C35A7C"/>
    <w:rsid w:val="00C3725C"/>
    <w:rsid w:val="00C40C62"/>
    <w:rsid w:val="00C436E5"/>
    <w:rsid w:val="00C4439E"/>
    <w:rsid w:val="00C4782B"/>
    <w:rsid w:val="00C54865"/>
    <w:rsid w:val="00C54E87"/>
    <w:rsid w:val="00C561BB"/>
    <w:rsid w:val="00C605A8"/>
    <w:rsid w:val="00C60CEF"/>
    <w:rsid w:val="00C61DF2"/>
    <w:rsid w:val="00C61FA0"/>
    <w:rsid w:val="00C629B1"/>
    <w:rsid w:val="00C633A4"/>
    <w:rsid w:val="00C848C0"/>
    <w:rsid w:val="00C937F2"/>
    <w:rsid w:val="00CA043F"/>
    <w:rsid w:val="00CA15AC"/>
    <w:rsid w:val="00CB18D4"/>
    <w:rsid w:val="00CB2727"/>
    <w:rsid w:val="00CB5251"/>
    <w:rsid w:val="00CB7A49"/>
    <w:rsid w:val="00CC4FA6"/>
    <w:rsid w:val="00CC6C9E"/>
    <w:rsid w:val="00CD174D"/>
    <w:rsid w:val="00CD414C"/>
    <w:rsid w:val="00CD4CA7"/>
    <w:rsid w:val="00CD5582"/>
    <w:rsid w:val="00CF24E8"/>
    <w:rsid w:val="00CF303F"/>
    <w:rsid w:val="00CF3E21"/>
    <w:rsid w:val="00CF4B7D"/>
    <w:rsid w:val="00CF5662"/>
    <w:rsid w:val="00D119D9"/>
    <w:rsid w:val="00D16D64"/>
    <w:rsid w:val="00D21C39"/>
    <w:rsid w:val="00D24D52"/>
    <w:rsid w:val="00D25469"/>
    <w:rsid w:val="00D43BF7"/>
    <w:rsid w:val="00D44D08"/>
    <w:rsid w:val="00D50DCC"/>
    <w:rsid w:val="00D515DB"/>
    <w:rsid w:val="00D56107"/>
    <w:rsid w:val="00D700D4"/>
    <w:rsid w:val="00D72802"/>
    <w:rsid w:val="00D81253"/>
    <w:rsid w:val="00D86919"/>
    <w:rsid w:val="00D974E5"/>
    <w:rsid w:val="00DA2005"/>
    <w:rsid w:val="00DA3EC1"/>
    <w:rsid w:val="00DA747D"/>
    <w:rsid w:val="00DB69CE"/>
    <w:rsid w:val="00DB7448"/>
    <w:rsid w:val="00DC6DFF"/>
    <w:rsid w:val="00DD012D"/>
    <w:rsid w:val="00DD0648"/>
    <w:rsid w:val="00DD4741"/>
    <w:rsid w:val="00DD6895"/>
    <w:rsid w:val="00DD78DF"/>
    <w:rsid w:val="00DE0DC6"/>
    <w:rsid w:val="00DF0966"/>
    <w:rsid w:val="00DF6FB4"/>
    <w:rsid w:val="00E01A3D"/>
    <w:rsid w:val="00E01BE9"/>
    <w:rsid w:val="00E03154"/>
    <w:rsid w:val="00E04BF3"/>
    <w:rsid w:val="00E1331C"/>
    <w:rsid w:val="00E14A6F"/>
    <w:rsid w:val="00E204F5"/>
    <w:rsid w:val="00E22CBE"/>
    <w:rsid w:val="00E2312A"/>
    <w:rsid w:val="00E3412E"/>
    <w:rsid w:val="00E34BBE"/>
    <w:rsid w:val="00E373CA"/>
    <w:rsid w:val="00E434A6"/>
    <w:rsid w:val="00E44E8E"/>
    <w:rsid w:val="00E50551"/>
    <w:rsid w:val="00E531C4"/>
    <w:rsid w:val="00E53E82"/>
    <w:rsid w:val="00E551B7"/>
    <w:rsid w:val="00E57C6B"/>
    <w:rsid w:val="00E622F5"/>
    <w:rsid w:val="00E6493E"/>
    <w:rsid w:val="00E66FBE"/>
    <w:rsid w:val="00E7249D"/>
    <w:rsid w:val="00E73470"/>
    <w:rsid w:val="00E75D35"/>
    <w:rsid w:val="00E81A35"/>
    <w:rsid w:val="00E84FB1"/>
    <w:rsid w:val="00E8680A"/>
    <w:rsid w:val="00E90BE1"/>
    <w:rsid w:val="00E91B9E"/>
    <w:rsid w:val="00EB1EC9"/>
    <w:rsid w:val="00EC2178"/>
    <w:rsid w:val="00EC26CB"/>
    <w:rsid w:val="00EC32AC"/>
    <w:rsid w:val="00ED12FC"/>
    <w:rsid w:val="00ED2EF5"/>
    <w:rsid w:val="00ED46BA"/>
    <w:rsid w:val="00ED6F7B"/>
    <w:rsid w:val="00ED70EF"/>
    <w:rsid w:val="00EE4946"/>
    <w:rsid w:val="00EE68B1"/>
    <w:rsid w:val="00EE7804"/>
    <w:rsid w:val="00EF1C6D"/>
    <w:rsid w:val="00EF3744"/>
    <w:rsid w:val="00EF5876"/>
    <w:rsid w:val="00EF781D"/>
    <w:rsid w:val="00F06FEB"/>
    <w:rsid w:val="00F1250C"/>
    <w:rsid w:val="00F204E9"/>
    <w:rsid w:val="00F206D4"/>
    <w:rsid w:val="00F32970"/>
    <w:rsid w:val="00F43BB6"/>
    <w:rsid w:val="00F467D9"/>
    <w:rsid w:val="00F517CC"/>
    <w:rsid w:val="00F53F31"/>
    <w:rsid w:val="00F54028"/>
    <w:rsid w:val="00F71BEA"/>
    <w:rsid w:val="00F747C2"/>
    <w:rsid w:val="00F74B74"/>
    <w:rsid w:val="00F75B0C"/>
    <w:rsid w:val="00FA128A"/>
    <w:rsid w:val="00FA4B80"/>
    <w:rsid w:val="00FA64D8"/>
    <w:rsid w:val="00FC20B1"/>
    <w:rsid w:val="00FC5133"/>
    <w:rsid w:val="00FD0EC8"/>
    <w:rsid w:val="00FE0A85"/>
    <w:rsid w:val="00FE3F15"/>
    <w:rsid w:val="00FE4183"/>
    <w:rsid w:val="00FE4FDF"/>
    <w:rsid w:val="00FE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AEE3E"/>
  <w15:docId w15:val="{4FB97E44-0969-40BD-9A5B-5AAA70E4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6F7B"/>
    <w:rPr>
      <w:rFonts w:ascii="Arial" w:hAnsi="Arial"/>
      <w:lang w:val="fr-FR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4F059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4F059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4F059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4F059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4F059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4F059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4F059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4F059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4F059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4F059D"/>
    <w:pPr>
      <w:spacing w:before="120" w:after="120"/>
      <w:ind w:left="1440"/>
    </w:pPr>
  </w:style>
  <w:style w:type="paragraph" w:styleId="NormalIndent">
    <w:name w:val="Normal Indent"/>
    <w:basedOn w:val="Normal"/>
    <w:rsid w:val="004F059D"/>
    <w:pPr>
      <w:ind w:left="720"/>
    </w:pPr>
  </w:style>
  <w:style w:type="paragraph" w:styleId="TOC3">
    <w:name w:val="toc 3"/>
    <w:basedOn w:val="Normal"/>
    <w:next w:val="Normal"/>
    <w:rsid w:val="004F059D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4F059D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4F059D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4F059D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4F059D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4F059D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4F059D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4F059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4F059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4F059D"/>
    <w:rPr>
      <w:color w:val="13A3F7"/>
    </w:rPr>
  </w:style>
  <w:style w:type="paragraph" w:customStyle="1" w:styleId="TableHeading">
    <w:name w:val="Table Heading"/>
    <w:basedOn w:val="TableText"/>
    <w:rsid w:val="004F059D"/>
    <w:pPr>
      <w:spacing w:before="120" w:after="120"/>
    </w:pPr>
    <w:rPr>
      <w:b/>
    </w:rPr>
  </w:style>
  <w:style w:type="character" w:styleId="PageNumber">
    <w:name w:val="page number"/>
    <w:rsid w:val="004F059D"/>
    <w:rPr>
      <w:rFonts w:ascii="Arial" w:hAnsi="Arial"/>
    </w:rPr>
  </w:style>
  <w:style w:type="paragraph" w:customStyle="1" w:styleId="RouteTitle">
    <w:name w:val="Route Title"/>
    <w:basedOn w:val="Normal"/>
    <w:rsid w:val="004F059D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4F059D"/>
    <w:pPr>
      <w:ind w:left="1440"/>
    </w:pPr>
    <w:rPr>
      <w:smallCaps/>
    </w:rPr>
  </w:style>
  <w:style w:type="paragraph" w:customStyle="1" w:styleId="Note">
    <w:name w:val="Note"/>
    <w:basedOn w:val="BodyText"/>
    <w:rsid w:val="004F059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4F059D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4F059D"/>
    <w:pPr>
      <w:numPr>
        <w:numId w:val="3"/>
      </w:numPr>
    </w:pPr>
  </w:style>
  <w:style w:type="paragraph" w:customStyle="1" w:styleId="Subject">
    <w:name w:val="Subject"/>
    <w:basedOn w:val="BodyText"/>
    <w:rsid w:val="004F059D"/>
    <w:rPr>
      <w:sz w:val="48"/>
    </w:rPr>
  </w:style>
  <w:style w:type="paragraph" w:customStyle="1" w:styleId="InfoBox">
    <w:name w:val="Info Box"/>
    <w:basedOn w:val="BodyText"/>
    <w:rsid w:val="004F059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4F059D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4F059D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4F059D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4F059D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4F059D"/>
    <w:rPr>
      <w:rFonts w:ascii="Courier New" w:hAnsi="Courier New"/>
      <w:sz w:val="12"/>
    </w:rPr>
  </w:style>
  <w:style w:type="paragraph" w:customStyle="1" w:styleId="tty180">
    <w:name w:val="tty180"/>
    <w:basedOn w:val="Normal"/>
    <w:rsid w:val="004F059D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4F059D"/>
    <w:rPr>
      <w:rFonts w:ascii="Courier New" w:hAnsi="Courier New"/>
    </w:rPr>
  </w:style>
  <w:style w:type="paragraph" w:customStyle="1" w:styleId="tty80indent">
    <w:name w:val="tty80 indent"/>
    <w:basedOn w:val="tty80"/>
    <w:rsid w:val="004F059D"/>
    <w:pPr>
      <w:ind w:left="2895"/>
    </w:pPr>
  </w:style>
  <w:style w:type="paragraph" w:customStyle="1" w:styleId="NoteWide">
    <w:name w:val="Note Wide"/>
    <w:basedOn w:val="Note"/>
    <w:rsid w:val="004F059D"/>
    <w:pPr>
      <w:ind w:right="2160"/>
    </w:pPr>
  </w:style>
  <w:style w:type="table" w:styleId="TableGrid">
    <w:name w:val="Table Grid"/>
    <w:basedOn w:val="TableNormal"/>
    <w:rsid w:val="004F0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4F059D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4F059D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4F059D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4F059D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4F05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059D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4F059D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4F059D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4F059D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4F059D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4F059D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4F059D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4F059D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4F059D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4F059D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4F059D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4F059D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F059D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4F059D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4F059D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4F059D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4F059D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4F0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059D"/>
  </w:style>
  <w:style w:type="character" w:customStyle="1" w:styleId="CommentTextChar">
    <w:name w:val="Comment Text Char"/>
    <w:basedOn w:val="DefaultParagraphFont"/>
    <w:link w:val="CommentText"/>
    <w:uiPriority w:val="99"/>
    <w:rsid w:val="004F059D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F0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F059D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4F059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182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BD2182"/>
    <w:rPr>
      <w:color w:val="0000FF" w:themeColor="hyperlink"/>
      <w:u w:val="single"/>
    </w:rPr>
  </w:style>
  <w:style w:type="table" w:customStyle="1" w:styleId="InforTable1">
    <w:name w:val="Infor Table1"/>
    <w:basedOn w:val="TableNormal"/>
    <w:uiPriority w:val="99"/>
    <w:rsid w:val="00BD2182"/>
    <w:pPr>
      <w:contextualSpacing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pPr>
        <w:wordWrap/>
        <w:spacing w:beforeLines="0" w:before="0" w:beforeAutospacing="0" w:afterLines="0" w:after="0" w:afterAutospacing="0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character" w:customStyle="1" w:styleId="InforHeadline">
    <w:name w:val="Infor Headline"/>
    <w:rsid w:val="00BA6DA5"/>
    <w:rPr>
      <w:rFonts w:ascii="Arial Narrow" w:hAnsi="Arial Narrow"/>
      <w:b/>
      <w:color w:val="000000"/>
      <w:sz w:val="28"/>
      <w:szCs w:val="24"/>
    </w:rPr>
  </w:style>
  <w:style w:type="table" w:styleId="LightList">
    <w:name w:val="Light List"/>
    <w:basedOn w:val="TableNormal"/>
    <w:uiPriority w:val="61"/>
    <w:rsid w:val="00BA6DA5"/>
    <w:rPr>
      <w:rFonts w:asciiTheme="minorHAnsi" w:eastAsiaTheme="minorEastAsia" w:hAnsiTheme="minorHAnsi" w:cstheme="minorBidi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6414F6"/>
    <w:pPr>
      <w:ind w:left="720"/>
      <w:contextualSpacing/>
    </w:pPr>
  </w:style>
  <w:style w:type="character" w:styleId="Emphasis">
    <w:name w:val="Emphasis"/>
    <w:basedOn w:val="DefaultParagraphFont"/>
    <w:qFormat/>
    <w:rsid w:val="00125F86"/>
    <w:rPr>
      <w:i/>
      <w:iCs/>
    </w:rPr>
  </w:style>
  <w:style w:type="character" w:customStyle="1" w:styleId="scxw58981084">
    <w:name w:val="scxw58981084"/>
    <w:basedOn w:val="DefaultParagraphFont"/>
    <w:rsid w:val="00575925"/>
  </w:style>
  <w:style w:type="paragraph" w:styleId="HTMLPreformatted">
    <w:name w:val="HTML Preformatted"/>
    <w:basedOn w:val="Normal"/>
    <w:link w:val="HTMLPreformattedChar"/>
    <w:semiHidden/>
    <w:unhideWhenUsed/>
    <w:rsid w:val="000B5CCF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B5CCF"/>
    <w:rPr>
      <w:rFonts w:ascii="Consolas" w:hAnsi="Consolas"/>
      <w:lang w:val="fr-F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footer" Target="footer1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90" Type="http://schemas.openxmlformats.org/officeDocument/2006/relationships/footer" Target="footer2.xml"/><Relationship Id="rId95" Type="http://schemas.openxmlformats.org/officeDocument/2006/relationships/theme" Target="theme/theme1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header" Target="header1.xml"/><Relationship Id="rId9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footer" Target="footer3.xml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9.png"/><Relationship Id="rId1" Type="http://schemas.openxmlformats.org/officeDocument/2006/relationships/image" Target="media/image7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05C22"/>
    <w:rsid w:val="000276A8"/>
    <w:rsid w:val="00031893"/>
    <w:rsid w:val="000B51C0"/>
    <w:rsid w:val="000D206A"/>
    <w:rsid w:val="000E68DA"/>
    <w:rsid w:val="000F3F4D"/>
    <w:rsid w:val="002977D9"/>
    <w:rsid w:val="002A31A7"/>
    <w:rsid w:val="003B3A2A"/>
    <w:rsid w:val="003F5AA1"/>
    <w:rsid w:val="00437891"/>
    <w:rsid w:val="00482B72"/>
    <w:rsid w:val="004933EA"/>
    <w:rsid w:val="004D4A1F"/>
    <w:rsid w:val="004F6031"/>
    <w:rsid w:val="00501312"/>
    <w:rsid w:val="00505B63"/>
    <w:rsid w:val="005919D7"/>
    <w:rsid w:val="0059668D"/>
    <w:rsid w:val="005C0E21"/>
    <w:rsid w:val="005D4CAC"/>
    <w:rsid w:val="005D7C99"/>
    <w:rsid w:val="006061F9"/>
    <w:rsid w:val="006137CB"/>
    <w:rsid w:val="00622242"/>
    <w:rsid w:val="00622C0C"/>
    <w:rsid w:val="006336DA"/>
    <w:rsid w:val="006632A4"/>
    <w:rsid w:val="00674EDA"/>
    <w:rsid w:val="006839CF"/>
    <w:rsid w:val="00713494"/>
    <w:rsid w:val="00735AC7"/>
    <w:rsid w:val="00756624"/>
    <w:rsid w:val="00787811"/>
    <w:rsid w:val="007F0949"/>
    <w:rsid w:val="00812962"/>
    <w:rsid w:val="008352F7"/>
    <w:rsid w:val="00837B2A"/>
    <w:rsid w:val="00851585"/>
    <w:rsid w:val="00867B28"/>
    <w:rsid w:val="008927E5"/>
    <w:rsid w:val="008973C6"/>
    <w:rsid w:val="008A1A88"/>
    <w:rsid w:val="008A6141"/>
    <w:rsid w:val="008A7D45"/>
    <w:rsid w:val="00937AA3"/>
    <w:rsid w:val="009D5383"/>
    <w:rsid w:val="00A23DF1"/>
    <w:rsid w:val="00AC2D87"/>
    <w:rsid w:val="00B52B65"/>
    <w:rsid w:val="00BB2133"/>
    <w:rsid w:val="00BC57A9"/>
    <w:rsid w:val="00BD50D7"/>
    <w:rsid w:val="00BE5694"/>
    <w:rsid w:val="00C023D3"/>
    <w:rsid w:val="00C30744"/>
    <w:rsid w:val="00C73785"/>
    <w:rsid w:val="00D10A28"/>
    <w:rsid w:val="00D362BC"/>
    <w:rsid w:val="00D9474B"/>
    <w:rsid w:val="00DA0F3D"/>
    <w:rsid w:val="00DF08EB"/>
    <w:rsid w:val="00E204F5"/>
    <w:rsid w:val="00E72749"/>
    <w:rsid w:val="00EC26CB"/>
    <w:rsid w:val="00ED2EF5"/>
    <w:rsid w:val="00EE0201"/>
    <w:rsid w:val="00F1250C"/>
    <w:rsid w:val="00F61C73"/>
    <w:rsid w:val="00F74B74"/>
    <w:rsid w:val="00FB189B"/>
    <w:rsid w:val="00FD0EC8"/>
    <w:rsid w:val="00FF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Description0 xmlns="27120ea7-e29f-4289-be69-b33f6ff1fd8f" xsi:nil="true"/>
    <Owner xmlns="27120ea7-e29f-4289-be69-b33f6ff1fd8f">
      <UserInfo>
        <DisplayName>David Burke</DisplayName>
        <AccountId>12059</AccountId>
        <AccountType/>
      </UserInfo>
    </Own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921C837FF7CF45805A3EEFCEA16037" ma:contentTypeVersion="2" ma:contentTypeDescription="Create a new document." ma:contentTypeScope="" ma:versionID="e70ce9119556458e8c896827748ccebf">
  <xsd:schema xmlns:xsd="http://www.w3.org/2001/XMLSchema" xmlns:p="http://schemas.microsoft.com/office/2006/metadata/properties" xmlns:ns2="27120ea7-e29f-4289-be69-b33f6ff1fd8f" targetNamespace="http://schemas.microsoft.com/office/2006/metadata/properties" ma:root="true" ma:fieldsID="ed075779580fa26a6cc176b6dde06b0a" ns2:_="">
    <xsd:import namespace="27120ea7-e29f-4289-be69-b33f6ff1fd8f"/>
    <xsd:element name="properties">
      <xsd:complexType>
        <xsd:sequence>
          <xsd:element name="documentManagement">
            <xsd:complexType>
              <xsd:all>
                <xsd:element ref="ns2:Owner"/>
                <xsd:element ref="ns2:Description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7120ea7-e29f-4289-be69-b33f6ff1fd8f" elementFormDefault="qualified">
    <xsd:import namespace="http://schemas.microsoft.com/office/2006/documentManagement/types"/>
    <xsd:element name="Owner" ma:index="8" ma:displayName="Owner" ma:description="Document owner name" ma:list="UserInfo" ma:internalName="Owner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0" ma:index="9" nillable="true" ma:displayName="Description" ma:internalName="Description0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EDE9CB-3D76-423B-A43A-9B9F067D5F42}">
  <ds:schemaRefs>
    <ds:schemaRef ds:uri="http://schemas.microsoft.com/office/2006/metadata/properties"/>
    <ds:schemaRef ds:uri="27120ea7-e29f-4289-be69-b33f6ff1fd8f"/>
  </ds:schemaRefs>
</ds:datastoreItem>
</file>

<file path=customXml/itemProps2.xml><?xml version="1.0" encoding="utf-8"?>
<ds:datastoreItem xmlns:ds="http://schemas.openxmlformats.org/officeDocument/2006/customXml" ds:itemID="{DB080B90-DA28-423F-90C5-F96367950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20ea7-e29f-4289-be69-b33f6ff1fd8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472F559A-7151-4616-8390-CEE5B6654C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B90AA-E3E1-4B8F-A98D-A6ABC6169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1328</TotalTime>
  <Pages>36</Pages>
  <Words>1385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DES-030A ION Interface Promotion Guide</vt:lpstr>
    </vt:vector>
  </TitlesOfParts>
  <Company>Infor</Company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DES-030A ION Interface Promotion Guide</dc:title>
  <dc:creator>Infor PMO</dc:creator>
  <cp:keywords>DES</cp:keywords>
  <dc:description>Copyright © Infor 2013</dc:description>
  <cp:lastModifiedBy>Harshil Tonoo</cp:lastModifiedBy>
  <cp:revision>158</cp:revision>
  <cp:lastPrinted>2013-08-14T02:04:00Z</cp:lastPrinted>
  <dcterms:created xsi:type="dcterms:W3CDTF">2016-08-25T00:18:00Z</dcterms:created>
  <dcterms:modified xsi:type="dcterms:W3CDTF">2025-10-28T16:37:00Z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0x01010027921C837FF7CF45805A3EEFCEA16037</vt:lpwstr>
  </property>
</Properties>
</file>