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5C3106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5C3106" w:rsidRDefault="004C1B44">
          <w:pPr>
            <w:pStyle w:val="Title-Major"/>
          </w:pPr>
          <w:r w:rsidRPr="005C3106">
            <w:t xml:space="preserve">DES-020 </w:t>
          </w:r>
          <w:r w:rsidR="00E40F31" w:rsidRPr="005C3106">
            <w:t>Spécification de Conception</w:t>
          </w:r>
        </w:p>
      </w:sdtContent>
    </w:sdt>
    <w:p w14:paraId="1F3778D7" w14:textId="0F0FCA48" w:rsidR="00571CB4" w:rsidRPr="005C3106" w:rsidRDefault="00571CB4" w:rsidP="00296721">
      <w:pPr>
        <w:pStyle w:val="Subject"/>
        <w:rPr>
          <w:rStyle w:val="HighlightedVariable"/>
        </w:rPr>
      </w:pPr>
      <w:r w:rsidRPr="005C3106">
        <w:rPr>
          <w:rStyle w:val="HighlightedVariable"/>
        </w:rPr>
        <w:t>Interface 008_OUT_A Mouvements de Palettes</w:t>
      </w:r>
      <w:r w:rsidR="00055DCD" w:rsidRPr="005C3106">
        <w:rPr>
          <w:rStyle w:val="HighlightedVariable"/>
        </w:rPr>
        <w:t xml:space="preserve"> </w:t>
      </w:r>
    </w:p>
    <w:p w14:paraId="1D7D5911" w14:textId="69B98F91" w:rsidR="00941EF9" w:rsidRPr="005C3106" w:rsidRDefault="00571CB4" w:rsidP="00296721">
      <w:pPr>
        <w:pStyle w:val="Subject"/>
      </w:pPr>
      <w:r w:rsidRPr="005C3106">
        <w:rPr>
          <w:rStyle w:val="HighlightedVariable"/>
        </w:rPr>
        <w:t>M3 =&gt; IPP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2"/>
        <w:gridCol w:w="4365"/>
      </w:tblGrid>
      <w:tr w:rsidR="00976FDA" w:rsidRPr="005C3106" w14:paraId="7A7EAAF8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CCEB2EC" w14:textId="78EDC703" w:rsidR="00976FDA" w:rsidRPr="005C3106" w:rsidRDefault="00B505C9" w:rsidP="002F4B49">
            <w:pPr>
              <w:pStyle w:val="BodyText"/>
              <w:spacing w:before="60" w:after="60"/>
              <w:ind w:left="0"/>
            </w:pPr>
            <w:r w:rsidRPr="005C3106">
              <w:t xml:space="preserve">Propriétés du </w:t>
            </w:r>
            <w:r w:rsidR="00976FDA" w:rsidRPr="005C3106">
              <w:t>Document</w:t>
            </w:r>
          </w:p>
        </w:tc>
        <w:tc>
          <w:tcPr>
            <w:tcW w:w="4410" w:type="dxa"/>
          </w:tcPr>
          <w:p w14:paraId="50B2E817" w14:textId="77777777" w:rsidR="00976FDA" w:rsidRPr="005C3106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5C3106" w14:paraId="06482DF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871EC85" w14:textId="2C60A2F2" w:rsidR="00976FDA" w:rsidRPr="005C310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5C3106">
              <w:t>Aut</w:t>
            </w:r>
            <w:r w:rsidR="00B505C9" w:rsidRPr="005C3106">
              <w:t>eu</w:t>
            </w:r>
            <w:r w:rsidRPr="005C3106">
              <w:t>r</w:t>
            </w:r>
          </w:p>
        </w:tc>
        <w:tc>
          <w:tcPr>
            <w:tcW w:w="4410" w:type="dxa"/>
          </w:tcPr>
          <w:p w14:paraId="758B910A" w14:textId="649C0E40" w:rsidR="00976FDA" w:rsidRPr="005C3106" w:rsidRDefault="00CE1412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5C3106">
              <w:rPr>
                <w:color w:val="13A3F7"/>
              </w:rPr>
              <w:t>Harshil Tonoo</w:t>
            </w:r>
          </w:p>
        </w:tc>
      </w:tr>
      <w:tr w:rsidR="00976FDA" w:rsidRPr="005C3106" w14:paraId="6304D29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1A17FDA0" w14:textId="2C61C4F5" w:rsidR="00976FDA" w:rsidRPr="005C310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5C3106">
              <w:t>Date</w:t>
            </w:r>
            <w:r w:rsidR="00B505C9" w:rsidRPr="005C3106">
              <w:t xml:space="preserve"> de Création</w:t>
            </w:r>
          </w:p>
        </w:tc>
        <w:tc>
          <w:tcPr>
            <w:tcW w:w="4410" w:type="dxa"/>
          </w:tcPr>
          <w:p w14:paraId="2569B300" w14:textId="61BB0865" w:rsidR="00976FDA" w:rsidRPr="005C310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5C3106">
              <w:fldChar w:fldCharType="begin"/>
            </w:r>
            <w:r w:rsidR="006670B8" w:rsidRPr="005C3106">
              <w:instrText>createdate \@ "d/MM/yyyy"</w:instrText>
            </w:r>
            <w:r w:rsidRPr="005C3106">
              <w:fldChar w:fldCharType="separate"/>
            </w:r>
            <w:r w:rsidR="00DA5EC1">
              <w:t>20</w:t>
            </w:r>
            <w:r w:rsidR="0018455B" w:rsidRPr="005C3106">
              <w:t>/0</w:t>
            </w:r>
            <w:r w:rsidR="00DA5EC1">
              <w:t>3</w:t>
            </w:r>
            <w:r w:rsidR="0018455B" w:rsidRPr="005C3106">
              <w:t>/202</w:t>
            </w:r>
            <w:r w:rsidR="00055DCD" w:rsidRPr="005C3106">
              <w:t>5</w:t>
            </w:r>
            <w:r w:rsidRPr="005C3106">
              <w:fldChar w:fldCharType="end"/>
            </w:r>
          </w:p>
        </w:tc>
      </w:tr>
      <w:tr w:rsidR="00976FDA" w:rsidRPr="005C3106" w14:paraId="077F114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B104259" w14:textId="5504389E" w:rsidR="00976FDA" w:rsidRPr="005C3106" w:rsidRDefault="00B505C9" w:rsidP="002F4B49">
            <w:pPr>
              <w:pStyle w:val="BodyText"/>
              <w:spacing w:beforeLines="20" w:before="48" w:afterLines="20" w:after="48"/>
              <w:ind w:left="0" w:right="567"/>
            </w:pPr>
            <w:r w:rsidRPr="005C3106">
              <w:t>Dernière Mise à jour</w:t>
            </w:r>
          </w:p>
        </w:tc>
        <w:tc>
          <w:tcPr>
            <w:tcW w:w="4410" w:type="dxa"/>
          </w:tcPr>
          <w:p w14:paraId="49CE3975" w14:textId="5DAB3665" w:rsidR="00976FDA" w:rsidRPr="005C3106" w:rsidRDefault="00DA5EC1" w:rsidP="002F4B49">
            <w:pPr>
              <w:pStyle w:val="BodyText"/>
              <w:spacing w:beforeLines="20" w:before="48" w:afterLines="20" w:after="48"/>
              <w:ind w:left="0" w:right="567"/>
            </w:pPr>
            <w:r w:rsidRPr="005C3106">
              <w:fldChar w:fldCharType="begin"/>
            </w:r>
            <w:r w:rsidRPr="005C3106">
              <w:instrText>createdate \@ "d/MM/yyyy"</w:instrText>
            </w:r>
            <w:r w:rsidRPr="005C3106">
              <w:fldChar w:fldCharType="separate"/>
            </w:r>
            <w:r>
              <w:t>20</w:t>
            </w:r>
            <w:r w:rsidRPr="005C3106">
              <w:t>/0</w:t>
            </w:r>
            <w:r>
              <w:t>3</w:t>
            </w:r>
            <w:r w:rsidRPr="005C3106">
              <w:t>/2025</w:t>
            </w:r>
            <w:r w:rsidRPr="005C3106">
              <w:fldChar w:fldCharType="end"/>
            </w:r>
          </w:p>
        </w:tc>
      </w:tr>
      <w:tr w:rsidR="00976FDA" w:rsidRPr="005C3106" w14:paraId="18480FE6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0C6871E" w14:textId="11F1A849" w:rsidR="00976FDA" w:rsidRPr="005C310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5C3106">
              <w:t>R</w:t>
            </w:r>
            <w:r w:rsidR="00B505C9" w:rsidRPr="005C3106">
              <w:t>é</w:t>
            </w:r>
            <w:r w:rsidRPr="005C3106">
              <w:t>f</w:t>
            </w:r>
            <w:r w:rsidR="00B505C9" w:rsidRPr="005C3106">
              <w:t>é</w:t>
            </w:r>
            <w:r w:rsidRPr="005C3106">
              <w:t>rence</w:t>
            </w:r>
            <w:r w:rsidR="00B505C9" w:rsidRPr="005C3106">
              <w:t xml:space="preserve"> du Document</w:t>
            </w:r>
          </w:p>
        </w:tc>
        <w:tc>
          <w:tcPr>
            <w:tcW w:w="4410" w:type="dxa"/>
          </w:tcPr>
          <w:p w14:paraId="4B3A57D3" w14:textId="1163F90E" w:rsidR="00976FDA" w:rsidRPr="005C3106" w:rsidRDefault="00571CB4" w:rsidP="002F4B49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5C3106">
              <w:rPr>
                <w:rStyle w:val="HighlightedVariable"/>
              </w:rPr>
              <w:t>008_OUT_A</w:t>
            </w:r>
          </w:p>
        </w:tc>
      </w:tr>
      <w:tr w:rsidR="00976FDA" w:rsidRPr="005C3106" w14:paraId="795B0353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1F96A0A8" w14:textId="77777777" w:rsidR="00976FDA" w:rsidRPr="005C310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5C3106">
              <w:t>Version</w:t>
            </w:r>
          </w:p>
        </w:tc>
        <w:tc>
          <w:tcPr>
            <w:tcW w:w="4410" w:type="dxa"/>
          </w:tcPr>
          <w:p w14:paraId="709E060D" w14:textId="1C0D5499" w:rsidR="00976FDA" w:rsidRPr="005C3106" w:rsidRDefault="0018455B" w:rsidP="002F4B4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5C3106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5C3106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5C3106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5C3106" w:rsidRDefault="00B505C9" w:rsidP="002F4B49">
            <w:pPr>
              <w:pStyle w:val="BodyText"/>
              <w:spacing w:before="60" w:after="60"/>
              <w:ind w:left="0"/>
            </w:pPr>
            <w:r w:rsidRPr="005C3106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5C3106" w:rsidRDefault="00A777C5" w:rsidP="002F4B49">
            <w:pPr>
              <w:pStyle w:val="BodyText"/>
              <w:spacing w:before="60" w:after="60"/>
              <w:ind w:left="0"/>
            </w:pPr>
            <w:r w:rsidRPr="005C3106">
              <w:t>Rôle</w:t>
            </w:r>
          </w:p>
        </w:tc>
      </w:tr>
      <w:tr w:rsidR="00976FDA" w:rsidRPr="005C3106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5C3106" w:rsidRDefault="00976FDA" w:rsidP="002F4B49">
            <w:pPr>
              <w:pStyle w:val="BodyText"/>
              <w:spacing w:before="60" w:after="60"/>
              <w:ind w:left="0" w:right="567"/>
            </w:pPr>
            <w:r w:rsidRPr="005C3106">
              <w:rPr>
                <w:rStyle w:val="HighlightedVariable"/>
              </w:rPr>
              <w:t>&lt;</w:t>
            </w:r>
            <w:r w:rsidR="00A777C5" w:rsidRPr="005C3106">
              <w:rPr>
                <w:rStyle w:val="HighlightedVariable"/>
              </w:rPr>
              <w:t>Approbation</w:t>
            </w:r>
            <w:r w:rsidRPr="005C3106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5C3106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5C3106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5C3106" w:rsidRDefault="00976FDA" w:rsidP="002F4B49">
            <w:pPr>
              <w:pStyle w:val="BodyText"/>
              <w:spacing w:before="60" w:after="60"/>
              <w:ind w:left="0" w:right="567"/>
            </w:pPr>
            <w:r w:rsidRPr="005C3106">
              <w:rPr>
                <w:rStyle w:val="HighlightedVariable"/>
              </w:rPr>
              <w:t>&lt;</w:t>
            </w:r>
            <w:r w:rsidR="00A777C5" w:rsidRPr="005C3106">
              <w:rPr>
                <w:rStyle w:val="HighlightedVariable"/>
              </w:rPr>
              <w:t>Approbation</w:t>
            </w:r>
            <w:r w:rsidRPr="005C3106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5C3106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5C3106" w:rsidRDefault="00976FDA">
      <w:pPr>
        <w:pStyle w:val="BodyText"/>
      </w:pPr>
    </w:p>
    <w:p w14:paraId="7CF8649A" w14:textId="77777777" w:rsidR="00976FDA" w:rsidRPr="005C3106" w:rsidRDefault="00976FDA">
      <w:pPr>
        <w:pStyle w:val="BodyText"/>
      </w:pPr>
    </w:p>
    <w:p w14:paraId="60386C91" w14:textId="77777777" w:rsidR="00C201DB" w:rsidRPr="005C3106" w:rsidRDefault="00C201DB">
      <w:pPr>
        <w:pStyle w:val="BodyText"/>
      </w:pPr>
    </w:p>
    <w:p w14:paraId="6FA9E3FE" w14:textId="77777777" w:rsidR="00C201DB" w:rsidRPr="005C3106" w:rsidRDefault="00C201DB">
      <w:pPr>
        <w:pStyle w:val="BodyText"/>
      </w:pPr>
    </w:p>
    <w:p w14:paraId="639C8800" w14:textId="10F1B28F" w:rsidR="00941EF9" w:rsidRPr="005C3106" w:rsidRDefault="000E36BC" w:rsidP="00D25469">
      <w:pPr>
        <w:pStyle w:val="Heading1"/>
      </w:pPr>
      <w:bookmarkStart w:id="0" w:name="_Toc195013580"/>
      <w:r w:rsidRPr="005C3106">
        <w:lastRenderedPageBreak/>
        <w:t xml:space="preserve">CONTROLE </w:t>
      </w:r>
      <w:r w:rsidR="00A22898" w:rsidRPr="005C3106">
        <w:t>DU DOCUMENT</w:t>
      </w:r>
      <w:bookmarkEnd w:id="0"/>
    </w:p>
    <w:p w14:paraId="071A443E" w14:textId="6133745C" w:rsidR="00941EF9" w:rsidRPr="005C3106" w:rsidRDefault="00A777C5" w:rsidP="00033A89">
      <w:pPr>
        <w:pStyle w:val="Heading2"/>
      </w:pPr>
      <w:bookmarkStart w:id="1" w:name="_Toc195013581"/>
      <w:r w:rsidRPr="005C3106">
        <w:t>Enregistrement des Modifications</w:t>
      </w:r>
      <w:bookmarkEnd w:id="1"/>
    </w:p>
    <w:p w14:paraId="15B8A2A4" w14:textId="77777777" w:rsidR="00941EF9" w:rsidRPr="005C3106" w:rsidRDefault="00941EF9">
      <w:pPr>
        <w:pStyle w:val="BodyText"/>
        <w:ind w:left="8640" w:firstLine="720"/>
      </w:pPr>
      <w:r w:rsidRPr="005C3106">
        <w:rPr>
          <w:color w:val="FFFFFF"/>
          <w:sz w:val="10"/>
        </w:rPr>
        <w:fldChar w:fldCharType="begin"/>
      </w:r>
      <w:r w:rsidRPr="005C3106">
        <w:rPr>
          <w:color w:val="FFFFFF"/>
          <w:sz w:val="10"/>
        </w:rPr>
        <w:instrText xml:space="preserve"> SECTIONPAGES  \* MERGEFORMAT </w:instrText>
      </w:r>
      <w:r w:rsidRPr="005C3106">
        <w:rPr>
          <w:color w:val="FFFFFF"/>
          <w:sz w:val="10"/>
        </w:rPr>
        <w:fldChar w:fldCharType="separate"/>
      </w:r>
      <w:r w:rsidR="00DF0966" w:rsidRPr="005C3106">
        <w:rPr>
          <w:color w:val="FFFFFF"/>
          <w:sz w:val="10"/>
        </w:rPr>
        <w:t>1</w:t>
      </w:r>
      <w:r w:rsidRPr="005C3106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843"/>
        <w:gridCol w:w="2126"/>
        <w:gridCol w:w="2977"/>
      </w:tblGrid>
      <w:tr w:rsidR="001F61FA" w:rsidRPr="005C3106" w14:paraId="1E2D2B30" w14:textId="77777777" w:rsidTr="001F6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6744362E" w14:textId="77777777" w:rsidR="001F61FA" w:rsidRPr="005C310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C3106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3EDF834A" w14:textId="54425B6E" w:rsidR="001F61FA" w:rsidRPr="005C310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C3106">
              <w:rPr>
                <w:bCs/>
                <w:color w:val="FFFFFF"/>
              </w:rPr>
              <w:t>Aut</w:t>
            </w:r>
            <w:r w:rsidR="00A777C5" w:rsidRPr="005C3106">
              <w:rPr>
                <w:bCs/>
                <w:color w:val="FFFFFF"/>
              </w:rPr>
              <w:t>eu</w:t>
            </w:r>
            <w:r w:rsidRPr="005C3106">
              <w:rPr>
                <w:bCs/>
                <w:color w:val="FFFFFF"/>
              </w:rPr>
              <w:t>r</w:t>
            </w:r>
          </w:p>
        </w:tc>
        <w:tc>
          <w:tcPr>
            <w:tcW w:w="2126" w:type="dxa"/>
          </w:tcPr>
          <w:p w14:paraId="1FBC7C09" w14:textId="77777777" w:rsidR="001F61FA" w:rsidRPr="005C310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5C3106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1CEF2A0E" w14:textId="695AF56C" w:rsidR="001F61FA" w:rsidRPr="005C3106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5C3106">
              <w:rPr>
                <w:bCs/>
                <w:color w:val="FFFFFF"/>
              </w:rPr>
              <w:t>R</w:t>
            </w:r>
            <w:r w:rsidR="00A777C5" w:rsidRPr="005C3106">
              <w:rPr>
                <w:bCs/>
                <w:color w:val="FFFFFF"/>
              </w:rPr>
              <w:t>é</w:t>
            </w:r>
            <w:r w:rsidRPr="005C3106">
              <w:rPr>
                <w:bCs/>
                <w:color w:val="FFFFFF"/>
              </w:rPr>
              <w:t>f</w:t>
            </w:r>
            <w:r w:rsidR="00A777C5" w:rsidRPr="005C3106">
              <w:rPr>
                <w:bCs/>
                <w:color w:val="FFFFFF"/>
              </w:rPr>
              <w:t>é</w:t>
            </w:r>
            <w:r w:rsidRPr="005C3106">
              <w:rPr>
                <w:bCs/>
                <w:color w:val="FFFFFF"/>
              </w:rPr>
              <w:t>rence</w:t>
            </w:r>
            <w:r w:rsidR="00CD32AC" w:rsidRPr="005C3106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5C3106" w14:paraId="623C0693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45DE8A95" w14:textId="6C82AE8A" w:rsidR="001F61FA" w:rsidRPr="005C3106" w:rsidRDefault="00DA5EC1" w:rsidP="00EE31B9">
            <w:pPr>
              <w:pStyle w:val="BodyText"/>
              <w:spacing w:before="60" w:after="60"/>
              <w:ind w:left="0" w:right="567"/>
            </w:pPr>
            <w:r w:rsidRPr="005C3106">
              <w:fldChar w:fldCharType="begin"/>
            </w:r>
            <w:r w:rsidRPr="005C3106">
              <w:instrText>createdate \@ "d/MM/yyyy"</w:instrText>
            </w:r>
            <w:r w:rsidRPr="005C3106">
              <w:fldChar w:fldCharType="separate"/>
            </w:r>
            <w:r>
              <w:t>20</w:t>
            </w:r>
            <w:r w:rsidRPr="005C3106">
              <w:t>/0</w:t>
            </w:r>
            <w:r>
              <w:t>3</w:t>
            </w:r>
            <w:r w:rsidRPr="005C3106">
              <w:t>/2025</w:t>
            </w:r>
            <w:r w:rsidRPr="005C3106">
              <w:fldChar w:fldCharType="end"/>
            </w:r>
          </w:p>
        </w:tc>
        <w:tc>
          <w:tcPr>
            <w:tcW w:w="1843" w:type="dxa"/>
          </w:tcPr>
          <w:p w14:paraId="05774E2C" w14:textId="68778D37" w:rsidR="001F61FA" w:rsidRPr="005C3106" w:rsidRDefault="00410709" w:rsidP="00EE31B9">
            <w:pPr>
              <w:pStyle w:val="BodyText"/>
              <w:spacing w:before="60" w:after="60"/>
              <w:ind w:left="0" w:right="567"/>
            </w:pPr>
            <w:r w:rsidRPr="005C3106">
              <w:rPr>
                <w:color w:val="13A3F7"/>
              </w:rPr>
              <w:t>Harshil Tonoo</w:t>
            </w:r>
          </w:p>
        </w:tc>
        <w:tc>
          <w:tcPr>
            <w:tcW w:w="2126" w:type="dxa"/>
          </w:tcPr>
          <w:p w14:paraId="4CFEB1DE" w14:textId="0B0DE57A" w:rsidR="001F61FA" w:rsidRPr="005C3106" w:rsidRDefault="00055DCD" w:rsidP="00EE31B9">
            <w:pPr>
              <w:pStyle w:val="BodyText"/>
              <w:spacing w:before="60" w:after="60"/>
              <w:ind w:left="0"/>
            </w:pPr>
            <w:r w:rsidRPr="005C3106">
              <w:t>1.0</w:t>
            </w:r>
          </w:p>
        </w:tc>
        <w:tc>
          <w:tcPr>
            <w:tcW w:w="2977" w:type="dxa"/>
          </w:tcPr>
          <w:p w14:paraId="61FA8137" w14:textId="736E08E4" w:rsidR="001F61FA" w:rsidRPr="005C3106" w:rsidRDefault="0091151D" w:rsidP="00EE31B9">
            <w:pPr>
              <w:pStyle w:val="BodyText"/>
              <w:spacing w:before="60" w:after="60"/>
              <w:ind w:left="0"/>
            </w:pPr>
            <w:r w:rsidRPr="005C3106">
              <w:t>Création</w:t>
            </w:r>
          </w:p>
        </w:tc>
      </w:tr>
      <w:tr w:rsidR="001F61FA" w:rsidRPr="005C3106" w14:paraId="160FC43F" w14:textId="77777777" w:rsidTr="001F61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33D52F50" w14:textId="310A5622" w:rsidR="001F61FA" w:rsidRPr="005C310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1843" w:type="dxa"/>
          </w:tcPr>
          <w:p w14:paraId="1484D7D9" w14:textId="191E0DF6" w:rsidR="001F61FA" w:rsidRPr="005C310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475953C2" w14:textId="088CB590" w:rsidR="001F61FA" w:rsidRPr="005C3106" w:rsidRDefault="001F61FA" w:rsidP="00EE31B9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977" w:type="dxa"/>
          </w:tcPr>
          <w:p w14:paraId="48EF0E98" w14:textId="63ECA542" w:rsidR="001F61FA" w:rsidRPr="005C3106" w:rsidRDefault="001F61FA" w:rsidP="00EE31B9">
            <w:pPr>
              <w:pStyle w:val="BodyText"/>
              <w:spacing w:before="60" w:after="60"/>
              <w:ind w:left="0"/>
            </w:pPr>
          </w:p>
        </w:tc>
      </w:tr>
      <w:tr w:rsidR="001F61FA" w:rsidRPr="005C3106" w14:paraId="4420BB30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5E8755B" w14:textId="77777777" w:rsidR="001F61FA" w:rsidRPr="005C310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71EB2768" w14:textId="77777777" w:rsidR="001F61FA" w:rsidRPr="005C310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6553AAA7" w14:textId="77777777" w:rsidR="001F61FA" w:rsidRPr="005C3106" w:rsidRDefault="001F61FA" w:rsidP="00EE31B9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55C6BBD5" w14:textId="77777777" w:rsidR="001F61FA" w:rsidRPr="005C3106" w:rsidRDefault="001F61FA" w:rsidP="00EE31B9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5C3106" w:rsidRDefault="001F61FA">
      <w:pPr>
        <w:pStyle w:val="BodyText"/>
      </w:pPr>
    </w:p>
    <w:p w14:paraId="15EBDCAD" w14:textId="2509EFF3" w:rsidR="00941EF9" w:rsidRPr="005C3106" w:rsidRDefault="00941EF9" w:rsidP="00033A89">
      <w:pPr>
        <w:pStyle w:val="Heading2"/>
      </w:pPr>
      <w:bookmarkStart w:id="2" w:name="_Toc195013582"/>
      <w:r w:rsidRPr="005C3106">
        <w:t>Re</w:t>
      </w:r>
      <w:r w:rsidR="00CD32AC" w:rsidRPr="005C3106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5C3106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5C3106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5C3106">
              <w:rPr>
                <w:bCs/>
                <w:color w:val="FFFFFF"/>
              </w:rPr>
              <w:t>N</w:t>
            </w:r>
            <w:r w:rsidR="00EB2B93" w:rsidRPr="005C3106">
              <w:rPr>
                <w:bCs/>
                <w:color w:val="FFFFFF"/>
              </w:rPr>
              <w:t>o</w:t>
            </w:r>
            <w:r w:rsidRPr="005C3106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5C3106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5C3106">
              <w:rPr>
                <w:bCs/>
                <w:color w:val="FFFFFF"/>
              </w:rPr>
              <w:t>Rôle</w:t>
            </w:r>
          </w:p>
        </w:tc>
      </w:tr>
      <w:tr w:rsidR="00FA64D8" w:rsidRPr="005C3106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5C310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5C310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5C3106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5C310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5C310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5C3106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5C310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5C310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5C3106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5C310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5C310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5C3106" w:rsidRDefault="00941EF9">
      <w:pPr>
        <w:pStyle w:val="BodyText"/>
      </w:pPr>
    </w:p>
    <w:p w14:paraId="3BD4AEAF" w14:textId="1FE7B25B" w:rsidR="00941EF9" w:rsidRPr="005C3106" w:rsidRDefault="00EB2B93" w:rsidP="000A3A02">
      <w:pPr>
        <w:pStyle w:val="TOCHeading1"/>
        <w:tabs>
          <w:tab w:val="left" w:pos="8836"/>
          <w:tab w:val="right" w:pos="10107"/>
        </w:tabs>
      </w:pPr>
      <w:r w:rsidRPr="005C3106">
        <w:lastRenderedPageBreak/>
        <w:t>Sommaire</w:t>
      </w:r>
      <w:r w:rsidR="00296721" w:rsidRPr="005C3106">
        <w:tab/>
      </w:r>
      <w:r w:rsidR="000A3A02" w:rsidRPr="005C3106">
        <w:tab/>
      </w:r>
    </w:p>
    <w:p w14:paraId="315D35DB" w14:textId="239B5A53" w:rsidR="00A16C47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r w:rsidRPr="005C3106">
        <w:rPr>
          <w:b w:val="0"/>
        </w:rPr>
        <w:fldChar w:fldCharType="begin"/>
      </w:r>
      <w:r w:rsidRPr="005C3106">
        <w:rPr>
          <w:b w:val="0"/>
        </w:rPr>
        <w:instrText xml:space="preserve"> TOC \o "1-2" \h \z </w:instrText>
      </w:r>
      <w:r w:rsidRPr="005C3106">
        <w:rPr>
          <w:b w:val="0"/>
        </w:rPr>
        <w:fldChar w:fldCharType="separate"/>
      </w:r>
      <w:hyperlink w:anchor="_Toc195013580" w:history="1">
        <w:r w:rsidR="00A16C47" w:rsidRPr="00DC0170">
          <w:rPr>
            <w:rStyle w:val="Hyperlink"/>
            <w:noProof/>
          </w:rPr>
          <w:t>1</w:t>
        </w:r>
        <w:r w:rsidR="00A16C47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="00A16C47" w:rsidRPr="00DC0170">
          <w:rPr>
            <w:rStyle w:val="Hyperlink"/>
            <w:noProof/>
          </w:rPr>
          <w:t>CONTROLE DU DOCUMENT</w:t>
        </w:r>
        <w:r w:rsidR="00A16C47">
          <w:rPr>
            <w:noProof/>
            <w:webHidden/>
          </w:rPr>
          <w:tab/>
        </w:r>
        <w:r w:rsidR="00A16C47">
          <w:rPr>
            <w:noProof/>
            <w:webHidden/>
          </w:rPr>
          <w:fldChar w:fldCharType="begin"/>
        </w:r>
        <w:r w:rsidR="00A16C47">
          <w:rPr>
            <w:noProof/>
            <w:webHidden/>
          </w:rPr>
          <w:instrText xml:space="preserve"> PAGEREF _Toc195013580 \h </w:instrText>
        </w:r>
        <w:r w:rsidR="00A16C47">
          <w:rPr>
            <w:noProof/>
            <w:webHidden/>
          </w:rPr>
        </w:r>
        <w:r w:rsidR="00A16C47">
          <w:rPr>
            <w:noProof/>
            <w:webHidden/>
          </w:rPr>
          <w:fldChar w:fldCharType="separate"/>
        </w:r>
        <w:r w:rsidR="00A16C47">
          <w:rPr>
            <w:noProof/>
            <w:webHidden/>
          </w:rPr>
          <w:t>2</w:t>
        </w:r>
        <w:r w:rsidR="00A16C47">
          <w:rPr>
            <w:noProof/>
            <w:webHidden/>
          </w:rPr>
          <w:fldChar w:fldCharType="end"/>
        </w:r>
      </w:hyperlink>
    </w:p>
    <w:p w14:paraId="5FE7EB46" w14:textId="7CD7F6B8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1" w:history="1">
        <w:r w:rsidRPr="00DC017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39B8AA" w14:textId="5DC6EF34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2" w:history="1">
        <w:r w:rsidRPr="00DC0170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6E429A" w14:textId="15B2B90A" w:rsidR="00A16C47" w:rsidRDefault="00A16C4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3" w:history="1">
        <w:r w:rsidRPr="00DC0170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FDD68D" w14:textId="397BEFD6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4" w:history="1">
        <w:r w:rsidRPr="00DC0170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1CB970" w14:textId="575760A5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5" w:history="1">
        <w:r w:rsidRPr="00DC0170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02CBD6" w14:textId="0E150EDC" w:rsidR="00A16C47" w:rsidRDefault="00A16C4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6" w:history="1">
        <w:r w:rsidRPr="00DC0170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52BBE3" w14:textId="2227F89B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7" w:history="1">
        <w:r w:rsidRPr="00DC0170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Déclencheurs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FEE9ED" w14:textId="12D7B6DA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8" w:history="1">
        <w:r w:rsidRPr="00DC0170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Point de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61099C" w14:textId="233771BE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89" w:history="1">
        <w:r w:rsidRPr="00DC0170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Flux de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BA5759" w14:textId="76DF19D7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90" w:history="1">
        <w:r w:rsidRPr="00DC0170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MEC Mapping : Custom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B5DB94" w14:textId="0F558EC4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91" w:history="1">
        <w:r w:rsidRPr="00DC0170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B5AC56" w14:textId="0DBC7A77" w:rsidR="00A16C47" w:rsidRDefault="00A16C4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92" w:history="1">
        <w:r w:rsidRPr="00DC0170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Manipulation de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A1247A" w14:textId="1465EBCA" w:rsidR="00A16C47" w:rsidRDefault="00A16C4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93" w:history="1">
        <w:r w:rsidRPr="00DC0170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STRUCTURE FICHIER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012FDD" w14:textId="5788F48E" w:rsidR="00A16C47" w:rsidRDefault="00A16C4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94" w:history="1">
        <w:r w:rsidRPr="00DC0170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EXEMPLE FICHIER SORTANTE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961F6F" w14:textId="1E79C4FD" w:rsidR="00A16C47" w:rsidRDefault="00A16C4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95" w:history="1">
        <w:r w:rsidRPr="00DC0170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409940" w14:textId="790E6436" w:rsidR="00A16C47" w:rsidRDefault="00A16C4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013596" w:history="1">
        <w:r w:rsidRPr="00DC0170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DC0170">
          <w:rPr>
            <w:rStyle w:val="Hyperlink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_Toc195013596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9D1AD0" w14:textId="5D44015E" w:rsidR="00941EF9" w:rsidRPr="005C3106" w:rsidRDefault="0035768A">
      <w:r w:rsidRPr="005C3106">
        <w:rPr>
          <w:b/>
        </w:rPr>
        <w:fldChar w:fldCharType="end"/>
      </w:r>
    </w:p>
    <w:p w14:paraId="7A1A7B25" w14:textId="77777777" w:rsidR="00444DFD" w:rsidRPr="005C3106" w:rsidRDefault="00444DFD" w:rsidP="00D25469">
      <w:pPr>
        <w:pStyle w:val="BodyText"/>
      </w:pPr>
    </w:p>
    <w:p w14:paraId="64F3359F" w14:textId="0AC7CB57" w:rsidR="004C1B44" w:rsidRPr="005C3106" w:rsidRDefault="003871BB" w:rsidP="006A18D4">
      <w:pPr>
        <w:pStyle w:val="Heading1"/>
      </w:pPr>
      <w:bookmarkStart w:id="3" w:name="_Toc195013583"/>
      <w:r w:rsidRPr="005C3106">
        <w:lastRenderedPageBreak/>
        <w:t>PRESENTATION GENERALE</w:t>
      </w:r>
      <w:bookmarkEnd w:id="3"/>
    </w:p>
    <w:p w14:paraId="0C6AC1CE" w14:textId="76B52D41" w:rsidR="006B11AC" w:rsidRPr="005C3106" w:rsidRDefault="006B11AC" w:rsidP="00151491">
      <w:pPr>
        <w:pStyle w:val="BodyText"/>
        <w:ind w:left="0"/>
      </w:pPr>
      <w:r w:rsidRPr="005C3106">
        <w:t>Le but de ce document e</w:t>
      </w:r>
      <w:r w:rsidR="002E6522" w:rsidRPr="005C3106">
        <w:t>s</w:t>
      </w:r>
      <w:r w:rsidRPr="005C3106">
        <w:t>t de</w:t>
      </w:r>
      <w:r w:rsidR="000420A5" w:rsidRPr="005C3106">
        <w:t xml:space="preserve"> décri</w:t>
      </w:r>
      <w:r w:rsidRPr="005C3106">
        <w:t>re</w:t>
      </w:r>
      <w:r w:rsidR="000420A5" w:rsidRPr="005C3106">
        <w:t xml:space="preserve"> la </w:t>
      </w:r>
      <w:r w:rsidR="00430323" w:rsidRPr="005C3106">
        <w:t>conception</w:t>
      </w:r>
      <w:r w:rsidR="000420A5" w:rsidRPr="005C3106">
        <w:t xml:space="preserve"> </w:t>
      </w:r>
      <w:r w:rsidRPr="005C3106">
        <w:t xml:space="preserve">technique </w:t>
      </w:r>
      <w:r w:rsidR="000420A5" w:rsidRPr="005C3106">
        <w:t>détaillée de</w:t>
      </w:r>
      <w:r w:rsidRPr="005C3106">
        <w:t xml:space="preserve"> l’interface sortante</w:t>
      </w:r>
      <w:r w:rsidR="000420A5" w:rsidRPr="005C3106">
        <w:t xml:space="preserve"> </w:t>
      </w:r>
      <w:r w:rsidR="00571CB4" w:rsidRPr="005C3106">
        <w:rPr>
          <w:rStyle w:val="HighlightedVariable"/>
        </w:rPr>
        <w:t>DES-020_008_OUT_A IPP Mouvements de Palettes V1.0</w:t>
      </w:r>
      <w:r w:rsidR="000420A5" w:rsidRPr="005C3106">
        <w:t xml:space="preserve">.  </w:t>
      </w:r>
    </w:p>
    <w:p w14:paraId="48C6B2C0" w14:textId="1D9F8980" w:rsidR="004C1B44" w:rsidRPr="005C3106" w:rsidRDefault="000420A5" w:rsidP="00151491">
      <w:pPr>
        <w:pStyle w:val="BodyText"/>
        <w:ind w:left="0"/>
      </w:pPr>
      <w:r w:rsidRPr="005C3106">
        <w:t>Cette spécification, ainsi que la spécification d’analyse et les spécifications de cas d’utilisation associées constituent la conception détaillée complète de ce package de cas d’utilisation.</w:t>
      </w:r>
    </w:p>
    <w:p w14:paraId="4B62A618" w14:textId="77A3E3D6" w:rsidR="000E4B79" w:rsidRPr="005C3106" w:rsidRDefault="00051C3F" w:rsidP="000E4B79">
      <w:pPr>
        <w:pStyle w:val="Heading2"/>
      </w:pPr>
      <w:bookmarkStart w:id="4" w:name="_Toc195013584"/>
      <w:r w:rsidRPr="005C3106">
        <w:t>P</w:t>
      </w:r>
      <w:r w:rsidR="006B11AC" w:rsidRPr="005C3106">
        <w:t>rérequis</w:t>
      </w:r>
      <w:bookmarkEnd w:id="4"/>
    </w:p>
    <w:p w14:paraId="228AB9BE" w14:textId="7570BB96" w:rsidR="000E4B79" w:rsidRPr="005C3106" w:rsidRDefault="006B11AC" w:rsidP="006B11AC">
      <w:pPr>
        <w:pStyle w:val="BodyText"/>
        <w:ind w:left="0"/>
      </w:pPr>
      <w:r w:rsidRPr="005C3106">
        <w:t>Les étapes prérequis pour le bon fonctionnement de cette demi-interface est listé ci-dessous :</w:t>
      </w:r>
    </w:p>
    <w:p w14:paraId="7C236711" w14:textId="53AE6873" w:rsidR="002E6522" w:rsidRPr="005C3106" w:rsidRDefault="002E6522" w:rsidP="002E6522">
      <w:pPr>
        <w:pStyle w:val="BodyText"/>
        <w:numPr>
          <w:ilvl w:val="0"/>
          <w:numId w:val="45"/>
        </w:numPr>
      </w:pPr>
      <w:r w:rsidRPr="005C3106">
        <w:t>L</w:t>
      </w:r>
      <w:r w:rsidR="000D2C24" w:rsidRPr="005C3106">
        <w:t>’</w:t>
      </w:r>
      <w:r w:rsidRPr="005C3106">
        <w:t xml:space="preserve">object schema </w:t>
      </w:r>
      <w:r w:rsidR="00571CB4" w:rsidRPr="005C3106">
        <w:rPr>
          <w:b/>
          <w:bCs/>
        </w:rPr>
        <w:t>IPPMvmtsPalettesCustom</w:t>
      </w:r>
      <w:r w:rsidRPr="005C3106">
        <w:rPr>
          <w:b/>
          <w:bCs/>
        </w:rPr>
        <w:t xml:space="preserve"> </w:t>
      </w:r>
      <w:r w:rsidRPr="005C3106">
        <w:t>doit être présent dans Data Catalog &gt; Object Schemas.</w:t>
      </w:r>
    </w:p>
    <w:p w14:paraId="7535F188" w14:textId="559A8F3B" w:rsidR="002E6522" w:rsidRPr="005C3106" w:rsidRDefault="002E6522" w:rsidP="002E6522">
      <w:pPr>
        <w:pStyle w:val="BodyText"/>
        <w:numPr>
          <w:ilvl w:val="0"/>
          <w:numId w:val="45"/>
        </w:numPr>
      </w:pPr>
      <w:r w:rsidRPr="005C3106">
        <w:t xml:space="preserve">La session </w:t>
      </w:r>
      <w:r w:rsidRPr="005C3106">
        <w:rPr>
          <w:b/>
          <w:bCs/>
        </w:rPr>
        <w:t>CST_</w:t>
      </w:r>
      <w:r w:rsidR="00571CB4" w:rsidRPr="005C3106">
        <w:rPr>
          <w:b/>
          <w:bCs/>
        </w:rPr>
        <w:t>IPPMvmtsPalettesCustom</w:t>
      </w:r>
      <w:r w:rsidRPr="005C3106">
        <w:rPr>
          <w:b/>
          <w:bCs/>
        </w:rPr>
        <w:t xml:space="preserve"> </w:t>
      </w:r>
      <w:r w:rsidRPr="005C3106">
        <w:t xml:space="preserve">doit être Active </w:t>
      </w:r>
      <w:r w:rsidR="00136D8C" w:rsidRPr="005C3106">
        <w:t>dans</w:t>
      </w:r>
      <w:r w:rsidRPr="005C3106">
        <w:t xml:space="preserve"> Event Analytics Rules.</w:t>
      </w:r>
    </w:p>
    <w:p w14:paraId="54023281" w14:textId="62406004" w:rsidR="00571CB4" w:rsidRPr="005C3106" w:rsidRDefault="00571CB4" w:rsidP="002E6522">
      <w:pPr>
        <w:pStyle w:val="BodyText"/>
        <w:numPr>
          <w:ilvl w:val="0"/>
          <w:numId w:val="45"/>
        </w:numPr>
      </w:pPr>
      <w:r w:rsidRPr="005C3106">
        <w:t xml:space="preserve">Configuration du MBM Initiator </w:t>
      </w:r>
      <w:r w:rsidRPr="005C3106">
        <w:rPr>
          <w:b/>
          <w:bCs/>
        </w:rPr>
        <w:t>008_OUT_A IPP_MBM</w:t>
      </w:r>
      <w:r w:rsidRPr="005C3106">
        <w:t xml:space="preserve"> dans MNS260 </w:t>
      </w:r>
    </w:p>
    <w:p w14:paraId="12495B97" w14:textId="223B2BA2" w:rsidR="006B11AC" w:rsidRPr="005C3106" w:rsidRDefault="006B11AC" w:rsidP="002E6522">
      <w:pPr>
        <w:pStyle w:val="BodyText"/>
        <w:ind w:left="720"/>
      </w:pPr>
    </w:p>
    <w:p w14:paraId="314B9FEF" w14:textId="77777777" w:rsidR="00D63245" w:rsidRPr="005C3106" w:rsidRDefault="00D63245" w:rsidP="002E6522">
      <w:pPr>
        <w:pStyle w:val="BodyText"/>
        <w:ind w:left="720"/>
      </w:pPr>
    </w:p>
    <w:p w14:paraId="311174E8" w14:textId="7847DFE7" w:rsidR="000E4B79" w:rsidRPr="005C3106" w:rsidRDefault="00051C3F" w:rsidP="000E4B79">
      <w:pPr>
        <w:pStyle w:val="Heading2"/>
      </w:pPr>
      <w:bookmarkStart w:id="5" w:name="_Toc195013585"/>
      <w:r w:rsidRPr="005C3106">
        <w:t>Solution proposée</w:t>
      </w:r>
      <w:bookmarkEnd w:id="5"/>
    </w:p>
    <w:p w14:paraId="340349F1" w14:textId="7732B1A4" w:rsidR="009662C7" w:rsidRPr="005C3106" w:rsidRDefault="00151491" w:rsidP="00151491">
      <w:pPr>
        <w:pStyle w:val="BodyText"/>
        <w:spacing w:line="360" w:lineRule="auto"/>
        <w:ind w:left="0"/>
        <w:jc w:val="both"/>
        <w:rPr>
          <w:rFonts w:cs="Arial"/>
        </w:rPr>
      </w:pPr>
      <w:r w:rsidRPr="005C3106">
        <w:rPr>
          <w:rFonts w:cs="Arial"/>
        </w:rPr>
        <w:t xml:space="preserve">La solution proposée consiste à développer une </w:t>
      </w:r>
      <w:r w:rsidR="006B11AC" w:rsidRPr="005C3106">
        <w:rPr>
          <w:rFonts w:cs="Arial"/>
        </w:rPr>
        <w:t>demi-</w:t>
      </w:r>
      <w:r w:rsidRPr="005C3106">
        <w:rPr>
          <w:rFonts w:cs="Arial"/>
        </w:rPr>
        <w:t xml:space="preserve">interface </w:t>
      </w:r>
      <w:r w:rsidR="009662C7" w:rsidRPr="005C3106">
        <w:rPr>
          <w:rFonts w:cs="Arial"/>
        </w:rPr>
        <w:t xml:space="preserve">permettant de </w:t>
      </w:r>
      <w:r w:rsidR="009662C7" w:rsidRPr="005C3106">
        <w:t>générer quotidiennement un fichier contenant le détail des transactions de palettes locatives effectuées la veille (J-1).</w:t>
      </w:r>
    </w:p>
    <w:p w14:paraId="7D7FE8C1" w14:textId="53F6CEA8" w:rsidR="009662C7" w:rsidRPr="005C3106" w:rsidRDefault="009662C7" w:rsidP="00151491">
      <w:pPr>
        <w:pStyle w:val="BodyText"/>
        <w:spacing w:line="360" w:lineRule="auto"/>
        <w:ind w:left="0"/>
        <w:jc w:val="both"/>
      </w:pPr>
      <w:r w:rsidRPr="005C3106">
        <w:t xml:space="preserve">Conformément à la demande, l’interface est configurée pour se déclencher automatiquement chaque jour à </w:t>
      </w:r>
      <w:r w:rsidRPr="005C3106">
        <w:rPr>
          <w:b/>
          <w:bCs/>
        </w:rPr>
        <w:t>06:00</w:t>
      </w:r>
      <w:r w:rsidRPr="005C3106">
        <w:t xml:space="preserve"> du matin (Heure Paris). </w:t>
      </w:r>
      <w:r w:rsidR="00581AF3" w:rsidRPr="005C3106">
        <w:t>Un BOD personnalisé (</w:t>
      </w:r>
      <w:r w:rsidR="00571CB4" w:rsidRPr="005C3106">
        <w:rPr>
          <w:b/>
          <w:bCs/>
        </w:rPr>
        <w:t>IPPMvmtsPalettesCustom</w:t>
      </w:r>
      <w:r w:rsidR="00581AF3" w:rsidRPr="005C3106">
        <w:t xml:space="preserve">) </w:t>
      </w:r>
      <w:r w:rsidRPr="005C3106">
        <w:t xml:space="preserve">est utilisé afin de récupérer les transactions de palettes locatives en fonction des types de palettes ou des codes articles associés. </w:t>
      </w:r>
    </w:p>
    <w:p w14:paraId="5355F4F1" w14:textId="40ADCE80" w:rsidR="002E6522" w:rsidRPr="005C3106" w:rsidRDefault="009662C7" w:rsidP="00151491">
      <w:pPr>
        <w:pStyle w:val="BodyText"/>
        <w:spacing w:line="360" w:lineRule="auto"/>
        <w:ind w:left="0"/>
        <w:jc w:val="both"/>
      </w:pPr>
      <w:r w:rsidRPr="005C3106">
        <w:t xml:space="preserve">Le </w:t>
      </w:r>
      <w:r w:rsidR="002E6522" w:rsidRPr="005C3106">
        <w:t xml:space="preserve">MEC </w:t>
      </w:r>
      <w:r w:rsidR="00002A9A" w:rsidRPr="005C3106">
        <w:t>M</w:t>
      </w:r>
      <w:r w:rsidR="002E6522" w:rsidRPr="005C3106">
        <w:t>app</w:t>
      </w:r>
      <w:r w:rsidR="00002A9A" w:rsidRPr="005C3106">
        <w:t>er</w:t>
      </w:r>
      <w:r w:rsidR="002E6522" w:rsidRPr="005C3106">
        <w:t xml:space="preserve"> fait appel à plusieurs APIs afin de récupérer d’autres champs. Ces informations sont envoyées au répertoire défini</w:t>
      </w:r>
      <w:r w:rsidR="00002A9A" w:rsidRPr="005C3106">
        <w:t xml:space="preserve"> dans le point de connexion</w:t>
      </w:r>
      <w:r w:rsidR="002E6522" w:rsidRPr="005C3106">
        <w:t xml:space="preserve"> via le Dataflow </w:t>
      </w:r>
      <w:r w:rsidR="00002A9A" w:rsidRPr="005C3106">
        <w:t>(</w:t>
      </w:r>
      <w:r w:rsidR="00002A9A" w:rsidRPr="005C3106">
        <w:rPr>
          <w:b/>
          <w:bCs/>
        </w:rPr>
        <w:t>DF_</w:t>
      </w:r>
      <w:r w:rsidR="00571CB4" w:rsidRPr="005C3106">
        <w:rPr>
          <w:b/>
          <w:bCs/>
        </w:rPr>
        <w:t>008_OUT_A</w:t>
      </w:r>
      <w:r w:rsidR="00002A9A" w:rsidRPr="005C3106">
        <w:rPr>
          <w:b/>
          <w:bCs/>
        </w:rPr>
        <w:t>_</w:t>
      </w:r>
      <w:r w:rsidRPr="005C3106">
        <w:rPr>
          <w:b/>
          <w:bCs/>
        </w:rPr>
        <w:t>IPP</w:t>
      </w:r>
      <w:r w:rsidR="00002A9A" w:rsidRPr="005C3106">
        <w:t xml:space="preserve">) </w:t>
      </w:r>
      <w:r w:rsidR="00430323" w:rsidRPr="005C3106">
        <w:t xml:space="preserve">en format </w:t>
      </w:r>
      <w:r w:rsidR="00430323" w:rsidRPr="005C3106">
        <w:rPr>
          <w:u w:val="single"/>
        </w:rPr>
        <w:t>BOD</w:t>
      </w:r>
      <w:r w:rsidR="002E6522" w:rsidRPr="005C3106">
        <w:t>.</w:t>
      </w:r>
    </w:p>
    <w:p w14:paraId="529C5978" w14:textId="77777777" w:rsidR="009662C7" w:rsidRPr="005C3106" w:rsidRDefault="009662C7" w:rsidP="00151491">
      <w:pPr>
        <w:pStyle w:val="BodyText"/>
        <w:spacing w:line="360" w:lineRule="auto"/>
        <w:ind w:left="0"/>
        <w:jc w:val="both"/>
        <w:rPr>
          <w:rFonts w:cs="Arial"/>
        </w:rPr>
      </w:pPr>
    </w:p>
    <w:p w14:paraId="16E9EE36" w14:textId="0C1D1431" w:rsidR="00151491" w:rsidRPr="005C3106" w:rsidRDefault="00151491" w:rsidP="00151491">
      <w:pPr>
        <w:pStyle w:val="BodyText"/>
        <w:spacing w:line="360" w:lineRule="auto"/>
        <w:ind w:left="0"/>
        <w:jc w:val="both"/>
        <w:rPr>
          <w:rFonts w:cs="Arial"/>
        </w:rPr>
      </w:pPr>
      <w:r w:rsidRPr="005C3106">
        <w:rPr>
          <w:rFonts w:cs="Arial"/>
        </w:rPr>
        <w:t xml:space="preserve">L’interface se déclenche à chaque fois que </w:t>
      </w:r>
      <w:r w:rsidR="002926E5" w:rsidRPr="005C3106">
        <w:rPr>
          <w:rFonts w:cs="Arial"/>
        </w:rPr>
        <w:t>la</w:t>
      </w:r>
      <w:r w:rsidR="006B11AC" w:rsidRPr="005C3106">
        <w:rPr>
          <w:rFonts w:cs="Arial"/>
        </w:rPr>
        <w:t xml:space="preserve"> condition listée ci-dessous </w:t>
      </w:r>
      <w:r w:rsidR="00E9583E" w:rsidRPr="005C3106">
        <w:rPr>
          <w:rFonts w:cs="Arial"/>
        </w:rPr>
        <w:t>est</w:t>
      </w:r>
      <w:r w:rsidRPr="005C3106">
        <w:rPr>
          <w:rFonts w:cs="Arial"/>
        </w:rPr>
        <w:t xml:space="preserve"> re</w:t>
      </w:r>
      <w:r w:rsidR="006B11AC" w:rsidRPr="005C3106">
        <w:rPr>
          <w:rFonts w:cs="Arial"/>
        </w:rPr>
        <w:t>ncontré</w:t>
      </w:r>
      <w:r w:rsidRPr="005C3106">
        <w:rPr>
          <w:rFonts w:cs="Arial"/>
        </w:rPr>
        <w:t xml:space="preserve"> : </w:t>
      </w:r>
    </w:p>
    <w:p w14:paraId="772D31D9" w14:textId="2CCB1283" w:rsidR="009662C7" w:rsidRPr="005C3106" w:rsidRDefault="009662C7" w:rsidP="009662C7">
      <w:pPr>
        <w:pStyle w:val="BodyText"/>
        <w:numPr>
          <w:ilvl w:val="0"/>
          <w:numId w:val="36"/>
        </w:numPr>
        <w:spacing w:line="360" w:lineRule="auto"/>
        <w:jc w:val="both"/>
        <w:rPr>
          <w:rFonts w:cs="Arial"/>
        </w:rPr>
      </w:pPr>
      <w:r w:rsidRPr="005C3106">
        <w:rPr>
          <w:rFonts w:cs="Arial"/>
        </w:rPr>
        <w:t xml:space="preserve">Déclenchement automatique chaque jour à 06:00 du matin </w:t>
      </w:r>
      <w:r w:rsidRPr="005C3106">
        <w:t>(Heure Paris).</w:t>
      </w:r>
    </w:p>
    <w:p w14:paraId="5E0DFB59" w14:textId="77777777" w:rsidR="00430323" w:rsidRPr="005C3106" w:rsidRDefault="00430323" w:rsidP="00430323">
      <w:pPr>
        <w:pStyle w:val="BodyText"/>
        <w:spacing w:line="360" w:lineRule="auto"/>
        <w:ind w:left="720"/>
        <w:jc w:val="both"/>
        <w:rPr>
          <w:rFonts w:cs="Arial"/>
        </w:rPr>
      </w:pPr>
    </w:p>
    <w:p w14:paraId="1501BC7D" w14:textId="3CCD9E26" w:rsidR="00627ECD" w:rsidRPr="005C3106" w:rsidRDefault="00627ECD" w:rsidP="00430323">
      <w:pPr>
        <w:pStyle w:val="BodyText"/>
        <w:spacing w:line="360" w:lineRule="auto"/>
        <w:ind w:left="720"/>
        <w:jc w:val="both"/>
        <w:rPr>
          <w:rFonts w:cs="Arial"/>
          <w:b/>
          <w:bCs/>
          <w:u w:val="single"/>
        </w:rPr>
      </w:pPr>
      <w:r w:rsidRPr="005C3106">
        <w:rPr>
          <w:rFonts w:cs="Arial"/>
          <w:b/>
          <w:bCs/>
          <w:u w:val="single"/>
        </w:rPr>
        <w:t xml:space="preserve">Flow de </w:t>
      </w:r>
      <w:r w:rsidR="00DF76D1" w:rsidRPr="005C3106">
        <w:rPr>
          <w:rFonts w:cs="Arial"/>
          <w:b/>
          <w:bCs/>
          <w:u w:val="single"/>
        </w:rPr>
        <w:t>l’interface :</w:t>
      </w:r>
    </w:p>
    <w:p w14:paraId="771AE9AB" w14:textId="2AF466B3" w:rsidR="00243970" w:rsidRPr="005C3106" w:rsidRDefault="00374AE8" w:rsidP="00374AE8">
      <w:pPr>
        <w:pStyle w:val="BodyText"/>
        <w:spacing w:line="360" w:lineRule="auto"/>
        <w:ind w:left="4320"/>
        <w:rPr>
          <w:rFonts w:cs="Arial"/>
        </w:rPr>
      </w:pPr>
      <w:r w:rsidRPr="005C310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14B64B" wp14:editId="6B41CDB4">
                <wp:simplePos x="0" y="0"/>
                <wp:positionH relativeFrom="page">
                  <wp:posOffset>1279103</wp:posOffset>
                </wp:positionH>
                <wp:positionV relativeFrom="paragraph">
                  <wp:posOffset>63316</wp:posOffset>
                </wp:positionV>
                <wp:extent cx="5228550" cy="1361999"/>
                <wp:effectExtent l="0" t="57150" r="10795" b="1016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173263-9C91-7870-E8E1-A4B7E36162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8550" cy="1361999"/>
                          <a:chOff x="-55069" y="0"/>
                          <a:chExt cx="5137104" cy="1286510"/>
                        </a:xfrm>
                      </wpg:grpSpPr>
                      <wps:wsp>
                        <wps:cNvPr id="410844950" name="Rectangle: Rounded Corners 410844950">
                          <a:extLst>
                            <a:ext uri="{FF2B5EF4-FFF2-40B4-BE49-F238E27FC236}">
                              <a16:creationId xmlns:a16="http://schemas.microsoft.com/office/drawing/2014/main" id="{04905754-B6B7-7859-F21E-26646D3FFCFF}"/>
                            </a:ext>
                          </a:extLst>
                        </wps:cNvPr>
                        <wps:cNvSpPr/>
                        <wps:spPr>
                          <a:xfrm>
                            <a:off x="2105660" y="204470"/>
                            <a:ext cx="1737360" cy="10820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9BD4" w14:textId="77777777" w:rsidR="00374AE8" w:rsidRPr="005C310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5C3106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1709" name="Rectangle: Rounded Corners 28681709">
                          <a:extLst>
                            <a:ext uri="{FF2B5EF4-FFF2-40B4-BE49-F238E27FC236}">
                              <a16:creationId xmlns:a16="http://schemas.microsoft.com/office/drawing/2014/main" id="{8F62E84D-7D1E-D99F-4E7B-A28AB786EFEC}"/>
                            </a:ext>
                          </a:extLst>
                        </wps:cNvPr>
                        <wps:cNvSpPr/>
                        <wps:spPr>
                          <a:xfrm>
                            <a:off x="-55069" y="196769"/>
                            <a:ext cx="2158016" cy="10871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F7BA15" w14:textId="77777777" w:rsidR="00374AE8" w:rsidRPr="005C310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5C3106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7065" name="Rectangle: Rounded Corners 105557065">
                          <a:extLst>
                            <a:ext uri="{FF2B5EF4-FFF2-40B4-BE49-F238E27FC236}">
                              <a16:creationId xmlns:a16="http://schemas.microsoft.com/office/drawing/2014/main" id="{554A7916-9D86-5227-EF36-64C974A145DC}"/>
                            </a:ext>
                          </a:extLst>
                        </wps:cNvPr>
                        <wps:cNvSpPr/>
                        <wps:spPr>
                          <a:xfrm>
                            <a:off x="650240" y="10160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A7598" w14:textId="77777777" w:rsidR="00374AE8" w:rsidRPr="005C3106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5C3106">
                                <w:rPr>
                                  <w:color w:val="FFFFFF" w:themeColor="light1"/>
                                </w:rPr>
                                <w:t>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537523" name="Rectangle: Rounded Corners 602537523">
                          <a:extLst>
                            <a:ext uri="{FF2B5EF4-FFF2-40B4-BE49-F238E27FC236}">
                              <a16:creationId xmlns:a16="http://schemas.microsoft.com/office/drawing/2014/main" id="{05B77335-B814-1B9A-DDF2-A8C16A11759A}"/>
                            </a:ext>
                          </a:extLst>
                        </wps:cNvPr>
                        <wps:cNvSpPr/>
                        <wps:spPr>
                          <a:xfrm>
                            <a:off x="45730" y="444146"/>
                            <a:ext cx="882801" cy="53012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3D454" w14:textId="77777777" w:rsidR="00A6233D" w:rsidRPr="005C3106" w:rsidRDefault="009662C7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5C310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MBM Initiator</w:t>
                              </w:r>
                              <w:r w:rsidR="00A6233D" w:rsidRPr="005C310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/</w:t>
                              </w:r>
                            </w:p>
                            <w:p w14:paraId="6C6E4160" w14:textId="45163848" w:rsidR="00374AE8" w:rsidRPr="005C3106" w:rsidRDefault="00A6233D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5C310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Event Analytics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32740" name="Rectangle: Rounded Corners 835932740">
                          <a:extLst>
                            <a:ext uri="{FF2B5EF4-FFF2-40B4-BE49-F238E27FC236}">
                              <a16:creationId xmlns:a16="http://schemas.microsoft.com/office/drawing/2014/main" id="{07ABF4A6-3DAA-44FF-3479-C8F09519FDFB}"/>
                            </a:ext>
                          </a:extLst>
                        </wps:cNvPr>
                        <wps:cNvSpPr/>
                        <wps:spPr>
                          <a:xfrm>
                            <a:off x="1215390" y="54991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EF523" w14:textId="77777777" w:rsidR="00374AE8" w:rsidRPr="005C310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5C310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MEC Mapper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238519" name="Rectangle: Rounded Corners 2101238519">
                          <a:extLst>
                            <a:ext uri="{FF2B5EF4-FFF2-40B4-BE49-F238E27FC236}">
                              <a16:creationId xmlns:a16="http://schemas.microsoft.com/office/drawing/2014/main" id="{B7604780-23ED-3110-F2E7-07F43F4AFB0F}"/>
                            </a:ext>
                          </a:extLst>
                        </wps:cNvPr>
                        <wps:cNvSpPr/>
                        <wps:spPr>
                          <a:xfrm>
                            <a:off x="2292350" y="54483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F23E6" w14:textId="77777777" w:rsidR="00374AE8" w:rsidRPr="005C310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5C310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Dataflow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74572" name="Straight Arrow Connector 577974572">
                          <a:extLst>
                            <a:ext uri="{FF2B5EF4-FFF2-40B4-BE49-F238E27FC236}">
                              <a16:creationId xmlns:a16="http://schemas.microsoft.com/office/drawing/2014/main" id="{C32CE207-9427-3A21-987D-E7C1F0851CCE}"/>
                            </a:ext>
                          </a:extLst>
                        </wps:cNvPr>
                        <wps:cNvCnPr/>
                        <wps:spPr>
                          <a:xfrm>
                            <a:off x="939800" y="709930"/>
                            <a:ext cx="284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975320" name="Straight Arrow Connector 739975320">
                          <a:extLst>
                            <a:ext uri="{FF2B5EF4-FFF2-40B4-BE49-F238E27FC236}">
                              <a16:creationId xmlns:a16="http://schemas.microsoft.com/office/drawing/2014/main" id="{F9778459-E74A-C26B-C437-30F69644D348}"/>
                            </a:ext>
                          </a:extLst>
                        </wps:cNvPr>
                        <wps:cNvCnPr/>
                        <wps:spPr>
                          <a:xfrm>
                            <a:off x="2016760" y="715010"/>
                            <a:ext cx="284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881659" name="Rectangle: Rounded Corners 261881659">
                          <a:extLst>
                            <a:ext uri="{FF2B5EF4-FFF2-40B4-BE49-F238E27FC236}">
                              <a16:creationId xmlns:a16="http://schemas.microsoft.com/office/drawing/2014/main" id="{472F42B4-5464-E777-676B-8B3C5F9F40F8}"/>
                            </a:ext>
                          </a:extLst>
                        </wps:cNvPr>
                        <wps:cNvSpPr/>
                        <wps:spPr>
                          <a:xfrm>
                            <a:off x="2590800" y="0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DC6A" w14:textId="77777777" w:rsidR="00374AE8" w:rsidRPr="005C3106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5C3106">
                                <w:rPr>
                                  <w:color w:val="FFFFFF" w:themeColor="light1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324700" name="Straight Arrow Connector 1712324700">
                          <a:extLst>
                            <a:ext uri="{FF2B5EF4-FFF2-40B4-BE49-F238E27FC236}">
                              <a16:creationId xmlns:a16="http://schemas.microsoft.com/office/drawing/2014/main" id="{EC64514A-8164-D3DE-71D7-FDF572F36810}"/>
                            </a:ext>
                          </a:extLst>
                        </wps:cNvPr>
                        <wps:cNvCnPr/>
                        <wps:spPr>
                          <a:xfrm flipV="1">
                            <a:off x="3083560" y="709930"/>
                            <a:ext cx="914400" cy="5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8969873" name="Rectangle: Rounded Corners 1838969873">
                          <a:extLst>
                            <a:ext uri="{FF2B5EF4-FFF2-40B4-BE49-F238E27FC236}">
                              <a16:creationId xmlns:a16="http://schemas.microsoft.com/office/drawing/2014/main" id="{F0C360C7-E7A2-E998-0D8A-5F4B2E397B20}"/>
                            </a:ext>
                          </a:extLst>
                        </wps:cNvPr>
                        <wps:cNvSpPr/>
                        <wps:spPr>
                          <a:xfrm>
                            <a:off x="4002575" y="500344"/>
                            <a:ext cx="1079460" cy="41220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848846" w14:textId="0C86ED87" w:rsidR="00374AE8" w:rsidRPr="005C3106" w:rsidRDefault="00002A9A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5C3106">
                                <w:rPr>
                                  <w:color w:val="FFFFFF" w:themeColor="light1"/>
                                </w:rPr>
                                <w:t xml:space="preserve">GM / </w:t>
                              </w:r>
                              <w:r w:rsidR="00D43D21" w:rsidRPr="005C3106">
                                <w:rPr>
                                  <w:color w:val="FFFFFF" w:themeColor="light1"/>
                                </w:rPr>
                                <w:t>BlueWay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981464" name="Rectangle: Rounded Corners 1034981464">
                          <a:extLst>
                            <a:ext uri="{FF2B5EF4-FFF2-40B4-BE49-F238E27FC236}">
                              <a16:creationId xmlns:a16="http://schemas.microsoft.com/office/drawing/2014/main" id="{03725521-35A9-6481-5A3D-BE92C66A6F3F}"/>
                            </a:ext>
                          </a:extLst>
                        </wps:cNvPr>
                        <wps:cNvSpPr/>
                        <wps:spPr>
                          <a:xfrm>
                            <a:off x="3037840" y="542290"/>
                            <a:ext cx="878840" cy="23876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566CE75B" w14:textId="77777777" w:rsidR="00374AE8" w:rsidRPr="005C3106" w:rsidRDefault="00374AE8" w:rsidP="00374AE8">
                              <w:pPr>
                                <w:jc w:val="center"/>
                                <w:rPr>
                                  <w:color w:val="4F81BD" w:themeColor="accent1"/>
                                  <w:sz w:val="12"/>
                                  <w:szCs w:val="12"/>
                                </w:rPr>
                              </w:pPr>
                              <w:r w:rsidRPr="005C3106">
                                <w:rPr>
                                  <w:color w:val="4F81BD" w:themeColor="accent1"/>
                                  <w:sz w:val="12"/>
                                  <w:szCs w:val="12"/>
                                </w:rPr>
                                <w:t>Connection Point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4B64B" id="Group 13" o:spid="_x0000_s1026" style="position:absolute;left:0;text-align:left;margin-left:100.7pt;margin-top:5pt;width:411.7pt;height:107.25pt;z-index:251659264;mso-position-horizontal-relative:page;mso-width-relative:margin;mso-height-relative:margin" coordorigin="-550" coordsize="51371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">
                <v:roundrect id="Rectangle: Rounded Corners 410844950" o:spid="_x0000_s1027" style="position:absolute;left:21056;top:2044;width:17374;height:108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" fillcolor="white [3201]" strokecolor="#4f81bd [3204]" strokeweight="2pt">
                  <v:textbox>
                    <w:txbxContent>
                      <w:p w14:paraId="01C59BD4" w14:textId="77777777" w:rsidR="00374AE8" w:rsidRPr="005C3106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5C3106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28681709" o:spid="_x0000_s1028" style="position:absolute;left:-550;top:1967;width:21579;height:108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" fillcolor="white [3201]" strokecolor="#4f81bd [3204]" strokeweight="2pt">
                  <v:textbox>
                    <w:txbxContent>
                      <w:p w14:paraId="14F7BA15" w14:textId="77777777" w:rsidR="00374AE8" w:rsidRPr="005C3106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5C3106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105557065" o:spid="_x0000_s1029" style="position:absolute;left:6502;top:101;width:7468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7EAA7598" w14:textId="77777777" w:rsidR="00374AE8" w:rsidRPr="005C3106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5C3106">
                          <w:rPr>
                            <w:color w:val="FFFFFF" w:themeColor="light1"/>
                          </w:rPr>
                          <w:t>M3</w:t>
                        </w:r>
                      </w:p>
                    </w:txbxContent>
                  </v:textbox>
                </v:roundrect>
                <v:roundrect id="Rectangle: Rounded Corners 602537523" o:spid="_x0000_s1030" style="position:absolute;left:457;top:4441;width:8828;height:53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4473D454" w14:textId="77777777" w:rsidR="00A6233D" w:rsidRPr="005C3106" w:rsidRDefault="009662C7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5C3106">
                          <w:rPr>
                            <w:color w:val="000000" w:themeColor="dark1"/>
                            <w:sz w:val="16"/>
                            <w:szCs w:val="16"/>
                          </w:rPr>
                          <w:t>MBM Initiator</w:t>
                        </w:r>
                        <w:r w:rsidR="00A6233D" w:rsidRPr="005C3106">
                          <w:rPr>
                            <w:color w:val="000000" w:themeColor="dark1"/>
                            <w:sz w:val="16"/>
                            <w:szCs w:val="16"/>
                          </w:rPr>
                          <w:t>/</w:t>
                        </w:r>
                      </w:p>
                      <w:p w14:paraId="6C6E4160" w14:textId="45163848" w:rsidR="00374AE8" w:rsidRPr="005C3106" w:rsidRDefault="00A6233D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5C3106">
                          <w:rPr>
                            <w:color w:val="000000" w:themeColor="dark1"/>
                            <w:sz w:val="16"/>
                            <w:szCs w:val="16"/>
                          </w:rPr>
                          <w:t>Event Analytics</w:t>
                        </w:r>
                      </w:p>
                    </w:txbxContent>
                  </v:textbox>
                </v:roundrect>
                <v:roundrect id="Rectangle: Rounded Corners 835932740" o:spid="_x0000_s1031" style="position:absolute;left:12153;top:5499;width:7913;height:37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5CCEF523" w14:textId="77777777" w:rsidR="00374AE8" w:rsidRPr="005C3106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5C3106">
                          <w:rPr>
                            <w:color w:val="000000" w:themeColor="dark1"/>
                            <w:sz w:val="16"/>
                            <w:szCs w:val="16"/>
                          </w:rPr>
                          <w:t>MEC Mapper</w:t>
                        </w:r>
                      </w:p>
                    </w:txbxContent>
                  </v:textbox>
                </v:roundrect>
                <v:roundrect id="Rectangle: Rounded Corners 2101238519" o:spid="_x0000_s1032" style="position:absolute;left:22923;top:5448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0A9F23E6" w14:textId="77777777" w:rsidR="00374AE8" w:rsidRPr="005C3106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5C3106">
                          <w:rPr>
                            <w:color w:val="000000" w:themeColor="dark1"/>
                            <w:sz w:val="16"/>
                            <w:szCs w:val="16"/>
                          </w:rPr>
                          <w:t>Dataflow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77974572" o:spid="_x0000_s1033" type="#_x0000_t32" style="position:absolute;left:9398;top:7099;width:28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" strokecolor="#4579b8 [3044]">
                  <v:stroke endarrow="block"/>
                </v:shape>
                <v:shape id="Straight Arrow Connector 739975320" o:spid="_x0000_s1034" type="#_x0000_t32" style="position:absolute;left:20167;top:7150;width:28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" strokecolor="#4579b8 [3044]">
                  <v:stroke endarrow="block"/>
                </v:shape>
                <v:roundrect id="Rectangle: Rounded Corners 261881659" o:spid="_x0000_s1035" style="position:absolute;left:25908;width:7467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1630DC6A" w14:textId="77777777" w:rsidR="00374AE8" w:rsidRPr="005C3106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5C3106">
                          <w:rPr>
                            <w:color w:val="FFFFFF" w:themeColor="light1"/>
                          </w:rPr>
                          <w:t>ION</w:t>
                        </w:r>
                      </w:p>
                    </w:txbxContent>
                  </v:textbox>
                </v:roundrect>
                <v:shape id="Straight Arrow Connector 1712324700" o:spid="_x0000_s1036" type="#_x0000_t32" style="position:absolute;left:30835;top:7099;width:9144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" strokecolor="#4579b8 [3044]">
                  <v:stroke endarrow="block"/>
                </v:shape>
                <v:roundrect id="Rectangle: Rounded Corners 1838969873" o:spid="_x0000_s1037" style="position:absolute;left:40025;top:5003;width:10795;height:41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" fillcolor="#4f81bd [3204]" strokecolor="#0a121c [484]" strokeweight="2pt">
                  <v:textbox>
                    <w:txbxContent>
                      <w:p w14:paraId="6B848846" w14:textId="0C86ED87" w:rsidR="00374AE8" w:rsidRPr="005C3106" w:rsidRDefault="00002A9A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5C3106">
                          <w:rPr>
                            <w:color w:val="FFFFFF" w:themeColor="light1"/>
                          </w:rPr>
                          <w:t xml:space="preserve">GM / </w:t>
                        </w:r>
                        <w:r w:rsidR="00D43D21" w:rsidRPr="005C3106">
                          <w:rPr>
                            <w:color w:val="FFFFFF" w:themeColor="light1"/>
                          </w:rPr>
                          <w:t>BlueWay</w:t>
                        </w:r>
                      </w:p>
                    </w:txbxContent>
                  </v:textbox>
                </v:roundrect>
                <v:roundrect id="Rectangle: Rounded Corners 1034981464" o:spid="_x0000_s1038" style="position:absolute;left:30378;top:5422;width:8788;height:23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" filled="f" stroked="f">
                  <v:textbox>
                    <w:txbxContent>
                      <w:p w14:paraId="566CE75B" w14:textId="77777777" w:rsidR="00374AE8" w:rsidRPr="005C3106" w:rsidRDefault="00374AE8" w:rsidP="00374AE8">
                        <w:pPr>
                          <w:jc w:val="center"/>
                          <w:rPr>
                            <w:color w:val="4F81BD" w:themeColor="accent1"/>
                            <w:sz w:val="12"/>
                            <w:szCs w:val="12"/>
                          </w:rPr>
                        </w:pPr>
                        <w:r w:rsidRPr="005C3106">
                          <w:rPr>
                            <w:color w:val="4F81BD" w:themeColor="accent1"/>
                            <w:sz w:val="12"/>
                            <w:szCs w:val="12"/>
                          </w:rPr>
                          <w:t>Connection Point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00ABA223" w14:textId="177001D3" w:rsidR="004C1B44" w:rsidRPr="005C3106" w:rsidRDefault="004C1B44" w:rsidP="00151491">
      <w:pPr>
        <w:pStyle w:val="BodyText"/>
        <w:ind w:left="0"/>
        <w:jc w:val="center"/>
      </w:pPr>
    </w:p>
    <w:p w14:paraId="5377D6C1" w14:textId="51FB4B3D" w:rsidR="000D545A" w:rsidRPr="005C3106" w:rsidRDefault="000D545A" w:rsidP="004C1B44">
      <w:pPr>
        <w:pStyle w:val="BodyText"/>
      </w:pPr>
    </w:p>
    <w:p w14:paraId="3776933D" w14:textId="0D155F1A" w:rsidR="000D545A" w:rsidRPr="005C3106" w:rsidRDefault="000D545A" w:rsidP="004C1B44">
      <w:pPr>
        <w:pStyle w:val="BodyText"/>
      </w:pPr>
    </w:p>
    <w:p w14:paraId="5AFB6A65" w14:textId="376016E4" w:rsidR="000D545A" w:rsidRPr="005C3106" w:rsidRDefault="000D545A" w:rsidP="00DD77B0">
      <w:pPr>
        <w:pStyle w:val="BodyText"/>
        <w:ind w:left="0"/>
      </w:pPr>
    </w:p>
    <w:p w14:paraId="7A2D795B" w14:textId="23A43045" w:rsidR="004C1B44" w:rsidRPr="005C3106" w:rsidRDefault="004C1B44" w:rsidP="000D545A">
      <w:pPr>
        <w:pStyle w:val="Heading1"/>
      </w:pPr>
      <w:bookmarkStart w:id="6" w:name="_Toc270369338"/>
      <w:r w:rsidRPr="005C3106">
        <w:lastRenderedPageBreak/>
        <w:t xml:space="preserve"> </w:t>
      </w:r>
      <w:bookmarkStart w:id="7" w:name="_Toc195013586"/>
      <w:bookmarkEnd w:id="6"/>
      <w:r w:rsidR="003871BB" w:rsidRPr="005C3106">
        <w:t>SPECIFICATION TECHNIQUE</w:t>
      </w:r>
      <w:bookmarkEnd w:id="7"/>
    </w:p>
    <w:p w14:paraId="0197424F" w14:textId="77777777" w:rsidR="003871BB" w:rsidRPr="005C3106" w:rsidRDefault="003871BB" w:rsidP="003871BB">
      <w:pPr>
        <w:pStyle w:val="BodyText"/>
        <w:ind w:left="0"/>
      </w:pPr>
    </w:p>
    <w:p w14:paraId="3074C347" w14:textId="1E3C6903" w:rsidR="004C1B44" w:rsidRPr="005C3106" w:rsidRDefault="003871BB" w:rsidP="000D545A">
      <w:pPr>
        <w:pStyle w:val="Heading2"/>
      </w:pPr>
      <w:bookmarkStart w:id="8" w:name="_Toc195013587"/>
      <w:r w:rsidRPr="005C3106">
        <w:t>Déclencheurs</w:t>
      </w:r>
      <w:bookmarkEnd w:id="8"/>
    </w:p>
    <w:p w14:paraId="2BAC6478" w14:textId="054057D4" w:rsidR="00A54052" w:rsidRPr="005C3106" w:rsidRDefault="00A54052" w:rsidP="00A54052">
      <w:pPr>
        <w:pStyle w:val="Heading3"/>
      </w:pPr>
      <w:r w:rsidRPr="005C3106">
        <w:t>Event ANALYTICS</w:t>
      </w:r>
    </w:p>
    <w:p w14:paraId="30D0B162" w14:textId="6F0E566A" w:rsidR="00002A9A" w:rsidRPr="005C3106" w:rsidRDefault="00A2443D" w:rsidP="00811F26">
      <w:pPr>
        <w:pStyle w:val="BodyText"/>
        <w:spacing w:line="360" w:lineRule="auto"/>
        <w:ind w:left="0"/>
        <w:rPr>
          <w:u w:val="single"/>
        </w:rPr>
      </w:pPr>
      <w:r w:rsidRPr="005C3106">
        <w:t>Une</w:t>
      </w:r>
      <w:r w:rsidR="00CE1412" w:rsidRPr="005C3106">
        <w:t xml:space="preserve"> </w:t>
      </w:r>
      <w:r w:rsidR="00430323" w:rsidRPr="005C3106">
        <w:rPr>
          <w:b/>
          <w:bCs/>
        </w:rPr>
        <w:t xml:space="preserve">règle </w:t>
      </w:r>
      <w:r w:rsidR="00E811BB" w:rsidRPr="005C3106">
        <w:t>ser</w:t>
      </w:r>
      <w:r w:rsidRPr="005C3106">
        <w:t>a</w:t>
      </w:r>
      <w:r w:rsidR="00CE1412" w:rsidRPr="005C3106">
        <w:t xml:space="preserve"> </w:t>
      </w:r>
      <w:r w:rsidRPr="005C3106">
        <w:t>mise</w:t>
      </w:r>
      <w:r w:rsidR="00CE1412" w:rsidRPr="005C3106">
        <w:t xml:space="preserve"> en place sur </w:t>
      </w:r>
      <w:r w:rsidR="00A6233D" w:rsidRPr="005C3106">
        <w:t xml:space="preserve">le </w:t>
      </w:r>
      <w:r w:rsidR="00A6233D" w:rsidRPr="005C3106">
        <w:rPr>
          <w:b/>
          <w:bCs/>
        </w:rPr>
        <w:t>MBMInitiator</w:t>
      </w:r>
      <w:r w:rsidR="00A6233D" w:rsidRPr="005C3106">
        <w:t xml:space="preserve"> </w:t>
      </w:r>
      <w:r w:rsidR="00174D7E" w:rsidRPr="005C3106">
        <w:t>afin</w:t>
      </w:r>
      <w:r w:rsidR="00CE1412" w:rsidRPr="005C3106">
        <w:t xml:space="preserve"> de déclencher le </w:t>
      </w:r>
      <w:r w:rsidR="00412A24" w:rsidRPr="005C3106">
        <w:t xml:space="preserve">custom </w:t>
      </w:r>
      <w:r w:rsidR="004C6493" w:rsidRPr="005C3106">
        <w:t>Agreement</w:t>
      </w:r>
      <w:r w:rsidR="00CE1412" w:rsidRPr="005C3106">
        <w:t>.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246D35" w:rsidRPr="005C3106" w14:paraId="698DD6E5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7F8A991" w14:textId="77777777" w:rsidR="00246D35" w:rsidRPr="005C3106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246D35" w:rsidRPr="005C3106" w14:paraId="34F57D81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17A0A61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1ECD007" w14:textId="29CA092E" w:rsidR="00246D35" w:rsidRPr="005C3106" w:rsidRDefault="00246D35" w:rsidP="00874E7F">
            <w:pPr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CST_</w:t>
            </w:r>
            <w:r w:rsidR="00571CB4" w:rsidRPr="005C3106">
              <w:rPr>
                <w:rFonts w:cs="Arial"/>
                <w:color w:val="000000"/>
                <w:lang w:eastAsia="en-GB"/>
              </w:rPr>
              <w:t>IPPMvmtsPalettesCustom</w:t>
            </w:r>
          </w:p>
        </w:tc>
      </w:tr>
      <w:tr w:rsidR="00246D35" w:rsidRPr="005C3106" w14:paraId="6FA2280C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8DC7E74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DEBF1A5" w14:textId="5519B720" w:rsidR="00246D35" w:rsidRPr="005C3106" w:rsidRDefault="00A6233D" w:rsidP="00874E7F">
            <w:pPr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MBMInitiator_008_OUT_A</w:t>
            </w:r>
          </w:p>
        </w:tc>
      </w:tr>
      <w:tr w:rsidR="00246D35" w:rsidRPr="005C3106" w14:paraId="543A1160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AE73DC9" w14:textId="77777777" w:rsidR="00246D35" w:rsidRPr="005C3106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 Event</w:t>
            </w:r>
          </w:p>
        </w:tc>
      </w:tr>
      <w:tr w:rsidR="00246D35" w:rsidRPr="005C3106" w14:paraId="4882D84A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2B9630B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D198EAA" w14:textId="77777777" w:rsidR="00246D35" w:rsidRPr="005C3106" w:rsidRDefault="00246D35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246D35" w:rsidRPr="005C3106" w14:paraId="4279F4C0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EB06220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FB15E43" w14:textId="3EA0C219" w:rsidR="00246D35" w:rsidRPr="005C3106" w:rsidRDefault="00A6233D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MBMInitiator</w:t>
            </w:r>
          </w:p>
        </w:tc>
      </w:tr>
      <w:tr w:rsidR="00246D35" w:rsidRPr="005C3106" w14:paraId="572BC482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BAF3D5E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CD23442" w14:textId="0001C6B2" w:rsidR="00246D35" w:rsidRPr="005C3106" w:rsidRDefault="00A6233D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Request</w:t>
            </w:r>
          </w:p>
        </w:tc>
      </w:tr>
      <w:tr w:rsidR="00246D35" w:rsidRPr="006F0722" w14:paraId="1F478E59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51E84DF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EDC2A17" w14:textId="5003C0D4" w:rsidR="00246D35" w:rsidRPr="00952F87" w:rsidRDefault="00A6233D" w:rsidP="00874E7F">
            <w:pPr>
              <w:spacing w:line="276" w:lineRule="auto"/>
              <w:jc w:val="both"/>
              <w:rPr>
                <w:rFonts w:cs="Arial"/>
                <w:color w:val="000000"/>
                <w:lang w:val="en-GB" w:eastAsia="en-GB"/>
              </w:rPr>
            </w:pPr>
            <w:r w:rsidRPr="00952F87">
              <w:rPr>
                <w:rFonts w:cs="Arial"/>
                <w:color w:val="000000"/>
                <w:lang w:val="en-GB" w:eastAsia="en-GB"/>
              </w:rPr>
              <w:t>Company, Division, PrinterFile, Program, RecipientReference1_Data, MessageKey1_Field, MessageKey1_Value, MessageKey2_Field, MessageKey2_Value</w:t>
            </w:r>
            <w:r w:rsidR="00246D35" w:rsidRPr="00952F87">
              <w:rPr>
                <w:rFonts w:cs="Arial"/>
                <w:color w:val="000000"/>
                <w:lang w:val="en-GB" w:eastAsia="en-GB"/>
              </w:rPr>
              <w:t xml:space="preserve"> </w:t>
            </w:r>
          </w:p>
        </w:tc>
      </w:tr>
      <w:tr w:rsidR="00246D35" w:rsidRPr="005C3106" w14:paraId="26D8EFEA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72CA594" w14:textId="77777777" w:rsidR="00246D35" w:rsidRPr="005C3106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</w:p>
        </w:tc>
      </w:tr>
      <w:tr w:rsidR="00246D35" w:rsidRPr="005C3106" w14:paraId="47CFD72E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B78B2FB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0773242" w14:textId="5BE2FDC4" w:rsidR="00246D35" w:rsidRPr="005C3106" w:rsidRDefault="00A6233D" w:rsidP="00874E7F">
            <w:pPr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Program == '008_OUT_A'</w:t>
            </w:r>
          </w:p>
        </w:tc>
      </w:tr>
      <w:tr w:rsidR="00246D35" w:rsidRPr="005C3106" w14:paraId="2B6D7DAB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B7EEB50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IsChanged Filtering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F16093F" w14:textId="04C49404" w:rsidR="00246D35" w:rsidRPr="005C3106" w:rsidRDefault="00246D35" w:rsidP="00874E7F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 xml:space="preserve"> </w:t>
            </w:r>
          </w:p>
        </w:tc>
      </w:tr>
      <w:tr w:rsidR="00246D35" w:rsidRPr="005C3106" w14:paraId="5F730843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27AE369" w14:textId="77777777" w:rsidR="00246D35" w:rsidRPr="005C3106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Published Event</w:t>
            </w:r>
          </w:p>
        </w:tc>
      </w:tr>
      <w:tr w:rsidR="00246D35" w:rsidRPr="005C3106" w14:paraId="497D9FBF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B10D95D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06FBB9F" w14:textId="39C5B837" w:rsidR="00246D35" w:rsidRPr="005C3106" w:rsidRDefault="00A6233D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EventAnalytics</w:t>
            </w:r>
          </w:p>
        </w:tc>
      </w:tr>
      <w:tr w:rsidR="00246D35" w:rsidRPr="005C3106" w14:paraId="3D6CC333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3664C2F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6859332" w14:textId="7327293A" w:rsidR="00246D35" w:rsidRPr="005C3106" w:rsidRDefault="00A6233D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Trigger_008_OUT_A</w:t>
            </w:r>
          </w:p>
        </w:tc>
      </w:tr>
      <w:tr w:rsidR="00246D35" w:rsidRPr="005C3106" w14:paraId="310A49FA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08953CC" w14:textId="77777777" w:rsidR="00246D35" w:rsidRPr="005C3106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F606B88" w14:textId="04A472A3" w:rsidR="00246D35" w:rsidRPr="005C3106" w:rsidRDefault="00A6233D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Create</w:t>
            </w:r>
          </w:p>
        </w:tc>
      </w:tr>
      <w:tr w:rsidR="00246D35" w:rsidRPr="005C3106" w14:paraId="015A27B2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2C4C22D" w14:textId="77777777" w:rsidR="00246D35" w:rsidRPr="005C3106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246D35" w:rsidRPr="005C3106" w14:paraId="07CFE00E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AB18824" w14:textId="77777777" w:rsidR="00246D35" w:rsidRPr="005C3106" w:rsidRDefault="00246D35" w:rsidP="00246D3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Copied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7C0BAEE" w14:textId="39010043" w:rsidR="00246D35" w:rsidRPr="005C3106" w:rsidRDefault="00A6233D" w:rsidP="00246D35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PrinterFile, Program, RecipientReference1_Data</w:t>
            </w:r>
          </w:p>
        </w:tc>
      </w:tr>
      <w:tr w:rsidR="00246D35" w:rsidRPr="005C3106" w14:paraId="384E004D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CD33747" w14:textId="77777777" w:rsidR="00246D35" w:rsidRPr="005C3106" w:rsidRDefault="00246D35" w:rsidP="00246D3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DFC6F7D" w14:textId="61D98901" w:rsidR="00246D35" w:rsidRPr="005C3106" w:rsidRDefault="00A6233D" w:rsidP="00246D35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5C3106">
              <w:rPr>
                <w:rFonts w:cs="Arial"/>
                <w:color w:val="000000"/>
                <w:lang w:eastAsia="en-GB"/>
              </w:rPr>
              <w:t>CONO</w:t>
            </w:r>
            <w:r w:rsidR="00246D35" w:rsidRPr="005C3106">
              <w:rPr>
                <w:rFonts w:cs="Arial"/>
                <w:color w:val="000000"/>
                <w:lang w:eastAsia="en-GB"/>
              </w:rPr>
              <w:t>: ‘</w:t>
            </w:r>
            <w:r w:rsidRPr="005C3106">
              <w:rPr>
                <w:rFonts w:cs="Arial"/>
                <w:color w:val="000000"/>
                <w:lang w:eastAsia="en-GB"/>
              </w:rPr>
              <w:t>Company’</w:t>
            </w:r>
            <w:r w:rsidR="00246D35" w:rsidRPr="005C3106">
              <w:rPr>
                <w:rFonts w:cs="Arial"/>
                <w:color w:val="000000"/>
                <w:lang w:eastAsia="en-GB"/>
              </w:rPr>
              <w:br/>
            </w:r>
            <w:r w:rsidRPr="005C3106">
              <w:rPr>
                <w:rFonts w:cs="Arial"/>
                <w:color w:val="000000"/>
                <w:lang w:eastAsia="en-GB"/>
              </w:rPr>
              <w:t>DIVI</w:t>
            </w:r>
            <w:r w:rsidR="00246D35" w:rsidRPr="005C3106">
              <w:rPr>
                <w:rFonts w:cs="Arial"/>
                <w:color w:val="000000"/>
                <w:lang w:eastAsia="en-GB"/>
              </w:rPr>
              <w:t>: ‘</w:t>
            </w:r>
            <w:r w:rsidRPr="005C3106">
              <w:rPr>
                <w:rFonts w:cs="Arial"/>
                <w:color w:val="000000"/>
                <w:lang w:eastAsia="en-GB"/>
              </w:rPr>
              <w:t>Division’</w:t>
            </w:r>
          </w:p>
        </w:tc>
      </w:tr>
    </w:tbl>
    <w:p w14:paraId="403E591E" w14:textId="77777777" w:rsidR="003E5E66" w:rsidRPr="005C3106" w:rsidRDefault="003E5E66" w:rsidP="00E811BB">
      <w:pPr>
        <w:rPr>
          <w:u w:val="single"/>
        </w:rPr>
      </w:pPr>
    </w:p>
    <w:p w14:paraId="48279867" w14:textId="77777777" w:rsidR="003E5E66" w:rsidRPr="005C3106" w:rsidRDefault="003E5E66" w:rsidP="00E811BB"/>
    <w:p w14:paraId="56DE151F" w14:textId="6DBFB993" w:rsidR="00A54052" w:rsidRPr="005C3106" w:rsidRDefault="00246D35" w:rsidP="00E811BB">
      <w:r w:rsidRPr="005C3106">
        <w:br w:type="page"/>
      </w:r>
    </w:p>
    <w:p w14:paraId="10646A34" w14:textId="77777777" w:rsidR="00A54052" w:rsidRPr="005C3106" w:rsidRDefault="00A54052" w:rsidP="00A54052">
      <w:pPr>
        <w:pStyle w:val="Heading3"/>
      </w:pPr>
      <w:r w:rsidRPr="005C3106">
        <w:lastRenderedPageBreak/>
        <w:t>MBM Initiator</w:t>
      </w:r>
    </w:p>
    <w:p w14:paraId="4296DA86" w14:textId="77777777" w:rsidR="0030384F" w:rsidRPr="005C3106" w:rsidRDefault="00A54052" w:rsidP="00A54052">
      <w:r w:rsidRPr="005C3106">
        <w:t xml:space="preserve">Un MBM Initiator est configurée dans le </w:t>
      </w:r>
      <w:r w:rsidRPr="00952F87">
        <w:rPr>
          <w:b/>
          <w:bCs/>
        </w:rPr>
        <w:t>MNS260</w:t>
      </w:r>
      <w:r w:rsidRPr="005C3106">
        <w:t xml:space="preserve"> pour la gestion du déclencheur de l’interface</w:t>
      </w:r>
      <w:r w:rsidR="0030384F" w:rsidRPr="005C3106">
        <w:t>.</w:t>
      </w:r>
    </w:p>
    <w:p w14:paraId="0AFBA70A" w14:textId="77777777" w:rsidR="00811F26" w:rsidRPr="005C3106" w:rsidRDefault="00811F26" w:rsidP="00A54052"/>
    <w:p w14:paraId="17FFCB05" w14:textId="6B1C87AE" w:rsidR="00811F26" w:rsidRPr="005C3106" w:rsidRDefault="00811F26" w:rsidP="00811F26">
      <w:pPr>
        <w:pStyle w:val="ListParagraph"/>
        <w:numPr>
          <w:ilvl w:val="0"/>
          <w:numId w:val="61"/>
        </w:numPr>
        <w:rPr>
          <w:rFonts w:ascii="Arial" w:eastAsia="Times New Roman" w:hAnsi="Arial"/>
          <w:sz w:val="20"/>
          <w:szCs w:val="20"/>
          <w:lang w:eastAsia="es-ES"/>
        </w:rPr>
      </w:pPr>
      <w:r w:rsidRPr="005C3106">
        <w:rPr>
          <w:rFonts w:ascii="Arial" w:eastAsia="Times New Roman" w:hAnsi="Arial"/>
          <w:sz w:val="20"/>
          <w:szCs w:val="20"/>
          <w:lang w:eastAsia="es-ES"/>
        </w:rPr>
        <w:t>Déclenchement automatique chaque jour à 06:00 du matin (Heure Paris).</w:t>
      </w:r>
    </w:p>
    <w:p w14:paraId="4A31701D" w14:textId="77777777" w:rsidR="0030384F" w:rsidRPr="005C3106" w:rsidRDefault="0030384F" w:rsidP="00A54052"/>
    <w:p w14:paraId="5E8D946C" w14:textId="77777777" w:rsidR="00811F26" w:rsidRPr="005C3106" w:rsidRDefault="0030384F" w:rsidP="00A54052">
      <w:r w:rsidRPr="005C3106">
        <w:rPr>
          <w:noProof/>
        </w:rPr>
        <w:drawing>
          <wp:inline distT="0" distB="0" distL="0" distR="0" wp14:anchorId="539808C6" wp14:editId="0A956348">
            <wp:extent cx="6417945" cy="2517140"/>
            <wp:effectExtent l="0" t="0" r="1905" b="0"/>
            <wp:docPr id="15711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8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106">
        <w:t xml:space="preserve"> </w:t>
      </w:r>
    </w:p>
    <w:p w14:paraId="71FBE0DC" w14:textId="77777777" w:rsidR="00811F26" w:rsidRPr="005C3106" w:rsidRDefault="00811F26" w:rsidP="00A54052"/>
    <w:p w14:paraId="5756EFF0" w14:textId="77777777" w:rsidR="00811F26" w:rsidRPr="005C3106" w:rsidRDefault="00811F26" w:rsidP="00A54052"/>
    <w:p w14:paraId="41D6D6FD" w14:textId="77777777" w:rsidR="00030680" w:rsidRPr="005C3106" w:rsidRDefault="00811F26" w:rsidP="00E811BB">
      <w:r w:rsidRPr="005C3106">
        <w:rPr>
          <w:noProof/>
        </w:rPr>
        <w:drawing>
          <wp:inline distT="0" distB="0" distL="0" distR="0" wp14:anchorId="5158CD01" wp14:editId="5ECDD9E3">
            <wp:extent cx="6417945" cy="3446145"/>
            <wp:effectExtent l="0" t="0" r="1905" b="1905"/>
            <wp:docPr id="4738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26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106">
        <w:t xml:space="preserve"> </w:t>
      </w:r>
    </w:p>
    <w:p w14:paraId="7D3B8C2C" w14:textId="77777777" w:rsidR="00030680" w:rsidRPr="005C3106" w:rsidRDefault="00030680" w:rsidP="00E811BB"/>
    <w:p w14:paraId="241CFD42" w14:textId="77777777" w:rsidR="00030680" w:rsidRPr="005C3106" w:rsidRDefault="00030680" w:rsidP="00E811BB"/>
    <w:p w14:paraId="3D2249D7" w14:textId="77777777" w:rsidR="00030680" w:rsidRPr="005C3106" w:rsidRDefault="00030680" w:rsidP="00E811BB"/>
    <w:p w14:paraId="3BE3D203" w14:textId="77777777" w:rsidR="00030680" w:rsidRPr="005C3106" w:rsidRDefault="00030680" w:rsidP="00E811BB"/>
    <w:p w14:paraId="5488D588" w14:textId="77777777" w:rsidR="00030680" w:rsidRPr="005C3106" w:rsidRDefault="00030680" w:rsidP="00E811BB"/>
    <w:p w14:paraId="049C3417" w14:textId="77777777" w:rsidR="00030680" w:rsidRPr="005C3106" w:rsidRDefault="00030680" w:rsidP="00E811BB"/>
    <w:p w14:paraId="4C2B59F5" w14:textId="77777777" w:rsidR="00030680" w:rsidRPr="005C3106" w:rsidRDefault="00030680" w:rsidP="00E811BB"/>
    <w:p w14:paraId="678FFB63" w14:textId="77777777" w:rsidR="00030680" w:rsidRPr="005C3106" w:rsidRDefault="00030680" w:rsidP="00E811BB"/>
    <w:p w14:paraId="339C1D70" w14:textId="77777777" w:rsidR="00030680" w:rsidRPr="005C3106" w:rsidRDefault="00030680" w:rsidP="00E811BB"/>
    <w:p w14:paraId="2FD55576" w14:textId="77777777" w:rsidR="00030680" w:rsidRPr="005C3106" w:rsidRDefault="00030680" w:rsidP="00E811BB"/>
    <w:p w14:paraId="2573E27B" w14:textId="77777777" w:rsidR="00030680" w:rsidRPr="005C3106" w:rsidRDefault="00030680" w:rsidP="00E811BB"/>
    <w:p w14:paraId="4612C852" w14:textId="77777777" w:rsidR="00030680" w:rsidRPr="005C3106" w:rsidRDefault="00030680" w:rsidP="00E811BB"/>
    <w:p w14:paraId="509D58FA" w14:textId="77777777" w:rsidR="00030680" w:rsidRPr="005C3106" w:rsidRDefault="00030680" w:rsidP="00030680">
      <w:pPr>
        <w:pStyle w:val="BodyText"/>
        <w:ind w:left="0"/>
      </w:pPr>
    </w:p>
    <w:p w14:paraId="3F6B5CE4" w14:textId="77777777" w:rsidR="00030680" w:rsidRPr="005C3106" w:rsidRDefault="00030680" w:rsidP="00030680">
      <w:pPr>
        <w:pStyle w:val="Heading2"/>
      </w:pPr>
      <w:bookmarkStart w:id="9" w:name="_Toc190865289"/>
      <w:bookmarkStart w:id="10" w:name="_Toc195013588"/>
      <w:r w:rsidRPr="005C3106">
        <w:lastRenderedPageBreak/>
        <w:t>Point de Connexion</w:t>
      </w:r>
      <w:bookmarkEnd w:id="9"/>
      <w:bookmarkEnd w:id="10"/>
    </w:p>
    <w:p w14:paraId="14D76A27" w14:textId="0711B5E1" w:rsidR="00030680" w:rsidRPr="005C3106" w:rsidRDefault="00030680" w:rsidP="00030680">
      <w:pPr>
        <w:rPr>
          <w:bCs/>
          <w:color w:val="000000" w:themeColor="text1"/>
        </w:rPr>
      </w:pPr>
      <w:r w:rsidRPr="005C3106">
        <w:rPr>
          <w:bCs/>
        </w:rPr>
        <w:t xml:space="preserve">Point de connexion </w:t>
      </w:r>
      <w:r w:rsidRPr="005C3106">
        <w:rPr>
          <w:b/>
        </w:rPr>
        <w:t>CP_008_OUT_A_</w:t>
      </w:r>
      <w:r w:rsidR="0031757F" w:rsidRPr="005C3106">
        <w:rPr>
          <w:b/>
        </w:rPr>
        <w:t xml:space="preserve">IPP </w:t>
      </w:r>
      <w:r w:rsidR="0031757F" w:rsidRPr="005C3106">
        <w:rPr>
          <w:bCs/>
        </w:rPr>
        <w:t>est</w:t>
      </w:r>
      <w:r w:rsidR="00F57D5E" w:rsidRPr="005C3106">
        <w:rPr>
          <w:bCs/>
        </w:rPr>
        <w:t xml:space="preserve"> utilisé</w:t>
      </w:r>
      <w:r w:rsidRPr="005C3106">
        <w:rPr>
          <w:bCs/>
        </w:rPr>
        <w:t xml:space="preserve"> pour </w:t>
      </w:r>
      <w:r w:rsidR="00F57D5E" w:rsidRPr="005C3106">
        <w:rPr>
          <w:bCs/>
        </w:rPr>
        <w:t>le dépôt</w:t>
      </w:r>
      <w:r w:rsidRPr="005C3106">
        <w:rPr>
          <w:bCs/>
        </w:rPr>
        <w:t xml:space="preserve"> </w:t>
      </w:r>
      <w:r w:rsidR="00F57D5E" w:rsidRPr="005C3106">
        <w:rPr>
          <w:bCs/>
        </w:rPr>
        <w:t>du</w:t>
      </w:r>
      <w:r w:rsidRPr="005C3106">
        <w:rPr>
          <w:bCs/>
        </w:rPr>
        <w:t xml:space="preserve"> fichier BOD en format xml </w:t>
      </w:r>
      <w:r w:rsidR="00F57D5E" w:rsidRPr="005C3106">
        <w:rPr>
          <w:bCs/>
        </w:rPr>
        <w:t>dans</w:t>
      </w:r>
      <w:r w:rsidRPr="005C3106">
        <w:rPr>
          <w:bCs/>
        </w:rPr>
        <w:t xml:space="preserve"> le répertoire : </w:t>
      </w:r>
      <w:r w:rsidRPr="005C3106">
        <w:rPr>
          <w:bCs/>
          <w:color w:val="FF0000"/>
        </w:rPr>
        <w:t>&lt;&lt; à définir &gt;&gt;</w:t>
      </w:r>
    </w:p>
    <w:p w14:paraId="27100D0C" w14:textId="77777777" w:rsidR="00030680" w:rsidRPr="005C3106" w:rsidRDefault="00030680" w:rsidP="00030680">
      <w:pPr>
        <w:rPr>
          <w:bCs/>
        </w:rPr>
      </w:pPr>
    </w:p>
    <w:p w14:paraId="2DD145A6" w14:textId="77777777" w:rsidR="00030680" w:rsidRPr="005C3106" w:rsidRDefault="00030680" w:rsidP="00030680">
      <w:pPr>
        <w:rPr>
          <w:bCs/>
          <w:color w:val="FF0000"/>
        </w:rPr>
      </w:pPr>
    </w:p>
    <w:p w14:paraId="5069C54C" w14:textId="0A419046" w:rsidR="00030680" w:rsidRPr="005C3106" w:rsidRDefault="00F57D5E" w:rsidP="00030680">
      <w:pPr>
        <w:rPr>
          <w:b/>
          <w:sz w:val="24"/>
        </w:rPr>
      </w:pPr>
      <w:r w:rsidRPr="005C3106">
        <w:rPr>
          <w:b/>
          <w:noProof/>
          <w:sz w:val="24"/>
        </w:rPr>
        <w:drawing>
          <wp:inline distT="0" distB="0" distL="0" distR="0" wp14:anchorId="10488D7F" wp14:editId="37F19412">
            <wp:extent cx="6417945" cy="3075305"/>
            <wp:effectExtent l="0" t="0" r="1905" b="0"/>
            <wp:docPr id="91342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20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E634" w14:textId="77777777" w:rsidR="00030680" w:rsidRPr="005C3106" w:rsidRDefault="00030680" w:rsidP="00030680">
      <w:pPr>
        <w:rPr>
          <w:b/>
          <w:sz w:val="24"/>
        </w:rPr>
      </w:pPr>
    </w:p>
    <w:p w14:paraId="44061A74" w14:textId="77777777" w:rsidR="00030680" w:rsidRPr="005C3106" w:rsidRDefault="00030680" w:rsidP="00030680">
      <w:pPr>
        <w:rPr>
          <w:b/>
          <w:sz w:val="24"/>
        </w:rPr>
      </w:pPr>
    </w:p>
    <w:p w14:paraId="3931AB82" w14:textId="77777777" w:rsidR="00030680" w:rsidRPr="005C3106" w:rsidRDefault="00030680" w:rsidP="00030680">
      <w:pPr>
        <w:rPr>
          <w:b/>
          <w:sz w:val="24"/>
        </w:rPr>
      </w:pPr>
    </w:p>
    <w:p w14:paraId="418D6C20" w14:textId="77777777" w:rsidR="00030680" w:rsidRPr="005C3106" w:rsidRDefault="00030680" w:rsidP="00030680">
      <w:pPr>
        <w:rPr>
          <w:b/>
          <w:sz w:val="24"/>
        </w:rPr>
      </w:pPr>
    </w:p>
    <w:p w14:paraId="6979CF8E" w14:textId="77777777" w:rsidR="00030680" w:rsidRPr="005C3106" w:rsidRDefault="00030680" w:rsidP="00030680">
      <w:pPr>
        <w:rPr>
          <w:b/>
          <w:sz w:val="24"/>
        </w:rPr>
      </w:pPr>
    </w:p>
    <w:p w14:paraId="011C62D1" w14:textId="77777777" w:rsidR="00030680" w:rsidRPr="005C3106" w:rsidRDefault="00030680" w:rsidP="00030680">
      <w:pPr>
        <w:rPr>
          <w:b/>
          <w:sz w:val="24"/>
        </w:rPr>
      </w:pPr>
    </w:p>
    <w:p w14:paraId="39079271" w14:textId="77777777" w:rsidR="00030680" w:rsidRPr="005C3106" w:rsidRDefault="00030680" w:rsidP="00030680">
      <w:pPr>
        <w:rPr>
          <w:b/>
          <w:sz w:val="24"/>
        </w:rPr>
      </w:pPr>
    </w:p>
    <w:p w14:paraId="7289BA76" w14:textId="77777777" w:rsidR="00030680" w:rsidRPr="005C3106" w:rsidRDefault="00030680" w:rsidP="00030680">
      <w:pPr>
        <w:rPr>
          <w:b/>
          <w:sz w:val="24"/>
        </w:rPr>
      </w:pPr>
    </w:p>
    <w:p w14:paraId="6B62D4A6" w14:textId="77777777" w:rsidR="00030680" w:rsidRPr="005C3106" w:rsidRDefault="00030680" w:rsidP="00030680">
      <w:pPr>
        <w:rPr>
          <w:b/>
          <w:sz w:val="24"/>
        </w:rPr>
      </w:pPr>
    </w:p>
    <w:p w14:paraId="79C57245" w14:textId="77777777" w:rsidR="00030680" w:rsidRPr="005C3106" w:rsidRDefault="00030680" w:rsidP="00030680">
      <w:pPr>
        <w:rPr>
          <w:b/>
          <w:sz w:val="24"/>
        </w:rPr>
      </w:pPr>
    </w:p>
    <w:p w14:paraId="6A8FB485" w14:textId="77777777" w:rsidR="00030680" w:rsidRPr="005C3106" w:rsidRDefault="00030680" w:rsidP="00030680">
      <w:pPr>
        <w:rPr>
          <w:b/>
          <w:sz w:val="24"/>
        </w:rPr>
      </w:pPr>
    </w:p>
    <w:p w14:paraId="350100B4" w14:textId="77777777" w:rsidR="00030680" w:rsidRPr="005C3106" w:rsidRDefault="00030680" w:rsidP="00030680">
      <w:pPr>
        <w:rPr>
          <w:b/>
          <w:sz w:val="24"/>
        </w:rPr>
      </w:pPr>
    </w:p>
    <w:p w14:paraId="14C55074" w14:textId="77777777" w:rsidR="00030680" w:rsidRPr="005C3106" w:rsidRDefault="00030680" w:rsidP="00030680">
      <w:pPr>
        <w:rPr>
          <w:b/>
          <w:sz w:val="24"/>
        </w:rPr>
      </w:pPr>
    </w:p>
    <w:p w14:paraId="77162D7E" w14:textId="77777777" w:rsidR="00030680" w:rsidRPr="005C3106" w:rsidRDefault="00030680" w:rsidP="00030680">
      <w:pPr>
        <w:rPr>
          <w:b/>
          <w:sz w:val="24"/>
        </w:rPr>
      </w:pPr>
    </w:p>
    <w:p w14:paraId="29B0D88C" w14:textId="77777777" w:rsidR="00030680" w:rsidRPr="005C3106" w:rsidRDefault="00030680" w:rsidP="00030680">
      <w:pPr>
        <w:rPr>
          <w:b/>
          <w:sz w:val="24"/>
        </w:rPr>
      </w:pPr>
    </w:p>
    <w:p w14:paraId="11E94470" w14:textId="77777777" w:rsidR="00030680" w:rsidRPr="005C3106" w:rsidRDefault="00030680" w:rsidP="00030680">
      <w:pPr>
        <w:rPr>
          <w:b/>
          <w:sz w:val="24"/>
        </w:rPr>
      </w:pPr>
    </w:p>
    <w:p w14:paraId="142FF64E" w14:textId="77777777" w:rsidR="00030680" w:rsidRPr="005C3106" w:rsidRDefault="00030680" w:rsidP="00030680">
      <w:pPr>
        <w:rPr>
          <w:b/>
          <w:sz w:val="24"/>
        </w:rPr>
      </w:pPr>
    </w:p>
    <w:p w14:paraId="391B94C8" w14:textId="77777777" w:rsidR="00030680" w:rsidRPr="005C3106" w:rsidRDefault="00030680" w:rsidP="00030680">
      <w:pPr>
        <w:rPr>
          <w:b/>
          <w:sz w:val="24"/>
        </w:rPr>
      </w:pPr>
    </w:p>
    <w:p w14:paraId="4F37CA43" w14:textId="77777777" w:rsidR="00030680" w:rsidRPr="005C3106" w:rsidRDefault="00030680" w:rsidP="00030680">
      <w:pPr>
        <w:rPr>
          <w:b/>
          <w:sz w:val="24"/>
        </w:rPr>
      </w:pPr>
    </w:p>
    <w:p w14:paraId="6E6F42F0" w14:textId="77777777" w:rsidR="00030680" w:rsidRPr="005C3106" w:rsidRDefault="00030680" w:rsidP="00030680">
      <w:pPr>
        <w:rPr>
          <w:b/>
          <w:sz w:val="24"/>
        </w:rPr>
      </w:pPr>
    </w:p>
    <w:p w14:paraId="28C33C20" w14:textId="77777777" w:rsidR="00030680" w:rsidRPr="005C3106" w:rsidRDefault="00030680" w:rsidP="00030680">
      <w:pPr>
        <w:rPr>
          <w:b/>
          <w:sz w:val="24"/>
        </w:rPr>
      </w:pPr>
    </w:p>
    <w:p w14:paraId="64E669D2" w14:textId="77777777" w:rsidR="00030680" w:rsidRPr="005C3106" w:rsidRDefault="00030680" w:rsidP="00030680">
      <w:pPr>
        <w:rPr>
          <w:b/>
          <w:sz w:val="24"/>
        </w:rPr>
      </w:pPr>
    </w:p>
    <w:p w14:paraId="76768117" w14:textId="77777777" w:rsidR="00030680" w:rsidRPr="005C3106" w:rsidRDefault="00030680" w:rsidP="00030680">
      <w:pPr>
        <w:rPr>
          <w:b/>
          <w:sz w:val="24"/>
        </w:rPr>
      </w:pPr>
    </w:p>
    <w:p w14:paraId="3B434D76" w14:textId="77777777" w:rsidR="00030680" w:rsidRPr="005C3106" w:rsidRDefault="00030680" w:rsidP="00030680">
      <w:pPr>
        <w:rPr>
          <w:b/>
          <w:sz w:val="24"/>
        </w:rPr>
      </w:pPr>
    </w:p>
    <w:p w14:paraId="1FFF7652" w14:textId="77777777" w:rsidR="00030680" w:rsidRPr="005C3106" w:rsidRDefault="00030680" w:rsidP="00030680">
      <w:pPr>
        <w:pStyle w:val="Heading2"/>
      </w:pPr>
      <w:bookmarkStart w:id="11" w:name="_Toc190865290"/>
      <w:bookmarkStart w:id="12" w:name="_Toc195013589"/>
      <w:r w:rsidRPr="005C3106">
        <w:lastRenderedPageBreak/>
        <w:t>Flux de Document</w:t>
      </w:r>
      <w:bookmarkEnd w:id="11"/>
      <w:bookmarkEnd w:id="12"/>
    </w:p>
    <w:p w14:paraId="266AE216" w14:textId="77777777" w:rsidR="00030680" w:rsidRPr="005C3106" w:rsidRDefault="00030680" w:rsidP="00030680">
      <w:pPr>
        <w:pStyle w:val="NormalWeb"/>
        <w:rPr>
          <w:rFonts w:ascii="Arial" w:hAnsi="Arial" w:cs="Arial"/>
          <w:sz w:val="20"/>
          <w:szCs w:val="20"/>
          <w:lang w:val="fr-FR"/>
        </w:rPr>
      </w:pPr>
      <w:r w:rsidRPr="005C3106">
        <w:rPr>
          <w:rFonts w:ascii="Arial" w:hAnsi="Arial" w:cs="Arial"/>
          <w:sz w:val="20"/>
          <w:szCs w:val="20"/>
          <w:lang w:val="fr-FR"/>
        </w:rPr>
        <w:t xml:space="preserve">Un </w:t>
      </w:r>
      <w:r w:rsidRPr="005C3106">
        <w:rPr>
          <w:rFonts w:ascii="Arial" w:hAnsi="Arial" w:cs="Arial"/>
          <w:b/>
          <w:bCs/>
          <w:sz w:val="20"/>
          <w:szCs w:val="20"/>
          <w:lang w:val="fr-FR"/>
        </w:rPr>
        <w:t>Document Flow</w:t>
      </w:r>
      <w:r w:rsidRPr="005C3106">
        <w:rPr>
          <w:rFonts w:ascii="Arial" w:hAnsi="Arial" w:cs="Arial"/>
          <w:sz w:val="20"/>
          <w:szCs w:val="20"/>
          <w:lang w:val="fr-FR"/>
        </w:rPr>
        <w:t xml:space="preserve"> est mis en place dans </w:t>
      </w:r>
      <w:r w:rsidRPr="005C3106">
        <w:rPr>
          <w:rFonts w:ascii="Arial" w:hAnsi="Arial" w:cs="Arial"/>
          <w:b/>
          <w:bCs/>
          <w:sz w:val="20"/>
          <w:szCs w:val="20"/>
          <w:lang w:val="fr-FR"/>
        </w:rPr>
        <w:t>ION</w:t>
      </w:r>
      <w:r w:rsidRPr="005C3106">
        <w:rPr>
          <w:rFonts w:ascii="Arial" w:hAnsi="Arial" w:cs="Arial"/>
          <w:sz w:val="20"/>
          <w:szCs w:val="20"/>
          <w:lang w:val="fr-FR"/>
        </w:rPr>
        <w:t xml:space="preserve"> pour exécuter les actions suivantes :</w:t>
      </w:r>
    </w:p>
    <w:p w14:paraId="6D70259B" w14:textId="29D73012" w:rsidR="00030680" w:rsidRPr="005C3106" w:rsidRDefault="00F57D5E" w:rsidP="00030680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5C3106">
        <w:rPr>
          <w:rFonts w:ascii="Arial" w:hAnsi="Arial" w:cs="Arial"/>
          <w:sz w:val="20"/>
          <w:szCs w:val="20"/>
          <w:lang w:val="fr-FR"/>
        </w:rPr>
        <w:t>Récupérer</w:t>
      </w:r>
      <w:r w:rsidR="00030680" w:rsidRPr="005C3106">
        <w:rPr>
          <w:rFonts w:ascii="Arial" w:hAnsi="Arial" w:cs="Arial"/>
          <w:sz w:val="20"/>
          <w:szCs w:val="20"/>
          <w:lang w:val="fr-FR"/>
        </w:rPr>
        <w:t xml:space="preserve"> le BOD</w:t>
      </w:r>
      <w:r w:rsidR="00030680" w:rsidRPr="005C3106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Pr="005C3106">
        <w:rPr>
          <w:rFonts w:ascii="Arial" w:hAnsi="Arial" w:cs="Arial"/>
          <w:b/>
          <w:bCs/>
          <w:sz w:val="20"/>
          <w:szCs w:val="20"/>
          <w:lang w:val="fr-FR"/>
        </w:rPr>
        <w:t xml:space="preserve">IPPMvmtsPalettesCustom </w:t>
      </w:r>
      <w:r w:rsidR="00030680" w:rsidRPr="005C3106">
        <w:rPr>
          <w:rFonts w:ascii="Arial" w:hAnsi="Arial" w:cs="Arial"/>
          <w:sz w:val="20"/>
          <w:szCs w:val="20"/>
          <w:lang w:val="fr-FR"/>
        </w:rPr>
        <w:t>depuis l</w:t>
      </w:r>
      <w:r w:rsidRPr="005C3106">
        <w:rPr>
          <w:rFonts w:ascii="Arial" w:hAnsi="Arial" w:cs="Arial"/>
          <w:sz w:val="20"/>
          <w:szCs w:val="20"/>
          <w:lang w:val="fr-FR"/>
        </w:rPr>
        <w:t>’application m3_Mec</w:t>
      </w:r>
    </w:p>
    <w:p w14:paraId="26BD2662" w14:textId="0832BE1B" w:rsidR="00030680" w:rsidRPr="005C3106" w:rsidRDefault="00F57D5E" w:rsidP="00F57D5E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5C3106">
        <w:rPr>
          <w:rFonts w:ascii="Arial" w:hAnsi="Arial" w:cs="Arial"/>
          <w:sz w:val="20"/>
          <w:szCs w:val="20"/>
          <w:lang w:val="fr-FR"/>
        </w:rPr>
        <w:t>Déposer</w:t>
      </w:r>
      <w:r w:rsidR="00030680" w:rsidRPr="005C3106">
        <w:rPr>
          <w:rFonts w:ascii="Arial" w:hAnsi="Arial" w:cs="Arial"/>
          <w:sz w:val="20"/>
          <w:szCs w:val="20"/>
          <w:lang w:val="fr-FR"/>
        </w:rPr>
        <w:t xml:space="preserve"> le BOD dans </w:t>
      </w:r>
      <w:r w:rsidRPr="005C3106">
        <w:rPr>
          <w:rFonts w:ascii="Arial" w:hAnsi="Arial" w:cs="Arial"/>
          <w:sz w:val="20"/>
          <w:szCs w:val="20"/>
          <w:lang w:val="fr-FR"/>
        </w:rPr>
        <w:t>le répertoire définit</w:t>
      </w:r>
    </w:p>
    <w:p w14:paraId="2CCE42B7" w14:textId="77777777" w:rsidR="00F57D5E" w:rsidRPr="005C3106" w:rsidRDefault="00F57D5E" w:rsidP="00F57D5E">
      <w:pPr>
        <w:pStyle w:val="NormalWeb"/>
        <w:spacing w:line="360" w:lineRule="auto"/>
        <w:ind w:left="720"/>
        <w:rPr>
          <w:rFonts w:ascii="Arial" w:hAnsi="Arial" w:cs="Arial"/>
          <w:sz w:val="20"/>
          <w:szCs w:val="20"/>
          <w:lang w:val="fr-FR"/>
        </w:rPr>
      </w:pPr>
    </w:p>
    <w:p w14:paraId="41763BCB" w14:textId="087A1905" w:rsidR="00030680" w:rsidRPr="005C3106" w:rsidRDefault="00030680" w:rsidP="0003068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</w:pPr>
      <w:r w:rsidRPr="005C3106">
        <w:rPr>
          <w:u w:val="single"/>
        </w:rPr>
        <w:t>Nom du document flow</w:t>
      </w:r>
      <w:r w:rsidRPr="005C3106">
        <w:t xml:space="preserve"> : </w:t>
      </w:r>
      <w:r w:rsidR="00F57D5E" w:rsidRPr="005C3106">
        <w:rPr>
          <w:b/>
          <w:bCs/>
        </w:rPr>
        <w:t>DF_008_OUT_A_IPP</w:t>
      </w:r>
    </w:p>
    <w:p w14:paraId="6FE0C272" w14:textId="77777777" w:rsidR="00030680" w:rsidRPr="005C3106" w:rsidRDefault="00030680" w:rsidP="0003068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u w:val="single"/>
        </w:rPr>
      </w:pPr>
      <w:bookmarkStart w:id="13" w:name="_Hlk192520508"/>
      <w:r w:rsidRPr="005C3106">
        <w:rPr>
          <w:u w:val="single"/>
        </w:rPr>
        <w:t>Logique du document flow</w:t>
      </w:r>
      <w:r w:rsidRPr="005C3106">
        <w:t> :</w:t>
      </w:r>
    </w:p>
    <w:bookmarkEnd w:id="13"/>
    <w:p w14:paraId="1C90783E" w14:textId="43255528" w:rsidR="00030680" w:rsidRPr="005C3106" w:rsidRDefault="001A3765" w:rsidP="0003068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center"/>
      </w:pPr>
      <w:r w:rsidRPr="001A3765">
        <w:drawing>
          <wp:inline distT="0" distB="0" distL="0" distR="0" wp14:anchorId="0A40BE3F" wp14:editId="59714A51">
            <wp:extent cx="6325483" cy="1714739"/>
            <wp:effectExtent l="0" t="0" r="0" b="0"/>
            <wp:docPr id="35425302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3024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C7E9" w14:textId="1EEFD7F7" w:rsidR="00030680" w:rsidRPr="005C3106" w:rsidRDefault="00030680" w:rsidP="00030680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5C3106">
        <w:t>Le composant Application (M3</w:t>
      </w:r>
      <w:r w:rsidR="00F57D5E" w:rsidRPr="005C3106">
        <w:t>_MEC</w:t>
      </w:r>
      <w:r w:rsidRPr="005C3106">
        <w:t xml:space="preserve">) </w:t>
      </w:r>
      <w:r w:rsidR="00F57D5E" w:rsidRPr="005C3106">
        <w:t>récupère</w:t>
      </w:r>
      <w:r w:rsidRPr="005C3106">
        <w:t xml:space="preserve"> le document </w:t>
      </w:r>
      <w:r w:rsidR="00F57D5E" w:rsidRPr="005C3106">
        <w:rPr>
          <w:b/>
          <w:bCs/>
        </w:rPr>
        <w:t>IPPMvmtsPalettesCustom</w:t>
      </w:r>
      <w:r w:rsidRPr="005C3106">
        <w:rPr>
          <w:b/>
          <w:bCs/>
        </w:rPr>
        <w:t>.</w:t>
      </w:r>
    </w:p>
    <w:p w14:paraId="75D7F33A" w14:textId="517D7AD7" w:rsidR="00F57D5E" w:rsidRPr="005C3106" w:rsidRDefault="00F57D5E" w:rsidP="00F57D5E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5C3106">
        <w:t>Le composant File Activity (Write) dépose le document dans le répertoire défini.</w:t>
      </w:r>
    </w:p>
    <w:p w14:paraId="05B22478" w14:textId="77777777" w:rsidR="00030680" w:rsidRPr="005C3106" w:rsidRDefault="00030680" w:rsidP="000306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b/>
          <w:bCs/>
          <w:color w:val="292A2E"/>
          <w:lang w:val="fr-FR"/>
        </w:rPr>
      </w:pPr>
    </w:p>
    <w:p w14:paraId="1E2DB583" w14:textId="77777777" w:rsidR="00030680" w:rsidRPr="005C3106" w:rsidRDefault="00030680" w:rsidP="00030680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  <w:r w:rsidRPr="005C3106">
        <w:rPr>
          <w:rFonts w:ascii="Arial" w:hAnsi="Arial"/>
          <w:b/>
          <w:bCs/>
          <w:sz w:val="20"/>
          <w:szCs w:val="20"/>
          <w:lang w:val="fr-FR" w:eastAsia="es-ES"/>
        </w:rPr>
        <w:t xml:space="preserve">Structure du répertoire :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030680" w:rsidRPr="005C3106" w14:paraId="7859663F" w14:textId="77777777" w:rsidTr="00D5558E">
        <w:trPr>
          <w:trHeight w:val="231"/>
        </w:trPr>
        <w:tc>
          <w:tcPr>
            <w:tcW w:w="5059" w:type="dxa"/>
            <w:shd w:val="clear" w:color="auto" w:fill="00B0F0"/>
          </w:tcPr>
          <w:p w14:paraId="5A99129E" w14:textId="77777777" w:rsidR="00030680" w:rsidRPr="005C3106" w:rsidRDefault="00030680" w:rsidP="00D5558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</w:rPr>
              <w:t>Répertoire</w:t>
            </w:r>
          </w:p>
        </w:tc>
        <w:tc>
          <w:tcPr>
            <w:tcW w:w="4872" w:type="dxa"/>
            <w:shd w:val="clear" w:color="auto" w:fill="00B0F0"/>
          </w:tcPr>
          <w:p w14:paraId="3D6C21CC" w14:textId="77777777" w:rsidR="00030680" w:rsidRPr="005C3106" w:rsidRDefault="00030680" w:rsidP="00D5558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030680" w:rsidRPr="005C3106" w14:paraId="777D98C9" w14:textId="77777777" w:rsidTr="00D5558E">
        <w:trPr>
          <w:trHeight w:val="268"/>
        </w:trPr>
        <w:tc>
          <w:tcPr>
            <w:tcW w:w="5059" w:type="dxa"/>
          </w:tcPr>
          <w:p w14:paraId="18B4889C" w14:textId="77777777" w:rsidR="00030680" w:rsidRPr="005C3106" w:rsidRDefault="00030680" w:rsidP="00D5558E">
            <w:pPr>
              <w:spacing w:line="360" w:lineRule="auto"/>
              <w:rPr>
                <w:rFonts w:cs="Arial"/>
              </w:rPr>
            </w:pPr>
            <w:r w:rsidRPr="005C3106">
              <w:rPr>
                <w:rFonts w:cs="Arial"/>
                <w:shd w:val="clear" w:color="auto" w:fill="FFFFFF"/>
              </w:rPr>
              <w:t>&lt;&lt; à définir &gt;&gt;</w:t>
            </w:r>
          </w:p>
        </w:tc>
        <w:tc>
          <w:tcPr>
            <w:tcW w:w="4872" w:type="dxa"/>
          </w:tcPr>
          <w:p w14:paraId="60E976C0" w14:textId="77777777" w:rsidR="00030680" w:rsidRPr="005C3106" w:rsidRDefault="00030680" w:rsidP="00D5558E">
            <w:pPr>
              <w:spacing w:line="360" w:lineRule="auto"/>
              <w:rPr>
                <w:rFonts w:cs="Arial"/>
              </w:rPr>
            </w:pPr>
            <w:r w:rsidRPr="005C3106">
              <w:rPr>
                <w:rFonts w:cs="Arial"/>
              </w:rPr>
              <w:t>Récupération du fichier BOD en format .xml</w:t>
            </w:r>
          </w:p>
        </w:tc>
      </w:tr>
    </w:tbl>
    <w:p w14:paraId="285B4C95" w14:textId="77777777" w:rsidR="00030680" w:rsidRPr="005C3106" w:rsidRDefault="00030680" w:rsidP="000306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b/>
          <w:bCs/>
          <w:color w:val="292A2E"/>
          <w:lang w:val="fr-FR"/>
        </w:rPr>
      </w:pPr>
    </w:p>
    <w:p w14:paraId="5195C9D1" w14:textId="77777777" w:rsidR="00030680" w:rsidRPr="005C3106" w:rsidRDefault="00030680" w:rsidP="00030680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  <w:r w:rsidRPr="005C3106">
        <w:rPr>
          <w:rFonts w:ascii="Arial" w:hAnsi="Arial"/>
          <w:b/>
          <w:bCs/>
          <w:sz w:val="20"/>
          <w:szCs w:val="20"/>
          <w:lang w:val="fr-FR" w:eastAsia="es-ES"/>
        </w:rPr>
        <w:t xml:space="preserve">Fréquence :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030680" w:rsidRPr="005C3106" w14:paraId="04B34D1E" w14:textId="77777777" w:rsidTr="00D5558E">
        <w:trPr>
          <w:trHeight w:val="231"/>
        </w:trPr>
        <w:tc>
          <w:tcPr>
            <w:tcW w:w="5059" w:type="dxa"/>
            <w:shd w:val="clear" w:color="auto" w:fill="00B0F0"/>
          </w:tcPr>
          <w:p w14:paraId="7A6C4105" w14:textId="77777777" w:rsidR="00030680" w:rsidRPr="005C3106" w:rsidRDefault="00030680" w:rsidP="00D5558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</w:rPr>
              <w:t>Fréquence</w:t>
            </w:r>
          </w:p>
        </w:tc>
        <w:tc>
          <w:tcPr>
            <w:tcW w:w="4872" w:type="dxa"/>
            <w:shd w:val="clear" w:color="auto" w:fill="00B0F0"/>
          </w:tcPr>
          <w:p w14:paraId="260764D0" w14:textId="77777777" w:rsidR="00030680" w:rsidRPr="005C3106" w:rsidRDefault="00030680" w:rsidP="00D5558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5C3106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030680" w:rsidRPr="005C3106" w14:paraId="7288116E" w14:textId="77777777" w:rsidTr="00D5558E">
        <w:trPr>
          <w:trHeight w:val="268"/>
        </w:trPr>
        <w:tc>
          <w:tcPr>
            <w:tcW w:w="5059" w:type="dxa"/>
          </w:tcPr>
          <w:p w14:paraId="6DA22B4C" w14:textId="5700C44C" w:rsidR="00030680" w:rsidRPr="005C3106" w:rsidRDefault="00F57D5E" w:rsidP="00D5558E">
            <w:pPr>
              <w:spacing w:line="360" w:lineRule="auto"/>
              <w:rPr>
                <w:rFonts w:cs="Arial"/>
              </w:rPr>
            </w:pPr>
            <w:r w:rsidRPr="005C3106">
              <w:rPr>
                <w:rFonts w:cs="Arial"/>
                <w:shd w:val="clear" w:color="auto" w:fill="FFFFFF"/>
              </w:rPr>
              <w:t>1 / jour</w:t>
            </w:r>
          </w:p>
        </w:tc>
        <w:tc>
          <w:tcPr>
            <w:tcW w:w="4872" w:type="dxa"/>
          </w:tcPr>
          <w:p w14:paraId="0163F3AE" w14:textId="6896B4E1" w:rsidR="00030680" w:rsidRPr="005C3106" w:rsidRDefault="00F57D5E" w:rsidP="00D5558E">
            <w:pPr>
              <w:spacing w:line="360" w:lineRule="auto"/>
              <w:rPr>
                <w:rFonts w:cs="Arial"/>
              </w:rPr>
            </w:pPr>
            <w:r w:rsidRPr="005C3106">
              <w:rPr>
                <w:rFonts w:cs="Arial"/>
                <w:shd w:val="clear" w:color="auto" w:fill="FFFFFF"/>
              </w:rPr>
              <w:t>Un fichier quotidiennement</w:t>
            </w:r>
          </w:p>
        </w:tc>
      </w:tr>
    </w:tbl>
    <w:p w14:paraId="66372CD4" w14:textId="59BAB821" w:rsidR="00DB3202" w:rsidRPr="005C3106" w:rsidRDefault="00A54052" w:rsidP="00E811BB">
      <w:r w:rsidRPr="005C3106">
        <w:br w:type="page"/>
      </w:r>
    </w:p>
    <w:p w14:paraId="3438C3E4" w14:textId="6B17015D" w:rsidR="00412A24" w:rsidRPr="005C3106" w:rsidRDefault="003871BB" w:rsidP="00412A24">
      <w:pPr>
        <w:pStyle w:val="Heading2"/>
      </w:pPr>
      <w:bookmarkStart w:id="14" w:name="_Toc195013590"/>
      <w:r w:rsidRPr="005C3106">
        <w:lastRenderedPageBreak/>
        <w:t>MEC Mapping : Custom BOD</w:t>
      </w:r>
      <w:bookmarkEnd w:id="14"/>
    </w:p>
    <w:p w14:paraId="14950AB4" w14:textId="2CD54165" w:rsidR="00E24D10" w:rsidRPr="005C3106" w:rsidRDefault="00E24D10" w:rsidP="00E24D10">
      <w:pPr>
        <w:pStyle w:val="BodyText"/>
        <w:ind w:left="0"/>
      </w:pPr>
      <w:r w:rsidRPr="005C3106">
        <w:t>Le package MEC est développé afin d’effectuer les appels d'API et mapper les champs spécifiques attendus par BlueWay.</w:t>
      </w:r>
    </w:p>
    <w:p w14:paraId="34C8693E" w14:textId="77777777" w:rsidR="00E24D10" w:rsidRPr="005C3106" w:rsidRDefault="00E24D10" w:rsidP="00E24D10">
      <w:pPr>
        <w:pStyle w:val="BodyText"/>
        <w:ind w:left="0"/>
      </w:pPr>
    </w:p>
    <w:p w14:paraId="077A3ECD" w14:textId="5AC6D5DF" w:rsidR="00E24D10" w:rsidRPr="005C3106" w:rsidRDefault="00E24D10" w:rsidP="00E24D10">
      <w:pPr>
        <w:pStyle w:val="BodyText"/>
        <w:ind w:left="0"/>
      </w:pPr>
      <w:r w:rsidRPr="005C3106">
        <w:t xml:space="preserve">Le custom Agreement est nommé comme: </w:t>
      </w:r>
      <w:r w:rsidR="00F128B2" w:rsidRPr="005C3106">
        <w:rPr>
          <w:b/>
          <w:bCs/>
        </w:rPr>
        <w:t>M3_IPPMvmtsPalettesCustom_Sync_Out</w:t>
      </w:r>
      <w:r w:rsidR="00B1436E">
        <w:rPr>
          <w:b/>
          <w:bCs/>
        </w:rPr>
        <w:t xml:space="preserve"> </w:t>
      </w:r>
    </w:p>
    <w:p w14:paraId="77C7F8B0" w14:textId="3F0D229F" w:rsidR="00E24D10" w:rsidRPr="005C3106" w:rsidRDefault="00E24D10" w:rsidP="00E24D10">
      <w:pPr>
        <w:pStyle w:val="BodyText"/>
        <w:ind w:left="0"/>
      </w:pPr>
      <w:r w:rsidRPr="005C3106">
        <w:t xml:space="preserve">Le MEC Mapper customisé est nommé comme : </w:t>
      </w:r>
      <w:r w:rsidR="00F128B2" w:rsidRPr="005C3106">
        <w:rPr>
          <w:b/>
          <w:bCs/>
        </w:rPr>
        <w:t>CSTM3BOD_IPPMvmtsPalettesCustom_Sync_Out_1_0_0</w:t>
      </w:r>
    </w:p>
    <w:p w14:paraId="177C1B8B" w14:textId="77777777" w:rsidR="00E24D10" w:rsidRPr="005C3106" w:rsidRDefault="00E24D10" w:rsidP="005E0F69">
      <w:pPr>
        <w:pStyle w:val="BodyText"/>
        <w:ind w:left="0"/>
      </w:pPr>
    </w:p>
    <w:p w14:paraId="675B3CB9" w14:textId="0D601FE2" w:rsidR="00A046A9" w:rsidRPr="005C3106" w:rsidRDefault="005A3731" w:rsidP="005E0F69">
      <w:pPr>
        <w:pStyle w:val="BodyText"/>
        <w:ind w:left="0"/>
        <w:rPr>
          <w:u w:val="single"/>
        </w:rPr>
      </w:pPr>
      <w:r w:rsidRPr="005C3106">
        <w:rPr>
          <w:u w:val="single"/>
        </w:rPr>
        <w:t>Logique</w:t>
      </w:r>
      <w:r w:rsidR="00A046A9" w:rsidRPr="005C3106">
        <w:rPr>
          <w:u w:val="single"/>
        </w:rPr>
        <w:t xml:space="preserve"> du BOD</w:t>
      </w:r>
      <w:r w:rsidR="00A046A9" w:rsidRPr="005C3106">
        <w:t> :</w:t>
      </w:r>
    </w:p>
    <w:p w14:paraId="17D481EB" w14:textId="2A2BD26A" w:rsidR="00DB3202" w:rsidRPr="005C3106" w:rsidRDefault="00277968" w:rsidP="0096596A">
      <w:pPr>
        <w:pStyle w:val="BodyText"/>
        <w:numPr>
          <w:ilvl w:val="0"/>
          <w:numId w:val="35"/>
        </w:numPr>
        <w:spacing w:line="276" w:lineRule="auto"/>
      </w:pPr>
      <w:r w:rsidRPr="005C3106">
        <w:t>Les champs</w:t>
      </w:r>
      <w:r w:rsidR="00DB3202" w:rsidRPr="005C3106">
        <w:t xml:space="preserve"> </w:t>
      </w:r>
      <w:r w:rsidR="002C7BD5">
        <w:t>sont</w:t>
      </w:r>
      <w:r w:rsidR="002C7BD5" w:rsidRPr="005C3106">
        <w:t xml:space="preserve"> </w:t>
      </w:r>
      <w:r w:rsidR="00DB3202" w:rsidRPr="005C3106">
        <w:t>récupérés depuis les tables respectives :</w:t>
      </w:r>
    </w:p>
    <w:p w14:paraId="702734D5" w14:textId="6295CA69" w:rsidR="00DB3202" w:rsidRPr="005C3106" w:rsidRDefault="00F128B2" w:rsidP="0096596A">
      <w:pPr>
        <w:pStyle w:val="BodyText"/>
        <w:numPr>
          <w:ilvl w:val="0"/>
          <w:numId w:val="51"/>
        </w:numPr>
        <w:spacing w:line="276" w:lineRule="auto"/>
      </w:pPr>
      <w:r w:rsidRPr="005C3106">
        <w:t>MPCKLT</w:t>
      </w:r>
    </w:p>
    <w:p w14:paraId="7E5A9C4B" w14:textId="52441EBF" w:rsidR="00DB3202" w:rsidRPr="005C3106" w:rsidRDefault="00DB3202" w:rsidP="0096596A">
      <w:pPr>
        <w:pStyle w:val="BodyText"/>
        <w:numPr>
          <w:ilvl w:val="0"/>
          <w:numId w:val="51"/>
        </w:numPr>
        <w:spacing w:line="276" w:lineRule="auto"/>
      </w:pPr>
      <w:r w:rsidRPr="005C3106">
        <w:t>M</w:t>
      </w:r>
      <w:r w:rsidR="00F128B2" w:rsidRPr="005C3106">
        <w:t>HDISH</w:t>
      </w:r>
    </w:p>
    <w:p w14:paraId="33D54AB4" w14:textId="369D2F0B" w:rsidR="00A046A9" w:rsidRPr="005C3106" w:rsidRDefault="00F128B2" w:rsidP="0096596A">
      <w:pPr>
        <w:pStyle w:val="BodyText"/>
        <w:numPr>
          <w:ilvl w:val="0"/>
          <w:numId w:val="51"/>
        </w:numPr>
        <w:spacing w:line="276" w:lineRule="auto"/>
      </w:pPr>
      <w:r w:rsidRPr="005C3106">
        <w:t>OCUSMA</w:t>
      </w:r>
    </w:p>
    <w:p w14:paraId="27B76B03" w14:textId="00D3FBFE" w:rsidR="00277968" w:rsidRPr="005C3106" w:rsidRDefault="00277968" w:rsidP="0096596A">
      <w:pPr>
        <w:pStyle w:val="BodyText"/>
        <w:numPr>
          <w:ilvl w:val="0"/>
          <w:numId w:val="35"/>
        </w:numPr>
        <w:spacing w:line="276" w:lineRule="auto"/>
      </w:pPr>
      <w:r w:rsidRPr="005C3106">
        <w:t>Les API</w:t>
      </w:r>
      <w:r w:rsidR="00604AA7" w:rsidRPr="005C3106">
        <w:t>s</w:t>
      </w:r>
      <w:r w:rsidRPr="005C3106">
        <w:t xml:space="preserve"> </w:t>
      </w:r>
      <w:r w:rsidR="00604AA7" w:rsidRPr="005C3106">
        <w:t xml:space="preserve">(ci-dessous) </w:t>
      </w:r>
      <w:r w:rsidR="002C7BD5">
        <w:t>sont</w:t>
      </w:r>
      <w:r w:rsidR="002C7BD5" w:rsidRPr="005C3106">
        <w:t xml:space="preserve"> </w:t>
      </w:r>
      <w:r w:rsidRPr="005C3106">
        <w:t>exécuté</w:t>
      </w:r>
      <w:r w:rsidR="00D43BCA" w:rsidRPr="005C3106">
        <w:t>e</w:t>
      </w:r>
      <w:r w:rsidRPr="005C3106">
        <w:t>s afin de récupérer toutes les informations nécessaires pour envoyer le fichier sorti vers l’ESB</w:t>
      </w:r>
      <w:r w:rsidR="00604AA7" w:rsidRPr="005C3106">
        <w:t> :</w:t>
      </w:r>
    </w:p>
    <w:p w14:paraId="1D13CC1A" w14:textId="313C9F6D" w:rsidR="00604AA7" w:rsidRPr="005C3106" w:rsidRDefault="001C6392" w:rsidP="0096596A">
      <w:pPr>
        <w:pStyle w:val="BodyText"/>
        <w:numPr>
          <w:ilvl w:val="0"/>
          <w:numId w:val="57"/>
        </w:numPr>
        <w:spacing w:line="276" w:lineRule="auto"/>
      </w:pPr>
      <w:r>
        <w:t>EXPORTMI_Select</w:t>
      </w:r>
    </w:p>
    <w:p w14:paraId="256AA71A" w14:textId="65967E4D" w:rsidR="00604AA7" w:rsidRPr="005C3106" w:rsidRDefault="00F128B2" w:rsidP="0096596A">
      <w:pPr>
        <w:pStyle w:val="BodyText"/>
        <w:numPr>
          <w:ilvl w:val="0"/>
          <w:numId w:val="57"/>
        </w:numPr>
        <w:spacing w:line="276" w:lineRule="auto"/>
      </w:pPr>
      <w:r w:rsidRPr="005C3106">
        <w:t>MWS410MI_GetHead</w:t>
      </w:r>
    </w:p>
    <w:p w14:paraId="00264EB8" w14:textId="35967FA6" w:rsidR="00604AA7" w:rsidRDefault="00F128B2" w:rsidP="0096596A">
      <w:pPr>
        <w:pStyle w:val="BodyText"/>
        <w:numPr>
          <w:ilvl w:val="0"/>
          <w:numId w:val="57"/>
        </w:numPr>
        <w:spacing w:line="276" w:lineRule="auto"/>
      </w:pPr>
      <w:r w:rsidRPr="005C3106">
        <w:t>CRS610</w:t>
      </w:r>
      <w:r w:rsidR="006D754B">
        <w:t>MI</w:t>
      </w:r>
      <w:r w:rsidRPr="005C3106">
        <w:t>_GetBasicData</w:t>
      </w:r>
    </w:p>
    <w:p w14:paraId="36E291BF" w14:textId="099FD031" w:rsidR="002C7BD5" w:rsidRPr="005C3106" w:rsidRDefault="002C7BD5" w:rsidP="0096596A">
      <w:pPr>
        <w:pStyle w:val="BodyText"/>
        <w:numPr>
          <w:ilvl w:val="0"/>
          <w:numId w:val="57"/>
        </w:numPr>
        <w:spacing w:line="276" w:lineRule="auto"/>
      </w:pPr>
      <w:r w:rsidRPr="002C7BD5">
        <w:t>CRS685MI</w:t>
      </w:r>
      <w:r>
        <w:t>_Lst</w:t>
      </w:r>
    </w:p>
    <w:p w14:paraId="2225C3A7" w14:textId="624CEDAF" w:rsidR="00007E9E" w:rsidRPr="005C3106" w:rsidRDefault="002E6522" w:rsidP="0096596A">
      <w:pPr>
        <w:pStyle w:val="BodyText"/>
        <w:numPr>
          <w:ilvl w:val="0"/>
          <w:numId w:val="35"/>
        </w:numPr>
        <w:spacing w:line="276" w:lineRule="auto"/>
      </w:pPr>
      <w:r w:rsidRPr="005C3106">
        <w:t xml:space="preserve">Les valeurs </w:t>
      </w:r>
      <w:r w:rsidR="002C7BD5">
        <w:t>sont</w:t>
      </w:r>
      <w:r w:rsidRPr="005C3106">
        <w:t xml:space="preserve"> formattés dans le format attendu et envoyer vers l’ESB.</w:t>
      </w:r>
    </w:p>
    <w:p w14:paraId="274B319D" w14:textId="77777777" w:rsidR="009F47BC" w:rsidRPr="005C3106" w:rsidRDefault="009F47BC" w:rsidP="009F47BC">
      <w:pPr>
        <w:pStyle w:val="BodyText"/>
        <w:ind w:left="360"/>
      </w:pPr>
    </w:p>
    <w:p w14:paraId="0888C1CF" w14:textId="0E7C7F03" w:rsidR="009F47BC" w:rsidRPr="005C3106" w:rsidRDefault="001A3765" w:rsidP="009F47BC">
      <w:pPr>
        <w:pStyle w:val="BodyText"/>
        <w:ind w:left="360"/>
      </w:pPr>
      <w:r w:rsidRPr="001A3765">
        <w:drawing>
          <wp:inline distT="0" distB="0" distL="0" distR="0" wp14:anchorId="5921484A" wp14:editId="6CDF338B">
            <wp:extent cx="5188217" cy="4102311"/>
            <wp:effectExtent l="0" t="0" r="0" b="0"/>
            <wp:docPr id="17761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1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BFF" w14:textId="77777777" w:rsidR="001A70E6" w:rsidRPr="005C3106" w:rsidRDefault="001A70E6" w:rsidP="009F47BC">
      <w:pPr>
        <w:pStyle w:val="BodyText"/>
        <w:ind w:left="0"/>
      </w:pPr>
    </w:p>
    <w:p w14:paraId="5835B186" w14:textId="5DAA4199" w:rsidR="001111D1" w:rsidRDefault="00A22898" w:rsidP="009B766E">
      <w:pPr>
        <w:pStyle w:val="Heading2"/>
      </w:pPr>
      <w:bookmarkStart w:id="15" w:name="_Toc195013591"/>
      <w:r w:rsidRPr="005C3106">
        <w:lastRenderedPageBreak/>
        <w:t xml:space="preserve">Détails des </w:t>
      </w:r>
      <w:r w:rsidR="00412A24" w:rsidRPr="005C3106">
        <w:t>API</w:t>
      </w:r>
      <w:r w:rsidRPr="005C3106">
        <w:t>s</w:t>
      </w:r>
      <w:bookmarkEnd w:id="15"/>
      <w:r w:rsidR="00412A24" w:rsidRPr="005C3106">
        <w:t xml:space="preserve"> </w:t>
      </w:r>
    </w:p>
    <w:p w14:paraId="108FC6CD" w14:textId="77777777" w:rsidR="00D8498C" w:rsidRPr="00D8498C" w:rsidRDefault="00D8498C" w:rsidP="00D8498C">
      <w:pPr>
        <w:pStyle w:val="BodyText"/>
      </w:pPr>
    </w:p>
    <w:p w14:paraId="136FE966" w14:textId="70041C0E" w:rsidR="008E1013" w:rsidRPr="005C3106" w:rsidRDefault="002C7BD5" w:rsidP="0031757F">
      <w:pPr>
        <w:pStyle w:val="ListParagraph"/>
        <w:numPr>
          <w:ilvl w:val="0"/>
          <w:numId w:val="39"/>
        </w:numPr>
        <w:rPr>
          <w:rFonts w:ascii="Arial" w:eastAsia="Times New Roman" w:hAnsi="Arial"/>
          <w:b/>
          <w:szCs w:val="18"/>
          <w:lang w:eastAsia="es-ES"/>
        </w:rPr>
      </w:pPr>
      <w:r>
        <w:rPr>
          <w:rFonts w:ascii="Arial" w:hAnsi="Arial" w:cs="Arial"/>
          <w:b/>
          <w:szCs w:val="20"/>
        </w:rPr>
        <w:t>EXPORTMI_Select</w:t>
      </w:r>
    </w:p>
    <w:p w14:paraId="7F118CEA" w14:textId="3D922078" w:rsidR="00D56DCC" w:rsidRDefault="00D56DCC" w:rsidP="00D56DCC">
      <w:pPr>
        <w:pStyle w:val="BodyText"/>
        <w:ind w:left="0"/>
      </w:pPr>
      <w:r w:rsidRPr="005C3106">
        <w:t xml:space="preserve">Cette API </w:t>
      </w:r>
      <w:r w:rsidR="002C7BD5">
        <w:t>est</w:t>
      </w:r>
      <w:r w:rsidRPr="005C3106">
        <w:t xml:space="preserve"> utilisée </w:t>
      </w:r>
      <w:r w:rsidR="0031757F" w:rsidRPr="005C3106">
        <w:t>afin de récupérer les transactions de palettes basées sur la date de la veille</w:t>
      </w:r>
      <w:r w:rsidR="002C7BD5">
        <w:t xml:space="preserve"> directement depuis la table </w:t>
      </w:r>
      <w:r w:rsidR="002C7BD5" w:rsidRPr="00C54A21">
        <w:rPr>
          <w:b/>
          <w:bCs/>
        </w:rPr>
        <w:t>MPCKLT</w:t>
      </w:r>
      <w:r w:rsidR="001A70E6" w:rsidRPr="005C3106">
        <w:t>.</w:t>
      </w:r>
    </w:p>
    <w:p w14:paraId="284245B2" w14:textId="0E660E66" w:rsidR="006E1031" w:rsidRPr="005C3106" w:rsidRDefault="006E1031" w:rsidP="006E1031">
      <w:pPr>
        <w:pStyle w:val="BodyText"/>
        <w:ind w:left="0"/>
      </w:pPr>
      <w:r w:rsidRPr="006E1031">
        <w:rPr>
          <w:b/>
          <w:bCs/>
        </w:rPr>
        <w:t>EXPORTMI</w:t>
      </w:r>
      <w:r w:rsidRPr="006E1031">
        <w:t xml:space="preserve"> est utilisé en remplacement de l'API </w:t>
      </w:r>
      <w:r w:rsidRPr="006E1031">
        <w:rPr>
          <w:b/>
          <w:bCs/>
        </w:rPr>
        <w:t xml:space="preserve">MWS081MI_LstPacLdgTra </w:t>
      </w:r>
      <w:r w:rsidRPr="006E1031">
        <w:t>car le filtrage par date ne fonctionnait pas correctement.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D56DCC" w:rsidRPr="005C3106" w14:paraId="31FD9D1B" w14:textId="77777777" w:rsidTr="00B921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5CCC8689" w14:textId="77777777" w:rsidR="00D56DCC" w:rsidRPr="005C3106" w:rsidRDefault="00D56DCC" w:rsidP="00D24AB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2D522FE7" w14:textId="77777777" w:rsidR="00D56DCC" w:rsidRPr="005C310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5048D9B" w14:textId="77777777" w:rsidR="00D56DCC" w:rsidRPr="005C310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AB9413C" w14:textId="77777777" w:rsidR="00D56DCC" w:rsidRPr="005C310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1008710B" w14:textId="77777777" w:rsidR="00D56DCC" w:rsidRPr="005C310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271D0718" w14:textId="1FF62454" w:rsidR="00D56DCC" w:rsidRPr="005C3106" w:rsidRDefault="00D56DCC" w:rsidP="00D56D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2EE56918" w14:textId="08312239" w:rsidR="00D56DCC" w:rsidRPr="005C3106" w:rsidRDefault="00B9215E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D56DCC" w:rsidRPr="005C3106" w14:paraId="1843C797" w14:textId="77777777" w:rsidTr="00B9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980D10C" w14:textId="3C86EDB7" w:rsidR="00D56DCC" w:rsidRPr="005C3106" w:rsidRDefault="002C7BD5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SEPC</w:t>
            </w:r>
          </w:p>
        </w:tc>
        <w:tc>
          <w:tcPr>
            <w:tcW w:w="1688" w:type="dxa"/>
          </w:tcPr>
          <w:p w14:paraId="0DE0BB10" w14:textId="73534E5A" w:rsidR="00D56DCC" w:rsidRPr="005C3106" w:rsidRDefault="002C7BD5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Sep</w:t>
            </w:r>
            <w:r w:rsidR="001718B5">
              <w:rPr>
                <w:rFonts w:cs="Arial"/>
                <w:sz w:val="20"/>
                <w:szCs w:val="20"/>
              </w:rPr>
              <w:t>a</w:t>
            </w:r>
            <w:r>
              <w:rPr>
                <w:rFonts w:cs="Arial"/>
                <w:sz w:val="20"/>
                <w:szCs w:val="20"/>
              </w:rPr>
              <w:t>rator character</w:t>
            </w:r>
          </w:p>
        </w:tc>
        <w:tc>
          <w:tcPr>
            <w:tcW w:w="730" w:type="dxa"/>
          </w:tcPr>
          <w:p w14:paraId="01751867" w14:textId="6F8C3639" w:rsidR="00D56DCC" w:rsidRPr="005C3106" w:rsidRDefault="002C7BD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435D4C1" w14:textId="4FC8FB0A" w:rsidR="00D56DCC" w:rsidRPr="005C3106" w:rsidRDefault="002C7BD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86" w:type="dxa"/>
          </w:tcPr>
          <w:p w14:paraId="202F9F79" w14:textId="54D8A8D8" w:rsidR="00D56DCC" w:rsidRPr="005C3106" w:rsidRDefault="00D8498C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BD54174" w14:textId="51ACFB60" w:rsidR="00D56DCC" w:rsidRPr="005C3106" w:rsidRDefault="00D8498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5E059C23" w14:textId="5FE94A89" w:rsidR="00D56DCC" w:rsidRPr="005C3106" w:rsidRDefault="00D8498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1A70E6" w:rsidRPr="005C3106" w14:paraId="0BC54584" w14:textId="77777777" w:rsidTr="00B92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4CB7FB" w14:textId="63C6EE30" w:rsidR="001A70E6" w:rsidRPr="005C3106" w:rsidRDefault="002C7BD5" w:rsidP="001A70E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QERY</w:t>
            </w:r>
          </w:p>
        </w:tc>
        <w:tc>
          <w:tcPr>
            <w:tcW w:w="1688" w:type="dxa"/>
          </w:tcPr>
          <w:p w14:paraId="493B0701" w14:textId="40DABAD0" w:rsidR="001A70E6" w:rsidRPr="005C3106" w:rsidRDefault="002C7BD5" w:rsidP="001A70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Query</w:t>
            </w:r>
          </w:p>
        </w:tc>
        <w:tc>
          <w:tcPr>
            <w:tcW w:w="730" w:type="dxa"/>
          </w:tcPr>
          <w:p w14:paraId="78887DB6" w14:textId="4F63BD02" w:rsidR="001A70E6" w:rsidRPr="005C3106" w:rsidRDefault="002C7BD5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74BB2D8" w14:textId="059F9ABA" w:rsidR="001A70E6" w:rsidRPr="005C3106" w:rsidRDefault="002C7BD5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982</w:t>
            </w:r>
          </w:p>
        </w:tc>
        <w:tc>
          <w:tcPr>
            <w:tcW w:w="1286" w:type="dxa"/>
          </w:tcPr>
          <w:p w14:paraId="1E18C889" w14:textId="2E805F10" w:rsidR="001A70E6" w:rsidRPr="005C3106" w:rsidRDefault="00D8498C" w:rsidP="001A70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A23C076" w14:textId="39F9F3A1" w:rsidR="001A70E6" w:rsidRPr="005C3106" w:rsidRDefault="00D8498C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37D1EEDC" w14:textId="7505AAD4" w:rsidR="001A70E6" w:rsidRPr="005C3106" w:rsidRDefault="00D8498C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  <w:tr w:rsidR="001A70E6" w:rsidRPr="005C3106" w14:paraId="02EDF9CA" w14:textId="77777777" w:rsidTr="00B9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A089965" w14:textId="75ACF44A" w:rsidR="001A70E6" w:rsidRPr="005C3106" w:rsidRDefault="002C7BD5" w:rsidP="001A70E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REPL</w:t>
            </w:r>
          </w:p>
        </w:tc>
        <w:tc>
          <w:tcPr>
            <w:tcW w:w="1688" w:type="dxa"/>
          </w:tcPr>
          <w:p w14:paraId="26F17343" w14:textId="27735418" w:rsidR="001A70E6" w:rsidRPr="005C3106" w:rsidRDefault="002C7BD5" w:rsidP="001A70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Response</w:t>
            </w:r>
          </w:p>
        </w:tc>
        <w:tc>
          <w:tcPr>
            <w:tcW w:w="730" w:type="dxa"/>
          </w:tcPr>
          <w:p w14:paraId="17DF9454" w14:textId="3661CB49" w:rsidR="001A70E6" w:rsidRPr="005C3106" w:rsidRDefault="00D8498C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74A1CD3" w14:textId="4C6A63F1" w:rsidR="001A70E6" w:rsidRPr="005C3106" w:rsidRDefault="00D8498C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1286" w:type="dxa"/>
          </w:tcPr>
          <w:p w14:paraId="7140C156" w14:textId="69688C80" w:rsidR="001A70E6" w:rsidRPr="005C3106" w:rsidRDefault="00D8498C" w:rsidP="001A70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9BC885A" w14:textId="6ACD4472" w:rsidR="001A70E6" w:rsidRPr="005C3106" w:rsidRDefault="00D8498C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C45F5A7" w14:textId="340B9C4A" w:rsidR="001A70E6" w:rsidRPr="005C3106" w:rsidRDefault="00D8498C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0A5B364C" w14:textId="77777777" w:rsidR="00D8498C" w:rsidRDefault="00D8498C">
      <w:pPr>
        <w:rPr>
          <w:rFonts w:cs="Arial"/>
          <w:bCs/>
          <w:szCs w:val="16"/>
        </w:rPr>
      </w:pPr>
    </w:p>
    <w:p w14:paraId="621EFCDE" w14:textId="41B65156" w:rsidR="00007E9E" w:rsidRPr="00D8498C" w:rsidRDefault="00D8498C">
      <w:pPr>
        <w:rPr>
          <w:rFonts w:cs="Arial"/>
          <w:bCs/>
          <w:szCs w:val="16"/>
        </w:rPr>
      </w:pPr>
      <w:r w:rsidRPr="00D8498C">
        <w:rPr>
          <w:rFonts w:cs="Arial"/>
          <w:b/>
          <w:szCs w:val="16"/>
        </w:rPr>
        <w:t>QERY:</w:t>
      </w:r>
      <w:r w:rsidRPr="00D8498C">
        <w:rPr>
          <w:rFonts w:cs="Arial"/>
          <w:bCs/>
          <w:szCs w:val="16"/>
        </w:rPr>
        <w:t xml:space="preserve"> NTHLDR, NTPACK, NTPACT, NTDLIX, NTTRQT, NTTTYP, NTRGDT from MPCKLT where NTCONO = "+iCONO+" and NTRGDT = "+iRGDT+" and NTPACK = "+iPACK+" and NTTTYP = "+iTTYP+" and NTTRQT &gt;= "+iTRQT</w:t>
      </w:r>
    </w:p>
    <w:p w14:paraId="4D44E4BB" w14:textId="77777777" w:rsidR="001A70E6" w:rsidRDefault="001A70E6">
      <w:pPr>
        <w:rPr>
          <w:rFonts w:cs="Arial"/>
          <w:b/>
          <w:sz w:val="24"/>
        </w:rPr>
      </w:pPr>
    </w:p>
    <w:p w14:paraId="1A3F94BE" w14:textId="77777777" w:rsidR="00D8498C" w:rsidRPr="005C3106" w:rsidRDefault="00D8498C">
      <w:pPr>
        <w:rPr>
          <w:rFonts w:cs="Arial"/>
          <w:b/>
          <w:sz w:val="24"/>
        </w:rPr>
      </w:pPr>
    </w:p>
    <w:p w14:paraId="28CC553C" w14:textId="159F8163" w:rsidR="00E27E1A" w:rsidRPr="005C3106" w:rsidRDefault="001A70E6" w:rsidP="005D3EF7">
      <w:pPr>
        <w:pStyle w:val="ListParagraph"/>
        <w:numPr>
          <w:ilvl w:val="0"/>
          <w:numId w:val="39"/>
        </w:numPr>
        <w:rPr>
          <w:b/>
          <w:szCs w:val="20"/>
        </w:rPr>
      </w:pPr>
      <w:r w:rsidRPr="005C3106">
        <w:rPr>
          <w:rFonts w:ascii="Arial" w:hAnsi="Arial" w:cs="Arial"/>
          <w:b/>
          <w:szCs w:val="20"/>
        </w:rPr>
        <w:t>MWS410</w:t>
      </w:r>
      <w:r w:rsidR="006D754B">
        <w:rPr>
          <w:rFonts w:ascii="Arial" w:hAnsi="Arial" w:cs="Arial"/>
          <w:b/>
          <w:szCs w:val="20"/>
        </w:rPr>
        <w:t>MI</w:t>
      </w:r>
      <w:r w:rsidRPr="005C3106">
        <w:rPr>
          <w:rFonts w:ascii="Arial" w:hAnsi="Arial" w:cs="Arial"/>
          <w:b/>
          <w:szCs w:val="20"/>
        </w:rPr>
        <w:t>_GetHead</w:t>
      </w:r>
    </w:p>
    <w:p w14:paraId="30455B6B" w14:textId="33B09153" w:rsidR="00E27E1A" w:rsidRPr="005C3106" w:rsidRDefault="005D3EF7" w:rsidP="005D3EF7">
      <w:pPr>
        <w:pStyle w:val="BodyText"/>
        <w:ind w:left="0"/>
        <w:rPr>
          <w:b/>
          <w:sz w:val="24"/>
        </w:rPr>
      </w:pPr>
      <w:r w:rsidRPr="005C3106">
        <w:t xml:space="preserve">Cette API </w:t>
      </w:r>
      <w:r w:rsidR="002C7BD5">
        <w:t>est</w:t>
      </w:r>
      <w:r w:rsidR="002C7BD5" w:rsidRPr="005C3106">
        <w:t xml:space="preserve"> </w:t>
      </w:r>
      <w:r w:rsidR="001A70E6" w:rsidRPr="005C3106">
        <w:t>utilisée pour la récupération du code dépôt.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1"/>
        <w:gridCol w:w="730"/>
        <w:gridCol w:w="1231"/>
        <w:gridCol w:w="1293"/>
        <w:gridCol w:w="1666"/>
        <w:gridCol w:w="2382"/>
      </w:tblGrid>
      <w:tr w:rsidR="005D3EF7" w:rsidRPr="005C3106" w14:paraId="6D709FE7" w14:textId="77777777" w:rsidTr="001C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4E519C4F" w14:textId="77777777" w:rsidR="005D3EF7" w:rsidRPr="005C3106" w:rsidRDefault="005D3EF7" w:rsidP="001C209F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1" w:type="dxa"/>
            <w:shd w:val="clear" w:color="auto" w:fill="00B0F0"/>
          </w:tcPr>
          <w:p w14:paraId="2BE672F1" w14:textId="77777777" w:rsidR="005D3EF7" w:rsidRPr="005C3106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2D46523" w14:textId="77777777" w:rsidR="005D3EF7" w:rsidRPr="005C3106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6938C488" w14:textId="77777777" w:rsidR="005D3EF7" w:rsidRPr="005C3106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3" w:type="dxa"/>
            <w:shd w:val="clear" w:color="auto" w:fill="00B0F0"/>
          </w:tcPr>
          <w:p w14:paraId="41D886EC" w14:textId="77777777" w:rsidR="005D3EF7" w:rsidRPr="005C3106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2ABCECB1" w14:textId="77777777" w:rsidR="005D3EF7" w:rsidRPr="005C3106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2CD11DCA" w14:textId="77777777" w:rsidR="005D3EF7" w:rsidRPr="005C3106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5D3EF7" w:rsidRPr="005C3106" w14:paraId="1D72C4DF" w14:textId="77777777" w:rsidTr="001C2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4B352BD" w14:textId="341966A2" w:rsidR="005D3EF7" w:rsidRPr="005C3106" w:rsidRDefault="001A70E6" w:rsidP="001C209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CONO</w:t>
            </w:r>
          </w:p>
        </w:tc>
        <w:tc>
          <w:tcPr>
            <w:tcW w:w="1681" w:type="dxa"/>
          </w:tcPr>
          <w:p w14:paraId="3E79CCD7" w14:textId="175C29E1" w:rsidR="005D3EF7" w:rsidRPr="005C3106" w:rsidRDefault="001A70E6" w:rsidP="001C209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Company</w:t>
            </w:r>
          </w:p>
        </w:tc>
        <w:tc>
          <w:tcPr>
            <w:tcW w:w="730" w:type="dxa"/>
          </w:tcPr>
          <w:p w14:paraId="61B42613" w14:textId="6C2A4E5C" w:rsidR="005D3EF7" w:rsidRPr="005C3106" w:rsidRDefault="001A70E6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57259C2A" w14:textId="02D3DA26" w:rsidR="005D3EF7" w:rsidRPr="005C3106" w:rsidRDefault="0056142C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58E4DB5C" w14:textId="5C8F06CE" w:rsidR="005D3EF7" w:rsidRPr="005C3106" w:rsidRDefault="0056142C" w:rsidP="001C209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EC04C09" w14:textId="5BFB2454" w:rsidR="005D3EF7" w:rsidRPr="005C3106" w:rsidRDefault="001A70E6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1231D987" w14:textId="23A868EC" w:rsidR="005D3EF7" w:rsidRPr="005C3106" w:rsidRDefault="0056142C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Code dépôt physique</w:t>
            </w:r>
          </w:p>
        </w:tc>
      </w:tr>
      <w:tr w:rsidR="001A70E6" w:rsidRPr="005C3106" w14:paraId="001B717E" w14:textId="77777777" w:rsidTr="001C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B3D9A02" w14:textId="33B13486" w:rsidR="001A70E6" w:rsidRPr="005C3106" w:rsidRDefault="001A70E6" w:rsidP="001A70E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DLIX</w:t>
            </w:r>
          </w:p>
        </w:tc>
        <w:tc>
          <w:tcPr>
            <w:tcW w:w="1681" w:type="dxa"/>
          </w:tcPr>
          <w:p w14:paraId="7549FD5D" w14:textId="35AFCFF0" w:rsidR="001A70E6" w:rsidRPr="005C3106" w:rsidRDefault="001A70E6" w:rsidP="001A70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Delivery number</w:t>
            </w:r>
          </w:p>
        </w:tc>
        <w:tc>
          <w:tcPr>
            <w:tcW w:w="730" w:type="dxa"/>
          </w:tcPr>
          <w:p w14:paraId="3289D34B" w14:textId="1FB7A631" w:rsidR="001A70E6" w:rsidRPr="005C3106" w:rsidRDefault="001A70E6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6C7BBD7C" w14:textId="41BDEA98" w:rsidR="001A70E6" w:rsidRPr="005C3106" w:rsidRDefault="001A70E6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1293" w:type="dxa"/>
          </w:tcPr>
          <w:p w14:paraId="622124B2" w14:textId="7B063A94" w:rsidR="001A70E6" w:rsidRPr="005C3106" w:rsidRDefault="001A70E6" w:rsidP="001A70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C89BB2C" w14:textId="5D48784C" w:rsidR="001A70E6" w:rsidRPr="005C3106" w:rsidRDefault="001A70E6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3ADE6026" w14:textId="160FBC4F" w:rsidR="001A70E6" w:rsidRPr="005C3106" w:rsidRDefault="001A70E6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color w:val="000000"/>
                <w:sz w:val="20"/>
                <w:szCs w:val="20"/>
                <w:lang w:eastAsia="en-US"/>
              </w:rPr>
              <w:t>Votre référence de livraison</w:t>
            </w:r>
          </w:p>
        </w:tc>
      </w:tr>
      <w:tr w:rsidR="0056142C" w:rsidRPr="005C3106" w14:paraId="2845B9E9" w14:textId="77777777" w:rsidTr="001C2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17B6865" w14:textId="5343078C" w:rsidR="0056142C" w:rsidRPr="005C3106" w:rsidRDefault="001A70E6" w:rsidP="001C209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1681" w:type="dxa"/>
          </w:tcPr>
          <w:p w14:paraId="2660E25B" w14:textId="7794CE40" w:rsidR="0056142C" w:rsidRPr="005C3106" w:rsidRDefault="001A70E6" w:rsidP="001C209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Warehouse</w:t>
            </w:r>
          </w:p>
        </w:tc>
        <w:tc>
          <w:tcPr>
            <w:tcW w:w="730" w:type="dxa"/>
          </w:tcPr>
          <w:p w14:paraId="6DD873AE" w14:textId="2535E736" w:rsidR="0056142C" w:rsidRPr="005C3106" w:rsidRDefault="0056142C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3DAC403" w14:textId="18A10B43" w:rsidR="0056142C" w:rsidRPr="005C3106" w:rsidRDefault="001A70E6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1A9E6CDA" w14:textId="54AA47BE" w:rsidR="0056142C" w:rsidRPr="005C3106" w:rsidRDefault="0056142C" w:rsidP="001C209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4AC29ECB" w14:textId="05ED0EF0" w:rsidR="0056142C" w:rsidRPr="005C3106" w:rsidRDefault="0056142C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2752A30C" w14:textId="7E47A4C5" w:rsidR="0056142C" w:rsidRPr="005C3106" w:rsidRDefault="001A70E6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Code dépôt</w:t>
            </w:r>
          </w:p>
        </w:tc>
      </w:tr>
    </w:tbl>
    <w:p w14:paraId="369E28B7" w14:textId="77777777" w:rsidR="00150AF5" w:rsidRDefault="00150AF5">
      <w:pPr>
        <w:rPr>
          <w:b/>
          <w:sz w:val="24"/>
        </w:rPr>
      </w:pPr>
    </w:p>
    <w:p w14:paraId="547888A1" w14:textId="77777777" w:rsidR="00D8498C" w:rsidRPr="005C3106" w:rsidRDefault="00D8498C">
      <w:pPr>
        <w:rPr>
          <w:b/>
          <w:sz w:val="24"/>
        </w:rPr>
      </w:pPr>
    </w:p>
    <w:p w14:paraId="637AF8B8" w14:textId="3F492392" w:rsidR="00150AF5" w:rsidRPr="005C3106" w:rsidRDefault="001A70E6" w:rsidP="00150AF5">
      <w:pPr>
        <w:pStyle w:val="ListParagraph"/>
        <w:numPr>
          <w:ilvl w:val="0"/>
          <w:numId w:val="39"/>
        </w:numPr>
        <w:rPr>
          <w:rFonts w:ascii="Arial" w:hAnsi="Arial" w:cs="Arial"/>
          <w:b/>
          <w:szCs w:val="20"/>
        </w:rPr>
      </w:pPr>
      <w:r w:rsidRPr="005C3106">
        <w:rPr>
          <w:rFonts w:ascii="Arial" w:hAnsi="Arial" w:cs="Arial"/>
          <w:b/>
          <w:szCs w:val="20"/>
        </w:rPr>
        <w:t>CRS610</w:t>
      </w:r>
      <w:r w:rsidR="006D754B">
        <w:rPr>
          <w:rFonts w:ascii="Arial" w:hAnsi="Arial" w:cs="Arial"/>
          <w:b/>
          <w:szCs w:val="20"/>
        </w:rPr>
        <w:t>MI</w:t>
      </w:r>
      <w:r w:rsidRPr="005C3106">
        <w:rPr>
          <w:rFonts w:ascii="Arial" w:hAnsi="Arial" w:cs="Arial"/>
          <w:b/>
          <w:szCs w:val="20"/>
        </w:rPr>
        <w:t>_GetBasicData</w:t>
      </w:r>
    </w:p>
    <w:p w14:paraId="7FA49DEE" w14:textId="0D84158B" w:rsidR="00150AF5" w:rsidRPr="005C3106" w:rsidRDefault="00150AF5" w:rsidP="00150AF5">
      <w:pPr>
        <w:pStyle w:val="BodyText"/>
        <w:ind w:left="0"/>
        <w:rPr>
          <w:b/>
          <w:sz w:val="24"/>
        </w:rPr>
      </w:pPr>
      <w:r w:rsidRPr="005C3106">
        <w:t xml:space="preserve">Cette API </w:t>
      </w:r>
      <w:r w:rsidR="002C7BD5">
        <w:t>est</w:t>
      </w:r>
      <w:r w:rsidR="002C7BD5" w:rsidRPr="005C3106">
        <w:t xml:space="preserve"> </w:t>
      </w:r>
      <w:r w:rsidR="004A64F0" w:rsidRPr="005C3106">
        <w:t>cré</w:t>
      </w:r>
      <w:r w:rsidR="004A64F0">
        <w:t>ée</w:t>
      </w:r>
      <w:r w:rsidRPr="005C3106">
        <w:t xml:space="preserve"> pour récupérer les données </w:t>
      </w:r>
      <w:r w:rsidR="001A70E6" w:rsidRPr="005C3106">
        <w:t>du client.</w:t>
      </w:r>
    </w:p>
    <w:tbl>
      <w:tblPr>
        <w:tblStyle w:val="PlainTable1"/>
        <w:tblW w:w="10101" w:type="dxa"/>
        <w:tblLook w:val="04A0" w:firstRow="1" w:lastRow="0" w:firstColumn="1" w:lastColumn="0" w:noHBand="0" w:noVBand="1"/>
      </w:tblPr>
      <w:tblGrid>
        <w:gridCol w:w="1114"/>
        <w:gridCol w:w="1575"/>
        <w:gridCol w:w="837"/>
        <w:gridCol w:w="1231"/>
        <w:gridCol w:w="1294"/>
        <w:gridCol w:w="1667"/>
        <w:gridCol w:w="2383"/>
      </w:tblGrid>
      <w:tr w:rsidR="00150AF5" w:rsidRPr="005C3106" w14:paraId="63AC2081" w14:textId="77777777" w:rsidTr="009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694BB3A9" w14:textId="77777777" w:rsidR="00150AF5" w:rsidRPr="005C3106" w:rsidRDefault="00150AF5" w:rsidP="00603F0F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575" w:type="dxa"/>
            <w:shd w:val="clear" w:color="auto" w:fill="00B0F0"/>
          </w:tcPr>
          <w:p w14:paraId="18385282" w14:textId="77777777" w:rsidR="00150AF5" w:rsidRPr="005C3106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37" w:type="dxa"/>
            <w:shd w:val="clear" w:color="auto" w:fill="00B0F0"/>
          </w:tcPr>
          <w:p w14:paraId="43C1FF39" w14:textId="77777777" w:rsidR="00150AF5" w:rsidRPr="005C3106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0468F7D1" w14:textId="77777777" w:rsidR="00150AF5" w:rsidRPr="005C3106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4" w:type="dxa"/>
            <w:shd w:val="clear" w:color="auto" w:fill="00B0F0"/>
          </w:tcPr>
          <w:p w14:paraId="49F7B2B0" w14:textId="77777777" w:rsidR="00150AF5" w:rsidRPr="005C3106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7" w:type="dxa"/>
            <w:shd w:val="clear" w:color="auto" w:fill="00B0F0"/>
          </w:tcPr>
          <w:p w14:paraId="3E8EF8C2" w14:textId="77777777" w:rsidR="00150AF5" w:rsidRPr="005C3106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3" w:type="dxa"/>
            <w:shd w:val="clear" w:color="auto" w:fill="00B0F0"/>
          </w:tcPr>
          <w:p w14:paraId="0DE9F6C2" w14:textId="77777777" w:rsidR="00150AF5" w:rsidRPr="005C3106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1A70E6" w:rsidRPr="005C3106" w14:paraId="5DE4E0D5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C934C85" w14:textId="75433FB2" w:rsidR="001A70E6" w:rsidRPr="005C3106" w:rsidRDefault="001A70E6" w:rsidP="001A70E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CONO</w:t>
            </w:r>
          </w:p>
        </w:tc>
        <w:tc>
          <w:tcPr>
            <w:tcW w:w="1575" w:type="dxa"/>
          </w:tcPr>
          <w:p w14:paraId="19EB7D8F" w14:textId="2FEF72FC" w:rsidR="001A70E6" w:rsidRPr="005C3106" w:rsidRDefault="001A70E6" w:rsidP="001A70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Company</w:t>
            </w:r>
          </w:p>
        </w:tc>
        <w:tc>
          <w:tcPr>
            <w:tcW w:w="837" w:type="dxa"/>
          </w:tcPr>
          <w:p w14:paraId="7A3C985C" w14:textId="101AEB37" w:rsidR="001A70E6" w:rsidRPr="005C3106" w:rsidRDefault="001A70E6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01ADF138" w14:textId="73BE6343" w:rsidR="001A70E6" w:rsidRPr="005C3106" w:rsidRDefault="001A70E6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090BA51F" w14:textId="69F2E9B6" w:rsidR="001A70E6" w:rsidRPr="005C3106" w:rsidRDefault="001A70E6" w:rsidP="001A70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1ECA5D73" w14:textId="26FCEC5F" w:rsidR="001A70E6" w:rsidRPr="005C3106" w:rsidRDefault="001A70E6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C310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3" w:type="dxa"/>
          </w:tcPr>
          <w:p w14:paraId="546FBE50" w14:textId="0AC60255" w:rsidR="001A70E6" w:rsidRPr="005C3106" w:rsidRDefault="009B766E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-</w:t>
            </w:r>
          </w:p>
        </w:tc>
      </w:tr>
      <w:tr w:rsidR="001A70E6" w:rsidRPr="005C3106" w14:paraId="140A84CA" w14:textId="77777777" w:rsidTr="009B766E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D67DF43" w14:textId="4A4A8F56" w:rsidR="001A70E6" w:rsidRPr="005C3106" w:rsidRDefault="001A70E6" w:rsidP="001A70E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CUNO</w:t>
            </w:r>
          </w:p>
        </w:tc>
        <w:tc>
          <w:tcPr>
            <w:tcW w:w="1575" w:type="dxa"/>
          </w:tcPr>
          <w:p w14:paraId="74ECE47B" w14:textId="00A868EC" w:rsidR="001A70E6" w:rsidRPr="005C3106" w:rsidRDefault="001A70E6" w:rsidP="001A70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Customer number</w:t>
            </w:r>
          </w:p>
        </w:tc>
        <w:tc>
          <w:tcPr>
            <w:tcW w:w="837" w:type="dxa"/>
          </w:tcPr>
          <w:p w14:paraId="3F06260A" w14:textId="77777777" w:rsidR="001A70E6" w:rsidRPr="005C3106" w:rsidRDefault="001A70E6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69EE2213" w14:textId="5F2C60DF" w:rsidR="001A70E6" w:rsidRPr="005C3106" w:rsidRDefault="001A70E6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94" w:type="dxa"/>
          </w:tcPr>
          <w:p w14:paraId="6F9E27F0" w14:textId="77777777" w:rsidR="001A70E6" w:rsidRPr="005C3106" w:rsidRDefault="001A70E6" w:rsidP="001A70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216F17C1" w14:textId="77777777" w:rsidR="001A70E6" w:rsidRPr="005C3106" w:rsidRDefault="001A70E6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3" w:type="dxa"/>
          </w:tcPr>
          <w:p w14:paraId="3DEEFA71" w14:textId="032804CB" w:rsidR="001A70E6" w:rsidRPr="005C3106" w:rsidRDefault="009B766E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Code point de livraison "unique"</w:t>
            </w:r>
          </w:p>
        </w:tc>
      </w:tr>
      <w:tr w:rsidR="009B766E" w:rsidRPr="005C3106" w14:paraId="6E6A4544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294F4A6" w14:textId="1E354E21" w:rsidR="009B766E" w:rsidRPr="005C3106" w:rsidRDefault="009B766E" w:rsidP="009B766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CSCD</w:t>
            </w:r>
          </w:p>
        </w:tc>
        <w:tc>
          <w:tcPr>
            <w:tcW w:w="1575" w:type="dxa"/>
          </w:tcPr>
          <w:p w14:paraId="577A7825" w14:textId="11F1BEFB" w:rsidR="009B766E" w:rsidRPr="005C3106" w:rsidRDefault="009B766E" w:rsidP="009B76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Country</w:t>
            </w:r>
          </w:p>
        </w:tc>
        <w:tc>
          <w:tcPr>
            <w:tcW w:w="837" w:type="dxa"/>
          </w:tcPr>
          <w:p w14:paraId="105FF664" w14:textId="77777777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C7C10BA" w14:textId="25D9E7C8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4E9A8477" w14:textId="1DE87B2E" w:rsidR="009B766E" w:rsidRPr="005C3106" w:rsidRDefault="009B766E" w:rsidP="009B76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18D89B5B" w14:textId="68E2C4D8" w:rsidR="009B766E" w:rsidRPr="005C3106" w:rsidRDefault="00B2745F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48CCA888" w14:textId="00F27AAC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Code pays</w:t>
            </w:r>
          </w:p>
        </w:tc>
      </w:tr>
      <w:tr w:rsidR="009B766E" w:rsidRPr="005C3106" w14:paraId="5ECA76B9" w14:textId="77777777" w:rsidTr="009B766E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DF03610" w14:textId="5D87A461" w:rsidR="009B766E" w:rsidRPr="005C3106" w:rsidRDefault="009B766E" w:rsidP="009B766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CUNM</w:t>
            </w:r>
          </w:p>
        </w:tc>
        <w:tc>
          <w:tcPr>
            <w:tcW w:w="1575" w:type="dxa"/>
          </w:tcPr>
          <w:p w14:paraId="03570777" w14:textId="4D87699B" w:rsidR="009B766E" w:rsidRPr="005C3106" w:rsidRDefault="009B766E" w:rsidP="009B76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Name</w:t>
            </w:r>
          </w:p>
        </w:tc>
        <w:tc>
          <w:tcPr>
            <w:tcW w:w="837" w:type="dxa"/>
          </w:tcPr>
          <w:p w14:paraId="3CC61940" w14:textId="49E7A26B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6C38EDC" w14:textId="2DB25B71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36</w:t>
            </w:r>
          </w:p>
        </w:tc>
        <w:tc>
          <w:tcPr>
            <w:tcW w:w="1294" w:type="dxa"/>
          </w:tcPr>
          <w:p w14:paraId="674C42E5" w14:textId="3D30CD13" w:rsidR="009B766E" w:rsidRPr="005C3106" w:rsidRDefault="009B766E" w:rsidP="009B76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73AF3523" w14:textId="5F298577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239679C6" w14:textId="30C01E18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Nom</w:t>
            </w:r>
          </w:p>
        </w:tc>
      </w:tr>
      <w:tr w:rsidR="009B766E" w:rsidRPr="005C3106" w14:paraId="0C13100C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D4DD551" w14:textId="378E47CF" w:rsidR="009B766E" w:rsidRPr="005C3106" w:rsidRDefault="009B766E" w:rsidP="009B766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CUA1</w:t>
            </w:r>
          </w:p>
        </w:tc>
        <w:tc>
          <w:tcPr>
            <w:tcW w:w="1575" w:type="dxa"/>
          </w:tcPr>
          <w:p w14:paraId="7DFD3547" w14:textId="4AD0C802" w:rsidR="009B766E" w:rsidRPr="005C3106" w:rsidRDefault="009B766E" w:rsidP="009B76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Address line 1</w:t>
            </w:r>
          </w:p>
        </w:tc>
        <w:tc>
          <w:tcPr>
            <w:tcW w:w="837" w:type="dxa"/>
          </w:tcPr>
          <w:p w14:paraId="75F1CF1D" w14:textId="6FA4E51E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8A38225" w14:textId="7D503848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36</w:t>
            </w:r>
          </w:p>
        </w:tc>
        <w:tc>
          <w:tcPr>
            <w:tcW w:w="1294" w:type="dxa"/>
          </w:tcPr>
          <w:p w14:paraId="13C4B3F7" w14:textId="4AB660E7" w:rsidR="009B766E" w:rsidRPr="005C3106" w:rsidRDefault="009B766E" w:rsidP="009B76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7C38BB21" w14:textId="21B2577F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276FEE3B" w14:textId="5B9E6D43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Adresse ligne 1</w:t>
            </w:r>
          </w:p>
        </w:tc>
      </w:tr>
      <w:tr w:rsidR="009B766E" w:rsidRPr="005C3106" w14:paraId="30295922" w14:textId="77777777" w:rsidTr="009B766E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A3B989" w14:textId="094846EF" w:rsidR="009B766E" w:rsidRPr="005C3106" w:rsidRDefault="009B766E" w:rsidP="009B766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CUA2</w:t>
            </w:r>
          </w:p>
        </w:tc>
        <w:tc>
          <w:tcPr>
            <w:tcW w:w="1575" w:type="dxa"/>
          </w:tcPr>
          <w:p w14:paraId="5311C73C" w14:textId="586E440D" w:rsidR="009B766E" w:rsidRPr="005C3106" w:rsidRDefault="009B766E" w:rsidP="009B76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Address line 2</w:t>
            </w:r>
          </w:p>
        </w:tc>
        <w:tc>
          <w:tcPr>
            <w:tcW w:w="837" w:type="dxa"/>
          </w:tcPr>
          <w:p w14:paraId="6C153C69" w14:textId="52E48570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5BB6C67" w14:textId="0C5DBCD3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36</w:t>
            </w:r>
          </w:p>
        </w:tc>
        <w:tc>
          <w:tcPr>
            <w:tcW w:w="1294" w:type="dxa"/>
          </w:tcPr>
          <w:p w14:paraId="023A6065" w14:textId="51B04B9E" w:rsidR="009B766E" w:rsidRPr="005C3106" w:rsidRDefault="009B766E" w:rsidP="009B76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1490C648" w14:textId="77FE22D1" w:rsidR="009B766E" w:rsidRPr="005C3106" w:rsidRDefault="00B2745F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2383" w:type="dxa"/>
          </w:tcPr>
          <w:p w14:paraId="1113657E" w14:textId="47574E69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Adresse ligne 2</w:t>
            </w:r>
          </w:p>
        </w:tc>
      </w:tr>
      <w:tr w:rsidR="009B766E" w:rsidRPr="005C3106" w14:paraId="0F84FB83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D4D3655" w14:textId="0411BB03" w:rsidR="009B766E" w:rsidRPr="005C3106" w:rsidRDefault="009B766E" w:rsidP="009B766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PONO</w:t>
            </w:r>
          </w:p>
        </w:tc>
        <w:tc>
          <w:tcPr>
            <w:tcW w:w="1575" w:type="dxa"/>
          </w:tcPr>
          <w:p w14:paraId="562A3192" w14:textId="153A2FE9" w:rsidR="009B766E" w:rsidRPr="005C3106" w:rsidRDefault="009B766E" w:rsidP="009B76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Postal code</w:t>
            </w:r>
          </w:p>
        </w:tc>
        <w:tc>
          <w:tcPr>
            <w:tcW w:w="837" w:type="dxa"/>
          </w:tcPr>
          <w:p w14:paraId="2BBC8DF3" w14:textId="1B97CBF6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B9E69EE" w14:textId="55E67DEA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94" w:type="dxa"/>
          </w:tcPr>
          <w:p w14:paraId="0752DAAE" w14:textId="7351D419" w:rsidR="009B766E" w:rsidRPr="005C3106" w:rsidRDefault="009B766E" w:rsidP="009B76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109C0B92" w14:textId="548FD87F" w:rsidR="009B766E" w:rsidRPr="005C3106" w:rsidRDefault="00B2745F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2383" w:type="dxa"/>
          </w:tcPr>
          <w:p w14:paraId="4D74A905" w14:textId="0A09413C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9B766E" w:rsidRPr="005C3106" w14:paraId="111D3B7B" w14:textId="77777777" w:rsidTr="009B766E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B18A22" w14:textId="27022FFF" w:rsidR="009B766E" w:rsidRPr="005C3106" w:rsidRDefault="009B766E" w:rsidP="009B766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TOWN</w:t>
            </w:r>
          </w:p>
        </w:tc>
        <w:tc>
          <w:tcPr>
            <w:tcW w:w="1575" w:type="dxa"/>
          </w:tcPr>
          <w:p w14:paraId="650D275F" w14:textId="496DE2B5" w:rsidR="009B766E" w:rsidRPr="005C3106" w:rsidRDefault="009B766E" w:rsidP="009B76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City</w:t>
            </w:r>
          </w:p>
        </w:tc>
        <w:tc>
          <w:tcPr>
            <w:tcW w:w="837" w:type="dxa"/>
          </w:tcPr>
          <w:p w14:paraId="44AC4C71" w14:textId="163A4DCF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0FD583B" w14:textId="4EC7C3F1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294" w:type="dxa"/>
          </w:tcPr>
          <w:p w14:paraId="322E865B" w14:textId="2542ABE9" w:rsidR="009B766E" w:rsidRPr="005C3106" w:rsidRDefault="009B766E" w:rsidP="009B76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3DE5305E" w14:textId="210FF783" w:rsidR="009B766E" w:rsidRPr="005C3106" w:rsidRDefault="00B2745F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2383" w:type="dxa"/>
          </w:tcPr>
          <w:p w14:paraId="1C7D61CA" w14:textId="05ADAECC" w:rsidR="009B766E" w:rsidRPr="005C3106" w:rsidRDefault="009B766E" w:rsidP="009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Code postal et ville</w:t>
            </w:r>
          </w:p>
        </w:tc>
      </w:tr>
      <w:tr w:rsidR="009B766E" w:rsidRPr="005C3106" w14:paraId="578E96B2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97FA0E5" w14:textId="20D75A78" w:rsidR="009B766E" w:rsidRPr="005C3106" w:rsidRDefault="009B766E" w:rsidP="009B766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5C3106">
              <w:rPr>
                <w:rFonts w:cs="Arial"/>
                <w:b w:val="0"/>
                <w:bCs w:val="0"/>
                <w:sz w:val="20"/>
                <w:szCs w:val="20"/>
              </w:rPr>
              <w:t>PHNO</w:t>
            </w:r>
          </w:p>
        </w:tc>
        <w:tc>
          <w:tcPr>
            <w:tcW w:w="1575" w:type="dxa"/>
          </w:tcPr>
          <w:p w14:paraId="204C4869" w14:textId="13A42954" w:rsidR="009B766E" w:rsidRPr="005C3106" w:rsidRDefault="009B766E" w:rsidP="009B76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Telephone number 1</w:t>
            </w:r>
          </w:p>
        </w:tc>
        <w:tc>
          <w:tcPr>
            <w:tcW w:w="837" w:type="dxa"/>
          </w:tcPr>
          <w:p w14:paraId="2982A81B" w14:textId="409D406C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477E3FC" w14:textId="14029EED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1294" w:type="dxa"/>
          </w:tcPr>
          <w:p w14:paraId="5671FBA9" w14:textId="09C9C19F" w:rsidR="009B766E" w:rsidRPr="005C3106" w:rsidRDefault="009B766E" w:rsidP="009B766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6DD05650" w14:textId="1B5EC71A" w:rsidR="009B766E" w:rsidRPr="005C3106" w:rsidRDefault="00B2745F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2383" w:type="dxa"/>
          </w:tcPr>
          <w:p w14:paraId="6C8C25AF" w14:textId="0DAF282F" w:rsidR="009B766E" w:rsidRPr="005C3106" w:rsidRDefault="009B766E" w:rsidP="009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Téléphone</w:t>
            </w:r>
          </w:p>
        </w:tc>
      </w:tr>
    </w:tbl>
    <w:p w14:paraId="237CCD0D" w14:textId="77777777" w:rsidR="006D754B" w:rsidRDefault="006D754B" w:rsidP="006D754B">
      <w:pPr>
        <w:rPr>
          <w:rFonts w:cs="Arial"/>
          <w:b/>
          <w:sz w:val="24"/>
        </w:rPr>
      </w:pPr>
      <w:bookmarkStart w:id="16" w:name="_Toc195013592"/>
    </w:p>
    <w:p w14:paraId="470952B1" w14:textId="77777777" w:rsidR="009538F5" w:rsidRPr="005C3106" w:rsidRDefault="009538F5" w:rsidP="006D754B">
      <w:pPr>
        <w:rPr>
          <w:rFonts w:cs="Arial"/>
          <w:b/>
          <w:sz w:val="24"/>
        </w:rPr>
      </w:pPr>
    </w:p>
    <w:p w14:paraId="05D32545" w14:textId="2A0B7C95" w:rsidR="006D754B" w:rsidRPr="009538F5" w:rsidRDefault="009538F5" w:rsidP="006D754B">
      <w:pPr>
        <w:pStyle w:val="ListParagraph"/>
        <w:numPr>
          <w:ilvl w:val="0"/>
          <w:numId w:val="39"/>
        </w:numPr>
        <w:rPr>
          <w:rFonts w:ascii="Arial" w:hAnsi="Arial" w:cs="Arial"/>
          <w:b/>
        </w:rPr>
      </w:pPr>
      <w:r w:rsidRPr="009538F5">
        <w:rPr>
          <w:rFonts w:ascii="Arial" w:hAnsi="Arial" w:cs="Arial"/>
          <w:b/>
        </w:rPr>
        <w:lastRenderedPageBreak/>
        <w:t>CRS685MI</w:t>
      </w:r>
      <w:r w:rsidR="006D754B" w:rsidRPr="009538F5">
        <w:rPr>
          <w:rFonts w:ascii="Arial" w:hAnsi="Arial" w:cs="Arial"/>
          <w:b/>
        </w:rPr>
        <w:t>_</w:t>
      </w:r>
      <w:r w:rsidRPr="009538F5">
        <w:rPr>
          <w:rFonts w:ascii="Arial" w:hAnsi="Arial" w:cs="Arial"/>
          <w:b/>
        </w:rPr>
        <w:t>Lst</w:t>
      </w:r>
    </w:p>
    <w:p w14:paraId="10498EBA" w14:textId="04FDBF3B" w:rsidR="006D754B" w:rsidRPr="005C3106" w:rsidRDefault="006D754B" w:rsidP="006D754B">
      <w:pPr>
        <w:pStyle w:val="BodyText"/>
        <w:ind w:left="0"/>
        <w:rPr>
          <w:b/>
          <w:sz w:val="24"/>
        </w:rPr>
      </w:pPr>
      <w:r w:rsidRPr="005C3106">
        <w:t xml:space="preserve">Cette API </w:t>
      </w:r>
      <w:r>
        <w:t>est</w:t>
      </w:r>
      <w:r w:rsidRPr="005C3106">
        <w:t xml:space="preserve"> utilisée pour la récupération du </w:t>
      </w:r>
      <w:r w:rsidR="009538F5">
        <w:t>code client, si</w:t>
      </w:r>
      <w:r w:rsidR="009538F5" w:rsidRPr="009538F5">
        <w:t xml:space="preserve"> code propriétaire</w:t>
      </w:r>
      <w:r w:rsidR="009538F5">
        <w:t> !</w:t>
      </w:r>
      <w:r w:rsidR="009538F5" w:rsidRPr="009538F5">
        <w:t>= code client</w:t>
      </w:r>
      <w:r w:rsidR="009538F5">
        <w:t>, alors la</w:t>
      </w:r>
      <w:r w:rsidR="009538F5" w:rsidRPr="009538F5">
        <w:t xml:space="preserve"> correspondance</w:t>
      </w:r>
      <w:r w:rsidR="009538F5">
        <w:t xml:space="preserve"> est faite </w:t>
      </w:r>
      <w:r w:rsidR="009538F5" w:rsidRPr="009538F5">
        <w:t>avec</w:t>
      </w:r>
      <w:r w:rsidR="009538F5">
        <w:t xml:space="preserve"> le</w:t>
      </w:r>
      <w:r w:rsidR="009538F5" w:rsidRPr="009538F5">
        <w:t xml:space="preserve"> Holder</w:t>
      </w:r>
      <w:r w:rsidRPr="005C3106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1"/>
        <w:gridCol w:w="730"/>
        <w:gridCol w:w="1231"/>
        <w:gridCol w:w="1293"/>
        <w:gridCol w:w="1666"/>
        <w:gridCol w:w="2382"/>
      </w:tblGrid>
      <w:tr w:rsidR="006D754B" w:rsidRPr="005C3106" w14:paraId="1A1DDC5F" w14:textId="77777777" w:rsidTr="00916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70F5340F" w14:textId="77777777" w:rsidR="006D754B" w:rsidRPr="005C3106" w:rsidRDefault="006D754B" w:rsidP="009165D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1" w:type="dxa"/>
            <w:shd w:val="clear" w:color="auto" w:fill="00B0F0"/>
          </w:tcPr>
          <w:p w14:paraId="09DB1006" w14:textId="77777777" w:rsidR="006D754B" w:rsidRPr="005C3106" w:rsidRDefault="006D754B" w:rsidP="009165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402714D" w14:textId="77777777" w:rsidR="006D754B" w:rsidRPr="005C3106" w:rsidRDefault="006D754B" w:rsidP="009165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CC15683" w14:textId="77777777" w:rsidR="006D754B" w:rsidRPr="005C3106" w:rsidRDefault="006D754B" w:rsidP="009165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3" w:type="dxa"/>
            <w:shd w:val="clear" w:color="auto" w:fill="00B0F0"/>
          </w:tcPr>
          <w:p w14:paraId="0020BAA2" w14:textId="77777777" w:rsidR="006D754B" w:rsidRPr="005C3106" w:rsidRDefault="006D754B" w:rsidP="009165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02A48091" w14:textId="77777777" w:rsidR="006D754B" w:rsidRPr="005C3106" w:rsidRDefault="006D754B" w:rsidP="009165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7BE4F87D" w14:textId="77777777" w:rsidR="006D754B" w:rsidRPr="005C3106" w:rsidRDefault="006D754B" w:rsidP="009165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5C3106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6D754B" w:rsidRPr="009538F5" w14:paraId="335BBAD7" w14:textId="77777777" w:rsidTr="00916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110CE76" w14:textId="63F0E388" w:rsidR="006D754B" w:rsidRPr="005C3106" w:rsidRDefault="009538F5" w:rsidP="009165D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OWNC</w:t>
            </w:r>
          </w:p>
        </w:tc>
        <w:tc>
          <w:tcPr>
            <w:tcW w:w="1681" w:type="dxa"/>
          </w:tcPr>
          <w:p w14:paraId="0CCD660D" w14:textId="1114A615" w:rsidR="006D754B" w:rsidRPr="005C3106" w:rsidRDefault="009538F5" w:rsidP="009165D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Owner</w:t>
            </w:r>
          </w:p>
        </w:tc>
        <w:tc>
          <w:tcPr>
            <w:tcW w:w="730" w:type="dxa"/>
          </w:tcPr>
          <w:p w14:paraId="3ED0CAC1" w14:textId="1C77BDE0" w:rsidR="006D754B" w:rsidRPr="005C3106" w:rsidRDefault="009538F5" w:rsidP="009165D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6AFF1345" w14:textId="7A71B0CD" w:rsidR="006D754B" w:rsidRPr="005C3106" w:rsidRDefault="006D754B" w:rsidP="009165D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1</w:t>
            </w:r>
            <w:r w:rsidR="009538F5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93" w:type="dxa"/>
          </w:tcPr>
          <w:p w14:paraId="56933101" w14:textId="77777777" w:rsidR="006D754B" w:rsidRPr="005C3106" w:rsidRDefault="006D754B" w:rsidP="009165D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7CBE5C7" w14:textId="70CD8234" w:rsidR="006D754B" w:rsidRPr="005C3106" w:rsidRDefault="009538F5" w:rsidP="009165D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2B1C9F2D" w14:textId="77777777" w:rsidR="009538F5" w:rsidRPr="009538F5" w:rsidRDefault="009538F5" w:rsidP="009538F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0"/>
                <w:szCs w:val="20"/>
                <w:lang w:val="en-GB" w:eastAsia="en-US"/>
              </w:rPr>
            </w:pPr>
            <w:r w:rsidRPr="009538F5">
              <w:rPr>
                <w:rFonts w:cs="Arial"/>
                <w:color w:val="000000"/>
                <w:sz w:val="20"/>
                <w:szCs w:val="20"/>
                <w:lang w:val="en-GB" w:eastAsia="en-US"/>
              </w:rPr>
              <w:t xml:space="preserve">N° client livré </w:t>
            </w:r>
          </w:p>
          <w:p w14:paraId="143AEB26" w14:textId="2ADC8BF7" w:rsidR="006D754B" w:rsidRPr="009538F5" w:rsidRDefault="006D754B" w:rsidP="009538F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GB"/>
              </w:rPr>
            </w:pPr>
          </w:p>
        </w:tc>
      </w:tr>
      <w:tr w:rsidR="006D754B" w:rsidRPr="005C3106" w14:paraId="2CEE89EB" w14:textId="77777777" w:rsidTr="00916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11BA01F" w14:textId="498B745C" w:rsidR="006D754B" w:rsidRPr="005C3106" w:rsidRDefault="009538F5" w:rsidP="009165DE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>
              <w:rPr>
                <w:rFonts w:cs="Arial"/>
                <w:b w:val="0"/>
                <w:bCs w:val="0"/>
                <w:sz w:val="20"/>
                <w:szCs w:val="20"/>
              </w:rPr>
              <w:t>TX15</w:t>
            </w:r>
          </w:p>
        </w:tc>
        <w:tc>
          <w:tcPr>
            <w:tcW w:w="1681" w:type="dxa"/>
          </w:tcPr>
          <w:p w14:paraId="7BDAB32E" w14:textId="775FFEF2" w:rsidR="006D754B" w:rsidRPr="005C3106" w:rsidRDefault="009538F5" w:rsidP="009165D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Name</w:t>
            </w:r>
          </w:p>
        </w:tc>
        <w:tc>
          <w:tcPr>
            <w:tcW w:w="730" w:type="dxa"/>
          </w:tcPr>
          <w:p w14:paraId="1018D776" w14:textId="77777777" w:rsidR="006D754B" w:rsidRPr="005C3106" w:rsidRDefault="006D754B" w:rsidP="009165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40E8523" w14:textId="689ADDB8" w:rsidR="006D754B" w:rsidRPr="005C3106" w:rsidRDefault="009538F5" w:rsidP="009165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3" w:type="dxa"/>
          </w:tcPr>
          <w:p w14:paraId="5C165D30" w14:textId="77777777" w:rsidR="006D754B" w:rsidRPr="005C3106" w:rsidRDefault="006D754B" w:rsidP="009165D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101F398" w14:textId="77777777" w:rsidR="006D754B" w:rsidRPr="005C3106" w:rsidRDefault="006D754B" w:rsidP="009165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C3106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22EB0369" w14:textId="31CF5B54" w:rsidR="006D754B" w:rsidRPr="005C3106" w:rsidRDefault="009538F5" w:rsidP="009165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</w:t>
            </w:r>
          </w:p>
        </w:tc>
      </w:tr>
    </w:tbl>
    <w:p w14:paraId="33B63D56" w14:textId="77777777" w:rsidR="006D754B" w:rsidRDefault="006D754B" w:rsidP="006D754B">
      <w:pPr>
        <w:pStyle w:val="BodyText"/>
        <w:ind w:left="0"/>
      </w:pPr>
    </w:p>
    <w:p w14:paraId="0D9018BD" w14:textId="77777777" w:rsidR="006D754B" w:rsidRDefault="006D754B" w:rsidP="006D754B">
      <w:pPr>
        <w:pStyle w:val="BodyText"/>
        <w:ind w:left="0"/>
      </w:pPr>
    </w:p>
    <w:p w14:paraId="4936908B" w14:textId="77777777" w:rsidR="006D754B" w:rsidRDefault="006D754B" w:rsidP="009538F5">
      <w:pPr>
        <w:pStyle w:val="BodyText"/>
        <w:ind w:left="0"/>
      </w:pPr>
    </w:p>
    <w:p w14:paraId="0A55D214" w14:textId="77777777" w:rsidR="009538F5" w:rsidRDefault="009538F5" w:rsidP="009538F5">
      <w:pPr>
        <w:pStyle w:val="BodyText"/>
        <w:ind w:left="0"/>
      </w:pPr>
    </w:p>
    <w:p w14:paraId="57C88C31" w14:textId="77777777" w:rsidR="009538F5" w:rsidRDefault="009538F5" w:rsidP="009538F5">
      <w:pPr>
        <w:pStyle w:val="BodyText"/>
        <w:ind w:left="0"/>
      </w:pPr>
    </w:p>
    <w:p w14:paraId="6F05AEF5" w14:textId="77777777" w:rsidR="009538F5" w:rsidRDefault="009538F5" w:rsidP="009538F5">
      <w:pPr>
        <w:pStyle w:val="BodyText"/>
        <w:ind w:left="0"/>
      </w:pPr>
    </w:p>
    <w:p w14:paraId="4EFD800F" w14:textId="77777777" w:rsidR="009538F5" w:rsidRDefault="009538F5" w:rsidP="009538F5">
      <w:pPr>
        <w:pStyle w:val="BodyText"/>
        <w:ind w:left="0"/>
      </w:pPr>
    </w:p>
    <w:p w14:paraId="6EB47A7E" w14:textId="77777777" w:rsidR="009538F5" w:rsidRDefault="009538F5" w:rsidP="009538F5">
      <w:pPr>
        <w:pStyle w:val="BodyText"/>
        <w:ind w:left="0"/>
      </w:pPr>
    </w:p>
    <w:p w14:paraId="1D5B6D7E" w14:textId="77777777" w:rsidR="009538F5" w:rsidRDefault="009538F5" w:rsidP="009538F5">
      <w:pPr>
        <w:pStyle w:val="BodyText"/>
        <w:ind w:left="0"/>
      </w:pPr>
    </w:p>
    <w:p w14:paraId="3095C789" w14:textId="77777777" w:rsidR="009538F5" w:rsidRDefault="009538F5" w:rsidP="009538F5">
      <w:pPr>
        <w:pStyle w:val="BodyText"/>
        <w:ind w:left="0"/>
      </w:pPr>
    </w:p>
    <w:p w14:paraId="7BE0C3F3" w14:textId="77777777" w:rsidR="009538F5" w:rsidRDefault="009538F5" w:rsidP="009538F5">
      <w:pPr>
        <w:pStyle w:val="BodyText"/>
        <w:ind w:left="0"/>
      </w:pPr>
    </w:p>
    <w:p w14:paraId="2613C25B" w14:textId="77777777" w:rsidR="009538F5" w:rsidRDefault="009538F5" w:rsidP="009538F5">
      <w:pPr>
        <w:pStyle w:val="BodyText"/>
        <w:ind w:left="0"/>
      </w:pPr>
    </w:p>
    <w:p w14:paraId="03DBF8E3" w14:textId="77777777" w:rsidR="009538F5" w:rsidRDefault="009538F5" w:rsidP="009538F5">
      <w:pPr>
        <w:pStyle w:val="BodyText"/>
        <w:ind w:left="0"/>
      </w:pPr>
    </w:p>
    <w:p w14:paraId="0071EB8A" w14:textId="77777777" w:rsidR="009538F5" w:rsidRDefault="009538F5" w:rsidP="009538F5">
      <w:pPr>
        <w:pStyle w:val="BodyText"/>
        <w:ind w:left="0"/>
      </w:pPr>
    </w:p>
    <w:p w14:paraId="0141CD77" w14:textId="77777777" w:rsidR="009538F5" w:rsidRDefault="009538F5" w:rsidP="009538F5">
      <w:pPr>
        <w:pStyle w:val="BodyText"/>
        <w:ind w:left="0"/>
      </w:pPr>
    </w:p>
    <w:p w14:paraId="5F2C3A0E" w14:textId="77777777" w:rsidR="009538F5" w:rsidRDefault="009538F5" w:rsidP="009538F5">
      <w:pPr>
        <w:pStyle w:val="BodyText"/>
        <w:ind w:left="0"/>
      </w:pPr>
    </w:p>
    <w:p w14:paraId="2E12A1F8" w14:textId="77777777" w:rsidR="009538F5" w:rsidRDefault="009538F5" w:rsidP="009538F5">
      <w:pPr>
        <w:pStyle w:val="BodyText"/>
        <w:ind w:left="0"/>
      </w:pPr>
    </w:p>
    <w:p w14:paraId="28459B9E" w14:textId="77777777" w:rsidR="009538F5" w:rsidRDefault="009538F5" w:rsidP="009538F5">
      <w:pPr>
        <w:pStyle w:val="BodyText"/>
        <w:ind w:left="0"/>
      </w:pPr>
    </w:p>
    <w:p w14:paraId="76FD24E6" w14:textId="77777777" w:rsidR="009538F5" w:rsidRDefault="009538F5" w:rsidP="009538F5">
      <w:pPr>
        <w:pStyle w:val="BodyText"/>
        <w:ind w:left="0"/>
      </w:pPr>
    </w:p>
    <w:p w14:paraId="55B9AFCF" w14:textId="77777777" w:rsidR="009538F5" w:rsidRDefault="009538F5" w:rsidP="009538F5">
      <w:pPr>
        <w:pStyle w:val="BodyText"/>
        <w:ind w:left="0"/>
      </w:pPr>
    </w:p>
    <w:p w14:paraId="79EE9480" w14:textId="77777777" w:rsidR="009538F5" w:rsidRDefault="009538F5" w:rsidP="009538F5">
      <w:pPr>
        <w:pStyle w:val="BodyText"/>
        <w:ind w:left="0"/>
      </w:pPr>
    </w:p>
    <w:p w14:paraId="5EA37FBA" w14:textId="77777777" w:rsidR="009538F5" w:rsidRDefault="009538F5" w:rsidP="009538F5">
      <w:pPr>
        <w:pStyle w:val="BodyText"/>
        <w:ind w:left="0"/>
      </w:pPr>
    </w:p>
    <w:p w14:paraId="1785AA21" w14:textId="77777777" w:rsidR="009538F5" w:rsidRDefault="009538F5" w:rsidP="009538F5">
      <w:pPr>
        <w:pStyle w:val="BodyText"/>
        <w:ind w:left="0"/>
      </w:pPr>
    </w:p>
    <w:p w14:paraId="0FAE1CE4" w14:textId="77777777" w:rsidR="009538F5" w:rsidRDefault="009538F5" w:rsidP="009538F5">
      <w:pPr>
        <w:pStyle w:val="BodyText"/>
        <w:ind w:left="0"/>
      </w:pPr>
    </w:p>
    <w:p w14:paraId="1BDA2DBB" w14:textId="77777777" w:rsidR="009538F5" w:rsidRDefault="009538F5" w:rsidP="009538F5">
      <w:pPr>
        <w:pStyle w:val="BodyText"/>
        <w:ind w:left="0"/>
      </w:pPr>
    </w:p>
    <w:p w14:paraId="7CBF5AF7" w14:textId="77777777" w:rsidR="009538F5" w:rsidRDefault="009538F5" w:rsidP="009538F5">
      <w:pPr>
        <w:pStyle w:val="BodyText"/>
        <w:ind w:left="0"/>
      </w:pPr>
    </w:p>
    <w:p w14:paraId="0169DB3D" w14:textId="77777777" w:rsidR="009538F5" w:rsidRDefault="009538F5" w:rsidP="009538F5">
      <w:pPr>
        <w:pStyle w:val="BodyText"/>
        <w:ind w:left="0"/>
      </w:pPr>
    </w:p>
    <w:p w14:paraId="0F572460" w14:textId="77777777" w:rsidR="009538F5" w:rsidRDefault="009538F5" w:rsidP="009538F5">
      <w:pPr>
        <w:pStyle w:val="BodyText"/>
        <w:ind w:left="0"/>
      </w:pPr>
    </w:p>
    <w:p w14:paraId="46015F1D" w14:textId="77777777" w:rsidR="009538F5" w:rsidRDefault="009538F5" w:rsidP="009538F5">
      <w:pPr>
        <w:pStyle w:val="BodyText"/>
        <w:ind w:left="0"/>
      </w:pPr>
    </w:p>
    <w:p w14:paraId="7C754B43" w14:textId="77777777" w:rsidR="009538F5" w:rsidRDefault="009538F5" w:rsidP="009538F5">
      <w:pPr>
        <w:pStyle w:val="BodyText"/>
        <w:ind w:left="0"/>
      </w:pPr>
    </w:p>
    <w:p w14:paraId="40E2BC0A" w14:textId="77777777" w:rsidR="009538F5" w:rsidRDefault="009538F5" w:rsidP="009538F5">
      <w:pPr>
        <w:pStyle w:val="BodyText"/>
        <w:ind w:left="0"/>
      </w:pPr>
    </w:p>
    <w:p w14:paraId="71945917" w14:textId="77777777" w:rsidR="006D754B" w:rsidRPr="006D754B" w:rsidRDefault="006D754B" w:rsidP="006D754B">
      <w:pPr>
        <w:pStyle w:val="BodyText"/>
      </w:pPr>
    </w:p>
    <w:p w14:paraId="7399FCF2" w14:textId="605F1388" w:rsidR="00E27E1A" w:rsidRPr="005C3106" w:rsidRDefault="005B6296" w:rsidP="003F086D">
      <w:pPr>
        <w:pStyle w:val="Heading2"/>
      </w:pPr>
      <w:r w:rsidRPr="005C3106">
        <w:lastRenderedPageBreak/>
        <w:t>Manipulation de données</w:t>
      </w:r>
      <w:bookmarkEnd w:id="16"/>
    </w:p>
    <w:p w14:paraId="275CE4C8" w14:textId="77777777" w:rsidR="005B6296" w:rsidRDefault="005B6296" w:rsidP="005B6296">
      <w:pPr>
        <w:pStyle w:val="BodyText"/>
      </w:pPr>
    </w:p>
    <w:p w14:paraId="7632679D" w14:textId="078FB59C" w:rsidR="00AE75FC" w:rsidRDefault="00AE75FC" w:rsidP="00AE75FC">
      <w:pPr>
        <w:pStyle w:val="Heading3"/>
      </w:pPr>
      <w:r>
        <w:t>Récuperation de la date de la veille</w:t>
      </w:r>
    </w:p>
    <w:p w14:paraId="4D371B00" w14:textId="0F148593" w:rsidR="00AE75FC" w:rsidRPr="00AE75FC" w:rsidRDefault="00AE75FC" w:rsidP="00AE75FC">
      <w:pPr>
        <w:pStyle w:val="BodyText"/>
        <w:ind w:left="0"/>
      </w:pPr>
      <w:r>
        <w:t xml:space="preserve">La date est en premier temps récupérer la par la librairie </w:t>
      </w:r>
      <w:r w:rsidRPr="00AE75FC">
        <w:rPr>
          <w:b/>
          <w:bCs/>
          <w:i/>
          <w:iCs/>
        </w:rPr>
        <w:t>Calendar</w:t>
      </w:r>
      <w:r>
        <w:t xml:space="preserve"> et ensuite configurer pour récupérer la date de la veille.</w:t>
      </w:r>
    </w:p>
    <w:p w14:paraId="222BC8D3" w14:textId="77777777" w:rsidR="00AE75FC" w:rsidRDefault="00AE75FC" w:rsidP="00AE75FC">
      <w:pPr>
        <w:pStyle w:val="BodyText"/>
        <w:ind w:left="0"/>
      </w:pPr>
    </w:p>
    <w:p w14:paraId="58245008" w14:textId="00DB4139" w:rsidR="00AE75FC" w:rsidRDefault="00AE75FC" w:rsidP="00AE75FC">
      <w:pPr>
        <w:pStyle w:val="BodyText"/>
        <w:ind w:left="0"/>
      </w:pPr>
      <w:r>
        <w:t>Fonction SetPreviousDayDate() :</w:t>
      </w:r>
    </w:p>
    <w:p w14:paraId="046EE5CC" w14:textId="7699A4DD" w:rsidR="00AE75FC" w:rsidRDefault="00AE75FC" w:rsidP="00AE75FC">
      <w:pPr>
        <w:pStyle w:val="BodyText"/>
        <w:ind w:left="0"/>
      </w:pPr>
      <w:r w:rsidRPr="00AE75FC">
        <w:rPr>
          <w:noProof/>
        </w:rPr>
        <w:drawing>
          <wp:inline distT="0" distB="0" distL="0" distR="0" wp14:anchorId="7F56B794" wp14:editId="3EBFEBF0">
            <wp:extent cx="6417945" cy="1477010"/>
            <wp:effectExtent l="0" t="0" r="1905" b="8890"/>
            <wp:docPr id="13519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96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3A39" w14:textId="77777777" w:rsidR="00AE75FC" w:rsidRDefault="00AE75FC" w:rsidP="005B6296">
      <w:pPr>
        <w:pStyle w:val="BodyText"/>
      </w:pPr>
    </w:p>
    <w:p w14:paraId="3FE8DEF8" w14:textId="77777777" w:rsidR="00AE75FC" w:rsidRPr="005C3106" w:rsidRDefault="00AE75FC" w:rsidP="005B6296">
      <w:pPr>
        <w:pStyle w:val="BodyText"/>
      </w:pPr>
    </w:p>
    <w:p w14:paraId="1D69EA61" w14:textId="058EDC59" w:rsidR="005B6296" w:rsidRPr="005C3106" w:rsidRDefault="005A4434" w:rsidP="005B6296">
      <w:pPr>
        <w:pStyle w:val="Heading3"/>
      </w:pPr>
      <w:r w:rsidRPr="005C3106">
        <w:t>Filtrage des transactions de palettes</w:t>
      </w:r>
    </w:p>
    <w:p w14:paraId="7A9DC1B4" w14:textId="3E30F3A2" w:rsidR="00E27E1A" w:rsidRPr="005C3106" w:rsidRDefault="005A4434">
      <w:r w:rsidRPr="005C3106">
        <w:t>Les transactions de palettes sont filtrées basée sur la date de la veille</w:t>
      </w:r>
      <w:r w:rsidR="00D80613">
        <w:t>,</w:t>
      </w:r>
      <w:r w:rsidRPr="005C3106">
        <w:t xml:space="preserve"> </w:t>
      </w:r>
      <w:r w:rsidR="00D80613">
        <w:t>les</w:t>
      </w:r>
      <w:r w:rsidRPr="005C3106">
        <w:t xml:space="preserve"> types de palettes</w:t>
      </w:r>
      <w:r w:rsidR="00D80613">
        <w:t>, et les quantités</w:t>
      </w:r>
      <w:r w:rsidRPr="005C3106">
        <w:t>.</w:t>
      </w:r>
    </w:p>
    <w:p w14:paraId="5B326362" w14:textId="77777777" w:rsidR="005A4434" w:rsidRPr="005C3106" w:rsidRDefault="005A4434"/>
    <w:p w14:paraId="1ABA0529" w14:textId="77777777" w:rsidR="005A4434" w:rsidRPr="005C3106" w:rsidRDefault="005A4434">
      <w:pPr>
        <w:rPr>
          <w:u w:val="single"/>
        </w:rPr>
      </w:pPr>
    </w:p>
    <w:p w14:paraId="31A107F6" w14:textId="4BA591D4" w:rsidR="005A4434" w:rsidRPr="005C3106" w:rsidRDefault="005A4434">
      <w:pPr>
        <w:rPr>
          <w:u w:val="single"/>
        </w:rPr>
      </w:pPr>
      <w:r w:rsidRPr="005C3106">
        <w:rPr>
          <w:u w:val="single"/>
        </w:rPr>
        <w:t>MEC Mapper</w:t>
      </w:r>
      <w:r w:rsidRPr="005C3106">
        <w:t> :</w:t>
      </w:r>
    </w:p>
    <w:p w14:paraId="029675EE" w14:textId="37823DE2" w:rsidR="005A4434" w:rsidRPr="005C3106" w:rsidRDefault="00F8351A">
      <w:r w:rsidRPr="00F8351A">
        <w:rPr>
          <w:noProof/>
        </w:rPr>
        <w:drawing>
          <wp:inline distT="0" distB="0" distL="0" distR="0" wp14:anchorId="1A8CDA93" wp14:editId="60686844">
            <wp:extent cx="2482850" cy="1957131"/>
            <wp:effectExtent l="0" t="0" r="0" b="5080"/>
            <wp:docPr id="120663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38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5075" cy="19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2F24" w14:textId="77777777" w:rsidR="005A4434" w:rsidRDefault="005A4434">
      <w:pPr>
        <w:rPr>
          <w:b/>
          <w:bCs/>
        </w:rPr>
      </w:pPr>
    </w:p>
    <w:p w14:paraId="28D7FE8F" w14:textId="77777777" w:rsidR="0029119F" w:rsidRPr="005C3106" w:rsidRDefault="0029119F">
      <w:pPr>
        <w:rPr>
          <w:b/>
          <w:bCs/>
        </w:rPr>
      </w:pPr>
    </w:p>
    <w:p w14:paraId="6C72D34D" w14:textId="77777777" w:rsidR="005A4434" w:rsidRPr="005C3106" w:rsidRDefault="005A4434">
      <w:pPr>
        <w:rPr>
          <w:b/>
          <w:bCs/>
        </w:rPr>
      </w:pPr>
    </w:p>
    <w:p w14:paraId="41522D1B" w14:textId="56A44178" w:rsidR="00F8351A" w:rsidRDefault="005A4434">
      <w:pPr>
        <w:rPr>
          <w:u w:val="single"/>
        </w:rPr>
      </w:pPr>
      <w:r w:rsidRPr="005C3106">
        <w:rPr>
          <w:u w:val="single"/>
        </w:rPr>
        <w:t xml:space="preserve">Fonction </w:t>
      </w:r>
      <w:r w:rsidR="00F8351A" w:rsidRPr="00F8351A">
        <w:rPr>
          <w:u w:val="single"/>
        </w:rPr>
        <w:t>setEXPORTMI</w:t>
      </w:r>
      <w:r w:rsidRPr="005C3106">
        <w:rPr>
          <w:u w:val="single"/>
        </w:rPr>
        <w:t>()</w:t>
      </w:r>
      <w:r w:rsidRPr="005C3106">
        <w:t> :</w:t>
      </w:r>
    </w:p>
    <w:p w14:paraId="592EED0F" w14:textId="3FE9FF3E" w:rsidR="00F8351A" w:rsidRPr="00F8351A" w:rsidRDefault="00F8351A">
      <w:pPr>
        <w:rPr>
          <w:u w:val="single"/>
        </w:rPr>
      </w:pPr>
      <w:r w:rsidRPr="00F8351A">
        <w:rPr>
          <w:b/>
          <w:noProof/>
          <w:sz w:val="24"/>
        </w:rPr>
        <w:drawing>
          <wp:inline distT="0" distB="0" distL="0" distR="0" wp14:anchorId="0EF1C784" wp14:editId="37688D31">
            <wp:extent cx="6940550" cy="823197"/>
            <wp:effectExtent l="0" t="0" r="0" b="0"/>
            <wp:docPr id="135731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1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95967" cy="8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AF47" w14:textId="77777777" w:rsidR="007D5793" w:rsidRPr="005C3106" w:rsidRDefault="007D5793">
      <w:pPr>
        <w:rPr>
          <w:b/>
          <w:sz w:val="24"/>
        </w:rPr>
      </w:pPr>
    </w:p>
    <w:p w14:paraId="3BFB4A08" w14:textId="46129827" w:rsidR="00E27E1A" w:rsidRDefault="00E27E1A">
      <w:pPr>
        <w:rPr>
          <w:b/>
          <w:sz w:val="24"/>
        </w:rPr>
      </w:pPr>
    </w:p>
    <w:p w14:paraId="79E10195" w14:textId="77777777" w:rsidR="00F8351A" w:rsidRDefault="00F8351A">
      <w:pPr>
        <w:rPr>
          <w:b/>
          <w:sz w:val="24"/>
        </w:rPr>
      </w:pPr>
    </w:p>
    <w:p w14:paraId="738AF207" w14:textId="77777777" w:rsidR="00F8351A" w:rsidRDefault="00F8351A">
      <w:pPr>
        <w:rPr>
          <w:b/>
          <w:sz w:val="24"/>
        </w:rPr>
      </w:pPr>
    </w:p>
    <w:p w14:paraId="6076B220" w14:textId="77777777" w:rsidR="00F8351A" w:rsidRPr="005C3106" w:rsidRDefault="00F8351A">
      <w:pPr>
        <w:rPr>
          <w:b/>
          <w:sz w:val="24"/>
        </w:rPr>
      </w:pPr>
    </w:p>
    <w:p w14:paraId="269EF641" w14:textId="4B2E9510" w:rsidR="0096596A" w:rsidRPr="006F0722" w:rsidRDefault="0096596A" w:rsidP="006F0722">
      <w:pPr>
        <w:pStyle w:val="Heading3"/>
      </w:pPr>
      <w:r w:rsidRPr="005C3106">
        <w:lastRenderedPageBreak/>
        <w:t>Configuration d</w:t>
      </w:r>
      <w:r w:rsidR="00F8351A">
        <w:t>es parametres</w:t>
      </w:r>
    </w:p>
    <w:p w14:paraId="40E133DE" w14:textId="77777777" w:rsidR="009A29AC" w:rsidRDefault="009A29AC">
      <w:pPr>
        <w:rPr>
          <w:bCs/>
          <w:szCs w:val="16"/>
          <w:lang w:val="en-GB"/>
        </w:rPr>
      </w:pPr>
    </w:p>
    <w:p w14:paraId="0C2F87DF" w14:textId="77777777" w:rsidR="009A29AC" w:rsidRPr="008A0702" w:rsidRDefault="009A29AC" w:rsidP="009A29AC">
      <w:pPr>
        <w:rPr>
          <w:rFonts w:cs="Arial"/>
          <w:b/>
          <w:sz w:val="18"/>
          <w:szCs w:val="14"/>
          <w:lang w:val="en-GB"/>
        </w:rPr>
      </w:pPr>
    </w:p>
    <w:p w14:paraId="4B278FC5" w14:textId="4DCD977D" w:rsidR="006F0722" w:rsidRPr="006F0722" w:rsidRDefault="006F0722" w:rsidP="009A29AC">
      <w:pPr>
        <w:pStyle w:val="ListParagraph"/>
        <w:numPr>
          <w:ilvl w:val="0"/>
          <w:numId w:val="62"/>
        </w:numPr>
        <w:rPr>
          <w:rFonts w:ascii="Arial" w:hAnsi="Arial" w:cs="Arial"/>
          <w:b/>
          <w:sz w:val="20"/>
          <w:szCs w:val="14"/>
        </w:rPr>
      </w:pPr>
      <w:r w:rsidRPr="005C3106">
        <w:rPr>
          <w:bCs/>
          <w:szCs w:val="16"/>
        </w:rPr>
        <w:t>La valeur du type de palette</w:t>
      </w:r>
      <w:r>
        <w:rPr>
          <w:bCs/>
          <w:szCs w:val="16"/>
        </w:rPr>
        <w:t xml:space="preserve"> et du type de transaction</w:t>
      </w:r>
      <w:r w:rsidRPr="005C3106">
        <w:rPr>
          <w:bCs/>
          <w:szCs w:val="16"/>
        </w:rPr>
        <w:t xml:space="preserve"> </w:t>
      </w:r>
      <w:r>
        <w:rPr>
          <w:bCs/>
          <w:szCs w:val="16"/>
        </w:rPr>
        <w:t>sont</w:t>
      </w:r>
      <w:r w:rsidRPr="005C3106">
        <w:rPr>
          <w:bCs/>
          <w:szCs w:val="16"/>
        </w:rPr>
        <w:t xml:space="preserve"> défini</w:t>
      </w:r>
      <w:r>
        <w:rPr>
          <w:bCs/>
          <w:szCs w:val="16"/>
        </w:rPr>
        <w:t>s</w:t>
      </w:r>
      <w:r w:rsidRPr="005C3106">
        <w:rPr>
          <w:bCs/>
          <w:szCs w:val="16"/>
        </w:rPr>
        <w:t xml:space="preserve"> dans </w:t>
      </w:r>
      <w:r w:rsidRPr="005C3106">
        <w:rPr>
          <w:b/>
          <w:szCs w:val="16"/>
        </w:rPr>
        <w:t>Enterprise Collaborator Agreements</w:t>
      </w:r>
    </w:p>
    <w:p w14:paraId="167C26A5" w14:textId="0AF7453B" w:rsidR="009A29AC" w:rsidRPr="008A0702" w:rsidRDefault="009A29AC" w:rsidP="006F0722">
      <w:pPr>
        <w:pStyle w:val="ListParagraph"/>
        <w:rPr>
          <w:rFonts w:ascii="Arial" w:hAnsi="Arial" w:cs="Arial"/>
          <w:b/>
          <w:sz w:val="20"/>
          <w:szCs w:val="14"/>
          <w:lang w:val="en-GB"/>
        </w:rPr>
      </w:pPr>
      <w:r w:rsidRPr="008A0702">
        <w:rPr>
          <w:rFonts w:ascii="Arial" w:hAnsi="Arial" w:cs="Arial"/>
          <w:bCs/>
          <w:sz w:val="20"/>
          <w:szCs w:val="14"/>
          <w:lang w:val="en-GB"/>
        </w:rPr>
        <w:t>Sous</w:t>
      </w:r>
      <w:r w:rsidRPr="008A0702">
        <w:rPr>
          <w:rFonts w:ascii="Arial" w:hAnsi="Arial" w:cs="Arial"/>
          <w:b/>
          <w:sz w:val="20"/>
          <w:szCs w:val="14"/>
          <w:lang w:val="en-GB"/>
        </w:rPr>
        <w:t xml:space="preserve"> Custom/M3_IPPMvmtsPalettesCustom_Sync_Out</w:t>
      </w:r>
    </w:p>
    <w:p w14:paraId="7E9471E0" w14:textId="5A97F676" w:rsidR="009A29AC" w:rsidRPr="009A29AC" w:rsidRDefault="009A29AC" w:rsidP="009A29AC">
      <w:pPr>
        <w:rPr>
          <w:b/>
          <w:szCs w:val="16"/>
          <w:lang w:val="en-GB"/>
        </w:rPr>
      </w:pPr>
      <w:r w:rsidRPr="009A29AC">
        <w:rPr>
          <w:b/>
          <w:noProof/>
          <w:szCs w:val="16"/>
          <w:lang w:val="en-GB"/>
        </w:rPr>
        <w:drawing>
          <wp:inline distT="0" distB="0" distL="0" distR="0" wp14:anchorId="12D6FFE3" wp14:editId="742BE5F2">
            <wp:extent cx="6216650" cy="3274705"/>
            <wp:effectExtent l="0" t="0" r="0" b="1905"/>
            <wp:docPr id="14367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95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7418" cy="328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BA63" w14:textId="5132C461" w:rsidR="009A29AC" w:rsidRPr="009A29AC" w:rsidRDefault="009A29AC" w:rsidP="009A29AC">
      <w:pPr>
        <w:pStyle w:val="ListParagraph"/>
        <w:rPr>
          <w:bCs/>
          <w:szCs w:val="16"/>
          <w:lang w:val="en-GB"/>
        </w:rPr>
      </w:pPr>
    </w:p>
    <w:p w14:paraId="63E6C707" w14:textId="597C663C" w:rsidR="005B6296" w:rsidRDefault="005B6296">
      <w:pPr>
        <w:rPr>
          <w:bCs/>
          <w:szCs w:val="16"/>
        </w:rPr>
      </w:pPr>
    </w:p>
    <w:p w14:paraId="2B4872F2" w14:textId="77777777" w:rsidR="00AE75FC" w:rsidRPr="00057B1F" w:rsidRDefault="00AE75FC">
      <w:pPr>
        <w:rPr>
          <w:rFonts w:cs="Arial"/>
          <w:bCs/>
          <w:sz w:val="18"/>
          <w:szCs w:val="14"/>
        </w:rPr>
      </w:pPr>
    </w:p>
    <w:p w14:paraId="65AA569D" w14:textId="22B8F519" w:rsidR="006F0722" w:rsidRPr="00057B1F" w:rsidRDefault="006F0722" w:rsidP="006F0722">
      <w:pPr>
        <w:pStyle w:val="ListParagraph"/>
        <w:numPr>
          <w:ilvl w:val="0"/>
          <w:numId w:val="62"/>
        </w:numPr>
        <w:rPr>
          <w:rFonts w:ascii="Arial" w:hAnsi="Arial" w:cs="Arial"/>
          <w:bCs/>
          <w:sz w:val="20"/>
          <w:szCs w:val="14"/>
        </w:rPr>
      </w:pPr>
      <w:r w:rsidRPr="00057B1F">
        <w:rPr>
          <w:rFonts w:ascii="Arial" w:hAnsi="Arial" w:cs="Arial"/>
          <w:bCs/>
          <w:sz w:val="20"/>
          <w:szCs w:val="14"/>
        </w:rPr>
        <w:t xml:space="preserve">Configuration du compteur </w:t>
      </w:r>
      <w:r w:rsidR="00393676" w:rsidRPr="00057B1F">
        <w:rPr>
          <w:rFonts w:ascii="Arial" w:hAnsi="Arial" w:cs="Arial"/>
          <w:bCs/>
          <w:sz w:val="20"/>
          <w:szCs w:val="14"/>
        </w:rPr>
        <w:t xml:space="preserve">incrémental dans </w:t>
      </w:r>
      <w:r w:rsidR="00393676" w:rsidRPr="00057B1F">
        <w:rPr>
          <w:rFonts w:ascii="Arial" w:hAnsi="Arial" w:cs="Arial"/>
          <w:b/>
          <w:sz w:val="20"/>
          <w:szCs w:val="14"/>
        </w:rPr>
        <w:t>CRS165</w:t>
      </w:r>
    </w:p>
    <w:p w14:paraId="10DCBCB6" w14:textId="00C28FFD" w:rsidR="00057B1F" w:rsidRDefault="00057B1F" w:rsidP="00057B1F">
      <w:pPr>
        <w:pStyle w:val="ListParagraph"/>
        <w:rPr>
          <w:rFonts w:ascii="Arial" w:hAnsi="Arial" w:cs="Arial"/>
          <w:b/>
          <w:sz w:val="20"/>
          <w:szCs w:val="14"/>
        </w:rPr>
      </w:pPr>
      <w:r w:rsidRPr="00057B1F">
        <w:rPr>
          <w:rFonts w:ascii="Arial" w:hAnsi="Arial" w:cs="Arial"/>
          <w:bCs/>
          <w:sz w:val="20"/>
          <w:szCs w:val="14"/>
        </w:rPr>
        <w:t>Balise -&gt;</w:t>
      </w:r>
      <w:r>
        <w:rPr>
          <w:rFonts w:ascii="Arial" w:hAnsi="Arial" w:cs="Arial"/>
          <w:b/>
          <w:sz w:val="20"/>
          <w:szCs w:val="14"/>
        </w:rPr>
        <w:t xml:space="preserve"> </w:t>
      </w:r>
      <w:r w:rsidRPr="00057B1F">
        <w:rPr>
          <w:rFonts w:ascii="Arial" w:hAnsi="Arial" w:cs="Arial"/>
          <w:b/>
          <w:sz w:val="20"/>
          <w:szCs w:val="14"/>
        </w:rPr>
        <w:t>NoEmission</w:t>
      </w:r>
    </w:p>
    <w:p w14:paraId="02CA5FA6" w14:textId="77777777" w:rsidR="00057B1F" w:rsidRDefault="00057B1F" w:rsidP="00057B1F">
      <w:pPr>
        <w:pStyle w:val="ListParagraph"/>
        <w:rPr>
          <w:rFonts w:ascii="Arial" w:hAnsi="Arial" w:cs="Arial"/>
          <w:b/>
          <w:sz w:val="20"/>
          <w:szCs w:val="14"/>
        </w:rPr>
      </w:pPr>
    </w:p>
    <w:p w14:paraId="2EC9873C" w14:textId="5F76CE77" w:rsidR="00057B1F" w:rsidRDefault="00057B1F" w:rsidP="00057B1F">
      <w:pPr>
        <w:pStyle w:val="ListParagraph"/>
        <w:rPr>
          <w:rFonts w:ascii="Arial" w:hAnsi="Arial" w:cs="Arial"/>
          <w:bCs/>
          <w:sz w:val="20"/>
          <w:szCs w:val="14"/>
        </w:rPr>
      </w:pPr>
      <w:r w:rsidRPr="00057B1F">
        <w:rPr>
          <w:bCs/>
          <w:szCs w:val="16"/>
        </w:rPr>
        <w:drawing>
          <wp:inline distT="0" distB="0" distL="0" distR="0" wp14:anchorId="6BDBA2F7" wp14:editId="6407C19C">
            <wp:extent cx="2419688" cy="181000"/>
            <wp:effectExtent l="0" t="0" r="0" b="9525"/>
            <wp:docPr id="4068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4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F2A1" w14:textId="77777777" w:rsidR="00057B1F" w:rsidRPr="00057B1F" w:rsidRDefault="00057B1F" w:rsidP="00057B1F">
      <w:pPr>
        <w:pStyle w:val="ListParagraph"/>
        <w:rPr>
          <w:rFonts w:ascii="Arial" w:hAnsi="Arial" w:cs="Arial"/>
          <w:bCs/>
          <w:sz w:val="20"/>
          <w:szCs w:val="14"/>
        </w:rPr>
      </w:pPr>
    </w:p>
    <w:p w14:paraId="3A99EBA9" w14:textId="0389968E" w:rsidR="00057B1F" w:rsidRPr="005C3106" w:rsidRDefault="00393676">
      <w:pPr>
        <w:rPr>
          <w:bCs/>
          <w:szCs w:val="16"/>
        </w:rPr>
      </w:pPr>
      <w:r w:rsidRPr="00393676">
        <w:rPr>
          <w:bCs/>
          <w:szCs w:val="16"/>
        </w:rPr>
        <w:drawing>
          <wp:inline distT="0" distB="0" distL="0" distR="0" wp14:anchorId="7C0A1A9B" wp14:editId="4B10FAA5">
            <wp:extent cx="5861050" cy="3571025"/>
            <wp:effectExtent l="0" t="0" r="6350" b="0"/>
            <wp:docPr id="17856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6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3807" cy="35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0914" w14:textId="230E8E85" w:rsidR="005B6296" w:rsidRPr="005C3106" w:rsidRDefault="005A4434" w:rsidP="005B6296">
      <w:pPr>
        <w:pStyle w:val="Heading3"/>
      </w:pPr>
      <w:r w:rsidRPr="005C3106">
        <w:lastRenderedPageBreak/>
        <w:t>Mappages</w:t>
      </w:r>
      <w:r w:rsidR="005B6296" w:rsidRPr="005C3106">
        <w:t xml:space="preserve"> des valeurs sortants</w:t>
      </w:r>
    </w:p>
    <w:p w14:paraId="6B305EB7" w14:textId="5C6BCC98" w:rsidR="002B788F" w:rsidRPr="005C3106" w:rsidRDefault="00B97A4E">
      <w:r w:rsidRPr="005C3106">
        <w:t xml:space="preserve">Certains champs de sortie ont été adaptés </w:t>
      </w:r>
      <w:r w:rsidR="00B2745F">
        <w:t>comme</w:t>
      </w:r>
      <w:r w:rsidRPr="005C3106">
        <w:t xml:space="preserve"> demand</w:t>
      </w:r>
      <w:r w:rsidR="00B2745F">
        <w:t>é</w:t>
      </w:r>
      <w:r w:rsidR="002B788F" w:rsidRPr="005C3106">
        <w:t>.</w:t>
      </w:r>
    </w:p>
    <w:p w14:paraId="49D4EB51" w14:textId="77777777" w:rsidR="00B97A4E" w:rsidRPr="005C3106" w:rsidRDefault="00B97A4E"/>
    <w:p w14:paraId="5123DC82" w14:textId="00A55DFD" w:rsidR="005B6296" w:rsidRPr="005C3106" w:rsidRDefault="002B788F" w:rsidP="0062251E">
      <w:pPr>
        <w:spacing w:line="360" w:lineRule="auto"/>
      </w:pPr>
      <w:r w:rsidRPr="005C3106">
        <w:rPr>
          <w:u w:val="single"/>
        </w:rPr>
        <w:t>Fonction SetData()</w:t>
      </w:r>
      <w:r w:rsidRPr="005C3106">
        <w:t xml:space="preserve"> : </w:t>
      </w:r>
    </w:p>
    <w:p w14:paraId="6588B4B8" w14:textId="6620AE98" w:rsidR="005B6296" w:rsidRPr="005C3106" w:rsidRDefault="00B97A4E" w:rsidP="00B97A4E">
      <w:pPr>
        <w:pStyle w:val="ListParagraph"/>
        <w:numPr>
          <w:ilvl w:val="0"/>
          <w:numId w:val="60"/>
        </w:numPr>
        <w:spacing w:line="360" w:lineRule="auto"/>
        <w:rPr>
          <w:rFonts w:ascii="Arial" w:hAnsi="Arial" w:cs="Arial"/>
          <w:bCs/>
          <w:sz w:val="20"/>
          <w:szCs w:val="18"/>
        </w:rPr>
      </w:pPr>
      <w:r w:rsidRPr="005C3106">
        <w:rPr>
          <w:rFonts w:ascii="Arial" w:hAnsi="Arial" w:cs="Arial"/>
          <w:b/>
          <w:sz w:val="20"/>
          <w:szCs w:val="18"/>
        </w:rPr>
        <w:t xml:space="preserve">Nature du mouvement (TTYP) </w:t>
      </w:r>
      <w:r w:rsidR="005B6296" w:rsidRPr="005C3106">
        <w:rPr>
          <w:rFonts w:ascii="Arial" w:hAnsi="Arial" w:cs="Arial"/>
          <w:bCs/>
          <w:sz w:val="20"/>
          <w:szCs w:val="18"/>
        </w:rPr>
        <w:t xml:space="preserve">-&gt; </w:t>
      </w:r>
      <w:r w:rsidRPr="005C3106">
        <w:rPr>
          <w:rFonts w:ascii="Arial" w:hAnsi="Arial" w:cs="Arial"/>
          <w:bCs/>
          <w:sz w:val="20"/>
          <w:szCs w:val="20"/>
        </w:rPr>
        <w:t xml:space="preserve">Si =31 =&gt; EXP </w:t>
      </w:r>
    </w:p>
    <w:p w14:paraId="4883A2B2" w14:textId="25D43459" w:rsidR="00B10BE6" w:rsidRPr="005C3106" w:rsidRDefault="00E53CB8" w:rsidP="00B10BE6">
      <w:pPr>
        <w:pStyle w:val="ListParagraph"/>
        <w:spacing w:line="360" w:lineRule="auto"/>
        <w:rPr>
          <w:rFonts w:ascii="Arial" w:hAnsi="Arial" w:cs="Arial"/>
          <w:bCs/>
          <w:sz w:val="20"/>
          <w:szCs w:val="18"/>
        </w:rPr>
      </w:pPr>
      <w:r w:rsidRPr="00E53CB8">
        <w:rPr>
          <w:rFonts w:ascii="Arial" w:hAnsi="Arial" w:cs="Arial"/>
          <w:bCs/>
          <w:sz w:val="20"/>
          <w:szCs w:val="18"/>
        </w:rPr>
        <w:drawing>
          <wp:inline distT="0" distB="0" distL="0" distR="0" wp14:anchorId="58E8F899" wp14:editId="7C95DD3F">
            <wp:extent cx="2781688" cy="1028844"/>
            <wp:effectExtent l="0" t="0" r="0" b="0"/>
            <wp:docPr id="99579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9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1318" w14:textId="77777777" w:rsidR="00B97A4E" w:rsidRPr="005C3106" w:rsidRDefault="00B97A4E" w:rsidP="00B10BE6">
      <w:pPr>
        <w:pStyle w:val="ListParagraph"/>
        <w:spacing w:line="360" w:lineRule="auto"/>
        <w:rPr>
          <w:rFonts w:ascii="Arial" w:hAnsi="Arial" w:cs="Arial"/>
          <w:bCs/>
          <w:sz w:val="20"/>
          <w:szCs w:val="18"/>
        </w:rPr>
      </w:pPr>
    </w:p>
    <w:p w14:paraId="17EA61B6" w14:textId="32A4274B" w:rsidR="00B10BE6" w:rsidRPr="00F830EE" w:rsidRDefault="00B97A4E" w:rsidP="0065026D">
      <w:pPr>
        <w:pStyle w:val="ListParagraph"/>
        <w:numPr>
          <w:ilvl w:val="0"/>
          <w:numId w:val="60"/>
        </w:numPr>
        <w:spacing w:line="360" w:lineRule="auto"/>
        <w:rPr>
          <w:rFonts w:ascii="Arial" w:hAnsi="Arial" w:cs="Arial"/>
          <w:bCs/>
          <w:sz w:val="20"/>
          <w:szCs w:val="18"/>
        </w:rPr>
      </w:pPr>
      <w:r w:rsidRPr="005C3106">
        <w:rPr>
          <w:rFonts w:ascii="Arial" w:hAnsi="Arial" w:cs="Arial"/>
          <w:b/>
          <w:sz w:val="20"/>
          <w:szCs w:val="18"/>
        </w:rPr>
        <w:t xml:space="preserve">Code postal et ville </w:t>
      </w:r>
      <w:r w:rsidR="005B6296" w:rsidRPr="005C3106">
        <w:rPr>
          <w:rFonts w:ascii="Arial" w:hAnsi="Arial" w:cs="Arial"/>
          <w:bCs/>
          <w:sz w:val="20"/>
          <w:szCs w:val="18"/>
        </w:rPr>
        <w:t>-&gt;</w:t>
      </w:r>
      <w:r w:rsidR="005B6296" w:rsidRPr="005C3106">
        <w:rPr>
          <w:rFonts w:ascii="Arial" w:hAnsi="Arial" w:cs="Arial"/>
          <w:bCs/>
          <w:szCs w:val="20"/>
        </w:rPr>
        <w:t xml:space="preserve"> </w:t>
      </w:r>
      <w:r w:rsidR="00B2745F">
        <w:rPr>
          <w:rFonts w:ascii="Arial" w:eastAsiaTheme="minorEastAsia" w:hAnsi="Arial" w:cs="Arial"/>
          <w:color w:val="000000" w:themeColor="text1"/>
          <w:sz w:val="20"/>
          <w:szCs w:val="20"/>
        </w:rPr>
        <w:t>Concaténation</w:t>
      </w:r>
      <w:r w:rsidRPr="005C3106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du code postal (</w:t>
      </w:r>
      <w:r w:rsidRPr="005C3106">
        <w:rPr>
          <w:rFonts w:ascii="Arial" w:eastAsiaTheme="minorEastAsia" w:hAnsi="Arial" w:cs="Arial"/>
          <w:b/>
          <w:bCs/>
          <w:color w:val="000000" w:themeColor="text1"/>
          <w:sz w:val="20"/>
          <w:szCs w:val="20"/>
        </w:rPr>
        <w:t>PONO</w:t>
      </w:r>
      <w:r w:rsidRPr="005C3106">
        <w:rPr>
          <w:rFonts w:ascii="Arial" w:eastAsiaTheme="minorEastAsia" w:hAnsi="Arial" w:cs="Arial"/>
          <w:color w:val="000000" w:themeColor="text1"/>
          <w:sz w:val="20"/>
          <w:szCs w:val="20"/>
        </w:rPr>
        <w:t>) et la ville (</w:t>
      </w:r>
      <w:r w:rsidRPr="005C3106">
        <w:rPr>
          <w:rFonts w:ascii="Arial" w:eastAsiaTheme="minorEastAsia" w:hAnsi="Arial" w:cs="Arial"/>
          <w:b/>
          <w:bCs/>
          <w:color w:val="000000" w:themeColor="text1"/>
          <w:sz w:val="20"/>
          <w:szCs w:val="20"/>
        </w:rPr>
        <w:t>TOWN</w:t>
      </w:r>
      <w:r w:rsidRPr="005C3106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) </w:t>
      </w:r>
      <w:r w:rsidR="00E53CB8" w:rsidRPr="00E53CB8">
        <w:rPr>
          <w:rFonts w:ascii="Arial" w:eastAsiaTheme="minorEastAsia" w:hAnsi="Arial" w:cs="Arial"/>
          <w:color w:val="000000" w:themeColor="text1"/>
          <w:sz w:val="20"/>
          <w:szCs w:val="20"/>
        </w:rPr>
        <w:drawing>
          <wp:inline distT="0" distB="0" distL="0" distR="0" wp14:anchorId="5E842F20" wp14:editId="723C0BE9">
            <wp:extent cx="6417945" cy="98425"/>
            <wp:effectExtent l="0" t="0" r="1905" b="0"/>
            <wp:docPr id="46905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7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6532" w14:textId="77777777" w:rsidR="00F830EE" w:rsidRDefault="00F830EE" w:rsidP="00F830EE">
      <w:pPr>
        <w:pStyle w:val="ListParagraph"/>
        <w:spacing w:line="360" w:lineRule="auto"/>
        <w:rPr>
          <w:rFonts w:ascii="Arial" w:hAnsi="Arial" w:cs="Arial"/>
          <w:b/>
          <w:sz w:val="20"/>
          <w:szCs w:val="18"/>
        </w:rPr>
      </w:pPr>
    </w:p>
    <w:p w14:paraId="283CE474" w14:textId="13C2A721" w:rsidR="00F830EE" w:rsidRPr="00606EA1" w:rsidRDefault="00F830EE" w:rsidP="00606EA1">
      <w:pPr>
        <w:pStyle w:val="ListParagraph"/>
        <w:spacing w:line="360" w:lineRule="auto"/>
        <w:rPr>
          <w:rFonts w:cs="Arial"/>
          <w:b/>
          <w:szCs w:val="18"/>
        </w:rPr>
      </w:pPr>
      <w:r w:rsidRPr="00F830EE">
        <w:rPr>
          <w:rFonts w:ascii="Arial" w:hAnsi="Arial" w:cs="Arial"/>
          <w:bCs/>
          <w:sz w:val="20"/>
          <w:szCs w:val="18"/>
        </w:rPr>
        <w:t>Example</w:t>
      </w:r>
      <w:r w:rsidR="00AB5306">
        <w:rPr>
          <w:rFonts w:ascii="Arial" w:hAnsi="Arial" w:cs="Arial"/>
          <w:bCs/>
          <w:sz w:val="20"/>
          <w:szCs w:val="18"/>
        </w:rPr>
        <w:t xml:space="preserve"> balise &lt;</w:t>
      </w:r>
      <w:r w:rsidR="00606EA1" w:rsidRPr="00606EA1">
        <w:rPr>
          <w:rFonts w:ascii="Arial" w:hAnsi="Arial" w:cs="Arial"/>
          <w:b/>
          <w:sz w:val="20"/>
          <w:szCs w:val="16"/>
        </w:rPr>
        <w:t>CodePostalVille</w:t>
      </w:r>
      <w:r w:rsidR="00AB5306" w:rsidRPr="00606EA1">
        <w:rPr>
          <w:rFonts w:ascii="Arial" w:hAnsi="Arial" w:cs="Arial"/>
          <w:bCs/>
          <w:sz w:val="20"/>
          <w:szCs w:val="18"/>
        </w:rPr>
        <w:t>&gt;</w:t>
      </w:r>
      <w:r w:rsidRPr="00606EA1">
        <w:rPr>
          <w:rFonts w:ascii="Arial" w:hAnsi="Arial" w:cs="Arial"/>
          <w:bCs/>
          <w:sz w:val="20"/>
          <w:szCs w:val="18"/>
        </w:rPr>
        <w:t> :</w:t>
      </w:r>
    </w:p>
    <w:p w14:paraId="5FE061B7" w14:textId="00EEA461" w:rsidR="00F830EE" w:rsidRPr="005C3106" w:rsidRDefault="00E53CB8" w:rsidP="00F830EE">
      <w:pPr>
        <w:pStyle w:val="ListParagraph"/>
        <w:spacing w:line="360" w:lineRule="auto"/>
        <w:rPr>
          <w:rFonts w:ascii="Arial" w:hAnsi="Arial" w:cs="Arial"/>
          <w:bCs/>
          <w:sz w:val="20"/>
          <w:szCs w:val="18"/>
        </w:rPr>
      </w:pPr>
      <w:r w:rsidRPr="00E53CB8">
        <w:rPr>
          <w:rFonts w:ascii="Arial" w:hAnsi="Arial" w:cs="Arial"/>
          <w:bCs/>
          <w:sz w:val="20"/>
          <w:szCs w:val="18"/>
        </w:rPr>
        <w:drawing>
          <wp:inline distT="0" distB="0" distL="0" distR="0" wp14:anchorId="5E24D4AF" wp14:editId="4600274D">
            <wp:extent cx="2883048" cy="958899"/>
            <wp:effectExtent l="0" t="0" r="0" b="0"/>
            <wp:docPr id="15090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242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2B8D" w14:textId="44D688C2" w:rsidR="005B6296" w:rsidRPr="005C3106" w:rsidRDefault="005B6296" w:rsidP="00B97A4E">
      <w:pPr>
        <w:pStyle w:val="ListParagraph"/>
        <w:spacing w:line="360" w:lineRule="auto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1D690EBA" w14:textId="462CEA60" w:rsidR="00444DFD" w:rsidRPr="005C3106" w:rsidRDefault="00444DFD" w:rsidP="001A70E6">
      <w:pPr>
        <w:pStyle w:val="ListParagraph"/>
        <w:spacing w:line="360" w:lineRule="auto"/>
        <w:rPr>
          <w:rFonts w:ascii="Arial" w:eastAsiaTheme="minorEastAsia" w:hAnsi="Arial" w:cs="Arial"/>
          <w:color w:val="000000" w:themeColor="text1"/>
          <w:sz w:val="18"/>
          <w:szCs w:val="18"/>
        </w:rPr>
      </w:pPr>
    </w:p>
    <w:p w14:paraId="6266BE53" w14:textId="74C7E242" w:rsidR="00CA7D15" w:rsidRPr="005C3106" w:rsidRDefault="00412A24" w:rsidP="00CA7D15">
      <w:pPr>
        <w:pStyle w:val="Heading1"/>
      </w:pPr>
      <w:bookmarkStart w:id="17" w:name="_Toc195013593"/>
      <w:r w:rsidRPr="005C3106">
        <w:lastRenderedPageBreak/>
        <w:t>STRUCTURE FICHIER BOD</w:t>
      </w:r>
      <w:bookmarkEnd w:id="17"/>
    </w:p>
    <w:p w14:paraId="03CCE26D" w14:textId="50935BC8" w:rsidR="00444DFD" w:rsidRPr="005C3106" w:rsidRDefault="00D642FE" w:rsidP="003B7533">
      <w:pPr>
        <w:pStyle w:val="BodyText"/>
        <w:ind w:left="0"/>
      </w:pPr>
      <w:r w:rsidRPr="005C3106">
        <w:t xml:space="preserve">Structure BOD </w:t>
      </w:r>
      <w:r w:rsidR="00853915" w:rsidRPr="005C3106">
        <w:t>de sortie</w:t>
      </w:r>
      <w:r w:rsidRPr="005C3106">
        <w:t> :</w:t>
      </w:r>
    </w:p>
    <w:p w14:paraId="0AB0B0B9" w14:textId="2C391EC5" w:rsidR="00D642FE" w:rsidRPr="005C3106" w:rsidRDefault="00606EA1" w:rsidP="003B7533">
      <w:pPr>
        <w:pStyle w:val="BodyText"/>
        <w:ind w:left="0"/>
      </w:pPr>
      <w:r w:rsidRPr="00606EA1">
        <w:drawing>
          <wp:inline distT="0" distB="0" distL="0" distR="0" wp14:anchorId="265E3FF0" wp14:editId="019776E4">
            <wp:extent cx="5740400" cy="3204446"/>
            <wp:effectExtent l="0" t="0" r="0" b="0"/>
            <wp:docPr id="51966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671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4202" cy="32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DD2" w14:textId="77777777" w:rsidR="00412A24" w:rsidRPr="005C3106" w:rsidRDefault="00412A24" w:rsidP="00853915">
      <w:pPr>
        <w:pStyle w:val="BodyText"/>
        <w:ind w:left="0"/>
      </w:pPr>
    </w:p>
    <w:p w14:paraId="229A968E" w14:textId="03D5DB76" w:rsidR="00853915" w:rsidRPr="005C3106" w:rsidRDefault="00853915" w:rsidP="00853915">
      <w:pPr>
        <w:pStyle w:val="BodyText"/>
        <w:ind w:left="0"/>
      </w:pPr>
      <w:r w:rsidRPr="005C3106">
        <w:t>Structure XSD :</w:t>
      </w:r>
    </w:p>
    <w:p w14:paraId="339FFF1A" w14:textId="4994996A" w:rsidR="00C0062C" w:rsidRDefault="00606EA1" w:rsidP="00853915">
      <w:pPr>
        <w:pStyle w:val="BodyText"/>
        <w:ind w:left="0"/>
      </w:pPr>
      <w:r w:rsidRPr="00606EA1">
        <w:drawing>
          <wp:inline distT="0" distB="0" distL="0" distR="0" wp14:anchorId="64CE5E15" wp14:editId="6BB05321">
            <wp:extent cx="5465445" cy="3287811"/>
            <wp:effectExtent l="0" t="0" r="1905" b="8255"/>
            <wp:docPr id="1982198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894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1131" cy="329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31EE" w14:textId="77777777" w:rsidR="00C0062C" w:rsidRDefault="00C0062C" w:rsidP="00853915">
      <w:pPr>
        <w:pStyle w:val="BodyText"/>
        <w:ind w:left="0"/>
      </w:pPr>
    </w:p>
    <w:p w14:paraId="1FE06827" w14:textId="38CCF3E7" w:rsidR="00C0062C" w:rsidRDefault="00C0062C" w:rsidP="00853915">
      <w:pPr>
        <w:pStyle w:val="BodyText"/>
        <w:ind w:left="0"/>
      </w:pPr>
      <w:r>
        <w:t>Objet :</w:t>
      </w:r>
    </w:p>
    <w:p w14:paraId="33C54645" w14:textId="5ED934D9" w:rsidR="00C0062C" w:rsidRPr="005C3106" w:rsidRDefault="00606EA1" w:rsidP="00853915">
      <w:pPr>
        <w:pStyle w:val="BodyText"/>
        <w:ind w:left="0"/>
      </w:pPr>
      <w:r>
        <w:object w:dxaOrig="2870" w:dyaOrig="831" w14:anchorId="4DCD40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43.5pt;height:41.5pt" o:ole="">
            <v:imagedata r:id="rId27" o:title=""/>
          </v:shape>
          <o:OLEObject Type="Embed" ProgID="Package" ShapeID="_x0000_i1028" DrawAspect="Content" ObjectID="_1807527879" r:id="rId28"/>
        </w:object>
      </w:r>
    </w:p>
    <w:p w14:paraId="3D5C271C" w14:textId="1BDA4E73" w:rsidR="00412A24" w:rsidRPr="005C3106" w:rsidRDefault="001811F7" w:rsidP="00412A24">
      <w:pPr>
        <w:pStyle w:val="Heading1"/>
      </w:pPr>
      <w:bookmarkStart w:id="18" w:name="_Toc195013594"/>
      <w:r w:rsidRPr="005C3106">
        <w:lastRenderedPageBreak/>
        <w:t>EXEMPLE</w:t>
      </w:r>
      <w:r w:rsidR="00412A24" w:rsidRPr="005C3106">
        <w:t xml:space="preserve"> FICHIER SORTANTE</w:t>
      </w:r>
      <w:bookmarkEnd w:id="18"/>
    </w:p>
    <w:p w14:paraId="1E257E8C" w14:textId="0F706DEC" w:rsidR="00175FD0" w:rsidRPr="005C3106" w:rsidRDefault="00412A24" w:rsidP="003B7533">
      <w:pPr>
        <w:pStyle w:val="BodyText"/>
        <w:ind w:left="0"/>
      </w:pPr>
      <w:r w:rsidRPr="005C3106">
        <w:t>Exemple</w:t>
      </w:r>
      <w:r w:rsidR="00EB2122" w:rsidRPr="005C3106">
        <w:t xml:space="preserve"> </w:t>
      </w:r>
      <w:r w:rsidR="00AE75FC">
        <w:t>du</w:t>
      </w:r>
      <w:r w:rsidR="004E64C2" w:rsidRPr="005C3106">
        <w:t xml:space="preserve"> fichier</w:t>
      </w:r>
      <w:r w:rsidR="00AE75FC">
        <w:t xml:space="preserve"> de</w:t>
      </w:r>
      <w:r w:rsidR="004E64C2" w:rsidRPr="005C3106">
        <w:t xml:space="preserve"> sorti</w:t>
      </w:r>
      <w:r w:rsidR="00AE75FC">
        <w:t>e</w:t>
      </w:r>
      <w:r w:rsidRPr="005C3106">
        <w:t xml:space="preserve"> en</w:t>
      </w:r>
      <w:r w:rsidR="00BA6239" w:rsidRPr="005C3106">
        <w:t xml:space="preserve"> format</w:t>
      </w:r>
      <w:r w:rsidR="007479AA" w:rsidRPr="005C3106">
        <w:t xml:space="preserve"> </w:t>
      </w:r>
      <w:r w:rsidR="00136D8C" w:rsidRPr="005C3106">
        <w:t>xml</w:t>
      </w:r>
      <w:r w:rsidR="007479AA" w:rsidRPr="005C3106">
        <w:t>:</w:t>
      </w:r>
    </w:p>
    <w:p w14:paraId="5E63A6CE" w14:textId="5DAF7596" w:rsidR="00E748CC" w:rsidRPr="005C3106" w:rsidRDefault="00606EA1" w:rsidP="003B7533">
      <w:pPr>
        <w:pStyle w:val="BodyText"/>
        <w:ind w:left="0"/>
      </w:pPr>
      <w:r w:rsidRPr="00606EA1">
        <w:drawing>
          <wp:inline distT="0" distB="0" distL="0" distR="0" wp14:anchorId="2F3EF57A" wp14:editId="2758DF6E">
            <wp:extent cx="6417945" cy="4597400"/>
            <wp:effectExtent l="0" t="0" r="1905" b="0"/>
            <wp:docPr id="8534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030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E90A" w14:textId="77777777" w:rsidR="007479AA" w:rsidRPr="005C3106" w:rsidRDefault="007479AA" w:rsidP="003B7533">
      <w:pPr>
        <w:pStyle w:val="BodyText"/>
        <w:ind w:left="0"/>
      </w:pPr>
    </w:p>
    <w:p w14:paraId="770FBE5F" w14:textId="77777777" w:rsidR="00A22898" w:rsidRDefault="00A22898" w:rsidP="003B7533">
      <w:pPr>
        <w:pStyle w:val="BodyText"/>
        <w:ind w:left="0"/>
      </w:pPr>
    </w:p>
    <w:p w14:paraId="35B9FB61" w14:textId="44538624" w:rsidR="00E11052" w:rsidRPr="005C3106" w:rsidRDefault="00E11052" w:rsidP="003B7533">
      <w:pPr>
        <w:pStyle w:val="BodyText"/>
        <w:ind w:left="0"/>
      </w:pPr>
    </w:p>
    <w:p w14:paraId="30F55BD5" w14:textId="4C7DC233" w:rsidR="00A22898" w:rsidRPr="005C3106" w:rsidRDefault="00A22898" w:rsidP="00A22898">
      <w:pPr>
        <w:pStyle w:val="Heading1"/>
      </w:pPr>
      <w:bookmarkStart w:id="19" w:name="_Toc195013595"/>
      <w:r w:rsidRPr="005C3106">
        <w:lastRenderedPageBreak/>
        <w:t>GESTION DES ERREURS</w:t>
      </w:r>
      <w:bookmarkEnd w:id="19"/>
    </w:p>
    <w:p w14:paraId="073B4880" w14:textId="228DCE14" w:rsidR="00E42620" w:rsidRPr="005C3106" w:rsidRDefault="00BD0EEC" w:rsidP="00BD0EEC">
      <w:pPr>
        <w:pStyle w:val="BodyText"/>
        <w:ind w:left="0"/>
        <w:jc w:val="both"/>
      </w:pPr>
      <w:r w:rsidRPr="005C3106">
        <w:t xml:space="preserve">Les erreurs seront remontées dans </w:t>
      </w:r>
      <w:r w:rsidRPr="005C3106">
        <w:rPr>
          <w:b/>
          <w:bCs/>
        </w:rPr>
        <w:t>Enterprise Collaborator Administration</w:t>
      </w:r>
      <w:r w:rsidRPr="005C3106">
        <w:t>.</w:t>
      </w:r>
    </w:p>
    <w:p w14:paraId="2B0F7559" w14:textId="77777777" w:rsidR="00D521EB" w:rsidRPr="005C3106" w:rsidRDefault="00D521EB" w:rsidP="00BD0EEC">
      <w:pPr>
        <w:pStyle w:val="BodyText"/>
        <w:ind w:left="0"/>
        <w:jc w:val="both"/>
      </w:pPr>
    </w:p>
    <w:p w14:paraId="2E8D5FE1" w14:textId="4E09AE8D" w:rsidR="00BD0EEC" w:rsidRPr="005C3106" w:rsidRDefault="00BD0EEC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5C3106">
        <w:rPr>
          <w:rFonts w:ascii="Arial" w:hAnsi="Arial" w:cs="Arial"/>
          <w:sz w:val="20"/>
          <w:szCs w:val="20"/>
          <w:u w:val="single"/>
        </w:rPr>
        <w:t xml:space="preserve">Pour diagnostiquer les BODs dans M3/Enterprise Collaborator </w:t>
      </w:r>
      <w:r w:rsidR="008C1613" w:rsidRPr="005C3106">
        <w:rPr>
          <w:rFonts w:ascii="Arial" w:hAnsi="Arial" w:cs="Arial"/>
          <w:sz w:val="20"/>
          <w:szCs w:val="20"/>
          <w:u w:val="single"/>
        </w:rPr>
        <w:t>Administration</w:t>
      </w:r>
      <w:r w:rsidR="008C1613" w:rsidRPr="005C3106">
        <w:rPr>
          <w:rFonts w:ascii="Arial" w:hAnsi="Arial" w:cs="Arial"/>
          <w:sz w:val="20"/>
          <w:szCs w:val="20"/>
        </w:rPr>
        <w:t xml:space="preserve"> :</w:t>
      </w:r>
    </w:p>
    <w:p w14:paraId="7B920D9B" w14:textId="6171E029" w:rsidR="00B22DF8" w:rsidRPr="005C3106" w:rsidRDefault="00B22DF8" w:rsidP="00B22DF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sz w:val="20"/>
          <w:szCs w:val="20"/>
        </w:rPr>
      </w:pPr>
      <w:r w:rsidRPr="005C3106">
        <w:rPr>
          <w:rFonts w:ascii="Arial" w:hAnsi="Arial" w:cs="Arial"/>
          <w:sz w:val="20"/>
          <w:szCs w:val="20"/>
        </w:rPr>
        <w:t xml:space="preserve">Naviguer sur </w:t>
      </w:r>
      <w:r w:rsidRPr="005C3106">
        <w:rPr>
          <w:rFonts w:ascii="Arial" w:hAnsi="Arial" w:cs="Arial"/>
          <w:b/>
          <w:bCs/>
          <w:sz w:val="20"/>
          <w:szCs w:val="20"/>
        </w:rPr>
        <w:t>Enterprise Collaborator Administration</w:t>
      </w:r>
    </w:p>
    <w:p w14:paraId="00A417A7" w14:textId="0977F415" w:rsidR="00BD0EEC" w:rsidRPr="005C3106" w:rsidRDefault="00B22DF8" w:rsidP="00B22DF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5C3106">
        <w:rPr>
          <w:rFonts w:ascii="Arial" w:hAnsi="Arial" w:cs="Arial"/>
          <w:sz w:val="20"/>
          <w:szCs w:val="20"/>
          <w:lang w:val="en-GB"/>
        </w:rPr>
        <w:t>Identifier l</w:t>
      </w:r>
      <w:r w:rsidR="005C3106" w:rsidRPr="005C3106">
        <w:rPr>
          <w:rFonts w:ascii="Arial" w:hAnsi="Arial" w:cs="Arial"/>
          <w:sz w:val="20"/>
          <w:szCs w:val="20"/>
          <w:lang w:val="en-GB"/>
        </w:rPr>
        <w:t>’Agreem</w:t>
      </w:r>
      <w:r w:rsidR="005C3106">
        <w:rPr>
          <w:rFonts w:ascii="Arial" w:hAnsi="Arial" w:cs="Arial"/>
          <w:sz w:val="20"/>
          <w:szCs w:val="20"/>
          <w:lang w:val="en-GB"/>
        </w:rPr>
        <w:t>ent</w:t>
      </w:r>
      <w:r w:rsidRPr="005C3106">
        <w:rPr>
          <w:rFonts w:ascii="Arial" w:hAnsi="Arial" w:cs="Arial"/>
          <w:sz w:val="20"/>
          <w:szCs w:val="20"/>
          <w:lang w:val="en-GB"/>
        </w:rPr>
        <w:t xml:space="preserve"> </w:t>
      </w:r>
      <w:r w:rsidR="005C3106" w:rsidRPr="005C3106">
        <w:rPr>
          <w:rFonts w:ascii="Arial" w:hAnsi="Arial" w:cs="Arial"/>
          <w:b/>
          <w:bCs/>
          <w:sz w:val="20"/>
          <w:szCs w:val="20"/>
          <w:lang w:val="en-GB"/>
        </w:rPr>
        <w:t>INIT_M3_IPPMvmtsPalettesCustom_Sync_Out</w:t>
      </w:r>
    </w:p>
    <w:p w14:paraId="4A0CEDBA" w14:textId="77777777" w:rsidR="00D521EB" w:rsidRPr="005C3106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</w:p>
    <w:p w14:paraId="5FEBB9F4" w14:textId="6EA69FB6" w:rsidR="00D521EB" w:rsidRPr="005C3106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5C3106">
        <w:rPr>
          <w:rFonts w:ascii="Arial" w:hAnsi="Arial" w:cs="Arial"/>
          <w:sz w:val="20"/>
          <w:szCs w:val="20"/>
        </w:rPr>
        <w:t>Exemple :</w:t>
      </w:r>
    </w:p>
    <w:p w14:paraId="63E6D61F" w14:textId="414AD107" w:rsidR="00B22DF8" w:rsidRPr="005C3106" w:rsidRDefault="005C3106" w:rsidP="00B22DF8">
      <w:pPr>
        <w:pStyle w:val="BodyText"/>
        <w:ind w:left="0"/>
      </w:pPr>
      <w:r w:rsidRPr="005C3106">
        <w:rPr>
          <w:noProof/>
        </w:rPr>
        <w:drawing>
          <wp:inline distT="0" distB="0" distL="0" distR="0" wp14:anchorId="6E41C930" wp14:editId="608D1A3C">
            <wp:extent cx="4693568" cy="2729207"/>
            <wp:effectExtent l="0" t="0" r="0" b="0"/>
            <wp:docPr id="40981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959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3891" cy="273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D20A" w14:textId="77777777" w:rsidR="008E0213" w:rsidRPr="005C3106" w:rsidRDefault="008E0213" w:rsidP="00BD0EEC">
      <w:pPr>
        <w:pStyle w:val="BodyText"/>
        <w:ind w:left="0"/>
      </w:pPr>
    </w:p>
    <w:p w14:paraId="55FCC562" w14:textId="54F23A74" w:rsidR="00D521EB" w:rsidRPr="005C3106" w:rsidRDefault="00D521EB" w:rsidP="00BD0EEC">
      <w:pPr>
        <w:pStyle w:val="BodyText"/>
        <w:ind w:left="0"/>
      </w:pPr>
      <w:r w:rsidRPr="005C3106">
        <w:t xml:space="preserve">Le diagnostic du flux (dataflow) peut également être effectuer dans </w:t>
      </w:r>
      <w:r w:rsidRPr="005C3106">
        <w:rPr>
          <w:b/>
          <w:bCs/>
        </w:rPr>
        <w:t>ION OneView</w:t>
      </w:r>
      <w:r w:rsidRPr="005C3106">
        <w:t>.</w:t>
      </w:r>
    </w:p>
    <w:p w14:paraId="156784C9" w14:textId="7B75C370" w:rsidR="008E0213" w:rsidRPr="005C3106" w:rsidRDefault="008E0213" w:rsidP="008E0213">
      <w:pPr>
        <w:pStyle w:val="NormalWeb"/>
        <w:rPr>
          <w:rFonts w:ascii="Arial" w:hAnsi="Arial" w:cs="Arial"/>
          <w:b/>
          <w:bCs/>
          <w:sz w:val="20"/>
          <w:szCs w:val="20"/>
          <w:lang w:val="fr-FR"/>
        </w:rPr>
      </w:pPr>
      <w:r w:rsidRPr="005C3106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Pour diagnostiquer le flux </w:t>
      </w:r>
      <w:r w:rsidRPr="005C3106">
        <w:rPr>
          <w:rStyle w:val="Strong"/>
          <w:rFonts w:ascii="Arial" w:hAnsi="Arial" w:cs="Arial"/>
          <w:sz w:val="20"/>
          <w:szCs w:val="20"/>
          <w:u w:val="single"/>
          <w:lang w:val="fr-FR"/>
        </w:rPr>
        <w:t xml:space="preserve">ION </w:t>
      </w:r>
      <w:r w:rsidR="00136D8C" w:rsidRPr="005C3106">
        <w:rPr>
          <w:rStyle w:val="Strong"/>
          <w:rFonts w:ascii="Arial" w:hAnsi="Arial" w:cs="Arial"/>
          <w:sz w:val="20"/>
          <w:szCs w:val="20"/>
          <w:u w:val="single"/>
          <w:lang w:val="fr-FR"/>
        </w:rPr>
        <w:t>OneView</w:t>
      </w:r>
      <w:r w:rsidR="00136D8C" w:rsidRPr="00027D8A">
        <w:rPr>
          <w:rStyle w:val="Strong"/>
          <w:rFonts w:ascii="Arial" w:hAnsi="Arial" w:cs="Arial"/>
          <w:b w:val="0"/>
          <w:bCs w:val="0"/>
          <w:sz w:val="20"/>
          <w:szCs w:val="20"/>
          <w:lang w:val="fr-FR"/>
        </w:rPr>
        <w:t xml:space="preserve"> :</w:t>
      </w:r>
    </w:p>
    <w:p w14:paraId="4F7B0596" w14:textId="77777777" w:rsidR="00D521EB" w:rsidRPr="005C3106" w:rsidRDefault="00D521EB" w:rsidP="00D521EB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</w:rPr>
      </w:pPr>
      <w:r w:rsidRPr="005C3106">
        <w:rPr>
          <w:rFonts w:ascii="Arial" w:hAnsi="Arial" w:cs="Arial"/>
          <w:sz w:val="20"/>
          <w:szCs w:val="20"/>
        </w:rPr>
        <w:t>Naviguer sur</w:t>
      </w:r>
      <w:r w:rsidR="008E0213" w:rsidRPr="005C3106">
        <w:rPr>
          <w:rFonts w:ascii="Arial" w:hAnsi="Arial" w:cs="Arial"/>
          <w:sz w:val="20"/>
          <w:szCs w:val="20"/>
        </w:rPr>
        <w:t xml:space="preserve"> </w:t>
      </w:r>
      <w:r w:rsidR="008E0213" w:rsidRPr="005C3106">
        <w:rPr>
          <w:b/>
          <w:bCs/>
        </w:rPr>
        <w:t>ION Desk &gt; OneView</w:t>
      </w:r>
    </w:p>
    <w:p w14:paraId="732CCE54" w14:textId="65056574" w:rsidR="00D521EB" w:rsidRPr="005C3106" w:rsidRDefault="003F157D" w:rsidP="00D521EB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C3106">
        <w:rPr>
          <w:rFonts w:ascii="Arial" w:hAnsi="Arial" w:cs="Arial"/>
          <w:sz w:val="20"/>
          <w:szCs w:val="20"/>
        </w:rPr>
        <w:t>Ajouter le nom du document (</w:t>
      </w:r>
      <w:r w:rsidR="00571CB4" w:rsidRPr="005C3106">
        <w:rPr>
          <w:rFonts w:ascii="Arial" w:hAnsi="Arial" w:cs="Arial"/>
          <w:b/>
          <w:bCs/>
          <w:sz w:val="20"/>
          <w:szCs w:val="20"/>
        </w:rPr>
        <w:t>IPPMvmtsPalettesCustom</w:t>
      </w:r>
      <w:r w:rsidRPr="005C3106">
        <w:rPr>
          <w:rFonts w:ascii="Arial" w:hAnsi="Arial" w:cs="Arial"/>
          <w:sz w:val="20"/>
          <w:szCs w:val="20"/>
        </w:rPr>
        <w:t>)</w:t>
      </w:r>
    </w:p>
    <w:p w14:paraId="26CAB896" w14:textId="77777777" w:rsidR="0099183E" w:rsidRPr="005C3106" w:rsidRDefault="0099183E" w:rsidP="00D521EB">
      <w:pPr>
        <w:spacing w:line="360" w:lineRule="auto"/>
        <w:rPr>
          <w:rFonts w:cs="Arial"/>
        </w:rPr>
      </w:pPr>
    </w:p>
    <w:p w14:paraId="14F2AADB" w14:textId="549D1BF4" w:rsidR="008E0213" w:rsidRPr="005C3106" w:rsidRDefault="00136D8C" w:rsidP="00D521EB">
      <w:pPr>
        <w:spacing w:line="360" w:lineRule="auto"/>
        <w:rPr>
          <w:rFonts w:cs="Arial"/>
        </w:rPr>
      </w:pPr>
      <w:r w:rsidRPr="005C3106">
        <w:rPr>
          <w:rFonts w:cs="Arial"/>
        </w:rPr>
        <w:t>Example:</w:t>
      </w:r>
      <w:r w:rsidR="00D521EB" w:rsidRPr="005C3106">
        <w:rPr>
          <w:rFonts w:cs="Arial"/>
        </w:rPr>
        <w:t xml:space="preserve"> </w:t>
      </w:r>
    </w:p>
    <w:p w14:paraId="6E5C908A" w14:textId="05E348FB" w:rsidR="0099183E" w:rsidRPr="005C3106" w:rsidRDefault="005C3106" w:rsidP="00D521EB">
      <w:pPr>
        <w:spacing w:line="360" w:lineRule="auto"/>
        <w:rPr>
          <w:rFonts w:cs="Arial"/>
        </w:rPr>
      </w:pPr>
      <w:r w:rsidRPr="005C3106">
        <w:rPr>
          <w:rFonts w:cs="Arial"/>
          <w:noProof/>
        </w:rPr>
        <w:drawing>
          <wp:inline distT="0" distB="0" distL="0" distR="0" wp14:anchorId="7B736D0B" wp14:editId="6DB1AE85">
            <wp:extent cx="5544525" cy="1997938"/>
            <wp:effectExtent l="0" t="0" r="0" b="2540"/>
            <wp:docPr id="51753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36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8826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DA21" w14:textId="20A837E6" w:rsidR="00546B12" w:rsidRPr="005C3106" w:rsidRDefault="00546B12" w:rsidP="00546B12">
      <w:pPr>
        <w:pStyle w:val="Heading1"/>
      </w:pPr>
      <w:bookmarkStart w:id="20" w:name="_Toc195013596"/>
      <w:r w:rsidRPr="005C3106">
        <w:lastRenderedPageBreak/>
        <w:t>POINTS A DETERMINER</w:t>
      </w:r>
      <w:bookmarkEnd w:id="20"/>
    </w:p>
    <w:p w14:paraId="17D53EAE" w14:textId="7E3DA505" w:rsidR="005C3106" w:rsidRDefault="005C3106" w:rsidP="00374AE8">
      <w:pPr>
        <w:pStyle w:val="BodyText"/>
        <w:numPr>
          <w:ilvl w:val="0"/>
          <w:numId w:val="50"/>
        </w:numPr>
      </w:pPr>
      <w:r w:rsidRPr="005C3106">
        <w:t>Filtrage sur les codes d’emballages à confirmer</w:t>
      </w:r>
      <w:r>
        <w:t>.</w:t>
      </w:r>
    </w:p>
    <w:p w14:paraId="00EFB6F3" w14:textId="74140583" w:rsidR="005C3106" w:rsidRPr="005C3106" w:rsidRDefault="005C3106" w:rsidP="00374AE8">
      <w:pPr>
        <w:pStyle w:val="BodyText"/>
        <w:numPr>
          <w:ilvl w:val="0"/>
          <w:numId w:val="50"/>
        </w:numPr>
      </w:pPr>
      <w:r>
        <w:t>L’heure du déclenchement de l’interface à confirmer.</w:t>
      </w:r>
    </w:p>
    <w:p w14:paraId="20D395C2" w14:textId="50DC1E3C" w:rsidR="00604AA7" w:rsidRPr="00374AE8" w:rsidRDefault="00604AA7" w:rsidP="005C3106">
      <w:pPr>
        <w:pStyle w:val="BodyText"/>
        <w:ind w:left="720"/>
      </w:pPr>
    </w:p>
    <w:sectPr w:rsidR="00604AA7" w:rsidRPr="00374AE8" w:rsidSect="006670B8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D869" w14:textId="77777777" w:rsidR="002B26EF" w:rsidRPr="005C3106" w:rsidRDefault="002B26EF">
      <w:r w:rsidRPr="005C3106">
        <w:separator/>
      </w:r>
    </w:p>
  </w:endnote>
  <w:endnote w:type="continuationSeparator" w:id="0">
    <w:p w14:paraId="56EF2AEE" w14:textId="77777777" w:rsidR="002B26EF" w:rsidRPr="005C3106" w:rsidRDefault="002B26EF">
      <w:r w:rsidRPr="005C31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5C3106" w:rsidRDefault="00602727">
    <w:pPr>
      <w:pStyle w:val="Footer"/>
      <w:framePr w:wrap="around" w:vAnchor="text" w:hAnchor="margin" w:xAlign="right" w:y="1"/>
      <w:rPr>
        <w:rStyle w:val="PageNumber"/>
      </w:rPr>
    </w:pPr>
    <w:r w:rsidRPr="005C3106">
      <w:rPr>
        <w:rStyle w:val="PageNumber"/>
      </w:rPr>
      <w:fldChar w:fldCharType="begin"/>
    </w:r>
    <w:r w:rsidRPr="005C3106">
      <w:rPr>
        <w:rStyle w:val="PageNumber"/>
      </w:rPr>
      <w:instrText xml:space="preserve">PAGE  </w:instrText>
    </w:r>
    <w:r w:rsidRPr="005C3106">
      <w:rPr>
        <w:rStyle w:val="PageNumber"/>
      </w:rPr>
      <w:fldChar w:fldCharType="separate"/>
    </w:r>
    <w:r w:rsidRPr="005C3106">
      <w:rPr>
        <w:rStyle w:val="PageNumber"/>
      </w:rPr>
      <w:t>iv</w:t>
    </w:r>
    <w:r w:rsidRPr="005C3106">
      <w:rPr>
        <w:rStyle w:val="PageNumber"/>
      </w:rPr>
      <w:fldChar w:fldCharType="end"/>
    </w:r>
  </w:p>
  <w:p w14:paraId="6E66DCB9" w14:textId="77777777" w:rsidR="00602727" w:rsidRPr="005C3106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4C16E738" w:rsidR="00602727" w:rsidRPr="005C3106" w:rsidRDefault="00E11052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1A3765">
        <w:rPr>
          <w:noProof/>
        </w:rPr>
        <w:t>SPECIFICATION TECHNIQUE</w:t>
      </w:r>
    </w:fldSimple>
    <w:r w:rsidR="00602727" w:rsidRPr="005C3106">
      <w:t xml:space="preserve">     </w:t>
    </w:r>
    <w:r w:rsidR="00602727" w:rsidRPr="005C3106">
      <w:fldChar w:fldCharType="begin"/>
    </w:r>
    <w:r w:rsidR="00602727" w:rsidRPr="005C3106">
      <w:instrText xml:space="preserve"> If </w:instrText>
    </w:r>
    <w:r w:rsidR="00602727" w:rsidRPr="005C3106">
      <w:fldChar w:fldCharType="begin"/>
    </w:r>
    <w:r w:rsidR="00602727" w:rsidRPr="005C3106">
      <w:instrText xml:space="preserve"> Section </w:instrText>
    </w:r>
    <w:r w:rsidR="00602727" w:rsidRPr="005C3106">
      <w:fldChar w:fldCharType="separate"/>
    </w:r>
    <w:r w:rsidR="001A3765">
      <w:instrText>1</w:instrText>
    </w:r>
    <w:r w:rsidR="00602727" w:rsidRPr="005C3106">
      <w:fldChar w:fldCharType="end"/>
    </w:r>
    <w:r w:rsidR="00602727" w:rsidRPr="005C3106">
      <w:instrText xml:space="preserve"> &gt; 1 “</w:instrText>
    </w:r>
    <w:r w:rsidR="00602727" w:rsidRPr="005C3106">
      <w:fldChar w:fldCharType="begin"/>
    </w:r>
    <w:r w:rsidR="00602727" w:rsidRPr="005C3106">
      <w:instrText xml:space="preserve">PAGE </w:instrText>
    </w:r>
    <w:r w:rsidR="00602727" w:rsidRPr="005C3106">
      <w:fldChar w:fldCharType="separate"/>
    </w:r>
    <w:r w:rsidR="00602727" w:rsidRPr="005C3106">
      <w:instrText>1</w:instrText>
    </w:r>
    <w:r w:rsidR="00602727" w:rsidRPr="005C3106">
      <w:fldChar w:fldCharType="end"/>
    </w:r>
    <w:r w:rsidR="00602727" w:rsidRPr="005C3106">
      <w:instrText xml:space="preserve"> of </w:instrText>
    </w:r>
    <w:r w:rsidR="00602727" w:rsidRPr="005C3106">
      <w:fldChar w:fldCharType="begin"/>
    </w:r>
    <w:r w:rsidR="00602727" w:rsidRPr="005C3106">
      <w:instrText xml:space="preserve"> =  </w:instrText>
    </w:r>
    <w:r w:rsidR="00602727" w:rsidRPr="005C3106">
      <w:fldChar w:fldCharType="begin"/>
    </w:r>
    <w:r w:rsidR="00602727" w:rsidRPr="005C3106">
      <w:instrText xml:space="preserve"> NUMPAGES </w:instrText>
    </w:r>
    <w:r w:rsidR="00602727" w:rsidRPr="005C3106">
      <w:fldChar w:fldCharType="separate"/>
    </w:r>
    <w:r w:rsidR="00602727" w:rsidRPr="005C3106">
      <w:instrText>10</w:instrText>
    </w:r>
    <w:r w:rsidR="00602727" w:rsidRPr="005C3106">
      <w:fldChar w:fldCharType="end"/>
    </w:r>
    <w:r w:rsidR="00602727" w:rsidRPr="005C3106">
      <w:instrText xml:space="preserve"> - Sec1  </w:instrText>
    </w:r>
    <w:r w:rsidR="00602727" w:rsidRPr="005C3106">
      <w:fldChar w:fldCharType="separate"/>
    </w:r>
    <w:r w:rsidR="00602727" w:rsidRPr="005C3106">
      <w:instrText>7</w:instrText>
    </w:r>
    <w:r w:rsidR="00602727" w:rsidRPr="005C3106">
      <w:fldChar w:fldCharType="end"/>
    </w:r>
    <w:r w:rsidR="00602727" w:rsidRPr="005C3106">
      <w:instrText>” “</w:instrText>
    </w:r>
    <w:r w:rsidR="00602727" w:rsidRPr="005C3106">
      <w:fldChar w:fldCharType="begin"/>
    </w:r>
    <w:r w:rsidR="00602727" w:rsidRPr="005C3106">
      <w:instrText xml:space="preserve"> PAGE </w:instrText>
    </w:r>
    <w:r w:rsidR="00602727" w:rsidRPr="005C3106">
      <w:fldChar w:fldCharType="separate"/>
    </w:r>
    <w:r w:rsidR="001A3765">
      <w:rPr>
        <w:noProof/>
      </w:rPr>
      <w:instrText>9</w:instrText>
    </w:r>
    <w:r w:rsidR="00602727" w:rsidRPr="005C3106">
      <w:fldChar w:fldCharType="end"/>
    </w:r>
    <w:r w:rsidR="00602727" w:rsidRPr="005C3106">
      <w:instrText xml:space="preserve">” </w:instrText>
    </w:r>
    <w:r w:rsidR="00602727" w:rsidRPr="005C3106">
      <w:fldChar w:fldCharType="separate"/>
    </w:r>
    <w:r w:rsidR="001A3765">
      <w:rPr>
        <w:noProof/>
      </w:rPr>
      <w:t>9</w:t>
    </w:r>
    <w:r w:rsidR="00602727" w:rsidRPr="005C3106">
      <w:fldChar w:fldCharType="end"/>
    </w:r>
  </w:p>
  <w:p w14:paraId="78590ACA" w14:textId="0C06F880" w:rsidR="00602727" w:rsidRPr="005C3106" w:rsidRDefault="008A496C" w:rsidP="00D56107">
    <w:pPr>
      <w:pStyle w:val="Footer"/>
      <w:tabs>
        <w:tab w:val="clear" w:pos="7920"/>
        <w:tab w:val="right" w:pos="9900"/>
        <w:tab w:val="right" w:pos="10440"/>
      </w:tabs>
    </w:pPr>
    <w:r w:rsidRPr="005C3106">
      <w:rPr>
        <w:rStyle w:val="HighlightedVariable"/>
      </w:rPr>
      <w:t>Interface</w:t>
    </w:r>
  </w:p>
  <w:p w14:paraId="0AFFEF02" w14:textId="1A4A2BFE" w:rsidR="00602727" w:rsidRPr="005C3106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5C3106">
      <w:t xml:space="preserve">File </w:t>
    </w:r>
    <w:r w:rsidR="0099183E" w:rsidRPr="005C3106">
      <w:t xml:space="preserve">Réf : </w:t>
    </w:r>
    <w:r w:rsidR="003E4976" w:rsidRPr="005C3106">
      <w:t>DES-020_008_OUT_A IPP Mouvements de Palettes V1.0</w:t>
    </w:r>
    <w:r w:rsidR="0099183E" w:rsidRPr="005C3106">
      <w:t>.doc</w:t>
    </w:r>
  </w:p>
  <w:p w14:paraId="1780CA83" w14:textId="77777777" w:rsidR="00602727" w:rsidRPr="005C3106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5C3106" w:rsidRDefault="00602727">
    <w:pPr>
      <w:pStyle w:val="Footer"/>
      <w:tabs>
        <w:tab w:val="clear" w:pos="7920"/>
        <w:tab w:val="right" w:pos="10440"/>
      </w:tabs>
    </w:pPr>
    <w:r w:rsidRPr="005C3106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952F8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952F87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952F8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952F87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952F87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9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952F8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952F87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952F8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952F87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952F87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93477" w14:textId="77777777" w:rsidR="002B26EF" w:rsidRPr="005C3106" w:rsidRDefault="002B26EF">
      <w:r w:rsidRPr="005C3106">
        <w:separator/>
      </w:r>
    </w:p>
  </w:footnote>
  <w:footnote w:type="continuationSeparator" w:id="0">
    <w:p w14:paraId="11B6F9D0" w14:textId="77777777" w:rsidR="002B26EF" w:rsidRPr="005C3106" w:rsidRDefault="002B26EF">
      <w:r w:rsidRPr="005C310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0FD8B9E6" w:rsidR="00602727" w:rsidRPr="00952F87" w:rsidRDefault="00602727" w:rsidP="00B312E9">
    <w:pPr>
      <w:pStyle w:val="Header"/>
      <w:framePr w:hSpace="187" w:wrap="auto" w:vAnchor="page" w:hAnchor="margin" w:xAlign="right" w:y="433"/>
      <w:rPr>
        <w:lang w:val="en-GB"/>
      </w:rPr>
    </w:pPr>
    <w:r w:rsidRPr="00952F87">
      <w:rPr>
        <w:lang w:val="en-GB"/>
      </w:rPr>
      <w:t>Doc Ref:</w:t>
    </w:r>
    <w:r w:rsidRPr="00952F87">
      <w:rPr>
        <w:rStyle w:val="HighlightedVariable"/>
        <w:lang w:val="en-GB"/>
      </w:rPr>
      <w:t xml:space="preserve"> </w:t>
    </w:r>
    <w:r w:rsidR="00571CB4" w:rsidRPr="00952F87">
      <w:rPr>
        <w:rStyle w:val="HighlightedVariable"/>
        <w:lang w:val="en-GB"/>
      </w:rPr>
      <w:t>008_OUT_A</w:t>
    </w:r>
  </w:p>
  <w:p w14:paraId="561E8E24" w14:textId="77777777" w:rsidR="00602727" w:rsidRPr="00952F87" w:rsidRDefault="00D84071" w:rsidP="00B312E9">
    <w:pPr>
      <w:pStyle w:val="Header"/>
      <w:rPr>
        <w:lang w:val="en-GB"/>
      </w:rPr>
    </w:pPr>
    <w:r w:rsidRPr="005C3106">
      <w:fldChar w:fldCharType="begin"/>
    </w:r>
    <w:r w:rsidRPr="00952F87">
      <w:rPr>
        <w:lang w:val="en-GB"/>
      </w:rPr>
      <w:instrText xml:space="preserve"> TITLE   \* MERGEFORMAT </w:instrText>
    </w:r>
    <w:r w:rsidRPr="005C3106">
      <w:fldChar w:fldCharType="separate"/>
    </w:r>
    <w:r w:rsidR="00602727" w:rsidRPr="00952F87">
      <w:rPr>
        <w:lang w:val="en-GB"/>
      </w:rPr>
      <w:t>DES-020 Design Specification</w:t>
    </w:r>
    <w:r w:rsidRPr="005C3106">
      <w:fldChar w:fldCharType="end"/>
    </w:r>
    <w:r w:rsidR="00602727" w:rsidRPr="00952F87">
      <w:rPr>
        <w:lang w:val="en-GB"/>
      </w:rPr>
      <w:t xml:space="preserve"> </w:t>
    </w:r>
  </w:p>
  <w:p w14:paraId="6D3FD1EB" w14:textId="5308C915" w:rsidR="00602727" w:rsidRPr="001718B5" w:rsidRDefault="00FD05DB" w:rsidP="00B312E9">
    <w:pPr>
      <w:pStyle w:val="Header"/>
      <w:framePr w:hSpace="187" w:wrap="auto" w:vAnchor="text" w:hAnchor="margin" w:xAlign="right" w:y="1"/>
      <w:rPr>
        <w:lang w:val="en-US"/>
      </w:rPr>
    </w:pPr>
    <w:r w:rsidRPr="001718B5">
      <w:rPr>
        <w:lang w:val="en-US"/>
      </w:rPr>
      <w:t>20</w:t>
    </w:r>
    <w:r w:rsidR="0018455B" w:rsidRPr="001718B5">
      <w:rPr>
        <w:lang w:val="en-US"/>
      </w:rPr>
      <w:t>/0</w:t>
    </w:r>
    <w:r w:rsidRPr="001718B5">
      <w:rPr>
        <w:lang w:val="en-US"/>
      </w:rPr>
      <w:t>3</w:t>
    </w:r>
    <w:r w:rsidR="0018455B" w:rsidRPr="001718B5">
      <w:rPr>
        <w:lang w:val="en-US"/>
      </w:rPr>
      <w:t>/2025</w:t>
    </w:r>
  </w:p>
  <w:p w14:paraId="44651237" w14:textId="77777777" w:rsidR="00602727" w:rsidRPr="001718B5" w:rsidRDefault="00602727" w:rsidP="00B312E9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77777777" w:rsidR="00602727" w:rsidRPr="005C3106" w:rsidRDefault="00602727" w:rsidP="00C30DAE">
    <w:r w:rsidRPr="005C3106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3106">
      <w:t xml:space="preserve"> </w:t>
    </w:r>
    <w:r w:rsidRPr="005C3106">
      <w:tab/>
    </w:r>
    <w:r w:rsidRPr="005C3106">
      <w:tab/>
    </w:r>
    <w:r w:rsidRPr="005C3106">
      <w:tab/>
    </w:r>
    <w:r w:rsidRPr="005C3106">
      <w:tab/>
    </w:r>
    <w:r w:rsidRPr="005C3106">
      <w:tab/>
    </w:r>
    <w:r w:rsidRPr="005C3106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Pr="005C3106">
          <w:rPr>
            <w:noProof/>
            <w:lang w:eastAsia="en-AU"/>
          </w:rPr>
          <w:drawing>
            <wp:inline distT="0" distB="0" distL="0" distR="0" wp14:anchorId="7AB08549" wp14:editId="7BC50437">
              <wp:extent cx="791916" cy="771524"/>
              <wp:effectExtent l="0" t="0" r="8255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1666BB"/>
    <w:multiLevelType w:val="hybridMultilevel"/>
    <w:tmpl w:val="C7A21FF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A133799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A9252D"/>
    <w:multiLevelType w:val="hybridMultilevel"/>
    <w:tmpl w:val="3BB85C58"/>
    <w:lvl w:ilvl="0" w:tplc="F7F622B8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Times New Roman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9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 w15:restartNumberingAfterBreak="0">
    <w:nsid w:val="165F7C72"/>
    <w:multiLevelType w:val="hybridMultilevel"/>
    <w:tmpl w:val="53A2C96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BC45B2"/>
    <w:multiLevelType w:val="hybridMultilevel"/>
    <w:tmpl w:val="1BE216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 w15:restartNumberingAfterBreak="0">
    <w:nsid w:val="19D65478"/>
    <w:multiLevelType w:val="hybridMultilevel"/>
    <w:tmpl w:val="45F8B872"/>
    <w:lvl w:ilvl="0" w:tplc="598C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04143"/>
    <w:multiLevelType w:val="hybridMultilevel"/>
    <w:tmpl w:val="5AD068C0"/>
    <w:lvl w:ilvl="0" w:tplc="FAEE46EA">
      <w:start w:val="2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8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5156D8"/>
    <w:multiLevelType w:val="hybridMultilevel"/>
    <w:tmpl w:val="556450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977772"/>
    <w:multiLevelType w:val="hybridMultilevel"/>
    <w:tmpl w:val="B094C69E"/>
    <w:lvl w:ilvl="0" w:tplc="3CECABEE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 w15:restartNumberingAfterBreak="0">
    <w:nsid w:val="4A5018FE"/>
    <w:multiLevelType w:val="hybridMultilevel"/>
    <w:tmpl w:val="1F5ED93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7F70D9"/>
    <w:multiLevelType w:val="hybridMultilevel"/>
    <w:tmpl w:val="F522A69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465B5B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3D0C93"/>
    <w:multiLevelType w:val="hybridMultilevel"/>
    <w:tmpl w:val="C88416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2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8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9" w15:restartNumberingAfterBreak="0">
    <w:nsid w:val="6A0331B1"/>
    <w:multiLevelType w:val="hybridMultilevel"/>
    <w:tmpl w:val="FB4420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1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2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3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4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5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7"/>
  </w:num>
  <w:num w:numId="2" w16cid:durableId="425542575">
    <w:abstractNumId w:val="41"/>
  </w:num>
  <w:num w:numId="3" w16cid:durableId="1301963104">
    <w:abstractNumId w:val="47"/>
  </w:num>
  <w:num w:numId="4" w16cid:durableId="1409305351">
    <w:abstractNumId w:val="22"/>
  </w:num>
  <w:num w:numId="5" w16cid:durableId="680202616">
    <w:abstractNumId w:val="41"/>
    <w:lvlOverride w:ilvl="0">
      <w:startOverride w:val="1"/>
    </w:lvlOverride>
  </w:num>
  <w:num w:numId="6" w16cid:durableId="257833256">
    <w:abstractNumId w:val="41"/>
    <w:lvlOverride w:ilvl="0">
      <w:startOverride w:val="1"/>
    </w:lvlOverride>
  </w:num>
  <w:num w:numId="7" w16cid:durableId="855575486">
    <w:abstractNumId w:val="41"/>
    <w:lvlOverride w:ilvl="0">
      <w:startOverride w:val="1"/>
    </w:lvlOverride>
  </w:num>
  <w:num w:numId="8" w16cid:durableId="792754466">
    <w:abstractNumId w:val="5"/>
  </w:num>
  <w:num w:numId="9" w16cid:durableId="745035843">
    <w:abstractNumId w:val="16"/>
  </w:num>
  <w:num w:numId="10" w16cid:durableId="196508250">
    <w:abstractNumId w:val="51"/>
  </w:num>
  <w:num w:numId="11" w16cid:durableId="2105566498">
    <w:abstractNumId w:val="12"/>
  </w:num>
  <w:num w:numId="12" w16cid:durableId="1176655807">
    <w:abstractNumId w:val="6"/>
  </w:num>
  <w:num w:numId="13" w16cid:durableId="686096859">
    <w:abstractNumId w:val="52"/>
  </w:num>
  <w:num w:numId="14" w16cid:durableId="1400323625">
    <w:abstractNumId w:val="34"/>
  </w:num>
  <w:num w:numId="15" w16cid:durableId="1215501877">
    <w:abstractNumId w:val="54"/>
  </w:num>
  <w:num w:numId="16" w16cid:durableId="762721879">
    <w:abstractNumId w:val="18"/>
  </w:num>
  <w:num w:numId="17" w16cid:durableId="400569285">
    <w:abstractNumId w:val="30"/>
  </w:num>
  <w:num w:numId="18" w16cid:durableId="71005509">
    <w:abstractNumId w:val="55"/>
  </w:num>
  <w:num w:numId="19" w16cid:durableId="300036019">
    <w:abstractNumId w:val="43"/>
  </w:num>
  <w:num w:numId="20" w16cid:durableId="210465424">
    <w:abstractNumId w:val="9"/>
  </w:num>
  <w:num w:numId="21" w16cid:durableId="1505589258">
    <w:abstractNumId w:val="50"/>
  </w:num>
  <w:num w:numId="22" w16cid:durableId="1834105583">
    <w:abstractNumId w:val="46"/>
  </w:num>
  <w:num w:numId="23" w16cid:durableId="2101485394">
    <w:abstractNumId w:val="38"/>
  </w:num>
  <w:num w:numId="24" w16cid:durableId="1217013607">
    <w:abstractNumId w:val="48"/>
  </w:num>
  <w:num w:numId="25" w16cid:durableId="1865972360">
    <w:abstractNumId w:val="25"/>
  </w:num>
  <w:num w:numId="26" w16cid:durableId="1198391653">
    <w:abstractNumId w:val="45"/>
  </w:num>
  <w:num w:numId="27" w16cid:durableId="955600467">
    <w:abstractNumId w:val="53"/>
  </w:num>
  <w:num w:numId="28" w16cid:durableId="210581924">
    <w:abstractNumId w:val="8"/>
  </w:num>
  <w:num w:numId="29" w16cid:durableId="765463230">
    <w:abstractNumId w:val="27"/>
  </w:num>
  <w:num w:numId="30" w16cid:durableId="1375542390">
    <w:abstractNumId w:val="2"/>
  </w:num>
  <w:num w:numId="31" w16cid:durableId="666595848">
    <w:abstractNumId w:val="17"/>
  </w:num>
  <w:num w:numId="32" w16cid:durableId="25934086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23"/>
  </w:num>
  <w:num w:numId="35" w16cid:durableId="205918987">
    <w:abstractNumId w:val="28"/>
  </w:num>
  <w:num w:numId="36" w16cid:durableId="410933545">
    <w:abstractNumId w:val="32"/>
  </w:num>
  <w:num w:numId="37" w16cid:durableId="1928421156">
    <w:abstractNumId w:val="21"/>
  </w:num>
  <w:num w:numId="38" w16cid:durableId="1139761722">
    <w:abstractNumId w:val="7"/>
  </w:num>
  <w:num w:numId="39" w16cid:durableId="817498039">
    <w:abstractNumId w:val="24"/>
  </w:num>
  <w:num w:numId="40" w16cid:durableId="1681271397">
    <w:abstractNumId w:val="17"/>
  </w:num>
  <w:num w:numId="41" w16cid:durableId="1884753385">
    <w:abstractNumId w:val="17"/>
  </w:num>
  <w:num w:numId="42" w16cid:durableId="1324429959">
    <w:abstractNumId w:val="14"/>
  </w:num>
  <w:num w:numId="43" w16cid:durableId="1272662943">
    <w:abstractNumId w:val="19"/>
  </w:num>
  <w:num w:numId="44" w16cid:durableId="2066563174">
    <w:abstractNumId w:val="29"/>
  </w:num>
  <w:num w:numId="45" w16cid:durableId="397286660">
    <w:abstractNumId w:val="36"/>
  </w:num>
  <w:num w:numId="46" w16cid:durableId="657610545">
    <w:abstractNumId w:val="26"/>
  </w:num>
  <w:num w:numId="47" w16cid:durableId="1319843379">
    <w:abstractNumId w:val="35"/>
  </w:num>
  <w:num w:numId="48" w16cid:durableId="1777020112">
    <w:abstractNumId w:val="42"/>
  </w:num>
  <w:num w:numId="49" w16cid:durableId="1818571354">
    <w:abstractNumId w:val="44"/>
  </w:num>
  <w:num w:numId="50" w16cid:durableId="2112242060">
    <w:abstractNumId w:val="39"/>
  </w:num>
  <w:num w:numId="51" w16cid:durableId="965231657">
    <w:abstractNumId w:val="13"/>
  </w:num>
  <w:num w:numId="52" w16cid:durableId="2140106679">
    <w:abstractNumId w:val="37"/>
  </w:num>
  <w:num w:numId="53" w16cid:durableId="1924140853">
    <w:abstractNumId w:val="15"/>
  </w:num>
  <w:num w:numId="54" w16cid:durableId="1778407514">
    <w:abstractNumId w:val="33"/>
  </w:num>
  <w:num w:numId="55" w16cid:durableId="772407750">
    <w:abstractNumId w:val="31"/>
  </w:num>
  <w:num w:numId="56" w16cid:durableId="1956790407">
    <w:abstractNumId w:val="10"/>
  </w:num>
  <w:num w:numId="57" w16cid:durableId="1011951651">
    <w:abstractNumId w:val="4"/>
  </w:num>
  <w:num w:numId="58" w16cid:durableId="242497635">
    <w:abstractNumId w:val="49"/>
  </w:num>
  <w:num w:numId="59" w16cid:durableId="1113288360">
    <w:abstractNumId w:val="40"/>
  </w:num>
  <w:num w:numId="60" w16cid:durableId="1381242071">
    <w:abstractNumId w:val="20"/>
  </w:num>
  <w:num w:numId="61" w16cid:durableId="1567186859">
    <w:abstractNumId w:val="1"/>
  </w:num>
  <w:num w:numId="62" w16cid:durableId="1912538268">
    <w:abstractNumId w:val="11"/>
  </w:num>
  <w:num w:numId="63" w16cid:durableId="496457232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A9A"/>
    <w:rsid w:val="00007E9E"/>
    <w:rsid w:val="00010332"/>
    <w:rsid w:val="00011B6F"/>
    <w:rsid w:val="0001363C"/>
    <w:rsid w:val="00013B64"/>
    <w:rsid w:val="000148A6"/>
    <w:rsid w:val="00020E56"/>
    <w:rsid w:val="000222F1"/>
    <w:rsid w:val="00022A76"/>
    <w:rsid w:val="00027D8A"/>
    <w:rsid w:val="00030680"/>
    <w:rsid w:val="00031144"/>
    <w:rsid w:val="000322A9"/>
    <w:rsid w:val="00033A89"/>
    <w:rsid w:val="000343B7"/>
    <w:rsid w:val="00034C77"/>
    <w:rsid w:val="0003568B"/>
    <w:rsid w:val="00035E36"/>
    <w:rsid w:val="000366F6"/>
    <w:rsid w:val="00037C46"/>
    <w:rsid w:val="000404B8"/>
    <w:rsid w:val="000420A5"/>
    <w:rsid w:val="0004347D"/>
    <w:rsid w:val="00045D27"/>
    <w:rsid w:val="00051C3F"/>
    <w:rsid w:val="00055DCD"/>
    <w:rsid w:val="0005679C"/>
    <w:rsid w:val="00057B1F"/>
    <w:rsid w:val="00060A99"/>
    <w:rsid w:val="00061856"/>
    <w:rsid w:val="00062DE0"/>
    <w:rsid w:val="00067FDE"/>
    <w:rsid w:val="00073031"/>
    <w:rsid w:val="000731AF"/>
    <w:rsid w:val="0007608C"/>
    <w:rsid w:val="0008239A"/>
    <w:rsid w:val="00082825"/>
    <w:rsid w:val="00085E31"/>
    <w:rsid w:val="000862C2"/>
    <w:rsid w:val="0009238D"/>
    <w:rsid w:val="000A1461"/>
    <w:rsid w:val="000A1616"/>
    <w:rsid w:val="000A1AEB"/>
    <w:rsid w:val="000A248C"/>
    <w:rsid w:val="000A3A02"/>
    <w:rsid w:val="000B19F9"/>
    <w:rsid w:val="000B5E36"/>
    <w:rsid w:val="000C4AED"/>
    <w:rsid w:val="000C5C9D"/>
    <w:rsid w:val="000D2C24"/>
    <w:rsid w:val="000D545A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15C3"/>
    <w:rsid w:val="001040DF"/>
    <w:rsid w:val="001107E5"/>
    <w:rsid w:val="00110CF1"/>
    <w:rsid w:val="001111D1"/>
    <w:rsid w:val="00130C3B"/>
    <w:rsid w:val="00131CFE"/>
    <w:rsid w:val="00133710"/>
    <w:rsid w:val="00134E10"/>
    <w:rsid w:val="001360F5"/>
    <w:rsid w:val="00136D8C"/>
    <w:rsid w:val="00141C83"/>
    <w:rsid w:val="00142075"/>
    <w:rsid w:val="001477EC"/>
    <w:rsid w:val="00150AF5"/>
    <w:rsid w:val="00151491"/>
    <w:rsid w:val="001518DD"/>
    <w:rsid w:val="00152F9A"/>
    <w:rsid w:val="0016504C"/>
    <w:rsid w:val="001718B5"/>
    <w:rsid w:val="0017205F"/>
    <w:rsid w:val="001723CA"/>
    <w:rsid w:val="001726C6"/>
    <w:rsid w:val="001749C7"/>
    <w:rsid w:val="00174CBF"/>
    <w:rsid w:val="00174D7E"/>
    <w:rsid w:val="00175FD0"/>
    <w:rsid w:val="0018056B"/>
    <w:rsid w:val="001811F7"/>
    <w:rsid w:val="00181E2A"/>
    <w:rsid w:val="00182BFF"/>
    <w:rsid w:val="0018455B"/>
    <w:rsid w:val="001908D3"/>
    <w:rsid w:val="00190A3C"/>
    <w:rsid w:val="00191B44"/>
    <w:rsid w:val="001A3765"/>
    <w:rsid w:val="001A41EF"/>
    <w:rsid w:val="001A62B7"/>
    <w:rsid w:val="001A6B21"/>
    <w:rsid w:val="001A70E6"/>
    <w:rsid w:val="001A7F9A"/>
    <w:rsid w:val="001B2B36"/>
    <w:rsid w:val="001B713A"/>
    <w:rsid w:val="001B7CB0"/>
    <w:rsid w:val="001C0FF6"/>
    <w:rsid w:val="001C4017"/>
    <w:rsid w:val="001C6392"/>
    <w:rsid w:val="001D4CE8"/>
    <w:rsid w:val="001D5876"/>
    <w:rsid w:val="001D606C"/>
    <w:rsid w:val="001E689E"/>
    <w:rsid w:val="001F0860"/>
    <w:rsid w:val="001F1F37"/>
    <w:rsid w:val="001F3A84"/>
    <w:rsid w:val="001F53A1"/>
    <w:rsid w:val="001F61FA"/>
    <w:rsid w:val="00200D1C"/>
    <w:rsid w:val="00201B4A"/>
    <w:rsid w:val="00202A15"/>
    <w:rsid w:val="002032A9"/>
    <w:rsid w:val="00204B0A"/>
    <w:rsid w:val="00207EC7"/>
    <w:rsid w:val="002147EA"/>
    <w:rsid w:val="002155BB"/>
    <w:rsid w:val="0021745D"/>
    <w:rsid w:val="0022490F"/>
    <w:rsid w:val="00224ED1"/>
    <w:rsid w:val="00243970"/>
    <w:rsid w:val="00246D35"/>
    <w:rsid w:val="002543DC"/>
    <w:rsid w:val="0025768B"/>
    <w:rsid w:val="00264425"/>
    <w:rsid w:val="00265252"/>
    <w:rsid w:val="00270103"/>
    <w:rsid w:val="00272095"/>
    <w:rsid w:val="00273033"/>
    <w:rsid w:val="0027693F"/>
    <w:rsid w:val="002769F7"/>
    <w:rsid w:val="00277968"/>
    <w:rsid w:val="00284D1A"/>
    <w:rsid w:val="00286AA2"/>
    <w:rsid w:val="0029119F"/>
    <w:rsid w:val="002926E5"/>
    <w:rsid w:val="00293AEB"/>
    <w:rsid w:val="00296721"/>
    <w:rsid w:val="002A3915"/>
    <w:rsid w:val="002A3CCE"/>
    <w:rsid w:val="002A3F88"/>
    <w:rsid w:val="002A622F"/>
    <w:rsid w:val="002A7704"/>
    <w:rsid w:val="002B26EF"/>
    <w:rsid w:val="002B788F"/>
    <w:rsid w:val="002B7F02"/>
    <w:rsid w:val="002C7BD5"/>
    <w:rsid w:val="002D3EF8"/>
    <w:rsid w:val="002E19C9"/>
    <w:rsid w:val="002E6522"/>
    <w:rsid w:val="002F337D"/>
    <w:rsid w:val="002F3402"/>
    <w:rsid w:val="002F4B49"/>
    <w:rsid w:val="0030384F"/>
    <w:rsid w:val="0030532B"/>
    <w:rsid w:val="003063B5"/>
    <w:rsid w:val="0031099D"/>
    <w:rsid w:val="003159A6"/>
    <w:rsid w:val="00316D6F"/>
    <w:rsid w:val="0031757F"/>
    <w:rsid w:val="00330CE3"/>
    <w:rsid w:val="003350D6"/>
    <w:rsid w:val="003353F4"/>
    <w:rsid w:val="00340A61"/>
    <w:rsid w:val="00340FB1"/>
    <w:rsid w:val="00346433"/>
    <w:rsid w:val="00352061"/>
    <w:rsid w:val="0035768A"/>
    <w:rsid w:val="00360BB6"/>
    <w:rsid w:val="00367A6A"/>
    <w:rsid w:val="00374AE8"/>
    <w:rsid w:val="00377ED4"/>
    <w:rsid w:val="00382B86"/>
    <w:rsid w:val="003871BB"/>
    <w:rsid w:val="00390CE2"/>
    <w:rsid w:val="0039117D"/>
    <w:rsid w:val="00393676"/>
    <w:rsid w:val="00393ED5"/>
    <w:rsid w:val="00395AF0"/>
    <w:rsid w:val="003A0E9B"/>
    <w:rsid w:val="003B2298"/>
    <w:rsid w:val="003B7533"/>
    <w:rsid w:val="003C26DE"/>
    <w:rsid w:val="003D34A4"/>
    <w:rsid w:val="003D46D7"/>
    <w:rsid w:val="003D4A68"/>
    <w:rsid w:val="003D5305"/>
    <w:rsid w:val="003E1E91"/>
    <w:rsid w:val="003E4976"/>
    <w:rsid w:val="003E5E66"/>
    <w:rsid w:val="003F086D"/>
    <w:rsid w:val="003F10BB"/>
    <w:rsid w:val="003F157D"/>
    <w:rsid w:val="003F5B40"/>
    <w:rsid w:val="003F5D51"/>
    <w:rsid w:val="00400507"/>
    <w:rsid w:val="00400F5D"/>
    <w:rsid w:val="00410709"/>
    <w:rsid w:val="00412A24"/>
    <w:rsid w:val="00415396"/>
    <w:rsid w:val="00423671"/>
    <w:rsid w:val="00426290"/>
    <w:rsid w:val="00427052"/>
    <w:rsid w:val="00430323"/>
    <w:rsid w:val="00431CD6"/>
    <w:rsid w:val="0043306F"/>
    <w:rsid w:val="0043394D"/>
    <w:rsid w:val="00436C73"/>
    <w:rsid w:val="00437891"/>
    <w:rsid w:val="004403F1"/>
    <w:rsid w:val="00440BD3"/>
    <w:rsid w:val="004415A6"/>
    <w:rsid w:val="00442CB2"/>
    <w:rsid w:val="0044319C"/>
    <w:rsid w:val="004449DE"/>
    <w:rsid w:val="00444DFD"/>
    <w:rsid w:val="00447EFE"/>
    <w:rsid w:val="004740E2"/>
    <w:rsid w:val="004851F6"/>
    <w:rsid w:val="004913DE"/>
    <w:rsid w:val="00492274"/>
    <w:rsid w:val="00494E2E"/>
    <w:rsid w:val="004965AC"/>
    <w:rsid w:val="004A2C33"/>
    <w:rsid w:val="004A4AAD"/>
    <w:rsid w:val="004A64F0"/>
    <w:rsid w:val="004B23A8"/>
    <w:rsid w:val="004B51E0"/>
    <w:rsid w:val="004B55C7"/>
    <w:rsid w:val="004C1B44"/>
    <w:rsid w:val="004C47E3"/>
    <w:rsid w:val="004C486C"/>
    <w:rsid w:val="004C52B8"/>
    <w:rsid w:val="004C6493"/>
    <w:rsid w:val="004C72EC"/>
    <w:rsid w:val="004D05D5"/>
    <w:rsid w:val="004E64C2"/>
    <w:rsid w:val="004E667E"/>
    <w:rsid w:val="004F2FE4"/>
    <w:rsid w:val="00513C3A"/>
    <w:rsid w:val="00515AD9"/>
    <w:rsid w:val="00517763"/>
    <w:rsid w:val="0052731C"/>
    <w:rsid w:val="00527937"/>
    <w:rsid w:val="00534651"/>
    <w:rsid w:val="00535857"/>
    <w:rsid w:val="00536844"/>
    <w:rsid w:val="005369C0"/>
    <w:rsid w:val="00541E09"/>
    <w:rsid w:val="00542F68"/>
    <w:rsid w:val="005457A5"/>
    <w:rsid w:val="00546B12"/>
    <w:rsid w:val="00551040"/>
    <w:rsid w:val="005512C4"/>
    <w:rsid w:val="005530FF"/>
    <w:rsid w:val="00553464"/>
    <w:rsid w:val="0055458B"/>
    <w:rsid w:val="00554C68"/>
    <w:rsid w:val="0056142C"/>
    <w:rsid w:val="005624C2"/>
    <w:rsid w:val="00564787"/>
    <w:rsid w:val="0056490D"/>
    <w:rsid w:val="00571CB4"/>
    <w:rsid w:val="005731A0"/>
    <w:rsid w:val="005773B7"/>
    <w:rsid w:val="00581AF3"/>
    <w:rsid w:val="0059312F"/>
    <w:rsid w:val="00595F9E"/>
    <w:rsid w:val="005A0C71"/>
    <w:rsid w:val="005A3731"/>
    <w:rsid w:val="005A3C9C"/>
    <w:rsid w:val="005A4434"/>
    <w:rsid w:val="005A6953"/>
    <w:rsid w:val="005A6A14"/>
    <w:rsid w:val="005B327A"/>
    <w:rsid w:val="005B60D8"/>
    <w:rsid w:val="005B6296"/>
    <w:rsid w:val="005C1445"/>
    <w:rsid w:val="005C3106"/>
    <w:rsid w:val="005C79E1"/>
    <w:rsid w:val="005D14E0"/>
    <w:rsid w:val="005D35B6"/>
    <w:rsid w:val="005D3EF7"/>
    <w:rsid w:val="005D7137"/>
    <w:rsid w:val="005E0F69"/>
    <w:rsid w:val="005E610D"/>
    <w:rsid w:val="005F24FC"/>
    <w:rsid w:val="005F3F2B"/>
    <w:rsid w:val="005F4DF2"/>
    <w:rsid w:val="005F7057"/>
    <w:rsid w:val="005F7802"/>
    <w:rsid w:val="00601C5B"/>
    <w:rsid w:val="00602727"/>
    <w:rsid w:val="00604AA7"/>
    <w:rsid w:val="00606EA1"/>
    <w:rsid w:val="00607152"/>
    <w:rsid w:val="0061242E"/>
    <w:rsid w:val="00612906"/>
    <w:rsid w:val="006137CB"/>
    <w:rsid w:val="00614794"/>
    <w:rsid w:val="0061484A"/>
    <w:rsid w:val="00622189"/>
    <w:rsid w:val="0062251E"/>
    <w:rsid w:val="0062578A"/>
    <w:rsid w:val="00627C86"/>
    <w:rsid w:val="00627ECD"/>
    <w:rsid w:val="006336DA"/>
    <w:rsid w:val="006355DC"/>
    <w:rsid w:val="00637830"/>
    <w:rsid w:val="00643427"/>
    <w:rsid w:val="006434B5"/>
    <w:rsid w:val="00643608"/>
    <w:rsid w:val="006465C2"/>
    <w:rsid w:val="00646EE8"/>
    <w:rsid w:val="00646F9F"/>
    <w:rsid w:val="00647D1A"/>
    <w:rsid w:val="00651975"/>
    <w:rsid w:val="00665DF5"/>
    <w:rsid w:val="00665F74"/>
    <w:rsid w:val="006670B8"/>
    <w:rsid w:val="00671E53"/>
    <w:rsid w:val="00673D7F"/>
    <w:rsid w:val="006752D6"/>
    <w:rsid w:val="00677B01"/>
    <w:rsid w:val="00677C53"/>
    <w:rsid w:val="00677CB9"/>
    <w:rsid w:val="00694343"/>
    <w:rsid w:val="006A18D4"/>
    <w:rsid w:val="006A47E4"/>
    <w:rsid w:val="006A6A99"/>
    <w:rsid w:val="006B11AC"/>
    <w:rsid w:val="006B125D"/>
    <w:rsid w:val="006B15AE"/>
    <w:rsid w:val="006B68D3"/>
    <w:rsid w:val="006B6A83"/>
    <w:rsid w:val="006D1C18"/>
    <w:rsid w:val="006D4792"/>
    <w:rsid w:val="006D4A8F"/>
    <w:rsid w:val="006D505C"/>
    <w:rsid w:val="006D58B0"/>
    <w:rsid w:val="006D754B"/>
    <w:rsid w:val="006E1031"/>
    <w:rsid w:val="006E641B"/>
    <w:rsid w:val="006F0722"/>
    <w:rsid w:val="006F1EFE"/>
    <w:rsid w:val="006F259E"/>
    <w:rsid w:val="006F515D"/>
    <w:rsid w:val="006F6DC7"/>
    <w:rsid w:val="006F7D0C"/>
    <w:rsid w:val="007057A9"/>
    <w:rsid w:val="007070C6"/>
    <w:rsid w:val="0071387D"/>
    <w:rsid w:val="00716054"/>
    <w:rsid w:val="007332AB"/>
    <w:rsid w:val="00734221"/>
    <w:rsid w:val="007417FD"/>
    <w:rsid w:val="00741F3D"/>
    <w:rsid w:val="007479AA"/>
    <w:rsid w:val="007501DC"/>
    <w:rsid w:val="0075030B"/>
    <w:rsid w:val="007749A1"/>
    <w:rsid w:val="0077629D"/>
    <w:rsid w:val="00776AB5"/>
    <w:rsid w:val="00780441"/>
    <w:rsid w:val="00784BE3"/>
    <w:rsid w:val="007852F1"/>
    <w:rsid w:val="00786958"/>
    <w:rsid w:val="00791021"/>
    <w:rsid w:val="00794618"/>
    <w:rsid w:val="0079587E"/>
    <w:rsid w:val="007A2F67"/>
    <w:rsid w:val="007A5030"/>
    <w:rsid w:val="007A773F"/>
    <w:rsid w:val="007C40FE"/>
    <w:rsid w:val="007D1189"/>
    <w:rsid w:val="007D1F76"/>
    <w:rsid w:val="007D427F"/>
    <w:rsid w:val="007D50EA"/>
    <w:rsid w:val="007D5793"/>
    <w:rsid w:val="007D6427"/>
    <w:rsid w:val="007E1546"/>
    <w:rsid w:val="007E2812"/>
    <w:rsid w:val="0080041B"/>
    <w:rsid w:val="008075B4"/>
    <w:rsid w:val="00811F26"/>
    <w:rsid w:val="00821ACD"/>
    <w:rsid w:val="008305A9"/>
    <w:rsid w:val="00831324"/>
    <w:rsid w:val="008322E7"/>
    <w:rsid w:val="00835AE4"/>
    <w:rsid w:val="00850181"/>
    <w:rsid w:val="00850253"/>
    <w:rsid w:val="00850B5A"/>
    <w:rsid w:val="00853915"/>
    <w:rsid w:val="00855DBA"/>
    <w:rsid w:val="0086031A"/>
    <w:rsid w:val="0086781D"/>
    <w:rsid w:val="0087440A"/>
    <w:rsid w:val="00874E67"/>
    <w:rsid w:val="0087600D"/>
    <w:rsid w:val="008810F3"/>
    <w:rsid w:val="008817E8"/>
    <w:rsid w:val="0088328E"/>
    <w:rsid w:val="00890175"/>
    <w:rsid w:val="008905E3"/>
    <w:rsid w:val="0089489F"/>
    <w:rsid w:val="008973C6"/>
    <w:rsid w:val="00897B71"/>
    <w:rsid w:val="008A0702"/>
    <w:rsid w:val="008A496C"/>
    <w:rsid w:val="008A7909"/>
    <w:rsid w:val="008B235A"/>
    <w:rsid w:val="008B37DD"/>
    <w:rsid w:val="008C1613"/>
    <w:rsid w:val="008C1B1F"/>
    <w:rsid w:val="008C4B2C"/>
    <w:rsid w:val="008D0DE7"/>
    <w:rsid w:val="008D1C9C"/>
    <w:rsid w:val="008D3584"/>
    <w:rsid w:val="008D4222"/>
    <w:rsid w:val="008D4693"/>
    <w:rsid w:val="008D640B"/>
    <w:rsid w:val="008E0213"/>
    <w:rsid w:val="008E1013"/>
    <w:rsid w:val="008E51E0"/>
    <w:rsid w:val="008E7D5C"/>
    <w:rsid w:val="008F6BC4"/>
    <w:rsid w:val="00900035"/>
    <w:rsid w:val="00902997"/>
    <w:rsid w:val="00910397"/>
    <w:rsid w:val="00910BE8"/>
    <w:rsid w:val="0091151D"/>
    <w:rsid w:val="0091434B"/>
    <w:rsid w:val="00922A3D"/>
    <w:rsid w:val="00922BC9"/>
    <w:rsid w:val="00922FB8"/>
    <w:rsid w:val="00927900"/>
    <w:rsid w:val="00933C9A"/>
    <w:rsid w:val="00936A3D"/>
    <w:rsid w:val="009409A6"/>
    <w:rsid w:val="00941EF9"/>
    <w:rsid w:val="00944E51"/>
    <w:rsid w:val="00950000"/>
    <w:rsid w:val="009513D9"/>
    <w:rsid w:val="009528D7"/>
    <w:rsid w:val="00952F87"/>
    <w:rsid w:val="009538F5"/>
    <w:rsid w:val="00955C6C"/>
    <w:rsid w:val="00964408"/>
    <w:rsid w:val="0096596A"/>
    <w:rsid w:val="009662C7"/>
    <w:rsid w:val="00966510"/>
    <w:rsid w:val="00967CE1"/>
    <w:rsid w:val="00976FDA"/>
    <w:rsid w:val="0098276C"/>
    <w:rsid w:val="0098423B"/>
    <w:rsid w:val="00984EB5"/>
    <w:rsid w:val="00985D51"/>
    <w:rsid w:val="009915DD"/>
    <w:rsid w:val="0099183E"/>
    <w:rsid w:val="0099272B"/>
    <w:rsid w:val="009A1EC1"/>
    <w:rsid w:val="009A29AC"/>
    <w:rsid w:val="009A45BB"/>
    <w:rsid w:val="009B17F0"/>
    <w:rsid w:val="009B4A6C"/>
    <w:rsid w:val="009B766E"/>
    <w:rsid w:val="009B767C"/>
    <w:rsid w:val="009D6CE7"/>
    <w:rsid w:val="009D709E"/>
    <w:rsid w:val="009E41F9"/>
    <w:rsid w:val="009E46EB"/>
    <w:rsid w:val="009E679A"/>
    <w:rsid w:val="009E7CDC"/>
    <w:rsid w:val="009F47BC"/>
    <w:rsid w:val="00A0140E"/>
    <w:rsid w:val="00A046A9"/>
    <w:rsid w:val="00A07789"/>
    <w:rsid w:val="00A15A9D"/>
    <w:rsid w:val="00A16C47"/>
    <w:rsid w:val="00A22898"/>
    <w:rsid w:val="00A230FC"/>
    <w:rsid w:val="00A236AD"/>
    <w:rsid w:val="00A2443D"/>
    <w:rsid w:val="00A30D6D"/>
    <w:rsid w:val="00A315AA"/>
    <w:rsid w:val="00A3282A"/>
    <w:rsid w:val="00A33534"/>
    <w:rsid w:val="00A33E4E"/>
    <w:rsid w:val="00A33F02"/>
    <w:rsid w:val="00A34220"/>
    <w:rsid w:val="00A34C6D"/>
    <w:rsid w:val="00A366F4"/>
    <w:rsid w:val="00A4628D"/>
    <w:rsid w:val="00A46D7D"/>
    <w:rsid w:val="00A47A00"/>
    <w:rsid w:val="00A53113"/>
    <w:rsid w:val="00A53F20"/>
    <w:rsid w:val="00A54052"/>
    <w:rsid w:val="00A5658E"/>
    <w:rsid w:val="00A56694"/>
    <w:rsid w:val="00A609D8"/>
    <w:rsid w:val="00A60DDE"/>
    <w:rsid w:val="00A6233D"/>
    <w:rsid w:val="00A66095"/>
    <w:rsid w:val="00A67F37"/>
    <w:rsid w:val="00A717CC"/>
    <w:rsid w:val="00A71CC0"/>
    <w:rsid w:val="00A74B06"/>
    <w:rsid w:val="00A768F0"/>
    <w:rsid w:val="00A76A43"/>
    <w:rsid w:val="00A76E05"/>
    <w:rsid w:val="00A777C5"/>
    <w:rsid w:val="00A814FC"/>
    <w:rsid w:val="00A82639"/>
    <w:rsid w:val="00A82698"/>
    <w:rsid w:val="00A8524C"/>
    <w:rsid w:val="00A9127E"/>
    <w:rsid w:val="00AA13FA"/>
    <w:rsid w:val="00AA4EB9"/>
    <w:rsid w:val="00AA7518"/>
    <w:rsid w:val="00AA7D83"/>
    <w:rsid w:val="00AB16AC"/>
    <w:rsid w:val="00AB5014"/>
    <w:rsid w:val="00AB5306"/>
    <w:rsid w:val="00AB6E57"/>
    <w:rsid w:val="00AB7E41"/>
    <w:rsid w:val="00AC355E"/>
    <w:rsid w:val="00AD05F1"/>
    <w:rsid w:val="00AD4A5A"/>
    <w:rsid w:val="00AD5067"/>
    <w:rsid w:val="00AD5788"/>
    <w:rsid w:val="00AE6B14"/>
    <w:rsid w:val="00AE75FC"/>
    <w:rsid w:val="00AF56A3"/>
    <w:rsid w:val="00AF625F"/>
    <w:rsid w:val="00AF768F"/>
    <w:rsid w:val="00B0421C"/>
    <w:rsid w:val="00B10BE6"/>
    <w:rsid w:val="00B1436E"/>
    <w:rsid w:val="00B22A6A"/>
    <w:rsid w:val="00B22DF8"/>
    <w:rsid w:val="00B2745F"/>
    <w:rsid w:val="00B3014E"/>
    <w:rsid w:val="00B30E23"/>
    <w:rsid w:val="00B31060"/>
    <w:rsid w:val="00B312E9"/>
    <w:rsid w:val="00B3223B"/>
    <w:rsid w:val="00B37FBD"/>
    <w:rsid w:val="00B42D39"/>
    <w:rsid w:val="00B43B61"/>
    <w:rsid w:val="00B44B08"/>
    <w:rsid w:val="00B504C6"/>
    <w:rsid w:val="00B505C9"/>
    <w:rsid w:val="00B51177"/>
    <w:rsid w:val="00B52DFB"/>
    <w:rsid w:val="00B55619"/>
    <w:rsid w:val="00B55DBA"/>
    <w:rsid w:val="00B6317F"/>
    <w:rsid w:val="00B64590"/>
    <w:rsid w:val="00B67CB6"/>
    <w:rsid w:val="00B770FC"/>
    <w:rsid w:val="00B8597C"/>
    <w:rsid w:val="00B9215E"/>
    <w:rsid w:val="00B96B04"/>
    <w:rsid w:val="00B96C4A"/>
    <w:rsid w:val="00B97A4E"/>
    <w:rsid w:val="00BA1447"/>
    <w:rsid w:val="00BA1968"/>
    <w:rsid w:val="00BA200C"/>
    <w:rsid w:val="00BA6239"/>
    <w:rsid w:val="00BB2337"/>
    <w:rsid w:val="00BB2E6A"/>
    <w:rsid w:val="00BB51DA"/>
    <w:rsid w:val="00BC0CB6"/>
    <w:rsid w:val="00BC5E5C"/>
    <w:rsid w:val="00BC7290"/>
    <w:rsid w:val="00BD0EEC"/>
    <w:rsid w:val="00BD18AC"/>
    <w:rsid w:val="00BE6AD2"/>
    <w:rsid w:val="00BE7268"/>
    <w:rsid w:val="00BF0D11"/>
    <w:rsid w:val="00BF1CED"/>
    <w:rsid w:val="00BF4E14"/>
    <w:rsid w:val="00C0062C"/>
    <w:rsid w:val="00C018CF"/>
    <w:rsid w:val="00C01F63"/>
    <w:rsid w:val="00C03B96"/>
    <w:rsid w:val="00C10EC5"/>
    <w:rsid w:val="00C1125C"/>
    <w:rsid w:val="00C12100"/>
    <w:rsid w:val="00C17AF9"/>
    <w:rsid w:val="00C201DB"/>
    <w:rsid w:val="00C25247"/>
    <w:rsid w:val="00C30DAE"/>
    <w:rsid w:val="00C30FE9"/>
    <w:rsid w:val="00C40C62"/>
    <w:rsid w:val="00C436E5"/>
    <w:rsid w:val="00C47ADD"/>
    <w:rsid w:val="00C54A21"/>
    <w:rsid w:val="00C605A8"/>
    <w:rsid w:val="00C60CEF"/>
    <w:rsid w:val="00C61DF2"/>
    <w:rsid w:val="00C61FA0"/>
    <w:rsid w:val="00C656CA"/>
    <w:rsid w:val="00C73A5A"/>
    <w:rsid w:val="00C75C56"/>
    <w:rsid w:val="00C75EEB"/>
    <w:rsid w:val="00C77038"/>
    <w:rsid w:val="00C848C0"/>
    <w:rsid w:val="00C974A6"/>
    <w:rsid w:val="00C979B9"/>
    <w:rsid w:val="00CA043F"/>
    <w:rsid w:val="00CA67DC"/>
    <w:rsid w:val="00CA74AE"/>
    <w:rsid w:val="00CA7D15"/>
    <w:rsid w:val="00CA7FE1"/>
    <w:rsid w:val="00CB2727"/>
    <w:rsid w:val="00CB7A49"/>
    <w:rsid w:val="00CC4EB5"/>
    <w:rsid w:val="00CC4FA6"/>
    <w:rsid w:val="00CC6C9E"/>
    <w:rsid w:val="00CD174D"/>
    <w:rsid w:val="00CD32AC"/>
    <w:rsid w:val="00CE1412"/>
    <w:rsid w:val="00CE1A88"/>
    <w:rsid w:val="00CE7059"/>
    <w:rsid w:val="00CF159E"/>
    <w:rsid w:val="00CF303F"/>
    <w:rsid w:val="00CF3E21"/>
    <w:rsid w:val="00D0736D"/>
    <w:rsid w:val="00D12977"/>
    <w:rsid w:val="00D13F3C"/>
    <w:rsid w:val="00D222BB"/>
    <w:rsid w:val="00D233DB"/>
    <w:rsid w:val="00D23A48"/>
    <w:rsid w:val="00D25469"/>
    <w:rsid w:val="00D30EDE"/>
    <w:rsid w:val="00D31FD0"/>
    <w:rsid w:val="00D32F75"/>
    <w:rsid w:val="00D43BCA"/>
    <w:rsid w:val="00D43BF7"/>
    <w:rsid w:val="00D43D21"/>
    <w:rsid w:val="00D50DCC"/>
    <w:rsid w:val="00D521EB"/>
    <w:rsid w:val="00D56107"/>
    <w:rsid w:val="00D56DCC"/>
    <w:rsid w:val="00D6033B"/>
    <w:rsid w:val="00D62B69"/>
    <w:rsid w:val="00D63245"/>
    <w:rsid w:val="00D642FE"/>
    <w:rsid w:val="00D65519"/>
    <w:rsid w:val="00D735A9"/>
    <w:rsid w:val="00D75961"/>
    <w:rsid w:val="00D80613"/>
    <w:rsid w:val="00D83E28"/>
    <w:rsid w:val="00D84071"/>
    <w:rsid w:val="00D8498C"/>
    <w:rsid w:val="00D85854"/>
    <w:rsid w:val="00D95271"/>
    <w:rsid w:val="00D97422"/>
    <w:rsid w:val="00DA3D4E"/>
    <w:rsid w:val="00DA5EC1"/>
    <w:rsid w:val="00DB3202"/>
    <w:rsid w:val="00DB69CE"/>
    <w:rsid w:val="00DD0648"/>
    <w:rsid w:val="00DD187A"/>
    <w:rsid w:val="00DD1F31"/>
    <w:rsid w:val="00DD67B6"/>
    <w:rsid w:val="00DD77B0"/>
    <w:rsid w:val="00DD78DF"/>
    <w:rsid w:val="00DE0DC6"/>
    <w:rsid w:val="00DE224C"/>
    <w:rsid w:val="00DF0966"/>
    <w:rsid w:val="00DF76D1"/>
    <w:rsid w:val="00E104F7"/>
    <w:rsid w:val="00E11052"/>
    <w:rsid w:val="00E2312A"/>
    <w:rsid w:val="00E23DBA"/>
    <w:rsid w:val="00E24D10"/>
    <w:rsid w:val="00E27E1A"/>
    <w:rsid w:val="00E3412E"/>
    <w:rsid w:val="00E34BBE"/>
    <w:rsid w:val="00E40F31"/>
    <w:rsid w:val="00E42620"/>
    <w:rsid w:val="00E46C71"/>
    <w:rsid w:val="00E50551"/>
    <w:rsid w:val="00E531C4"/>
    <w:rsid w:val="00E53CB8"/>
    <w:rsid w:val="00E53E82"/>
    <w:rsid w:val="00E6493E"/>
    <w:rsid w:val="00E70368"/>
    <w:rsid w:val="00E710B8"/>
    <w:rsid w:val="00E7249D"/>
    <w:rsid w:val="00E73304"/>
    <w:rsid w:val="00E748CC"/>
    <w:rsid w:val="00E75D35"/>
    <w:rsid w:val="00E811BB"/>
    <w:rsid w:val="00E82C19"/>
    <w:rsid w:val="00E84FB1"/>
    <w:rsid w:val="00E86804"/>
    <w:rsid w:val="00E8680A"/>
    <w:rsid w:val="00E90BE1"/>
    <w:rsid w:val="00E91B9E"/>
    <w:rsid w:val="00E9583E"/>
    <w:rsid w:val="00EA2FD5"/>
    <w:rsid w:val="00EA35C8"/>
    <w:rsid w:val="00EB0D96"/>
    <w:rsid w:val="00EB2122"/>
    <w:rsid w:val="00EB2B93"/>
    <w:rsid w:val="00EB6B1A"/>
    <w:rsid w:val="00EB6D65"/>
    <w:rsid w:val="00EC2178"/>
    <w:rsid w:val="00EC2373"/>
    <w:rsid w:val="00EC26CB"/>
    <w:rsid w:val="00EC32AC"/>
    <w:rsid w:val="00EC3446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31B9"/>
    <w:rsid w:val="00EE4332"/>
    <w:rsid w:val="00EE68B1"/>
    <w:rsid w:val="00EF781D"/>
    <w:rsid w:val="00F01137"/>
    <w:rsid w:val="00F06251"/>
    <w:rsid w:val="00F06FEB"/>
    <w:rsid w:val="00F10581"/>
    <w:rsid w:val="00F128B2"/>
    <w:rsid w:val="00F175FA"/>
    <w:rsid w:val="00F22643"/>
    <w:rsid w:val="00F32912"/>
    <w:rsid w:val="00F40683"/>
    <w:rsid w:val="00F42A6A"/>
    <w:rsid w:val="00F529B1"/>
    <w:rsid w:val="00F52B61"/>
    <w:rsid w:val="00F5629F"/>
    <w:rsid w:val="00F57D5E"/>
    <w:rsid w:val="00F70519"/>
    <w:rsid w:val="00F71BEA"/>
    <w:rsid w:val="00F747C2"/>
    <w:rsid w:val="00F74B74"/>
    <w:rsid w:val="00F75B0C"/>
    <w:rsid w:val="00F830EE"/>
    <w:rsid w:val="00F8351A"/>
    <w:rsid w:val="00F931E3"/>
    <w:rsid w:val="00FA128A"/>
    <w:rsid w:val="00FA64D8"/>
    <w:rsid w:val="00FB4012"/>
    <w:rsid w:val="00FC79E4"/>
    <w:rsid w:val="00FD05DB"/>
    <w:rsid w:val="00FE0A85"/>
    <w:rsid w:val="00FE3F15"/>
    <w:rsid w:val="00FE4FDF"/>
    <w:rsid w:val="00FE7D49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754B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oleObject" Target="embeddings/oleObject1.bin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emf"/><Relationship Id="rId30" Type="http://schemas.openxmlformats.org/officeDocument/2006/relationships/image" Target="media/image19.pn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852D1"/>
    <w:rsid w:val="000C0614"/>
    <w:rsid w:val="000C21B6"/>
    <w:rsid w:val="000D7146"/>
    <w:rsid w:val="000F3DC6"/>
    <w:rsid w:val="00191B79"/>
    <w:rsid w:val="00193431"/>
    <w:rsid w:val="001A62B7"/>
    <w:rsid w:val="001B352C"/>
    <w:rsid w:val="00265252"/>
    <w:rsid w:val="00270103"/>
    <w:rsid w:val="00273A5D"/>
    <w:rsid w:val="002C3121"/>
    <w:rsid w:val="002E19C9"/>
    <w:rsid w:val="0030597D"/>
    <w:rsid w:val="0033577A"/>
    <w:rsid w:val="00335BC5"/>
    <w:rsid w:val="003714D1"/>
    <w:rsid w:val="003E096F"/>
    <w:rsid w:val="00437891"/>
    <w:rsid w:val="00460829"/>
    <w:rsid w:val="004858CB"/>
    <w:rsid w:val="004A4649"/>
    <w:rsid w:val="004D4A1F"/>
    <w:rsid w:val="004D6760"/>
    <w:rsid w:val="004F6031"/>
    <w:rsid w:val="005250FF"/>
    <w:rsid w:val="00551040"/>
    <w:rsid w:val="005D4CAC"/>
    <w:rsid w:val="005D72BD"/>
    <w:rsid w:val="005E4E92"/>
    <w:rsid w:val="006137CB"/>
    <w:rsid w:val="00625466"/>
    <w:rsid w:val="006336DA"/>
    <w:rsid w:val="0066567A"/>
    <w:rsid w:val="006839CF"/>
    <w:rsid w:val="006A1132"/>
    <w:rsid w:val="006D1C18"/>
    <w:rsid w:val="006E3A39"/>
    <w:rsid w:val="006E71C3"/>
    <w:rsid w:val="00722DAF"/>
    <w:rsid w:val="007339CC"/>
    <w:rsid w:val="00735AC7"/>
    <w:rsid w:val="00754F44"/>
    <w:rsid w:val="00774973"/>
    <w:rsid w:val="00776FD2"/>
    <w:rsid w:val="00777DB7"/>
    <w:rsid w:val="00794552"/>
    <w:rsid w:val="0081172E"/>
    <w:rsid w:val="008253E6"/>
    <w:rsid w:val="00854A64"/>
    <w:rsid w:val="008603D8"/>
    <w:rsid w:val="00872B30"/>
    <w:rsid w:val="00883696"/>
    <w:rsid w:val="008973C6"/>
    <w:rsid w:val="008A6141"/>
    <w:rsid w:val="008A7D45"/>
    <w:rsid w:val="008C4B2C"/>
    <w:rsid w:val="008D640B"/>
    <w:rsid w:val="00912474"/>
    <w:rsid w:val="00937AA3"/>
    <w:rsid w:val="009A149F"/>
    <w:rsid w:val="009E41F9"/>
    <w:rsid w:val="00A01479"/>
    <w:rsid w:val="00A34220"/>
    <w:rsid w:val="00A72C86"/>
    <w:rsid w:val="00B64221"/>
    <w:rsid w:val="00B67CB6"/>
    <w:rsid w:val="00BB2133"/>
    <w:rsid w:val="00BB7EE5"/>
    <w:rsid w:val="00BE3493"/>
    <w:rsid w:val="00BF4EA9"/>
    <w:rsid w:val="00C01F63"/>
    <w:rsid w:val="00C27A1D"/>
    <w:rsid w:val="00C55B77"/>
    <w:rsid w:val="00CA648D"/>
    <w:rsid w:val="00CE0231"/>
    <w:rsid w:val="00CF1699"/>
    <w:rsid w:val="00D0736D"/>
    <w:rsid w:val="00D30EDE"/>
    <w:rsid w:val="00D36C84"/>
    <w:rsid w:val="00D56986"/>
    <w:rsid w:val="00D63910"/>
    <w:rsid w:val="00DA2B69"/>
    <w:rsid w:val="00DA34DC"/>
    <w:rsid w:val="00DD3C9F"/>
    <w:rsid w:val="00EC26CB"/>
    <w:rsid w:val="00ED395D"/>
    <w:rsid w:val="00EE4332"/>
    <w:rsid w:val="00F32054"/>
    <w:rsid w:val="00F42624"/>
    <w:rsid w:val="00F6084D"/>
    <w:rsid w:val="00F74B74"/>
    <w:rsid w:val="00F80C12"/>
    <w:rsid w:val="00F9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Props1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1098</TotalTime>
  <Pages>18</Pages>
  <Words>1508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DES-020 Spécification de Conception</vt:lpstr>
    </vt:vector>
  </TitlesOfParts>
  <Company>Infor</Company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Harshil Tonoo</cp:lastModifiedBy>
  <cp:revision>184</cp:revision>
  <cp:lastPrinted>2013-08-14T02:04:00Z</cp:lastPrinted>
  <dcterms:created xsi:type="dcterms:W3CDTF">2025-01-23T06:58:00Z</dcterms:created>
  <dcterms:modified xsi:type="dcterms:W3CDTF">2025-04-30T10:18:00Z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