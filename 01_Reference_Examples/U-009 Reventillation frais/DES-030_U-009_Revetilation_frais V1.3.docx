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FF6AEA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0CE0BE33" w:rsidR="00941EF9" w:rsidRPr="00FF6AEA" w:rsidRDefault="004C1B44">
          <w:pPr>
            <w:pStyle w:val="Title-Major"/>
          </w:pPr>
          <w:r w:rsidRPr="00FF6AEA">
            <w:t>DES-0</w:t>
          </w:r>
          <w:r w:rsidR="001856A8" w:rsidRPr="00FF6AEA">
            <w:t>3</w:t>
          </w:r>
          <w:r w:rsidRPr="00FF6AEA">
            <w:t xml:space="preserve">0 </w:t>
          </w:r>
          <w:r w:rsidR="00E40F31" w:rsidRPr="00FF6AEA">
            <w:t xml:space="preserve">Spécification de </w:t>
          </w:r>
          <w:r w:rsidR="00782110" w:rsidRPr="00FF6AEA">
            <w:t>Déploiement</w:t>
          </w:r>
        </w:p>
      </w:sdtContent>
    </w:sdt>
    <w:p w14:paraId="7720206A" w14:textId="77777777" w:rsidR="00D42CF6" w:rsidRPr="00FF6AEA" w:rsidRDefault="00D42CF6" w:rsidP="00D42CF6">
      <w:pPr>
        <w:pStyle w:val="Title"/>
        <w:ind w:left="1440"/>
      </w:pPr>
    </w:p>
    <w:p w14:paraId="023EDCE9" w14:textId="0AF784BB" w:rsidR="00166D6C" w:rsidRPr="00FF6AEA" w:rsidRDefault="005E40C3" w:rsidP="00166D6C">
      <w:pPr>
        <w:numPr>
          <w:ilvl w:val="1"/>
          <w:numId w:val="0"/>
        </w:numPr>
        <w:spacing w:after="160" w:line="278" w:lineRule="auto"/>
        <w:ind w:left="1440"/>
        <w:rPr>
          <w:sz w:val="48"/>
        </w:rPr>
      </w:pPr>
      <w:r w:rsidRPr="00FF6AEA">
        <w:rPr>
          <w:sz w:val="48"/>
        </w:rPr>
        <w:t>VENTILATION DE FRAIS TRANSITAIRES</w:t>
      </w:r>
    </w:p>
    <w:p w14:paraId="40AD9476" w14:textId="563E78B3" w:rsidR="00166D6C" w:rsidRPr="00FF6AEA" w:rsidRDefault="00166D6C" w:rsidP="00166D6C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r w:rsidRPr="00FF6AEA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 xml:space="preserve">MoSCoW Req ID </w:t>
      </w:r>
      <w:r w:rsidRPr="00FF6AEA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U-00</w:t>
      </w:r>
      <w:r w:rsidR="005E40C3" w:rsidRPr="00FF6AEA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9</w:t>
      </w:r>
    </w:p>
    <w:p w14:paraId="1D7D5911" w14:textId="77777777" w:rsidR="00941EF9" w:rsidRPr="00FF6AEA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FF6AEA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FF6AEA" w:rsidRDefault="00B505C9" w:rsidP="002F4B49">
            <w:pPr>
              <w:pStyle w:val="BodyText"/>
              <w:spacing w:before="60" w:after="60"/>
              <w:ind w:left="0"/>
            </w:pPr>
            <w:r w:rsidRPr="00FF6AEA">
              <w:t xml:space="preserve">Propriétés du </w:t>
            </w:r>
            <w:r w:rsidR="00976FDA" w:rsidRPr="00FF6AEA">
              <w:t>Document</w:t>
            </w:r>
          </w:p>
        </w:tc>
        <w:tc>
          <w:tcPr>
            <w:tcW w:w="4618" w:type="dxa"/>
          </w:tcPr>
          <w:p w14:paraId="50B2E817" w14:textId="77777777" w:rsidR="00976FDA" w:rsidRPr="00FF6AEA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BE2534" w:rsidRPr="00FF6AEA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Auteur</w:t>
            </w:r>
          </w:p>
        </w:tc>
        <w:tc>
          <w:tcPr>
            <w:tcW w:w="4618" w:type="dxa"/>
          </w:tcPr>
          <w:p w14:paraId="758B910A" w14:textId="1EFE1727" w:rsidR="00BE2534" w:rsidRPr="00FF6AEA" w:rsidRDefault="00BE2534" w:rsidP="00BE2534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FF6AEA">
              <w:t>Assootosh Dev Motah</w:t>
            </w:r>
          </w:p>
        </w:tc>
      </w:tr>
      <w:tr w:rsidR="00BE2534" w:rsidRPr="00FF6AEA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Date de Création</w:t>
            </w:r>
          </w:p>
        </w:tc>
        <w:tc>
          <w:tcPr>
            <w:tcW w:w="4618" w:type="dxa"/>
          </w:tcPr>
          <w:p w14:paraId="2569B300" w14:textId="1EDC6C28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fldChar w:fldCharType="begin"/>
            </w:r>
            <w:r w:rsidRPr="00FF6AEA">
              <w:instrText>createdate \@ "d/MM/yyyy"</w:instrText>
            </w:r>
            <w:r w:rsidRPr="00FF6AEA">
              <w:fldChar w:fldCharType="separate"/>
            </w:r>
            <w:r w:rsidRPr="00FF6AEA">
              <w:t>19/12/2025</w:t>
            </w:r>
            <w:r w:rsidRPr="00FF6AEA">
              <w:fldChar w:fldCharType="end"/>
            </w:r>
          </w:p>
        </w:tc>
      </w:tr>
      <w:tr w:rsidR="00BE2534" w:rsidRPr="00FF6AEA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Dernière Mise à jour</w:t>
            </w:r>
          </w:p>
        </w:tc>
        <w:tc>
          <w:tcPr>
            <w:tcW w:w="4618" w:type="dxa"/>
          </w:tcPr>
          <w:p w14:paraId="49CE3975" w14:textId="599F424A" w:rsidR="00BE2534" w:rsidRPr="00FF6AEA" w:rsidRDefault="00E36629" w:rsidP="00BE2534">
            <w:pPr>
              <w:pStyle w:val="BodyText"/>
              <w:spacing w:beforeLines="20" w:before="48" w:afterLines="20" w:after="48"/>
              <w:ind w:left="0" w:right="567"/>
            </w:pPr>
            <w:r>
              <w:t>21</w:t>
            </w:r>
            <w:r w:rsidR="00061C0A" w:rsidRPr="00FF6AEA">
              <w:t>/</w:t>
            </w:r>
            <w:r w:rsidR="00061C0A">
              <w:t>01</w:t>
            </w:r>
            <w:r w:rsidR="00061C0A" w:rsidRPr="00FF6AEA">
              <w:t>/202</w:t>
            </w:r>
            <w:r w:rsidR="00061C0A">
              <w:t>6</w:t>
            </w:r>
          </w:p>
        </w:tc>
      </w:tr>
      <w:tr w:rsidR="00BE2534" w:rsidRPr="00FF6AEA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Référence du Document</w:t>
            </w:r>
          </w:p>
        </w:tc>
        <w:tc>
          <w:tcPr>
            <w:tcW w:w="4618" w:type="dxa"/>
          </w:tcPr>
          <w:p w14:paraId="4B3A57D3" w14:textId="2885E9C4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FF6AEA">
              <w:rPr>
                <w:rStyle w:val="HighlightedVariable"/>
              </w:rPr>
              <w:t>DES-030_U-009_Reventilations_frais</w:t>
            </w:r>
          </w:p>
        </w:tc>
      </w:tr>
      <w:tr w:rsidR="00BE2534" w:rsidRPr="00FF6AEA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Version</w:t>
            </w:r>
          </w:p>
        </w:tc>
        <w:tc>
          <w:tcPr>
            <w:tcW w:w="4618" w:type="dxa"/>
          </w:tcPr>
          <w:p w14:paraId="709E060D" w14:textId="66000EEB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FF6AEA">
              <w:rPr>
                <w:rStyle w:val="HighlightedVariable"/>
              </w:rPr>
              <w:t>1.</w:t>
            </w:r>
            <w:r w:rsidR="00E36629">
              <w:rPr>
                <w:rStyle w:val="HighlightedVariable"/>
              </w:rPr>
              <w:t>3</w:t>
            </w:r>
          </w:p>
        </w:tc>
      </w:tr>
    </w:tbl>
    <w:p w14:paraId="339B88DB" w14:textId="77777777" w:rsidR="00976FDA" w:rsidRPr="00FF6AEA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3"/>
        <w:gridCol w:w="4357"/>
      </w:tblGrid>
      <w:tr w:rsidR="00976FDA" w:rsidRPr="00FF6AEA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FF6AEA" w:rsidRDefault="00B505C9" w:rsidP="002F4B49">
            <w:pPr>
              <w:pStyle w:val="BodyText"/>
              <w:spacing w:before="60" w:after="60"/>
              <w:ind w:left="0"/>
            </w:pPr>
            <w:r w:rsidRPr="00FF6AEA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FF6AEA" w:rsidRDefault="00A777C5" w:rsidP="002F4B49">
            <w:pPr>
              <w:pStyle w:val="BodyText"/>
              <w:spacing w:before="60" w:after="60"/>
              <w:ind w:left="0"/>
            </w:pPr>
            <w:r w:rsidRPr="00FF6AEA">
              <w:t>Rôle</w:t>
            </w:r>
          </w:p>
        </w:tc>
      </w:tr>
      <w:tr w:rsidR="00976FDA" w:rsidRPr="00FF6AEA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FF6AEA" w:rsidRDefault="00976FDA" w:rsidP="002F4B49">
            <w:pPr>
              <w:pStyle w:val="BodyText"/>
              <w:spacing w:before="60" w:after="60"/>
              <w:ind w:left="0" w:right="567"/>
            </w:pPr>
            <w:r w:rsidRPr="00FF6AEA">
              <w:rPr>
                <w:rStyle w:val="HighlightedVariable"/>
              </w:rPr>
              <w:t>&lt;</w:t>
            </w:r>
            <w:r w:rsidR="00A777C5" w:rsidRPr="00FF6AEA">
              <w:rPr>
                <w:rStyle w:val="HighlightedVariable"/>
              </w:rPr>
              <w:t>Approbation</w:t>
            </w:r>
            <w:r w:rsidRPr="00FF6AEA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FF6AEA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FF6AEA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FF6AEA" w:rsidRDefault="00976FDA" w:rsidP="002F4B49">
            <w:pPr>
              <w:pStyle w:val="BodyText"/>
              <w:spacing w:before="60" w:after="60"/>
              <w:ind w:left="0" w:right="567"/>
            </w:pPr>
            <w:r w:rsidRPr="00FF6AEA">
              <w:rPr>
                <w:rStyle w:val="HighlightedVariable"/>
              </w:rPr>
              <w:t>&lt;</w:t>
            </w:r>
            <w:r w:rsidR="00A777C5" w:rsidRPr="00FF6AEA">
              <w:rPr>
                <w:rStyle w:val="HighlightedVariable"/>
              </w:rPr>
              <w:t>Approbation</w:t>
            </w:r>
            <w:r w:rsidRPr="00FF6AEA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FF6AEA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FF6AEA" w:rsidRDefault="00976FDA">
      <w:pPr>
        <w:pStyle w:val="BodyText"/>
      </w:pPr>
    </w:p>
    <w:p w14:paraId="7CF8649A" w14:textId="77777777" w:rsidR="00976FDA" w:rsidRPr="00FF6AEA" w:rsidRDefault="00976FDA">
      <w:pPr>
        <w:pStyle w:val="BodyText"/>
      </w:pPr>
    </w:p>
    <w:p w14:paraId="60386C91" w14:textId="77777777" w:rsidR="00C201DB" w:rsidRPr="00FF6AEA" w:rsidRDefault="00C201DB">
      <w:pPr>
        <w:pStyle w:val="BodyText"/>
      </w:pPr>
    </w:p>
    <w:p w14:paraId="6FA9E3FE" w14:textId="77777777" w:rsidR="00C201DB" w:rsidRPr="00FF6AEA" w:rsidRDefault="00C201DB">
      <w:pPr>
        <w:pStyle w:val="BodyText"/>
      </w:pPr>
    </w:p>
    <w:p w14:paraId="639C8800" w14:textId="10F1B28F" w:rsidR="00941EF9" w:rsidRPr="00FF6AEA" w:rsidRDefault="000E36BC" w:rsidP="00D25469">
      <w:pPr>
        <w:pStyle w:val="Heading1"/>
      </w:pPr>
      <w:bookmarkStart w:id="0" w:name="_Toc218861426"/>
      <w:r w:rsidRPr="00FF6AEA">
        <w:lastRenderedPageBreak/>
        <w:t xml:space="preserve">CONTROLE </w:t>
      </w:r>
      <w:r w:rsidR="00A22898" w:rsidRPr="00FF6AEA">
        <w:t>DU DOCUMENT</w:t>
      </w:r>
      <w:bookmarkEnd w:id="0"/>
    </w:p>
    <w:p w14:paraId="071A443E" w14:textId="6133745C" w:rsidR="00941EF9" w:rsidRPr="00FF6AEA" w:rsidRDefault="00A777C5" w:rsidP="00033A89">
      <w:pPr>
        <w:pStyle w:val="Heading2"/>
      </w:pPr>
      <w:bookmarkStart w:id="1" w:name="_Toc218861427"/>
      <w:r w:rsidRPr="00FF6AEA">
        <w:t>Enregistrement des Modifications</w:t>
      </w:r>
      <w:bookmarkEnd w:id="1"/>
    </w:p>
    <w:p w14:paraId="15B8A2A4" w14:textId="77777777" w:rsidR="00941EF9" w:rsidRPr="00FF6AEA" w:rsidRDefault="00941EF9">
      <w:pPr>
        <w:pStyle w:val="BodyText"/>
        <w:ind w:left="8640" w:firstLine="720"/>
      </w:pPr>
      <w:r w:rsidRPr="00FF6AEA">
        <w:rPr>
          <w:color w:val="FFFFFF"/>
          <w:sz w:val="10"/>
        </w:rPr>
        <w:fldChar w:fldCharType="begin"/>
      </w:r>
      <w:r w:rsidRPr="00FF6AEA">
        <w:rPr>
          <w:color w:val="FFFFFF"/>
          <w:sz w:val="10"/>
        </w:rPr>
        <w:instrText xml:space="preserve"> SECTIONPAGES  \* MERGEFORMAT </w:instrText>
      </w:r>
      <w:r w:rsidRPr="00FF6AEA">
        <w:rPr>
          <w:color w:val="FFFFFF"/>
          <w:sz w:val="10"/>
        </w:rPr>
        <w:fldChar w:fldCharType="separate"/>
      </w:r>
      <w:r w:rsidR="00DF0966" w:rsidRPr="00FF6AEA">
        <w:rPr>
          <w:color w:val="FFFFFF"/>
          <w:sz w:val="10"/>
        </w:rPr>
        <w:t>1</w:t>
      </w:r>
      <w:r w:rsidRPr="00FF6AEA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FF6AEA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FF6AEA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FF6AEA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Aut</w:t>
            </w:r>
            <w:r w:rsidR="00A777C5" w:rsidRPr="00FF6AEA">
              <w:rPr>
                <w:bCs/>
                <w:color w:val="FFFFFF"/>
              </w:rPr>
              <w:t>eu</w:t>
            </w:r>
            <w:r w:rsidRPr="00FF6AEA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FF6AEA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FF6AEA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R</w:t>
            </w:r>
            <w:r w:rsidR="00A777C5" w:rsidRPr="00FF6AEA">
              <w:rPr>
                <w:bCs/>
                <w:color w:val="FFFFFF"/>
              </w:rPr>
              <w:t>é</w:t>
            </w:r>
            <w:r w:rsidRPr="00FF6AEA">
              <w:rPr>
                <w:bCs/>
                <w:color w:val="FFFFFF"/>
              </w:rPr>
              <w:t>f</w:t>
            </w:r>
            <w:r w:rsidR="00A777C5" w:rsidRPr="00FF6AEA">
              <w:rPr>
                <w:bCs/>
                <w:color w:val="FFFFFF"/>
              </w:rPr>
              <w:t>é</w:t>
            </w:r>
            <w:r w:rsidRPr="00FF6AEA">
              <w:rPr>
                <w:bCs/>
                <w:color w:val="FFFFFF"/>
              </w:rPr>
              <w:t>rence</w:t>
            </w:r>
            <w:r w:rsidR="00CD32AC" w:rsidRPr="00FF6AEA">
              <w:rPr>
                <w:bCs/>
                <w:color w:val="FFFFFF"/>
              </w:rPr>
              <w:t xml:space="preserve"> de la modification</w:t>
            </w:r>
          </w:p>
        </w:tc>
      </w:tr>
      <w:tr w:rsidR="00E9568B" w:rsidRPr="00FF6AEA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7326DE2B" w:rsidR="00E9568B" w:rsidRPr="00FF6AEA" w:rsidRDefault="00E9568B" w:rsidP="00E9568B">
            <w:pPr>
              <w:pStyle w:val="BodyText"/>
              <w:spacing w:before="60" w:after="60"/>
              <w:ind w:left="0" w:right="567"/>
            </w:pPr>
            <w:r w:rsidRPr="00FF6AEA">
              <w:t>19/12/2025</w:t>
            </w:r>
          </w:p>
        </w:tc>
        <w:tc>
          <w:tcPr>
            <w:tcW w:w="2402" w:type="dxa"/>
          </w:tcPr>
          <w:p w14:paraId="05774E2C" w14:textId="23E4FF36" w:rsidR="00E9568B" w:rsidRPr="00FF6AEA" w:rsidRDefault="00E9568B" w:rsidP="00E9568B">
            <w:pPr>
              <w:pStyle w:val="BodyText"/>
              <w:spacing w:before="60" w:after="60"/>
              <w:ind w:left="0" w:right="567"/>
            </w:pPr>
            <w:r w:rsidRPr="00FF6AEA">
              <w:t>Assootosh Dev Motah</w:t>
            </w:r>
          </w:p>
        </w:tc>
        <w:tc>
          <w:tcPr>
            <w:tcW w:w="1962" w:type="dxa"/>
          </w:tcPr>
          <w:p w14:paraId="4CFEB1DE" w14:textId="700A257A" w:rsidR="00E9568B" w:rsidRPr="00FF6AEA" w:rsidRDefault="00E9568B" w:rsidP="00E9568B">
            <w:pPr>
              <w:pStyle w:val="BodyText"/>
              <w:spacing w:before="60" w:after="60"/>
              <w:ind w:left="0"/>
            </w:pPr>
            <w:r w:rsidRPr="00FF6AEA">
              <w:t>1.0</w:t>
            </w:r>
          </w:p>
        </w:tc>
        <w:tc>
          <w:tcPr>
            <w:tcW w:w="2709" w:type="dxa"/>
          </w:tcPr>
          <w:p w14:paraId="61FA8137" w14:textId="736E08E4" w:rsidR="00E9568B" w:rsidRPr="00FF6AEA" w:rsidRDefault="00E9568B" w:rsidP="00E9568B">
            <w:pPr>
              <w:pStyle w:val="BodyText"/>
              <w:spacing w:before="60" w:after="60"/>
              <w:ind w:left="0"/>
            </w:pPr>
            <w:r w:rsidRPr="00FF6AEA">
              <w:t>Création</w:t>
            </w:r>
          </w:p>
        </w:tc>
      </w:tr>
      <w:tr w:rsidR="00AF107B" w:rsidRPr="00FF6AEA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5A9D50D1" w:rsidR="00AF107B" w:rsidRPr="00FF6AEA" w:rsidRDefault="00061C0A" w:rsidP="00AF107B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>
              <w:t>07</w:t>
            </w:r>
            <w:r w:rsidR="00AF107B" w:rsidRPr="00FF6AEA">
              <w:t>/</w:t>
            </w:r>
            <w:r>
              <w:t>01</w:t>
            </w:r>
            <w:r w:rsidR="00AF107B" w:rsidRPr="00FF6AEA">
              <w:t>/202</w:t>
            </w:r>
            <w:r>
              <w:t>6</w:t>
            </w:r>
          </w:p>
        </w:tc>
        <w:tc>
          <w:tcPr>
            <w:tcW w:w="2402" w:type="dxa"/>
          </w:tcPr>
          <w:p w14:paraId="1484D7D9" w14:textId="437B0075" w:rsidR="00AF107B" w:rsidRPr="00FF6AEA" w:rsidRDefault="00AF107B" w:rsidP="00AF107B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  <w:r w:rsidRPr="00FF6AEA">
              <w:t>Assootosh Dev Motah</w:t>
            </w:r>
          </w:p>
        </w:tc>
        <w:tc>
          <w:tcPr>
            <w:tcW w:w="1962" w:type="dxa"/>
          </w:tcPr>
          <w:p w14:paraId="475953C2" w14:textId="60CD4F16" w:rsidR="00AF107B" w:rsidRPr="00FF6AEA" w:rsidRDefault="00AF107B" w:rsidP="00AF107B">
            <w:pPr>
              <w:pStyle w:val="BodyText"/>
              <w:spacing w:before="60" w:after="60"/>
              <w:ind w:left="0" w:right="567"/>
            </w:pPr>
            <w:r w:rsidRPr="00FF6AEA">
              <w:t>1.1</w:t>
            </w:r>
          </w:p>
        </w:tc>
        <w:tc>
          <w:tcPr>
            <w:tcW w:w="2709" w:type="dxa"/>
          </w:tcPr>
          <w:p w14:paraId="48EF0E98" w14:textId="3F5FDCE1" w:rsidR="00AF107B" w:rsidRPr="00FF6AEA" w:rsidRDefault="00AF107B" w:rsidP="00AF107B">
            <w:pPr>
              <w:pStyle w:val="BodyText"/>
              <w:spacing w:before="60" w:after="60"/>
              <w:ind w:left="0"/>
            </w:pPr>
            <w:r w:rsidRPr="00FF6AEA">
              <w:t>Evolution à la suite de l’ANA050 V3.0</w:t>
            </w:r>
          </w:p>
        </w:tc>
      </w:tr>
      <w:tr w:rsidR="007C70BB" w:rsidRPr="00FF6AEA" w14:paraId="2F0108A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DE849C1" w14:textId="610CE322" w:rsidR="007C70BB" w:rsidRDefault="007C70BB" w:rsidP="007C70BB">
            <w:pPr>
              <w:pStyle w:val="BodyText"/>
              <w:spacing w:before="60" w:after="60"/>
              <w:ind w:left="0" w:right="567"/>
            </w:pPr>
            <w:r>
              <w:t>09</w:t>
            </w:r>
            <w:r w:rsidRPr="00FF6AEA">
              <w:t>/</w:t>
            </w:r>
            <w:r>
              <w:t>01</w:t>
            </w:r>
            <w:r w:rsidRPr="00FF6AEA">
              <w:t>/202</w:t>
            </w:r>
            <w:r>
              <w:t>6</w:t>
            </w:r>
          </w:p>
        </w:tc>
        <w:tc>
          <w:tcPr>
            <w:tcW w:w="2402" w:type="dxa"/>
          </w:tcPr>
          <w:p w14:paraId="63624D46" w14:textId="40608825" w:rsidR="007C70BB" w:rsidRPr="00FF6AEA" w:rsidRDefault="007C70BB" w:rsidP="007C70BB">
            <w:pPr>
              <w:pStyle w:val="BodyText"/>
              <w:spacing w:before="60" w:after="60"/>
              <w:ind w:left="0" w:right="567"/>
            </w:pPr>
            <w:r w:rsidRPr="00FF6AEA">
              <w:t>Assootosh Dev Motah</w:t>
            </w:r>
          </w:p>
        </w:tc>
        <w:tc>
          <w:tcPr>
            <w:tcW w:w="1962" w:type="dxa"/>
          </w:tcPr>
          <w:p w14:paraId="4D3B604E" w14:textId="6F53E887" w:rsidR="007C70BB" w:rsidRPr="00FF6AEA" w:rsidRDefault="007C70BB" w:rsidP="007C70BB">
            <w:pPr>
              <w:pStyle w:val="BodyText"/>
              <w:spacing w:before="60" w:after="60"/>
              <w:ind w:left="0" w:right="567"/>
            </w:pPr>
            <w:r w:rsidRPr="00FF6AEA">
              <w:t>1.</w:t>
            </w:r>
            <w:r>
              <w:t>2</w:t>
            </w:r>
          </w:p>
        </w:tc>
        <w:tc>
          <w:tcPr>
            <w:tcW w:w="2709" w:type="dxa"/>
          </w:tcPr>
          <w:p w14:paraId="79EA5D0F" w14:textId="65C1AF44" w:rsidR="007C70BB" w:rsidRPr="00FF6AEA" w:rsidRDefault="007C70BB" w:rsidP="007C70BB">
            <w:pPr>
              <w:pStyle w:val="BodyText"/>
              <w:spacing w:before="60" w:after="60"/>
              <w:ind w:left="0"/>
            </w:pPr>
            <w:r>
              <w:t>Ajustements pour faire la ventilation juste pour les lignes facture type 2</w:t>
            </w:r>
          </w:p>
        </w:tc>
      </w:tr>
      <w:tr w:rsidR="00E36629" w:rsidRPr="00FF6AEA" w14:paraId="47D68113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C37C816" w14:textId="10FA7B56" w:rsidR="00E36629" w:rsidRDefault="00E36629" w:rsidP="00E36629">
            <w:pPr>
              <w:pStyle w:val="BodyText"/>
              <w:spacing w:before="60" w:after="60"/>
              <w:ind w:left="0" w:right="567"/>
            </w:pPr>
            <w:r>
              <w:t>21</w:t>
            </w:r>
            <w:r w:rsidRPr="00FF6AEA">
              <w:t>/</w:t>
            </w:r>
            <w:r>
              <w:t>01</w:t>
            </w:r>
            <w:r w:rsidRPr="00FF6AEA">
              <w:t>/202</w:t>
            </w:r>
            <w:r>
              <w:t>6</w:t>
            </w:r>
          </w:p>
        </w:tc>
        <w:tc>
          <w:tcPr>
            <w:tcW w:w="2402" w:type="dxa"/>
          </w:tcPr>
          <w:p w14:paraId="4303D0E7" w14:textId="382D8A7F" w:rsidR="00E36629" w:rsidRPr="00FF6AEA" w:rsidRDefault="00E36629" w:rsidP="00E36629">
            <w:pPr>
              <w:pStyle w:val="BodyText"/>
              <w:spacing w:before="60" w:after="60"/>
              <w:ind w:left="0" w:right="567"/>
            </w:pPr>
            <w:r w:rsidRPr="00FF6AEA">
              <w:t>Assootosh Dev Motah</w:t>
            </w:r>
          </w:p>
        </w:tc>
        <w:tc>
          <w:tcPr>
            <w:tcW w:w="1962" w:type="dxa"/>
          </w:tcPr>
          <w:p w14:paraId="047210C1" w14:textId="4DD04C35" w:rsidR="00E36629" w:rsidRPr="00FF6AEA" w:rsidRDefault="00E36629" w:rsidP="00E36629">
            <w:pPr>
              <w:pStyle w:val="BodyText"/>
              <w:spacing w:before="60" w:after="60"/>
              <w:ind w:left="0" w:right="567"/>
            </w:pPr>
            <w:r w:rsidRPr="00FF6AEA">
              <w:t>1.</w:t>
            </w:r>
            <w:r>
              <w:t>3</w:t>
            </w:r>
          </w:p>
        </w:tc>
        <w:tc>
          <w:tcPr>
            <w:tcW w:w="2709" w:type="dxa"/>
          </w:tcPr>
          <w:p w14:paraId="26F95FA2" w14:textId="05FD1D14" w:rsidR="00E36629" w:rsidRDefault="00E36629" w:rsidP="00E36629">
            <w:pPr>
              <w:pStyle w:val="BodyText"/>
              <w:spacing w:before="60" w:after="60"/>
              <w:ind w:left="0"/>
            </w:pPr>
            <w:r>
              <w:t>Utilisation de l’API APS450MI.DltLine</w:t>
            </w:r>
          </w:p>
        </w:tc>
      </w:tr>
    </w:tbl>
    <w:p w14:paraId="36B9EDFD" w14:textId="77777777" w:rsidR="001F61FA" w:rsidRPr="00FF6AEA" w:rsidRDefault="001F61FA">
      <w:pPr>
        <w:pStyle w:val="BodyText"/>
      </w:pPr>
    </w:p>
    <w:p w14:paraId="15EBDCAD" w14:textId="2509EFF3" w:rsidR="00941EF9" w:rsidRPr="00FF6AEA" w:rsidRDefault="00941EF9" w:rsidP="00033A89">
      <w:pPr>
        <w:pStyle w:val="Heading2"/>
      </w:pPr>
      <w:bookmarkStart w:id="2" w:name="_Toc218861428"/>
      <w:r w:rsidRPr="00FF6AEA">
        <w:t>Re</w:t>
      </w:r>
      <w:r w:rsidR="00CD32AC" w:rsidRPr="00FF6AEA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FF6AEA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FF6AEA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N</w:t>
            </w:r>
            <w:r w:rsidR="00EB2B93" w:rsidRPr="00FF6AEA">
              <w:rPr>
                <w:bCs/>
                <w:color w:val="FFFFFF"/>
              </w:rPr>
              <w:t>o</w:t>
            </w:r>
            <w:r w:rsidRPr="00FF6AEA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FF6AEA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Rôle</w:t>
            </w:r>
          </w:p>
        </w:tc>
      </w:tr>
      <w:tr w:rsidR="00FA64D8" w:rsidRPr="00FF6AEA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FF6AEA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FF6AEA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FF6AEA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FF6AEA" w:rsidRDefault="00941EF9">
      <w:pPr>
        <w:pStyle w:val="BodyText"/>
      </w:pPr>
    </w:p>
    <w:p w14:paraId="3BD4AEAF" w14:textId="1FB8DBA8" w:rsidR="00941EF9" w:rsidRPr="00FF6AEA" w:rsidRDefault="00EB2B93">
      <w:pPr>
        <w:pStyle w:val="TOCHeading1"/>
      </w:pPr>
      <w:r w:rsidRPr="00FF6AEA">
        <w:lastRenderedPageBreak/>
        <w:t>Sommaire</w:t>
      </w:r>
    </w:p>
    <w:p w14:paraId="450D581B" w14:textId="14BBCE6E" w:rsidR="00AC5E07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FF6AEA">
        <w:rPr>
          <w:b w:val="0"/>
        </w:rPr>
        <w:fldChar w:fldCharType="begin"/>
      </w:r>
      <w:r w:rsidRPr="00FF6AEA">
        <w:rPr>
          <w:b w:val="0"/>
        </w:rPr>
        <w:instrText xml:space="preserve"> TOC \o "1-2" \h \z </w:instrText>
      </w:r>
      <w:r w:rsidRPr="00FF6AEA">
        <w:rPr>
          <w:b w:val="0"/>
        </w:rPr>
        <w:fldChar w:fldCharType="separate"/>
      </w:r>
      <w:hyperlink w:anchor="_Toc218861426" w:history="1">
        <w:r w:rsidR="00AC5E07" w:rsidRPr="00A92F0E">
          <w:rPr>
            <w:rStyle w:val="Hyperlink"/>
            <w:noProof/>
          </w:rPr>
          <w:t>1</w:t>
        </w:r>
        <w:r w:rsidR="00AC5E07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AC5E07" w:rsidRPr="00A92F0E">
          <w:rPr>
            <w:rStyle w:val="Hyperlink"/>
            <w:noProof/>
          </w:rPr>
          <w:t>CONTROLE DU DOCUMENT</w:t>
        </w:r>
        <w:r w:rsidR="00AC5E07">
          <w:rPr>
            <w:noProof/>
            <w:webHidden/>
          </w:rPr>
          <w:tab/>
        </w:r>
        <w:r w:rsidR="00AC5E07">
          <w:rPr>
            <w:noProof/>
            <w:webHidden/>
          </w:rPr>
          <w:fldChar w:fldCharType="begin"/>
        </w:r>
        <w:r w:rsidR="00AC5E07">
          <w:rPr>
            <w:noProof/>
            <w:webHidden/>
          </w:rPr>
          <w:instrText xml:space="preserve"> PAGEREF _Toc218861426 \h </w:instrText>
        </w:r>
        <w:r w:rsidR="00AC5E07">
          <w:rPr>
            <w:noProof/>
            <w:webHidden/>
          </w:rPr>
        </w:r>
        <w:r w:rsidR="00AC5E07">
          <w:rPr>
            <w:noProof/>
            <w:webHidden/>
          </w:rPr>
          <w:fldChar w:fldCharType="separate"/>
        </w:r>
        <w:r w:rsidR="00AC5E07">
          <w:rPr>
            <w:noProof/>
            <w:webHidden/>
          </w:rPr>
          <w:t>2</w:t>
        </w:r>
        <w:r w:rsidR="00AC5E07">
          <w:rPr>
            <w:noProof/>
            <w:webHidden/>
          </w:rPr>
          <w:fldChar w:fldCharType="end"/>
        </w:r>
      </w:hyperlink>
    </w:p>
    <w:p w14:paraId="2BF9DFF9" w14:textId="6A9B4717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27" w:history="1">
        <w:r w:rsidRPr="00A92F0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1216F8" w14:textId="2E2A2D7B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28" w:history="1">
        <w:r w:rsidRPr="00A92F0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07F4D2" w14:textId="0D3CDD9C" w:rsidR="00AC5E07" w:rsidRDefault="00AC5E0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29" w:history="1">
        <w:r w:rsidRPr="00A92F0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47F621" w14:textId="07EA7A0F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0" w:history="1">
        <w:r w:rsidRPr="00A92F0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BA21A8" w14:textId="0242B7ED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1" w:history="1">
        <w:r w:rsidRPr="00A92F0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AA29C9" w14:textId="353EF837" w:rsidR="00AC5E07" w:rsidRDefault="00AC5E0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2" w:history="1">
        <w:r w:rsidRPr="00A92F0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11D252" w14:textId="644759CC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3" w:history="1">
        <w:r w:rsidRPr="00A92F0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BE6683" w14:textId="40FF5D7C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4" w:history="1">
        <w:r w:rsidRPr="00A92F0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CMS045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6F7771" w14:textId="13AF2A49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5" w:history="1">
        <w:r w:rsidRPr="00A92F0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CMS047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4631AD" w14:textId="133745C9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6" w:history="1">
        <w:r w:rsidRPr="00A92F0E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CMS042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EC64A2" w14:textId="32DA4033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7" w:history="1">
        <w:r w:rsidRPr="00A92F0E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Event Analytics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DD69D4" w14:textId="498C9CF3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8" w:history="1">
        <w:r w:rsidRPr="00A92F0E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31AEBA" w14:textId="41D79B95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39" w:history="1">
        <w:r w:rsidRPr="00A92F0E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Flux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08DEB4" w14:textId="35E5F62E" w:rsidR="00AC5E07" w:rsidRDefault="00AC5E0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40" w:history="1">
        <w:r w:rsidRPr="00A92F0E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A92F0E">
          <w:rPr>
            <w:rStyle w:val="Hyperlink"/>
            <w:noProof/>
          </w:rPr>
          <w:t>Transaction XtendM3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9D1AD0" w14:textId="49545DA8" w:rsidR="00941EF9" w:rsidRPr="00FF6AEA" w:rsidRDefault="0035768A">
      <w:r w:rsidRPr="00FF6AEA">
        <w:rPr>
          <w:b/>
        </w:rPr>
        <w:fldChar w:fldCharType="end"/>
      </w:r>
    </w:p>
    <w:p w14:paraId="7A1A7B25" w14:textId="77777777" w:rsidR="00444DFD" w:rsidRPr="00FF6AEA" w:rsidRDefault="00444DFD" w:rsidP="00D25469">
      <w:pPr>
        <w:pStyle w:val="BodyText"/>
      </w:pPr>
    </w:p>
    <w:p w14:paraId="23F6A1ED" w14:textId="77777777" w:rsidR="006A7541" w:rsidRPr="00FF6AEA" w:rsidRDefault="006A7541" w:rsidP="006A7541">
      <w:pPr>
        <w:pStyle w:val="Heading1"/>
        <w:numPr>
          <w:ilvl w:val="0"/>
          <w:numId w:val="1"/>
        </w:numPr>
      </w:pPr>
      <w:bookmarkStart w:id="3" w:name="_Toc436807305"/>
      <w:bookmarkStart w:id="4" w:name="_Toc191993941"/>
      <w:bookmarkStart w:id="5" w:name="_Toc218861429"/>
      <w:r w:rsidRPr="00FF6AEA">
        <w:lastRenderedPageBreak/>
        <w:t>Introduction</w:t>
      </w:r>
      <w:bookmarkEnd w:id="3"/>
      <w:bookmarkEnd w:id="4"/>
      <w:bookmarkEnd w:id="5"/>
    </w:p>
    <w:p w14:paraId="47AEB612" w14:textId="77777777" w:rsidR="006A7541" w:rsidRPr="00FF6AEA" w:rsidRDefault="006A7541" w:rsidP="0035163B">
      <w:pPr>
        <w:pStyle w:val="BodyText"/>
        <w:ind w:left="0"/>
      </w:pPr>
    </w:p>
    <w:p w14:paraId="148BBA7E" w14:textId="77777777" w:rsidR="006A7541" w:rsidRPr="00FF6AEA" w:rsidRDefault="006A7541" w:rsidP="006A7541">
      <w:pPr>
        <w:pStyle w:val="Heading2"/>
        <w:numPr>
          <w:ilvl w:val="1"/>
          <w:numId w:val="1"/>
        </w:numPr>
      </w:pPr>
      <w:bookmarkStart w:id="6" w:name="_Toc191993942"/>
      <w:bookmarkStart w:id="7" w:name="_Toc218861430"/>
      <w:r w:rsidRPr="00FF6AEA">
        <w:t>Objectif de ce document</w:t>
      </w:r>
      <w:bookmarkEnd w:id="6"/>
      <w:bookmarkEnd w:id="7"/>
    </w:p>
    <w:p w14:paraId="4F7E211B" w14:textId="3FA93820" w:rsidR="006A7541" w:rsidRPr="00FF6AEA" w:rsidRDefault="006A7541" w:rsidP="006A7541">
      <w:pPr>
        <w:pStyle w:val="BodyText"/>
        <w:spacing w:line="360" w:lineRule="auto"/>
        <w:ind w:left="0"/>
      </w:pPr>
      <w:r w:rsidRPr="00FF6AEA">
        <w:t xml:space="preserve">Ce document identifie les informations nécessaires à la promotion du </w:t>
      </w:r>
      <w:r w:rsidR="00216358" w:rsidRPr="00FF6AEA">
        <w:t>workflow</w:t>
      </w:r>
      <w:r w:rsidRPr="00FF6AEA">
        <w:t xml:space="preserve"> U-00</w:t>
      </w:r>
      <w:r w:rsidR="00514BCD" w:rsidRPr="00FF6AEA">
        <w:t>9</w:t>
      </w:r>
      <w:r w:rsidRPr="00FF6AEA">
        <w:t xml:space="preserve"> </w:t>
      </w:r>
      <w:r w:rsidR="00514BCD" w:rsidRPr="00FF6AEA">
        <w:t xml:space="preserve">Reventilation frais </w:t>
      </w:r>
      <w:r w:rsidRPr="00FF6AEA">
        <w:t>de l'environnement de développement vers les environnements de test et/ou de production</w:t>
      </w:r>
      <w:r w:rsidR="007D1D97" w:rsidRPr="00FF6AEA">
        <w:t>.</w:t>
      </w:r>
    </w:p>
    <w:p w14:paraId="34C8DE87" w14:textId="77777777" w:rsidR="006A7541" w:rsidRPr="00FF6AEA" w:rsidRDefault="006A7541" w:rsidP="006A7541">
      <w:pPr>
        <w:pStyle w:val="BodyText"/>
        <w:spacing w:line="360" w:lineRule="auto"/>
        <w:ind w:left="0"/>
      </w:pPr>
    </w:p>
    <w:p w14:paraId="190DB318" w14:textId="77777777" w:rsidR="006A7541" w:rsidRPr="00FF6AEA" w:rsidRDefault="006A7541" w:rsidP="006A7541">
      <w:pPr>
        <w:pStyle w:val="Heading2"/>
        <w:numPr>
          <w:ilvl w:val="1"/>
          <w:numId w:val="1"/>
        </w:numPr>
      </w:pPr>
      <w:bookmarkStart w:id="8" w:name="_Toc191993943"/>
      <w:bookmarkStart w:id="9" w:name="_Toc218861431"/>
      <w:r w:rsidRPr="00FF6AEA">
        <w:t>Prérequis et Dépendances</w:t>
      </w:r>
      <w:bookmarkEnd w:id="8"/>
      <w:bookmarkEnd w:id="9"/>
    </w:p>
    <w:p w14:paraId="3D9C4F39" w14:textId="77777777" w:rsidR="006A7541" w:rsidRPr="00FF6AEA" w:rsidRDefault="006A7541" w:rsidP="006A7541">
      <w:pPr>
        <w:spacing w:line="360" w:lineRule="auto"/>
        <w:rPr>
          <w:rFonts w:cs="Arial"/>
          <w:color w:val="000000"/>
        </w:rPr>
      </w:pPr>
      <w:r w:rsidRPr="00FF6AEA">
        <w:rPr>
          <w:rFonts w:cs="Arial"/>
          <w:color w:val="000000"/>
        </w:rPr>
        <w:t>Pour effectuer le déploiement, tous les éléments suivants doivent être accessibles :</w:t>
      </w:r>
    </w:p>
    <w:p w14:paraId="30981DB1" w14:textId="77777777" w:rsidR="006A7541" w:rsidRPr="00FF6AEA" w:rsidRDefault="006A7541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FF6AEA">
        <w:rPr>
          <w:rStyle w:val="InforHeadline"/>
          <w:rFonts w:ascii="Arial" w:hAnsi="Arial" w:cs="Arial"/>
          <w:sz w:val="20"/>
          <w:szCs w:val="20"/>
        </w:rPr>
        <w:t xml:space="preserve">ION </w:t>
      </w:r>
    </w:p>
    <w:p w14:paraId="56B7DCED" w14:textId="77777777" w:rsidR="006A7541" w:rsidRPr="00FF6AEA" w:rsidRDefault="006A7541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FF6AEA">
        <w:rPr>
          <w:rStyle w:val="InforHeadline"/>
          <w:rFonts w:ascii="Arial" w:hAnsi="Arial" w:cs="Arial"/>
          <w:sz w:val="20"/>
          <w:szCs w:val="20"/>
        </w:rPr>
        <w:t xml:space="preserve">M3 </w:t>
      </w:r>
    </w:p>
    <w:p w14:paraId="0EC86961" w14:textId="77777777" w:rsidR="006A7541" w:rsidRPr="00FF6AEA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5B822720" w14:textId="77777777" w:rsidR="006A7541" w:rsidRPr="00FF6AEA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CE75FFC" w14:textId="77777777" w:rsidR="006A7541" w:rsidRPr="00FF6AEA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8CE92BB" w14:textId="77777777" w:rsidR="006A7541" w:rsidRPr="00FF6AEA" w:rsidRDefault="006A7541" w:rsidP="006A7541">
      <w:pPr>
        <w:pStyle w:val="Heading1"/>
        <w:numPr>
          <w:ilvl w:val="0"/>
          <w:numId w:val="1"/>
        </w:numPr>
      </w:pPr>
      <w:bookmarkStart w:id="10" w:name="_Toc191993944"/>
      <w:bookmarkStart w:id="11" w:name="_Toc218861432"/>
      <w:r w:rsidRPr="00FF6AEA">
        <w:lastRenderedPageBreak/>
        <w:t>Installation</w:t>
      </w:r>
      <w:bookmarkEnd w:id="10"/>
      <w:bookmarkEnd w:id="11"/>
    </w:p>
    <w:p w14:paraId="77DFC4AE" w14:textId="77777777" w:rsidR="006A7541" w:rsidRPr="00FF6AEA" w:rsidRDefault="006A7541" w:rsidP="006A7541">
      <w:pPr>
        <w:pStyle w:val="Heading2"/>
        <w:numPr>
          <w:ilvl w:val="1"/>
          <w:numId w:val="1"/>
        </w:numPr>
      </w:pPr>
      <w:bookmarkStart w:id="12" w:name="_Toc191993945"/>
      <w:bookmarkStart w:id="13" w:name="_Toc218861433"/>
      <w:r w:rsidRPr="00FF6AEA">
        <w:t>Interface Délivrables</w:t>
      </w:r>
      <w:bookmarkEnd w:id="12"/>
      <w:bookmarkEnd w:id="13"/>
    </w:p>
    <w:p w14:paraId="71981E9E" w14:textId="77777777" w:rsidR="006A7541" w:rsidRPr="00FF6AEA" w:rsidRDefault="006A7541" w:rsidP="006A7541">
      <w:pPr>
        <w:rPr>
          <w:rStyle w:val="InforHeadline"/>
          <w:rFonts w:cs="Arial"/>
          <w:b w:val="0"/>
        </w:rPr>
      </w:pPr>
    </w:p>
    <w:tbl>
      <w:tblPr>
        <w:tblStyle w:val="InforTable0"/>
        <w:tblW w:w="101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230"/>
        <w:gridCol w:w="3013"/>
        <w:gridCol w:w="4961"/>
        <w:gridCol w:w="896"/>
      </w:tblGrid>
      <w:tr w:rsidR="00C03854" w:rsidRPr="00FF6AEA" w14:paraId="49CD8CBE" w14:textId="71A5396B" w:rsidTr="00EB3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0" w:type="dxa"/>
          </w:tcPr>
          <w:p w14:paraId="0923A03F" w14:textId="77777777" w:rsidR="00C03854" w:rsidRPr="00FF6AEA" w:rsidRDefault="00C03854" w:rsidP="00B50524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FF6AEA">
              <w:rPr>
                <w:rFonts w:cs="Arial"/>
                <w:b w:val="0"/>
                <w:bCs/>
                <w:color w:val="FFFFFF"/>
                <w:szCs w:val="16"/>
              </w:rPr>
              <w:t>T</w:t>
            </w:r>
            <w:r w:rsidRPr="00FF6AEA">
              <w:rPr>
                <w:rFonts w:cs="Arial"/>
                <w:b w:val="0"/>
                <w:bCs/>
              </w:rPr>
              <w:t>ype</w:t>
            </w:r>
          </w:p>
        </w:tc>
        <w:tc>
          <w:tcPr>
            <w:tcW w:w="3013" w:type="dxa"/>
          </w:tcPr>
          <w:p w14:paraId="36C750CD" w14:textId="77777777" w:rsidR="00C03854" w:rsidRPr="00FF6AEA" w:rsidRDefault="00C03854" w:rsidP="00B50524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FF6AEA">
              <w:rPr>
                <w:rFonts w:cs="Arial"/>
                <w:b w:val="0"/>
                <w:bCs/>
                <w:color w:val="FFFFFF"/>
                <w:szCs w:val="16"/>
              </w:rPr>
              <w:t>Name</w:t>
            </w:r>
          </w:p>
        </w:tc>
        <w:tc>
          <w:tcPr>
            <w:tcW w:w="4961" w:type="dxa"/>
          </w:tcPr>
          <w:p w14:paraId="17739FFE" w14:textId="77777777" w:rsidR="00C03854" w:rsidRPr="00FF6AEA" w:rsidRDefault="00C03854" w:rsidP="00B50524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  <w:r w:rsidRPr="00FF6AEA">
              <w:rPr>
                <w:rFonts w:cs="Arial"/>
                <w:bCs/>
                <w:color w:val="FFFFFF"/>
                <w:szCs w:val="16"/>
              </w:rPr>
              <w:t>Install File</w:t>
            </w:r>
          </w:p>
        </w:tc>
        <w:tc>
          <w:tcPr>
            <w:tcW w:w="896" w:type="dxa"/>
          </w:tcPr>
          <w:p w14:paraId="6A98A891" w14:textId="77777777" w:rsidR="00C03854" w:rsidRPr="00FF6AEA" w:rsidRDefault="00C03854" w:rsidP="00B50524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</w:p>
        </w:tc>
      </w:tr>
      <w:tr w:rsidR="00C03854" w:rsidRPr="00FF6AEA" w14:paraId="402C95E8" w14:textId="7D87B5B0" w:rsidTr="00EB3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0" w:type="dxa"/>
          </w:tcPr>
          <w:p w14:paraId="0452072A" w14:textId="34143D43" w:rsidR="00C03854" w:rsidRPr="00FF6AEA" w:rsidRDefault="00C03854" w:rsidP="00B50524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Workflow</w:t>
            </w:r>
          </w:p>
        </w:tc>
        <w:tc>
          <w:tcPr>
            <w:tcW w:w="3013" w:type="dxa"/>
          </w:tcPr>
          <w:p w14:paraId="59E98D8E" w14:textId="53F571CE" w:rsidR="00C03854" w:rsidRPr="00FF6AEA" w:rsidRDefault="00C03854" w:rsidP="00B50524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WF_U009_</w:t>
            </w:r>
            <w:r w:rsidRPr="00FF6AEA">
              <w:t xml:space="preserve"> </w:t>
            </w: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Revetilations_frais</w:t>
            </w:r>
          </w:p>
        </w:tc>
        <w:tc>
          <w:tcPr>
            <w:tcW w:w="4961" w:type="dxa"/>
          </w:tcPr>
          <w:p w14:paraId="6FE85C5F" w14:textId="2990E768" w:rsidR="00C03854" w:rsidRPr="00FF6AEA" w:rsidRDefault="00C03854" w:rsidP="00B50524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</w:rPr>
            </w:pPr>
            <w:bookmarkStart w:id="14" w:name="_Hlk213342565"/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WF_U009_</w:t>
            </w:r>
            <w:r w:rsidRPr="00FF6AEA">
              <w:t xml:space="preserve"> </w:t>
            </w: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Revetilations_frais.xml</w:t>
            </w:r>
            <w:bookmarkEnd w:id="14"/>
          </w:p>
        </w:tc>
        <w:tc>
          <w:tcPr>
            <w:tcW w:w="896" w:type="dxa"/>
          </w:tcPr>
          <w:p w14:paraId="5A521A2C" w14:textId="16D83507" w:rsidR="00C03854" w:rsidRPr="00FF6AEA" w:rsidRDefault="00C03854" w:rsidP="00B50524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New</w:t>
            </w:r>
          </w:p>
        </w:tc>
      </w:tr>
      <w:tr w:rsidR="00C03854" w:rsidRPr="00FF6AEA" w14:paraId="02FF4128" w14:textId="1AC2DFEE" w:rsidTr="00EB36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30" w:type="dxa"/>
          </w:tcPr>
          <w:p w14:paraId="4DD6EB8A" w14:textId="15C92B75" w:rsidR="00C03854" w:rsidRPr="00FF6AEA" w:rsidRDefault="00C03854" w:rsidP="00600552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API Flow</w:t>
            </w:r>
          </w:p>
        </w:tc>
        <w:tc>
          <w:tcPr>
            <w:tcW w:w="3013" w:type="dxa"/>
          </w:tcPr>
          <w:p w14:paraId="4916F4D5" w14:textId="2D4AF428" w:rsidR="00C03854" w:rsidRPr="00FF6AEA" w:rsidRDefault="00C03854" w:rsidP="00600552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AF_U-009-Reventillation_Frais</w:t>
            </w:r>
          </w:p>
        </w:tc>
        <w:tc>
          <w:tcPr>
            <w:tcW w:w="4961" w:type="dxa"/>
          </w:tcPr>
          <w:p w14:paraId="10BB7835" w14:textId="5A12A402" w:rsidR="00C03854" w:rsidRPr="00FF6AEA" w:rsidRDefault="00C03854" w:rsidP="00600552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AF_U-009-Reventillation_Frais.xml</w:t>
            </w:r>
          </w:p>
        </w:tc>
        <w:tc>
          <w:tcPr>
            <w:tcW w:w="896" w:type="dxa"/>
          </w:tcPr>
          <w:p w14:paraId="41156E0D" w14:textId="3E80A8CD" w:rsidR="00C03854" w:rsidRPr="00FF6AEA" w:rsidRDefault="00C03854" w:rsidP="00600552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C03854" w:rsidRPr="00FF6AEA" w14:paraId="0D1B7A12" w14:textId="6E2BB23A" w:rsidTr="00EB3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0" w:type="dxa"/>
          </w:tcPr>
          <w:p w14:paraId="77E3930C" w14:textId="2AB9BA2F" w:rsidR="00C03854" w:rsidRPr="00FF6AEA" w:rsidRDefault="00C03854" w:rsidP="00600552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Event Analytics Rules</w:t>
            </w:r>
          </w:p>
        </w:tc>
        <w:tc>
          <w:tcPr>
            <w:tcW w:w="3013" w:type="dxa"/>
          </w:tcPr>
          <w:p w14:paraId="708D2D44" w14:textId="0D1B48FE" w:rsidR="00C03854" w:rsidRPr="00FF6AEA" w:rsidRDefault="00C03854" w:rsidP="00600552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CST_U_009_Reventilations_Frais</w:t>
            </w:r>
          </w:p>
        </w:tc>
        <w:tc>
          <w:tcPr>
            <w:tcW w:w="4961" w:type="dxa"/>
          </w:tcPr>
          <w:p w14:paraId="730E77EB" w14:textId="387DD8DC" w:rsidR="00C03854" w:rsidRPr="00FF6AEA" w:rsidRDefault="00C03854" w:rsidP="00600552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FF6AEA">
              <w:rPr>
                <w:rStyle w:val="InforHeadline"/>
                <w:rFonts w:ascii="Arial" w:hAnsi="Arial" w:cs="Arial"/>
                <w:sz w:val="20"/>
                <w:szCs w:val="20"/>
              </w:rPr>
              <w:t>CST_U_009_Reventilations_Frais.rulespack</w:t>
            </w:r>
          </w:p>
        </w:tc>
        <w:tc>
          <w:tcPr>
            <w:tcW w:w="896" w:type="dxa"/>
          </w:tcPr>
          <w:p w14:paraId="1D613C2E" w14:textId="63148748" w:rsidR="00C03854" w:rsidRPr="00FF6AEA" w:rsidRDefault="00C03854" w:rsidP="00600552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New</w:t>
            </w:r>
          </w:p>
        </w:tc>
      </w:tr>
    </w:tbl>
    <w:p w14:paraId="73DB988B" w14:textId="77777777" w:rsidR="006A7541" w:rsidRPr="00FF6AEA" w:rsidRDefault="006A7541" w:rsidP="006A7541">
      <w:pPr>
        <w:pStyle w:val="BodyText"/>
        <w:ind w:left="0"/>
        <w:rPr>
          <w:b/>
          <w:bCs/>
        </w:rPr>
      </w:pPr>
    </w:p>
    <w:p w14:paraId="4A780428" w14:textId="77777777" w:rsidR="006A7541" w:rsidRPr="00FF6AEA" w:rsidRDefault="006A7541" w:rsidP="006A7541">
      <w:pPr>
        <w:rPr>
          <w:b/>
          <w:bCs/>
        </w:rPr>
      </w:pPr>
      <w:r w:rsidRPr="00FF6AEA">
        <w:rPr>
          <w:b/>
          <w:bCs/>
        </w:rPr>
        <w:br w:type="page"/>
      </w:r>
    </w:p>
    <w:p w14:paraId="3EB02C41" w14:textId="6A888B79" w:rsidR="0050247D" w:rsidRPr="00FF6AEA" w:rsidRDefault="0050247D" w:rsidP="0050247D">
      <w:pPr>
        <w:pStyle w:val="Heading2"/>
        <w:numPr>
          <w:ilvl w:val="1"/>
          <w:numId w:val="1"/>
        </w:numPr>
      </w:pPr>
      <w:bookmarkStart w:id="15" w:name="_Toc218861434"/>
      <w:r w:rsidRPr="00FF6AEA">
        <w:lastRenderedPageBreak/>
        <w:t>CMS045</w:t>
      </w:r>
      <w:bookmarkEnd w:id="15"/>
    </w:p>
    <w:p w14:paraId="71EB42A7" w14:textId="17BDF3E7" w:rsidR="0050247D" w:rsidRPr="00FF6AEA" w:rsidRDefault="00E27B34" w:rsidP="006A7541">
      <w:pPr>
        <w:pStyle w:val="BodyText"/>
        <w:ind w:left="0"/>
        <w:rPr>
          <w:sz w:val="22"/>
          <w:szCs w:val="22"/>
        </w:rPr>
      </w:pPr>
      <w:r w:rsidRPr="00FF6AEA">
        <w:rPr>
          <w:sz w:val="22"/>
          <w:szCs w:val="22"/>
        </w:rPr>
        <w:t xml:space="preserve">Nous devons configurer </w:t>
      </w:r>
      <w:r w:rsidR="00114D6A" w:rsidRPr="00FF6AEA">
        <w:rPr>
          <w:sz w:val="22"/>
          <w:szCs w:val="22"/>
        </w:rPr>
        <w:t xml:space="preserve">les </w:t>
      </w:r>
      <w:r w:rsidR="00F26823" w:rsidRPr="00FF6AEA">
        <w:rPr>
          <w:sz w:val="22"/>
          <w:szCs w:val="22"/>
        </w:rPr>
        <w:t>évènement</w:t>
      </w:r>
      <w:r w:rsidR="00114D6A" w:rsidRPr="00FF6AEA">
        <w:rPr>
          <w:sz w:val="22"/>
          <w:szCs w:val="22"/>
        </w:rPr>
        <w:t>s</w:t>
      </w:r>
      <w:r w:rsidR="00546C8C" w:rsidRPr="00FF6AEA">
        <w:rPr>
          <w:sz w:val="22"/>
          <w:szCs w:val="22"/>
        </w:rPr>
        <w:t xml:space="preserve"> </w:t>
      </w:r>
      <w:r w:rsidR="008A4524" w:rsidRPr="00FF6AEA">
        <w:rPr>
          <w:sz w:val="22"/>
          <w:szCs w:val="22"/>
        </w:rPr>
        <w:t>de création</w:t>
      </w:r>
      <w:r w:rsidR="006A7540" w:rsidRPr="00FF6AEA">
        <w:rPr>
          <w:sz w:val="22"/>
          <w:szCs w:val="22"/>
        </w:rPr>
        <w:t xml:space="preserve"> en CMS045.</w:t>
      </w:r>
    </w:p>
    <w:p w14:paraId="1FDB9DD0" w14:textId="12902B30" w:rsidR="0043341A" w:rsidRPr="00FF6AEA" w:rsidRDefault="00537BE1" w:rsidP="006A7541">
      <w:pPr>
        <w:pStyle w:val="BodyText"/>
        <w:ind w:left="0"/>
        <w:rPr>
          <w:sz w:val="22"/>
          <w:szCs w:val="22"/>
          <w:u w:val="single"/>
        </w:rPr>
      </w:pPr>
      <w:r w:rsidRPr="00FF6AEA">
        <w:rPr>
          <w:sz w:val="22"/>
          <w:szCs w:val="22"/>
          <w:u w:val="single"/>
        </w:rPr>
        <w:t xml:space="preserve">Configuration 1 pour l’opération de création d’événement </w:t>
      </w:r>
      <w:r w:rsidR="00114D6A" w:rsidRPr="00FF6AEA">
        <w:rPr>
          <w:sz w:val="22"/>
          <w:szCs w:val="22"/>
          <w:u w:val="single"/>
        </w:rPr>
        <w:t>FAPIBL</w:t>
      </w:r>
      <w:r w:rsidRPr="00FF6AEA">
        <w:rPr>
          <w:sz w:val="22"/>
          <w:szCs w:val="22"/>
          <w:u w:val="single"/>
        </w:rPr>
        <w:t>:</w:t>
      </w:r>
    </w:p>
    <w:p w14:paraId="53D806E8" w14:textId="10AB5243" w:rsidR="00537BE1" w:rsidRPr="00FF6AEA" w:rsidRDefault="00114D6A" w:rsidP="006A7541">
      <w:pPr>
        <w:pStyle w:val="BodyText"/>
        <w:ind w:left="0"/>
        <w:rPr>
          <w:sz w:val="22"/>
          <w:szCs w:val="22"/>
          <w:u w:val="single"/>
        </w:rPr>
      </w:pPr>
      <w:r w:rsidRPr="00FF6AEA">
        <w:rPr>
          <w:noProof/>
          <w:sz w:val="22"/>
          <w:szCs w:val="22"/>
          <w:u w:val="single"/>
        </w:rPr>
        <w:drawing>
          <wp:inline distT="0" distB="0" distL="0" distR="0" wp14:anchorId="177F95E8" wp14:editId="2F447A1B">
            <wp:extent cx="6419850" cy="2783205"/>
            <wp:effectExtent l="19050" t="19050" r="19050" b="17145"/>
            <wp:docPr id="1024380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808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7832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822DF" w14:textId="77777777" w:rsidR="008458C3" w:rsidRPr="00FF6AEA" w:rsidRDefault="008458C3" w:rsidP="006A7541">
      <w:pPr>
        <w:pStyle w:val="BodyText"/>
        <w:ind w:left="0"/>
        <w:rPr>
          <w:sz w:val="22"/>
          <w:szCs w:val="22"/>
          <w:u w:val="single"/>
        </w:rPr>
      </w:pPr>
    </w:p>
    <w:p w14:paraId="7AA7F9F9" w14:textId="72160863" w:rsidR="00114D6A" w:rsidRPr="00FF6AEA" w:rsidRDefault="00114D6A" w:rsidP="00114D6A">
      <w:pPr>
        <w:pStyle w:val="BodyText"/>
        <w:ind w:left="0"/>
        <w:rPr>
          <w:sz w:val="22"/>
          <w:szCs w:val="22"/>
          <w:u w:val="single"/>
        </w:rPr>
      </w:pPr>
      <w:r w:rsidRPr="00FF6AEA">
        <w:rPr>
          <w:sz w:val="22"/>
          <w:szCs w:val="22"/>
          <w:u w:val="single"/>
        </w:rPr>
        <w:t>Configuration 2 pour l’opération de création d’événement FAPIBLU009:</w:t>
      </w:r>
    </w:p>
    <w:p w14:paraId="192DBBC6" w14:textId="0DA09C73" w:rsidR="00114D6A" w:rsidRPr="00FF6AEA" w:rsidRDefault="00114D6A" w:rsidP="00114D6A">
      <w:pPr>
        <w:pStyle w:val="BodyText"/>
        <w:ind w:left="0"/>
        <w:rPr>
          <w:sz w:val="22"/>
          <w:szCs w:val="22"/>
          <w:u w:val="single"/>
        </w:rPr>
      </w:pPr>
      <w:r w:rsidRPr="00FF6AEA">
        <w:rPr>
          <w:noProof/>
          <w:sz w:val="22"/>
          <w:szCs w:val="22"/>
          <w:u w:val="single"/>
        </w:rPr>
        <w:drawing>
          <wp:inline distT="0" distB="0" distL="0" distR="0" wp14:anchorId="659E9482" wp14:editId="0BAA9484">
            <wp:extent cx="6419850" cy="2832100"/>
            <wp:effectExtent l="19050" t="19050" r="19050" b="25400"/>
            <wp:docPr id="1622358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85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8321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894737" w14:textId="77777777" w:rsidR="00114D6A" w:rsidRPr="00FF6AEA" w:rsidRDefault="00114D6A" w:rsidP="00114D6A">
      <w:pPr>
        <w:pStyle w:val="BodyText"/>
        <w:ind w:left="0"/>
        <w:rPr>
          <w:sz w:val="22"/>
          <w:szCs w:val="22"/>
          <w:u w:val="single"/>
        </w:rPr>
      </w:pPr>
    </w:p>
    <w:p w14:paraId="515BA0A8" w14:textId="77777777" w:rsidR="00114D6A" w:rsidRPr="00FF6AEA" w:rsidRDefault="00114D6A" w:rsidP="00114D6A">
      <w:pPr>
        <w:pStyle w:val="BodyText"/>
        <w:ind w:left="0"/>
        <w:rPr>
          <w:sz w:val="22"/>
          <w:szCs w:val="22"/>
          <w:u w:val="single"/>
        </w:rPr>
      </w:pPr>
    </w:p>
    <w:p w14:paraId="33E3F0EB" w14:textId="77777777" w:rsidR="00514BCD" w:rsidRPr="00FF6AEA" w:rsidRDefault="00514BCD" w:rsidP="00114D6A">
      <w:pPr>
        <w:pStyle w:val="BodyText"/>
        <w:ind w:left="0"/>
        <w:rPr>
          <w:sz w:val="22"/>
          <w:szCs w:val="22"/>
          <w:u w:val="single"/>
        </w:rPr>
      </w:pPr>
    </w:p>
    <w:p w14:paraId="4B551C82" w14:textId="77777777" w:rsidR="00514BCD" w:rsidRPr="00FF6AEA" w:rsidRDefault="00514BCD" w:rsidP="00114D6A">
      <w:pPr>
        <w:pStyle w:val="BodyText"/>
        <w:ind w:left="0"/>
        <w:rPr>
          <w:sz w:val="22"/>
          <w:szCs w:val="22"/>
          <w:u w:val="single"/>
        </w:rPr>
      </w:pPr>
    </w:p>
    <w:p w14:paraId="547A9F56" w14:textId="77777777" w:rsidR="00514BCD" w:rsidRPr="00FF6AEA" w:rsidRDefault="00514BCD" w:rsidP="00114D6A">
      <w:pPr>
        <w:pStyle w:val="BodyText"/>
        <w:ind w:left="0"/>
        <w:rPr>
          <w:sz w:val="22"/>
          <w:szCs w:val="22"/>
          <w:u w:val="single"/>
        </w:rPr>
      </w:pPr>
    </w:p>
    <w:p w14:paraId="6AE2B447" w14:textId="77777777" w:rsidR="00514BCD" w:rsidRPr="00FF6AEA" w:rsidRDefault="00514BCD" w:rsidP="00114D6A">
      <w:pPr>
        <w:pStyle w:val="BodyText"/>
        <w:ind w:left="0"/>
        <w:rPr>
          <w:sz w:val="22"/>
          <w:szCs w:val="22"/>
          <w:u w:val="single"/>
        </w:rPr>
      </w:pPr>
    </w:p>
    <w:p w14:paraId="37660F12" w14:textId="77777777" w:rsidR="00514BCD" w:rsidRPr="00FF6AEA" w:rsidRDefault="00514BCD" w:rsidP="00114D6A">
      <w:pPr>
        <w:pStyle w:val="BodyText"/>
        <w:ind w:left="0"/>
        <w:rPr>
          <w:sz w:val="22"/>
          <w:szCs w:val="22"/>
          <w:u w:val="single"/>
        </w:rPr>
      </w:pPr>
    </w:p>
    <w:p w14:paraId="4D92B71C" w14:textId="77777777" w:rsidR="00514BCD" w:rsidRPr="00FF6AEA" w:rsidRDefault="00514BCD" w:rsidP="00114D6A">
      <w:pPr>
        <w:pStyle w:val="BodyText"/>
        <w:ind w:left="0"/>
        <w:rPr>
          <w:sz w:val="22"/>
          <w:szCs w:val="22"/>
          <w:u w:val="single"/>
        </w:rPr>
      </w:pPr>
    </w:p>
    <w:p w14:paraId="49DEC6B5" w14:textId="3721874C" w:rsidR="0050247D" w:rsidRPr="00FF6AEA" w:rsidRDefault="0050247D" w:rsidP="0050247D">
      <w:pPr>
        <w:pStyle w:val="Heading2"/>
        <w:numPr>
          <w:ilvl w:val="1"/>
          <w:numId w:val="1"/>
        </w:numPr>
      </w:pPr>
      <w:bookmarkStart w:id="16" w:name="_Toc218861435"/>
      <w:r w:rsidRPr="00FF6AEA">
        <w:lastRenderedPageBreak/>
        <w:t>CMS047</w:t>
      </w:r>
      <w:bookmarkEnd w:id="16"/>
    </w:p>
    <w:p w14:paraId="2F1F98C8" w14:textId="01F4F7D3" w:rsidR="0043341A" w:rsidRPr="00FF6AEA" w:rsidRDefault="0043341A" w:rsidP="0043341A">
      <w:pPr>
        <w:pStyle w:val="BodyText"/>
        <w:ind w:left="0"/>
        <w:rPr>
          <w:sz w:val="22"/>
          <w:szCs w:val="22"/>
        </w:rPr>
      </w:pPr>
      <w:r w:rsidRPr="00FF6AEA">
        <w:rPr>
          <w:sz w:val="22"/>
          <w:szCs w:val="22"/>
        </w:rPr>
        <w:t>Nous devons configurer l’évènement de la création en CMS047.</w:t>
      </w:r>
    </w:p>
    <w:p w14:paraId="51FC59AE" w14:textId="7BEB9706" w:rsidR="0050247D" w:rsidRPr="00FF6AEA" w:rsidRDefault="003A120F" w:rsidP="006A7541">
      <w:pPr>
        <w:pStyle w:val="BodyText"/>
        <w:ind w:left="0"/>
        <w:rPr>
          <w:sz w:val="22"/>
          <w:szCs w:val="22"/>
          <w:u w:val="single"/>
        </w:rPr>
      </w:pPr>
      <w:r w:rsidRPr="00FF6AEA">
        <w:rPr>
          <w:sz w:val="22"/>
          <w:szCs w:val="22"/>
          <w:u w:val="single"/>
        </w:rPr>
        <w:t>Opération d’événement de création pour</w:t>
      </w:r>
      <w:r w:rsidR="008A4524" w:rsidRPr="00FF6AEA">
        <w:rPr>
          <w:sz w:val="22"/>
          <w:szCs w:val="22"/>
          <w:u w:val="single"/>
        </w:rPr>
        <w:t xml:space="preserve"> l’évènement FAPIBLU009</w:t>
      </w:r>
      <w:r w:rsidRPr="00FF6AEA">
        <w:rPr>
          <w:sz w:val="22"/>
          <w:szCs w:val="22"/>
          <w:u w:val="single"/>
        </w:rPr>
        <w:t>:</w:t>
      </w:r>
    </w:p>
    <w:p w14:paraId="1B04DAE8" w14:textId="41F076A4" w:rsidR="00A44C95" w:rsidRPr="00FF6AEA" w:rsidRDefault="008A4524" w:rsidP="00A44C95">
      <w:pPr>
        <w:pStyle w:val="BodyText"/>
        <w:ind w:left="0"/>
        <w:rPr>
          <w:sz w:val="22"/>
          <w:szCs w:val="22"/>
        </w:rPr>
      </w:pPr>
      <w:r w:rsidRPr="00FF6AEA">
        <w:rPr>
          <w:rStyle w:val="InforHeadline"/>
          <w:rFonts w:ascii="Arial" w:hAnsi="Arial"/>
          <w:b w:val="0"/>
          <w:noProof/>
          <w:color w:val="auto"/>
          <w:sz w:val="22"/>
          <w:szCs w:val="22"/>
        </w:rPr>
        <w:drawing>
          <wp:inline distT="0" distB="0" distL="0" distR="0" wp14:anchorId="6A73105D" wp14:editId="7BD55217">
            <wp:extent cx="6419850" cy="4500880"/>
            <wp:effectExtent l="19050" t="19050" r="19050" b="13970"/>
            <wp:docPr id="186311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18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5008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884ED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3EBD65E0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26BD5363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5DD66681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6496CB72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7C547730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0E6CB051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7BC8C5F9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383517CD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13BCA56D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0DB3AF0A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08722979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4F0E8341" w14:textId="77777777" w:rsidR="002908BD" w:rsidRPr="00FF6AEA" w:rsidRDefault="002908BD" w:rsidP="00A44C95">
      <w:pPr>
        <w:pStyle w:val="BodyText"/>
        <w:ind w:left="0"/>
        <w:rPr>
          <w:sz w:val="22"/>
          <w:szCs w:val="22"/>
        </w:rPr>
      </w:pPr>
    </w:p>
    <w:p w14:paraId="244EBA18" w14:textId="1B071DA9" w:rsidR="00A44C95" w:rsidRPr="00FF6AEA" w:rsidRDefault="00A44C95" w:rsidP="00A44C95">
      <w:pPr>
        <w:pStyle w:val="Heading2"/>
        <w:numPr>
          <w:ilvl w:val="1"/>
          <w:numId w:val="1"/>
        </w:numPr>
      </w:pPr>
      <w:bookmarkStart w:id="17" w:name="_Toc218861436"/>
      <w:r w:rsidRPr="00FF6AEA">
        <w:lastRenderedPageBreak/>
        <w:t>CMS042</w:t>
      </w:r>
      <w:bookmarkEnd w:id="17"/>
    </w:p>
    <w:p w14:paraId="7B45ECF4" w14:textId="726BE7B6" w:rsidR="00A44C95" w:rsidRPr="00FF6AEA" w:rsidRDefault="00A44C95" w:rsidP="00A44C95">
      <w:pPr>
        <w:pStyle w:val="BodyText"/>
        <w:ind w:left="0"/>
        <w:rPr>
          <w:sz w:val="22"/>
          <w:szCs w:val="22"/>
        </w:rPr>
      </w:pPr>
      <w:r w:rsidRPr="00FF6AEA">
        <w:rPr>
          <w:sz w:val="22"/>
          <w:szCs w:val="22"/>
        </w:rPr>
        <w:t>Nous devons configurer l’évènement composite de la création en CMS042.</w:t>
      </w:r>
    </w:p>
    <w:p w14:paraId="44A03C5C" w14:textId="77777777" w:rsidR="00A44C95" w:rsidRPr="00FF6AEA" w:rsidRDefault="00A44C95" w:rsidP="00A44C95">
      <w:pPr>
        <w:pStyle w:val="BodyText"/>
        <w:ind w:left="0"/>
        <w:rPr>
          <w:sz w:val="22"/>
          <w:szCs w:val="22"/>
          <w:u w:val="single"/>
        </w:rPr>
      </w:pPr>
      <w:r w:rsidRPr="00FF6AEA">
        <w:rPr>
          <w:sz w:val="22"/>
          <w:szCs w:val="22"/>
          <w:u w:val="single"/>
        </w:rPr>
        <w:t>Opération d’événement de création pour l’évènement FAPIBLU009:</w:t>
      </w:r>
    </w:p>
    <w:p w14:paraId="523868AB" w14:textId="69D157F7" w:rsidR="00A44C95" w:rsidRPr="00FF6AEA" w:rsidRDefault="00E77C47" w:rsidP="00A44C95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2"/>
          <w:szCs w:val="22"/>
        </w:rPr>
      </w:pPr>
      <w:r w:rsidRPr="00E77C47">
        <w:rPr>
          <w:rStyle w:val="InforHeadline"/>
          <w:rFonts w:ascii="Arial" w:hAnsi="Arial"/>
          <w:b w:val="0"/>
          <w:noProof/>
          <w:color w:val="auto"/>
          <w:sz w:val="22"/>
          <w:szCs w:val="22"/>
        </w:rPr>
        <w:drawing>
          <wp:inline distT="0" distB="0" distL="0" distR="0" wp14:anchorId="1F289651" wp14:editId="0E187C10">
            <wp:extent cx="6419850" cy="3053080"/>
            <wp:effectExtent l="19050" t="19050" r="19050" b="13970"/>
            <wp:docPr id="205173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3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53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1E94C" w14:textId="617595C8" w:rsidR="00A44C95" w:rsidRPr="00FF6AEA" w:rsidRDefault="00D55DEE" w:rsidP="001F378A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2"/>
          <w:szCs w:val="22"/>
        </w:rPr>
      </w:pPr>
      <w:r w:rsidRPr="00FF6AEA">
        <w:rPr>
          <w:rStyle w:val="InforHeadline"/>
          <w:rFonts w:ascii="Arial" w:hAnsi="Arial"/>
          <w:b w:val="0"/>
          <w:noProof/>
          <w:color w:val="auto"/>
          <w:sz w:val="22"/>
          <w:szCs w:val="22"/>
        </w:rPr>
        <w:drawing>
          <wp:inline distT="0" distB="0" distL="0" distR="0" wp14:anchorId="7700016E" wp14:editId="7F5DB0BB">
            <wp:extent cx="6419850" cy="3356610"/>
            <wp:effectExtent l="19050" t="19050" r="19050" b="15240"/>
            <wp:docPr id="2117788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817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356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25C18" w14:textId="77777777" w:rsidR="009B1533" w:rsidRPr="00FF6AEA" w:rsidRDefault="009B1533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542ED325" w14:textId="77777777" w:rsidR="00D55DEE" w:rsidRPr="00FF6AEA" w:rsidRDefault="00D55DEE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12741C90" w14:textId="77777777" w:rsidR="00D55DEE" w:rsidRPr="00FF6AEA" w:rsidRDefault="00D55DEE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2DBE76AF" w14:textId="77777777" w:rsidR="00D55DEE" w:rsidRPr="00FF6AEA" w:rsidRDefault="00D55DEE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B367589" w14:textId="77777777" w:rsidR="00D55DEE" w:rsidRPr="00FF6AEA" w:rsidRDefault="00D55DEE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875F8B8" w14:textId="77777777" w:rsidR="00D55DEE" w:rsidRPr="00FF6AEA" w:rsidRDefault="00D55DEE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5D8B269A" w14:textId="77777777" w:rsidR="00D55DEE" w:rsidRPr="00FF6AEA" w:rsidRDefault="00D55DEE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2C28AAF4" w14:textId="3EA9AC7A" w:rsidR="00F83CA7" w:rsidRPr="00FF6AEA" w:rsidRDefault="00F83CA7" w:rsidP="00F83CA7">
      <w:pPr>
        <w:pStyle w:val="Heading2"/>
        <w:numPr>
          <w:ilvl w:val="1"/>
          <w:numId w:val="1"/>
        </w:numPr>
      </w:pPr>
      <w:bookmarkStart w:id="18" w:name="_Toc218861437"/>
      <w:r w:rsidRPr="00FF6AEA">
        <w:lastRenderedPageBreak/>
        <w:t>Event Analytics Rules</w:t>
      </w:r>
      <w:bookmarkEnd w:id="18"/>
    </w:p>
    <w:p w14:paraId="2F332151" w14:textId="04D307F0" w:rsidR="00F83CA7" w:rsidRPr="00FF6AEA" w:rsidRDefault="00F83CA7" w:rsidP="00F83CA7">
      <w:pPr>
        <w:pStyle w:val="BodyText"/>
        <w:ind w:left="0"/>
        <w:rPr>
          <w:sz w:val="22"/>
          <w:szCs w:val="22"/>
        </w:rPr>
      </w:pPr>
      <w:r w:rsidRPr="00FF6AEA">
        <w:rPr>
          <w:sz w:val="22"/>
          <w:szCs w:val="22"/>
        </w:rPr>
        <w:t>Nous devons importer l’event analytics rules.</w:t>
      </w:r>
    </w:p>
    <w:p w14:paraId="5791EFA0" w14:textId="7AF7BDB2" w:rsidR="00F83CA7" w:rsidRPr="00FF6AEA" w:rsidRDefault="00C152F8" w:rsidP="00514BCD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FF6AEA">
        <w:rPr>
          <w:sz w:val="22"/>
          <w:szCs w:val="22"/>
        </w:rPr>
        <w:t>Naviguez sur Event Analytics Rules et cliquez sur le bouton Import.</w:t>
      </w:r>
    </w:p>
    <w:p w14:paraId="14A2A6BE" w14:textId="290982B5" w:rsidR="00F83CA7" w:rsidRPr="00FF6AEA" w:rsidRDefault="00C152F8" w:rsidP="00F83CA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2"/>
          <w:szCs w:val="22"/>
        </w:rPr>
      </w:pPr>
      <w:r w:rsidRPr="00FF6AEA">
        <w:rPr>
          <w:rStyle w:val="InforHeadline"/>
          <w:rFonts w:ascii="Arial" w:hAnsi="Arial"/>
          <w:b w:val="0"/>
          <w:noProof/>
          <w:color w:val="auto"/>
          <w:sz w:val="22"/>
          <w:szCs w:val="22"/>
        </w:rPr>
        <w:drawing>
          <wp:inline distT="0" distB="0" distL="0" distR="0" wp14:anchorId="6CE82B6C" wp14:editId="07094112">
            <wp:extent cx="6419850" cy="3206115"/>
            <wp:effectExtent l="0" t="0" r="0" b="0"/>
            <wp:docPr id="2146329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912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A68D" w14:textId="77777777" w:rsidR="00C152F8" w:rsidRPr="00FF6AEA" w:rsidRDefault="00C152F8" w:rsidP="00F83CA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2"/>
          <w:szCs w:val="22"/>
        </w:rPr>
      </w:pPr>
    </w:p>
    <w:p w14:paraId="543ED37C" w14:textId="7A18E5F2" w:rsidR="00C152F8" w:rsidRPr="00FF6AEA" w:rsidRDefault="00C152F8" w:rsidP="00514BCD">
      <w:pPr>
        <w:pStyle w:val="BodyText"/>
        <w:numPr>
          <w:ilvl w:val="0"/>
          <w:numId w:val="17"/>
        </w:numPr>
        <w:rPr>
          <w:rStyle w:val="InforHeadline"/>
          <w:rFonts w:ascii="Arial" w:hAnsi="Arial"/>
          <w:b w:val="0"/>
          <w:color w:val="auto"/>
          <w:sz w:val="22"/>
          <w:szCs w:val="22"/>
        </w:rPr>
      </w:pPr>
      <w:r w:rsidRPr="00FF6AEA">
        <w:rPr>
          <w:rStyle w:val="InforHeadline"/>
          <w:rFonts w:ascii="Arial" w:hAnsi="Arial"/>
          <w:b w:val="0"/>
          <w:color w:val="auto"/>
          <w:sz w:val="22"/>
          <w:szCs w:val="22"/>
        </w:rPr>
        <w:t xml:space="preserve">Importez le ficher </w:t>
      </w:r>
      <w:r w:rsidRPr="00FF6AEA">
        <w:rPr>
          <w:rStyle w:val="InforHeadline"/>
          <w:rFonts w:ascii="Arial" w:hAnsi="Arial" w:cs="Arial"/>
          <w:b w:val="0"/>
          <w:bCs/>
          <w:sz w:val="20"/>
          <w:szCs w:val="20"/>
        </w:rPr>
        <w:t>CST_U_009_Reventilations_Frais.</w:t>
      </w:r>
    </w:p>
    <w:p w14:paraId="6292B6D5" w14:textId="77777777" w:rsidR="00C152F8" w:rsidRPr="00FF6AEA" w:rsidRDefault="00C152F8" w:rsidP="00C152F8">
      <w:pPr>
        <w:pStyle w:val="BodyText"/>
        <w:ind w:left="0"/>
        <w:jc w:val="center"/>
        <w:rPr>
          <w:rStyle w:val="InforHeadline"/>
          <w:rFonts w:ascii="Arial" w:hAnsi="Arial"/>
          <w:b w:val="0"/>
          <w:color w:val="auto"/>
          <w:sz w:val="22"/>
          <w:szCs w:val="22"/>
        </w:rPr>
      </w:pPr>
    </w:p>
    <w:p w14:paraId="66D224BF" w14:textId="0A4296BF" w:rsidR="00C152F8" w:rsidRPr="00FF6AEA" w:rsidRDefault="00C152F8" w:rsidP="00C152F8">
      <w:pPr>
        <w:pStyle w:val="BodyText"/>
        <w:ind w:left="0"/>
        <w:jc w:val="center"/>
        <w:rPr>
          <w:rStyle w:val="InforHeadline"/>
          <w:rFonts w:ascii="Arial" w:hAnsi="Arial"/>
          <w:b w:val="0"/>
          <w:color w:val="auto"/>
          <w:sz w:val="22"/>
          <w:szCs w:val="22"/>
        </w:rPr>
      </w:pPr>
      <w:r w:rsidRPr="00FF6AEA">
        <w:rPr>
          <w:rStyle w:val="InforHeadline"/>
          <w:rFonts w:ascii="Arial" w:hAnsi="Arial"/>
          <w:b w:val="0"/>
          <w:noProof/>
          <w:color w:val="auto"/>
          <w:sz w:val="22"/>
          <w:szCs w:val="22"/>
        </w:rPr>
        <w:drawing>
          <wp:inline distT="0" distB="0" distL="0" distR="0" wp14:anchorId="379DC4F3" wp14:editId="5C982B6B">
            <wp:extent cx="2940050" cy="1638717"/>
            <wp:effectExtent l="0" t="0" r="0" b="0"/>
            <wp:docPr id="227241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8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9561" cy="16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26C0" w14:textId="046C784D" w:rsidR="00C152F8" w:rsidRPr="00FF6AEA" w:rsidRDefault="00C152F8" w:rsidP="00C152F8">
      <w:pPr>
        <w:pStyle w:val="BodyText"/>
        <w:ind w:left="0"/>
        <w:jc w:val="center"/>
        <w:rPr>
          <w:rStyle w:val="InforHeadline"/>
          <w:rFonts w:ascii="Arial" w:hAnsi="Arial"/>
          <w:b w:val="0"/>
          <w:color w:val="auto"/>
          <w:sz w:val="22"/>
          <w:szCs w:val="22"/>
        </w:rPr>
      </w:pPr>
      <w:r w:rsidRPr="00FF6AEA">
        <w:rPr>
          <w:rStyle w:val="InforHeadline"/>
          <w:rFonts w:ascii="Arial" w:hAnsi="Arial"/>
          <w:b w:val="0"/>
          <w:noProof/>
          <w:color w:val="auto"/>
          <w:sz w:val="22"/>
          <w:szCs w:val="22"/>
        </w:rPr>
        <w:drawing>
          <wp:inline distT="0" distB="0" distL="0" distR="0" wp14:anchorId="504FE7BB" wp14:editId="4D6A4706">
            <wp:extent cx="2946400" cy="366468"/>
            <wp:effectExtent l="0" t="0" r="6350" b="0"/>
            <wp:docPr id="1785148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4879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3926" cy="36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BB01" w14:textId="5A445A69" w:rsidR="00C152F8" w:rsidRPr="00FF6AEA" w:rsidRDefault="00C152F8" w:rsidP="00C152F8">
      <w:pPr>
        <w:pStyle w:val="BodyText"/>
        <w:ind w:left="0"/>
        <w:jc w:val="center"/>
        <w:rPr>
          <w:rStyle w:val="InforHeadline"/>
          <w:rFonts w:ascii="Arial" w:hAnsi="Arial"/>
          <w:b w:val="0"/>
          <w:color w:val="auto"/>
          <w:sz w:val="22"/>
          <w:szCs w:val="22"/>
        </w:rPr>
      </w:pPr>
      <w:r w:rsidRPr="00FF6AEA">
        <w:rPr>
          <w:rStyle w:val="InforHeadline"/>
          <w:rFonts w:ascii="Arial" w:hAnsi="Arial"/>
          <w:b w:val="0"/>
          <w:noProof/>
          <w:color w:val="auto"/>
          <w:sz w:val="22"/>
          <w:szCs w:val="22"/>
        </w:rPr>
        <w:drawing>
          <wp:inline distT="0" distB="0" distL="0" distR="0" wp14:anchorId="0B4D600A" wp14:editId="2414E05E">
            <wp:extent cx="2921000" cy="1611757"/>
            <wp:effectExtent l="0" t="0" r="0" b="7620"/>
            <wp:docPr id="527144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446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5817" cy="161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83CA" w14:textId="77777777" w:rsidR="00F83CA7" w:rsidRPr="00FF6AEA" w:rsidRDefault="00F83CA7" w:rsidP="00F83CA7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7CA5EAE5" w14:textId="61ABAA93" w:rsidR="00F83CA7" w:rsidRPr="00FF6AEA" w:rsidRDefault="00C152F8" w:rsidP="00514BCD">
      <w:pPr>
        <w:pStyle w:val="ListParagraph"/>
        <w:numPr>
          <w:ilvl w:val="0"/>
          <w:numId w:val="17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FF6AEA">
        <w:rPr>
          <w:rStyle w:val="InforHeadline"/>
          <w:rFonts w:ascii="Arial" w:hAnsi="Arial" w:cs="Arial"/>
          <w:b w:val="0"/>
          <w:sz w:val="20"/>
          <w:szCs w:val="20"/>
        </w:rPr>
        <w:lastRenderedPageBreak/>
        <w:t xml:space="preserve">Cliquez sur le event analytics rules importer, cliquez sur </w:t>
      </w:r>
      <w:r w:rsidR="00D55DEE" w:rsidRPr="00FF6AEA">
        <w:rPr>
          <w:rStyle w:val="InforHeadline"/>
          <w:rFonts w:ascii="Arial" w:hAnsi="Arial" w:cs="Arial"/>
          <w:b w:val="0"/>
          <w:sz w:val="20"/>
          <w:szCs w:val="20"/>
        </w:rPr>
        <w:t xml:space="preserve">la </w:t>
      </w:r>
      <w:r w:rsidRPr="00FF6AEA">
        <w:rPr>
          <w:rStyle w:val="InforHeadline"/>
          <w:rFonts w:ascii="Arial" w:hAnsi="Arial" w:cs="Arial"/>
          <w:b w:val="0"/>
          <w:sz w:val="20"/>
          <w:szCs w:val="20"/>
        </w:rPr>
        <w:t>règle et cliquez sur le bouton Activate</w:t>
      </w:r>
      <w:r w:rsidR="00D55DEE" w:rsidRPr="00FF6AEA">
        <w:rPr>
          <w:rStyle w:val="InforHeadline"/>
          <w:rFonts w:ascii="Arial" w:hAnsi="Arial" w:cs="Arial"/>
          <w:b w:val="0"/>
          <w:sz w:val="20"/>
          <w:szCs w:val="20"/>
        </w:rPr>
        <w:t>.</w:t>
      </w:r>
    </w:p>
    <w:p w14:paraId="04AC8D6D" w14:textId="56D08A5B" w:rsidR="00514BCD" w:rsidRPr="00FF6AEA" w:rsidRDefault="00D55DEE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FF6AEA">
        <w:rPr>
          <w:rStyle w:val="InforHeadline"/>
          <w:rFonts w:ascii="Arial" w:hAnsi="Arial" w:cs="Arial"/>
          <w:b w:val="0"/>
          <w:noProof/>
          <w:sz w:val="20"/>
          <w:szCs w:val="20"/>
        </w:rPr>
        <w:drawing>
          <wp:inline distT="0" distB="0" distL="0" distR="0" wp14:anchorId="0EE54888" wp14:editId="564BE7B0">
            <wp:extent cx="6419850" cy="3505200"/>
            <wp:effectExtent l="19050" t="19050" r="19050" b="19050"/>
            <wp:docPr id="176549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1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505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228F9" w14:textId="77777777" w:rsidR="00514BCD" w:rsidRPr="00FF6AEA" w:rsidRDefault="00514BCD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27985E95" w14:textId="7BF08608" w:rsidR="00C152F8" w:rsidRPr="00FF6AEA" w:rsidRDefault="00C152F8" w:rsidP="00514BCD">
      <w:pPr>
        <w:pStyle w:val="ListParagraph"/>
        <w:numPr>
          <w:ilvl w:val="0"/>
          <w:numId w:val="17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FF6AEA">
        <w:rPr>
          <w:rStyle w:val="InforHeadline"/>
          <w:rFonts w:ascii="Arial" w:hAnsi="Arial" w:cs="Arial"/>
          <w:b w:val="0"/>
          <w:sz w:val="20"/>
          <w:szCs w:val="20"/>
        </w:rPr>
        <w:t>Cliquez sur l’event analytics rules et cliquez sur le bouton Start.</w:t>
      </w:r>
    </w:p>
    <w:p w14:paraId="13067283" w14:textId="450D28BA" w:rsidR="00C152F8" w:rsidRPr="00FF6AEA" w:rsidRDefault="00D55DEE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FF6AEA">
        <w:rPr>
          <w:rStyle w:val="InforHeadline"/>
          <w:rFonts w:ascii="Arial" w:hAnsi="Arial" w:cs="Arial"/>
          <w:b w:val="0"/>
          <w:noProof/>
          <w:sz w:val="20"/>
          <w:szCs w:val="20"/>
        </w:rPr>
        <w:drawing>
          <wp:inline distT="0" distB="0" distL="0" distR="0" wp14:anchorId="24E04D66" wp14:editId="7B795F44">
            <wp:extent cx="6419850" cy="3712210"/>
            <wp:effectExtent l="19050" t="19050" r="19050" b="21590"/>
            <wp:docPr id="1133969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97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712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B82C0" w14:textId="67DDDA44" w:rsidR="00C152F8" w:rsidRPr="00FF6AEA" w:rsidRDefault="00C152F8" w:rsidP="00C152F8">
      <w:pPr>
        <w:spacing w:line="360" w:lineRule="auto"/>
        <w:contextualSpacing/>
        <w:jc w:val="center"/>
        <w:rPr>
          <w:rStyle w:val="InforHeadline"/>
          <w:rFonts w:ascii="Arial" w:hAnsi="Arial" w:cs="Arial"/>
          <w:b w:val="0"/>
          <w:sz w:val="20"/>
          <w:szCs w:val="20"/>
        </w:rPr>
      </w:pPr>
      <w:r w:rsidRPr="00FF6AEA">
        <w:rPr>
          <w:rStyle w:val="InforHeadline"/>
          <w:rFonts w:ascii="Arial" w:hAnsi="Arial" w:cs="Arial"/>
          <w:b w:val="0"/>
          <w:noProof/>
          <w:sz w:val="20"/>
          <w:szCs w:val="20"/>
        </w:rPr>
        <w:lastRenderedPageBreak/>
        <w:drawing>
          <wp:inline distT="0" distB="0" distL="0" distR="0" wp14:anchorId="450B42E9" wp14:editId="0B511B6A">
            <wp:extent cx="2940050" cy="1429191"/>
            <wp:effectExtent l="0" t="0" r="0" b="0"/>
            <wp:docPr id="997974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744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9999" cy="143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270A" w14:textId="77777777" w:rsidR="009B1533" w:rsidRPr="00FF6AEA" w:rsidRDefault="009B1533" w:rsidP="009B1533">
      <w:pPr>
        <w:pStyle w:val="Heading2"/>
        <w:numPr>
          <w:ilvl w:val="1"/>
          <w:numId w:val="1"/>
        </w:numPr>
      </w:pPr>
      <w:bookmarkStart w:id="19" w:name="_Toc199492398"/>
      <w:bookmarkStart w:id="20" w:name="_Toc200715869"/>
      <w:bookmarkStart w:id="21" w:name="_Toc209797104"/>
      <w:bookmarkStart w:id="22" w:name="_Toc218861438"/>
      <w:r w:rsidRPr="00FF6AEA">
        <w:t>Workflow</w:t>
      </w:r>
      <w:bookmarkEnd w:id="19"/>
      <w:bookmarkEnd w:id="20"/>
      <w:bookmarkEnd w:id="21"/>
      <w:bookmarkEnd w:id="22"/>
      <w:r w:rsidRPr="00FF6AEA">
        <w:t xml:space="preserve"> </w:t>
      </w:r>
    </w:p>
    <w:p w14:paraId="46D08B11" w14:textId="77777777" w:rsidR="009B1533" w:rsidRPr="00FF6AEA" w:rsidRDefault="009B1533" w:rsidP="009B1533">
      <w:pPr>
        <w:pStyle w:val="BodyText"/>
      </w:pPr>
    </w:p>
    <w:p w14:paraId="6E1F6823" w14:textId="7BAD09FA" w:rsidR="001F378A" w:rsidRPr="00FF6AEA" w:rsidRDefault="00F01C37" w:rsidP="00F01C37">
      <w:pPr>
        <w:pStyle w:val="BodyText"/>
        <w:numPr>
          <w:ilvl w:val="0"/>
          <w:numId w:val="10"/>
        </w:numPr>
      </w:pPr>
      <w:r w:rsidRPr="00FF6AEA">
        <w:t>Naviguer vers ION &gt; Connect &gt; Workflows &gt; Import</w:t>
      </w:r>
      <w:r w:rsidR="00AD40E0" w:rsidRPr="00AD40E0">
        <w:rPr>
          <w:noProof/>
        </w:rPr>
        <w:t xml:space="preserve"> </w:t>
      </w:r>
      <w:r w:rsidR="00AD40E0" w:rsidRPr="00AD40E0">
        <w:rPr>
          <w:noProof/>
        </w:rPr>
        <w:drawing>
          <wp:inline distT="0" distB="0" distL="0" distR="0" wp14:anchorId="08F49B6B" wp14:editId="5BC02E46">
            <wp:extent cx="4167969" cy="2289291"/>
            <wp:effectExtent l="0" t="0" r="4445" b="0"/>
            <wp:docPr id="16644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5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8484" cy="229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E95A" w14:textId="77777777" w:rsidR="00514BCD" w:rsidRPr="00FF6AEA" w:rsidRDefault="00514BCD" w:rsidP="00514BCD">
      <w:pPr>
        <w:pStyle w:val="BodyText"/>
      </w:pPr>
    </w:p>
    <w:p w14:paraId="7B92F4C7" w14:textId="77777777" w:rsidR="00514BCD" w:rsidRPr="00FF6AEA" w:rsidRDefault="00514BCD" w:rsidP="00514BCD">
      <w:pPr>
        <w:pStyle w:val="BodyText"/>
      </w:pPr>
    </w:p>
    <w:p w14:paraId="676EA998" w14:textId="77777777" w:rsidR="00514BCD" w:rsidRPr="00FF6AEA" w:rsidRDefault="00514BCD" w:rsidP="00514BCD">
      <w:pPr>
        <w:pStyle w:val="BodyText"/>
      </w:pPr>
    </w:p>
    <w:p w14:paraId="3B09E23D" w14:textId="77777777" w:rsidR="00514BCD" w:rsidRPr="00FF6AEA" w:rsidRDefault="00514BCD" w:rsidP="00514BCD">
      <w:pPr>
        <w:pStyle w:val="BodyText"/>
      </w:pPr>
    </w:p>
    <w:p w14:paraId="45EAE75F" w14:textId="77777777" w:rsidR="001F378A" w:rsidRPr="00FF6AEA" w:rsidRDefault="001F378A" w:rsidP="001F378A">
      <w:pPr>
        <w:pStyle w:val="BodyText"/>
        <w:ind w:left="720"/>
      </w:pPr>
    </w:p>
    <w:p w14:paraId="5FBB0DA3" w14:textId="6F53C307" w:rsidR="001F378A" w:rsidRPr="00FF6AEA" w:rsidRDefault="00D614BB" w:rsidP="00D614BB">
      <w:pPr>
        <w:pStyle w:val="BodyText"/>
        <w:numPr>
          <w:ilvl w:val="0"/>
          <w:numId w:val="10"/>
        </w:numPr>
        <w:rPr>
          <w:b/>
          <w:bCs/>
        </w:rPr>
      </w:pPr>
      <w:r w:rsidRPr="00FF6AEA">
        <w:rPr>
          <w:rFonts w:cs="Arial"/>
        </w:rPr>
        <w:t xml:space="preserve">Sélectionner le fichier à importer : </w:t>
      </w:r>
      <w:r w:rsidR="00C152F8" w:rsidRPr="00FF6AEA">
        <w:rPr>
          <w:rStyle w:val="InforHeadline"/>
          <w:rFonts w:ascii="Arial" w:hAnsi="Arial" w:cs="Arial"/>
          <w:b w:val="0"/>
          <w:bCs/>
          <w:sz w:val="20"/>
          <w:szCs w:val="20"/>
        </w:rPr>
        <w:t>WF_U009_</w:t>
      </w:r>
      <w:r w:rsidR="00C152F8" w:rsidRPr="00FF6AEA">
        <w:rPr>
          <w:b/>
          <w:bCs/>
        </w:rPr>
        <w:t xml:space="preserve"> </w:t>
      </w:r>
      <w:r w:rsidR="00C152F8" w:rsidRPr="00FF6AEA">
        <w:rPr>
          <w:rStyle w:val="InforHeadline"/>
          <w:rFonts w:ascii="Arial" w:hAnsi="Arial" w:cs="Arial"/>
          <w:b w:val="0"/>
          <w:bCs/>
          <w:sz w:val="20"/>
          <w:szCs w:val="20"/>
        </w:rPr>
        <w:t>Revetilations_frais</w:t>
      </w:r>
      <w:r w:rsidRPr="00FF6AEA">
        <w:rPr>
          <w:rFonts w:cs="Arial"/>
        </w:rPr>
        <w:t>.xml</w:t>
      </w:r>
    </w:p>
    <w:p w14:paraId="26071629" w14:textId="0908BDE0" w:rsidR="001F378A" w:rsidRPr="00FF6AEA" w:rsidRDefault="00DA393E" w:rsidP="001F378A">
      <w:pPr>
        <w:pStyle w:val="BodyText"/>
        <w:ind w:left="720"/>
        <w:jc w:val="center"/>
      </w:pPr>
      <w:r w:rsidRPr="00FF6AEA">
        <w:rPr>
          <w:noProof/>
        </w:rPr>
        <w:drawing>
          <wp:inline distT="0" distB="0" distL="0" distR="0" wp14:anchorId="2F68E7C8" wp14:editId="15F154DB">
            <wp:extent cx="4025900" cy="2135200"/>
            <wp:effectExtent l="0" t="0" r="0" b="0"/>
            <wp:docPr id="109598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6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5306" cy="214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3FF3" w14:textId="77777777" w:rsidR="002908BD" w:rsidRPr="00FF6AEA" w:rsidRDefault="002908BD" w:rsidP="001F378A">
      <w:pPr>
        <w:pStyle w:val="BodyText"/>
        <w:ind w:left="720"/>
        <w:jc w:val="center"/>
      </w:pPr>
    </w:p>
    <w:p w14:paraId="723C291E" w14:textId="77777777" w:rsidR="002908BD" w:rsidRPr="00FF6AEA" w:rsidRDefault="002908BD" w:rsidP="001F378A">
      <w:pPr>
        <w:pStyle w:val="BodyText"/>
        <w:ind w:left="720"/>
        <w:jc w:val="center"/>
      </w:pPr>
    </w:p>
    <w:p w14:paraId="50C79ECA" w14:textId="77777777" w:rsidR="002908BD" w:rsidRPr="00FF6AEA" w:rsidRDefault="002908BD" w:rsidP="001F378A">
      <w:pPr>
        <w:pStyle w:val="BodyText"/>
        <w:ind w:left="720"/>
        <w:jc w:val="center"/>
      </w:pPr>
    </w:p>
    <w:p w14:paraId="4C5EC53E" w14:textId="77777777" w:rsidR="002908BD" w:rsidRPr="00FF6AEA" w:rsidRDefault="002908BD" w:rsidP="001F378A">
      <w:pPr>
        <w:pStyle w:val="BodyText"/>
        <w:ind w:left="720"/>
        <w:jc w:val="center"/>
      </w:pPr>
    </w:p>
    <w:p w14:paraId="3FF3F39D" w14:textId="77777777" w:rsidR="001F378A" w:rsidRPr="00FF6AEA" w:rsidRDefault="001F378A" w:rsidP="001F378A">
      <w:pPr>
        <w:pStyle w:val="BodyText"/>
        <w:ind w:left="720"/>
      </w:pPr>
    </w:p>
    <w:p w14:paraId="0CD597B1" w14:textId="0070CC47" w:rsidR="001F378A" w:rsidRPr="00FF6AEA" w:rsidRDefault="001F3188" w:rsidP="00D614BB">
      <w:pPr>
        <w:pStyle w:val="BodyText"/>
        <w:numPr>
          <w:ilvl w:val="0"/>
          <w:numId w:val="10"/>
        </w:numPr>
      </w:pPr>
      <w:r w:rsidRPr="00FF6AEA">
        <w:t>Vous recevrez le message suivant. Cliquer sur le bouton “OK”.</w:t>
      </w:r>
    </w:p>
    <w:p w14:paraId="792929FA" w14:textId="16DBAEF9" w:rsidR="001F378A" w:rsidRPr="00FF6AEA" w:rsidRDefault="00DA393E" w:rsidP="00DA393E">
      <w:pPr>
        <w:pStyle w:val="BodyText"/>
        <w:ind w:left="720"/>
        <w:jc w:val="center"/>
      </w:pPr>
      <w:r w:rsidRPr="00FF6AEA">
        <w:rPr>
          <w:noProof/>
        </w:rPr>
        <w:drawing>
          <wp:inline distT="0" distB="0" distL="0" distR="0" wp14:anchorId="4D8F3150" wp14:editId="2A9844C5">
            <wp:extent cx="5200650" cy="2498987"/>
            <wp:effectExtent l="0" t="0" r="0" b="0"/>
            <wp:docPr id="1125352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229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1186" cy="25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635E" w14:textId="77777777" w:rsidR="001F378A" w:rsidRPr="00FF6AEA" w:rsidRDefault="001F378A" w:rsidP="001F378A">
      <w:pPr>
        <w:pStyle w:val="BodyText"/>
        <w:ind w:left="720"/>
      </w:pPr>
    </w:p>
    <w:p w14:paraId="16BCD741" w14:textId="0B7E75AF" w:rsidR="001F378A" w:rsidRPr="00FF6AEA" w:rsidRDefault="00794D0E" w:rsidP="00D614BB">
      <w:pPr>
        <w:pStyle w:val="BodyText"/>
        <w:numPr>
          <w:ilvl w:val="0"/>
          <w:numId w:val="10"/>
        </w:numPr>
      </w:pPr>
      <w:r w:rsidRPr="00FF6AEA">
        <w:t xml:space="preserve">Cliquer sur le workflow </w:t>
      </w:r>
      <w:r w:rsidR="00DE120A" w:rsidRPr="00FF6AEA">
        <w:t>WF_U00</w:t>
      </w:r>
      <w:r w:rsidR="00DA393E" w:rsidRPr="00FF6AEA">
        <w:t>9</w:t>
      </w:r>
      <w:r w:rsidR="00DE120A" w:rsidRPr="00FF6AEA">
        <w:t>_</w:t>
      </w:r>
      <w:r w:rsidR="00DA393E" w:rsidRPr="00FF6AEA">
        <w:t>Reventilations_frais</w:t>
      </w:r>
      <w:r w:rsidR="00DE120A" w:rsidRPr="00FF6AEA">
        <w:t xml:space="preserve"> </w:t>
      </w:r>
      <w:r w:rsidRPr="00FF6AEA">
        <w:t>pour l’ouvrir</w:t>
      </w:r>
    </w:p>
    <w:p w14:paraId="0F0F1681" w14:textId="19BA6B9B" w:rsidR="002908BD" w:rsidRPr="00FF6AEA" w:rsidRDefault="00DA393E" w:rsidP="002908BD">
      <w:pPr>
        <w:pStyle w:val="BodyText"/>
        <w:ind w:left="720"/>
        <w:jc w:val="center"/>
      </w:pPr>
      <w:r w:rsidRPr="00FF6AEA">
        <w:rPr>
          <w:noProof/>
        </w:rPr>
        <w:drawing>
          <wp:inline distT="0" distB="0" distL="0" distR="0" wp14:anchorId="56BF5E24" wp14:editId="641C366F">
            <wp:extent cx="5969000" cy="1784796"/>
            <wp:effectExtent l="0" t="0" r="0" b="6350"/>
            <wp:docPr id="1504924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2448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811" cy="178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D57A" w14:textId="77777777" w:rsidR="001F378A" w:rsidRPr="00FF6AEA" w:rsidRDefault="001F378A" w:rsidP="001F378A">
      <w:pPr>
        <w:pStyle w:val="BodyText"/>
        <w:ind w:left="0"/>
      </w:pPr>
    </w:p>
    <w:p w14:paraId="66409BF5" w14:textId="789AEA47" w:rsidR="001F378A" w:rsidRPr="00FF6AEA" w:rsidRDefault="00794D0E" w:rsidP="00D614BB">
      <w:pPr>
        <w:pStyle w:val="BodyText"/>
        <w:numPr>
          <w:ilvl w:val="0"/>
          <w:numId w:val="10"/>
        </w:numPr>
      </w:pPr>
      <w:r w:rsidRPr="00FF6AEA">
        <w:t>Vérifier et corriger les erreurs si nécessaire. Cliquer sur le service account puis importer</w:t>
      </w:r>
    </w:p>
    <w:p w14:paraId="4352B2CF" w14:textId="5AA9B877" w:rsidR="00514BCD" w:rsidRPr="00FF6AEA" w:rsidRDefault="007F77DD" w:rsidP="002908BD">
      <w:pPr>
        <w:pStyle w:val="BodyText"/>
        <w:ind w:left="0"/>
        <w:jc w:val="center"/>
      </w:pPr>
      <w:r w:rsidRPr="00FF6AEA">
        <w:rPr>
          <w:noProof/>
        </w:rPr>
        <w:lastRenderedPageBreak/>
        <w:drawing>
          <wp:inline distT="0" distB="0" distL="0" distR="0" wp14:anchorId="7D95AD5B" wp14:editId="72D323E3">
            <wp:extent cx="6419850" cy="3392805"/>
            <wp:effectExtent l="19050" t="19050" r="19050" b="17145"/>
            <wp:docPr id="1422291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9166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392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8769D" w14:textId="21BA2368" w:rsidR="001F378A" w:rsidRPr="00FF6AEA" w:rsidRDefault="00BA33E2" w:rsidP="00D614BB">
      <w:pPr>
        <w:pStyle w:val="BodyText"/>
        <w:numPr>
          <w:ilvl w:val="0"/>
          <w:numId w:val="10"/>
        </w:numPr>
      </w:pPr>
      <w:r w:rsidRPr="00FF6AEA">
        <w:t>Cliquer sur “Save” puis sur le bouton “Activate”</w:t>
      </w:r>
    </w:p>
    <w:p w14:paraId="62EB5A4C" w14:textId="3842D6F3" w:rsidR="001F378A" w:rsidRPr="00FF6AEA" w:rsidRDefault="007F77DD" w:rsidP="001F378A">
      <w:pPr>
        <w:pStyle w:val="BodyText"/>
        <w:ind w:left="720"/>
      </w:pPr>
      <w:r w:rsidRPr="00FF6AEA">
        <w:rPr>
          <w:noProof/>
        </w:rPr>
        <w:drawing>
          <wp:inline distT="0" distB="0" distL="0" distR="0" wp14:anchorId="773CEABC" wp14:editId="11B9F9E5">
            <wp:extent cx="5120640" cy="3419239"/>
            <wp:effectExtent l="19050" t="19050" r="22860" b="10160"/>
            <wp:docPr id="644803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0393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4999" cy="3422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A393E" w:rsidRPr="00FF6AEA">
        <w:t>\</w:t>
      </w:r>
    </w:p>
    <w:p w14:paraId="3C32A979" w14:textId="10C801AD" w:rsidR="00B1391F" w:rsidRPr="00FF6AEA" w:rsidRDefault="00B1391F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BC7AA55" w14:textId="77777777" w:rsidR="00C12827" w:rsidRPr="00FF6AEA" w:rsidRDefault="00C12827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4FC6832" w14:textId="77777777" w:rsidR="00514BCD" w:rsidRPr="00FF6AEA" w:rsidRDefault="00514BC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E6B4C81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7C5A117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A70F554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5433BDA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B51BCA4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647862E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6159131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72408A6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181A44E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7241C0B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1006A0C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542D9B7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4F68389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0952D48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C9FECD5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2DDB114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F29AC9F" w14:textId="77777777" w:rsidR="002908BD" w:rsidRPr="00FF6AEA" w:rsidRDefault="002908B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5934DCF" w14:textId="77777777" w:rsidR="00514BCD" w:rsidRPr="00FF6AEA" w:rsidRDefault="00514BC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DD4A368" w14:textId="77777777" w:rsidR="00514BCD" w:rsidRPr="00FF6AEA" w:rsidRDefault="00514BC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CCAC8CB" w14:textId="4EA03B00" w:rsidR="00C12827" w:rsidRPr="00FF6AEA" w:rsidRDefault="00C12827" w:rsidP="00C12827">
      <w:pPr>
        <w:pStyle w:val="Heading2"/>
        <w:numPr>
          <w:ilvl w:val="1"/>
          <w:numId w:val="1"/>
        </w:numPr>
      </w:pPr>
      <w:bookmarkStart w:id="23" w:name="_Toc218861439"/>
      <w:r w:rsidRPr="00FF6AEA">
        <w:t>Flux API</w:t>
      </w:r>
      <w:bookmarkEnd w:id="23"/>
    </w:p>
    <w:p w14:paraId="2A85E7AB" w14:textId="77777777" w:rsidR="00C12827" w:rsidRPr="00FF6AEA" w:rsidRDefault="00C12827" w:rsidP="00C12827">
      <w:pPr>
        <w:pStyle w:val="BodyText"/>
      </w:pPr>
    </w:p>
    <w:p w14:paraId="6E154F61" w14:textId="7C6650D1" w:rsidR="00C12827" w:rsidRPr="00FF6AEA" w:rsidRDefault="00C12827" w:rsidP="00545876">
      <w:pPr>
        <w:pStyle w:val="BodyText"/>
        <w:numPr>
          <w:ilvl w:val="0"/>
          <w:numId w:val="16"/>
        </w:numPr>
      </w:pPr>
      <w:r w:rsidRPr="00FF6AEA">
        <w:t xml:space="preserve">Naviguer vers ION &gt; Connect &gt; API Flows &gt; Import </w:t>
      </w:r>
      <w:r w:rsidRPr="00FF6AEA">
        <w:rPr>
          <w:noProof/>
        </w:rPr>
        <w:drawing>
          <wp:inline distT="0" distB="0" distL="0" distR="0" wp14:anchorId="7C3767D2" wp14:editId="5800AD9B">
            <wp:extent cx="5175250" cy="2745800"/>
            <wp:effectExtent l="19050" t="19050" r="25400" b="16510"/>
            <wp:docPr id="983896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696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7185" cy="275213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32849" w14:textId="77777777" w:rsidR="00C12827" w:rsidRPr="00FF6AEA" w:rsidRDefault="00C12827" w:rsidP="00C12827">
      <w:pPr>
        <w:pStyle w:val="BodyText"/>
        <w:ind w:left="720"/>
      </w:pPr>
    </w:p>
    <w:p w14:paraId="227D4FAA" w14:textId="7FF574CC" w:rsidR="00C12827" w:rsidRPr="00FF6AEA" w:rsidRDefault="00C12827" w:rsidP="00545876">
      <w:pPr>
        <w:pStyle w:val="BodyText"/>
        <w:numPr>
          <w:ilvl w:val="0"/>
          <w:numId w:val="16"/>
        </w:numPr>
        <w:rPr>
          <w:b/>
          <w:bCs/>
        </w:rPr>
      </w:pPr>
      <w:r w:rsidRPr="00FF6AEA">
        <w:rPr>
          <w:rFonts w:cs="Arial"/>
        </w:rPr>
        <w:t xml:space="preserve">Sélectionner le fichier à importer : </w:t>
      </w:r>
      <w:r w:rsidRPr="00FF6AEA">
        <w:rPr>
          <w:rStyle w:val="InforHeadline"/>
          <w:rFonts w:ascii="Arial" w:hAnsi="Arial" w:cs="Arial"/>
          <w:b w:val="0"/>
          <w:bCs/>
          <w:sz w:val="20"/>
          <w:szCs w:val="20"/>
        </w:rPr>
        <w:t>AF_U-009-Revetilation_Frais</w:t>
      </w:r>
      <w:r w:rsidRPr="00FF6AEA">
        <w:rPr>
          <w:rFonts w:cs="Arial"/>
        </w:rPr>
        <w:t>.xml</w:t>
      </w:r>
    </w:p>
    <w:p w14:paraId="26107019" w14:textId="3DF1B1DD" w:rsidR="00C12827" w:rsidRPr="00FF6AEA" w:rsidRDefault="00C12827" w:rsidP="00514BCD">
      <w:pPr>
        <w:pStyle w:val="BodyText"/>
        <w:ind w:left="720"/>
        <w:jc w:val="center"/>
      </w:pPr>
      <w:r w:rsidRPr="00FF6AEA">
        <w:rPr>
          <w:noProof/>
        </w:rPr>
        <w:lastRenderedPageBreak/>
        <w:drawing>
          <wp:inline distT="0" distB="0" distL="0" distR="0" wp14:anchorId="71A1CF83" wp14:editId="60FE5955">
            <wp:extent cx="4368800" cy="2171040"/>
            <wp:effectExtent l="0" t="0" r="0" b="1270"/>
            <wp:docPr id="1775018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1897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0835" cy="21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B143" w14:textId="77777777" w:rsidR="00514BCD" w:rsidRPr="00FF6AEA" w:rsidRDefault="00514BCD" w:rsidP="00514BCD">
      <w:pPr>
        <w:pStyle w:val="BodyText"/>
        <w:ind w:left="720"/>
        <w:jc w:val="center"/>
      </w:pPr>
    </w:p>
    <w:p w14:paraId="6ACE02FF" w14:textId="77777777" w:rsidR="00514BCD" w:rsidRPr="00FF6AEA" w:rsidRDefault="00514BCD" w:rsidP="00514BCD">
      <w:pPr>
        <w:pStyle w:val="BodyText"/>
        <w:ind w:left="720"/>
        <w:jc w:val="center"/>
      </w:pPr>
    </w:p>
    <w:p w14:paraId="5626D092" w14:textId="77777777" w:rsidR="00514BCD" w:rsidRPr="00FF6AEA" w:rsidRDefault="00514BCD" w:rsidP="00514BCD">
      <w:pPr>
        <w:pStyle w:val="BodyText"/>
        <w:ind w:left="720"/>
        <w:jc w:val="center"/>
      </w:pPr>
    </w:p>
    <w:p w14:paraId="7BC19B12" w14:textId="77777777" w:rsidR="00514BCD" w:rsidRPr="00FF6AEA" w:rsidRDefault="00514BCD" w:rsidP="00514BCD">
      <w:pPr>
        <w:pStyle w:val="BodyText"/>
        <w:ind w:left="720"/>
        <w:jc w:val="center"/>
      </w:pPr>
    </w:p>
    <w:p w14:paraId="55DCECCD" w14:textId="77777777" w:rsidR="00514BCD" w:rsidRPr="00FF6AEA" w:rsidRDefault="00514BCD" w:rsidP="00514BCD">
      <w:pPr>
        <w:pStyle w:val="BodyText"/>
        <w:ind w:left="720"/>
        <w:jc w:val="center"/>
      </w:pPr>
    </w:p>
    <w:p w14:paraId="5AD7D86C" w14:textId="77777777" w:rsidR="00514BCD" w:rsidRPr="00FF6AEA" w:rsidRDefault="00514BCD" w:rsidP="00514BCD">
      <w:pPr>
        <w:pStyle w:val="BodyText"/>
        <w:ind w:left="720"/>
        <w:jc w:val="center"/>
      </w:pPr>
    </w:p>
    <w:p w14:paraId="2A9D6EE4" w14:textId="77777777" w:rsidR="00514BCD" w:rsidRPr="00FF6AEA" w:rsidRDefault="00514BCD" w:rsidP="00514BCD">
      <w:pPr>
        <w:pStyle w:val="BodyText"/>
        <w:ind w:left="720"/>
        <w:jc w:val="center"/>
      </w:pPr>
    </w:p>
    <w:p w14:paraId="3A9A006F" w14:textId="77777777" w:rsidR="00514BCD" w:rsidRPr="00FF6AEA" w:rsidRDefault="00514BCD" w:rsidP="00514BCD">
      <w:pPr>
        <w:pStyle w:val="BodyText"/>
        <w:ind w:left="720"/>
        <w:jc w:val="center"/>
      </w:pPr>
    </w:p>
    <w:p w14:paraId="4DA069D0" w14:textId="77777777" w:rsidR="00514BCD" w:rsidRPr="00FF6AEA" w:rsidRDefault="00514BCD" w:rsidP="00514BCD">
      <w:pPr>
        <w:pStyle w:val="BodyText"/>
        <w:ind w:left="720"/>
        <w:jc w:val="center"/>
      </w:pPr>
    </w:p>
    <w:p w14:paraId="30C10B62" w14:textId="77777777" w:rsidR="00514BCD" w:rsidRPr="00FF6AEA" w:rsidRDefault="00514BCD" w:rsidP="00514BCD">
      <w:pPr>
        <w:pStyle w:val="BodyText"/>
        <w:ind w:left="720"/>
        <w:jc w:val="center"/>
      </w:pPr>
    </w:p>
    <w:p w14:paraId="7E1D4DCC" w14:textId="77777777" w:rsidR="00514BCD" w:rsidRPr="00FF6AEA" w:rsidRDefault="00514BCD" w:rsidP="00514BCD">
      <w:pPr>
        <w:pStyle w:val="BodyText"/>
        <w:ind w:left="720"/>
        <w:jc w:val="center"/>
      </w:pPr>
    </w:p>
    <w:p w14:paraId="0133EA05" w14:textId="77777777" w:rsidR="00514BCD" w:rsidRPr="00FF6AEA" w:rsidRDefault="00514BCD" w:rsidP="00514BCD">
      <w:pPr>
        <w:pStyle w:val="BodyText"/>
        <w:ind w:left="720"/>
        <w:jc w:val="center"/>
      </w:pPr>
    </w:p>
    <w:p w14:paraId="5FA94686" w14:textId="77777777" w:rsidR="00C12827" w:rsidRPr="00FF6AEA" w:rsidRDefault="00C12827" w:rsidP="00545876">
      <w:pPr>
        <w:pStyle w:val="BodyText"/>
        <w:numPr>
          <w:ilvl w:val="0"/>
          <w:numId w:val="16"/>
        </w:numPr>
      </w:pPr>
      <w:r w:rsidRPr="00FF6AEA">
        <w:t>Vous recevrez le message suivant. Cliquer sur le bouton “OK”.</w:t>
      </w:r>
    </w:p>
    <w:p w14:paraId="7C035B8B" w14:textId="177D90FF" w:rsidR="00C12827" w:rsidRPr="00FF6AEA" w:rsidRDefault="00C12827" w:rsidP="00C12827">
      <w:pPr>
        <w:pStyle w:val="BodyText"/>
        <w:ind w:left="720"/>
        <w:jc w:val="center"/>
      </w:pPr>
      <w:r w:rsidRPr="00FF6AEA">
        <w:rPr>
          <w:noProof/>
        </w:rPr>
        <w:drawing>
          <wp:inline distT="0" distB="0" distL="0" distR="0" wp14:anchorId="47305649" wp14:editId="1CE52293">
            <wp:extent cx="5651500" cy="2765937"/>
            <wp:effectExtent l="0" t="0" r="6350" b="0"/>
            <wp:docPr id="250925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504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7563" cy="27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CDAC" w14:textId="77777777" w:rsidR="00C12827" w:rsidRPr="00FF6AEA" w:rsidRDefault="00C12827" w:rsidP="00C12827">
      <w:pPr>
        <w:pStyle w:val="BodyText"/>
        <w:ind w:left="720"/>
      </w:pPr>
    </w:p>
    <w:p w14:paraId="366E01CC" w14:textId="3490DDE3" w:rsidR="00C12827" w:rsidRPr="00FF6AEA" w:rsidRDefault="00C12827" w:rsidP="00545876">
      <w:pPr>
        <w:pStyle w:val="BodyText"/>
        <w:numPr>
          <w:ilvl w:val="0"/>
          <w:numId w:val="16"/>
        </w:numPr>
      </w:pPr>
      <w:r w:rsidRPr="00FF6AEA">
        <w:t xml:space="preserve">Cliquer sur le </w:t>
      </w:r>
      <w:r w:rsidR="00545876" w:rsidRPr="00FF6AEA">
        <w:t>bouton Activate pour le flux API</w:t>
      </w:r>
      <w:r w:rsidRPr="00FF6AEA">
        <w:t xml:space="preserve"> </w:t>
      </w:r>
      <w:r w:rsidR="00545876" w:rsidRPr="00FF6AEA">
        <w:t>A</w:t>
      </w:r>
      <w:r w:rsidRPr="00FF6AEA">
        <w:t>F_U</w:t>
      </w:r>
      <w:r w:rsidR="00545876" w:rsidRPr="00FF6AEA">
        <w:t>-</w:t>
      </w:r>
      <w:r w:rsidRPr="00FF6AEA">
        <w:t>009</w:t>
      </w:r>
      <w:r w:rsidR="00545876" w:rsidRPr="00FF6AEA">
        <w:t>-</w:t>
      </w:r>
      <w:r w:rsidRPr="00FF6AEA">
        <w:t>Reventilation_</w:t>
      </w:r>
      <w:r w:rsidR="00545876" w:rsidRPr="00FF6AEA">
        <w:t>F</w:t>
      </w:r>
      <w:r w:rsidRPr="00FF6AEA">
        <w:t>rais</w:t>
      </w:r>
      <w:r w:rsidR="00545876" w:rsidRPr="00FF6AEA">
        <w:t>.</w:t>
      </w:r>
    </w:p>
    <w:p w14:paraId="70154D75" w14:textId="1B6C276D" w:rsidR="00C12827" w:rsidRPr="00FF6AEA" w:rsidRDefault="00545876" w:rsidP="0054587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FF6AEA">
        <w:rPr>
          <w:noProof/>
        </w:rPr>
        <w:lastRenderedPageBreak/>
        <w:drawing>
          <wp:inline distT="0" distB="0" distL="0" distR="0" wp14:anchorId="35CB4EAD" wp14:editId="5EE5E682">
            <wp:extent cx="5803900" cy="1806615"/>
            <wp:effectExtent l="0" t="0" r="6350" b="3175"/>
            <wp:docPr id="1282242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4258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4942" cy="181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E2D5" w14:textId="77777777" w:rsidR="000F283A" w:rsidRPr="00FF6AEA" w:rsidRDefault="000F283A" w:rsidP="0054587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A39C6F5" w14:textId="77777777" w:rsidR="000F283A" w:rsidRPr="00FF6AEA" w:rsidRDefault="000F283A" w:rsidP="0054587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ED0D8F3" w14:textId="77777777" w:rsidR="000F283A" w:rsidRPr="00FF6AEA" w:rsidRDefault="000F283A" w:rsidP="0054587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77C1E52" w14:textId="77777777" w:rsidR="000F283A" w:rsidRPr="00FF6AEA" w:rsidRDefault="000F283A" w:rsidP="0054587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25EBF4D" w14:textId="77777777" w:rsidR="000F283A" w:rsidRPr="00FF6AEA" w:rsidRDefault="000F283A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06962E9" w14:textId="77777777" w:rsidR="000F283A" w:rsidRPr="00FF6AEA" w:rsidRDefault="000F283A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AD195DE" w14:textId="77777777" w:rsidR="000F283A" w:rsidRPr="00FF6AEA" w:rsidRDefault="000F283A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6E00FA1" w14:textId="77777777" w:rsidR="000F283A" w:rsidRPr="00FF6AEA" w:rsidRDefault="000F283A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5424E47D" w14:textId="77777777" w:rsidR="000F283A" w:rsidRPr="00FF6AEA" w:rsidRDefault="000F283A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45B844F" w14:textId="77777777" w:rsidR="000F283A" w:rsidRPr="0006143B" w:rsidRDefault="000F283A" w:rsidP="00511BD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sectPr w:rsidR="000F283A" w:rsidRPr="0006143B" w:rsidSect="002459A4"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7" w:h="16839" w:code="1"/>
      <w:pgMar w:top="1077" w:right="720" w:bottom="1440" w:left="720" w:header="431" w:footer="720" w:gutter="35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F9375" w14:textId="77777777" w:rsidR="00D23BC2" w:rsidRPr="00FF6AEA" w:rsidRDefault="00D23BC2">
      <w:r w:rsidRPr="00FF6AEA">
        <w:separator/>
      </w:r>
    </w:p>
  </w:endnote>
  <w:endnote w:type="continuationSeparator" w:id="0">
    <w:p w14:paraId="7BDCA554" w14:textId="77777777" w:rsidR="00D23BC2" w:rsidRPr="00FF6AEA" w:rsidRDefault="00D23BC2">
      <w:r w:rsidRPr="00FF6A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FF6AEA" w:rsidRDefault="00602727">
    <w:pPr>
      <w:pStyle w:val="Footer"/>
      <w:framePr w:wrap="around" w:vAnchor="text" w:hAnchor="margin" w:xAlign="right" w:y="1"/>
      <w:rPr>
        <w:rStyle w:val="PageNumber"/>
      </w:rPr>
    </w:pPr>
    <w:r w:rsidRPr="00FF6AEA">
      <w:rPr>
        <w:rStyle w:val="PageNumber"/>
      </w:rPr>
      <w:fldChar w:fldCharType="begin"/>
    </w:r>
    <w:r w:rsidRPr="00FF6AEA">
      <w:rPr>
        <w:rStyle w:val="PageNumber"/>
      </w:rPr>
      <w:instrText xml:space="preserve">PAGE  </w:instrText>
    </w:r>
    <w:r w:rsidRPr="00FF6AEA">
      <w:rPr>
        <w:rStyle w:val="PageNumber"/>
      </w:rPr>
      <w:fldChar w:fldCharType="separate"/>
    </w:r>
    <w:r w:rsidRPr="00FF6AEA">
      <w:rPr>
        <w:rStyle w:val="PageNumber"/>
      </w:rPr>
      <w:t>iv</w:t>
    </w:r>
    <w:r w:rsidRPr="00FF6AEA">
      <w:rPr>
        <w:rStyle w:val="PageNumber"/>
      </w:rPr>
      <w:fldChar w:fldCharType="end"/>
    </w:r>
  </w:p>
  <w:p w14:paraId="6E66DCB9" w14:textId="77777777" w:rsidR="00602727" w:rsidRPr="00FF6AEA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79C91F97" w:rsidR="00602727" w:rsidRPr="00FF6AEA" w:rsidRDefault="00511BDC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3A151A">
        <w:rPr>
          <w:noProof/>
        </w:rPr>
        <w:t>Installation</w:t>
      </w:r>
    </w:fldSimple>
    <w:r w:rsidR="00602727" w:rsidRPr="00FF6AEA">
      <w:t xml:space="preserve">     </w:t>
    </w:r>
    <w:r w:rsidR="00602727" w:rsidRPr="00FF6AEA">
      <w:fldChar w:fldCharType="begin"/>
    </w:r>
    <w:r w:rsidR="00602727" w:rsidRPr="00FF6AEA">
      <w:instrText xml:space="preserve"> If </w:instrText>
    </w:r>
    <w:r w:rsidR="00602727" w:rsidRPr="00FF6AEA">
      <w:fldChar w:fldCharType="begin"/>
    </w:r>
    <w:r w:rsidR="00602727" w:rsidRPr="00FF6AEA">
      <w:instrText xml:space="preserve"> Section </w:instrText>
    </w:r>
    <w:r w:rsidR="00602727" w:rsidRPr="00FF6AEA">
      <w:fldChar w:fldCharType="separate"/>
    </w:r>
    <w:r w:rsidR="003A151A">
      <w:instrText>1</w:instrText>
    </w:r>
    <w:r w:rsidR="00602727" w:rsidRPr="00FF6AEA">
      <w:fldChar w:fldCharType="end"/>
    </w:r>
    <w:r w:rsidR="00602727" w:rsidRPr="00FF6AEA">
      <w:instrText xml:space="preserve"> &gt; 1 “</w:instrText>
    </w:r>
    <w:r w:rsidR="00602727" w:rsidRPr="00FF6AEA">
      <w:fldChar w:fldCharType="begin"/>
    </w:r>
    <w:r w:rsidR="00602727" w:rsidRPr="00FF6AEA">
      <w:instrText xml:space="preserve">PAGE </w:instrText>
    </w:r>
    <w:r w:rsidR="00602727" w:rsidRPr="00FF6AEA">
      <w:fldChar w:fldCharType="separate"/>
    </w:r>
    <w:r w:rsidR="00602727" w:rsidRPr="00FF6AEA">
      <w:instrText>1</w:instrText>
    </w:r>
    <w:r w:rsidR="00602727" w:rsidRPr="00FF6AEA">
      <w:fldChar w:fldCharType="end"/>
    </w:r>
    <w:r w:rsidR="00602727" w:rsidRPr="00FF6AEA">
      <w:instrText xml:space="preserve"> of </w:instrText>
    </w:r>
    <w:r w:rsidR="00602727" w:rsidRPr="00FF6AEA">
      <w:fldChar w:fldCharType="begin"/>
    </w:r>
    <w:r w:rsidR="00602727" w:rsidRPr="00FF6AEA">
      <w:instrText xml:space="preserve"> =  </w:instrText>
    </w:r>
    <w:r w:rsidR="00602727" w:rsidRPr="00FF6AEA">
      <w:fldChar w:fldCharType="begin"/>
    </w:r>
    <w:r w:rsidR="00602727" w:rsidRPr="00FF6AEA">
      <w:instrText xml:space="preserve"> NUMPAGES </w:instrText>
    </w:r>
    <w:r w:rsidR="00602727" w:rsidRPr="00FF6AEA">
      <w:fldChar w:fldCharType="separate"/>
    </w:r>
    <w:r w:rsidR="00602727" w:rsidRPr="00FF6AEA">
      <w:instrText>10</w:instrText>
    </w:r>
    <w:r w:rsidR="00602727" w:rsidRPr="00FF6AEA">
      <w:fldChar w:fldCharType="end"/>
    </w:r>
    <w:r w:rsidR="00602727" w:rsidRPr="00FF6AEA">
      <w:instrText xml:space="preserve"> - Sec1  </w:instrText>
    </w:r>
    <w:r w:rsidR="00602727" w:rsidRPr="00FF6AEA">
      <w:fldChar w:fldCharType="separate"/>
    </w:r>
    <w:r w:rsidR="00602727" w:rsidRPr="00FF6AEA">
      <w:instrText>7</w:instrText>
    </w:r>
    <w:r w:rsidR="00602727" w:rsidRPr="00FF6AEA">
      <w:fldChar w:fldCharType="end"/>
    </w:r>
    <w:r w:rsidR="00602727" w:rsidRPr="00FF6AEA">
      <w:instrText>” “</w:instrText>
    </w:r>
    <w:r w:rsidR="00602727" w:rsidRPr="00FF6AEA">
      <w:fldChar w:fldCharType="begin"/>
    </w:r>
    <w:r w:rsidR="00602727" w:rsidRPr="00FF6AEA">
      <w:instrText xml:space="preserve"> PAGE </w:instrText>
    </w:r>
    <w:r w:rsidR="00602727" w:rsidRPr="00FF6AEA">
      <w:fldChar w:fldCharType="separate"/>
    </w:r>
    <w:r w:rsidR="003A151A">
      <w:rPr>
        <w:noProof/>
      </w:rPr>
      <w:instrText>5</w:instrText>
    </w:r>
    <w:r w:rsidR="00602727" w:rsidRPr="00FF6AEA">
      <w:fldChar w:fldCharType="end"/>
    </w:r>
    <w:r w:rsidR="00602727" w:rsidRPr="00FF6AEA">
      <w:instrText xml:space="preserve">” </w:instrText>
    </w:r>
    <w:r w:rsidR="00602727" w:rsidRPr="00FF6AEA">
      <w:fldChar w:fldCharType="separate"/>
    </w:r>
    <w:r w:rsidR="003A151A">
      <w:rPr>
        <w:noProof/>
      </w:rPr>
      <w:t>5</w:t>
    </w:r>
    <w:r w:rsidR="00602727" w:rsidRPr="00FF6AEA">
      <w:fldChar w:fldCharType="end"/>
    </w:r>
  </w:p>
  <w:p w14:paraId="78590ACA" w14:textId="44F6501B" w:rsidR="00602727" w:rsidRPr="00FF6AEA" w:rsidRDefault="002459A4" w:rsidP="00D56107">
    <w:pPr>
      <w:pStyle w:val="Footer"/>
      <w:tabs>
        <w:tab w:val="clear" w:pos="7920"/>
        <w:tab w:val="right" w:pos="9900"/>
        <w:tab w:val="right" w:pos="10440"/>
      </w:tabs>
    </w:pPr>
    <w:r w:rsidRPr="00FF6AEA">
      <w:t>Workflow</w:t>
    </w:r>
  </w:p>
  <w:p w14:paraId="1780CA83" w14:textId="1BE89DB5" w:rsidR="00602727" w:rsidRPr="00FF6AEA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FF6AEA">
      <w:t xml:space="preserve">File </w:t>
    </w:r>
    <w:r w:rsidR="005610D7" w:rsidRPr="00FF6AEA">
      <w:t>Réf :</w:t>
    </w:r>
    <w:r w:rsidRPr="00FF6AEA">
      <w:t xml:space="preserve">  </w:t>
    </w:r>
    <w:r w:rsidR="002459A4" w:rsidRPr="00FF6AEA">
      <w:t>DES-020_U-00</w:t>
    </w:r>
    <w:r w:rsidR="00006805" w:rsidRPr="00FF6AEA">
      <w:t>9_Reventilations_frais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FF6AEA" w:rsidRDefault="00602727">
    <w:pPr>
      <w:pStyle w:val="Footer"/>
      <w:tabs>
        <w:tab w:val="clear" w:pos="7920"/>
        <w:tab w:val="right" w:pos="10440"/>
      </w:tabs>
    </w:pPr>
    <w:r w:rsidRPr="00FF6AEA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061C0A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061C0A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061C0A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061C0A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061C0A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061C0A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061C0A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061C0A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061C0A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061C0A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038D" w14:textId="77777777" w:rsidR="00D23BC2" w:rsidRPr="00FF6AEA" w:rsidRDefault="00D23BC2">
      <w:r w:rsidRPr="00FF6AEA">
        <w:separator/>
      </w:r>
    </w:p>
  </w:footnote>
  <w:footnote w:type="continuationSeparator" w:id="0">
    <w:p w14:paraId="58822D40" w14:textId="77777777" w:rsidR="00D23BC2" w:rsidRPr="00FF6AEA" w:rsidRDefault="00D23BC2">
      <w:r w:rsidRPr="00FF6A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635B5F00" w:rsidR="00602727" w:rsidRPr="00FF6AEA" w:rsidRDefault="00602727" w:rsidP="00B312E9">
    <w:pPr>
      <w:pStyle w:val="Header"/>
      <w:framePr w:hSpace="187" w:wrap="auto" w:vAnchor="page" w:hAnchor="margin" w:xAlign="right" w:y="433"/>
    </w:pPr>
    <w:r w:rsidRPr="00FF6AEA">
      <w:t xml:space="preserve">Doc </w:t>
    </w:r>
    <w:r w:rsidR="00A34B3A" w:rsidRPr="00FF6AEA">
      <w:t>Réf :</w:t>
    </w:r>
    <w:r w:rsidRPr="00FF6AEA">
      <w:rPr>
        <w:rStyle w:val="HighlightedVariable"/>
      </w:rPr>
      <w:t xml:space="preserve"> </w:t>
    </w:r>
    <w:r w:rsidR="00495AAE" w:rsidRPr="00FF6AEA">
      <w:rPr>
        <w:rStyle w:val="HighlightedVariable"/>
      </w:rPr>
      <w:t>DES-0</w:t>
    </w:r>
    <w:r w:rsidR="009D70B9" w:rsidRPr="00FF6AEA">
      <w:rPr>
        <w:rStyle w:val="HighlightedVariable"/>
      </w:rPr>
      <w:t>3</w:t>
    </w:r>
    <w:r w:rsidR="00495AAE" w:rsidRPr="00FF6AEA">
      <w:rPr>
        <w:rStyle w:val="HighlightedVariable"/>
      </w:rPr>
      <w:t>0_</w:t>
    </w:r>
    <w:r w:rsidR="00B95E79" w:rsidRPr="00FF6AEA">
      <w:rPr>
        <w:rStyle w:val="HighlightedVariable"/>
      </w:rPr>
      <w:t>U-009_Reventilations fr</w:t>
    </w:r>
    <w:r w:rsidR="00006805" w:rsidRPr="00FF6AEA">
      <w:rPr>
        <w:rStyle w:val="HighlightedVariable"/>
      </w:rPr>
      <w:t>ai</w:t>
    </w:r>
    <w:r w:rsidR="00B95E79" w:rsidRPr="00FF6AEA">
      <w:rPr>
        <w:rStyle w:val="HighlightedVariable"/>
      </w:rPr>
      <w:t>s</w:t>
    </w:r>
  </w:p>
  <w:p w14:paraId="561E8E24" w14:textId="2F1CFBAD" w:rsidR="00602727" w:rsidRPr="00FF6AEA" w:rsidRDefault="00602727" w:rsidP="00B312E9">
    <w:pPr>
      <w:pStyle w:val="Header"/>
    </w:pPr>
    <w:fldSimple w:instr=" TITLE   \* MERGEFORMAT ">
      <w:r w:rsidRPr="00FF6AEA">
        <w:t>DES-0</w:t>
      </w:r>
      <w:r w:rsidR="001856A8" w:rsidRPr="00FF6AEA">
        <w:t>3</w:t>
      </w:r>
      <w:r w:rsidRPr="00FF6AEA">
        <w:t xml:space="preserve">0 </w:t>
      </w:r>
      <w:r w:rsidR="00782110" w:rsidRPr="00FF6AEA">
        <w:t>Spécification de Déploiement</w:t>
      </w:r>
    </w:fldSimple>
  </w:p>
  <w:p w14:paraId="6D3FD1EB" w14:textId="70EFB649" w:rsidR="00602727" w:rsidRPr="00FF6AEA" w:rsidRDefault="00E36629" w:rsidP="00B312E9">
    <w:pPr>
      <w:pStyle w:val="Header"/>
      <w:framePr w:hSpace="187" w:wrap="auto" w:vAnchor="text" w:hAnchor="margin" w:xAlign="right" w:y="1"/>
    </w:pPr>
    <w:r>
      <w:t>21</w:t>
    </w:r>
    <w:r w:rsidR="0018455B" w:rsidRPr="00FF6AEA">
      <w:t>/</w:t>
    </w:r>
    <w:r w:rsidR="00061C0A">
      <w:t>01</w:t>
    </w:r>
    <w:r w:rsidR="0018455B" w:rsidRPr="00FF6AEA">
      <w:t>/202</w:t>
    </w:r>
    <w:r w:rsidR="00061C0A">
      <w:t>6</w:t>
    </w:r>
  </w:p>
  <w:p w14:paraId="44651237" w14:textId="77777777" w:rsidR="00602727" w:rsidRPr="00FF6AEA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5C639E92" w:rsidR="00602727" w:rsidRPr="00FF6AEA" w:rsidRDefault="001856A8" w:rsidP="001856A8">
    <w:pPr>
      <w:ind w:firstLine="720"/>
    </w:pPr>
    <w:r w:rsidRPr="00FF6AEA">
      <w:rPr>
        <w:noProof/>
      </w:rPr>
      <w:drawing>
        <wp:inline distT="0" distB="0" distL="0" distR="0" wp14:anchorId="59761F2B" wp14:editId="23969D5F">
          <wp:extent cx="723900" cy="723900"/>
          <wp:effectExtent l="0" t="0" r="0" b="0"/>
          <wp:docPr id="12836061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27072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02727" w:rsidRPr="00FF6AEA">
      <w:t xml:space="preserve"> </w:t>
    </w:r>
    <w:r w:rsidR="00602727" w:rsidRPr="00FF6AEA">
      <w:tab/>
    </w:r>
    <w:r w:rsidR="00602727" w:rsidRPr="00FF6AEA">
      <w:tab/>
    </w:r>
    <w:r w:rsidR="00602727" w:rsidRPr="00FF6AEA">
      <w:tab/>
    </w:r>
    <w:r w:rsidR="00602727" w:rsidRPr="00FF6AEA">
      <w:tab/>
    </w:r>
    <w:r w:rsidR="00602727" w:rsidRPr="00FF6AEA">
      <w:tab/>
    </w:r>
    <w:r w:rsidRPr="00FF6AEA">
      <w:tab/>
    </w:r>
    <w:r w:rsidRPr="00FF6AEA">
      <w:tab/>
    </w:r>
    <w:r w:rsidRPr="00FF6AEA">
      <w:tab/>
    </w:r>
    <w:r w:rsidRPr="00FF6AEA">
      <w:tab/>
    </w:r>
    <w:sdt>
      <w:sdtPr>
        <w:alias w:val="Custom Logo"/>
        <w:tag w:val="Custom Logo"/>
        <w:id w:val="691650801"/>
        <w:picture/>
      </w:sdtPr>
      <w:sdtContent>
        <w:r w:rsidR="00D42CF6" w:rsidRPr="00FF6AEA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87A"/>
    <w:multiLevelType w:val="hybridMultilevel"/>
    <w:tmpl w:val="D49C1900"/>
    <w:lvl w:ilvl="0" w:tplc="B7C8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514FB3"/>
    <w:multiLevelType w:val="hybridMultilevel"/>
    <w:tmpl w:val="6A6AFFA8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3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0D8175A"/>
    <w:multiLevelType w:val="hybridMultilevel"/>
    <w:tmpl w:val="87E4AF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66218"/>
    <w:multiLevelType w:val="hybridMultilevel"/>
    <w:tmpl w:val="3CB8DF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A4973"/>
    <w:multiLevelType w:val="hybridMultilevel"/>
    <w:tmpl w:val="2EA60F7E"/>
    <w:lvl w:ilvl="0" w:tplc="AD5C3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5ED13E09"/>
    <w:multiLevelType w:val="multilevel"/>
    <w:tmpl w:val="658079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231BB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FF7ECE"/>
    <w:multiLevelType w:val="hybridMultilevel"/>
    <w:tmpl w:val="C07E5D60"/>
    <w:lvl w:ilvl="0" w:tplc="95E4C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A837C04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B80B68"/>
    <w:multiLevelType w:val="hybridMultilevel"/>
    <w:tmpl w:val="45DC5E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E756D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0177485">
    <w:abstractNumId w:val="2"/>
  </w:num>
  <w:num w:numId="2" w16cid:durableId="425542575">
    <w:abstractNumId w:val="8"/>
  </w:num>
  <w:num w:numId="3" w16cid:durableId="1301963104">
    <w:abstractNumId w:val="13"/>
  </w:num>
  <w:num w:numId="4" w16cid:durableId="1409305351">
    <w:abstractNumId w:val="3"/>
  </w:num>
  <w:num w:numId="5" w16cid:durableId="715088497">
    <w:abstractNumId w:val="2"/>
  </w:num>
  <w:num w:numId="6" w16cid:durableId="1188836884">
    <w:abstractNumId w:val="10"/>
  </w:num>
  <w:num w:numId="7" w16cid:durableId="678117411">
    <w:abstractNumId w:val="6"/>
  </w:num>
  <w:num w:numId="8" w16cid:durableId="2033729267">
    <w:abstractNumId w:val="1"/>
  </w:num>
  <w:num w:numId="9" w16cid:durableId="1635793782">
    <w:abstractNumId w:val="7"/>
  </w:num>
  <w:num w:numId="10" w16cid:durableId="435755141">
    <w:abstractNumId w:val="12"/>
  </w:num>
  <w:num w:numId="11" w16cid:durableId="1880166208">
    <w:abstractNumId w:val="4"/>
  </w:num>
  <w:num w:numId="12" w16cid:durableId="951593932">
    <w:abstractNumId w:val="0"/>
  </w:num>
  <w:num w:numId="13" w16cid:durableId="78061563">
    <w:abstractNumId w:val="5"/>
  </w:num>
  <w:num w:numId="14" w16cid:durableId="576598003">
    <w:abstractNumId w:val="16"/>
  </w:num>
  <w:num w:numId="15" w16cid:durableId="46270949">
    <w:abstractNumId w:val="11"/>
  </w:num>
  <w:num w:numId="16" w16cid:durableId="1964115111">
    <w:abstractNumId w:val="14"/>
  </w:num>
  <w:num w:numId="17" w16cid:durableId="1524247678">
    <w:abstractNumId w:val="15"/>
  </w:num>
  <w:num w:numId="18" w16cid:durableId="2112050060">
    <w:abstractNumId w:val="9"/>
    <w:lvlOverride w:ilvl="0">
      <w:lvl w:ilvl="0">
        <w:numFmt w:val="decimal"/>
        <w:lvlText w:val="%1."/>
        <w:lvlJc w:val="left"/>
      </w:lvl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06805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3FA8"/>
    <w:rsid w:val="000343B7"/>
    <w:rsid w:val="00035E36"/>
    <w:rsid w:val="000366F6"/>
    <w:rsid w:val="00037C46"/>
    <w:rsid w:val="000404B8"/>
    <w:rsid w:val="000420A5"/>
    <w:rsid w:val="0004347D"/>
    <w:rsid w:val="00044A14"/>
    <w:rsid w:val="00045D27"/>
    <w:rsid w:val="00051C3F"/>
    <w:rsid w:val="00055DCD"/>
    <w:rsid w:val="0005679C"/>
    <w:rsid w:val="00060A99"/>
    <w:rsid w:val="0006143B"/>
    <w:rsid w:val="00061856"/>
    <w:rsid w:val="00061C0A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A1461"/>
    <w:rsid w:val="000A1616"/>
    <w:rsid w:val="000A1AEB"/>
    <w:rsid w:val="000A248C"/>
    <w:rsid w:val="000A60E9"/>
    <w:rsid w:val="000B19F9"/>
    <w:rsid w:val="000B1B17"/>
    <w:rsid w:val="000C0CDA"/>
    <w:rsid w:val="000C3ED5"/>
    <w:rsid w:val="000C4AED"/>
    <w:rsid w:val="000C5C9D"/>
    <w:rsid w:val="000C5DB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283A"/>
    <w:rsid w:val="000F6E7E"/>
    <w:rsid w:val="000F7FB7"/>
    <w:rsid w:val="001007AF"/>
    <w:rsid w:val="001015C3"/>
    <w:rsid w:val="0010353C"/>
    <w:rsid w:val="001040DF"/>
    <w:rsid w:val="00106E5B"/>
    <w:rsid w:val="00110CF1"/>
    <w:rsid w:val="00114D6A"/>
    <w:rsid w:val="0012053F"/>
    <w:rsid w:val="00120FEB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77EC"/>
    <w:rsid w:val="00151491"/>
    <w:rsid w:val="001518DD"/>
    <w:rsid w:val="00152F9A"/>
    <w:rsid w:val="00154091"/>
    <w:rsid w:val="00163B96"/>
    <w:rsid w:val="0016504C"/>
    <w:rsid w:val="00166D6C"/>
    <w:rsid w:val="0017205F"/>
    <w:rsid w:val="001723CA"/>
    <w:rsid w:val="001726C6"/>
    <w:rsid w:val="0017486D"/>
    <w:rsid w:val="001749C7"/>
    <w:rsid w:val="00174CBF"/>
    <w:rsid w:val="00174D7E"/>
    <w:rsid w:val="00175FD0"/>
    <w:rsid w:val="001811F7"/>
    <w:rsid w:val="00181E2A"/>
    <w:rsid w:val="00182BFF"/>
    <w:rsid w:val="0018455B"/>
    <w:rsid w:val="001856A8"/>
    <w:rsid w:val="001908D3"/>
    <w:rsid w:val="00190A3C"/>
    <w:rsid w:val="00191B44"/>
    <w:rsid w:val="0019318C"/>
    <w:rsid w:val="00194BF8"/>
    <w:rsid w:val="001956B3"/>
    <w:rsid w:val="00197B7F"/>
    <w:rsid w:val="001A01A2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EA4"/>
    <w:rsid w:val="001D4CE8"/>
    <w:rsid w:val="001D5876"/>
    <w:rsid w:val="001D606C"/>
    <w:rsid w:val="001E0B83"/>
    <w:rsid w:val="001E3BE8"/>
    <w:rsid w:val="001E689E"/>
    <w:rsid w:val="001F0860"/>
    <w:rsid w:val="001F12F2"/>
    <w:rsid w:val="001F1F37"/>
    <w:rsid w:val="001F211D"/>
    <w:rsid w:val="001F2A45"/>
    <w:rsid w:val="001F3188"/>
    <w:rsid w:val="001F378A"/>
    <w:rsid w:val="001F3A84"/>
    <w:rsid w:val="001F61FA"/>
    <w:rsid w:val="00200D1C"/>
    <w:rsid w:val="0020174D"/>
    <w:rsid w:val="00201B4A"/>
    <w:rsid w:val="002032A9"/>
    <w:rsid w:val="00204B0A"/>
    <w:rsid w:val="002155BB"/>
    <w:rsid w:val="00216358"/>
    <w:rsid w:val="0022490F"/>
    <w:rsid w:val="00232D5A"/>
    <w:rsid w:val="002378CB"/>
    <w:rsid w:val="00243970"/>
    <w:rsid w:val="00244C05"/>
    <w:rsid w:val="002459A4"/>
    <w:rsid w:val="00245EA3"/>
    <w:rsid w:val="002543DC"/>
    <w:rsid w:val="0025768B"/>
    <w:rsid w:val="00264425"/>
    <w:rsid w:val="00265252"/>
    <w:rsid w:val="00265432"/>
    <w:rsid w:val="0027041A"/>
    <w:rsid w:val="00273033"/>
    <w:rsid w:val="0027693F"/>
    <w:rsid w:val="002769F7"/>
    <w:rsid w:val="00277968"/>
    <w:rsid w:val="002813D8"/>
    <w:rsid w:val="00283093"/>
    <w:rsid w:val="00284D1A"/>
    <w:rsid w:val="002853A1"/>
    <w:rsid w:val="00286AA2"/>
    <w:rsid w:val="002908BD"/>
    <w:rsid w:val="00293AEB"/>
    <w:rsid w:val="002A2F83"/>
    <w:rsid w:val="002A36CD"/>
    <w:rsid w:val="002A3CCE"/>
    <w:rsid w:val="002A3F88"/>
    <w:rsid w:val="002A6B4A"/>
    <w:rsid w:val="002B5A20"/>
    <w:rsid w:val="002B7F02"/>
    <w:rsid w:val="002C4509"/>
    <w:rsid w:val="002D3EF8"/>
    <w:rsid w:val="002E0F26"/>
    <w:rsid w:val="002E19C9"/>
    <w:rsid w:val="002E2A7E"/>
    <w:rsid w:val="002E325D"/>
    <w:rsid w:val="002E510A"/>
    <w:rsid w:val="002E5702"/>
    <w:rsid w:val="002E5B43"/>
    <w:rsid w:val="002E6522"/>
    <w:rsid w:val="002F0F77"/>
    <w:rsid w:val="002F1CAA"/>
    <w:rsid w:val="002F217C"/>
    <w:rsid w:val="002F337D"/>
    <w:rsid w:val="002F3402"/>
    <w:rsid w:val="002F4B49"/>
    <w:rsid w:val="002F6A3C"/>
    <w:rsid w:val="00300B65"/>
    <w:rsid w:val="00301D90"/>
    <w:rsid w:val="0030283C"/>
    <w:rsid w:val="0030532B"/>
    <w:rsid w:val="0031099D"/>
    <w:rsid w:val="003159A6"/>
    <w:rsid w:val="00330CE3"/>
    <w:rsid w:val="00331BD3"/>
    <w:rsid w:val="003350D6"/>
    <w:rsid w:val="00340FB1"/>
    <w:rsid w:val="00346433"/>
    <w:rsid w:val="0035163B"/>
    <w:rsid w:val="00352061"/>
    <w:rsid w:val="00352DBD"/>
    <w:rsid w:val="0035768A"/>
    <w:rsid w:val="00357893"/>
    <w:rsid w:val="00360BB6"/>
    <w:rsid w:val="0036526D"/>
    <w:rsid w:val="00367A6A"/>
    <w:rsid w:val="00374AE8"/>
    <w:rsid w:val="00374D17"/>
    <w:rsid w:val="003762F9"/>
    <w:rsid w:val="00382B86"/>
    <w:rsid w:val="0038375C"/>
    <w:rsid w:val="003851CC"/>
    <w:rsid w:val="003871BB"/>
    <w:rsid w:val="00390CE2"/>
    <w:rsid w:val="00395DD0"/>
    <w:rsid w:val="003A0E9B"/>
    <w:rsid w:val="003A120F"/>
    <w:rsid w:val="003A151A"/>
    <w:rsid w:val="003A6059"/>
    <w:rsid w:val="003B0CCB"/>
    <w:rsid w:val="003B0D39"/>
    <w:rsid w:val="003B0F3A"/>
    <w:rsid w:val="003B1C84"/>
    <w:rsid w:val="003B2298"/>
    <w:rsid w:val="003B2798"/>
    <w:rsid w:val="003B7533"/>
    <w:rsid w:val="003C26DE"/>
    <w:rsid w:val="003D08F4"/>
    <w:rsid w:val="003D4A68"/>
    <w:rsid w:val="003E355F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5396"/>
    <w:rsid w:val="00423671"/>
    <w:rsid w:val="00425611"/>
    <w:rsid w:val="00426C0F"/>
    <w:rsid w:val="00427052"/>
    <w:rsid w:val="00431CD6"/>
    <w:rsid w:val="0043306F"/>
    <w:rsid w:val="0043341A"/>
    <w:rsid w:val="0043394D"/>
    <w:rsid w:val="004403F1"/>
    <w:rsid w:val="00440BD3"/>
    <w:rsid w:val="004415A6"/>
    <w:rsid w:val="004420FB"/>
    <w:rsid w:val="00442CB2"/>
    <w:rsid w:val="0044319C"/>
    <w:rsid w:val="004449DE"/>
    <w:rsid w:val="00444DFD"/>
    <w:rsid w:val="004458B8"/>
    <w:rsid w:val="00447EFE"/>
    <w:rsid w:val="00460439"/>
    <w:rsid w:val="00461111"/>
    <w:rsid w:val="004740E2"/>
    <w:rsid w:val="004851F6"/>
    <w:rsid w:val="004913DE"/>
    <w:rsid w:val="00492274"/>
    <w:rsid w:val="00492674"/>
    <w:rsid w:val="00494E2E"/>
    <w:rsid w:val="00495026"/>
    <w:rsid w:val="004953DC"/>
    <w:rsid w:val="00495AAE"/>
    <w:rsid w:val="004965AC"/>
    <w:rsid w:val="00496661"/>
    <w:rsid w:val="004976EC"/>
    <w:rsid w:val="004A0611"/>
    <w:rsid w:val="004A23BA"/>
    <w:rsid w:val="004A2C33"/>
    <w:rsid w:val="004A4AAD"/>
    <w:rsid w:val="004B23A8"/>
    <w:rsid w:val="004B51E0"/>
    <w:rsid w:val="004B55C7"/>
    <w:rsid w:val="004B78DE"/>
    <w:rsid w:val="004C1B44"/>
    <w:rsid w:val="004C47E3"/>
    <w:rsid w:val="004C486C"/>
    <w:rsid w:val="004C52B8"/>
    <w:rsid w:val="004D05D5"/>
    <w:rsid w:val="004D2EFA"/>
    <w:rsid w:val="004D4402"/>
    <w:rsid w:val="004D584F"/>
    <w:rsid w:val="004E5CB7"/>
    <w:rsid w:val="004E64C2"/>
    <w:rsid w:val="004E667E"/>
    <w:rsid w:val="004F1684"/>
    <w:rsid w:val="004F2FE4"/>
    <w:rsid w:val="00500FB2"/>
    <w:rsid w:val="00501408"/>
    <w:rsid w:val="0050247D"/>
    <w:rsid w:val="00511BDC"/>
    <w:rsid w:val="00513C3A"/>
    <w:rsid w:val="00514BCD"/>
    <w:rsid w:val="00515AD9"/>
    <w:rsid w:val="00517763"/>
    <w:rsid w:val="005201C3"/>
    <w:rsid w:val="005264DE"/>
    <w:rsid w:val="0052731C"/>
    <w:rsid w:val="00527937"/>
    <w:rsid w:val="00530B1C"/>
    <w:rsid w:val="00531481"/>
    <w:rsid w:val="00534651"/>
    <w:rsid w:val="00536844"/>
    <w:rsid w:val="005369C0"/>
    <w:rsid w:val="00537BE1"/>
    <w:rsid w:val="0054061F"/>
    <w:rsid w:val="0054209F"/>
    <w:rsid w:val="0054280F"/>
    <w:rsid w:val="00542F68"/>
    <w:rsid w:val="00545876"/>
    <w:rsid w:val="00546B12"/>
    <w:rsid w:val="00546C8C"/>
    <w:rsid w:val="00547354"/>
    <w:rsid w:val="005512C4"/>
    <w:rsid w:val="00553464"/>
    <w:rsid w:val="0055458B"/>
    <w:rsid w:val="00554C68"/>
    <w:rsid w:val="00556CEB"/>
    <w:rsid w:val="005610D7"/>
    <w:rsid w:val="00564787"/>
    <w:rsid w:val="0056490D"/>
    <w:rsid w:val="0057105E"/>
    <w:rsid w:val="005773B7"/>
    <w:rsid w:val="00581BF1"/>
    <w:rsid w:val="00582413"/>
    <w:rsid w:val="005830FD"/>
    <w:rsid w:val="005832AE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832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2735"/>
    <w:rsid w:val="005E3574"/>
    <w:rsid w:val="005E40C3"/>
    <w:rsid w:val="005F24FC"/>
    <w:rsid w:val="005F3F2B"/>
    <w:rsid w:val="005F4DF2"/>
    <w:rsid w:val="005F4F53"/>
    <w:rsid w:val="005F7057"/>
    <w:rsid w:val="00600552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754B"/>
    <w:rsid w:val="0064263B"/>
    <w:rsid w:val="00643427"/>
    <w:rsid w:val="006434B5"/>
    <w:rsid w:val="00644B11"/>
    <w:rsid w:val="006452D8"/>
    <w:rsid w:val="006465C2"/>
    <w:rsid w:val="00646EE8"/>
    <w:rsid w:val="00646F9F"/>
    <w:rsid w:val="00647D1A"/>
    <w:rsid w:val="00651767"/>
    <w:rsid w:val="00651975"/>
    <w:rsid w:val="0065501B"/>
    <w:rsid w:val="00665F74"/>
    <w:rsid w:val="006670B8"/>
    <w:rsid w:val="00671E53"/>
    <w:rsid w:val="00673D7F"/>
    <w:rsid w:val="00674432"/>
    <w:rsid w:val="00676D3F"/>
    <w:rsid w:val="00677C53"/>
    <w:rsid w:val="00677CB9"/>
    <w:rsid w:val="00681480"/>
    <w:rsid w:val="0069359C"/>
    <w:rsid w:val="00694343"/>
    <w:rsid w:val="0069506E"/>
    <w:rsid w:val="006A1396"/>
    <w:rsid w:val="006A18D4"/>
    <w:rsid w:val="006A1E32"/>
    <w:rsid w:val="006A47E4"/>
    <w:rsid w:val="006A6F65"/>
    <w:rsid w:val="006A7540"/>
    <w:rsid w:val="006A7541"/>
    <w:rsid w:val="006B11AC"/>
    <w:rsid w:val="006B125D"/>
    <w:rsid w:val="006B143B"/>
    <w:rsid w:val="006B48F3"/>
    <w:rsid w:val="006B6A83"/>
    <w:rsid w:val="006C0EB3"/>
    <w:rsid w:val="006D1C18"/>
    <w:rsid w:val="006D35E4"/>
    <w:rsid w:val="006D4A8F"/>
    <w:rsid w:val="006D505C"/>
    <w:rsid w:val="006D66D3"/>
    <w:rsid w:val="006E641B"/>
    <w:rsid w:val="006E6DCF"/>
    <w:rsid w:val="006F15B6"/>
    <w:rsid w:val="006F1EFE"/>
    <w:rsid w:val="006F259E"/>
    <w:rsid w:val="006F474C"/>
    <w:rsid w:val="006F515D"/>
    <w:rsid w:val="006F6DC7"/>
    <w:rsid w:val="006F7649"/>
    <w:rsid w:val="006F7A84"/>
    <w:rsid w:val="00703CA4"/>
    <w:rsid w:val="007057A9"/>
    <w:rsid w:val="007070C6"/>
    <w:rsid w:val="0071387D"/>
    <w:rsid w:val="00716054"/>
    <w:rsid w:val="00717E47"/>
    <w:rsid w:val="007332AB"/>
    <w:rsid w:val="00734221"/>
    <w:rsid w:val="007417FD"/>
    <w:rsid w:val="007479AA"/>
    <w:rsid w:val="007501DC"/>
    <w:rsid w:val="0075030B"/>
    <w:rsid w:val="00755292"/>
    <w:rsid w:val="0077629D"/>
    <w:rsid w:val="00776AB5"/>
    <w:rsid w:val="00780441"/>
    <w:rsid w:val="00782110"/>
    <w:rsid w:val="00782264"/>
    <w:rsid w:val="00784BE3"/>
    <w:rsid w:val="007852F1"/>
    <w:rsid w:val="00786958"/>
    <w:rsid w:val="00791021"/>
    <w:rsid w:val="00794618"/>
    <w:rsid w:val="00794D0E"/>
    <w:rsid w:val="007A2F67"/>
    <w:rsid w:val="007A773F"/>
    <w:rsid w:val="007C1383"/>
    <w:rsid w:val="007C20B1"/>
    <w:rsid w:val="007C40FE"/>
    <w:rsid w:val="007C70BB"/>
    <w:rsid w:val="007D1189"/>
    <w:rsid w:val="007D12AD"/>
    <w:rsid w:val="007D1D97"/>
    <w:rsid w:val="007D1F76"/>
    <w:rsid w:val="007D50EA"/>
    <w:rsid w:val="007D63F4"/>
    <w:rsid w:val="007D6427"/>
    <w:rsid w:val="007D7AAA"/>
    <w:rsid w:val="007E1546"/>
    <w:rsid w:val="007F5639"/>
    <w:rsid w:val="007F5791"/>
    <w:rsid w:val="007F77DD"/>
    <w:rsid w:val="007F7A5D"/>
    <w:rsid w:val="0080041B"/>
    <w:rsid w:val="008034AE"/>
    <w:rsid w:val="008075B4"/>
    <w:rsid w:val="008101C9"/>
    <w:rsid w:val="00810D0F"/>
    <w:rsid w:val="008122FB"/>
    <w:rsid w:val="008149F6"/>
    <w:rsid w:val="00821ACD"/>
    <w:rsid w:val="00827296"/>
    <w:rsid w:val="008305A9"/>
    <w:rsid w:val="00831324"/>
    <w:rsid w:val="008324EB"/>
    <w:rsid w:val="008348C2"/>
    <w:rsid w:val="00835AE4"/>
    <w:rsid w:val="0084031F"/>
    <w:rsid w:val="0084169A"/>
    <w:rsid w:val="00844517"/>
    <w:rsid w:val="008458C3"/>
    <w:rsid w:val="00850181"/>
    <w:rsid w:val="00850B5A"/>
    <w:rsid w:val="008511A6"/>
    <w:rsid w:val="00853980"/>
    <w:rsid w:val="00855DBA"/>
    <w:rsid w:val="008565A5"/>
    <w:rsid w:val="008565C3"/>
    <w:rsid w:val="0086031A"/>
    <w:rsid w:val="00862155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BC2"/>
    <w:rsid w:val="00897B71"/>
    <w:rsid w:val="008A4524"/>
    <w:rsid w:val="008A496C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25D6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1093"/>
    <w:rsid w:val="008F542D"/>
    <w:rsid w:val="00902997"/>
    <w:rsid w:val="00906540"/>
    <w:rsid w:val="00910397"/>
    <w:rsid w:val="00910BE8"/>
    <w:rsid w:val="0091151D"/>
    <w:rsid w:val="009117F0"/>
    <w:rsid w:val="00912A64"/>
    <w:rsid w:val="0091434B"/>
    <w:rsid w:val="00922A3D"/>
    <w:rsid w:val="00922BC9"/>
    <w:rsid w:val="00922FB8"/>
    <w:rsid w:val="00927900"/>
    <w:rsid w:val="0093245A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6510"/>
    <w:rsid w:val="00967CE1"/>
    <w:rsid w:val="00970A66"/>
    <w:rsid w:val="00970AE9"/>
    <w:rsid w:val="00976FDA"/>
    <w:rsid w:val="0098276C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97978"/>
    <w:rsid w:val="009A0753"/>
    <w:rsid w:val="009A1EC1"/>
    <w:rsid w:val="009A45BB"/>
    <w:rsid w:val="009A49DE"/>
    <w:rsid w:val="009B1533"/>
    <w:rsid w:val="009B17F0"/>
    <w:rsid w:val="009B4A6C"/>
    <w:rsid w:val="009B571C"/>
    <w:rsid w:val="009B797F"/>
    <w:rsid w:val="009D4973"/>
    <w:rsid w:val="009D6CE7"/>
    <w:rsid w:val="009D709E"/>
    <w:rsid w:val="009D70B9"/>
    <w:rsid w:val="009E5230"/>
    <w:rsid w:val="009E5A8E"/>
    <w:rsid w:val="009E679A"/>
    <w:rsid w:val="009E7CDC"/>
    <w:rsid w:val="009F78C3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3F4D"/>
    <w:rsid w:val="00A27B83"/>
    <w:rsid w:val="00A30D6D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4C95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196E"/>
    <w:rsid w:val="00A66095"/>
    <w:rsid w:val="00A67F37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A13FA"/>
    <w:rsid w:val="00AA3483"/>
    <w:rsid w:val="00AB02DA"/>
    <w:rsid w:val="00AB16AC"/>
    <w:rsid w:val="00AB428B"/>
    <w:rsid w:val="00AB5014"/>
    <w:rsid w:val="00AB6E57"/>
    <w:rsid w:val="00AC30C2"/>
    <w:rsid w:val="00AC355E"/>
    <w:rsid w:val="00AC5E07"/>
    <w:rsid w:val="00AC60DA"/>
    <w:rsid w:val="00AC6304"/>
    <w:rsid w:val="00AD05F1"/>
    <w:rsid w:val="00AD40E0"/>
    <w:rsid w:val="00AD4380"/>
    <w:rsid w:val="00AD49ED"/>
    <w:rsid w:val="00AD4A5A"/>
    <w:rsid w:val="00AD5788"/>
    <w:rsid w:val="00AE1EAB"/>
    <w:rsid w:val="00AE6B14"/>
    <w:rsid w:val="00AF107B"/>
    <w:rsid w:val="00AF3315"/>
    <w:rsid w:val="00AF3CB4"/>
    <w:rsid w:val="00AF625F"/>
    <w:rsid w:val="00AF768F"/>
    <w:rsid w:val="00AF7BEA"/>
    <w:rsid w:val="00B0421C"/>
    <w:rsid w:val="00B10255"/>
    <w:rsid w:val="00B12D20"/>
    <w:rsid w:val="00B1391F"/>
    <w:rsid w:val="00B21ECD"/>
    <w:rsid w:val="00B22A6A"/>
    <w:rsid w:val="00B22DF8"/>
    <w:rsid w:val="00B3014E"/>
    <w:rsid w:val="00B30E23"/>
    <w:rsid w:val="00B312E9"/>
    <w:rsid w:val="00B3223B"/>
    <w:rsid w:val="00B32CB8"/>
    <w:rsid w:val="00B36FE3"/>
    <w:rsid w:val="00B3777D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317F"/>
    <w:rsid w:val="00B644D7"/>
    <w:rsid w:val="00B64590"/>
    <w:rsid w:val="00B770FC"/>
    <w:rsid w:val="00B8354B"/>
    <w:rsid w:val="00B83EF7"/>
    <w:rsid w:val="00B95E79"/>
    <w:rsid w:val="00B96B04"/>
    <w:rsid w:val="00B96C4A"/>
    <w:rsid w:val="00BA1447"/>
    <w:rsid w:val="00BA1968"/>
    <w:rsid w:val="00BA200C"/>
    <w:rsid w:val="00BA33E2"/>
    <w:rsid w:val="00BA6239"/>
    <w:rsid w:val="00BA6B8F"/>
    <w:rsid w:val="00BB2E6A"/>
    <w:rsid w:val="00BB349B"/>
    <w:rsid w:val="00BB51DA"/>
    <w:rsid w:val="00BB5F45"/>
    <w:rsid w:val="00BB64F0"/>
    <w:rsid w:val="00BC0CB6"/>
    <w:rsid w:val="00BC1018"/>
    <w:rsid w:val="00BC18D8"/>
    <w:rsid w:val="00BC5E5C"/>
    <w:rsid w:val="00BC6167"/>
    <w:rsid w:val="00BD0EEC"/>
    <w:rsid w:val="00BD18AC"/>
    <w:rsid w:val="00BE1125"/>
    <w:rsid w:val="00BE2534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03854"/>
    <w:rsid w:val="00C074FC"/>
    <w:rsid w:val="00C1056C"/>
    <w:rsid w:val="00C10EC5"/>
    <w:rsid w:val="00C1125C"/>
    <w:rsid w:val="00C12827"/>
    <w:rsid w:val="00C152F8"/>
    <w:rsid w:val="00C17359"/>
    <w:rsid w:val="00C176CF"/>
    <w:rsid w:val="00C17AF9"/>
    <w:rsid w:val="00C201DB"/>
    <w:rsid w:val="00C226D2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605A8"/>
    <w:rsid w:val="00C60CEF"/>
    <w:rsid w:val="00C61DF2"/>
    <w:rsid w:val="00C61FA0"/>
    <w:rsid w:val="00C656CA"/>
    <w:rsid w:val="00C734BB"/>
    <w:rsid w:val="00C73A5A"/>
    <w:rsid w:val="00C75658"/>
    <w:rsid w:val="00C75EEB"/>
    <w:rsid w:val="00C848C0"/>
    <w:rsid w:val="00C86309"/>
    <w:rsid w:val="00C90733"/>
    <w:rsid w:val="00C95909"/>
    <w:rsid w:val="00C974A6"/>
    <w:rsid w:val="00C979B9"/>
    <w:rsid w:val="00CA043F"/>
    <w:rsid w:val="00CA67DC"/>
    <w:rsid w:val="00CA7D15"/>
    <w:rsid w:val="00CA7FE1"/>
    <w:rsid w:val="00CB2727"/>
    <w:rsid w:val="00CB7A49"/>
    <w:rsid w:val="00CC4EB5"/>
    <w:rsid w:val="00CC4FA6"/>
    <w:rsid w:val="00CC6C9E"/>
    <w:rsid w:val="00CD144A"/>
    <w:rsid w:val="00CD174D"/>
    <w:rsid w:val="00CD1EDD"/>
    <w:rsid w:val="00CD32AC"/>
    <w:rsid w:val="00CE1412"/>
    <w:rsid w:val="00CE1A88"/>
    <w:rsid w:val="00CF159E"/>
    <w:rsid w:val="00CF303F"/>
    <w:rsid w:val="00CF3E21"/>
    <w:rsid w:val="00CF6DED"/>
    <w:rsid w:val="00D017CA"/>
    <w:rsid w:val="00D0221D"/>
    <w:rsid w:val="00D06060"/>
    <w:rsid w:val="00D0736D"/>
    <w:rsid w:val="00D1773E"/>
    <w:rsid w:val="00D21208"/>
    <w:rsid w:val="00D222BB"/>
    <w:rsid w:val="00D233C3"/>
    <w:rsid w:val="00D233DB"/>
    <w:rsid w:val="00D23BC2"/>
    <w:rsid w:val="00D25469"/>
    <w:rsid w:val="00D25D7C"/>
    <w:rsid w:val="00D31FD0"/>
    <w:rsid w:val="00D32F75"/>
    <w:rsid w:val="00D373C3"/>
    <w:rsid w:val="00D42CF6"/>
    <w:rsid w:val="00D43BCA"/>
    <w:rsid w:val="00D43BF7"/>
    <w:rsid w:val="00D44492"/>
    <w:rsid w:val="00D50DCC"/>
    <w:rsid w:val="00D521EB"/>
    <w:rsid w:val="00D55DEE"/>
    <w:rsid w:val="00D56107"/>
    <w:rsid w:val="00D56DCC"/>
    <w:rsid w:val="00D6033B"/>
    <w:rsid w:val="00D614BB"/>
    <w:rsid w:val="00D62B69"/>
    <w:rsid w:val="00D65519"/>
    <w:rsid w:val="00D75FDD"/>
    <w:rsid w:val="00D775FB"/>
    <w:rsid w:val="00D7769D"/>
    <w:rsid w:val="00D8034A"/>
    <w:rsid w:val="00D8262F"/>
    <w:rsid w:val="00D83E28"/>
    <w:rsid w:val="00D84071"/>
    <w:rsid w:val="00D85508"/>
    <w:rsid w:val="00D85854"/>
    <w:rsid w:val="00D921E5"/>
    <w:rsid w:val="00D92902"/>
    <w:rsid w:val="00D94458"/>
    <w:rsid w:val="00D966CE"/>
    <w:rsid w:val="00DA22C7"/>
    <w:rsid w:val="00DA393E"/>
    <w:rsid w:val="00DA3D4E"/>
    <w:rsid w:val="00DA5E95"/>
    <w:rsid w:val="00DA6459"/>
    <w:rsid w:val="00DA66D7"/>
    <w:rsid w:val="00DA6DC8"/>
    <w:rsid w:val="00DB69CE"/>
    <w:rsid w:val="00DC62BD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120A"/>
    <w:rsid w:val="00DE208F"/>
    <w:rsid w:val="00DF0966"/>
    <w:rsid w:val="00DF1B30"/>
    <w:rsid w:val="00DF3536"/>
    <w:rsid w:val="00E01FFC"/>
    <w:rsid w:val="00E104F7"/>
    <w:rsid w:val="00E22B8D"/>
    <w:rsid w:val="00E2312A"/>
    <w:rsid w:val="00E23DBA"/>
    <w:rsid w:val="00E27523"/>
    <w:rsid w:val="00E27B34"/>
    <w:rsid w:val="00E319C1"/>
    <w:rsid w:val="00E3412E"/>
    <w:rsid w:val="00E34BBE"/>
    <w:rsid w:val="00E35F88"/>
    <w:rsid w:val="00E36629"/>
    <w:rsid w:val="00E40F31"/>
    <w:rsid w:val="00E42620"/>
    <w:rsid w:val="00E44E50"/>
    <w:rsid w:val="00E50551"/>
    <w:rsid w:val="00E531C4"/>
    <w:rsid w:val="00E53E82"/>
    <w:rsid w:val="00E6493E"/>
    <w:rsid w:val="00E70368"/>
    <w:rsid w:val="00E7249D"/>
    <w:rsid w:val="00E73304"/>
    <w:rsid w:val="00E748CC"/>
    <w:rsid w:val="00E75D35"/>
    <w:rsid w:val="00E77C47"/>
    <w:rsid w:val="00E82C19"/>
    <w:rsid w:val="00E84FB1"/>
    <w:rsid w:val="00E86804"/>
    <w:rsid w:val="00E8680A"/>
    <w:rsid w:val="00E90BE1"/>
    <w:rsid w:val="00E91B9E"/>
    <w:rsid w:val="00E9568B"/>
    <w:rsid w:val="00E9583E"/>
    <w:rsid w:val="00EA1428"/>
    <w:rsid w:val="00EA43CA"/>
    <w:rsid w:val="00EA526D"/>
    <w:rsid w:val="00EA7FA7"/>
    <w:rsid w:val="00EB2122"/>
    <w:rsid w:val="00EB2B93"/>
    <w:rsid w:val="00EB36FB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F007A7"/>
    <w:rsid w:val="00F01137"/>
    <w:rsid w:val="00F0138C"/>
    <w:rsid w:val="00F01C37"/>
    <w:rsid w:val="00F039AF"/>
    <w:rsid w:val="00F060AF"/>
    <w:rsid w:val="00F06251"/>
    <w:rsid w:val="00F06FEB"/>
    <w:rsid w:val="00F26823"/>
    <w:rsid w:val="00F32912"/>
    <w:rsid w:val="00F34C6C"/>
    <w:rsid w:val="00F40683"/>
    <w:rsid w:val="00F42A45"/>
    <w:rsid w:val="00F51B91"/>
    <w:rsid w:val="00F52B61"/>
    <w:rsid w:val="00F6728E"/>
    <w:rsid w:val="00F70519"/>
    <w:rsid w:val="00F71BEA"/>
    <w:rsid w:val="00F747C2"/>
    <w:rsid w:val="00F75B0C"/>
    <w:rsid w:val="00F82CAC"/>
    <w:rsid w:val="00F83CA7"/>
    <w:rsid w:val="00F8723A"/>
    <w:rsid w:val="00F91AED"/>
    <w:rsid w:val="00FA128A"/>
    <w:rsid w:val="00FA64D8"/>
    <w:rsid w:val="00FA67F1"/>
    <w:rsid w:val="00FB26CB"/>
    <w:rsid w:val="00FB3D2E"/>
    <w:rsid w:val="00FB4012"/>
    <w:rsid w:val="00FC259F"/>
    <w:rsid w:val="00FC2EE6"/>
    <w:rsid w:val="00FC6948"/>
    <w:rsid w:val="00FD2F68"/>
    <w:rsid w:val="00FD6EAA"/>
    <w:rsid w:val="00FE0A85"/>
    <w:rsid w:val="00FE3F15"/>
    <w:rsid w:val="00FE4FDF"/>
    <w:rsid w:val="00FE5887"/>
    <w:rsid w:val="00FF076B"/>
    <w:rsid w:val="00FF100C"/>
    <w:rsid w:val="00FF1817"/>
    <w:rsid w:val="00FF2BD1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0B1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6670B8"/>
    <w:pPr>
      <w:keepNext/>
      <w:keepLines/>
      <w:numPr>
        <w:ilvl w:val="1"/>
        <w:numId w:val="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6670B8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character" w:customStyle="1" w:styleId="InforHeadline">
    <w:name w:val="Infor Headline"/>
    <w:rsid w:val="006A7541"/>
    <w:rPr>
      <w:rFonts w:ascii="Arial Narrow" w:hAnsi="Arial Narrow"/>
      <w:b/>
      <w:color w:val="00000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5.jpeg"/><Relationship Id="rId2" Type="http://schemas.openxmlformats.org/officeDocument/2006/relationships/image" Target="media/image24.svg"/><Relationship Id="rId1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60166"/>
    <w:rsid w:val="00073872"/>
    <w:rsid w:val="00095323"/>
    <w:rsid w:val="000A6419"/>
    <w:rsid w:val="000F44C3"/>
    <w:rsid w:val="001007AF"/>
    <w:rsid w:val="00112AE6"/>
    <w:rsid w:val="00131335"/>
    <w:rsid w:val="00155C92"/>
    <w:rsid w:val="001A62B7"/>
    <w:rsid w:val="001B7079"/>
    <w:rsid w:val="001E3BE8"/>
    <w:rsid w:val="0020174D"/>
    <w:rsid w:val="0023199A"/>
    <w:rsid w:val="002378CB"/>
    <w:rsid w:val="00244A29"/>
    <w:rsid w:val="00265252"/>
    <w:rsid w:val="00273A5D"/>
    <w:rsid w:val="002C3121"/>
    <w:rsid w:val="002E19C9"/>
    <w:rsid w:val="0030597D"/>
    <w:rsid w:val="0031098B"/>
    <w:rsid w:val="0036526D"/>
    <w:rsid w:val="003714D1"/>
    <w:rsid w:val="00380D05"/>
    <w:rsid w:val="0038375C"/>
    <w:rsid w:val="003D08F4"/>
    <w:rsid w:val="003E096F"/>
    <w:rsid w:val="00470A3C"/>
    <w:rsid w:val="00495026"/>
    <w:rsid w:val="004A4649"/>
    <w:rsid w:val="004D4A1F"/>
    <w:rsid w:val="004D584F"/>
    <w:rsid w:val="004F6031"/>
    <w:rsid w:val="0050663D"/>
    <w:rsid w:val="005250FF"/>
    <w:rsid w:val="00531481"/>
    <w:rsid w:val="00560806"/>
    <w:rsid w:val="005C4435"/>
    <w:rsid w:val="005D4CAC"/>
    <w:rsid w:val="005D72BD"/>
    <w:rsid w:val="005D7D04"/>
    <w:rsid w:val="005E4E92"/>
    <w:rsid w:val="005F4F53"/>
    <w:rsid w:val="006061F9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8253E6"/>
    <w:rsid w:val="0086741F"/>
    <w:rsid w:val="00872B30"/>
    <w:rsid w:val="00883696"/>
    <w:rsid w:val="00883A52"/>
    <w:rsid w:val="008A6141"/>
    <w:rsid w:val="008A7D45"/>
    <w:rsid w:val="008B6EE5"/>
    <w:rsid w:val="008C4B2C"/>
    <w:rsid w:val="00912474"/>
    <w:rsid w:val="00937AA3"/>
    <w:rsid w:val="009879F6"/>
    <w:rsid w:val="009B1D7E"/>
    <w:rsid w:val="009C688F"/>
    <w:rsid w:val="009F3AC9"/>
    <w:rsid w:val="00A01479"/>
    <w:rsid w:val="00A34220"/>
    <w:rsid w:val="00A565EF"/>
    <w:rsid w:val="00A72C86"/>
    <w:rsid w:val="00A938E1"/>
    <w:rsid w:val="00AA213E"/>
    <w:rsid w:val="00AA67EA"/>
    <w:rsid w:val="00AF0DDD"/>
    <w:rsid w:val="00AF7BEA"/>
    <w:rsid w:val="00B07F1B"/>
    <w:rsid w:val="00B20288"/>
    <w:rsid w:val="00B21ECD"/>
    <w:rsid w:val="00B3777D"/>
    <w:rsid w:val="00B50EEB"/>
    <w:rsid w:val="00B64221"/>
    <w:rsid w:val="00B644D7"/>
    <w:rsid w:val="00B71882"/>
    <w:rsid w:val="00BB2133"/>
    <w:rsid w:val="00BE1125"/>
    <w:rsid w:val="00C01F63"/>
    <w:rsid w:val="00C074FC"/>
    <w:rsid w:val="00C226D2"/>
    <w:rsid w:val="00C27A1D"/>
    <w:rsid w:val="00C55B77"/>
    <w:rsid w:val="00C95909"/>
    <w:rsid w:val="00C96C1B"/>
    <w:rsid w:val="00CE61DD"/>
    <w:rsid w:val="00CF1942"/>
    <w:rsid w:val="00D0736D"/>
    <w:rsid w:val="00D1605A"/>
    <w:rsid w:val="00D36C84"/>
    <w:rsid w:val="00D373C3"/>
    <w:rsid w:val="00D775FB"/>
    <w:rsid w:val="00DA22C7"/>
    <w:rsid w:val="00DA2B69"/>
    <w:rsid w:val="00DA34DC"/>
    <w:rsid w:val="00DD3C9F"/>
    <w:rsid w:val="00DE7F7A"/>
    <w:rsid w:val="00E52BA8"/>
    <w:rsid w:val="00ED395D"/>
    <w:rsid w:val="00EE7303"/>
    <w:rsid w:val="00F007A7"/>
    <w:rsid w:val="00F24631"/>
    <w:rsid w:val="00F32054"/>
    <w:rsid w:val="00F325F4"/>
    <w:rsid w:val="00F34C6C"/>
    <w:rsid w:val="00F92B4C"/>
    <w:rsid w:val="00F958B9"/>
    <w:rsid w:val="00FA0A66"/>
    <w:rsid w:val="00FC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Props1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1778</TotalTime>
  <Pages>16</Pages>
  <Words>664</Words>
  <Characters>3787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DES-030 Spécification de Déploiement</vt:lpstr>
      <vt:lpstr>DES-020 Spécification de Conception</vt:lpstr>
    </vt:vector>
  </TitlesOfParts>
  <Company>Infor</Company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Spécification de Déploiement</dc:title>
  <dc:creator>Infor PMO</dc:creator>
  <cp:keywords>IPM</cp:keywords>
  <dc:description>Copyright © Infor 2013</dc:description>
  <cp:lastModifiedBy>Assootosh Dev Motah</cp:lastModifiedBy>
  <cp:revision>553</cp:revision>
  <cp:lastPrinted>2013-08-14T02:04:00Z</cp:lastPrinted>
  <dcterms:created xsi:type="dcterms:W3CDTF">2025-01-23T06:58:00Z</dcterms:created>
  <dcterms:modified xsi:type="dcterms:W3CDTF">2026-04-17T11:24:00Z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