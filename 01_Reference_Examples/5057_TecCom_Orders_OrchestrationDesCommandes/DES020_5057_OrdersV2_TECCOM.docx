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6B0EA" w14:textId="6B78DFB6" w:rsidR="002769F7" w:rsidRPr="000641F4" w:rsidRDefault="00B300CA" w:rsidP="009605EF">
      <w:pPr>
        <w:pStyle w:val="TitleBar"/>
        <w:tabs>
          <w:tab w:val="left" w:pos="6430"/>
        </w:tabs>
        <w:ind w:left="567"/>
      </w:pPr>
      <w:r w:rsidRPr="000641F4">
        <w:tab/>
      </w:r>
    </w:p>
    <w:p w14:paraId="55DC9836" w14:textId="78088F5F" w:rsidR="00F150D4" w:rsidRPr="009605EF" w:rsidRDefault="00F150D4" w:rsidP="009605EF">
      <w:pPr>
        <w:pStyle w:val="Title-Major"/>
        <w:ind w:left="567"/>
        <w:rPr>
          <w:rFonts w:cs="Arial"/>
          <w:smallCaps w:val="0"/>
          <w:sz w:val="40"/>
          <w:szCs w:val="40"/>
        </w:rPr>
      </w:pPr>
      <w:r w:rsidRPr="009605EF">
        <w:rPr>
          <w:rStyle w:val="normaltextrun"/>
          <w:rFonts w:cs="Arial"/>
          <w:sz w:val="40"/>
          <w:szCs w:val="40"/>
        </w:rPr>
        <w:t>DES020 - SPÉCIFICATION DE CONCEPTION</w:t>
      </w:r>
    </w:p>
    <w:sdt>
      <w:sdtPr>
        <w:alias w:val="Title"/>
        <w:tag w:val=""/>
        <w:id w:val="1194881388"/>
        <w:placeholder>
          <w:docPart w:val="1D58C5C15800481E9269A2EDD3FC80FA"/>
        </w:placeholder>
        <w15:dataBinding w:prefixMappings="xmlns:ns0='http://purl.org/dc/elements/1.1/' xmlns:ns1='http://schemas.openxmlformats.org/package/2006/metadata/core-properties' " w:xpath="/ns1:coreProperties[1]/ns0:title[1]" w:storeItemID="{6C3C8BC8-F283-45AE-878A-BAB7291924A1}"/>
      </w:sdtPr>
      <w:sdtEndPr/>
      <w:sdtContent>
        <w:p w14:paraId="6DA58090" w14:textId="1B43BC0C" w:rsidR="005A3C9C" w:rsidRPr="000641F4" w:rsidRDefault="001D0CFD" w:rsidP="001D0CFD">
          <w:pPr>
            <w:pStyle w:val="Subject"/>
          </w:pPr>
          <w:r w:rsidRPr="000641F4">
            <w:t>5059_</w:t>
          </w:r>
          <w:r w:rsidR="00A579D3" w:rsidRPr="000641F4">
            <w:t>Orders_Teccom</w:t>
          </w:r>
        </w:p>
      </w:sdtContent>
    </w:sdt>
    <w:p w14:paraId="658C151C" w14:textId="77777777" w:rsidR="00143F11" w:rsidRPr="000641F4" w:rsidRDefault="00143F11" w:rsidP="00143F11"/>
    <w:tbl>
      <w:tblPr>
        <w:tblStyle w:val="InforTable0"/>
        <w:tblW w:w="0" w:type="auto"/>
        <w:jc w:val="center"/>
        <w:tblLook w:val="04A0" w:firstRow="1" w:lastRow="0" w:firstColumn="1" w:lastColumn="0" w:noHBand="0" w:noVBand="1"/>
      </w:tblPr>
      <w:tblGrid>
        <w:gridCol w:w="4365"/>
        <w:gridCol w:w="3715"/>
      </w:tblGrid>
      <w:tr w:rsidR="00FA64D8" w:rsidRPr="000641F4" w14:paraId="0865D09F" w14:textId="77777777" w:rsidTr="1182F7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4365" w:type="dxa"/>
          </w:tcPr>
          <w:p w14:paraId="230564F9" w14:textId="625AB978" w:rsidR="00FA64D8" w:rsidRPr="008C6520" w:rsidRDefault="00C84E3A" w:rsidP="008C6520">
            <w:pPr>
              <w:pStyle w:val="NoSpacing"/>
            </w:pPr>
            <w:r w:rsidRPr="000641F4">
              <w:t xml:space="preserve">Propriétés du </w:t>
            </w:r>
            <w:r w:rsidR="00517763" w:rsidRPr="000641F4">
              <w:t>Document</w:t>
            </w:r>
          </w:p>
        </w:tc>
        <w:tc>
          <w:tcPr>
            <w:tcW w:w="3715" w:type="dxa"/>
          </w:tcPr>
          <w:p w14:paraId="5F53E47C" w14:textId="77777777" w:rsidR="00FA64D8" w:rsidRPr="000641F4" w:rsidRDefault="00FA64D8" w:rsidP="008C6520">
            <w:pPr>
              <w:pStyle w:val="NoSpacing"/>
            </w:pPr>
          </w:p>
        </w:tc>
      </w:tr>
      <w:tr w:rsidR="00FA64D8" w:rsidRPr="000641F4" w14:paraId="162FD5EA" w14:textId="77777777" w:rsidTr="1182F7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4365" w:type="dxa"/>
          </w:tcPr>
          <w:p w14:paraId="6EB52D04" w14:textId="4FE0AEEB" w:rsidR="00FA64D8" w:rsidRPr="000641F4" w:rsidRDefault="00517763" w:rsidP="008C6520">
            <w:pPr>
              <w:pStyle w:val="NoSpacing"/>
            </w:pPr>
            <w:r w:rsidRPr="000641F4">
              <w:t>Aut</w:t>
            </w:r>
            <w:r w:rsidR="00277AB3" w:rsidRPr="000641F4">
              <w:t>eur</w:t>
            </w:r>
          </w:p>
        </w:tc>
        <w:tc>
          <w:tcPr>
            <w:tcW w:w="3715" w:type="dxa"/>
          </w:tcPr>
          <w:p w14:paraId="10065EBB" w14:textId="606BEBA8" w:rsidR="00FA64D8" w:rsidRPr="000641F4" w:rsidRDefault="6E90CFAE" w:rsidP="008C6520">
            <w:pPr>
              <w:pStyle w:val="NoSpacing"/>
            </w:pPr>
            <w:r>
              <w:t>Motean kenylen</w:t>
            </w:r>
          </w:p>
        </w:tc>
      </w:tr>
      <w:tr w:rsidR="00FA64D8" w:rsidRPr="000641F4" w14:paraId="6E4EAC2D" w14:textId="77777777" w:rsidTr="004A1D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23"/>
          <w:jc w:val="center"/>
        </w:trPr>
        <w:tc>
          <w:tcPr>
            <w:tcW w:w="4365" w:type="dxa"/>
          </w:tcPr>
          <w:p w14:paraId="1405F5D7" w14:textId="1F2D7CDB" w:rsidR="00FA64D8" w:rsidRPr="000641F4" w:rsidRDefault="00277AB3" w:rsidP="008C6520">
            <w:pPr>
              <w:pStyle w:val="NoSpacing"/>
            </w:pPr>
            <w:r w:rsidRPr="000641F4">
              <w:t>Date de cr</w:t>
            </w:r>
            <w:r w:rsidR="00C84E3A" w:rsidRPr="000641F4">
              <w:t>éa</w:t>
            </w:r>
            <w:r w:rsidRPr="000641F4">
              <w:t>tion</w:t>
            </w:r>
          </w:p>
        </w:tc>
        <w:tc>
          <w:tcPr>
            <w:tcW w:w="3715" w:type="dxa"/>
          </w:tcPr>
          <w:p w14:paraId="50285470" w14:textId="7E340A91" w:rsidR="00FA64D8" w:rsidRPr="000641F4" w:rsidRDefault="00A579D3" w:rsidP="008C6520">
            <w:pPr>
              <w:pStyle w:val="NoSpacing"/>
            </w:pPr>
            <w:r>
              <w:t>28/</w:t>
            </w:r>
            <w:r w:rsidR="5A3A059A">
              <w:t>11</w:t>
            </w:r>
            <w:r w:rsidR="000B45FB">
              <w:t>/2</w:t>
            </w:r>
            <w:r w:rsidR="005F49CA">
              <w:t>5</w:t>
            </w:r>
          </w:p>
        </w:tc>
      </w:tr>
      <w:tr w:rsidR="00473ED3" w:rsidRPr="000641F4" w14:paraId="3D8932DF" w14:textId="77777777" w:rsidTr="1182F7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4365" w:type="dxa"/>
          </w:tcPr>
          <w:p w14:paraId="15E74EDB" w14:textId="17387AC4" w:rsidR="00473ED3" w:rsidRPr="000641F4" w:rsidRDefault="00473ED3" w:rsidP="008C6520">
            <w:pPr>
              <w:pStyle w:val="NoSpacing"/>
            </w:pPr>
            <w:r w:rsidRPr="000641F4">
              <w:t xml:space="preserve">Dernière mise à jour </w:t>
            </w:r>
          </w:p>
        </w:tc>
        <w:tc>
          <w:tcPr>
            <w:tcW w:w="3715" w:type="dxa"/>
          </w:tcPr>
          <w:p w14:paraId="6C83F65F" w14:textId="0BD55069" w:rsidR="00473ED3" w:rsidRPr="000641F4" w:rsidRDefault="00425164" w:rsidP="008C6520">
            <w:pPr>
              <w:pStyle w:val="NoSpacing"/>
            </w:pPr>
            <w:r>
              <w:t>29/01/26</w:t>
            </w:r>
          </w:p>
        </w:tc>
      </w:tr>
      <w:tr w:rsidR="00C20F0B" w:rsidRPr="000641F4" w14:paraId="3AB70C01" w14:textId="77777777" w:rsidTr="1182F7A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4365" w:type="dxa"/>
          </w:tcPr>
          <w:p w14:paraId="38C76F0B" w14:textId="626E6707" w:rsidR="00C20F0B" w:rsidRPr="000641F4" w:rsidRDefault="00C20F0B" w:rsidP="008C6520">
            <w:pPr>
              <w:pStyle w:val="NoSpacing"/>
            </w:pPr>
            <w:r w:rsidRPr="000641F4">
              <w:t>Référence du document</w:t>
            </w:r>
          </w:p>
        </w:tc>
        <w:tc>
          <w:tcPr>
            <w:tcW w:w="3715" w:type="dxa"/>
          </w:tcPr>
          <w:p w14:paraId="606E2532" w14:textId="2EA3E06A" w:rsidR="00C20F0B" w:rsidRPr="000641F4" w:rsidRDefault="001D0CFD" w:rsidP="008C6520">
            <w:pPr>
              <w:pStyle w:val="NoSpacing"/>
            </w:pPr>
            <w:r>
              <w:t>505</w:t>
            </w:r>
            <w:r w:rsidR="00A579D3">
              <w:t>7</w:t>
            </w:r>
            <w:r>
              <w:t>_</w:t>
            </w:r>
            <w:r w:rsidR="00A579D3">
              <w:t>Orders_Teccom</w:t>
            </w:r>
            <w:r w:rsidR="2B7586DD">
              <w:t>_V2</w:t>
            </w:r>
          </w:p>
        </w:tc>
      </w:tr>
      <w:tr w:rsidR="00C20F0B" w:rsidRPr="000641F4" w14:paraId="50CE309B" w14:textId="77777777" w:rsidTr="1182F7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4365" w:type="dxa"/>
          </w:tcPr>
          <w:p w14:paraId="28FCBA96" w14:textId="77777777" w:rsidR="00C20F0B" w:rsidRPr="000641F4" w:rsidRDefault="00C20F0B" w:rsidP="008C6520">
            <w:pPr>
              <w:pStyle w:val="NoSpacing"/>
            </w:pPr>
            <w:r w:rsidRPr="000641F4">
              <w:t>Version</w:t>
            </w:r>
          </w:p>
        </w:tc>
        <w:tc>
          <w:tcPr>
            <w:tcW w:w="3715" w:type="dxa"/>
          </w:tcPr>
          <w:p w14:paraId="68640F43" w14:textId="3F062793" w:rsidR="00C20F0B" w:rsidRPr="008C6520" w:rsidRDefault="005F49CA" w:rsidP="66DA5828">
            <w:pPr>
              <w:pStyle w:val="NoSpacing"/>
              <w:rPr>
                <w:rStyle w:val="HighlightedVariable"/>
                <w:color w:val="auto"/>
              </w:rPr>
            </w:pPr>
            <w:r w:rsidRPr="1182F7AA">
              <w:rPr>
                <w:rStyle w:val="HighlightedVariable"/>
                <w:color w:val="auto"/>
              </w:rPr>
              <w:t>1</w:t>
            </w:r>
            <w:r w:rsidR="003A5E15" w:rsidRPr="1182F7AA">
              <w:rPr>
                <w:rStyle w:val="HighlightedVariable"/>
                <w:color w:val="auto"/>
              </w:rPr>
              <w:t>.</w:t>
            </w:r>
            <w:r w:rsidR="00425164">
              <w:rPr>
                <w:rStyle w:val="HighlightedVariable"/>
                <w:color w:val="auto"/>
              </w:rPr>
              <w:t>2</w:t>
            </w:r>
          </w:p>
        </w:tc>
      </w:tr>
    </w:tbl>
    <w:p w14:paraId="3F5D3D94" w14:textId="7DA89A64" w:rsidR="00941EF9" w:rsidRPr="000641F4" w:rsidRDefault="00234F11" w:rsidP="008A0807">
      <w:pPr>
        <w:pStyle w:val="BodyText"/>
      </w:pPr>
      <w:r w:rsidRPr="000641F4">
        <w:tab/>
      </w:r>
    </w:p>
    <w:tbl>
      <w:tblPr>
        <w:tblStyle w:val="InforTable0"/>
        <w:tblW w:w="8080" w:type="dxa"/>
        <w:jc w:val="center"/>
        <w:tblLook w:val="04A0" w:firstRow="1" w:lastRow="0" w:firstColumn="1" w:lastColumn="0" w:noHBand="0" w:noVBand="1"/>
      </w:tblPr>
      <w:tblGrid>
        <w:gridCol w:w="4394"/>
        <w:gridCol w:w="3686"/>
      </w:tblGrid>
      <w:tr w:rsidR="007057A9" w:rsidRPr="000641F4" w14:paraId="64F8FF6F" w14:textId="77777777" w:rsidTr="007F1C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4394" w:type="dxa"/>
          </w:tcPr>
          <w:p w14:paraId="204F77DA" w14:textId="29B670CA" w:rsidR="007057A9" w:rsidRPr="000641F4" w:rsidRDefault="0055119A" w:rsidP="008C6520">
            <w:pPr>
              <w:pStyle w:val="NoSpacing"/>
              <w:rPr>
                <w:b w:val="0"/>
              </w:rPr>
            </w:pPr>
            <w:r w:rsidRPr="000641F4">
              <w:t>Validation</w:t>
            </w:r>
          </w:p>
        </w:tc>
        <w:tc>
          <w:tcPr>
            <w:tcW w:w="3686" w:type="dxa"/>
          </w:tcPr>
          <w:p w14:paraId="53291713" w14:textId="77777777" w:rsidR="007057A9" w:rsidRPr="000641F4" w:rsidRDefault="007057A9" w:rsidP="008C6520">
            <w:pPr>
              <w:pStyle w:val="NoSpacing"/>
              <w:rPr>
                <w:b w:val="0"/>
              </w:rPr>
            </w:pPr>
            <w:r w:rsidRPr="000641F4">
              <w:t>Position</w:t>
            </w:r>
          </w:p>
        </w:tc>
      </w:tr>
      <w:tr w:rsidR="00B14838" w:rsidRPr="000641F4" w14:paraId="4C9ACAF6" w14:textId="77777777" w:rsidTr="007F1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4"/>
          <w:jc w:val="center"/>
        </w:trPr>
        <w:tc>
          <w:tcPr>
            <w:tcW w:w="4394" w:type="dxa"/>
          </w:tcPr>
          <w:p w14:paraId="04AB62D0" w14:textId="77777777" w:rsidR="00B14838" w:rsidRPr="000641F4" w:rsidRDefault="00B14838" w:rsidP="008C6520">
            <w:pPr>
              <w:pStyle w:val="NoSpacing"/>
              <w:rPr>
                <w:rStyle w:val="HighlightedVariable"/>
              </w:rPr>
            </w:pPr>
          </w:p>
        </w:tc>
        <w:tc>
          <w:tcPr>
            <w:tcW w:w="3686" w:type="dxa"/>
          </w:tcPr>
          <w:p w14:paraId="3DFA7657" w14:textId="77777777" w:rsidR="00B14838" w:rsidRPr="000641F4" w:rsidRDefault="00B14838" w:rsidP="008C6520">
            <w:pPr>
              <w:pStyle w:val="NoSpacing"/>
              <w:rPr>
                <w:rStyle w:val="HighlightedVariable"/>
              </w:rPr>
            </w:pPr>
          </w:p>
        </w:tc>
      </w:tr>
    </w:tbl>
    <w:p w14:paraId="37699155" w14:textId="742CEB22" w:rsidR="00941EF9" w:rsidRPr="000641F4" w:rsidRDefault="0055119A" w:rsidP="00D25469">
      <w:pPr>
        <w:pStyle w:val="Heading1"/>
      </w:pPr>
      <w:bookmarkStart w:id="0" w:name="_Toc29384913"/>
      <w:bookmarkStart w:id="1" w:name="_Toc220607190"/>
      <w:r w:rsidRPr="000641F4">
        <w:lastRenderedPageBreak/>
        <w:t xml:space="preserve">Contrôle du </w:t>
      </w:r>
      <w:r w:rsidR="00941EF9" w:rsidRPr="000641F4">
        <w:t>Document</w:t>
      </w:r>
      <w:bookmarkEnd w:id="0"/>
      <w:bookmarkEnd w:id="1"/>
    </w:p>
    <w:p w14:paraId="121F46C5" w14:textId="070F8229" w:rsidR="00387171" w:rsidRPr="000641F4" w:rsidRDefault="00387171" w:rsidP="008A0807">
      <w:pPr>
        <w:pStyle w:val="BodyText"/>
      </w:pPr>
      <w:r w:rsidRPr="000641F4">
        <w:t>Comme tous les documents produits dans le cadre du présent projet, ce document est stocké dans l’espace collaboratif SharePoint du projet</w:t>
      </w:r>
      <w:r w:rsidR="007E76D6" w:rsidRPr="000641F4">
        <w:t>.</w:t>
      </w:r>
    </w:p>
    <w:p w14:paraId="49A2B867" w14:textId="181210AE" w:rsidR="00941EF9" w:rsidRPr="000641F4" w:rsidRDefault="00094CB3" w:rsidP="008A0807">
      <w:pPr>
        <w:pStyle w:val="Heading2"/>
      </w:pPr>
      <w:bookmarkStart w:id="2" w:name="_Toc220607191"/>
      <w:r w:rsidRPr="000641F4">
        <w:t>Suivi des modifications</w:t>
      </w:r>
      <w:bookmarkEnd w:id="2"/>
    </w:p>
    <w:p w14:paraId="1B046523" w14:textId="2C85A698" w:rsidR="00941EF9" w:rsidRPr="000641F4" w:rsidRDefault="0055322F" w:rsidP="008A0807">
      <w:pPr>
        <w:pStyle w:val="BodyText"/>
      </w:pPr>
      <w:r w:rsidRPr="000641F4">
        <w:t>a</w:t>
      </w:r>
      <w:fldSimple w:instr="SECTIONPAGES  \* MERGEFORMAT">
        <w:r w:rsidR="00E3134E" w:rsidRPr="000641F4">
          <w:t>24</w:t>
        </w:r>
      </w:fldSimple>
    </w:p>
    <w:tbl>
      <w:tblPr>
        <w:tblStyle w:val="InforTable0"/>
        <w:tblW w:w="0" w:type="auto"/>
        <w:tblLayout w:type="fixed"/>
        <w:tblLook w:val="04A0" w:firstRow="1" w:lastRow="0" w:firstColumn="1" w:lastColumn="0" w:noHBand="0" w:noVBand="1"/>
      </w:tblPr>
      <w:tblGrid>
        <w:gridCol w:w="1645"/>
        <w:gridCol w:w="2013"/>
        <w:gridCol w:w="1247"/>
        <w:gridCol w:w="3544"/>
      </w:tblGrid>
      <w:tr w:rsidR="00FE0A85" w:rsidRPr="000641F4" w14:paraId="4B2F5072" w14:textId="77777777" w:rsidTr="72FCAD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645" w:type="dxa"/>
          </w:tcPr>
          <w:p w14:paraId="2E085D38" w14:textId="77777777" w:rsidR="00FE0A85" w:rsidRPr="000641F4" w:rsidRDefault="00FE0A85" w:rsidP="008C6520">
            <w:pPr>
              <w:pStyle w:val="NoSpacing"/>
              <w:rPr>
                <w:b w:val="0"/>
              </w:rPr>
            </w:pPr>
            <w:r w:rsidRPr="000641F4">
              <w:t>Date</w:t>
            </w:r>
          </w:p>
        </w:tc>
        <w:tc>
          <w:tcPr>
            <w:tcW w:w="2013" w:type="dxa"/>
          </w:tcPr>
          <w:p w14:paraId="2424C835" w14:textId="17669C11" w:rsidR="00FE0A85" w:rsidRPr="000641F4" w:rsidRDefault="00FE0A85" w:rsidP="008C6520">
            <w:pPr>
              <w:pStyle w:val="NoSpacing"/>
              <w:rPr>
                <w:b w:val="0"/>
              </w:rPr>
            </w:pPr>
            <w:r w:rsidRPr="000641F4">
              <w:t>Aut</w:t>
            </w:r>
            <w:r w:rsidR="0055119A" w:rsidRPr="000641F4">
              <w:t>eur</w:t>
            </w:r>
          </w:p>
        </w:tc>
        <w:tc>
          <w:tcPr>
            <w:tcW w:w="1247" w:type="dxa"/>
          </w:tcPr>
          <w:p w14:paraId="181A2024" w14:textId="77777777" w:rsidR="00FE0A85" w:rsidRPr="000641F4" w:rsidRDefault="00FE0A85" w:rsidP="008C6520">
            <w:pPr>
              <w:pStyle w:val="NoSpacing"/>
              <w:rPr>
                <w:b w:val="0"/>
              </w:rPr>
            </w:pPr>
            <w:r w:rsidRPr="000641F4">
              <w:t>Version</w:t>
            </w:r>
          </w:p>
        </w:tc>
        <w:tc>
          <w:tcPr>
            <w:tcW w:w="3544" w:type="dxa"/>
          </w:tcPr>
          <w:p w14:paraId="3D074F31" w14:textId="3F03E088" w:rsidR="00FE0A85" w:rsidRPr="000641F4" w:rsidRDefault="0055119A" w:rsidP="008C6520">
            <w:pPr>
              <w:pStyle w:val="NoSpacing"/>
            </w:pPr>
            <w:r w:rsidRPr="000641F4">
              <w:t>Référence</w:t>
            </w:r>
          </w:p>
        </w:tc>
      </w:tr>
      <w:tr w:rsidR="00046A6F" w:rsidRPr="000641F4" w14:paraId="65077F27" w14:textId="77777777" w:rsidTr="72FCAD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645" w:type="dxa"/>
          </w:tcPr>
          <w:p w14:paraId="15CE4C43" w14:textId="3E953496" w:rsidR="00046A6F" w:rsidRPr="000641F4" w:rsidRDefault="00A579D3" w:rsidP="008C6520">
            <w:pPr>
              <w:pStyle w:val="NoSpacing"/>
            </w:pPr>
            <w:r>
              <w:t>28</w:t>
            </w:r>
            <w:r w:rsidR="001D0CFD">
              <w:t>/</w:t>
            </w:r>
            <w:r w:rsidR="2C2603DE">
              <w:t>11</w:t>
            </w:r>
            <w:r w:rsidR="001D0CFD">
              <w:t>/</w:t>
            </w:r>
            <w:r w:rsidR="132148BF">
              <w:t>20</w:t>
            </w:r>
            <w:r w:rsidR="001D0CFD">
              <w:t>25</w:t>
            </w:r>
          </w:p>
        </w:tc>
        <w:tc>
          <w:tcPr>
            <w:tcW w:w="2013" w:type="dxa"/>
          </w:tcPr>
          <w:p w14:paraId="26506F66" w14:textId="230DD48E" w:rsidR="00046A6F" w:rsidRPr="000641F4" w:rsidRDefault="235B5FBC" w:rsidP="008C6520">
            <w:pPr>
              <w:pStyle w:val="NoSpacing"/>
            </w:pPr>
            <w:r>
              <w:t>Motean Kenylen</w:t>
            </w:r>
          </w:p>
        </w:tc>
        <w:tc>
          <w:tcPr>
            <w:tcW w:w="1247" w:type="dxa"/>
          </w:tcPr>
          <w:p w14:paraId="76CE5359" w14:textId="17075390" w:rsidR="00046A6F" w:rsidRPr="000641F4" w:rsidRDefault="00AB326E" w:rsidP="008C6520">
            <w:pPr>
              <w:pStyle w:val="NoSpacing"/>
            </w:pPr>
            <w:r w:rsidRPr="000641F4">
              <w:t>1</w:t>
            </w:r>
          </w:p>
        </w:tc>
        <w:tc>
          <w:tcPr>
            <w:tcW w:w="3544" w:type="dxa"/>
          </w:tcPr>
          <w:p w14:paraId="64607F7B" w14:textId="185F5041" w:rsidR="00046A6F" w:rsidRPr="000641F4" w:rsidRDefault="005F49CA" w:rsidP="008C6520">
            <w:pPr>
              <w:pStyle w:val="NoSpacing"/>
            </w:pPr>
            <w:r w:rsidRPr="000641F4">
              <w:t>Creation</w:t>
            </w:r>
          </w:p>
        </w:tc>
      </w:tr>
      <w:tr w:rsidR="008C6520" w:rsidRPr="000641F4" w14:paraId="524EE96F" w14:textId="77777777" w:rsidTr="72FCAD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645" w:type="dxa"/>
          </w:tcPr>
          <w:p w14:paraId="0BBC5F06" w14:textId="0521297E" w:rsidR="52EE09FF" w:rsidRDefault="52EE09FF" w:rsidP="72FCADA4">
            <w:pPr>
              <w:pStyle w:val="NoSpacing"/>
            </w:pPr>
            <w:r>
              <w:t>06/01/26</w:t>
            </w:r>
          </w:p>
        </w:tc>
        <w:tc>
          <w:tcPr>
            <w:tcW w:w="2013" w:type="dxa"/>
          </w:tcPr>
          <w:p w14:paraId="5C681F57" w14:textId="7532C98D" w:rsidR="72FCADA4" w:rsidRDefault="72FCADA4" w:rsidP="72FCADA4">
            <w:pPr>
              <w:pStyle w:val="NoSpacing"/>
            </w:pPr>
            <w:r>
              <w:t>Motean Kenylen</w:t>
            </w:r>
          </w:p>
        </w:tc>
        <w:tc>
          <w:tcPr>
            <w:tcW w:w="1247" w:type="dxa"/>
          </w:tcPr>
          <w:p w14:paraId="4C5D1079" w14:textId="7C575CB5" w:rsidR="72FCADA4" w:rsidRDefault="72FCADA4" w:rsidP="72FCADA4">
            <w:pPr>
              <w:pStyle w:val="NoSpacing"/>
            </w:pPr>
            <w:r>
              <w:t>1</w:t>
            </w:r>
            <w:r w:rsidR="43168E47">
              <w:t>.1</w:t>
            </w:r>
          </w:p>
        </w:tc>
        <w:tc>
          <w:tcPr>
            <w:tcW w:w="3544" w:type="dxa"/>
          </w:tcPr>
          <w:p w14:paraId="42164130" w14:textId="5A27A54D" w:rsidR="19F63734" w:rsidRPr="00334160" w:rsidRDefault="19F63734" w:rsidP="72FCADA4">
            <w:pPr>
              <w:pStyle w:val="NoSpacing"/>
              <w:rPr>
                <w:lang w:val="fr-FR"/>
              </w:rPr>
            </w:pPr>
            <w:r w:rsidRPr="00334160">
              <w:rPr>
                <w:lang w:val="fr-FR"/>
              </w:rPr>
              <w:t>Mise a jour de l'API AddBatchLine-&gt;Suppression du parametre UNMS dans le JQ expression</w:t>
            </w:r>
          </w:p>
        </w:tc>
      </w:tr>
      <w:tr w:rsidR="00425164" w:rsidRPr="000641F4" w14:paraId="4781259D" w14:textId="77777777" w:rsidTr="72FCAD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645" w:type="dxa"/>
          </w:tcPr>
          <w:p w14:paraId="7C47FDB6" w14:textId="04C97EA3" w:rsidR="00425164" w:rsidRDefault="00425164" w:rsidP="00425164">
            <w:pPr>
              <w:pStyle w:val="NoSpacing"/>
            </w:pPr>
            <w:r>
              <w:t>29/01/26</w:t>
            </w:r>
          </w:p>
        </w:tc>
        <w:tc>
          <w:tcPr>
            <w:tcW w:w="2013" w:type="dxa"/>
          </w:tcPr>
          <w:p w14:paraId="70DD18FD" w14:textId="410BDCF3" w:rsidR="00425164" w:rsidRDefault="00425164" w:rsidP="00425164">
            <w:pPr>
              <w:pStyle w:val="NoSpacing"/>
            </w:pPr>
            <w:r>
              <w:t>Motean Kenylen</w:t>
            </w:r>
          </w:p>
        </w:tc>
        <w:tc>
          <w:tcPr>
            <w:tcW w:w="1247" w:type="dxa"/>
          </w:tcPr>
          <w:p w14:paraId="6D149513" w14:textId="304B288D" w:rsidR="00425164" w:rsidRDefault="00425164" w:rsidP="00425164">
            <w:pPr>
              <w:pStyle w:val="NoSpacing"/>
            </w:pPr>
            <w:r w:rsidRPr="000641F4">
              <w:t>1</w:t>
            </w:r>
            <w:r>
              <w:t>.</w:t>
            </w:r>
            <w:r>
              <w:t>2</w:t>
            </w:r>
          </w:p>
        </w:tc>
        <w:tc>
          <w:tcPr>
            <w:tcW w:w="3544" w:type="dxa"/>
          </w:tcPr>
          <w:p w14:paraId="49A7DAC9" w14:textId="44CA950F" w:rsidR="00425164" w:rsidRPr="00334160" w:rsidRDefault="00425164" w:rsidP="00425164">
            <w:pPr>
              <w:pStyle w:val="NoSpacing"/>
              <w:rPr>
                <w:lang w:val="fr-FR"/>
              </w:rPr>
            </w:pPr>
            <w:r w:rsidRPr="00425164">
              <w:rPr>
                <w:lang w:val="fr-FR"/>
              </w:rPr>
              <w:t>Mise a jour solution comparaison BOD + Logique verification CUOR</w:t>
            </w:r>
          </w:p>
        </w:tc>
      </w:tr>
    </w:tbl>
    <w:p w14:paraId="39CAB9D4" w14:textId="785EBB77" w:rsidR="0080041B" w:rsidRPr="000641F4" w:rsidRDefault="0080041B">
      <w:pPr>
        <w:pStyle w:val="BodyText"/>
      </w:pPr>
    </w:p>
    <w:p w14:paraId="7D8C997A" w14:textId="6E0C9E81" w:rsidR="00941EF9" w:rsidRPr="000641F4" w:rsidRDefault="00094CB3" w:rsidP="008A0807">
      <w:pPr>
        <w:pStyle w:val="Heading2"/>
      </w:pPr>
      <w:bookmarkStart w:id="3" w:name="_Toc220607192"/>
      <w:r w:rsidRPr="000641F4">
        <w:t>Relecture / Vérification</w:t>
      </w:r>
      <w:bookmarkEnd w:id="3"/>
    </w:p>
    <w:p w14:paraId="62F9DB14" w14:textId="77777777" w:rsidR="00941EF9" w:rsidRPr="000641F4" w:rsidRDefault="00941EF9">
      <w:pPr>
        <w:pStyle w:val="BodyText"/>
      </w:pPr>
    </w:p>
    <w:tbl>
      <w:tblPr>
        <w:tblStyle w:val="InforTable0"/>
        <w:tblW w:w="0" w:type="auto"/>
        <w:tblLook w:val="04A0" w:firstRow="1" w:lastRow="0" w:firstColumn="1" w:lastColumn="0" w:noHBand="0" w:noVBand="1"/>
      </w:tblPr>
      <w:tblGrid>
        <w:gridCol w:w="3346"/>
        <w:gridCol w:w="5103"/>
      </w:tblGrid>
      <w:tr w:rsidR="00FA64D8" w:rsidRPr="000641F4" w14:paraId="3D35DB8F" w14:textId="77777777" w:rsidTr="007F1C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346" w:type="dxa"/>
          </w:tcPr>
          <w:p w14:paraId="47A93795" w14:textId="6738BC32" w:rsidR="00FA64D8" w:rsidRPr="000641F4" w:rsidRDefault="00507112" w:rsidP="008A0807">
            <w:pPr>
              <w:pStyle w:val="BodyText"/>
              <w:rPr>
                <w:b w:val="0"/>
              </w:rPr>
            </w:pPr>
            <w:r w:rsidRPr="000641F4">
              <w:t>Nom</w:t>
            </w:r>
            <w:r w:rsidR="00FA64D8" w:rsidRPr="000641F4">
              <w:t xml:space="preserve"> </w:t>
            </w:r>
          </w:p>
        </w:tc>
        <w:tc>
          <w:tcPr>
            <w:tcW w:w="5103" w:type="dxa"/>
          </w:tcPr>
          <w:p w14:paraId="711AA7B2" w14:textId="77777777" w:rsidR="00FA64D8" w:rsidRPr="000641F4" w:rsidRDefault="00FA64D8" w:rsidP="008A0807">
            <w:pPr>
              <w:pStyle w:val="BodyText"/>
              <w:rPr>
                <w:b w:val="0"/>
              </w:rPr>
            </w:pPr>
            <w:r w:rsidRPr="000641F4">
              <w:t>Position</w:t>
            </w:r>
          </w:p>
        </w:tc>
      </w:tr>
      <w:tr w:rsidR="00FA64D8" w:rsidRPr="000641F4" w14:paraId="5C9C6481" w14:textId="77777777" w:rsidTr="007F1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46" w:type="dxa"/>
          </w:tcPr>
          <w:p w14:paraId="06859C09" w14:textId="4110C9BB" w:rsidR="00FA64D8" w:rsidRPr="000641F4" w:rsidRDefault="00027773" w:rsidP="008A0807">
            <w:pPr>
              <w:pStyle w:val="BodyText"/>
            </w:pPr>
            <w:r w:rsidRPr="000641F4">
              <w:t xml:space="preserve">A déterminer </w:t>
            </w:r>
          </w:p>
        </w:tc>
        <w:tc>
          <w:tcPr>
            <w:tcW w:w="5103" w:type="dxa"/>
          </w:tcPr>
          <w:p w14:paraId="2284CDBC" w14:textId="77777777" w:rsidR="00FA64D8" w:rsidRPr="000641F4" w:rsidRDefault="00FA64D8" w:rsidP="008A0807">
            <w:pPr>
              <w:pStyle w:val="BodyText"/>
            </w:pPr>
          </w:p>
        </w:tc>
      </w:tr>
      <w:tr w:rsidR="00FA64D8" w:rsidRPr="000641F4" w14:paraId="4AB7FE68" w14:textId="77777777" w:rsidTr="007F1C4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346" w:type="dxa"/>
          </w:tcPr>
          <w:p w14:paraId="3E7B9927" w14:textId="77777777" w:rsidR="00FA64D8" w:rsidRPr="000641F4" w:rsidRDefault="00FA64D8" w:rsidP="008A0807">
            <w:pPr>
              <w:pStyle w:val="BodyText"/>
            </w:pPr>
          </w:p>
        </w:tc>
        <w:tc>
          <w:tcPr>
            <w:tcW w:w="5103" w:type="dxa"/>
          </w:tcPr>
          <w:p w14:paraId="169243CC" w14:textId="77777777" w:rsidR="00FA64D8" w:rsidRPr="000641F4" w:rsidRDefault="00FA64D8" w:rsidP="008A0807">
            <w:pPr>
              <w:pStyle w:val="BodyText"/>
            </w:pPr>
          </w:p>
        </w:tc>
      </w:tr>
      <w:tr w:rsidR="00FA64D8" w:rsidRPr="000641F4" w14:paraId="20AD4EE7" w14:textId="77777777" w:rsidTr="007F1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46" w:type="dxa"/>
          </w:tcPr>
          <w:p w14:paraId="2366D601" w14:textId="77777777" w:rsidR="00FA64D8" w:rsidRPr="000641F4" w:rsidRDefault="00FA64D8" w:rsidP="008A0807">
            <w:pPr>
              <w:pStyle w:val="BodyText"/>
            </w:pPr>
          </w:p>
        </w:tc>
        <w:tc>
          <w:tcPr>
            <w:tcW w:w="5103" w:type="dxa"/>
          </w:tcPr>
          <w:p w14:paraId="59710D74" w14:textId="77777777" w:rsidR="00FA64D8" w:rsidRPr="000641F4" w:rsidRDefault="00FA64D8" w:rsidP="008A0807">
            <w:pPr>
              <w:pStyle w:val="BodyText"/>
            </w:pPr>
          </w:p>
        </w:tc>
      </w:tr>
      <w:tr w:rsidR="00FA64D8" w:rsidRPr="000641F4" w14:paraId="51BEE8A5" w14:textId="77777777" w:rsidTr="007F1C4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346" w:type="dxa"/>
          </w:tcPr>
          <w:p w14:paraId="62FD7B43" w14:textId="77777777" w:rsidR="00FA64D8" w:rsidRPr="000641F4" w:rsidRDefault="00FA64D8" w:rsidP="008A0807">
            <w:pPr>
              <w:pStyle w:val="BodyText"/>
            </w:pPr>
          </w:p>
        </w:tc>
        <w:tc>
          <w:tcPr>
            <w:tcW w:w="5103" w:type="dxa"/>
          </w:tcPr>
          <w:p w14:paraId="0424E6D4" w14:textId="77777777" w:rsidR="00FA64D8" w:rsidRPr="000641F4" w:rsidRDefault="00FA64D8" w:rsidP="008A0807">
            <w:pPr>
              <w:pStyle w:val="BodyText"/>
            </w:pPr>
          </w:p>
        </w:tc>
      </w:tr>
    </w:tbl>
    <w:p w14:paraId="0E829E42" w14:textId="77777777" w:rsidR="00941EF9" w:rsidRPr="000641F4" w:rsidRDefault="00941EF9">
      <w:pPr>
        <w:pStyle w:val="BodyText"/>
      </w:pPr>
    </w:p>
    <w:p w14:paraId="5472408A" w14:textId="04483647" w:rsidR="008342C0" w:rsidRDefault="00941EF9">
      <w:pPr>
        <w:pStyle w:val="TOC1"/>
        <w:tabs>
          <w:tab w:val="left" w:pos="2549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MU" w:eastAsia="en-MU"/>
          <w14:ligatures w14:val="standardContextual"/>
        </w:rPr>
      </w:pPr>
      <w:r w:rsidRPr="000641F4">
        <w:fldChar w:fldCharType="begin"/>
      </w:r>
      <w:r w:rsidRPr="000641F4">
        <w:instrText xml:space="preserve"> TOC \o "1-2 </w:instrText>
      </w:r>
      <w:r w:rsidRPr="000641F4">
        <w:fldChar w:fldCharType="separate"/>
      </w:r>
      <w:r w:rsidR="008342C0">
        <w:rPr>
          <w:noProof/>
        </w:rPr>
        <w:t>1</w:t>
      </w:r>
      <w:r w:rsidR="008342C0"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MU" w:eastAsia="en-MU"/>
          <w14:ligatures w14:val="standardContextual"/>
        </w:rPr>
        <w:tab/>
      </w:r>
      <w:r w:rsidR="008342C0">
        <w:rPr>
          <w:noProof/>
        </w:rPr>
        <w:t>Contrôle du Document</w:t>
      </w:r>
      <w:r w:rsidR="008342C0">
        <w:rPr>
          <w:noProof/>
        </w:rPr>
        <w:tab/>
      </w:r>
      <w:r w:rsidR="008342C0">
        <w:rPr>
          <w:noProof/>
        </w:rPr>
        <w:fldChar w:fldCharType="begin"/>
      </w:r>
      <w:r w:rsidR="008342C0">
        <w:rPr>
          <w:noProof/>
        </w:rPr>
        <w:instrText xml:space="preserve"> PAGEREF _Toc220607190 \h </w:instrText>
      </w:r>
      <w:r w:rsidR="008342C0">
        <w:rPr>
          <w:noProof/>
        </w:rPr>
      </w:r>
      <w:r w:rsidR="008342C0">
        <w:rPr>
          <w:noProof/>
        </w:rPr>
        <w:fldChar w:fldCharType="separate"/>
      </w:r>
      <w:r w:rsidR="008342C0">
        <w:rPr>
          <w:noProof/>
        </w:rPr>
        <w:t>2</w:t>
      </w:r>
      <w:r w:rsidR="008342C0">
        <w:rPr>
          <w:noProof/>
        </w:rPr>
        <w:fldChar w:fldCharType="end"/>
      </w:r>
    </w:p>
    <w:p w14:paraId="3E22CECA" w14:textId="62ACCB79" w:rsidR="008342C0" w:rsidRDefault="008342C0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r>
        <w:rPr>
          <w:noProof/>
        </w:rPr>
        <w:t>1.1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  <w:tab/>
      </w:r>
      <w:r>
        <w:rPr>
          <w:noProof/>
        </w:rPr>
        <w:t>Suivi des modifications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_Toc220607191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5864015C" w14:textId="141E3D66" w:rsidR="008342C0" w:rsidRDefault="008342C0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r>
        <w:rPr>
          <w:noProof/>
        </w:rPr>
        <w:t>1.2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  <w:tab/>
      </w:r>
      <w:r>
        <w:rPr>
          <w:noProof/>
        </w:rPr>
        <w:t>Relecture / Vérification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_Toc220607192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0F95086E" w14:textId="3E5AD9FE" w:rsidR="008342C0" w:rsidRDefault="008342C0">
      <w:pPr>
        <w:pStyle w:val="TOC1"/>
        <w:tabs>
          <w:tab w:val="left" w:pos="2549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MU" w:eastAsia="en-MU"/>
          <w14:ligatures w14:val="standardContextual"/>
        </w:rPr>
      </w:pPr>
      <w:r>
        <w:rPr>
          <w:noProof/>
        </w:rPr>
        <w:t>2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MU" w:eastAsia="en-MU"/>
          <w14:ligatures w14:val="standardContextual"/>
        </w:rPr>
        <w:tab/>
      </w:r>
      <w:r>
        <w:rPr>
          <w:noProof/>
        </w:rPr>
        <w:t>Introduction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_Toc220607193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63712DEA" w14:textId="7796A712" w:rsidR="008342C0" w:rsidRDefault="008342C0">
      <w:pPr>
        <w:pStyle w:val="TOC1"/>
        <w:tabs>
          <w:tab w:val="left" w:pos="2549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MU" w:eastAsia="en-MU"/>
          <w14:ligatures w14:val="standardContextual"/>
        </w:rPr>
      </w:pPr>
      <w:r w:rsidRPr="00E56F12">
        <w:rPr>
          <w:noProof/>
          <w:color w:val="000000" w:themeColor="text1"/>
        </w:rPr>
        <w:t>3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MU" w:eastAsia="en-MU"/>
          <w14:ligatures w14:val="standardContextual"/>
        </w:rPr>
        <w:tab/>
      </w:r>
      <w:r w:rsidRPr="00E56F12">
        <w:rPr>
          <w:noProof/>
          <w:color w:val="000000" w:themeColor="text1"/>
        </w:rPr>
        <w:t>Intégration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_Toc220607194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07FB4E91" w14:textId="78D4F6AF" w:rsidR="008342C0" w:rsidRDefault="008342C0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r>
        <w:rPr>
          <w:noProof/>
        </w:rPr>
        <w:t>3.1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  <w:tab/>
      </w:r>
      <w:r>
        <w:rPr>
          <w:noProof/>
        </w:rPr>
        <w:t>Description globale :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_Toc220607195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4F01BB02" w14:textId="6EB35374" w:rsidR="008342C0" w:rsidRPr="008342C0" w:rsidRDefault="008342C0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MU"/>
          <w14:ligatures w14:val="standardContextual"/>
        </w:rPr>
      </w:pPr>
      <w:r>
        <w:rPr>
          <w:noProof/>
        </w:rPr>
        <w:t>3.2</w:t>
      </w:r>
      <w:r w:rsidRPr="008342C0"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MU"/>
          <w14:ligatures w14:val="standardContextual"/>
        </w:rPr>
        <w:tab/>
      </w:r>
      <w:r>
        <w:rPr>
          <w:noProof/>
        </w:rPr>
        <w:t>Simulation de la création de commande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_Toc220607196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10702D9F" w14:textId="30788CAF" w:rsidR="008342C0" w:rsidRPr="008342C0" w:rsidRDefault="008342C0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MU"/>
          <w14:ligatures w14:val="standardContextual"/>
        </w:rPr>
      </w:pPr>
      <w:r>
        <w:rPr>
          <w:noProof/>
        </w:rPr>
        <w:t>3.3</w:t>
      </w:r>
      <w:r w:rsidRPr="008342C0"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MU"/>
          <w14:ligatures w14:val="standardContextual"/>
        </w:rPr>
        <w:tab/>
      </w:r>
      <w:r>
        <w:rPr>
          <w:noProof/>
        </w:rPr>
        <w:t>Flux API : CREATION DE LA COMMANDE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_Toc220607197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3A92E3D6" w14:textId="4625928F" w:rsidR="008342C0" w:rsidRPr="008342C0" w:rsidRDefault="008342C0">
      <w:pPr>
        <w:pStyle w:val="TOC1"/>
        <w:tabs>
          <w:tab w:val="left" w:pos="2549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en-MU"/>
          <w14:ligatures w14:val="standardContextual"/>
        </w:rPr>
      </w:pPr>
      <w:r>
        <w:rPr>
          <w:noProof/>
        </w:rPr>
        <w:t>4</w:t>
      </w:r>
      <w:r w:rsidRPr="008342C0"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en-MU"/>
          <w14:ligatures w14:val="standardContextual"/>
        </w:rPr>
        <w:tab/>
      </w:r>
      <w:r>
        <w:rPr>
          <w:noProof/>
        </w:rPr>
        <w:t>Orchestration des API CLOVERLEAF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_Toc220607198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14:paraId="303B4FA0" w14:textId="4DFC26D4" w:rsidR="008342C0" w:rsidRPr="008342C0" w:rsidRDefault="008342C0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MU"/>
          <w14:ligatures w14:val="standardContextual"/>
        </w:rPr>
      </w:pPr>
      <w:r>
        <w:rPr>
          <w:noProof/>
        </w:rPr>
        <w:t>4.1</w:t>
      </w:r>
      <w:r w:rsidRPr="008342C0"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MU"/>
          <w14:ligatures w14:val="standardContextual"/>
        </w:rPr>
        <w:tab/>
      </w:r>
      <w:r>
        <w:rPr>
          <w:noProof/>
        </w:rPr>
        <w:t>Contexte :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_Toc220607199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14:paraId="6E6A8085" w14:textId="5535725F" w:rsidR="008342C0" w:rsidRPr="008342C0" w:rsidRDefault="008342C0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MU"/>
          <w14:ligatures w14:val="standardContextual"/>
        </w:rPr>
      </w:pPr>
      <w:r>
        <w:rPr>
          <w:noProof/>
        </w:rPr>
        <w:t>4.2</w:t>
      </w:r>
      <w:r w:rsidRPr="008342C0"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MU"/>
          <w14:ligatures w14:val="standardContextual"/>
        </w:rPr>
        <w:tab/>
      </w:r>
      <w:r>
        <w:rPr>
          <w:noProof/>
        </w:rPr>
        <w:t>Fonctionnement :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_Toc220607200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14:paraId="06D14E87" w14:textId="62AF15DE" w:rsidR="008342C0" w:rsidRPr="008342C0" w:rsidRDefault="008342C0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MU"/>
          <w14:ligatures w14:val="standardContextual"/>
        </w:rPr>
      </w:pPr>
      <w:r>
        <w:rPr>
          <w:noProof/>
        </w:rPr>
        <w:t>4.3</w:t>
      </w:r>
      <w:r w:rsidRPr="008342C0"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MU"/>
          <w14:ligatures w14:val="standardContextual"/>
        </w:rPr>
        <w:tab/>
      </w:r>
      <w:r>
        <w:rPr>
          <w:noProof/>
        </w:rPr>
        <w:t>Spécification de l’API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_Toc220607201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14:paraId="26BE4D36" w14:textId="3D8EE199" w:rsidR="008342C0" w:rsidRPr="008342C0" w:rsidRDefault="008342C0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MU"/>
          <w14:ligatures w14:val="standardContextual"/>
        </w:rPr>
      </w:pPr>
      <w:r>
        <w:rPr>
          <w:noProof/>
        </w:rPr>
        <w:t>4.4</w:t>
      </w:r>
      <w:r w:rsidRPr="008342C0"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MU"/>
          <w14:ligatures w14:val="standardContextual"/>
        </w:rPr>
        <w:tab/>
      </w:r>
      <w:r>
        <w:rPr>
          <w:noProof/>
        </w:rPr>
        <w:t>Mapping et règles - Cloverleaf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_Toc220607202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14:paraId="6DA4E4FC" w14:textId="76B8777D" w:rsidR="008342C0" w:rsidRPr="008342C0" w:rsidRDefault="008342C0">
      <w:pPr>
        <w:pStyle w:val="TOC1"/>
        <w:tabs>
          <w:tab w:val="left" w:pos="2549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en-MU"/>
          <w14:ligatures w14:val="standardContextual"/>
        </w:rPr>
      </w:pPr>
      <w:r>
        <w:rPr>
          <w:noProof/>
        </w:rPr>
        <w:t>5</w:t>
      </w:r>
      <w:r w:rsidRPr="008342C0"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en-MU"/>
          <w14:ligatures w14:val="standardContextual"/>
        </w:rPr>
        <w:tab/>
      </w:r>
      <w:r>
        <w:rPr>
          <w:noProof/>
        </w:rPr>
        <w:t>Analyse des risques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_Toc220607203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45</w:t>
      </w:r>
      <w:r>
        <w:rPr>
          <w:noProof/>
        </w:rPr>
        <w:fldChar w:fldCharType="end"/>
      </w:r>
    </w:p>
    <w:p w14:paraId="69F1859D" w14:textId="5BE6EDBA" w:rsidR="008342C0" w:rsidRPr="008342C0" w:rsidRDefault="008342C0">
      <w:pPr>
        <w:pStyle w:val="TOC1"/>
        <w:tabs>
          <w:tab w:val="left" w:pos="2549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en-MU"/>
          <w14:ligatures w14:val="standardContextual"/>
        </w:rPr>
      </w:pPr>
      <w:r>
        <w:rPr>
          <w:noProof/>
        </w:rPr>
        <w:t>6</w:t>
      </w:r>
      <w:r w:rsidRPr="008342C0"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en-MU"/>
          <w14:ligatures w14:val="standardContextual"/>
        </w:rPr>
        <w:tab/>
      </w:r>
      <w:r>
        <w:rPr>
          <w:noProof/>
        </w:rPr>
        <w:t>hypothèses et Limitations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_Toc220607204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46</w:t>
      </w:r>
      <w:r>
        <w:rPr>
          <w:noProof/>
        </w:rPr>
        <w:fldChar w:fldCharType="end"/>
      </w:r>
    </w:p>
    <w:p w14:paraId="719FD1CA" w14:textId="00640CC1" w:rsidR="008342C0" w:rsidRDefault="008342C0">
      <w:pPr>
        <w:pStyle w:val="TOC1"/>
        <w:tabs>
          <w:tab w:val="left" w:pos="2549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MU" w:eastAsia="en-MU"/>
          <w14:ligatures w14:val="standardContextual"/>
        </w:rPr>
      </w:pPr>
      <w:r>
        <w:rPr>
          <w:noProof/>
        </w:rPr>
        <w:t>7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MU" w:eastAsia="en-MU"/>
          <w14:ligatures w14:val="standardContextual"/>
        </w:rPr>
        <w:tab/>
      </w:r>
      <w:r>
        <w:rPr>
          <w:noProof/>
        </w:rPr>
        <w:t>POINTS A DETERMINER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_Toc220607205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47</w:t>
      </w:r>
      <w:r>
        <w:rPr>
          <w:noProof/>
        </w:rPr>
        <w:fldChar w:fldCharType="end"/>
      </w:r>
    </w:p>
    <w:p w14:paraId="1B4038F5" w14:textId="4784B32C" w:rsidR="008342C0" w:rsidRDefault="008342C0">
      <w:pPr>
        <w:pStyle w:val="TOC1"/>
        <w:tabs>
          <w:tab w:val="left" w:pos="2549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MU" w:eastAsia="en-MU"/>
          <w14:ligatures w14:val="standardContextual"/>
        </w:rPr>
      </w:pPr>
      <w:r>
        <w:rPr>
          <w:noProof/>
        </w:rPr>
        <w:t>8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MU" w:eastAsia="en-MU"/>
          <w14:ligatures w14:val="standardContextual"/>
        </w:rPr>
        <w:tab/>
      </w:r>
      <w:r>
        <w:rPr>
          <w:noProof/>
        </w:rPr>
        <w:t>Annexes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_Toc220607206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48</w:t>
      </w:r>
      <w:r>
        <w:rPr>
          <w:noProof/>
        </w:rPr>
        <w:fldChar w:fldCharType="end"/>
      </w:r>
    </w:p>
    <w:p w14:paraId="4830B870" w14:textId="09D5CB2D" w:rsidR="00941EF9" w:rsidRPr="000641F4" w:rsidRDefault="00941EF9">
      <w:r w:rsidRPr="000641F4">
        <w:fldChar w:fldCharType="end"/>
      </w:r>
    </w:p>
    <w:p w14:paraId="3BE3AE34" w14:textId="77777777" w:rsidR="001D0CFD" w:rsidRPr="000641F4" w:rsidRDefault="001D0CFD" w:rsidP="001D0CFD"/>
    <w:p w14:paraId="707C5223" w14:textId="77777777" w:rsidR="001D0CFD" w:rsidRPr="000641F4" w:rsidRDefault="001D0CFD" w:rsidP="001D0CFD"/>
    <w:p w14:paraId="6E9DEBF1" w14:textId="77777777" w:rsidR="001D0CFD" w:rsidRPr="000641F4" w:rsidRDefault="001D0CFD" w:rsidP="001D0CFD"/>
    <w:p w14:paraId="0B13D224" w14:textId="77777777" w:rsidR="001D0CFD" w:rsidRPr="000641F4" w:rsidRDefault="001D0CFD" w:rsidP="001D0CFD"/>
    <w:p w14:paraId="2320D049" w14:textId="77777777" w:rsidR="001D0CFD" w:rsidRPr="000641F4" w:rsidRDefault="001D0CFD" w:rsidP="001D0CFD"/>
    <w:p w14:paraId="76484D09" w14:textId="77777777" w:rsidR="001D0CFD" w:rsidRPr="000641F4" w:rsidRDefault="001D0CFD" w:rsidP="001D0CFD"/>
    <w:p w14:paraId="40687D77" w14:textId="77777777" w:rsidR="001D0CFD" w:rsidRPr="000641F4" w:rsidRDefault="001D0CFD" w:rsidP="001D0CFD"/>
    <w:p w14:paraId="7A9C7210" w14:textId="77777777" w:rsidR="001D0CFD" w:rsidRPr="000641F4" w:rsidRDefault="001D0CFD" w:rsidP="001D0CFD"/>
    <w:p w14:paraId="738F1F2A" w14:textId="77777777" w:rsidR="00941EF9" w:rsidRPr="000641F4" w:rsidRDefault="00941EF9" w:rsidP="00033A89">
      <w:pPr>
        <w:pStyle w:val="Heading1"/>
      </w:pPr>
      <w:bookmarkStart w:id="4" w:name="_Toc436807305"/>
      <w:bookmarkStart w:id="5" w:name="_Toc29384916"/>
      <w:bookmarkStart w:id="6" w:name="_Toc220607193"/>
      <w:r w:rsidRPr="000641F4">
        <w:lastRenderedPageBreak/>
        <w:t>Introduction</w:t>
      </w:r>
      <w:bookmarkEnd w:id="4"/>
      <w:bookmarkEnd w:id="5"/>
      <w:bookmarkEnd w:id="6"/>
    </w:p>
    <w:p w14:paraId="7D14731F" w14:textId="7524AD02" w:rsidR="0066153A" w:rsidRPr="000641F4" w:rsidRDefault="0066153A" w:rsidP="003525E5">
      <w:pPr>
        <w:spacing w:before="100" w:beforeAutospacing="1" w:after="100" w:afterAutospacing="1"/>
        <w:ind w:left="720"/>
      </w:pPr>
      <w:r w:rsidRPr="000641F4">
        <w:t xml:space="preserve">L’objectif de ce document consiste </w:t>
      </w:r>
      <w:r w:rsidR="00610DB3" w:rsidRPr="000641F4">
        <w:t>à</w:t>
      </w:r>
      <w:r w:rsidR="0043566F" w:rsidRPr="000641F4">
        <w:t xml:space="preserve"> décrire de manière </w:t>
      </w:r>
      <w:r w:rsidR="00610DB3" w:rsidRPr="000641F4">
        <w:t>synthétique</w:t>
      </w:r>
      <w:r w:rsidR="0043566F" w:rsidRPr="000641F4">
        <w:t xml:space="preserve"> chaque interface </w:t>
      </w:r>
      <w:r w:rsidR="00D31F1F" w:rsidRPr="000641F4">
        <w:t xml:space="preserve">concernant une </w:t>
      </w:r>
      <w:r w:rsidR="00610DB3" w:rsidRPr="000641F4">
        <w:t xml:space="preserve">applications </w:t>
      </w:r>
      <w:r w:rsidR="005A43D2" w:rsidRPr="000641F4">
        <w:t>Infor</w:t>
      </w:r>
      <w:r w:rsidR="00D31F1F" w:rsidRPr="000641F4">
        <w:t>,</w:t>
      </w:r>
      <w:r w:rsidR="00610DB3" w:rsidRPr="000641F4">
        <w:t xml:space="preserve"> </w:t>
      </w:r>
      <w:r w:rsidR="00D31F1F" w:rsidRPr="000641F4">
        <w:t xml:space="preserve">définie dans le cadre du projet </w:t>
      </w:r>
      <w:r w:rsidR="00F1010B" w:rsidRPr="000641F4">
        <w:t>Lynx</w:t>
      </w:r>
      <w:r w:rsidR="005A43D2" w:rsidRPr="000641F4">
        <w:t>.</w:t>
      </w:r>
      <w:r w:rsidR="00BC0846" w:rsidRPr="000641F4">
        <w:t xml:space="preserve"> </w:t>
      </w:r>
    </w:p>
    <w:p w14:paraId="581F0890" w14:textId="35743D45" w:rsidR="00AC1D39" w:rsidRPr="000641F4" w:rsidRDefault="00D31F1F" w:rsidP="003525E5">
      <w:pPr>
        <w:spacing w:before="100" w:beforeAutospacing="1" w:after="100" w:afterAutospacing="1"/>
        <w:ind w:left="720"/>
        <w:rPr>
          <w:rFonts w:cs="Arial"/>
          <w:lang w:eastAsia="en-GB"/>
        </w:rPr>
      </w:pPr>
      <w:r w:rsidRPr="000641F4">
        <w:rPr>
          <w:rFonts w:cs="Arial"/>
          <w:lang w:eastAsia="en-GB"/>
        </w:rPr>
        <w:t>La stratégie définit l</w:t>
      </w:r>
      <w:r w:rsidR="00AC1D39" w:rsidRPr="000641F4">
        <w:rPr>
          <w:rFonts w:cs="Arial"/>
          <w:lang w:eastAsia="en-GB"/>
        </w:rPr>
        <w:t xml:space="preserve">es attendus de l’interface, </w:t>
      </w:r>
      <w:r w:rsidR="00C842EE" w:rsidRPr="000641F4">
        <w:rPr>
          <w:rFonts w:cs="Arial"/>
          <w:lang w:eastAsia="en-GB"/>
        </w:rPr>
        <w:t xml:space="preserve">les règles métiers qui y sont associées, </w:t>
      </w:r>
      <w:r w:rsidR="00AC1D39" w:rsidRPr="000641F4">
        <w:rPr>
          <w:rFonts w:cs="Arial"/>
          <w:lang w:eastAsia="en-GB"/>
        </w:rPr>
        <w:t>les résultats escomptés</w:t>
      </w:r>
      <w:r w:rsidR="00C842EE" w:rsidRPr="000641F4">
        <w:rPr>
          <w:rFonts w:cs="Arial"/>
          <w:lang w:eastAsia="en-GB"/>
        </w:rPr>
        <w:t xml:space="preserve">, </w:t>
      </w:r>
      <w:r w:rsidR="00AC1D39" w:rsidRPr="000641F4">
        <w:rPr>
          <w:rFonts w:cs="Arial"/>
          <w:lang w:eastAsia="en-GB"/>
        </w:rPr>
        <w:t>le mécanisme mis en œuvre pour la faire fonctionner, ainsi que les intervenants.</w:t>
      </w:r>
    </w:p>
    <w:p w14:paraId="52916F97" w14:textId="147B16CF" w:rsidR="008B7B4E" w:rsidRPr="000641F4" w:rsidRDefault="004D2164" w:rsidP="003525E5">
      <w:pPr>
        <w:spacing w:after="200"/>
        <w:ind w:left="720"/>
        <w:rPr>
          <w:rFonts w:cs="Arial"/>
          <w:lang w:eastAsia="en-GB"/>
        </w:rPr>
      </w:pPr>
      <w:r w:rsidRPr="000641F4">
        <w:rPr>
          <w:rFonts w:cs="Arial"/>
          <w:lang w:eastAsia="en-GB"/>
        </w:rPr>
        <w:t>Seront détaillé</w:t>
      </w:r>
      <w:r w:rsidR="00755DF1" w:rsidRPr="000641F4">
        <w:rPr>
          <w:rFonts w:cs="Arial"/>
          <w:lang w:eastAsia="en-GB"/>
        </w:rPr>
        <w:t>s</w:t>
      </w:r>
      <w:r w:rsidRPr="000641F4">
        <w:rPr>
          <w:rFonts w:cs="Arial"/>
          <w:lang w:eastAsia="en-GB"/>
        </w:rPr>
        <w:t xml:space="preserve"> par interface :</w:t>
      </w:r>
    </w:p>
    <w:p w14:paraId="279488CA" w14:textId="188D5DE8" w:rsidR="004D2164" w:rsidRPr="000641F4" w:rsidRDefault="004D2164" w:rsidP="00965A36">
      <w:pPr>
        <w:pStyle w:val="ListParagraph"/>
        <w:numPr>
          <w:ilvl w:val="0"/>
          <w:numId w:val="28"/>
        </w:numPr>
        <w:spacing w:after="200"/>
        <w:rPr>
          <w:rFonts w:ascii="Arial" w:hAnsi="Arial" w:cs="Arial"/>
          <w:sz w:val="20"/>
          <w:szCs w:val="20"/>
          <w:lang w:eastAsia="en-GB"/>
        </w:rPr>
      </w:pPr>
      <w:r w:rsidRPr="000641F4">
        <w:rPr>
          <w:rFonts w:ascii="Arial" w:hAnsi="Arial" w:cs="Arial"/>
          <w:sz w:val="20"/>
          <w:szCs w:val="20"/>
          <w:lang w:eastAsia="en-GB"/>
        </w:rPr>
        <w:t xml:space="preserve">Un schéma décrivant </w:t>
      </w:r>
    </w:p>
    <w:p w14:paraId="64FCB61D" w14:textId="7A4E4DFF" w:rsidR="001D0CFD" w:rsidRPr="000641F4" w:rsidRDefault="001D0CFD" w:rsidP="00965A36">
      <w:pPr>
        <w:pStyle w:val="ListParagraph"/>
        <w:numPr>
          <w:ilvl w:val="1"/>
          <w:numId w:val="28"/>
        </w:numPr>
        <w:spacing w:after="200"/>
        <w:rPr>
          <w:rFonts w:ascii="Arial" w:hAnsi="Arial" w:cs="Arial"/>
          <w:sz w:val="20"/>
          <w:szCs w:val="20"/>
          <w:lang w:eastAsia="en-GB"/>
        </w:rPr>
      </w:pPr>
      <w:r w:rsidRPr="000641F4">
        <w:rPr>
          <w:rFonts w:ascii="Arial" w:hAnsi="Arial" w:cs="Arial"/>
          <w:sz w:val="20"/>
          <w:szCs w:val="20"/>
          <w:lang w:eastAsia="en-GB"/>
        </w:rPr>
        <w:t>Un Flux API</w:t>
      </w:r>
    </w:p>
    <w:p w14:paraId="4D5F1783" w14:textId="29133815" w:rsidR="004D2164" w:rsidRPr="000641F4" w:rsidRDefault="004D2164" w:rsidP="00965A36">
      <w:pPr>
        <w:pStyle w:val="ListParagraph"/>
        <w:numPr>
          <w:ilvl w:val="1"/>
          <w:numId w:val="28"/>
        </w:numPr>
        <w:spacing w:after="200"/>
        <w:rPr>
          <w:rFonts w:ascii="Arial" w:hAnsi="Arial" w:cs="Arial"/>
          <w:sz w:val="20"/>
          <w:szCs w:val="20"/>
          <w:lang w:eastAsia="en-GB"/>
        </w:rPr>
      </w:pPr>
      <w:r w:rsidRPr="000641F4">
        <w:rPr>
          <w:rFonts w:ascii="Arial" w:hAnsi="Arial" w:cs="Arial"/>
          <w:sz w:val="20"/>
          <w:szCs w:val="20"/>
          <w:lang w:eastAsia="en-GB"/>
        </w:rPr>
        <w:t xml:space="preserve">Les données en entrées </w:t>
      </w:r>
    </w:p>
    <w:p w14:paraId="14C58DDF" w14:textId="43EDB34B" w:rsidR="004D2164" w:rsidRPr="000641F4" w:rsidRDefault="000B50E7" w:rsidP="00965A36">
      <w:pPr>
        <w:pStyle w:val="ListParagraph"/>
        <w:numPr>
          <w:ilvl w:val="1"/>
          <w:numId w:val="28"/>
        </w:numPr>
        <w:spacing w:after="200"/>
        <w:rPr>
          <w:rFonts w:ascii="Arial" w:hAnsi="Arial" w:cs="Arial"/>
          <w:sz w:val="20"/>
          <w:szCs w:val="20"/>
          <w:lang w:eastAsia="en-GB"/>
        </w:rPr>
      </w:pPr>
      <w:r w:rsidRPr="000641F4">
        <w:rPr>
          <w:rFonts w:ascii="Arial" w:hAnsi="Arial" w:cs="Arial"/>
          <w:sz w:val="20"/>
          <w:szCs w:val="20"/>
          <w:lang w:eastAsia="en-GB"/>
        </w:rPr>
        <w:t>D</w:t>
      </w:r>
      <w:r w:rsidR="004D2164" w:rsidRPr="000641F4">
        <w:rPr>
          <w:rFonts w:ascii="Arial" w:hAnsi="Arial" w:cs="Arial"/>
          <w:sz w:val="20"/>
          <w:szCs w:val="20"/>
          <w:lang w:eastAsia="en-GB"/>
        </w:rPr>
        <w:t xml:space="preserve">iagramme de </w:t>
      </w:r>
      <w:r w:rsidR="0043736B" w:rsidRPr="000641F4">
        <w:rPr>
          <w:rFonts w:ascii="Arial" w:hAnsi="Arial" w:cs="Arial"/>
          <w:sz w:val="20"/>
          <w:szCs w:val="20"/>
          <w:lang w:eastAsia="en-GB"/>
        </w:rPr>
        <w:t>fonctionnement</w:t>
      </w:r>
    </w:p>
    <w:p w14:paraId="06E43788" w14:textId="4910AC88" w:rsidR="001D0CFD" w:rsidRPr="000641F4" w:rsidRDefault="001D0CFD" w:rsidP="00965A36">
      <w:pPr>
        <w:pStyle w:val="ListParagraph"/>
        <w:numPr>
          <w:ilvl w:val="1"/>
          <w:numId w:val="28"/>
        </w:numPr>
        <w:spacing w:after="200"/>
        <w:rPr>
          <w:rFonts w:ascii="Arial" w:hAnsi="Arial" w:cs="Arial"/>
          <w:sz w:val="20"/>
          <w:szCs w:val="20"/>
          <w:lang w:eastAsia="en-GB"/>
        </w:rPr>
      </w:pPr>
      <w:r w:rsidRPr="000641F4">
        <w:rPr>
          <w:rFonts w:ascii="Arial" w:hAnsi="Arial" w:cs="Arial"/>
          <w:sz w:val="20"/>
          <w:szCs w:val="20"/>
          <w:lang w:eastAsia="en-GB"/>
        </w:rPr>
        <w:t>La logique des APIs</w:t>
      </w:r>
    </w:p>
    <w:p w14:paraId="7FF3EB5C" w14:textId="0809A5FE" w:rsidR="00D5415A" w:rsidRPr="000641F4" w:rsidRDefault="1416CD8B" w:rsidP="00F27E4F">
      <w:pPr>
        <w:pStyle w:val="Heading1"/>
        <w:rPr>
          <w:color w:val="000000" w:themeColor="text1"/>
        </w:rPr>
      </w:pPr>
      <w:bookmarkStart w:id="7" w:name="_Toc373904330"/>
      <w:bookmarkStart w:id="8" w:name="_Toc29384919"/>
      <w:bookmarkStart w:id="9" w:name="_Toc220607194"/>
      <w:r w:rsidRPr="000641F4">
        <w:rPr>
          <w:color w:val="000000" w:themeColor="text1"/>
        </w:rPr>
        <w:lastRenderedPageBreak/>
        <w:t>Intégration</w:t>
      </w:r>
      <w:bookmarkEnd w:id="9"/>
      <w:r w:rsidR="00280F81" w:rsidRPr="000641F4">
        <w:rPr>
          <w:color w:val="000000" w:themeColor="text1"/>
        </w:rPr>
        <w:t xml:space="preserve"> </w:t>
      </w:r>
      <w:bookmarkEnd w:id="7"/>
      <w:bookmarkEnd w:id="8"/>
    </w:p>
    <w:p w14:paraId="13D54E0B" w14:textId="77777777" w:rsidR="00781722" w:rsidRPr="000641F4" w:rsidRDefault="00781722" w:rsidP="00F27E4F"/>
    <w:p w14:paraId="6BFC5099" w14:textId="48710213" w:rsidR="00D11964" w:rsidRPr="000641F4" w:rsidRDefault="005A43D2" w:rsidP="00F27E4F">
      <w:pPr>
        <w:pStyle w:val="Heading2"/>
      </w:pPr>
      <w:bookmarkStart w:id="10" w:name="_Toc220607195"/>
      <w:r w:rsidRPr="000641F4">
        <w:t>Description globale :</w:t>
      </w:r>
      <w:bookmarkEnd w:id="10"/>
    </w:p>
    <w:p w14:paraId="337F41B4" w14:textId="4E2B1979" w:rsidR="0063365B" w:rsidRPr="000641F4" w:rsidRDefault="00D9526D" w:rsidP="008A0807">
      <w:pPr>
        <w:pStyle w:val="BodyText"/>
        <w:rPr>
          <w:rFonts w:cs="Arial"/>
        </w:rPr>
      </w:pPr>
      <w:r w:rsidRPr="000641F4">
        <w:rPr>
          <w:rFonts w:cs="Arial"/>
        </w:rPr>
        <w:t xml:space="preserve">La solution propose consiste à développer </w:t>
      </w:r>
      <w:r w:rsidR="000000BE" w:rsidRPr="000641F4">
        <w:rPr>
          <w:rFonts w:cs="Arial"/>
        </w:rPr>
        <w:t>un</w:t>
      </w:r>
      <w:r w:rsidR="00026B17" w:rsidRPr="000641F4">
        <w:rPr>
          <w:rFonts w:cs="Arial"/>
        </w:rPr>
        <w:t xml:space="preserve"> Flux API pour créer des commandes de ventes </w:t>
      </w:r>
      <w:r w:rsidR="00771A89" w:rsidRPr="000641F4">
        <w:rPr>
          <w:rFonts w:cs="Arial"/>
        </w:rPr>
        <w:t>à</w:t>
      </w:r>
      <w:r w:rsidR="00026B17" w:rsidRPr="000641F4">
        <w:rPr>
          <w:rFonts w:cs="Arial"/>
        </w:rPr>
        <w:t xml:space="preserve"> partir </w:t>
      </w:r>
      <w:r w:rsidR="00390365" w:rsidRPr="000641F4">
        <w:rPr>
          <w:rFonts w:cs="Arial"/>
        </w:rPr>
        <w:t xml:space="preserve">de APIs standard et </w:t>
      </w:r>
      <w:r w:rsidR="00AB19D0">
        <w:rPr>
          <w:rFonts w:cs="Arial"/>
        </w:rPr>
        <w:t>des</w:t>
      </w:r>
      <w:r w:rsidR="00390365" w:rsidRPr="000641F4">
        <w:rPr>
          <w:rFonts w:cs="Arial"/>
        </w:rPr>
        <w:t xml:space="preserve"> API</w:t>
      </w:r>
      <w:r w:rsidR="00AB19D0">
        <w:rPr>
          <w:rFonts w:cs="Arial"/>
        </w:rPr>
        <w:t>s</w:t>
      </w:r>
      <w:r w:rsidR="00390365" w:rsidRPr="000641F4">
        <w:rPr>
          <w:rFonts w:cs="Arial"/>
        </w:rPr>
        <w:t xml:space="preserve"> XtendM3</w:t>
      </w:r>
      <w:r w:rsidR="00236BFE" w:rsidRPr="000641F4">
        <w:rPr>
          <w:rFonts w:cs="Arial"/>
        </w:rPr>
        <w:t>.</w:t>
      </w:r>
    </w:p>
    <w:p w14:paraId="0B544EB0" w14:textId="6ACA9754" w:rsidR="00390365" w:rsidRDefault="00390365" w:rsidP="008A0807">
      <w:pPr>
        <w:pStyle w:val="BodyText"/>
        <w:rPr>
          <w:rFonts w:cs="Arial"/>
        </w:rPr>
      </w:pPr>
      <w:r w:rsidRPr="586D28EF">
        <w:rPr>
          <w:rFonts w:cs="Arial"/>
        </w:rPr>
        <w:t xml:space="preserve">Les </w:t>
      </w:r>
      <w:r w:rsidR="00771A89" w:rsidRPr="586D28EF">
        <w:rPr>
          <w:rFonts w:cs="Arial"/>
        </w:rPr>
        <w:t xml:space="preserve">APIs standard sont </w:t>
      </w:r>
      <w:r w:rsidR="003F6023" w:rsidRPr="586D28EF">
        <w:rPr>
          <w:rFonts w:cs="Arial"/>
        </w:rPr>
        <w:t>utilisées</w:t>
      </w:r>
      <w:r w:rsidR="00771A89" w:rsidRPr="586D28EF">
        <w:rPr>
          <w:rFonts w:cs="Arial"/>
        </w:rPr>
        <w:t xml:space="preserve"> pour créer la commande et l’API XtendM3 est utilisé pour confirmer et récupérer des données de la commande de vente.</w:t>
      </w:r>
    </w:p>
    <w:p w14:paraId="78ECF902" w14:textId="48382EF0" w:rsidR="586D28EF" w:rsidRDefault="586D28EF" w:rsidP="586D28EF">
      <w:pPr>
        <w:pStyle w:val="BodyText"/>
        <w:rPr>
          <w:rFonts w:cs="Arial"/>
        </w:rPr>
      </w:pPr>
    </w:p>
    <w:p w14:paraId="293D153B" w14:textId="323BB71D" w:rsidR="14ABA7EC" w:rsidRDefault="14ABA7EC" w:rsidP="586D28EF">
      <w:pPr>
        <w:pStyle w:val="BodyText"/>
        <w:rPr>
          <w:rFonts w:cs="Arial"/>
        </w:rPr>
      </w:pPr>
      <w:r w:rsidRPr="586D28EF">
        <w:rPr>
          <w:rFonts w:cs="Arial"/>
        </w:rPr>
        <w:t xml:space="preserve">Avant de vraiment créer la commande, une </w:t>
      </w:r>
      <w:r w:rsidR="00B15964" w:rsidRPr="586D28EF">
        <w:rPr>
          <w:rFonts w:cs="Arial"/>
        </w:rPr>
        <w:t>création</w:t>
      </w:r>
      <w:r w:rsidRPr="586D28EF">
        <w:rPr>
          <w:rFonts w:cs="Arial"/>
        </w:rPr>
        <w:t xml:space="preserve"> de la commande est  simulé via une API XtendM3.</w:t>
      </w:r>
    </w:p>
    <w:p w14:paraId="38EDC4F0" w14:textId="77777777" w:rsidR="005368DB" w:rsidRDefault="005368DB" w:rsidP="008A0807">
      <w:pPr>
        <w:pStyle w:val="BodyText"/>
        <w:rPr>
          <w:rFonts w:cs="Arial"/>
        </w:rPr>
      </w:pPr>
    </w:p>
    <w:p w14:paraId="30A34CB4" w14:textId="17FDEEFF" w:rsidR="005368DB" w:rsidRDefault="005368DB" w:rsidP="008A0807">
      <w:pPr>
        <w:pStyle w:val="BodyText"/>
        <w:rPr>
          <w:rFonts w:cs="Arial"/>
        </w:rPr>
      </w:pPr>
      <w:r>
        <w:rPr>
          <w:rFonts w:cs="Arial"/>
        </w:rPr>
        <w:t>Flux global :</w:t>
      </w:r>
    </w:p>
    <w:p w14:paraId="07D7330C" w14:textId="5A7420CB" w:rsidR="005368DB" w:rsidRDefault="005368DB" w:rsidP="008A0807">
      <w:pPr>
        <w:pStyle w:val="BodyText"/>
        <w:rPr>
          <w:rFonts w:cs="Arial"/>
        </w:rPr>
      </w:pPr>
      <w:r>
        <w:rPr>
          <w:noProof/>
        </w:rPr>
        <w:drawing>
          <wp:inline distT="0" distB="0" distL="0" distR="0" wp14:anchorId="1562F65E" wp14:editId="1C9CAF5F">
            <wp:extent cx="6417945" cy="1383030"/>
            <wp:effectExtent l="19050" t="19050" r="20955" b="26670"/>
            <wp:docPr id="14601266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12663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17945" cy="13830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119B3A" w14:textId="6DAE1D6D" w:rsidR="005368DB" w:rsidRDefault="005368DB" w:rsidP="008A0807">
      <w:pPr>
        <w:pStyle w:val="BodyText"/>
        <w:rPr>
          <w:rFonts w:cs="Arial"/>
        </w:rPr>
      </w:pPr>
      <w:r w:rsidRPr="7E7E6850">
        <w:rPr>
          <w:rFonts w:cs="Arial"/>
        </w:rPr>
        <w:t>A noter que le flux d</w:t>
      </w:r>
      <w:r w:rsidR="00122A79" w:rsidRPr="7E7E6850">
        <w:rPr>
          <w:rFonts w:cs="Arial"/>
        </w:rPr>
        <w:t>écrit en haut est implémenté coté Cloverleaf.</w:t>
      </w:r>
    </w:p>
    <w:p w14:paraId="2A9E4919" w14:textId="38F18C02" w:rsidR="00122A79" w:rsidRPr="000641F4" w:rsidRDefault="00122A79" w:rsidP="008A0807">
      <w:pPr>
        <w:pStyle w:val="BodyText"/>
        <w:rPr>
          <w:rFonts w:cs="Arial"/>
        </w:rPr>
      </w:pPr>
      <w:r>
        <w:rPr>
          <w:rFonts w:cs="Arial"/>
        </w:rPr>
        <w:t>L’A</w:t>
      </w:r>
      <w:r w:rsidR="00411A6A">
        <w:rPr>
          <w:rFonts w:cs="Arial"/>
        </w:rPr>
        <w:t>piF</w:t>
      </w:r>
      <w:r>
        <w:rPr>
          <w:rFonts w:cs="Arial"/>
        </w:rPr>
        <w:t xml:space="preserve">low suivant est </w:t>
      </w:r>
      <w:r w:rsidR="00411A6A">
        <w:rPr>
          <w:rFonts w:cs="Arial"/>
        </w:rPr>
        <w:t xml:space="preserve">implémenté </w:t>
      </w:r>
      <w:r w:rsidR="00D21A06">
        <w:rPr>
          <w:rFonts w:cs="Arial"/>
        </w:rPr>
        <w:t>coté M3/ION.</w:t>
      </w:r>
    </w:p>
    <w:p w14:paraId="50796BFF" w14:textId="0D03E5CE" w:rsidR="23DF2D5F" w:rsidRDefault="23DF2D5F" w:rsidP="6F9B77EB">
      <w:pPr>
        <w:pStyle w:val="BodyText"/>
        <w:rPr>
          <w:noProof/>
        </w:rPr>
      </w:pPr>
      <w:r>
        <w:rPr>
          <w:noProof/>
        </w:rPr>
        <w:drawing>
          <wp:inline distT="0" distB="0" distL="0" distR="0" wp14:anchorId="3013FF29" wp14:editId="74EAF06B">
            <wp:extent cx="6096000" cy="2065655"/>
            <wp:effectExtent l="19050" t="19050" r="19050" b="10795"/>
            <wp:docPr id="84268236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682362" name="Picture 842682362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r="34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948" cy="206902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1FD085" w14:textId="77777777" w:rsidR="00C32F4D" w:rsidRPr="00C32F4D" w:rsidRDefault="00C32F4D" w:rsidP="00C32F4D">
      <w:pPr>
        <w:rPr>
          <w:lang w:eastAsia="en-AU"/>
        </w:rPr>
      </w:pPr>
    </w:p>
    <w:p w14:paraId="35D20648" w14:textId="77777777" w:rsidR="00C32F4D" w:rsidRPr="00C32F4D" w:rsidRDefault="00C32F4D" w:rsidP="00C32F4D">
      <w:pPr>
        <w:rPr>
          <w:lang w:eastAsia="en-AU"/>
        </w:rPr>
      </w:pPr>
    </w:p>
    <w:p w14:paraId="3CBAD30E" w14:textId="77777777" w:rsidR="00C32F4D" w:rsidRPr="00C32F4D" w:rsidRDefault="00C32F4D" w:rsidP="00C32F4D">
      <w:pPr>
        <w:rPr>
          <w:lang w:eastAsia="en-AU"/>
        </w:rPr>
      </w:pPr>
    </w:p>
    <w:p w14:paraId="2F407EF2" w14:textId="77777777" w:rsidR="00C32F4D" w:rsidRPr="00C32F4D" w:rsidRDefault="00C32F4D" w:rsidP="00C32F4D">
      <w:pPr>
        <w:rPr>
          <w:lang w:eastAsia="en-AU"/>
        </w:rPr>
      </w:pPr>
    </w:p>
    <w:p w14:paraId="7D828598" w14:textId="77777777" w:rsidR="00C32F4D" w:rsidRPr="00C32F4D" w:rsidRDefault="00C32F4D" w:rsidP="00C32F4D">
      <w:pPr>
        <w:rPr>
          <w:lang w:eastAsia="en-AU"/>
        </w:rPr>
      </w:pPr>
    </w:p>
    <w:p w14:paraId="690CBC15" w14:textId="77777777" w:rsidR="00C32F4D" w:rsidRPr="00C32F4D" w:rsidRDefault="00C32F4D" w:rsidP="00C32F4D">
      <w:pPr>
        <w:rPr>
          <w:lang w:eastAsia="en-AU"/>
        </w:rPr>
      </w:pPr>
    </w:p>
    <w:p w14:paraId="79E0FABB" w14:textId="77777777" w:rsidR="00C32F4D" w:rsidRDefault="00C32F4D" w:rsidP="00C32F4D">
      <w:pPr>
        <w:rPr>
          <w:noProof/>
          <w:lang w:eastAsia="en-AU"/>
        </w:rPr>
      </w:pPr>
    </w:p>
    <w:p w14:paraId="5F30729A" w14:textId="60A969FE" w:rsidR="00C32F4D" w:rsidRPr="00C32F4D" w:rsidRDefault="00C32F4D" w:rsidP="00C32F4D">
      <w:pPr>
        <w:tabs>
          <w:tab w:val="left" w:pos="8630"/>
        </w:tabs>
        <w:rPr>
          <w:lang w:eastAsia="en-AU"/>
        </w:rPr>
      </w:pPr>
      <w:r>
        <w:rPr>
          <w:lang w:eastAsia="en-AU"/>
        </w:rPr>
        <w:tab/>
      </w:r>
    </w:p>
    <w:p w14:paraId="329D672B" w14:textId="26A64089" w:rsidR="7A23C4F0" w:rsidRDefault="00334160" w:rsidP="6F9B77EB">
      <w:pPr>
        <w:pStyle w:val="BodyText"/>
      </w:pPr>
      <w:r>
        <w:rPr>
          <w:noProof/>
        </w:rPr>
        <w:lastRenderedPageBreak/>
        <w:drawing>
          <wp:inline distT="0" distB="0" distL="0" distR="0" wp14:anchorId="530689A1" wp14:editId="72BC3DD9">
            <wp:extent cx="6019800" cy="3257550"/>
            <wp:effectExtent l="19050" t="19050" r="19050" b="19050"/>
            <wp:docPr id="1634920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9205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2575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1E464B" w14:textId="1AC64FF0" w:rsidR="6F9B77EB" w:rsidRDefault="6F9B77EB" w:rsidP="6F9B77EB">
      <w:pPr>
        <w:pStyle w:val="BodyText"/>
        <w:rPr>
          <w:rFonts w:cs="Arial"/>
        </w:rPr>
      </w:pPr>
    </w:p>
    <w:p w14:paraId="3F1C0CC6" w14:textId="2E58457D" w:rsidR="7DF1FBCA" w:rsidRDefault="7DF1FBCA" w:rsidP="6F9B77EB">
      <w:pPr>
        <w:pStyle w:val="BodyText"/>
        <w:rPr>
          <w:rFonts w:cs="Arial"/>
        </w:rPr>
      </w:pPr>
      <w:r w:rsidRPr="6F9B77EB">
        <w:rPr>
          <w:rFonts w:cs="Arial"/>
        </w:rPr>
        <w:t xml:space="preserve">La version V2 de ORDERS_TECCOM comporte ces </w:t>
      </w:r>
      <w:r w:rsidR="407D2D5B" w:rsidRPr="6F9B77EB">
        <w:rPr>
          <w:rFonts w:cs="Arial"/>
        </w:rPr>
        <w:t>étapes</w:t>
      </w:r>
      <w:r w:rsidRPr="6F9B77EB">
        <w:rPr>
          <w:rFonts w:cs="Arial"/>
        </w:rPr>
        <w:t xml:space="preserve"> </w:t>
      </w:r>
      <w:r w:rsidR="00294478" w:rsidRPr="6F9B77EB">
        <w:rPr>
          <w:rFonts w:cs="Arial"/>
        </w:rPr>
        <w:t>suivantes :</w:t>
      </w:r>
    </w:p>
    <w:p w14:paraId="1A789489" w14:textId="21F07636" w:rsidR="7DF1FBCA" w:rsidRDefault="7DF1FBCA" w:rsidP="00965A36">
      <w:pPr>
        <w:pStyle w:val="BodyText"/>
        <w:numPr>
          <w:ilvl w:val="0"/>
          <w:numId w:val="22"/>
        </w:numPr>
        <w:rPr>
          <w:rFonts w:cs="Arial"/>
        </w:rPr>
      </w:pPr>
      <w:r w:rsidRPr="6F9B77EB">
        <w:rPr>
          <w:rFonts w:cs="Arial"/>
        </w:rPr>
        <w:t xml:space="preserve">Simulation du </w:t>
      </w:r>
      <w:r w:rsidR="5C929257" w:rsidRPr="6F9B77EB">
        <w:rPr>
          <w:rFonts w:cs="Arial"/>
        </w:rPr>
        <w:t>résultat</w:t>
      </w:r>
    </w:p>
    <w:p w14:paraId="18505C99" w14:textId="12B01B0D" w:rsidR="3AC3E50F" w:rsidRDefault="3AC3E50F" w:rsidP="00965A36">
      <w:pPr>
        <w:pStyle w:val="BodyText"/>
        <w:numPr>
          <w:ilvl w:val="0"/>
          <w:numId w:val="22"/>
        </w:numPr>
        <w:rPr>
          <w:rFonts w:cs="Arial"/>
        </w:rPr>
      </w:pPr>
      <w:r w:rsidRPr="6F9B77EB">
        <w:rPr>
          <w:rFonts w:cs="Arial"/>
        </w:rPr>
        <w:t>Création de la commande dans M3</w:t>
      </w:r>
    </w:p>
    <w:p w14:paraId="44291D04" w14:textId="7958D424" w:rsidR="3AC3E50F" w:rsidRDefault="00334160" w:rsidP="00965A36">
      <w:pPr>
        <w:pStyle w:val="BodyText"/>
        <w:numPr>
          <w:ilvl w:val="0"/>
          <w:numId w:val="22"/>
        </w:numPr>
        <w:rPr>
          <w:rFonts w:cs="Arial"/>
        </w:rPr>
      </w:pPr>
      <w:r>
        <w:rPr>
          <w:rFonts w:cs="Arial"/>
        </w:rPr>
        <w:t>Stockage Simulation dans EXT275</w:t>
      </w:r>
    </w:p>
    <w:p w14:paraId="0AFB138A" w14:textId="77777777" w:rsidR="003F6023" w:rsidRPr="000641F4" w:rsidRDefault="003F6023" w:rsidP="008A0807">
      <w:pPr>
        <w:pStyle w:val="BodyText"/>
        <w:rPr>
          <w:rFonts w:cs="Arial"/>
        </w:rPr>
      </w:pPr>
    </w:p>
    <w:p w14:paraId="5A6ED3DD" w14:textId="4311AB64" w:rsidR="003F6023" w:rsidRPr="000641F4" w:rsidRDefault="003F6023" w:rsidP="008A0807">
      <w:pPr>
        <w:pStyle w:val="BodyText"/>
        <w:rPr>
          <w:rFonts w:cs="Arial"/>
        </w:rPr>
      </w:pPr>
      <w:r w:rsidRPr="000641F4">
        <w:rPr>
          <w:rFonts w:cs="Arial"/>
        </w:rPr>
        <w:t>Données d’entrée :</w:t>
      </w:r>
    </w:p>
    <w:p w14:paraId="5E5D68FA" w14:textId="43D8FE3E" w:rsidR="00A579D3" w:rsidRPr="00A579D3" w:rsidRDefault="00A579D3" w:rsidP="00A579D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579D3">
        <w:rPr>
          <w:rFonts w:ascii="Consolas" w:hAnsi="Consolas"/>
          <w:color w:val="CCCCCC"/>
          <w:sz w:val="21"/>
          <w:szCs w:val="21"/>
        </w:rPr>
        <w:t>{</w:t>
      </w:r>
    </w:p>
    <w:p w14:paraId="4091338F" w14:textId="77777777" w:rsidR="00A579D3" w:rsidRPr="0011468E" w:rsidRDefault="00A579D3" w:rsidP="00A579D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579D3">
        <w:rPr>
          <w:rFonts w:ascii="Consolas" w:hAnsi="Consolas"/>
          <w:color w:val="CCCCCC"/>
          <w:sz w:val="21"/>
          <w:szCs w:val="21"/>
        </w:rPr>
        <w:t xml:space="preserve">    </w:t>
      </w:r>
      <w:r w:rsidRPr="0011468E">
        <w:rPr>
          <w:rFonts w:ascii="Consolas" w:hAnsi="Consolas"/>
          <w:color w:val="9CDCFE"/>
          <w:sz w:val="21"/>
          <w:szCs w:val="21"/>
        </w:rPr>
        <w:t>"request"</w:t>
      </w:r>
      <w:r w:rsidRPr="0011468E">
        <w:rPr>
          <w:rFonts w:ascii="Consolas" w:hAnsi="Consolas"/>
          <w:color w:val="CCCCCC"/>
          <w:sz w:val="21"/>
          <w:szCs w:val="21"/>
        </w:rPr>
        <w:t>: {</w:t>
      </w:r>
    </w:p>
    <w:p w14:paraId="1D73CEA4" w14:textId="77777777" w:rsidR="00A579D3" w:rsidRPr="0011468E" w:rsidRDefault="00A579D3" w:rsidP="00A579D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11468E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11468E">
        <w:rPr>
          <w:rFonts w:ascii="Consolas" w:hAnsi="Consolas"/>
          <w:color w:val="9CDCFE"/>
          <w:sz w:val="21"/>
          <w:szCs w:val="21"/>
        </w:rPr>
        <w:t>"header"</w:t>
      </w:r>
      <w:r w:rsidRPr="0011468E">
        <w:rPr>
          <w:rFonts w:ascii="Consolas" w:hAnsi="Consolas"/>
          <w:color w:val="CCCCCC"/>
          <w:sz w:val="21"/>
          <w:szCs w:val="21"/>
        </w:rPr>
        <w:t>: {</w:t>
      </w:r>
    </w:p>
    <w:p w14:paraId="7ECB2D4F" w14:textId="77777777" w:rsidR="00A579D3" w:rsidRPr="0011468E" w:rsidRDefault="00A579D3" w:rsidP="00A579D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11468E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11468E">
        <w:rPr>
          <w:rFonts w:ascii="Consolas" w:hAnsi="Consolas"/>
          <w:color w:val="9CDCFE"/>
          <w:sz w:val="21"/>
          <w:szCs w:val="21"/>
        </w:rPr>
        <w:t>"company"</w:t>
      </w:r>
      <w:r w:rsidRPr="0011468E">
        <w:rPr>
          <w:rFonts w:ascii="Consolas" w:hAnsi="Consolas"/>
          <w:color w:val="CCCCCC"/>
          <w:sz w:val="21"/>
          <w:szCs w:val="21"/>
        </w:rPr>
        <w:t xml:space="preserve">: </w:t>
      </w:r>
      <w:r w:rsidRPr="0011468E">
        <w:rPr>
          <w:rFonts w:ascii="Consolas" w:hAnsi="Consolas"/>
          <w:color w:val="CE9178"/>
          <w:sz w:val="21"/>
          <w:szCs w:val="21"/>
        </w:rPr>
        <w:t>"100"</w:t>
      </w:r>
      <w:r w:rsidRPr="0011468E">
        <w:rPr>
          <w:rFonts w:ascii="Consolas" w:hAnsi="Consolas"/>
          <w:color w:val="CCCCCC"/>
          <w:sz w:val="21"/>
          <w:szCs w:val="21"/>
        </w:rPr>
        <w:t>,</w:t>
      </w:r>
    </w:p>
    <w:p w14:paraId="539637B1" w14:textId="77777777" w:rsidR="00A579D3" w:rsidRPr="00B401CE" w:rsidRDefault="00A579D3" w:rsidP="00A579D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/>
        </w:rPr>
      </w:pPr>
      <w:r w:rsidRPr="0011468E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B401CE">
        <w:rPr>
          <w:rFonts w:ascii="Consolas" w:hAnsi="Consolas"/>
          <w:color w:val="9CDCFE"/>
          <w:sz w:val="21"/>
          <w:szCs w:val="21"/>
          <w:lang w:val="en-GB"/>
        </w:rPr>
        <w:t>"division"</w:t>
      </w:r>
      <w:r w:rsidRPr="00B401CE">
        <w:rPr>
          <w:rFonts w:ascii="Consolas" w:hAnsi="Consolas"/>
          <w:color w:val="CCCCCC"/>
          <w:sz w:val="21"/>
          <w:szCs w:val="21"/>
          <w:lang w:val="en-GB"/>
        </w:rPr>
        <w:t xml:space="preserve">: </w:t>
      </w:r>
      <w:r w:rsidRPr="00B401CE">
        <w:rPr>
          <w:rFonts w:ascii="Consolas" w:hAnsi="Consolas"/>
          <w:color w:val="CE9178"/>
          <w:sz w:val="21"/>
          <w:szCs w:val="21"/>
          <w:lang w:val="en-GB"/>
        </w:rPr>
        <w:t>"CF0"</w:t>
      </w:r>
      <w:r w:rsidRPr="00B401CE">
        <w:rPr>
          <w:rFonts w:ascii="Consolas" w:hAnsi="Consolas"/>
          <w:color w:val="CCCCCC"/>
          <w:sz w:val="21"/>
          <w:szCs w:val="21"/>
          <w:lang w:val="en-GB"/>
        </w:rPr>
        <w:t>,</w:t>
      </w:r>
    </w:p>
    <w:p w14:paraId="44E37537" w14:textId="77777777" w:rsidR="00A579D3" w:rsidRPr="0011468E" w:rsidRDefault="00A579D3" w:rsidP="7283E61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B401CE">
        <w:rPr>
          <w:rFonts w:ascii="Consolas" w:hAnsi="Consolas"/>
          <w:color w:val="CCCCCC"/>
          <w:sz w:val="21"/>
          <w:szCs w:val="21"/>
          <w:lang w:val="en-GB" w:eastAsia="en-US"/>
        </w:rPr>
        <w:t xml:space="preserve">            </w:t>
      </w:r>
      <w:r w:rsidRPr="0011468E">
        <w:rPr>
          <w:rFonts w:ascii="Consolas" w:hAnsi="Consolas"/>
          <w:color w:val="9CDCFE"/>
          <w:sz w:val="21"/>
          <w:szCs w:val="21"/>
          <w:lang w:val="en-US" w:eastAsia="en-US"/>
        </w:rPr>
        <w:t>"customerNumber"</w:t>
      </w:r>
      <w:r w:rsidRPr="0011468E">
        <w:rPr>
          <w:rFonts w:ascii="Consolas" w:hAnsi="Consolas"/>
          <w:color w:val="CCCCCC"/>
          <w:sz w:val="21"/>
          <w:szCs w:val="21"/>
          <w:lang w:val="en-US" w:eastAsia="en-US"/>
        </w:rPr>
        <w:t xml:space="preserve">: </w:t>
      </w:r>
      <w:r w:rsidRPr="0011468E">
        <w:rPr>
          <w:rFonts w:ascii="Consolas" w:hAnsi="Consolas"/>
          <w:color w:val="CE9178"/>
          <w:sz w:val="21"/>
          <w:szCs w:val="21"/>
          <w:lang w:val="en-US" w:eastAsia="en-US"/>
        </w:rPr>
        <w:t>"C0004122"</w:t>
      </w:r>
      <w:r w:rsidRPr="0011468E">
        <w:rPr>
          <w:rFonts w:ascii="Consolas" w:hAnsi="Consolas"/>
          <w:color w:val="CCCCCC"/>
          <w:sz w:val="21"/>
          <w:szCs w:val="21"/>
          <w:lang w:val="en-US" w:eastAsia="en-US"/>
        </w:rPr>
        <w:t>,</w:t>
      </w:r>
    </w:p>
    <w:p w14:paraId="651498BE" w14:textId="77777777" w:rsidR="00A579D3" w:rsidRPr="00AB19D0" w:rsidRDefault="00A579D3" w:rsidP="00A579D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/>
        </w:rPr>
      </w:pPr>
      <w:r w:rsidRPr="00AB19D0">
        <w:rPr>
          <w:rFonts w:ascii="Consolas" w:hAnsi="Consolas"/>
          <w:color w:val="CCCCCC"/>
          <w:sz w:val="21"/>
          <w:szCs w:val="21"/>
          <w:lang w:val="en-GB"/>
        </w:rPr>
        <w:t xml:space="preserve">            </w:t>
      </w:r>
      <w:r w:rsidRPr="00AB19D0">
        <w:rPr>
          <w:rFonts w:ascii="Consolas" w:hAnsi="Consolas"/>
          <w:color w:val="9CDCFE"/>
          <w:sz w:val="21"/>
          <w:szCs w:val="21"/>
          <w:lang w:val="en-GB"/>
        </w:rPr>
        <w:t>"channel"</w:t>
      </w:r>
      <w:r w:rsidRPr="00AB19D0">
        <w:rPr>
          <w:rFonts w:ascii="Consolas" w:hAnsi="Consolas"/>
          <w:color w:val="CCCCCC"/>
          <w:sz w:val="21"/>
          <w:szCs w:val="21"/>
          <w:lang w:val="en-GB"/>
        </w:rPr>
        <w:t xml:space="preserve">: </w:t>
      </w:r>
      <w:r w:rsidRPr="00AB19D0">
        <w:rPr>
          <w:rFonts w:ascii="Consolas" w:hAnsi="Consolas"/>
          <w:color w:val="CE9178"/>
          <w:sz w:val="21"/>
          <w:szCs w:val="21"/>
          <w:lang w:val="en-GB"/>
        </w:rPr>
        <w:t>"A05"</w:t>
      </w:r>
      <w:r w:rsidRPr="00AB19D0">
        <w:rPr>
          <w:rFonts w:ascii="Consolas" w:hAnsi="Consolas"/>
          <w:color w:val="CCCCCC"/>
          <w:sz w:val="21"/>
          <w:szCs w:val="21"/>
          <w:lang w:val="en-GB"/>
        </w:rPr>
        <w:t>,</w:t>
      </w:r>
    </w:p>
    <w:p w14:paraId="6234A217" w14:textId="77777777" w:rsidR="00A579D3" w:rsidRPr="00334160" w:rsidRDefault="00A579D3" w:rsidP="186F291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US"/>
        </w:rPr>
      </w:pPr>
      <w:r w:rsidRPr="00334160">
        <w:rPr>
          <w:rFonts w:ascii="Consolas" w:hAnsi="Consolas"/>
          <w:color w:val="CCCCCC"/>
          <w:sz w:val="21"/>
          <w:szCs w:val="21"/>
          <w:lang w:val="en-GB" w:eastAsia="en-US"/>
        </w:rPr>
        <w:t xml:space="preserve">            </w:t>
      </w:r>
      <w:r w:rsidRPr="00334160">
        <w:rPr>
          <w:rFonts w:ascii="Consolas" w:hAnsi="Consolas"/>
          <w:color w:val="9CDCFE"/>
          <w:sz w:val="21"/>
          <w:szCs w:val="21"/>
          <w:lang w:val="en-GB" w:eastAsia="en-US"/>
        </w:rPr>
        <w:t>"orderType"</w:t>
      </w:r>
      <w:r w:rsidRPr="00334160">
        <w:rPr>
          <w:rFonts w:ascii="Consolas" w:hAnsi="Consolas"/>
          <w:color w:val="CCCCCC"/>
          <w:sz w:val="21"/>
          <w:szCs w:val="21"/>
          <w:lang w:val="en-GB" w:eastAsia="en-US"/>
        </w:rPr>
        <w:t xml:space="preserve">: </w:t>
      </w:r>
      <w:r w:rsidRPr="00334160">
        <w:rPr>
          <w:rFonts w:ascii="Consolas" w:hAnsi="Consolas"/>
          <w:color w:val="CE9178"/>
          <w:sz w:val="21"/>
          <w:szCs w:val="21"/>
          <w:lang w:val="en-GB" w:eastAsia="en-US"/>
        </w:rPr>
        <w:t>"WAV"</w:t>
      </w:r>
      <w:r w:rsidRPr="00334160">
        <w:rPr>
          <w:rFonts w:ascii="Consolas" w:hAnsi="Consolas"/>
          <w:color w:val="CCCCCC"/>
          <w:sz w:val="21"/>
          <w:szCs w:val="21"/>
          <w:lang w:val="en-GB" w:eastAsia="en-US"/>
        </w:rPr>
        <w:t>,</w:t>
      </w:r>
    </w:p>
    <w:p w14:paraId="183B29DE" w14:textId="77777777" w:rsidR="00A579D3" w:rsidRPr="00334160" w:rsidRDefault="00A579D3" w:rsidP="186F291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US"/>
        </w:rPr>
      </w:pPr>
      <w:r w:rsidRPr="00334160">
        <w:rPr>
          <w:rFonts w:ascii="Consolas" w:hAnsi="Consolas"/>
          <w:color w:val="CCCCCC"/>
          <w:sz w:val="21"/>
          <w:szCs w:val="21"/>
          <w:lang w:val="en-GB" w:eastAsia="en-US"/>
        </w:rPr>
        <w:t xml:space="preserve">            </w:t>
      </w:r>
      <w:r w:rsidRPr="00334160">
        <w:rPr>
          <w:rFonts w:ascii="Consolas" w:hAnsi="Consolas"/>
          <w:color w:val="9CDCFE"/>
          <w:sz w:val="21"/>
          <w:szCs w:val="21"/>
          <w:lang w:val="en-GB" w:eastAsia="en-US"/>
        </w:rPr>
        <w:t>"customerOrderNumber"</w:t>
      </w:r>
      <w:r w:rsidRPr="00334160">
        <w:rPr>
          <w:rFonts w:ascii="Consolas" w:hAnsi="Consolas"/>
          <w:color w:val="CCCCCC"/>
          <w:sz w:val="21"/>
          <w:szCs w:val="21"/>
          <w:lang w:val="en-GB" w:eastAsia="en-US"/>
        </w:rPr>
        <w:t xml:space="preserve">: </w:t>
      </w:r>
      <w:r w:rsidRPr="00334160">
        <w:rPr>
          <w:rFonts w:ascii="Consolas" w:hAnsi="Consolas"/>
          <w:color w:val="CE9178"/>
          <w:sz w:val="21"/>
          <w:szCs w:val="21"/>
          <w:lang w:val="en-GB" w:eastAsia="en-US"/>
        </w:rPr>
        <w:t>"TST_20250513_M01"</w:t>
      </w:r>
      <w:r w:rsidRPr="00334160">
        <w:rPr>
          <w:rFonts w:ascii="Consolas" w:hAnsi="Consolas"/>
          <w:color w:val="CCCCCC"/>
          <w:sz w:val="21"/>
          <w:szCs w:val="21"/>
          <w:lang w:val="en-GB" w:eastAsia="en-US"/>
        </w:rPr>
        <w:t>,</w:t>
      </w:r>
    </w:p>
    <w:p w14:paraId="30C1F780" w14:textId="77777777" w:rsidR="00A579D3" w:rsidRPr="00334160" w:rsidRDefault="00A579D3" w:rsidP="186F291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US"/>
        </w:rPr>
      </w:pPr>
      <w:r w:rsidRPr="00334160">
        <w:rPr>
          <w:rFonts w:ascii="Consolas" w:hAnsi="Consolas"/>
          <w:color w:val="CCCCCC"/>
          <w:sz w:val="21"/>
          <w:szCs w:val="21"/>
          <w:lang w:val="en-GB" w:eastAsia="en-US"/>
        </w:rPr>
        <w:t xml:space="preserve">            </w:t>
      </w:r>
      <w:r w:rsidRPr="00334160">
        <w:rPr>
          <w:rFonts w:ascii="Consolas" w:hAnsi="Consolas"/>
          <w:color w:val="9CDCFE"/>
          <w:sz w:val="21"/>
          <w:szCs w:val="21"/>
          <w:lang w:val="en-GB" w:eastAsia="en-US"/>
        </w:rPr>
        <w:t>"deliveryCustomerNumber"</w:t>
      </w:r>
      <w:r w:rsidRPr="00334160">
        <w:rPr>
          <w:rFonts w:ascii="Consolas" w:hAnsi="Consolas"/>
          <w:color w:val="CCCCCC"/>
          <w:sz w:val="21"/>
          <w:szCs w:val="21"/>
          <w:lang w:val="en-GB" w:eastAsia="en-US"/>
        </w:rPr>
        <w:t xml:space="preserve">: </w:t>
      </w:r>
      <w:r w:rsidRPr="00334160">
        <w:rPr>
          <w:rFonts w:ascii="Consolas" w:hAnsi="Consolas"/>
          <w:color w:val="CE9178"/>
          <w:sz w:val="21"/>
          <w:szCs w:val="21"/>
          <w:lang w:val="en-GB" w:eastAsia="en-US"/>
        </w:rPr>
        <w:t>"C0004122"</w:t>
      </w:r>
    </w:p>
    <w:p w14:paraId="1C40B8C7" w14:textId="77777777" w:rsidR="00A579D3" w:rsidRPr="0011468E" w:rsidRDefault="00A579D3" w:rsidP="00A579D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B19D0">
        <w:rPr>
          <w:rFonts w:ascii="Consolas" w:hAnsi="Consolas"/>
          <w:color w:val="CCCCCC"/>
          <w:sz w:val="21"/>
          <w:szCs w:val="21"/>
          <w:lang w:val="en-GB"/>
        </w:rPr>
        <w:t xml:space="preserve">        </w:t>
      </w:r>
      <w:r w:rsidRPr="0011468E">
        <w:rPr>
          <w:rFonts w:ascii="Consolas" w:hAnsi="Consolas"/>
          <w:color w:val="CCCCCC"/>
          <w:sz w:val="21"/>
          <w:szCs w:val="21"/>
          <w:lang w:val="en-US"/>
        </w:rPr>
        <w:t>},</w:t>
      </w:r>
    </w:p>
    <w:p w14:paraId="79FD6482" w14:textId="77777777" w:rsidR="00A579D3" w:rsidRPr="0011468E" w:rsidRDefault="00A579D3" w:rsidP="00A579D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1468E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11468E">
        <w:rPr>
          <w:rFonts w:ascii="Consolas" w:hAnsi="Consolas"/>
          <w:color w:val="9CDCFE"/>
          <w:sz w:val="21"/>
          <w:szCs w:val="21"/>
          <w:lang w:val="en-US"/>
        </w:rPr>
        <w:t>"lines"</w:t>
      </w:r>
      <w:r w:rsidRPr="0011468E">
        <w:rPr>
          <w:rFonts w:ascii="Consolas" w:hAnsi="Consolas"/>
          <w:color w:val="CCCCCC"/>
          <w:sz w:val="21"/>
          <w:szCs w:val="21"/>
          <w:lang w:val="en-US"/>
        </w:rPr>
        <w:t>: [</w:t>
      </w:r>
    </w:p>
    <w:p w14:paraId="0905D49A" w14:textId="77777777" w:rsidR="00A579D3" w:rsidRPr="0011468E" w:rsidRDefault="00A579D3" w:rsidP="00A579D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1468E">
        <w:rPr>
          <w:rFonts w:ascii="Consolas" w:hAnsi="Consolas"/>
          <w:color w:val="CCCCCC"/>
          <w:sz w:val="21"/>
          <w:szCs w:val="21"/>
          <w:lang w:val="en-US"/>
        </w:rPr>
        <w:t>            {</w:t>
      </w:r>
    </w:p>
    <w:p w14:paraId="3FB9D7B6" w14:textId="0F2BB60E" w:rsidR="00A579D3" w:rsidRPr="00AB19D0" w:rsidRDefault="00A579D3" w:rsidP="00A579D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/>
        </w:rPr>
      </w:pPr>
      <w:r w:rsidRPr="6F9B77E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6F9B77EB">
        <w:rPr>
          <w:rFonts w:ascii="Consolas" w:hAnsi="Consolas"/>
          <w:color w:val="9CDCFE"/>
          <w:sz w:val="21"/>
          <w:szCs w:val="21"/>
          <w:lang w:val="en-GB"/>
        </w:rPr>
        <w:t>"lineNumber"</w:t>
      </w:r>
      <w:r w:rsidRPr="6F9B77EB">
        <w:rPr>
          <w:rFonts w:ascii="Consolas" w:hAnsi="Consolas"/>
          <w:color w:val="CCCCCC"/>
          <w:sz w:val="21"/>
          <w:szCs w:val="21"/>
          <w:lang w:val="en-GB"/>
        </w:rPr>
        <w:t xml:space="preserve">: </w:t>
      </w:r>
      <w:r w:rsidRPr="6F9B77EB">
        <w:rPr>
          <w:rFonts w:ascii="Consolas" w:hAnsi="Consolas"/>
          <w:color w:val="CE9178"/>
          <w:sz w:val="21"/>
          <w:szCs w:val="21"/>
          <w:lang w:val="en-GB"/>
        </w:rPr>
        <w:t>"</w:t>
      </w:r>
      <w:r w:rsidR="5F1AF98C" w:rsidRPr="6F9B77EB">
        <w:rPr>
          <w:rFonts w:ascii="Consolas" w:hAnsi="Consolas"/>
          <w:color w:val="CE9178"/>
          <w:sz w:val="21"/>
          <w:szCs w:val="21"/>
          <w:lang w:val="en-GB"/>
        </w:rPr>
        <w:t>1</w:t>
      </w:r>
      <w:r w:rsidRPr="6F9B77EB">
        <w:rPr>
          <w:rFonts w:ascii="Consolas" w:hAnsi="Consolas"/>
          <w:color w:val="CE9178"/>
          <w:sz w:val="21"/>
          <w:szCs w:val="21"/>
          <w:lang w:val="en-GB"/>
        </w:rPr>
        <w:t>"</w:t>
      </w:r>
      <w:r w:rsidRPr="6F9B77EB">
        <w:rPr>
          <w:rFonts w:ascii="Consolas" w:hAnsi="Consolas"/>
          <w:color w:val="CCCCCC"/>
          <w:sz w:val="21"/>
          <w:szCs w:val="21"/>
          <w:lang w:val="en-GB"/>
        </w:rPr>
        <w:t>,</w:t>
      </w:r>
    </w:p>
    <w:p w14:paraId="57952AB2" w14:textId="77777777" w:rsidR="00A579D3" w:rsidRPr="00AB19D0" w:rsidRDefault="00A579D3" w:rsidP="00A579D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/>
        </w:rPr>
      </w:pPr>
      <w:r w:rsidRPr="00AB19D0">
        <w:rPr>
          <w:rFonts w:ascii="Consolas" w:hAnsi="Consolas"/>
          <w:color w:val="CCCCCC"/>
          <w:sz w:val="21"/>
          <w:szCs w:val="21"/>
          <w:lang w:val="en-GB"/>
        </w:rPr>
        <w:t xml:space="preserve">                </w:t>
      </w:r>
      <w:r w:rsidRPr="00AB19D0">
        <w:rPr>
          <w:rFonts w:ascii="Consolas" w:hAnsi="Consolas"/>
          <w:color w:val="9CDCFE"/>
          <w:sz w:val="21"/>
          <w:szCs w:val="21"/>
          <w:lang w:val="en-GB"/>
        </w:rPr>
        <w:t>"EAN"</w:t>
      </w:r>
      <w:r w:rsidRPr="00AB19D0">
        <w:rPr>
          <w:rFonts w:ascii="Consolas" w:hAnsi="Consolas"/>
          <w:color w:val="CCCCCC"/>
          <w:sz w:val="21"/>
          <w:szCs w:val="21"/>
          <w:lang w:val="en-GB"/>
        </w:rPr>
        <w:t xml:space="preserve">: </w:t>
      </w:r>
      <w:r w:rsidRPr="00AB19D0">
        <w:rPr>
          <w:rFonts w:ascii="Consolas" w:hAnsi="Consolas"/>
          <w:color w:val="CE9178"/>
          <w:sz w:val="21"/>
          <w:szCs w:val="21"/>
          <w:lang w:val="en-GB"/>
        </w:rPr>
        <w:t>""</w:t>
      </w:r>
      <w:r w:rsidRPr="00AB19D0">
        <w:rPr>
          <w:rFonts w:ascii="Consolas" w:hAnsi="Consolas"/>
          <w:color w:val="CCCCCC"/>
          <w:sz w:val="21"/>
          <w:szCs w:val="21"/>
          <w:lang w:val="en-GB"/>
        </w:rPr>
        <w:t>,</w:t>
      </w:r>
    </w:p>
    <w:p w14:paraId="1093D6BE" w14:textId="77777777" w:rsidR="00A579D3" w:rsidRPr="00334160" w:rsidRDefault="00A579D3" w:rsidP="186F291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US"/>
        </w:rPr>
      </w:pPr>
      <w:r w:rsidRPr="00334160">
        <w:rPr>
          <w:rFonts w:ascii="Consolas" w:hAnsi="Consolas"/>
          <w:color w:val="CCCCCC"/>
          <w:sz w:val="21"/>
          <w:szCs w:val="21"/>
          <w:lang w:val="en-GB" w:eastAsia="en-US"/>
        </w:rPr>
        <w:t xml:space="preserve">                </w:t>
      </w:r>
      <w:r w:rsidRPr="00334160">
        <w:rPr>
          <w:rFonts w:ascii="Consolas" w:hAnsi="Consolas"/>
          <w:color w:val="9CDCFE"/>
          <w:sz w:val="21"/>
          <w:szCs w:val="21"/>
          <w:lang w:val="en-GB" w:eastAsia="en-US"/>
        </w:rPr>
        <w:t>"alternateItemID"</w:t>
      </w:r>
      <w:r w:rsidRPr="00334160">
        <w:rPr>
          <w:rFonts w:ascii="Consolas" w:hAnsi="Consolas"/>
          <w:color w:val="CCCCCC"/>
          <w:sz w:val="21"/>
          <w:szCs w:val="21"/>
          <w:lang w:val="en-GB" w:eastAsia="en-US"/>
        </w:rPr>
        <w:t xml:space="preserve">: </w:t>
      </w:r>
      <w:r w:rsidRPr="00334160">
        <w:rPr>
          <w:rFonts w:ascii="Consolas" w:hAnsi="Consolas"/>
          <w:color w:val="CE9178"/>
          <w:sz w:val="21"/>
          <w:szCs w:val="21"/>
          <w:lang w:val="en-GB" w:eastAsia="en-US"/>
        </w:rPr>
        <w:t>"LS932"</w:t>
      </w:r>
      <w:r w:rsidRPr="00334160">
        <w:rPr>
          <w:rFonts w:ascii="Consolas" w:hAnsi="Consolas"/>
          <w:color w:val="CCCCCC"/>
          <w:sz w:val="21"/>
          <w:szCs w:val="21"/>
          <w:lang w:val="en-GB" w:eastAsia="en-US"/>
        </w:rPr>
        <w:t>,</w:t>
      </w:r>
    </w:p>
    <w:p w14:paraId="12A1F5F7" w14:textId="77777777" w:rsidR="00A579D3" w:rsidRPr="00334160" w:rsidRDefault="00A579D3" w:rsidP="186F291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 w:eastAsia="en-US"/>
        </w:rPr>
      </w:pPr>
      <w:r w:rsidRPr="00334160">
        <w:rPr>
          <w:rFonts w:ascii="Consolas" w:hAnsi="Consolas"/>
          <w:color w:val="CCCCCC"/>
          <w:sz w:val="21"/>
          <w:szCs w:val="21"/>
          <w:lang w:val="en-GB" w:eastAsia="en-US"/>
        </w:rPr>
        <w:t xml:space="preserve">                </w:t>
      </w:r>
      <w:r w:rsidRPr="00334160">
        <w:rPr>
          <w:rFonts w:ascii="Consolas" w:hAnsi="Consolas"/>
          <w:color w:val="9CDCFE"/>
          <w:sz w:val="21"/>
          <w:szCs w:val="21"/>
          <w:lang w:val="en-GB" w:eastAsia="en-US"/>
        </w:rPr>
        <w:t>"brandID"</w:t>
      </w:r>
      <w:r w:rsidRPr="00334160">
        <w:rPr>
          <w:rFonts w:ascii="Consolas" w:hAnsi="Consolas"/>
          <w:color w:val="CCCCCC"/>
          <w:sz w:val="21"/>
          <w:szCs w:val="21"/>
          <w:lang w:val="en-GB" w:eastAsia="en-US"/>
        </w:rPr>
        <w:t xml:space="preserve">: </w:t>
      </w:r>
      <w:r w:rsidRPr="00334160">
        <w:rPr>
          <w:rFonts w:ascii="Consolas" w:hAnsi="Consolas"/>
          <w:color w:val="CE9178"/>
          <w:sz w:val="21"/>
          <w:szCs w:val="21"/>
          <w:lang w:val="en-GB" w:eastAsia="en-US"/>
        </w:rPr>
        <w:t>"*"</w:t>
      </w:r>
      <w:r w:rsidRPr="00334160">
        <w:rPr>
          <w:rFonts w:ascii="Consolas" w:hAnsi="Consolas"/>
          <w:color w:val="CCCCCC"/>
          <w:sz w:val="21"/>
          <w:szCs w:val="21"/>
          <w:lang w:val="en-GB" w:eastAsia="en-US"/>
        </w:rPr>
        <w:t>,</w:t>
      </w:r>
    </w:p>
    <w:p w14:paraId="6A65CE62" w14:textId="77777777" w:rsidR="00A579D3" w:rsidRPr="0011468E" w:rsidRDefault="00A579D3" w:rsidP="00A579D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AB19D0">
        <w:rPr>
          <w:rFonts w:ascii="Consolas" w:hAnsi="Consolas"/>
          <w:color w:val="CCCCCC"/>
          <w:sz w:val="21"/>
          <w:szCs w:val="21"/>
          <w:lang w:val="en-GB"/>
        </w:rPr>
        <w:t xml:space="preserve">                </w:t>
      </w:r>
      <w:r w:rsidRPr="0011468E">
        <w:rPr>
          <w:rFonts w:ascii="Consolas" w:hAnsi="Consolas"/>
          <w:color w:val="9CDCFE"/>
          <w:sz w:val="21"/>
          <w:szCs w:val="21"/>
          <w:lang w:val="en-US"/>
        </w:rPr>
        <w:t>"requestedQuantity"</w:t>
      </w:r>
      <w:r w:rsidRPr="0011468E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11468E">
        <w:rPr>
          <w:rFonts w:ascii="Consolas" w:hAnsi="Consolas"/>
          <w:color w:val="CE9178"/>
          <w:sz w:val="21"/>
          <w:szCs w:val="21"/>
          <w:lang w:val="en-US"/>
        </w:rPr>
        <w:t>"1"</w:t>
      </w:r>
      <w:r w:rsidRPr="0011468E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5EAB74A5" w14:textId="77777777" w:rsidR="00A579D3" w:rsidRPr="00334160" w:rsidRDefault="00A579D3" w:rsidP="186F291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/>
        </w:rPr>
      </w:pPr>
      <w:r w:rsidRPr="00334160">
        <w:rPr>
          <w:rFonts w:ascii="Consolas" w:hAnsi="Consolas"/>
          <w:color w:val="CCCCCC"/>
          <w:sz w:val="21"/>
          <w:szCs w:val="21"/>
          <w:lang w:val="en-GB"/>
        </w:rPr>
        <w:t xml:space="preserve">                </w:t>
      </w:r>
      <w:r w:rsidRPr="00334160">
        <w:rPr>
          <w:rFonts w:ascii="Consolas" w:hAnsi="Consolas"/>
          <w:color w:val="9CDCFE"/>
          <w:sz w:val="21"/>
          <w:szCs w:val="21"/>
          <w:lang w:val="en-GB"/>
        </w:rPr>
        <w:t>"unitOfMeasure"</w:t>
      </w:r>
      <w:r w:rsidRPr="00334160">
        <w:rPr>
          <w:rFonts w:ascii="Consolas" w:hAnsi="Consolas"/>
          <w:color w:val="CCCCCC"/>
          <w:sz w:val="21"/>
          <w:szCs w:val="21"/>
          <w:lang w:val="en-GB"/>
        </w:rPr>
        <w:t xml:space="preserve">: </w:t>
      </w:r>
      <w:r w:rsidRPr="00334160">
        <w:rPr>
          <w:rFonts w:ascii="Consolas" w:hAnsi="Consolas"/>
          <w:color w:val="CE9178"/>
          <w:sz w:val="21"/>
          <w:szCs w:val="21"/>
          <w:lang w:val="en-GB"/>
        </w:rPr>
        <w:t>"PCE"</w:t>
      </w:r>
    </w:p>
    <w:p w14:paraId="72A6BF1F" w14:textId="77777777" w:rsidR="00A579D3" w:rsidRPr="00A579D3" w:rsidRDefault="00A579D3" w:rsidP="00A579D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11468E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A579D3">
        <w:rPr>
          <w:rFonts w:ascii="Consolas" w:hAnsi="Consolas"/>
          <w:color w:val="CCCCCC"/>
          <w:sz w:val="21"/>
          <w:szCs w:val="21"/>
        </w:rPr>
        <w:t>}</w:t>
      </w:r>
    </w:p>
    <w:p w14:paraId="01FEF8A9" w14:textId="77777777" w:rsidR="00A579D3" w:rsidRPr="00A579D3" w:rsidRDefault="00A579D3" w:rsidP="00A579D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579D3">
        <w:rPr>
          <w:rFonts w:ascii="Consolas" w:hAnsi="Consolas"/>
          <w:color w:val="CCCCCC"/>
          <w:sz w:val="21"/>
          <w:szCs w:val="21"/>
        </w:rPr>
        <w:t>        ]</w:t>
      </w:r>
    </w:p>
    <w:p w14:paraId="2D960A31" w14:textId="77777777" w:rsidR="00A579D3" w:rsidRPr="00A579D3" w:rsidRDefault="00A579D3" w:rsidP="00A579D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579D3">
        <w:rPr>
          <w:rFonts w:ascii="Consolas" w:hAnsi="Consolas"/>
          <w:color w:val="CCCCCC"/>
          <w:sz w:val="21"/>
          <w:szCs w:val="21"/>
        </w:rPr>
        <w:t>    }</w:t>
      </w:r>
    </w:p>
    <w:p w14:paraId="7EC790E6" w14:textId="1E777AA5" w:rsidR="003F6023" w:rsidRPr="009467D3" w:rsidRDefault="00A579D3" w:rsidP="009467D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579D3">
        <w:rPr>
          <w:rFonts w:ascii="Consolas" w:hAnsi="Consolas"/>
          <w:color w:val="CCCCCC"/>
          <w:sz w:val="21"/>
          <w:szCs w:val="21"/>
        </w:rPr>
        <w:t>}</w:t>
      </w:r>
    </w:p>
    <w:p w14:paraId="58A1BD52" w14:textId="0E269250" w:rsidR="003F6023" w:rsidRPr="000641F4" w:rsidRDefault="786B1C91" w:rsidP="6F9B77EB">
      <w:pPr>
        <w:pStyle w:val="Heading2"/>
      </w:pPr>
      <w:bookmarkStart w:id="11" w:name="_Toc220607196"/>
      <w:r>
        <w:lastRenderedPageBreak/>
        <w:t xml:space="preserve">Simulation </w:t>
      </w:r>
      <w:r w:rsidR="004E65E7">
        <w:t>de la création de commande</w:t>
      </w:r>
      <w:bookmarkEnd w:id="11"/>
    </w:p>
    <w:p w14:paraId="29152E8D" w14:textId="2496AF2D" w:rsidR="6F9B77EB" w:rsidRDefault="6F9B77EB" w:rsidP="6F9B77EB">
      <w:pPr>
        <w:pStyle w:val="BodyText"/>
      </w:pPr>
    </w:p>
    <w:p w14:paraId="3E472A39" w14:textId="2C47AC23" w:rsidR="786B1C91" w:rsidRDefault="786B1C91" w:rsidP="6F9B77EB">
      <w:pPr>
        <w:pStyle w:val="BodyText"/>
      </w:pPr>
      <w:r>
        <w:t xml:space="preserve">Cette logique de simulation du résultat a été conçu pour renvoyer une réponse </w:t>
      </w:r>
      <w:r w:rsidR="143D22B8">
        <w:t xml:space="preserve">en très peu de </w:t>
      </w:r>
      <w:r w:rsidR="774B1A58">
        <w:t>temps (</w:t>
      </w:r>
      <w:r w:rsidR="143D22B8">
        <w:t>comparer a si on devait attendre que la commande soit créé dans M3 et ensuite récupérer les données.)</w:t>
      </w:r>
    </w:p>
    <w:p w14:paraId="4E3CA981" w14:textId="0C1C374D" w:rsidR="6F9B77EB" w:rsidRDefault="6F9B77EB" w:rsidP="6F9B77EB">
      <w:pPr>
        <w:pStyle w:val="BodyText"/>
      </w:pPr>
    </w:p>
    <w:p w14:paraId="1FF5F4D0" w14:textId="4045B879" w:rsidR="76872398" w:rsidRDefault="76872398" w:rsidP="6F9B77EB">
      <w:pPr>
        <w:pStyle w:val="BodyText"/>
      </w:pPr>
      <w:r>
        <w:t xml:space="preserve">Une transaction XtendM3 a été </w:t>
      </w:r>
      <w:r w:rsidR="19CB3BB1">
        <w:t>développée</w:t>
      </w:r>
      <w:r>
        <w:t xml:space="preserve"> pour simuler la </w:t>
      </w:r>
      <w:r w:rsidR="559FD621">
        <w:t>création</w:t>
      </w:r>
      <w:r>
        <w:t xml:space="preserve"> d’une commande ainsi que plusieurs données tels que l</w:t>
      </w:r>
      <w:r w:rsidR="300EEFEA">
        <w:t xml:space="preserve">a disponibilité, les </w:t>
      </w:r>
      <w:r w:rsidR="097EE738">
        <w:t>dépôts</w:t>
      </w:r>
      <w:r w:rsidR="300EEFEA">
        <w:t>, les tournées les plus rapides, les heures de livraison, les données associées aux prix</w:t>
      </w:r>
      <w:r w:rsidR="0B2C1993">
        <w:t>/remise/tva.</w:t>
      </w:r>
    </w:p>
    <w:p w14:paraId="0CF8BC65" w14:textId="30D09C35" w:rsidR="5B582CA5" w:rsidRDefault="5B582CA5" w:rsidP="6F9B77EB">
      <w:pPr>
        <w:pStyle w:val="BodyText"/>
      </w:pPr>
      <w:r>
        <w:t>Plusieurs vérifications sont faites tels que vérifier les assortiments, vérifier la limite de crédit.</w:t>
      </w:r>
    </w:p>
    <w:p w14:paraId="1CCE65CF" w14:textId="2825C821" w:rsidR="5B582CA5" w:rsidRDefault="5B582CA5" w:rsidP="6F9B77EB">
      <w:pPr>
        <w:pStyle w:val="BodyText"/>
      </w:pPr>
      <w:r>
        <w:t>Plusieurs tables standard et API standard sont utilisé pour simuler la réponse de la commande.</w:t>
      </w:r>
    </w:p>
    <w:p w14:paraId="3369125B" w14:textId="77777777" w:rsidR="003F6023" w:rsidRPr="000641F4" w:rsidRDefault="003F6023" w:rsidP="008A0807">
      <w:pPr>
        <w:pStyle w:val="BodyText"/>
        <w:rPr>
          <w:rFonts w:cs="Arial"/>
        </w:rPr>
      </w:pPr>
    </w:p>
    <w:p w14:paraId="03B27FB1" w14:textId="7F6FFC12" w:rsidR="003F6023" w:rsidRPr="000641F4" w:rsidRDefault="78638856" w:rsidP="6F9B77EB">
      <w:pPr>
        <w:pStyle w:val="BodyText"/>
        <w:spacing w:before="120"/>
        <w:ind w:left="720"/>
        <w:rPr>
          <w:rFonts w:eastAsia="Arial" w:cs="Arial"/>
          <w:color w:val="000000" w:themeColor="text1"/>
          <w:sz w:val="19"/>
          <w:szCs w:val="19"/>
        </w:rPr>
      </w:pPr>
      <w:r w:rsidRPr="6F9B77EB">
        <w:rPr>
          <w:rFonts w:eastAsia="Arial" w:cs="Arial"/>
          <w:color w:val="000000" w:themeColor="text1"/>
        </w:rPr>
        <w:t>Orders Teccom: EXT340MI-</w:t>
      </w:r>
      <w:r w:rsidRPr="6F9B77EB">
        <w:rPr>
          <w:rFonts w:eastAsia="Arial" w:cs="Arial"/>
          <w:color w:val="000000" w:themeColor="text1"/>
          <w:sz w:val="19"/>
          <w:szCs w:val="19"/>
        </w:rPr>
        <w:t xml:space="preserve"> ORDERS_TECCOM</w:t>
      </w:r>
    </w:p>
    <w:p w14:paraId="10B01977" w14:textId="6EB4BDAC" w:rsidR="003F6023" w:rsidRPr="000641F4" w:rsidRDefault="003F6023" w:rsidP="6F9B77EB">
      <w:pPr>
        <w:spacing w:before="120" w:after="120"/>
        <w:ind w:left="720"/>
        <w:rPr>
          <w:rFonts w:eastAsia="Arial" w:cs="Arial"/>
          <w:color w:val="000000" w:themeColor="text1"/>
          <w:sz w:val="19"/>
          <w:szCs w:val="19"/>
        </w:rPr>
      </w:pPr>
    </w:p>
    <w:p w14:paraId="4BC45EFB" w14:textId="786F4A79" w:rsidR="003F6023" w:rsidRPr="000641F4" w:rsidRDefault="78638856" w:rsidP="6F9B77EB">
      <w:pPr>
        <w:pStyle w:val="BodyText"/>
        <w:spacing w:before="120"/>
        <w:ind w:left="720"/>
        <w:rPr>
          <w:rFonts w:eastAsia="Arial" w:cs="Arial"/>
          <w:color w:val="FF0000"/>
        </w:rPr>
      </w:pPr>
      <w:r w:rsidRPr="6F9B77EB">
        <w:rPr>
          <w:rFonts w:eastAsia="Arial" w:cs="Arial"/>
          <w:color w:val="FF0000"/>
          <w:highlight w:val="yellow"/>
        </w:rPr>
        <w:t>Nouveau nommage de l’API sur PRD: EXT340MI- LstOrderTECCOM</w:t>
      </w:r>
      <w:commentRangeStart w:id="12"/>
      <w:commentRangeEnd w:id="12"/>
      <w:r w:rsidR="003F6023" w:rsidRPr="000641F4">
        <w:rPr>
          <w:rStyle w:val="CommentReference"/>
          <w:rFonts w:eastAsia="Arial" w:cs="Arial"/>
          <w:color w:val="FF0000"/>
          <w:sz w:val="20"/>
          <w:szCs w:val="20"/>
        </w:rPr>
        <w:commentReference w:id="12"/>
      </w:r>
    </w:p>
    <w:p w14:paraId="3F615E57" w14:textId="599FFC2F" w:rsidR="003F6023" w:rsidRPr="000641F4" w:rsidRDefault="003F6023" w:rsidP="008A0807">
      <w:pPr>
        <w:pStyle w:val="BodyText"/>
        <w:rPr>
          <w:rFonts w:cs="Arial"/>
        </w:rPr>
      </w:pPr>
    </w:p>
    <w:p w14:paraId="58C6F200" w14:textId="1EECACEE" w:rsidR="003F6023" w:rsidRPr="000641F4" w:rsidRDefault="78638856" w:rsidP="6F9B77EB">
      <w:pPr>
        <w:pStyle w:val="BodyText"/>
        <w:spacing w:before="120"/>
        <w:ind w:left="720"/>
        <w:rPr>
          <w:rFonts w:eastAsia="Arial" w:cs="Arial"/>
          <w:color w:val="000000" w:themeColor="text1"/>
        </w:rPr>
      </w:pPr>
      <w:r w:rsidRPr="6F9B77EB">
        <w:rPr>
          <w:rFonts w:eastAsia="Arial" w:cs="Arial"/>
          <w:color w:val="000000" w:themeColor="text1"/>
        </w:rPr>
        <w:t>Champs à saisir :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2017"/>
        <w:gridCol w:w="2008"/>
        <w:gridCol w:w="2008"/>
        <w:gridCol w:w="2008"/>
        <w:gridCol w:w="2017"/>
      </w:tblGrid>
      <w:tr w:rsidR="6F9B77EB" w14:paraId="69BB9B48" w14:textId="77777777" w:rsidTr="6F9B77EB">
        <w:trPr>
          <w:trHeight w:val="300"/>
        </w:trPr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13A3F7"/>
            <w:tcMar>
              <w:left w:w="105" w:type="dxa"/>
              <w:right w:w="105" w:type="dxa"/>
            </w:tcMar>
            <w:vAlign w:val="center"/>
          </w:tcPr>
          <w:p w14:paraId="138661DC" w14:textId="4C7E98A0" w:rsidR="6F9B77EB" w:rsidRDefault="6F9B77EB" w:rsidP="6F9B77EB">
            <w:pPr>
              <w:pStyle w:val="BodyText"/>
              <w:spacing w:before="120"/>
              <w:ind w:left="0"/>
              <w:rPr>
                <w:rFonts w:eastAsia="Arial" w:cs="Arial"/>
                <w:b/>
                <w:bCs/>
                <w:color w:val="FFFFFF" w:themeColor="background1"/>
                <w:sz w:val="16"/>
                <w:szCs w:val="16"/>
              </w:rPr>
            </w:pPr>
            <w:r w:rsidRPr="6F9B77EB">
              <w:rPr>
                <w:rFonts w:eastAsia="Arial" w:cs="Arial"/>
                <w:b/>
                <w:bCs/>
                <w:color w:val="FFFFFF" w:themeColor="background1"/>
                <w:sz w:val="16"/>
                <w:szCs w:val="16"/>
              </w:rPr>
              <w:t>Champ M3</w:t>
            </w:r>
          </w:p>
        </w:tc>
        <w:tc>
          <w:tcPr>
            <w:tcW w:w="200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13A3F7"/>
            <w:tcMar>
              <w:left w:w="105" w:type="dxa"/>
              <w:right w:w="105" w:type="dxa"/>
            </w:tcMar>
            <w:vAlign w:val="center"/>
          </w:tcPr>
          <w:p w14:paraId="5ED41C4A" w14:textId="2F9591B4" w:rsidR="6F9B77EB" w:rsidRDefault="6F9B77EB" w:rsidP="6F9B77EB">
            <w:pPr>
              <w:pStyle w:val="BodyText"/>
              <w:spacing w:before="120"/>
              <w:ind w:left="0"/>
              <w:rPr>
                <w:rFonts w:eastAsia="Arial" w:cs="Arial"/>
                <w:b/>
                <w:bCs/>
                <w:color w:val="FFFFFF" w:themeColor="background1"/>
                <w:sz w:val="16"/>
                <w:szCs w:val="16"/>
              </w:rPr>
            </w:pPr>
            <w:r w:rsidRPr="6F9B77EB">
              <w:rPr>
                <w:rFonts w:eastAsia="Arial" w:cs="Arial"/>
                <w:b/>
                <w:bCs/>
                <w:color w:val="FFFFFF" w:themeColor="background1"/>
                <w:sz w:val="16"/>
                <w:szCs w:val="16"/>
              </w:rPr>
              <w:t>Type</w:t>
            </w:r>
          </w:p>
        </w:tc>
        <w:tc>
          <w:tcPr>
            <w:tcW w:w="200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13A3F7"/>
            <w:tcMar>
              <w:left w:w="105" w:type="dxa"/>
              <w:right w:w="105" w:type="dxa"/>
            </w:tcMar>
            <w:vAlign w:val="center"/>
          </w:tcPr>
          <w:p w14:paraId="62BF8415" w14:textId="0C04F65E" w:rsidR="6F9B77EB" w:rsidRDefault="6F9B77EB" w:rsidP="6F9B77EB">
            <w:pPr>
              <w:pStyle w:val="BodyText"/>
              <w:spacing w:before="120"/>
              <w:ind w:left="0"/>
              <w:rPr>
                <w:rFonts w:eastAsia="Arial" w:cs="Arial"/>
                <w:b/>
                <w:bCs/>
                <w:color w:val="FFFFFF" w:themeColor="background1"/>
                <w:sz w:val="16"/>
                <w:szCs w:val="16"/>
              </w:rPr>
            </w:pPr>
            <w:r w:rsidRPr="6F9B77EB">
              <w:rPr>
                <w:rFonts w:eastAsia="Arial" w:cs="Arial"/>
                <w:b/>
                <w:bCs/>
                <w:color w:val="FFFFFF" w:themeColor="background1"/>
                <w:sz w:val="16"/>
                <w:szCs w:val="16"/>
              </w:rPr>
              <w:t>Longueur</w:t>
            </w:r>
          </w:p>
        </w:tc>
        <w:tc>
          <w:tcPr>
            <w:tcW w:w="200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13A3F7"/>
            <w:tcMar>
              <w:left w:w="105" w:type="dxa"/>
              <w:right w:w="105" w:type="dxa"/>
            </w:tcMar>
            <w:vAlign w:val="center"/>
          </w:tcPr>
          <w:p w14:paraId="5B62E37D" w14:textId="4BF54BC2" w:rsidR="6F9B77EB" w:rsidRDefault="6F9B77EB" w:rsidP="6F9B77EB">
            <w:pPr>
              <w:pStyle w:val="BodyText"/>
              <w:spacing w:before="120"/>
              <w:ind w:left="0"/>
              <w:rPr>
                <w:rFonts w:eastAsia="Arial" w:cs="Arial"/>
                <w:b/>
                <w:bCs/>
                <w:color w:val="FFFFFF" w:themeColor="background1"/>
                <w:sz w:val="16"/>
                <w:szCs w:val="16"/>
              </w:rPr>
            </w:pPr>
            <w:r w:rsidRPr="6F9B77EB">
              <w:rPr>
                <w:rFonts w:eastAsia="Arial" w:cs="Arial"/>
                <w:b/>
                <w:bCs/>
                <w:color w:val="FFFFFF" w:themeColor="background1"/>
                <w:sz w:val="16"/>
                <w:szCs w:val="16"/>
              </w:rPr>
              <w:t>Obligatoire</w:t>
            </w:r>
          </w:p>
        </w:tc>
        <w:tc>
          <w:tcPr>
            <w:tcW w:w="201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13A3F7"/>
            <w:tcMar>
              <w:left w:w="105" w:type="dxa"/>
              <w:right w:w="105" w:type="dxa"/>
            </w:tcMar>
            <w:vAlign w:val="center"/>
          </w:tcPr>
          <w:p w14:paraId="5FAA99F3" w14:textId="0A290D44" w:rsidR="6F9B77EB" w:rsidRDefault="6F9B77EB" w:rsidP="6F9B77EB">
            <w:pPr>
              <w:pStyle w:val="BodyText"/>
              <w:spacing w:before="120"/>
              <w:ind w:left="0"/>
              <w:rPr>
                <w:rFonts w:eastAsia="Arial" w:cs="Arial"/>
                <w:b/>
                <w:bCs/>
                <w:color w:val="FFFFFF" w:themeColor="background1"/>
                <w:sz w:val="16"/>
                <w:szCs w:val="16"/>
              </w:rPr>
            </w:pPr>
            <w:r w:rsidRPr="6F9B77EB">
              <w:rPr>
                <w:rFonts w:eastAsia="Arial" w:cs="Arial"/>
                <w:b/>
                <w:bCs/>
                <w:color w:val="FFFFFF" w:themeColor="background1"/>
                <w:sz w:val="16"/>
                <w:szCs w:val="16"/>
              </w:rPr>
              <w:t>Description</w:t>
            </w:r>
          </w:p>
        </w:tc>
      </w:tr>
      <w:tr w:rsidR="6F9B77EB" w14:paraId="702A690F" w14:textId="77777777" w:rsidTr="6F9B77EB">
        <w:trPr>
          <w:trHeight w:val="300"/>
        </w:trPr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/>
            <w:tcMar>
              <w:left w:w="105" w:type="dxa"/>
              <w:right w:w="105" w:type="dxa"/>
            </w:tcMar>
            <w:vAlign w:val="center"/>
          </w:tcPr>
          <w:p w14:paraId="5DB9B0FF" w14:textId="4F6F3AD4" w:rsidR="6F9B77EB" w:rsidRDefault="6F9B77EB" w:rsidP="6F9B77EB">
            <w:pPr>
              <w:pStyle w:val="BodyText"/>
              <w:spacing w:before="120"/>
              <w:ind w:left="0"/>
              <w:rPr>
                <w:rFonts w:eastAsia="Arial" w:cs="Arial"/>
                <w:sz w:val="16"/>
                <w:szCs w:val="16"/>
              </w:rPr>
            </w:pPr>
            <w:r w:rsidRPr="6F9B77EB">
              <w:rPr>
                <w:rFonts w:eastAsia="Arial" w:cs="Arial"/>
                <w:sz w:val="16"/>
                <w:szCs w:val="16"/>
              </w:rPr>
              <w:t>CONO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/>
            <w:tcMar>
              <w:left w:w="105" w:type="dxa"/>
              <w:right w:w="105" w:type="dxa"/>
            </w:tcMar>
            <w:vAlign w:val="center"/>
          </w:tcPr>
          <w:p w14:paraId="6E9BC6EE" w14:textId="66FB998E" w:rsidR="6F9B77EB" w:rsidRDefault="6F9B77EB" w:rsidP="6F9B77EB">
            <w:pPr>
              <w:pStyle w:val="BodyText"/>
              <w:spacing w:before="120"/>
              <w:ind w:left="0"/>
              <w:rPr>
                <w:rFonts w:eastAsia="Arial" w:cs="Arial"/>
                <w:sz w:val="16"/>
                <w:szCs w:val="16"/>
              </w:rPr>
            </w:pPr>
            <w:r w:rsidRPr="6F9B77EB">
              <w:rPr>
                <w:rFonts w:eastAsia="Arial" w:cs="Arial"/>
                <w:sz w:val="16"/>
                <w:szCs w:val="16"/>
              </w:rPr>
              <w:t>N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/>
            <w:tcMar>
              <w:left w:w="105" w:type="dxa"/>
              <w:right w:w="105" w:type="dxa"/>
            </w:tcMar>
            <w:vAlign w:val="center"/>
          </w:tcPr>
          <w:p w14:paraId="51719B30" w14:textId="4DE9D4CC" w:rsidR="6F9B77EB" w:rsidRDefault="6F9B77EB" w:rsidP="6F9B77EB">
            <w:pPr>
              <w:pStyle w:val="BodyText"/>
              <w:spacing w:before="120"/>
              <w:ind w:left="0"/>
              <w:rPr>
                <w:rFonts w:eastAsia="Arial" w:cs="Arial"/>
                <w:sz w:val="16"/>
                <w:szCs w:val="16"/>
              </w:rPr>
            </w:pPr>
            <w:r w:rsidRPr="6F9B77EB">
              <w:rPr>
                <w:rFonts w:eastAsia="Arial" w:cs="Arial"/>
                <w:sz w:val="16"/>
                <w:szCs w:val="16"/>
              </w:rPr>
              <w:t>3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/>
            <w:tcMar>
              <w:left w:w="105" w:type="dxa"/>
              <w:right w:w="105" w:type="dxa"/>
            </w:tcMar>
          </w:tcPr>
          <w:p w14:paraId="1A683AB4" w14:textId="0A7D95ED" w:rsidR="6F9B77EB" w:rsidRDefault="6F9B77EB" w:rsidP="6F9B77EB">
            <w:pPr>
              <w:pStyle w:val="BodyText"/>
              <w:spacing w:before="120"/>
              <w:ind w:left="0"/>
              <w:rPr>
                <w:rFonts w:eastAsia="Arial" w:cs="Arial"/>
                <w:sz w:val="16"/>
                <w:szCs w:val="16"/>
              </w:rPr>
            </w:pPr>
            <w:r w:rsidRPr="6F9B77EB">
              <w:rPr>
                <w:rFonts w:eastAsia="Arial" w:cs="Arial"/>
                <w:sz w:val="16"/>
                <w:szCs w:val="16"/>
              </w:rPr>
              <w:t>Oui</w:t>
            </w:r>
          </w:p>
        </w:tc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/>
            <w:tcMar>
              <w:left w:w="105" w:type="dxa"/>
              <w:right w:w="105" w:type="dxa"/>
            </w:tcMar>
            <w:vAlign w:val="center"/>
          </w:tcPr>
          <w:p w14:paraId="356578FB" w14:textId="5328EBFC" w:rsidR="6F9B77EB" w:rsidRDefault="6F9B77EB" w:rsidP="6F9B77EB">
            <w:pPr>
              <w:pStyle w:val="BodyText"/>
              <w:spacing w:before="120"/>
              <w:ind w:left="0"/>
              <w:rPr>
                <w:rFonts w:eastAsia="Arial" w:cs="Arial"/>
                <w:sz w:val="16"/>
                <w:szCs w:val="16"/>
              </w:rPr>
            </w:pPr>
            <w:r w:rsidRPr="6F9B77EB">
              <w:rPr>
                <w:rFonts w:eastAsia="Arial" w:cs="Arial"/>
                <w:sz w:val="16"/>
                <w:szCs w:val="16"/>
              </w:rPr>
              <w:t>Company</w:t>
            </w:r>
          </w:p>
        </w:tc>
      </w:tr>
      <w:tr w:rsidR="6F9B77EB" w14:paraId="64C9B2FA" w14:textId="77777777" w:rsidTr="6F9B77EB">
        <w:trPr>
          <w:trHeight w:val="300"/>
        </w:trPr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A4CE36D" w14:textId="46EA3F11" w:rsidR="6F9B77EB" w:rsidRDefault="6F9B77EB" w:rsidP="6F9B77EB">
            <w:pPr>
              <w:pStyle w:val="BodyText"/>
              <w:spacing w:before="120"/>
              <w:ind w:left="0"/>
              <w:rPr>
                <w:rFonts w:eastAsia="Arial" w:cs="Arial"/>
                <w:sz w:val="16"/>
                <w:szCs w:val="16"/>
              </w:rPr>
            </w:pPr>
            <w:r w:rsidRPr="6F9B77EB">
              <w:rPr>
                <w:rFonts w:eastAsia="Arial" w:cs="Arial"/>
                <w:sz w:val="16"/>
                <w:szCs w:val="16"/>
              </w:rPr>
              <w:t>DIVI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E77703D" w14:textId="5E198AC4" w:rsidR="6F9B77EB" w:rsidRDefault="6F9B77EB" w:rsidP="6F9B77EB">
            <w:pPr>
              <w:pStyle w:val="BodyText"/>
              <w:spacing w:before="120"/>
              <w:ind w:left="0"/>
              <w:rPr>
                <w:rFonts w:eastAsia="Arial" w:cs="Arial"/>
                <w:sz w:val="16"/>
                <w:szCs w:val="16"/>
              </w:rPr>
            </w:pPr>
            <w:r w:rsidRPr="6F9B77EB">
              <w:rPr>
                <w:rFonts w:eastAsia="Arial" w:cs="Arial"/>
                <w:sz w:val="16"/>
                <w:szCs w:val="16"/>
              </w:rPr>
              <w:t>A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696F017" w14:textId="2C1164CF" w:rsidR="6F9B77EB" w:rsidRDefault="6F9B77EB" w:rsidP="6F9B77EB">
            <w:pPr>
              <w:pStyle w:val="BodyText"/>
              <w:spacing w:before="120"/>
              <w:ind w:left="0"/>
              <w:rPr>
                <w:rFonts w:eastAsia="Arial" w:cs="Arial"/>
                <w:sz w:val="16"/>
                <w:szCs w:val="16"/>
              </w:rPr>
            </w:pPr>
            <w:r w:rsidRPr="6F9B77EB">
              <w:rPr>
                <w:rFonts w:eastAsia="Arial" w:cs="Arial"/>
                <w:sz w:val="16"/>
                <w:szCs w:val="16"/>
              </w:rPr>
              <w:t>3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FD1891A" w14:textId="37EAB9AA" w:rsidR="6F9B77EB" w:rsidRDefault="6F9B77EB" w:rsidP="6F9B77EB">
            <w:pPr>
              <w:pStyle w:val="BodyText"/>
              <w:spacing w:before="120"/>
              <w:ind w:left="0"/>
              <w:rPr>
                <w:rFonts w:eastAsia="Arial" w:cs="Arial"/>
                <w:sz w:val="16"/>
                <w:szCs w:val="16"/>
              </w:rPr>
            </w:pPr>
            <w:r w:rsidRPr="6F9B77EB">
              <w:rPr>
                <w:rFonts w:eastAsia="Arial" w:cs="Arial"/>
                <w:sz w:val="16"/>
                <w:szCs w:val="16"/>
              </w:rPr>
              <w:t>Oui</w:t>
            </w:r>
          </w:p>
        </w:tc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BE23FC7" w14:textId="40901D34" w:rsidR="6F9B77EB" w:rsidRDefault="6F9B77EB" w:rsidP="6F9B77EB">
            <w:pPr>
              <w:pStyle w:val="BodyText"/>
              <w:spacing w:before="120"/>
              <w:ind w:left="0"/>
              <w:rPr>
                <w:rFonts w:eastAsia="Arial" w:cs="Arial"/>
                <w:sz w:val="16"/>
                <w:szCs w:val="16"/>
              </w:rPr>
            </w:pPr>
            <w:r w:rsidRPr="6F9B77EB">
              <w:rPr>
                <w:rFonts w:eastAsia="Arial" w:cs="Arial"/>
                <w:sz w:val="16"/>
                <w:szCs w:val="16"/>
              </w:rPr>
              <w:t>Division</w:t>
            </w:r>
          </w:p>
        </w:tc>
      </w:tr>
      <w:tr w:rsidR="6F9B77EB" w14:paraId="5FC32996" w14:textId="77777777" w:rsidTr="6F9B77EB">
        <w:trPr>
          <w:trHeight w:val="300"/>
        </w:trPr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/>
            <w:tcMar>
              <w:left w:w="105" w:type="dxa"/>
              <w:right w:w="105" w:type="dxa"/>
            </w:tcMar>
            <w:vAlign w:val="center"/>
          </w:tcPr>
          <w:p w14:paraId="2E7F9334" w14:textId="77A1C025" w:rsidR="6F9B77EB" w:rsidRDefault="6F9B77EB" w:rsidP="6F9B77EB">
            <w:pPr>
              <w:pStyle w:val="BodyText"/>
              <w:spacing w:before="120"/>
              <w:ind w:left="0"/>
              <w:rPr>
                <w:rFonts w:eastAsia="Arial" w:cs="Arial"/>
                <w:sz w:val="16"/>
                <w:szCs w:val="16"/>
              </w:rPr>
            </w:pPr>
            <w:r w:rsidRPr="6F9B77EB">
              <w:rPr>
                <w:rFonts w:eastAsia="Arial" w:cs="Arial"/>
                <w:sz w:val="16"/>
                <w:szCs w:val="16"/>
              </w:rPr>
              <w:t>LNUM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/>
            <w:tcMar>
              <w:left w:w="105" w:type="dxa"/>
              <w:right w:w="105" w:type="dxa"/>
            </w:tcMar>
            <w:vAlign w:val="center"/>
          </w:tcPr>
          <w:p w14:paraId="1C88CE99" w14:textId="5A8CA332" w:rsidR="6F9B77EB" w:rsidRDefault="6F9B77EB" w:rsidP="6F9B77EB">
            <w:pPr>
              <w:pStyle w:val="BodyText"/>
              <w:spacing w:before="120"/>
              <w:ind w:left="0"/>
              <w:rPr>
                <w:rFonts w:eastAsia="Arial" w:cs="Arial"/>
                <w:sz w:val="16"/>
                <w:szCs w:val="16"/>
              </w:rPr>
            </w:pPr>
            <w:r w:rsidRPr="6F9B77EB">
              <w:rPr>
                <w:rFonts w:eastAsia="Arial" w:cs="Arial"/>
                <w:sz w:val="16"/>
                <w:szCs w:val="16"/>
              </w:rPr>
              <w:t>N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/>
            <w:tcMar>
              <w:left w:w="105" w:type="dxa"/>
              <w:right w:w="105" w:type="dxa"/>
            </w:tcMar>
            <w:vAlign w:val="center"/>
          </w:tcPr>
          <w:p w14:paraId="446BB60D" w14:textId="1786CAAB" w:rsidR="6F9B77EB" w:rsidRDefault="6F9B77EB" w:rsidP="6F9B77EB">
            <w:pPr>
              <w:pStyle w:val="BodyText"/>
              <w:spacing w:before="120"/>
              <w:ind w:left="0"/>
              <w:rPr>
                <w:rFonts w:eastAsia="Arial" w:cs="Arial"/>
                <w:sz w:val="16"/>
                <w:szCs w:val="16"/>
              </w:rPr>
            </w:pPr>
            <w:r w:rsidRPr="6F9B77EB">
              <w:rPr>
                <w:rFonts w:eastAsia="Arial" w:cs="Arial"/>
                <w:sz w:val="16"/>
                <w:szCs w:val="16"/>
              </w:rPr>
              <w:t>3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/>
            <w:tcMar>
              <w:left w:w="105" w:type="dxa"/>
              <w:right w:w="105" w:type="dxa"/>
            </w:tcMar>
          </w:tcPr>
          <w:p w14:paraId="2414EF05" w14:textId="2319295B" w:rsidR="6F9B77EB" w:rsidRDefault="6F9B77EB" w:rsidP="6F9B77EB">
            <w:pPr>
              <w:pStyle w:val="BodyText"/>
              <w:spacing w:before="120"/>
              <w:ind w:left="0"/>
              <w:rPr>
                <w:rFonts w:eastAsia="Arial" w:cs="Arial"/>
                <w:sz w:val="16"/>
                <w:szCs w:val="16"/>
              </w:rPr>
            </w:pPr>
            <w:r w:rsidRPr="6F9B77EB">
              <w:rPr>
                <w:rFonts w:eastAsia="Arial" w:cs="Arial"/>
                <w:sz w:val="16"/>
                <w:szCs w:val="16"/>
              </w:rPr>
              <w:t>Oui</w:t>
            </w:r>
          </w:p>
        </w:tc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/>
            <w:tcMar>
              <w:left w:w="105" w:type="dxa"/>
              <w:right w:w="105" w:type="dxa"/>
            </w:tcMar>
            <w:vAlign w:val="center"/>
          </w:tcPr>
          <w:p w14:paraId="05184E9C" w14:textId="7B0434EE" w:rsidR="6F9B77EB" w:rsidRDefault="6F9B77EB" w:rsidP="6F9B77EB">
            <w:pPr>
              <w:pStyle w:val="BodyText"/>
              <w:spacing w:before="120"/>
              <w:ind w:left="0"/>
              <w:rPr>
                <w:rFonts w:eastAsia="Arial" w:cs="Arial"/>
                <w:sz w:val="16"/>
                <w:szCs w:val="16"/>
              </w:rPr>
            </w:pPr>
            <w:r w:rsidRPr="6F9B77EB">
              <w:rPr>
                <w:rFonts w:eastAsia="Arial" w:cs="Arial"/>
                <w:sz w:val="16"/>
                <w:szCs w:val="16"/>
              </w:rPr>
              <w:t>Numéro de ligne</w:t>
            </w:r>
          </w:p>
        </w:tc>
      </w:tr>
      <w:tr w:rsidR="6F9B77EB" w14:paraId="240D083E" w14:textId="77777777" w:rsidTr="6F9B77EB">
        <w:trPr>
          <w:trHeight w:val="300"/>
        </w:trPr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FEF3AA5" w14:textId="3574BD48" w:rsidR="6F9B77EB" w:rsidRDefault="6F9B77EB" w:rsidP="6F9B77EB">
            <w:pPr>
              <w:pStyle w:val="BodyText"/>
              <w:spacing w:before="120"/>
              <w:ind w:left="0"/>
              <w:rPr>
                <w:rFonts w:eastAsia="Arial" w:cs="Arial"/>
                <w:sz w:val="16"/>
                <w:szCs w:val="16"/>
              </w:rPr>
            </w:pPr>
            <w:r w:rsidRPr="6F9B77EB">
              <w:rPr>
                <w:rFonts w:eastAsia="Arial" w:cs="Arial"/>
                <w:sz w:val="16"/>
                <w:szCs w:val="16"/>
              </w:rPr>
              <w:t>CUNO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C9F5112" w14:textId="5D4EA6FD" w:rsidR="6F9B77EB" w:rsidRDefault="6F9B77EB" w:rsidP="6F9B77EB">
            <w:pPr>
              <w:pStyle w:val="BodyText"/>
              <w:spacing w:before="120"/>
              <w:ind w:left="0"/>
              <w:rPr>
                <w:rFonts w:eastAsia="Arial" w:cs="Arial"/>
                <w:sz w:val="16"/>
                <w:szCs w:val="16"/>
              </w:rPr>
            </w:pPr>
            <w:r w:rsidRPr="6F9B77EB">
              <w:rPr>
                <w:rFonts w:eastAsia="Arial" w:cs="Arial"/>
                <w:sz w:val="16"/>
                <w:szCs w:val="16"/>
              </w:rPr>
              <w:t>A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0E799B7" w14:textId="27E584C0" w:rsidR="6F9B77EB" w:rsidRDefault="6F9B77EB" w:rsidP="6F9B77EB">
            <w:pPr>
              <w:pStyle w:val="BodyText"/>
              <w:spacing w:before="120"/>
              <w:ind w:left="0"/>
              <w:rPr>
                <w:rFonts w:eastAsia="Arial" w:cs="Arial"/>
                <w:sz w:val="16"/>
                <w:szCs w:val="16"/>
              </w:rPr>
            </w:pPr>
            <w:r w:rsidRPr="6F9B77EB">
              <w:rPr>
                <w:rFonts w:eastAsia="Arial" w:cs="Arial"/>
                <w:sz w:val="16"/>
                <w:szCs w:val="16"/>
              </w:rPr>
              <w:t>10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716EA2E" w14:textId="401AFA3D" w:rsidR="6F9B77EB" w:rsidRDefault="6F9B77EB" w:rsidP="6F9B77EB">
            <w:pPr>
              <w:pStyle w:val="BodyText"/>
              <w:spacing w:before="120"/>
              <w:ind w:left="0"/>
              <w:rPr>
                <w:rFonts w:eastAsia="Arial" w:cs="Arial"/>
                <w:sz w:val="16"/>
                <w:szCs w:val="16"/>
              </w:rPr>
            </w:pPr>
            <w:r w:rsidRPr="6F9B77EB">
              <w:rPr>
                <w:rFonts w:eastAsia="Arial" w:cs="Arial"/>
                <w:sz w:val="16"/>
                <w:szCs w:val="16"/>
              </w:rPr>
              <w:t>Oui</w:t>
            </w:r>
          </w:p>
        </w:tc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D920D7A" w14:textId="165DDA21" w:rsidR="6F9B77EB" w:rsidRDefault="6F9B77EB" w:rsidP="6F9B77EB">
            <w:pPr>
              <w:pStyle w:val="BodyText"/>
              <w:spacing w:before="120"/>
              <w:ind w:left="0"/>
              <w:rPr>
                <w:rFonts w:eastAsia="Arial" w:cs="Arial"/>
                <w:sz w:val="16"/>
                <w:szCs w:val="16"/>
              </w:rPr>
            </w:pPr>
            <w:r w:rsidRPr="6F9B77EB">
              <w:rPr>
                <w:rFonts w:eastAsia="Arial" w:cs="Arial"/>
                <w:sz w:val="16"/>
                <w:szCs w:val="16"/>
              </w:rPr>
              <w:t>Code client</w:t>
            </w:r>
          </w:p>
        </w:tc>
      </w:tr>
      <w:tr w:rsidR="6F9B77EB" w14:paraId="7630DA1C" w14:textId="77777777" w:rsidTr="6F9B77EB">
        <w:trPr>
          <w:trHeight w:val="300"/>
        </w:trPr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/>
            <w:tcMar>
              <w:left w:w="105" w:type="dxa"/>
              <w:right w:w="105" w:type="dxa"/>
            </w:tcMar>
            <w:vAlign w:val="center"/>
          </w:tcPr>
          <w:p w14:paraId="25B696EE" w14:textId="21ED2B02" w:rsidR="6F9B77EB" w:rsidRDefault="6F9B77EB" w:rsidP="6F9B77EB">
            <w:pPr>
              <w:pStyle w:val="BodyText"/>
              <w:spacing w:before="120"/>
              <w:ind w:left="0"/>
              <w:rPr>
                <w:rFonts w:eastAsia="Arial" w:cs="Arial"/>
                <w:sz w:val="16"/>
                <w:szCs w:val="16"/>
              </w:rPr>
            </w:pPr>
            <w:r w:rsidRPr="6F9B77EB">
              <w:rPr>
                <w:rFonts w:eastAsia="Arial" w:cs="Arial"/>
                <w:sz w:val="16"/>
                <w:szCs w:val="16"/>
              </w:rPr>
              <w:t>POPN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/>
            <w:tcMar>
              <w:left w:w="105" w:type="dxa"/>
              <w:right w:w="105" w:type="dxa"/>
            </w:tcMar>
            <w:vAlign w:val="center"/>
          </w:tcPr>
          <w:p w14:paraId="448B78EC" w14:textId="5A2C6CD6" w:rsidR="6F9B77EB" w:rsidRDefault="6F9B77EB" w:rsidP="6F9B77EB">
            <w:pPr>
              <w:pStyle w:val="BodyText"/>
              <w:spacing w:before="120"/>
              <w:ind w:left="0"/>
              <w:rPr>
                <w:rFonts w:eastAsia="Arial" w:cs="Arial"/>
                <w:sz w:val="16"/>
                <w:szCs w:val="16"/>
              </w:rPr>
            </w:pPr>
            <w:r w:rsidRPr="6F9B77EB">
              <w:rPr>
                <w:rFonts w:eastAsia="Arial" w:cs="Arial"/>
                <w:sz w:val="16"/>
                <w:szCs w:val="16"/>
              </w:rPr>
              <w:t>A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/>
            <w:tcMar>
              <w:left w:w="105" w:type="dxa"/>
              <w:right w:w="105" w:type="dxa"/>
            </w:tcMar>
            <w:vAlign w:val="center"/>
          </w:tcPr>
          <w:p w14:paraId="6E4DBCC8" w14:textId="4A8A0A33" w:rsidR="6F9B77EB" w:rsidRDefault="6F9B77EB" w:rsidP="6F9B77EB">
            <w:pPr>
              <w:pStyle w:val="BodyText"/>
              <w:spacing w:before="120"/>
              <w:ind w:left="0"/>
              <w:rPr>
                <w:rFonts w:eastAsia="Arial" w:cs="Arial"/>
                <w:sz w:val="16"/>
                <w:szCs w:val="16"/>
              </w:rPr>
            </w:pPr>
            <w:r w:rsidRPr="6F9B77EB">
              <w:rPr>
                <w:rFonts w:eastAsia="Arial" w:cs="Arial"/>
                <w:sz w:val="16"/>
                <w:szCs w:val="16"/>
              </w:rPr>
              <w:t>30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/>
            <w:tcMar>
              <w:left w:w="105" w:type="dxa"/>
              <w:right w:w="105" w:type="dxa"/>
            </w:tcMar>
          </w:tcPr>
          <w:p w14:paraId="6B6E8E69" w14:textId="67C3EB43" w:rsidR="6F9B77EB" w:rsidRDefault="6F9B77EB" w:rsidP="6F9B77EB">
            <w:pPr>
              <w:pStyle w:val="BodyText"/>
              <w:spacing w:before="120"/>
              <w:ind w:left="0"/>
              <w:rPr>
                <w:rFonts w:eastAsia="Arial" w:cs="Arial"/>
                <w:sz w:val="16"/>
                <w:szCs w:val="16"/>
              </w:rPr>
            </w:pPr>
            <w:r w:rsidRPr="6F9B77EB">
              <w:rPr>
                <w:rFonts w:eastAsia="Arial" w:cs="Arial"/>
                <w:sz w:val="16"/>
                <w:szCs w:val="16"/>
              </w:rPr>
              <w:t>Non</w:t>
            </w:r>
          </w:p>
        </w:tc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/>
            <w:tcMar>
              <w:left w:w="105" w:type="dxa"/>
              <w:right w:w="105" w:type="dxa"/>
            </w:tcMar>
            <w:vAlign w:val="center"/>
          </w:tcPr>
          <w:p w14:paraId="02FDF249" w14:textId="70AD604A" w:rsidR="6F9B77EB" w:rsidRDefault="6F9B77EB" w:rsidP="6F9B77EB">
            <w:pPr>
              <w:pStyle w:val="BodyText"/>
              <w:spacing w:before="120"/>
              <w:ind w:left="0"/>
              <w:rPr>
                <w:rFonts w:eastAsia="Arial" w:cs="Arial"/>
                <w:sz w:val="16"/>
                <w:szCs w:val="16"/>
              </w:rPr>
            </w:pPr>
            <w:r w:rsidRPr="6F9B77EB">
              <w:rPr>
                <w:rFonts w:eastAsia="Arial" w:cs="Arial"/>
                <w:sz w:val="16"/>
                <w:szCs w:val="16"/>
              </w:rPr>
              <w:t>Reference Fournisseur</w:t>
            </w:r>
          </w:p>
        </w:tc>
      </w:tr>
      <w:tr w:rsidR="6F9B77EB" w14:paraId="7E5CC158" w14:textId="77777777" w:rsidTr="6F9B77EB">
        <w:trPr>
          <w:trHeight w:val="45"/>
        </w:trPr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8216E76" w14:textId="3D88FE35" w:rsidR="6F9B77EB" w:rsidRDefault="6F9B77EB" w:rsidP="6F9B77EB">
            <w:pPr>
              <w:pStyle w:val="BodyText"/>
              <w:spacing w:before="120"/>
              <w:ind w:left="0"/>
              <w:rPr>
                <w:rFonts w:eastAsia="Arial" w:cs="Arial"/>
                <w:sz w:val="16"/>
                <w:szCs w:val="16"/>
              </w:rPr>
            </w:pPr>
            <w:r w:rsidRPr="6F9B77EB">
              <w:rPr>
                <w:rFonts w:eastAsia="Arial" w:cs="Arial"/>
                <w:sz w:val="16"/>
                <w:szCs w:val="16"/>
              </w:rPr>
              <w:t>CFI1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9A0A1C5" w14:textId="14F534D9" w:rsidR="6F9B77EB" w:rsidRDefault="6F9B77EB" w:rsidP="6F9B77EB">
            <w:pPr>
              <w:pStyle w:val="BodyText"/>
              <w:spacing w:before="120"/>
              <w:ind w:left="0"/>
              <w:rPr>
                <w:rFonts w:eastAsia="Arial" w:cs="Arial"/>
                <w:sz w:val="16"/>
                <w:szCs w:val="16"/>
              </w:rPr>
            </w:pPr>
            <w:r w:rsidRPr="6F9B77EB">
              <w:rPr>
                <w:rFonts w:eastAsia="Arial" w:cs="Arial"/>
                <w:sz w:val="16"/>
                <w:szCs w:val="16"/>
              </w:rPr>
              <w:t>A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415813F" w14:textId="66E7F099" w:rsidR="6F9B77EB" w:rsidRDefault="6F9B77EB" w:rsidP="6F9B77EB">
            <w:pPr>
              <w:pStyle w:val="BodyText"/>
              <w:spacing w:before="120"/>
              <w:ind w:left="0"/>
              <w:rPr>
                <w:rFonts w:eastAsia="Arial" w:cs="Arial"/>
                <w:sz w:val="16"/>
                <w:szCs w:val="16"/>
              </w:rPr>
            </w:pPr>
            <w:r w:rsidRPr="6F9B77EB">
              <w:rPr>
                <w:rFonts w:eastAsia="Arial" w:cs="Arial"/>
                <w:sz w:val="16"/>
                <w:szCs w:val="16"/>
              </w:rPr>
              <w:t>10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BD8ECA3" w14:textId="2269A4FC" w:rsidR="6F9B77EB" w:rsidRDefault="6F9B77EB" w:rsidP="6F9B77EB">
            <w:pPr>
              <w:pStyle w:val="BodyText"/>
              <w:spacing w:before="120"/>
              <w:ind w:left="0"/>
              <w:rPr>
                <w:rFonts w:eastAsia="Arial" w:cs="Arial"/>
                <w:sz w:val="16"/>
                <w:szCs w:val="16"/>
              </w:rPr>
            </w:pPr>
            <w:r w:rsidRPr="6F9B77EB">
              <w:rPr>
                <w:rFonts w:eastAsia="Arial" w:cs="Arial"/>
                <w:sz w:val="16"/>
                <w:szCs w:val="16"/>
              </w:rPr>
              <w:t>Non</w:t>
            </w:r>
          </w:p>
        </w:tc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C445EA2" w14:textId="1F9BC065" w:rsidR="6F9B77EB" w:rsidRDefault="6F9B77EB" w:rsidP="6F9B77EB">
            <w:pPr>
              <w:pStyle w:val="BodyText"/>
              <w:spacing w:before="120"/>
              <w:ind w:left="0"/>
              <w:rPr>
                <w:rFonts w:eastAsia="Arial" w:cs="Arial"/>
                <w:sz w:val="16"/>
                <w:szCs w:val="16"/>
              </w:rPr>
            </w:pPr>
            <w:r w:rsidRPr="6F9B77EB">
              <w:rPr>
                <w:rFonts w:eastAsia="Arial" w:cs="Arial"/>
                <w:sz w:val="16"/>
                <w:szCs w:val="16"/>
              </w:rPr>
              <w:t>Code Marque</w:t>
            </w:r>
          </w:p>
        </w:tc>
      </w:tr>
      <w:tr w:rsidR="6F9B77EB" w14:paraId="6DA381CB" w14:textId="77777777" w:rsidTr="6F9B77EB">
        <w:trPr>
          <w:trHeight w:val="300"/>
        </w:trPr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/>
            <w:tcMar>
              <w:left w:w="105" w:type="dxa"/>
              <w:right w:w="105" w:type="dxa"/>
            </w:tcMar>
            <w:vAlign w:val="center"/>
          </w:tcPr>
          <w:p w14:paraId="43C298FB" w14:textId="1997D3A1" w:rsidR="6F9B77EB" w:rsidRDefault="6F9B77EB" w:rsidP="6F9B77EB">
            <w:pPr>
              <w:pStyle w:val="BodyText"/>
              <w:spacing w:before="120"/>
              <w:ind w:left="0"/>
              <w:rPr>
                <w:rFonts w:eastAsia="Arial" w:cs="Arial"/>
                <w:sz w:val="16"/>
                <w:szCs w:val="16"/>
              </w:rPr>
            </w:pPr>
            <w:r w:rsidRPr="6F9B77EB">
              <w:rPr>
                <w:rFonts w:eastAsia="Arial" w:cs="Arial"/>
                <w:sz w:val="16"/>
                <w:szCs w:val="16"/>
              </w:rPr>
              <w:t>CEAN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/>
            <w:tcMar>
              <w:left w:w="105" w:type="dxa"/>
              <w:right w:w="105" w:type="dxa"/>
            </w:tcMar>
            <w:vAlign w:val="center"/>
          </w:tcPr>
          <w:p w14:paraId="4D9C9D0E" w14:textId="147F0894" w:rsidR="6F9B77EB" w:rsidRDefault="6F9B77EB" w:rsidP="6F9B77EB">
            <w:pPr>
              <w:pStyle w:val="BodyText"/>
              <w:spacing w:before="120"/>
              <w:ind w:left="0"/>
              <w:rPr>
                <w:rFonts w:eastAsia="Arial" w:cs="Arial"/>
                <w:sz w:val="16"/>
                <w:szCs w:val="16"/>
              </w:rPr>
            </w:pPr>
            <w:r w:rsidRPr="6F9B77EB">
              <w:rPr>
                <w:rFonts w:eastAsia="Arial" w:cs="Arial"/>
                <w:sz w:val="16"/>
                <w:szCs w:val="16"/>
              </w:rPr>
              <w:t>A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/>
            <w:tcMar>
              <w:left w:w="105" w:type="dxa"/>
              <w:right w:w="105" w:type="dxa"/>
            </w:tcMar>
            <w:vAlign w:val="center"/>
          </w:tcPr>
          <w:p w14:paraId="3117DAE0" w14:textId="3CE9EB6C" w:rsidR="6F9B77EB" w:rsidRDefault="6F9B77EB" w:rsidP="6F9B77EB">
            <w:pPr>
              <w:pStyle w:val="BodyText"/>
              <w:spacing w:before="120"/>
              <w:ind w:left="0"/>
              <w:rPr>
                <w:rFonts w:eastAsia="Arial" w:cs="Arial"/>
                <w:sz w:val="16"/>
                <w:szCs w:val="16"/>
              </w:rPr>
            </w:pPr>
            <w:r w:rsidRPr="6F9B77EB">
              <w:rPr>
                <w:rFonts w:eastAsia="Arial" w:cs="Arial"/>
                <w:sz w:val="16"/>
                <w:szCs w:val="16"/>
              </w:rPr>
              <w:t>30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/>
            <w:tcMar>
              <w:left w:w="105" w:type="dxa"/>
              <w:right w:w="105" w:type="dxa"/>
            </w:tcMar>
          </w:tcPr>
          <w:p w14:paraId="6E2F69D2" w14:textId="5D747E3E" w:rsidR="6F9B77EB" w:rsidRDefault="6F9B77EB" w:rsidP="6F9B77EB">
            <w:pPr>
              <w:pStyle w:val="BodyText"/>
              <w:spacing w:before="120"/>
              <w:ind w:left="0"/>
              <w:rPr>
                <w:rFonts w:eastAsia="Arial" w:cs="Arial"/>
                <w:sz w:val="16"/>
                <w:szCs w:val="16"/>
              </w:rPr>
            </w:pPr>
            <w:r w:rsidRPr="6F9B77EB">
              <w:rPr>
                <w:rFonts w:eastAsia="Arial" w:cs="Arial"/>
                <w:sz w:val="16"/>
                <w:szCs w:val="16"/>
              </w:rPr>
              <w:t>Non</w:t>
            </w:r>
          </w:p>
        </w:tc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/>
            <w:tcMar>
              <w:left w:w="105" w:type="dxa"/>
              <w:right w:w="105" w:type="dxa"/>
            </w:tcMar>
            <w:vAlign w:val="center"/>
          </w:tcPr>
          <w:p w14:paraId="3A6347A9" w14:textId="02FAA56B" w:rsidR="6F9B77EB" w:rsidRDefault="6F9B77EB" w:rsidP="6F9B77EB">
            <w:pPr>
              <w:pStyle w:val="BodyText"/>
              <w:spacing w:before="120"/>
              <w:ind w:left="0"/>
              <w:rPr>
                <w:rFonts w:eastAsia="Arial" w:cs="Arial"/>
                <w:sz w:val="16"/>
                <w:szCs w:val="16"/>
              </w:rPr>
            </w:pPr>
            <w:r w:rsidRPr="6F9B77EB">
              <w:rPr>
                <w:rFonts w:eastAsia="Arial" w:cs="Arial"/>
                <w:sz w:val="16"/>
                <w:szCs w:val="16"/>
              </w:rPr>
              <w:t>Code EAN</w:t>
            </w:r>
          </w:p>
        </w:tc>
      </w:tr>
      <w:tr w:rsidR="6F9B77EB" w14:paraId="2910E076" w14:textId="77777777" w:rsidTr="6F9B77EB">
        <w:trPr>
          <w:trHeight w:val="300"/>
        </w:trPr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C13AE8E" w14:textId="1940A571" w:rsidR="6F9B77EB" w:rsidRDefault="6F9B77EB" w:rsidP="6F9B77EB">
            <w:pPr>
              <w:pStyle w:val="BodyText"/>
              <w:spacing w:before="120"/>
              <w:ind w:left="0"/>
              <w:rPr>
                <w:rFonts w:eastAsia="Arial" w:cs="Arial"/>
                <w:sz w:val="16"/>
                <w:szCs w:val="16"/>
              </w:rPr>
            </w:pPr>
            <w:r w:rsidRPr="6F9B77EB">
              <w:rPr>
                <w:rFonts w:eastAsia="Arial" w:cs="Arial"/>
                <w:sz w:val="16"/>
                <w:szCs w:val="16"/>
              </w:rPr>
              <w:t>ORQA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CD5C06D" w14:textId="09C9ABC2" w:rsidR="6F9B77EB" w:rsidRDefault="6F9B77EB" w:rsidP="6F9B77EB">
            <w:pPr>
              <w:pStyle w:val="BodyText"/>
              <w:spacing w:before="120"/>
              <w:ind w:left="0"/>
              <w:rPr>
                <w:rFonts w:eastAsia="Arial" w:cs="Arial"/>
                <w:sz w:val="16"/>
                <w:szCs w:val="16"/>
              </w:rPr>
            </w:pPr>
            <w:r w:rsidRPr="6F9B77EB">
              <w:rPr>
                <w:rFonts w:eastAsia="Arial" w:cs="Arial"/>
                <w:sz w:val="16"/>
                <w:szCs w:val="16"/>
              </w:rPr>
              <w:t>N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45D3946" w14:textId="5AFD19F7" w:rsidR="6F9B77EB" w:rsidRDefault="6F9B77EB" w:rsidP="6F9B77EB">
            <w:pPr>
              <w:pStyle w:val="BodyText"/>
              <w:spacing w:before="120"/>
              <w:ind w:left="0"/>
              <w:rPr>
                <w:rFonts w:eastAsia="Arial" w:cs="Arial"/>
                <w:sz w:val="16"/>
                <w:szCs w:val="16"/>
              </w:rPr>
            </w:pPr>
            <w:r w:rsidRPr="6F9B77EB">
              <w:rPr>
                <w:rFonts w:eastAsia="Arial" w:cs="Arial"/>
                <w:sz w:val="16"/>
                <w:szCs w:val="16"/>
              </w:rPr>
              <w:t>15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BCD2207" w14:textId="24A2737D" w:rsidR="6F9B77EB" w:rsidRDefault="6F9B77EB" w:rsidP="6F9B77EB">
            <w:pPr>
              <w:pStyle w:val="BodyText"/>
              <w:spacing w:before="120"/>
              <w:ind w:left="0"/>
              <w:rPr>
                <w:rFonts w:eastAsia="Arial" w:cs="Arial"/>
                <w:sz w:val="16"/>
                <w:szCs w:val="16"/>
              </w:rPr>
            </w:pPr>
            <w:r w:rsidRPr="6F9B77EB">
              <w:rPr>
                <w:rFonts w:eastAsia="Arial" w:cs="Arial"/>
                <w:sz w:val="16"/>
                <w:szCs w:val="16"/>
              </w:rPr>
              <w:t>Non</w:t>
            </w:r>
          </w:p>
        </w:tc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897B13B" w14:textId="75305217" w:rsidR="6F9B77EB" w:rsidRDefault="6F9B77EB" w:rsidP="6F9B77EB">
            <w:pPr>
              <w:pStyle w:val="BodyText"/>
              <w:spacing w:before="120"/>
              <w:ind w:left="0"/>
              <w:rPr>
                <w:rFonts w:eastAsia="Arial" w:cs="Arial"/>
                <w:sz w:val="16"/>
                <w:szCs w:val="16"/>
              </w:rPr>
            </w:pPr>
            <w:r w:rsidRPr="6F9B77EB">
              <w:rPr>
                <w:rFonts w:eastAsia="Arial" w:cs="Arial"/>
                <w:sz w:val="16"/>
                <w:szCs w:val="16"/>
              </w:rPr>
              <w:t>Quantité Commandée</w:t>
            </w:r>
          </w:p>
        </w:tc>
      </w:tr>
      <w:tr w:rsidR="6F9B77EB" w14:paraId="7CA54A1F" w14:textId="77777777" w:rsidTr="6F9B77EB">
        <w:trPr>
          <w:trHeight w:val="300"/>
        </w:trPr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646B83D" w14:textId="0AC507D8" w:rsidR="415DA2F2" w:rsidRDefault="006A0AAA" w:rsidP="6F9B77EB">
            <w:pPr>
              <w:pStyle w:val="BodyText"/>
              <w:ind w:left="0"/>
              <w:rPr>
                <w:rFonts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ORTP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003068D" w14:textId="64B488BB" w:rsidR="415DA2F2" w:rsidRDefault="415DA2F2" w:rsidP="6F9B77EB">
            <w:pPr>
              <w:pStyle w:val="BodyText"/>
              <w:ind w:left="0"/>
              <w:rPr>
                <w:rFonts w:eastAsia="Arial" w:cs="Arial"/>
                <w:sz w:val="16"/>
                <w:szCs w:val="16"/>
              </w:rPr>
            </w:pPr>
            <w:r w:rsidRPr="6F9B77EB">
              <w:rPr>
                <w:rFonts w:eastAsia="Arial" w:cs="Arial"/>
                <w:sz w:val="16"/>
                <w:szCs w:val="16"/>
              </w:rPr>
              <w:t>A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EB7962E" w14:textId="43696B44" w:rsidR="415DA2F2" w:rsidRDefault="415DA2F2" w:rsidP="6F9B77EB">
            <w:pPr>
              <w:pStyle w:val="BodyText"/>
              <w:ind w:left="0"/>
              <w:rPr>
                <w:rFonts w:eastAsia="Arial" w:cs="Arial"/>
                <w:sz w:val="16"/>
                <w:szCs w:val="16"/>
              </w:rPr>
            </w:pPr>
            <w:r w:rsidRPr="6F9B77EB">
              <w:rPr>
                <w:rFonts w:eastAsia="Arial" w:cs="Arial"/>
                <w:sz w:val="16"/>
                <w:szCs w:val="16"/>
              </w:rPr>
              <w:t>3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31F7221" w14:textId="4CB4ADFA" w:rsidR="415DA2F2" w:rsidRDefault="415DA2F2" w:rsidP="6F9B77EB">
            <w:pPr>
              <w:pStyle w:val="BodyText"/>
              <w:ind w:left="0"/>
              <w:rPr>
                <w:rFonts w:eastAsia="Arial" w:cs="Arial"/>
                <w:sz w:val="16"/>
                <w:szCs w:val="16"/>
              </w:rPr>
            </w:pPr>
            <w:r w:rsidRPr="6F9B77EB">
              <w:rPr>
                <w:rFonts w:eastAsia="Arial" w:cs="Arial"/>
                <w:sz w:val="16"/>
                <w:szCs w:val="16"/>
              </w:rPr>
              <w:t>Non</w:t>
            </w:r>
          </w:p>
        </w:tc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F71B4B3" w14:textId="07760A76" w:rsidR="415DA2F2" w:rsidRDefault="00E5761B" w:rsidP="6F9B77EB">
            <w:pPr>
              <w:pStyle w:val="BodyText"/>
              <w:ind w:left="0"/>
              <w:rPr>
                <w:rFonts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CustomerOrderType</w:t>
            </w:r>
          </w:p>
        </w:tc>
      </w:tr>
      <w:tr w:rsidR="00E5761B" w14:paraId="74D6019B" w14:textId="77777777" w:rsidTr="6F9B77EB">
        <w:trPr>
          <w:trHeight w:val="300"/>
        </w:trPr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8F6D634" w14:textId="09305AB9" w:rsidR="00E5761B" w:rsidRDefault="00E5761B" w:rsidP="00E5761B">
            <w:pPr>
              <w:pStyle w:val="BodyText"/>
              <w:ind w:left="0"/>
              <w:rPr>
                <w:rFonts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CUOR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0843CD2" w14:textId="00EF4FF1" w:rsidR="00E5761B" w:rsidRPr="6F9B77EB" w:rsidRDefault="00E5761B" w:rsidP="00E5761B">
            <w:pPr>
              <w:pStyle w:val="BodyText"/>
              <w:ind w:left="0"/>
              <w:rPr>
                <w:rFonts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A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C1DF30B" w14:textId="5A76217B" w:rsidR="00E5761B" w:rsidRPr="6F9B77EB" w:rsidRDefault="00E5761B" w:rsidP="00E5761B">
            <w:pPr>
              <w:pStyle w:val="BodyText"/>
              <w:ind w:left="0"/>
              <w:rPr>
                <w:rFonts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20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401D406" w14:textId="1FD2F79A" w:rsidR="00E5761B" w:rsidRPr="6F9B77EB" w:rsidRDefault="00E5761B" w:rsidP="00E5761B">
            <w:pPr>
              <w:pStyle w:val="BodyText"/>
              <w:ind w:left="0"/>
              <w:rPr>
                <w:rFonts w:eastAsia="Arial" w:cs="Arial"/>
                <w:sz w:val="16"/>
                <w:szCs w:val="16"/>
              </w:rPr>
            </w:pPr>
            <w:r w:rsidRPr="6F9B77EB">
              <w:rPr>
                <w:rFonts w:eastAsia="Arial" w:cs="Arial"/>
                <w:sz w:val="16"/>
                <w:szCs w:val="16"/>
              </w:rPr>
              <w:t>Non</w:t>
            </w:r>
          </w:p>
        </w:tc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52FC644" w14:textId="176D88BF" w:rsidR="00E5761B" w:rsidRPr="6F9B77EB" w:rsidRDefault="00E5761B" w:rsidP="00E5761B">
            <w:pPr>
              <w:pStyle w:val="BodyText"/>
              <w:ind w:left="0"/>
              <w:rPr>
                <w:rFonts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CustomerOrder</w:t>
            </w:r>
            <w:r>
              <w:rPr>
                <w:rFonts w:eastAsia="Arial" w:cs="Arial"/>
                <w:sz w:val="16"/>
                <w:szCs w:val="16"/>
              </w:rPr>
              <w:t>Number</w:t>
            </w:r>
          </w:p>
        </w:tc>
      </w:tr>
    </w:tbl>
    <w:p w14:paraId="1277D2F1" w14:textId="768EB32C" w:rsidR="003F6023" w:rsidRPr="000641F4" w:rsidRDefault="003F6023" w:rsidP="008A0807">
      <w:pPr>
        <w:pStyle w:val="BodyText"/>
        <w:rPr>
          <w:rFonts w:cs="Arial"/>
        </w:rPr>
      </w:pPr>
    </w:p>
    <w:p w14:paraId="4C864B63" w14:textId="1E3ED9B3" w:rsidR="003F6023" w:rsidRPr="000641F4" w:rsidRDefault="2468355B" w:rsidP="6F9B77EB">
      <w:pPr>
        <w:pStyle w:val="BodyText"/>
        <w:spacing w:before="120"/>
        <w:ind w:left="0"/>
      </w:pPr>
      <w:r w:rsidRPr="6F9B77EB">
        <w:rPr>
          <w:rFonts w:eastAsia="Arial" w:cs="Arial"/>
          <w:color w:val="000000" w:themeColor="text1"/>
        </w:rPr>
        <w:t>Le schéma ci-dessous démontre le flux de l’API XtendM3 :</w:t>
      </w:r>
    </w:p>
    <w:p w14:paraId="62D8E014" w14:textId="769A3E97" w:rsidR="003F6023" w:rsidRPr="000641F4" w:rsidRDefault="003F6023" w:rsidP="008A0807">
      <w:pPr>
        <w:pStyle w:val="BodyText"/>
        <w:rPr>
          <w:rFonts w:cs="Arial"/>
        </w:rPr>
      </w:pPr>
    </w:p>
    <w:p w14:paraId="268D9181" w14:textId="77777777" w:rsidR="003F6023" w:rsidRPr="000641F4" w:rsidRDefault="003F6023" w:rsidP="008A0807">
      <w:pPr>
        <w:pStyle w:val="BodyText"/>
        <w:rPr>
          <w:rFonts w:cs="Arial"/>
        </w:rPr>
      </w:pPr>
    </w:p>
    <w:p w14:paraId="4FC94D72" w14:textId="67B37370" w:rsidR="003F6023" w:rsidRPr="000641F4" w:rsidRDefault="12A01266" w:rsidP="008A0807">
      <w:pPr>
        <w:pStyle w:val="BodyText"/>
      </w:pPr>
      <w:r>
        <w:rPr>
          <w:noProof/>
        </w:rPr>
        <w:lastRenderedPageBreak/>
        <w:drawing>
          <wp:inline distT="0" distB="0" distL="0" distR="0" wp14:anchorId="7F0327E7" wp14:editId="64519587">
            <wp:extent cx="3990975" cy="6638925"/>
            <wp:effectExtent l="0" t="0" r="0" b="0"/>
            <wp:docPr id="99547034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470346" name="Picture 99547034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663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792E6" w14:textId="77777777" w:rsidR="00A579D3" w:rsidRPr="000641F4" w:rsidRDefault="00A579D3" w:rsidP="008A0807">
      <w:pPr>
        <w:pStyle w:val="BodyText"/>
        <w:rPr>
          <w:rFonts w:cs="Arial"/>
        </w:rPr>
      </w:pPr>
    </w:p>
    <w:p w14:paraId="1F703275" w14:textId="63B7C1E5" w:rsidR="6F9B77EB" w:rsidRDefault="6F9B77EB" w:rsidP="6F9B77EB">
      <w:pPr>
        <w:pStyle w:val="BodyText"/>
        <w:rPr>
          <w:rFonts w:cs="Arial"/>
        </w:rPr>
      </w:pPr>
    </w:p>
    <w:p w14:paraId="5BF45709" w14:textId="4F203765" w:rsidR="037EADCA" w:rsidRDefault="037EADCA" w:rsidP="6F9B77EB">
      <w:pPr>
        <w:pStyle w:val="Heading3"/>
        <w:rPr>
          <w:rFonts w:eastAsia="Arial" w:cs="Arial"/>
          <w:bCs/>
          <w:color w:val="000000" w:themeColor="text1"/>
          <w:szCs w:val="24"/>
        </w:rPr>
      </w:pPr>
      <w:r w:rsidRPr="6F9B77EB">
        <w:t>Validation et Verification</w:t>
      </w:r>
    </w:p>
    <w:p w14:paraId="357F7E2F" w14:textId="48BAB58E" w:rsidR="6F9B77EB" w:rsidRDefault="6F9B77EB" w:rsidP="6F9B77EB">
      <w:pPr>
        <w:spacing w:before="120" w:after="120"/>
        <w:ind w:left="1440"/>
        <w:rPr>
          <w:rFonts w:eastAsia="Arial" w:cs="Arial"/>
          <w:color w:val="000000" w:themeColor="text1"/>
        </w:rPr>
      </w:pPr>
    </w:p>
    <w:p w14:paraId="6AED7316" w14:textId="748C3616" w:rsidR="037EADCA" w:rsidRDefault="037EADCA" w:rsidP="00965A36">
      <w:pPr>
        <w:pStyle w:val="BodyText"/>
        <w:numPr>
          <w:ilvl w:val="0"/>
          <w:numId w:val="21"/>
        </w:numPr>
        <w:spacing w:before="120"/>
        <w:rPr>
          <w:rFonts w:eastAsia="Arial" w:cs="Arial"/>
          <w:color w:val="000000" w:themeColor="text1"/>
        </w:rPr>
      </w:pPr>
      <w:r w:rsidRPr="6F9B77EB">
        <w:rPr>
          <w:rFonts w:eastAsia="Arial" w:cs="Arial"/>
          <w:color w:val="000000" w:themeColor="text1"/>
          <w:u w:val="single"/>
        </w:rPr>
        <w:t>Validation CONO</w:t>
      </w:r>
    </w:p>
    <w:p w14:paraId="5502F5A4" w14:textId="09E501C3" w:rsidR="037EADCA" w:rsidRDefault="037EADCA" w:rsidP="6F9B77EB">
      <w:pPr>
        <w:pStyle w:val="BodyText"/>
        <w:tabs>
          <w:tab w:val="left" w:pos="5080"/>
        </w:tabs>
        <w:spacing w:before="120"/>
        <w:ind w:left="1440"/>
        <w:rPr>
          <w:rFonts w:eastAsia="Arial" w:cs="Arial"/>
          <w:color w:val="000000" w:themeColor="text1"/>
        </w:rPr>
      </w:pPr>
      <w:r w:rsidRPr="6F9B77EB">
        <w:rPr>
          <w:rFonts w:eastAsia="Arial" w:cs="Arial"/>
          <w:color w:val="000000" w:themeColor="text1"/>
        </w:rPr>
        <w:t>Vérifier si la CONO/DIVI existe</w:t>
      </w:r>
    </w:p>
    <w:p w14:paraId="4EDC526D" w14:textId="77173A67" w:rsidR="6F9B77EB" w:rsidRDefault="6F9B77EB" w:rsidP="6F9B77EB">
      <w:pPr>
        <w:pStyle w:val="BodyText"/>
        <w:tabs>
          <w:tab w:val="left" w:pos="5080"/>
        </w:tabs>
        <w:spacing w:before="120"/>
        <w:ind w:left="720"/>
        <w:rPr>
          <w:rFonts w:eastAsia="Arial" w:cs="Arial"/>
          <w:color w:val="000000" w:themeColor="text1"/>
        </w:rPr>
      </w:pPr>
    </w:p>
    <w:p w14:paraId="6FB24651" w14:textId="2FA8A09C" w:rsidR="037EADCA" w:rsidRDefault="037EADCA" w:rsidP="00965A36">
      <w:pPr>
        <w:pStyle w:val="BodyText"/>
        <w:numPr>
          <w:ilvl w:val="0"/>
          <w:numId w:val="21"/>
        </w:numPr>
        <w:spacing w:before="120"/>
        <w:rPr>
          <w:rFonts w:eastAsia="Arial" w:cs="Arial"/>
          <w:color w:val="000000" w:themeColor="text1"/>
        </w:rPr>
      </w:pPr>
      <w:r w:rsidRPr="6F9B77EB">
        <w:rPr>
          <w:rFonts w:eastAsia="Arial" w:cs="Arial"/>
          <w:color w:val="000000" w:themeColor="text1"/>
          <w:u w:val="single"/>
        </w:rPr>
        <w:t>Validation CUNO</w:t>
      </w:r>
    </w:p>
    <w:p w14:paraId="073F41DF" w14:textId="0C12AF45" w:rsidR="037EADCA" w:rsidRDefault="037EADCA" w:rsidP="6F9B77EB">
      <w:pPr>
        <w:pStyle w:val="BodyText"/>
        <w:tabs>
          <w:tab w:val="left" w:pos="5080"/>
        </w:tabs>
        <w:spacing w:before="120"/>
        <w:ind w:left="1440"/>
        <w:rPr>
          <w:rFonts w:eastAsia="Arial" w:cs="Arial"/>
          <w:color w:val="000000" w:themeColor="text1"/>
        </w:rPr>
      </w:pPr>
      <w:r w:rsidRPr="6F9B77EB">
        <w:rPr>
          <w:rFonts w:eastAsia="Arial" w:cs="Arial"/>
          <w:color w:val="000000" w:themeColor="text1"/>
        </w:rPr>
        <w:t>Vérifier si client existant et statut=20</w:t>
      </w:r>
    </w:p>
    <w:p w14:paraId="639D040A" w14:textId="3E526CFC" w:rsidR="037EADCA" w:rsidRDefault="037EADCA" w:rsidP="6F9B77EB">
      <w:pPr>
        <w:pStyle w:val="BodyText"/>
        <w:tabs>
          <w:tab w:val="left" w:pos="5080"/>
        </w:tabs>
        <w:spacing w:before="120"/>
        <w:ind w:left="720"/>
        <w:rPr>
          <w:rFonts w:eastAsia="Arial" w:cs="Arial"/>
          <w:color w:val="000000" w:themeColor="text1"/>
        </w:rPr>
      </w:pPr>
    </w:p>
    <w:p w14:paraId="7278B4D7" w14:textId="4F676A88" w:rsidR="3B2494CE" w:rsidRDefault="3B2494CE" w:rsidP="00965A36">
      <w:pPr>
        <w:pStyle w:val="BodyText"/>
        <w:numPr>
          <w:ilvl w:val="0"/>
          <w:numId w:val="21"/>
        </w:numPr>
        <w:spacing w:before="120"/>
        <w:rPr>
          <w:rFonts w:eastAsia="Arial" w:cs="Arial"/>
          <w:color w:val="000000" w:themeColor="text1"/>
          <w:u w:val="single"/>
        </w:rPr>
      </w:pPr>
      <w:r w:rsidRPr="6F9B77EB">
        <w:rPr>
          <w:rFonts w:eastAsia="Arial" w:cs="Arial"/>
          <w:color w:val="000000" w:themeColor="text1"/>
          <w:u w:val="single"/>
        </w:rPr>
        <w:lastRenderedPageBreak/>
        <w:t>Verification Limite de credit</w:t>
      </w:r>
    </w:p>
    <w:p w14:paraId="3DA4C522" w14:textId="77777777" w:rsidR="00D05F46" w:rsidRDefault="00D05F46" w:rsidP="00D05F46">
      <w:pPr>
        <w:pStyle w:val="BodyText"/>
        <w:tabs>
          <w:tab w:val="left" w:pos="5080"/>
        </w:tabs>
        <w:spacing w:before="120"/>
        <w:ind w:left="993"/>
        <w:rPr>
          <w:rFonts w:eastAsia="Arial" w:cs="Arial"/>
          <w:color w:val="000000" w:themeColor="text1"/>
        </w:rPr>
      </w:pPr>
      <w:r w:rsidRPr="6F9B77EB">
        <w:rPr>
          <w:rFonts w:eastAsia="Arial" w:cs="Arial"/>
          <w:color w:val="000000" w:themeColor="text1"/>
        </w:rPr>
        <w:t>Recuperer le PYNO associe au CUNO dans la table OCUSMA</w:t>
      </w:r>
    </w:p>
    <w:p w14:paraId="752B75DA" w14:textId="77777777" w:rsidR="00D05F46" w:rsidRDefault="00D05F46" w:rsidP="00D05F46">
      <w:pPr>
        <w:pStyle w:val="BodyText"/>
        <w:tabs>
          <w:tab w:val="left" w:pos="5080"/>
        </w:tabs>
        <w:spacing w:before="120"/>
        <w:ind w:left="993"/>
        <w:rPr>
          <w:rFonts w:eastAsia="Arial" w:cs="Arial"/>
          <w:color w:val="000000" w:themeColor="text1"/>
        </w:rPr>
      </w:pPr>
      <w:r w:rsidRPr="6F9B77EB">
        <w:rPr>
          <w:rFonts w:eastAsia="Arial" w:cs="Arial"/>
          <w:color w:val="000000" w:themeColor="text1"/>
        </w:rPr>
        <w:t>Exécuter l’OIS100MI-CheckCustomer avec comme champs d’entrée-&gt;CUNO=PYNO</w:t>
      </w:r>
    </w:p>
    <w:p w14:paraId="1F55177F" w14:textId="77777777" w:rsidR="00D05F46" w:rsidRDefault="00D05F46" w:rsidP="00D05F46">
      <w:pPr>
        <w:pStyle w:val="BodyText"/>
        <w:tabs>
          <w:tab w:val="left" w:pos="5080"/>
        </w:tabs>
        <w:spacing w:before="120"/>
        <w:ind w:left="993"/>
        <w:rPr>
          <w:rFonts w:eastAsia="Arial" w:cs="Arial"/>
          <w:color w:val="000000" w:themeColor="text1"/>
        </w:rPr>
      </w:pPr>
      <w:r w:rsidRPr="6F9B77EB">
        <w:rPr>
          <w:rFonts w:eastAsia="Arial" w:cs="Arial"/>
          <w:color w:val="000000" w:themeColor="text1"/>
        </w:rPr>
        <w:t>Si le PYNO n’est pas renseigné, alors executer avec CUNO=CUNO</w:t>
      </w:r>
    </w:p>
    <w:p w14:paraId="5DF18AA6" w14:textId="77777777" w:rsidR="00D05F46" w:rsidRDefault="00D05F46" w:rsidP="00D05F46">
      <w:pPr>
        <w:pStyle w:val="BodyText"/>
        <w:spacing w:before="120"/>
        <w:rPr>
          <w:rFonts w:eastAsia="Arial" w:cs="Arial"/>
          <w:color w:val="000000" w:themeColor="text1"/>
          <w:u w:val="single"/>
        </w:rPr>
      </w:pPr>
    </w:p>
    <w:p w14:paraId="12C28183" w14:textId="09F611C4" w:rsidR="00D05F46" w:rsidRDefault="00D05F46" w:rsidP="00965A36">
      <w:pPr>
        <w:pStyle w:val="BodyText"/>
        <w:numPr>
          <w:ilvl w:val="0"/>
          <w:numId w:val="21"/>
        </w:numPr>
        <w:spacing w:before="120"/>
        <w:rPr>
          <w:rFonts w:eastAsia="Arial" w:cs="Arial"/>
          <w:color w:val="000000" w:themeColor="text1"/>
          <w:u w:val="single"/>
        </w:rPr>
      </w:pPr>
      <w:r>
        <w:rPr>
          <w:rFonts w:eastAsia="Arial" w:cs="Arial"/>
          <w:color w:val="000000" w:themeColor="text1"/>
          <w:u w:val="single"/>
        </w:rPr>
        <w:t>Verification CUOR/ORTP</w:t>
      </w:r>
    </w:p>
    <w:p w14:paraId="2B213D9E" w14:textId="5454C5E4" w:rsidR="6F9B77EB" w:rsidRDefault="6F9B77EB" w:rsidP="6F9B77EB">
      <w:pPr>
        <w:pStyle w:val="BodyText"/>
        <w:tabs>
          <w:tab w:val="left" w:pos="5080"/>
        </w:tabs>
        <w:spacing w:before="120"/>
        <w:ind w:left="1440"/>
      </w:pPr>
    </w:p>
    <w:p w14:paraId="6B02DFC3" w14:textId="77777777" w:rsidR="00D05F46" w:rsidRPr="00D05F46" w:rsidRDefault="00D05F46" w:rsidP="00D05F46">
      <w:pPr>
        <w:pStyle w:val="BodyText"/>
        <w:tabs>
          <w:tab w:val="left" w:pos="5080"/>
        </w:tabs>
        <w:spacing w:before="120"/>
        <w:ind w:left="1440"/>
        <w:rPr>
          <w:rFonts w:eastAsia="Arial" w:cs="Arial"/>
          <w:color w:val="000000" w:themeColor="text1"/>
          <w:lang w:val="en-MU"/>
        </w:rPr>
      </w:pPr>
      <w:r w:rsidRPr="00D05F46">
        <w:rPr>
          <w:rFonts w:eastAsia="Arial" w:cs="Arial"/>
          <w:color w:val="000000" w:themeColor="text1"/>
          <w:lang w:val="en-MU"/>
        </w:rPr>
        <w:t>Récupérer deux champs : </w:t>
      </w:r>
    </w:p>
    <w:p w14:paraId="684F30F3" w14:textId="77777777" w:rsidR="00D05F46" w:rsidRPr="00D05F46" w:rsidRDefault="00D05F46" w:rsidP="00D05F46">
      <w:pPr>
        <w:pStyle w:val="BodyText"/>
        <w:numPr>
          <w:ilvl w:val="0"/>
          <w:numId w:val="35"/>
        </w:numPr>
        <w:tabs>
          <w:tab w:val="left" w:pos="5080"/>
        </w:tabs>
        <w:spacing w:before="120"/>
        <w:rPr>
          <w:rFonts w:eastAsia="Arial" w:cs="Arial"/>
          <w:color w:val="000000" w:themeColor="text1"/>
        </w:rPr>
      </w:pPr>
      <w:r w:rsidRPr="00D05F46">
        <w:rPr>
          <w:rFonts w:eastAsia="Arial" w:cs="Arial"/>
          <w:color w:val="000000" w:themeColor="text1"/>
        </w:rPr>
        <w:t>Pour le type de commande de vente "ORTP" récupérer la valeur du champ [UJCUOR] à partir de la table [OODFLT]</w:t>
      </w:r>
    </w:p>
    <w:p w14:paraId="4115D6E2" w14:textId="77777777" w:rsidR="00D05F46" w:rsidRPr="00D05F46" w:rsidRDefault="00D05F46" w:rsidP="00D05F46">
      <w:pPr>
        <w:pStyle w:val="BodyText"/>
        <w:numPr>
          <w:ilvl w:val="0"/>
          <w:numId w:val="35"/>
        </w:numPr>
        <w:tabs>
          <w:tab w:val="left" w:pos="5080"/>
        </w:tabs>
        <w:spacing w:before="120"/>
        <w:rPr>
          <w:rFonts w:eastAsia="Arial" w:cs="Arial"/>
          <w:color w:val="000000" w:themeColor="text1"/>
        </w:rPr>
      </w:pPr>
      <w:r w:rsidRPr="00D05F46">
        <w:rPr>
          <w:rFonts w:eastAsia="Arial" w:cs="Arial"/>
          <w:color w:val="000000" w:themeColor="text1"/>
        </w:rPr>
        <w:t>Pour le code client "CUNO"  récupérer la valeur du champ [OKMCOS] à partir de la table [OCUSMA]</w:t>
      </w:r>
    </w:p>
    <w:p w14:paraId="7DE1788F" w14:textId="77777777" w:rsidR="00D05F46" w:rsidRPr="00D05F46" w:rsidRDefault="00D05F46" w:rsidP="00D05F46">
      <w:pPr>
        <w:pStyle w:val="BodyText"/>
        <w:tabs>
          <w:tab w:val="left" w:pos="5080"/>
        </w:tabs>
        <w:spacing w:before="120"/>
        <w:ind w:left="1440"/>
        <w:rPr>
          <w:rFonts w:eastAsia="Arial" w:cs="Arial"/>
          <w:color w:val="000000" w:themeColor="text1"/>
        </w:rPr>
      </w:pPr>
    </w:p>
    <w:p w14:paraId="4DDB0BB2" w14:textId="77777777" w:rsidR="00D05F46" w:rsidRPr="00D05F46" w:rsidRDefault="00D05F46" w:rsidP="00D05F46">
      <w:pPr>
        <w:pStyle w:val="BodyText"/>
        <w:tabs>
          <w:tab w:val="left" w:pos="5080"/>
        </w:tabs>
        <w:spacing w:before="120"/>
        <w:ind w:left="1440"/>
        <w:rPr>
          <w:rFonts w:eastAsia="Arial" w:cs="Arial"/>
          <w:color w:val="000000" w:themeColor="text1"/>
        </w:rPr>
      </w:pPr>
      <w:r w:rsidRPr="00D05F46">
        <w:rPr>
          <w:rFonts w:eastAsia="Arial" w:cs="Arial"/>
          <w:b/>
          <w:bCs/>
          <w:color w:val="000000" w:themeColor="text1"/>
        </w:rPr>
        <w:t>SI</w:t>
      </w:r>
      <w:r w:rsidRPr="00D05F46">
        <w:rPr>
          <w:rFonts w:eastAsia="Arial" w:cs="Arial"/>
          <w:color w:val="000000" w:themeColor="text1"/>
        </w:rPr>
        <w:t> le champ [UJCUOR] = "</w:t>
      </w:r>
      <w:r w:rsidRPr="00D05F46">
        <w:rPr>
          <w:rFonts w:eastAsia="Arial" w:cs="Arial"/>
          <w:b/>
          <w:bCs/>
          <w:color w:val="000000" w:themeColor="text1"/>
        </w:rPr>
        <w:t>*M</w:t>
      </w:r>
      <w:r w:rsidRPr="00D05F46">
        <w:rPr>
          <w:rFonts w:eastAsia="Arial" w:cs="Arial"/>
          <w:color w:val="000000" w:themeColor="text1"/>
        </w:rPr>
        <w:t>" ou "</w:t>
      </w:r>
      <w:r w:rsidRPr="00D05F46">
        <w:rPr>
          <w:rFonts w:eastAsia="Arial" w:cs="Arial"/>
          <w:b/>
          <w:bCs/>
          <w:color w:val="000000" w:themeColor="text1"/>
        </w:rPr>
        <w:t>*M1</w:t>
      </w:r>
      <w:r w:rsidRPr="00D05F46">
        <w:rPr>
          <w:rFonts w:eastAsia="Arial" w:cs="Arial"/>
          <w:color w:val="000000" w:themeColor="text1"/>
        </w:rPr>
        <w:t>" </w:t>
      </w:r>
      <w:r w:rsidRPr="00D05F46">
        <w:rPr>
          <w:rFonts w:eastAsia="Arial" w:cs="Arial"/>
          <w:b/>
          <w:bCs/>
          <w:color w:val="000000" w:themeColor="text1"/>
        </w:rPr>
        <w:t>ALORS</w:t>
      </w:r>
      <w:r w:rsidRPr="00D05F46">
        <w:rPr>
          <w:rFonts w:eastAsia="Arial" w:cs="Arial"/>
          <w:color w:val="000000" w:themeColor="text1"/>
        </w:rPr>
        <w:t>, </w:t>
      </w:r>
      <w:r w:rsidRPr="00D05F46">
        <w:rPr>
          <w:rFonts w:eastAsia="Arial" w:cs="Arial"/>
          <w:b/>
          <w:bCs/>
          <w:color w:val="000000" w:themeColor="text1"/>
        </w:rPr>
        <w:t>SI</w:t>
      </w:r>
      <w:r w:rsidRPr="00D05F46">
        <w:rPr>
          <w:rFonts w:eastAsia="Arial" w:cs="Arial"/>
          <w:color w:val="000000" w:themeColor="text1"/>
        </w:rPr>
        <w:t> le champ "CUOR" est vide </w:t>
      </w:r>
      <w:r w:rsidRPr="00D05F46">
        <w:rPr>
          <w:rFonts w:eastAsia="Arial" w:cs="Arial"/>
          <w:b/>
          <w:bCs/>
          <w:color w:val="000000" w:themeColor="text1"/>
        </w:rPr>
        <w:t>ALORS</w:t>
      </w:r>
      <w:r w:rsidRPr="00D05F46">
        <w:rPr>
          <w:rFonts w:eastAsia="Arial" w:cs="Arial"/>
          <w:color w:val="000000" w:themeColor="text1"/>
        </w:rPr>
        <w:t> renvoyer un message d'erreur </w:t>
      </w:r>
    </w:p>
    <w:p w14:paraId="675C8E58" w14:textId="77777777" w:rsidR="00D05F46" w:rsidRPr="00D05F46" w:rsidRDefault="00D05F46" w:rsidP="00D05F46">
      <w:pPr>
        <w:pStyle w:val="BodyText"/>
        <w:tabs>
          <w:tab w:val="left" w:pos="5080"/>
        </w:tabs>
        <w:spacing w:before="120"/>
        <w:ind w:left="1440"/>
        <w:rPr>
          <w:rFonts w:eastAsia="Arial" w:cs="Arial"/>
          <w:color w:val="000000" w:themeColor="text1"/>
        </w:rPr>
      </w:pPr>
      <w:r w:rsidRPr="00D05F46">
        <w:rPr>
          <w:rFonts w:eastAsia="Arial" w:cs="Arial"/>
          <w:b/>
          <w:bCs/>
          <w:color w:val="000000" w:themeColor="text1"/>
        </w:rPr>
        <w:t>SINON, SI</w:t>
      </w:r>
      <w:r w:rsidRPr="00D05F46">
        <w:rPr>
          <w:rFonts w:eastAsia="Arial" w:cs="Arial"/>
          <w:color w:val="000000" w:themeColor="text1"/>
        </w:rPr>
        <w:t> le  champ [UJCUOR] = "</w:t>
      </w:r>
      <w:r w:rsidRPr="00D05F46">
        <w:rPr>
          <w:rFonts w:eastAsia="Arial" w:cs="Arial"/>
          <w:b/>
          <w:bCs/>
          <w:color w:val="000000" w:themeColor="text1"/>
        </w:rPr>
        <w:t>*CUS</w:t>
      </w:r>
      <w:r w:rsidRPr="00D05F46">
        <w:rPr>
          <w:rFonts w:eastAsia="Arial" w:cs="Arial"/>
          <w:color w:val="000000" w:themeColor="text1"/>
        </w:rPr>
        <w:t>"  </w:t>
      </w:r>
      <w:r w:rsidRPr="00D05F46">
        <w:rPr>
          <w:rFonts w:eastAsia="Arial" w:cs="Arial"/>
          <w:b/>
          <w:bCs/>
          <w:color w:val="000000" w:themeColor="text1"/>
        </w:rPr>
        <w:t>ALORS</w:t>
      </w:r>
      <w:r w:rsidRPr="00D05F46">
        <w:rPr>
          <w:rFonts w:eastAsia="Arial" w:cs="Arial"/>
          <w:color w:val="000000" w:themeColor="text1"/>
        </w:rPr>
        <w:t>, </w:t>
      </w:r>
    </w:p>
    <w:p w14:paraId="64CDA846" w14:textId="77777777" w:rsidR="00D05F46" w:rsidRPr="00D05F46" w:rsidRDefault="00D05F46" w:rsidP="00D05F46">
      <w:pPr>
        <w:pStyle w:val="BodyText"/>
        <w:tabs>
          <w:tab w:val="left" w:pos="5080"/>
        </w:tabs>
        <w:spacing w:before="120"/>
        <w:ind w:left="1440"/>
        <w:rPr>
          <w:rFonts w:eastAsia="Arial" w:cs="Arial"/>
          <w:color w:val="000000" w:themeColor="text1"/>
        </w:rPr>
      </w:pPr>
      <w:r w:rsidRPr="00D05F46">
        <w:rPr>
          <w:rFonts w:eastAsia="Arial" w:cs="Arial"/>
          <w:color w:val="000000" w:themeColor="text1"/>
          <w:lang w:val="en-MU"/>
        </w:rPr>
        <w:t> </w:t>
      </w:r>
      <w:r w:rsidRPr="00D05F46">
        <w:rPr>
          <w:rFonts w:eastAsia="Arial" w:cs="Arial"/>
          <w:color w:val="000000" w:themeColor="text1"/>
          <w:lang w:val="en-MU"/>
        </w:rPr>
        <w:t> </w:t>
      </w:r>
      <w:r w:rsidRPr="00D05F46">
        <w:rPr>
          <w:rFonts w:eastAsia="Arial" w:cs="Arial"/>
          <w:color w:val="000000" w:themeColor="text1"/>
          <w:lang w:val="en-MU"/>
        </w:rPr>
        <w:t> </w:t>
      </w:r>
      <w:r w:rsidRPr="00D05F46">
        <w:rPr>
          <w:rFonts w:eastAsia="Arial" w:cs="Arial"/>
          <w:color w:val="000000" w:themeColor="text1"/>
          <w:lang w:val="en-MU"/>
        </w:rPr>
        <w:t> </w:t>
      </w:r>
      <w:r w:rsidRPr="00D05F46">
        <w:rPr>
          <w:rFonts w:eastAsia="Arial" w:cs="Arial"/>
          <w:b/>
          <w:bCs/>
          <w:color w:val="000000" w:themeColor="text1"/>
        </w:rPr>
        <w:t>SI</w:t>
      </w:r>
      <w:r w:rsidRPr="00D05F46">
        <w:rPr>
          <w:rFonts w:eastAsia="Arial" w:cs="Arial"/>
          <w:color w:val="000000" w:themeColor="text1"/>
        </w:rPr>
        <w:t> le champ [OKMCOS] = "</w:t>
      </w:r>
      <w:r w:rsidRPr="00D05F46">
        <w:rPr>
          <w:rFonts w:eastAsia="Arial" w:cs="Arial"/>
          <w:b/>
          <w:bCs/>
          <w:color w:val="000000" w:themeColor="text1"/>
        </w:rPr>
        <w:t>1</w:t>
      </w:r>
      <w:r w:rsidRPr="00D05F46">
        <w:rPr>
          <w:rFonts w:eastAsia="Arial" w:cs="Arial"/>
          <w:color w:val="000000" w:themeColor="text1"/>
        </w:rPr>
        <w:t>" ou "</w:t>
      </w:r>
      <w:r w:rsidRPr="00D05F46">
        <w:rPr>
          <w:rFonts w:eastAsia="Arial" w:cs="Arial"/>
          <w:b/>
          <w:bCs/>
          <w:color w:val="000000" w:themeColor="text1"/>
        </w:rPr>
        <w:t>2</w:t>
      </w:r>
      <w:r w:rsidRPr="00D05F46">
        <w:rPr>
          <w:rFonts w:eastAsia="Arial" w:cs="Arial"/>
          <w:color w:val="000000" w:themeColor="text1"/>
        </w:rPr>
        <w:t>" </w:t>
      </w:r>
      <w:r w:rsidRPr="00D05F46">
        <w:rPr>
          <w:rFonts w:eastAsia="Arial" w:cs="Arial"/>
          <w:b/>
          <w:bCs/>
          <w:color w:val="000000" w:themeColor="text1"/>
        </w:rPr>
        <w:t>ALORS</w:t>
      </w:r>
      <w:r w:rsidRPr="00D05F46">
        <w:rPr>
          <w:rFonts w:eastAsia="Arial" w:cs="Arial"/>
          <w:color w:val="000000" w:themeColor="text1"/>
        </w:rPr>
        <w:t>, </w:t>
      </w:r>
      <w:r w:rsidRPr="00D05F46">
        <w:rPr>
          <w:rFonts w:eastAsia="Arial" w:cs="Arial"/>
          <w:b/>
          <w:bCs/>
          <w:color w:val="000000" w:themeColor="text1"/>
        </w:rPr>
        <w:t>SI</w:t>
      </w:r>
      <w:r w:rsidRPr="00D05F46">
        <w:rPr>
          <w:rFonts w:eastAsia="Arial" w:cs="Arial"/>
          <w:color w:val="000000" w:themeColor="text1"/>
        </w:rPr>
        <w:t> le champ "CUOR" est vide </w:t>
      </w:r>
      <w:r w:rsidRPr="00D05F46">
        <w:rPr>
          <w:rFonts w:eastAsia="Arial" w:cs="Arial"/>
          <w:b/>
          <w:bCs/>
          <w:color w:val="000000" w:themeColor="text1"/>
        </w:rPr>
        <w:t>ALORS </w:t>
      </w:r>
      <w:r w:rsidRPr="00D05F46">
        <w:rPr>
          <w:rFonts w:eastAsia="Arial" w:cs="Arial"/>
          <w:color w:val="000000" w:themeColor="text1"/>
        </w:rPr>
        <w:t>renvoyer un message d'erreur</w:t>
      </w:r>
    </w:p>
    <w:p w14:paraId="40BD6B42" w14:textId="77777777" w:rsidR="00D05F46" w:rsidRPr="00D05F46" w:rsidRDefault="00D05F46" w:rsidP="00D05F46">
      <w:pPr>
        <w:pStyle w:val="BodyText"/>
        <w:tabs>
          <w:tab w:val="left" w:pos="5080"/>
        </w:tabs>
        <w:spacing w:before="120"/>
        <w:ind w:left="1440"/>
        <w:rPr>
          <w:rFonts w:eastAsia="Arial" w:cs="Arial"/>
          <w:color w:val="000000" w:themeColor="text1"/>
        </w:rPr>
      </w:pPr>
      <w:r w:rsidRPr="00D05F46">
        <w:rPr>
          <w:rFonts w:eastAsia="Arial" w:cs="Arial"/>
          <w:color w:val="000000" w:themeColor="text1"/>
          <w:lang w:val="en-MU"/>
        </w:rPr>
        <w:t> </w:t>
      </w:r>
      <w:r w:rsidRPr="00D05F46">
        <w:rPr>
          <w:rFonts w:eastAsia="Arial" w:cs="Arial"/>
          <w:color w:val="000000" w:themeColor="text1"/>
          <w:lang w:val="en-MU"/>
        </w:rPr>
        <w:t> </w:t>
      </w:r>
      <w:r w:rsidRPr="00D05F46">
        <w:rPr>
          <w:rFonts w:eastAsia="Arial" w:cs="Arial"/>
          <w:color w:val="000000" w:themeColor="text1"/>
          <w:lang w:val="en-MU"/>
        </w:rPr>
        <w:t> </w:t>
      </w:r>
      <w:r w:rsidRPr="00D05F46">
        <w:rPr>
          <w:rFonts w:eastAsia="Arial" w:cs="Arial"/>
          <w:color w:val="000000" w:themeColor="text1"/>
          <w:lang w:val="en-MU"/>
        </w:rPr>
        <w:t> </w:t>
      </w:r>
      <w:r w:rsidRPr="00D05F46">
        <w:rPr>
          <w:rFonts w:eastAsia="Arial" w:cs="Arial"/>
          <w:b/>
          <w:bCs/>
          <w:color w:val="000000" w:themeColor="text1"/>
        </w:rPr>
        <w:t>SINON</w:t>
      </w:r>
      <w:r w:rsidRPr="00D05F46">
        <w:rPr>
          <w:rFonts w:eastAsia="Arial" w:cs="Arial"/>
          <w:color w:val="000000" w:themeColor="text1"/>
        </w:rPr>
        <w:t>, </w:t>
      </w:r>
      <w:r w:rsidRPr="00D05F46">
        <w:rPr>
          <w:rFonts w:eastAsia="Arial" w:cs="Arial"/>
          <w:b/>
          <w:bCs/>
          <w:color w:val="000000" w:themeColor="text1"/>
        </w:rPr>
        <w:t>Ne pas renvoyer de message d'erreur</w:t>
      </w:r>
    </w:p>
    <w:p w14:paraId="7E394672" w14:textId="1B58EB0C" w:rsidR="3B2494CE" w:rsidRDefault="3B2494CE" w:rsidP="6F9B77EB">
      <w:pPr>
        <w:pStyle w:val="BodyText"/>
        <w:tabs>
          <w:tab w:val="left" w:pos="5080"/>
        </w:tabs>
        <w:spacing w:before="120"/>
        <w:ind w:left="1440"/>
        <w:rPr>
          <w:rFonts w:eastAsia="Arial" w:cs="Arial"/>
          <w:color w:val="000000" w:themeColor="text1"/>
        </w:rPr>
      </w:pPr>
    </w:p>
    <w:p w14:paraId="736BB390" w14:textId="774B3A3E" w:rsidR="6F9B77EB" w:rsidRDefault="6F9B77EB" w:rsidP="6F9B77EB">
      <w:pPr>
        <w:pStyle w:val="BodyText"/>
        <w:tabs>
          <w:tab w:val="left" w:pos="5080"/>
        </w:tabs>
        <w:spacing w:before="120"/>
        <w:ind w:left="1440"/>
        <w:rPr>
          <w:rFonts w:eastAsia="Arial" w:cs="Arial"/>
          <w:color w:val="000000" w:themeColor="text1"/>
        </w:rPr>
      </w:pPr>
    </w:p>
    <w:p w14:paraId="00DEC16F" w14:textId="679925E7" w:rsidR="6F9B77EB" w:rsidRDefault="6F9B77EB" w:rsidP="6F9B77EB">
      <w:pPr>
        <w:tabs>
          <w:tab w:val="left" w:pos="5080"/>
        </w:tabs>
        <w:spacing w:before="120" w:after="120"/>
        <w:ind w:left="1440"/>
        <w:rPr>
          <w:rFonts w:eastAsia="Arial" w:cs="Arial"/>
          <w:color w:val="000000" w:themeColor="text1"/>
        </w:rPr>
      </w:pPr>
    </w:p>
    <w:p w14:paraId="0AA75371" w14:textId="62F371FE" w:rsidR="037EADCA" w:rsidRDefault="037EADCA" w:rsidP="00965A36">
      <w:pPr>
        <w:pStyle w:val="BodyText"/>
        <w:numPr>
          <w:ilvl w:val="0"/>
          <w:numId w:val="21"/>
        </w:numPr>
        <w:spacing w:before="120"/>
        <w:rPr>
          <w:rFonts w:eastAsia="Arial" w:cs="Arial"/>
          <w:color w:val="000000" w:themeColor="text1"/>
        </w:rPr>
      </w:pPr>
      <w:r w:rsidRPr="6F9B77EB">
        <w:rPr>
          <w:rFonts w:eastAsia="Arial" w:cs="Arial"/>
          <w:color w:val="000000" w:themeColor="text1"/>
          <w:u w:val="single"/>
        </w:rPr>
        <w:t>Validation ORQA</w:t>
      </w:r>
    </w:p>
    <w:p w14:paraId="7FF26AC1" w14:textId="1A06D201" w:rsidR="037EADCA" w:rsidRDefault="037EADCA" w:rsidP="6F9B77EB">
      <w:pPr>
        <w:pStyle w:val="BodyText"/>
        <w:spacing w:before="120"/>
        <w:ind w:left="1440"/>
        <w:rPr>
          <w:rFonts w:eastAsia="Arial" w:cs="Arial"/>
          <w:color w:val="000000" w:themeColor="text1"/>
        </w:rPr>
      </w:pPr>
      <w:r w:rsidRPr="6F9B77EB">
        <w:rPr>
          <w:rFonts w:eastAsia="Arial" w:cs="Arial"/>
          <w:color w:val="000000" w:themeColor="text1"/>
        </w:rPr>
        <w:t>Vérifier si ORQA=0 ou à des décimales</w:t>
      </w:r>
    </w:p>
    <w:p w14:paraId="01B72146" w14:textId="200E6617" w:rsidR="6F9B77EB" w:rsidRDefault="6F9B77EB" w:rsidP="6F9B77EB">
      <w:pPr>
        <w:tabs>
          <w:tab w:val="left" w:pos="5080"/>
        </w:tabs>
        <w:spacing w:before="120" w:after="120"/>
        <w:ind w:left="1440"/>
        <w:rPr>
          <w:rFonts w:eastAsia="Arial" w:cs="Arial"/>
          <w:color w:val="000000" w:themeColor="text1"/>
        </w:rPr>
      </w:pPr>
    </w:p>
    <w:p w14:paraId="2BB4102D" w14:textId="5962DAAA" w:rsidR="6F9B77EB" w:rsidRDefault="6F9B77EB" w:rsidP="6F9B77EB">
      <w:pPr>
        <w:tabs>
          <w:tab w:val="left" w:pos="5080"/>
        </w:tabs>
        <w:spacing w:before="120" w:after="120"/>
        <w:ind w:left="1440"/>
        <w:rPr>
          <w:rFonts w:eastAsia="Arial" w:cs="Arial"/>
          <w:color w:val="000000" w:themeColor="text1"/>
        </w:rPr>
      </w:pPr>
    </w:p>
    <w:p w14:paraId="7D3A3FFF" w14:textId="76B038BD" w:rsidR="037EADCA" w:rsidRDefault="037EADCA" w:rsidP="00965A36">
      <w:pPr>
        <w:pStyle w:val="BodyText"/>
        <w:numPr>
          <w:ilvl w:val="0"/>
          <w:numId w:val="21"/>
        </w:numPr>
        <w:spacing w:before="120"/>
        <w:rPr>
          <w:rFonts w:eastAsia="Arial" w:cs="Arial"/>
          <w:color w:val="000000" w:themeColor="text1"/>
        </w:rPr>
      </w:pPr>
      <w:r w:rsidRPr="6F9B77EB">
        <w:rPr>
          <w:rFonts w:eastAsia="Arial" w:cs="Arial"/>
          <w:color w:val="000000" w:themeColor="text1"/>
          <w:u w:val="single"/>
        </w:rPr>
        <w:t>Validation POPN</w:t>
      </w:r>
    </w:p>
    <w:p w14:paraId="1C03D0A4" w14:textId="7F7776CD" w:rsidR="037EADCA" w:rsidRDefault="037EADCA" w:rsidP="6F9B77EB">
      <w:pPr>
        <w:pStyle w:val="BodyText"/>
        <w:spacing w:before="120"/>
        <w:ind w:left="1440"/>
        <w:rPr>
          <w:rFonts w:eastAsia="Arial" w:cs="Arial"/>
          <w:color w:val="000000" w:themeColor="text1"/>
          <w:sz w:val="19"/>
          <w:szCs w:val="19"/>
        </w:rPr>
      </w:pPr>
      <w:r w:rsidRPr="6F9B77EB">
        <w:rPr>
          <w:rFonts w:eastAsia="Arial" w:cs="Arial"/>
          <w:color w:val="000000" w:themeColor="text1"/>
        </w:rPr>
        <w:t>Retirer les caractères suivants : « - », « / », « _ », «.»</w:t>
      </w:r>
      <w:r w:rsidRPr="6F9B77EB">
        <w:rPr>
          <w:rFonts w:eastAsia="Arial" w:cs="Arial"/>
          <w:color w:val="000000" w:themeColor="text1"/>
          <w:sz w:val="19"/>
          <w:szCs w:val="19"/>
        </w:rPr>
        <w:t>, «#»</w:t>
      </w:r>
    </w:p>
    <w:p w14:paraId="0B320B7C" w14:textId="77777777" w:rsidR="00FD7BFB" w:rsidRDefault="00FD7BFB" w:rsidP="6F9B77EB">
      <w:pPr>
        <w:pStyle w:val="BodyText"/>
        <w:spacing w:before="120"/>
        <w:ind w:left="1440"/>
        <w:rPr>
          <w:rFonts w:eastAsia="Arial" w:cs="Arial"/>
          <w:color w:val="000000" w:themeColor="text1"/>
          <w:sz w:val="19"/>
          <w:szCs w:val="19"/>
        </w:rPr>
      </w:pPr>
    </w:p>
    <w:p w14:paraId="254AE0A5" w14:textId="7E2856AB" w:rsidR="6F9B77EB" w:rsidRDefault="6F9B77EB" w:rsidP="6F9B77EB">
      <w:pPr>
        <w:pStyle w:val="BodyText"/>
        <w:spacing w:before="120"/>
        <w:ind w:left="1440"/>
        <w:rPr>
          <w:rFonts w:eastAsia="Arial" w:cs="Arial"/>
          <w:color w:val="000000" w:themeColor="text1"/>
          <w:sz w:val="19"/>
          <w:szCs w:val="19"/>
        </w:rPr>
      </w:pPr>
    </w:p>
    <w:p w14:paraId="2C56900A" w14:textId="71EC5AE4" w:rsidR="6F9B77EB" w:rsidRDefault="6F9B77EB" w:rsidP="6F9B77EB">
      <w:pPr>
        <w:pStyle w:val="BodyText"/>
        <w:spacing w:before="120"/>
        <w:ind w:left="1440"/>
        <w:rPr>
          <w:rFonts w:eastAsia="Arial" w:cs="Arial"/>
          <w:color w:val="000000" w:themeColor="text1"/>
          <w:sz w:val="19"/>
          <w:szCs w:val="19"/>
        </w:rPr>
      </w:pPr>
    </w:p>
    <w:p w14:paraId="45F8761B" w14:textId="5E0042B1" w:rsidR="00F170DE" w:rsidRPr="00F170DE" w:rsidRDefault="3AF470D5" w:rsidP="00783AA1">
      <w:pPr>
        <w:pStyle w:val="Heading3"/>
      </w:pPr>
      <w:r w:rsidRPr="00F170DE">
        <w:t>VerifiCATION</w:t>
      </w:r>
      <w:r w:rsidRPr="6F9B77EB">
        <w:t xml:space="preserve"> DU TEXTE ASSOCIÉ AU MODELE D’APPRO</w:t>
      </w:r>
    </w:p>
    <w:p w14:paraId="333DCE31" w14:textId="1BA49E29" w:rsidR="6F9B77EB" w:rsidRDefault="6F9B77EB" w:rsidP="6F9B77EB">
      <w:pPr>
        <w:pStyle w:val="BodyText"/>
        <w:spacing w:before="120"/>
        <w:ind w:left="1440"/>
        <w:rPr>
          <w:rFonts w:eastAsia="Arial" w:cs="Arial"/>
          <w:color w:val="000000" w:themeColor="text1"/>
          <w:sz w:val="19"/>
          <w:szCs w:val="19"/>
        </w:rPr>
      </w:pPr>
    </w:p>
    <w:p w14:paraId="03F70570" w14:textId="45AE3019" w:rsidR="5AC52355" w:rsidRDefault="5AC52355" w:rsidP="6F9B77EB">
      <w:pPr>
        <w:pStyle w:val="BodyText"/>
        <w:spacing w:before="120"/>
        <w:ind w:left="1440"/>
        <w:rPr>
          <w:rFonts w:eastAsia="Arial" w:cs="Arial"/>
          <w:color w:val="000000" w:themeColor="text1"/>
          <w:sz w:val="19"/>
          <w:szCs w:val="19"/>
        </w:rPr>
      </w:pPr>
      <w:r w:rsidRPr="6F9B77EB">
        <w:rPr>
          <w:rFonts w:eastAsia="Arial" w:cs="Arial"/>
          <w:color w:val="000000" w:themeColor="text1"/>
          <w:sz w:val="19"/>
          <w:szCs w:val="19"/>
        </w:rPr>
        <w:t xml:space="preserve">ACR a 2 types de clients qui lancent des </w:t>
      </w:r>
      <w:r w:rsidR="001C44A8" w:rsidRPr="6F9B77EB">
        <w:rPr>
          <w:rFonts w:eastAsia="Arial" w:cs="Arial"/>
          <w:color w:val="000000" w:themeColor="text1"/>
          <w:sz w:val="19"/>
          <w:szCs w:val="19"/>
        </w:rPr>
        <w:t>requêtes</w:t>
      </w:r>
      <w:r w:rsidRPr="6F9B77EB">
        <w:rPr>
          <w:rFonts w:eastAsia="Arial" w:cs="Arial"/>
          <w:color w:val="000000" w:themeColor="text1"/>
          <w:sz w:val="19"/>
          <w:szCs w:val="19"/>
        </w:rPr>
        <w:t xml:space="preserve"> pour </w:t>
      </w:r>
      <w:r w:rsidR="001C44A8" w:rsidRPr="6F9B77EB">
        <w:rPr>
          <w:rFonts w:eastAsia="Arial" w:cs="Arial"/>
          <w:color w:val="000000" w:themeColor="text1"/>
          <w:sz w:val="19"/>
          <w:szCs w:val="19"/>
        </w:rPr>
        <w:t>créer</w:t>
      </w:r>
      <w:r w:rsidRPr="6F9B77EB">
        <w:rPr>
          <w:rFonts w:eastAsia="Arial" w:cs="Arial"/>
          <w:color w:val="000000" w:themeColor="text1"/>
          <w:sz w:val="19"/>
          <w:szCs w:val="19"/>
        </w:rPr>
        <w:t xml:space="preserve"> des commandes.</w:t>
      </w:r>
    </w:p>
    <w:p w14:paraId="64FC4420" w14:textId="04A506CD" w:rsidR="5AC52355" w:rsidRDefault="5AC52355" w:rsidP="6F9B77EB">
      <w:pPr>
        <w:pStyle w:val="BodyText"/>
        <w:spacing w:before="120"/>
        <w:ind w:left="1440"/>
        <w:rPr>
          <w:rFonts w:eastAsia="Arial" w:cs="Arial"/>
          <w:color w:val="000000" w:themeColor="text1"/>
          <w:sz w:val="19"/>
          <w:szCs w:val="19"/>
        </w:rPr>
      </w:pPr>
      <w:r w:rsidRPr="6F9B77EB">
        <w:rPr>
          <w:rFonts w:eastAsia="Arial" w:cs="Arial"/>
          <w:color w:val="000000" w:themeColor="text1"/>
          <w:sz w:val="19"/>
          <w:szCs w:val="19"/>
        </w:rPr>
        <w:t xml:space="preserve">Le premier type a des </w:t>
      </w:r>
      <w:r w:rsidR="001C44A8" w:rsidRPr="6F9B77EB">
        <w:rPr>
          <w:rFonts w:eastAsia="Arial" w:cs="Arial"/>
          <w:color w:val="000000" w:themeColor="text1"/>
          <w:sz w:val="19"/>
          <w:szCs w:val="19"/>
        </w:rPr>
        <w:t>dépôts</w:t>
      </w:r>
      <w:r w:rsidRPr="6F9B77EB">
        <w:rPr>
          <w:rFonts w:eastAsia="Arial" w:cs="Arial"/>
          <w:color w:val="000000" w:themeColor="text1"/>
          <w:sz w:val="19"/>
          <w:szCs w:val="19"/>
        </w:rPr>
        <w:t xml:space="preserve"> associés au </w:t>
      </w:r>
      <w:r w:rsidR="385E608F" w:rsidRPr="6F9B77EB">
        <w:rPr>
          <w:rFonts w:eastAsia="Arial" w:cs="Arial"/>
          <w:color w:val="000000" w:themeColor="text1"/>
          <w:sz w:val="19"/>
          <w:szCs w:val="19"/>
        </w:rPr>
        <w:t>modelé</w:t>
      </w:r>
      <w:r w:rsidRPr="6F9B77EB">
        <w:rPr>
          <w:rFonts w:eastAsia="Arial" w:cs="Arial"/>
          <w:color w:val="000000" w:themeColor="text1"/>
          <w:sz w:val="19"/>
          <w:szCs w:val="19"/>
        </w:rPr>
        <w:t xml:space="preserve"> d’appro.</w:t>
      </w:r>
    </w:p>
    <w:p w14:paraId="5160677A" w14:textId="15E86DA0" w:rsidR="5AC52355" w:rsidRDefault="5AC52355" w:rsidP="6F9B77EB">
      <w:pPr>
        <w:pStyle w:val="BodyText"/>
        <w:spacing w:before="120"/>
        <w:ind w:left="1440"/>
        <w:rPr>
          <w:rFonts w:eastAsia="Arial" w:cs="Arial"/>
          <w:color w:val="000000" w:themeColor="text1"/>
          <w:sz w:val="19"/>
          <w:szCs w:val="19"/>
        </w:rPr>
      </w:pPr>
      <w:r w:rsidRPr="6F9B77EB">
        <w:rPr>
          <w:rFonts w:eastAsia="Arial" w:cs="Arial"/>
          <w:color w:val="000000" w:themeColor="text1"/>
          <w:sz w:val="19"/>
          <w:szCs w:val="19"/>
        </w:rPr>
        <w:t xml:space="preserve">Le </w:t>
      </w:r>
      <w:r w:rsidR="18F575D6" w:rsidRPr="6F9B77EB">
        <w:rPr>
          <w:rFonts w:eastAsia="Arial" w:cs="Arial"/>
          <w:color w:val="000000" w:themeColor="text1"/>
          <w:sz w:val="19"/>
          <w:szCs w:val="19"/>
        </w:rPr>
        <w:t>deuxième</w:t>
      </w:r>
      <w:r w:rsidRPr="6F9B77EB">
        <w:rPr>
          <w:rFonts w:eastAsia="Arial" w:cs="Arial"/>
          <w:color w:val="000000" w:themeColor="text1"/>
          <w:sz w:val="19"/>
          <w:szCs w:val="19"/>
        </w:rPr>
        <w:t xml:space="preserve"> type n’a </w:t>
      </w:r>
      <w:r w:rsidR="001C44A8" w:rsidRPr="6F9B77EB">
        <w:rPr>
          <w:rFonts w:eastAsia="Arial" w:cs="Arial"/>
          <w:color w:val="000000" w:themeColor="text1"/>
          <w:sz w:val="19"/>
          <w:szCs w:val="19"/>
        </w:rPr>
        <w:t>aucun dépôt associé</w:t>
      </w:r>
      <w:r w:rsidRPr="6F9B77EB">
        <w:rPr>
          <w:rFonts w:eastAsia="Arial" w:cs="Arial"/>
          <w:color w:val="000000" w:themeColor="text1"/>
          <w:sz w:val="19"/>
          <w:szCs w:val="19"/>
        </w:rPr>
        <w:t xml:space="preserve"> au </w:t>
      </w:r>
      <w:r w:rsidR="18FC1DE7" w:rsidRPr="6F9B77EB">
        <w:rPr>
          <w:rFonts w:eastAsia="Arial" w:cs="Arial"/>
          <w:color w:val="000000" w:themeColor="text1"/>
          <w:sz w:val="19"/>
          <w:szCs w:val="19"/>
        </w:rPr>
        <w:t>modelé</w:t>
      </w:r>
      <w:r w:rsidRPr="6F9B77EB">
        <w:rPr>
          <w:rFonts w:eastAsia="Arial" w:cs="Arial"/>
          <w:color w:val="000000" w:themeColor="text1"/>
          <w:sz w:val="19"/>
          <w:szCs w:val="19"/>
        </w:rPr>
        <w:t xml:space="preserve"> d’appro. Dans ce cas, on </w:t>
      </w:r>
      <w:r w:rsidR="6FB44240" w:rsidRPr="6F9B77EB">
        <w:rPr>
          <w:rFonts w:eastAsia="Arial" w:cs="Arial"/>
          <w:color w:val="000000" w:themeColor="text1"/>
          <w:sz w:val="19"/>
          <w:szCs w:val="19"/>
        </w:rPr>
        <w:t>exécute</w:t>
      </w:r>
      <w:r w:rsidRPr="6F9B77EB">
        <w:rPr>
          <w:rFonts w:eastAsia="Arial" w:cs="Arial"/>
          <w:color w:val="000000" w:themeColor="text1"/>
          <w:sz w:val="19"/>
          <w:szCs w:val="19"/>
        </w:rPr>
        <w:t xml:space="preserve"> l’API OIS320MI pour </w:t>
      </w:r>
      <w:r w:rsidR="36DFB9F6" w:rsidRPr="6F9B77EB">
        <w:rPr>
          <w:rFonts w:eastAsia="Arial" w:cs="Arial"/>
          <w:color w:val="000000" w:themeColor="text1"/>
          <w:sz w:val="19"/>
          <w:szCs w:val="19"/>
        </w:rPr>
        <w:t>récupérer</w:t>
      </w:r>
      <w:r w:rsidRPr="6F9B77EB">
        <w:rPr>
          <w:rFonts w:eastAsia="Arial" w:cs="Arial"/>
          <w:color w:val="000000" w:themeColor="text1"/>
          <w:sz w:val="19"/>
          <w:szCs w:val="19"/>
        </w:rPr>
        <w:t xml:space="preserve"> les données tels que les tournées, le stock et les heures de livrais</w:t>
      </w:r>
      <w:r w:rsidR="62EDE171" w:rsidRPr="6F9B77EB">
        <w:rPr>
          <w:rFonts w:eastAsia="Arial" w:cs="Arial"/>
          <w:color w:val="000000" w:themeColor="text1"/>
          <w:sz w:val="19"/>
          <w:szCs w:val="19"/>
        </w:rPr>
        <w:t>on.</w:t>
      </w:r>
    </w:p>
    <w:p w14:paraId="42144644" w14:textId="0B3690C0" w:rsidR="6F9B77EB" w:rsidRDefault="6F9B77EB" w:rsidP="6F9B77EB">
      <w:pPr>
        <w:pStyle w:val="BodyText"/>
        <w:spacing w:before="120"/>
        <w:ind w:left="1440"/>
        <w:rPr>
          <w:rFonts w:eastAsia="Arial" w:cs="Arial"/>
          <w:color w:val="000000" w:themeColor="text1"/>
          <w:sz w:val="19"/>
          <w:szCs w:val="19"/>
        </w:rPr>
      </w:pPr>
    </w:p>
    <w:p w14:paraId="6748123C" w14:textId="14DDC296" w:rsidR="38BACBC4" w:rsidRDefault="38BACBC4" w:rsidP="6F9B77EB">
      <w:pPr>
        <w:pStyle w:val="BodyText"/>
        <w:spacing w:before="120"/>
        <w:ind w:left="1440"/>
        <w:rPr>
          <w:rFonts w:eastAsia="Arial" w:cs="Arial"/>
          <w:color w:val="000000" w:themeColor="text1"/>
          <w:sz w:val="19"/>
          <w:szCs w:val="19"/>
        </w:rPr>
      </w:pPr>
      <w:r w:rsidRPr="6F9B77EB">
        <w:rPr>
          <w:rFonts w:eastAsia="Arial" w:cs="Arial"/>
          <w:color w:val="000000" w:themeColor="text1"/>
          <w:sz w:val="19"/>
          <w:szCs w:val="19"/>
        </w:rPr>
        <w:t xml:space="preserve">Pour </w:t>
      </w:r>
      <w:r w:rsidR="19F275EC" w:rsidRPr="6F9B77EB">
        <w:rPr>
          <w:rFonts w:eastAsia="Arial" w:cs="Arial"/>
          <w:color w:val="000000" w:themeColor="text1"/>
          <w:sz w:val="19"/>
          <w:szCs w:val="19"/>
        </w:rPr>
        <w:t>différencier</w:t>
      </w:r>
      <w:r w:rsidRPr="6F9B77EB">
        <w:rPr>
          <w:rFonts w:eastAsia="Arial" w:cs="Arial"/>
          <w:color w:val="000000" w:themeColor="text1"/>
          <w:sz w:val="19"/>
          <w:szCs w:val="19"/>
        </w:rPr>
        <w:t xml:space="preserve"> entre les 2 types, ACR stocke “CONTR” comme texte associé au modèle d’appro.</w:t>
      </w:r>
    </w:p>
    <w:p w14:paraId="0E142D01" w14:textId="77777777" w:rsidR="00D838B5" w:rsidRDefault="00D838B5" w:rsidP="6F9B77EB">
      <w:pPr>
        <w:pStyle w:val="BodyText"/>
        <w:spacing w:before="120"/>
        <w:ind w:left="1440"/>
        <w:rPr>
          <w:rFonts w:eastAsia="Arial" w:cs="Arial"/>
          <w:color w:val="000000" w:themeColor="text1"/>
          <w:sz w:val="19"/>
          <w:szCs w:val="19"/>
        </w:rPr>
      </w:pPr>
    </w:p>
    <w:p w14:paraId="5ED5FFFD" w14:textId="34940465" w:rsidR="00D838B5" w:rsidRDefault="00D838B5" w:rsidP="6F9B77EB">
      <w:pPr>
        <w:pStyle w:val="BodyText"/>
        <w:spacing w:before="120"/>
        <w:ind w:left="1440"/>
        <w:rPr>
          <w:rFonts w:eastAsia="Arial" w:cs="Arial"/>
          <w:color w:val="000000" w:themeColor="text1"/>
          <w:sz w:val="19"/>
          <w:szCs w:val="19"/>
        </w:rPr>
      </w:pPr>
      <w:r>
        <w:rPr>
          <w:noProof/>
        </w:rPr>
        <w:lastRenderedPageBreak/>
        <w:drawing>
          <wp:inline distT="0" distB="0" distL="0" distR="0" wp14:anchorId="2D796BF6" wp14:editId="1F679E94">
            <wp:extent cx="4295775" cy="3568549"/>
            <wp:effectExtent l="0" t="0" r="0" b="0"/>
            <wp:docPr id="1613891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8918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01220" cy="3573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64298" w14:textId="4FFEC356" w:rsidR="11856FF2" w:rsidRDefault="11856FF2" w:rsidP="6F9B77EB">
      <w:pPr>
        <w:pStyle w:val="BodyText"/>
        <w:spacing w:before="120"/>
        <w:ind w:left="1440"/>
        <w:rPr>
          <w:rFonts w:eastAsia="Arial" w:cs="Arial"/>
          <w:color w:val="000000" w:themeColor="text1"/>
          <w:sz w:val="19"/>
          <w:szCs w:val="19"/>
        </w:rPr>
      </w:pPr>
      <w:r w:rsidRPr="6F9B77EB">
        <w:rPr>
          <w:rFonts w:eastAsia="Arial" w:cs="Arial"/>
          <w:color w:val="000000" w:themeColor="text1"/>
          <w:sz w:val="19"/>
          <w:szCs w:val="19"/>
        </w:rPr>
        <w:t xml:space="preserve">2 tables sont </w:t>
      </w:r>
      <w:r w:rsidR="269CE4BF" w:rsidRPr="6F9B77EB">
        <w:rPr>
          <w:rFonts w:eastAsia="Arial" w:cs="Arial"/>
          <w:color w:val="000000" w:themeColor="text1"/>
          <w:sz w:val="19"/>
          <w:szCs w:val="19"/>
        </w:rPr>
        <w:t>utilisées</w:t>
      </w:r>
      <w:r w:rsidRPr="6F9B77EB">
        <w:rPr>
          <w:rFonts w:eastAsia="Arial" w:cs="Arial"/>
          <w:color w:val="000000" w:themeColor="text1"/>
          <w:sz w:val="19"/>
          <w:szCs w:val="19"/>
        </w:rPr>
        <w:t xml:space="preserve"> pour </w:t>
      </w:r>
      <w:r w:rsidR="63E3B97F" w:rsidRPr="6F9B77EB">
        <w:rPr>
          <w:rFonts w:eastAsia="Arial" w:cs="Arial"/>
          <w:color w:val="000000" w:themeColor="text1"/>
          <w:sz w:val="19"/>
          <w:szCs w:val="19"/>
        </w:rPr>
        <w:t>vérifier</w:t>
      </w:r>
      <w:r w:rsidRPr="6F9B77EB">
        <w:rPr>
          <w:rFonts w:eastAsia="Arial" w:cs="Arial"/>
          <w:color w:val="000000" w:themeColor="text1"/>
          <w:sz w:val="19"/>
          <w:szCs w:val="19"/>
        </w:rPr>
        <w:t xml:space="preserve"> le </w:t>
      </w:r>
      <w:r w:rsidR="001C44A8" w:rsidRPr="6F9B77EB">
        <w:rPr>
          <w:rFonts w:eastAsia="Arial" w:cs="Arial"/>
          <w:color w:val="000000" w:themeColor="text1"/>
          <w:sz w:val="19"/>
          <w:szCs w:val="19"/>
        </w:rPr>
        <w:t>texte :</w:t>
      </w:r>
      <w:r w:rsidRPr="6F9B77EB">
        <w:rPr>
          <w:rFonts w:eastAsia="Arial" w:cs="Arial"/>
          <w:color w:val="000000" w:themeColor="text1"/>
          <w:sz w:val="19"/>
          <w:szCs w:val="19"/>
        </w:rPr>
        <w:t xml:space="preserve"> </w:t>
      </w:r>
      <w:r w:rsidR="79499783" w:rsidRPr="6F9B77EB">
        <w:rPr>
          <w:rFonts w:eastAsia="Arial" w:cs="Arial"/>
          <w:b/>
          <w:bCs/>
          <w:color w:val="000000" w:themeColor="text1"/>
          <w:sz w:val="19"/>
          <w:szCs w:val="19"/>
        </w:rPr>
        <w:t xml:space="preserve">MSYTXH </w:t>
      </w:r>
      <w:r w:rsidR="79499783" w:rsidRPr="6F9B77EB">
        <w:rPr>
          <w:rFonts w:eastAsia="Arial" w:cs="Arial"/>
          <w:color w:val="000000" w:themeColor="text1"/>
          <w:sz w:val="19"/>
          <w:szCs w:val="19"/>
        </w:rPr>
        <w:t xml:space="preserve">et </w:t>
      </w:r>
      <w:r w:rsidR="79499783" w:rsidRPr="6F9B77EB">
        <w:rPr>
          <w:rFonts w:eastAsia="Arial" w:cs="Arial"/>
          <w:b/>
          <w:bCs/>
          <w:color w:val="000000" w:themeColor="text1"/>
          <w:sz w:val="19"/>
          <w:szCs w:val="19"/>
        </w:rPr>
        <w:t>MSYTXL.</w:t>
      </w:r>
    </w:p>
    <w:p w14:paraId="11F5672C" w14:textId="0FAB00FD" w:rsidR="6F9B77EB" w:rsidRDefault="6F9B77EB" w:rsidP="6F9B77EB">
      <w:pPr>
        <w:pStyle w:val="BodyText"/>
        <w:spacing w:before="120"/>
        <w:ind w:left="1440"/>
        <w:rPr>
          <w:rFonts w:eastAsia="Arial" w:cs="Arial"/>
          <w:color w:val="000000" w:themeColor="text1"/>
          <w:sz w:val="19"/>
          <w:szCs w:val="19"/>
        </w:rPr>
      </w:pPr>
    </w:p>
    <w:p w14:paraId="15539589" w14:textId="75C74286" w:rsidR="79499783" w:rsidRDefault="79499783" w:rsidP="6F9B77EB">
      <w:pPr>
        <w:pStyle w:val="BodyText"/>
        <w:spacing w:before="120"/>
        <w:ind w:left="1440"/>
        <w:rPr>
          <w:rFonts w:eastAsia="Arial" w:cs="Arial"/>
          <w:color w:val="000000" w:themeColor="text1"/>
          <w:sz w:val="19"/>
          <w:szCs w:val="19"/>
        </w:rPr>
      </w:pPr>
      <w:r w:rsidRPr="6F9B77EB">
        <w:rPr>
          <w:rFonts w:eastAsia="Arial" w:cs="Arial"/>
          <w:color w:val="000000" w:themeColor="text1"/>
          <w:sz w:val="19"/>
          <w:szCs w:val="19"/>
        </w:rPr>
        <w:t>Si texte contient “CONTR”, on passe par la logique de recherche avec l’API OIS</w:t>
      </w:r>
      <w:r w:rsidRPr="6F9B77EB">
        <w:rPr>
          <w:rFonts w:eastAsia="Arial" w:cs="Arial"/>
          <w:b/>
          <w:bCs/>
          <w:color w:val="000000" w:themeColor="text1"/>
          <w:sz w:val="19"/>
          <w:szCs w:val="19"/>
        </w:rPr>
        <w:t>340MI-LstSupplSummary</w:t>
      </w:r>
      <w:r w:rsidRPr="6F9B77EB">
        <w:rPr>
          <w:rFonts w:eastAsia="Arial" w:cs="Arial"/>
          <w:color w:val="000000" w:themeColor="text1"/>
          <w:sz w:val="19"/>
          <w:szCs w:val="19"/>
        </w:rPr>
        <w:t>.</w:t>
      </w:r>
    </w:p>
    <w:p w14:paraId="5F4EEC89" w14:textId="77777777" w:rsidR="009A7DE8" w:rsidRDefault="009A7DE8" w:rsidP="6F9B77EB">
      <w:pPr>
        <w:pStyle w:val="BodyText"/>
        <w:spacing w:before="120"/>
        <w:ind w:left="1440"/>
        <w:rPr>
          <w:rFonts w:eastAsia="Arial" w:cs="Arial"/>
          <w:color w:val="000000" w:themeColor="text1"/>
          <w:sz w:val="19"/>
          <w:szCs w:val="19"/>
        </w:rPr>
      </w:pPr>
    </w:p>
    <w:p w14:paraId="53DE435F" w14:textId="75DB8AAC" w:rsidR="61CEBB4E" w:rsidRDefault="61CEBB4E" w:rsidP="6F9B77EB">
      <w:pPr>
        <w:pStyle w:val="BodyText"/>
        <w:spacing w:before="120"/>
        <w:ind w:left="1440"/>
        <w:rPr>
          <w:rFonts w:eastAsia="Arial" w:cs="Arial"/>
          <w:b/>
          <w:bCs/>
          <w:color w:val="000000" w:themeColor="text1"/>
          <w:sz w:val="19"/>
          <w:szCs w:val="19"/>
        </w:rPr>
      </w:pPr>
      <w:r w:rsidRPr="6F9B77EB">
        <w:rPr>
          <w:rFonts w:eastAsia="Arial" w:cs="Arial"/>
          <w:color w:val="000000" w:themeColor="text1"/>
          <w:sz w:val="19"/>
          <w:szCs w:val="19"/>
        </w:rPr>
        <w:t xml:space="preserve">Sinon on utilise la logique de recherche normal en passant par le </w:t>
      </w:r>
      <w:r w:rsidRPr="6F9B77EB">
        <w:rPr>
          <w:rFonts w:eastAsia="Arial" w:cs="Arial"/>
          <w:b/>
          <w:bCs/>
          <w:color w:val="000000" w:themeColor="text1"/>
          <w:sz w:val="19"/>
          <w:szCs w:val="19"/>
        </w:rPr>
        <w:t>MMS059MI-List</w:t>
      </w:r>
      <w:r w:rsidRPr="6F9B77EB">
        <w:rPr>
          <w:rFonts w:eastAsia="Arial" w:cs="Arial"/>
          <w:color w:val="000000" w:themeColor="text1"/>
          <w:sz w:val="19"/>
          <w:szCs w:val="19"/>
        </w:rPr>
        <w:t>.</w:t>
      </w:r>
    </w:p>
    <w:p w14:paraId="3A82E514" w14:textId="720A321E" w:rsidR="6F9B77EB" w:rsidRDefault="6F9B77EB" w:rsidP="6F9B77EB">
      <w:pPr>
        <w:pStyle w:val="BodyText"/>
        <w:spacing w:before="120"/>
        <w:ind w:left="1440"/>
        <w:rPr>
          <w:rFonts w:eastAsia="Arial" w:cs="Arial"/>
          <w:color w:val="000000" w:themeColor="text1"/>
          <w:sz w:val="19"/>
          <w:szCs w:val="19"/>
        </w:rPr>
      </w:pPr>
    </w:p>
    <w:p w14:paraId="0890BB5D" w14:textId="144E93DB" w:rsidR="6F9B77EB" w:rsidRDefault="6F9B77EB" w:rsidP="6F9B77EB">
      <w:pPr>
        <w:pStyle w:val="BodyText"/>
        <w:spacing w:before="120"/>
        <w:ind w:left="1440"/>
        <w:rPr>
          <w:rFonts w:eastAsia="Arial" w:cs="Arial"/>
          <w:color w:val="000000" w:themeColor="text1"/>
          <w:sz w:val="19"/>
          <w:szCs w:val="19"/>
        </w:rPr>
      </w:pPr>
    </w:p>
    <w:p w14:paraId="20AA8AA8" w14:textId="32710D12" w:rsidR="17DE4622" w:rsidRDefault="17DE4622" w:rsidP="00F80A58">
      <w:pPr>
        <w:pStyle w:val="Heading3"/>
        <w:rPr>
          <w:rFonts w:eastAsia="Arial" w:cs="Arial"/>
          <w:color w:val="000000" w:themeColor="text1"/>
          <w:sz w:val="19"/>
          <w:szCs w:val="19"/>
        </w:rPr>
      </w:pPr>
      <w:r w:rsidRPr="6F9B77EB">
        <w:t xml:space="preserve">Logique </w:t>
      </w:r>
      <w:r w:rsidRPr="00F170DE">
        <w:t>RFO</w:t>
      </w:r>
      <w:r w:rsidRPr="6F9B77EB">
        <w:t>/MMS059MI</w:t>
      </w:r>
    </w:p>
    <w:p w14:paraId="00ED70FB" w14:textId="2B0590F7" w:rsidR="6F9B77EB" w:rsidRDefault="6F9B77EB" w:rsidP="6F9B77EB">
      <w:pPr>
        <w:pStyle w:val="BodyText"/>
        <w:spacing w:before="120"/>
        <w:ind w:left="1440"/>
        <w:rPr>
          <w:rFonts w:eastAsia="Arial" w:cs="Arial"/>
          <w:color w:val="000000" w:themeColor="text1"/>
          <w:sz w:val="19"/>
          <w:szCs w:val="19"/>
        </w:rPr>
      </w:pPr>
    </w:p>
    <w:p w14:paraId="05BD2E35" w14:textId="5D42553E" w:rsidR="6F9B77EB" w:rsidRDefault="6F9B77EB" w:rsidP="6F9B77EB">
      <w:pPr>
        <w:pStyle w:val="BodyText"/>
        <w:spacing w:before="120"/>
        <w:ind w:left="1440"/>
        <w:rPr>
          <w:rFonts w:eastAsia="Arial" w:cs="Arial"/>
          <w:color w:val="000000" w:themeColor="text1"/>
          <w:sz w:val="19"/>
          <w:szCs w:val="19"/>
        </w:rPr>
      </w:pPr>
    </w:p>
    <w:p w14:paraId="6BD06387" w14:textId="280854B5" w:rsidR="33E74745" w:rsidRDefault="001C44A8" w:rsidP="6F9B77EB">
      <w:pPr>
        <w:pStyle w:val="Heading4"/>
      </w:pPr>
      <w:r w:rsidRPr="6F9B77EB">
        <w:t>Recherche</w:t>
      </w:r>
      <w:r w:rsidR="33E74745" w:rsidRPr="6F9B77EB">
        <w:t xml:space="preserve"> article</w:t>
      </w:r>
      <w:r w:rsidR="63A56562" w:rsidRPr="6F9B77EB">
        <w:t>-Logique RFO</w:t>
      </w:r>
    </w:p>
    <w:p w14:paraId="74C50642" w14:textId="3F58476E" w:rsidR="6F9B77EB" w:rsidRDefault="6F9B77EB" w:rsidP="6F9B77EB">
      <w:pPr>
        <w:pStyle w:val="BodyText"/>
      </w:pPr>
    </w:p>
    <w:p w14:paraId="7DFA0CA1" w14:textId="4907A140" w:rsidR="33E74745" w:rsidRDefault="33E74745" w:rsidP="6F9B77EB">
      <w:pPr>
        <w:spacing w:after="60"/>
        <w:rPr>
          <w:rFonts w:eastAsia="Arial" w:cs="Arial"/>
          <w:color w:val="0070C0"/>
        </w:rPr>
      </w:pPr>
      <w:r w:rsidRPr="6F9B77EB">
        <w:rPr>
          <w:rFonts w:eastAsia="Arial" w:cs="Arial"/>
          <w:b/>
          <w:bCs/>
          <w:color w:val="0070C0"/>
          <w:u w:val="single"/>
        </w:rPr>
        <w:t>Règle de gestion – Identification code article M3 à partir de la référence fournisseur</w:t>
      </w:r>
    </w:p>
    <w:p w14:paraId="603AC0CB" w14:textId="501FBFDA" w:rsidR="33E74745" w:rsidRDefault="33E74745" w:rsidP="6F9B77EB">
      <w:pPr>
        <w:rPr>
          <w:rFonts w:eastAsia="Arial" w:cs="Arial"/>
          <w:color w:val="C00000"/>
        </w:rPr>
      </w:pPr>
      <w:r w:rsidRPr="6F9B77EB">
        <w:rPr>
          <w:rFonts w:eastAsia="Arial" w:cs="Arial"/>
          <w:b/>
          <w:bCs/>
          <w:color w:val="0070C0"/>
        </w:rPr>
        <w:t>A.1.</w:t>
      </w:r>
      <w:r w:rsidRPr="6F9B77EB">
        <w:rPr>
          <w:rFonts w:eastAsia="Arial" w:cs="Arial"/>
          <w:color w:val="000000" w:themeColor="text1"/>
        </w:rPr>
        <w:t xml:space="preserve"> Utiliser la référence fournisseur transmise et rechercher dans les références non normalisées </w:t>
      </w:r>
      <w:r w:rsidRPr="6F9B77EB">
        <w:rPr>
          <w:rFonts w:eastAsia="Arial" w:cs="Arial"/>
          <w:b/>
          <w:bCs/>
          <w:color w:val="C00000"/>
        </w:rPr>
        <w:t>ITDS</w:t>
      </w:r>
    </w:p>
    <w:p w14:paraId="40C4D6B6" w14:textId="6A930C6C" w:rsidR="33E74745" w:rsidRDefault="33E74745" w:rsidP="6F9B77EB">
      <w:pPr>
        <w:ind w:left="720"/>
        <w:contextualSpacing/>
        <w:rPr>
          <w:rFonts w:eastAsia="Arial" w:cs="Arial"/>
          <w:color w:val="000000" w:themeColor="text1"/>
          <w:sz w:val="16"/>
          <w:szCs w:val="16"/>
        </w:rPr>
      </w:pPr>
      <w:r w:rsidRPr="6F9B77EB">
        <w:rPr>
          <w:rFonts w:eastAsia="Arial" w:cs="Arial"/>
          <w:b/>
          <w:bCs/>
          <w:color w:val="0070C0"/>
          <w:sz w:val="16"/>
          <w:szCs w:val="16"/>
        </w:rPr>
        <w:t>A.1.1</w:t>
      </w:r>
      <w:r w:rsidRPr="6F9B77EB">
        <w:rPr>
          <w:rFonts w:eastAsia="Arial" w:cs="Arial"/>
          <w:color w:val="000000" w:themeColor="text1"/>
          <w:sz w:val="16"/>
          <w:szCs w:val="16"/>
        </w:rPr>
        <w:t xml:space="preserve"> </w:t>
      </w:r>
      <w:r w:rsidRPr="6F9B77EB">
        <w:rPr>
          <w:rFonts w:eastAsia="Arial" w:cs="Arial"/>
          <w:b/>
          <w:bCs/>
          <w:color w:val="000000" w:themeColor="text1"/>
          <w:sz w:val="16"/>
          <w:szCs w:val="16"/>
        </w:rPr>
        <w:t>SI</w:t>
      </w:r>
      <w:r w:rsidRPr="6F9B77EB">
        <w:rPr>
          <w:rFonts w:eastAsia="Arial" w:cs="Arial"/>
          <w:color w:val="000000" w:themeColor="text1"/>
          <w:sz w:val="16"/>
          <w:szCs w:val="16"/>
        </w:rPr>
        <w:t xml:space="preserve"> 1 seule référence fournisseur non normalisée trouvée </w:t>
      </w:r>
      <w:r w:rsidRPr="6F9B77EB">
        <w:rPr>
          <w:rFonts w:eastAsia="Arial" w:cs="Arial"/>
          <w:b/>
          <w:bCs/>
          <w:color w:val="000000" w:themeColor="text1"/>
          <w:sz w:val="16"/>
          <w:szCs w:val="16"/>
        </w:rPr>
        <w:t>ALORS</w:t>
      </w:r>
      <w:r w:rsidRPr="6F9B77EB">
        <w:rPr>
          <w:rFonts w:eastAsia="Arial" w:cs="Arial"/>
          <w:color w:val="000000" w:themeColor="text1"/>
          <w:sz w:val="16"/>
          <w:szCs w:val="16"/>
        </w:rPr>
        <w:t xml:space="preserve"> récupérer le </w:t>
      </w:r>
      <w:r w:rsidRPr="6F9B77EB">
        <w:rPr>
          <w:rFonts w:eastAsia="Arial" w:cs="Arial"/>
          <w:b/>
          <w:bCs/>
          <w:color w:val="C00000"/>
          <w:sz w:val="16"/>
          <w:szCs w:val="16"/>
        </w:rPr>
        <w:t>ITNO</w:t>
      </w:r>
      <w:r w:rsidRPr="6F9B77EB">
        <w:rPr>
          <w:rFonts w:eastAsia="Arial" w:cs="Arial"/>
          <w:color w:val="000000" w:themeColor="text1"/>
          <w:sz w:val="16"/>
          <w:szCs w:val="16"/>
        </w:rPr>
        <w:t xml:space="preserve"> </w:t>
      </w:r>
      <w:r w:rsidRPr="6F9B77EB">
        <w:rPr>
          <w:rFonts w:eastAsia="Arial" w:cs="Arial"/>
          <w:b/>
          <w:bCs/>
          <w:color w:val="000000" w:themeColor="text1"/>
          <w:sz w:val="16"/>
          <w:szCs w:val="16"/>
        </w:rPr>
        <w:t>ET</w:t>
      </w:r>
      <w:r w:rsidRPr="6F9B77EB">
        <w:rPr>
          <w:rFonts w:eastAsia="Arial" w:cs="Arial"/>
          <w:color w:val="000000" w:themeColor="text1"/>
          <w:sz w:val="16"/>
          <w:szCs w:val="16"/>
        </w:rPr>
        <w:t> stopper la recherche</w:t>
      </w:r>
    </w:p>
    <w:p w14:paraId="19D2CE3F" w14:textId="431F56B0" w:rsidR="33E74745" w:rsidRDefault="33E74745" w:rsidP="6F9B77EB">
      <w:pPr>
        <w:ind w:left="720"/>
        <w:contextualSpacing/>
        <w:rPr>
          <w:rFonts w:eastAsia="Arial" w:cs="Arial"/>
          <w:color w:val="000000" w:themeColor="text1"/>
          <w:sz w:val="16"/>
          <w:szCs w:val="16"/>
        </w:rPr>
      </w:pPr>
      <w:r w:rsidRPr="6F9B77EB">
        <w:rPr>
          <w:rFonts w:eastAsia="Arial" w:cs="Arial"/>
          <w:b/>
          <w:bCs/>
          <w:color w:val="0070C0"/>
          <w:sz w:val="16"/>
          <w:szCs w:val="16"/>
        </w:rPr>
        <w:t>A.1.2</w:t>
      </w:r>
      <w:r w:rsidRPr="6F9B77EB">
        <w:rPr>
          <w:rFonts w:eastAsia="Arial" w:cs="Arial"/>
          <w:color w:val="000000" w:themeColor="text1"/>
          <w:sz w:val="16"/>
          <w:szCs w:val="16"/>
        </w:rPr>
        <w:t xml:space="preserve"> </w:t>
      </w:r>
      <w:r w:rsidRPr="6F9B77EB">
        <w:rPr>
          <w:rFonts w:eastAsia="Arial" w:cs="Arial"/>
          <w:b/>
          <w:bCs/>
          <w:color w:val="000000" w:themeColor="text1"/>
          <w:sz w:val="16"/>
          <w:szCs w:val="16"/>
        </w:rPr>
        <w:t>SI</w:t>
      </w:r>
      <w:r w:rsidRPr="6F9B77EB">
        <w:rPr>
          <w:rFonts w:eastAsia="Arial" w:cs="Arial"/>
          <w:color w:val="000000" w:themeColor="text1"/>
          <w:sz w:val="16"/>
          <w:szCs w:val="16"/>
        </w:rPr>
        <w:t xml:space="preserve"> n références fournisseurs non normalisées trouvées </w:t>
      </w:r>
      <w:r w:rsidRPr="6F9B77EB">
        <w:rPr>
          <w:rFonts w:eastAsia="Arial" w:cs="Arial"/>
          <w:b/>
          <w:bCs/>
          <w:color w:val="000000" w:themeColor="text1"/>
          <w:sz w:val="16"/>
          <w:szCs w:val="16"/>
        </w:rPr>
        <w:t>ALORS</w:t>
      </w:r>
      <w:r w:rsidRPr="6F9B77EB">
        <w:rPr>
          <w:rFonts w:eastAsia="Arial" w:cs="Arial"/>
          <w:color w:val="000000" w:themeColor="text1"/>
          <w:sz w:val="16"/>
          <w:szCs w:val="16"/>
        </w:rPr>
        <w:t xml:space="preserve"> filtrer par code marque </w:t>
      </w:r>
      <w:r w:rsidRPr="6F9B77EB">
        <w:rPr>
          <w:rFonts w:eastAsia="Arial" w:cs="Arial"/>
          <w:b/>
          <w:bCs/>
          <w:color w:val="C00000"/>
          <w:sz w:val="16"/>
          <w:szCs w:val="16"/>
        </w:rPr>
        <w:t>CFI1</w:t>
      </w:r>
      <w:r w:rsidRPr="6F9B77EB">
        <w:rPr>
          <w:rFonts w:eastAsia="Arial" w:cs="Arial"/>
          <w:b/>
          <w:bCs/>
          <w:color w:val="000000" w:themeColor="text1"/>
          <w:sz w:val="16"/>
          <w:szCs w:val="16"/>
        </w:rPr>
        <w:t> </w:t>
      </w:r>
      <w:r w:rsidRPr="6F9B77EB">
        <w:rPr>
          <w:rFonts w:eastAsia="Arial" w:cs="Arial"/>
          <w:b/>
          <w:bCs/>
          <w:color w:val="0070C0"/>
          <w:sz w:val="16"/>
          <w:szCs w:val="16"/>
        </w:rPr>
        <w:t>(</w:t>
      </w:r>
      <w:r w:rsidRPr="6F9B77EB">
        <w:rPr>
          <w:rFonts w:eastAsia="Arial" w:cs="Arial"/>
          <w:b/>
          <w:bCs/>
          <w:color w:val="0070C0"/>
          <w:sz w:val="16"/>
          <w:szCs w:val="16"/>
          <w:vertAlign w:val="superscript"/>
        </w:rPr>
        <w:t>*</w:t>
      </w:r>
      <w:r w:rsidRPr="6F9B77EB">
        <w:rPr>
          <w:rFonts w:eastAsia="Arial" w:cs="Arial"/>
          <w:b/>
          <w:bCs/>
          <w:color w:val="0070C0"/>
          <w:sz w:val="16"/>
          <w:szCs w:val="16"/>
        </w:rPr>
        <w:t xml:space="preserve"> Voir RG - Recherche code marque)</w:t>
      </w:r>
      <w:r w:rsidRPr="6F9B77EB">
        <w:rPr>
          <w:rFonts w:eastAsia="Arial" w:cs="Arial"/>
          <w:b/>
          <w:bCs/>
          <w:color w:val="000000" w:themeColor="text1"/>
          <w:sz w:val="16"/>
          <w:szCs w:val="16"/>
        </w:rPr>
        <w:t> </w:t>
      </w:r>
      <w:r w:rsidRPr="6F9B77EB">
        <w:rPr>
          <w:rFonts w:eastAsia="Arial" w:cs="Arial"/>
          <w:color w:val="000000" w:themeColor="text1"/>
          <w:sz w:val="16"/>
          <w:szCs w:val="16"/>
        </w:rPr>
        <w:t>sur la fiche article MMS001/G</w:t>
      </w:r>
    </w:p>
    <w:p w14:paraId="2A534C8A" w14:textId="2199D79A" w:rsidR="33E74745" w:rsidRDefault="33E74745" w:rsidP="6F9B77EB">
      <w:pPr>
        <w:ind w:left="1440"/>
        <w:contextualSpacing/>
        <w:rPr>
          <w:rFonts w:eastAsia="Arial" w:cs="Arial"/>
          <w:color w:val="000000" w:themeColor="text1"/>
          <w:sz w:val="16"/>
          <w:szCs w:val="16"/>
        </w:rPr>
      </w:pPr>
      <w:r w:rsidRPr="6F9B77EB">
        <w:rPr>
          <w:rFonts w:eastAsia="Arial" w:cs="Arial"/>
          <w:b/>
          <w:bCs/>
          <w:color w:val="0070C0"/>
          <w:sz w:val="16"/>
          <w:szCs w:val="16"/>
        </w:rPr>
        <w:t>A.1.2.1</w:t>
      </w:r>
      <w:r w:rsidRPr="6F9B77EB">
        <w:rPr>
          <w:rFonts w:eastAsia="Arial" w:cs="Arial"/>
          <w:color w:val="0070C0"/>
          <w:sz w:val="16"/>
          <w:szCs w:val="16"/>
        </w:rPr>
        <w:t xml:space="preserve"> </w:t>
      </w:r>
      <w:r w:rsidRPr="6F9B77EB">
        <w:rPr>
          <w:rFonts w:eastAsia="Arial" w:cs="Arial"/>
          <w:b/>
          <w:bCs/>
          <w:color w:val="000000" w:themeColor="text1"/>
          <w:sz w:val="16"/>
          <w:szCs w:val="16"/>
        </w:rPr>
        <w:t>SI</w:t>
      </w:r>
      <w:r w:rsidRPr="6F9B77EB">
        <w:rPr>
          <w:rFonts w:eastAsia="Arial" w:cs="Arial"/>
          <w:color w:val="000000" w:themeColor="text1"/>
          <w:sz w:val="16"/>
          <w:szCs w:val="16"/>
        </w:rPr>
        <w:t> 1 seule référence fournisseur non normalisée trouvée pour le code marque </w:t>
      </w:r>
      <w:r w:rsidRPr="6F9B77EB">
        <w:rPr>
          <w:rFonts w:eastAsia="Arial" w:cs="Arial"/>
          <w:b/>
          <w:bCs/>
          <w:color w:val="000000" w:themeColor="text1"/>
          <w:sz w:val="16"/>
          <w:szCs w:val="16"/>
        </w:rPr>
        <w:t>ALORS</w:t>
      </w:r>
      <w:r w:rsidRPr="6F9B77EB">
        <w:rPr>
          <w:rFonts w:eastAsia="Arial" w:cs="Arial"/>
          <w:color w:val="000000" w:themeColor="text1"/>
          <w:sz w:val="16"/>
          <w:szCs w:val="16"/>
        </w:rPr>
        <w:t xml:space="preserve"> récupérer le </w:t>
      </w:r>
      <w:r w:rsidRPr="6F9B77EB">
        <w:rPr>
          <w:rFonts w:eastAsia="Arial" w:cs="Arial"/>
          <w:b/>
          <w:bCs/>
          <w:color w:val="C00000"/>
          <w:sz w:val="16"/>
          <w:szCs w:val="16"/>
        </w:rPr>
        <w:t>ITNO</w:t>
      </w:r>
      <w:r w:rsidRPr="6F9B77EB">
        <w:rPr>
          <w:rFonts w:eastAsia="Arial" w:cs="Arial"/>
          <w:color w:val="000000" w:themeColor="text1"/>
          <w:sz w:val="16"/>
          <w:szCs w:val="16"/>
        </w:rPr>
        <w:t xml:space="preserve"> </w:t>
      </w:r>
      <w:r w:rsidRPr="6F9B77EB">
        <w:rPr>
          <w:rFonts w:eastAsia="Arial" w:cs="Arial"/>
          <w:b/>
          <w:bCs/>
          <w:color w:val="000000" w:themeColor="text1"/>
          <w:sz w:val="16"/>
          <w:szCs w:val="16"/>
        </w:rPr>
        <w:t>ET</w:t>
      </w:r>
      <w:r w:rsidRPr="6F9B77EB">
        <w:rPr>
          <w:rFonts w:eastAsia="Arial" w:cs="Arial"/>
          <w:color w:val="000000" w:themeColor="text1"/>
          <w:sz w:val="16"/>
          <w:szCs w:val="16"/>
        </w:rPr>
        <w:t> stopper la recherche</w:t>
      </w:r>
    </w:p>
    <w:p w14:paraId="58BE2DBD" w14:textId="4A3DDCDB" w:rsidR="33E74745" w:rsidRDefault="33E74745" w:rsidP="6F9B77EB">
      <w:pPr>
        <w:ind w:left="1440"/>
        <w:contextualSpacing/>
        <w:rPr>
          <w:rFonts w:eastAsia="Arial" w:cs="Arial"/>
          <w:color w:val="000000" w:themeColor="text1"/>
          <w:sz w:val="16"/>
          <w:szCs w:val="16"/>
        </w:rPr>
      </w:pPr>
      <w:r w:rsidRPr="6F9B77EB">
        <w:rPr>
          <w:rFonts w:eastAsia="Arial" w:cs="Arial"/>
          <w:b/>
          <w:bCs/>
          <w:color w:val="0070C0"/>
          <w:sz w:val="16"/>
          <w:szCs w:val="16"/>
        </w:rPr>
        <w:t>A.1.2.2</w:t>
      </w:r>
      <w:r w:rsidRPr="6F9B77EB">
        <w:rPr>
          <w:rFonts w:eastAsia="Arial" w:cs="Arial"/>
          <w:color w:val="0070C0"/>
          <w:sz w:val="16"/>
          <w:szCs w:val="16"/>
        </w:rPr>
        <w:t xml:space="preserve"> </w:t>
      </w:r>
      <w:r w:rsidRPr="6F9B77EB">
        <w:rPr>
          <w:rFonts w:eastAsia="Arial" w:cs="Arial"/>
          <w:b/>
          <w:bCs/>
          <w:color w:val="000000" w:themeColor="text1"/>
          <w:sz w:val="16"/>
          <w:szCs w:val="16"/>
        </w:rPr>
        <w:t>SI</w:t>
      </w:r>
      <w:r w:rsidRPr="6F9B77EB">
        <w:rPr>
          <w:rFonts w:eastAsia="Arial" w:cs="Arial"/>
          <w:color w:val="000000" w:themeColor="text1"/>
          <w:sz w:val="16"/>
          <w:szCs w:val="16"/>
        </w:rPr>
        <w:t xml:space="preserve"> n références fournisseurs non normalisées trouvées pour le code marque </w:t>
      </w:r>
      <w:r w:rsidRPr="6F9B77EB">
        <w:rPr>
          <w:rFonts w:eastAsia="Arial" w:cs="Arial"/>
          <w:b/>
          <w:bCs/>
          <w:color w:val="000000" w:themeColor="text1"/>
          <w:sz w:val="16"/>
          <w:szCs w:val="16"/>
        </w:rPr>
        <w:t>ALORS</w:t>
      </w:r>
      <w:r w:rsidRPr="6F9B77EB">
        <w:rPr>
          <w:rFonts w:eastAsia="Arial" w:cs="Arial"/>
          <w:color w:val="000000" w:themeColor="text1"/>
          <w:sz w:val="16"/>
          <w:szCs w:val="16"/>
        </w:rPr>
        <w:t xml:space="preserve"> récupérer la 1</w:t>
      </w:r>
      <w:r w:rsidRPr="6F9B77EB">
        <w:rPr>
          <w:rFonts w:eastAsia="Arial" w:cs="Arial"/>
          <w:color w:val="000000" w:themeColor="text1"/>
          <w:sz w:val="16"/>
          <w:szCs w:val="16"/>
          <w:vertAlign w:val="superscript"/>
        </w:rPr>
        <w:t>ère</w:t>
      </w:r>
      <w:r w:rsidRPr="6F9B77EB">
        <w:rPr>
          <w:rFonts w:eastAsia="Arial" w:cs="Arial"/>
          <w:color w:val="000000" w:themeColor="text1"/>
          <w:sz w:val="16"/>
          <w:szCs w:val="16"/>
        </w:rPr>
        <w:t xml:space="preserve"> référence fournisseur affichée avec le </w:t>
      </w:r>
      <w:r w:rsidRPr="6F9B77EB">
        <w:rPr>
          <w:rFonts w:eastAsia="Arial" w:cs="Arial"/>
          <w:b/>
          <w:bCs/>
          <w:color w:val="C00000"/>
          <w:sz w:val="16"/>
          <w:szCs w:val="16"/>
        </w:rPr>
        <w:t>ITNO</w:t>
      </w:r>
      <w:r w:rsidRPr="6F9B77EB">
        <w:rPr>
          <w:rFonts w:eastAsia="Arial" w:cs="Arial"/>
          <w:color w:val="000000" w:themeColor="text1"/>
          <w:sz w:val="16"/>
          <w:szCs w:val="16"/>
        </w:rPr>
        <w:t xml:space="preserve"> </w:t>
      </w:r>
      <w:r w:rsidRPr="6F9B77EB">
        <w:rPr>
          <w:rFonts w:eastAsia="Arial" w:cs="Arial"/>
          <w:b/>
          <w:bCs/>
          <w:color w:val="000000" w:themeColor="text1"/>
          <w:sz w:val="16"/>
          <w:szCs w:val="16"/>
        </w:rPr>
        <w:t>ET</w:t>
      </w:r>
      <w:r w:rsidRPr="6F9B77EB">
        <w:rPr>
          <w:rFonts w:eastAsia="Arial" w:cs="Arial"/>
          <w:color w:val="000000" w:themeColor="text1"/>
          <w:sz w:val="16"/>
          <w:szCs w:val="16"/>
        </w:rPr>
        <w:t> stopper la recherche</w:t>
      </w:r>
    </w:p>
    <w:p w14:paraId="5089CA38" w14:textId="7D2A9828" w:rsidR="33E74745" w:rsidRDefault="33E74745" w:rsidP="6F9B77EB">
      <w:pPr>
        <w:spacing w:after="60"/>
        <w:ind w:left="1440"/>
        <w:contextualSpacing/>
        <w:rPr>
          <w:rFonts w:eastAsia="Arial" w:cs="Arial"/>
          <w:color w:val="000000" w:themeColor="text1"/>
          <w:sz w:val="16"/>
          <w:szCs w:val="16"/>
        </w:rPr>
      </w:pPr>
      <w:r w:rsidRPr="6F9B77EB">
        <w:rPr>
          <w:rFonts w:eastAsia="Arial" w:cs="Arial"/>
          <w:b/>
          <w:bCs/>
          <w:color w:val="0070C0"/>
          <w:sz w:val="16"/>
          <w:szCs w:val="16"/>
        </w:rPr>
        <w:t>A.1.2.3</w:t>
      </w:r>
      <w:r w:rsidRPr="6F9B77EB">
        <w:rPr>
          <w:rFonts w:eastAsia="Arial" w:cs="Arial"/>
          <w:color w:val="0070C0"/>
          <w:sz w:val="16"/>
          <w:szCs w:val="16"/>
        </w:rPr>
        <w:t xml:space="preserve"> </w:t>
      </w:r>
      <w:r w:rsidRPr="6F9B77EB">
        <w:rPr>
          <w:rFonts w:eastAsia="Arial" w:cs="Arial"/>
          <w:b/>
          <w:bCs/>
          <w:color w:val="000000" w:themeColor="text1"/>
          <w:sz w:val="16"/>
          <w:szCs w:val="16"/>
        </w:rPr>
        <w:t>SI</w:t>
      </w:r>
      <w:r w:rsidRPr="6F9B77EB">
        <w:rPr>
          <w:rFonts w:eastAsia="Arial" w:cs="Arial"/>
          <w:color w:val="000000" w:themeColor="text1"/>
          <w:sz w:val="16"/>
          <w:szCs w:val="16"/>
        </w:rPr>
        <w:t xml:space="preserve"> code marque inconnu </w:t>
      </w:r>
      <w:r w:rsidRPr="6F9B77EB">
        <w:rPr>
          <w:rFonts w:eastAsia="Arial" w:cs="Arial"/>
          <w:b/>
          <w:bCs/>
          <w:color w:val="000000" w:themeColor="text1"/>
          <w:sz w:val="16"/>
          <w:szCs w:val="16"/>
        </w:rPr>
        <w:t>ALORS</w:t>
      </w:r>
      <w:r w:rsidRPr="6F9B77EB">
        <w:rPr>
          <w:rFonts w:eastAsia="Arial" w:cs="Arial"/>
          <w:color w:val="000000" w:themeColor="text1"/>
          <w:sz w:val="16"/>
          <w:szCs w:val="16"/>
        </w:rPr>
        <w:t> récupérer la 1</w:t>
      </w:r>
      <w:r w:rsidRPr="6F9B77EB">
        <w:rPr>
          <w:rFonts w:eastAsia="Arial" w:cs="Arial"/>
          <w:color w:val="000000" w:themeColor="text1"/>
          <w:sz w:val="16"/>
          <w:szCs w:val="16"/>
          <w:vertAlign w:val="superscript"/>
        </w:rPr>
        <w:t>ère</w:t>
      </w:r>
      <w:r w:rsidRPr="6F9B77EB">
        <w:rPr>
          <w:rFonts w:eastAsia="Arial" w:cs="Arial"/>
          <w:color w:val="000000" w:themeColor="text1"/>
          <w:sz w:val="16"/>
          <w:szCs w:val="16"/>
        </w:rPr>
        <w:t xml:space="preserve"> référence fournisseur affichée </w:t>
      </w:r>
      <w:r w:rsidRPr="6F9B77EB">
        <w:rPr>
          <w:rFonts w:eastAsia="Arial" w:cs="Arial"/>
          <w:b/>
          <w:bCs/>
          <w:color w:val="000000" w:themeColor="text1"/>
          <w:sz w:val="16"/>
          <w:szCs w:val="16"/>
        </w:rPr>
        <w:t>ET</w:t>
      </w:r>
      <w:r w:rsidRPr="6F9B77EB">
        <w:rPr>
          <w:rFonts w:eastAsia="Arial" w:cs="Arial"/>
          <w:color w:val="000000" w:themeColor="text1"/>
          <w:sz w:val="16"/>
          <w:szCs w:val="16"/>
        </w:rPr>
        <w:t> stopper la recherche</w:t>
      </w:r>
    </w:p>
    <w:p w14:paraId="06B46E21" w14:textId="528ECA19" w:rsidR="33E74745" w:rsidRDefault="33E74745" w:rsidP="6F9B77EB">
      <w:pPr>
        <w:rPr>
          <w:rFonts w:eastAsia="Arial" w:cs="Arial"/>
          <w:color w:val="000000" w:themeColor="text1"/>
        </w:rPr>
      </w:pPr>
      <w:r w:rsidRPr="6F9B77EB">
        <w:rPr>
          <w:rFonts w:eastAsia="Arial" w:cs="Arial"/>
          <w:b/>
          <w:bCs/>
          <w:color w:val="0070C0"/>
        </w:rPr>
        <w:t>A.2.</w:t>
      </w:r>
      <w:r w:rsidRPr="6F9B77EB">
        <w:rPr>
          <w:rFonts w:eastAsia="Arial" w:cs="Arial"/>
          <w:color w:val="000000" w:themeColor="text1"/>
        </w:rPr>
        <w:t xml:space="preserve"> </w:t>
      </w:r>
      <w:r w:rsidRPr="6F9B77EB">
        <w:rPr>
          <w:rFonts w:eastAsia="Arial" w:cs="Arial"/>
          <w:b/>
          <w:bCs/>
          <w:color w:val="000000" w:themeColor="text1"/>
        </w:rPr>
        <w:t>SI</w:t>
      </w:r>
      <w:r w:rsidRPr="6F9B77EB">
        <w:rPr>
          <w:rFonts w:eastAsia="Arial" w:cs="Arial"/>
          <w:color w:val="000000" w:themeColor="text1"/>
        </w:rPr>
        <w:t xml:space="preserve"> aucune référence fournisseur non normalisée trouvée </w:t>
      </w:r>
      <w:r w:rsidRPr="6F9B77EB">
        <w:rPr>
          <w:rFonts w:eastAsia="Arial" w:cs="Arial"/>
          <w:b/>
          <w:bCs/>
          <w:color w:val="000000" w:themeColor="text1"/>
        </w:rPr>
        <w:t>ALORS</w:t>
      </w:r>
      <w:r w:rsidRPr="6F9B77EB">
        <w:rPr>
          <w:rFonts w:eastAsia="Arial" w:cs="Arial"/>
          <w:color w:val="000000" w:themeColor="text1"/>
        </w:rPr>
        <w:t xml:space="preserve"> utiliser la référence fournisseur normalisée = Référence complémentaire MMS025 avec catégorie </w:t>
      </w:r>
      <w:r w:rsidRPr="6F9B77EB">
        <w:rPr>
          <w:rFonts w:eastAsia="Arial" w:cs="Arial"/>
          <w:b/>
          <w:bCs/>
          <w:color w:val="C00000"/>
        </w:rPr>
        <w:t>ALWT</w:t>
      </w:r>
      <w:r w:rsidRPr="6F9B77EB">
        <w:rPr>
          <w:rFonts w:eastAsia="Arial" w:cs="Arial"/>
          <w:color w:val="000000" w:themeColor="text1"/>
        </w:rPr>
        <w:t>=4</w:t>
      </w:r>
    </w:p>
    <w:p w14:paraId="51E25B51" w14:textId="65061880" w:rsidR="33E74745" w:rsidRDefault="33E74745" w:rsidP="6F9B77EB">
      <w:pPr>
        <w:ind w:left="720"/>
        <w:contextualSpacing/>
        <w:rPr>
          <w:rFonts w:eastAsia="Arial" w:cs="Arial"/>
          <w:color w:val="000000" w:themeColor="text1"/>
          <w:sz w:val="16"/>
          <w:szCs w:val="16"/>
        </w:rPr>
      </w:pPr>
      <w:r w:rsidRPr="6F9B77EB">
        <w:rPr>
          <w:rFonts w:eastAsia="Arial" w:cs="Arial"/>
          <w:b/>
          <w:bCs/>
          <w:color w:val="0070C0"/>
          <w:sz w:val="16"/>
          <w:szCs w:val="16"/>
        </w:rPr>
        <w:t>A.2.1</w:t>
      </w:r>
      <w:r w:rsidRPr="6F9B77EB">
        <w:rPr>
          <w:rFonts w:eastAsia="Arial" w:cs="Arial"/>
          <w:color w:val="000000" w:themeColor="text1"/>
          <w:sz w:val="16"/>
          <w:szCs w:val="16"/>
        </w:rPr>
        <w:t xml:space="preserve"> </w:t>
      </w:r>
      <w:r w:rsidRPr="6F9B77EB">
        <w:rPr>
          <w:rFonts w:eastAsia="Arial" w:cs="Arial"/>
          <w:b/>
          <w:bCs/>
          <w:color w:val="000000" w:themeColor="text1"/>
          <w:sz w:val="16"/>
          <w:szCs w:val="16"/>
        </w:rPr>
        <w:t>SI</w:t>
      </w:r>
      <w:r w:rsidRPr="6F9B77EB">
        <w:rPr>
          <w:rFonts w:eastAsia="Arial" w:cs="Arial"/>
          <w:color w:val="000000" w:themeColor="text1"/>
          <w:sz w:val="16"/>
          <w:szCs w:val="16"/>
        </w:rPr>
        <w:t xml:space="preserve"> 1 seule référence fournisseur normalisée trouvée </w:t>
      </w:r>
      <w:r w:rsidRPr="6F9B77EB">
        <w:rPr>
          <w:rFonts w:eastAsia="Arial" w:cs="Arial"/>
          <w:b/>
          <w:bCs/>
          <w:color w:val="000000" w:themeColor="text1"/>
          <w:sz w:val="16"/>
          <w:szCs w:val="16"/>
        </w:rPr>
        <w:t>ALORS</w:t>
      </w:r>
      <w:r w:rsidRPr="6F9B77EB">
        <w:rPr>
          <w:rFonts w:eastAsia="Arial" w:cs="Arial"/>
          <w:color w:val="000000" w:themeColor="text1"/>
          <w:sz w:val="16"/>
          <w:szCs w:val="16"/>
        </w:rPr>
        <w:t xml:space="preserve"> récupérer le </w:t>
      </w:r>
      <w:r w:rsidRPr="6F9B77EB">
        <w:rPr>
          <w:rFonts w:eastAsia="Arial" w:cs="Arial"/>
          <w:b/>
          <w:bCs/>
          <w:color w:val="C00000"/>
          <w:sz w:val="16"/>
          <w:szCs w:val="16"/>
        </w:rPr>
        <w:t>ITNO</w:t>
      </w:r>
      <w:r w:rsidRPr="6F9B77EB">
        <w:rPr>
          <w:rFonts w:eastAsia="Arial" w:cs="Arial"/>
          <w:color w:val="000000" w:themeColor="text1"/>
          <w:sz w:val="16"/>
          <w:szCs w:val="16"/>
        </w:rPr>
        <w:t xml:space="preserve"> </w:t>
      </w:r>
      <w:r w:rsidRPr="6F9B77EB">
        <w:rPr>
          <w:rFonts w:eastAsia="Arial" w:cs="Arial"/>
          <w:b/>
          <w:bCs/>
          <w:color w:val="000000" w:themeColor="text1"/>
          <w:sz w:val="16"/>
          <w:szCs w:val="16"/>
        </w:rPr>
        <w:t>ET</w:t>
      </w:r>
      <w:r w:rsidRPr="6F9B77EB">
        <w:rPr>
          <w:rFonts w:eastAsia="Arial" w:cs="Arial"/>
          <w:color w:val="000000" w:themeColor="text1"/>
          <w:sz w:val="16"/>
          <w:szCs w:val="16"/>
        </w:rPr>
        <w:t> stopper la recherche</w:t>
      </w:r>
    </w:p>
    <w:p w14:paraId="5F3A1191" w14:textId="1AB2E47B" w:rsidR="33E74745" w:rsidRDefault="33E74745" w:rsidP="6F9B77EB">
      <w:pPr>
        <w:ind w:left="720"/>
        <w:contextualSpacing/>
        <w:rPr>
          <w:rFonts w:eastAsia="Arial" w:cs="Arial"/>
          <w:color w:val="000000" w:themeColor="text1"/>
          <w:sz w:val="16"/>
          <w:szCs w:val="16"/>
        </w:rPr>
      </w:pPr>
      <w:r w:rsidRPr="6F9B77EB">
        <w:rPr>
          <w:rFonts w:eastAsia="Arial" w:cs="Arial"/>
          <w:b/>
          <w:bCs/>
          <w:color w:val="0070C0"/>
          <w:sz w:val="16"/>
          <w:szCs w:val="16"/>
        </w:rPr>
        <w:t>A.2.2</w:t>
      </w:r>
      <w:r w:rsidRPr="6F9B77EB">
        <w:rPr>
          <w:rFonts w:eastAsia="Arial" w:cs="Arial"/>
          <w:color w:val="000000" w:themeColor="text1"/>
          <w:sz w:val="16"/>
          <w:szCs w:val="16"/>
        </w:rPr>
        <w:t xml:space="preserve"> </w:t>
      </w:r>
      <w:r w:rsidRPr="6F9B77EB">
        <w:rPr>
          <w:rFonts w:eastAsia="Arial" w:cs="Arial"/>
          <w:b/>
          <w:bCs/>
          <w:color w:val="000000" w:themeColor="text1"/>
          <w:sz w:val="16"/>
          <w:szCs w:val="16"/>
        </w:rPr>
        <w:t>SI</w:t>
      </w:r>
      <w:r w:rsidRPr="6F9B77EB">
        <w:rPr>
          <w:rFonts w:eastAsia="Arial" w:cs="Arial"/>
          <w:color w:val="000000" w:themeColor="text1"/>
          <w:sz w:val="16"/>
          <w:szCs w:val="16"/>
        </w:rPr>
        <w:t xml:space="preserve"> n références fournisseurs normalisées trouvées </w:t>
      </w:r>
      <w:r w:rsidRPr="6F9B77EB">
        <w:rPr>
          <w:rFonts w:eastAsia="Arial" w:cs="Arial"/>
          <w:b/>
          <w:bCs/>
          <w:color w:val="000000" w:themeColor="text1"/>
          <w:sz w:val="16"/>
          <w:szCs w:val="16"/>
        </w:rPr>
        <w:t>ALORS</w:t>
      </w:r>
      <w:r w:rsidRPr="6F9B77EB">
        <w:rPr>
          <w:rFonts w:eastAsia="Arial" w:cs="Arial"/>
          <w:color w:val="000000" w:themeColor="text1"/>
          <w:sz w:val="16"/>
          <w:szCs w:val="16"/>
        </w:rPr>
        <w:t xml:space="preserve"> filtrer par code marque </w:t>
      </w:r>
      <w:r w:rsidRPr="6F9B77EB">
        <w:rPr>
          <w:rFonts w:eastAsia="Arial" w:cs="Arial"/>
          <w:b/>
          <w:bCs/>
          <w:color w:val="C00000"/>
          <w:sz w:val="16"/>
          <w:szCs w:val="16"/>
        </w:rPr>
        <w:t>CFI1</w:t>
      </w:r>
      <w:r w:rsidRPr="6F9B77EB">
        <w:rPr>
          <w:rFonts w:eastAsia="Arial" w:cs="Arial"/>
          <w:color w:val="000000" w:themeColor="text1"/>
          <w:sz w:val="16"/>
          <w:szCs w:val="16"/>
        </w:rPr>
        <w:t xml:space="preserve"> </w:t>
      </w:r>
      <w:r w:rsidRPr="6F9B77EB">
        <w:rPr>
          <w:rFonts w:eastAsia="Arial" w:cs="Arial"/>
          <w:b/>
          <w:bCs/>
          <w:color w:val="0070C0"/>
          <w:sz w:val="16"/>
          <w:szCs w:val="16"/>
        </w:rPr>
        <w:t>(</w:t>
      </w:r>
      <w:r w:rsidRPr="6F9B77EB">
        <w:rPr>
          <w:rFonts w:eastAsia="Arial" w:cs="Arial"/>
          <w:b/>
          <w:bCs/>
          <w:color w:val="0070C0"/>
          <w:sz w:val="16"/>
          <w:szCs w:val="16"/>
          <w:vertAlign w:val="superscript"/>
        </w:rPr>
        <w:t>*</w:t>
      </w:r>
      <w:r w:rsidRPr="6F9B77EB">
        <w:rPr>
          <w:rFonts w:eastAsia="Arial" w:cs="Arial"/>
          <w:b/>
          <w:bCs/>
          <w:color w:val="0070C0"/>
          <w:sz w:val="16"/>
          <w:szCs w:val="16"/>
        </w:rPr>
        <w:t xml:space="preserve"> Voir RG - Recherche code marque)</w:t>
      </w:r>
      <w:r w:rsidRPr="6F9B77EB">
        <w:rPr>
          <w:rFonts w:eastAsia="Arial" w:cs="Arial"/>
          <w:color w:val="000000" w:themeColor="text1"/>
          <w:sz w:val="16"/>
          <w:szCs w:val="16"/>
        </w:rPr>
        <w:t> sur la fiche article MMS001/G</w:t>
      </w:r>
    </w:p>
    <w:p w14:paraId="09592878" w14:textId="0041CA85" w:rsidR="33E74745" w:rsidRDefault="33E74745" w:rsidP="6F9B77EB">
      <w:pPr>
        <w:ind w:left="1440"/>
        <w:contextualSpacing/>
        <w:rPr>
          <w:rFonts w:eastAsia="Arial" w:cs="Arial"/>
          <w:color w:val="000000" w:themeColor="text1"/>
          <w:sz w:val="16"/>
          <w:szCs w:val="16"/>
        </w:rPr>
      </w:pPr>
      <w:r w:rsidRPr="6F9B77EB">
        <w:rPr>
          <w:rFonts w:eastAsia="Arial" w:cs="Arial"/>
          <w:b/>
          <w:bCs/>
          <w:color w:val="0070C0"/>
          <w:sz w:val="16"/>
          <w:szCs w:val="16"/>
        </w:rPr>
        <w:t xml:space="preserve">A.2.2.1 </w:t>
      </w:r>
      <w:r w:rsidRPr="6F9B77EB">
        <w:rPr>
          <w:rFonts w:eastAsia="Arial" w:cs="Arial"/>
          <w:b/>
          <w:bCs/>
          <w:color w:val="000000" w:themeColor="text1"/>
          <w:sz w:val="16"/>
          <w:szCs w:val="16"/>
        </w:rPr>
        <w:t>SI</w:t>
      </w:r>
      <w:r w:rsidRPr="6F9B77EB">
        <w:rPr>
          <w:rFonts w:eastAsia="Arial" w:cs="Arial"/>
          <w:color w:val="000000" w:themeColor="text1"/>
          <w:sz w:val="16"/>
          <w:szCs w:val="16"/>
        </w:rPr>
        <w:t xml:space="preserve"> 1 seule référence fournisseur normalisée trouvée pour le code marque </w:t>
      </w:r>
      <w:r w:rsidRPr="6F9B77EB">
        <w:rPr>
          <w:rFonts w:eastAsia="Arial" w:cs="Arial"/>
          <w:b/>
          <w:bCs/>
          <w:color w:val="000000" w:themeColor="text1"/>
          <w:sz w:val="16"/>
          <w:szCs w:val="16"/>
        </w:rPr>
        <w:t>ALORS</w:t>
      </w:r>
      <w:r w:rsidRPr="6F9B77EB">
        <w:rPr>
          <w:rFonts w:eastAsia="Arial" w:cs="Arial"/>
          <w:color w:val="000000" w:themeColor="text1"/>
          <w:sz w:val="16"/>
          <w:szCs w:val="16"/>
        </w:rPr>
        <w:t xml:space="preserve"> récupérer le </w:t>
      </w:r>
      <w:r w:rsidRPr="6F9B77EB">
        <w:rPr>
          <w:rFonts w:eastAsia="Arial" w:cs="Arial"/>
          <w:b/>
          <w:bCs/>
          <w:color w:val="C00000"/>
          <w:sz w:val="16"/>
          <w:szCs w:val="16"/>
        </w:rPr>
        <w:t>ITNO</w:t>
      </w:r>
      <w:r w:rsidRPr="6F9B77EB">
        <w:rPr>
          <w:rFonts w:eastAsia="Arial" w:cs="Arial"/>
          <w:color w:val="000000" w:themeColor="text1"/>
          <w:sz w:val="16"/>
          <w:szCs w:val="16"/>
        </w:rPr>
        <w:t xml:space="preserve"> </w:t>
      </w:r>
      <w:r w:rsidRPr="6F9B77EB">
        <w:rPr>
          <w:rFonts w:eastAsia="Arial" w:cs="Arial"/>
          <w:b/>
          <w:bCs/>
          <w:color w:val="000000" w:themeColor="text1"/>
          <w:sz w:val="16"/>
          <w:szCs w:val="16"/>
        </w:rPr>
        <w:t>ET</w:t>
      </w:r>
      <w:r w:rsidRPr="6F9B77EB">
        <w:rPr>
          <w:rFonts w:eastAsia="Arial" w:cs="Arial"/>
          <w:color w:val="000000" w:themeColor="text1"/>
          <w:sz w:val="16"/>
          <w:szCs w:val="16"/>
        </w:rPr>
        <w:t> stopper la recherche</w:t>
      </w:r>
    </w:p>
    <w:p w14:paraId="43B798C0" w14:textId="675F5114" w:rsidR="33E74745" w:rsidRDefault="33E74745" w:rsidP="6F9B77EB">
      <w:pPr>
        <w:ind w:left="1440"/>
        <w:contextualSpacing/>
        <w:rPr>
          <w:rFonts w:eastAsia="Arial" w:cs="Arial"/>
          <w:color w:val="000000" w:themeColor="text1"/>
          <w:sz w:val="16"/>
          <w:szCs w:val="16"/>
        </w:rPr>
      </w:pPr>
      <w:r w:rsidRPr="6F9B77EB">
        <w:rPr>
          <w:rFonts w:eastAsia="Arial" w:cs="Arial"/>
          <w:b/>
          <w:bCs/>
          <w:color w:val="0070C0"/>
          <w:sz w:val="16"/>
          <w:szCs w:val="16"/>
        </w:rPr>
        <w:t>A.2.2.2</w:t>
      </w:r>
      <w:r w:rsidRPr="6F9B77EB">
        <w:rPr>
          <w:rFonts w:eastAsia="Arial" w:cs="Arial"/>
          <w:color w:val="000000" w:themeColor="text1"/>
          <w:sz w:val="16"/>
          <w:szCs w:val="16"/>
        </w:rPr>
        <w:t xml:space="preserve"> </w:t>
      </w:r>
      <w:r w:rsidRPr="6F9B77EB">
        <w:rPr>
          <w:rFonts w:eastAsia="Arial" w:cs="Arial"/>
          <w:b/>
          <w:bCs/>
          <w:color w:val="000000" w:themeColor="text1"/>
          <w:sz w:val="16"/>
          <w:szCs w:val="16"/>
        </w:rPr>
        <w:t>SI</w:t>
      </w:r>
      <w:r w:rsidRPr="6F9B77EB">
        <w:rPr>
          <w:rFonts w:eastAsia="Arial" w:cs="Arial"/>
          <w:color w:val="000000" w:themeColor="text1"/>
          <w:sz w:val="16"/>
          <w:szCs w:val="16"/>
        </w:rPr>
        <w:t xml:space="preserve"> n références fournisseurs normalisées trouvées pour le code marque </w:t>
      </w:r>
      <w:r w:rsidRPr="6F9B77EB">
        <w:rPr>
          <w:rFonts w:eastAsia="Arial" w:cs="Arial"/>
          <w:b/>
          <w:bCs/>
          <w:color w:val="000000" w:themeColor="text1"/>
          <w:sz w:val="16"/>
          <w:szCs w:val="16"/>
        </w:rPr>
        <w:t>ALORS</w:t>
      </w:r>
      <w:r w:rsidRPr="6F9B77EB">
        <w:rPr>
          <w:rFonts w:eastAsia="Arial" w:cs="Arial"/>
          <w:color w:val="000000" w:themeColor="text1"/>
          <w:sz w:val="16"/>
          <w:szCs w:val="16"/>
        </w:rPr>
        <w:t> récupérer la 1</w:t>
      </w:r>
      <w:r w:rsidRPr="6F9B77EB">
        <w:rPr>
          <w:rFonts w:eastAsia="Arial" w:cs="Arial"/>
          <w:color w:val="000000" w:themeColor="text1"/>
          <w:sz w:val="16"/>
          <w:szCs w:val="16"/>
          <w:vertAlign w:val="superscript"/>
        </w:rPr>
        <w:t>ère</w:t>
      </w:r>
      <w:r w:rsidRPr="6F9B77EB">
        <w:rPr>
          <w:rFonts w:eastAsia="Arial" w:cs="Arial"/>
          <w:color w:val="000000" w:themeColor="text1"/>
          <w:sz w:val="16"/>
          <w:szCs w:val="16"/>
        </w:rPr>
        <w:t xml:space="preserve"> référence fournisseur normalisée affichée avec le </w:t>
      </w:r>
      <w:r w:rsidRPr="6F9B77EB">
        <w:rPr>
          <w:rFonts w:eastAsia="Arial" w:cs="Arial"/>
          <w:b/>
          <w:bCs/>
          <w:color w:val="C00000"/>
          <w:sz w:val="16"/>
          <w:szCs w:val="16"/>
        </w:rPr>
        <w:t>ITNO</w:t>
      </w:r>
      <w:r w:rsidRPr="6F9B77EB">
        <w:rPr>
          <w:rFonts w:eastAsia="Arial" w:cs="Arial"/>
          <w:color w:val="000000" w:themeColor="text1"/>
          <w:sz w:val="16"/>
          <w:szCs w:val="16"/>
        </w:rPr>
        <w:t xml:space="preserve"> </w:t>
      </w:r>
      <w:r w:rsidRPr="6F9B77EB">
        <w:rPr>
          <w:rFonts w:eastAsia="Arial" w:cs="Arial"/>
          <w:b/>
          <w:bCs/>
          <w:color w:val="000000" w:themeColor="text1"/>
          <w:sz w:val="16"/>
          <w:szCs w:val="16"/>
        </w:rPr>
        <w:t>ET</w:t>
      </w:r>
      <w:r w:rsidRPr="6F9B77EB">
        <w:rPr>
          <w:rFonts w:eastAsia="Arial" w:cs="Arial"/>
          <w:color w:val="000000" w:themeColor="text1"/>
          <w:sz w:val="16"/>
          <w:szCs w:val="16"/>
        </w:rPr>
        <w:t> stopper la recherche</w:t>
      </w:r>
    </w:p>
    <w:p w14:paraId="645F4C09" w14:textId="010BF1BF" w:rsidR="33E74745" w:rsidRDefault="33E74745" w:rsidP="6F9B77EB">
      <w:pPr>
        <w:spacing w:after="60"/>
        <w:ind w:left="1440"/>
        <w:contextualSpacing/>
        <w:rPr>
          <w:rFonts w:eastAsia="Arial" w:cs="Arial"/>
          <w:color w:val="000000" w:themeColor="text1"/>
          <w:sz w:val="16"/>
          <w:szCs w:val="16"/>
        </w:rPr>
      </w:pPr>
      <w:r w:rsidRPr="6F9B77EB">
        <w:rPr>
          <w:rFonts w:eastAsia="Arial" w:cs="Arial"/>
          <w:b/>
          <w:bCs/>
          <w:color w:val="0070C0"/>
          <w:sz w:val="16"/>
          <w:szCs w:val="16"/>
        </w:rPr>
        <w:t>A.2.2.3</w:t>
      </w:r>
      <w:r w:rsidRPr="6F9B77EB">
        <w:rPr>
          <w:rFonts w:eastAsia="Arial" w:cs="Arial"/>
          <w:color w:val="000000" w:themeColor="text1"/>
          <w:sz w:val="16"/>
          <w:szCs w:val="16"/>
        </w:rPr>
        <w:t xml:space="preserve"> </w:t>
      </w:r>
      <w:r w:rsidRPr="6F9B77EB">
        <w:rPr>
          <w:rFonts w:eastAsia="Arial" w:cs="Arial"/>
          <w:b/>
          <w:bCs/>
          <w:color w:val="000000" w:themeColor="text1"/>
          <w:sz w:val="16"/>
          <w:szCs w:val="16"/>
        </w:rPr>
        <w:t>SI</w:t>
      </w:r>
      <w:r w:rsidRPr="6F9B77EB">
        <w:rPr>
          <w:rFonts w:eastAsia="Arial" w:cs="Arial"/>
          <w:color w:val="000000" w:themeColor="text1"/>
          <w:sz w:val="16"/>
          <w:szCs w:val="16"/>
        </w:rPr>
        <w:t xml:space="preserve"> code marque inconnu </w:t>
      </w:r>
      <w:r w:rsidRPr="6F9B77EB">
        <w:rPr>
          <w:rFonts w:eastAsia="Arial" w:cs="Arial"/>
          <w:b/>
          <w:bCs/>
          <w:color w:val="000000" w:themeColor="text1"/>
          <w:sz w:val="16"/>
          <w:szCs w:val="16"/>
        </w:rPr>
        <w:t>ALORS</w:t>
      </w:r>
      <w:r w:rsidRPr="6F9B77EB">
        <w:rPr>
          <w:rFonts w:eastAsia="Arial" w:cs="Arial"/>
          <w:color w:val="000000" w:themeColor="text1"/>
          <w:sz w:val="16"/>
          <w:szCs w:val="16"/>
        </w:rPr>
        <w:t> récupérer la 1</w:t>
      </w:r>
      <w:r w:rsidRPr="6F9B77EB">
        <w:rPr>
          <w:rFonts w:eastAsia="Arial" w:cs="Arial"/>
          <w:color w:val="000000" w:themeColor="text1"/>
          <w:sz w:val="16"/>
          <w:szCs w:val="16"/>
          <w:vertAlign w:val="superscript"/>
        </w:rPr>
        <w:t>ère</w:t>
      </w:r>
      <w:r w:rsidRPr="6F9B77EB">
        <w:rPr>
          <w:rFonts w:eastAsia="Arial" w:cs="Arial"/>
          <w:color w:val="000000" w:themeColor="text1"/>
          <w:sz w:val="16"/>
          <w:szCs w:val="16"/>
        </w:rPr>
        <w:t xml:space="preserve"> référence fournisseur affichée </w:t>
      </w:r>
      <w:r w:rsidRPr="6F9B77EB">
        <w:rPr>
          <w:rFonts w:eastAsia="Arial" w:cs="Arial"/>
          <w:b/>
          <w:bCs/>
          <w:color w:val="000000" w:themeColor="text1"/>
          <w:sz w:val="16"/>
          <w:szCs w:val="16"/>
        </w:rPr>
        <w:t>ET</w:t>
      </w:r>
      <w:r w:rsidRPr="6F9B77EB">
        <w:rPr>
          <w:rFonts w:eastAsia="Arial" w:cs="Arial"/>
          <w:color w:val="000000" w:themeColor="text1"/>
          <w:sz w:val="16"/>
          <w:szCs w:val="16"/>
        </w:rPr>
        <w:t> stopper la recherche</w:t>
      </w:r>
    </w:p>
    <w:p w14:paraId="3BD6D5BF" w14:textId="641A8245" w:rsidR="33E74745" w:rsidRDefault="33E74745" w:rsidP="6F9B77EB">
      <w:pPr>
        <w:rPr>
          <w:rFonts w:eastAsia="Arial" w:cs="Arial"/>
          <w:color w:val="000000" w:themeColor="text1"/>
        </w:rPr>
      </w:pPr>
      <w:r w:rsidRPr="6F9B77EB">
        <w:rPr>
          <w:rFonts w:eastAsia="Arial" w:cs="Arial"/>
          <w:b/>
          <w:bCs/>
          <w:color w:val="0070C0"/>
        </w:rPr>
        <w:t>A.3.</w:t>
      </w:r>
      <w:r w:rsidRPr="6F9B77EB">
        <w:rPr>
          <w:rFonts w:eastAsia="Arial" w:cs="Arial"/>
          <w:color w:val="000000" w:themeColor="text1"/>
        </w:rPr>
        <w:t xml:space="preserve"> </w:t>
      </w:r>
      <w:r w:rsidRPr="6F9B77EB">
        <w:rPr>
          <w:rFonts w:eastAsia="Arial" w:cs="Arial"/>
          <w:b/>
          <w:bCs/>
          <w:color w:val="000000" w:themeColor="text1"/>
        </w:rPr>
        <w:t>SI</w:t>
      </w:r>
      <w:r w:rsidRPr="6F9B77EB">
        <w:rPr>
          <w:rFonts w:eastAsia="Arial" w:cs="Arial"/>
          <w:color w:val="000000" w:themeColor="text1"/>
        </w:rPr>
        <w:t xml:space="preserve"> aucune référence fournisseur normalisée trouvée </w:t>
      </w:r>
      <w:r w:rsidRPr="6F9B77EB">
        <w:rPr>
          <w:rFonts w:eastAsia="Arial" w:cs="Arial"/>
          <w:b/>
          <w:bCs/>
          <w:color w:val="000000" w:themeColor="text1"/>
        </w:rPr>
        <w:t>ALORS</w:t>
      </w:r>
      <w:r w:rsidRPr="6F9B77EB">
        <w:rPr>
          <w:rFonts w:eastAsia="Arial" w:cs="Arial"/>
          <w:color w:val="000000" w:themeColor="text1"/>
        </w:rPr>
        <w:t xml:space="preserve"> vérifier </w:t>
      </w:r>
      <w:r w:rsidRPr="6F9B77EB">
        <w:rPr>
          <w:rFonts w:eastAsia="Arial" w:cs="Arial"/>
          <w:b/>
          <w:bCs/>
          <w:color w:val="000000" w:themeColor="text1"/>
        </w:rPr>
        <w:t>SI</w:t>
      </w:r>
      <w:r w:rsidRPr="6F9B77EB">
        <w:rPr>
          <w:rFonts w:eastAsia="Arial" w:cs="Arial"/>
          <w:color w:val="000000" w:themeColor="text1"/>
        </w:rPr>
        <w:t xml:space="preserve"> l’EAN est renseigné</w:t>
      </w:r>
    </w:p>
    <w:p w14:paraId="70D3E72C" w14:textId="04A16765" w:rsidR="33E74745" w:rsidRDefault="33E74745" w:rsidP="6F9B77EB">
      <w:pPr>
        <w:ind w:left="720"/>
        <w:contextualSpacing/>
        <w:rPr>
          <w:rFonts w:eastAsia="Arial" w:cs="Arial"/>
          <w:color w:val="000000" w:themeColor="text1"/>
          <w:sz w:val="16"/>
          <w:szCs w:val="16"/>
        </w:rPr>
      </w:pPr>
      <w:r w:rsidRPr="6F9B77EB">
        <w:rPr>
          <w:rFonts w:eastAsia="Arial" w:cs="Arial"/>
          <w:b/>
          <w:bCs/>
          <w:color w:val="0070C0"/>
          <w:sz w:val="16"/>
          <w:szCs w:val="16"/>
        </w:rPr>
        <w:lastRenderedPageBreak/>
        <w:t>A.3.1</w:t>
      </w:r>
      <w:r w:rsidRPr="6F9B77EB">
        <w:rPr>
          <w:rFonts w:eastAsia="Arial" w:cs="Arial"/>
          <w:color w:val="000000" w:themeColor="text1"/>
          <w:sz w:val="16"/>
          <w:szCs w:val="16"/>
        </w:rPr>
        <w:t xml:space="preserve"> </w:t>
      </w:r>
      <w:r w:rsidRPr="6F9B77EB">
        <w:rPr>
          <w:rFonts w:eastAsia="Arial" w:cs="Arial"/>
          <w:b/>
          <w:bCs/>
          <w:color w:val="000000" w:themeColor="text1"/>
          <w:sz w:val="16"/>
          <w:szCs w:val="16"/>
        </w:rPr>
        <w:t>SI</w:t>
      </w:r>
      <w:r w:rsidRPr="6F9B77EB">
        <w:rPr>
          <w:rFonts w:eastAsia="Arial" w:cs="Arial"/>
          <w:color w:val="000000" w:themeColor="text1"/>
          <w:sz w:val="16"/>
          <w:szCs w:val="16"/>
        </w:rPr>
        <w:t xml:space="preserve"> EAN non renseigné </w:t>
      </w:r>
      <w:r w:rsidRPr="6F9B77EB">
        <w:rPr>
          <w:rFonts w:eastAsia="Arial" w:cs="Arial"/>
          <w:b/>
          <w:bCs/>
          <w:color w:val="000000" w:themeColor="text1"/>
          <w:sz w:val="16"/>
          <w:szCs w:val="16"/>
        </w:rPr>
        <w:t>ALORS</w:t>
      </w:r>
      <w:r w:rsidRPr="6F9B77EB">
        <w:rPr>
          <w:rFonts w:eastAsia="Arial" w:cs="Arial"/>
          <w:color w:val="000000" w:themeColor="text1"/>
          <w:sz w:val="16"/>
          <w:szCs w:val="16"/>
        </w:rPr>
        <w:t> un message d’erreur indique référence fournisseur inconnue</w:t>
      </w:r>
    </w:p>
    <w:p w14:paraId="52E1F446" w14:textId="6B430DEB" w:rsidR="33E74745" w:rsidRDefault="33E74745" w:rsidP="6F9B77EB">
      <w:pPr>
        <w:ind w:left="720"/>
        <w:contextualSpacing/>
        <w:rPr>
          <w:rFonts w:eastAsia="Arial" w:cs="Arial"/>
          <w:color w:val="000000" w:themeColor="text1"/>
          <w:sz w:val="16"/>
          <w:szCs w:val="16"/>
        </w:rPr>
      </w:pPr>
      <w:r w:rsidRPr="6F9B77EB">
        <w:rPr>
          <w:rFonts w:eastAsia="Arial" w:cs="Arial"/>
          <w:b/>
          <w:bCs/>
          <w:color w:val="0070C0"/>
          <w:sz w:val="16"/>
          <w:szCs w:val="16"/>
        </w:rPr>
        <w:t>A.3.2</w:t>
      </w:r>
      <w:r w:rsidRPr="6F9B77EB">
        <w:rPr>
          <w:rFonts w:eastAsia="Arial" w:cs="Arial"/>
          <w:color w:val="000000" w:themeColor="text1"/>
          <w:sz w:val="16"/>
          <w:szCs w:val="16"/>
        </w:rPr>
        <w:t xml:space="preserve"> </w:t>
      </w:r>
      <w:r w:rsidRPr="6F9B77EB">
        <w:rPr>
          <w:rFonts w:eastAsia="Arial" w:cs="Arial"/>
          <w:b/>
          <w:bCs/>
          <w:color w:val="000000" w:themeColor="text1"/>
          <w:sz w:val="16"/>
          <w:szCs w:val="16"/>
        </w:rPr>
        <w:t>SI</w:t>
      </w:r>
      <w:r w:rsidRPr="6F9B77EB">
        <w:rPr>
          <w:rFonts w:eastAsia="Arial" w:cs="Arial"/>
          <w:color w:val="000000" w:themeColor="text1"/>
          <w:sz w:val="16"/>
          <w:szCs w:val="16"/>
        </w:rPr>
        <w:t xml:space="preserve"> EAN renseigné </w:t>
      </w:r>
      <w:r w:rsidRPr="6F9B77EB">
        <w:rPr>
          <w:rFonts w:eastAsia="Arial" w:cs="Arial"/>
          <w:b/>
          <w:bCs/>
          <w:color w:val="000000" w:themeColor="text1"/>
          <w:sz w:val="16"/>
          <w:szCs w:val="16"/>
        </w:rPr>
        <w:t>ALORS</w:t>
      </w:r>
      <w:r w:rsidRPr="6F9B77EB">
        <w:rPr>
          <w:rFonts w:eastAsia="Arial" w:cs="Arial"/>
          <w:color w:val="000000" w:themeColor="text1"/>
          <w:sz w:val="16"/>
          <w:szCs w:val="16"/>
        </w:rPr>
        <w:t xml:space="preserve"> utiliser le code EAN = Référence complémentaire dans MMS025 avec catégorie </w:t>
      </w:r>
      <w:r w:rsidRPr="6F9B77EB">
        <w:rPr>
          <w:rFonts w:eastAsia="Arial" w:cs="Arial"/>
          <w:b/>
          <w:bCs/>
          <w:color w:val="C00000"/>
          <w:sz w:val="16"/>
          <w:szCs w:val="16"/>
        </w:rPr>
        <w:t>ALWT</w:t>
      </w:r>
      <w:r w:rsidRPr="6F9B77EB">
        <w:rPr>
          <w:rFonts w:eastAsia="Arial" w:cs="Arial"/>
          <w:color w:val="000000" w:themeColor="text1"/>
          <w:sz w:val="16"/>
          <w:szCs w:val="16"/>
        </w:rPr>
        <w:t>=2</w:t>
      </w:r>
    </w:p>
    <w:p w14:paraId="10B1522C" w14:textId="6373001A" w:rsidR="33E74745" w:rsidRDefault="33E74745" w:rsidP="6F9B77EB">
      <w:pPr>
        <w:ind w:left="1440"/>
        <w:contextualSpacing/>
        <w:rPr>
          <w:rFonts w:eastAsia="Arial" w:cs="Arial"/>
          <w:color w:val="000000" w:themeColor="text1"/>
          <w:sz w:val="16"/>
          <w:szCs w:val="16"/>
        </w:rPr>
      </w:pPr>
      <w:r w:rsidRPr="6F9B77EB">
        <w:rPr>
          <w:rFonts w:eastAsia="Arial" w:cs="Arial"/>
          <w:b/>
          <w:bCs/>
          <w:color w:val="0070C0"/>
          <w:sz w:val="16"/>
          <w:szCs w:val="16"/>
        </w:rPr>
        <w:t>A.3.2.1</w:t>
      </w:r>
      <w:r w:rsidRPr="6F9B77EB">
        <w:rPr>
          <w:rFonts w:eastAsia="Arial" w:cs="Arial"/>
          <w:color w:val="000000" w:themeColor="text1"/>
          <w:sz w:val="16"/>
          <w:szCs w:val="16"/>
        </w:rPr>
        <w:t xml:space="preserve"> </w:t>
      </w:r>
      <w:r w:rsidRPr="6F9B77EB">
        <w:rPr>
          <w:rFonts w:eastAsia="Arial" w:cs="Arial"/>
          <w:b/>
          <w:bCs/>
          <w:color w:val="000000" w:themeColor="text1"/>
          <w:sz w:val="16"/>
          <w:szCs w:val="16"/>
        </w:rPr>
        <w:t>SI</w:t>
      </w:r>
      <w:r w:rsidRPr="6F9B77EB">
        <w:rPr>
          <w:rFonts w:eastAsia="Arial" w:cs="Arial"/>
          <w:color w:val="000000" w:themeColor="text1"/>
          <w:sz w:val="16"/>
          <w:szCs w:val="16"/>
        </w:rPr>
        <w:t xml:space="preserve"> 1 seul EAN trouvé pour le code marque </w:t>
      </w:r>
      <w:r w:rsidRPr="6F9B77EB">
        <w:rPr>
          <w:rFonts w:eastAsia="Arial" w:cs="Arial"/>
          <w:b/>
          <w:bCs/>
          <w:color w:val="000000" w:themeColor="text1"/>
          <w:sz w:val="16"/>
          <w:szCs w:val="16"/>
        </w:rPr>
        <w:t>ALORS</w:t>
      </w:r>
      <w:r w:rsidRPr="6F9B77EB">
        <w:rPr>
          <w:rFonts w:eastAsia="Arial" w:cs="Arial"/>
          <w:color w:val="000000" w:themeColor="text1"/>
          <w:sz w:val="16"/>
          <w:szCs w:val="16"/>
        </w:rPr>
        <w:t xml:space="preserve"> récupérer le </w:t>
      </w:r>
      <w:r w:rsidRPr="6F9B77EB">
        <w:rPr>
          <w:rFonts w:eastAsia="Arial" w:cs="Arial"/>
          <w:b/>
          <w:bCs/>
          <w:color w:val="C00000"/>
          <w:sz w:val="16"/>
          <w:szCs w:val="16"/>
        </w:rPr>
        <w:t>ITNO</w:t>
      </w:r>
      <w:r w:rsidRPr="6F9B77EB">
        <w:rPr>
          <w:rFonts w:eastAsia="Arial" w:cs="Arial"/>
          <w:color w:val="000000" w:themeColor="text1"/>
          <w:sz w:val="16"/>
          <w:szCs w:val="16"/>
        </w:rPr>
        <w:t xml:space="preserve"> </w:t>
      </w:r>
      <w:r w:rsidRPr="6F9B77EB">
        <w:rPr>
          <w:rFonts w:eastAsia="Arial" w:cs="Arial"/>
          <w:b/>
          <w:bCs/>
          <w:color w:val="000000" w:themeColor="text1"/>
          <w:sz w:val="16"/>
          <w:szCs w:val="16"/>
        </w:rPr>
        <w:t>ET</w:t>
      </w:r>
      <w:r w:rsidRPr="6F9B77EB">
        <w:rPr>
          <w:rFonts w:eastAsia="Arial" w:cs="Arial"/>
          <w:color w:val="000000" w:themeColor="text1"/>
          <w:sz w:val="16"/>
          <w:szCs w:val="16"/>
        </w:rPr>
        <w:t> stopper la recherche</w:t>
      </w:r>
    </w:p>
    <w:p w14:paraId="091C3DB8" w14:textId="3F501F67" w:rsidR="33E74745" w:rsidRDefault="33E74745" w:rsidP="6F9B77EB">
      <w:pPr>
        <w:ind w:left="1440"/>
        <w:contextualSpacing/>
        <w:rPr>
          <w:rFonts w:eastAsia="Arial" w:cs="Arial"/>
          <w:color w:val="000000" w:themeColor="text1"/>
          <w:sz w:val="16"/>
          <w:szCs w:val="16"/>
        </w:rPr>
      </w:pPr>
      <w:r w:rsidRPr="6F9B77EB">
        <w:rPr>
          <w:rFonts w:eastAsia="Arial" w:cs="Arial"/>
          <w:b/>
          <w:bCs/>
          <w:color w:val="0070C0"/>
          <w:sz w:val="16"/>
          <w:szCs w:val="16"/>
        </w:rPr>
        <w:t>A.3.2.2</w:t>
      </w:r>
      <w:r w:rsidRPr="6F9B77EB">
        <w:rPr>
          <w:rFonts w:eastAsia="Arial" w:cs="Arial"/>
          <w:color w:val="000000" w:themeColor="text1"/>
          <w:sz w:val="16"/>
          <w:szCs w:val="16"/>
        </w:rPr>
        <w:t xml:space="preserve"> </w:t>
      </w:r>
      <w:r w:rsidRPr="6F9B77EB">
        <w:rPr>
          <w:rFonts w:eastAsia="Arial" w:cs="Arial"/>
          <w:b/>
          <w:bCs/>
          <w:color w:val="000000" w:themeColor="text1"/>
          <w:sz w:val="16"/>
          <w:szCs w:val="16"/>
        </w:rPr>
        <w:t>SI</w:t>
      </w:r>
      <w:r w:rsidRPr="6F9B77EB">
        <w:rPr>
          <w:rFonts w:eastAsia="Arial" w:cs="Arial"/>
          <w:color w:val="000000" w:themeColor="text1"/>
          <w:sz w:val="16"/>
          <w:szCs w:val="16"/>
        </w:rPr>
        <w:t xml:space="preserve"> n codes EAN trouvés pour le code marque </w:t>
      </w:r>
      <w:r w:rsidRPr="6F9B77EB">
        <w:rPr>
          <w:rFonts w:eastAsia="Arial" w:cs="Arial"/>
          <w:b/>
          <w:bCs/>
          <w:color w:val="000000" w:themeColor="text1"/>
          <w:sz w:val="16"/>
          <w:szCs w:val="16"/>
        </w:rPr>
        <w:t>ALORS</w:t>
      </w:r>
      <w:r w:rsidRPr="6F9B77EB">
        <w:rPr>
          <w:rFonts w:eastAsia="Arial" w:cs="Arial"/>
          <w:color w:val="000000" w:themeColor="text1"/>
          <w:sz w:val="16"/>
          <w:szCs w:val="16"/>
        </w:rPr>
        <w:t xml:space="preserve"> erreur référentiel articles M3 (n codes EAN identiques interdits) </w:t>
      </w:r>
      <w:r w:rsidRPr="6F9B77EB">
        <w:rPr>
          <w:rFonts w:eastAsia="Arial" w:cs="Arial"/>
          <w:b/>
          <w:bCs/>
          <w:color w:val="000000" w:themeColor="text1"/>
          <w:sz w:val="16"/>
          <w:szCs w:val="16"/>
        </w:rPr>
        <w:t>ET</w:t>
      </w:r>
      <w:r w:rsidRPr="6F9B77EB">
        <w:rPr>
          <w:rFonts w:eastAsia="Arial" w:cs="Arial"/>
          <w:color w:val="000000" w:themeColor="text1"/>
          <w:sz w:val="16"/>
          <w:szCs w:val="16"/>
        </w:rPr>
        <w:t xml:space="preserve"> un message d’erreur indique référence fournisseur inconnue</w:t>
      </w:r>
    </w:p>
    <w:p w14:paraId="2A348A29" w14:textId="6E16EA0F" w:rsidR="33E74745" w:rsidRDefault="33E74745" w:rsidP="6F9B77EB">
      <w:pPr>
        <w:spacing w:after="60"/>
        <w:ind w:left="1440"/>
        <w:contextualSpacing/>
        <w:rPr>
          <w:rFonts w:eastAsia="Arial" w:cs="Arial"/>
          <w:color w:val="000000" w:themeColor="text1"/>
          <w:sz w:val="16"/>
          <w:szCs w:val="16"/>
        </w:rPr>
      </w:pPr>
      <w:r w:rsidRPr="6F9B77EB">
        <w:rPr>
          <w:rFonts w:eastAsia="Arial" w:cs="Arial"/>
          <w:b/>
          <w:bCs/>
          <w:color w:val="0070C0"/>
          <w:sz w:val="16"/>
          <w:szCs w:val="16"/>
        </w:rPr>
        <w:t>A.3.2.3</w:t>
      </w:r>
      <w:r w:rsidRPr="6F9B77EB">
        <w:rPr>
          <w:rFonts w:eastAsia="Arial" w:cs="Arial"/>
          <w:color w:val="000000" w:themeColor="text1"/>
          <w:sz w:val="16"/>
          <w:szCs w:val="16"/>
        </w:rPr>
        <w:t xml:space="preserve"> </w:t>
      </w:r>
      <w:r w:rsidRPr="6F9B77EB">
        <w:rPr>
          <w:rFonts w:eastAsia="Arial" w:cs="Arial"/>
          <w:b/>
          <w:bCs/>
          <w:color w:val="000000" w:themeColor="text1"/>
          <w:sz w:val="16"/>
          <w:szCs w:val="16"/>
        </w:rPr>
        <w:t>SI</w:t>
      </w:r>
      <w:r w:rsidRPr="6F9B77EB">
        <w:rPr>
          <w:rFonts w:eastAsia="Arial" w:cs="Arial"/>
          <w:color w:val="000000" w:themeColor="text1"/>
          <w:sz w:val="16"/>
          <w:szCs w:val="16"/>
        </w:rPr>
        <w:t xml:space="preserve"> aucun code EAN trouvé </w:t>
      </w:r>
      <w:r w:rsidRPr="6F9B77EB">
        <w:rPr>
          <w:rFonts w:eastAsia="Arial" w:cs="Arial"/>
          <w:b/>
          <w:bCs/>
          <w:color w:val="000000" w:themeColor="text1"/>
          <w:sz w:val="16"/>
          <w:szCs w:val="16"/>
        </w:rPr>
        <w:t>ALORS</w:t>
      </w:r>
      <w:r w:rsidRPr="6F9B77EB">
        <w:rPr>
          <w:rFonts w:eastAsia="Arial" w:cs="Arial"/>
          <w:color w:val="000000" w:themeColor="text1"/>
          <w:sz w:val="16"/>
          <w:szCs w:val="16"/>
        </w:rPr>
        <w:t> un message d’erreur indique référence fournisseur inconnue</w:t>
      </w:r>
    </w:p>
    <w:p w14:paraId="6EA8AE66" w14:textId="54770E65" w:rsidR="6F9B77EB" w:rsidRDefault="6F9B77EB" w:rsidP="6F9B77EB">
      <w:pPr>
        <w:tabs>
          <w:tab w:val="left" w:pos="5080"/>
        </w:tabs>
        <w:spacing w:before="120" w:after="120"/>
        <w:rPr>
          <w:rFonts w:eastAsia="Arial" w:cs="Arial"/>
          <w:color w:val="000000" w:themeColor="text1"/>
        </w:rPr>
      </w:pPr>
    </w:p>
    <w:p w14:paraId="7F8E80AB" w14:textId="44DD0A01" w:rsidR="33E74745" w:rsidRDefault="33E74745" w:rsidP="6F9B77EB">
      <w:pPr>
        <w:spacing w:before="20" w:after="20"/>
        <w:jc w:val="both"/>
        <w:rPr>
          <w:rFonts w:eastAsia="Arial" w:cs="Arial"/>
          <w:color w:val="0070C0"/>
          <w:sz w:val="16"/>
          <w:szCs w:val="16"/>
        </w:rPr>
      </w:pPr>
      <w:r w:rsidRPr="6F9B77EB">
        <w:rPr>
          <w:rFonts w:eastAsia="Arial" w:cs="Arial"/>
          <w:b/>
          <w:bCs/>
          <w:color w:val="0070C0"/>
          <w:u w:val="single"/>
        </w:rPr>
        <w:t>Règle de gestion – Recherche code marque</w:t>
      </w:r>
      <w:r w:rsidRPr="6F9B77EB">
        <w:rPr>
          <w:rFonts w:eastAsia="Arial" w:cs="Arial"/>
          <w:b/>
          <w:bCs/>
          <w:color w:val="0070C0"/>
        </w:rPr>
        <w:t xml:space="preserve"> </w:t>
      </w:r>
      <w:r w:rsidRPr="6F9B77EB">
        <w:rPr>
          <w:rFonts w:eastAsia="Arial" w:cs="Arial"/>
          <w:b/>
          <w:bCs/>
          <w:color w:val="0070C0"/>
          <w:vertAlign w:val="superscript"/>
        </w:rPr>
        <w:t>(*)</w:t>
      </w:r>
    </w:p>
    <w:p w14:paraId="0A76595B" w14:textId="517697DD" w:rsidR="33E74745" w:rsidRDefault="33E74745" w:rsidP="6F9B77EB">
      <w:pPr>
        <w:spacing w:before="60" w:after="20" w:line="288" w:lineRule="auto"/>
        <w:jc w:val="both"/>
        <w:rPr>
          <w:rFonts w:eastAsia="Arial" w:cs="Arial"/>
          <w:color w:val="000000" w:themeColor="text1"/>
        </w:rPr>
      </w:pPr>
      <w:r w:rsidRPr="6F9B77EB">
        <w:rPr>
          <w:rFonts w:eastAsia="Arial" w:cs="Arial"/>
          <w:color w:val="000000" w:themeColor="text1"/>
        </w:rPr>
        <w:t>Le code marque transmis dans les RequestForOffer ou Order diffère en fonction du partenaire.</w:t>
      </w:r>
    </w:p>
    <w:p w14:paraId="3859E30B" w14:textId="33037109" w:rsidR="33E74745" w:rsidRDefault="33E74745" w:rsidP="6F9B77EB">
      <w:pPr>
        <w:spacing w:before="20" w:after="20" w:line="288" w:lineRule="auto"/>
        <w:jc w:val="both"/>
        <w:rPr>
          <w:rFonts w:eastAsia="Arial" w:cs="Arial"/>
          <w:color w:val="000000" w:themeColor="text1"/>
        </w:rPr>
      </w:pPr>
      <w:r w:rsidRPr="6F9B77EB">
        <w:rPr>
          <w:rFonts w:eastAsia="Arial" w:cs="Arial"/>
          <w:color w:val="000000" w:themeColor="text1"/>
        </w:rPr>
        <w:t>La recherche du code marque M3 correspondant passe par la table de correspondance</w:t>
      </w:r>
    </w:p>
    <w:p w14:paraId="290CF9C6" w14:textId="3353B64B" w:rsidR="33E74745" w:rsidRDefault="33E74745" w:rsidP="6F9B77EB">
      <w:pPr>
        <w:spacing w:before="20" w:after="20" w:line="288" w:lineRule="auto"/>
        <w:ind w:left="720"/>
        <w:jc w:val="both"/>
        <w:rPr>
          <w:rFonts w:eastAsia="Arial" w:cs="Arial"/>
          <w:color w:val="000000" w:themeColor="text1"/>
        </w:rPr>
      </w:pPr>
      <w:r w:rsidRPr="6F9B77EB">
        <w:rPr>
          <w:rFonts w:eastAsia="Arial" w:cs="Arial"/>
          <w:b/>
          <w:bCs/>
          <w:color w:val="0070C0"/>
        </w:rPr>
        <w:t>M.1.</w:t>
      </w:r>
      <w:r w:rsidRPr="6F9B77EB">
        <w:rPr>
          <w:rFonts w:eastAsia="Arial" w:cs="Arial"/>
          <w:b/>
          <w:bCs/>
          <w:color w:val="000000" w:themeColor="text1"/>
        </w:rPr>
        <w:t xml:space="preserve"> SI</w:t>
      </w:r>
      <w:r w:rsidRPr="6F9B77EB">
        <w:rPr>
          <w:rFonts w:eastAsia="Arial" w:cs="Arial"/>
          <w:color w:val="000000" w:themeColor="text1"/>
        </w:rPr>
        <w:t xml:space="preserve"> le code marque de l'appel est référencé dans la table de gestion des codes marques dans M3 </w:t>
      </w:r>
      <w:r w:rsidRPr="6F9B77EB">
        <w:rPr>
          <w:rFonts w:eastAsia="Arial" w:cs="Arial"/>
          <w:b/>
          <w:bCs/>
          <w:color w:val="000000" w:themeColor="text1"/>
        </w:rPr>
        <w:t>ET</w:t>
      </w:r>
      <w:r w:rsidRPr="6F9B77EB">
        <w:rPr>
          <w:rFonts w:eastAsia="Arial" w:cs="Arial"/>
          <w:color w:val="000000" w:themeColor="text1"/>
        </w:rPr>
        <w:t xml:space="preserve"> correspond à </w:t>
      </w:r>
      <w:r w:rsidRPr="6F9B77EB">
        <w:rPr>
          <w:rFonts w:eastAsia="Arial" w:cs="Arial"/>
          <w:b/>
          <w:bCs/>
          <w:color w:val="0070C0"/>
        </w:rPr>
        <w:t>1</w:t>
      </w:r>
      <w:r w:rsidRPr="6F9B77EB">
        <w:rPr>
          <w:rFonts w:eastAsia="Arial" w:cs="Arial"/>
          <w:color w:val="000000" w:themeColor="text1"/>
        </w:rPr>
        <w:t xml:space="preserve"> seul code marque M3 </w:t>
      </w:r>
      <w:r w:rsidRPr="6F9B77EB">
        <w:rPr>
          <w:rFonts w:eastAsia="Arial" w:cs="Arial"/>
          <w:b/>
          <w:bCs/>
          <w:color w:val="000000" w:themeColor="text1"/>
        </w:rPr>
        <w:t>ALORS</w:t>
      </w:r>
      <w:r w:rsidRPr="6F9B77EB">
        <w:rPr>
          <w:rFonts w:eastAsia="Arial" w:cs="Arial"/>
          <w:color w:val="000000" w:themeColor="text1"/>
        </w:rPr>
        <w:t xml:space="preserve"> récupérer le code marque M3 </w:t>
      </w:r>
      <w:r w:rsidRPr="6F9B77EB">
        <w:rPr>
          <w:rFonts w:eastAsia="Arial" w:cs="Arial"/>
          <w:b/>
          <w:bCs/>
          <w:color w:val="000000" w:themeColor="text1"/>
        </w:rPr>
        <w:t>ET</w:t>
      </w:r>
      <w:r w:rsidRPr="6F9B77EB">
        <w:rPr>
          <w:rFonts w:eastAsia="Arial" w:cs="Arial"/>
          <w:color w:val="000000" w:themeColor="text1"/>
        </w:rPr>
        <w:t xml:space="preserve"> continuer la recherche du code article</w:t>
      </w:r>
    </w:p>
    <w:p w14:paraId="0566CB23" w14:textId="50255073" w:rsidR="33E74745" w:rsidRDefault="33E74745" w:rsidP="6F9B77EB">
      <w:pPr>
        <w:spacing w:before="20" w:after="20" w:line="288" w:lineRule="auto"/>
        <w:ind w:left="720"/>
        <w:jc w:val="both"/>
        <w:rPr>
          <w:rFonts w:eastAsia="Arial" w:cs="Arial"/>
          <w:color w:val="000000" w:themeColor="text1"/>
        </w:rPr>
      </w:pPr>
      <w:r w:rsidRPr="6F9B77EB">
        <w:rPr>
          <w:rFonts w:eastAsia="Arial" w:cs="Arial"/>
          <w:b/>
          <w:bCs/>
          <w:color w:val="0070C0"/>
        </w:rPr>
        <w:t>M.2.</w:t>
      </w:r>
      <w:r w:rsidRPr="6F9B77EB">
        <w:rPr>
          <w:rFonts w:eastAsia="Arial" w:cs="Arial"/>
          <w:b/>
          <w:bCs/>
          <w:color w:val="000000" w:themeColor="text1"/>
        </w:rPr>
        <w:t xml:space="preserve"> SI</w:t>
      </w:r>
      <w:r w:rsidRPr="6F9B77EB">
        <w:rPr>
          <w:rFonts w:eastAsia="Arial" w:cs="Arial"/>
          <w:color w:val="000000" w:themeColor="text1"/>
        </w:rPr>
        <w:t xml:space="preserve"> le code marque de l'appel est référencé dans la table de gestion des codes marques dans M3 </w:t>
      </w:r>
      <w:r w:rsidRPr="6F9B77EB">
        <w:rPr>
          <w:rFonts w:eastAsia="Arial" w:cs="Arial"/>
          <w:b/>
          <w:bCs/>
          <w:color w:val="000000" w:themeColor="text1"/>
        </w:rPr>
        <w:t>ET</w:t>
      </w:r>
      <w:r w:rsidRPr="6F9B77EB">
        <w:rPr>
          <w:rFonts w:eastAsia="Arial" w:cs="Arial"/>
          <w:color w:val="000000" w:themeColor="text1"/>
        </w:rPr>
        <w:t xml:space="preserve"> correspond à </w:t>
      </w:r>
      <w:r w:rsidRPr="6F9B77EB">
        <w:rPr>
          <w:rFonts w:eastAsia="Arial" w:cs="Arial"/>
          <w:b/>
          <w:bCs/>
          <w:color w:val="0070C0"/>
        </w:rPr>
        <w:t>n</w:t>
      </w:r>
      <w:r w:rsidRPr="6F9B77EB">
        <w:rPr>
          <w:rFonts w:eastAsia="Arial" w:cs="Arial"/>
          <w:color w:val="000000" w:themeColor="text1"/>
        </w:rPr>
        <w:t xml:space="preserve"> codes marques M3 </w:t>
      </w:r>
      <w:r w:rsidRPr="6F9B77EB">
        <w:rPr>
          <w:rFonts w:eastAsia="Arial" w:cs="Arial"/>
          <w:b/>
          <w:bCs/>
          <w:color w:val="000000" w:themeColor="text1"/>
        </w:rPr>
        <w:t>ALORS</w:t>
      </w:r>
      <w:r w:rsidRPr="6F9B77EB">
        <w:rPr>
          <w:rFonts w:eastAsia="Arial" w:cs="Arial"/>
          <w:color w:val="000000" w:themeColor="text1"/>
        </w:rPr>
        <w:t xml:space="preserve"> rechercher le code article par ordre de code marque M3. </w:t>
      </w:r>
      <w:r w:rsidRPr="6F9B77EB">
        <w:rPr>
          <w:rFonts w:eastAsia="Arial" w:cs="Arial"/>
          <w:b/>
          <w:bCs/>
          <w:color w:val="000000" w:themeColor="text1"/>
        </w:rPr>
        <w:t>SI</w:t>
      </w:r>
      <w:r w:rsidRPr="6F9B77EB">
        <w:rPr>
          <w:rFonts w:eastAsia="Arial" w:cs="Arial"/>
          <w:color w:val="000000" w:themeColor="text1"/>
        </w:rPr>
        <w:t xml:space="preserve"> un code marque est trouvé </w:t>
      </w:r>
      <w:r w:rsidRPr="6F9B77EB">
        <w:rPr>
          <w:rFonts w:eastAsia="Arial" w:cs="Arial"/>
          <w:b/>
          <w:bCs/>
          <w:color w:val="000000" w:themeColor="text1"/>
        </w:rPr>
        <w:t>ALORS</w:t>
      </w:r>
      <w:r w:rsidRPr="6F9B77EB">
        <w:rPr>
          <w:rFonts w:eastAsia="Arial" w:cs="Arial"/>
          <w:color w:val="000000" w:themeColor="text1"/>
        </w:rPr>
        <w:t xml:space="preserve"> stopper la recherche</w:t>
      </w:r>
    </w:p>
    <w:p w14:paraId="42C2A4F7" w14:textId="052F8A91" w:rsidR="33E74745" w:rsidRDefault="33E74745" w:rsidP="6F9B77EB">
      <w:pPr>
        <w:spacing w:before="20" w:after="20" w:line="288" w:lineRule="auto"/>
        <w:ind w:left="720"/>
        <w:jc w:val="both"/>
        <w:rPr>
          <w:rFonts w:eastAsia="Arial" w:cs="Arial"/>
          <w:color w:val="000000" w:themeColor="text1"/>
        </w:rPr>
      </w:pPr>
      <w:r w:rsidRPr="6F9B77EB">
        <w:rPr>
          <w:rFonts w:eastAsia="Arial" w:cs="Arial"/>
          <w:b/>
          <w:bCs/>
          <w:color w:val="0070C0"/>
        </w:rPr>
        <w:t>M.3.</w:t>
      </w:r>
      <w:r w:rsidRPr="6F9B77EB">
        <w:rPr>
          <w:rFonts w:eastAsia="Arial" w:cs="Arial"/>
          <w:b/>
          <w:bCs/>
          <w:color w:val="000000" w:themeColor="text1"/>
        </w:rPr>
        <w:t xml:space="preserve"> SI</w:t>
      </w:r>
      <w:r w:rsidRPr="6F9B77EB">
        <w:rPr>
          <w:rFonts w:eastAsia="Arial" w:cs="Arial"/>
          <w:color w:val="000000" w:themeColor="text1"/>
        </w:rPr>
        <w:t xml:space="preserve"> le code marque de l'appel n'est pas référencé dans la table de gestion des codes marques dans M3 </w:t>
      </w:r>
      <w:r w:rsidRPr="6F9B77EB">
        <w:rPr>
          <w:rFonts w:eastAsia="Arial" w:cs="Arial"/>
          <w:b/>
          <w:bCs/>
          <w:color w:val="000000" w:themeColor="text1"/>
        </w:rPr>
        <w:t>ALORS</w:t>
      </w:r>
      <w:r w:rsidRPr="6F9B77EB">
        <w:rPr>
          <w:rFonts w:eastAsia="Arial" w:cs="Arial"/>
          <w:color w:val="000000" w:themeColor="text1"/>
        </w:rPr>
        <w:t xml:space="preserve"> appliquer la condition de recherche du code article avec une marque inconnue</w:t>
      </w:r>
    </w:p>
    <w:p w14:paraId="11F00197" w14:textId="40EC1CEA" w:rsidR="6F9B77EB" w:rsidRDefault="6F9B77EB" w:rsidP="6F9B77EB">
      <w:pPr>
        <w:pStyle w:val="BodyText"/>
      </w:pPr>
    </w:p>
    <w:p w14:paraId="624471C1" w14:textId="560E3D43" w:rsidR="6F9B77EB" w:rsidRDefault="6F9B77EB" w:rsidP="6F9B77EB">
      <w:pPr>
        <w:pStyle w:val="BodyText"/>
      </w:pPr>
    </w:p>
    <w:p w14:paraId="721024AE" w14:textId="56D039D4" w:rsidR="6F9B77EB" w:rsidRDefault="6F9B77EB" w:rsidP="6F9B77EB">
      <w:pPr>
        <w:pStyle w:val="BodyText"/>
      </w:pPr>
    </w:p>
    <w:p w14:paraId="1A784EE6" w14:textId="1DEC23B3" w:rsidR="33E74745" w:rsidRDefault="33E74745" w:rsidP="6F9B77EB">
      <w:pPr>
        <w:pStyle w:val="Heading4"/>
      </w:pPr>
      <w:r w:rsidRPr="6F9B77EB">
        <w:t>VERIFICATION ASSORTIMENT</w:t>
      </w:r>
      <w:r w:rsidR="5F316FA1" w:rsidRPr="6F9B77EB">
        <w:t>-Logique RFO</w:t>
      </w:r>
    </w:p>
    <w:p w14:paraId="6135CF05" w14:textId="11023ADF" w:rsidR="6F9B77EB" w:rsidRDefault="6F9B77EB" w:rsidP="6F9B77EB">
      <w:pPr>
        <w:pStyle w:val="BodyText"/>
        <w:spacing w:before="120"/>
        <w:ind w:left="1440"/>
        <w:rPr>
          <w:rFonts w:eastAsia="Arial" w:cs="Arial"/>
          <w:color w:val="000000" w:themeColor="text1"/>
          <w:sz w:val="19"/>
          <w:szCs w:val="19"/>
        </w:rPr>
      </w:pPr>
    </w:p>
    <w:p w14:paraId="3287234C" w14:textId="3DE81BAD" w:rsidR="6F9B77EB" w:rsidRDefault="6F9B77EB" w:rsidP="6F9B77EB">
      <w:pPr>
        <w:pStyle w:val="BodyText"/>
        <w:spacing w:before="120"/>
        <w:ind w:left="1440"/>
        <w:rPr>
          <w:rFonts w:eastAsia="Arial" w:cs="Arial"/>
          <w:color w:val="000000" w:themeColor="text1"/>
          <w:sz w:val="19"/>
          <w:szCs w:val="19"/>
        </w:rPr>
      </w:pPr>
    </w:p>
    <w:p w14:paraId="1FB85F06" w14:textId="06D117CF" w:rsidR="33E74745" w:rsidRDefault="33E74745" w:rsidP="6F9B77EB">
      <w:pPr>
        <w:pStyle w:val="BodyText"/>
        <w:tabs>
          <w:tab w:val="left" w:pos="5080"/>
        </w:tabs>
        <w:spacing w:before="120"/>
        <w:ind w:left="0"/>
        <w:rPr>
          <w:rFonts w:eastAsia="Arial" w:cs="Arial"/>
          <w:color w:val="000000" w:themeColor="text1"/>
        </w:rPr>
      </w:pPr>
      <w:r w:rsidRPr="6F9B77EB">
        <w:rPr>
          <w:rFonts w:eastAsia="Arial" w:cs="Arial"/>
          <w:color w:val="000000" w:themeColor="text1"/>
        </w:rPr>
        <w:t xml:space="preserve">Les assortiments permettent de grouper des articles afin de contrôler les clients pouvant y accéder. Les assortiments sont créés dans le programme 'Assortiment. Ouvrir' (CRS105). Un article peut être connecté à plusieurs assortiments, et un assortiment peut être connecté à plusieurs clients. </w:t>
      </w:r>
    </w:p>
    <w:p w14:paraId="4CCC7EE9" w14:textId="4C94588B" w:rsidR="33E74745" w:rsidRDefault="33E74745" w:rsidP="6F9B77EB">
      <w:pPr>
        <w:pStyle w:val="BodyText"/>
        <w:tabs>
          <w:tab w:val="left" w:pos="5080"/>
        </w:tabs>
        <w:spacing w:before="120"/>
        <w:ind w:left="0"/>
        <w:rPr>
          <w:rFonts w:eastAsia="Arial" w:cs="Arial"/>
          <w:color w:val="000000" w:themeColor="text1"/>
        </w:rPr>
      </w:pPr>
      <w:r w:rsidRPr="6F9B77EB">
        <w:rPr>
          <w:rFonts w:eastAsia="Arial" w:cs="Arial"/>
          <w:color w:val="000000" w:themeColor="text1"/>
        </w:rPr>
        <w:t>Les articles sont connectés à un assortiment dans 'Assortiment. Connecter Articles' (OIS072). Lorsque l'article est connecté, il peut uniquement être commandé par les clients connectés à cet assortiment.</w:t>
      </w:r>
    </w:p>
    <w:p w14:paraId="59B36429" w14:textId="5CC41A03" w:rsidR="33E74745" w:rsidRDefault="33E74745" w:rsidP="6F9B77EB">
      <w:pPr>
        <w:pStyle w:val="BodyText"/>
        <w:tabs>
          <w:tab w:val="left" w:pos="5080"/>
        </w:tabs>
        <w:spacing w:before="120"/>
        <w:ind w:left="0"/>
        <w:rPr>
          <w:rFonts w:eastAsia="Arial" w:cs="Arial"/>
          <w:color w:val="000000" w:themeColor="text1"/>
        </w:rPr>
      </w:pPr>
      <w:r w:rsidRPr="6F9B77EB">
        <w:rPr>
          <w:rFonts w:eastAsia="Arial" w:cs="Arial"/>
          <w:color w:val="000000" w:themeColor="text1"/>
        </w:rPr>
        <w:t>Les clients sont connectés aux assortiments dans 'Client. Connecter Assortiment' (OIS071). Cela permet aux clients connectés de commander les articles dans l'assortiment.</w:t>
      </w:r>
    </w:p>
    <w:p w14:paraId="5A1552A6" w14:textId="4488F748" w:rsidR="33E74745" w:rsidRDefault="33E74745" w:rsidP="6F9B77EB">
      <w:pPr>
        <w:pStyle w:val="BodyText"/>
        <w:tabs>
          <w:tab w:val="left" w:pos="5080"/>
        </w:tabs>
        <w:spacing w:before="120"/>
        <w:ind w:left="0"/>
        <w:rPr>
          <w:rFonts w:eastAsia="Arial" w:cs="Arial"/>
          <w:color w:val="000000" w:themeColor="text1"/>
        </w:rPr>
      </w:pPr>
      <w:r w:rsidRPr="6F9B77EB">
        <w:rPr>
          <w:rFonts w:eastAsia="Arial" w:cs="Arial"/>
          <w:color w:val="000000" w:themeColor="text1"/>
        </w:rPr>
        <w:t>Le contrôle des assortiments permet de restreindre l'accès des clients à un article. Il peut être activé par article et/ou par client. Toutefois, l'assortiment doit être activé à la fois pour le client (CRS610/F) et l'article (MMS001/H) pour que le contrôle fonctionne. </w:t>
      </w:r>
    </w:p>
    <w:p w14:paraId="44AAF117" w14:textId="2E6B3094" w:rsidR="33E74745" w:rsidRDefault="33E74745" w:rsidP="6F9B77EB">
      <w:pPr>
        <w:pStyle w:val="BodyText"/>
        <w:tabs>
          <w:tab w:val="left" w:pos="5080"/>
        </w:tabs>
        <w:spacing w:before="120"/>
        <w:ind w:left="0"/>
        <w:rPr>
          <w:rFonts w:eastAsia="Arial" w:cs="Arial"/>
          <w:color w:val="000000" w:themeColor="text1"/>
        </w:rPr>
      </w:pPr>
      <w:r w:rsidRPr="6F9B77EB">
        <w:rPr>
          <w:rFonts w:eastAsia="Arial" w:cs="Arial"/>
          <w:color w:val="000000" w:themeColor="text1"/>
        </w:rPr>
        <w:t xml:space="preserve">Le contrôle de l’assortiment se fais comme suit : </w:t>
      </w:r>
    </w:p>
    <w:p w14:paraId="2ED6AD12" w14:textId="1A1C1F22" w:rsidR="33E74745" w:rsidRDefault="33E74745" w:rsidP="00965A36">
      <w:pPr>
        <w:pStyle w:val="BodyText"/>
        <w:numPr>
          <w:ilvl w:val="0"/>
          <w:numId w:val="20"/>
        </w:numPr>
        <w:tabs>
          <w:tab w:val="left" w:pos="5080"/>
        </w:tabs>
        <w:spacing w:before="120"/>
        <w:rPr>
          <w:rFonts w:eastAsia="Arial" w:cs="Arial"/>
          <w:color w:val="000000" w:themeColor="text1"/>
        </w:rPr>
      </w:pPr>
      <w:r w:rsidRPr="6F9B77EB">
        <w:rPr>
          <w:rFonts w:eastAsia="Arial" w:cs="Arial"/>
          <w:b/>
          <w:bCs/>
          <w:color w:val="000000" w:themeColor="text1"/>
        </w:rPr>
        <w:t>SI</w:t>
      </w:r>
      <w:r w:rsidRPr="6F9B77EB">
        <w:rPr>
          <w:rFonts w:eastAsia="Arial" w:cs="Arial"/>
          <w:color w:val="000000" w:themeColor="text1"/>
        </w:rPr>
        <w:t xml:space="preserve"> le champ contrôle assortiment, de la fiche client, [</w:t>
      </w:r>
      <w:r w:rsidRPr="6F9B77EB">
        <w:rPr>
          <w:rFonts w:eastAsia="Arial" w:cs="Arial"/>
          <w:b/>
          <w:bCs/>
          <w:color w:val="000000" w:themeColor="text1"/>
        </w:rPr>
        <w:t>OKACHK</w:t>
      </w:r>
      <w:r w:rsidRPr="6F9B77EB">
        <w:rPr>
          <w:rFonts w:eastAsia="Arial" w:cs="Arial"/>
          <w:color w:val="000000" w:themeColor="text1"/>
        </w:rPr>
        <w:t xml:space="preserve">]=0 </w:t>
      </w:r>
      <w:r w:rsidRPr="6F9B77EB">
        <w:rPr>
          <w:rFonts w:eastAsia="Arial" w:cs="Arial"/>
          <w:b/>
          <w:bCs/>
          <w:color w:val="000000" w:themeColor="text1"/>
        </w:rPr>
        <w:t>ALORS</w:t>
      </w:r>
      <w:r w:rsidRPr="6F9B77EB">
        <w:rPr>
          <w:rFonts w:eastAsia="Arial" w:cs="Arial"/>
          <w:color w:val="000000" w:themeColor="text1"/>
        </w:rPr>
        <w:t xml:space="preserve"> stopper le contrôle assortiment. Tous les articles sont éligibles au client.  </w:t>
      </w:r>
    </w:p>
    <w:p w14:paraId="13A39FA6" w14:textId="7393D3F7" w:rsidR="33E74745" w:rsidRDefault="33E74745" w:rsidP="00965A36">
      <w:pPr>
        <w:pStyle w:val="BodyText"/>
        <w:numPr>
          <w:ilvl w:val="0"/>
          <w:numId w:val="20"/>
        </w:numPr>
        <w:tabs>
          <w:tab w:val="left" w:pos="5080"/>
        </w:tabs>
        <w:spacing w:before="120"/>
        <w:rPr>
          <w:rFonts w:eastAsia="Arial" w:cs="Arial"/>
          <w:color w:val="000000" w:themeColor="text1"/>
        </w:rPr>
      </w:pPr>
      <w:r w:rsidRPr="6F9B77EB">
        <w:rPr>
          <w:rFonts w:eastAsia="Arial" w:cs="Arial"/>
          <w:b/>
          <w:bCs/>
          <w:color w:val="000000" w:themeColor="text1"/>
        </w:rPr>
        <w:t>SI</w:t>
      </w:r>
      <w:r w:rsidRPr="6F9B77EB">
        <w:rPr>
          <w:rFonts w:eastAsia="Arial" w:cs="Arial"/>
          <w:color w:val="000000" w:themeColor="text1"/>
        </w:rPr>
        <w:t xml:space="preserve"> le champ contrôle assortiment, de la fiche client, [</w:t>
      </w:r>
      <w:r w:rsidRPr="6F9B77EB">
        <w:rPr>
          <w:rFonts w:eastAsia="Arial" w:cs="Arial"/>
          <w:b/>
          <w:bCs/>
          <w:color w:val="000000" w:themeColor="text1"/>
        </w:rPr>
        <w:t>OKACHK</w:t>
      </w:r>
      <w:r w:rsidRPr="6F9B77EB">
        <w:rPr>
          <w:rFonts w:eastAsia="Arial" w:cs="Arial"/>
          <w:color w:val="000000" w:themeColor="text1"/>
        </w:rPr>
        <w:t xml:space="preserve">]= (1 OU 2) </w:t>
      </w:r>
      <w:r w:rsidRPr="6F9B77EB">
        <w:rPr>
          <w:rFonts w:eastAsia="Arial" w:cs="Arial"/>
          <w:b/>
          <w:bCs/>
          <w:color w:val="000000" w:themeColor="text1"/>
        </w:rPr>
        <w:t>ALORS</w:t>
      </w:r>
      <w:r w:rsidRPr="6F9B77EB">
        <w:rPr>
          <w:rFonts w:eastAsia="Arial" w:cs="Arial"/>
          <w:color w:val="000000" w:themeColor="text1"/>
        </w:rPr>
        <w:t xml:space="preserve"> </w:t>
      </w:r>
    </w:p>
    <w:p w14:paraId="7D924736" w14:textId="0D6093A1" w:rsidR="33E74745" w:rsidRDefault="33E74745" w:rsidP="00965A36">
      <w:pPr>
        <w:pStyle w:val="BodyText"/>
        <w:numPr>
          <w:ilvl w:val="1"/>
          <w:numId w:val="20"/>
        </w:numPr>
        <w:tabs>
          <w:tab w:val="left" w:pos="5080"/>
        </w:tabs>
        <w:spacing w:before="120"/>
        <w:rPr>
          <w:rFonts w:eastAsia="Arial" w:cs="Arial"/>
          <w:color w:val="000000" w:themeColor="text1"/>
        </w:rPr>
      </w:pPr>
      <w:r w:rsidRPr="6F9B77EB">
        <w:rPr>
          <w:rFonts w:eastAsia="Arial" w:cs="Arial"/>
          <w:b/>
          <w:bCs/>
          <w:color w:val="000000" w:themeColor="text1"/>
        </w:rPr>
        <w:t>SI</w:t>
      </w:r>
      <w:r w:rsidRPr="6F9B77EB">
        <w:rPr>
          <w:rFonts w:eastAsia="Arial" w:cs="Arial"/>
          <w:color w:val="000000" w:themeColor="text1"/>
        </w:rPr>
        <w:t xml:space="preserve"> le champ contrôle assortiment, de la fiche article, [</w:t>
      </w:r>
      <w:r w:rsidRPr="6F9B77EB">
        <w:rPr>
          <w:rFonts w:eastAsia="Arial" w:cs="Arial"/>
          <w:b/>
          <w:bCs/>
          <w:color w:val="000000" w:themeColor="text1"/>
        </w:rPr>
        <w:t>MMACHK</w:t>
      </w:r>
      <w:r w:rsidRPr="6F9B77EB">
        <w:rPr>
          <w:rFonts w:eastAsia="Arial" w:cs="Arial"/>
          <w:color w:val="000000" w:themeColor="text1"/>
        </w:rPr>
        <w:t xml:space="preserve">]=0 </w:t>
      </w:r>
      <w:r w:rsidRPr="6F9B77EB">
        <w:rPr>
          <w:rFonts w:eastAsia="Arial" w:cs="Arial"/>
          <w:b/>
          <w:bCs/>
          <w:color w:val="000000" w:themeColor="text1"/>
        </w:rPr>
        <w:t>ALORS</w:t>
      </w:r>
      <w:r w:rsidRPr="6F9B77EB">
        <w:rPr>
          <w:rFonts w:eastAsia="Arial" w:cs="Arial"/>
          <w:color w:val="000000" w:themeColor="text1"/>
        </w:rPr>
        <w:t xml:space="preserve"> stopper le contrôle assortiment. L’article est éligible au client. Continuer la vérification de la disponibilité de l’article</w:t>
      </w:r>
    </w:p>
    <w:p w14:paraId="05D9FA0E" w14:textId="500944A7" w:rsidR="33E74745" w:rsidRDefault="33E74745" w:rsidP="00965A36">
      <w:pPr>
        <w:pStyle w:val="BodyText"/>
        <w:numPr>
          <w:ilvl w:val="1"/>
          <w:numId w:val="20"/>
        </w:numPr>
        <w:tabs>
          <w:tab w:val="left" w:pos="5080"/>
        </w:tabs>
        <w:spacing w:before="120"/>
        <w:rPr>
          <w:rFonts w:eastAsia="Arial" w:cs="Arial"/>
          <w:color w:val="000000" w:themeColor="text1"/>
        </w:rPr>
      </w:pPr>
      <w:r w:rsidRPr="6F9B77EB">
        <w:rPr>
          <w:rFonts w:eastAsia="Arial" w:cs="Arial"/>
          <w:b/>
          <w:bCs/>
          <w:color w:val="000000" w:themeColor="text1"/>
        </w:rPr>
        <w:t>SI</w:t>
      </w:r>
      <w:r w:rsidRPr="6F9B77EB">
        <w:rPr>
          <w:rFonts w:eastAsia="Arial" w:cs="Arial"/>
          <w:color w:val="000000" w:themeColor="text1"/>
        </w:rPr>
        <w:t xml:space="preserve"> le champ contrôle assortiment, de la fiche article, [</w:t>
      </w:r>
      <w:r w:rsidRPr="6F9B77EB">
        <w:rPr>
          <w:rFonts w:eastAsia="Arial" w:cs="Arial"/>
          <w:b/>
          <w:bCs/>
          <w:color w:val="000000" w:themeColor="text1"/>
        </w:rPr>
        <w:t>MMACHK</w:t>
      </w:r>
      <w:r w:rsidRPr="6F9B77EB">
        <w:rPr>
          <w:rFonts w:eastAsia="Arial" w:cs="Arial"/>
          <w:color w:val="000000" w:themeColor="text1"/>
        </w:rPr>
        <w:t xml:space="preserve">]=1 </w:t>
      </w:r>
      <w:r w:rsidRPr="6F9B77EB">
        <w:rPr>
          <w:rFonts w:eastAsia="Arial" w:cs="Arial"/>
          <w:b/>
          <w:bCs/>
          <w:color w:val="000000" w:themeColor="text1"/>
        </w:rPr>
        <w:t>ALORS</w:t>
      </w:r>
      <w:r w:rsidRPr="6F9B77EB">
        <w:rPr>
          <w:rFonts w:eastAsia="Arial" w:cs="Arial"/>
          <w:color w:val="000000" w:themeColor="text1"/>
        </w:rPr>
        <w:t xml:space="preserve"> Vérifier les tables assortiment.</w:t>
      </w:r>
    </w:p>
    <w:p w14:paraId="699DE5E4" w14:textId="31738439" w:rsidR="33E74745" w:rsidRDefault="33E74745" w:rsidP="00965A36">
      <w:pPr>
        <w:pStyle w:val="BodyText"/>
        <w:numPr>
          <w:ilvl w:val="0"/>
          <w:numId w:val="20"/>
        </w:numPr>
        <w:tabs>
          <w:tab w:val="left" w:pos="5080"/>
        </w:tabs>
        <w:spacing w:before="120"/>
        <w:rPr>
          <w:rFonts w:eastAsia="Arial" w:cs="Arial"/>
          <w:color w:val="000000" w:themeColor="text1"/>
        </w:rPr>
      </w:pPr>
      <w:r w:rsidRPr="6F9B77EB">
        <w:rPr>
          <w:rFonts w:eastAsia="Arial" w:cs="Arial"/>
          <w:color w:val="000000" w:themeColor="text1"/>
        </w:rPr>
        <w:t xml:space="preserve">Vérifier si le client est connecté à un assortiment. </w:t>
      </w:r>
    </w:p>
    <w:p w14:paraId="5993B6A7" w14:textId="19C1298A" w:rsidR="33E74745" w:rsidRDefault="33E74745" w:rsidP="00965A36">
      <w:pPr>
        <w:pStyle w:val="BodyText"/>
        <w:numPr>
          <w:ilvl w:val="1"/>
          <w:numId w:val="20"/>
        </w:numPr>
        <w:tabs>
          <w:tab w:val="left" w:pos="5080"/>
        </w:tabs>
        <w:spacing w:before="120"/>
        <w:rPr>
          <w:rFonts w:eastAsia="Arial" w:cs="Arial"/>
          <w:color w:val="000000" w:themeColor="text1"/>
        </w:rPr>
      </w:pPr>
      <w:r w:rsidRPr="6F9B77EB">
        <w:rPr>
          <w:rFonts w:eastAsia="Arial" w:cs="Arial"/>
          <w:b/>
          <w:bCs/>
          <w:color w:val="000000" w:themeColor="text1"/>
        </w:rPr>
        <w:t>SI</w:t>
      </w:r>
      <w:r w:rsidRPr="6F9B77EB">
        <w:rPr>
          <w:rFonts w:eastAsia="Arial" w:cs="Arial"/>
          <w:color w:val="000000" w:themeColor="text1"/>
        </w:rPr>
        <w:t xml:space="preserve"> le champ contrôle assortiment, de la fiche client, [</w:t>
      </w:r>
      <w:r w:rsidRPr="6F9B77EB">
        <w:rPr>
          <w:rFonts w:eastAsia="Arial" w:cs="Arial"/>
          <w:b/>
          <w:bCs/>
          <w:color w:val="000000" w:themeColor="text1"/>
        </w:rPr>
        <w:t>OKACHK</w:t>
      </w:r>
      <w:r w:rsidRPr="6F9B77EB">
        <w:rPr>
          <w:rFonts w:eastAsia="Arial" w:cs="Arial"/>
          <w:color w:val="000000" w:themeColor="text1"/>
        </w:rPr>
        <w:t xml:space="preserve">]= 1 </w:t>
      </w:r>
      <w:r w:rsidRPr="6F9B77EB">
        <w:rPr>
          <w:rFonts w:eastAsia="Arial" w:cs="Arial"/>
          <w:b/>
          <w:bCs/>
          <w:color w:val="000000" w:themeColor="text1"/>
        </w:rPr>
        <w:t>ALORS</w:t>
      </w:r>
    </w:p>
    <w:p w14:paraId="68FE696E" w14:textId="07EF86DD" w:rsidR="33E74745" w:rsidRDefault="33E74745" w:rsidP="00965A36">
      <w:pPr>
        <w:pStyle w:val="BodyText"/>
        <w:numPr>
          <w:ilvl w:val="2"/>
          <w:numId w:val="20"/>
        </w:numPr>
        <w:tabs>
          <w:tab w:val="left" w:pos="5080"/>
        </w:tabs>
        <w:spacing w:before="120"/>
        <w:rPr>
          <w:rFonts w:eastAsia="Arial" w:cs="Arial"/>
          <w:color w:val="000000" w:themeColor="text1"/>
        </w:rPr>
      </w:pPr>
      <w:r w:rsidRPr="6F9B77EB">
        <w:rPr>
          <w:rFonts w:eastAsia="Arial" w:cs="Arial"/>
          <w:b/>
          <w:bCs/>
          <w:color w:val="000000" w:themeColor="text1"/>
        </w:rPr>
        <w:t>SI</w:t>
      </w:r>
      <w:r w:rsidRPr="6F9B77EB">
        <w:rPr>
          <w:rFonts w:eastAsia="Arial" w:cs="Arial"/>
          <w:color w:val="000000" w:themeColor="text1"/>
        </w:rPr>
        <w:t xml:space="preserve"> le code client n’existe pas dans la table des assortiments connecté au client (OIS071) </w:t>
      </w:r>
      <w:r w:rsidRPr="6F9B77EB">
        <w:rPr>
          <w:rFonts w:eastAsia="Arial" w:cs="Arial"/>
          <w:b/>
          <w:bCs/>
          <w:color w:val="000000" w:themeColor="text1"/>
        </w:rPr>
        <w:t>ALORS</w:t>
      </w:r>
      <w:r w:rsidRPr="6F9B77EB">
        <w:rPr>
          <w:rFonts w:eastAsia="Arial" w:cs="Arial"/>
          <w:color w:val="000000" w:themeColor="text1"/>
        </w:rPr>
        <w:t xml:space="preserve"> </w:t>
      </w:r>
    </w:p>
    <w:p w14:paraId="4B200976" w14:textId="6AD891B4" w:rsidR="33E74745" w:rsidRDefault="33E74745" w:rsidP="00965A36">
      <w:pPr>
        <w:pStyle w:val="BodyText"/>
        <w:numPr>
          <w:ilvl w:val="2"/>
          <w:numId w:val="20"/>
        </w:numPr>
        <w:tabs>
          <w:tab w:val="left" w:pos="5080"/>
        </w:tabs>
        <w:spacing w:before="120"/>
        <w:rPr>
          <w:rFonts w:eastAsia="Arial" w:cs="Arial"/>
          <w:color w:val="000000" w:themeColor="text1"/>
        </w:rPr>
      </w:pPr>
      <w:r w:rsidRPr="6F9B77EB">
        <w:rPr>
          <w:rFonts w:eastAsia="Arial" w:cs="Arial"/>
          <w:b/>
          <w:bCs/>
          <w:color w:val="000000" w:themeColor="text1"/>
        </w:rPr>
        <w:t>SI</w:t>
      </w:r>
      <w:r w:rsidRPr="6F9B77EB">
        <w:rPr>
          <w:rFonts w:eastAsia="Arial" w:cs="Arial"/>
          <w:color w:val="000000" w:themeColor="text1"/>
        </w:rPr>
        <w:t xml:space="preserve"> le client n’est pas connecté à une chaine commerciale (OIS039) ou (OIS040) </w:t>
      </w:r>
      <w:r w:rsidRPr="6F9B77EB">
        <w:rPr>
          <w:rFonts w:eastAsia="Arial" w:cs="Arial"/>
          <w:b/>
          <w:bCs/>
          <w:color w:val="000000" w:themeColor="text1"/>
        </w:rPr>
        <w:t>ALORS</w:t>
      </w:r>
      <w:r w:rsidRPr="6F9B77EB">
        <w:rPr>
          <w:rFonts w:eastAsia="Arial" w:cs="Arial"/>
          <w:color w:val="000000" w:themeColor="text1"/>
        </w:rPr>
        <w:t xml:space="preserve"> stopper le contrôle assortiment. Tous les articles sont éligibles au client. Continuer la vérification de la disponibilité de l’article.</w:t>
      </w:r>
    </w:p>
    <w:p w14:paraId="5D80B088" w14:textId="159D3415" w:rsidR="33E74745" w:rsidRDefault="33E74745" w:rsidP="00965A36">
      <w:pPr>
        <w:pStyle w:val="BodyText"/>
        <w:numPr>
          <w:ilvl w:val="2"/>
          <w:numId w:val="20"/>
        </w:numPr>
        <w:tabs>
          <w:tab w:val="left" w:pos="5080"/>
        </w:tabs>
        <w:spacing w:before="120"/>
        <w:rPr>
          <w:rFonts w:eastAsia="Arial" w:cs="Arial"/>
          <w:color w:val="000000" w:themeColor="text1"/>
        </w:rPr>
      </w:pPr>
      <w:r w:rsidRPr="6F9B77EB">
        <w:rPr>
          <w:rFonts w:eastAsia="Arial" w:cs="Arial"/>
          <w:b/>
          <w:bCs/>
          <w:color w:val="000000" w:themeColor="text1"/>
        </w:rPr>
        <w:lastRenderedPageBreak/>
        <w:t>SI</w:t>
      </w:r>
      <w:r w:rsidRPr="6F9B77EB">
        <w:rPr>
          <w:rFonts w:eastAsia="Arial" w:cs="Arial"/>
          <w:color w:val="000000" w:themeColor="text1"/>
        </w:rPr>
        <w:t xml:space="preserve"> le client est connecté à une chaine commerciale (OIS039) ou (OIS040) </w:t>
      </w:r>
      <w:r w:rsidRPr="6F9B77EB">
        <w:rPr>
          <w:rFonts w:eastAsia="Arial" w:cs="Arial"/>
          <w:b/>
          <w:bCs/>
          <w:color w:val="000000" w:themeColor="text1"/>
        </w:rPr>
        <w:t>ALORS</w:t>
      </w:r>
      <w:r w:rsidRPr="6F9B77EB">
        <w:rPr>
          <w:rFonts w:eastAsia="Arial" w:cs="Arial"/>
          <w:color w:val="000000" w:themeColor="text1"/>
        </w:rPr>
        <w:t xml:space="preserve"> Vérifier si les clients des niveaux supérieurs de la chaine commerciale sont dans la table des assortiments. </w:t>
      </w:r>
    </w:p>
    <w:p w14:paraId="67A0C293" w14:textId="525A62DB" w:rsidR="33E74745" w:rsidRDefault="33E74745" w:rsidP="00965A36">
      <w:pPr>
        <w:pStyle w:val="BodyText"/>
        <w:numPr>
          <w:ilvl w:val="3"/>
          <w:numId w:val="20"/>
        </w:numPr>
        <w:tabs>
          <w:tab w:val="left" w:pos="5080"/>
        </w:tabs>
        <w:spacing w:before="120"/>
        <w:rPr>
          <w:rFonts w:eastAsia="Arial" w:cs="Arial"/>
          <w:color w:val="000000" w:themeColor="text1"/>
        </w:rPr>
      </w:pPr>
      <w:r w:rsidRPr="6F9B77EB">
        <w:rPr>
          <w:rFonts w:eastAsia="Arial" w:cs="Arial"/>
          <w:b/>
          <w:bCs/>
          <w:color w:val="000000" w:themeColor="text1"/>
        </w:rPr>
        <w:t xml:space="preserve">SI </w:t>
      </w:r>
      <w:r w:rsidRPr="6F9B77EB">
        <w:rPr>
          <w:rFonts w:eastAsia="Arial" w:cs="Arial"/>
          <w:color w:val="000000" w:themeColor="text1"/>
        </w:rPr>
        <w:t>aucun client des niveaux supérieurs</w:t>
      </w:r>
      <w:r w:rsidRPr="6F9B77EB">
        <w:rPr>
          <w:rFonts w:eastAsia="Arial" w:cs="Arial"/>
          <w:b/>
          <w:bCs/>
          <w:color w:val="000000" w:themeColor="text1"/>
        </w:rPr>
        <w:t xml:space="preserve"> </w:t>
      </w:r>
      <w:r w:rsidRPr="6F9B77EB">
        <w:rPr>
          <w:rFonts w:eastAsia="Arial" w:cs="Arial"/>
          <w:color w:val="000000" w:themeColor="text1"/>
        </w:rPr>
        <w:t xml:space="preserve">n’existe pas dans la table des assortiments connecté au client (OIS071) </w:t>
      </w:r>
      <w:r w:rsidRPr="6F9B77EB">
        <w:rPr>
          <w:rFonts w:eastAsia="Arial" w:cs="Arial"/>
          <w:b/>
          <w:bCs/>
          <w:color w:val="000000" w:themeColor="text1"/>
        </w:rPr>
        <w:t>ALORS</w:t>
      </w:r>
      <w:r w:rsidRPr="6F9B77EB">
        <w:rPr>
          <w:rFonts w:eastAsia="Arial" w:cs="Arial"/>
          <w:color w:val="000000" w:themeColor="text1"/>
        </w:rPr>
        <w:t xml:space="preserve"> stopper le contrôle assortiment. Tous les articles sont éligibles au client. Continuer la vérification de la disponibilité de l’article.</w:t>
      </w:r>
    </w:p>
    <w:p w14:paraId="64CE65E5" w14:textId="4435C65D" w:rsidR="33E74745" w:rsidRDefault="33E74745" w:rsidP="00965A36">
      <w:pPr>
        <w:pStyle w:val="BodyText"/>
        <w:numPr>
          <w:ilvl w:val="3"/>
          <w:numId w:val="20"/>
        </w:numPr>
        <w:tabs>
          <w:tab w:val="left" w:pos="5080"/>
        </w:tabs>
        <w:spacing w:before="120"/>
        <w:rPr>
          <w:rFonts w:eastAsia="Arial" w:cs="Arial"/>
          <w:color w:val="000000" w:themeColor="text1"/>
        </w:rPr>
      </w:pPr>
      <w:r w:rsidRPr="6F9B77EB">
        <w:rPr>
          <w:rFonts w:eastAsia="Arial" w:cs="Arial"/>
          <w:b/>
          <w:bCs/>
          <w:color w:val="000000" w:themeColor="text1"/>
        </w:rPr>
        <w:t xml:space="preserve">SI </w:t>
      </w:r>
      <w:r w:rsidRPr="6F9B77EB">
        <w:rPr>
          <w:rFonts w:eastAsia="Arial" w:cs="Arial"/>
          <w:color w:val="000000" w:themeColor="text1"/>
        </w:rPr>
        <w:t>des clients des niveaux supérieur</w:t>
      </w:r>
      <w:r w:rsidRPr="6F9B77EB">
        <w:rPr>
          <w:rFonts w:eastAsia="Arial" w:cs="Arial"/>
          <w:b/>
          <w:bCs/>
          <w:color w:val="000000" w:themeColor="text1"/>
        </w:rPr>
        <w:t xml:space="preserve"> </w:t>
      </w:r>
      <w:r w:rsidRPr="6F9B77EB">
        <w:rPr>
          <w:rFonts w:eastAsia="Arial" w:cs="Arial"/>
          <w:color w:val="000000" w:themeColor="text1"/>
        </w:rPr>
        <w:t xml:space="preserve">existent dans la table des assortiments connecté au client (OIS071) </w:t>
      </w:r>
      <w:r w:rsidRPr="6F9B77EB">
        <w:rPr>
          <w:rFonts w:eastAsia="Arial" w:cs="Arial"/>
          <w:b/>
          <w:bCs/>
          <w:color w:val="000000" w:themeColor="text1"/>
        </w:rPr>
        <w:t xml:space="preserve">ALORS </w:t>
      </w:r>
      <w:r w:rsidRPr="6F9B77EB">
        <w:rPr>
          <w:rFonts w:eastAsia="Arial" w:cs="Arial"/>
          <w:color w:val="000000" w:themeColor="text1"/>
        </w:rPr>
        <w:t xml:space="preserve">récupérer les codes assortiments connecté aux clients du niveau supérieur, </w:t>
      </w:r>
      <w:r w:rsidRPr="6F9B77EB">
        <w:rPr>
          <w:rFonts w:eastAsia="Arial" w:cs="Arial"/>
          <w:b/>
          <w:bCs/>
          <w:i/>
          <w:iCs/>
          <w:color w:val="000000" w:themeColor="text1"/>
          <w:u w:val="single"/>
        </w:rPr>
        <w:t>dont la date de validité est OK à la date d’interrogation</w:t>
      </w:r>
      <w:r w:rsidRPr="6F9B77EB">
        <w:rPr>
          <w:rFonts w:eastAsia="Arial" w:cs="Arial"/>
          <w:color w:val="000000" w:themeColor="text1"/>
        </w:rPr>
        <w:t xml:space="preserve">, et continuer au point </w:t>
      </w:r>
      <w:r w:rsidRPr="6F9B77EB">
        <w:rPr>
          <w:rFonts w:eastAsia="Arial" w:cs="Arial"/>
          <w:b/>
          <w:bCs/>
          <w:color w:val="000000" w:themeColor="text1"/>
        </w:rPr>
        <w:t>4</w:t>
      </w:r>
      <w:r w:rsidRPr="6F9B77EB">
        <w:rPr>
          <w:rFonts w:eastAsia="Arial" w:cs="Arial"/>
          <w:color w:val="000000" w:themeColor="text1"/>
        </w:rPr>
        <w:t>.</w:t>
      </w:r>
    </w:p>
    <w:p w14:paraId="21A8953D" w14:textId="2A2F89CA" w:rsidR="33E74745" w:rsidRDefault="33E74745" w:rsidP="00965A36">
      <w:pPr>
        <w:pStyle w:val="BodyText"/>
        <w:numPr>
          <w:ilvl w:val="1"/>
          <w:numId w:val="20"/>
        </w:numPr>
        <w:tabs>
          <w:tab w:val="left" w:pos="5080"/>
        </w:tabs>
        <w:spacing w:before="120"/>
        <w:rPr>
          <w:rFonts w:eastAsia="Arial" w:cs="Arial"/>
          <w:color w:val="000000" w:themeColor="text1"/>
        </w:rPr>
      </w:pPr>
      <w:r w:rsidRPr="6F9B77EB">
        <w:rPr>
          <w:rFonts w:eastAsia="Arial" w:cs="Arial"/>
          <w:b/>
          <w:bCs/>
          <w:color w:val="000000" w:themeColor="text1"/>
        </w:rPr>
        <w:t>SI</w:t>
      </w:r>
      <w:r w:rsidRPr="6F9B77EB">
        <w:rPr>
          <w:rFonts w:eastAsia="Arial" w:cs="Arial"/>
          <w:color w:val="000000" w:themeColor="text1"/>
        </w:rPr>
        <w:t xml:space="preserve"> le champ contrôle assortiment, de la fiche client, [</w:t>
      </w:r>
      <w:r w:rsidRPr="6F9B77EB">
        <w:rPr>
          <w:rFonts w:eastAsia="Arial" w:cs="Arial"/>
          <w:b/>
          <w:bCs/>
          <w:color w:val="000000" w:themeColor="text1"/>
        </w:rPr>
        <w:t>OKACHK</w:t>
      </w:r>
      <w:r w:rsidRPr="6F9B77EB">
        <w:rPr>
          <w:rFonts w:eastAsia="Arial" w:cs="Arial"/>
          <w:color w:val="000000" w:themeColor="text1"/>
        </w:rPr>
        <w:t xml:space="preserve">]= 2 </w:t>
      </w:r>
      <w:r w:rsidRPr="6F9B77EB">
        <w:rPr>
          <w:rFonts w:eastAsia="Arial" w:cs="Arial"/>
          <w:b/>
          <w:bCs/>
          <w:color w:val="000000" w:themeColor="text1"/>
        </w:rPr>
        <w:t>ALORS</w:t>
      </w:r>
    </w:p>
    <w:p w14:paraId="7453F4F3" w14:textId="02B902B7" w:rsidR="33E74745" w:rsidRDefault="33E74745" w:rsidP="00965A36">
      <w:pPr>
        <w:pStyle w:val="BodyText"/>
        <w:numPr>
          <w:ilvl w:val="2"/>
          <w:numId w:val="20"/>
        </w:numPr>
        <w:tabs>
          <w:tab w:val="left" w:pos="5080"/>
        </w:tabs>
        <w:spacing w:before="120"/>
        <w:rPr>
          <w:rFonts w:eastAsia="Arial" w:cs="Arial"/>
          <w:color w:val="000000" w:themeColor="text1"/>
        </w:rPr>
      </w:pPr>
      <w:r w:rsidRPr="6F9B77EB">
        <w:rPr>
          <w:rFonts w:eastAsia="Arial" w:cs="Arial"/>
          <w:b/>
          <w:bCs/>
          <w:color w:val="000000" w:themeColor="text1"/>
        </w:rPr>
        <w:t>SI</w:t>
      </w:r>
      <w:r w:rsidRPr="6F9B77EB">
        <w:rPr>
          <w:rFonts w:eastAsia="Arial" w:cs="Arial"/>
          <w:color w:val="000000" w:themeColor="text1"/>
        </w:rPr>
        <w:t xml:space="preserve"> le code client n’existe pas dans la table des assortiments connecté au client (OIS071) </w:t>
      </w:r>
      <w:r w:rsidRPr="6F9B77EB">
        <w:rPr>
          <w:rFonts w:eastAsia="Arial" w:cs="Arial"/>
          <w:b/>
          <w:bCs/>
          <w:color w:val="000000" w:themeColor="text1"/>
        </w:rPr>
        <w:t xml:space="preserve">ALORS </w:t>
      </w:r>
      <w:r w:rsidRPr="6F9B77EB">
        <w:rPr>
          <w:rFonts w:eastAsia="Arial" w:cs="Arial"/>
          <w:color w:val="000000" w:themeColor="text1"/>
        </w:rPr>
        <w:t>stopper le contrôle assortiment. Tous les articles sont éligibles au client.</w:t>
      </w:r>
    </w:p>
    <w:p w14:paraId="282345CA" w14:textId="7C0A9030" w:rsidR="33E74745" w:rsidRDefault="33E74745" w:rsidP="00965A36">
      <w:pPr>
        <w:pStyle w:val="BodyText"/>
        <w:numPr>
          <w:ilvl w:val="2"/>
          <w:numId w:val="20"/>
        </w:numPr>
        <w:tabs>
          <w:tab w:val="left" w:pos="5080"/>
        </w:tabs>
        <w:spacing w:before="120"/>
        <w:rPr>
          <w:rFonts w:eastAsia="Arial" w:cs="Arial"/>
          <w:color w:val="000000" w:themeColor="text1"/>
        </w:rPr>
      </w:pPr>
      <w:r w:rsidRPr="6F9B77EB">
        <w:rPr>
          <w:rFonts w:eastAsia="Arial" w:cs="Arial"/>
          <w:b/>
          <w:bCs/>
          <w:color w:val="000000" w:themeColor="text1"/>
        </w:rPr>
        <w:t>SI</w:t>
      </w:r>
      <w:r w:rsidRPr="6F9B77EB">
        <w:rPr>
          <w:rFonts w:eastAsia="Arial" w:cs="Arial"/>
          <w:color w:val="000000" w:themeColor="text1"/>
        </w:rPr>
        <w:t xml:space="preserve"> le code client existe dans la table des assortiments connecté au client (OIS071) </w:t>
      </w:r>
      <w:r w:rsidRPr="6F9B77EB">
        <w:rPr>
          <w:rFonts w:eastAsia="Arial" w:cs="Arial"/>
          <w:b/>
          <w:bCs/>
          <w:color w:val="000000" w:themeColor="text1"/>
        </w:rPr>
        <w:t>ALORS</w:t>
      </w:r>
      <w:r w:rsidRPr="6F9B77EB">
        <w:rPr>
          <w:rFonts w:eastAsia="Arial" w:cs="Arial"/>
          <w:color w:val="000000" w:themeColor="text1"/>
        </w:rPr>
        <w:t xml:space="preserve"> récupérer les codes assortiments connecté au client, </w:t>
      </w:r>
      <w:r w:rsidRPr="6F9B77EB">
        <w:rPr>
          <w:rFonts w:eastAsia="Arial" w:cs="Arial"/>
          <w:b/>
          <w:bCs/>
          <w:i/>
          <w:iCs/>
          <w:color w:val="000000" w:themeColor="text1"/>
          <w:u w:val="single"/>
        </w:rPr>
        <w:t>dont la date de validité est OK à la date d’interrogation</w:t>
      </w:r>
      <w:r w:rsidRPr="6F9B77EB">
        <w:rPr>
          <w:rFonts w:eastAsia="Arial" w:cs="Arial"/>
          <w:color w:val="000000" w:themeColor="text1"/>
        </w:rPr>
        <w:t xml:space="preserve">, et continuer au point </w:t>
      </w:r>
      <w:r w:rsidRPr="6F9B77EB">
        <w:rPr>
          <w:rFonts w:eastAsia="Arial" w:cs="Arial"/>
          <w:b/>
          <w:bCs/>
          <w:color w:val="000000" w:themeColor="text1"/>
        </w:rPr>
        <w:t>4</w:t>
      </w:r>
      <w:r w:rsidRPr="6F9B77EB">
        <w:rPr>
          <w:rFonts w:eastAsia="Arial" w:cs="Arial"/>
          <w:color w:val="000000" w:themeColor="text1"/>
        </w:rPr>
        <w:t xml:space="preserve">. </w:t>
      </w:r>
    </w:p>
    <w:p w14:paraId="0EEFD8E7" w14:textId="2278363D" w:rsidR="33E74745" w:rsidRDefault="33E74745" w:rsidP="00965A36">
      <w:pPr>
        <w:pStyle w:val="BodyText"/>
        <w:numPr>
          <w:ilvl w:val="0"/>
          <w:numId w:val="20"/>
        </w:numPr>
        <w:tabs>
          <w:tab w:val="left" w:pos="5080"/>
        </w:tabs>
        <w:spacing w:before="120"/>
        <w:rPr>
          <w:rFonts w:eastAsia="Arial" w:cs="Arial"/>
          <w:color w:val="000000" w:themeColor="text1"/>
        </w:rPr>
      </w:pPr>
      <w:r w:rsidRPr="6F9B77EB">
        <w:rPr>
          <w:rFonts w:eastAsia="Arial" w:cs="Arial"/>
          <w:color w:val="000000" w:themeColor="text1"/>
        </w:rPr>
        <w:t>Vérifier si l’article existe dans l’un des assortiments</w:t>
      </w:r>
    </w:p>
    <w:p w14:paraId="285AB662" w14:textId="319DEDF2" w:rsidR="33E74745" w:rsidRDefault="33E74745" w:rsidP="00965A36">
      <w:pPr>
        <w:pStyle w:val="BodyText"/>
        <w:numPr>
          <w:ilvl w:val="1"/>
          <w:numId w:val="20"/>
        </w:numPr>
        <w:tabs>
          <w:tab w:val="left" w:pos="5080"/>
        </w:tabs>
        <w:spacing w:before="120"/>
        <w:rPr>
          <w:rFonts w:eastAsia="Arial" w:cs="Arial"/>
          <w:color w:val="000000" w:themeColor="text1"/>
        </w:rPr>
      </w:pPr>
      <w:r w:rsidRPr="6F9B77EB">
        <w:rPr>
          <w:rFonts w:eastAsia="Arial" w:cs="Arial"/>
          <w:b/>
          <w:bCs/>
          <w:color w:val="000000" w:themeColor="text1"/>
        </w:rPr>
        <w:t>SI</w:t>
      </w:r>
      <w:r w:rsidRPr="6F9B77EB">
        <w:rPr>
          <w:rFonts w:eastAsia="Arial" w:cs="Arial"/>
          <w:color w:val="000000" w:themeColor="text1"/>
        </w:rPr>
        <w:t xml:space="preserve"> l’article existe dans l’un des assortiments, </w:t>
      </w:r>
      <w:r w:rsidRPr="6F9B77EB">
        <w:rPr>
          <w:rFonts w:eastAsia="Arial" w:cs="Arial"/>
          <w:b/>
          <w:bCs/>
          <w:i/>
          <w:iCs/>
          <w:color w:val="000000" w:themeColor="text1"/>
          <w:u w:val="single"/>
        </w:rPr>
        <w:t>dont la date de validité est OK à la date d’interrogation</w:t>
      </w:r>
      <w:r w:rsidRPr="6F9B77EB">
        <w:rPr>
          <w:rFonts w:eastAsia="Arial" w:cs="Arial"/>
          <w:color w:val="000000" w:themeColor="text1"/>
        </w:rPr>
        <w:t xml:space="preserve"> </w:t>
      </w:r>
      <w:r w:rsidRPr="6F9B77EB">
        <w:rPr>
          <w:rFonts w:eastAsia="Arial" w:cs="Arial"/>
          <w:b/>
          <w:bCs/>
          <w:color w:val="000000" w:themeColor="text1"/>
        </w:rPr>
        <w:t>ALORS</w:t>
      </w:r>
      <w:r w:rsidRPr="6F9B77EB">
        <w:rPr>
          <w:rFonts w:eastAsia="Arial" w:cs="Arial"/>
          <w:color w:val="000000" w:themeColor="text1"/>
        </w:rPr>
        <w:t xml:space="preserve"> Continuer la vérification de la disponibilité de l’article</w:t>
      </w:r>
    </w:p>
    <w:p w14:paraId="63F7ADB7" w14:textId="5295DA03" w:rsidR="33E74745" w:rsidRDefault="33E74745" w:rsidP="00965A36">
      <w:pPr>
        <w:pStyle w:val="BodyText"/>
        <w:numPr>
          <w:ilvl w:val="1"/>
          <w:numId w:val="20"/>
        </w:numPr>
        <w:tabs>
          <w:tab w:val="left" w:pos="5080"/>
        </w:tabs>
        <w:spacing w:before="120"/>
        <w:rPr>
          <w:rFonts w:eastAsia="Arial" w:cs="Arial"/>
          <w:color w:val="000000" w:themeColor="text1"/>
        </w:rPr>
      </w:pPr>
      <w:r w:rsidRPr="6F9B77EB">
        <w:rPr>
          <w:rFonts w:eastAsia="Arial" w:cs="Arial"/>
          <w:b/>
          <w:bCs/>
          <w:color w:val="000000" w:themeColor="text1"/>
        </w:rPr>
        <w:t>SI</w:t>
      </w:r>
      <w:r w:rsidRPr="6F9B77EB">
        <w:rPr>
          <w:rFonts w:eastAsia="Arial" w:cs="Arial"/>
          <w:color w:val="000000" w:themeColor="text1"/>
        </w:rPr>
        <w:t xml:space="preserve"> l’article n’existe pas dans l’un des assortiments </w:t>
      </w:r>
      <w:r w:rsidRPr="6F9B77EB">
        <w:rPr>
          <w:rFonts w:eastAsia="Arial" w:cs="Arial"/>
          <w:b/>
          <w:bCs/>
          <w:color w:val="000000" w:themeColor="text1"/>
        </w:rPr>
        <w:t xml:space="preserve">ALORS </w:t>
      </w:r>
      <w:r w:rsidRPr="6F9B77EB">
        <w:rPr>
          <w:rFonts w:eastAsia="Arial" w:cs="Arial"/>
          <w:color w:val="000000" w:themeColor="text1"/>
        </w:rPr>
        <w:t>Stopper la vérification de disponibilité et renvoyer un code erreur (Article non disponible).</w:t>
      </w:r>
    </w:p>
    <w:p w14:paraId="21875777" w14:textId="139859EB" w:rsidR="6F9B77EB" w:rsidRDefault="6F9B77EB" w:rsidP="6F9B77EB">
      <w:pPr>
        <w:tabs>
          <w:tab w:val="left" w:pos="5080"/>
        </w:tabs>
        <w:spacing w:before="120" w:after="120"/>
        <w:rPr>
          <w:rFonts w:eastAsia="Arial" w:cs="Arial"/>
          <w:color w:val="000000" w:themeColor="text1"/>
        </w:rPr>
      </w:pPr>
    </w:p>
    <w:p w14:paraId="4954087D" w14:textId="7586D691" w:rsidR="33E74745" w:rsidRDefault="33E74745" w:rsidP="6F9B77EB">
      <w:pPr>
        <w:pStyle w:val="BodyText"/>
        <w:tabs>
          <w:tab w:val="left" w:pos="5080"/>
        </w:tabs>
        <w:spacing w:before="120"/>
        <w:ind w:left="0"/>
        <w:rPr>
          <w:rFonts w:eastAsia="Arial" w:cs="Arial"/>
          <w:color w:val="000000" w:themeColor="text1"/>
        </w:rPr>
      </w:pPr>
      <w:r w:rsidRPr="6F9B77EB">
        <w:rPr>
          <w:rFonts w:eastAsia="Arial" w:cs="Arial"/>
          <w:color w:val="000000" w:themeColor="text1"/>
        </w:rPr>
        <w:t>Note: Si OKACHK=1/2 et MMACHK=1 et le client n’a pas de code assortiment, l’article n’est pas eligible.</w:t>
      </w:r>
    </w:p>
    <w:p w14:paraId="2BEB4A00" w14:textId="770F1342" w:rsidR="6F9B77EB" w:rsidRDefault="6F9B77EB" w:rsidP="6F9B77EB">
      <w:pPr>
        <w:pStyle w:val="BodyText"/>
        <w:spacing w:before="120"/>
        <w:ind w:left="1440"/>
        <w:rPr>
          <w:rFonts w:eastAsia="Arial" w:cs="Arial"/>
          <w:color w:val="000000" w:themeColor="text1"/>
          <w:sz w:val="19"/>
          <w:szCs w:val="19"/>
        </w:rPr>
      </w:pPr>
    </w:p>
    <w:p w14:paraId="4FA2B18B" w14:textId="2F58C14D" w:rsidR="6F9B77EB" w:rsidRDefault="6F9B77EB" w:rsidP="6F9B77EB">
      <w:pPr>
        <w:pStyle w:val="BodyText"/>
        <w:spacing w:before="120"/>
        <w:ind w:left="1440"/>
        <w:rPr>
          <w:rFonts w:eastAsia="Arial" w:cs="Arial"/>
          <w:color w:val="000000" w:themeColor="text1"/>
          <w:sz w:val="19"/>
          <w:szCs w:val="19"/>
        </w:rPr>
      </w:pPr>
    </w:p>
    <w:p w14:paraId="3DE88C6F" w14:textId="59A90246" w:rsidR="6F9B77EB" w:rsidRDefault="6F9B77EB" w:rsidP="6F9B77EB">
      <w:pPr>
        <w:pStyle w:val="BodyText"/>
        <w:spacing w:before="120"/>
        <w:ind w:left="1440"/>
        <w:rPr>
          <w:rFonts w:eastAsia="Arial" w:cs="Arial"/>
          <w:color w:val="000000" w:themeColor="text1"/>
          <w:sz w:val="19"/>
          <w:szCs w:val="19"/>
        </w:rPr>
      </w:pPr>
    </w:p>
    <w:p w14:paraId="68820127" w14:textId="7D1B0A76" w:rsidR="6F9B77EB" w:rsidRDefault="6F9B77EB" w:rsidP="6F9B77EB">
      <w:pPr>
        <w:pStyle w:val="BodyText"/>
        <w:spacing w:before="120"/>
        <w:ind w:left="1440"/>
        <w:rPr>
          <w:rFonts w:eastAsia="Arial" w:cs="Arial"/>
          <w:color w:val="000000" w:themeColor="text1"/>
          <w:sz w:val="19"/>
          <w:szCs w:val="19"/>
        </w:rPr>
      </w:pPr>
    </w:p>
    <w:p w14:paraId="097EB7DD" w14:textId="16133DDC" w:rsidR="33E74745" w:rsidRDefault="33E74745" w:rsidP="6F9B77EB">
      <w:pPr>
        <w:pStyle w:val="Heading4"/>
      </w:pPr>
      <w:r w:rsidRPr="6F9B77EB">
        <w:t>RECUPERATION PRIX</w:t>
      </w:r>
      <w:r w:rsidR="067312A5" w:rsidRPr="6F9B77EB">
        <w:t>-Logique RFO</w:t>
      </w:r>
    </w:p>
    <w:p w14:paraId="1906FB20" w14:textId="67A9E32B" w:rsidR="6F9B77EB" w:rsidRDefault="6F9B77EB" w:rsidP="6F9B77EB">
      <w:pPr>
        <w:pStyle w:val="BodyText"/>
        <w:spacing w:before="120"/>
        <w:ind w:left="1440"/>
        <w:rPr>
          <w:rFonts w:eastAsia="Arial" w:cs="Arial"/>
          <w:color w:val="000000" w:themeColor="text1"/>
          <w:sz w:val="19"/>
          <w:szCs w:val="19"/>
        </w:rPr>
      </w:pPr>
    </w:p>
    <w:p w14:paraId="3F43E69F" w14:textId="38546B78" w:rsidR="33E74745" w:rsidRDefault="33E74745" w:rsidP="6F9B77EB">
      <w:pPr>
        <w:pStyle w:val="BodyText"/>
        <w:tabs>
          <w:tab w:val="left" w:pos="5080"/>
        </w:tabs>
        <w:spacing w:before="120"/>
        <w:ind w:left="0"/>
        <w:rPr>
          <w:rFonts w:eastAsia="Arial" w:cs="Arial"/>
          <w:color w:val="000000" w:themeColor="text1"/>
        </w:rPr>
      </w:pPr>
      <w:r w:rsidRPr="6F9B77EB">
        <w:rPr>
          <w:rFonts w:eastAsia="Arial" w:cs="Arial"/>
          <w:color w:val="000000" w:themeColor="text1"/>
        </w:rPr>
        <w:t>L’API standard OIS320MI-GetPriceLine </w:t>
      </w:r>
    </w:p>
    <w:p w14:paraId="5C69D713" w14:textId="7F09C6A2" w:rsidR="33E74745" w:rsidRDefault="33E74745" w:rsidP="6F9B77EB">
      <w:pPr>
        <w:pStyle w:val="BodyText"/>
        <w:spacing w:before="120"/>
        <w:ind w:left="720"/>
        <w:rPr>
          <w:rFonts w:eastAsia="Arial" w:cs="Arial"/>
          <w:color w:val="000000" w:themeColor="text1"/>
        </w:rPr>
      </w:pPr>
      <w:r w:rsidRPr="6F9B77EB">
        <w:rPr>
          <w:rFonts w:eastAsia="Arial" w:cs="Arial"/>
          <w:color w:val="000000" w:themeColor="text1"/>
        </w:rPr>
        <w:t>Champs saisis :</w:t>
      </w:r>
    </w:p>
    <w:tbl>
      <w:tblPr>
        <w:tblStyle w:val="TableGrid"/>
        <w:tblW w:w="0" w:type="auto"/>
        <w:tblInd w:w="111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1779"/>
        <w:gridCol w:w="1741"/>
        <w:gridCol w:w="1809"/>
        <w:gridCol w:w="1843"/>
        <w:gridCol w:w="1812"/>
      </w:tblGrid>
      <w:tr w:rsidR="6F9B77EB" w14:paraId="3CBA959F" w14:textId="77777777" w:rsidTr="6F9B77EB">
        <w:trPr>
          <w:trHeight w:val="300"/>
        </w:trPr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13A3F7"/>
            <w:tcMar>
              <w:left w:w="105" w:type="dxa"/>
              <w:right w:w="105" w:type="dxa"/>
            </w:tcMar>
            <w:vAlign w:val="center"/>
          </w:tcPr>
          <w:p w14:paraId="5CE6AD38" w14:textId="6A9EE989" w:rsidR="6F9B77EB" w:rsidRDefault="6F9B77EB" w:rsidP="6F9B77EB">
            <w:pPr>
              <w:pStyle w:val="BodyText"/>
              <w:spacing w:before="120"/>
              <w:ind w:left="0"/>
              <w:rPr>
                <w:rFonts w:eastAsia="Arial" w:cs="Arial"/>
                <w:b/>
                <w:bCs/>
                <w:color w:val="FFFFFF" w:themeColor="background1"/>
                <w:sz w:val="16"/>
                <w:szCs w:val="16"/>
              </w:rPr>
            </w:pPr>
            <w:r w:rsidRPr="6F9B77EB">
              <w:rPr>
                <w:rFonts w:eastAsia="Arial" w:cs="Arial"/>
                <w:b/>
                <w:bCs/>
                <w:color w:val="FFFFFF" w:themeColor="background1"/>
                <w:sz w:val="16"/>
                <w:szCs w:val="16"/>
              </w:rPr>
              <w:t>Champ M3</w:t>
            </w:r>
          </w:p>
        </w:tc>
        <w:tc>
          <w:tcPr>
            <w:tcW w:w="200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13A3F7"/>
            <w:tcMar>
              <w:left w:w="105" w:type="dxa"/>
              <w:right w:w="105" w:type="dxa"/>
            </w:tcMar>
            <w:vAlign w:val="center"/>
          </w:tcPr>
          <w:p w14:paraId="6BF33C71" w14:textId="3EA755A9" w:rsidR="6F9B77EB" w:rsidRDefault="6F9B77EB" w:rsidP="6F9B77EB">
            <w:pPr>
              <w:pStyle w:val="BodyText"/>
              <w:spacing w:before="120"/>
              <w:ind w:left="0"/>
              <w:rPr>
                <w:rFonts w:eastAsia="Arial" w:cs="Arial"/>
                <w:b/>
                <w:bCs/>
                <w:color w:val="FFFFFF" w:themeColor="background1"/>
                <w:sz w:val="16"/>
                <w:szCs w:val="16"/>
              </w:rPr>
            </w:pPr>
            <w:r w:rsidRPr="6F9B77EB">
              <w:rPr>
                <w:rFonts w:eastAsia="Arial" w:cs="Arial"/>
                <w:b/>
                <w:bCs/>
                <w:color w:val="FFFFFF" w:themeColor="background1"/>
                <w:sz w:val="16"/>
                <w:szCs w:val="16"/>
              </w:rPr>
              <w:t>Type</w:t>
            </w:r>
          </w:p>
        </w:tc>
        <w:tc>
          <w:tcPr>
            <w:tcW w:w="200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13A3F7"/>
            <w:tcMar>
              <w:left w:w="105" w:type="dxa"/>
              <w:right w:w="105" w:type="dxa"/>
            </w:tcMar>
            <w:vAlign w:val="center"/>
          </w:tcPr>
          <w:p w14:paraId="0359E598" w14:textId="4DCDDC19" w:rsidR="6F9B77EB" w:rsidRDefault="6F9B77EB" w:rsidP="6F9B77EB">
            <w:pPr>
              <w:pStyle w:val="BodyText"/>
              <w:spacing w:before="120"/>
              <w:ind w:left="0"/>
              <w:rPr>
                <w:rFonts w:eastAsia="Arial" w:cs="Arial"/>
                <w:b/>
                <w:bCs/>
                <w:color w:val="FFFFFF" w:themeColor="background1"/>
                <w:sz w:val="16"/>
                <w:szCs w:val="16"/>
              </w:rPr>
            </w:pPr>
            <w:r w:rsidRPr="6F9B77EB">
              <w:rPr>
                <w:rFonts w:eastAsia="Arial" w:cs="Arial"/>
                <w:b/>
                <w:bCs/>
                <w:color w:val="FFFFFF" w:themeColor="background1"/>
                <w:sz w:val="16"/>
                <w:szCs w:val="16"/>
              </w:rPr>
              <w:t>Longueur</w:t>
            </w:r>
          </w:p>
        </w:tc>
        <w:tc>
          <w:tcPr>
            <w:tcW w:w="200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13A3F7"/>
            <w:tcMar>
              <w:left w:w="105" w:type="dxa"/>
              <w:right w:w="105" w:type="dxa"/>
            </w:tcMar>
            <w:vAlign w:val="center"/>
          </w:tcPr>
          <w:p w14:paraId="48AF7B11" w14:textId="344711AC" w:rsidR="6F9B77EB" w:rsidRDefault="6F9B77EB" w:rsidP="6F9B77EB">
            <w:pPr>
              <w:pStyle w:val="BodyText"/>
              <w:spacing w:before="120"/>
              <w:ind w:left="0"/>
              <w:rPr>
                <w:rFonts w:eastAsia="Arial" w:cs="Arial"/>
                <w:b/>
                <w:bCs/>
                <w:color w:val="FFFFFF" w:themeColor="background1"/>
                <w:sz w:val="16"/>
                <w:szCs w:val="16"/>
              </w:rPr>
            </w:pPr>
            <w:r w:rsidRPr="6F9B77EB">
              <w:rPr>
                <w:rFonts w:eastAsia="Arial" w:cs="Arial"/>
                <w:b/>
                <w:bCs/>
                <w:color w:val="FFFFFF" w:themeColor="background1"/>
                <w:sz w:val="16"/>
                <w:szCs w:val="16"/>
              </w:rPr>
              <w:t>Description</w:t>
            </w:r>
          </w:p>
        </w:tc>
        <w:tc>
          <w:tcPr>
            <w:tcW w:w="201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13A3F7"/>
            <w:tcMar>
              <w:left w:w="105" w:type="dxa"/>
              <w:right w:w="105" w:type="dxa"/>
            </w:tcMar>
            <w:vAlign w:val="center"/>
          </w:tcPr>
          <w:p w14:paraId="04C823F3" w14:textId="34EC1330" w:rsidR="6F9B77EB" w:rsidRDefault="6F9B77EB" w:rsidP="6F9B77EB">
            <w:pPr>
              <w:pStyle w:val="BodyText"/>
              <w:spacing w:before="120"/>
              <w:ind w:left="0"/>
              <w:rPr>
                <w:rFonts w:eastAsia="Arial" w:cs="Arial"/>
                <w:b/>
                <w:bCs/>
                <w:color w:val="FFFFFF" w:themeColor="background1"/>
                <w:sz w:val="16"/>
                <w:szCs w:val="16"/>
              </w:rPr>
            </w:pPr>
            <w:r w:rsidRPr="6F9B77EB">
              <w:rPr>
                <w:rFonts w:eastAsia="Arial" w:cs="Arial"/>
                <w:b/>
                <w:bCs/>
                <w:color w:val="FFFFFF" w:themeColor="background1"/>
                <w:sz w:val="16"/>
                <w:szCs w:val="16"/>
              </w:rPr>
              <w:t>Valeur</w:t>
            </w:r>
          </w:p>
        </w:tc>
      </w:tr>
      <w:tr w:rsidR="6F9B77EB" w14:paraId="3B79EDF2" w14:textId="77777777" w:rsidTr="6F9B77EB">
        <w:trPr>
          <w:trHeight w:val="300"/>
        </w:trPr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/>
            <w:tcMar>
              <w:left w:w="105" w:type="dxa"/>
              <w:right w:w="105" w:type="dxa"/>
            </w:tcMar>
            <w:vAlign w:val="center"/>
          </w:tcPr>
          <w:p w14:paraId="0B802769" w14:textId="73B54655" w:rsidR="6F9B77EB" w:rsidRDefault="6F9B77EB" w:rsidP="6F9B77EB">
            <w:pPr>
              <w:pStyle w:val="BodyText"/>
              <w:spacing w:before="120"/>
              <w:ind w:left="0"/>
              <w:rPr>
                <w:rFonts w:eastAsia="Arial" w:cs="Arial"/>
                <w:sz w:val="16"/>
                <w:szCs w:val="16"/>
              </w:rPr>
            </w:pPr>
            <w:r w:rsidRPr="6F9B77EB">
              <w:rPr>
                <w:rFonts w:eastAsia="Arial" w:cs="Arial"/>
                <w:sz w:val="16"/>
                <w:szCs w:val="16"/>
              </w:rPr>
              <w:t>CONO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/>
            <w:tcMar>
              <w:left w:w="105" w:type="dxa"/>
              <w:right w:w="105" w:type="dxa"/>
            </w:tcMar>
            <w:vAlign w:val="center"/>
          </w:tcPr>
          <w:p w14:paraId="3B06B197" w14:textId="678DA58A" w:rsidR="6F9B77EB" w:rsidRDefault="6F9B77EB" w:rsidP="6F9B77EB">
            <w:pPr>
              <w:pStyle w:val="BodyText"/>
              <w:spacing w:before="120"/>
              <w:ind w:left="0"/>
              <w:rPr>
                <w:rFonts w:eastAsia="Arial" w:cs="Arial"/>
                <w:sz w:val="16"/>
                <w:szCs w:val="16"/>
              </w:rPr>
            </w:pPr>
            <w:r w:rsidRPr="6F9B77EB">
              <w:rPr>
                <w:rFonts w:eastAsia="Arial" w:cs="Arial"/>
                <w:sz w:val="16"/>
                <w:szCs w:val="16"/>
              </w:rPr>
              <w:t>N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/>
            <w:tcMar>
              <w:left w:w="105" w:type="dxa"/>
              <w:right w:w="105" w:type="dxa"/>
            </w:tcMar>
            <w:vAlign w:val="center"/>
          </w:tcPr>
          <w:p w14:paraId="7E4EBE62" w14:textId="61A2EEC2" w:rsidR="6F9B77EB" w:rsidRDefault="6F9B77EB" w:rsidP="6F9B77EB">
            <w:pPr>
              <w:pStyle w:val="BodyText"/>
              <w:spacing w:before="120"/>
              <w:ind w:left="0"/>
              <w:rPr>
                <w:rFonts w:eastAsia="Arial" w:cs="Arial"/>
                <w:sz w:val="16"/>
                <w:szCs w:val="16"/>
              </w:rPr>
            </w:pPr>
            <w:r w:rsidRPr="6F9B77EB">
              <w:rPr>
                <w:rFonts w:eastAsia="Arial" w:cs="Arial"/>
                <w:sz w:val="16"/>
                <w:szCs w:val="16"/>
              </w:rPr>
              <w:t>3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/>
            <w:tcMar>
              <w:left w:w="105" w:type="dxa"/>
              <w:right w:w="105" w:type="dxa"/>
            </w:tcMar>
            <w:vAlign w:val="center"/>
          </w:tcPr>
          <w:p w14:paraId="62790341" w14:textId="2E95A13D" w:rsidR="6F9B77EB" w:rsidRDefault="6F9B77EB" w:rsidP="6F9B77EB">
            <w:pPr>
              <w:pStyle w:val="BodyText"/>
              <w:spacing w:before="120"/>
              <w:ind w:left="0"/>
              <w:rPr>
                <w:rFonts w:eastAsia="Arial" w:cs="Arial"/>
                <w:sz w:val="16"/>
                <w:szCs w:val="16"/>
              </w:rPr>
            </w:pPr>
            <w:r w:rsidRPr="6F9B77EB">
              <w:rPr>
                <w:rFonts w:eastAsia="Arial" w:cs="Arial"/>
                <w:sz w:val="16"/>
                <w:szCs w:val="16"/>
              </w:rPr>
              <w:t>Company</w:t>
            </w:r>
          </w:p>
        </w:tc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/>
            <w:tcMar>
              <w:left w:w="105" w:type="dxa"/>
              <w:right w:w="105" w:type="dxa"/>
            </w:tcMar>
            <w:vAlign w:val="center"/>
          </w:tcPr>
          <w:p w14:paraId="34A940CE" w14:textId="79CBFC48" w:rsidR="6F9B77EB" w:rsidRDefault="6F9B77EB" w:rsidP="6F9B77EB">
            <w:pPr>
              <w:pStyle w:val="BodyText"/>
              <w:spacing w:before="120"/>
              <w:ind w:left="0"/>
              <w:rPr>
                <w:rFonts w:eastAsia="Arial" w:cs="Arial"/>
                <w:sz w:val="16"/>
                <w:szCs w:val="16"/>
              </w:rPr>
            </w:pPr>
            <w:r w:rsidRPr="6F9B77EB">
              <w:rPr>
                <w:rFonts w:eastAsia="Arial" w:cs="Arial"/>
                <w:sz w:val="16"/>
                <w:szCs w:val="16"/>
              </w:rPr>
              <w:t>&lt;CONO&gt;</w:t>
            </w:r>
          </w:p>
        </w:tc>
      </w:tr>
      <w:tr w:rsidR="6F9B77EB" w14:paraId="139A5029" w14:textId="77777777" w:rsidTr="6F9B77EB">
        <w:trPr>
          <w:trHeight w:val="300"/>
        </w:trPr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9D3B697" w14:textId="0A3475D8" w:rsidR="6F9B77EB" w:rsidRDefault="6F9B77EB" w:rsidP="6F9B77EB">
            <w:pPr>
              <w:pStyle w:val="BodyText"/>
              <w:spacing w:before="120"/>
              <w:ind w:left="0"/>
              <w:rPr>
                <w:rFonts w:eastAsia="Arial" w:cs="Arial"/>
                <w:sz w:val="16"/>
                <w:szCs w:val="16"/>
              </w:rPr>
            </w:pPr>
            <w:r w:rsidRPr="6F9B77EB">
              <w:rPr>
                <w:rFonts w:eastAsia="Arial" w:cs="Arial"/>
                <w:sz w:val="16"/>
                <w:szCs w:val="16"/>
              </w:rPr>
              <w:t>CUNO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EF5D6E1" w14:textId="584DE96E" w:rsidR="6F9B77EB" w:rsidRDefault="6F9B77EB" w:rsidP="6F9B77EB">
            <w:pPr>
              <w:pStyle w:val="BodyText"/>
              <w:spacing w:before="120"/>
              <w:ind w:left="0"/>
              <w:rPr>
                <w:rFonts w:eastAsia="Arial" w:cs="Arial"/>
                <w:sz w:val="16"/>
                <w:szCs w:val="16"/>
              </w:rPr>
            </w:pPr>
            <w:r w:rsidRPr="6F9B77EB">
              <w:rPr>
                <w:rFonts w:eastAsia="Arial" w:cs="Arial"/>
                <w:sz w:val="16"/>
                <w:szCs w:val="16"/>
              </w:rPr>
              <w:t>A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E6B0192" w14:textId="5A5E5977" w:rsidR="6F9B77EB" w:rsidRDefault="6F9B77EB" w:rsidP="6F9B77EB">
            <w:pPr>
              <w:pStyle w:val="BodyText"/>
              <w:spacing w:before="120"/>
              <w:ind w:left="0"/>
              <w:rPr>
                <w:rFonts w:eastAsia="Arial" w:cs="Arial"/>
                <w:sz w:val="16"/>
                <w:szCs w:val="16"/>
              </w:rPr>
            </w:pPr>
            <w:r w:rsidRPr="6F9B77EB">
              <w:rPr>
                <w:rFonts w:eastAsia="Arial" w:cs="Arial"/>
                <w:sz w:val="16"/>
                <w:szCs w:val="16"/>
              </w:rPr>
              <w:t>10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A7EDFC5" w14:textId="37CBA583" w:rsidR="6F9B77EB" w:rsidRDefault="6F9B77EB" w:rsidP="6F9B77EB">
            <w:pPr>
              <w:pStyle w:val="BodyText"/>
              <w:spacing w:before="120"/>
              <w:ind w:left="0"/>
              <w:rPr>
                <w:rFonts w:eastAsia="Arial" w:cs="Arial"/>
                <w:sz w:val="16"/>
                <w:szCs w:val="16"/>
              </w:rPr>
            </w:pPr>
            <w:r w:rsidRPr="6F9B77EB">
              <w:rPr>
                <w:rFonts w:eastAsia="Arial" w:cs="Arial"/>
                <w:sz w:val="16"/>
                <w:szCs w:val="16"/>
              </w:rPr>
              <w:t>Code client</w:t>
            </w:r>
          </w:p>
        </w:tc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A311463" w14:textId="7D0EBB4D" w:rsidR="6F9B77EB" w:rsidRDefault="6F9B77EB" w:rsidP="6F9B77EB">
            <w:pPr>
              <w:pStyle w:val="BodyText"/>
              <w:spacing w:before="120"/>
              <w:ind w:left="0"/>
              <w:rPr>
                <w:rFonts w:eastAsia="Arial" w:cs="Arial"/>
                <w:sz w:val="16"/>
                <w:szCs w:val="16"/>
              </w:rPr>
            </w:pPr>
            <w:r w:rsidRPr="6F9B77EB">
              <w:rPr>
                <w:rFonts w:eastAsia="Arial" w:cs="Arial"/>
                <w:sz w:val="16"/>
                <w:szCs w:val="16"/>
              </w:rPr>
              <w:t>&lt;CUNO&gt;</w:t>
            </w:r>
          </w:p>
        </w:tc>
      </w:tr>
      <w:tr w:rsidR="6F9B77EB" w14:paraId="27411C1F" w14:textId="77777777" w:rsidTr="6F9B77EB">
        <w:trPr>
          <w:trHeight w:val="300"/>
        </w:trPr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/>
            <w:tcMar>
              <w:left w:w="105" w:type="dxa"/>
              <w:right w:w="105" w:type="dxa"/>
            </w:tcMar>
            <w:vAlign w:val="center"/>
          </w:tcPr>
          <w:p w14:paraId="7AE0B0B1" w14:textId="0A26F3E4" w:rsidR="6F9B77EB" w:rsidRDefault="6F9B77EB" w:rsidP="6F9B77EB">
            <w:pPr>
              <w:pStyle w:val="BodyText"/>
              <w:spacing w:before="120"/>
              <w:ind w:left="0"/>
              <w:rPr>
                <w:rFonts w:eastAsia="Arial" w:cs="Arial"/>
                <w:sz w:val="16"/>
                <w:szCs w:val="16"/>
              </w:rPr>
            </w:pPr>
            <w:r w:rsidRPr="6F9B77EB">
              <w:rPr>
                <w:rFonts w:eastAsia="Arial" w:cs="Arial"/>
                <w:sz w:val="16"/>
                <w:szCs w:val="16"/>
              </w:rPr>
              <w:t>ITNO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/>
            <w:tcMar>
              <w:left w:w="105" w:type="dxa"/>
              <w:right w:w="105" w:type="dxa"/>
            </w:tcMar>
            <w:vAlign w:val="center"/>
          </w:tcPr>
          <w:p w14:paraId="17E318ED" w14:textId="0F821976" w:rsidR="6F9B77EB" w:rsidRDefault="6F9B77EB" w:rsidP="6F9B77EB">
            <w:pPr>
              <w:pStyle w:val="BodyText"/>
              <w:spacing w:before="120"/>
              <w:ind w:left="0"/>
              <w:rPr>
                <w:rFonts w:eastAsia="Arial" w:cs="Arial"/>
                <w:sz w:val="16"/>
                <w:szCs w:val="16"/>
              </w:rPr>
            </w:pPr>
            <w:r w:rsidRPr="6F9B77EB">
              <w:rPr>
                <w:rFonts w:eastAsia="Arial" w:cs="Arial"/>
                <w:sz w:val="16"/>
                <w:szCs w:val="16"/>
              </w:rPr>
              <w:t>A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/>
            <w:tcMar>
              <w:left w:w="105" w:type="dxa"/>
              <w:right w:w="105" w:type="dxa"/>
            </w:tcMar>
            <w:vAlign w:val="center"/>
          </w:tcPr>
          <w:p w14:paraId="3235A2CD" w14:textId="51F068CF" w:rsidR="6F9B77EB" w:rsidRDefault="6F9B77EB" w:rsidP="6F9B77EB">
            <w:pPr>
              <w:pStyle w:val="BodyText"/>
              <w:spacing w:before="120"/>
              <w:ind w:left="0"/>
              <w:rPr>
                <w:rFonts w:eastAsia="Arial" w:cs="Arial"/>
                <w:sz w:val="16"/>
                <w:szCs w:val="16"/>
              </w:rPr>
            </w:pPr>
            <w:r w:rsidRPr="6F9B77EB">
              <w:rPr>
                <w:rFonts w:eastAsia="Arial" w:cs="Arial"/>
                <w:sz w:val="16"/>
                <w:szCs w:val="16"/>
              </w:rPr>
              <w:t>30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/>
            <w:tcMar>
              <w:left w:w="105" w:type="dxa"/>
              <w:right w:w="105" w:type="dxa"/>
            </w:tcMar>
            <w:vAlign w:val="center"/>
          </w:tcPr>
          <w:p w14:paraId="481743E0" w14:textId="46E230F2" w:rsidR="6F9B77EB" w:rsidRDefault="6F9B77EB" w:rsidP="6F9B77EB">
            <w:pPr>
              <w:pStyle w:val="BodyText"/>
              <w:spacing w:before="120"/>
              <w:ind w:left="0"/>
              <w:rPr>
                <w:rFonts w:eastAsia="Arial" w:cs="Arial"/>
                <w:sz w:val="16"/>
                <w:szCs w:val="16"/>
              </w:rPr>
            </w:pPr>
            <w:r w:rsidRPr="6F9B77EB">
              <w:rPr>
                <w:rFonts w:eastAsia="Arial" w:cs="Arial"/>
                <w:sz w:val="16"/>
                <w:szCs w:val="16"/>
              </w:rPr>
              <w:t>Code Article</w:t>
            </w:r>
          </w:p>
        </w:tc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/>
            <w:tcMar>
              <w:left w:w="105" w:type="dxa"/>
              <w:right w:w="105" w:type="dxa"/>
            </w:tcMar>
            <w:vAlign w:val="center"/>
          </w:tcPr>
          <w:p w14:paraId="5A194D7E" w14:textId="18C42D93" w:rsidR="6F9B77EB" w:rsidRDefault="6F9B77EB" w:rsidP="6F9B77EB">
            <w:pPr>
              <w:pStyle w:val="BodyText"/>
              <w:spacing w:before="120"/>
              <w:ind w:left="0"/>
              <w:rPr>
                <w:rFonts w:eastAsia="Arial" w:cs="Arial"/>
                <w:sz w:val="16"/>
                <w:szCs w:val="16"/>
              </w:rPr>
            </w:pPr>
            <w:r w:rsidRPr="6F9B77EB">
              <w:rPr>
                <w:rFonts w:eastAsia="Arial" w:cs="Arial"/>
                <w:sz w:val="16"/>
                <w:szCs w:val="16"/>
              </w:rPr>
              <w:t>ITNO depuis la recherche article</w:t>
            </w:r>
          </w:p>
        </w:tc>
      </w:tr>
      <w:tr w:rsidR="6F9B77EB" w14:paraId="20BF9F29" w14:textId="77777777" w:rsidTr="6F9B77EB">
        <w:trPr>
          <w:trHeight w:val="45"/>
        </w:trPr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F6DDD39" w14:textId="5CCD9539" w:rsidR="6F9B77EB" w:rsidRDefault="6F9B77EB" w:rsidP="6F9B77EB">
            <w:pPr>
              <w:pStyle w:val="BodyText"/>
              <w:spacing w:before="120"/>
              <w:ind w:left="0"/>
              <w:rPr>
                <w:rFonts w:eastAsia="Arial" w:cs="Arial"/>
                <w:sz w:val="16"/>
                <w:szCs w:val="16"/>
              </w:rPr>
            </w:pPr>
            <w:r w:rsidRPr="6F9B77EB">
              <w:rPr>
                <w:rFonts w:eastAsia="Arial" w:cs="Arial"/>
                <w:sz w:val="16"/>
                <w:szCs w:val="16"/>
              </w:rPr>
              <w:t>ORTP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0688049" w14:textId="29C67446" w:rsidR="6F9B77EB" w:rsidRDefault="6F9B77EB" w:rsidP="6F9B77EB">
            <w:pPr>
              <w:pStyle w:val="BodyText"/>
              <w:spacing w:before="120"/>
              <w:ind w:left="0"/>
              <w:rPr>
                <w:rFonts w:eastAsia="Arial" w:cs="Arial"/>
                <w:sz w:val="16"/>
                <w:szCs w:val="16"/>
              </w:rPr>
            </w:pPr>
            <w:r w:rsidRPr="6F9B77EB">
              <w:rPr>
                <w:rFonts w:eastAsia="Arial" w:cs="Arial"/>
                <w:sz w:val="16"/>
                <w:szCs w:val="16"/>
              </w:rPr>
              <w:t>A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FE86C0F" w14:textId="34E2EF8B" w:rsidR="6F9B77EB" w:rsidRDefault="6F9B77EB" w:rsidP="6F9B77EB">
            <w:pPr>
              <w:pStyle w:val="BodyText"/>
              <w:spacing w:before="120"/>
              <w:ind w:left="0"/>
              <w:rPr>
                <w:rFonts w:eastAsia="Arial" w:cs="Arial"/>
                <w:sz w:val="16"/>
                <w:szCs w:val="16"/>
              </w:rPr>
            </w:pPr>
            <w:r w:rsidRPr="6F9B77EB">
              <w:rPr>
                <w:rFonts w:eastAsia="Arial" w:cs="Arial"/>
                <w:sz w:val="16"/>
                <w:szCs w:val="16"/>
              </w:rPr>
              <w:t>3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7AAB7D2" w14:textId="20422148" w:rsidR="6F9B77EB" w:rsidRDefault="6F9B77EB" w:rsidP="6F9B77EB">
            <w:pPr>
              <w:pStyle w:val="BodyText"/>
              <w:spacing w:before="120"/>
              <w:ind w:left="0"/>
              <w:rPr>
                <w:rFonts w:eastAsia="Arial" w:cs="Arial"/>
                <w:sz w:val="16"/>
                <w:szCs w:val="16"/>
              </w:rPr>
            </w:pPr>
            <w:r w:rsidRPr="6F9B77EB">
              <w:rPr>
                <w:rFonts w:eastAsia="Arial" w:cs="Arial"/>
                <w:sz w:val="16"/>
                <w:szCs w:val="16"/>
              </w:rPr>
              <w:t>Type d’ordre</w:t>
            </w:r>
          </w:p>
        </w:tc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B40F94B" w14:textId="532549EC" w:rsidR="6F9B77EB" w:rsidRDefault="6F9B77EB" w:rsidP="6F9B77EB">
            <w:pPr>
              <w:pStyle w:val="BodyText"/>
              <w:spacing w:before="120"/>
              <w:ind w:left="0"/>
              <w:rPr>
                <w:rFonts w:eastAsia="Arial" w:cs="Arial"/>
                <w:sz w:val="16"/>
                <w:szCs w:val="16"/>
              </w:rPr>
            </w:pPr>
            <w:r w:rsidRPr="6F9B77EB">
              <w:rPr>
                <w:rFonts w:eastAsia="Arial" w:cs="Arial"/>
                <w:sz w:val="16"/>
                <w:szCs w:val="16"/>
              </w:rPr>
              <w:t>WAV</w:t>
            </w:r>
          </w:p>
        </w:tc>
      </w:tr>
      <w:tr w:rsidR="6F9B77EB" w14:paraId="6D66BFD5" w14:textId="77777777" w:rsidTr="6F9B77EB">
        <w:trPr>
          <w:trHeight w:val="300"/>
        </w:trPr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/>
            <w:tcMar>
              <w:left w:w="105" w:type="dxa"/>
              <w:right w:w="105" w:type="dxa"/>
            </w:tcMar>
            <w:vAlign w:val="center"/>
          </w:tcPr>
          <w:p w14:paraId="79EB67C3" w14:textId="53787579" w:rsidR="6F9B77EB" w:rsidRDefault="6F9B77EB" w:rsidP="6F9B77EB">
            <w:pPr>
              <w:pStyle w:val="BodyText"/>
              <w:spacing w:before="120"/>
              <w:ind w:left="0"/>
              <w:rPr>
                <w:rFonts w:eastAsia="Arial" w:cs="Arial"/>
                <w:sz w:val="16"/>
                <w:szCs w:val="16"/>
              </w:rPr>
            </w:pPr>
            <w:r w:rsidRPr="6F9B77EB">
              <w:rPr>
                <w:rFonts w:eastAsia="Arial" w:cs="Arial"/>
                <w:sz w:val="16"/>
                <w:szCs w:val="16"/>
              </w:rPr>
              <w:t>ORQA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/>
            <w:tcMar>
              <w:left w:w="105" w:type="dxa"/>
              <w:right w:w="105" w:type="dxa"/>
            </w:tcMar>
            <w:vAlign w:val="center"/>
          </w:tcPr>
          <w:p w14:paraId="1DB4F166" w14:textId="47C8B7C4" w:rsidR="6F9B77EB" w:rsidRDefault="6F9B77EB" w:rsidP="6F9B77EB">
            <w:pPr>
              <w:pStyle w:val="BodyText"/>
              <w:spacing w:before="120"/>
              <w:ind w:left="0"/>
              <w:rPr>
                <w:rFonts w:eastAsia="Arial" w:cs="Arial"/>
                <w:sz w:val="16"/>
                <w:szCs w:val="16"/>
              </w:rPr>
            </w:pPr>
            <w:r w:rsidRPr="6F9B77EB">
              <w:rPr>
                <w:rFonts w:eastAsia="Arial" w:cs="Arial"/>
                <w:sz w:val="16"/>
                <w:szCs w:val="16"/>
              </w:rPr>
              <w:t>N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/>
            <w:tcMar>
              <w:left w:w="105" w:type="dxa"/>
              <w:right w:w="105" w:type="dxa"/>
            </w:tcMar>
            <w:vAlign w:val="center"/>
          </w:tcPr>
          <w:p w14:paraId="5B29DC81" w14:textId="45FB53F2" w:rsidR="6F9B77EB" w:rsidRDefault="6F9B77EB" w:rsidP="6F9B77EB">
            <w:pPr>
              <w:pStyle w:val="BodyText"/>
              <w:spacing w:before="120"/>
              <w:ind w:left="0"/>
              <w:rPr>
                <w:rFonts w:eastAsia="Arial" w:cs="Arial"/>
                <w:sz w:val="16"/>
                <w:szCs w:val="16"/>
              </w:rPr>
            </w:pPr>
            <w:r w:rsidRPr="6F9B77EB">
              <w:rPr>
                <w:rFonts w:eastAsia="Arial" w:cs="Arial"/>
                <w:sz w:val="16"/>
                <w:szCs w:val="16"/>
              </w:rPr>
              <w:t>15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/>
            <w:tcMar>
              <w:left w:w="105" w:type="dxa"/>
              <w:right w:w="105" w:type="dxa"/>
            </w:tcMar>
            <w:vAlign w:val="center"/>
          </w:tcPr>
          <w:p w14:paraId="2A2C3B57" w14:textId="7AB6C171" w:rsidR="6F9B77EB" w:rsidRDefault="6F9B77EB" w:rsidP="6F9B77EB">
            <w:pPr>
              <w:pStyle w:val="BodyText"/>
              <w:spacing w:before="120"/>
              <w:ind w:left="0"/>
              <w:rPr>
                <w:rFonts w:eastAsia="Arial" w:cs="Arial"/>
                <w:sz w:val="16"/>
                <w:szCs w:val="16"/>
              </w:rPr>
            </w:pPr>
            <w:r w:rsidRPr="6F9B77EB">
              <w:rPr>
                <w:rFonts w:eastAsia="Arial" w:cs="Arial"/>
                <w:sz w:val="16"/>
                <w:szCs w:val="16"/>
              </w:rPr>
              <w:t>Quantité Commandée</w:t>
            </w:r>
          </w:p>
        </w:tc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/>
            <w:tcMar>
              <w:left w:w="105" w:type="dxa"/>
              <w:right w:w="105" w:type="dxa"/>
            </w:tcMar>
            <w:vAlign w:val="center"/>
          </w:tcPr>
          <w:p w14:paraId="1419C0F3" w14:textId="06B52831" w:rsidR="263EA5B2" w:rsidRDefault="263EA5B2" w:rsidP="6F9B77EB">
            <w:pPr>
              <w:pStyle w:val="BodyText"/>
              <w:spacing w:before="120"/>
              <w:ind w:left="0"/>
              <w:rPr>
                <w:rFonts w:eastAsia="Arial" w:cs="Arial"/>
                <w:sz w:val="16"/>
                <w:szCs w:val="16"/>
              </w:rPr>
            </w:pPr>
            <w:r w:rsidRPr="6F9B77EB">
              <w:rPr>
                <w:rFonts w:eastAsia="Arial" w:cs="Arial"/>
                <w:sz w:val="16"/>
                <w:szCs w:val="16"/>
              </w:rPr>
              <w:t>&lt;ORQA&gt;</w:t>
            </w:r>
          </w:p>
        </w:tc>
      </w:tr>
      <w:tr w:rsidR="6F9B77EB" w14:paraId="46B80517" w14:textId="77777777" w:rsidTr="6F9B77EB">
        <w:trPr>
          <w:trHeight w:val="300"/>
        </w:trPr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848361F" w14:textId="5960A7A1" w:rsidR="6F9B77EB" w:rsidRDefault="6F9B77EB" w:rsidP="6F9B77EB">
            <w:pPr>
              <w:pStyle w:val="BodyText"/>
              <w:spacing w:before="120"/>
              <w:ind w:left="0"/>
              <w:rPr>
                <w:rFonts w:eastAsia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813376D" w14:textId="1CF13597" w:rsidR="6F9B77EB" w:rsidRDefault="6F9B77EB" w:rsidP="6F9B77EB">
            <w:pPr>
              <w:pStyle w:val="BodyText"/>
              <w:spacing w:before="120"/>
              <w:ind w:left="0"/>
              <w:rPr>
                <w:rFonts w:eastAsia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0D9AE8B" w14:textId="0F387396" w:rsidR="6F9B77EB" w:rsidRDefault="6F9B77EB" w:rsidP="6F9B77EB">
            <w:pPr>
              <w:pStyle w:val="BodyText"/>
              <w:spacing w:before="120"/>
              <w:ind w:left="0"/>
              <w:rPr>
                <w:rFonts w:eastAsia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FCEFC23" w14:textId="0CDF213F" w:rsidR="6F9B77EB" w:rsidRDefault="6F9B77EB" w:rsidP="6F9B77EB">
            <w:pPr>
              <w:pStyle w:val="BodyText"/>
              <w:spacing w:before="120"/>
              <w:ind w:left="0"/>
              <w:rPr>
                <w:rFonts w:eastAsia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F78D17C" w14:textId="1A01AC34" w:rsidR="6F9B77EB" w:rsidRDefault="6F9B77EB" w:rsidP="6F9B77EB">
            <w:pPr>
              <w:pStyle w:val="BodyText"/>
              <w:spacing w:before="120"/>
              <w:ind w:left="0"/>
              <w:rPr>
                <w:rFonts w:eastAsia="Arial" w:cs="Arial"/>
                <w:color w:val="000000" w:themeColor="text1"/>
                <w:sz w:val="16"/>
                <w:szCs w:val="16"/>
              </w:rPr>
            </w:pPr>
          </w:p>
        </w:tc>
      </w:tr>
    </w:tbl>
    <w:p w14:paraId="79BF5786" w14:textId="36C22D9A" w:rsidR="6F9B77EB" w:rsidRDefault="6F9B77EB" w:rsidP="6F9B77EB">
      <w:pPr>
        <w:tabs>
          <w:tab w:val="left" w:pos="5080"/>
        </w:tabs>
        <w:spacing w:before="120" w:after="120"/>
        <w:rPr>
          <w:rFonts w:eastAsia="Arial" w:cs="Arial"/>
          <w:color w:val="000000" w:themeColor="text1"/>
        </w:rPr>
      </w:pPr>
    </w:p>
    <w:p w14:paraId="42DD57AC" w14:textId="49145BDA" w:rsidR="2E27BE3D" w:rsidRDefault="2E27BE3D" w:rsidP="00965A36">
      <w:pPr>
        <w:pStyle w:val="BodyText"/>
        <w:numPr>
          <w:ilvl w:val="0"/>
          <w:numId w:val="19"/>
        </w:numPr>
        <w:tabs>
          <w:tab w:val="left" w:pos="5080"/>
        </w:tabs>
        <w:spacing w:before="120"/>
        <w:rPr>
          <w:rFonts w:eastAsia="Arial" w:cs="Arial"/>
          <w:color w:val="000000" w:themeColor="text1"/>
        </w:rPr>
      </w:pPr>
      <w:r w:rsidRPr="6F9B77EB">
        <w:rPr>
          <w:rFonts w:eastAsia="Arial" w:cs="Arial"/>
          <w:color w:val="000000" w:themeColor="text1"/>
        </w:rPr>
        <w:t>Champs utilisés  :   NETP,SAPR, SACD, CRAM</w:t>
      </w:r>
    </w:p>
    <w:p w14:paraId="1EB83340" w14:textId="41F59797" w:rsidR="6F9B77EB" w:rsidRDefault="6F9B77EB" w:rsidP="6F9B77EB">
      <w:pPr>
        <w:pStyle w:val="BodyText"/>
        <w:tabs>
          <w:tab w:val="left" w:pos="5080"/>
        </w:tabs>
        <w:spacing w:before="120"/>
        <w:ind w:left="720"/>
        <w:rPr>
          <w:rFonts w:eastAsia="Arial" w:cs="Arial"/>
          <w:color w:val="000000" w:themeColor="text1"/>
        </w:rPr>
      </w:pPr>
    </w:p>
    <w:p w14:paraId="3CAD2841" w14:textId="5787F218" w:rsidR="2E27BE3D" w:rsidRDefault="2E27BE3D" w:rsidP="00965A36">
      <w:pPr>
        <w:pStyle w:val="BodyText"/>
        <w:numPr>
          <w:ilvl w:val="0"/>
          <w:numId w:val="18"/>
        </w:numPr>
        <w:tabs>
          <w:tab w:val="left" w:pos="5080"/>
        </w:tabs>
        <w:spacing w:before="120"/>
        <w:rPr>
          <w:rFonts w:eastAsia="Arial" w:cs="Arial"/>
          <w:color w:val="000000" w:themeColor="text1"/>
        </w:rPr>
      </w:pPr>
      <w:r w:rsidRPr="6F9B77EB">
        <w:rPr>
          <w:rFonts w:eastAsia="Arial" w:cs="Arial"/>
          <w:color w:val="000000" w:themeColor="text1"/>
        </w:rPr>
        <w:lastRenderedPageBreak/>
        <w:t>La consigne (CRAM) est récupérée depuis la table OLICHR</w:t>
      </w:r>
    </w:p>
    <w:p w14:paraId="2031D276" w14:textId="3CB11BCD" w:rsidR="2E27BE3D" w:rsidRDefault="2E27BE3D" w:rsidP="00965A36">
      <w:pPr>
        <w:pStyle w:val="BodyText"/>
        <w:numPr>
          <w:ilvl w:val="0"/>
          <w:numId w:val="18"/>
        </w:numPr>
        <w:tabs>
          <w:tab w:val="left" w:pos="5080"/>
        </w:tabs>
        <w:spacing w:before="120"/>
        <w:rPr>
          <w:rFonts w:eastAsia="Arial" w:cs="Arial"/>
          <w:color w:val="000000" w:themeColor="text1"/>
        </w:rPr>
      </w:pPr>
      <w:r w:rsidRPr="6F9B77EB">
        <w:rPr>
          <w:rFonts w:eastAsia="Arial" w:cs="Arial"/>
          <w:color w:val="000000" w:themeColor="text1"/>
        </w:rPr>
        <w:t>NEPR=NETP</w:t>
      </w:r>
    </w:p>
    <w:p w14:paraId="6D94250C" w14:textId="674502B2" w:rsidR="2E27BE3D" w:rsidRDefault="2E27BE3D" w:rsidP="00965A36">
      <w:pPr>
        <w:pStyle w:val="BodyText"/>
        <w:numPr>
          <w:ilvl w:val="0"/>
          <w:numId w:val="18"/>
        </w:numPr>
        <w:tabs>
          <w:tab w:val="left" w:pos="5080"/>
        </w:tabs>
        <w:spacing w:before="120"/>
        <w:rPr>
          <w:rFonts w:eastAsia="Arial" w:cs="Arial"/>
          <w:color w:val="000000" w:themeColor="text1"/>
        </w:rPr>
      </w:pPr>
      <w:r w:rsidRPr="6F9B77EB">
        <w:rPr>
          <w:rFonts w:eastAsia="Arial" w:cs="Arial"/>
          <w:color w:val="000000" w:themeColor="text1"/>
        </w:rPr>
        <w:t>LNAM=NETP*CONQ</w:t>
      </w:r>
    </w:p>
    <w:p w14:paraId="1F5427F1" w14:textId="0080E647" w:rsidR="2E27BE3D" w:rsidRDefault="2E27BE3D" w:rsidP="00965A36">
      <w:pPr>
        <w:pStyle w:val="BodyText"/>
        <w:numPr>
          <w:ilvl w:val="0"/>
          <w:numId w:val="18"/>
        </w:numPr>
        <w:tabs>
          <w:tab w:val="left" w:pos="5080"/>
        </w:tabs>
        <w:spacing w:before="120"/>
        <w:rPr>
          <w:rFonts w:eastAsia="Arial" w:cs="Arial"/>
          <w:color w:val="000000" w:themeColor="text1"/>
        </w:rPr>
      </w:pPr>
      <w:r w:rsidRPr="6F9B77EB">
        <w:rPr>
          <w:rFonts w:eastAsia="Arial" w:cs="Arial"/>
          <w:color w:val="000000" w:themeColor="text1"/>
        </w:rPr>
        <w:t>VTAM=LNAM*VATC</w:t>
      </w:r>
    </w:p>
    <w:p w14:paraId="1EA37D2A" w14:textId="30C657AE" w:rsidR="2E27BE3D" w:rsidRDefault="2E27BE3D" w:rsidP="00965A36">
      <w:pPr>
        <w:pStyle w:val="BodyText"/>
        <w:numPr>
          <w:ilvl w:val="0"/>
          <w:numId w:val="18"/>
        </w:numPr>
        <w:tabs>
          <w:tab w:val="left" w:pos="5080"/>
        </w:tabs>
        <w:spacing w:before="120"/>
        <w:rPr>
          <w:rFonts w:eastAsia="Arial" w:cs="Arial"/>
          <w:color w:val="000000" w:themeColor="text1"/>
        </w:rPr>
      </w:pPr>
      <w:r w:rsidRPr="6F9B77EB">
        <w:rPr>
          <w:rFonts w:eastAsia="Arial" w:cs="Arial"/>
          <w:color w:val="000000" w:themeColor="text1"/>
        </w:rPr>
        <w:t>TOAM=VTAM+LNAM</w:t>
      </w:r>
    </w:p>
    <w:p w14:paraId="34B4A8D2" w14:textId="30FCD05E" w:rsidR="6F9B77EB" w:rsidRDefault="6F9B77EB" w:rsidP="6F9B77EB">
      <w:pPr>
        <w:tabs>
          <w:tab w:val="left" w:pos="5080"/>
        </w:tabs>
        <w:spacing w:before="120" w:after="120"/>
        <w:rPr>
          <w:rFonts w:eastAsia="Arial" w:cs="Arial"/>
          <w:color w:val="000000" w:themeColor="text1"/>
        </w:rPr>
      </w:pPr>
    </w:p>
    <w:p w14:paraId="11E0A877" w14:textId="132FC171" w:rsidR="6F9B77EB" w:rsidRDefault="6F9B77EB" w:rsidP="6F9B77EB">
      <w:pPr>
        <w:tabs>
          <w:tab w:val="left" w:pos="5080"/>
        </w:tabs>
        <w:spacing w:before="120" w:after="120"/>
        <w:rPr>
          <w:rFonts w:eastAsia="Arial" w:cs="Arial"/>
          <w:color w:val="000000" w:themeColor="text1"/>
        </w:rPr>
      </w:pPr>
    </w:p>
    <w:p w14:paraId="62092F38" w14:textId="0D32DA25" w:rsidR="2E27BE3D" w:rsidRDefault="2E27BE3D" w:rsidP="00965A36">
      <w:pPr>
        <w:pStyle w:val="BodyText"/>
        <w:numPr>
          <w:ilvl w:val="0"/>
          <w:numId w:val="18"/>
        </w:numPr>
        <w:tabs>
          <w:tab w:val="left" w:pos="5080"/>
        </w:tabs>
        <w:spacing w:before="120"/>
        <w:rPr>
          <w:rFonts w:eastAsia="Arial" w:cs="Arial"/>
          <w:color w:val="000000" w:themeColor="text1"/>
        </w:rPr>
      </w:pPr>
      <w:r w:rsidRPr="6F9B77EB">
        <w:rPr>
          <w:rFonts w:eastAsia="Arial" w:cs="Arial"/>
          <w:color w:val="000000" w:themeColor="text1"/>
        </w:rPr>
        <w:t>Le champs VATC est calculée comme suite :</w:t>
      </w:r>
    </w:p>
    <w:p w14:paraId="5D0F0CF3" w14:textId="054381C5" w:rsidR="2E27BE3D" w:rsidRDefault="2E27BE3D" w:rsidP="6F9B77EB">
      <w:pPr>
        <w:pStyle w:val="BodyText"/>
        <w:tabs>
          <w:tab w:val="left" w:pos="5080"/>
        </w:tabs>
        <w:spacing w:before="120"/>
        <w:ind w:left="0"/>
        <w:rPr>
          <w:rFonts w:eastAsia="Arial" w:cs="Arial"/>
          <w:color w:val="000000" w:themeColor="text1"/>
        </w:rPr>
      </w:pPr>
      <w:r w:rsidRPr="6F9B77EB">
        <w:rPr>
          <w:rFonts w:eastAsia="Arial" w:cs="Arial"/>
          <w:b/>
          <w:bCs/>
          <w:color w:val="000000" w:themeColor="text1"/>
          <w:u w:val="single"/>
        </w:rPr>
        <w:t>Règle de gestion calcul du taux de TVA </w:t>
      </w:r>
      <w:r w:rsidRPr="6F9B77EB">
        <w:rPr>
          <w:rFonts w:eastAsia="Arial" w:cs="Arial"/>
          <w:color w:val="000000" w:themeColor="text1"/>
        </w:rPr>
        <w:t> </w:t>
      </w:r>
    </w:p>
    <w:p w14:paraId="188A2F39" w14:textId="1BB9A605" w:rsidR="2E27BE3D" w:rsidRDefault="2E27BE3D" w:rsidP="6F9B77EB">
      <w:pPr>
        <w:pStyle w:val="BodyText"/>
        <w:tabs>
          <w:tab w:val="left" w:pos="5080"/>
        </w:tabs>
        <w:spacing w:before="120"/>
        <w:ind w:left="1440"/>
        <w:rPr>
          <w:rFonts w:eastAsia="Arial" w:cs="Arial"/>
          <w:color w:val="000000" w:themeColor="text1"/>
        </w:rPr>
      </w:pPr>
      <w:r w:rsidRPr="6F9B77EB">
        <w:rPr>
          <w:rFonts w:eastAsia="Arial" w:cs="Arial"/>
          <w:b/>
          <w:bCs/>
          <w:color w:val="000000" w:themeColor="text1"/>
        </w:rPr>
        <w:t>SI</w:t>
      </w:r>
      <w:r w:rsidRPr="6F9B77EB">
        <w:rPr>
          <w:rFonts w:eastAsia="Arial" w:cs="Arial"/>
          <w:color w:val="000000" w:themeColor="text1"/>
        </w:rPr>
        <w:t xml:space="preserve"> le champ Taxe Applicable </w:t>
      </w:r>
      <w:r w:rsidRPr="6F9B77EB">
        <w:rPr>
          <w:rFonts w:eastAsia="Arial" w:cs="Arial"/>
          <w:b/>
          <w:bCs/>
          <w:color w:val="000000" w:themeColor="text1"/>
        </w:rPr>
        <w:t>TXAP</w:t>
      </w:r>
      <w:r w:rsidRPr="6F9B77EB">
        <w:rPr>
          <w:rFonts w:eastAsia="Arial" w:cs="Arial"/>
          <w:color w:val="000000" w:themeColor="text1"/>
        </w:rPr>
        <w:t xml:space="preserve"> = [0 ou 2] sur la fiche </w:t>
      </w:r>
      <w:r w:rsidRPr="6F9B77EB">
        <w:rPr>
          <w:rFonts w:eastAsia="Arial" w:cs="Arial"/>
          <w:b/>
          <w:bCs/>
          <w:color w:val="000000" w:themeColor="text1"/>
        </w:rPr>
        <w:t>client</w:t>
      </w:r>
      <w:r w:rsidRPr="6F9B77EB">
        <w:rPr>
          <w:rFonts w:eastAsia="Arial" w:cs="Arial"/>
          <w:color w:val="000000" w:themeColor="text1"/>
        </w:rPr>
        <w:t xml:space="preserve"> (CRS610/J) </w:t>
      </w:r>
      <w:r w:rsidRPr="6F9B77EB">
        <w:rPr>
          <w:rFonts w:eastAsia="Arial" w:cs="Arial"/>
          <w:b/>
          <w:bCs/>
          <w:color w:val="000000" w:themeColor="text1"/>
        </w:rPr>
        <w:t>ALORS</w:t>
      </w:r>
      <w:r w:rsidRPr="6F9B77EB">
        <w:rPr>
          <w:rFonts w:eastAsia="Arial" w:cs="Arial"/>
          <w:color w:val="000000" w:themeColor="text1"/>
        </w:rPr>
        <w:t xml:space="preserve"> le client est exonéré de la TVA, le taux de TVA est égal à 0 pour l’article.  </w:t>
      </w:r>
    </w:p>
    <w:p w14:paraId="02FD8D64" w14:textId="79107960" w:rsidR="2E27BE3D" w:rsidRDefault="2E27BE3D" w:rsidP="6F9B77EB">
      <w:pPr>
        <w:pStyle w:val="BodyText"/>
        <w:tabs>
          <w:tab w:val="left" w:pos="5080"/>
        </w:tabs>
        <w:spacing w:before="120"/>
        <w:ind w:left="1440"/>
        <w:rPr>
          <w:rFonts w:eastAsia="Arial" w:cs="Arial"/>
          <w:color w:val="000000" w:themeColor="text1"/>
        </w:rPr>
      </w:pPr>
      <w:r w:rsidRPr="6F9B77EB">
        <w:rPr>
          <w:rFonts w:eastAsia="Arial" w:cs="Arial"/>
          <w:b/>
          <w:bCs/>
          <w:color w:val="000000" w:themeColor="text1"/>
        </w:rPr>
        <w:t>SI</w:t>
      </w:r>
      <w:r w:rsidRPr="6F9B77EB">
        <w:rPr>
          <w:rFonts w:eastAsia="Arial" w:cs="Arial"/>
          <w:color w:val="000000" w:themeColor="text1"/>
        </w:rPr>
        <w:t xml:space="preserve"> le champ Taxe Applicable </w:t>
      </w:r>
      <w:r w:rsidRPr="6F9B77EB">
        <w:rPr>
          <w:rFonts w:eastAsia="Arial" w:cs="Arial"/>
          <w:b/>
          <w:bCs/>
          <w:color w:val="000000" w:themeColor="text1"/>
        </w:rPr>
        <w:t>TXAP</w:t>
      </w:r>
      <w:r w:rsidRPr="6F9B77EB">
        <w:rPr>
          <w:rFonts w:eastAsia="Arial" w:cs="Arial"/>
          <w:color w:val="000000" w:themeColor="text1"/>
        </w:rPr>
        <w:t xml:space="preserve"> = 1 sur la fiche </w:t>
      </w:r>
      <w:r w:rsidRPr="6F9B77EB">
        <w:rPr>
          <w:rFonts w:eastAsia="Arial" w:cs="Arial"/>
          <w:b/>
          <w:bCs/>
          <w:color w:val="000000" w:themeColor="text1"/>
        </w:rPr>
        <w:t>client</w:t>
      </w:r>
      <w:r w:rsidRPr="6F9B77EB">
        <w:rPr>
          <w:rFonts w:eastAsia="Arial" w:cs="Arial"/>
          <w:color w:val="000000" w:themeColor="text1"/>
        </w:rPr>
        <w:t xml:space="preserve"> (CRS610/J) </w:t>
      </w:r>
      <w:r w:rsidRPr="6F9B77EB">
        <w:rPr>
          <w:rFonts w:eastAsia="Arial" w:cs="Arial"/>
          <w:b/>
          <w:bCs/>
          <w:color w:val="000000" w:themeColor="text1"/>
        </w:rPr>
        <w:t>ALORS</w:t>
      </w:r>
      <w:r w:rsidRPr="6F9B77EB">
        <w:rPr>
          <w:rFonts w:eastAsia="Arial" w:cs="Arial"/>
          <w:color w:val="000000" w:themeColor="text1"/>
        </w:rPr>
        <w:t xml:space="preserve"> le client est assujetti à la TVA. La récupération du taux de TVA se fait comme suit :   </w:t>
      </w:r>
    </w:p>
    <w:p w14:paraId="56B42509" w14:textId="2D7F19EC" w:rsidR="2E27BE3D" w:rsidRDefault="2E27BE3D" w:rsidP="00965A36">
      <w:pPr>
        <w:pStyle w:val="BodyText"/>
        <w:numPr>
          <w:ilvl w:val="0"/>
          <w:numId w:val="17"/>
        </w:numPr>
        <w:tabs>
          <w:tab w:val="left" w:pos="5080"/>
        </w:tabs>
        <w:spacing w:before="120"/>
        <w:rPr>
          <w:rFonts w:eastAsia="Arial" w:cs="Arial"/>
          <w:color w:val="000000" w:themeColor="text1"/>
        </w:rPr>
      </w:pPr>
      <w:r w:rsidRPr="6F9B77EB">
        <w:rPr>
          <w:rFonts w:eastAsia="Arial" w:cs="Arial"/>
          <w:b/>
          <w:bCs/>
          <w:color w:val="000000" w:themeColor="text1"/>
        </w:rPr>
        <w:t>SI</w:t>
      </w:r>
      <w:r w:rsidRPr="6F9B77EB">
        <w:rPr>
          <w:rFonts w:eastAsia="Arial" w:cs="Arial"/>
          <w:color w:val="000000" w:themeColor="text1"/>
        </w:rPr>
        <w:t xml:space="preserve"> le Code TVA </w:t>
      </w:r>
      <w:r w:rsidRPr="6F9B77EB">
        <w:rPr>
          <w:rFonts w:eastAsia="Arial" w:cs="Arial"/>
          <w:b/>
          <w:bCs/>
          <w:color w:val="000000" w:themeColor="text1"/>
        </w:rPr>
        <w:t xml:space="preserve">VTCS </w:t>
      </w:r>
      <w:r w:rsidRPr="6F9B77EB">
        <w:rPr>
          <w:rFonts w:eastAsia="Arial" w:cs="Arial"/>
          <w:color w:val="000000" w:themeColor="text1"/>
        </w:rPr>
        <w:t>n’est pas vide sur</w:t>
      </w:r>
      <w:r w:rsidRPr="6F9B77EB">
        <w:rPr>
          <w:rFonts w:eastAsia="Arial" w:cs="Arial"/>
          <w:b/>
          <w:bCs/>
          <w:color w:val="000000" w:themeColor="text1"/>
        </w:rPr>
        <w:t xml:space="preserve"> la fiche article</w:t>
      </w:r>
      <w:r w:rsidRPr="6F9B77EB">
        <w:rPr>
          <w:rFonts w:eastAsia="Arial" w:cs="Arial"/>
          <w:color w:val="000000" w:themeColor="text1"/>
        </w:rPr>
        <w:t>/</w:t>
      </w:r>
      <w:r w:rsidRPr="6F9B77EB">
        <w:rPr>
          <w:rFonts w:eastAsia="Arial" w:cs="Arial"/>
          <w:b/>
          <w:bCs/>
          <w:color w:val="000000" w:themeColor="text1"/>
        </w:rPr>
        <w:t xml:space="preserve">dépôt </w:t>
      </w:r>
      <w:r w:rsidRPr="6F9B77EB">
        <w:rPr>
          <w:rFonts w:eastAsia="Arial" w:cs="Arial"/>
          <w:color w:val="000000" w:themeColor="text1"/>
        </w:rPr>
        <w:t xml:space="preserve">(MMS002/I), </w:t>
      </w:r>
      <w:r w:rsidRPr="6F9B77EB">
        <w:rPr>
          <w:rFonts w:eastAsia="Arial" w:cs="Arial"/>
          <w:b/>
          <w:bCs/>
          <w:color w:val="000000" w:themeColor="text1"/>
        </w:rPr>
        <w:t>ALORS</w:t>
      </w:r>
      <w:r w:rsidRPr="6F9B77EB">
        <w:rPr>
          <w:rFonts w:eastAsia="Arial" w:cs="Arial"/>
          <w:color w:val="000000" w:themeColor="text1"/>
        </w:rPr>
        <w:t xml:space="preserve"> utiliser ce code pour avoir le taux de TVA de l’article.  </w:t>
      </w:r>
    </w:p>
    <w:p w14:paraId="65DD3A37" w14:textId="38E25CCD" w:rsidR="2E27BE3D" w:rsidRDefault="2E27BE3D" w:rsidP="00965A36">
      <w:pPr>
        <w:pStyle w:val="BodyText"/>
        <w:numPr>
          <w:ilvl w:val="0"/>
          <w:numId w:val="16"/>
        </w:numPr>
        <w:tabs>
          <w:tab w:val="left" w:pos="5080"/>
        </w:tabs>
        <w:spacing w:before="120"/>
        <w:rPr>
          <w:rFonts w:eastAsia="Arial" w:cs="Arial"/>
          <w:color w:val="000000" w:themeColor="text1"/>
        </w:rPr>
      </w:pPr>
      <w:r w:rsidRPr="6F9B77EB">
        <w:rPr>
          <w:rFonts w:eastAsia="Arial" w:cs="Arial"/>
          <w:b/>
          <w:bCs/>
          <w:color w:val="000000" w:themeColor="text1"/>
        </w:rPr>
        <w:t>SINON, SI</w:t>
      </w:r>
      <w:r w:rsidRPr="6F9B77EB">
        <w:rPr>
          <w:rFonts w:eastAsia="Arial" w:cs="Arial"/>
          <w:color w:val="000000" w:themeColor="text1"/>
        </w:rPr>
        <w:t xml:space="preserve"> le Code TVA </w:t>
      </w:r>
      <w:r w:rsidRPr="6F9B77EB">
        <w:rPr>
          <w:rFonts w:eastAsia="Arial" w:cs="Arial"/>
          <w:b/>
          <w:bCs/>
          <w:color w:val="000000" w:themeColor="text1"/>
        </w:rPr>
        <w:t xml:space="preserve">VTCS </w:t>
      </w:r>
      <w:r w:rsidRPr="6F9B77EB">
        <w:rPr>
          <w:rFonts w:eastAsia="Arial" w:cs="Arial"/>
          <w:color w:val="000000" w:themeColor="text1"/>
        </w:rPr>
        <w:t>n’est pas vide sur</w:t>
      </w:r>
      <w:r w:rsidRPr="6F9B77EB">
        <w:rPr>
          <w:rFonts w:eastAsia="Arial" w:cs="Arial"/>
          <w:b/>
          <w:bCs/>
          <w:color w:val="000000" w:themeColor="text1"/>
        </w:rPr>
        <w:t xml:space="preserve"> la fiche article </w:t>
      </w:r>
      <w:r w:rsidRPr="6F9B77EB">
        <w:rPr>
          <w:rFonts w:eastAsia="Arial" w:cs="Arial"/>
          <w:color w:val="000000" w:themeColor="text1"/>
        </w:rPr>
        <w:t xml:space="preserve">(MMS001/G), </w:t>
      </w:r>
      <w:r w:rsidRPr="6F9B77EB">
        <w:rPr>
          <w:rFonts w:eastAsia="Arial" w:cs="Arial"/>
          <w:b/>
          <w:bCs/>
          <w:color w:val="000000" w:themeColor="text1"/>
        </w:rPr>
        <w:t>ALORS</w:t>
      </w:r>
      <w:r w:rsidRPr="6F9B77EB">
        <w:rPr>
          <w:rFonts w:eastAsia="Arial" w:cs="Arial"/>
          <w:color w:val="000000" w:themeColor="text1"/>
        </w:rPr>
        <w:t xml:space="preserve"> utiliser ce code pour avoir le taux de TVA de l’article. </w:t>
      </w:r>
    </w:p>
    <w:p w14:paraId="21D95CB1" w14:textId="55344918" w:rsidR="2E27BE3D" w:rsidRDefault="2E27BE3D" w:rsidP="00965A36">
      <w:pPr>
        <w:pStyle w:val="BodyText"/>
        <w:numPr>
          <w:ilvl w:val="0"/>
          <w:numId w:val="15"/>
        </w:numPr>
        <w:tabs>
          <w:tab w:val="left" w:pos="5080"/>
        </w:tabs>
        <w:spacing w:before="120"/>
        <w:rPr>
          <w:rFonts w:eastAsia="Arial" w:cs="Arial"/>
          <w:color w:val="000000" w:themeColor="text1"/>
        </w:rPr>
      </w:pPr>
      <w:r w:rsidRPr="6F9B77EB">
        <w:rPr>
          <w:rFonts w:eastAsia="Arial" w:cs="Arial"/>
          <w:b/>
          <w:bCs/>
          <w:color w:val="000000" w:themeColor="text1"/>
        </w:rPr>
        <w:t>SINON, SI</w:t>
      </w:r>
      <w:r w:rsidRPr="6F9B77EB">
        <w:rPr>
          <w:rFonts w:eastAsia="Arial" w:cs="Arial"/>
          <w:color w:val="000000" w:themeColor="text1"/>
        </w:rPr>
        <w:t xml:space="preserve"> le Code TVA </w:t>
      </w:r>
      <w:r w:rsidRPr="6F9B77EB">
        <w:rPr>
          <w:rFonts w:eastAsia="Arial" w:cs="Arial"/>
          <w:b/>
          <w:bCs/>
          <w:color w:val="000000" w:themeColor="text1"/>
        </w:rPr>
        <w:t xml:space="preserve">VTCD </w:t>
      </w:r>
      <w:r w:rsidRPr="6F9B77EB">
        <w:rPr>
          <w:rFonts w:eastAsia="Arial" w:cs="Arial"/>
          <w:color w:val="000000" w:themeColor="text1"/>
        </w:rPr>
        <w:t>n’est pas vide sur</w:t>
      </w:r>
      <w:r w:rsidRPr="6F9B77EB">
        <w:rPr>
          <w:rFonts w:eastAsia="Arial" w:cs="Arial"/>
          <w:b/>
          <w:bCs/>
          <w:color w:val="000000" w:themeColor="text1"/>
        </w:rPr>
        <w:t xml:space="preserve"> la fiche client </w:t>
      </w:r>
      <w:r w:rsidRPr="6F9B77EB">
        <w:rPr>
          <w:rFonts w:eastAsia="Arial" w:cs="Arial"/>
          <w:color w:val="000000" w:themeColor="text1"/>
        </w:rPr>
        <w:t xml:space="preserve">(CRS610/J), </w:t>
      </w:r>
      <w:r w:rsidRPr="6F9B77EB">
        <w:rPr>
          <w:rFonts w:eastAsia="Arial" w:cs="Arial"/>
          <w:b/>
          <w:bCs/>
          <w:color w:val="000000" w:themeColor="text1"/>
        </w:rPr>
        <w:t>ALORS</w:t>
      </w:r>
      <w:r w:rsidRPr="6F9B77EB">
        <w:rPr>
          <w:rFonts w:eastAsia="Arial" w:cs="Arial"/>
          <w:color w:val="000000" w:themeColor="text1"/>
        </w:rPr>
        <w:t xml:space="preserve"> utiliser ce code pour avoir le taux de TVA de l’article. </w:t>
      </w:r>
    </w:p>
    <w:p w14:paraId="4DB40354" w14:textId="7DB1F081" w:rsidR="2E27BE3D" w:rsidRDefault="2E27BE3D" w:rsidP="00965A36">
      <w:pPr>
        <w:pStyle w:val="BodyText"/>
        <w:numPr>
          <w:ilvl w:val="0"/>
          <w:numId w:val="14"/>
        </w:numPr>
        <w:tabs>
          <w:tab w:val="left" w:pos="5080"/>
        </w:tabs>
        <w:spacing w:before="120"/>
        <w:rPr>
          <w:rFonts w:eastAsia="Arial" w:cs="Arial"/>
          <w:color w:val="000000" w:themeColor="text1"/>
        </w:rPr>
      </w:pPr>
      <w:r w:rsidRPr="6F9B77EB">
        <w:rPr>
          <w:rFonts w:eastAsia="Arial" w:cs="Arial"/>
          <w:b/>
          <w:bCs/>
          <w:color w:val="000000" w:themeColor="text1"/>
        </w:rPr>
        <w:t>SINON</w:t>
      </w:r>
      <w:r w:rsidRPr="6F9B77EB">
        <w:rPr>
          <w:rFonts w:eastAsia="Arial" w:cs="Arial"/>
          <w:color w:val="000000" w:themeColor="text1"/>
        </w:rPr>
        <w:t xml:space="preserve"> le taux de TVA = 0 </w:t>
      </w:r>
    </w:p>
    <w:p w14:paraId="261E8823" w14:textId="5DEBEF08" w:rsidR="2E27BE3D" w:rsidRDefault="2E27BE3D" w:rsidP="6F9B77EB">
      <w:pPr>
        <w:pStyle w:val="BodyText"/>
        <w:tabs>
          <w:tab w:val="left" w:pos="5080"/>
        </w:tabs>
        <w:spacing w:before="120"/>
        <w:ind w:left="1440"/>
        <w:rPr>
          <w:rFonts w:eastAsia="Arial" w:cs="Arial"/>
          <w:color w:val="000000" w:themeColor="text1"/>
        </w:rPr>
      </w:pPr>
      <w:r w:rsidRPr="6F9B77EB">
        <w:rPr>
          <w:rFonts w:eastAsia="Arial" w:cs="Arial"/>
          <w:color w:val="000000" w:themeColor="text1"/>
        </w:rPr>
        <w:t> </w:t>
      </w:r>
    </w:p>
    <w:p w14:paraId="7180C664" w14:textId="38BBD877" w:rsidR="2E27BE3D" w:rsidRDefault="2E27BE3D" w:rsidP="6F9B77EB">
      <w:pPr>
        <w:pStyle w:val="BodyText"/>
        <w:tabs>
          <w:tab w:val="left" w:pos="5080"/>
        </w:tabs>
        <w:spacing w:before="120"/>
        <w:ind w:left="1440"/>
        <w:rPr>
          <w:rFonts w:eastAsia="Arial" w:cs="Arial"/>
          <w:color w:val="000000" w:themeColor="text1"/>
        </w:rPr>
      </w:pPr>
      <w:r w:rsidRPr="6F9B77EB">
        <w:rPr>
          <w:rFonts w:eastAsia="Arial" w:cs="Arial"/>
          <w:color w:val="000000" w:themeColor="text1"/>
        </w:rPr>
        <w:t>Pour chaque code de TVA récupéré correspond un taux de TVA paramétré dans le programme Taux de TVA (CRS031). Il faut récupérer le taux de TVA valide à la date d’interrogation. Le taux de TVA paramétré en exception local [</w:t>
      </w:r>
      <w:r w:rsidRPr="6F9B77EB">
        <w:rPr>
          <w:rFonts w:eastAsia="Arial" w:cs="Arial"/>
          <w:b/>
          <w:bCs/>
          <w:color w:val="000000" w:themeColor="text1"/>
        </w:rPr>
        <w:t>DIVI</w:t>
      </w:r>
      <w:r w:rsidRPr="6F9B77EB">
        <w:rPr>
          <w:rFonts w:eastAsia="Arial" w:cs="Arial"/>
          <w:color w:val="000000" w:themeColor="text1"/>
        </w:rPr>
        <w:t>] est prioritaire sur le taux de TVA en [</w:t>
      </w:r>
      <w:r w:rsidRPr="6F9B77EB">
        <w:rPr>
          <w:rFonts w:eastAsia="Arial" w:cs="Arial"/>
          <w:b/>
          <w:bCs/>
          <w:color w:val="000000" w:themeColor="text1"/>
        </w:rPr>
        <w:t>DIVI</w:t>
      </w:r>
      <w:r w:rsidRPr="6F9B77EB">
        <w:rPr>
          <w:rFonts w:eastAsia="Arial" w:cs="Arial"/>
          <w:color w:val="000000" w:themeColor="text1"/>
        </w:rPr>
        <w:t>] blanche.  </w:t>
      </w:r>
    </w:p>
    <w:p w14:paraId="77F9D011" w14:textId="2E0FB408" w:rsidR="6F9B77EB" w:rsidRDefault="6F9B77EB" w:rsidP="6F9B77EB">
      <w:pPr>
        <w:pStyle w:val="BodyText"/>
        <w:spacing w:before="120"/>
        <w:ind w:left="1440"/>
        <w:rPr>
          <w:rFonts w:eastAsia="Arial" w:cs="Arial"/>
          <w:color w:val="000000" w:themeColor="text1"/>
          <w:sz w:val="19"/>
          <w:szCs w:val="19"/>
        </w:rPr>
      </w:pPr>
    </w:p>
    <w:p w14:paraId="293468B9" w14:textId="0E6ECCE3" w:rsidR="6F9B77EB" w:rsidRDefault="6F9B77EB" w:rsidP="6F9B77EB">
      <w:pPr>
        <w:pStyle w:val="BodyText"/>
        <w:spacing w:before="120"/>
        <w:ind w:left="1440"/>
        <w:rPr>
          <w:rFonts w:eastAsia="Arial" w:cs="Arial"/>
          <w:color w:val="000000" w:themeColor="text1"/>
          <w:sz w:val="19"/>
          <w:szCs w:val="19"/>
        </w:rPr>
      </w:pPr>
    </w:p>
    <w:p w14:paraId="6E2C3CD9" w14:textId="40394B92" w:rsidR="6F9B77EB" w:rsidRDefault="6F9B77EB" w:rsidP="6F9B77EB">
      <w:pPr>
        <w:pStyle w:val="BodyText"/>
        <w:spacing w:before="120"/>
        <w:ind w:left="1440"/>
        <w:rPr>
          <w:rFonts w:eastAsia="Arial" w:cs="Arial"/>
          <w:color w:val="000000" w:themeColor="text1"/>
          <w:sz w:val="19"/>
          <w:szCs w:val="19"/>
        </w:rPr>
      </w:pPr>
    </w:p>
    <w:p w14:paraId="4D792F64" w14:textId="063BF9AA" w:rsidR="6F9B77EB" w:rsidRDefault="6F9B77EB" w:rsidP="6F9B77EB">
      <w:pPr>
        <w:pStyle w:val="BodyText"/>
        <w:spacing w:before="120"/>
        <w:ind w:left="1440"/>
        <w:rPr>
          <w:rFonts w:eastAsia="Arial" w:cs="Arial"/>
          <w:color w:val="000000" w:themeColor="text1"/>
          <w:sz w:val="19"/>
          <w:szCs w:val="19"/>
        </w:rPr>
      </w:pPr>
    </w:p>
    <w:p w14:paraId="4019B438" w14:textId="059CF8DF" w:rsidR="2E27BE3D" w:rsidRDefault="2E27BE3D" w:rsidP="6F9B77EB">
      <w:pPr>
        <w:pStyle w:val="Heading4"/>
      </w:pPr>
      <w:r w:rsidRPr="6F9B77EB">
        <w:t>Recuperation TOURNEES ET STOCK</w:t>
      </w:r>
      <w:r w:rsidR="22750D5C" w:rsidRPr="6F9B77EB">
        <w:t>-Logique RFO</w:t>
      </w:r>
    </w:p>
    <w:p w14:paraId="4ACE744C" w14:textId="789CD86E" w:rsidR="6F9B77EB" w:rsidRDefault="6F9B77EB" w:rsidP="6F9B77EB">
      <w:pPr>
        <w:spacing w:before="120" w:after="120"/>
        <w:ind w:left="1440"/>
        <w:rPr>
          <w:rFonts w:eastAsia="Arial" w:cs="Arial"/>
          <w:color w:val="000000" w:themeColor="text1"/>
        </w:rPr>
      </w:pPr>
    </w:p>
    <w:p w14:paraId="02DDB57D" w14:textId="743353A7" w:rsidR="2E27BE3D" w:rsidRDefault="2E27BE3D" w:rsidP="00965A36">
      <w:pPr>
        <w:pStyle w:val="BodyText"/>
        <w:numPr>
          <w:ilvl w:val="0"/>
          <w:numId w:val="13"/>
        </w:numPr>
        <w:spacing w:before="120"/>
        <w:rPr>
          <w:rFonts w:eastAsia="Arial" w:cs="Arial"/>
          <w:color w:val="000000" w:themeColor="text1"/>
        </w:rPr>
      </w:pPr>
      <w:r w:rsidRPr="6F9B77EB">
        <w:rPr>
          <w:rFonts w:eastAsia="Arial" w:cs="Arial"/>
          <w:color w:val="000000" w:themeColor="text1"/>
          <w:u w:val="single"/>
        </w:rPr>
        <w:t>Modèle d’approvisionnement</w:t>
      </w:r>
    </w:p>
    <w:p w14:paraId="1D21D9EE" w14:textId="35ED022E" w:rsidR="2E27BE3D" w:rsidRDefault="2E27BE3D" w:rsidP="6F9B77EB">
      <w:pPr>
        <w:pStyle w:val="BodyText"/>
        <w:spacing w:before="120"/>
        <w:ind w:left="349" w:firstLine="720"/>
        <w:rPr>
          <w:rFonts w:eastAsia="Arial" w:cs="Arial"/>
          <w:color w:val="000000" w:themeColor="text1"/>
        </w:rPr>
      </w:pPr>
      <w:r w:rsidRPr="6F9B77EB">
        <w:rPr>
          <w:rFonts w:eastAsia="Arial" w:cs="Arial"/>
          <w:color w:val="000000" w:themeColor="text1"/>
        </w:rPr>
        <w:t>Récupérer le modèle d’approvisionnement du client (SPLM dans OCUSMA)</w:t>
      </w:r>
    </w:p>
    <w:p w14:paraId="68CF69EF" w14:textId="62F15BF9" w:rsidR="2E27BE3D" w:rsidRDefault="2E27BE3D" w:rsidP="6F9B77EB">
      <w:pPr>
        <w:pStyle w:val="BodyText"/>
        <w:spacing w:before="120"/>
        <w:ind w:left="349" w:firstLine="720"/>
        <w:rPr>
          <w:rFonts w:eastAsia="Arial" w:cs="Arial"/>
          <w:color w:val="000000" w:themeColor="text1"/>
        </w:rPr>
      </w:pPr>
      <w:r w:rsidRPr="6F9B77EB">
        <w:rPr>
          <w:rFonts w:eastAsia="Arial" w:cs="Arial"/>
          <w:color w:val="000000" w:themeColor="text1"/>
        </w:rPr>
        <w:t>Si OKSPLM est vide, le dépôt principal du client (OKWHLO) est prise en compte,</w:t>
      </w:r>
    </w:p>
    <w:p w14:paraId="21951294" w14:textId="63C2BB2C" w:rsidR="6F9B77EB" w:rsidRDefault="6F9B77EB" w:rsidP="6F9B77EB">
      <w:pPr>
        <w:spacing w:before="120" w:after="120"/>
        <w:ind w:left="349" w:firstLine="720"/>
        <w:rPr>
          <w:rFonts w:eastAsia="Arial" w:cs="Arial"/>
          <w:color w:val="000000" w:themeColor="text1"/>
        </w:rPr>
      </w:pPr>
    </w:p>
    <w:p w14:paraId="50131899" w14:textId="1AD9DAD1" w:rsidR="6F9B77EB" w:rsidRDefault="6F9B77EB" w:rsidP="6F9B77EB">
      <w:pPr>
        <w:spacing w:before="120" w:after="120"/>
        <w:ind w:left="1440"/>
        <w:rPr>
          <w:rFonts w:eastAsia="Arial" w:cs="Arial"/>
          <w:color w:val="000000" w:themeColor="text1"/>
        </w:rPr>
      </w:pPr>
    </w:p>
    <w:p w14:paraId="2B697468" w14:textId="427F968B" w:rsidR="2E27BE3D" w:rsidRDefault="2E27BE3D" w:rsidP="00965A36">
      <w:pPr>
        <w:pStyle w:val="BodyText"/>
        <w:numPr>
          <w:ilvl w:val="0"/>
          <w:numId w:val="13"/>
        </w:numPr>
        <w:spacing w:before="120"/>
        <w:rPr>
          <w:rFonts w:eastAsia="Arial" w:cs="Arial"/>
          <w:color w:val="000000" w:themeColor="text1"/>
        </w:rPr>
      </w:pPr>
      <w:r w:rsidRPr="6F9B77EB">
        <w:rPr>
          <w:rFonts w:eastAsia="Arial" w:cs="Arial"/>
          <w:color w:val="000000" w:themeColor="text1"/>
          <w:u w:val="single"/>
        </w:rPr>
        <w:t>Dépôts et lieu de chargements</w:t>
      </w:r>
    </w:p>
    <w:p w14:paraId="16D97B41" w14:textId="710C7642" w:rsidR="2E27BE3D" w:rsidRDefault="2E27BE3D" w:rsidP="6F9B77EB">
      <w:pPr>
        <w:pStyle w:val="BodyText"/>
        <w:spacing w:before="120"/>
        <w:ind w:left="1069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6F9B77EB">
        <w:rPr>
          <w:rFonts w:eastAsia="Arial" w:cs="Arial"/>
          <w:color w:val="000000" w:themeColor="text1"/>
        </w:rPr>
        <w:t>Récupérer les dépôts (WHLO) associés à ce modèle d’approvisionnement (MMS059MI</w:t>
      </w:r>
      <w:r w:rsidRPr="6F9B77EB">
        <w:rPr>
          <w:rFonts w:ascii="Consolas" w:eastAsia="Consolas" w:hAnsi="Consolas" w:cs="Consolas"/>
          <w:color w:val="CE9178"/>
          <w:sz w:val="21"/>
          <w:szCs w:val="21"/>
        </w:rPr>
        <w:t>-</w:t>
      </w:r>
      <w:r w:rsidRPr="6F9B77EB">
        <w:rPr>
          <w:rFonts w:ascii="Calibri" w:eastAsia="Calibri" w:hAnsi="Calibri" w:cs="Calibri"/>
          <w:color w:val="000000" w:themeColor="text1"/>
          <w:sz w:val="22"/>
          <w:szCs w:val="22"/>
        </w:rPr>
        <w:t>List)</w:t>
      </w:r>
    </w:p>
    <w:p w14:paraId="6FA3D8B2" w14:textId="357E832B" w:rsidR="2E27BE3D" w:rsidRDefault="2E27BE3D" w:rsidP="6F9B77EB">
      <w:pPr>
        <w:ind w:left="720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6F9B77E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     Récupérer les lieux de chargements (SDES) depuis MITWHL</w:t>
      </w:r>
    </w:p>
    <w:p w14:paraId="1C9C785D" w14:textId="374F923B" w:rsidR="6F9B77EB" w:rsidRDefault="6F9B77EB" w:rsidP="6F9B77EB">
      <w:pPr>
        <w:spacing w:before="120" w:after="120"/>
        <w:rPr>
          <w:rFonts w:eastAsia="Arial" w:cs="Arial"/>
          <w:color w:val="000000" w:themeColor="text1"/>
        </w:rPr>
      </w:pPr>
    </w:p>
    <w:p w14:paraId="0B23D2CA" w14:textId="2CC424C1" w:rsidR="2E27BE3D" w:rsidRDefault="2E27BE3D" w:rsidP="00965A36">
      <w:pPr>
        <w:pStyle w:val="BodyText"/>
        <w:numPr>
          <w:ilvl w:val="0"/>
          <w:numId w:val="13"/>
        </w:numPr>
        <w:spacing w:before="120"/>
        <w:rPr>
          <w:rFonts w:eastAsia="Arial" w:cs="Arial"/>
          <w:color w:val="000000" w:themeColor="text1"/>
        </w:rPr>
      </w:pPr>
      <w:r w:rsidRPr="6F9B77EB">
        <w:rPr>
          <w:rFonts w:eastAsia="Arial" w:cs="Arial"/>
          <w:color w:val="000000" w:themeColor="text1"/>
          <w:u w:val="single"/>
        </w:rPr>
        <w:t>Routes et heures de livraison</w:t>
      </w:r>
    </w:p>
    <w:p w14:paraId="6AC469E4" w14:textId="0B2D7827" w:rsidR="6F9B77EB" w:rsidRDefault="6F9B77EB" w:rsidP="6F9B77EB">
      <w:pPr>
        <w:shd w:val="clear" w:color="auto" w:fill="FFFFFF" w:themeFill="background1"/>
        <w:ind w:left="720"/>
        <w:rPr>
          <w:rFonts w:ascii="Aptos" w:eastAsia="Aptos" w:hAnsi="Aptos" w:cs="Aptos"/>
          <w:color w:val="000000" w:themeColor="text1"/>
          <w:sz w:val="22"/>
          <w:szCs w:val="22"/>
        </w:rPr>
      </w:pPr>
    </w:p>
    <w:p w14:paraId="21F5930B" w14:textId="69EB235D" w:rsidR="2E27BE3D" w:rsidRDefault="2E27BE3D" w:rsidP="6F9B77EB">
      <w:pPr>
        <w:pStyle w:val="NormalWeb"/>
        <w:shd w:val="clear" w:color="auto" w:fill="FFFFFF" w:themeFill="background1"/>
        <w:spacing w:before="0" w:beforeAutospacing="0" w:after="0" w:afterAutospacing="0"/>
        <w:ind w:left="720"/>
        <w:rPr>
          <w:rFonts w:ascii="Aptos" w:eastAsia="Aptos" w:hAnsi="Aptos" w:cs="Aptos"/>
          <w:color w:val="000000" w:themeColor="text1"/>
          <w:sz w:val="22"/>
          <w:szCs w:val="22"/>
          <w:lang w:val="fr-FR"/>
        </w:rPr>
      </w:pPr>
      <w:r w:rsidRPr="6F9B77EB">
        <w:rPr>
          <w:rFonts w:ascii="Aptos" w:eastAsia="Aptos" w:hAnsi="Aptos" w:cs="Aptos"/>
          <w:color w:val="000000" w:themeColor="text1"/>
          <w:sz w:val="22"/>
          <w:szCs w:val="22"/>
          <w:lang w:val="fr-FR"/>
        </w:rPr>
        <w:t>Récupérer toutes les routes (ROUT-RODN) possibles et les champs associes aux routes.</w:t>
      </w:r>
    </w:p>
    <w:p w14:paraId="69D71A46" w14:textId="50CA2B35" w:rsidR="6F9B77EB" w:rsidRDefault="6F9B77EB" w:rsidP="6F9B77EB">
      <w:pPr>
        <w:shd w:val="clear" w:color="auto" w:fill="FFFFFF" w:themeFill="background1"/>
        <w:ind w:left="720"/>
        <w:rPr>
          <w:rFonts w:ascii="Aptos" w:eastAsia="Aptos" w:hAnsi="Aptos" w:cs="Aptos"/>
          <w:color w:val="000000" w:themeColor="text1"/>
          <w:sz w:val="22"/>
          <w:szCs w:val="22"/>
        </w:rPr>
      </w:pPr>
    </w:p>
    <w:p w14:paraId="34D993C1" w14:textId="67480AE0" w:rsidR="2E27BE3D" w:rsidRDefault="2E27BE3D" w:rsidP="6F9B77EB">
      <w:pPr>
        <w:pStyle w:val="NormalWeb"/>
        <w:shd w:val="clear" w:color="auto" w:fill="FFFFFF" w:themeFill="background1"/>
        <w:spacing w:before="0" w:beforeAutospacing="0" w:after="0" w:afterAutospacing="0"/>
        <w:ind w:left="720"/>
        <w:rPr>
          <w:rFonts w:ascii="Aptos" w:eastAsia="Aptos" w:hAnsi="Aptos" w:cs="Aptos"/>
          <w:color w:val="000000" w:themeColor="text1"/>
          <w:sz w:val="22"/>
          <w:szCs w:val="22"/>
          <w:lang w:val="fr-FR"/>
        </w:rPr>
      </w:pPr>
      <w:r w:rsidRPr="6F9B77EB">
        <w:rPr>
          <w:rFonts w:ascii="Aptos" w:eastAsia="Aptos" w:hAnsi="Aptos" w:cs="Aptos"/>
          <w:color w:val="000000" w:themeColor="text1"/>
          <w:sz w:val="22"/>
          <w:szCs w:val="22"/>
          <w:lang w:val="fr-FR"/>
        </w:rPr>
        <w:lastRenderedPageBreak/>
        <w:t>Calculer la meilleure date de livraison pour chaque tournée en prenant en compte l’heure actuel ou la requête se lance.</w:t>
      </w:r>
    </w:p>
    <w:p w14:paraId="6C5458B8" w14:textId="36426A82" w:rsidR="6F9B77EB" w:rsidRDefault="6F9B77EB" w:rsidP="6F9B77EB">
      <w:pPr>
        <w:shd w:val="clear" w:color="auto" w:fill="FFFFFF" w:themeFill="background1"/>
        <w:ind w:left="720"/>
        <w:rPr>
          <w:rFonts w:ascii="Aptos" w:eastAsia="Aptos" w:hAnsi="Aptos" w:cs="Aptos"/>
          <w:color w:val="000000" w:themeColor="text1"/>
          <w:sz w:val="22"/>
          <w:szCs w:val="22"/>
        </w:rPr>
      </w:pPr>
    </w:p>
    <w:p w14:paraId="46A0116E" w14:textId="2A307BE6" w:rsidR="6F9B77EB" w:rsidRDefault="6F9B77EB" w:rsidP="6F9B77EB">
      <w:pPr>
        <w:shd w:val="clear" w:color="auto" w:fill="FFFFFF" w:themeFill="background1"/>
        <w:ind w:left="720"/>
        <w:rPr>
          <w:rFonts w:ascii="Aptos" w:eastAsia="Aptos" w:hAnsi="Aptos" w:cs="Aptos"/>
          <w:color w:val="000000" w:themeColor="text1"/>
          <w:sz w:val="22"/>
          <w:szCs w:val="22"/>
        </w:rPr>
      </w:pPr>
    </w:p>
    <w:p w14:paraId="1614D9E0" w14:textId="77407B5D" w:rsidR="2E27BE3D" w:rsidRDefault="2E27BE3D" w:rsidP="6F9B77EB">
      <w:pPr>
        <w:pStyle w:val="NormalWeb"/>
        <w:shd w:val="clear" w:color="auto" w:fill="FFFFFF" w:themeFill="background1"/>
        <w:spacing w:before="0" w:beforeAutospacing="0" w:after="0" w:afterAutospacing="0"/>
        <w:ind w:left="720"/>
        <w:rPr>
          <w:rFonts w:ascii="Aptos" w:eastAsia="Aptos" w:hAnsi="Aptos" w:cs="Aptos"/>
          <w:color w:val="000000" w:themeColor="text1"/>
          <w:sz w:val="22"/>
          <w:szCs w:val="22"/>
          <w:lang w:val="fr-FR"/>
        </w:rPr>
      </w:pPr>
      <w:r w:rsidRPr="6F9B77EB">
        <w:rPr>
          <w:rFonts w:ascii="Aptos" w:eastAsia="Aptos" w:hAnsi="Aptos" w:cs="Aptos"/>
          <w:color w:val="000000" w:themeColor="text1"/>
          <w:sz w:val="22"/>
          <w:szCs w:val="22"/>
          <w:lang w:val="fr-FR"/>
        </w:rPr>
        <w:t>La logique suivante a été mise en place pour prioritiser certaines tournées et toujours avoir aumoin une tournée par défaut.</w:t>
      </w:r>
    </w:p>
    <w:p w14:paraId="27993AEF" w14:textId="1BEFB749" w:rsidR="6F9B77EB" w:rsidRDefault="6F9B77EB" w:rsidP="6F9B77EB">
      <w:pPr>
        <w:shd w:val="clear" w:color="auto" w:fill="FFFFFF" w:themeFill="background1"/>
        <w:ind w:left="720"/>
        <w:rPr>
          <w:rFonts w:ascii="Aptos" w:eastAsia="Aptos" w:hAnsi="Aptos" w:cs="Aptos"/>
          <w:color w:val="000000" w:themeColor="text1"/>
          <w:sz w:val="22"/>
          <w:szCs w:val="22"/>
        </w:rPr>
      </w:pPr>
    </w:p>
    <w:p w14:paraId="6BC07C6A" w14:textId="5F926BB0" w:rsidR="2E27BE3D" w:rsidRDefault="2E27BE3D" w:rsidP="6F9B77EB">
      <w:pPr>
        <w:pStyle w:val="NormalWeb"/>
        <w:shd w:val="clear" w:color="auto" w:fill="FFFFFF" w:themeFill="background1"/>
        <w:spacing w:before="0" w:beforeAutospacing="0" w:after="0" w:afterAutospacing="0"/>
        <w:ind w:left="720"/>
        <w:rPr>
          <w:rFonts w:ascii="Calibri" w:eastAsia="Calibri" w:hAnsi="Calibri" w:cs="Calibri"/>
          <w:color w:val="000000" w:themeColor="text1"/>
          <w:sz w:val="22"/>
          <w:szCs w:val="22"/>
          <w:lang w:val="fr-FR"/>
        </w:rPr>
      </w:pPr>
      <w:r w:rsidRPr="6F9B77EB">
        <w:rPr>
          <w:rFonts w:ascii="Calibri" w:eastAsia="Calibri" w:hAnsi="Calibri" w:cs="Calibri"/>
          <w:color w:val="000000" w:themeColor="text1"/>
          <w:sz w:val="22"/>
          <w:szCs w:val="22"/>
          <w:lang w:val="fr-FR"/>
        </w:rPr>
        <w:t>Pour les commandes interfacées, quelle que soit la source (</w:t>
      </w:r>
      <w:r w:rsidRPr="6F9B77EB">
        <w:rPr>
          <w:rFonts w:ascii="Calibri" w:eastAsia="Calibri" w:hAnsi="Calibri" w:cs="Calibri"/>
          <w:i/>
          <w:iCs/>
          <w:color w:val="000000" w:themeColor="text1"/>
          <w:sz w:val="22"/>
          <w:szCs w:val="22"/>
          <w:lang w:val="fr-FR"/>
        </w:rPr>
        <w:t>Ariane, ETAI, TecCom, Standard, Doyen</w:t>
      </w:r>
      <w:r w:rsidRPr="6F9B77EB">
        <w:rPr>
          <w:rFonts w:ascii="Calibri" w:eastAsia="Calibri" w:hAnsi="Calibri" w:cs="Calibri"/>
          <w:color w:val="000000" w:themeColor="text1"/>
          <w:sz w:val="22"/>
          <w:szCs w:val="22"/>
          <w:lang w:val="fr-FR"/>
        </w:rPr>
        <w:t>)</w:t>
      </w:r>
    </w:p>
    <w:p w14:paraId="4CE79427" w14:textId="7DBEDD14" w:rsidR="2E27BE3D" w:rsidRDefault="2E27BE3D" w:rsidP="00965A36">
      <w:pPr>
        <w:pStyle w:val="ListParagraph"/>
        <w:numPr>
          <w:ilvl w:val="0"/>
          <w:numId w:val="12"/>
        </w:numPr>
        <w:shd w:val="clear" w:color="auto" w:fill="FFFFFF" w:themeFill="background1"/>
        <w:tabs>
          <w:tab w:val="num" w:pos="1440"/>
        </w:tabs>
        <w:ind w:left="1440"/>
        <w:rPr>
          <w:rFonts w:eastAsia="Calibri" w:cs="Calibri"/>
          <w:color w:val="000000" w:themeColor="text1"/>
        </w:rPr>
      </w:pPr>
      <w:r w:rsidRPr="6F9B77EB">
        <w:rPr>
          <w:rFonts w:eastAsia="Calibri" w:cs="Calibri"/>
          <w:color w:val="000000" w:themeColor="text1"/>
        </w:rPr>
        <w:t>Toutes les tournées en priorité 5 (DRS011) sont remontées (</w:t>
      </w:r>
      <w:r w:rsidRPr="6F9B77EB">
        <w:rPr>
          <w:rFonts w:eastAsia="Calibri" w:cs="Calibri"/>
          <w:i/>
          <w:iCs/>
          <w:color w:val="000000" w:themeColor="text1"/>
        </w:rPr>
        <w:t>P01, P02, P03, P04, P05, etc.</w:t>
      </w:r>
      <w:r w:rsidRPr="6F9B77EB">
        <w:rPr>
          <w:rFonts w:eastAsia="Calibri" w:cs="Calibri"/>
          <w:color w:val="000000" w:themeColor="text1"/>
        </w:rPr>
        <w:t>)</w:t>
      </w:r>
    </w:p>
    <w:p w14:paraId="74C35070" w14:textId="17A028E7" w:rsidR="2E27BE3D" w:rsidRDefault="2E27BE3D" w:rsidP="00965A36">
      <w:pPr>
        <w:pStyle w:val="ListParagraph"/>
        <w:numPr>
          <w:ilvl w:val="0"/>
          <w:numId w:val="12"/>
        </w:numPr>
        <w:shd w:val="clear" w:color="auto" w:fill="FFFFFF" w:themeFill="background1"/>
        <w:tabs>
          <w:tab w:val="num" w:pos="1440"/>
        </w:tabs>
        <w:ind w:left="1440"/>
        <w:rPr>
          <w:rFonts w:eastAsia="Calibri" w:cs="Calibri"/>
          <w:color w:val="000000" w:themeColor="text1"/>
        </w:rPr>
      </w:pPr>
      <w:r w:rsidRPr="6F9B77EB">
        <w:rPr>
          <w:rFonts w:eastAsia="Calibri" w:cs="Calibri"/>
          <w:color w:val="000000" w:themeColor="text1"/>
        </w:rPr>
        <w:t>La priorité des tournées P01 et P02 est définie en fonction de la promesse client la plus rapide (</w:t>
      </w:r>
      <w:r w:rsidRPr="6F9B77EB">
        <w:rPr>
          <w:rFonts w:eastAsia="Calibri" w:cs="Calibri"/>
          <w:i/>
          <w:iCs/>
          <w:color w:val="000000" w:themeColor="text1"/>
        </w:rPr>
        <w:t>par ordre croissant de la plus rapide à la moins rapide</w:t>
      </w:r>
      <w:r w:rsidRPr="6F9B77EB">
        <w:rPr>
          <w:rFonts w:eastAsia="Calibri" w:cs="Calibri"/>
          <w:color w:val="000000" w:themeColor="text1"/>
        </w:rPr>
        <w:t>)</w:t>
      </w:r>
    </w:p>
    <w:p w14:paraId="796CF57C" w14:textId="7FE7B7BF" w:rsidR="2E27BE3D" w:rsidRDefault="2E27BE3D" w:rsidP="00965A36">
      <w:pPr>
        <w:pStyle w:val="ListParagraph"/>
        <w:numPr>
          <w:ilvl w:val="1"/>
          <w:numId w:val="12"/>
        </w:numPr>
        <w:shd w:val="clear" w:color="auto" w:fill="FFFFFF" w:themeFill="background1"/>
        <w:tabs>
          <w:tab w:val="num" w:pos="2160"/>
        </w:tabs>
        <w:ind w:left="2160"/>
        <w:rPr>
          <w:rFonts w:eastAsia="Calibri" w:cs="Calibri"/>
          <w:color w:val="000000" w:themeColor="text1"/>
        </w:rPr>
      </w:pPr>
      <w:r w:rsidRPr="6F9B77EB">
        <w:rPr>
          <w:rFonts w:eastAsia="Calibri" w:cs="Calibri"/>
          <w:color w:val="000000" w:themeColor="text1"/>
        </w:rPr>
        <w:t>La priorité a un impact sur la sélection des tournées</w:t>
      </w:r>
    </w:p>
    <w:p w14:paraId="5AB45A5B" w14:textId="79598928" w:rsidR="2E27BE3D" w:rsidRDefault="2E27BE3D" w:rsidP="00965A36">
      <w:pPr>
        <w:pStyle w:val="ListParagraph"/>
        <w:numPr>
          <w:ilvl w:val="0"/>
          <w:numId w:val="12"/>
        </w:numPr>
        <w:shd w:val="clear" w:color="auto" w:fill="FFFFFF" w:themeFill="background1"/>
        <w:tabs>
          <w:tab w:val="num" w:pos="1440"/>
        </w:tabs>
        <w:ind w:left="1440"/>
        <w:rPr>
          <w:rFonts w:eastAsia="Calibri" w:cs="Calibri"/>
          <w:color w:val="000000" w:themeColor="text1"/>
        </w:rPr>
      </w:pPr>
      <w:r w:rsidRPr="6F9B77EB">
        <w:rPr>
          <w:rFonts w:eastAsia="Calibri" w:cs="Calibri"/>
          <w:color w:val="000000" w:themeColor="text1"/>
        </w:rPr>
        <w:t>Les tournées P01 et P02 sont toujours prioritaires par rapport aux autres tournées (</w:t>
      </w:r>
      <w:r w:rsidRPr="6F9B77EB">
        <w:rPr>
          <w:rFonts w:eastAsia="Calibri" w:cs="Calibri"/>
          <w:i/>
          <w:iCs/>
          <w:color w:val="000000" w:themeColor="text1"/>
        </w:rPr>
        <w:t>P03, P04, P05, etc.</w:t>
      </w:r>
      <w:r w:rsidRPr="6F9B77EB">
        <w:rPr>
          <w:rFonts w:eastAsia="Calibri" w:cs="Calibri"/>
          <w:color w:val="000000" w:themeColor="text1"/>
        </w:rPr>
        <w:t>)</w:t>
      </w:r>
    </w:p>
    <w:p w14:paraId="46B99600" w14:textId="542B69E7" w:rsidR="2E27BE3D" w:rsidRDefault="2E27BE3D" w:rsidP="00965A36">
      <w:pPr>
        <w:pStyle w:val="ListParagraph"/>
        <w:numPr>
          <w:ilvl w:val="0"/>
          <w:numId w:val="12"/>
        </w:numPr>
        <w:shd w:val="clear" w:color="auto" w:fill="FFFFFF" w:themeFill="background1"/>
        <w:tabs>
          <w:tab w:val="num" w:pos="1440"/>
        </w:tabs>
        <w:ind w:left="1440"/>
        <w:rPr>
          <w:rFonts w:eastAsia="Calibri" w:cs="Calibri"/>
          <w:color w:val="000000" w:themeColor="text1"/>
        </w:rPr>
      </w:pPr>
      <w:r w:rsidRPr="6F9B77EB">
        <w:rPr>
          <w:rFonts w:eastAsia="Calibri" w:cs="Calibri"/>
          <w:color w:val="000000" w:themeColor="text1"/>
        </w:rPr>
        <w:t>Si aucune tournée P01 et P02 en priorité 5 est paramétrée alors sélectionner la tournée J+1 en priorité 9</w:t>
      </w:r>
    </w:p>
    <w:p w14:paraId="47A7D606" w14:textId="598E3B28" w:rsidR="2E27BE3D" w:rsidRDefault="2E27BE3D" w:rsidP="00965A36">
      <w:pPr>
        <w:pStyle w:val="ListParagraph"/>
        <w:numPr>
          <w:ilvl w:val="1"/>
          <w:numId w:val="12"/>
        </w:numPr>
        <w:shd w:val="clear" w:color="auto" w:fill="FFFFFF" w:themeFill="background1"/>
        <w:tabs>
          <w:tab w:val="num" w:pos="2160"/>
        </w:tabs>
        <w:ind w:left="2160"/>
        <w:rPr>
          <w:rFonts w:eastAsia="Calibri" w:cs="Calibri"/>
          <w:color w:val="000000" w:themeColor="text1"/>
        </w:rPr>
      </w:pPr>
      <w:r w:rsidRPr="6F9B77EB">
        <w:rPr>
          <w:rFonts w:eastAsia="Calibri" w:cs="Calibri"/>
          <w:color w:val="000000" w:themeColor="text1"/>
        </w:rPr>
        <w:t>Les tournées P03, P04, P05 sont affichées et sélectionnables uniquement pour Ariane et Doyen</w:t>
      </w:r>
    </w:p>
    <w:p w14:paraId="3A6D59F7" w14:textId="18E4E6C2" w:rsidR="2E27BE3D" w:rsidRDefault="2E27BE3D" w:rsidP="00965A36">
      <w:pPr>
        <w:pStyle w:val="ListParagraph"/>
        <w:numPr>
          <w:ilvl w:val="1"/>
          <w:numId w:val="12"/>
        </w:numPr>
        <w:shd w:val="clear" w:color="auto" w:fill="FFFFFF" w:themeFill="background1"/>
        <w:tabs>
          <w:tab w:val="num" w:pos="2160"/>
        </w:tabs>
        <w:ind w:left="2160"/>
        <w:rPr>
          <w:rFonts w:eastAsia="Calibri" w:cs="Calibri"/>
          <w:color w:val="000000" w:themeColor="text1"/>
        </w:rPr>
      </w:pPr>
      <w:r w:rsidRPr="6F9B77EB">
        <w:rPr>
          <w:rFonts w:eastAsia="Calibri" w:cs="Calibri"/>
          <w:b/>
          <w:bCs/>
          <w:color w:val="000000" w:themeColor="text1"/>
        </w:rPr>
        <w:t>Les</w:t>
      </w:r>
      <w:r w:rsidRPr="6F9B77EB">
        <w:rPr>
          <w:rFonts w:eastAsia="Calibri" w:cs="Calibri"/>
          <w:color w:val="000000" w:themeColor="text1"/>
        </w:rPr>
        <w:t xml:space="preserve"> </w:t>
      </w:r>
      <w:r w:rsidRPr="6F9B77EB">
        <w:rPr>
          <w:rFonts w:eastAsia="Calibri" w:cs="Calibri"/>
          <w:b/>
          <w:bCs/>
          <w:color w:val="000000" w:themeColor="text1"/>
        </w:rPr>
        <w:t>tournées P03, P04, P05 sont ne sont jamais sélectionnées pour ETAI, TecCom, Standard</w:t>
      </w:r>
    </w:p>
    <w:p w14:paraId="6B0DF3AB" w14:textId="150846D2" w:rsidR="6F9B77EB" w:rsidRDefault="6F9B77EB" w:rsidP="6F9B77EB">
      <w:pPr>
        <w:spacing w:before="120" w:after="120"/>
        <w:ind w:left="2160"/>
        <w:rPr>
          <w:rFonts w:eastAsia="Arial" w:cs="Arial"/>
          <w:color w:val="000000" w:themeColor="text1"/>
        </w:rPr>
      </w:pPr>
    </w:p>
    <w:p w14:paraId="7500C59E" w14:textId="2CD47E88" w:rsidR="2E27BE3D" w:rsidRDefault="2E27BE3D" w:rsidP="00965A36">
      <w:pPr>
        <w:pStyle w:val="ListParagraph"/>
        <w:numPr>
          <w:ilvl w:val="0"/>
          <w:numId w:val="12"/>
        </w:numPr>
        <w:shd w:val="clear" w:color="auto" w:fill="FFFFFF" w:themeFill="background1"/>
        <w:tabs>
          <w:tab w:val="num" w:pos="1440"/>
        </w:tabs>
        <w:ind w:left="1440"/>
        <w:rPr>
          <w:rFonts w:eastAsia="Calibri" w:cs="Calibri"/>
          <w:color w:val="000000" w:themeColor="text1"/>
        </w:rPr>
      </w:pPr>
      <w:r w:rsidRPr="6F9B77EB">
        <w:rPr>
          <w:rFonts w:eastAsia="Calibri" w:cs="Calibri"/>
          <w:color w:val="000000" w:themeColor="text1"/>
        </w:rPr>
        <w:t>Les tournées P01 et P02 sont toujours prioritaires par rapport aux tournées J+1 en priorité 9</w:t>
      </w:r>
    </w:p>
    <w:p w14:paraId="306EC2E9" w14:textId="453883BB" w:rsidR="6F9B77EB" w:rsidRDefault="6F9B77EB" w:rsidP="6F9B77EB">
      <w:pPr>
        <w:spacing w:before="120" w:after="120"/>
        <w:rPr>
          <w:rFonts w:eastAsia="Arial" w:cs="Arial"/>
          <w:color w:val="000000" w:themeColor="text1"/>
        </w:rPr>
      </w:pPr>
    </w:p>
    <w:p w14:paraId="16BEB556" w14:textId="688951FE" w:rsidR="6F9B77EB" w:rsidRDefault="6F9B77EB" w:rsidP="6F9B77EB">
      <w:pPr>
        <w:spacing w:before="120" w:after="120"/>
        <w:ind w:left="1440"/>
        <w:rPr>
          <w:rFonts w:eastAsia="Arial" w:cs="Arial"/>
          <w:color w:val="000000" w:themeColor="text1"/>
        </w:rPr>
      </w:pPr>
    </w:p>
    <w:p w14:paraId="12AFD336" w14:textId="6A94C30E" w:rsidR="2E27BE3D" w:rsidRDefault="2E27BE3D" w:rsidP="00965A36">
      <w:pPr>
        <w:pStyle w:val="BodyText"/>
        <w:numPr>
          <w:ilvl w:val="0"/>
          <w:numId w:val="13"/>
        </w:numPr>
        <w:spacing w:before="120"/>
        <w:rPr>
          <w:rFonts w:eastAsia="Arial" w:cs="Arial"/>
          <w:color w:val="000000" w:themeColor="text1"/>
        </w:rPr>
      </w:pPr>
      <w:r w:rsidRPr="6F9B77EB">
        <w:rPr>
          <w:rFonts w:eastAsia="Arial" w:cs="Arial"/>
          <w:color w:val="000000" w:themeColor="text1"/>
          <w:u w:val="single"/>
        </w:rPr>
        <w:t>Récupération Stock</w:t>
      </w:r>
    </w:p>
    <w:p w14:paraId="763A9E6A" w14:textId="47B47360" w:rsidR="2E27BE3D" w:rsidRDefault="2E27BE3D" w:rsidP="6F9B77EB">
      <w:pPr>
        <w:pStyle w:val="NormalWeb"/>
        <w:shd w:val="clear" w:color="auto" w:fill="FFFFFF" w:themeFill="background1"/>
        <w:spacing w:before="0" w:beforeAutospacing="0" w:after="0" w:afterAutospacing="0"/>
        <w:ind w:left="1069"/>
        <w:rPr>
          <w:rFonts w:ascii="Aptos" w:eastAsia="Aptos" w:hAnsi="Aptos" w:cs="Aptos"/>
          <w:color w:val="000000" w:themeColor="text1"/>
          <w:sz w:val="22"/>
          <w:szCs w:val="22"/>
          <w:lang w:val="fr-FR"/>
        </w:rPr>
      </w:pPr>
      <w:r w:rsidRPr="6F9B77EB">
        <w:rPr>
          <w:rFonts w:ascii="Aptos" w:eastAsia="Aptos" w:hAnsi="Aptos" w:cs="Aptos"/>
          <w:color w:val="000000" w:themeColor="text1"/>
          <w:sz w:val="22"/>
          <w:szCs w:val="22"/>
          <w:lang w:val="fr-FR"/>
        </w:rPr>
        <w:t>Remonter le stock disponible pour le code article et les dépôts disponibles. Le multiple de vente est pris en compte.(Si TOMU=2, alors les dispo de stocks sont en multiples de 2.)</w:t>
      </w:r>
    </w:p>
    <w:p w14:paraId="7FB0F98E" w14:textId="0BE8066A" w:rsidR="6F9B77EB" w:rsidRDefault="6F9B77EB" w:rsidP="6F9B77EB">
      <w:pPr>
        <w:ind w:left="720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C58C402" w14:textId="30C37F8D" w:rsidR="6F9B77EB" w:rsidRDefault="6F9B77EB" w:rsidP="6F9B77EB">
      <w:pPr>
        <w:pStyle w:val="BodyText"/>
        <w:spacing w:before="120"/>
        <w:ind w:left="1440"/>
        <w:rPr>
          <w:rFonts w:eastAsia="Arial" w:cs="Arial"/>
          <w:color w:val="000000" w:themeColor="text1"/>
          <w:sz w:val="19"/>
          <w:szCs w:val="19"/>
        </w:rPr>
      </w:pPr>
    </w:p>
    <w:p w14:paraId="6AAB5C5D" w14:textId="16BDDD4F" w:rsidR="6F9B77EB" w:rsidRDefault="6F9B77EB" w:rsidP="6F9B77EB">
      <w:pPr>
        <w:pStyle w:val="BodyText"/>
        <w:spacing w:before="120"/>
        <w:ind w:left="1440"/>
        <w:rPr>
          <w:rFonts w:eastAsia="Arial" w:cs="Arial"/>
          <w:color w:val="000000" w:themeColor="text1"/>
          <w:sz w:val="19"/>
          <w:szCs w:val="19"/>
        </w:rPr>
      </w:pPr>
    </w:p>
    <w:p w14:paraId="6640469C" w14:textId="476BCCEE" w:rsidR="77C75297" w:rsidRDefault="77C75297" w:rsidP="6F9B77EB">
      <w:pPr>
        <w:pStyle w:val="Heading4"/>
      </w:pPr>
      <w:r w:rsidRPr="6F9B77EB">
        <w:t>Mis a jour statut ligne-Logique RFO</w:t>
      </w:r>
    </w:p>
    <w:p w14:paraId="56DE9FB5" w14:textId="2E7291B4" w:rsidR="6F9B77EB" w:rsidRDefault="6F9B77EB" w:rsidP="6F9B77EB">
      <w:pPr>
        <w:tabs>
          <w:tab w:val="left" w:pos="5080"/>
        </w:tabs>
        <w:spacing w:before="120" w:after="120"/>
        <w:rPr>
          <w:rFonts w:eastAsia="Arial" w:cs="Arial"/>
          <w:color w:val="000000" w:themeColor="text1"/>
        </w:rPr>
      </w:pPr>
    </w:p>
    <w:p w14:paraId="2EF7A0C8" w14:textId="7B0AEEEF" w:rsidR="77C75297" w:rsidRDefault="77C75297" w:rsidP="6F9B77EB">
      <w:pPr>
        <w:pStyle w:val="BodyText"/>
        <w:tabs>
          <w:tab w:val="left" w:pos="5080"/>
        </w:tabs>
        <w:spacing w:before="120"/>
        <w:ind w:left="0"/>
        <w:rPr>
          <w:rFonts w:eastAsia="Arial" w:cs="Arial"/>
          <w:color w:val="000000" w:themeColor="text1"/>
        </w:rPr>
      </w:pPr>
      <w:r w:rsidRPr="6F9B77EB">
        <w:rPr>
          <w:rFonts w:eastAsia="Arial" w:cs="Arial"/>
          <w:color w:val="000000" w:themeColor="text1"/>
        </w:rPr>
        <w:t>Les statuts des lignes (AVST et AVTX) sont mis à jour en fonction des disponibilités de stock</w:t>
      </w:r>
    </w:p>
    <w:p w14:paraId="53898150" w14:textId="161B910F" w:rsidR="6F9B77EB" w:rsidRDefault="6F9B77EB" w:rsidP="6F9B77EB">
      <w:pPr>
        <w:tabs>
          <w:tab w:val="left" w:pos="5080"/>
        </w:tabs>
        <w:spacing w:before="120" w:after="120"/>
        <w:rPr>
          <w:rFonts w:eastAsia="Arial" w:cs="Arial"/>
          <w:color w:val="000000" w:themeColor="text1"/>
        </w:rPr>
      </w:pPr>
    </w:p>
    <w:p w14:paraId="4B8AB3D6" w14:textId="249F9054" w:rsidR="77C75297" w:rsidRDefault="77C75297" w:rsidP="6F9B77EB">
      <w:pPr>
        <w:pStyle w:val="BodyText"/>
        <w:tabs>
          <w:tab w:val="left" w:pos="5080"/>
        </w:tabs>
        <w:spacing w:before="120"/>
        <w:ind w:left="0"/>
        <w:rPr>
          <w:rFonts w:eastAsia="Arial" w:cs="Arial"/>
          <w:color w:val="000000" w:themeColor="text1"/>
        </w:rPr>
      </w:pPr>
      <w:r w:rsidRPr="6F9B77EB">
        <w:rPr>
          <w:rFonts w:eastAsia="Arial" w:cs="Arial"/>
          <w:color w:val="000000" w:themeColor="text1"/>
        </w:rPr>
        <w:t>Si erreur reference inconnue, LNST=I et LNTX=Rejected</w:t>
      </w:r>
    </w:p>
    <w:p w14:paraId="23268C25" w14:textId="42396D75" w:rsidR="77C75297" w:rsidRDefault="77C75297" w:rsidP="6F9B77EB">
      <w:pPr>
        <w:pStyle w:val="BodyText"/>
        <w:tabs>
          <w:tab w:val="left" w:pos="5080"/>
        </w:tabs>
        <w:spacing w:before="120"/>
        <w:ind w:left="0"/>
        <w:rPr>
          <w:rFonts w:eastAsia="Arial" w:cs="Arial"/>
          <w:color w:val="000000" w:themeColor="text1"/>
        </w:rPr>
      </w:pPr>
      <w:r w:rsidRPr="6F9B77EB">
        <w:rPr>
          <w:rFonts w:eastAsia="Arial" w:cs="Arial"/>
          <w:color w:val="000000" w:themeColor="text1"/>
        </w:rPr>
        <w:t>Sinon si qte disponible=0, LNST =I et LNTX =</w:t>
      </w:r>
      <w:r w:rsidRPr="6F9B77EB">
        <w:rPr>
          <w:rFonts w:ascii="Consolas" w:eastAsia="Consolas" w:hAnsi="Consolas" w:cs="Consolas"/>
          <w:color w:val="CE9178"/>
          <w:sz w:val="21"/>
          <w:szCs w:val="21"/>
        </w:rPr>
        <w:t xml:space="preserve"> </w:t>
      </w:r>
      <w:r w:rsidRPr="6F9B77EB">
        <w:rPr>
          <w:rFonts w:eastAsia="Arial" w:cs="Arial"/>
          <w:color w:val="000000" w:themeColor="text1"/>
        </w:rPr>
        <w:t>Rejected</w:t>
      </w:r>
    </w:p>
    <w:p w14:paraId="1C0491C6" w14:textId="70369A7A" w:rsidR="77C75297" w:rsidRDefault="77C75297" w:rsidP="6F9B77EB">
      <w:pPr>
        <w:pStyle w:val="BodyText"/>
        <w:tabs>
          <w:tab w:val="left" w:pos="5080"/>
        </w:tabs>
        <w:spacing w:before="120"/>
        <w:ind w:left="0"/>
        <w:rPr>
          <w:rFonts w:eastAsia="Arial" w:cs="Arial"/>
          <w:color w:val="000000" w:themeColor="text1"/>
        </w:rPr>
      </w:pPr>
      <w:r w:rsidRPr="6F9B77EB">
        <w:rPr>
          <w:rFonts w:eastAsia="Arial" w:cs="Arial"/>
          <w:color w:val="000000" w:themeColor="text1"/>
        </w:rPr>
        <w:t>Sinon si qte disponible&gt;=  qte demandée, LNST=D et LNTX =</w:t>
      </w:r>
      <w:r w:rsidRPr="6F9B77EB">
        <w:rPr>
          <w:rFonts w:ascii="Consolas" w:eastAsia="Consolas" w:hAnsi="Consolas" w:cs="Consolas"/>
          <w:color w:val="CE9178"/>
          <w:sz w:val="21"/>
          <w:szCs w:val="21"/>
        </w:rPr>
        <w:t xml:space="preserve"> </w:t>
      </w:r>
      <w:r w:rsidRPr="6F9B77EB">
        <w:rPr>
          <w:rFonts w:eastAsia="Arial" w:cs="Arial"/>
          <w:color w:val="000000" w:themeColor="text1"/>
        </w:rPr>
        <w:t>Disponible</w:t>
      </w:r>
    </w:p>
    <w:p w14:paraId="0C64D9C4" w14:textId="4BA39A84" w:rsidR="77C75297" w:rsidRDefault="77C75297" w:rsidP="6F9B77EB">
      <w:pPr>
        <w:pStyle w:val="BodyText"/>
        <w:tabs>
          <w:tab w:val="left" w:pos="5080"/>
        </w:tabs>
        <w:spacing w:before="120"/>
        <w:ind w:left="0"/>
        <w:rPr>
          <w:rFonts w:eastAsia="Arial" w:cs="Arial"/>
          <w:color w:val="000000" w:themeColor="text1"/>
        </w:rPr>
      </w:pPr>
      <w:r w:rsidRPr="6F9B77EB">
        <w:rPr>
          <w:rFonts w:eastAsia="Arial" w:cs="Arial"/>
          <w:color w:val="000000" w:themeColor="text1"/>
        </w:rPr>
        <w:t>Sinon si qte disponible &lt; qte demandée, LNST=P et LNTX =</w:t>
      </w:r>
      <w:r w:rsidRPr="6F9B77EB">
        <w:rPr>
          <w:rFonts w:ascii="Consolas" w:eastAsia="Consolas" w:hAnsi="Consolas" w:cs="Consolas"/>
          <w:color w:val="CE9178"/>
          <w:sz w:val="21"/>
          <w:szCs w:val="21"/>
        </w:rPr>
        <w:t xml:space="preserve"> </w:t>
      </w:r>
      <w:r w:rsidRPr="6F9B77EB">
        <w:rPr>
          <w:rFonts w:eastAsia="Arial" w:cs="Arial"/>
          <w:color w:val="000000" w:themeColor="text1"/>
        </w:rPr>
        <w:t>Partiellement disponible</w:t>
      </w:r>
    </w:p>
    <w:p w14:paraId="5562A09D" w14:textId="6D77C7E8" w:rsidR="6F9B77EB" w:rsidRDefault="6F9B77EB" w:rsidP="6F9B77EB">
      <w:pPr>
        <w:tabs>
          <w:tab w:val="left" w:pos="5080"/>
        </w:tabs>
        <w:spacing w:before="120" w:after="120"/>
        <w:rPr>
          <w:rFonts w:eastAsia="Arial" w:cs="Arial"/>
          <w:color w:val="000000" w:themeColor="text1"/>
        </w:rPr>
      </w:pPr>
    </w:p>
    <w:p w14:paraId="10F06923" w14:textId="6742A06C" w:rsidR="77C75297" w:rsidRDefault="77C75297" w:rsidP="6F9B77EB">
      <w:pPr>
        <w:pStyle w:val="BodyText"/>
        <w:tabs>
          <w:tab w:val="left" w:pos="5080"/>
        </w:tabs>
        <w:spacing w:before="120"/>
        <w:ind w:left="0"/>
        <w:rPr>
          <w:rFonts w:eastAsia="Arial" w:cs="Arial"/>
          <w:color w:val="000000" w:themeColor="text1"/>
        </w:rPr>
      </w:pPr>
      <w:r w:rsidRPr="6F9B77EB">
        <w:rPr>
          <w:rFonts w:eastAsia="Arial" w:cs="Arial"/>
          <w:color w:val="000000" w:themeColor="text1"/>
        </w:rPr>
        <w:t>Champs DPAN :</w:t>
      </w:r>
    </w:p>
    <w:p w14:paraId="405F1728" w14:textId="4FAE82FF" w:rsidR="77C75297" w:rsidRDefault="77C75297" w:rsidP="6F9B77EB">
      <w:pPr>
        <w:pStyle w:val="BodyText"/>
        <w:tabs>
          <w:tab w:val="left" w:pos="5080"/>
        </w:tabs>
        <w:spacing w:before="120"/>
        <w:ind w:left="0"/>
        <w:rPr>
          <w:rFonts w:eastAsia="Arial" w:cs="Arial"/>
          <w:color w:val="000000" w:themeColor="text1"/>
        </w:rPr>
      </w:pPr>
      <w:r w:rsidRPr="6F9B77EB">
        <w:rPr>
          <w:rFonts w:eastAsia="Arial" w:cs="Arial"/>
          <w:b/>
          <w:bCs/>
          <w:color w:val="000000" w:themeColor="text1"/>
        </w:rPr>
        <w:t>SI</w:t>
      </w:r>
      <w:r w:rsidRPr="6F9B77EB">
        <w:rPr>
          <w:rFonts w:eastAsia="Arial" w:cs="Arial"/>
          <w:color w:val="000000" w:themeColor="text1"/>
        </w:rPr>
        <w:t xml:space="preserve"> le dépôt de la ligne </w:t>
      </w:r>
      <w:r w:rsidRPr="6F9B77EB">
        <w:rPr>
          <w:rFonts w:eastAsia="Arial" w:cs="Arial"/>
          <w:b/>
          <w:bCs/>
          <w:color w:val="000000" w:themeColor="text1"/>
        </w:rPr>
        <w:t>[WHLO]</w:t>
      </w:r>
      <w:r w:rsidRPr="6F9B77EB">
        <w:rPr>
          <w:rFonts w:eastAsia="Arial" w:cs="Arial"/>
          <w:color w:val="000000" w:themeColor="text1"/>
        </w:rPr>
        <w:t xml:space="preserve"> est équivalent au dépôt principal de la fiche client </w:t>
      </w:r>
      <w:r w:rsidRPr="6F9B77EB">
        <w:rPr>
          <w:rFonts w:eastAsia="Arial" w:cs="Arial"/>
          <w:b/>
          <w:bCs/>
          <w:color w:val="000000" w:themeColor="text1"/>
        </w:rPr>
        <w:t>[OKWHLO]</w:t>
      </w:r>
      <w:r w:rsidRPr="6F9B77EB">
        <w:rPr>
          <w:rFonts w:eastAsia="Arial" w:cs="Arial"/>
          <w:color w:val="000000" w:themeColor="text1"/>
        </w:rPr>
        <w:t xml:space="preserve"> </w:t>
      </w:r>
      <w:r w:rsidRPr="6F9B77EB">
        <w:rPr>
          <w:rFonts w:eastAsia="Arial" w:cs="Arial"/>
          <w:b/>
          <w:bCs/>
          <w:color w:val="000000" w:themeColor="text1"/>
        </w:rPr>
        <w:t>ALORS</w:t>
      </w:r>
      <w:r w:rsidRPr="6F9B77EB">
        <w:rPr>
          <w:rFonts w:eastAsia="Arial" w:cs="Arial"/>
          <w:color w:val="000000" w:themeColor="text1"/>
        </w:rPr>
        <w:t xml:space="preserve"> "false" </w:t>
      </w:r>
      <w:r w:rsidRPr="6F9B77EB">
        <w:rPr>
          <w:rFonts w:eastAsia="Arial" w:cs="Arial"/>
          <w:b/>
          <w:bCs/>
          <w:color w:val="000000" w:themeColor="text1"/>
        </w:rPr>
        <w:t>SINON</w:t>
      </w:r>
      <w:r w:rsidRPr="6F9B77EB">
        <w:rPr>
          <w:rFonts w:eastAsia="Arial" w:cs="Arial"/>
          <w:color w:val="000000" w:themeColor="text1"/>
        </w:rPr>
        <w:t xml:space="preserve"> "true" </w:t>
      </w:r>
    </w:p>
    <w:p w14:paraId="651F3374" w14:textId="7F1E5435" w:rsidR="6F9B77EB" w:rsidRDefault="6F9B77EB" w:rsidP="6F9B77EB">
      <w:pPr>
        <w:tabs>
          <w:tab w:val="left" w:pos="5080"/>
        </w:tabs>
        <w:spacing w:before="120" w:after="120"/>
        <w:rPr>
          <w:rFonts w:eastAsia="Arial" w:cs="Arial"/>
          <w:color w:val="000000" w:themeColor="text1"/>
        </w:rPr>
      </w:pPr>
    </w:p>
    <w:p w14:paraId="197CBB93" w14:textId="2A22F89C" w:rsidR="6F9B77EB" w:rsidRDefault="6F9B77EB" w:rsidP="6F9B77EB">
      <w:pPr>
        <w:tabs>
          <w:tab w:val="left" w:pos="5080"/>
        </w:tabs>
        <w:spacing w:before="120" w:after="120"/>
        <w:rPr>
          <w:rFonts w:eastAsia="Arial" w:cs="Arial"/>
          <w:color w:val="000000" w:themeColor="text1"/>
        </w:rPr>
      </w:pPr>
    </w:p>
    <w:p w14:paraId="01F32004" w14:textId="0D12B661" w:rsidR="6F9B77EB" w:rsidRDefault="6F9B77EB" w:rsidP="6F9B77EB">
      <w:pPr>
        <w:pStyle w:val="BodyText"/>
        <w:spacing w:before="120"/>
        <w:ind w:left="1440"/>
        <w:rPr>
          <w:rFonts w:eastAsia="Arial" w:cs="Arial"/>
          <w:color w:val="000000" w:themeColor="text1"/>
          <w:sz w:val="19"/>
          <w:szCs w:val="19"/>
        </w:rPr>
      </w:pPr>
    </w:p>
    <w:p w14:paraId="357DCEDF" w14:textId="06F50D18" w:rsidR="77C75297" w:rsidRDefault="77C75297" w:rsidP="6F9B77EB">
      <w:pPr>
        <w:pStyle w:val="Heading4"/>
        <w:rPr>
          <w:rFonts w:eastAsia="Arial" w:cs="Arial"/>
          <w:bCs/>
          <w:caps/>
          <w:color w:val="000000" w:themeColor="text1"/>
          <w:szCs w:val="24"/>
        </w:rPr>
      </w:pPr>
      <w:r w:rsidRPr="6F9B77EB">
        <w:lastRenderedPageBreak/>
        <w:t>Mettre en ordre de Disponibilité et PriorIté</w:t>
      </w:r>
      <w:r w:rsidR="00A84BB6" w:rsidRPr="6F9B77EB">
        <w:t>-Logique RFO</w:t>
      </w:r>
    </w:p>
    <w:p w14:paraId="33CC04B4" w14:textId="44925DB8" w:rsidR="6F9B77EB" w:rsidRDefault="6F9B77EB" w:rsidP="6F9B77EB">
      <w:pPr>
        <w:tabs>
          <w:tab w:val="left" w:pos="5080"/>
        </w:tabs>
        <w:spacing w:before="120" w:after="120"/>
        <w:rPr>
          <w:rFonts w:eastAsia="Arial" w:cs="Arial"/>
          <w:color w:val="000000" w:themeColor="text1"/>
        </w:rPr>
      </w:pPr>
    </w:p>
    <w:p w14:paraId="0C96203F" w14:textId="7F8A1242" w:rsidR="6F9B77EB" w:rsidRDefault="6F9B77EB" w:rsidP="6F9B77EB">
      <w:pPr>
        <w:tabs>
          <w:tab w:val="left" w:pos="5080"/>
        </w:tabs>
        <w:spacing w:before="120" w:after="120"/>
        <w:rPr>
          <w:rFonts w:eastAsia="Arial" w:cs="Arial"/>
          <w:color w:val="000000" w:themeColor="text1"/>
        </w:rPr>
      </w:pPr>
    </w:p>
    <w:p w14:paraId="76E82A4E" w14:textId="65F57724" w:rsidR="77C75297" w:rsidRDefault="77C75297" w:rsidP="6F9B77EB">
      <w:pPr>
        <w:pStyle w:val="BodyText"/>
        <w:tabs>
          <w:tab w:val="left" w:pos="5080"/>
        </w:tabs>
        <w:spacing w:before="120"/>
        <w:ind w:left="0"/>
        <w:rPr>
          <w:rFonts w:eastAsia="Arial" w:cs="Arial"/>
          <w:color w:val="000000" w:themeColor="text1"/>
        </w:rPr>
      </w:pPr>
      <w:r w:rsidRPr="6F9B77EB">
        <w:rPr>
          <w:rFonts w:eastAsia="Arial" w:cs="Arial"/>
          <w:color w:val="000000" w:themeColor="text1"/>
        </w:rPr>
        <w:t>La liste des tournées sont mis en ordre de priorité en prenant en compte :</w:t>
      </w:r>
    </w:p>
    <w:p w14:paraId="75F8F1C5" w14:textId="420BC0B4" w:rsidR="77C75297" w:rsidRDefault="77C75297" w:rsidP="00965A36">
      <w:pPr>
        <w:pStyle w:val="BodyText"/>
        <w:numPr>
          <w:ilvl w:val="0"/>
          <w:numId w:val="11"/>
        </w:numPr>
        <w:tabs>
          <w:tab w:val="left" w:pos="5080"/>
        </w:tabs>
        <w:spacing w:before="120"/>
        <w:rPr>
          <w:rFonts w:eastAsia="Arial" w:cs="Arial"/>
          <w:color w:val="000000" w:themeColor="text1"/>
        </w:rPr>
      </w:pPr>
      <w:r w:rsidRPr="6F9B77EB">
        <w:rPr>
          <w:rFonts w:eastAsia="Arial" w:cs="Arial"/>
          <w:color w:val="000000" w:themeColor="text1"/>
        </w:rPr>
        <w:t>Logique de priorités des tournée (P01/P02/Priorité 9)</w:t>
      </w:r>
    </w:p>
    <w:p w14:paraId="48782EE3" w14:textId="7872B389" w:rsidR="77C75297" w:rsidRDefault="77C75297" w:rsidP="00965A36">
      <w:pPr>
        <w:pStyle w:val="BodyText"/>
        <w:numPr>
          <w:ilvl w:val="0"/>
          <w:numId w:val="11"/>
        </w:numPr>
        <w:tabs>
          <w:tab w:val="left" w:pos="5080"/>
        </w:tabs>
        <w:spacing w:before="120"/>
        <w:rPr>
          <w:rFonts w:eastAsia="Arial" w:cs="Arial"/>
          <w:color w:val="000000" w:themeColor="text1"/>
        </w:rPr>
      </w:pPr>
      <w:r w:rsidRPr="6F9B77EB">
        <w:rPr>
          <w:rFonts w:eastAsia="Arial" w:cs="Arial"/>
          <w:color w:val="000000" w:themeColor="text1"/>
        </w:rPr>
        <w:t>Livraisons les plus rapides (CODZ/COHZ)</w:t>
      </w:r>
    </w:p>
    <w:p w14:paraId="57809EAF" w14:textId="792DEE93" w:rsidR="77C75297" w:rsidRDefault="77C75297" w:rsidP="00965A36">
      <w:pPr>
        <w:pStyle w:val="BodyText"/>
        <w:numPr>
          <w:ilvl w:val="0"/>
          <w:numId w:val="11"/>
        </w:numPr>
        <w:tabs>
          <w:tab w:val="left" w:pos="5080"/>
        </w:tabs>
        <w:spacing w:before="120"/>
        <w:rPr>
          <w:rFonts w:eastAsia="Arial" w:cs="Arial"/>
          <w:color w:val="000000" w:themeColor="text1"/>
        </w:rPr>
      </w:pPr>
      <w:r w:rsidRPr="6F9B77EB">
        <w:rPr>
          <w:rFonts w:eastAsia="Arial" w:cs="Arial"/>
          <w:color w:val="000000" w:themeColor="text1"/>
        </w:rPr>
        <w:t>Disponibilités de stocks</w:t>
      </w:r>
    </w:p>
    <w:p w14:paraId="7205227C" w14:textId="14DF665B" w:rsidR="6F9B77EB" w:rsidRDefault="6F9B77EB" w:rsidP="6F9B77EB">
      <w:pPr>
        <w:tabs>
          <w:tab w:val="left" w:pos="5080"/>
        </w:tabs>
        <w:spacing w:before="120" w:after="120"/>
        <w:rPr>
          <w:rFonts w:eastAsia="Arial" w:cs="Arial"/>
          <w:color w:val="000000" w:themeColor="text1"/>
        </w:rPr>
      </w:pPr>
    </w:p>
    <w:p w14:paraId="61DF9910" w14:textId="080D1FA1" w:rsidR="5222909F" w:rsidRDefault="5222909F" w:rsidP="6F9B77EB">
      <w:pPr>
        <w:pStyle w:val="BodyText"/>
        <w:tabs>
          <w:tab w:val="left" w:pos="5080"/>
        </w:tabs>
        <w:spacing w:before="120" w:line="259" w:lineRule="auto"/>
        <w:ind w:left="0"/>
        <w:rPr>
          <w:rFonts w:eastAsia="Arial" w:cs="Arial"/>
          <w:color w:val="000000" w:themeColor="text1"/>
        </w:rPr>
      </w:pPr>
      <w:r w:rsidRPr="6F9B77EB">
        <w:rPr>
          <w:rFonts w:eastAsia="Arial" w:cs="Arial"/>
          <w:color w:val="000000" w:themeColor="text1"/>
        </w:rPr>
        <w:t>O</w:t>
      </w:r>
      <w:r w:rsidR="77C75297" w:rsidRPr="6F9B77EB">
        <w:rPr>
          <w:rFonts w:eastAsia="Arial" w:cs="Arial"/>
          <w:color w:val="000000" w:themeColor="text1"/>
        </w:rPr>
        <w:t>n remonte la tournée/les tournées nécessaire pour satisfaire la quantité commandée.</w:t>
      </w:r>
    </w:p>
    <w:p w14:paraId="0708AE2F" w14:textId="6ACB68BA" w:rsidR="6F9B77EB" w:rsidRDefault="6F9B77EB" w:rsidP="6F9B77EB">
      <w:pPr>
        <w:pStyle w:val="BodyText"/>
        <w:tabs>
          <w:tab w:val="left" w:pos="5080"/>
        </w:tabs>
        <w:spacing w:before="120" w:line="259" w:lineRule="auto"/>
        <w:ind w:left="0"/>
        <w:rPr>
          <w:rFonts w:eastAsia="Arial" w:cs="Arial"/>
          <w:b/>
          <w:bCs/>
          <w:color w:val="000000" w:themeColor="text1"/>
        </w:rPr>
      </w:pPr>
    </w:p>
    <w:p w14:paraId="7288E941" w14:textId="4BFB2DC6" w:rsidR="6F9B77EB" w:rsidRDefault="6F9B77EB" w:rsidP="6F9B77EB">
      <w:pPr>
        <w:pStyle w:val="BodyText"/>
        <w:tabs>
          <w:tab w:val="left" w:pos="5080"/>
        </w:tabs>
        <w:spacing w:before="120" w:line="259" w:lineRule="auto"/>
        <w:ind w:left="0"/>
        <w:rPr>
          <w:rFonts w:eastAsia="Arial" w:cs="Arial"/>
          <w:b/>
          <w:bCs/>
          <w:color w:val="000000" w:themeColor="text1"/>
        </w:rPr>
      </w:pPr>
    </w:p>
    <w:p w14:paraId="3AD82B16" w14:textId="5E1E56D5" w:rsidR="5A50DBFB" w:rsidRDefault="5A50DBFB" w:rsidP="6F9B77EB">
      <w:pPr>
        <w:pStyle w:val="Heading3"/>
        <w:rPr>
          <w:rFonts w:eastAsia="Arial" w:cs="Arial"/>
          <w:bCs/>
          <w:caps w:val="0"/>
          <w:color w:val="000000" w:themeColor="text1"/>
          <w:sz w:val="20"/>
        </w:rPr>
      </w:pPr>
      <w:r w:rsidRPr="6F9B77EB">
        <w:t>Logique NonRFO/OIS340MI</w:t>
      </w:r>
    </w:p>
    <w:p w14:paraId="7CADAFB6" w14:textId="5A73B056" w:rsidR="6F9B77EB" w:rsidRDefault="6F9B77EB" w:rsidP="6F9B77EB">
      <w:pPr>
        <w:pStyle w:val="BodyText"/>
        <w:spacing w:before="120"/>
        <w:ind w:left="1440"/>
        <w:rPr>
          <w:rFonts w:eastAsia="Arial" w:cs="Arial"/>
          <w:color w:val="000000" w:themeColor="text1"/>
          <w:sz w:val="19"/>
          <w:szCs w:val="19"/>
        </w:rPr>
      </w:pPr>
    </w:p>
    <w:p w14:paraId="77875C1E" w14:textId="72B3975E" w:rsidR="6F9B77EB" w:rsidRDefault="6F9B77EB" w:rsidP="6F9B77EB">
      <w:pPr>
        <w:pStyle w:val="BodyText"/>
        <w:spacing w:before="120"/>
        <w:ind w:left="1440"/>
        <w:rPr>
          <w:rFonts w:eastAsia="Arial" w:cs="Arial"/>
          <w:color w:val="000000" w:themeColor="text1"/>
          <w:sz w:val="19"/>
          <w:szCs w:val="19"/>
        </w:rPr>
      </w:pPr>
    </w:p>
    <w:p w14:paraId="4565B4E0" w14:textId="18957A85" w:rsidR="0F492323" w:rsidRDefault="0F492323" w:rsidP="6F9B77EB">
      <w:pPr>
        <w:pStyle w:val="Heading4"/>
      </w:pPr>
      <w:r w:rsidRPr="6F9B77EB">
        <w:t>OIS340MI-LstSupplSummary</w:t>
      </w:r>
      <w:r w:rsidR="00A84BB6">
        <w:t>-Logique Non-RFO</w:t>
      </w:r>
    </w:p>
    <w:p w14:paraId="7AA6BEA2" w14:textId="5765E4E8" w:rsidR="6F9B77EB" w:rsidRDefault="6F9B77EB" w:rsidP="6F9B77EB">
      <w:pPr>
        <w:pStyle w:val="BodyText"/>
      </w:pPr>
    </w:p>
    <w:p w14:paraId="2ECA5DF2" w14:textId="269559B4" w:rsidR="0F492323" w:rsidRDefault="0F492323" w:rsidP="6F9B77EB">
      <w:pPr>
        <w:pStyle w:val="BodyText"/>
      </w:pPr>
      <w:r w:rsidRPr="6F9B77EB">
        <w:t xml:space="preserve">Cette API </w:t>
      </w:r>
      <w:r w:rsidR="370917AB" w:rsidRPr="6F9B77EB">
        <w:t>nous retourne la disponibilité des articles</w:t>
      </w:r>
      <w:r w:rsidR="1A77D892" w:rsidRPr="6F9B77EB">
        <w:t xml:space="preserve">, les </w:t>
      </w:r>
      <w:r w:rsidR="4EE09429" w:rsidRPr="6F9B77EB">
        <w:t>dépôts</w:t>
      </w:r>
      <w:r w:rsidR="1A77D892" w:rsidRPr="6F9B77EB">
        <w:t>, les tournées et les heures de livraison.</w:t>
      </w:r>
    </w:p>
    <w:p w14:paraId="0A80EF55" w14:textId="7D1497DD" w:rsidR="6F9B77EB" w:rsidRDefault="6F9B77EB" w:rsidP="6F9B77EB">
      <w:pPr>
        <w:pStyle w:val="BodyText"/>
      </w:pPr>
    </w:p>
    <w:tbl>
      <w:tblPr>
        <w:tblStyle w:val="TableGrid"/>
        <w:tblW w:w="0" w:type="auto"/>
        <w:tblInd w:w="111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1779"/>
        <w:gridCol w:w="1741"/>
        <w:gridCol w:w="1809"/>
        <w:gridCol w:w="1843"/>
        <w:gridCol w:w="1812"/>
      </w:tblGrid>
      <w:tr w:rsidR="6F9B77EB" w14:paraId="5AA39C5B" w14:textId="77777777" w:rsidTr="6F9B77EB">
        <w:trPr>
          <w:trHeight w:val="300"/>
        </w:trPr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13A3F7"/>
            <w:tcMar>
              <w:left w:w="105" w:type="dxa"/>
              <w:right w:w="105" w:type="dxa"/>
            </w:tcMar>
            <w:vAlign w:val="center"/>
          </w:tcPr>
          <w:p w14:paraId="79832B8B" w14:textId="0CC598B2" w:rsidR="6F9B77EB" w:rsidRDefault="6F9B77EB" w:rsidP="6F9B77EB">
            <w:pPr>
              <w:pStyle w:val="BodyText"/>
              <w:spacing w:before="120"/>
              <w:ind w:left="0"/>
              <w:rPr>
                <w:rFonts w:eastAsia="Arial" w:cs="Arial"/>
                <w:b/>
                <w:bCs/>
                <w:color w:val="FFFFFF" w:themeColor="background1"/>
                <w:sz w:val="16"/>
                <w:szCs w:val="16"/>
              </w:rPr>
            </w:pPr>
            <w:r w:rsidRPr="6F9B77EB">
              <w:rPr>
                <w:rFonts w:eastAsia="Arial" w:cs="Arial"/>
                <w:b/>
                <w:bCs/>
                <w:color w:val="FFFFFF" w:themeColor="background1"/>
                <w:sz w:val="16"/>
                <w:szCs w:val="16"/>
              </w:rPr>
              <w:t>Champ M3</w:t>
            </w:r>
          </w:p>
        </w:tc>
        <w:tc>
          <w:tcPr>
            <w:tcW w:w="200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13A3F7"/>
            <w:tcMar>
              <w:left w:w="105" w:type="dxa"/>
              <w:right w:w="105" w:type="dxa"/>
            </w:tcMar>
            <w:vAlign w:val="center"/>
          </w:tcPr>
          <w:p w14:paraId="79B5A568" w14:textId="1AC8E351" w:rsidR="6F9B77EB" w:rsidRDefault="6F9B77EB" w:rsidP="6F9B77EB">
            <w:pPr>
              <w:pStyle w:val="BodyText"/>
              <w:spacing w:before="120"/>
              <w:ind w:left="0"/>
              <w:rPr>
                <w:rFonts w:eastAsia="Arial" w:cs="Arial"/>
                <w:b/>
                <w:bCs/>
                <w:color w:val="FFFFFF" w:themeColor="background1"/>
                <w:sz w:val="16"/>
                <w:szCs w:val="16"/>
              </w:rPr>
            </w:pPr>
            <w:r w:rsidRPr="6F9B77EB">
              <w:rPr>
                <w:rFonts w:eastAsia="Arial" w:cs="Arial"/>
                <w:b/>
                <w:bCs/>
                <w:color w:val="FFFFFF" w:themeColor="background1"/>
                <w:sz w:val="16"/>
                <w:szCs w:val="16"/>
              </w:rPr>
              <w:t>Type</w:t>
            </w:r>
          </w:p>
        </w:tc>
        <w:tc>
          <w:tcPr>
            <w:tcW w:w="200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13A3F7"/>
            <w:tcMar>
              <w:left w:w="105" w:type="dxa"/>
              <w:right w:w="105" w:type="dxa"/>
            </w:tcMar>
            <w:vAlign w:val="center"/>
          </w:tcPr>
          <w:p w14:paraId="3382EAA3" w14:textId="5006D215" w:rsidR="6F9B77EB" w:rsidRDefault="6F9B77EB" w:rsidP="6F9B77EB">
            <w:pPr>
              <w:pStyle w:val="BodyText"/>
              <w:spacing w:before="120"/>
              <w:ind w:left="0"/>
              <w:rPr>
                <w:rFonts w:eastAsia="Arial" w:cs="Arial"/>
                <w:b/>
                <w:bCs/>
                <w:color w:val="FFFFFF" w:themeColor="background1"/>
                <w:sz w:val="16"/>
                <w:szCs w:val="16"/>
              </w:rPr>
            </w:pPr>
            <w:r w:rsidRPr="6F9B77EB">
              <w:rPr>
                <w:rFonts w:eastAsia="Arial" w:cs="Arial"/>
                <w:b/>
                <w:bCs/>
                <w:color w:val="FFFFFF" w:themeColor="background1"/>
                <w:sz w:val="16"/>
                <w:szCs w:val="16"/>
              </w:rPr>
              <w:t>Longueur</w:t>
            </w:r>
          </w:p>
        </w:tc>
        <w:tc>
          <w:tcPr>
            <w:tcW w:w="200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13A3F7"/>
            <w:tcMar>
              <w:left w:w="105" w:type="dxa"/>
              <w:right w:w="105" w:type="dxa"/>
            </w:tcMar>
            <w:vAlign w:val="center"/>
          </w:tcPr>
          <w:p w14:paraId="41C5430F" w14:textId="425FD814" w:rsidR="6F9B77EB" w:rsidRDefault="6F9B77EB" w:rsidP="6F9B77EB">
            <w:pPr>
              <w:pStyle w:val="BodyText"/>
              <w:spacing w:before="120"/>
              <w:ind w:left="0"/>
              <w:rPr>
                <w:rFonts w:eastAsia="Arial" w:cs="Arial"/>
                <w:b/>
                <w:bCs/>
                <w:color w:val="FFFFFF" w:themeColor="background1"/>
                <w:sz w:val="16"/>
                <w:szCs w:val="16"/>
              </w:rPr>
            </w:pPr>
            <w:r w:rsidRPr="6F9B77EB">
              <w:rPr>
                <w:rFonts w:eastAsia="Arial" w:cs="Arial"/>
                <w:b/>
                <w:bCs/>
                <w:color w:val="FFFFFF" w:themeColor="background1"/>
                <w:sz w:val="16"/>
                <w:szCs w:val="16"/>
              </w:rPr>
              <w:t>Description</w:t>
            </w:r>
          </w:p>
        </w:tc>
        <w:tc>
          <w:tcPr>
            <w:tcW w:w="201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13A3F7"/>
            <w:tcMar>
              <w:left w:w="105" w:type="dxa"/>
              <w:right w:w="105" w:type="dxa"/>
            </w:tcMar>
            <w:vAlign w:val="center"/>
          </w:tcPr>
          <w:p w14:paraId="1A30E488" w14:textId="38E3AD7C" w:rsidR="6F9B77EB" w:rsidRDefault="6F9B77EB" w:rsidP="6F9B77EB">
            <w:pPr>
              <w:pStyle w:val="BodyText"/>
              <w:spacing w:before="120"/>
              <w:ind w:left="0"/>
              <w:rPr>
                <w:rFonts w:eastAsia="Arial" w:cs="Arial"/>
                <w:b/>
                <w:bCs/>
                <w:color w:val="FFFFFF" w:themeColor="background1"/>
                <w:sz w:val="16"/>
                <w:szCs w:val="16"/>
              </w:rPr>
            </w:pPr>
            <w:r w:rsidRPr="6F9B77EB">
              <w:rPr>
                <w:rFonts w:eastAsia="Arial" w:cs="Arial"/>
                <w:b/>
                <w:bCs/>
                <w:color w:val="FFFFFF" w:themeColor="background1"/>
                <w:sz w:val="16"/>
                <w:szCs w:val="16"/>
              </w:rPr>
              <w:t>Valeur</w:t>
            </w:r>
          </w:p>
        </w:tc>
      </w:tr>
      <w:tr w:rsidR="6F9B77EB" w14:paraId="1A9831F7" w14:textId="77777777" w:rsidTr="6F9B77EB">
        <w:trPr>
          <w:trHeight w:val="300"/>
        </w:trPr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9321C4A" w14:textId="4133EE68" w:rsidR="6F9B77EB" w:rsidRDefault="6F9B77EB" w:rsidP="6F9B77EB">
            <w:pPr>
              <w:pStyle w:val="BodyText"/>
              <w:spacing w:before="120"/>
              <w:ind w:left="0"/>
              <w:rPr>
                <w:rFonts w:eastAsia="Arial" w:cs="Arial"/>
                <w:color w:val="000000" w:themeColor="text1"/>
                <w:sz w:val="16"/>
                <w:szCs w:val="16"/>
              </w:rPr>
            </w:pPr>
            <w:r w:rsidRPr="6F9B77EB">
              <w:rPr>
                <w:rFonts w:eastAsia="Arial" w:cs="Arial"/>
                <w:color w:val="000000" w:themeColor="text1"/>
                <w:sz w:val="16"/>
                <w:szCs w:val="16"/>
              </w:rPr>
              <w:t>CUNO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55AB8F8" w14:textId="0EB643AA" w:rsidR="6F9B77EB" w:rsidRDefault="6F9B77EB" w:rsidP="6F9B77EB">
            <w:pPr>
              <w:pStyle w:val="BodyText"/>
              <w:spacing w:before="120"/>
              <w:ind w:left="0"/>
              <w:rPr>
                <w:rFonts w:eastAsia="Arial" w:cs="Arial"/>
                <w:color w:val="000000" w:themeColor="text1"/>
                <w:sz w:val="16"/>
                <w:szCs w:val="16"/>
              </w:rPr>
            </w:pPr>
            <w:r w:rsidRPr="6F9B77EB">
              <w:rPr>
                <w:rFonts w:eastAsia="Arial" w:cs="Arial"/>
                <w:color w:val="000000" w:themeColor="text1"/>
                <w:sz w:val="16"/>
                <w:szCs w:val="16"/>
              </w:rPr>
              <w:t>A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97FACE6" w14:textId="0E468CCE" w:rsidR="6F9B77EB" w:rsidRDefault="6F9B77EB" w:rsidP="6F9B77EB">
            <w:pPr>
              <w:pStyle w:val="BodyText"/>
              <w:spacing w:before="120"/>
              <w:ind w:left="0"/>
              <w:rPr>
                <w:rFonts w:eastAsia="Arial" w:cs="Arial"/>
                <w:color w:val="000000" w:themeColor="text1"/>
                <w:sz w:val="16"/>
                <w:szCs w:val="16"/>
              </w:rPr>
            </w:pPr>
            <w:r w:rsidRPr="6F9B77EB">
              <w:rPr>
                <w:rFonts w:eastAsia="Arial" w:cs="Arial"/>
                <w:color w:val="000000" w:themeColor="text1"/>
                <w:sz w:val="16"/>
                <w:szCs w:val="16"/>
              </w:rPr>
              <w:t>10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F485A6B" w14:textId="033426F2" w:rsidR="6F9B77EB" w:rsidRDefault="6F9B77EB" w:rsidP="6F9B77EB">
            <w:pPr>
              <w:pStyle w:val="BodyText"/>
              <w:spacing w:before="120"/>
              <w:ind w:left="0"/>
              <w:rPr>
                <w:rFonts w:eastAsia="Arial" w:cs="Arial"/>
                <w:color w:val="000000" w:themeColor="text1"/>
                <w:sz w:val="16"/>
                <w:szCs w:val="16"/>
              </w:rPr>
            </w:pPr>
            <w:r w:rsidRPr="6F9B77EB">
              <w:rPr>
                <w:rFonts w:eastAsia="Arial" w:cs="Arial"/>
                <w:color w:val="000000" w:themeColor="text1"/>
                <w:sz w:val="16"/>
                <w:szCs w:val="16"/>
              </w:rPr>
              <w:t>Code client</w:t>
            </w:r>
          </w:p>
        </w:tc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0A2BD59" w14:textId="40264CBB" w:rsidR="6F9B77EB" w:rsidRDefault="6F9B77EB" w:rsidP="6F9B77EB">
            <w:pPr>
              <w:pStyle w:val="BodyText"/>
              <w:spacing w:before="120"/>
              <w:ind w:left="0"/>
              <w:rPr>
                <w:rFonts w:eastAsia="Arial" w:cs="Arial"/>
                <w:color w:val="000000" w:themeColor="text1"/>
                <w:sz w:val="16"/>
                <w:szCs w:val="16"/>
              </w:rPr>
            </w:pPr>
            <w:r w:rsidRPr="6F9B77EB">
              <w:rPr>
                <w:rFonts w:eastAsia="Arial" w:cs="Arial"/>
                <w:color w:val="000000" w:themeColor="text1"/>
                <w:sz w:val="16"/>
                <w:szCs w:val="16"/>
              </w:rPr>
              <w:t>&lt;CUNO&gt;</w:t>
            </w:r>
          </w:p>
        </w:tc>
      </w:tr>
      <w:tr w:rsidR="6F9B77EB" w14:paraId="17FB0D6D" w14:textId="77777777" w:rsidTr="6F9B77EB">
        <w:trPr>
          <w:trHeight w:val="300"/>
        </w:trPr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/>
            <w:tcMar>
              <w:left w:w="105" w:type="dxa"/>
              <w:right w:w="105" w:type="dxa"/>
            </w:tcMar>
            <w:vAlign w:val="center"/>
          </w:tcPr>
          <w:p w14:paraId="2D7FBA52" w14:textId="16513D41" w:rsidR="240430DB" w:rsidRDefault="240430DB" w:rsidP="6F9B77EB">
            <w:pPr>
              <w:pStyle w:val="BodyText"/>
              <w:spacing w:before="120" w:line="259" w:lineRule="auto"/>
              <w:ind w:left="0"/>
            </w:pPr>
            <w:r w:rsidRPr="6F9B77EB">
              <w:rPr>
                <w:rFonts w:eastAsia="Arial" w:cs="Arial"/>
                <w:color w:val="000000" w:themeColor="text1"/>
                <w:sz w:val="16"/>
                <w:szCs w:val="16"/>
              </w:rPr>
              <w:t>POPN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/>
            <w:tcMar>
              <w:left w:w="105" w:type="dxa"/>
              <w:right w:w="105" w:type="dxa"/>
            </w:tcMar>
            <w:vAlign w:val="center"/>
          </w:tcPr>
          <w:p w14:paraId="64352560" w14:textId="50E29B09" w:rsidR="6F9B77EB" w:rsidRDefault="6F9B77EB" w:rsidP="6F9B77EB">
            <w:pPr>
              <w:pStyle w:val="BodyText"/>
              <w:spacing w:before="120"/>
              <w:ind w:left="0"/>
              <w:rPr>
                <w:rFonts w:eastAsia="Arial" w:cs="Arial"/>
                <w:color w:val="000000" w:themeColor="text1"/>
                <w:sz w:val="16"/>
                <w:szCs w:val="16"/>
              </w:rPr>
            </w:pPr>
            <w:r w:rsidRPr="6F9B77EB">
              <w:rPr>
                <w:rFonts w:eastAsia="Arial" w:cs="Arial"/>
                <w:color w:val="000000" w:themeColor="text1"/>
                <w:sz w:val="16"/>
                <w:szCs w:val="16"/>
              </w:rPr>
              <w:t>A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/>
            <w:tcMar>
              <w:left w:w="105" w:type="dxa"/>
              <w:right w:w="105" w:type="dxa"/>
            </w:tcMar>
            <w:vAlign w:val="center"/>
          </w:tcPr>
          <w:p w14:paraId="1FD9B54E" w14:textId="598C75EE" w:rsidR="6F9B77EB" w:rsidRDefault="6F9B77EB" w:rsidP="6F9B77EB">
            <w:pPr>
              <w:pStyle w:val="BodyText"/>
              <w:spacing w:before="120"/>
              <w:ind w:left="0"/>
              <w:rPr>
                <w:rFonts w:eastAsia="Arial" w:cs="Arial"/>
                <w:color w:val="000000" w:themeColor="text1"/>
                <w:sz w:val="16"/>
                <w:szCs w:val="16"/>
              </w:rPr>
            </w:pPr>
            <w:r w:rsidRPr="6F9B77EB">
              <w:rPr>
                <w:rFonts w:eastAsia="Arial" w:cs="Arial"/>
                <w:color w:val="000000" w:themeColor="text1"/>
                <w:sz w:val="16"/>
                <w:szCs w:val="16"/>
              </w:rPr>
              <w:t>30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/>
            <w:tcMar>
              <w:left w:w="105" w:type="dxa"/>
              <w:right w:w="105" w:type="dxa"/>
            </w:tcMar>
            <w:vAlign w:val="center"/>
          </w:tcPr>
          <w:p w14:paraId="2B6A2A54" w14:textId="3513D08A" w:rsidR="512240B0" w:rsidRDefault="512240B0" w:rsidP="6F9B77EB">
            <w:pPr>
              <w:pStyle w:val="BodyText"/>
              <w:spacing w:before="120" w:line="259" w:lineRule="auto"/>
              <w:ind w:left="0"/>
            </w:pPr>
            <w:r w:rsidRPr="6F9B77EB">
              <w:rPr>
                <w:rFonts w:eastAsia="Arial" w:cs="Arial"/>
                <w:color w:val="000000" w:themeColor="text1"/>
                <w:sz w:val="16"/>
                <w:szCs w:val="16"/>
              </w:rPr>
              <w:t>Alias number</w:t>
            </w:r>
          </w:p>
        </w:tc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/>
            <w:tcMar>
              <w:left w:w="105" w:type="dxa"/>
              <w:right w:w="105" w:type="dxa"/>
            </w:tcMar>
            <w:vAlign w:val="center"/>
          </w:tcPr>
          <w:p w14:paraId="2C538FFD" w14:textId="4F98BB5F" w:rsidR="6F9B77EB" w:rsidRDefault="6F9B77EB" w:rsidP="6F9B77EB">
            <w:pPr>
              <w:pStyle w:val="BodyText"/>
              <w:spacing w:before="120"/>
              <w:ind w:left="0"/>
              <w:rPr>
                <w:rFonts w:eastAsia="Arial" w:cs="Arial"/>
                <w:color w:val="000000" w:themeColor="text1"/>
                <w:sz w:val="16"/>
                <w:szCs w:val="16"/>
              </w:rPr>
            </w:pPr>
            <w:r w:rsidRPr="6F9B77EB">
              <w:rPr>
                <w:rFonts w:eastAsia="Arial" w:cs="Arial"/>
                <w:color w:val="000000" w:themeColor="text1"/>
                <w:sz w:val="16"/>
                <w:szCs w:val="16"/>
              </w:rPr>
              <w:t>ITNO depuis la recherche article</w:t>
            </w:r>
          </w:p>
        </w:tc>
      </w:tr>
      <w:tr w:rsidR="6F9B77EB" w14:paraId="0703E115" w14:textId="77777777" w:rsidTr="6F9B77EB">
        <w:trPr>
          <w:trHeight w:val="45"/>
        </w:trPr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5F06C76" w14:textId="78D6E48E" w:rsidR="6F9B77EB" w:rsidRDefault="6F9B77EB" w:rsidP="6F9B77EB">
            <w:pPr>
              <w:pStyle w:val="BodyText"/>
              <w:spacing w:before="120"/>
              <w:ind w:left="0"/>
              <w:rPr>
                <w:rFonts w:eastAsia="Arial" w:cs="Arial"/>
                <w:color w:val="000000" w:themeColor="text1"/>
                <w:sz w:val="16"/>
                <w:szCs w:val="16"/>
              </w:rPr>
            </w:pPr>
            <w:r w:rsidRPr="6F9B77EB">
              <w:rPr>
                <w:rFonts w:eastAsia="Arial" w:cs="Arial"/>
                <w:color w:val="000000" w:themeColor="text1"/>
                <w:sz w:val="16"/>
                <w:szCs w:val="16"/>
              </w:rPr>
              <w:t>ORTP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9DCDF34" w14:textId="42687382" w:rsidR="6F9B77EB" w:rsidRDefault="6F9B77EB" w:rsidP="6F9B77EB">
            <w:pPr>
              <w:pStyle w:val="BodyText"/>
              <w:spacing w:before="120"/>
              <w:ind w:left="0"/>
              <w:rPr>
                <w:rFonts w:eastAsia="Arial" w:cs="Arial"/>
                <w:color w:val="000000" w:themeColor="text1"/>
                <w:sz w:val="16"/>
                <w:szCs w:val="16"/>
              </w:rPr>
            </w:pPr>
            <w:r w:rsidRPr="6F9B77EB">
              <w:rPr>
                <w:rFonts w:eastAsia="Arial" w:cs="Arial"/>
                <w:color w:val="000000" w:themeColor="text1"/>
                <w:sz w:val="16"/>
                <w:szCs w:val="16"/>
              </w:rPr>
              <w:t>A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1127325" w14:textId="6525F90C" w:rsidR="6F9B77EB" w:rsidRDefault="6F9B77EB" w:rsidP="6F9B77EB">
            <w:pPr>
              <w:pStyle w:val="BodyText"/>
              <w:spacing w:before="120"/>
              <w:ind w:left="0"/>
              <w:rPr>
                <w:rFonts w:eastAsia="Arial" w:cs="Arial"/>
                <w:color w:val="000000" w:themeColor="text1"/>
                <w:sz w:val="16"/>
                <w:szCs w:val="16"/>
              </w:rPr>
            </w:pPr>
            <w:r w:rsidRPr="6F9B77EB">
              <w:rPr>
                <w:rFonts w:eastAsia="Arial" w:cs="Arial"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D8366F9" w14:textId="26CD012E" w:rsidR="6F9B77EB" w:rsidRDefault="6F9B77EB" w:rsidP="6F9B77EB">
            <w:pPr>
              <w:pStyle w:val="BodyText"/>
              <w:spacing w:before="120"/>
              <w:ind w:left="0"/>
              <w:rPr>
                <w:rFonts w:eastAsia="Arial" w:cs="Arial"/>
                <w:color w:val="000000" w:themeColor="text1"/>
                <w:sz w:val="16"/>
                <w:szCs w:val="16"/>
              </w:rPr>
            </w:pPr>
            <w:r w:rsidRPr="6F9B77EB">
              <w:rPr>
                <w:rFonts w:eastAsia="Arial" w:cs="Arial"/>
                <w:color w:val="000000" w:themeColor="text1"/>
                <w:sz w:val="16"/>
                <w:szCs w:val="16"/>
              </w:rPr>
              <w:t>Type d’ordre</w:t>
            </w:r>
          </w:p>
        </w:tc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748B11A" w14:textId="0FA4528D" w:rsidR="6F9B77EB" w:rsidRDefault="6F9B77EB" w:rsidP="6F9B77EB">
            <w:pPr>
              <w:pStyle w:val="BodyText"/>
              <w:spacing w:before="120"/>
              <w:ind w:left="0"/>
              <w:rPr>
                <w:rFonts w:eastAsia="Arial" w:cs="Arial"/>
                <w:color w:val="000000" w:themeColor="text1"/>
                <w:sz w:val="16"/>
                <w:szCs w:val="16"/>
              </w:rPr>
            </w:pPr>
            <w:r w:rsidRPr="6F9B77EB">
              <w:rPr>
                <w:rFonts w:eastAsia="Arial" w:cs="Arial"/>
                <w:color w:val="000000" w:themeColor="text1"/>
                <w:sz w:val="16"/>
                <w:szCs w:val="16"/>
              </w:rPr>
              <w:t>WAV</w:t>
            </w:r>
          </w:p>
        </w:tc>
      </w:tr>
      <w:tr w:rsidR="6F9B77EB" w14:paraId="6C1C0CF9" w14:textId="77777777" w:rsidTr="6F9B77EB">
        <w:trPr>
          <w:trHeight w:val="300"/>
        </w:trPr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/>
            <w:tcMar>
              <w:left w:w="105" w:type="dxa"/>
              <w:right w:w="105" w:type="dxa"/>
            </w:tcMar>
            <w:vAlign w:val="center"/>
          </w:tcPr>
          <w:p w14:paraId="106C2F38" w14:textId="795BF5CC" w:rsidR="6F9B77EB" w:rsidRDefault="6F9B77EB" w:rsidP="6F9B77EB">
            <w:pPr>
              <w:pStyle w:val="BodyText"/>
              <w:spacing w:before="120"/>
              <w:ind w:left="0"/>
              <w:rPr>
                <w:rFonts w:eastAsia="Arial" w:cs="Arial"/>
                <w:color w:val="000000" w:themeColor="text1"/>
                <w:sz w:val="16"/>
                <w:szCs w:val="16"/>
              </w:rPr>
            </w:pPr>
            <w:r w:rsidRPr="6F9B77EB">
              <w:rPr>
                <w:rFonts w:eastAsia="Arial" w:cs="Arial"/>
                <w:color w:val="000000" w:themeColor="text1"/>
                <w:sz w:val="16"/>
                <w:szCs w:val="16"/>
              </w:rPr>
              <w:t>ORQA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/>
            <w:tcMar>
              <w:left w:w="105" w:type="dxa"/>
              <w:right w:w="105" w:type="dxa"/>
            </w:tcMar>
            <w:vAlign w:val="center"/>
          </w:tcPr>
          <w:p w14:paraId="1CD6CBE0" w14:textId="4E8BD9B0" w:rsidR="6F9B77EB" w:rsidRDefault="6F9B77EB" w:rsidP="6F9B77EB">
            <w:pPr>
              <w:pStyle w:val="BodyText"/>
              <w:spacing w:before="120"/>
              <w:ind w:left="0"/>
              <w:rPr>
                <w:rFonts w:eastAsia="Arial" w:cs="Arial"/>
                <w:color w:val="000000" w:themeColor="text1"/>
                <w:sz w:val="16"/>
                <w:szCs w:val="16"/>
              </w:rPr>
            </w:pPr>
            <w:r w:rsidRPr="6F9B77EB">
              <w:rPr>
                <w:rFonts w:eastAsia="Arial" w:cs="Arial"/>
                <w:color w:val="000000" w:themeColor="text1"/>
                <w:sz w:val="16"/>
                <w:szCs w:val="16"/>
              </w:rPr>
              <w:t>N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/>
            <w:tcMar>
              <w:left w:w="105" w:type="dxa"/>
              <w:right w:w="105" w:type="dxa"/>
            </w:tcMar>
            <w:vAlign w:val="center"/>
          </w:tcPr>
          <w:p w14:paraId="0E9EA977" w14:textId="5074EAC0" w:rsidR="6F9B77EB" w:rsidRDefault="6F9B77EB" w:rsidP="6F9B77EB">
            <w:pPr>
              <w:pStyle w:val="BodyText"/>
              <w:spacing w:before="120"/>
              <w:ind w:left="0"/>
              <w:rPr>
                <w:rFonts w:eastAsia="Arial" w:cs="Arial"/>
                <w:color w:val="000000" w:themeColor="text1"/>
                <w:sz w:val="16"/>
                <w:szCs w:val="16"/>
              </w:rPr>
            </w:pPr>
            <w:r w:rsidRPr="6F9B77EB">
              <w:rPr>
                <w:rFonts w:eastAsia="Arial" w:cs="Arial"/>
                <w:color w:val="000000" w:themeColor="text1"/>
                <w:sz w:val="16"/>
                <w:szCs w:val="16"/>
              </w:rPr>
              <w:t>15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/>
            <w:tcMar>
              <w:left w:w="105" w:type="dxa"/>
              <w:right w:w="105" w:type="dxa"/>
            </w:tcMar>
            <w:vAlign w:val="center"/>
          </w:tcPr>
          <w:p w14:paraId="6EFD3BD7" w14:textId="764C753D" w:rsidR="6F9B77EB" w:rsidRDefault="6F9B77EB" w:rsidP="6F9B77EB">
            <w:pPr>
              <w:pStyle w:val="BodyText"/>
              <w:spacing w:before="120"/>
              <w:ind w:left="0"/>
              <w:rPr>
                <w:rFonts w:eastAsia="Arial" w:cs="Arial"/>
                <w:color w:val="000000" w:themeColor="text1"/>
                <w:sz w:val="16"/>
                <w:szCs w:val="16"/>
              </w:rPr>
            </w:pPr>
            <w:r w:rsidRPr="6F9B77EB">
              <w:rPr>
                <w:rFonts w:eastAsia="Arial" w:cs="Arial"/>
                <w:color w:val="000000" w:themeColor="text1"/>
                <w:sz w:val="16"/>
                <w:szCs w:val="16"/>
              </w:rPr>
              <w:t>Quantité Commandée</w:t>
            </w:r>
          </w:p>
        </w:tc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/>
            <w:tcMar>
              <w:left w:w="105" w:type="dxa"/>
              <w:right w:w="105" w:type="dxa"/>
            </w:tcMar>
            <w:vAlign w:val="center"/>
          </w:tcPr>
          <w:p w14:paraId="0117880C" w14:textId="050BC32E" w:rsidR="1F9E3191" w:rsidRDefault="1F9E3191" w:rsidP="6F9B77EB">
            <w:pPr>
              <w:pStyle w:val="BodyText"/>
              <w:spacing w:before="120"/>
              <w:ind w:left="0"/>
              <w:rPr>
                <w:rFonts w:eastAsia="Arial" w:cs="Arial"/>
                <w:color w:val="000000" w:themeColor="text1"/>
                <w:sz w:val="16"/>
                <w:szCs w:val="16"/>
              </w:rPr>
            </w:pPr>
            <w:r w:rsidRPr="6F9B77EB">
              <w:rPr>
                <w:rFonts w:eastAsia="Arial" w:cs="Arial"/>
                <w:color w:val="000000" w:themeColor="text1"/>
                <w:sz w:val="16"/>
                <w:szCs w:val="16"/>
              </w:rPr>
              <w:t>&lt;ORQA&gt;</w:t>
            </w:r>
          </w:p>
        </w:tc>
      </w:tr>
      <w:tr w:rsidR="6F9B77EB" w14:paraId="4774B459" w14:textId="77777777" w:rsidTr="6F9B77EB">
        <w:trPr>
          <w:trHeight w:val="300"/>
        </w:trPr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991DF0A" w14:textId="064DE0D5" w:rsidR="32A698BA" w:rsidRDefault="32A698BA" w:rsidP="6F9B77EB">
            <w:pPr>
              <w:pStyle w:val="BodyText"/>
              <w:spacing w:before="120" w:line="259" w:lineRule="auto"/>
              <w:ind w:left="0"/>
            </w:pPr>
            <w:r w:rsidRPr="6F9B77EB">
              <w:rPr>
                <w:rFonts w:eastAsia="Arial" w:cs="Arial"/>
                <w:color w:val="000000" w:themeColor="text1"/>
                <w:sz w:val="16"/>
                <w:szCs w:val="16"/>
              </w:rPr>
              <w:t>FACI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A5E0DB3" w14:textId="56C283A8" w:rsidR="32A698BA" w:rsidRDefault="32A698BA" w:rsidP="6F9B77EB">
            <w:pPr>
              <w:pStyle w:val="BodyText"/>
              <w:spacing w:before="120"/>
              <w:ind w:left="0"/>
              <w:rPr>
                <w:rFonts w:eastAsia="Arial" w:cs="Arial"/>
                <w:color w:val="000000" w:themeColor="text1"/>
                <w:sz w:val="16"/>
                <w:szCs w:val="16"/>
              </w:rPr>
            </w:pPr>
            <w:r w:rsidRPr="6F9B77EB">
              <w:rPr>
                <w:rFonts w:eastAsia="Arial" w:cs="Arial"/>
                <w:color w:val="000000" w:themeColor="text1"/>
                <w:sz w:val="16"/>
                <w:szCs w:val="16"/>
              </w:rPr>
              <w:t>A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8675708" w14:textId="62A262B5" w:rsidR="32A698BA" w:rsidRDefault="32A698BA" w:rsidP="6F9B77EB">
            <w:pPr>
              <w:pStyle w:val="BodyText"/>
              <w:spacing w:before="120"/>
              <w:ind w:left="0"/>
              <w:rPr>
                <w:rFonts w:eastAsia="Arial" w:cs="Arial"/>
                <w:color w:val="000000" w:themeColor="text1"/>
                <w:sz w:val="16"/>
                <w:szCs w:val="16"/>
              </w:rPr>
            </w:pPr>
            <w:r w:rsidRPr="6F9B77EB">
              <w:rPr>
                <w:rFonts w:eastAsia="Arial" w:cs="Arial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96AEF5B" w14:textId="40C91F26" w:rsidR="34D8228A" w:rsidRDefault="34D8228A" w:rsidP="6F9B77EB">
            <w:pPr>
              <w:pStyle w:val="BodyText"/>
              <w:spacing w:before="120"/>
              <w:ind w:left="0"/>
              <w:rPr>
                <w:rFonts w:eastAsia="Arial" w:cs="Arial"/>
                <w:color w:val="000000" w:themeColor="text1"/>
                <w:sz w:val="16"/>
                <w:szCs w:val="16"/>
              </w:rPr>
            </w:pPr>
            <w:r w:rsidRPr="6F9B77EB">
              <w:rPr>
                <w:rFonts w:eastAsia="Arial" w:cs="Arial"/>
                <w:color w:val="000000" w:themeColor="text1"/>
                <w:sz w:val="16"/>
                <w:szCs w:val="16"/>
              </w:rPr>
              <w:t>Facility</w:t>
            </w:r>
          </w:p>
        </w:tc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D9E64F8" w14:textId="626138B6" w:rsidR="34D8228A" w:rsidRDefault="34D8228A" w:rsidP="6F9B77EB">
            <w:pPr>
              <w:pStyle w:val="BodyText"/>
              <w:spacing w:before="120"/>
              <w:ind w:left="0"/>
              <w:rPr>
                <w:rFonts w:eastAsia="Arial" w:cs="Arial"/>
                <w:color w:val="000000" w:themeColor="text1"/>
                <w:sz w:val="16"/>
                <w:szCs w:val="16"/>
              </w:rPr>
            </w:pPr>
            <w:r w:rsidRPr="6F9B77EB">
              <w:rPr>
                <w:rFonts w:eastAsia="Arial" w:cs="Arial"/>
                <w:color w:val="000000" w:themeColor="text1"/>
                <w:sz w:val="16"/>
                <w:szCs w:val="16"/>
              </w:rPr>
              <w:t>“EA”</w:t>
            </w:r>
          </w:p>
        </w:tc>
      </w:tr>
    </w:tbl>
    <w:p w14:paraId="6DA9146F" w14:textId="4199FFCF" w:rsidR="6F9B77EB" w:rsidRDefault="6F9B77EB" w:rsidP="6F9B77EB">
      <w:pPr>
        <w:pStyle w:val="BodyText"/>
      </w:pPr>
    </w:p>
    <w:p w14:paraId="30C6168F" w14:textId="19EB84F6" w:rsidR="6F9B77EB" w:rsidRDefault="6F9B77EB" w:rsidP="6F9B77EB">
      <w:pPr>
        <w:pStyle w:val="BodyText"/>
        <w:spacing w:before="120"/>
        <w:ind w:left="720"/>
        <w:rPr>
          <w:rFonts w:eastAsia="Arial" w:cs="Arial"/>
          <w:color w:val="000000" w:themeColor="text1"/>
          <w:sz w:val="19"/>
          <w:szCs w:val="19"/>
        </w:rPr>
      </w:pPr>
    </w:p>
    <w:p w14:paraId="2F71DA8E" w14:textId="58DF0794" w:rsidR="14D21A8A" w:rsidRDefault="14D21A8A" w:rsidP="6F9B77EB">
      <w:pPr>
        <w:pStyle w:val="BodyText"/>
        <w:spacing w:before="120"/>
        <w:ind w:left="720"/>
        <w:rPr>
          <w:rFonts w:eastAsia="Arial" w:cs="Arial"/>
          <w:color w:val="000000" w:themeColor="text1"/>
          <w:sz w:val="19"/>
          <w:szCs w:val="19"/>
        </w:rPr>
      </w:pPr>
      <w:r w:rsidRPr="6F9B77EB">
        <w:rPr>
          <w:rFonts w:eastAsia="Arial" w:cs="Arial"/>
          <w:color w:val="000000" w:themeColor="text1"/>
          <w:sz w:val="19"/>
          <w:szCs w:val="19"/>
        </w:rPr>
        <w:t xml:space="preserve">Les champs en sortie </w:t>
      </w:r>
      <w:r w:rsidR="00182AA1" w:rsidRPr="6F9B77EB">
        <w:rPr>
          <w:rFonts w:eastAsia="Arial" w:cs="Arial"/>
          <w:color w:val="000000" w:themeColor="text1"/>
          <w:sz w:val="19"/>
          <w:szCs w:val="19"/>
        </w:rPr>
        <w:t>utilisé :</w:t>
      </w:r>
    </w:p>
    <w:p w14:paraId="0209A296" w14:textId="28515CA2" w:rsidR="14D21A8A" w:rsidRDefault="14D21A8A" w:rsidP="00965A36">
      <w:pPr>
        <w:pStyle w:val="BodyText"/>
        <w:numPr>
          <w:ilvl w:val="0"/>
          <w:numId w:val="10"/>
        </w:numPr>
        <w:spacing w:before="120"/>
        <w:rPr>
          <w:rFonts w:eastAsia="Arial" w:cs="Arial"/>
          <w:color w:val="000000" w:themeColor="text1"/>
          <w:sz w:val="19"/>
          <w:szCs w:val="19"/>
        </w:rPr>
      </w:pPr>
      <w:r w:rsidRPr="6F9B77EB">
        <w:rPr>
          <w:rFonts w:eastAsia="Arial" w:cs="Arial"/>
          <w:color w:val="000000" w:themeColor="text1"/>
          <w:sz w:val="19"/>
          <w:szCs w:val="19"/>
        </w:rPr>
        <w:t>ITNO</w:t>
      </w:r>
    </w:p>
    <w:p w14:paraId="78FEAAA3" w14:textId="637F8D1C" w:rsidR="14D21A8A" w:rsidRDefault="14D21A8A" w:rsidP="00965A36">
      <w:pPr>
        <w:pStyle w:val="BodyText"/>
        <w:numPr>
          <w:ilvl w:val="0"/>
          <w:numId w:val="10"/>
        </w:numPr>
        <w:spacing w:before="120"/>
        <w:rPr>
          <w:rFonts w:eastAsia="Arial" w:cs="Arial"/>
          <w:color w:val="000000" w:themeColor="text1"/>
          <w:sz w:val="19"/>
          <w:szCs w:val="19"/>
        </w:rPr>
      </w:pPr>
      <w:r w:rsidRPr="6F9B77EB">
        <w:rPr>
          <w:rFonts w:eastAsia="Arial" w:cs="Arial"/>
          <w:color w:val="000000" w:themeColor="text1"/>
          <w:sz w:val="19"/>
          <w:szCs w:val="19"/>
        </w:rPr>
        <w:t>CODZ</w:t>
      </w:r>
    </w:p>
    <w:p w14:paraId="7A8D7303" w14:textId="38BCD3A3" w:rsidR="14D21A8A" w:rsidRDefault="14D21A8A" w:rsidP="00965A36">
      <w:pPr>
        <w:pStyle w:val="BodyText"/>
        <w:numPr>
          <w:ilvl w:val="0"/>
          <w:numId w:val="10"/>
        </w:numPr>
        <w:spacing w:before="120"/>
        <w:rPr>
          <w:rFonts w:eastAsia="Arial" w:cs="Arial"/>
          <w:color w:val="000000" w:themeColor="text1"/>
          <w:sz w:val="19"/>
          <w:szCs w:val="19"/>
        </w:rPr>
      </w:pPr>
      <w:r w:rsidRPr="6F9B77EB">
        <w:rPr>
          <w:rFonts w:eastAsia="Arial" w:cs="Arial"/>
          <w:color w:val="000000" w:themeColor="text1"/>
          <w:sz w:val="19"/>
          <w:szCs w:val="19"/>
        </w:rPr>
        <w:t>RODN</w:t>
      </w:r>
    </w:p>
    <w:p w14:paraId="32757806" w14:textId="7EE1FB12" w:rsidR="14D21A8A" w:rsidRDefault="14D21A8A" w:rsidP="00965A36">
      <w:pPr>
        <w:pStyle w:val="BodyText"/>
        <w:numPr>
          <w:ilvl w:val="0"/>
          <w:numId w:val="10"/>
        </w:numPr>
        <w:spacing w:before="120"/>
        <w:rPr>
          <w:rFonts w:eastAsia="Arial" w:cs="Arial"/>
          <w:color w:val="000000" w:themeColor="text1"/>
          <w:sz w:val="19"/>
          <w:szCs w:val="19"/>
        </w:rPr>
      </w:pPr>
      <w:r w:rsidRPr="6F9B77EB">
        <w:rPr>
          <w:rFonts w:eastAsia="Arial" w:cs="Arial"/>
          <w:color w:val="000000" w:themeColor="text1"/>
          <w:sz w:val="19"/>
          <w:szCs w:val="19"/>
        </w:rPr>
        <w:t>PBQA</w:t>
      </w:r>
    </w:p>
    <w:p w14:paraId="1CF869A6" w14:textId="3C7B5FD9" w:rsidR="14D21A8A" w:rsidRDefault="14D21A8A" w:rsidP="00965A36">
      <w:pPr>
        <w:pStyle w:val="BodyText"/>
        <w:numPr>
          <w:ilvl w:val="0"/>
          <w:numId w:val="10"/>
        </w:numPr>
        <w:spacing w:before="120"/>
        <w:rPr>
          <w:rFonts w:eastAsia="Arial" w:cs="Arial"/>
          <w:color w:val="000000" w:themeColor="text1"/>
          <w:sz w:val="19"/>
          <w:szCs w:val="19"/>
        </w:rPr>
      </w:pPr>
      <w:r w:rsidRPr="6F9B77EB">
        <w:rPr>
          <w:rFonts w:eastAsia="Arial" w:cs="Arial"/>
          <w:color w:val="000000" w:themeColor="text1"/>
          <w:sz w:val="19"/>
          <w:szCs w:val="19"/>
        </w:rPr>
        <w:t>SPLM</w:t>
      </w:r>
    </w:p>
    <w:p w14:paraId="56A92F8D" w14:textId="69FA26E3" w:rsidR="14D21A8A" w:rsidRDefault="14D21A8A" w:rsidP="00965A36">
      <w:pPr>
        <w:pStyle w:val="BodyText"/>
        <w:numPr>
          <w:ilvl w:val="0"/>
          <w:numId w:val="10"/>
        </w:numPr>
        <w:spacing w:before="120"/>
        <w:rPr>
          <w:rFonts w:eastAsia="Arial" w:cs="Arial"/>
          <w:color w:val="000000" w:themeColor="text1"/>
          <w:sz w:val="19"/>
          <w:szCs w:val="19"/>
        </w:rPr>
      </w:pPr>
      <w:r w:rsidRPr="6F9B77EB">
        <w:rPr>
          <w:rFonts w:eastAsia="Arial" w:cs="Arial"/>
          <w:color w:val="000000" w:themeColor="text1"/>
          <w:sz w:val="19"/>
          <w:szCs w:val="19"/>
        </w:rPr>
        <w:t>ROUT</w:t>
      </w:r>
    </w:p>
    <w:p w14:paraId="5AF0A77D" w14:textId="474EF9F1" w:rsidR="14D21A8A" w:rsidRDefault="14D21A8A" w:rsidP="00965A36">
      <w:pPr>
        <w:pStyle w:val="BodyText"/>
        <w:numPr>
          <w:ilvl w:val="0"/>
          <w:numId w:val="10"/>
        </w:numPr>
        <w:spacing w:before="120"/>
        <w:rPr>
          <w:rFonts w:eastAsia="Arial" w:cs="Arial"/>
          <w:color w:val="000000" w:themeColor="text1"/>
          <w:sz w:val="19"/>
          <w:szCs w:val="19"/>
        </w:rPr>
      </w:pPr>
      <w:r w:rsidRPr="6F9B77EB">
        <w:rPr>
          <w:rFonts w:eastAsia="Arial" w:cs="Arial"/>
          <w:color w:val="000000" w:themeColor="text1"/>
          <w:sz w:val="19"/>
          <w:szCs w:val="19"/>
        </w:rPr>
        <w:t>CTPC</w:t>
      </w:r>
    </w:p>
    <w:p w14:paraId="6D82AFD1" w14:textId="73A32723" w:rsidR="14D21A8A" w:rsidRDefault="14D21A8A" w:rsidP="00965A36">
      <w:pPr>
        <w:pStyle w:val="BodyText"/>
        <w:numPr>
          <w:ilvl w:val="0"/>
          <w:numId w:val="10"/>
        </w:numPr>
        <w:spacing w:before="120"/>
        <w:rPr>
          <w:rFonts w:eastAsia="Arial" w:cs="Arial"/>
          <w:color w:val="000000" w:themeColor="text1"/>
          <w:sz w:val="19"/>
          <w:szCs w:val="19"/>
        </w:rPr>
      </w:pPr>
      <w:r w:rsidRPr="6F9B77EB">
        <w:rPr>
          <w:rFonts w:eastAsia="Arial" w:cs="Arial"/>
          <w:color w:val="000000" w:themeColor="text1"/>
          <w:sz w:val="19"/>
          <w:szCs w:val="19"/>
        </w:rPr>
        <w:t>WHLO</w:t>
      </w:r>
    </w:p>
    <w:p w14:paraId="64C5219D" w14:textId="2C66D1C9" w:rsidR="14D21A8A" w:rsidRDefault="14D21A8A" w:rsidP="00965A36">
      <w:pPr>
        <w:pStyle w:val="BodyText"/>
        <w:numPr>
          <w:ilvl w:val="0"/>
          <w:numId w:val="10"/>
        </w:numPr>
        <w:spacing w:before="120"/>
        <w:rPr>
          <w:rFonts w:eastAsia="Arial" w:cs="Arial"/>
          <w:color w:val="000000" w:themeColor="text1"/>
          <w:sz w:val="19"/>
          <w:szCs w:val="19"/>
        </w:rPr>
      </w:pPr>
      <w:r w:rsidRPr="6F9B77EB">
        <w:rPr>
          <w:rFonts w:eastAsia="Arial" w:cs="Arial"/>
          <w:color w:val="000000" w:themeColor="text1"/>
          <w:sz w:val="19"/>
          <w:szCs w:val="19"/>
        </w:rPr>
        <w:t>TOMU</w:t>
      </w:r>
    </w:p>
    <w:p w14:paraId="410AC37A" w14:textId="5829DA1B" w:rsidR="14D21A8A" w:rsidRDefault="14D21A8A" w:rsidP="00965A36">
      <w:pPr>
        <w:pStyle w:val="BodyText"/>
        <w:numPr>
          <w:ilvl w:val="0"/>
          <w:numId w:val="10"/>
        </w:numPr>
        <w:spacing w:before="120"/>
        <w:rPr>
          <w:rFonts w:eastAsia="Arial" w:cs="Arial"/>
          <w:color w:val="000000" w:themeColor="text1"/>
          <w:sz w:val="19"/>
          <w:szCs w:val="19"/>
        </w:rPr>
      </w:pPr>
      <w:r w:rsidRPr="6F9B77EB">
        <w:rPr>
          <w:rFonts w:eastAsia="Arial" w:cs="Arial"/>
          <w:color w:val="000000" w:themeColor="text1"/>
          <w:sz w:val="19"/>
          <w:szCs w:val="19"/>
        </w:rPr>
        <w:t>COHZ</w:t>
      </w:r>
    </w:p>
    <w:p w14:paraId="11D806C7" w14:textId="6337F64F" w:rsidR="14D21A8A" w:rsidRDefault="14D21A8A" w:rsidP="00965A36">
      <w:pPr>
        <w:pStyle w:val="BodyText"/>
        <w:numPr>
          <w:ilvl w:val="0"/>
          <w:numId w:val="10"/>
        </w:numPr>
        <w:spacing w:before="120"/>
        <w:rPr>
          <w:rFonts w:eastAsia="Arial" w:cs="Arial"/>
          <w:color w:val="000000" w:themeColor="text1"/>
          <w:sz w:val="19"/>
          <w:szCs w:val="19"/>
        </w:rPr>
      </w:pPr>
      <w:r w:rsidRPr="6F9B77EB">
        <w:rPr>
          <w:rFonts w:eastAsia="Arial" w:cs="Arial"/>
          <w:color w:val="000000" w:themeColor="text1"/>
          <w:sz w:val="19"/>
          <w:szCs w:val="19"/>
        </w:rPr>
        <w:t>WHNM</w:t>
      </w:r>
    </w:p>
    <w:p w14:paraId="65A4FB1F" w14:textId="6BB751D7" w:rsidR="6F9B77EB" w:rsidRDefault="6F9B77EB" w:rsidP="00E44540">
      <w:pPr>
        <w:pStyle w:val="BodyText"/>
        <w:spacing w:before="120"/>
        <w:rPr>
          <w:rFonts w:eastAsia="Arial" w:cs="Arial"/>
          <w:color w:val="000000" w:themeColor="text1"/>
          <w:sz w:val="19"/>
          <w:szCs w:val="19"/>
        </w:rPr>
      </w:pPr>
    </w:p>
    <w:p w14:paraId="54673B43" w14:textId="77777777" w:rsidR="00E44540" w:rsidRDefault="00A84A68" w:rsidP="00A84A68">
      <w:pPr>
        <w:pStyle w:val="BodyText"/>
        <w:spacing w:before="120"/>
        <w:rPr>
          <w:rFonts w:eastAsia="Arial" w:cs="Arial"/>
          <w:color w:val="000000" w:themeColor="text1"/>
          <w:sz w:val="19"/>
          <w:szCs w:val="19"/>
        </w:rPr>
      </w:pPr>
      <w:r>
        <w:rPr>
          <w:rFonts w:eastAsia="Arial" w:cs="Arial"/>
          <w:color w:val="000000" w:themeColor="text1"/>
          <w:sz w:val="19"/>
          <w:szCs w:val="19"/>
        </w:rPr>
        <w:t xml:space="preserve">Cette API retourne plusieurs lignes. </w:t>
      </w:r>
    </w:p>
    <w:p w14:paraId="59D5D200" w14:textId="5441022E" w:rsidR="00E44540" w:rsidRDefault="00E44540" w:rsidP="00A84A68">
      <w:pPr>
        <w:pStyle w:val="BodyText"/>
        <w:spacing w:before="120"/>
        <w:rPr>
          <w:rFonts w:eastAsia="Arial" w:cs="Arial"/>
          <w:color w:val="000000" w:themeColor="text1"/>
          <w:sz w:val="19"/>
          <w:szCs w:val="19"/>
        </w:rPr>
      </w:pPr>
      <w:r>
        <w:rPr>
          <w:rFonts w:eastAsia="Arial" w:cs="Arial"/>
          <w:color w:val="000000" w:themeColor="text1"/>
          <w:sz w:val="19"/>
          <w:szCs w:val="19"/>
        </w:rPr>
        <w:t>Les lignes sont déjà en</w:t>
      </w:r>
      <w:r w:rsidR="00480633">
        <w:rPr>
          <w:rFonts w:eastAsia="Arial" w:cs="Arial"/>
          <w:color w:val="000000" w:themeColor="text1"/>
          <w:sz w:val="19"/>
          <w:szCs w:val="19"/>
        </w:rPr>
        <w:t xml:space="preserve"> ordre de la tournée la plus rapide par dépôt au moins rapide.</w:t>
      </w:r>
    </w:p>
    <w:p w14:paraId="7E087D38" w14:textId="7CC06854" w:rsidR="6F9B77EB" w:rsidRDefault="00A84A68" w:rsidP="00A84A68">
      <w:pPr>
        <w:pStyle w:val="BodyText"/>
        <w:spacing w:before="120"/>
        <w:rPr>
          <w:rFonts w:eastAsia="Arial" w:cs="Arial"/>
          <w:color w:val="000000" w:themeColor="text1"/>
          <w:sz w:val="19"/>
          <w:szCs w:val="19"/>
        </w:rPr>
      </w:pPr>
      <w:r>
        <w:rPr>
          <w:rFonts w:eastAsia="Arial" w:cs="Arial"/>
          <w:color w:val="000000" w:themeColor="text1"/>
          <w:sz w:val="19"/>
          <w:szCs w:val="19"/>
        </w:rPr>
        <w:t xml:space="preserve">Les lignes avec </w:t>
      </w:r>
      <w:r w:rsidR="00182AA1">
        <w:rPr>
          <w:rFonts w:eastAsia="Arial" w:cs="Arial"/>
          <w:color w:val="000000" w:themeColor="text1"/>
          <w:sz w:val="19"/>
          <w:szCs w:val="19"/>
        </w:rPr>
        <w:t>AVTP (</w:t>
      </w:r>
      <w:r w:rsidR="009433C2">
        <w:rPr>
          <w:rFonts w:eastAsia="Arial" w:cs="Arial"/>
          <w:color w:val="000000" w:themeColor="text1"/>
          <w:sz w:val="19"/>
          <w:szCs w:val="19"/>
        </w:rPr>
        <w:t>Available to Promise-cummulative) =</w:t>
      </w:r>
      <w:r w:rsidR="00CE5244" w:rsidRPr="00CE5244">
        <w:rPr>
          <w:rFonts w:eastAsia="Arial" w:cs="Arial"/>
          <w:color w:val="000000" w:themeColor="text1"/>
          <w:sz w:val="19"/>
          <w:szCs w:val="19"/>
        </w:rPr>
        <w:t>1000000000</w:t>
      </w:r>
      <w:r w:rsidR="00CE5244">
        <w:rPr>
          <w:rFonts w:eastAsia="Arial" w:cs="Arial"/>
          <w:color w:val="000000" w:themeColor="text1"/>
          <w:sz w:val="19"/>
          <w:szCs w:val="19"/>
        </w:rPr>
        <w:t xml:space="preserve"> sont ignorées.</w:t>
      </w:r>
    </w:p>
    <w:p w14:paraId="7D9F58DE" w14:textId="6E264102" w:rsidR="6F9B77EB" w:rsidRDefault="6F9B77EB" w:rsidP="6F9B77EB">
      <w:pPr>
        <w:pStyle w:val="BodyText"/>
        <w:spacing w:before="120"/>
        <w:ind w:left="1440"/>
        <w:rPr>
          <w:rFonts w:eastAsia="Arial" w:cs="Arial"/>
          <w:color w:val="000000" w:themeColor="text1"/>
          <w:sz w:val="19"/>
          <w:szCs w:val="19"/>
        </w:rPr>
      </w:pPr>
    </w:p>
    <w:p w14:paraId="3E8F4484" w14:textId="4DAC7DCE" w:rsidR="6F9B77EB" w:rsidRDefault="6F9B77EB" w:rsidP="6F9B77EB">
      <w:pPr>
        <w:pStyle w:val="BodyText"/>
        <w:spacing w:before="120"/>
        <w:ind w:left="1440"/>
        <w:rPr>
          <w:rFonts w:eastAsia="Arial" w:cs="Arial"/>
          <w:color w:val="000000" w:themeColor="text1"/>
          <w:sz w:val="19"/>
          <w:szCs w:val="19"/>
        </w:rPr>
      </w:pPr>
    </w:p>
    <w:p w14:paraId="5279F043" w14:textId="73B50C89" w:rsidR="14D21A8A" w:rsidRDefault="14D21A8A" w:rsidP="6F9B77EB">
      <w:pPr>
        <w:pStyle w:val="Heading4"/>
      </w:pPr>
      <w:r w:rsidRPr="6F9B77EB">
        <w:t>Récupération Prix</w:t>
      </w:r>
      <w:r w:rsidR="00A84BB6">
        <w:t>-Logique Non-RFO</w:t>
      </w:r>
    </w:p>
    <w:p w14:paraId="3C368F31" w14:textId="1FD8EA44" w:rsidR="6F9B77EB" w:rsidRDefault="6F9B77EB" w:rsidP="6F9B77EB">
      <w:pPr>
        <w:pStyle w:val="BodyText"/>
        <w:spacing w:before="120"/>
        <w:ind w:left="720"/>
        <w:rPr>
          <w:rFonts w:eastAsia="Arial" w:cs="Arial"/>
          <w:color w:val="000000" w:themeColor="text1"/>
          <w:sz w:val="19"/>
          <w:szCs w:val="19"/>
        </w:rPr>
      </w:pPr>
    </w:p>
    <w:p w14:paraId="33C24268" w14:textId="4CBED686" w:rsidR="14D21A8A" w:rsidRDefault="14D21A8A" w:rsidP="6F9B77EB">
      <w:pPr>
        <w:pStyle w:val="BodyText"/>
        <w:tabs>
          <w:tab w:val="left" w:pos="5080"/>
        </w:tabs>
        <w:spacing w:before="120"/>
        <w:ind w:left="0"/>
        <w:rPr>
          <w:rFonts w:eastAsia="Arial" w:cs="Arial"/>
          <w:color w:val="000000" w:themeColor="text1"/>
        </w:rPr>
      </w:pPr>
      <w:r w:rsidRPr="6F9B77EB">
        <w:rPr>
          <w:rFonts w:eastAsia="Arial" w:cs="Arial"/>
          <w:color w:val="000000" w:themeColor="text1"/>
        </w:rPr>
        <w:t>L’API standard OIS320MI-GetPriceLine </w:t>
      </w:r>
    </w:p>
    <w:p w14:paraId="10BD1412" w14:textId="6CECEA5C" w:rsidR="14D21A8A" w:rsidRDefault="14D21A8A" w:rsidP="6F9B77EB">
      <w:pPr>
        <w:pStyle w:val="BodyText"/>
        <w:spacing w:before="120"/>
        <w:ind w:left="720"/>
        <w:rPr>
          <w:rFonts w:eastAsia="Arial" w:cs="Arial"/>
          <w:color w:val="000000" w:themeColor="text1"/>
        </w:rPr>
      </w:pPr>
      <w:r w:rsidRPr="6F9B77EB">
        <w:rPr>
          <w:rFonts w:eastAsia="Arial" w:cs="Arial"/>
          <w:color w:val="000000" w:themeColor="text1"/>
        </w:rPr>
        <w:t>Champs saisis :</w:t>
      </w:r>
    </w:p>
    <w:tbl>
      <w:tblPr>
        <w:tblStyle w:val="TableGrid"/>
        <w:tblW w:w="0" w:type="auto"/>
        <w:tblInd w:w="111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1779"/>
        <w:gridCol w:w="1741"/>
        <w:gridCol w:w="1809"/>
        <w:gridCol w:w="1843"/>
        <w:gridCol w:w="1812"/>
      </w:tblGrid>
      <w:tr w:rsidR="6F9B77EB" w14:paraId="31040D56" w14:textId="77777777" w:rsidTr="586D28EF">
        <w:trPr>
          <w:trHeight w:val="300"/>
        </w:trPr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13A3F7"/>
            <w:tcMar>
              <w:left w:w="105" w:type="dxa"/>
              <w:right w:w="105" w:type="dxa"/>
            </w:tcMar>
            <w:vAlign w:val="center"/>
          </w:tcPr>
          <w:p w14:paraId="45543795" w14:textId="3BC45EF0" w:rsidR="6F9B77EB" w:rsidRDefault="6F9B77EB" w:rsidP="6F9B77EB">
            <w:pPr>
              <w:pStyle w:val="BodyText"/>
              <w:spacing w:before="120"/>
              <w:ind w:left="0"/>
              <w:rPr>
                <w:rFonts w:eastAsia="Arial" w:cs="Arial"/>
                <w:b/>
                <w:bCs/>
                <w:color w:val="FFFFFF" w:themeColor="background1"/>
                <w:sz w:val="16"/>
                <w:szCs w:val="16"/>
              </w:rPr>
            </w:pPr>
            <w:r w:rsidRPr="6F9B77EB">
              <w:rPr>
                <w:rFonts w:eastAsia="Arial" w:cs="Arial"/>
                <w:b/>
                <w:bCs/>
                <w:color w:val="FFFFFF" w:themeColor="background1"/>
                <w:sz w:val="16"/>
                <w:szCs w:val="16"/>
              </w:rPr>
              <w:t>Champ M3</w:t>
            </w:r>
          </w:p>
        </w:tc>
        <w:tc>
          <w:tcPr>
            <w:tcW w:w="200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13A3F7"/>
            <w:tcMar>
              <w:left w:w="105" w:type="dxa"/>
              <w:right w:w="105" w:type="dxa"/>
            </w:tcMar>
            <w:vAlign w:val="center"/>
          </w:tcPr>
          <w:p w14:paraId="3F646C91" w14:textId="4E0CC5A8" w:rsidR="6F9B77EB" w:rsidRDefault="6F9B77EB" w:rsidP="6F9B77EB">
            <w:pPr>
              <w:pStyle w:val="BodyText"/>
              <w:spacing w:before="120"/>
              <w:ind w:left="0"/>
              <w:rPr>
                <w:rFonts w:eastAsia="Arial" w:cs="Arial"/>
                <w:b/>
                <w:bCs/>
                <w:color w:val="FFFFFF" w:themeColor="background1"/>
                <w:sz w:val="16"/>
                <w:szCs w:val="16"/>
              </w:rPr>
            </w:pPr>
            <w:r w:rsidRPr="6F9B77EB">
              <w:rPr>
                <w:rFonts w:eastAsia="Arial" w:cs="Arial"/>
                <w:b/>
                <w:bCs/>
                <w:color w:val="FFFFFF" w:themeColor="background1"/>
                <w:sz w:val="16"/>
                <w:szCs w:val="16"/>
              </w:rPr>
              <w:t>Type</w:t>
            </w:r>
          </w:p>
        </w:tc>
        <w:tc>
          <w:tcPr>
            <w:tcW w:w="200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13A3F7"/>
            <w:tcMar>
              <w:left w:w="105" w:type="dxa"/>
              <w:right w:w="105" w:type="dxa"/>
            </w:tcMar>
            <w:vAlign w:val="center"/>
          </w:tcPr>
          <w:p w14:paraId="0CC26916" w14:textId="67C9B995" w:rsidR="6F9B77EB" w:rsidRDefault="6F9B77EB" w:rsidP="6F9B77EB">
            <w:pPr>
              <w:pStyle w:val="BodyText"/>
              <w:spacing w:before="120"/>
              <w:ind w:left="0"/>
              <w:rPr>
                <w:rFonts w:eastAsia="Arial" w:cs="Arial"/>
                <w:b/>
                <w:bCs/>
                <w:color w:val="FFFFFF" w:themeColor="background1"/>
                <w:sz w:val="16"/>
                <w:szCs w:val="16"/>
              </w:rPr>
            </w:pPr>
            <w:r w:rsidRPr="6F9B77EB">
              <w:rPr>
                <w:rFonts w:eastAsia="Arial" w:cs="Arial"/>
                <w:b/>
                <w:bCs/>
                <w:color w:val="FFFFFF" w:themeColor="background1"/>
                <w:sz w:val="16"/>
                <w:szCs w:val="16"/>
              </w:rPr>
              <w:t>Longueur</w:t>
            </w:r>
          </w:p>
        </w:tc>
        <w:tc>
          <w:tcPr>
            <w:tcW w:w="200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13A3F7"/>
            <w:tcMar>
              <w:left w:w="105" w:type="dxa"/>
              <w:right w:w="105" w:type="dxa"/>
            </w:tcMar>
            <w:vAlign w:val="center"/>
          </w:tcPr>
          <w:p w14:paraId="7913122D" w14:textId="78B194CF" w:rsidR="6F9B77EB" w:rsidRDefault="6F9B77EB" w:rsidP="6F9B77EB">
            <w:pPr>
              <w:pStyle w:val="BodyText"/>
              <w:spacing w:before="120"/>
              <w:ind w:left="0"/>
              <w:rPr>
                <w:rFonts w:eastAsia="Arial" w:cs="Arial"/>
                <w:b/>
                <w:bCs/>
                <w:color w:val="FFFFFF" w:themeColor="background1"/>
                <w:sz w:val="16"/>
                <w:szCs w:val="16"/>
              </w:rPr>
            </w:pPr>
            <w:r w:rsidRPr="6F9B77EB">
              <w:rPr>
                <w:rFonts w:eastAsia="Arial" w:cs="Arial"/>
                <w:b/>
                <w:bCs/>
                <w:color w:val="FFFFFF" w:themeColor="background1"/>
                <w:sz w:val="16"/>
                <w:szCs w:val="16"/>
              </w:rPr>
              <w:t>Description</w:t>
            </w:r>
          </w:p>
        </w:tc>
        <w:tc>
          <w:tcPr>
            <w:tcW w:w="201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13A3F7"/>
            <w:tcMar>
              <w:left w:w="105" w:type="dxa"/>
              <w:right w:w="105" w:type="dxa"/>
            </w:tcMar>
            <w:vAlign w:val="center"/>
          </w:tcPr>
          <w:p w14:paraId="7FE4E527" w14:textId="44DC7F90" w:rsidR="6F9B77EB" w:rsidRDefault="6F9B77EB" w:rsidP="6F9B77EB">
            <w:pPr>
              <w:pStyle w:val="BodyText"/>
              <w:spacing w:before="120"/>
              <w:ind w:left="0"/>
              <w:rPr>
                <w:rFonts w:eastAsia="Arial" w:cs="Arial"/>
                <w:b/>
                <w:bCs/>
                <w:color w:val="FFFFFF" w:themeColor="background1"/>
                <w:sz w:val="16"/>
                <w:szCs w:val="16"/>
              </w:rPr>
            </w:pPr>
            <w:r w:rsidRPr="6F9B77EB">
              <w:rPr>
                <w:rFonts w:eastAsia="Arial" w:cs="Arial"/>
                <w:b/>
                <w:bCs/>
                <w:color w:val="FFFFFF" w:themeColor="background1"/>
                <w:sz w:val="16"/>
                <w:szCs w:val="16"/>
              </w:rPr>
              <w:t>Valeur</w:t>
            </w:r>
          </w:p>
        </w:tc>
      </w:tr>
      <w:tr w:rsidR="6F9B77EB" w14:paraId="4C1FF424" w14:textId="77777777" w:rsidTr="586D28EF">
        <w:trPr>
          <w:trHeight w:val="300"/>
        </w:trPr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/>
            <w:tcMar>
              <w:left w:w="105" w:type="dxa"/>
              <w:right w:w="105" w:type="dxa"/>
            </w:tcMar>
            <w:vAlign w:val="center"/>
          </w:tcPr>
          <w:p w14:paraId="68D6A463" w14:textId="09A29392" w:rsidR="6F9B77EB" w:rsidRDefault="6F9B77EB" w:rsidP="6F9B77EB">
            <w:pPr>
              <w:pStyle w:val="BodyText"/>
              <w:spacing w:before="120"/>
              <w:ind w:left="0"/>
              <w:rPr>
                <w:rFonts w:eastAsia="Arial" w:cs="Arial"/>
                <w:sz w:val="16"/>
                <w:szCs w:val="16"/>
              </w:rPr>
            </w:pPr>
            <w:r w:rsidRPr="6F9B77EB">
              <w:rPr>
                <w:rFonts w:eastAsia="Arial" w:cs="Arial"/>
                <w:sz w:val="16"/>
                <w:szCs w:val="16"/>
              </w:rPr>
              <w:t>CONO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/>
            <w:tcMar>
              <w:left w:w="105" w:type="dxa"/>
              <w:right w:w="105" w:type="dxa"/>
            </w:tcMar>
            <w:vAlign w:val="center"/>
          </w:tcPr>
          <w:p w14:paraId="429CE759" w14:textId="174360A9" w:rsidR="6F9B77EB" w:rsidRDefault="6F9B77EB" w:rsidP="6F9B77EB">
            <w:pPr>
              <w:pStyle w:val="BodyText"/>
              <w:spacing w:before="120"/>
              <w:ind w:left="0"/>
              <w:rPr>
                <w:rFonts w:eastAsia="Arial" w:cs="Arial"/>
                <w:sz w:val="16"/>
                <w:szCs w:val="16"/>
              </w:rPr>
            </w:pPr>
            <w:r w:rsidRPr="6F9B77EB">
              <w:rPr>
                <w:rFonts w:eastAsia="Arial" w:cs="Arial"/>
                <w:sz w:val="16"/>
                <w:szCs w:val="16"/>
              </w:rPr>
              <w:t>N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/>
            <w:tcMar>
              <w:left w:w="105" w:type="dxa"/>
              <w:right w:w="105" w:type="dxa"/>
            </w:tcMar>
            <w:vAlign w:val="center"/>
          </w:tcPr>
          <w:p w14:paraId="72A8B427" w14:textId="77DA1067" w:rsidR="6F9B77EB" w:rsidRDefault="6F9B77EB" w:rsidP="6F9B77EB">
            <w:pPr>
              <w:pStyle w:val="BodyText"/>
              <w:spacing w:before="120"/>
              <w:ind w:left="0"/>
              <w:rPr>
                <w:rFonts w:eastAsia="Arial" w:cs="Arial"/>
                <w:sz w:val="16"/>
                <w:szCs w:val="16"/>
              </w:rPr>
            </w:pPr>
            <w:r w:rsidRPr="6F9B77EB">
              <w:rPr>
                <w:rFonts w:eastAsia="Arial" w:cs="Arial"/>
                <w:sz w:val="16"/>
                <w:szCs w:val="16"/>
              </w:rPr>
              <w:t>3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/>
            <w:tcMar>
              <w:left w:w="105" w:type="dxa"/>
              <w:right w:w="105" w:type="dxa"/>
            </w:tcMar>
            <w:vAlign w:val="center"/>
          </w:tcPr>
          <w:p w14:paraId="53693902" w14:textId="7449C175" w:rsidR="6F9B77EB" w:rsidRDefault="6F9B77EB" w:rsidP="6F9B77EB">
            <w:pPr>
              <w:pStyle w:val="BodyText"/>
              <w:spacing w:before="120"/>
              <w:ind w:left="0"/>
              <w:rPr>
                <w:rFonts w:eastAsia="Arial" w:cs="Arial"/>
                <w:sz w:val="16"/>
                <w:szCs w:val="16"/>
              </w:rPr>
            </w:pPr>
            <w:r w:rsidRPr="6F9B77EB">
              <w:rPr>
                <w:rFonts w:eastAsia="Arial" w:cs="Arial"/>
                <w:sz w:val="16"/>
                <w:szCs w:val="16"/>
              </w:rPr>
              <w:t>Company</w:t>
            </w:r>
          </w:p>
        </w:tc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/>
            <w:tcMar>
              <w:left w:w="105" w:type="dxa"/>
              <w:right w:w="105" w:type="dxa"/>
            </w:tcMar>
            <w:vAlign w:val="center"/>
          </w:tcPr>
          <w:p w14:paraId="4412643C" w14:textId="619E5E93" w:rsidR="6F9B77EB" w:rsidRDefault="6F9B77EB" w:rsidP="6F9B77EB">
            <w:pPr>
              <w:pStyle w:val="BodyText"/>
              <w:spacing w:before="120"/>
              <w:ind w:left="0"/>
              <w:rPr>
                <w:rFonts w:eastAsia="Arial" w:cs="Arial"/>
                <w:sz w:val="16"/>
                <w:szCs w:val="16"/>
              </w:rPr>
            </w:pPr>
            <w:r w:rsidRPr="6F9B77EB">
              <w:rPr>
                <w:rFonts w:eastAsia="Arial" w:cs="Arial"/>
                <w:sz w:val="16"/>
                <w:szCs w:val="16"/>
              </w:rPr>
              <w:t>&lt;CONO&gt;</w:t>
            </w:r>
          </w:p>
        </w:tc>
      </w:tr>
      <w:tr w:rsidR="6F9B77EB" w14:paraId="25C8ADB2" w14:textId="77777777" w:rsidTr="586D28EF">
        <w:trPr>
          <w:trHeight w:val="300"/>
        </w:trPr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AF8B534" w14:textId="23474C7B" w:rsidR="6F9B77EB" w:rsidRDefault="6F9B77EB" w:rsidP="6F9B77EB">
            <w:pPr>
              <w:pStyle w:val="BodyText"/>
              <w:spacing w:before="120"/>
              <w:ind w:left="0"/>
              <w:rPr>
                <w:rFonts w:eastAsia="Arial" w:cs="Arial"/>
                <w:sz w:val="16"/>
                <w:szCs w:val="16"/>
              </w:rPr>
            </w:pPr>
            <w:r w:rsidRPr="6F9B77EB">
              <w:rPr>
                <w:rFonts w:eastAsia="Arial" w:cs="Arial"/>
                <w:sz w:val="16"/>
                <w:szCs w:val="16"/>
              </w:rPr>
              <w:t>CUNO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ABC2B93" w14:textId="36B7456B" w:rsidR="6F9B77EB" w:rsidRDefault="6F9B77EB" w:rsidP="6F9B77EB">
            <w:pPr>
              <w:pStyle w:val="BodyText"/>
              <w:spacing w:before="120"/>
              <w:ind w:left="0"/>
              <w:rPr>
                <w:rFonts w:eastAsia="Arial" w:cs="Arial"/>
                <w:sz w:val="16"/>
                <w:szCs w:val="16"/>
              </w:rPr>
            </w:pPr>
            <w:r w:rsidRPr="6F9B77EB">
              <w:rPr>
                <w:rFonts w:eastAsia="Arial" w:cs="Arial"/>
                <w:sz w:val="16"/>
                <w:szCs w:val="16"/>
              </w:rPr>
              <w:t>A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F2E540B" w14:textId="31A50E28" w:rsidR="6F9B77EB" w:rsidRDefault="6F9B77EB" w:rsidP="6F9B77EB">
            <w:pPr>
              <w:pStyle w:val="BodyText"/>
              <w:spacing w:before="120"/>
              <w:ind w:left="0"/>
              <w:rPr>
                <w:rFonts w:eastAsia="Arial" w:cs="Arial"/>
                <w:sz w:val="16"/>
                <w:szCs w:val="16"/>
              </w:rPr>
            </w:pPr>
            <w:r w:rsidRPr="6F9B77EB">
              <w:rPr>
                <w:rFonts w:eastAsia="Arial" w:cs="Arial"/>
                <w:sz w:val="16"/>
                <w:szCs w:val="16"/>
              </w:rPr>
              <w:t>10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CB45799" w14:textId="015840B4" w:rsidR="6F9B77EB" w:rsidRDefault="6F9B77EB" w:rsidP="6F9B77EB">
            <w:pPr>
              <w:pStyle w:val="BodyText"/>
              <w:spacing w:before="120"/>
              <w:ind w:left="0"/>
              <w:rPr>
                <w:rFonts w:eastAsia="Arial" w:cs="Arial"/>
                <w:sz w:val="16"/>
                <w:szCs w:val="16"/>
              </w:rPr>
            </w:pPr>
            <w:r w:rsidRPr="6F9B77EB">
              <w:rPr>
                <w:rFonts w:eastAsia="Arial" w:cs="Arial"/>
                <w:sz w:val="16"/>
                <w:szCs w:val="16"/>
              </w:rPr>
              <w:t>Code client</w:t>
            </w:r>
          </w:p>
        </w:tc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C953953" w14:textId="1DCD3CE6" w:rsidR="6F9B77EB" w:rsidRDefault="6F9B77EB" w:rsidP="6F9B77EB">
            <w:pPr>
              <w:pStyle w:val="BodyText"/>
              <w:spacing w:before="120"/>
              <w:ind w:left="0"/>
              <w:rPr>
                <w:rFonts w:eastAsia="Arial" w:cs="Arial"/>
                <w:sz w:val="16"/>
                <w:szCs w:val="16"/>
              </w:rPr>
            </w:pPr>
            <w:r w:rsidRPr="6F9B77EB">
              <w:rPr>
                <w:rFonts w:eastAsia="Arial" w:cs="Arial"/>
                <w:sz w:val="16"/>
                <w:szCs w:val="16"/>
              </w:rPr>
              <w:t>&lt;CUNO&gt;</w:t>
            </w:r>
          </w:p>
        </w:tc>
      </w:tr>
      <w:tr w:rsidR="6F9B77EB" w14:paraId="5EFC136E" w14:textId="77777777" w:rsidTr="586D28EF">
        <w:trPr>
          <w:trHeight w:val="300"/>
        </w:trPr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/>
            <w:tcMar>
              <w:left w:w="105" w:type="dxa"/>
              <w:right w:w="105" w:type="dxa"/>
            </w:tcMar>
            <w:vAlign w:val="center"/>
          </w:tcPr>
          <w:p w14:paraId="40D07218" w14:textId="2E307F8F" w:rsidR="6F9B77EB" w:rsidRDefault="6F9B77EB" w:rsidP="6F9B77EB">
            <w:pPr>
              <w:pStyle w:val="BodyText"/>
              <w:spacing w:before="120"/>
              <w:ind w:left="0"/>
              <w:rPr>
                <w:rFonts w:eastAsia="Arial" w:cs="Arial"/>
                <w:sz w:val="16"/>
                <w:szCs w:val="16"/>
              </w:rPr>
            </w:pPr>
            <w:r w:rsidRPr="6F9B77EB">
              <w:rPr>
                <w:rFonts w:eastAsia="Arial" w:cs="Arial"/>
                <w:sz w:val="16"/>
                <w:szCs w:val="16"/>
              </w:rPr>
              <w:t>ITNO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/>
            <w:tcMar>
              <w:left w:w="105" w:type="dxa"/>
              <w:right w:w="105" w:type="dxa"/>
            </w:tcMar>
            <w:vAlign w:val="center"/>
          </w:tcPr>
          <w:p w14:paraId="795BBBD3" w14:textId="6403D35F" w:rsidR="6F9B77EB" w:rsidRDefault="6F9B77EB" w:rsidP="6F9B77EB">
            <w:pPr>
              <w:pStyle w:val="BodyText"/>
              <w:spacing w:before="120"/>
              <w:ind w:left="0"/>
              <w:rPr>
                <w:rFonts w:eastAsia="Arial" w:cs="Arial"/>
                <w:sz w:val="16"/>
                <w:szCs w:val="16"/>
              </w:rPr>
            </w:pPr>
            <w:r w:rsidRPr="6F9B77EB">
              <w:rPr>
                <w:rFonts w:eastAsia="Arial" w:cs="Arial"/>
                <w:sz w:val="16"/>
                <w:szCs w:val="16"/>
              </w:rPr>
              <w:t>A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/>
            <w:tcMar>
              <w:left w:w="105" w:type="dxa"/>
              <w:right w:w="105" w:type="dxa"/>
            </w:tcMar>
            <w:vAlign w:val="center"/>
          </w:tcPr>
          <w:p w14:paraId="49E77521" w14:textId="5DA67181" w:rsidR="6F9B77EB" w:rsidRDefault="6F9B77EB" w:rsidP="6F9B77EB">
            <w:pPr>
              <w:pStyle w:val="BodyText"/>
              <w:spacing w:before="120"/>
              <w:ind w:left="0"/>
              <w:rPr>
                <w:rFonts w:eastAsia="Arial" w:cs="Arial"/>
                <w:sz w:val="16"/>
                <w:szCs w:val="16"/>
              </w:rPr>
            </w:pPr>
            <w:r w:rsidRPr="6F9B77EB">
              <w:rPr>
                <w:rFonts w:eastAsia="Arial" w:cs="Arial"/>
                <w:sz w:val="16"/>
                <w:szCs w:val="16"/>
              </w:rPr>
              <w:t>30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/>
            <w:tcMar>
              <w:left w:w="105" w:type="dxa"/>
              <w:right w:w="105" w:type="dxa"/>
            </w:tcMar>
            <w:vAlign w:val="center"/>
          </w:tcPr>
          <w:p w14:paraId="705C854A" w14:textId="431D96FE" w:rsidR="6F9B77EB" w:rsidRDefault="6F9B77EB" w:rsidP="6F9B77EB">
            <w:pPr>
              <w:pStyle w:val="BodyText"/>
              <w:spacing w:before="120"/>
              <w:ind w:left="0"/>
              <w:rPr>
                <w:rFonts w:eastAsia="Arial" w:cs="Arial"/>
                <w:sz w:val="16"/>
                <w:szCs w:val="16"/>
              </w:rPr>
            </w:pPr>
            <w:r w:rsidRPr="6F9B77EB">
              <w:rPr>
                <w:rFonts w:eastAsia="Arial" w:cs="Arial"/>
                <w:sz w:val="16"/>
                <w:szCs w:val="16"/>
              </w:rPr>
              <w:t>Code Article</w:t>
            </w:r>
          </w:p>
        </w:tc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/>
            <w:tcMar>
              <w:left w:w="105" w:type="dxa"/>
              <w:right w:w="105" w:type="dxa"/>
            </w:tcMar>
            <w:vAlign w:val="center"/>
          </w:tcPr>
          <w:p w14:paraId="6CAD9937" w14:textId="656D5791" w:rsidR="6F9B77EB" w:rsidRDefault="6F9B77EB" w:rsidP="6F9B77EB">
            <w:pPr>
              <w:pStyle w:val="BodyText"/>
              <w:spacing w:before="120"/>
              <w:ind w:left="0"/>
              <w:rPr>
                <w:rFonts w:eastAsia="Arial" w:cs="Arial"/>
                <w:sz w:val="16"/>
                <w:szCs w:val="16"/>
              </w:rPr>
            </w:pPr>
            <w:r w:rsidRPr="6F9B77EB">
              <w:rPr>
                <w:rFonts w:eastAsia="Arial" w:cs="Arial"/>
                <w:sz w:val="16"/>
                <w:szCs w:val="16"/>
              </w:rPr>
              <w:t>ITNO depuis la recherche article</w:t>
            </w:r>
          </w:p>
        </w:tc>
      </w:tr>
      <w:tr w:rsidR="6F9B77EB" w14:paraId="06C3E1FC" w14:textId="77777777" w:rsidTr="586D28EF">
        <w:trPr>
          <w:trHeight w:val="45"/>
        </w:trPr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CBAB3DF" w14:textId="0812FD58" w:rsidR="6F9B77EB" w:rsidRDefault="6F9B77EB" w:rsidP="6F9B77EB">
            <w:pPr>
              <w:pStyle w:val="BodyText"/>
              <w:spacing w:before="120"/>
              <w:ind w:left="0"/>
              <w:rPr>
                <w:rFonts w:eastAsia="Arial" w:cs="Arial"/>
                <w:sz w:val="16"/>
                <w:szCs w:val="16"/>
              </w:rPr>
            </w:pPr>
            <w:r w:rsidRPr="6F9B77EB">
              <w:rPr>
                <w:rFonts w:eastAsia="Arial" w:cs="Arial"/>
                <w:sz w:val="16"/>
                <w:szCs w:val="16"/>
              </w:rPr>
              <w:t>ORTP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DA92925" w14:textId="7089433E" w:rsidR="6F9B77EB" w:rsidRDefault="6F9B77EB" w:rsidP="6F9B77EB">
            <w:pPr>
              <w:pStyle w:val="BodyText"/>
              <w:spacing w:before="120"/>
              <w:ind w:left="0"/>
              <w:rPr>
                <w:rFonts w:eastAsia="Arial" w:cs="Arial"/>
                <w:sz w:val="16"/>
                <w:szCs w:val="16"/>
              </w:rPr>
            </w:pPr>
            <w:r w:rsidRPr="6F9B77EB">
              <w:rPr>
                <w:rFonts w:eastAsia="Arial" w:cs="Arial"/>
                <w:sz w:val="16"/>
                <w:szCs w:val="16"/>
              </w:rPr>
              <w:t>A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7A83046" w14:textId="158E36A7" w:rsidR="6F9B77EB" w:rsidRDefault="6F9B77EB" w:rsidP="6F9B77EB">
            <w:pPr>
              <w:pStyle w:val="BodyText"/>
              <w:spacing w:before="120"/>
              <w:ind w:left="0"/>
              <w:rPr>
                <w:rFonts w:eastAsia="Arial" w:cs="Arial"/>
                <w:sz w:val="16"/>
                <w:szCs w:val="16"/>
              </w:rPr>
            </w:pPr>
            <w:r w:rsidRPr="6F9B77EB">
              <w:rPr>
                <w:rFonts w:eastAsia="Arial" w:cs="Arial"/>
                <w:sz w:val="16"/>
                <w:szCs w:val="16"/>
              </w:rPr>
              <w:t>3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7316239" w14:textId="3D95C19E" w:rsidR="6F9B77EB" w:rsidRDefault="6F9B77EB" w:rsidP="6F9B77EB">
            <w:pPr>
              <w:pStyle w:val="BodyText"/>
              <w:spacing w:before="120"/>
              <w:ind w:left="0"/>
              <w:rPr>
                <w:rFonts w:eastAsia="Arial" w:cs="Arial"/>
                <w:sz w:val="16"/>
                <w:szCs w:val="16"/>
              </w:rPr>
            </w:pPr>
            <w:r w:rsidRPr="6F9B77EB">
              <w:rPr>
                <w:rFonts w:eastAsia="Arial" w:cs="Arial"/>
                <w:sz w:val="16"/>
                <w:szCs w:val="16"/>
              </w:rPr>
              <w:t>Type d’ordre</w:t>
            </w:r>
          </w:p>
        </w:tc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6B5045B" w14:textId="3CE096F1" w:rsidR="6F9B77EB" w:rsidRDefault="6F9B77EB" w:rsidP="6F9B77EB">
            <w:pPr>
              <w:pStyle w:val="BodyText"/>
              <w:spacing w:before="120"/>
              <w:ind w:left="0"/>
              <w:rPr>
                <w:rFonts w:eastAsia="Arial" w:cs="Arial"/>
                <w:sz w:val="16"/>
                <w:szCs w:val="16"/>
              </w:rPr>
            </w:pPr>
            <w:r w:rsidRPr="6F9B77EB">
              <w:rPr>
                <w:rFonts w:eastAsia="Arial" w:cs="Arial"/>
                <w:sz w:val="16"/>
                <w:szCs w:val="16"/>
              </w:rPr>
              <w:t>WAV</w:t>
            </w:r>
          </w:p>
        </w:tc>
      </w:tr>
      <w:tr w:rsidR="6F9B77EB" w14:paraId="251F3CFA" w14:textId="77777777" w:rsidTr="586D28EF">
        <w:trPr>
          <w:trHeight w:val="300"/>
        </w:trPr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/>
            <w:tcMar>
              <w:left w:w="105" w:type="dxa"/>
              <w:right w:w="105" w:type="dxa"/>
            </w:tcMar>
            <w:vAlign w:val="center"/>
          </w:tcPr>
          <w:p w14:paraId="3BE39261" w14:textId="436D92A4" w:rsidR="6F9B77EB" w:rsidRDefault="6F9B77EB" w:rsidP="6F9B77EB">
            <w:pPr>
              <w:pStyle w:val="BodyText"/>
              <w:spacing w:before="120"/>
              <w:ind w:left="0"/>
              <w:rPr>
                <w:rFonts w:eastAsia="Arial" w:cs="Arial"/>
                <w:sz w:val="16"/>
                <w:szCs w:val="16"/>
              </w:rPr>
            </w:pPr>
            <w:r w:rsidRPr="6F9B77EB">
              <w:rPr>
                <w:rFonts w:eastAsia="Arial" w:cs="Arial"/>
                <w:sz w:val="16"/>
                <w:szCs w:val="16"/>
              </w:rPr>
              <w:t>ORQA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/>
            <w:tcMar>
              <w:left w:w="105" w:type="dxa"/>
              <w:right w:w="105" w:type="dxa"/>
            </w:tcMar>
            <w:vAlign w:val="center"/>
          </w:tcPr>
          <w:p w14:paraId="1B8A4D9C" w14:textId="4D790266" w:rsidR="6F9B77EB" w:rsidRDefault="6F9B77EB" w:rsidP="6F9B77EB">
            <w:pPr>
              <w:pStyle w:val="BodyText"/>
              <w:spacing w:before="120"/>
              <w:ind w:left="0"/>
              <w:rPr>
                <w:rFonts w:eastAsia="Arial" w:cs="Arial"/>
                <w:sz w:val="16"/>
                <w:szCs w:val="16"/>
              </w:rPr>
            </w:pPr>
            <w:r w:rsidRPr="6F9B77EB">
              <w:rPr>
                <w:rFonts w:eastAsia="Arial" w:cs="Arial"/>
                <w:sz w:val="16"/>
                <w:szCs w:val="16"/>
              </w:rPr>
              <w:t>N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/>
            <w:tcMar>
              <w:left w:w="105" w:type="dxa"/>
              <w:right w:w="105" w:type="dxa"/>
            </w:tcMar>
            <w:vAlign w:val="center"/>
          </w:tcPr>
          <w:p w14:paraId="3942A767" w14:textId="4E1D05B6" w:rsidR="6F9B77EB" w:rsidRDefault="6F9B77EB" w:rsidP="6F9B77EB">
            <w:pPr>
              <w:pStyle w:val="BodyText"/>
              <w:spacing w:before="120"/>
              <w:ind w:left="0"/>
              <w:rPr>
                <w:rFonts w:eastAsia="Arial" w:cs="Arial"/>
                <w:sz w:val="16"/>
                <w:szCs w:val="16"/>
              </w:rPr>
            </w:pPr>
            <w:r w:rsidRPr="6F9B77EB">
              <w:rPr>
                <w:rFonts w:eastAsia="Arial" w:cs="Arial"/>
                <w:sz w:val="16"/>
                <w:szCs w:val="16"/>
              </w:rPr>
              <w:t>15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/>
            <w:tcMar>
              <w:left w:w="105" w:type="dxa"/>
              <w:right w:w="105" w:type="dxa"/>
            </w:tcMar>
            <w:vAlign w:val="center"/>
          </w:tcPr>
          <w:p w14:paraId="7AD72BFD" w14:textId="2B7FA4C9" w:rsidR="6F9B77EB" w:rsidRDefault="6F9B77EB" w:rsidP="6F9B77EB">
            <w:pPr>
              <w:pStyle w:val="BodyText"/>
              <w:spacing w:before="120"/>
              <w:ind w:left="0"/>
              <w:rPr>
                <w:rFonts w:eastAsia="Arial" w:cs="Arial"/>
                <w:sz w:val="16"/>
                <w:szCs w:val="16"/>
              </w:rPr>
            </w:pPr>
            <w:r w:rsidRPr="6F9B77EB">
              <w:rPr>
                <w:rFonts w:eastAsia="Arial" w:cs="Arial"/>
                <w:sz w:val="16"/>
                <w:szCs w:val="16"/>
              </w:rPr>
              <w:t>Quantité Commandée</w:t>
            </w:r>
          </w:p>
        </w:tc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/>
            <w:tcMar>
              <w:left w:w="105" w:type="dxa"/>
              <w:right w:w="105" w:type="dxa"/>
            </w:tcMar>
            <w:vAlign w:val="center"/>
          </w:tcPr>
          <w:p w14:paraId="5D08121F" w14:textId="33DEC6E7" w:rsidR="6F9B77EB" w:rsidRDefault="6F9B77EB" w:rsidP="6F9B77EB">
            <w:pPr>
              <w:pStyle w:val="BodyText"/>
              <w:spacing w:before="120"/>
              <w:ind w:left="0"/>
              <w:rPr>
                <w:rFonts w:eastAsia="Arial" w:cs="Arial"/>
                <w:sz w:val="16"/>
                <w:szCs w:val="16"/>
              </w:rPr>
            </w:pPr>
            <w:r w:rsidRPr="6F9B77EB">
              <w:rPr>
                <w:rFonts w:eastAsia="Arial" w:cs="Arial"/>
                <w:sz w:val="16"/>
                <w:szCs w:val="16"/>
              </w:rPr>
              <w:t>1</w:t>
            </w:r>
          </w:p>
        </w:tc>
      </w:tr>
      <w:tr w:rsidR="6F9B77EB" w14:paraId="22CB3202" w14:textId="77777777" w:rsidTr="586D28EF">
        <w:trPr>
          <w:trHeight w:val="300"/>
        </w:trPr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BDCDB5C" w14:textId="39EEDA13" w:rsidR="6F9B77EB" w:rsidRDefault="6F9B77EB" w:rsidP="6F9B77EB">
            <w:pPr>
              <w:pStyle w:val="BodyText"/>
              <w:spacing w:before="120"/>
              <w:ind w:left="0"/>
              <w:rPr>
                <w:rFonts w:eastAsia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75D7CAE" w14:textId="3FBB62F1" w:rsidR="6F9B77EB" w:rsidRDefault="6F9B77EB" w:rsidP="6F9B77EB">
            <w:pPr>
              <w:pStyle w:val="BodyText"/>
              <w:spacing w:before="120"/>
              <w:ind w:left="0"/>
              <w:rPr>
                <w:rFonts w:eastAsia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0AD6679" w14:textId="0E1F21B3" w:rsidR="6F9B77EB" w:rsidRDefault="6F9B77EB" w:rsidP="6F9B77EB">
            <w:pPr>
              <w:pStyle w:val="BodyText"/>
              <w:spacing w:before="120"/>
              <w:ind w:left="0"/>
              <w:rPr>
                <w:rFonts w:eastAsia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166A761" w14:textId="2393B16E" w:rsidR="6F9B77EB" w:rsidRDefault="6F9B77EB" w:rsidP="6F9B77EB">
            <w:pPr>
              <w:pStyle w:val="BodyText"/>
              <w:spacing w:before="120"/>
              <w:ind w:left="0"/>
              <w:rPr>
                <w:rFonts w:eastAsia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A8133F5" w14:textId="2BAD9345" w:rsidR="6F9B77EB" w:rsidRDefault="6F9B77EB" w:rsidP="6F9B77EB">
            <w:pPr>
              <w:pStyle w:val="BodyText"/>
              <w:spacing w:before="120"/>
              <w:ind w:left="0"/>
              <w:rPr>
                <w:rFonts w:eastAsia="Arial" w:cs="Arial"/>
                <w:color w:val="000000" w:themeColor="text1"/>
                <w:sz w:val="16"/>
                <w:szCs w:val="16"/>
              </w:rPr>
            </w:pPr>
          </w:p>
        </w:tc>
      </w:tr>
    </w:tbl>
    <w:p w14:paraId="5FFCE2B7" w14:textId="1305DD0E" w:rsidR="6F9B77EB" w:rsidRDefault="6F9B77EB" w:rsidP="6F9B77EB">
      <w:pPr>
        <w:tabs>
          <w:tab w:val="left" w:pos="5080"/>
        </w:tabs>
        <w:spacing w:before="120" w:after="120"/>
        <w:rPr>
          <w:rFonts w:eastAsia="Arial" w:cs="Arial"/>
          <w:color w:val="000000" w:themeColor="text1"/>
        </w:rPr>
      </w:pPr>
    </w:p>
    <w:p w14:paraId="137DD4A5" w14:textId="7FAB1344" w:rsidR="0C6F0A08" w:rsidRDefault="0C6F0A08" w:rsidP="00965A36">
      <w:pPr>
        <w:pStyle w:val="BodyText"/>
        <w:numPr>
          <w:ilvl w:val="0"/>
          <w:numId w:val="9"/>
        </w:numPr>
        <w:tabs>
          <w:tab w:val="left" w:pos="5080"/>
        </w:tabs>
        <w:spacing w:before="120"/>
        <w:rPr>
          <w:rFonts w:eastAsia="Arial" w:cs="Arial"/>
          <w:color w:val="000000" w:themeColor="text1"/>
        </w:rPr>
      </w:pPr>
      <w:r w:rsidRPr="586D28EF">
        <w:rPr>
          <w:rFonts w:eastAsia="Arial" w:cs="Arial"/>
          <w:color w:val="000000" w:themeColor="text1"/>
        </w:rPr>
        <w:t>Champs utilisés:   NETP,SAPR, SACD</w:t>
      </w:r>
    </w:p>
    <w:p w14:paraId="42C4E264" w14:textId="2AFCA40D" w:rsidR="6F9B77EB" w:rsidRDefault="6F9B77EB" w:rsidP="6F9B77EB">
      <w:pPr>
        <w:tabs>
          <w:tab w:val="left" w:pos="5080"/>
        </w:tabs>
        <w:spacing w:before="120" w:after="120"/>
        <w:rPr>
          <w:rFonts w:eastAsia="Arial" w:cs="Arial"/>
          <w:color w:val="000000" w:themeColor="text1"/>
        </w:rPr>
      </w:pPr>
    </w:p>
    <w:p w14:paraId="0EB1985B" w14:textId="57D8226F" w:rsidR="0C6F0A08" w:rsidRDefault="0C6F0A08" w:rsidP="00965A36">
      <w:pPr>
        <w:pStyle w:val="BodyText"/>
        <w:numPr>
          <w:ilvl w:val="0"/>
          <w:numId w:val="8"/>
        </w:numPr>
        <w:tabs>
          <w:tab w:val="left" w:pos="5080"/>
        </w:tabs>
        <w:spacing w:before="120"/>
        <w:rPr>
          <w:rFonts w:eastAsia="Arial" w:cs="Arial"/>
          <w:color w:val="000000" w:themeColor="text1"/>
        </w:rPr>
      </w:pPr>
      <w:r w:rsidRPr="6F9B77EB">
        <w:rPr>
          <w:rFonts w:eastAsia="Arial" w:cs="Arial"/>
          <w:color w:val="000000" w:themeColor="text1"/>
        </w:rPr>
        <w:t>La consigne (CRAM) est récupérée depuis la table OLICHR</w:t>
      </w:r>
    </w:p>
    <w:p w14:paraId="2E66BA9D" w14:textId="496D8C1C" w:rsidR="0C6F0A08" w:rsidRDefault="0C6F0A08" w:rsidP="00965A36">
      <w:pPr>
        <w:pStyle w:val="BodyText"/>
        <w:numPr>
          <w:ilvl w:val="0"/>
          <w:numId w:val="8"/>
        </w:numPr>
        <w:tabs>
          <w:tab w:val="left" w:pos="5080"/>
        </w:tabs>
        <w:spacing w:before="120"/>
        <w:rPr>
          <w:rFonts w:eastAsia="Arial" w:cs="Arial"/>
          <w:color w:val="000000" w:themeColor="text1"/>
        </w:rPr>
      </w:pPr>
      <w:r w:rsidRPr="6F9B77EB">
        <w:rPr>
          <w:rFonts w:eastAsia="Arial" w:cs="Arial"/>
          <w:color w:val="000000" w:themeColor="text1"/>
        </w:rPr>
        <w:t>NEPR=NETP</w:t>
      </w:r>
    </w:p>
    <w:p w14:paraId="5088A882" w14:textId="174029EA" w:rsidR="0C6F0A08" w:rsidRDefault="0C6F0A08" w:rsidP="00965A36">
      <w:pPr>
        <w:pStyle w:val="BodyText"/>
        <w:numPr>
          <w:ilvl w:val="0"/>
          <w:numId w:val="8"/>
        </w:numPr>
        <w:tabs>
          <w:tab w:val="left" w:pos="5080"/>
        </w:tabs>
        <w:spacing w:before="120"/>
        <w:rPr>
          <w:rFonts w:eastAsia="Arial" w:cs="Arial"/>
          <w:color w:val="000000" w:themeColor="text1"/>
        </w:rPr>
      </w:pPr>
      <w:r w:rsidRPr="6F9B77EB">
        <w:rPr>
          <w:rFonts w:eastAsia="Arial" w:cs="Arial"/>
          <w:color w:val="000000" w:themeColor="text1"/>
        </w:rPr>
        <w:t>LNAM=NETP*CONQ</w:t>
      </w:r>
    </w:p>
    <w:p w14:paraId="2D4B6F6E" w14:textId="06342D4D" w:rsidR="0C6F0A08" w:rsidRDefault="0C6F0A08" w:rsidP="00965A36">
      <w:pPr>
        <w:pStyle w:val="BodyText"/>
        <w:numPr>
          <w:ilvl w:val="0"/>
          <w:numId w:val="8"/>
        </w:numPr>
        <w:tabs>
          <w:tab w:val="left" w:pos="5080"/>
        </w:tabs>
        <w:spacing w:before="120"/>
        <w:rPr>
          <w:rFonts w:eastAsia="Arial" w:cs="Arial"/>
          <w:color w:val="000000" w:themeColor="text1"/>
        </w:rPr>
      </w:pPr>
      <w:r w:rsidRPr="6F9B77EB">
        <w:rPr>
          <w:rFonts w:eastAsia="Arial" w:cs="Arial"/>
          <w:color w:val="000000" w:themeColor="text1"/>
        </w:rPr>
        <w:t>VTAM=LNAM*VATC</w:t>
      </w:r>
    </w:p>
    <w:p w14:paraId="349698D3" w14:textId="4B53230D" w:rsidR="0C6F0A08" w:rsidRDefault="0C6F0A08" w:rsidP="00965A36">
      <w:pPr>
        <w:pStyle w:val="BodyText"/>
        <w:numPr>
          <w:ilvl w:val="0"/>
          <w:numId w:val="8"/>
        </w:numPr>
        <w:tabs>
          <w:tab w:val="left" w:pos="5080"/>
        </w:tabs>
        <w:spacing w:before="120"/>
        <w:rPr>
          <w:rFonts w:eastAsia="Arial" w:cs="Arial"/>
          <w:color w:val="000000" w:themeColor="text1"/>
        </w:rPr>
      </w:pPr>
      <w:r w:rsidRPr="6F9B77EB">
        <w:rPr>
          <w:rFonts w:eastAsia="Arial" w:cs="Arial"/>
          <w:color w:val="000000" w:themeColor="text1"/>
        </w:rPr>
        <w:t>TOAM=VTAM+LNAM</w:t>
      </w:r>
    </w:p>
    <w:p w14:paraId="1B8E3F2C" w14:textId="763CD114" w:rsidR="6F9B77EB" w:rsidRDefault="6F9B77EB" w:rsidP="6F9B77EB">
      <w:pPr>
        <w:tabs>
          <w:tab w:val="left" w:pos="5080"/>
        </w:tabs>
        <w:spacing w:before="120" w:after="120"/>
        <w:rPr>
          <w:rFonts w:eastAsia="Arial" w:cs="Arial"/>
          <w:color w:val="000000" w:themeColor="text1"/>
        </w:rPr>
      </w:pPr>
    </w:p>
    <w:p w14:paraId="1979A54B" w14:textId="53EF758E" w:rsidR="6F9B77EB" w:rsidRDefault="6F9B77EB" w:rsidP="6F9B77EB">
      <w:pPr>
        <w:tabs>
          <w:tab w:val="left" w:pos="5080"/>
        </w:tabs>
        <w:spacing w:before="120" w:after="120"/>
        <w:rPr>
          <w:rFonts w:eastAsia="Arial" w:cs="Arial"/>
          <w:color w:val="000000" w:themeColor="text1"/>
        </w:rPr>
      </w:pPr>
    </w:p>
    <w:p w14:paraId="6521EEDC" w14:textId="45AC478B" w:rsidR="0C6F0A08" w:rsidRDefault="0C6F0A08" w:rsidP="00965A36">
      <w:pPr>
        <w:pStyle w:val="BodyText"/>
        <w:numPr>
          <w:ilvl w:val="0"/>
          <w:numId w:val="8"/>
        </w:numPr>
        <w:tabs>
          <w:tab w:val="left" w:pos="5080"/>
        </w:tabs>
        <w:spacing w:before="120"/>
        <w:rPr>
          <w:rFonts w:eastAsia="Arial" w:cs="Arial"/>
          <w:color w:val="000000" w:themeColor="text1"/>
        </w:rPr>
      </w:pPr>
      <w:r w:rsidRPr="6F9B77EB">
        <w:rPr>
          <w:rFonts w:eastAsia="Arial" w:cs="Arial"/>
          <w:color w:val="000000" w:themeColor="text1"/>
        </w:rPr>
        <w:t>Le champs VATC est calculée comme suite :</w:t>
      </w:r>
    </w:p>
    <w:p w14:paraId="16D60900" w14:textId="210B2CD4" w:rsidR="0C6F0A08" w:rsidRDefault="0C6F0A08" w:rsidP="6F9B77EB">
      <w:pPr>
        <w:pStyle w:val="BodyText"/>
        <w:tabs>
          <w:tab w:val="left" w:pos="5080"/>
        </w:tabs>
        <w:spacing w:before="120"/>
        <w:ind w:left="0"/>
        <w:rPr>
          <w:rFonts w:eastAsia="Arial" w:cs="Arial"/>
          <w:color w:val="000000" w:themeColor="text1"/>
        </w:rPr>
      </w:pPr>
      <w:r w:rsidRPr="6F9B77EB">
        <w:rPr>
          <w:rFonts w:eastAsia="Arial" w:cs="Arial"/>
          <w:b/>
          <w:bCs/>
          <w:color w:val="000000" w:themeColor="text1"/>
          <w:u w:val="single"/>
        </w:rPr>
        <w:t>Règle de gestion calcul du taux de TVA </w:t>
      </w:r>
      <w:r w:rsidRPr="6F9B77EB">
        <w:rPr>
          <w:rFonts w:eastAsia="Arial" w:cs="Arial"/>
          <w:color w:val="000000" w:themeColor="text1"/>
        </w:rPr>
        <w:t> </w:t>
      </w:r>
    </w:p>
    <w:p w14:paraId="00CA0C6A" w14:textId="69FD056E" w:rsidR="0C6F0A08" w:rsidRDefault="0C6F0A08" w:rsidP="6F9B77EB">
      <w:pPr>
        <w:pStyle w:val="BodyText"/>
        <w:tabs>
          <w:tab w:val="left" w:pos="5080"/>
        </w:tabs>
        <w:spacing w:before="120"/>
        <w:ind w:left="1440"/>
        <w:rPr>
          <w:rFonts w:eastAsia="Arial" w:cs="Arial"/>
          <w:color w:val="000000" w:themeColor="text1"/>
        </w:rPr>
      </w:pPr>
      <w:r w:rsidRPr="6F9B77EB">
        <w:rPr>
          <w:rFonts w:eastAsia="Arial" w:cs="Arial"/>
          <w:b/>
          <w:bCs/>
          <w:color w:val="000000" w:themeColor="text1"/>
        </w:rPr>
        <w:t>SI</w:t>
      </w:r>
      <w:r w:rsidRPr="6F9B77EB">
        <w:rPr>
          <w:rFonts w:eastAsia="Arial" w:cs="Arial"/>
          <w:color w:val="000000" w:themeColor="text1"/>
        </w:rPr>
        <w:t xml:space="preserve"> le champ Taxe Applicable </w:t>
      </w:r>
      <w:r w:rsidRPr="6F9B77EB">
        <w:rPr>
          <w:rFonts w:eastAsia="Arial" w:cs="Arial"/>
          <w:b/>
          <w:bCs/>
          <w:color w:val="000000" w:themeColor="text1"/>
        </w:rPr>
        <w:t>TXAP</w:t>
      </w:r>
      <w:r w:rsidRPr="6F9B77EB">
        <w:rPr>
          <w:rFonts w:eastAsia="Arial" w:cs="Arial"/>
          <w:color w:val="000000" w:themeColor="text1"/>
        </w:rPr>
        <w:t xml:space="preserve"> = [0 ou 2] sur la fiche </w:t>
      </w:r>
      <w:r w:rsidRPr="6F9B77EB">
        <w:rPr>
          <w:rFonts w:eastAsia="Arial" w:cs="Arial"/>
          <w:b/>
          <w:bCs/>
          <w:color w:val="000000" w:themeColor="text1"/>
        </w:rPr>
        <w:t>client</w:t>
      </w:r>
      <w:r w:rsidRPr="6F9B77EB">
        <w:rPr>
          <w:rFonts w:eastAsia="Arial" w:cs="Arial"/>
          <w:color w:val="000000" w:themeColor="text1"/>
        </w:rPr>
        <w:t xml:space="preserve"> (CRS610/J) </w:t>
      </w:r>
      <w:r w:rsidRPr="6F9B77EB">
        <w:rPr>
          <w:rFonts w:eastAsia="Arial" w:cs="Arial"/>
          <w:b/>
          <w:bCs/>
          <w:color w:val="000000" w:themeColor="text1"/>
        </w:rPr>
        <w:t>ALORS</w:t>
      </w:r>
      <w:r w:rsidRPr="6F9B77EB">
        <w:rPr>
          <w:rFonts w:eastAsia="Arial" w:cs="Arial"/>
          <w:color w:val="000000" w:themeColor="text1"/>
        </w:rPr>
        <w:t xml:space="preserve"> le client est exonéré de la TVA, le taux de TVA est égal à 0 pour l’article.  </w:t>
      </w:r>
    </w:p>
    <w:p w14:paraId="0E619081" w14:textId="6DAB52D9" w:rsidR="0C6F0A08" w:rsidRDefault="0C6F0A08" w:rsidP="6F9B77EB">
      <w:pPr>
        <w:pStyle w:val="BodyText"/>
        <w:tabs>
          <w:tab w:val="left" w:pos="5080"/>
        </w:tabs>
        <w:spacing w:before="120"/>
        <w:ind w:left="1440"/>
        <w:rPr>
          <w:rFonts w:eastAsia="Arial" w:cs="Arial"/>
          <w:color w:val="000000" w:themeColor="text1"/>
        </w:rPr>
      </w:pPr>
      <w:r w:rsidRPr="6F9B77EB">
        <w:rPr>
          <w:rFonts w:eastAsia="Arial" w:cs="Arial"/>
          <w:b/>
          <w:bCs/>
          <w:color w:val="000000" w:themeColor="text1"/>
        </w:rPr>
        <w:t>SI</w:t>
      </w:r>
      <w:r w:rsidRPr="6F9B77EB">
        <w:rPr>
          <w:rFonts w:eastAsia="Arial" w:cs="Arial"/>
          <w:color w:val="000000" w:themeColor="text1"/>
        </w:rPr>
        <w:t xml:space="preserve"> le champ Taxe Applicable </w:t>
      </w:r>
      <w:r w:rsidRPr="6F9B77EB">
        <w:rPr>
          <w:rFonts w:eastAsia="Arial" w:cs="Arial"/>
          <w:b/>
          <w:bCs/>
          <w:color w:val="000000" w:themeColor="text1"/>
        </w:rPr>
        <w:t>TXAP</w:t>
      </w:r>
      <w:r w:rsidRPr="6F9B77EB">
        <w:rPr>
          <w:rFonts w:eastAsia="Arial" w:cs="Arial"/>
          <w:color w:val="000000" w:themeColor="text1"/>
        </w:rPr>
        <w:t xml:space="preserve"> = 1 sur la fiche </w:t>
      </w:r>
      <w:r w:rsidRPr="6F9B77EB">
        <w:rPr>
          <w:rFonts w:eastAsia="Arial" w:cs="Arial"/>
          <w:b/>
          <w:bCs/>
          <w:color w:val="000000" w:themeColor="text1"/>
        </w:rPr>
        <w:t>client</w:t>
      </w:r>
      <w:r w:rsidRPr="6F9B77EB">
        <w:rPr>
          <w:rFonts w:eastAsia="Arial" w:cs="Arial"/>
          <w:color w:val="000000" w:themeColor="text1"/>
        </w:rPr>
        <w:t xml:space="preserve"> (CRS610/J) </w:t>
      </w:r>
      <w:r w:rsidRPr="6F9B77EB">
        <w:rPr>
          <w:rFonts w:eastAsia="Arial" w:cs="Arial"/>
          <w:b/>
          <w:bCs/>
          <w:color w:val="000000" w:themeColor="text1"/>
        </w:rPr>
        <w:t>ALORS</w:t>
      </w:r>
      <w:r w:rsidRPr="6F9B77EB">
        <w:rPr>
          <w:rFonts w:eastAsia="Arial" w:cs="Arial"/>
          <w:color w:val="000000" w:themeColor="text1"/>
        </w:rPr>
        <w:t xml:space="preserve"> le client est assujetti à la TVA. La récupération du taux de TVA se fait comme suit :   </w:t>
      </w:r>
    </w:p>
    <w:p w14:paraId="15D257C4" w14:textId="4F7A77BF" w:rsidR="0C6F0A08" w:rsidRDefault="0C6F0A08" w:rsidP="00965A36">
      <w:pPr>
        <w:pStyle w:val="BodyText"/>
        <w:numPr>
          <w:ilvl w:val="0"/>
          <w:numId w:val="7"/>
        </w:numPr>
        <w:tabs>
          <w:tab w:val="left" w:pos="5080"/>
        </w:tabs>
        <w:spacing w:before="120"/>
        <w:rPr>
          <w:rFonts w:eastAsia="Arial" w:cs="Arial"/>
          <w:color w:val="000000" w:themeColor="text1"/>
        </w:rPr>
      </w:pPr>
      <w:r w:rsidRPr="6F9B77EB">
        <w:rPr>
          <w:rFonts w:eastAsia="Arial" w:cs="Arial"/>
          <w:b/>
          <w:bCs/>
          <w:color w:val="000000" w:themeColor="text1"/>
        </w:rPr>
        <w:t>SI</w:t>
      </w:r>
      <w:r w:rsidRPr="6F9B77EB">
        <w:rPr>
          <w:rFonts w:eastAsia="Arial" w:cs="Arial"/>
          <w:color w:val="000000" w:themeColor="text1"/>
        </w:rPr>
        <w:t xml:space="preserve"> le Code TVA </w:t>
      </w:r>
      <w:r w:rsidRPr="6F9B77EB">
        <w:rPr>
          <w:rFonts w:eastAsia="Arial" w:cs="Arial"/>
          <w:b/>
          <w:bCs/>
          <w:color w:val="000000" w:themeColor="text1"/>
        </w:rPr>
        <w:t xml:space="preserve">VTCS </w:t>
      </w:r>
      <w:r w:rsidRPr="6F9B77EB">
        <w:rPr>
          <w:rFonts w:eastAsia="Arial" w:cs="Arial"/>
          <w:color w:val="000000" w:themeColor="text1"/>
        </w:rPr>
        <w:t>n’est pas vide sur</w:t>
      </w:r>
      <w:r w:rsidRPr="6F9B77EB">
        <w:rPr>
          <w:rFonts w:eastAsia="Arial" w:cs="Arial"/>
          <w:b/>
          <w:bCs/>
          <w:color w:val="000000" w:themeColor="text1"/>
        </w:rPr>
        <w:t xml:space="preserve"> la fiche article</w:t>
      </w:r>
      <w:r w:rsidRPr="6F9B77EB">
        <w:rPr>
          <w:rFonts w:eastAsia="Arial" w:cs="Arial"/>
          <w:color w:val="000000" w:themeColor="text1"/>
        </w:rPr>
        <w:t>/</w:t>
      </w:r>
      <w:r w:rsidRPr="6F9B77EB">
        <w:rPr>
          <w:rFonts w:eastAsia="Arial" w:cs="Arial"/>
          <w:b/>
          <w:bCs/>
          <w:color w:val="000000" w:themeColor="text1"/>
        </w:rPr>
        <w:t xml:space="preserve">dépôt </w:t>
      </w:r>
      <w:r w:rsidRPr="6F9B77EB">
        <w:rPr>
          <w:rFonts w:eastAsia="Arial" w:cs="Arial"/>
          <w:color w:val="000000" w:themeColor="text1"/>
        </w:rPr>
        <w:t xml:space="preserve">(MMS002/I), </w:t>
      </w:r>
      <w:r w:rsidRPr="6F9B77EB">
        <w:rPr>
          <w:rFonts w:eastAsia="Arial" w:cs="Arial"/>
          <w:b/>
          <w:bCs/>
          <w:color w:val="000000" w:themeColor="text1"/>
        </w:rPr>
        <w:t>ALORS</w:t>
      </w:r>
      <w:r w:rsidRPr="6F9B77EB">
        <w:rPr>
          <w:rFonts w:eastAsia="Arial" w:cs="Arial"/>
          <w:color w:val="000000" w:themeColor="text1"/>
        </w:rPr>
        <w:t xml:space="preserve"> utiliser ce code pour avoir le taux de TVA de l’article.  </w:t>
      </w:r>
    </w:p>
    <w:p w14:paraId="7D45CC31" w14:textId="6CCF9C00" w:rsidR="0C6F0A08" w:rsidRDefault="0C6F0A08" w:rsidP="00965A36">
      <w:pPr>
        <w:pStyle w:val="BodyText"/>
        <w:numPr>
          <w:ilvl w:val="0"/>
          <w:numId w:val="6"/>
        </w:numPr>
        <w:tabs>
          <w:tab w:val="left" w:pos="5080"/>
        </w:tabs>
        <w:spacing w:before="120"/>
        <w:rPr>
          <w:rFonts w:eastAsia="Arial" w:cs="Arial"/>
          <w:color w:val="000000" w:themeColor="text1"/>
        </w:rPr>
      </w:pPr>
      <w:r w:rsidRPr="6F9B77EB">
        <w:rPr>
          <w:rFonts w:eastAsia="Arial" w:cs="Arial"/>
          <w:b/>
          <w:bCs/>
          <w:color w:val="000000" w:themeColor="text1"/>
        </w:rPr>
        <w:t>SINON, SI</w:t>
      </w:r>
      <w:r w:rsidRPr="6F9B77EB">
        <w:rPr>
          <w:rFonts w:eastAsia="Arial" w:cs="Arial"/>
          <w:color w:val="000000" w:themeColor="text1"/>
        </w:rPr>
        <w:t xml:space="preserve"> le Code TVA </w:t>
      </w:r>
      <w:r w:rsidRPr="6F9B77EB">
        <w:rPr>
          <w:rFonts w:eastAsia="Arial" w:cs="Arial"/>
          <w:b/>
          <w:bCs/>
          <w:color w:val="000000" w:themeColor="text1"/>
        </w:rPr>
        <w:t xml:space="preserve">VTCS </w:t>
      </w:r>
      <w:r w:rsidRPr="6F9B77EB">
        <w:rPr>
          <w:rFonts w:eastAsia="Arial" w:cs="Arial"/>
          <w:color w:val="000000" w:themeColor="text1"/>
        </w:rPr>
        <w:t>n’est pas vide sur</w:t>
      </w:r>
      <w:r w:rsidRPr="6F9B77EB">
        <w:rPr>
          <w:rFonts w:eastAsia="Arial" w:cs="Arial"/>
          <w:b/>
          <w:bCs/>
          <w:color w:val="000000" w:themeColor="text1"/>
        </w:rPr>
        <w:t xml:space="preserve"> la fiche article </w:t>
      </w:r>
      <w:r w:rsidRPr="6F9B77EB">
        <w:rPr>
          <w:rFonts w:eastAsia="Arial" w:cs="Arial"/>
          <w:color w:val="000000" w:themeColor="text1"/>
        </w:rPr>
        <w:t xml:space="preserve">(MMS001/G), </w:t>
      </w:r>
      <w:r w:rsidRPr="6F9B77EB">
        <w:rPr>
          <w:rFonts w:eastAsia="Arial" w:cs="Arial"/>
          <w:b/>
          <w:bCs/>
          <w:color w:val="000000" w:themeColor="text1"/>
        </w:rPr>
        <w:t>ALORS</w:t>
      </w:r>
      <w:r w:rsidRPr="6F9B77EB">
        <w:rPr>
          <w:rFonts w:eastAsia="Arial" w:cs="Arial"/>
          <w:color w:val="000000" w:themeColor="text1"/>
        </w:rPr>
        <w:t xml:space="preserve"> utiliser ce code pour avoir le taux de TVA de l’article. </w:t>
      </w:r>
    </w:p>
    <w:p w14:paraId="395055AC" w14:textId="3AE338EF" w:rsidR="0C6F0A08" w:rsidRDefault="0C6F0A08" w:rsidP="00965A36">
      <w:pPr>
        <w:pStyle w:val="BodyText"/>
        <w:numPr>
          <w:ilvl w:val="0"/>
          <w:numId w:val="5"/>
        </w:numPr>
        <w:tabs>
          <w:tab w:val="left" w:pos="5080"/>
        </w:tabs>
        <w:spacing w:before="120"/>
        <w:rPr>
          <w:rFonts w:eastAsia="Arial" w:cs="Arial"/>
          <w:color w:val="000000" w:themeColor="text1"/>
        </w:rPr>
      </w:pPr>
      <w:r w:rsidRPr="6F9B77EB">
        <w:rPr>
          <w:rFonts w:eastAsia="Arial" w:cs="Arial"/>
          <w:b/>
          <w:bCs/>
          <w:color w:val="000000" w:themeColor="text1"/>
        </w:rPr>
        <w:t>SINON, SI</w:t>
      </w:r>
      <w:r w:rsidRPr="6F9B77EB">
        <w:rPr>
          <w:rFonts w:eastAsia="Arial" w:cs="Arial"/>
          <w:color w:val="000000" w:themeColor="text1"/>
        </w:rPr>
        <w:t xml:space="preserve"> le Code TVA </w:t>
      </w:r>
      <w:r w:rsidRPr="6F9B77EB">
        <w:rPr>
          <w:rFonts w:eastAsia="Arial" w:cs="Arial"/>
          <w:b/>
          <w:bCs/>
          <w:color w:val="000000" w:themeColor="text1"/>
        </w:rPr>
        <w:t xml:space="preserve">VTCD </w:t>
      </w:r>
      <w:r w:rsidRPr="6F9B77EB">
        <w:rPr>
          <w:rFonts w:eastAsia="Arial" w:cs="Arial"/>
          <w:color w:val="000000" w:themeColor="text1"/>
        </w:rPr>
        <w:t>n’est pas vide sur</w:t>
      </w:r>
      <w:r w:rsidRPr="6F9B77EB">
        <w:rPr>
          <w:rFonts w:eastAsia="Arial" w:cs="Arial"/>
          <w:b/>
          <w:bCs/>
          <w:color w:val="000000" w:themeColor="text1"/>
        </w:rPr>
        <w:t xml:space="preserve"> la fiche client </w:t>
      </w:r>
      <w:r w:rsidRPr="6F9B77EB">
        <w:rPr>
          <w:rFonts w:eastAsia="Arial" w:cs="Arial"/>
          <w:color w:val="000000" w:themeColor="text1"/>
        </w:rPr>
        <w:t xml:space="preserve">(CRS610/J), </w:t>
      </w:r>
      <w:r w:rsidRPr="6F9B77EB">
        <w:rPr>
          <w:rFonts w:eastAsia="Arial" w:cs="Arial"/>
          <w:b/>
          <w:bCs/>
          <w:color w:val="000000" w:themeColor="text1"/>
        </w:rPr>
        <w:t>ALORS</w:t>
      </w:r>
      <w:r w:rsidRPr="6F9B77EB">
        <w:rPr>
          <w:rFonts w:eastAsia="Arial" w:cs="Arial"/>
          <w:color w:val="000000" w:themeColor="text1"/>
        </w:rPr>
        <w:t xml:space="preserve"> utiliser ce code pour avoir le taux de TVA de l’article. </w:t>
      </w:r>
    </w:p>
    <w:p w14:paraId="010ABA69" w14:textId="4B862E81" w:rsidR="0C6F0A08" w:rsidRDefault="0C6F0A08" w:rsidP="00965A36">
      <w:pPr>
        <w:pStyle w:val="BodyText"/>
        <w:numPr>
          <w:ilvl w:val="0"/>
          <w:numId w:val="4"/>
        </w:numPr>
        <w:tabs>
          <w:tab w:val="left" w:pos="5080"/>
        </w:tabs>
        <w:spacing w:before="120"/>
        <w:rPr>
          <w:rFonts w:eastAsia="Arial" w:cs="Arial"/>
          <w:color w:val="000000" w:themeColor="text1"/>
        </w:rPr>
      </w:pPr>
      <w:r w:rsidRPr="6F9B77EB">
        <w:rPr>
          <w:rFonts w:eastAsia="Arial" w:cs="Arial"/>
          <w:b/>
          <w:bCs/>
          <w:color w:val="000000" w:themeColor="text1"/>
        </w:rPr>
        <w:t>SINON</w:t>
      </w:r>
      <w:r w:rsidRPr="6F9B77EB">
        <w:rPr>
          <w:rFonts w:eastAsia="Arial" w:cs="Arial"/>
          <w:color w:val="000000" w:themeColor="text1"/>
        </w:rPr>
        <w:t xml:space="preserve"> le taux de TVA = 0 </w:t>
      </w:r>
    </w:p>
    <w:p w14:paraId="3302E4A8" w14:textId="62302598" w:rsidR="0C6F0A08" w:rsidRDefault="0C6F0A08" w:rsidP="6F9B77EB">
      <w:pPr>
        <w:pStyle w:val="BodyText"/>
        <w:tabs>
          <w:tab w:val="left" w:pos="5080"/>
        </w:tabs>
        <w:spacing w:before="120"/>
        <w:ind w:left="1440"/>
        <w:rPr>
          <w:rFonts w:eastAsia="Arial" w:cs="Arial"/>
          <w:color w:val="000000" w:themeColor="text1"/>
        </w:rPr>
      </w:pPr>
      <w:r w:rsidRPr="6F9B77EB">
        <w:rPr>
          <w:rFonts w:eastAsia="Arial" w:cs="Arial"/>
          <w:color w:val="000000" w:themeColor="text1"/>
        </w:rPr>
        <w:lastRenderedPageBreak/>
        <w:t> </w:t>
      </w:r>
    </w:p>
    <w:p w14:paraId="323E93A3" w14:textId="04B060DF" w:rsidR="0C6F0A08" w:rsidRDefault="0C6F0A08" w:rsidP="6F9B77EB">
      <w:pPr>
        <w:pStyle w:val="BodyText"/>
        <w:tabs>
          <w:tab w:val="left" w:pos="5080"/>
        </w:tabs>
        <w:spacing w:before="120"/>
        <w:ind w:left="1440"/>
        <w:rPr>
          <w:rFonts w:eastAsia="Arial" w:cs="Arial"/>
          <w:color w:val="000000" w:themeColor="text1"/>
        </w:rPr>
      </w:pPr>
      <w:r w:rsidRPr="6F9B77EB">
        <w:rPr>
          <w:rFonts w:eastAsia="Arial" w:cs="Arial"/>
          <w:color w:val="000000" w:themeColor="text1"/>
        </w:rPr>
        <w:t>Pour chaque code de TVA récupéré correspond un taux de TVA paramétré dans le programme Taux de TVA (CRS031). Il faut récupérer le taux de TVA valide à la date d’interrogation. Le taux de TVA paramétré en exception local [</w:t>
      </w:r>
      <w:r w:rsidRPr="6F9B77EB">
        <w:rPr>
          <w:rFonts w:eastAsia="Arial" w:cs="Arial"/>
          <w:b/>
          <w:bCs/>
          <w:color w:val="000000" w:themeColor="text1"/>
        </w:rPr>
        <w:t>DIVI</w:t>
      </w:r>
      <w:r w:rsidRPr="6F9B77EB">
        <w:rPr>
          <w:rFonts w:eastAsia="Arial" w:cs="Arial"/>
          <w:color w:val="000000" w:themeColor="text1"/>
        </w:rPr>
        <w:t>] est prioritaire sur le taux de TVA en [</w:t>
      </w:r>
      <w:r w:rsidRPr="6F9B77EB">
        <w:rPr>
          <w:rFonts w:eastAsia="Arial" w:cs="Arial"/>
          <w:b/>
          <w:bCs/>
          <w:color w:val="000000" w:themeColor="text1"/>
        </w:rPr>
        <w:t>DIVI</w:t>
      </w:r>
      <w:r w:rsidRPr="6F9B77EB">
        <w:rPr>
          <w:rFonts w:eastAsia="Arial" w:cs="Arial"/>
          <w:color w:val="000000" w:themeColor="text1"/>
        </w:rPr>
        <w:t>] blanche.  </w:t>
      </w:r>
    </w:p>
    <w:p w14:paraId="44CB5CDC" w14:textId="21639304" w:rsidR="6F9B77EB" w:rsidRDefault="6F9B77EB" w:rsidP="6F9B77EB">
      <w:pPr>
        <w:tabs>
          <w:tab w:val="left" w:pos="5080"/>
        </w:tabs>
        <w:spacing w:before="120" w:after="120"/>
        <w:rPr>
          <w:rFonts w:eastAsia="Arial" w:cs="Arial"/>
          <w:color w:val="000000" w:themeColor="text1"/>
        </w:rPr>
      </w:pPr>
    </w:p>
    <w:p w14:paraId="5C4A7BC6" w14:textId="78E5DAD6" w:rsidR="6F9B77EB" w:rsidRDefault="6F9B77EB" w:rsidP="6F9B77EB">
      <w:pPr>
        <w:pStyle w:val="BodyText"/>
        <w:spacing w:before="120"/>
        <w:ind w:left="720"/>
        <w:rPr>
          <w:rFonts w:eastAsia="Arial" w:cs="Arial"/>
          <w:color w:val="000000" w:themeColor="text1"/>
          <w:sz w:val="19"/>
          <w:szCs w:val="19"/>
        </w:rPr>
      </w:pPr>
    </w:p>
    <w:p w14:paraId="3B4BDA43" w14:textId="11335354" w:rsidR="6F9B77EB" w:rsidRDefault="6F9B77EB" w:rsidP="6F9B77EB">
      <w:pPr>
        <w:pStyle w:val="BodyText"/>
        <w:spacing w:before="120"/>
        <w:ind w:left="1440"/>
        <w:rPr>
          <w:rFonts w:eastAsia="Arial" w:cs="Arial"/>
          <w:color w:val="000000" w:themeColor="text1"/>
          <w:sz w:val="19"/>
          <w:szCs w:val="19"/>
        </w:rPr>
      </w:pPr>
    </w:p>
    <w:p w14:paraId="477DF505" w14:textId="09D34922" w:rsidR="34A8B217" w:rsidRDefault="34A8B217" w:rsidP="6F9B77EB">
      <w:pPr>
        <w:pStyle w:val="Heading4"/>
        <w:rPr>
          <w:rFonts w:eastAsia="Arial" w:cs="Arial"/>
          <w:bCs/>
          <w:caps/>
          <w:color w:val="000000" w:themeColor="text1"/>
          <w:szCs w:val="24"/>
        </w:rPr>
      </w:pPr>
      <w:r w:rsidRPr="6F9B77EB">
        <w:t xml:space="preserve">Mis </w:t>
      </w:r>
      <w:r w:rsidR="00FC2EFD" w:rsidRPr="6F9B77EB">
        <w:t>à</w:t>
      </w:r>
      <w:r w:rsidRPr="6F9B77EB">
        <w:t xml:space="preserve"> jour statut ligne</w:t>
      </w:r>
      <w:r w:rsidR="00A84BB6">
        <w:t>-Logique Non-RFO</w:t>
      </w:r>
    </w:p>
    <w:p w14:paraId="7F5C9A05" w14:textId="39B4C0AF" w:rsidR="6F9B77EB" w:rsidRDefault="6F9B77EB" w:rsidP="6F9B77EB">
      <w:pPr>
        <w:tabs>
          <w:tab w:val="left" w:pos="5080"/>
        </w:tabs>
        <w:spacing w:before="120" w:after="120"/>
        <w:rPr>
          <w:rFonts w:eastAsia="Arial" w:cs="Arial"/>
          <w:color w:val="000000" w:themeColor="text1"/>
        </w:rPr>
      </w:pPr>
    </w:p>
    <w:p w14:paraId="7E713C7A" w14:textId="1264ACDB" w:rsidR="34A8B217" w:rsidRDefault="34A8B217" w:rsidP="6F9B77EB">
      <w:pPr>
        <w:pStyle w:val="BodyText"/>
        <w:tabs>
          <w:tab w:val="left" w:pos="5080"/>
        </w:tabs>
        <w:spacing w:before="120"/>
        <w:ind w:left="0"/>
        <w:rPr>
          <w:rFonts w:eastAsia="Arial" w:cs="Arial"/>
          <w:color w:val="000000" w:themeColor="text1"/>
        </w:rPr>
      </w:pPr>
      <w:r w:rsidRPr="6F9B77EB">
        <w:rPr>
          <w:rFonts w:eastAsia="Arial" w:cs="Arial"/>
          <w:color w:val="000000" w:themeColor="text1"/>
        </w:rPr>
        <w:t>Les statuts des lignes (AVST et AVTX) sont mis à jour en fonction des disponibilités de stock</w:t>
      </w:r>
    </w:p>
    <w:p w14:paraId="75F442B6" w14:textId="078FE737" w:rsidR="6F9B77EB" w:rsidRDefault="6F9B77EB" w:rsidP="6F9B77EB">
      <w:pPr>
        <w:tabs>
          <w:tab w:val="left" w:pos="5080"/>
        </w:tabs>
        <w:spacing w:before="120" w:after="120"/>
        <w:rPr>
          <w:rFonts w:eastAsia="Arial" w:cs="Arial"/>
          <w:color w:val="000000" w:themeColor="text1"/>
        </w:rPr>
      </w:pPr>
    </w:p>
    <w:p w14:paraId="2FE6779F" w14:textId="4310F5BF" w:rsidR="34A8B217" w:rsidRDefault="34A8B217" w:rsidP="6F9B77EB">
      <w:pPr>
        <w:pStyle w:val="BodyText"/>
        <w:tabs>
          <w:tab w:val="left" w:pos="5080"/>
        </w:tabs>
        <w:spacing w:before="120"/>
        <w:ind w:left="0"/>
        <w:rPr>
          <w:rFonts w:eastAsia="Arial" w:cs="Arial"/>
          <w:color w:val="000000" w:themeColor="text1"/>
        </w:rPr>
      </w:pPr>
      <w:r w:rsidRPr="6F9B77EB">
        <w:rPr>
          <w:rFonts w:eastAsia="Arial" w:cs="Arial"/>
          <w:color w:val="000000" w:themeColor="text1"/>
        </w:rPr>
        <w:t>Si erreur reference inconnue, LNST=I et LNTX=Rejected</w:t>
      </w:r>
    </w:p>
    <w:p w14:paraId="419A52DD" w14:textId="1A97988A" w:rsidR="34A8B217" w:rsidRDefault="34A8B217" w:rsidP="6F9B77EB">
      <w:pPr>
        <w:pStyle w:val="BodyText"/>
        <w:tabs>
          <w:tab w:val="left" w:pos="5080"/>
        </w:tabs>
        <w:spacing w:before="120"/>
        <w:ind w:left="0"/>
        <w:rPr>
          <w:rFonts w:eastAsia="Arial" w:cs="Arial"/>
          <w:color w:val="000000" w:themeColor="text1"/>
        </w:rPr>
      </w:pPr>
      <w:r w:rsidRPr="6F9B77EB">
        <w:rPr>
          <w:rFonts w:eastAsia="Arial" w:cs="Arial"/>
          <w:color w:val="000000" w:themeColor="text1"/>
        </w:rPr>
        <w:t>Sinon si qte disponible=0, LNST =I et LNTX =</w:t>
      </w:r>
      <w:r w:rsidRPr="6F9B77EB">
        <w:rPr>
          <w:rFonts w:ascii="Consolas" w:eastAsia="Consolas" w:hAnsi="Consolas" w:cs="Consolas"/>
          <w:color w:val="CE9178"/>
          <w:sz w:val="21"/>
          <w:szCs w:val="21"/>
        </w:rPr>
        <w:t xml:space="preserve"> </w:t>
      </w:r>
      <w:r w:rsidRPr="6F9B77EB">
        <w:rPr>
          <w:rFonts w:eastAsia="Arial" w:cs="Arial"/>
          <w:color w:val="000000" w:themeColor="text1"/>
        </w:rPr>
        <w:t>Rejected</w:t>
      </w:r>
    </w:p>
    <w:p w14:paraId="04B09946" w14:textId="70FB5063" w:rsidR="34A8B217" w:rsidRDefault="34A8B217" w:rsidP="6F9B77EB">
      <w:pPr>
        <w:pStyle w:val="BodyText"/>
        <w:tabs>
          <w:tab w:val="left" w:pos="5080"/>
        </w:tabs>
        <w:spacing w:before="120"/>
        <w:ind w:left="0"/>
        <w:rPr>
          <w:rFonts w:eastAsia="Arial" w:cs="Arial"/>
          <w:color w:val="000000" w:themeColor="text1"/>
        </w:rPr>
      </w:pPr>
      <w:r w:rsidRPr="6F9B77EB">
        <w:rPr>
          <w:rFonts w:eastAsia="Arial" w:cs="Arial"/>
          <w:color w:val="000000" w:themeColor="text1"/>
        </w:rPr>
        <w:t>Sinon si qte disponible&gt;=  qte demandée, LNST=D et LNTX =</w:t>
      </w:r>
      <w:r w:rsidRPr="6F9B77EB">
        <w:rPr>
          <w:rFonts w:ascii="Consolas" w:eastAsia="Consolas" w:hAnsi="Consolas" w:cs="Consolas"/>
          <w:color w:val="CE9178"/>
          <w:sz w:val="21"/>
          <w:szCs w:val="21"/>
        </w:rPr>
        <w:t xml:space="preserve"> </w:t>
      </w:r>
      <w:r w:rsidRPr="6F9B77EB">
        <w:rPr>
          <w:rFonts w:eastAsia="Arial" w:cs="Arial"/>
          <w:color w:val="000000" w:themeColor="text1"/>
        </w:rPr>
        <w:t>Disponible</w:t>
      </w:r>
    </w:p>
    <w:p w14:paraId="313EF9E1" w14:textId="22710716" w:rsidR="34A8B217" w:rsidRDefault="34A8B217" w:rsidP="6F9B77EB">
      <w:pPr>
        <w:pStyle w:val="BodyText"/>
        <w:tabs>
          <w:tab w:val="left" w:pos="5080"/>
        </w:tabs>
        <w:spacing w:before="120"/>
        <w:ind w:left="0"/>
        <w:rPr>
          <w:rFonts w:eastAsia="Arial" w:cs="Arial"/>
          <w:color w:val="000000" w:themeColor="text1"/>
        </w:rPr>
      </w:pPr>
      <w:r w:rsidRPr="6F9B77EB">
        <w:rPr>
          <w:rFonts w:eastAsia="Arial" w:cs="Arial"/>
          <w:color w:val="000000" w:themeColor="text1"/>
        </w:rPr>
        <w:t>Sinon si qte disponible &lt; qte demandée, LNST=P et LNTX =</w:t>
      </w:r>
      <w:r w:rsidRPr="6F9B77EB">
        <w:rPr>
          <w:rFonts w:ascii="Consolas" w:eastAsia="Consolas" w:hAnsi="Consolas" w:cs="Consolas"/>
          <w:color w:val="CE9178"/>
          <w:sz w:val="21"/>
          <w:szCs w:val="21"/>
        </w:rPr>
        <w:t xml:space="preserve"> </w:t>
      </w:r>
      <w:r w:rsidRPr="6F9B77EB">
        <w:rPr>
          <w:rFonts w:eastAsia="Arial" w:cs="Arial"/>
          <w:color w:val="000000" w:themeColor="text1"/>
        </w:rPr>
        <w:t>Partiellement disponible</w:t>
      </w:r>
    </w:p>
    <w:p w14:paraId="4FEC8E90" w14:textId="4183EF7C" w:rsidR="6F9B77EB" w:rsidRDefault="6F9B77EB" w:rsidP="6F9B77EB">
      <w:pPr>
        <w:tabs>
          <w:tab w:val="left" w:pos="5080"/>
        </w:tabs>
        <w:spacing w:before="120" w:after="120"/>
        <w:rPr>
          <w:rFonts w:eastAsia="Arial" w:cs="Arial"/>
          <w:color w:val="000000" w:themeColor="text1"/>
        </w:rPr>
      </w:pPr>
    </w:p>
    <w:p w14:paraId="3EF59419" w14:textId="714D0B8E" w:rsidR="6F9B77EB" w:rsidRDefault="6F9B77EB" w:rsidP="6F9B77EB">
      <w:pPr>
        <w:tabs>
          <w:tab w:val="left" w:pos="5080"/>
        </w:tabs>
        <w:spacing w:before="120" w:after="120"/>
        <w:rPr>
          <w:rFonts w:eastAsia="Arial" w:cs="Arial"/>
          <w:color w:val="000000" w:themeColor="text1"/>
        </w:rPr>
      </w:pPr>
    </w:p>
    <w:p w14:paraId="655F89A8" w14:textId="0342811E" w:rsidR="34A8B217" w:rsidRDefault="34A8B217" w:rsidP="6F9B77EB">
      <w:pPr>
        <w:pStyle w:val="Heading4"/>
        <w:rPr>
          <w:rFonts w:eastAsia="Arial" w:cs="Arial"/>
          <w:bCs/>
          <w:caps/>
          <w:color w:val="000000" w:themeColor="text1"/>
          <w:szCs w:val="24"/>
        </w:rPr>
      </w:pPr>
      <w:r w:rsidRPr="6F9B77EB">
        <w:t xml:space="preserve">Mettre en ordre de Disponibilité et </w:t>
      </w:r>
      <w:r w:rsidR="00E74CE0" w:rsidRPr="6F9B77EB">
        <w:t>Priorité</w:t>
      </w:r>
      <w:r w:rsidR="00A84BB6">
        <w:t>-Logique Non-RFO</w:t>
      </w:r>
    </w:p>
    <w:p w14:paraId="2267D00D" w14:textId="43914BF3" w:rsidR="6F9B77EB" w:rsidRDefault="6F9B77EB" w:rsidP="6F9B77EB">
      <w:pPr>
        <w:tabs>
          <w:tab w:val="left" w:pos="5080"/>
        </w:tabs>
        <w:spacing w:before="120" w:after="120"/>
        <w:rPr>
          <w:rFonts w:eastAsia="Arial" w:cs="Arial"/>
          <w:color w:val="000000" w:themeColor="text1"/>
        </w:rPr>
      </w:pPr>
    </w:p>
    <w:p w14:paraId="724B68E3" w14:textId="0558018E" w:rsidR="6F9B77EB" w:rsidRDefault="6F9B77EB" w:rsidP="6F9B77EB">
      <w:pPr>
        <w:tabs>
          <w:tab w:val="left" w:pos="5080"/>
        </w:tabs>
        <w:spacing w:before="120" w:after="120"/>
        <w:rPr>
          <w:rFonts w:eastAsia="Arial" w:cs="Arial"/>
          <w:color w:val="000000" w:themeColor="text1"/>
        </w:rPr>
      </w:pPr>
    </w:p>
    <w:p w14:paraId="5FCB0050" w14:textId="39A689D6" w:rsidR="34A8B217" w:rsidRDefault="34A8B217" w:rsidP="6F9B77EB">
      <w:pPr>
        <w:pStyle w:val="BodyText"/>
        <w:tabs>
          <w:tab w:val="left" w:pos="5080"/>
        </w:tabs>
        <w:spacing w:before="120"/>
        <w:ind w:left="0"/>
        <w:rPr>
          <w:rFonts w:eastAsia="Arial" w:cs="Arial"/>
          <w:color w:val="000000" w:themeColor="text1"/>
        </w:rPr>
      </w:pPr>
      <w:r w:rsidRPr="6F9B77EB">
        <w:rPr>
          <w:rFonts w:eastAsia="Arial" w:cs="Arial"/>
          <w:color w:val="000000" w:themeColor="text1"/>
        </w:rPr>
        <w:t xml:space="preserve">La liste des tournées </w:t>
      </w:r>
      <w:r w:rsidR="00AD7EA5">
        <w:rPr>
          <w:rFonts w:eastAsia="Arial" w:cs="Arial"/>
          <w:color w:val="000000" w:themeColor="text1"/>
        </w:rPr>
        <w:t xml:space="preserve">est déjà </w:t>
      </w:r>
      <w:r w:rsidRPr="6F9B77EB">
        <w:rPr>
          <w:rFonts w:eastAsia="Arial" w:cs="Arial"/>
          <w:color w:val="000000" w:themeColor="text1"/>
        </w:rPr>
        <w:t>mis</w:t>
      </w:r>
      <w:r w:rsidR="00AD7EA5">
        <w:rPr>
          <w:rFonts w:eastAsia="Arial" w:cs="Arial"/>
          <w:color w:val="000000" w:themeColor="text1"/>
        </w:rPr>
        <w:t>e</w:t>
      </w:r>
      <w:r w:rsidRPr="6F9B77EB">
        <w:rPr>
          <w:rFonts w:eastAsia="Arial" w:cs="Arial"/>
          <w:color w:val="000000" w:themeColor="text1"/>
        </w:rPr>
        <w:t xml:space="preserve"> en ordre de priorité en prenant en compte :</w:t>
      </w:r>
    </w:p>
    <w:p w14:paraId="08C1B040" w14:textId="359D4805" w:rsidR="34A8B217" w:rsidRDefault="34A8B217" w:rsidP="00965A36">
      <w:pPr>
        <w:pStyle w:val="BodyText"/>
        <w:numPr>
          <w:ilvl w:val="0"/>
          <w:numId w:val="3"/>
        </w:numPr>
        <w:tabs>
          <w:tab w:val="left" w:pos="5080"/>
        </w:tabs>
        <w:spacing w:before="120"/>
        <w:rPr>
          <w:rFonts w:eastAsia="Arial" w:cs="Arial"/>
          <w:color w:val="000000" w:themeColor="text1"/>
        </w:rPr>
      </w:pPr>
      <w:r w:rsidRPr="6F9B77EB">
        <w:rPr>
          <w:rFonts w:eastAsia="Arial" w:cs="Arial"/>
          <w:color w:val="000000" w:themeColor="text1"/>
        </w:rPr>
        <w:t>Livraisons les plus rapides (CODZ/COHZ)</w:t>
      </w:r>
    </w:p>
    <w:p w14:paraId="223C78C9" w14:textId="119C260E" w:rsidR="34A8B217" w:rsidRDefault="34A8B217" w:rsidP="00965A36">
      <w:pPr>
        <w:pStyle w:val="BodyText"/>
        <w:numPr>
          <w:ilvl w:val="0"/>
          <w:numId w:val="3"/>
        </w:numPr>
        <w:tabs>
          <w:tab w:val="left" w:pos="5080"/>
        </w:tabs>
        <w:spacing w:before="120"/>
        <w:rPr>
          <w:rFonts w:eastAsia="Arial" w:cs="Arial"/>
          <w:color w:val="000000" w:themeColor="text1"/>
        </w:rPr>
      </w:pPr>
      <w:r w:rsidRPr="6F9B77EB">
        <w:rPr>
          <w:rFonts w:eastAsia="Arial" w:cs="Arial"/>
          <w:color w:val="000000" w:themeColor="text1"/>
        </w:rPr>
        <w:t>Disponibilités de stocks</w:t>
      </w:r>
    </w:p>
    <w:p w14:paraId="6CD4F1D9" w14:textId="689F6C5F" w:rsidR="6F9B77EB" w:rsidRDefault="6F9B77EB" w:rsidP="6F9B77EB">
      <w:pPr>
        <w:tabs>
          <w:tab w:val="left" w:pos="5080"/>
        </w:tabs>
        <w:spacing w:before="120" w:after="120"/>
        <w:rPr>
          <w:rFonts w:eastAsia="Arial" w:cs="Arial"/>
          <w:color w:val="000000" w:themeColor="text1"/>
        </w:rPr>
      </w:pPr>
    </w:p>
    <w:p w14:paraId="52884D4D" w14:textId="440B7295" w:rsidR="34A8B217" w:rsidRDefault="34A8B217" w:rsidP="6F9B77EB">
      <w:pPr>
        <w:pStyle w:val="BodyText"/>
        <w:tabs>
          <w:tab w:val="left" w:pos="5080"/>
        </w:tabs>
        <w:spacing w:before="120" w:line="259" w:lineRule="auto"/>
        <w:ind w:left="0"/>
        <w:rPr>
          <w:rFonts w:eastAsia="Arial" w:cs="Arial"/>
          <w:color w:val="000000" w:themeColor="text1"/>
        </w:rPr>
      </w:pPr>
      <w:r w:rsidRPr="6F9B77EB">
        <w:rPr>
          <w:rFonts w:eastAsia="Arial" w:cs="Arial"/>
          <w:color w:val="000000" w:themeColor="text1"/>
        </w:rPr>
        <w:t>On remonte la tournée/les tournées nécessaire pour satisfaire la quantité commandée.</w:t>
      </w:r>
      <w:r w:rsidRPr="6F9B77EB">
        <w:rPr>
          <w:rFonts w:eastAsia="Arial" w:cs="Arial"/>
          <w:b/>
          <w:bCs/>
          <w:color w:val="000000" w:themeColor="text1"/>
        </w:rPr>
        <w:t xml:space="preserve"> </w:t>
      </w:r>
    </w:p>
    <w:p w14:paraId="721F03F3" w14:textId="25339528" w:rsidR="6F9B77EB" w:rsidRDefault="6F9B77EB" w:rsidP="6F9B77EB">
      <w:pPr>
        <w:pStyle w:val="BodyText"/>
        <w:tabs>
          <w:tab w:val="left" w:pos="5080"/>
        </w:tabs>
        <w:spacing w:before="120" w:line="259" w:lineRule="auto"/>
        <w:ind w:left="0"/>
        <w:rPr>
          <w:rFonts w:eastAsia="Arial" w:cs="Arial"/>
          <w:b/>
          <w:bCs/>
          <w:color w:val="000000" w:themeColor="text1"/>
        </w:rPr>
      </w:pPr>
    </w:p>
    <w:p w14:paraId="4DEE4F63" w14:textId="7902583F" w:rsidR="6F9B77EB" w:rsidRDefault="6F9B77EB" w:rsidP="6F9B77EB">
      <w:pPr>
        <w:pStyle w:val="BodyText"/>
        <w:tabs>
          <w:tab w:val="left" w:pos="5080"/>
        </w:tabs>
        <w:spacing w:before="120" w:line="259" w:lineRule="auto"/>
        <w:ind w:left="0"/>
        <w:rPr>
          <w:rFonts w:eastAsia="Arial" w:cs="Arial"/>
          <w:b/>
          <w:bCs/>
          <w:color w:val="000000" w:themeColor="text1"/>
        </w:rPr>
      </w:pPr>
    </w:p>
    <w:p w14:paraId="71711425" w14:textId="2C26C84A" w:rsidR="34A8B217" w:rsidRDefault="34A8B217" w:rsidP="6F9B77EB">
      <w:pPr>
        <w:pStyle w:val="Heading3"/>
      </w:pPr>
      <w:r>
        <w:t>Champs sortie</w:t>
      </w:r>
      <w:r w:rsidR="19D9EA09">
        <w:t xml:space="preserve"> DE EXT340MI-LstOrderTeccom</w:t>
      </w:r>
    </w:p>
    <w:p w14:paraId="026AE41F" w14:textId="4314CDDE" w:rsidR="6F9B77EB" w:rsidRDefault="6F9B77EB" w:rsidP="6F9B77EB">
      <w:pPr>
        <w:pStyle w:val="BodyText"/>
        <w:spacing w:before="120"/>
        <w:ind w:left="1440"/>
        <w:rPr>
          <w:rFonts w:eastAsia="Arial" w:cs="Arial"/>
          <w:color w:val="000000" w:themeColor="text1"/>
          <w:sz w:val="19"/>
          <w:szCs w:val="19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2017"/>
        <w:gridCol w:w="2008"/>
        <w:gridCol w:w="2008"/>
        <w:gridCol w:w="2017"/>
      </w:tblGrid>
      <w:tr w:rsidR="6F9B77EB" w14:paraId="1F8366DA" w14:textId="77777777" w:rsidTr="586D28EF">
        <w:trPr>
          <w:trHeight w:val="300"/>
        </w:trPr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13A3F7"/>
            <w:tcMar>
              <w:left w:w="105" w:type="dxa"/>
              <w:right w:w="105" w:type="dxa"/>
            </w:tcMar>
            <w:vAlign w:val="center"/>
          </w:tcPr>
          <w:p w14:paraId="08FA445C" w14:textId="6482EB83" w:rsidR="6F9B77EB" w:rsidRDefault="6F9B77EB" w:rsidP="6F9B77EB">
            <w:pPr>
              <w:pStyle w:val="BodyText"/>
              <w:spacing w:before="120"/>
              <w:ind w:left="0"/>
              <w:rPr>
                <w:rFonts w:eastAsia="Arial" w:cs="Arial"/>
                <w:b/>
                <w:bCs/>
                <w:color w:val="FFFFFF" w:themeColor="background1"/>
                <w:sz w:val="16"/>
                <w:szCs w:val="16"/>
              </w:rPr>
            </w:pPr>
            <w:r w:rsidRPr="6F9B77EB">
              <w:rPr>
                <w:rFonts w:eastAsia="Arial" w:cs="Arial"/>
                <w:b/>
                <w:bCs/>
                <w:color w:val="FFFFFF" w:themeColor="background1"/>
                <w:sz w:val="16"/>
                <w:szCs w:val="16"/>
              </w:rPr>
              <w:t>Champ M3</w:t>
            </w:r>
          </w:p>
        </w:tc>
        <w:tc>
          <w:tcPr>
            <w:tcW w:w="200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13A3F7"/>
            <w:tcMar>
              <w:left w:w="105" w:type="dxa"/>
              <w:right w:w="105" w:type="dxa"/>
            </w:tcMar>
            <w:vAlign w:val="center"/>
          </w:tcPr>
          <w:p w14:paraId="32BBBABD" w14:textId="650111C8" w:rsidR="6F9B77EB" w:rsidRDefault="6F9B77EB" w:rsidP="6F9B77EB">
            <w:pPr>
              <w:pStyle w:val="BodyText"/>
              <w:spacing w:before="120"/>
              <w:ind w:left="0"/>
              <w:rPr>
                <w:rFonts w:eastAsia="Arial" w:cs="Arial"/>
                <w:b/>
                <w:bCs/>
                <w:color w:val="FFFFFF" w:themeColor="background1"/>
                <w:sz w:val="16"/>
                <w:szCs w:val="16"/>
              </w:rPr>
            </w:pPr>
            <w:r w:rsidRPr="6F9B77EB">
              <w:rPr>
                <w:rFonts w:eastAsia="Arial" w:cs="Arial"/>
                <w:b/>
                <w:bCs/>
                <w:color w:val="FFFFFF" w:themeColor="background1"/>
                <w:sz w:val="16"/>
                <w:szCs w:val="16"/>
              </w:rPr>
              <w:t>Type</w:t>
            </w:r>
          </w:p>
        </w:tc>
        <w:tc>
          <w:tcPr>
            <w:tcW w:w="200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13A3F7"/>
            <w:tcMar>
              <w:left w:w="105" w:type="dxa"/>
              <w:right w:w="105" w:type="dxa"/>
            </w:tcMar>
            <w:vAlign w:val="center"/>
          </w:tcPr>
          <w:p w14:paraId="32FAB663" w14:textId="7E66104D" w:rsidR="6F9B77EB" w:rsidRDefault="6F9B77EB" w:rsidP="6F9B77EB">
            <w:pPr>
              <w:pStyle w:val="BodyText"/>
              <w:spacing w:before="120"/>
              <w:ind w:left="0"/>
              <w:rPr>
                <w:rFonts w:eastAsia="Arial" w:cs="Arial"/>
                <w:b/>
                <w:bCs/>
                <w:color w:val="FFFFFF" w:themeColor="background1"/>
                <w:sz w:val="16"/>
                <w:szCs w:val="16"/>
              </w:rPr>
            </w:pPr>
            <w:r w:rsidRPr="6F9B77EB">
              <w:rPr>
                <w:rFonts w:eastAsia="Arial" w:cs="Arial"/>
                <w:b/>
                <w:bCs/>
                <w:color w:val="FFFFFF" w:themeColor="background1"/>
                <w:sz w:val="16"/>
                <w:szCs w:val="16"/>
              </w:rPr>
              <w:t>Longueur</w:t>
            </w:r>
          </w:p>
        </w:tc>
        <w:tc>
          <w:tcPr>
            <w:tcW w:w="201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13A3F7"/>
            <w:tcMar>
              <w:left w:w="105" w:type="dxa"/>
              <w:right w:w="105" w:type="dxa"/>
            </w:tcMar>
            <w:vAlign w:val="center"/>
          </w:tcPr>
          <w:p w14:paraId="64E81A38" w14:textId="6F4BCE15" w:rsidR="6F9B77EB" w:rsidRDefault="6F9B77EB" w:rsidP="6F9B77EB">
            <w:pPr>
              <w:pStyle w:val="BodyText"/>
              <w:spacing w:before="120"/>
              <w:ind w:left="0"/>
              <w:rPr>
                <w:rFonts w:eastAsia="Arial" w:cs="Arial"/>
                <w:b/>
                <w:bCs/>
                <w:color w:val="FFFFFF" w:themeColor="background1"/>
                <w:sz w:val="16"/>
                <w:szCs w:val="16"/>
              </w:rPr>
            </w:pPr>
            <w:r w:rsidRPr="6F9B77EB">
              <w:rPr>
                <w:rFonts w:eastAsia="Arial" w:cs="Arial"/>
                <w:b/>
                <w:bCs/>
                <w:color w:val="FFFFFF" w:themeColor="background1"/>
                <w:sz w:val="16"/>
                <w:szCs w:val="16"/>
              </w:rPr>
              <w:t>Description</w:t>
            </w:r>
          </w:p>
        </w:tc>
      </w:tr>
      <w:tr w:rsidR="6F9B77EB" w14:paraId="5D62A8BF" w14:textId="77777777" w:rsidTr="586D28EF">
        <w:trPr>
          <w:trHeight w:val="300"/>
        </w:trPr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/>
            <w:tcMar>
              <w:left w:w="105" w:type="dxa"/>
              <w:right w:w="105" w:type="dxa"/>
            </w:tcMar>
            <w:vAlign w:val="center"/>
          </w:tcPr>
          <w:p w14:paraId="0510BA15" w14:textId="52986F1B" w:rsidR="586D28EF" w:rsidRDefault="586D28EF" w:rsidP="586D28EF"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CONO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/>
            <w:tcMar>
              <w:left w:w="105" w:type="dxa"/>
              <w:right w:w="105" w:type="dxa"/>
            </w:tcMar>
          </w:tcPr>
          <w:p w14:paraId="4B701FD5" w14:textId="603AF367" w:rsidR="586D28EF" w:rsidRDefault="586D28EF" w:rsidP="586D28EF"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N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/>
            <w:tcMar>
              <w:left w:w="105" w:type="dxa"/>
              <w:right w:w="105" w:type="dxa"/>
            </w:tcMar>
            <w:vAlign w:val="center"/>
          </w:tcPr>
          <w:p w14:paraId="1C92C42F" w14:textId="1FDAC90C" w:rsidR="586D28EF" w:rsidRDefault="586D28EF" w:rsidP="586D28EF">
            <w:pPr>
              <w:jc w:val="right"/>
            </w:pPr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/>
            <w:tcMar>
              <w:left w:w="105" w:type="dxa"/>
              <w:right w:w="105" w:type="dxa"/>
            </w:tcMar>
            <w:vAlign w:val="center"/>
          </w:tcPr>
          <w:p w14:paraId="69279EE2" w14:textId="21F57D21" w:rsidR="586D28EF" w:rsidRDefault="586D28EF" w:rsidP="586D28EF"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company</w:t>
            </w:r>
          </w:p>
        </w:tc>
      </w:tr>
      <w:tr w:rsidR="6F9B77EB" w14:paraId="32D4BAE1" w14:textId="77777777" w:rsidTr="586D28EF">
        <w:trPr>
          <w:trHeight w:val="300"/>
        </w:trPr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88723C1" w14:textId="47DF8205" w:rsidR="586D28EF" w:rsidRDefault="586D28EF" w:rsidP="586D28EF"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DIVI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EA42D70" w14:textId="7C90390E" w:rsidR="586D28EF" w:rsidRDefault="586D28EF" w:rsidP="586D28EF"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A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E63C581" w14:textId="59C46C06" w:rsidR="586D28EF" w:rsidRDefault="586D28EF" w:rsidP="586D28EF">
            <w:pPr>
              <w:jc w:val="right"/>
            </w:pPr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C00A870" w14:textId="32FB00BB" w:rsidR="586D28EF" w:rsidRDefault="586D28EF" w:rsidP="586D28EF"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division</w:t>
            </w:r>
          </w:p>
        </w:tc>
      </w:tr>
      <w:tr w:rsidR="6F9B77EB" w14:paraId="6BBF8F08" w14:textId="77777777" w:rsidTr="586D28EF">
        <w:trPr>
          <w:trHeight w:val="300"/>
        </w:trPr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/>
            <w:tcMar>
              <w:left w:w="105" w:type="dxa"/>
              <w:right w:w="105" w:type="dxa"/>
            </w:tcMar>
            <w:vAlign w:val="center"/>
          </w:tcPr>
          <w:p w14:paraId="62ED6EDC" w14:textId="09C3BA7A" w:rsidR="586D28EF" w:rsidRDefault="586D28EF" w:rsidP="586D28EF"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CUNO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/>
            <w:tcMar>
              <w:left w:w="105" w:type="dxa"/>
              <w:right w:w="105" w:type="dxa"/>
            </w:tcMar>
          </w:tcPr>
          <w:p w14:paraId="6508FF81" w14:textId="0DF16947" w:rsidR="586D28EF" w:rsidRDefault="586D28EF" w:rsidP="586D28EF"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A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/>
            <w:tcMar>
              <w:left w:w="105" w:type="dxa"/>
              <w:right w:w="105" w:type="dxa"/>
            </w:tcMar>
            <w:vAlign w:val="center"/>
          </w:tcPr>
          <w:p w14:paraId="11E8598A" w14:textId="52226889" w:rsidR="586D28EF" w:rsidRDefault="586D28EF" w:rsidP="586D28EF">
            <w:pPr>
              <w:jc w:val="right"/>
            </w:pPr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10</w:t>
            </w:r>
          </w:p>
        </w:tc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/>
            <w:tcMar>
              <w:left w:w="105" w:type="dxa"/>
              <w:right w:w="105" w:type="dxa"/>
            </w:tcMar>
            <w:vAlign w:val="center"/>
          </w:tcPr>
          <w:p w14:paraId="76203237" w14:textId="7693D70C" w:rsidR="586D28EF" w:rsidRDefault="586D28EF" w:rsidP="586D28EF"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customer</w:t>
            </w:r>
          </w:p>
        </w:tc>
      </w:tr>
      <w:tr w:rsidR="6F9B77EB" w14:paraId="583EA602" w14:textId="77777777" w:rsidTr="586D28EF">
        <w:trPr>
          <w:trHeight w:val="300"/>
        </w:trPr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833CE1D" w14:textId="540BF39E" w:rsidR="586D28EF" w:rsidRDefault="586D28EF" w:rsidP="586D28EF"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ITNO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6B12A4B" w14:textId="77B09045" w:rsidR="586D28EF" w:rsidRDefault="586D28EF" w:rsidP="586D28EF"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A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19CADAD" w14:textId="2D96FE7E" w:rsidR="586D28EF" w:rsidRDefault="586D28EF" w:rsidP="586D28EF">
            <w:pPr>
              <w:jc w:val="right"/>
            </w:pPr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15</w:t>
            </w:r>
          </w:p>
        </w:tc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A86E6D7" w14:textId="01AFE5EE" w:rsidR="586D28EF" w:rsidRDefault="586D28EF" w:rsidP="586D28EF"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item number</w:t>
            </w:r>
          </w:p>
        </w:tc>
      </w:tr>
      <w:tr w:rsidR="6F9B77EB" w14:paraId="5A1E06D3" w14:textId="77777777" w:rsidTr="586D28EF">
        <w:trPr>
          <w:trHeight w:val="300"/>
        </w:trPr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/>
            <w:tcMar>
              <w:left w:w="105" w:type="dxa"/>
              <w:right w:w="105" w:type="dxa"/>
            </w:tcMar>
            <w:vAlign w:val="center"/>
          </w:tcPr>
          <w:p w14:paraId="3D3CEADD" w14:textId="3CDF0CE5" w:rsidR="586D28EF" w:rsidRDefault="586D28EF" w:rsidP="586D28EF"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ITDS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/>
            <w:tcMar>
              <w:left w:w="105" w:type="dxa"/>
              <w:right w:w="105" w:type="dxa"/>
            </w:tcMar>
          </w:tcPr>
          <w:p w14:paraId="4C7B365E" w14:textId="36CB5AF0" w:rsidR="586D28EF" w:rsidRDefault="586D28EF" w:rsidP="586D28EF"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A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/>
            <w:tcMar>
              <w:left w:w="105" w:type="dxa"/>
              <w:right w:w="105" w:type="dxa"/>
            </w:tcMar>
            <w:vAlign w:val="center"/>
          </w:tcPr>
          <w:p w14:paraId="1538C501" w14:textId="216F8180" w:rsidR="586D28EF" w:rsidRDefault="586D28EF" w:rsidP="586D28EF">
            <w:pPr>
              <w:jc w:val="right"/>
            </w:pPr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60</w:t>
            </w:r>
          </w:p>
        </w:tc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/>
            <w:tcMar>
              <w:left w:w="105" w:type="dxa"/>
              <w:right w:w="105" w:type="dxa"/>
            </w:tcMar>
            <w:vAlign w:val="center"/>
          </w:tcPr>
          <w:p w14:paraId="7A2974C9" w14:textId="3E1E7E6E" w:rsidR="586D28EF" w:rsidRDefault="586D28EF" w:rsidP="586D28EF"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name</w:t>
            </w:r>
          </w:p>
        </w:tc>
      </w:tr>
      <w:tr w:rsidR="6F9B77EB" w14:paraId="49AD5D97" w14:textId="77777777" w:rsidTr="586D28EF">
        <w:trPr>
          <w:trHeight w:val="300"/>
        </w:trPr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7E831F5" w14:textId="70FF5EB6" w:rsidR="586D28EF" w:rsidRDefault="586D28EF" w:rsidP="586D28EF"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FUDS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04BDEBD" w14:textId="0FB0D396" w:rsidR="586D28EF" w:rsidRDefault="586D28EF" w:rsidP="586D28EF"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A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2D83F28" w14:textId="1373C324" w:rsidR="586D28EF" w:rsidRDefault="586D28EF" w:rsidP="586D28EF">
            <w:pPr>
              <w:jc w:val="right"/>
            </w:pPr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120</w:t>
            </w:r>
          </w:p>
        </w:tc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EF86419" w14:textId="3B0A1470" w:rsidR="586D28EF" w:rsidRDefault="586D28EF" w:rsidP="586D28EF"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description 2</w:t>
            </w:r>
          </w:p>
        </w:tc>
      </w:tr>
      <w:tr w:rsidR="6F9B77EB" w14:paraId="5665B08C" w14:textId="77777777" w:rsidTr="586D28EF">
        <w:trPr>
          <w:trHeight w:val="300"/>
        </w:trPr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/>
            <w:tcMar>
              <w:left w:w="105" w:type="dxa"/>
              <w:right w:w="105" w:type="dxa"/>
            </w:tcMar>
            <w:vAlign w:val="center"/>
          </w:tcPr>
          <w:p w14:paraId="07C8879C" w14:textId="33078CF4" w:rsidR="586D28EF" w:rsidRDefault="586D28EF" w:rsidP="586D28EF"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POPN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/>
            <w:tcMar>
              <w:left w:w="105" w:type="dxa"/>
              <w:right w:w="105" w:type="dxa"/>
            </w:tcMar>
          </w:tcPr>
          <w:p w14:paraId="57695DC7" w14:textId="58567E0A" w:rsidR="586D28EF" w:rsidRDefault="586D28EF" w:rsidP="586D28EF"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A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/>
            <w:tcMar>
              <w:left w:w="105" w:type="dxa"/>
              <w:right w:w="105" w:type="dxa"/>
            </w:tcMar>
            <w:vAlign w:val="center"/>
          </w:tcPr>
          <w:p w14:paraId="143A49F2" w14:textId="3473D1E4" w:rsidR="586D28EF" w:rsidRDefault="586D28EF" w:rsidP="586D28EF">
            <w:pPr>
              <w:jc w:val="right"/>
            </w:pPr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30</w:t>
            </w:r>
          </w:p>
        </w:tc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/>
            <w:tcMar>
              <w:left w:w="105" w:type="dxa"/>
              <w:right w:w="105" w:type="dxa"/>
            </w:tcMar>
            <w:vAlign w:val="center"/>
          </w:tcPr>
          <w:p w14:paraId="15856EA4" w14:textId="352A8FAD" w:rsidR="586D28EF" w:rsidRDefault="586D28EF" w:rsidP="586D28EF"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Référence</w:t>
            </w:r>
          </w:p>
        </w:tc>
      </w:tr>
      <w:tr w:rsidR="6F9B77EB" w14:paraId="681011EF" w14:textId="77777777" w:rsidTr="586D28EF">
        <w:trPr>
          <w:trHeight w:val="300"/>
        </w:trPr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CF6E4CC" w14:textId="6BB7DD71" w:rsidR="586D28EF" w:rsidRDefault="586D28EF" w:rsidP="586D28EF"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CFI1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B325306" w14:textId="1BDDB0EF" w:rsidR="586D28EF" w:rsidRDefault="586D28EF" w:rsidP="586D28EF"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A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16BC769" w14:textId="21343F73" w:rsidR="586D28EF" w:rsidRDefault="586D28EF" w:rsidP="586D28EF">
            <w:pPr>
              <w:jc w:val="right"/>
            </w:pPr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10</w:t>
            </w:r>
          </w:p>
        </w:tc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EDA1CEA" w14:textId="1835BE09" w:rsidR="586D28EF" w:rsidRDefault="586D28EF" w:rsidP="586D28EF"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Code marque (ACR ou partenaire)</w:t>
            </w:r>
          </w:p>
        </w:tc>
      </w:tr>
      <w:tr w:rsidR="6F9B77EB" w14:paraId="195F7C4F" w14:textId="77777777" w:rsidTr="586D28EF">
        <w:trPr>
          <w:trHeight w:val="300"/>
        </w:trPr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/>
            <w:tcMar>
              <w:left w:w="105" w:type="dxa"/>
              <w:right w:w="105" w:type="dxa"/>
            </w:tcMar>
            <w:vAlign w:val="center"/>
          </w:tcPr>
          <w:p w14:paraId="56C956B4" w14:textId="4D27592F" w:rsidR="586D28EF" w:rsidRDefault="586D28EF" w:rsidP="586D28EF"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CEAN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/>
            <w:tcMar>
              <w:left w:w="105" w:type="dxa"/>
              <w:right w:w="105" w:type="dxa"/>
            </w:tcMar>
          </w:tcPr>
          <w:p w14:paraId="7441164E" w14:textId="07E4B3C6" w:rsidR="586D28EF" w:rsidRDefault="586D28EF" w:rsidP="586D28EF"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A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/>
            <w:tcMar>
              <w:left w:w="105" w:type="dxa"/>
              <w:right w:w="105" w:type="dxa"/>
            </w:tcMar>
            <w:vAlign w:val="center"/>
          </w:tcPr>
          <w:p w14:paraId="0EA22DE0" w14:textId="4BA5B0B6" w:rsidR="586D28EF" w:rsidRDefault="586D28EF" w:rsidP="586D28EF">
            <w:pPr>
              <w:jc w:val="right"/>
            </w:pPr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30</w:t>
            </w:r>
          </w:p>
        </w:tc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/>
            <w:tcMar>
              <w:left w:w="105" w:type="dxa"/>
              <w:right w:w="105" w:type="dxa"/>
            </w:tcMar>
            <w:vAlign w:val="center"/>
          </w:tcPr>
          <w:p w14:paraId="000C5A5E" w14:textId="461429E0" w:rsidR="586D28EF" w:rsidRDefault="586D28EF" w:rsidP="586D28EF"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Code EAN</w:t>
            </w:r>
          </w:p>
        </w:tc>
      </w:tr>
      <w:tr w:rsidR="6F9B77EB" w:rsidRPr="00334160" w14:paraId="4E396A13" w14:textId="77777777" w:rsidTr="586D28EF">
        <w:trPr>
          <w:trHeight w:val="45"/>
        </w:trPr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03F68F6" w14:textId="7485E6AD" w:rsidR="586D28EF" w:rsidRDefault="586D28EF" w:rsidP="586D28EF"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ORQA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C36AE90" w14:textId="2B5D10E7" w:rsidR="586D28EF" w:rsidRDefault="586D28EF" w:rsidP="586D28EF"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N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EB1F526" w14:textId="72709D39" w:rsidR="586D28EF" w:rsidRDefault="586D28EF" w:rsidP="586D28EF">
            <w:pPr>
              <w:jc w:val="right"/>
            </w:pPr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15</w:t>
            </w:r>
          </w:p>
        </w:tc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010C188" w14:textId="358B76DD" w:rsidR="586D28EF" w:rsidRPr="00334160" w:rsidRDefault="586D28EF" w:rsidP="586D28EF">
            <w:pPr>
              <w:rPr>
                <w:lang w:val="en-GB"/>
              </w:rPr>
            </w:pPr>
            <w:r w:rsidRPr="00334160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  <w:lang w:val="en-GB"/>
              </w:rPr>
              <w:t>ordered quantity - alternate U/M</w:t>
            </w:r>
          </w:p>
        </w:tc>
      </w:tr>
      <w:tr w:rsidR="6F9B77EB" w14:paraId="7544CB3E" w14:textId="77777777" w:rsidTr="586D28EF">
        <w:trPr>
          <w:trHeight w:val="300"/>
        </w:trPr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/>
            <w:tcMar>
              <w:left w:w="105" w:type="dxa"/>
              <w:right w:w="105" w:type="dxa"/>
            </w:tcMar>
            <w:vAlign w:val="center"/>
          </w:tcPr>
          <w:p w14:paraId="47AD66FB" w14:textId="7AAAACF1" w:rsidR="586D28EF" w:rsidRDefault="586D28EF" w:rsidP="586D28EF"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lastRenderedPageBreak/>
              <w:t>PBQA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/>
            <w:tcMar>
              <w:left w:w="105" w:type="dxa"/>
              <w:right w:w="105" w:type="dxa"/>
            </w:tcMar>
          </w:tcPr>
          <w:p w14:paraId="1DC90781" w14:textId="03B3D2F3" w:rsidR="586D28EF" w:rsidRDefault="586D28EF" w:rsidP="586D28EF"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N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/>
            <w:tcMar>
              <w:left w:w="105" w:type="dxa"/>
              <w:right w:w="105" w:type="dxa"/>
            </w:tcMar>
            <w:vAlign w:val="center"/>
          </w:tcPr>
          <w:p w14:paraId="7D65EAD7" w14:textId="7E408825" w:rsidR="586D28EF" w:rsidRDefault="586D28EF" w:rsidP="586D28EF">
            <w:pPr>
              <w:jc w:val="right"/>
            </w:pPr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15</w:t>
            </w:r>
          </w:p>
        </w:tc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/>
            <w:tcMar>
              <w:left w:w="105" w:type="dxa"/>
              <w:right w:w="105" w:type="dxa"/>
            </w:tcMar>
            <w:vAlign w:val="center"/>
          </w:tcPr>
          <w:p w14:paraId="13358E4C" w14:textId="49EB8ED2" w:rsidR="586D28EF" w:rsidRDefault="586D28EF" w:rsidP="586D28EF"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proposed quantity - alternate U/M</w:t>
            </w:r>
          </w:p>
        </w:tc>
      </w:tr>
      <w:tr w:rsidR="6F9B77EB" w14:paraId="0AEBF064" w14:textId="77777777" w:rsidTr="586D28EF">
        <w:trPr>
          <w:trHeight w:val="300"/>
        </w:trPr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5E9BF66" w14:textId="1637C01C" w:rsidR="586D28EF" w:rsidRDefault="586D28EF" w:rsidP="586D28EF"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LNST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327268C" w14:textId="0469B66D" w:rsidR="586D28EF" w:rsidRDefault="586D28EF" w:rsidP="586D28EF"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A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FCA4D66" w14:textId="4657DF1F" w:rsidR="586D28EF" w:rsidRDefault="586D28EF" w:rsidP="586D28EF">
            <w:pPr>
              <w:jc w:val="right"/>
            </w:pPr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AB050CE" w14:textId="566561A7" w:rsidR="586D28EF" w:rsidRDefault="586D28EF" w:rsidP="586D28EF"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Statut de ligne</w:t>
            </w:r>
          </w:p>
        </w:tc>
      </w:tr>
      <w:tr w:rsidR="6F9B77EB" w14:paraId="499D556C" w14:textId="77777777" w:rsidTr="586D28EF">
        <w:trPr>
          <w:trHeight w:val="300"/>
        </w:trPr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/>
            <w:tcMar>
              <w:left w:w="105" w:type="dxa"/>
              <w:right w:w="105" w:type="dxa"/>
            </w:tcMar>
            <w:vAlign w:val="center"/>
          </w:tcPr>
          <w:p w14:paraId="4B61815D" w14:textId="3E0EA981" w:rsidR="586D28EF" w:rsidRDefault="586D28EF" w:rsidP="586D28EF"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LNTX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/>
            <w:tcMar>
              <w:left w:w="105" w:type="dxa"/>
              <w:right w:w="105" w:type="dxa"/>
            </w:tcMar>
          </w:tcPr>
          <w:p w14:paraId="35C7A46A" w14:textId="343874A9" w:rsidR="586D28EF" w:rsidRDefault="586D28EF" w:rsidP="586D28EF"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A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/>
            <w:tcMar>
              <w:left w:w="105" w:type="dxa"/>
              <w:right w:w="105" w:type="dxa"/>
            </w:tcMar>
            <w:vAlign w:val="center"/>
          </w:tcPr>
          <w:p w14:paraId="47B2DFF5" w14:textId="65E7A401" w:rsidR="586D28EF" w:rsidRDefault="586D28EF" w:rsidP="586D28EF">
            <w:pPr>
              <w:jc w:val="right"/>
            </w:pPr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30</w:t>
            </w:r>
          </w:p>
        </w:tc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/>
            <w:tcMar>
              <w:left w:w="105" w:type="dxa"/>
              <w:right w:w="105" w:type="dxa"/>
            </w:tcMar>
            <w:vAlign w:val="center"/>
          </w:tcPr>
          <w:p w14:paraId="1C188347" w14:textId="14A1256A" w:rsidR="586D28EF" w:rsidRDefault="586D28EF" w:rsidP="586D28EF"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Texte de ligne</w:t>
            </w:r>
          </w:p>
        </w:tc>
      </w:tr>
      <w:tr w:rsidR="6F9B77EB" w14:paraId="0F3F1A99" w14:textId="77777777" w:rsidTr="586D28EF">
        <w:trPr>
          <w:trHeight w:val="300"/>
        </w:trPr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660AE63" w14:textId="31BC9F61" w:rsidR="586D28EF" w:rsidRDefault="586D28EF" w:rsidP="586D28EF"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WHLO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97E2BF8" w14:textId="2D55F70F" w:rsidR="586D28EF" w:rsidRDefault="586D28EF" w:rsidP="586D28EF"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A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A62DA84" w14:textId="1F553A2F" w:rsidR="586D28EF" w:rsidRDefault="586D28EF" w:rsidP="586D28EF">
            <w:pPr>
              <w:jc w:val="right"/>
            </w:pPr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71642E9" w14:textId="0A223278" w:rsidR="586D28EF" w:rsidRDefault="586D28EF" w:rsidP="586D28EF"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warehouse</w:t>
            </w:r>
          </w:p>
        </w:tc>
      </w:tr>
      <w:tr w:rsidR="6F9B77EB" w14:paraId="10DB09AD" w14:textId="77777777" w:rsidTr="586D28EF">
        <w:trPr>
          <w:trHeight w:val="300"/>
        </w:trPr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/>
            <w:tcMar>
              <w:left w:w="105" w:type="dxa"/>
              <w:right w:w="105" w:type="dxa"/>
            </w:tcMar>
            <w:vAlign w:val="center"/>
          </w:tcPr>
          <w:p w14:paraId="075D7FBA" w14:textId="74647DA4" w:rsidR="586D28EF" w:rsidRDefault="586D28EF" w:rsidP="586D28EF"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CONQ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/>
            <w:tcMar>
              <w:left w:w="105" w:type="dxa"/>
              <w:right w:w="105" w:type="dxa"/>
            </w:tcMar>
            <w:vAlign w:val="center"/>
          </w:tcPr>
          <w:p w14:paraId="40F7BC04" w14:textId="0B701D62" w:rsidR="586D28EF" w:rsidRDefault="586D28EF" w:rsidP="586D28EF"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N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/>
            <w:tcMar>
              <w:left w:w="105" w:type="dxa"/>
              <w:right w:w="105" w:type="dxa"/>
            </w:tcMar>
            <w:vAlign w:val="center"/>
          </w:tcPr>
          <w:p w14:paraId="0908C772" w14:textId="23965284" w:rsidR="586D28EF" w:rsidRDefault="586D28EF" w:rsidP="586D28EF">
            <w:pPr>
              <w:jc w:val="right"/>
            </w:pPr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18</w:t>
            </w:r>
          </w:p>
        </w:tc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/>
            <w:tcMar>
              <w:left w:w="105" w:type="dxa"/>
              <w:right w:w="105" w:type="dxa"/>
            </w:tcMar>
            <w:vAlign w:val="center"/>
          </w:tcPr>
          <w:p w14:paraId="3F39D098" w14:textId="1C048FB3" w:rsidR="586D28EF" w:rsidRDefault="586D28EF" w:rsidP="586D28EF"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Quantité proposée par dépôt</w:t>
            </w:r>
          </w:p>
        </w:tc>
      </w:tr>
      <w:tr w:rsidR="6F9B77EB" w14:paraId="352C5656" w14:textId="77777777" w:rsidTr="586D28EF">
        <w:trPr>
          <w:trHeight w:val="300"/>
        </w:trPr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9506EFA" w14:textId="3DF15710" w:rsidR="586D28EF" w:rsidRDefault="586D28EF" w:rsidP="586D28EF"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AV01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976A689" w14:textId="4D09A9F7" w:rsidR="586D28EF" w:rsidRDefault="586D28EF" w:rsidP="586D28EF"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N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E516C7D" w14:textId="15308DC0" w:rsidR="586D28EF" w:rsidRDefault="586D28EF" w:rsidP="586D28EF">
            <w:pPr>
              <w:jc w:val="right"/>
            </w:pPr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15</w:t>
            </w:r>
          </w:p>
        </w:tc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55FBD41" w14:textId="4D1C552E" w:rsidR="586D28EF" w:rsidRDefault="586D28EF" w:rsidP="586D28EF"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Quantité disponible en stock</w:t>
            </w:r>
          </w:p>
        </w:tc>
      </w:tr>
      <w:tr w:rsidR="6F9B77EB" w14:paraId="780A8BBC" w14:textId="77777777" w:rsidTr="586D28EF">
        <w:trPr>
          <w:trHeight w:val="300"/>
        </w:trPr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/>
            <w:tcMar>
              <w:left w:w="105" w:type="dxa"/>
              <w:right w:w="105" w:type="dxa"/>
            </w:tcMar>
            <w:vAlign w:val="center"/>
          </w:tcPr>
          <w:p w14:paraId="53F0C512" w14:textId="061C7B29" w:rsidR="586D28EF" w:rsidRDefault="586D28EF" w:rsidP="586D28EF"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CODZ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/>
            <w:tcMar>
              <w:left w:w="105" w:type="dxa"/>
              <w:right w:w="105" w:type="dxa"/>
            </w:tcMar>
          </w:tcPr>
          <w:p w14:paraId="5EFA4D92" w14:textId="164002F8" w:rsidR="586D28EF" w:rsidRDefault="586D28EF" w:rsidP="586D28EF"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N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/>
            <w:tcMar>
              <w:left w:w="105" w:type="dxa"/>
              <w:right w:w="105" w:type="dxa"/>
            </w:tcMar>
            <w:vAlign w:val="center"/>
          </w:tcPr>
          <w:p w14:paraId="34D85CB1" w14:textId="1800B6D0" w:rsidR="586D28EF" w:rsidRDefault="586D28EF" w:rsidP="586D28EF">
            <w:pPr>
              <w:jc w:val="right"/>
            </w:pPr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/>
            <w:tcMar>
              <w:left w:w="105" w:type="dxa"/>
              <w:right w:w="105" w:type="dxa"/>
            </w:tcMar>
            <w:vAlign w:val="center"/>
          </w:tcPr>
          <w:p w14:paraId="67BC7439" w14:textId="1F96738A" w:rsidR="586D28EF" w:rsidRDefault="586D28EF" w:rsidP="586D28EF"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confirmed delivery date</w:t>
            </w:r>
          </w:p>
        </w:tc>
      </w:tr>
      <w:tr w:rsidR="6F9B77EB" w14:paraId="344CFEF3" w14:textId="77777777" w:rsidTr="586D28EF">
        <w:trPr>
          <w:trHeight w:val="300"/>
        </w:trPr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9D2986A" w14:textId="1C46FD47" w:rsidR="586D28EF" w:rsidRDefault="586D28EF" w:rsidP="586D28EF"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COHZ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3CDAE8B" w14:textId="52BDE968" w:rsidR="586D28EF" w:rsidRDefault="586D28EF" w:rsidP="586D28EF"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N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F030A9E" w14:textId="7610B739" w:rsidR="586D28EF" w:rsidRDefault="586D28EF" w:rsidP="586D28EF">
            <w:pPr>
              <w:jc w:val="right"/>
            </w:pPr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3F9F817" w14:textId="518E2F0A" w:rsidR="586D28EF" w:rsidRDefault="586D28EF" w:rsidP="586D28EF"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confirmed delivery time</w:t>
            </w:r>
          </w:p>
        </w:tc>
      </w:tr>
      <w:tr w:rsidR="6F9B77EB" w14:paraId="609AF659" w14:textId="77777777" w:rsidTr="586D28EF">
        <w:trPr>
          <w:trHeight w:val="300"/>
        </w:trPr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/>
            <w:tcMar>
              <w:left w:w="105" w:type="dxa"/>
              <w:right w:w="105" w:type="dxa"/>
            </w:tcMar>
            <w:vAlign w:val="center"/>
          </w:tcPr>
          <w:p w14:paraId="19EAA5A9" w14:textId="522F83A8" w:rsidR="586D28EF" w:rsidRDefault="586D28EF" w:rsidP="586D28EF"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RESP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/>
            <w:tcMar>
              <w:left w:w="105" w:type="dxa"/>
              <w:right w:w="105" w:type="dxa"/>
            </w:tcMar>
            <w:vAlign w:val="center"/>
          </w:tcPr>
          <w:p w14:paraId="35CD83A7" w14:textId="5A942ABB" w:rsidR="586D28EF" w:rsidRDefault="586D28EF" w:rsidP="586D28EF"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A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/>
            <w:tcMar>
              <w:left w:w="105" w:type="dxa"/>
              <w:right w:w="105" w:type="dxa"/>
            </w:tcMar>
            <w:vAlign w:val="center"/>
          </w:tcPr>
          <w:p w14:paraId="6EBA878E" w14:textId="54AADCF2" w:rsidR="586D28EF" w:rsidRDefault="586D28EF" w:rsidP="586D28EF">
            <w:pPr>
              <w:jc w:val="right"/>
            </w:pPr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/>
            <w:tcMar>
              <w:left w:w="105" w:type="dxa"/>
              <w:right w:w="105" w:type="dxa"/>
            </w:tcMar>
            <w:vAlign w:val="center"/>
          </w:tcPr>
          <w:p w14:paraId="78A93C29" w14:textId="0687F835" w:rsidR="586D28EF" w:rsidRDefault="586D28EF" w:rsidP="586D28EF"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Response Class</w:t>
            </w:r>
          </w:p>
        </w:tc>
      </w:tr>
      <w:tr w:rsidR="6F9B77EB" w14:paraId="0184CAAB" w14:textId="77777777" w:rsidTr="586D28EF">
        <w:trPr>
          <w:trHeight w:val="300"/>
        </w:trPr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B61AAFF" w14:textId="51A56F66" w:rsidR="586D28EF" w:rsidRDefault="586D28EF" w:rsidP="586D28EF"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CODE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B32CEC7" w14:textId="004338A1" w:rsidR="586D28EF" w:rsidRDefault="586D28EF" w:rsidP="586D28EF"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N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D5C5CC7" w14:textId="0AF3C51B" w:rsidR="586D28EF" w:rsidRDefault="586D28EF" w:rsidP="586D28EF">
            <w:pPr>
              <w:jc w:val="right"/>
            </w:pPr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64A19BC" w14:textId="40D0071F" w:rsidR="586D28EF" w:rsidRDefault="586D28EF" w:rsidP="586D28EF"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Code</w:t>
            </w:r>
          </w:p>
        </w:tc>
      </w:tr>
      <w:tr w:rsidR="6F9B77EB" w14:paraId="5CD2C77B" w14:textId="77777777" w:rsidTr="586D28EF">
        <w:trPr>
          <w:trHeight w:val="300"/>
        </w:trPr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/>
            <w:tcMar>
              <w:left w:w="105" w:type="dxa"/>
              <w:right w:w="105" w:type="dxa"/>
            </w:tcMar>
            <w:vAlign w:val="center"/>
          </w:tcPr>
          <w:p w14:paraId="424DBD94" w14:textId="4DB740C8" w:rsidR="586D28EF" w:rsidRDefault="586D28EF" w:rsidP="586D28EF"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TYPE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/>
            <w:tcMar>
              <w:left w:w="105" w:type="dxa"/>
              <w:right w:w="105" w:type="dxa"/>
            </w:tcMar>
            <w:vAlign w:val="center"/>
          </w:tcPr>
          <w:p w14:paraId="355E67D6" w14:textId="71F70701" w:rsidR="586D28EF" w:rsidRDefault="586D28EF" w:rsidP="586D28EF"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N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/>
            <w:tcMar>
              <w:left w:w="105" w:type="dxa"/>
              <w:right w:w="105" w:type="dxa"/>
            </w:tcMar>
            <w:vAlign w:val="center"/>
          </w:tcPr>
          <w:p w14:paraId="55A61377" w14:textId="2CFE0A0F" w:rsidR="586D28EF" w:rsidRDefault="586D28EF" w:rsidP="586D28EF">
            <w:pPr>
              <w:jc w:val="right"/>
            </w:pPr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/>
            <w:tcMar>
              <w:left w:w="105" w:type="dxa"/>
              <w:right w:w="105" w:type="dxa"/>
            </w:tcMar>
            <w:vAlign w:val="center"/>
          </w:tcPr>
          <w:p w14:paraId="2E7C4F46" w14:textId="16ACC2E0" w:rsidR="586D28EF" w:rsidRDefault="586D28EF" w:rsidP="586D28EF"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Type</w:t>
            </w:r>
          </w:p>
        </w:tc>
      </w:tr>
      <w:tr w:rsidR="6F9B77EB" w14:paraId="05C583B2" w14:textId="77777777" w:rsidTr="586D28EF">
        <w:trPr>
          <w:trHeight w:val="300"/>
        </w:trPr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E6BE59E" w14:textId="62667B2D" w:rsidR="586D28EF" w:rsidRDefault="586D28EF" w:rsidP="586D28EF"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TEXT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F1791E3" w14:textId="535F0CC2" w:rsidR="586D28EF" w:rsidRDefault="586D28EF" w:rsidP="586D28EF"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A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104EE1A" w14:textId="1C768426" w:rsidR="586D28EF" w:rsidRDefault="586D28EF" w:rsidP="586D28EF">
            <w:pPr>
              <w:jc w:val="right"/>
            </w:pPr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80</w:t>
            </w:r>
          </w:p>
        </w:tc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F538711" w14:textId="1F0A2EF2" w:rsidR="586D28EF" w:rsidRDefault="586D28EF" w:rsidP="586D28EF"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Text</w:t>
            </w:r>
          </w:p>
        </w:tc>
      </w:tr>
      <w:tr w:rsidR="6F9B77EB" w14:paraId="20A423F4" w14:textId="77777777" w:rsidTr="586D28EF">
        <w:trPr>
          <w:trHeight w:val="300"/>
        </w:trPr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/>
            <w:tcMar>
              <w:left w:w="105" w:type="dxa"/>
              <w:right w:w="105" w:type="dxa"/>
            </w:tcMar>
            <w:vAlign w:val="center"/>
          </w:tcPr>
          <w:p w14:paraId="3185472C" w14:textId="576F5F71" w:rsidR="586D28EF" w:rsidRDefault="586D28EF" w:rsidP="586D28EF"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LNUM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/>
            <w:tcMar>
              <w:left w:w="105" w:type="dxa"/>
              <w:right w:w="105" w:type="dxa"/>
            </w:tcMar>
            <w:vAlign w:val="center"/>
          </w:tcPr>
          <w:p w14:paraId="7F51F18A" w14:textId="4AE0160A" w:rsidR="586D28EF" w:rsidRDefault="586D28EF" w:rsidP="586D28EF"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N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/>
            <w:tcMar>
              <w:left w:w="105" w:type="dxa"/>
              <w:right w:w="105" w:type="dxa"/>
            </w:tcMar>
            <w:vAlign w:val="center"/>
          </w:tcPr>
          <w:p w14:paraId="46DDB300" w14:textId="395BC665" w:rsidR="586D28EF" w:rsidRDefault="586D28EF" w:rsidP="586D28EF">
            <w:pPr>
              <w:jc w:val="right"/>
            </w:pPr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/>
            <w:tcMar>
              <w:left w:w="105" w:type="dxa"/>
              <w:right w:w="105" w:type="dxa"/>
            </w:tcMar>
            <w:vAlign w:val="center"/>
          </w:tcPr>
          <w:p w14:paraId="39CDB8B5" w14:textId="0C4E663C" w:rsidR="586D28EF" w:rsidRDefault="586D28EF" w:rsidP="586D28EF"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Line number</w:t>
            </w:r>
          </w:p>
        </w:tc>
      </w:tr>
      <w:tr w:rsidR="6F9B77EB" w14:paraId="06AAE348" w14:textId="77777777" w:rsidTr="586D28EF">
        <w:trPr>
          <w:trHeight w:val="300"/>
        </w:trPr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C125990" w14:textId="0C9DF819" w:rsidR="586D28EF" w:rsidRDefault="586D28EF" w:rsidP="586D28EF"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CONM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C0A2E52" w14:textId="166AFC78" w:rsidR="586D28EF" w:rsidRDefault="586D28EF" w:rsidP="586D28EF"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A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1A96064" w14:textId="2CFDDECC" w:rsidR="586D28EF" w:rsidRDefault="586D28EF" w:rsidP="586D28EF">
            <w:pPr>
              <w:jc w:val="right"/>
            </w:pPr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36</w:t>
            </w:r>
          </w:p>
        </w:tc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8950AD8" w14:textId="47AE3CB4" w:rsidR="586D28EF" w:rsidRDefault="586D28EF" w:rsidP="586D28EF"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company name</w:t>
            </w:r>
          </w:p>
        </w:tc>
      </w:tr>
      <w:tr w:rsidR="6F9B77EB" w14:paraId="0A19B959" w14:textId="77777777" w:rsidTr="586D28EF">
        <w:trPr>
          <w:trHeight w:val="300"/>
        </w:trPr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/>
            <w:tcMar>
              <w:left w:w="105" w:type="dxa"/>
              <w:right w:w="105" w:type="dxa"/>
            </w:tcMar>
            <w:vAlign w:val="center"/>
          </w:tcPr>
          <w:p w14:paraId="34C6B722" w14:textId="33F6679C" w:rsidR="586D28EF" w:rsidRDefault="586D28EF" w:rsidP="586D28EF"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SAPR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/>
            <w:tcMar>
              <w:left w:w="105" w:type="dxa"/>
              <w:right w:w="105" w:type="dxa"/>
            </w:tcMar>
            <w:vAlign w:val="center"/>
          </w:tcPr>
          <w:p w14:paraId="7EF6BEBA" w14:textId="443F50C0" w:rsidR="586D28EF" w:rsidRDefault="586D28EF" w:rsidP="586D28EF"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N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/>
            <w:tcMar>
              <w:left w:w="105" w:type="dxa"/>
              <w:right w:w="105" w:type="dxa"/>
            </w:tcMar>
            <w:vAlign w:val="center"/>
          </w:tcPr>
          <w:p w14:paraId="1AA77882" w14:textId="118716CF" w:rsidR="586D28EF" w:rsidRDefault="586D28EF" w:rsidP="586D28EF">
            <w:pPr>
              <w:jc w:val="right"/>
            </w:pPr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17</w:t>
            </w:r>
          </w:p>
        </w:tc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/>
            <w:tcMar>
              <w:left w:w="105" w:type="dxa"/>
              <w:right w:w="105" w:type="dxa"/>
            </w:tcMar>
            <w:vAlign w:val="center"/>
          </w:tcPr>
          <w:p w14:paraId="59DCBE44" w14:textId="6934ECA5" w:rsidR="586D28EF" w:rsidRDefault="586D28EF" w:rsidP="586D28EF"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sales price</w:t>
            </w:r>
          </w:p>
        </w:tc>
      </w:tr>
      <w:tr w:rsidR="6F9B77EB" w14:paraId="02E3A11D" w14:textId="77777777" w:rsidTr="586D28EF">
        <w:trPr>
          <w:trHeight w:val="300"/>
        </w:trPr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A33E987" w14:textId="5F1970FD" w:rsidR="586D28EF" w:rsidRDefault="586D28EF" w:rsidP="586D28EF"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SACD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A6018CB" w14:textId="285AB3A7" w:rsidR="586D28EF" w:rsidRDefault="586D28EF" w:rsidP="586D28EF"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N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0A3DE1F" w14:textId="7ECFAD1E" w:rsidR="586D28EF" w:rsidRDefault="586D28EF" w:rsidP="586D28EF">
            <w:pPr>
              <w:jc w:val="right"/>
            </w:pPr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7E76B97" w14:textId="4D1388B2" w:rsidR="586D28EF" w:rsidRDefault="586D28EF" w:rsidP="586D28EF"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sales price quantity</w:t>
            </w:r>
          </w:p>
        </w:tc>
      </w:tr>
      <w:tr w:rsidR="6F9B77EB" w14:paraId="7F6A1E25" w14:textId="77777777" w:rsidTr="586D28EF">
        <w:trPr>
          <w:trHeight w:val="300"/>
        </w:trPr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/>
            <w:tcMar>
              <w:left w:w="105" w:type="dxa"/>
              <w:right w:w="105" w:type="dxa"/>
            </w:tcMar>
            <w:vAlign w:val="center"/>
          </w:tcPr>
          <w:p w14:paraId="0C7C2373" w14:textId="4119EBFF" w:rsidR="586D28EF" w:rsidRDefault="586D28EF" w:rsidP="586D28EF"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LNAM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/>
            <w:tcMar>
              <w:left w:w="105" w:type="dxa"/>
              <w:right w:w="105" w:type="dxa"/>
            </w:tcMar>
            <w:vAlign w:val="center"/>
          </w:tcPr>
          <w:p w14:paraId="1EC6548F" w14:textId="77B8760A" w:rsidR="586D28EF" w:rsidRDefault="586D28EF" w:rsidP="586D28EF"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N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/>
            <w:tcMar>
              <w:left w:w="105" w:type="dxa"/>
              <w:right w:w="105" w:type="dxa"/>
            </w:tcMar>
            <w:vAlign w:val="center"/>
          </w:tcPr>
          <w:p w14:paraId="1A99472F" w14:textId="70DE6ED2" w:rsidR="586D28EF" w:rsidRDefault="586D28EF" w:rsidP="586D28EF">
            <w:pPr>
              <w:jc w:val="right"/>
            </w:pPr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15</w:t>
            </w:r>
          </w:p>
        </w:tc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/>
            <w:tcMar>
              <w:left w:w="105" w:type="dxa"/>
              <w:right w:w="105" w:type="dxa"/>
            </w:tcMar>
            <w:vAlign w:val="center"/>
          </w:tcPr>
          <w:p w14:paraId="7FC8953A" w14:textId="1B146746" w:rsidR="586D28EF" w:rsidRDefault="586D28EF" w:rsidP="586D28EF"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line amount - order currency</w:t>
            </w:r>
          </w:p>
        </w:tc>
      </w:tr>
      <w:tr w:rsidR="6F9B77EB" w14:paraId="101C1409" w14:textId="77777777" w:rsidTr="586D28EF">
        <w:trPr>
          <w:trHeight w:val="300"/>
        </w:trPr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E4F7DDC" w14:textId="20E44328" w:rsidR="586D28EF" w:rsidRDefault="586D28EF" w:rsidP="586D28EF"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NEPR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ED20C2F" w14:textId="53ACF8C7" w:rsidR="586D28EF" w:rsidRDefault="586D28EF" w:rsidP="586D28EF"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N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0378EE3" w14:textId="54B9375F" w:rsidR="586D28EF" w:rsidRDefault="586D28EF" w:rsidP="586D28EF">
            <w:pPr>
              <w:jc w:val="right"/>
            </w:pPr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17</w:t>
            </w:r>
          </w:p>
        </w:tc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E1C6E35" w14:textId="5645F6C9" w:rsidR="586D28EF" w:rsidRDefault="586D28EF" w:rsidP="586D28EF"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net price</w:t>
            </w:r>
          </w:p>
        </w:tc>
      </w:tr>
      <w:tr w:rsidR="6F9B77EB" w14:paraId="59E390CC" w14:textId="77777777" w:rsidTr="586D28EF">
        <w:trPr>
          <w:trHeight w:val="300"/>
        </w:trPr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17F705E" w14:textId="058FB91C" w:rsidR="586D28EF" w:rsidRDefault="586D28EF" w:rsidP="586D28EF"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CRAM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C284581" w14:textId="63F02667" w:rsidR="586D28EF" w:rsidRDefault="586D28EF" w:rsidP="586D28EF"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N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49DC753" w14:textId="7E61A3D2" w:rsidR="586D28EF" w:rsidRDefault="586D28EF" w:rsidP="586D28EF">
            <w:pPr>
              <w:jc w:val="right"/>
            </w:pPr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15</w:t>
            </w:r>
          </w:p>
        </w:tc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279D176" w14:textId="04F81F0B" w:rsidR="586D28EF" w:rsidRDefault="586D28EF" w:rsidP="586D28EF"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charge</w:t>
            </w:r>
          </w:p>
        </w:tc>
      </w:tr>
      <w:tr w:rsidR="6F9B77EB" w14:paraId="4A2E7D4B" w14:textId="77777777" w:rsidTr="586D28EF">
        <w:trPr>
          <w:trHeight w:val="300"/>
        </w:trPr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/>
            <w:tcMar>
              <w:left w:w="105" w:type="dxa"/>
              <w:right w:w="105" w:type="dxa"/>
            </w:tcMar>
            <w:vAlign w:val="center"/>
          </w:tcPr>
          <w:p w14:paraId="5BD0C3EC" w14:textId="7757DF3D" w:rsidR="586D28EF" w:rsidRDefault="586D28EF" w:rsidP="586D28EF"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ECHK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/>
            <w:tcMar>
              <w:left w:w="105" w:type="dxa"/>
              <w:right w:w="105" w:type="dxa"/>
            </w:tcMar>
            <w:vAlign w:val="center"/>
          </w:tcPr>
          <w:p w14:paraId="1DE35D80" w14:textId="6DC911EA" w:rsidR="586D28EF" w:rsidRDefault="586D28EF" w:rsidP="586D28EF"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A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/>
            <w:tcMar>
              <w:left w:w="105" w:type="dxa"/>
              <w:right w:w="105" w:type="dxa"/>
            </w:tcMar>
            <w:vAlign w:val="center"/>
          </w:tcPr>
          <w:p w14:paraId="48713CBD" w14:textId="3C852F1D" w:rsidR="586D28EF" w:rsidRDefault="586D28EF" w:rsidP="586D28EF">
            <w:pPr>
              <w:jc w:val="right"/>
            </w:pPr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/>
            <w:tcMar>
              <w:left w:w="105" w:type="dxa"/>
              <w:right w:w="105" w:type="dxa"/>
            </w:tcMar>
            <w:vAlign w:val="center"/>
          </w:tcPr>
          <w:p w14:paraId="658E2164" w14:textId="58CDE0D5" w:rsidR="586D28EF" w:rsidRDefault="586D28EF" w:rsidP="586D28EF"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Error Check</w:t>
            </w:r>
          </w:p>
        </w:tc>
      </w:tr>
      <w:tr w:rsidR="6F9B77EB" w14:paraId="4510793E" w14:textId="77777777" w:rsidTr="586D28EF">
        <w:trPr>
          <w:trHeight w:val="450"/>
        </w:trPr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5B69054" w14:textId="328CBB9B" w:rsidR="586D28EF" w:rsidRDefault="586D28EF" w:rsidP="586D28EF"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PYNO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A22E34F" w14:textId="44932B90" w:rsidR="586D28EF" w:rsidRDefault="586D28EF" w:rsidP="586D28EF"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A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D122B8A" w14:textId="0BDF3A00" w:rsidR="586D28EF" w:rsidRDefault="586D28EF" w:rsidP="586D28EF">
            <w:pPr>
              <w:jc w:val="right"/>
            </w:pPr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10</w:t>
            </w:r>
          </w:p>
        </w:tc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94E33A9" w14:textId="4BC5337C" w:rsidR="586D28EF" w:rsidRDefault="586D28EF" w:rsidP="586D28EF"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payer</w:t>
            </w:r>
          </w:p>
        </w:tc>
      </w:tr>
      <w:tr w:rsidR="6F9B77EB" w14:paraId="601C2FDE" w14:textId="77777777" w:rsidTr="586D28EF">
        <w:trPr>
          <w:trHeight w:val="300"/>
        </w:trPr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/>
            <w:tcMar>
              <w:left w:w="105" w:type="dxa"/>
              <w:right w:w="105" w:type="dxa"/>
            </w:tcMar>
            <w:vAlign w:val="center"/>
          </w:tcPr>
          <w:p w14:paraId="390047B0" w14:textId="5974B7CB" w:rsidR="586D28EF" w:rsidRDefault="586D28EF" w:rsidP="586D28EF"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CACR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/>
            <w:tcMar>
              <w:left w:w="105" w:type="dxa"/>
              <w:right w:w="105" w:type="dxa"/>
            </w:tcMar>
            <w:vAlign w:val="center"/>
          </w:tcPr>
          <w:p w14:paraId="10AC6511" w14:textId="60A5966D" w:rsidR="586D28EF" w:rsidRDefault="586D28EF" w:rsidP="586D28EF"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A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/>
            <w:tcMar>
              <w:left w:w="105" w:type="dxa"/>
              <w:right w:w="105" w:type="dxa"/>
            </w:tcMar>
            <w:vAlign w:val="center"/>
          </w:tcPr>
          <w:p w14:paraId="232424DA" w14:textId="4063A5FD" w:rsidR="586D28EF" w:rsidRDefault="586D28EF" w:rsidP="586D28EF">
            <w:pPr>
              <w:jc w:val="right"/>
            </w:pPr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20</w:t>
            </w:r>
          </w:p>
        </w:tc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/>
            <w:tcMar>
              <w:left w:w="105" w:type="dxa"/>
              <w:right w:w="105" w:type="dxa"/>
            </w:tcMar>
            <w:vAlign w:val="center"/>
          </w:tcPr>
          <w:p w14:paraId="7C425F0E" w14:textId="42C9A9FE" w:rsidR="586D28EF" w:rsidRDefault="586D28EF" w:rsidP="586D28EF"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Code ACR</w:t>
            </w:r>
          </w:p>
        </w:tc>
      </w:tr>
      <w:tr w:rsidR="6F9B77EB" w14:paraId="0AC8CF60" w14:textId="77777777" w:rsidTr="586D28EF">
        <w:trPr>
          <w:trHeight w:val="300"/>
        </w:trPr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918021D" w14:textId="2818B6B8" w:rsidR="586D28EF" w:rsidRDefault="586D28EF" w:rsidP="586D28EF"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UNMS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208CC74" w14:textId="4FC21521" w:rsidR="586D28EF" w:rsidRDefault="586D28EF" w:rsidP="586D28EF"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A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27C645E" w14:textId="03E27F98" w:rsidR="586D28EF" w:rsidRDefault="586D28EF" w:rsidP="586D28EF">
            <w:pPr>
              <w:jc w:val="right"/>
            </w:pPr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6212AA6" w14:textId="151B869B" w:rsidR="586D28EF" w:rsidRDefault="586D28EF" w:rsidP="586D28EF"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basic unit of measure</w:t>
            </w:r>
          </w:p>
        </w:tc>
      </w:tr>
      <w:tr w:rsidR="6F9B77EB" w14:paraId="4BBB1143" w14:textId="77777777" w:rsidTr="586D28EF">
        <w:trPr>
          <w:trHeight w:val="300"/>
        </w:trPr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/>
            <w:tcMar>
              <w:left w:w="105" w:type="dxa"/>
              <w:right w:w="105" w:type="dxa"/>
            </w:tcMar>
            <w:vAlign w:val="center"/>
          </w:tcPr>
          <w:p w14:paraId="10A164D1" w14:textId="3BFD9791" w:rsidR="586D28EF" w:rsidRDefault="586D28EF" w:rsidP="586D28EF"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TTVA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/>
            <w:tcMar>
              <w:left w:w="105" w:type="dxa"/>
              <w:right w:w="105" w:type="dxa"/>
            </w:tcMar>
            <w:vAlign w:val="center"/>
          </w:tcPr>
          <w:p w14:paraId="0ADF5AC3" w14:textId="2F1CF3FD" w:rsidR="586D28EF" w:rsidRDefault="586D28EF" w:rsidP="586D28EF"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A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/>
            <w:tcMar>
              <w:left w:w="105" w:type="dxa"/>
              <w:right w:w="105" w:type="dxa"/>
            </w:tcMar>
            <w:vAlign w:val="center"/>
          </w:tcPr>
          <w:p w14:paraId="33BEC793" w14:textId="3002D8D3" w:rsidR="586D28EF" w:rsidRDefault="586D28EF" w:rsidP="586D28EF">
            <w:pPr>
              <w:jc w:val="right"/>
            </w:pPr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15</w:t>
            </w:r>
          </w:p>
        </w:tc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/>
            <w:tcMar>
              <w:left w:w="105" w:type="dxa"/>
              <w:right w:w="105" w:type="dxa"/>
            </w:tcMar>
            <w:vAlign w:val="center"/>
          </w:tcPr>
          <w:p w14:paraId="22DE05A5" w14:textId="19EF84EA" w:rsidR="586D28EF" w:rsidRDefault="586D28EF" w:rsidP="586D28EF"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TVA</w:t>
            </w:r>
          </w:p>
        </w:tc>
      </w:tr>
      <w:tr w:rsidR="6F9B77EB" w14:paraId="03AE9E86" w14:textId="77777777" w:rsidTr="586D28EF">
        <w:trPr>
          <w:trHeight w:val="510"/>
        </w:trPr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D809BD9" w14:textId="163FCC6A" w:rsidR="586D28EF" w:rsidRDefault="586D28EF" w:rsidP="586D28EF"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VTAM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C92C4C4" w14:textId="750A1E33" w:rsidR="586D28EF" w:rsidRDefault="586D28EF" w:rsidP="586D28EF"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A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0F1D8BE" w14:textId="5F9FE251" w:rsidR="586D28EF" w:rsidRDefault="586D28EF" w:rsidP="586D28EF">
            <w:pPr>
              <w:jc w:val="right"/>
            </w:pPr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15</w:t>
            </w:r>
          </w:p>
        </w:tc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8BD6E72" w14:textId="5D685D4C" w:rsidR="586D28EF" w:rsidRDefault="586D28EF" w:rsidP="586D28EF"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Montant de la TVA</w:t>
            </w:r>
          </w:p>
        </w:tc>
      </w:tr>
      <w:tr w:rsidR="6F9B77EB" w14:paraId="64084EA6" w14:textId="77777777" w:rsidTr="586D28EF">
        <w:trPr>
          <w:trHeight w:val="510"/>
        </w:trPr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B0B7C21" w14:textId="36ABE8F3" w:rsidR="586D28EF" w:rsidRDefault="586D28EF" w:rsidP="586D28EF"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TOAM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2474493" w14:textId="463158CC" w:rsidR="586D28EF" w:rsidRDefault="586D28EF" w:rsidP="586D28EF"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A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5010000" w14:textId="393AC32D" w:rsidR="586D28EF" w:rsidRDefault="586D28EF" w:rsidP="586D28EF">
            <w:pPr>
              <w:jc w:val="right"/>
            </w:pPr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15</w:t>
            </w:r>
          </w:p>
        </w:tc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AA3FB67" w14:textId="484E5430" w:rsidR="586D28EF" w:rsidRDefault="586D28EF" w:rsidP="586D28EF">
            <w:r w:rsidRPr="586D28EF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Montant total ligne</w:t>
            </w:r>
          </w:p>
        </w:tc>
      </w:tr>
      <w:tr w:rsidR="6F9B77EB" w14:paraId="45A92BD9" w14:textId="77777777" w:rsidTr="586D28EF">
        <w:trPr>
          <w:trHeight w:val="510"/>
        </w:trPr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80808AC" w14:textId="545B667B" w:rsidR="633A22B4" w:rsidRDefault="633A22B4" w:rsidP="6F9B77EB">
            <w:pPr>
              <w:rPr>
                <w:rFonts w:eastAsia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4664A08" w14:textId="716C906A" w:rsidR="4211ACCF" w:rsidRDefault="4211ACCF" w:rsidP="6F9B77EB">
            <w:pPr>
              <w:rPr>
                <w:rFonts w:eastAsia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13EFD16" w14:textId="7204A01D" w:rsidR="468AADD0" w:rsidRDefault="468AADD0" w:rsidP="6F9B77EB">
            <w:pPr>
              <w:rPr>
                <w:rFonts w:eastAsia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29959AC" w14:textId="0BE1B6D6" w:rsidR="0F6EE524" w:rsidRDefault="0F6EE524" w:rsidP="6F9B77EB">
            <w:pPr>
              <w:rPr>
                <w:rFonts w:eastAsia="Arial" w:cs="Arial"/>
                <w:color w:val="000000" w:themeColor="text1"/>
                <w:sz w:val="16"/>
                <w:szCs w:val="16"/>
              </w:rPr>
            </w:pPr>
          </w:p>
        </w:tc>
      </w:tr>
      <w:tr w:rsidR="6F9B77EB" w14:paraId="6F627C6A" w14:textId="77777777" w:rsidTr="586D28EF">
        <w:trPr>
          <w:trHeight w:val="510"/>
        </w:trPr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6B8D167" w14:textId="69EA1ADE" w:rsidR="633A22B4" w:rsidRDefault="633A22B4" w:rsidP="6F9B77EB">
            <w:pPr>
              <w:rPr>
                <w:rFonts w:eastAsia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F84B71B" w14:textId="68F88C32" w:rsidR="3ED5BC32" w:rsidRDefault="3ED5BC32" w:rsidP="6F9B77EB">
            <w:pPr>
              <w:rPr>
                <w:rFonts w:eastAsia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4722AF1" w14:textId="0D0D881D" w:rsidR="676C128D" w:rsidRDefault="676C128D" w:rsidP="6F9B77EB">
            <w:pPr>
              <w:rPr>
                <w:rFonts w:eastAsia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8BD2E4A" w14:textId="78B97B92" w:rsidR="1484492D" w:rsidRDefault="1484492D" w:rsidP="6F9B77EB">
            <w:pPr>
              <w:rPr>
                <w:rFonts w:eastAsia="Arial" w:cs="Arial"/>
                <w:color w:val="000000" w:themeColor="text1"/>
                <w:sz w:val="16"/>
                <w:szCs w:val="16"/>
              </w:rPr>
            </w:pPr>
          </w:p>
        </w:tc>
      </w:tr>
      <w:tr w:rsidR="6F9B77EB" w14:paraId="1897B824" w14:textId="77777777" w:rsidTr="586D28EF">
        <w:trPr>
          <w:trHeight w:val="510"/>
        </w:trPr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E00FBFD" w14:textId="1A03BDF0" w:rsidR="0E105046" w:rsidRDefault="0E105046" w:rsidP="6F9B77EB">
            <w:pPr>
              <w:rPr>
                <w:rFonts w:eastAsia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D21B4C6" w14:textId="32267F18" w:rsidR="41B50B78" w:rsidRDefault="41B50B78" w:rsidP="6F9B77EB">
            <w:pPr>
              <w:rPr>
                <w:rFonts w:eastAsia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D8733D3" w14:textId="1B390865" w:rsidR="41B50B78" w:rsidRDefault="41B50B78" w:rsidP="6F9B77EB">
            <w:pPr>
              <w:rPr>
                <w:rFonts w:eastAsia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7B83792" w14:textId="553A0ACE" w:rsidR="41B50B78" w:rsidRDefault="41B50B78" w:rsidP="6F9B77EB">
            <w:pPr>
              <w:rPr>
                <w:rFonts w:eastAsia="Arial" w:cs="Arial"/>
                <w:color w:val="000000" w:themeColor="text1"/>
                <w:sz w:val="16"/>
                <w:szCs w:val="16"/>
              </w:rPr>
            </w:pPr>
          </w:p>
        </w:tc>
      </w:tr>
      <w:tr w:rsidR="6F9B77EB" w14:paraId="51ADC7A5" w14:textId="77777777" w:rsidTr="586D28EF">
        <w:trPr>
          <w:trHeight w:val="510"/>
        </w:trPr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1280C90" w14:textId="50EC7E16" w:rsidR="0E105046" w:rsidRDefault="0E105046" w:rsidP="6F9B77EB">
            <w:pPr>
              <w:rPr>
                <w:rFonts w:eastAsia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58A5372" w14:textId="2FE311F8" w:rsidR="0AA68967" w:rsidRDefault="0AA68967" w:rsidP="6F9B77EB">
            <w:pPr>
              <w:rPr>
                <w:rFonts w:eastAsia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4377133" w14:textId="1A839139" w:rsidR="0AA68967" w:rsidRDefault="0AA68967" w:rsidP="6F9B77EB">
            <w:pPr>
              <w:rPr>
                <w:rFonts w:eastAsia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D8AE96F" w14:textId="007908BD" w:rsidR="0AA68967" w:rsidRDefault="0AA68967" w:rsidP="6F9B77EB">
            <w:pPr>
              <w:rPr>
                <w:rFonts w:eastAsia="Arial" w:cs="Arial"/>
                <w:color w:val="000000" w:themeColor="text1"/>
                <w:sz w:val="16"/>
                <w:szCs w:val="16"/>
              </w:rPr>
            </w:pPr>
          </w:p>
        </w:tc>
      </w:tr>
      <w:tr w:rsidR="6F9B77EB" w14:paraId="61988AAB" w14:textId="77777777" w:rsidTr="586D28EF">
        <w:trPr>
          <w:trHeight w:val="510"/>
        </w:trPr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625AEB4" w14:textId="0966031B" w:rsidR="0E105046" w:rsidRDefault="0E105046" w:rsidP="6F9B77EB">
            <w:pPr>
              <w:rPr>
                <w:rFonts w:eastAsia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69EF840" w14:textId="14FBFF82" w:rsidR="6A1B33D6" w:rsidRDefault="6A1B33D6" w:rsidP="6F9B77EB">
            <w:pPr>
              <w:rPr>
                <w:rFonts w:eastAsia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C114F4D" w14:textId="48CAB9EA" w:rsidR="6A1B33D6" w:rsidRDefault="6A1B33D6" w:rsidP="6F9B77EB">
            <w:pPr>
              <w:rPr>
                <w:rFonts w:eastAsia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F13B9B7" w14:textId="7CFF9DD5" w:rsidR="6A1B33D6" w:rsidRDefault="6A1B33D6" w:rsidP="6F9B77EB">
            <w:pPr>
              <w:rPr>
                <w:rFonts w:eastAsia="Arial" w:cs="Arial"/>
                <w:color w:val="000000" w:themeColor="text1"/>
                <w:sz w:val="16"/>
                <w:szCs w:val="16"/>
              </w:rPr>
            </w:pPr>
          </w:p>
        </w:tc>
      </w:tr>
      <w:tr w:rsidR="6F9B77EB" w14:paraId="29D7900F" w14:textId="77777777" w:rsidTr="586D28EF">
        <w:trPr>
          <w:trHeight w:val="510"/>
        </w:trPr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670BEDA" w14:textId="01828AD2" w:rsidR="0E105046" w:rsidRDefault="0E105046" w:rsidP="6F9B77EB">
            <w:pPr>
              <w:rPr>
                <w:rFonts w:eastAsia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53918E0" w14:textId="229EE256" w:rsidR="46EE82FE" w:rsidRDefault="46EE82FE" w:rsidP="6F9B77EB">
            <w:pPr>
              <w:rPr>
                <w:rFonts w:eastAsia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E08569E" w14:textId="2BDB871C" w:rsidR="46EE82FE" w:rsidRDefault="46EE82FE" w:rsidP="6F9B77EB">
            <w:pPr>
              <w:rPr>
                <w:rFonts w:eastAsia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9B84EBF" w14:textId="2C9CF0F2" w:rsidR="46EE82FE" w:rsidRDefault="46EE82FE" w:rsidP="6F9B77EB">
            <w:pPr>
              <w:rPr>
                <w:rFonts w:eastAsia="Arial" w:cs="Arial"/>
                <w:color w:val="000000" w:themeColor="text1"/>
                <w:sz w:val="16"/>
                <w:szCs w:val="16"/>
              </w:rPr>
            </w:pPr>
          </w:p>
        </w:tc>
      </w:tr>
    </w:tbl>
    <w:p w14:paraId="40F51A25" w14:textId="7D1181CD" w:rsidR="6F9B77EB" w:rsidRDefault="6F9B77EB" w:rsidP="6F9B77EB">
      <w:pPr>
        <w:pStyle w:val="BodyText"/>
        <w:spacing w:before="120"/>
        <w:ind w:left="1440"/>
        <w:rPr>
          <w:rFonts w:eastAsia="Arial" w:cs="Arial"/>
          <w:color w:val="000000" w:themeColor="text1"/>
          <w:sz w:val="19"/>
          <w:szCs w:val="19"/>
        </w:rPr>
      </w:pPr>
    </w:p>
    <w:p w14:paraId="32D836F3" w14:textId="680121D4" w:rsidR="6F9B77EB" w:rsidRDefault="6F9B77EB" w:rsidP="6F9B77EB">
      <w:pPr>
        <w:pStyle w:val="BodyText"/>
        <w:spacing w:before="120"/>
        <w:ind w:left="1440"/>
        <w:rPr>
          <w:rFonts w:eastAsia="Arial" w:cs="Arial"/>
          <w:color w:val="000000" w:themeColor="text1"/>
          <w:sz w:val="19"/>
          <w:szCs w:val="19"/>
        </w:rPr>
      </w:pPr>
    </w:p>
    <w:p w14:paraId="5BA2990B" w14:textId="1B805A1F" w:rsidR="6F9B77EB" w:rsidRDefault="6F9B77EB" w:rsidP="6F9B77EB">
      <w:pPr>
        <w:pStyle w:val="BodyText"/>
        <w:spacing w:before="120"/>
        <w:ind w:left="1440"/>
        <w:rPr>
          <w:rFonts w:eastAsia="Arial" w:cs="Arial"/>
          <w:color w:val="000000" w:themeColor="text1"/>
          <w:sz w:val="19"/>
          <w:szCs w:val="19"/>
        </w:rPr>
      </w:pPr>
    </w:p>
    <w:p w14:paraId="347F9BD1" w14:textId="0C91CD47" w:rsidR="6F9B77EB" w:rsidRDefault="6F9B77EB" w:rsidP="6F9B77EB">
      <w:pPr>
        <w:pStyle w:val="BodyText"/>
        <w:spacing w:before="120"/>
        <w:ind w:left="1440"/>
        <w:rPr>
          <w:rFonts w:eastAsia="Arial" w:cs="Arial"/>
          <w:color w:val="000000" w:themeColor="text1"/>
          <w:sz w:val="19"/>
          <w:szCs w:val="19"/>
        </w:rPr>
      </w:pPr>
    </w:p>
    <w:p w14:paraId="0CFF37EF" w14:textId="1BA2764B" w:rsidR="6F9B77EB" w:rsidRDefault="6F9B77EB" w:rsidP="6F9B77EB">
      <w:pPr>
        <w:pStyle w:val="BodyText"/>
        <w:spacing w:before="120"/>
        <w:ind w:left="1440"/>
        <w:rPr>
          <w:rFonts w:eastAsia="Arial" w:cs="Arial"/>
          <w:color w:val="000000" w:themeColor="text1"/>
          <w:sz w:val="19"/>
          <w:szCs w:val="19"/>
        </w:rPr>
      </w:pPr>
    </w:p>
    <w:p w14:paraId="0092D92C" w14:textId="45C173DA" w:rsidR="6F9B77EB" w:rsidRDefault="6F9B77EB" w:rsidP="6F9B77EB">
      <w:pPr>
        <w:pStyle w:val="BodyText"/>
        <w:spacing w:before="120"/>
        <w:ind w:left="1440"/>
        <w:rPr>
          <w:rFonts w:eastAsia="Arial" w:cs="Arial"/>
          <w:color w:val="000000" w:themeColor="text1"/>
          <w:sz w:val="19"/>
          <w:szCs w:val="19"/>
        </w:rPr>
      </w:pPr>
    </w:p>
    <w:p w14:paraId="4707EC4A" w14:textId="4D5D9BCE" w:rsidR="6F9B77EB" w:rsidRDefault="6F9B77EB" w:rsidP="6F9B77EB">
      <w:pPr>
        <w:pStyle w:val="BodyText"/>
        <w:spacing w:before="120"/>
        <w:ind w:left="1440"/>
        <w:rPr>
          <w:rFonts w:eastAsia="Arial" w:cs="Arial"/>
          <w:color w:val="000000" w:themeColor="text1"/>
          <w:sz w:val="19"/>
          <w:szCs w:val="19"/>
        </w:rPr>
      </w:pPr>
    </w:p>
    <w:p w14:paraId="016F6A73" w14:textId="78B6D492" w:rsidR="6F9B77EB" w:rsidRDefault="6F9B77EB" w:rsidP="6F9B77EB">
      <w:pPr>
        <w:pStyle w:val="BodyText"/>
        <w:spacing w:before="120"/>
        <w:ind w:left="1440"/>
        <w:rPr>
          <w:rFonts w:eastAsia="Arial" w:cs="Arial"/>
          <w:color w:val="000000" w:themeColor="text1"/>
          <w:sz w:val="19"/>
          <w:szCs w:val="19"/>
        </w:rPr>
      </w:pPr>
    </w:p>
    <w:p w14:paraId="61E42891" w14:textId="0ADFA997" w:rsidR="6F9B77EB" w:rsidRDefault="6F9B77EB" w:rsidP="6F9B77EB">
      <w:pPr>
        <w:pStyle w:val="BodyText"/>
        <w:spacing w:before="120"/>
        <w:ind w:left="720"/>
        <w:rPr>
          <w:rFonts w:eastAsia="Arial" w:cs="Arial"/>
          <w:color w:val="000000" w:themeColor="text1"/>
          <w:sz w:val="19"/>
          <w:szCs w:val="19"/>
        </w:rPr>
      </w:pPr>
    </w:p>
    <w:p w14:paraId="71A08968" w14:textId="426ECE57" w:rsidR="6F9B77EB" w:rsidRDefault="6F9B77EB" w:rsidP="6F9B77EB">
      <w:pPr>
        <w:pStyle w:val="BodyText"/>
        <w:rPr>
          <w:rFonts w:cs="Arial"/>
        </w:rPr>
      </w:pPr>
    </w:p>
    <w:p w14:paraId="21837DF6" w14:textId="419D0CB6" w:rsidR="003F6023" w:rsidRDefault="003F6023" w:rsidP="008E2E7D">
      <w:pPr>
        <w:pStyle w:val="Heading2"/>
      </w:pPr>
      <w:bookmarkStart w:id="13" w:name="_Toc220607197"/>
      <w:r>
        <w:t xml:space="preserve">Flux </w:t>
      </w:r>
      <w:r w:rsidR="00A13B45">
        <w:t>API :</w:t>
      </w:r>
      <w:r w:rsidR="63A45098">
        <w:t xml:space="preserve"> CREATION DE LA COMMANDE</w:t>
      </w:r>
      <w:bookmarkEnd w:id="13"/>
    </w:p>
    <w:p w14:paraId="457878AB" w14:textId="454384A3" w:rsidR="6F9B77EB" w:rsidRDefault="6F9B77EB" w:rsidP="6F9B77EB">
      <w:pPr>
        <w:pStyle w:val="BodyText"/>
      </w:pPr>
    </w:p>
    <w:p w14:paraId="0E2FD8E2" w14:textId="7F00C921" w:rsidR="553D937B" w:rsidRDefault="553D937B" w:rsidP="6F9B77EB">
      <w:pPr>
        <w:spacing w:before="240" w:after="240"/>
        <w:rPr>
          <w:b/>
          <w:bCs/>
        </w:rPr>
      </w:pPr>
      <w:r w:rsidRPr="6F9B77EB">
        <w:rPr>
          <w:b/>
          <w:bCs/>
        </w:rPr>
        <w:t>SPOON_5057_Orders_Teccom__CreationComande_Et_Comparaison:</w:t>
      </w:r>
    </w:p>
    <w:p w14:paraId="048A4DBF" w14:textId="5621DAD4" w:rsidR="63A45098" w:rsidRDefault="63A45098" w:rsidP="6F9B77EB">
      <w:pPr>
        <w:pStyle w:val="BodyText"/>
      </w:pPr>
      <w:r>
        <w:t xml:space="preserve">Après avoir simuler la commande, il faut lancer </w:t>
      </w:r>
      <w:r w:rsidR="74AAD734">
        <w:t xml:space="preserve">l’APIFlow qui va </w:t>
      </w:r>
      <w:r w:rsidR="00912CB0">
        <w:t>créer</w:t>
      </w:r>
      <w:r w:rsidR="74AAD734">
        <w:t xml:space="preserve"> la commande dans M3:</w:t>
      </w:r>
    </w:p>
    <w:p w14:paraId="4FF16391" w14:textId="6974E60C" w:rsidR="74AAD734" w:rsidRDefault="74AAD734" w:rsidP="6F9B77EB">
      <w:pPr>
        <w:pStyle w:val="BodyText"/>
      </w:pPr>
      <w:r>
        <w:t>Cet</w:t>
      </w:r>
      <w:r w:rsidR="18157FB9">
        <w:t xml:space="preserve"> </w:t>
      </w:r>
      <w:r>
        <w:t xml:space="preserve">APIFlow est composée de 2 </w:t>
      </w:r>
      <w:r w:rsidR="00912CB0">
        <w:t>parties :</w:t>
      </w:r>
    </w:p>
    <w:p w14:paraId="44C8B05B" w14:textId="327F9739" w:rsidR="74AAD734" w:rsidRDefault="74AAD734" w:rsidP="6F9B77EB">
      <w:pPr>
        <w:pStyle w:val="ListParagraph"/>
        <w:numPr>
          <w:ilvl w:val="0"/>
          <w:numId w:val="2"/>
        </w:numPr>
      </w:pPr>
      <w:r>
        <w:t>Création de la commande via des appels APIs standard</w:t>
      </w:r>
    </w:p>
    <w:p w14:paraId="30371428" w14:textId="77777777" w:rsidR="00E30408" w:rsidRDefault="00E30408" w:rsidP="00E30408">
      <w:pPr>
        <w:pStyle w:val="ListParagraph"/>
        <w:numPr>
          <w:ilvl w:val="0"/>
          <w:numId w:val="2"/>
        </w:numPr>
      </w:pPr>
      <w:r>
        <w:t>Stocker les données de la simulation (EXT275)</w:t>
      </w:r>
    </w:p>
    <w:p w14:paraId="7BBED2D7" w14:textId="5AE16361" w:rsidR="6F9B77EB" w:rsidRDefault="6F9B77EB" w:rsidP="6F9B77EB">
      <w:pPr>
        <w:pStyle w:val="BodyText"/>
      </w:pPr>
    </w:p>
    <w:p w14:paraId="047F16A4" w14:textId="70082176" w:rsidR="35131DB3" w:rsidRDefault="35131DB3" w:rsidP="6F9B77EB">
      <w:pPr>
        <w:pStyle w:val="BodyText"/>
      </w:pPr>
      <w:r>
        <w:t>JSON en entrée:</w:t>
      </w:r>
    </w:p>
    <w:p w14:paraId="05132A58" w14:textId="3F02D031" w:rsidR="35131DB3" w:rsidRDefault="35131DB3" w:rsidP="6F9B77EB">
      <w:pPr>
        <w:shd w:val="clear" w:color="auto" w:fill="1F1F1F"/>
        <w:spacing w:line="285" w:lineRule="auto"/>
      </w:pPr>
      <w:r w:rsidRPr="6F9B77EB">
        <w:rPr>
          <w:rFonts w:ascii="Consolas" w:eastAsia="Consolas" w:hAnsi="Consolas" w:cs="Consolas"/>
          <w:color w:val="CCCCCC"/>
          <w:sz w:val="21"/>
          <w:szCs w:val="21"/>
        </w:rPr>
        <w:t>{</w:t>
      </w:r>
    </w:p>
    <w:p w14:paraId="0E7EB8A4" w14:textId="4DCFC90F" w:rsidR="35131DB3" w:rsidRDefault="35131DB3" w:rsidP="6F9B77EB">
      <w:pPr>
        <w:shd w:val="clear" w:color="auto" w:fill="1F1F1F"/>
        <w:spacing w:line="285" w:lineRule="auto"/>
      </w:pPr>
      <w:r w:rsidRPr="6F9B77EB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6F9B77EB">
        <w:rPr>
          <w:rFonts w:ascii="Consolas" w:eastAsia="Consolas" w:hAnsi="Consolas" w:cs="Consolas"/>
          <w:color w:val="9CDCFE"/>
          <w:sz w:val="21"/>
          <w:szCs w:val="21"/>
        </w:rPr>
        <w:t>"AddHead"</w:t>
      </w:r>
      <w:r w:rsidRPr="6F9B77EB">
        <w:rPr>
          <w:rFonts w:ascii="Consolas" w:eastAsia="Consolas" w:hAnsi="Consolas" w:cs="Consolas"/>
          <w:color w:val="CCCCCC"/>
          <w:sz w:val="21"/>
          <w:szCs w:val="21"/>
        </w:rPr>
        <w:t xml:space="preserve">: </w:t>
      </w:r>
      <w:r w:rsidRPr="6F9B77EB">
        <w:rPr>
          <w:rFonts w:ascii="Consolas" w:eastAsia="Consolas" w:hAnsi="Consolas" w:cs="Consolas"/>
          <w:color w:val="CE9178"/>
          <w:sz w:val="21"/>
          <w:szCs w:val="21"/>
        </w:rPr>
        <w:t>"${Add_Head.ORNO}"</w:t>
      </w:r>
      <w:r w:rsidRPr="6F9B77EB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3F671B7E" w14:textId="60F993ED" w:rsidR="35131DB3" w:rsidRPr="00B401CE" w:rsidRDefault="35131DB3" w:rsidP="6F9B77EB">
      <w:pPr>
        <w:shd w:val="clear" w:color="auto" w:fill="1F1F1F"/>
        <w:spacing w:line="285" w:lineRule="auto"/>
        <w:rPr>
          <w:lang w:val="en-GB"/>
        </w:rPr>
      </w:pPr>
      <w:r w:rsidRPr="6F9B77EB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00B401CE">
        <w:rPr>
          <w:rFonts w:ascii="Consolas" w:eastAsia="Consolas" w:hAnsi="Consolas" w:cs="Consolas"/>
          <w:color w:val="9CDCFE"/>
          <w:sz w:val="21"/>
          <w:szCs w:val="21"/>
          <w:lang w:val="en-GB"/>
        </w:rPr>
        <w:t>"Confirm"</w:t>
      </w:r>
      <w:r w:rsidRPr="00B401CE">
        <w:rPr>
          <w:rFonts w:ascii="Consolas" w:eastAsia="Consolas" w:hAnsi="Consolas" w:cs="Consolas"/>
          <w:color w:val="CCCCCC"/>
          <w:sz w:val="21"/>
          <w:szCs w:val="21"/>
          <w:lang w:val="en-GB"/>
        </w:rPr>
        <w:t xml:space="preserve">: </w:t>
      </w:r>
      <w:r w:rsidRPr="00B401CE">
        <w:rPr>
          <w:rFonts w:ascii="Consolas" w:eastAsia="Consolas" w:hAnsi="Consolas" w:cs="Consolas"/>
          <w:color w:val="CE9178"/>
          <w:sz w:val="21"/>
          <w:szCs w:val="21"/>
          <w:lang w:val="en-GB"/>
        </w:rPr>
        <w:t>"${Confirm.Confirm}"</w:t>
      </w:r>
      <w:r w:rsidRPr="00B401CE">
        <w:rPr>
          <w:rFonts w:ascii="Consolas" w:eastAsia="Consolas" w:hAnsi="Consolas" w:cs="Consolas"/>
          <w:color w:val="CCCCCC"/>
          <w:sz w:val="21"/>
          <w:szCs w:val="21"/>
          <w:lang w:val="en-GB"/>
        </w:rPr>
        <w:t>,</w:t>
      </w:r>
    </w:p>
    <w:p w14:paraId="0F8F15AC" w14:textId="0C582DBD" w:rsidR="35131DB3" w:rsidRPr="00965A36" w:rsidRDefault="35131DB3" w:rsidP="6F9B77EB">
      <w:pPr>
        <w:shd w:val="clear" w:color="auto" w:fill="1F1F1F"/>
        <w:spacing w:line="285" w:lineRule="auto"/>
        <w:rPr>
          <w:lang w:val="en-GB"/>
        </w:rPr>
      </w:pPr>
      <w:r w:rsidRPr="186F2915">
        <w:rPr>
          <w:rFonts w:ascii="Consolas" w:eastAsia="Consolas" w:hAnsi="Consolas" w:cs="Consolas"/>
          <w:color w:val="CCCCCC"/>
          <w:sz w:val="21"/>
          <w:szCs w:val="21"/>
          <w:lang w:val="en-GB"/>
        </w:rPr>
        <w:t xml:space="preserve">    </w:t>
      </w:r>
      <w:r w:rsidRPr="186F2915">
        <w:rPr>
          <w:rFonts w:ascii="Consolas" w:eastAsia="Consolas" w:hAnsi="Consolas" w:cs="Consolas"/>
          <w:color w:val="9CDCFE"/>
          <w:sz w:val="21"/>
          <w:szCs w:val="21"/>
          <w:lang w:val="en-GB"/>
        </w:rPr>
        <w:t>"originalInputBody"</w:t>
      </w:r>
      <w:r w:rsidRPr="186F2915">
        <w:rPr>
          <w:rFonts w:ascii="Consolas" w:eastAsia="Consolas" w:hAnsi="Consolas" w:cs="Consolas"/>
          <w:color w:val="CCCCCC"/>
          <w:sz w:val="21"/>
          <w:szCs w:val="21"/>
          <w:lang w:val="en-GB"/>
        </w:rPr>
        <w:t xml:space="preserve">: </w:t>
      </w:r>
      <w:r w:rsidRPr="186F2915">
        <w:rPr>
          <w:rFonts w:ascii="Consolas" w:eastAsia="Consolas" w:hAnsi="Consolas" w:cs="Consolas"/>
          <w:color w:val="CE9178"/>
          <w:sz w:val="21"/>
          <w:szCs w:val="21"/>
          <w:lang w:val="en-GB"/>
        </w:rPr>
        <w:t>"${input.body}"</w:t>
      </w:r>
      <w:r w:rsidRPr="186F2915">
        <w:rPr>
          <w:rFonts w:ascii="Consolas" w:eastAsia="Consolas" w:hAnsi="Consolas" w:cs="Consolas"/>
          <w:color w:val="CCCCCC"/>
          <w:sz w:val="21"/>
          <w:szCs w:val="21"/>
          <w:lang w:val="en-GB"/>
        </w:rPr>
        <w:t>,</w:t>
      </w:r>
    </w:p>
    <w:p w14:paraId="0BBB0598" w14:textId="5FA2ADDD" w:rsidR="35131DB3" w:rsidRPr="00965A36" w:rsidRDefault="35131DB3" w:rsidP="6F9B77EB">
      <w:pPr>
        <w:shd w:val="clear" w:color="auto" w:fill="1F1F1F"/>
        <w:spacing w:line="285" w:lineRule="auto"/>
        <w:rPr>
          <w:lang w:val="en-GB"/>
        </w:rPr>
      </w:pPr>
      <w:r w:rsidRPr="00965A36">
        <w:rPr>
          <w:rFonts w:ascii="Consolas" w:eastAsia="Consolas" w:hAnsi="Consolas" w:cs="Consolas"/>
          <w:color w:val="CCCCCC"/>
          <w:sz w:val="21"/>
          <w:szCs w:val="21"/>
          <w:lang w:val="en-GB"/>
        </w:rPr>
        <w:t xml:space="preserve">    </w:t>
      </w:r>
      <w:r w:rsidRPr="00965A36">
        <w:rPr>
          <w:rFonts w:ascii="Consolas" w:eastAsia="Consolas" w:hAnsi="Consolas" w:cs="Consolas"/>
          <w:color w:val="9CDCFE"/>
          <w:sz w:val="21"/>
          <w:szCs w:val="21"/>
          <w:lang w:val="en-GB"/>
        </w:rPr>
        <w:t>"RFO"</w:t>
      </w:r>
      <w:r w:rsidRPr="00965A36">
        <w:rPr>
          <w:rFonts w:ascii="Consolas" w:eastAsia="Consolas" w:hAnsi="Consolas" w:cs="Consolas"/>
          <w:color w:val="CCCCCC"/>
          <w:sz w:val="21"/>
          <w:szCs w:val="21"/>
          <w:lang w:val="en-GB"/>
        </w:rPr>
        <w:t xml:space="preserve">: </w:t>
      </w:r>
      <w:r w:rsidRPr="00965A36">
        <w:rPr>
          <w:rFonts w:ascii="Consolas" w:eastAsia="Consolas" w:hAnsi="Consolas" w:cs="Consolas"/>
          <w:color w:val="CE9178"/>
          <w:sz w:val="21"/>
          <w:szCs w:val="21"/>
          <w:lang w:val="en-GB"/>
        </w:rPr>
        <w:t>"${UpdatedRF0AfterCreditCheck.output}"</w:t>
      </w:r>
    </w:p>
    <w:p w14:paraId="3A3D1B85" w14:textId="2A9C9109" w:rsidR="35131DB3" w:rsidRPr="00965A36" w:rsidRDefault="35131DB3" w:rsidP="6F9B77EB">
      <w:pPr>
        <w:shd w:val="clear" w:color="auto" w:fill="1F1F1F"/>
        <w:spacing w:line="285" w:lineRule="auto"/>
        <w:rPr>
          <w:lang w:val="en-GB"/>
        </w:rPr>
      </w:pPr>
      <w:r w:rsidRPr="00965A36">
        <w:rPr>
          <w:rFonts w:ascii="Consolas" w:eastAsia="Consolas" w:hAnsi="Consolas" w:cs="Consolas"/>
          <w:color w:val="CCCCCC"/>
          <w:sz w:val="21"/>
          <w:szCs w:val="21"/>
          <w:lang w:val="en-GB"/>
        </w:rPr>
        <w:t>}</w:t>
      </w:r>
    </w:p>
    <w:p w14:paraId="2AA5A8B2" w14:textId="20CEAE6C" w:rsidR="6F9B77EB" w:rsidRPr="00965A36" w:rsidRDefault="6F9B77EB" w:rsidP="6F9B77EB">
      <w:pPr>
        <w:pStyle w:val="BodyText"/>
        <w:rPr>
          <w:lang w:val="en-GB"/>
        </w:rPr>
      </w:pPr>
    </w:p>
    <w:p w14:paraId="502B5191" w14:textId="2B1CA988" w:rsidR="4A0EC226" w:rsidRPr="00B401CE" w:rsidRDefault="4A0EC226" w:rsidP="6F9B77EB">
      <w:pPr>
        <w:pStyle w:val="BodyText"/>
        <w:rPr>
          <w:lang w:val="en-GB"/>
        </w:rPr>
      </w:pPr>
      <w:r w:rsidRPr="00B401CE">
        <w:rPr>
          <w:lang w:val="en-GB"/>
        </w:rPr>
        <w:t xml:space="preserve">${Add_Head.ORNO}=&gt;Reponse de l’API OIS100MI AddHead </w:t>
      </w:r>
    </w:p>
    <w:p w14:paraId="34662D1F" w14:textId="128E3FE8" w:rsidR="4A0EC226" w:rsidRDefault="4A0EC226" w:rsidP="6F9B77EB">
      <w:pPr>
        <w:pStyle w:val="BodyText"/>
      </w:pPr>
      <w:r>
        <w:t xml:space="preserve">${Confirm.Confirm}=&gt;Reponse de l’API OIS100MI Confirm </w:t>
      </w:r>
    </w:p>
    <w:p w14:paraId="028C8C84" w14:textId="5A62E435" w:rsidR="4A0EC226" w:rsidRDefault="4A0EC226" w:rsidP="6F9B77EB">
      <w:pPr>
        <w:pStyle w:val="BodyText"/>
      </w:pPr>
      <w:r>
        <w:t xml:space="preserve">${input.body}=&gt;Json d’entrée originale </w:t>
      </w:r>
    </w:p>
    <w:p w14:paraId="29D066ED" w14:textId="7210F10E" w:rsidR="4A0EC226" w:rsidRDefault="4A0EC226" w:rsidP="6F9B77EB">
      <w:pPr>
        <w:pStyle w:val="BodyText"/>
      </w:pPr>
      <w:r>
        <w:t xml:space="preserve">${UpdatedRF0AfterCreditCheck.output}=&gt;Reponse de la simulation </w:t>
      </w:r>
    </w:p>
    <w:p w14:paraId="4D7D94F3" w14:textId="26BA2B0E" w:rsidR="6F9B77EB" w:rsidRDefault="6F9B77EB" w:rsidP="004E38BF">
      <w:pPr>
        <w:pStyle w:val="BodyText"/>
        <w:ind w:left="0"/>
      </w:pPr>
    </w:p>
    <w:p w14:paraId="039FBC08" w14:textId="77777777" w:rsidR="004E38BF" w:rsidRDefault="004E38BF" w:rsidP="004E38BF">
      <w:pPr>
        <w:pStyle w:val="BodyText"/>
        <w:ind w:left="0"/>
      </w:pPr>
      <w:r>
        <w:t xml:space="preserve">Le JSON en haut est construit par CloverLeaf après avoir </w:t>
      </w:r>
    </w:p>
    <w:p w14:paraId="3738CCDA" w14:textId="4CDEAF5A" w:rsidR="004E38BF" w:rsidRDefault="00A42F13" w:rsidP="004E38BF">
      <w:pPr>
        <w:pStyle w:val="BodyText"/>
        <w:numPr>
          <w:ilvl w:val="0"/>
          <w:numId w:val="34"/>
        </w:numPr>
      </w:pPr>
      <w:r>
        <w:t>Simuler</w:t>
      </w:r>
      <w:r w:rsidR="004E38BF">
        <w:t xml:space="preserve"> la commande</w:t>
      </w:r>
    </w:p>
    <w:p w14:paraId="7C92DE4B" w14:textId="2E72CA99" w:rsidR="004E38BF" w:rsidRDefault="00A42F13" w:rsidP="004E38BF">
      <w:pPr>
        <w:pStyle w:val="BodyText"/>
        <w:numPr>
          <w:ilvl w:val="0"/>
          <w:numId w:val="34"/>
        </w:numPr>
      </w:pPr>
      <w:r>
        <w:t>Vérifier</w:t>
      </w:r>
      <w:r w:rsidR="004E38BF">
        <w:t xml:space="preserve"> la limite de </w:t>
      </w:r>
      <w:r>
        <w:t>crédit</w:t>
      </w:r>
    </w:p>
    <w:p w14:paraId="4066EEFF" w14:textId="34676038" w:rsidR="004E38BF" w:rsidRDefault="00A42F13" w:rsidP="004E38BF">
      <w:pPr>
        <w:pStyle w:val="BodyText"/>
        <w:numPr>
          <w:ilvl w:val="0"/>
          <w:numId w:val="34"/>
        </w:numPr>
      </w:pPr>
      <w:r>
        <w:t>Réserver</w:t>
      </w:r>
      <w:r w:rsidR="00575533">
        <w:t xml:space="preserve"> le </w:t>
      </w:r>
      <w:r>
        <w:t>numéro</w:t>
      </w:r>
      <w:r w:rsidR="00575533">
        <w:t xml:space="preserve"> de commande </w:t>
      </w:r>
      <w:r>
        <w:t xml:space="preserve">de vente </w:t>
      </w:r>
      <w:r w:rsidR="00575533">
        <w:t>M3</w:t>
      </w:r>
    </w:p>
    <w:p w14:paraId="58FF750B" w14:textId="716F7B86" w:rsidR="6F9B77EB" w:rsidRDefault="6F9B77EB" w:rsidP="6F9B77EB">
      <w:pPr>
        <w:pStyle w:val="BodyText"/>
      </w:pPr>
    </w:p>
    <w:p w14:paraId="7A946D4F" w14:textId="2C5577AA" w:rsidR="008E2E7D" w:rsidRPr="008E2E7D" w:rsidRDefault="00A13B45" w:rsidP="008E2E7D">
      <w:pPr>
        <w:pStyle w:val="Heading3"/>
      </w:pPr>
      <w:r>
        <w:lastRenderedPageBreak/>
        <w:t xml:space="preserve">Integration des données </w:t>
      </w:r>
    </w:p>
    <w:p w14:paraId="0EB38FC2" w14:textId="19AF5499" w:rsidR="003F6023" w:rsidRPr="00334160" w:rsidRDefault="676C5C0E" w:rsidP="586D28EF">
      <w:pPr>
        <w:pStyle w:val="BodyText"/>
        <w:rPr>
          <w:rFonts w:eastAsia="Arial" w:cs="Arial"/>
          <w:color w:val="000000" w:themeColor="text1"/>
        </w:rPr>
      </w:pPr>
      <w:r>
        <w:rPr>
          <w:noProof/>
        </w:rPr>
        <w:drawing>
          <wp:inline distT="0" distB="0" distL="0" distR="0" wp14:anchorId="4C49BF37" wp14:editId="031CD27D">
            <wp:extent cx="6454510" cy="1000125"/>
            <wp:effectExtent l="19050" t="19050" r="22860" b="9525"/>
            <wp:docPr id="150184811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848118" name="Picture 150184811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1607" cy="10012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5E92A60B" w:rsidRPr="586D28EF">
        <w:rPr>
          <w:rFonts w:eastAsia="Arial" w:cs="Arial"/>
          <w:color w:val="000000" w:themeColor="text1"/>
        </w:rPr>
        <w:t>La version V2 de ORDERS_TECCOM comporte ces étapes suivantes :</w:t>
      </w:r>
    </w:p>
    <w:p w14:paraId="335EC342" w14:textId="7874A62E" w:rsidR="003F6023" w:rsidRDefault="5E92A60B" w:rsidP="586D28EF">
      <w:pPr>
        <w:pStyle w:val="BodyText"/>
        <w:numPr>
          <w:ilvl w:val="0"/>
          <w:numId w:val="1"/>
        </w:numPr>
        <w:rPr>
          <w:rFonts w:eastAsia="Arial" w:cs="Arial"/>
          <w:color w:val="000000" w:themeColor="text1"/>
          <w:lang w:val="en-GB"/>
        </w:rPr>
      </w:pPr>
      <w:r w:rsidRPr="586D28EF">
        <w:rPr>
          <w:rFonts w:eastAsia="Arial" w:cs="Arial"/>
          <w:color w:val="000000" w:themeColor="text1"/>
        </w:rPr>
        <w:t>Simulation du résultat</w:t>
      </w:r>
    </w:p>
    <w:p w14:paraId="107272E2" w14:textId="3949CC38" w:rsidR="003F6023" w:rsidRPr="00334160" w:rsidRDefault="5E92A60B" w:rsidP="586D28EF">
      <w:pPr>
        <w:pStyle w:val="BodyText"/>
        <w:numPr>
          <w:ilvl w:val="0"/>
          <w:numId w:val="1"/>
        </w:numPr>
        <w:rPr>
          <w:rFonts w:eastAsia="Arial" w:cs="Arial"/>
          <w:color w:val="000000" w:themeColor="text1"/>
        </w:rPr>
      </w:pPr>
      <w:r w:rsidRPr="586D28EF">
        <w:rPr>
          <w:rFonts w:eastAsia="Arial" w:cs="Arial"/>
          <w:color w:val="000000" w:themeColor="text1"/>
        </w:rPr>
        <w:t>Création de la commande dans M3</w:t>
      </w:r>
    </w:p>
    <w:p w14:paraId="609BC0B0" w14:textId="509D5F27" w:rsidR="003F6023" w:rsidRPr="00334160" w:rsidRDefault="5E92A60B" w:rsidP="586D28EF">
      <w:pPr>
        <w:pStyle w:val="BodyText"/>
        <w:numPr>
          <w:ilvl w:val="0"/>
          <w:numId w:val="1"/>
        </w:numPr>
        <w:rPr>
          <w:rFonts w:eastAsia="Arial" w:cs="Arial"/>
          <w:color w:val="000000" w:themeColor="text1"/>
        </w:rPr>
      </w:pPr>
      <w:r w:rsidRPr="586D28EF">
        <w:rPr>
          <w:rFonts w:eastAsia="Arial" w:cs="Arial"/>
          <w:color w:val="000000" w:themeColor="text1"/>
        </w:rPr>
        <w:t xml:space="preserve">Si la commande est une commande Logisteo, la </w:t>
      </w:r>
      <w:r w:rsidR="00426935">
        <w:rPr>
          <w:rFonts w:eastAsia="Arial" w:cs="Arial"/>
          <w:color w:val="000000" w:themeColor="text1"/>
        </w:rPr>
        <w:t>simulation de commande est stocké avec LNTX=</w:t>
      </w:r>
      <w:r w:rsidR="00C07B5F" w:rsidRPr="00C07B5F">
        <w:rPr>
          <w:rFonts w:eastAsia="Arial" w:cs="Arial"/>
          <w:color w:val="000000" w:themeColor="text1"/>
        </w:rPr>
        <w:t>Commande Logisteo</w:t>
      </w:r>
    </w:p>
    <w:p w14:paraId="7F5F3644" w14:textId="4E690E74" w:rsidR="003F6023" w:rsidRDefault="003F6023" w:rsidP="008A0807">
      <w:pPr>
        <w:pStyle w:val="BodyText"/>
      </w:pPr>
    </w:p>
    <w:p w14:paraId="497DBDA0" w14:textId="45589ED2" w:rsidR="008E2E7D" w:rsidRPr="00334160" w:rsidRDefault="008E2E7D" w:rsidP="186F2915">
      <w:pPr>
        <w:pStyle w:val="Heading4"/>
        <w:rPr>
          <w:lang w:val="en-GB"/>
        </w:rPr>
      </w:pPr>
      <w:r w:rsidRPr="00334160">
        <w:rPr>
          <w:lang w:val="en-GB"/>
        </w:rPr>
        <w:t>Composant Add_Head</w:t>
      </w:r>
      <w:r w:rsidR="00200E11" w:rsidRPr="00334160">
        <w:rPr>
          <w:lang w:val="en-GB"/>
        </w:rPr>
        <w:t>(coté cloverLeaf)</w:t>
      </w:r>
      <w:r w:rsidRPr="00334160">
        <w:rPr>
          <w:lang w:val="en-GB"/>
        </w:rPr>
        <w:t>:</w:t>
      </w:r>
    </w:p>
    <w:p w14:paraId="77E07611" w14:textId="79A58B0A" w:rsidR="008E2E7D" w:rsidRPr="000641F4" w:rsidRDefault="6F0748BE" w:rsidP="6F9B77EB">
      <w:pPr>
        <w:pStyle w:val="BodyText"/>
        <w:rPr>
          <w:rFonts w:cs="Arial"/>
          <w:b/>
          <w:bCs/>
        </w:rPr>
      </w:pPr>
      <w:r w:rsidRPr="6F9B77EB">
        <w:rPr>
          <w:rFonts w:cs="Arial"/>
          <w:b/>
          <w:bCs/>
        </w:rPr>
        <w:t xml:space="preserve">Cette étape est </w:t>
      </w:r>
      <w:r w:rsidR="00A42F13" w:rsidRPr="6F9B77EB">
        <w:rPr>
          <w:rFonts w:cs="Arial"/>
          <w:b/>
          <w:bCs/>
        </w:rPr>
        <w:t>exécutée</w:t>
      </w:r>
      <w:r w:rsidRPr="6F9B77EB">
        <w:rPr>
          <w:rFonts w:cs="Arial"/>
          <w:b/>
          <w:bCs/>
        </w:rPr>
        <w:t xml:space="preserve"> avant d’appeler l’ApiFlow</w:t>
      </w:r>
      <w:r w:rsidR="23E0EBE1" w:rsidRPr="6F9B77EB">
        <w:rPr>
          <w:rFonts w:cs="Arial"/>
          <w:b/>
          <w:bCs/>
        </w:rPr>
        <w:t xml:space="preserve">. L’API </w:t>
      </w:r>
      <w:r w:rsidR="008001BD" w:rsidRPr="6F9B77EB">
        <w:rPr>
          <w:rFonts w:cs="Arial"/>
          <w:b/>
          <w:bCs/>
        </w:rPr>
        <w:t>réserve</w:t>
      </w:r>
      <w:r w:rsidR="23E0EBE1" w:rsidRPr="6F9B77EB">
        <w:rPr>
          <w:rFonts w:cs="Arial"/>
          <w:b/>
          <w:bCs/>
        </w:rPr>
        <w:t xml:space="preserve"> un </w:t>
      </w:r>
      <w:r w:rsidR="008001BD" w:rsidRPr="6F9B77EB">
        <w:rPr>
          <w:rFonts w:cs="Arial"/>
          <w:b/>
          <w:bCs/>
        </w:rPr>
        <w:t>numéro</w:t>
      </w:r>
      <w:r w:rsidR="23E0EBE1" w:rsidRPr="6F9B77EB">
        <w:rPr>
          <w:rFonts w:cs="Arial"/>
          <w:b/>
          <w:bCs/>
        </w:rPr>
        <w:t xml:space="preserve"> de commande.</w:t>
      </w:r>
    </w:p>
    <w:p w14:paraId="0F7A014F" w14:textId="0616F868" w:rsidR="6F9B77EB" w:rsidRDefault="6F9B77EB" w:rsidP="6F9B77EB">
      <w:pPr>
        <w:pStyle w:val="BodyText"/>
        <w:rPr>
          <w:rFonts w:cs="Arial"/>
        </w:rPr>
      </w:pPr>
    </w:p>
    <w:p w14:paraId="37B106E5" w14:textId="2755A3BB" w:rsidR="00A13B45" w:rsidRPr="00A13B45" w:rsidRDefault="00A13B45" w:rsidP="008A0807">
      <w:pPr>
        <w:pStyle w:val="BodyText"/>
        <w:rPr>
          <w:rFonts w:cs="Arial"/>
        </w:rPr>
      </w:pPr>
      <w:r w:rsidRPr="00A13B45">
        <w:rPr>
          <w:rFonts w:cs="Arial"/>
        </w:rPr>
        <w:t>Ce composant appelle l'API</w:t>
      </w:r>
      <w:r w:rsidRPr="00A13B45">
        <w:rPr>
          <w:rFonts w:cs="Arial"/>
          <w:b/>
          <w:bCs/>
        </w:rPr>
        <w:t xml:space="preserve"> M3/m3api-rest/v2/execute/OIS100MI/AddBatchHead</w:t>
      </w:r>
      <w:r w:rsidRPr="00A13B45">
        <w:rPr>
          <w:rFonts w:cs="Arial"/>
        </w:rPr>
        <w:t xml:space="preserve"> afin de créer l'en-tête de la </w:t>
      </w:r>
      <w:r w:rsidR="008001BD" w:rsidRPr="00A13B45">
        <w:rPr>
          <w:rFonts w:cs="Arial"/>
        </w:rPr>
        <w:t>commande</w:t>
      </w:r>
      <w:r w:rsidR="008001BD">
        <w:rPr>
          <w:rFonts w:cs="Arial"/>
        </w:rPr>
        <w:t>.</w:t>
      </w:r>
    </w:p>
    <w:p w14:paraId="1D62464D" w14:textId="77777777" w:rsidR="00A13B45" w:rsidRPr="00A13B45" w:rsidRDefault="00A13B45" w:rsidP="008A0807">
      <w:pPr>
        <w:pStyle w:val="BodyText"/>
        <w:rPr>
          <w:rFonts w:cs="Arial"/>
        </w:rPr>
      </w:pPr>
      <w:r w:rsidRPr="00A13B45">
        <w:rPr>
          <w:rFonts w:cs="Arial"/>
        </w:rPr>
        <w:t>Les champs suivants sont mappés depuis les données d'entrée au format JSON vers les champs d'entrée de l'API.</w:t>
      </w:r>
    </w:p>
    <w:tbl>
      <w:tblPr>
        <w:tblStyle w:val="InforTable0"/>
        <w:tblW w:w="0" w:type="auto"/>
        <w:tblInd w:w="896" w:type="dxa"/>
        <w:tblLook w:val="04A0" w:firstRow="1" w:lastRow="0" w:firstColumn="1" w:lastColumn="0" w:noHBand="0" w:noVBand="1"/>
      </w:tblPr>
      <w:tblGrid>
        <w:gridCol w:w="1699"/>
        <w:gridCol w:w="1157"/>
        <w:gridCol w:w="1521"/>
        <w:gridCol w:w="1956"/>
        <w:gridCol w:w="2871"/>
      </w:tblGrid>
      <w:tr w:rsidR="009B1459" w:rsidRPr="000641F4" w14:paraId="149B0F70" w14:textId="77777777" w:rsidTr="007F1C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31" w:type="dxa"/>
          </w:tcPr>
          <w:p w14:paraId="50C6CCB6" w14:textId="77777777" w:rsidR="009B1459" w:rsidRPr="000641F4" w:rsidRDefault="009B1459" w:rsidP="008A0807">
            <w:pPr>
              <w:pStyle w:val="BodyText"/>
              <w:rPr>
                <w:rFonts w:cs="Arial"/>
              </w:rPr>
            </w:pPr>
            <w:r w:rsidRPr="000641F4">
              <w:rPr>
                <w:rFonts w:cs="Arial"/>
              </w:rPr>
              <w:t>Champ M3</w:t>
            </w:r>
          </w:p>
        </w:tc>
        <w:tc>
          <w:tcPr>
            <w:tcW w:w="912" w:type="dxa"/>
          </w:tcPr>
          <w:p w14:paraId="75A855BB" w14:textId="77777777" w:rsidR="009B1459" w:rsidRPr="000641F4" w:rsidRDefault="009B1459" w:rsidP="008A0807">
            <w:pPr>
              <w:pStyle w:val="BodyText"/>
              <w:rPr>
                <w:rFonts w:cs="Arial"/>
              </w:rPr>
            </w:pPr>
            <w:r w:rsidRPr="000641F4">
              <w:rPr>
                <w:rFonts w:cs="Arial"/>
              </w:rPr>
              <w:t>Type</w:t>
            </w:r>
          </w:p>
        </w:tc>
        <w:tc>
          <w:tcPr>
            <w:tcW w:w="1134" w:type="dxa"/>
          </w:tcPr>
          <w:p w14:paraId="55EDCB30" w14:textId="77777777" w:rsidR="009B1459" w:rsidRPr="000641F4" w:rsidRDefault="009B1459" w:rsidP="008A0807">
            <w:pPr>
              <w:pStyle w:val="BodyText"/>
              <w:rPr>
                <w:rFonts w:cs="Arial"/>
              </w:rPr>
            </w:pPr>
            <w:r w:rsidRPr="000641F4">
              <w:rPr>
                <w:rFonts w:cs="Arial"/>
              </w:rPr>
              <w:t>Longueur</w:t>
            </w:r>
          </w:p>
        </w:tc>
        <w:tc>
          <w:tcPr>
            <w:tcW w:w="1985" w:type="dxa"/>
          </w:tcPr>
          <w:p w14:paraId="1E98CBC7" w14:textId="77777777" w:rsidR="009B1459" w:rsidRPr="000641F4" w:rsidRDefault="009B1459" w:rsidP="008A0807">
            <w:pPr>
              <w:pStyle w:val="BodyText"/>
              <w:rPr>
                <w:rFonts w:cs="Arial"/>
              </w:rPr>
            </w:pPr>
            <w:r w:rsidRPr="000641F4">
              <w:rPr>
                <w:rFonts w:cs="Arial"/>
              </w:rPr>
              <w:t>Obligatoire</w:t>
            </w:r>
          </w:p>
        </w:tc>
        <w:tc>
          <w:tcPr>
            <w:tcW w:w="2895" w:type="dxa"/>
          </w:tcPr>
          <w:p w14:paraId="66CE54E0" w14:textId="77777777" w:rsidR="009B1459" w:rsidRPr="000641F4" w:rsidRDefault="009B1459" w:rsidP="008A0807">
            <w:pPr>
              <w:pStyle w:val="BodyText"/>
              <w:rPr>
                <w:rFonts w:cs="Arial"/>
              </w:rPr>
            </w:pPr>
            <w:r w:rsidRPr="000641F4">
              <w:rPr>
                <w:rFonts w:cs="Arial"/>
              </w:rPr>
              <w:t>Description</w:t>
            </w:r>
          </w:p>
        </w:tc>
      </w:tr>
      <w:tr w:rsidR="009B1459" w:rsidRPr="000641F4" w14:paraId="69BED708" w14:textId="77777777" w:rsidTr="007F1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31" w:type="dxa"/>
          </w:tcPr>
          <w:p w14:paraId="1BABEB0B" w14:textId="3FF0D57C" w:rsidR="009B1459" w:rsidRPr="000641F4" w:rsidRDefault="009B1459" w:rsidP="008A0807">
            <w:pPr>
              <w:pStyle w:val="BodyText"/>
              <w:rPr>
                <w:rFonts w:cs="Arial"/>
              </w:rPr>
            </w:pPr>
            <w:r>
              <w:rPr>
                <w:rFonts w:cs="Arial"/>
              </w:rPr>
              <w:t>CUNO</w:t>
            </w:r>
          </w:p>
        </w:tc>
        <w:tc>
          <w:tcPr>
            <w:tcW w:w="912" w:type="dxa"/>
          </w:tcPr>
          <w:p w14:paraId="2D64D70B" w14:textId="0B8571CE" w:rsidR="009B1459" w:rsidRPr="000641F4" w:rsidRDefault="009B1459" w:rsidP="008A0807">
            <w:pPr>
              <w:pStyle w:val="BodyText"/>
              <w:rPr>
                <w:rFonts w:cs="Arial"/>
              </w:rPr>
            </w:pPr>
            <w:r>
              <w:rPr>
                <w:rFonts w:cs="Arial"/>
              </w:rPr>
              <w:t>S</w:t>
            </w:r>
          </w:p>
        </w:tc>
        <w:tc>
          <w:tcPr>
            <w:tcW w:w="1134" w:type="dxa"/>
          </w:tcPr>
          <w:p w14:paraId="109A96DE" w14:textId="18C3FE4D" w:rsidR="009B1459" w:rsidRPr="000641F4" w:rsidRDefault="009B1459" w:rsidP="008A0807">
            <w:pPr>
              <w:pStyle w:val="BodyText"/>
              <w:rPr>
                <w:rFonts w:cs="Arial"/>
              </w:rPr>
            </w:pPr>
            <w:r>
              <w:rPr>
                <w:rFonts w:cs="Arial"/>
              </w:rPr>
              <w:t>10</w:t>
            </w:r>
          </w:p>
        </w:tc>
        <w:tc>
          <w:tcPr>
            <w:tcW w:w="1985" w:type="dxa"/>
            <w:vAlign w:val="top"/>
          </w:tcPr>
          <w:p w14:paraId="159A7C45" w14:textId="4A09E5BB" w:rsidR="009B1459" w:rsidRPr="000641F4" w:rsidRDefault="009B1459" w:rsidP="008A0807">
            <w:pPr>
              <w:pStyle w:val="BodyText"/>
              <w:rPr>
                <w:rFonts w:cs="Arial"/>
              </w:rPr>
            </w:pPr>
            <w:r>
              <w:rPr>
                <w:rFonts w:cs="Arial"/>
              </w:rPr>
              <w:t>Oui</w:t>
            </w:r>
          </w:p>
        </w:tc>
        <w:tc>
          <w:tcPr>
            <w:tcW w:w="2895" w:type="dxa"/>
          </w:tcPr>
          <w:p w14:paraId="629E30B1" w14:textId="0B2E975A" w:rsidR="009B1459" w:rsidRPr="004271AE" w:rsidRDefault="009B1459" w:rsidP="008A0807">
            <w:pPr>
              <w:pStyle w:val="BodyText"/>
              <w:rPr>
                <w:rFonts w:cs="Arial"/>
                <w:lang w:val="en-US"/>
              </w:rPr>
            </w:pPr>
            <w:r>
              <w:rPr>
                <w:rFonts w:cs="Arial"/>
              </w:rPr>
              <w:t xml:space="preserve">Valeur </w:t>
            </w:r>
            <w:r>
              <w:rPr>
                <w:rFonts w:cs="Arial"/>
                <w:b/>
                <w:bCs/>
              </w:rPr>
              <w:t>CustomerNumber</w:t>
            </w:r>
            <w:r>
              <w:rPr>
                <w:rFonts w:cs="Arial"/>
              </w:rPr>
              <w:t xml:space="preserve"> donn</w:t>
            </w:r>
            <w:r>
              <w:rPr>
                <w:rFonts w:cs="Arial"/>
                <w:lang w:val="en-US"/>
              </w:rPr>
              <w:t>ée entrant</w:t>
            </w:r>
          </w:p>
        </w:tc>
      </w:tr>
      <w:tr w:rsidR="009B1459" w:rsidRPr="000641F4" w14:paraId="16BBA9F9" w14:textId="77777777" w:rsidTr="007F1C4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31" w:type="dxa"/>
          </w:tcPr>
          <w:p w14:paraId="594C3ADA" w14:textId="1F86C443" w:rsidR="009B1459" w:rsidRPr="000641F4" w:rsidRDefault="009B1459" w:rsidP="008A0807">
            <w:pPr>
              <w:pStyle w:val="BodyText"/>
              <w:rPr>
                <w:rFonts w:cs="Arial"/>
              </w:rPr>
            </w:pPr>
            <w:r>
              <w:rPr>
                <w:rFonts w:cs="Arial"/>
              </w:rPr>
              <w:t>CONO</w:t>
            </w:r>
          </w:p>
        </w:tc>
        <w:tc>
          <w:tcPr>
            <w:tcW w:w="912" w:type="dxa"/>
          </w:tcPr>
          <w:p w14:paraId="5C7A9B14" w14:textId="37018E2E" w:rsidR="009B1459" w:rsidRPr="000641F4" w:rsidRDefault="009B1459" w:rsidP="008A0807">
            <w:pPr>
              <w:pStyle w:val="BodyText"/>
              <w:rPr>
                <w:rFonts w:cs="Arial"/>
              </w:rPr>
            </w:pPr>
            <w:r>
              <w:rPr>
                <w:rFonts w:cs="Arial"/>
              </w:rPr>
              <w:t>N</w:t>
            </w:r>
          </w:p>
        </w:tc>
        <w:tc>
          <w:tcPr>
            <w:tcW w:w="1134" w:type="dxa"/>
          </w:tcPr>
          <w:p w14:paraId="669C3EF5" w14:textId="77777777" w:rsidR="009B1459" w:rsidRPr="000641F4" w:rsidRDefault="009B1459" w:rsidP="008A0807">
            <w:pPr>
              <w:pStyle w:val="BodyText"/>
              <w:rPr>
                <w:rFonts w:cs="Arial"/>
              </w:rPr>
            </w:pPr>
            <w:r>
              <w:rPr>
                <w:rFonts w:cs="Arial"/>
              </w:rPr>
              <w:t>3</w:t>
            </w:r>
          </w:p>
        </w:tc>
        <w:tc>
          <w:tcPr>
            <w:tcW w:w="1985" w:type="dxa"/>
            <w:vAlign w:val="top"/>
          </w:tcPr>
          <w:p w14:paraId="13281E0A" w14:textId="77777777" w:rsidR="009B1459" w:rsidRDefault="009B1459" w:rsidP="008A0807">
            <w:pPr>
              <w:pStyle w:val="BodyText"/>
              <w:rPr>
                <w:rFonts w:cs="Arial"/>
              </w:rPr>
            </w:pPr>
            <w:r>
              <w:rPr>
                <w:rFonts w:cs="Arial"/>
              </w:rPr>
              <w:t>Non</w:t>
            </w:r>
          </w:p>
        </w:tc>
        <w:tc>
          <w:tcPr>
            <w:tcW w:w="2895" w:type="dxa"/>
          </w:tcPr>
          <w:p w14:paraId="051521BB" w14:textId="3474225D" w:rsidR="009B1459" w:rsidRDefault="009B1459" w:rsidP="008A0807">
            <w:pPr>
              <w:pStyle w:val="BodyText"/>
              <w:rPr>
                <w:rFonts w:cs="Arial"/>
              </w:rPr>
            </w:pPr>
            <w:r>
              <w:rPr>
                <w:rFonts w:cs="Arial"/>
              </w:rPr>
              <w:t xml:space="preserve">Valeur </w:t>
            </w:r>
            <w:r>
              <w:rPr>
                <w:rFonts w:cs="Arial"/>
                <w:b/>
                <w:bCs/>
              </w:rPr>
              <w:t>company</w:t>
            </w:r>
            <w:r>
              <w:rPr>
                <w:rFonts w:cs="Arial"/>
              </w:rPr>
              <w:t xml:space="preserve"> donn</w:t>
            </w:r>
            <w:r>
              <w:rPr>
                <w:rFonts w:cs="Arial"/>
                <w:lang w:val="en-US"/>
              </w:rPr>
              <w:t>ée entrant</w:t>
            </w:r>
          </w:p>
        </w:tc>
      </w:tr>
      <w:tr w:rsidR="009B1459" w:rsidRPr="000641F4" w14:paraId="30126005" w14:textId="77777777" w:rsidTr="007F1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31" w:type="dxa"/>
          </w:tcPr>
          <w:p w14:paraId="1D6E56D4" w14:textId="4AF33306" w:rsidR="009B1459" w:rsidRDefault="009B1459" w:rsidP="008A0807">
            <w:pPr>
              <w:pStyle w:val="BodyText"/>
              <w:rPr>
                <w:rFonts w:cs="Arial"/>
              </w:rPr>
            </w:pPr>
            <w:r>
              <w:rPr>
                <w:rFonts w:cs="Arial"/>
              </w:rPr>
              <w:t>ORTP</w:t>
            </w:r>
          </w:p>
        </w:tc>
        <w:tc>
          <w:tcPr>
            <w:tcW w:w="912" w:type="dxa"/>
          </w:tcPr>
          <w:p w14:paraId="2D05C840" w14:textId="51B83F1F" w:rsidR="009B1459" w:rsidRDefault="009B1459" w:rsidP="008A0807">
            <w:pPr>
              <w:pStyle w:val="BodyText"/>
              <w:rPr>
                <w:rFonts w:cs="Arial"/>
              </w:rPr>
            </w:pPr>
            <w:r>
              <w:rPr>
                <w:rFonts w:cs="Arial"/>
              </w:rPr>
              <w:t>S</w:t>
            </w:r>
          </w:p>
        </w:tc>
        <w:tc>
          <w:tcPr>
            <w:tcW w:w="1134" w:type="dxa"/>
          </w:tcPr>
          <w:p w14:paraId="51E012CB" w14:textId="245A5BE2" w:rsidR="009B1459" w:rsidRDefault="009B1459" w:rsidP="008A0807">
            <w:pPr>
              <w:pStyle w:val="BodyText"/>
              <w:rPr>
                <w:rFonts w:cs="Arial"/>
              </w:rPr>
            </w:pPr>
            <w:r>
              <w:rPr>
                <w:rFonts w:cs="Arial"/>
              </w:rPr>
              <w:t>3</w:t>
            </w:r>
          </w:p>
        </w:tc>
        <w:tc>
          <w:tcPr>
            <w:tcW w:w="1985" w:type="dxa"/>
            <w:vAlign w:val="top"/>
          </w:tcPr>
          <w:p w14:paraId="1C3DE3E5" w14:textId="5FF4EC00" w:rsidR="009B1459" w:rsidRDefault="009B1459" w:rsidP="008A0807">
            <w:pPr>
              <w:pStyle w:val="BodyText"/>
              <w:rPr>
                <w:rFonts w:cs="Arial"/>
              </w:rPr>
            </w:pPr>
            <w:r w:rsidRPr="003A0AF6">
              <w:rPr>
                <w:rFonts w:cs="Arial"/>
              </w:rPr>
              <w:t>Non</w:t>
            </w:r>
          </w:p>
        </w:tc>
        <w:tc>
          <w:tcPr>
            <w:tcW w:w="2895" w:type="dxa"/>
          </w:tcPr>
          <w:p w14:paraId="0D5C7C1F" w14:textId="1D99C6F4" w:rsidR="009B1459" w:rsidRDefault="009B1459" w:rsidP="008A0807">
            <w:pPr>
              <w:pStyle w:val="BodyText"/>
              <w:rPr>
                <w:rFonts w:cs="Arial"/>
              </w:rPr>
            </w:pPr>
            <w:r>
              <w:rPr>
                <w:rFonts w:cs="Arial"/>
              </w:rPr>
              <w:t xml:space="preserve">Valeur </w:t>
            </w:r>
            <w:r>
              <w:rPr>
                <w:rFonts w:cs="Arial"/>
                <w:b/>
              </w:rPr>
              <w:t>orderType</w:t>
            </w:r>
            <w:r>
              <w:rPr>
                <w:rFonts w:cs="Arial"/>
              </w:rPr>
              <w:t xml:space="preserve"> donn</w:t>
            </w:r>
            <w:r>
              <w:rPr>
                <w:rFonts w:cs="Arial"/>
                <w:lang w:val="en-US"/>
              </w:rPr>
              <w:t>ée entrant</w:t>
            </w:r>
          </w:p>
        </w:tc>
      </w:tr>
      <w:tr w:rsidR="009B1459" w:rsidRPr="000641F4" w14:paraId="2B8126E2" w14:textId="77777777" w:rsidTr="007F1C4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31" w:type="dxa"/>
          </w:tcPr>
          <w:p w14:paraId="778E24F8" w14:textId="7B938B04" w:rsidR="009B1459" w:rsidRDefault="009B1459" w:rsidP="008A0807">
            <w:pPr>
              <w:pStyle w:val="BodyText"/>
              <w:rPr>
                <w:rFonts w:cs="Arial"/>
              </w:rPr>
            </w:pPr>
            <w:r>
              <w:rPr>
                <w:rFonts w:cs="Arial"/>
              </w:rPr>
              <w:t>CUOR</w:t>
            </w:r>
          </w:p>
        </w:tc>
        <w:tc>
          <w:tcPr>
            <w:tcW w:w="912" w:type="dxa"/>
          </w:tcPr>
          <w:p w14:paraId="232D35C2" w14:textId="3983BBDA" w:rsidR="009B1459" w:rsidRDefault="009B1459" w:rsidP="008A0807">
            <w:pPr>
              <w:pStyle w:val="BodyText"/>
              <w:rPr>
                <w:rFonts w:cs="Arial"/>
              </w:rPr>
            </w:pPr>
            <w:r>
              <w:rPr>
                <w:rFonts w:cs="Arial"/>
              </w:rPr>
              <w:t>S</w:t>
            </w:r>
          </w:p>
        </w:tc>
        <w:tc>
          <w:tcPr>
            <w:tcW w:w="1134" w:type="dxa"/>
          </w:tcPr>
          <w:p w14:paraId="18740A1A" w14:textId="2A457548" w:rsidR="009B1459" w:rsidRDefault="009B1459" w:rsidP="008A0807">
            <w:pPr>
              <w:pStyle w:val="BodyText"/>
              <w:rPr>
                <w:rFonts w:cs="Arial"/>
              </w:rPr>
            </w:pPr>
            <w:r>
              <w:rPr>
                <w:rFonts w:cs="Arial"/>
              </w:rPr>
              <w:t>20</w:t>
            </w:r>
          </w:p>
        </w:tc>
        <w:tc>
          <w:tcPr>
            <w:tcW w:w="1985" w:type="dxa"/>
            <w:vAlign w:val="top"/>
          </w:tcPr>
          <w:p w14:paraId="36B44AE2" w14:textId="520EA2A7" w:rsidR="009B1459" w:rsidRDefault="009B1459" w:rsidP="008A0807">
            <w:pPr>
              <w:pStyle w:val="BodyText"/>
              <w:rPr>
                <w:rFonts w:cs="Arial"/>
              </w:rPr>
            </w:pPr>
            <w:r w:rsidRPr="003A0AF6">
              <w:rPr>
                <w:rFonts w:cs="Arial"/>
              </w:rPr>
              <w:t>Non</w:t>
            </w:r>
          </w:p>
        </w:tc>
        <w:tc>
          <w:tcPr>
            <w:tcW w:w="2895" w:type="dxa"/>
          </w:tcPr>
          <w:p w14:paraId="3DA985DC" w14:textId="3BFD768E" w:rsidR="009B1459" w:rsidRDefault="009B1459" w:rsidP="008A0807">
            <w:pPr>
              <w:pStyle w:val="BodyText"/>
              <w:rPr>
                <w:rFonts w:cs="Arial"/>
              </w:rPr>
            </w:pPr>
            <w:r>
              <w:rPr>
                <w:rFonts w:cs="Arial"/>
              </w:rPr>
              <w:t xml:space="preserve">Valeur </w:t>
            </w:r>
            <w:r w:rsidRPr="009B1459">
              <w:rPr>
                <w:rFonts w:cs="Arial"/>
                <w:b/>
                <w:bCs/>
              </w:rPr>
              <w:t xml:space="preserve">customerOrderNumber </w:t>
            </w:r>
            <w:r>
              <w:rPr>
                <w:rFonts w:cs="Arial"/>
                <w:b/>
                <w:bCs/>
              </w:rPr>
              <w:t xml:space="preserve"> </w:t>
            </w:r>
            <w:r>
              <w:rPr>
                <w:rFonts w:cs="Arial"/>
              </w:rPr>
              <w:t>donn</w:t>
            </w:r>
            <w:r>
              <w:rPr>
                <w:rFonts w:cs="Arial"/>
                <w:lang w:val="en-US"/>
              </w:rPr>
              <w:t>ée entrant</w:t>
            </w:r>
          </w:p>
        </w:tc>
      </w:tr>
      <w:tr w:rsidR="009B1459" w:rsidRPr="000641F4" w14:paraId="3C7225C9" w14:textId="77777777" w:rsidTr="007F1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31" w:type="dxa"/>
          </w:tcPr>
          <w:p w14:paraId="14BD7D67" w14:textId="5441FD77" w:rsidR="009B1459" w:rsidRDefault="009B1459" w:rsidP="008A0807">
            <w:pPr>
              <w:pStyle w:val="BodyText"/>
              <w:rPr>
                <w:rFonts w:cs="Arial"/>
              </w:rPr>
            </w:pPr>
            <w:r>
              <w:rPr>
                <w:rFonts w:cs="Arial"/>
              </w:rPr>
              <w:t>WCON</w:t>
            </w:r>
          </w:p>
        </w:tc>
        <w:tc>
          <w:tcPr>
            <w:tcW w:w="912" w:type="dxa"/>
          </w:tcPr>
          <w:p w14:paraId="44808EF7" w14:textId="05B9F1A5" w:rsidR="009B1459" w:rsidRDefault="009B1459" w:rsidP="008A0807">
            <w:pPr>
              <w:pStyle w:val="BodyText"/>
              <w:rPr>
                <w:rFonts w:cs="Arial"/>
              </w:rPr>
            </w:pPr>
            <w:r>
              <w:rPr>
                <w:rFonts w:cs="Arial"/>
              </w:rPr>
              <w:t>S</w:t>
            </w:r>
          </w:p>
        </w:tc>
        <w:tc>
          <w:tcPr>
            <w:tcW w:w="1134" w:type="dxa"/>
          </w:tcPr>
          <w:p w14:paraId="12F97C90" w14:textId="4977F911" w:rsidR="009B1459" w:rsidRDefault="009B1459" w:rsidP="008A0807">
            <w:pPr>
              <w:pStyle w:val="BodyText"/>
              <w:rPr>
                <w:rFonts w:cs="Arial"/>
              </w:rPr>
            </w:pPr>
            <w:r>
              <w:rPr>
                <w:rFonts w:cs="Arial"/>
              </w:rPr>
              <w:t>3</w:t>
            </w:r>
          </w:p>
        </w:tc>
        <w:tc>
          <w:tcPr>
            <w:tcW w:w="1985" w:type="dxa"/>
            <w:vAlign w:val="top"/>
          </w:tcPr>
          <w:p w14:paraId="082C6A32" w14:textId="1682C021" w:rsidR="009B1459" w:rsidRDefault="009B1459" w:rsidP="008A0807">
            <w:pPr>
              <w:pStyle w:val="BodyText"/>
              <w:rPr>
                <w:rFonts w:cs="Arial"/>
              </w:rPr>
            </w:pPr>
            <w:r w:rsidRPr="003A0AF6">
              <w:rPr>
                <w:rFonts w:cs="Arial"/>
              </w:rPr>
              <w:t>Non</w:t>
            </w:r>
          </w:p>
        </w:tc>
        <w:tc>
          <w:tcPr>
            <w:tcW w:w="2895" w:type="dxa"/>
          </w:tcPr>
          <w:p w14:paraId="2AF2B763" w14:textId="22A5C245" w:rsidR="009B1459" w:rsidRDefault="009B1459" w:rsidP="008A0807">
            <w:pPr>
              <w:pStyle w:val="BodyText"/>
              <w:rPr>
                <w:rFonts w:cs="Arial"/>
              </w:rPr>
            </w:pPr>
            <w:r>
              <w:rPr>
                <w:rFonts w:cs="Arial"/>
              </w:rPr>
              <w:t xml:space="preserve">Valeur </w:t>
            </w:r>
            <w:r>
              <w:rPr>
                <w:rFonts w:cs="Arial"/>
                <w:b/>
                <w:bCs/>
              </w:rPr>
              <w:t>channel</w:t>
            </w:r>
            <w:r>
              <w:rPr>
                <w:rFonts w:cs="Arial"/>
              </w:rPr>
              <w:t xml:space="preserve"> donn</w:t>
            </w:r>
            <w:r>
              <w:rPr>
                <w:rFonts w:cs="Arial"/>
                <w:lang w:val="en-US"/>
              </w:rPr>
              <w:t>ée entrant</w:t>
            </w:r>
          </w:p>
        </w:tc>
      </w:tr>
      <w:tr w:rsidR="009B1459" w:rsidRPr="000641F4" w14:paraId="42C94873" w14:textId="77777777" w:rsidTr="007F1C4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31" w:type="dxa"/>
          </w:tcPr>
          <w:p w14:paraId="02205B2D" w14:textId="6C556245" w:rsidR="009B1459" w:rsidRDefault="009B1459" w:rsidP="008A0807">
            <w:pPr>
              <w:pStyle w:val="BodyText"/>
              <w:rPr>
                <w:rFonts w:cs="Arial"/>
              </w:rPr>
            </w:pPr>
            <w:r>
              <w:rPr>
                <w:rFonts w:cs="Arial"/>
              </w:rPr>
              <w:t>DECU</w:t>
            </w:r>
          </w:p>
        </w:tc>
        <w:tc>
          <w:tcPr>
            <w:tcW w:w="912" w:type="dxa"/>
          </w:tcPr>
          <w:p w14:paraId="2E5687F1" w14:textId="4C1AA150" w:rsidR="009B1459" w:rsidRDefault="009B1459" w:rsidP="008A0807">
            <w:pPr>
              <w:pStyle w:val="BodyText"/>
              <w:rPr>
                <w:rFonts w:cs="Arial"/>
              </w:rPr>
            </w:pPr>
            <w:r>
              <w:rPr>
                <w:rFonts w:cs="Arial"/>
              </w:rPr>
              <w:t>S</w:t>
            </w:r>
          </w:p>
        </w:tc>
        <w:tc>
          <w:tcPr>
            <w:tcW w:w="1134" w:type="dxa"/>
          </w:tcPr>
          <w:p w14:paraId="48AA040A" w14:textId="2ED51307" w:rsidR="009B1459" w:rsidRDefault="009B1459" w:rsidP="008A0807">
            <w:pPr>
              <w:pStyle w:val="BodyText"/>
              <w:rPr>
                <w:rFonts w:cs="Arial"/>
              </w:rPr>
            </w:pPr>
            <w:r>
              <w:rPr>
                <w:rFonts w:cs="Arial"/>
              </w:rPr>
              <w:t>10</w:t>
            </w:r>
          </w:p>
        </w:tc>
        <w:tc>
          <w:tcPr>
            <w:tcW w:w="1985" w:type="dxa"/>
            <w:vAlign w:val="top"/>
          </w:tcPr>
          <w:p w14:paraId="3D69DC29" w14:textId="31117533" w:rsidR="009B1459" w:rsidRDefault="009B1459" w:rsidP="008A0807">
            <w:pPr>
              <w:pStyle w:val="BodyText"/>
              <w:rPr>
                <w:rFonts w:cs="Arial"/>
              </w:rPr>
            </w:pPr>
            <w:r w:rsidRPr="003A0AF6">
              <w:rPr>
                <w:rFonts w:cs="Arial"/>
              </w:rPr>
              <w:t>Non</w:t>
            </w:r>
          </w:p>
        </w:tc>
        <w:tc>
          <w:tcPr>
            <w:tcW w:w="2895" w:type="dxa"/>
          </w:tcPr>
          <w:p w14:paraId="212FD349" w14:textId="1F391A36" w:rsidR="009B1459" w:rsidRDefault="009B1459" w:rsidP="008A0807">
            <w:pPr>
              <w:pStyle w:val="BodyText"/>
              <w:rPr>
                <w:rFonts w:cs="Arial"/>
              </w:rPr>
            </w:pPr>
            <w:r>
              <w:rPr>
                <w:rFonts w:cs="Arial"/>
              </w:rPr>
              <w:t xml:space="preserve">Valeur </w:t>
            </w:r>
            <w:r w:rsidRPr="009B1459">
              <w:t xml:space="preserve">deliveryCustomerNumber </w:t>
            </w:r>
            <w:r>
              <w:t xml:space="preserve"> </w:t>
            </w:r>
            <w:r>
              <w:rPr>
                <w:rFonts w:cs="Arial"/>
              </w:rPr>
              <w:t>donn</w:t>
            </w:r>
            <w:r>
              <w:rPr>
                <w:rFonts w:cs="Arial"/>
                <w:lang w:val="en-US"/>
              </w:rPr>
              <w:t>ée entrant</w:t>
            </w:r>
          </w:p>
        </w:tc>
      </w:tr>
      <w:tr w:rsidR="009B1459" w:rsidRPr="000641F4" w14:paraId="26EB091C" w14:textId="77777777" w:rsidTr="007F1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31" w:type="dxa"/>
          </w:tcPr>
          <w:p w14:paraId="1FCA66ED" w14:textId="3923E15C" w:rsidR="009B1459" w:rsidRDefault="009B1459" w:rsidP="008A0807">
            <w:pPr>
              <w:pStyle w:val="BodyText"/>
              <w:rPr>
                <w:rFonts w:cs="Arial"/>
              </w:rPr>
            </w:pPr>
            <w:r>
              <w:rPr>
                <w:rFonts w:cs="Arial"/>
              </w:rPr>
              <w:t>divi</w:t>
            </w:r>
          </w:p>
        </w:tc>
        <w:tc>
          <w:tcPr>
            <w:tcW w:w="912" w:type="dxa"/>
          </w:tcPr>
          <w:p w14:paraId="32DB5E3A" w14:textId="6CAF4B1A" w:rsidR="009B1459" w:rsidRDefault="009B1459" w:rsidP="008A0807">
            <w:pPr>
              <w:pStyle w:val="BodyText"/>
              <w:rPr>
                <w:rFonts w:cs="Arial"/>
              </w:rPr>
            </w:pPr>
            <w:r>
              <w:rPr>
                <w:rFonts w:cs="Arial"/>
              </w:rPr>
              <w:t>S</w:t>
            </w:r>
          </w:p>
        </w:tc>
        <w:tc>
          <w:tcPr>
            <w:tcW w:w="1134" w:type="dxa"/>
          </w:tcPr>
          <w:p w14:paraId="24BA9F87" w14:textId="77777777" w:rsidR="009B1459" w:rsidRDefault="009B1459" w:rsidP="008A0807">
            <w:pPr>
              <w:pStyle w:val="BodyText"/>
              <w:rPr>
                <w:rFonts w:cs="Arial"/>
              </w:rPr>
            </w:pPr>
          </w:p>
        </w:tc>
        <w:tc>
          <w:tcPr>
            <w:tcW w:w="1985" w:type="dxa"/>
            <w:vAlign w:val="top"/>
          </w:tcPr>
          <w:p w14:paraId="2686CA52" w14:textId="05C9FCBF" w:rsidR="009B1459" w:rsidRDefault="009B1459" w:rsidP="008A0807">
            <w:pPr>
              <w:pStyle w:val="BodyText"/>
              <w:rPr>
                <w:rFonts w:cs="Arial"/>
              </w:rPr>
            </w:pPr>
            <w:r w:rsidRPr="003A0AF6">
              <w:rPr>
                <w:rFonts w:cs="Arial"/>
              </w:rPr>
              <w:t>Non</w:t>
            </w:r>
          </w:p>
        </w:tc>
        <w:tc>
          <w:tcPr>
            <w:tcW w:w="2895" w:type="dxa"/>
          </w:tcPr>
          <w:p w14:paraId="1C0C822F" w14:textId="129B7339" w:rsidR="009B1459" w:rsidRDefault="009B1459" w:rsidP="008A0807">
            <w:pPr>
              <w:pStyle w:val="BodyText"/>
              <w:rPr>
                <w:rFonts w:cs="Arial"/>
              </w:rPr>
            </w:pPr>
            <w:r>
              <w:rPr>
                <w:rFonts w:cs="Arial"/>
              </w:rPr>
              <w:t xml:space="preserve">Valeur </w:t>
            </w:r>
            <w:r>
              <w:rPr>
                <w:rFonts w:cs="Arial"/>
                <w:b/>
                <w:bCs/>
              </w:rPr>
              <w:t>division</w:t>
            </w:r>
            <w:r>
              <w:rPr>
                <w:rFonts w:cs="Arial"/>
              </w:rPr>
              <w:t xml:space="preserve"> donn</w:t>
            </w:r>
            <w:r>
              <w:rPr>
                <w:rFonts w:cs="Arial"/>
                <w:lang w:val="en-US"/>
              </w:rPr>
              <w:t>ée entrant</w:t>
            </w:r>
          </w:p>
        </w:tc>
      </w:tr>
    </w:tbl>
    <w:p w14:paraId="6DD6494C" w14:textId="77777777" w:rsidR="009B1459" w:rsidRPr="000641F4" w:rsidRDefault="009B1459" w:rsidP="008A0807">
      <w:pPr>
        <w:pStyle w:val="BodyText"/>
        <w:rPr>
          <w:rFonts w:cs="Arial"/>
        </w:rPr>
      </w:pPr>
    </w:p>
    <w:p w14:paraId="4AF608BA" w14:textId="3C04E460" w:rsidR="008E2E7D" w:rsidRPr="000641F4" w:rsidRDefault="008E2E7D" w:rsidP="00200E11">
      <w:pPr>
        <w:pStyle w:val="BodyText"/>
        <w:ind w:left="0"/>
        <w:rPr>
          <w:rFonts w:cs="Arial"/>
        </w:rPr>
      </w:pPr>
    </w:p>
    <w:p w14:paraId="3C1952D9" w14:textId="77777777" w:rsidR="008E2E7D" w:rsidRDefault="008E2E7D" w:rsidP="008A0807">
      <w:pPr>
        <w:pStyle w:val="BodyText"/>
        <w:rPr>
          <w:rFonts w:cs="Arial"/>
        </w:rPr>
      </w:pPr>
    </w:p>
    <w:p w14:paraId="43A29B72" w14:textId="70BA4D2E" w:rsidR="008E2E7D" w:rsidRPr="000641F4" w:rsidRDefault="00B96A85" w:rsidP="008E2E7D">
      <w:pPr>
        <w:pStyle w:val="Heading3"/>
      </w:pPr>
      <w:r>
        <w:lastRenderedPageBreak/>
        <w:t>integration de l’adresse</w:t>
      </w:r>
    </w:p>
    <w:p w14:paraId="7841E422" w14:textId="62D8D02A" w:rsidR="003F6023" w:rsidRDefault="00A13B45" w:rsidP="008A0807">
      <w:pPr>
        <w:pStyle w:val="BodyText"/>
        <w:rPr>
          <w:rFonts w:cs="Arial"/>
        </w:rPr>
      </w:pPr>
      <w:r w:rsidRPr="00A13B45">
        <w:rPr>
          <w:rFonts w:cs="Arial"/>
          <w:noProof/>
        </w:rPr>
        <w:drawing>
          <wp:inline distT="0" distB="0" distL="0" distR="0" wp14:anchorId="32B6D41E" wp14:editId="61B5225D">
            <wp:extent cx="6032810" cy="2006703"/>
            <wp:effectExtent l="19050" t="19050" r="25400" b="12700"/>
            <wp:docPr id="777920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9205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32810" cy="200670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38AAE759" w14:textId="77777777" w:rsidR="008E2E7D" w:rsidRDefault="008E2E7D" w:rsidP="008A0807">
      <w:pPr>
        <w:pStyle w:val="BodyText"/>
        <w:rPr>
          <w:rFonts w:cs="Arial"/>
        </w:rPr>
      </w:pPr>
    </w:p>
    <w:p w14:paraId="7C352795" w14:textId="41822913" w:rsidR="00B96A85" w:rsidRDefault="00B96A85" w:rsidP="008A0807">
      <w:pPr>
        <w:pStyle w:val="BodyText"/>
        <w:rPr>
          <w:rFonts w:cs="Arial"/>
        </w:rPr>
      </w:pPr>
      <w:r w:rsidRPr="00B96A85">
        <w:rPr>
          <w:rFonts w:cs="Arial"/>
        </w:rPr>
        <w:t>Avant d'initier la recherche du client et de ses adresses dans M3 via les API standard, une vérification préliminaire est effectuée. Celle-ci consiste à déterminer si le deliveryCustomerNumber est renseigné et s'il est identique au customerNumber. Ce n'est qu'après cette validation que le processus de recherche et d'intégration des adresses est lancé.</w:t>
      </w:r>
    </w:p>
    <w:p w14:paraId="5F79AAA2" w14:textId="77777777" w:rsidR="00B96A85" w:rsidRDefault="00B96A85" w:rsidP="008A0807">
      <w:pPr>
        <w:pStyle w:val="BodyText"/>
        <w:rPr>
          <w:rFonts w:cs="Arial"/>
        </w:rPr>
      </w:pPr>
    </w:p>
    <w:p w14:paraId="6D880654" w14:textId="77777777" w:rsidR="00CA1D5C" w:rsidRPr="000641F4" w:rsidRDefault="00CA1D5C" w:rsidP="00CA1D5C">
      <w:pPr>
        <w:pStyle w:val="Heading4"/>
      </w:pPr>
      <w:r w:rsidRPr="000641F4">
        <w:t>Composant Search_CUNO</w:t>
      </w:r>
    </w:p>
    <w:p w14:paraId="1667B6A2" w14:textId="77777777" w:rsidR="00CA1D5C" w:rsidRPr="000641F4" w:rsidRDefault="00CA1D5C" w:rsidP="008A0807">
      <w:pPr>
        <w:pStyle w:val="BodyText"/>
        <w:rPr>
          <w:rFonts w:cs="Arial"/>
        </w:rPr>
      </w:pPr>
    </w:p>
    <w:p w14:paraId="23D630E8" w14:textId="6B3FCF8C" w:rsidR="00CA1D5C" w:rsidRPr="000641F4" w:rsidRDefault="00CA1D5C" w:rsidP="008A0807">
      <w:pPr>
        <w:pStyle w:val="BodyText"/>
        <w:rPr>
          <w:rFonts w:cs="Arial"/>
        </w:rPr>
      </w:pPr>
      <w:r w:rsidRPr="000641F4">
        <w:rPr>
          <w:rFonts w:cs="Arial"/>
        </w:rPr>
        <w:t xml:space="preserve">Ce composant lance l’API </w:t>
      </w:r>
      <w:r w:rsidR="00B96A85" w:rsidRPr="00B96A85">
        <w:rPr>
          <w:rFonts w:cs="Arial"/>
          <w:b/>
          <w:bCs/>
        </w:rPr>
        <w:t>M3/m3api-rest/v2/execute/CRS610MI/SearchCustomer</w:t>
      </w:r>
      <w:r w:rsidR="00B96A85">
        <w:rPr>
          <w:rFonts w:cs="Arial"/>
        </w:rPr>
        <w:t xml:space="preserve"> </w:t>
      </w:r>
      <w:r w:rsidRPr="000641F4">
        <w:rPr>
          <w:rFonts w:cs="Arial"/>
        </w:rPr>
        <w:t>pour rechercher le client de livraison.</w:t>
      </w:r>
    </w:p>
    <w:tbl>
      <w:tblPr>
        <w:tblStyle w:val="InforTable0"/>
        <w:tblW w:w="0" w:type="auto"/>
        <w:tblInd w:w="896" w:type="dxa"/>
        <w:tblLook w:val="04A0" w:firstRow="1" w:lastRow="0" w:firstColumn="1" w:lastColumn="0" w:noHBand="0" w:noVBand="1"/>
      </w:tblPr>
      <w:tblGrid>
        <w:gridCol w:w="1725"/>
        <w:gridCol w:w="1157"/>
        <w:gridCol w:w="1521"/>
        <w:gridCol w:w="1628"/>
        <w:gridCol w:w="3173"/>
      </w:tblGrid>
      <w:tr w:rsidR="00B96A85" w:rsidRPr="000641F4" w14:paraId="25FCBE18" w14:textId="77777777" w:rsidTr="007F1C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31" w:type="dxa"/>
          </w:tcPr>
          <w:p w14:paraId="593030B0" w14:textId="77777777" w:rsidR="00B96A85" w:rsidRPr="000641F4" w:rsidRDefault="00B96A85" w:rsidP="008A0807">
            <w:pPr>
              <w:pStyle w:val="BodyText"/>
              <w:rPr>
                <w:rFonts w:cs="Arial"/>
              </w:rPr>
            </w:pPr>
            <w:r w:rsidRPr="000641F4">
              <w:rPr>
                <w:rFonts w:cs="Arial"/>
              </w:rPr>
              <w:t>Champ M3</w:t>
            </w:r>
          </w:p>
        </w:tc>
        <w:tc>
          <w:tcPr>
            <w:tcW w:w="912" w:type="dxa"/>
          </w:tcPr>
          <w:p w14:paraId="28C8A788" w14:textId="77777777" w:rsidR="00B96A85" w:rsidRPr="000641F4" w:rsidRDefault="00B96A85" w:rsidP="008A0807">
            <w:pPr>
              <w:pStyle w:val="BodyText"/>
              <w:rPr>
                <w:rFonts w:cs="Arial"/>
              </w:rPr>
            </w:pPr>
            <w:r w:rsidRPr="000641F4">
              <w:rPr>
                <w:rFonts w:cs="Arial"/>
              </w:rPr>
              <w:t>Type</w:t>
            </w:r>
          </w:p>
        </w:tc>
        <w:tc>
          <w:tcPr>
            <w:tcW w:w="1276" w:type="dxa"/>
          </w:tcPr>
          <w:p w14:paraId="34CFCCD8" w14:textId="77777777" w:rsidR="00B96A85" w:rsidRPr="000641F4" w:rsidRDefault="00B96A85" w:rsidP="008A0807">
            <w:pPr>
              <w:pStyle w:val="BodyText"/>
              <w:rPr>
                <w:rFonts w:cs="Arial"/>
              </w:rPr>
            </w:pPr>
            <w:r w:rsidRPr="000641F4">
              <w:rPr>
                <w:rFonts w:cs="Arial"/>
              </w:rPr>
              <w:t>Longueur</w:t>
            </w:r>
          </w:p>
        </w:tc>
        <w:tc>
          <w:tcPr>
            <w:tcW w:w="1559" w:type="dxa"/>
          </w:tcPr>
          <w:p w14:paraId="22F25C67" w14:textId="77777777" w:rsidR="00B96A85" w:rsidRPr="000641F4" w:rsidRDefault="00B96A85" w:rsidP="008A0807">
            <w:pPr>
              <w:pStyle w:val="BodyText"/>
              <w:rPr>
                <w:rFonts w:cs="Arial"/>
              </w:rPr>
            </w:pPr>
            <w:r w:rsidRPr="000641F4">
              <w:rPr>
                <w:rFonts w:cs="Arial"/>
              </w:rPr>
              <w:t>Obligatoire</w:t>
            </w:r>
          </w:p>
        </w:tc>
        <w:tc>
          <w:tcPr>
            <w:tcW w:w="3179" w:type="dxa"/>
          </w:tcPr>
          <w:p w14:paraId="46CF9E67" w14:textId="77777777" w:rsidR="00B96A85" w:rsidRPr="000641F4" w:rsidRDefault="00B96A85" w:rsidP="008A0807">
            <w:pPr>
              <w:pStyle w:val="BodyText"/>
              <w:rPr>
                <w:rFonts w:cs="Arial"/>
              </w:rPr>
            </w:pPr>
            <w:r w:rsidRPr="000641F4">
              <w:rPr>
                <w:rFonts w:cs="Arial"/>
              </w:rPr>
              <w:t>Description</w:t>
            </w:r>
          </w:p>
        </w:tc>
      </w:tr>
      <w:tr w:rsidR="00B96A85" w:rsidRPr="00B96A85" w14:paraId="46E16BF8" w14:textId="77777777" w:rsidTr="007F1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31" w:type="dxa"/>
          </w:tcPr>
          <w:p w14:paraId="29E3D4DB" w14:textId="5A5A01EB" w:rsidR="00B96A85" w:rsidRDefault="00B96A85" w:rsidP="008A0807">
            <w:pPr>
              <w:pStyle w:val="BodyText"/>
              <w:rPr>
                <w:rFonts w:cs="Arial"/>
              </w:rPr>
            </w:pPr>
            <w:r>
              <w:rPr>
                <w:rFonts w:cs="Arial"/>
              </w:rPr>
              <w:t>SQRY</w:t>
            </w:r>
          </w:p>
        </w:tc>
        <w:tc>
          <w:tcPr>
            <w:tcW w:w="912" w:type="dxa"/>
          </w:tcPr>
          <w:p w14:paraId="2469976C" w14:textId="4A087088" w:rsidR="00B96A85" w:rsidRPr="000641F4" w:rsidRDefault="00B96A85" w:rsidP="008A0807">
            <w:pPr>
              <w:pStyle w:val="BodyText"/>
              <w:rPr>
                <w:rFonts w:cs="Arial"/>
              </w:rPr>
            </w:pPr>
            <w:r>
              <w:rPr>
                <w:rFonts w:cs="Arial"/>
              </w:rPr>
              <w:t>S</w:t>
            </w:r>
          </w:p>
        </w:tc>
        <w:tc>
          <w:tcPr>
            <w:tcW w:w="1276" w:type="dxa"/>
          </w:tcPr>
          <w:p w14:paraId="01E2D71D" w14:textId="233148F1" w:rsidR="00B96A85" w:rsidRPr="000641F4" w:rsidRDefault="00B96A85" w:rsidP="008A0807">
            <w:pPr>
              <w:pStyle w:val="BodyText"/>
              <w:rPr>
                <w:rFonts w:cs="Arial"/>
              </w:rPr>
            </w:pPr>
            <w:r>
              <w:rPr>
                <w:rFonts w:cs="Arial"/>
              </w:rPr>
              <w:t>900</w:t>
            </w:r>
          </w:p>
        </w:tc>
        <w:tc>
          <w:tcPr>
            <w:tcW w:w="1559" w:type="dxa"/>
            <w:vAlign w:val="top"/>
          </w:tcPr>
          <w:p w14:paraId="766334F2" w14:textId="71C2F04E" w:rsidR="00B96A85" w:rsidRDefault="00B96A85" w:rsidP="008A0807">
            <w:pPr>
              <w:pStyle w:val="BodyText"/>
              <w:rPr>
                <w:rFonts w:cs="Arial"/>
              </w:rPr>
            </w:pPr>
            <w:r>
              <w:rPr>
                <w:rFonts w:cs="Arial"/>
              </w:rPr>
              <w:t>Oui</w:t>
            </w:r>
          </w:p>
        </w:tc>
        <w:tc>
          <w:tcPr>
            <w:tcW w:w="3179" w:type="dxa"/>
          </w:tcPr>
          <w:p w14:paraId="56F317B5" w14:textId="1DE66361" w:rsidR="00B96A85" w:rsidRPr="00B96A85" w:rsidRDefault="00B96A85" w:rsidP="008A0807">
            <w:pPr>
              <w:pStyle w:val="BodyText"/>
              <w:rPr>
                <w:rFonts w:cs="Arial"/>
                <w:lang w:val="en-GB"/>
              </w:rPr>
            </w:pPr>
            <w:r w:rsidRPr="00B96A85">
              <w:rPr>
                <w:rFonts w:cs="Arial"/>
                <w:lang w:val="en-GB"/>
              </w:rPr>
              <w:t xml:space="preserve">TFNO: " </w:t>
            </w:r>
            <w:r w:rsidRPr="00B96A85">
              <w:rPr>
                <w:lang w:val="en-GB"/>
              </w:rPr>
              <w:t xml:space="preserve">Valeur </w:t>
            </w:r>
            <w:r w:rsidRPr="00B96A85">
              <w:rPr>
                <w:b/>
                <w:lang w:val="en-GB"/>
              </w:rPr>
              <w:t>deliveryCustomerNumber</w:t>
            </w:r>
            <w:r w:rsidRPr="00B96A85">
              <w:rPr>
                <w:lang w:val="en-GB"/>
              </w:rPr>
              <w:t xml:space="preserve">  donn</w:t>
            </w:r>
            <w:r w:rsidRPr="00B96A85">
              <w:rPr>
                <w:lang w:val="en-US"/>
              </w:rPr>
              <w:t>ée entrant</w:t>
            </w:r>
            <w:r w:rsidRPr="00B96A85">
              <w:rPr>
                <w:lang w:val="en-GB"/>
              </w:rPr>
              <w:t xml:space="preserve"> </w:t>
            </w:r>
            <w:r w:rsidRPr="00B96A85">
              <w:rPr>
                <w:rFonts w:cs="Arial"/>
                <w:lang w:val="en-GB"/>
              </w:rPr>
              <w:t xml:space="preserve">" OR CUNO : </w:t>
            </w:r>
            <w:r w:rsidRPr="00B96A85">
              <w:rPr>
                <w:lang w:val="en-GB"/>
              </w:rPr>
              <w:t xml:space="preserve">Valeur </w:t>
            </w:r>
            <w:r w:rsidRPr="00B96A85">
              <w:rPr>
                <w:b/>
                <w:lang w:val="en-GB"/>
              </w:rPr>
              <w:t>deliveryCustomerNumber</w:t>
            </w:r>
            <w:r w:rsidRPr="00B96A85">
              <w:rPr>
                <w:lang w:val="en-GB"/>
              </w:rPr>
              <w:t xml:space="preserve">  donn</w:t>
            </w:r>
            <w:r w:rsidRPr="00B96A85">
              <w:rPr>
                <w:lang w:val="en-US"/>
              </w:rPr>
              <w:t>ée entrant</w:t>
            </w:r>
          </w:p>
        </w:tc>
      </w:tr>
      <w:tr w:rsidR="00B96A85" w:rsidRPr="000641F4" w14:paraId="0A88B47B" w14:textId="77777777" w:rsidTr="007F1C4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31" w:type="dxa"/>
          </w:tcPr>
          <w:p w14:paraId="6C156F0A" w14:textId="6C4C4A67" w:rsidR="00B96A85" w:rsidRPr="000641F4" w:rsidRDefault="00B96A85" w:rsidP="008A0807">
            <w:pPr>
              <w:pStyle w:val="BodyText"/>
              <w:rPr>
                <w:rFonts w:cs="Arial"/>
              </w:rPr>
            </w:pPr>
            <w:r>
              <w:rPr>
                <w:rFonts w:cs="Arial"/>
              </w:rPr>
              <w:t>cono</w:t>
            </w:r>
          </w:p>
        </w:tc>
        <w:tc>
          <w:tcPr>
            <w:tcW w:w="912" w:type="dxa"/>
          </w:tcPr>
          <w:p w14:paraId="0D51C80D" w14:textId="77777777" w:rsidR="00B96A85" w:rsidRPr="000641F4" w:rsidRDefault="00B96A85" w:rsidP="008A0807">
            <w:pPr>
              <w:pStyle w:val="BodyText"/>
              <w:rPr>
                <w:rFonts w:cs="Arial"/>
              </w:rPr>
            </w:pPr>
            <w:r w:rsidRPr="000641F4">
              <w:rPr>
                <w:rFonts w:cs="Arial"/>
              </w:rPr>
              <w:t>N</w:t>
            </w:r>
          </w:p>
        </w:tc>
        <w:tc>
          <w:tcPr>
            <w:tcW w:w="1276" w:type="dxa"/>
          </w:tcPr>
          <w:p w14:paraId="1574401D" w14:textId="54BBB027" w:rsidR="00B96A85" w:rsidRPr="000641F4" w:rsidRDefault="00B96A85" w:rsidP="008A0807">
            <w:pPr>
              <w:pStyle w:val="BodyText"/>
              <w:rPr>
                <w:rFonts w:cs="Arial"/>
              </w:rPr>
            </w:pPr>
          </w:p>
        </w:tc>
        <w:tc>
          <w:tcPr>
            <w:tcW w:w="1559" w:type="dxa"/>
            <w:vAlign w:val="top"/>
          </w:tcPr>
          <w:p w14:paraId="27CC6484" w14:textId="77777777" w:rsidR="00B96A85" w:rsidRPr="000641F4" w:rsidRDefault="00B96A85" w:rsidP="008A0807">
            <w:pPr>
              <w:pStyle w:val="BodyText"/>
              <w:rPr>
                <w:rFonts w:cs="Arial"/>
              </w:rPr>
            </w:pPr>
            <w:r>
              <w:rPr>
                <w:rFonts w:cs="Arial"/>
              </w:rPr>
              <w:t>Non</w:t>
            </w:r>
          </w:p>
        </w:tc>
        <w:tc>
          <w:tcPr>
            <w:tcW w:w="3179" w:type="dxa"/>
          </w:tcPr>
          <w:p w14:paraId="6738D678" w14:textId="77777777" w:rsidR="00B96A85" w:rsidRPr="004271AE" w:rsidRDefault="00B96A85" w:rsidP="008A0807">
            <w:pPr>
              <w:pStyle w:val="BodyText"/>
              <w:rPr>
                <w:rFonts w:cs="Arial"/>
                <w:lang w:val="en-US"/>
              </w:rPr>
            </w:pPr>
            <w:r>
              <w:rPr>
                <w:rFonts w:cs="Arial"/>
              </w:rPr>
              <w:t xml:space="preserve">Valeur </w:t>
            </w:r>
            <w:r w:rsidRPr="004271AE">
              <w:rPr>
                <w:rFonts w:cs="Arial"/>
                <w:b/>
                <w:bCs/>
              </w:rPr>
              <w:t>company</w:t>
            </w:r>
            <w:r>
              <w:rPr>
                <w:rFonts w:cs="Arial"/>
              </w:rPr>
              <w:t xml:space="preserve"> donn</w:t>
            </w:r>
            <w:r>
              <w:rPr>
                <w:rFonts w:cs="Arial"/>
                <w:lang w:val="en-US"/>
              </w:rPr>
              <w:t>ée entrant</w:t>
            </w:r>
          </w:p>
        </w:tc>
      </w:tr>
      <w:tr w:rsidR="00B96A85" w:rsidRPr="000641F4" w14:paraId="3E5DA234" w14:textId="77777777" w:rsidTr="007F1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31" w:type="dxa"/>
          </w:tcPr>
          <w:p w14:paraId="398081F7" w14:textId="6585AFF1" w:rsidR="00B96A85" w:rsidRPr="000641F4" w:rsidRDefault="00B96A85" w:rsidP="008A0807">
            <w:pPr>
              <w:pStyle w:val="BodyText"/>
              <w:rPr>
                <w:rFonts w:cs="Arial"/>
              </w:rPr>
            </w:pPr>
            <w:r>
              <w:rPr>
                <w:rFonts w:cs="Arial"/>
              </w:rPr>
              <w:t>divi</w:t>
            </w:r>
          </w:p>
        </w:tc>
        <w:tc>
          <w:tcPr>
            <w:tcW w:w="912" w:type="dxa"/>
          </w:tcPr>
          <w:p w14:paraId="1206ABD0" w14:textId="77777777" w:rsidR="00B96A85" w:rsidRPr="000641F4" w:rsidRDefault="00B96A85" w:rsidP="008A0807">
            <w:pPr>
              <w:pStyle w:val="BodyText"/>
              <w:rPr>
                <w:rFonts w:cs="Arial"/>
              </w:rPr>
            </w:pPr>
            <w:r>
              <w:rPr>
                <w:rFonts w:cs="Arial"/>
              </w:rPr>
              <w:t>S</w:t>
            </w:r>
          </w:p>
        </w:tc>
        <w:tc>
          <w:tcPr>
            <w:tcW w:w="1276" w:type="dxa"/>
          </w:tcPr>
          <w:p w14:paraId="24F9FE31" w14:textId="3F61AED2" w:rsidR="00B96A85" w:rsidRPr="000641F4" w:rsidRDefault="00B96A85" w:rsidP="008A0807">
            <w:pPr>
              <w:pStyle w:val="BodyText"/>
              <w:rPr>
                <w:rFonts w:cs="Arial"/>
              </w:rPr>
            </w:pPr>
          </w:p>
        </w:tc>
        <w:tc>
          <w:tcPr>
            <w:tcW w:w="1559" w:type="dxa"/>
            <w:vAlign w:val="top"/>
          </w:tcPr>
          <w:p w14:paraId="2599570C" w14:textId="77777777" w:rsidR="00B96A85" w:rsidRDefault="00B96A85" w:rsidP="008A0807">
            <w:pPr>
              <w:pStyle w:val="BodyText"/>
              <w:rPr>
                <w:rFonts w:cs="Arial"/>
              </w:rPr>
            </w:pPr>
            <w:r>
              <w:rPr>
                <w:rFonts w:cs="Arial"/>
              </w:rPr>
              <w:t>Non</w:t>
            </w:r>
          </w:p>
        </w:tc>
        <w:tc>
          <w:tcPr>
            <w:tcW w:w="3179" w:type="dxa"/>
          </w:tcPr>
          <w:p w14:paraId="06AD3883" w14:textId="77777777" w:rsidR="00B96A85" w:rsidRDefault="00B96A85" w:rsidP="008A0807">
            <w:pPr>
              <w:pStyle w:val="BodyText"/>
              <w:rPr>
                <w:rFonts w:cs="Arial"/>
              </w:rPr>
            </w:pPr>
            <w:r>
              <w:rPr>
                <w:rFonts w:cs="Arial"/>
              </w:rPr>
              <w:t xml:space="preserve">Valeur </w:t>
            </w:r>
            <w:r w:rsidRPr="004271AE">
              <w:rPr>
                <w:rFonts w:cs="Arial"/>
                <w:b/>
                <w:bCs/>
              </w:rPr>
              <w:t>division</w:t>
            </w:r>
            <w:r>
              <w:rPr>
                <w:rFonts w:cs="Arial"/>
              </w:rPr>
              <w:t xml:space="preserve"> donn</w:t>
            </w:r>
            <w:r>
              <w:rPr>
                <w:rFonts w:cs="Arial"/>
                <w:lang w:val="en-US"/>
              </w:rPr>
              <w:t>ée entrant</w:t>
            </w:r>
          </w:p>
        </w:tc>
      </w:tr>
    </w:tbl>
    <w:p w14:paraId="6B1EF5C4" w14:textId="77777777" w:rsidR="00CA1D5C" w:rsidRDefault="00CA1D5C" w:rsidP="008A0807">
      <w:pPr>
        <w:pStyle w:val="BodyText"/>
        <w:rPr>
          <w:rFonts w:cs="Arial"/>
        </w:rPr>
      </w:pPr>
    </w:p>
    <w:p w14:paraId="739782CC" w14:textId="2C00CEE2" w:rsidR="005A67B2" w:rsidRPr="000641F4" w:rsidRDefault="005A67B2" w:rsidP="008A0807">
      <w:pPr>
        <w:pStyle w:val="BodyText"/>
        <w:rPr>
          <w:rFonts w:cs="Arial"/>
        </w:rPr>
      </w:pPr>
      <w:r w:rsidRPr="005A67B2">
        <w:rPr>
          <w:rFonts w:cs="Arial"/>
        </w:rPr>
        <w:t>En conséquence, si l'API renvoie la valeur d'un client, l'intégration des adresses (</w:t>
      </w:r>
      <w:r w:rsidRPr="00796E20">
        <w:rPr>
          <w:rFonts w:cs="Arial"/>
          <w:i/>
          <w:iCs/>
        </w:rPr>
        <w:t>3.2.2.2</w:t>
      </w:r>
      <w:r w:rsidRPr="005A67B2">
        <w:rPr>
          <w:rFonts w:cs="Arial"/>
        </w:rPr>
        <w:t xml:space="preserve"> et </w:t>
      </w:r>
      <w:r w:rsidRPr="00796E20">
        <w:rPr>
          <w:rFonts w:cs="Arial"/>
          <w:i/>
          <w:iCs/>
        </w:rPr>
        <w:t>3.2.2.3</w:t>
      </w:r>
      <w:r w:rsidRPr="005A67B2">
        <w:rPr>
          <w:rFonts w:cs="Arial"/>
        </w:rPr>
        <w:t>) est effectuée. Autrement, l'intégration des adresses n'a pas lieu.</w:t>
      </w:r>
    </w:p>
    <w:p w14:paraId="1DC756F8" w14:textId="77777777" w:rsidR="00CA1D5C" w:rsidRPr="000641F4" w:rsidRDefault="00CA1D5C" w:rsidP="00CA1D5C">
      <w:pPr>
        <w:pStyle w:val="Heading4"/>
      </w:pPr>
      <w:r w:rsidRPr="000641F4">
        <w:t>Composant GetBasicData</w:t>
      </w:r>
    </w:p>
    <w:p w14:paraId="036017D4" w14:textId="77777777" w:rsidR="00CA1D5C" w:rsidRPr="000641F4" w:rsidRDefault="00CA1D5C" w:rsidP="008A0807">
      <w:pPr>
        <w:pStyle w:val="BodyText"/>
        <w:rPr>
          <w:rFonts w:cs="Arial"/>
        </w:rPr>
      </w:pPr>
    </w:p>
    <w:p w14:paraId="52D24DF9" w14:textId="7C0C5923" w:rsidR="00CA1D5C" w:rsidRDefault="005A67B2" w:rsidP="008A0807">
      <w:pPr>
        <w:pStyle w:val="BodyText"/>
        <w:rPr>
          <w:rFonts w:cs="Arial"/>
        </w:rPr>
      </w:pPr>
      <w:r w:rsidRPr="005A67B2">
        <w:rPr>
          <w:rFonts w:cs="Arial"/>
        </w:rPr>
        <w:t>Ce composant appelle l'API</w:t>
      </w:r>
      <w:r w:rsidRPr="005A67B2">
        <w:rPr>
          <w:rFonts w:cs="Arial"/>
          <w:b/>
          <w:bCs/>
        </w:rPr>
        <w:t xml:space="preserve"> M3/m3api-rest/v2/execute/CRS610MI/GetBasicData</w:t>
      </w:r>
      <w:r w:rsidRPr="005A67B2">
        <w:rPr>
          <w:rFonts w:cs="Arial"/>
        </w:rPr>
        <w:t xml:space="preserve"> afin de récupérer les informations relatives à l'adresse du client de livraison.</w:t>
      </w:r>
    </w:p>
    <w:tbl>
      <w:tblPr>
        <w:tblStyle w:val="InforTable0"/>
        <w:tblW w:w="0" w:type="auto"/>
        <w:tblInd w:w="896" w:type="dxa"/>
        <w:tblLook w:val="04A0" w:firstRow="1" w:lastRow="0" w:firstColumn="1" w:lastColumn="0" w:noHBand="0" w:noVBand="1"/>
      </w:tblPr>
      <w:tblGrid>
        <w:gridCol w:w="1725"/>
        <w:gridCol w:w="1157"/>
        <w:gridCol w:w="1521"/>
        <w:gridCol w:w="1628"/>
        <w:gridCol w:w="3173"/>
      </w:tblGrid>
      <w:tr w:rsidR="005A67B2" w:rsidRPr="000641F4" w14:paraId="361EB850" w14:textId="77777777" w:rsidTr="007F1C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31" w:type="dxa"/>
          </w:tcPr>
          <w:p w14:paraId="440BC099" w14:textId="77777777" w:rsidR="005A67B2" w:rsidRPr="000641F4" w:rsidRDefault="005A67B2" w:rsidP="008A0807">
            <w:pPr>
              <w:pStyle w:val="BodyText"/>
              <w:rPr>
                <w:rFonts w:cs="Arial"/>
              </w:rPr>
            </w:pPr>
            <w:r w:rsidRPr="000641F4">
              <w:rPr>
                <w:rFonts w:cs="Arial"/>
              </w:rPr>
              <w:t>Champ M3</w:t>
            </w:r>
          </w:p>
        </w:tc>
        <w:tc>
          <w:tcPr>
            <w:tcW w:w="912" w:type="dxa"/>
          </w:tcPr>
          <w:p w14:paraId="11E897C2" w14:textId="77777777" w:rsidR="005A67B2" w:rsidRPr="000641F4" w:rsidRDefault="005A67B2" w:rsidP="008A0807">
            <w:pPr>
              <w:pStyle w:val="BodyText"/>
              <w:rPr>
                <w:rFonts w:cs="Arial"/>
              </w:rPr>
            </w:pPr>
            <w:r w:rsidRPr="000641F4">
              <w:rPr>
                <w:rFonts w:cs="Arial"/>
              </w:rPr>
              <w:t>Type</w:t>
            </w:r>
          </w:p>
        </w:tc>
        <w:tc>
          <w:tcPr>
            <w:tcW w:w="1276" w:type="dxa"/>
          </w:tcPr>
          <w:p w14:paraId="2312AFB7" w14:textId="77777777" w:rsidR="005A67B2" w:rsidRPr="000641F4" w:rsidRDefault="005A67B2" w:rsidP="008A0807">
            <w:pPr>
              <w:pStyle w:val="BodyText"/>
              <w:rPr>
                <w:rFonts w:cs="Arial"/>
              </w:rPr>
            </w:pPr>
            <w:r w:rsidRPr="000641F4">
              <w:rPr>
                <w:rFonts w:cs="Arial"/>
              </w:rPr>
              <w:t>Longueur</w:t>
            </w:r>
          </w:p>
        </w:tc>
        <w:tc>
          <w:tcPr>
            <w:tcW w:w="1559" w:type="dxa"/>
          </w:tcPr>
          <w:p w14:paraId="1EEBC8D6" w14:textId="77777777" w:rsidR="005A67B2" w:rsidRPr="000641F4" w:rsidRDefault="005A67B2" w:rsidP="008A0807">
            <w:pPr>
              <w:pStyle w:val="BodyText"/>
              <w:rPr>
                <w:rFonts w:cs="Arial"/>
              </w:rPr>
            </w:pPr>
            <w:r w:rsidRPr="000641F4">
              <w:rPr>
                <w:rFonts w:cs="Arial"/>
              </w:rPr>
              <w:t>Obligatoire</w:t>
            </w:r>
          </w:p>
        </w:tc>
        <w:tc>
          <w:tcPr>
            <w:tcW w:w="3179" w:type="dxa"/>
          </w:tcPr>
          <w:p w14:paraId="56848CE9" w14:textId="77777777" w:rsidR="005A67B2" w:rsidRPr="000641F4" w:rsidRDefault="005A67B2" w:rsidP="008A0807">
            <w:pPr>
              <w:pStyle w:val="BodyText"/>
              <w:rPr>
                <w:rFonts w:cs="Arial"/>
              </w:rPr>
            </w:pPr>
            <w:r w:rsidRPr="000641F4">
              <w:rPr>
                <w:rFonts w:cs="Arial"/>
              </w:rPr>
              <w:t>Description</w:t>
            </w:r>
          </w:p>
        </w:tc>
      </w:tr>
      <w:tr w:rsidR="005A67B2" w:rsidRPr="005A67B2" w14:paraId="6B6830EF" w14:textId="77777777" w:rsidTr="007F1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31" w:type="dxa"/>
          </w:tcPr>
          <w:p w14:paraId="53919D98" w14:textId="005EF536" w:rsidR="005A67B2" w:rsidRDefault="005A67B2" w:rsidP="008A0807">
            <w:pPr>
              <w:pStyle w:val="BodyText"/>
              <w:rPr>
                <w:rFonts w:cs="Arial"/>
              </w:rPr>
            </w:pPr>
            <w:r>
              <w:rPr>
                <w:rFonts w:cs="Arial"/>
              </w:rPr>
              <w:t>CUNO</w:t>
            </w:r>
          </w:p>
        </w:tc>
        <w:tc>
          <w:tcPr>
            <w:tcW w:w="912" w:type="dxa"/>
          </w:tcPr>
          <w:p w14:paraId="1457A378" w14:textId="77777777" w:rsidR="005A67B2" w:rsidRPr="000641F4" w:rsidRDefault="005A67B2" w:rsidP="008A0807">
            <w:pPr>
              <w:pStyle w:val="BodyText"/>
              <w:rPr>
                <w:rFonts w:cs="Arial"/>
              </w:rPr>
            </w:pPr>
            <w:r>
              <w:rPr>
                <w:rFonts w:cs="Arial"/>
              </w:rPr>
              <w:t>S</w:t>
            </w:r>
          </w:p>
        </w:tc>
        <w:tc>
          <w:tcPr>
            <w:tcW w:w="1276" w:type="dxa"/>
          </w:tcPr>
          <w:p w14:paraId="0126DE82" w14:textId="77777777" w:rsidR="005A67B2" w:rsidRPr="000641F4" w:rsidRDefault="005A67B2" w:rsidP="008A0807">
            <w:pPr>
              <w:pStyle w:val="BodyText"/>
              <w:rPr>
                <w:rFonts w:cs="Arial"/>
              </w:rPr>
            </w:pPr>
            <w:r>
              <w:rPr>
                <w:rFonts w:cs="Arial"/>
              </w:rPr>
              <w:t>900</w:t>
            </w:r>
          </w:p>
        </w:tc>
        <w:tc>
          <w:tcPr>
            <w:tcW w:w="1559" w:type="dxa"/>
            <w:vAlign w:val="top"/>
          </w:tcPr>
          <w:p w14:paraId="4B32BF46" w14:textId="77777777" w:rsidR="005A67B2" w:rsidRDefault="005A67B2" w:rsidP="008A0807">
            <w:pPr>
              <w:pStyle w:val="BodyText"/>
              <w:rPr>
                <w:rFonts w:cs="Arial"/>
              </w:rPr>
            </w:pPr>
            <w:r>
              <w:rPr>
                <w:rFonts w:cs="Arial"/>
              </w:rPr>
              <w:t>Oui</w:t>
            </w:r>
          </w:p>
        </w:tc>
        <w:tc>
          <w:tcPr>
            <w:tcW w:w="3179" w:type="dxa"/>
          </w:tcPr>
          <w:p w14:paraId="74E0B40C" w14:textId="2B3DD369" w:rsidR="005A67B2" w:rsidRPr="005A67B2" w:rsidRDefault="005A67B2" w:rsidP="008A0807">
            <w:pPr>
              <w:pStyle w:val="BodyText"/>
              <w:rPr>
                <w:rFonts w:cs="Arial"/>
              </w:rPr>
            </w:pPr>
            <w:r w:rsidRPr="005A67B2">
              <w:rPr>
                <w:rFonts w:cs="Arial"/>
              </w:rPr>
              <w:t xml:space="preserve">Valeur </w:t>
            </w:r>
            <w:r w:rsidRPr="005A67B2">
              <w:rPr>
                <w:rFonts w:cs="Arial"/>
                <w:b/>
                <w:bCs/>
              </w:rPr>
              <w:t>CUNO</w:t>
            </w:r>
            <w:r w:rsidRPr="005A67B2">
              <w:rPr>
                <w:rFonts w:cs="Arial"/>
              </w:rPr>
              <w:t xml:space="preserve"> de la r</w:t>
            </w:r>
            <w:r>
              <w:rPr>
                <w:rFonts w:cs="Arial"/>
              </w:rPr>
              <w:t xml:space="preserve">eponse de l’Api </w:t>
            </w:r>
            <w:r w:rsidRPr="005A67B2">
              <w:rPr>
                <w:rFonts w:cs="Arial"/>
              </w:rPr>
              <w:t>CRS610MI/SearchCustomer</w:t>
            </w:r>
            <w:r>
              <w:rPr>
                <w:rFonts w:cs="Arial"/>
              </w:rPr>
              <w:t xml:space="preserve"> précédent</w:t>
            </w:r>
          </w:p>
        </w:tc>
      </w:tr>
      <w:tr w:rsidR="005A67B2" w:rsidRPr="000641F4" w14:paraId="394D5E73" w14:textId="77777777" w:rsidTr="007F1C4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31" w:type="dxa"/>
          </w:tcPr>
          <w:p w14:paraId="172A3557" w14:textId="6DAFFC13" w:rsidR="005A67B2" w:rsidRPr="000641F4" w:rsidRDefault="005A67B2" w:rsidP="008A0807">
            <w:pPr>
              <w:pStyle w:val="BodyText"/>
              <w:rPr>
                <w:rFonts w:cs="Arial"/>
              </w:rPr>
            </w:pPr>
            <w:r>
              <w:rPr>
                <w:rFonts w:cs="Arial"/>
              </w:rPr>
              <w:t>CONO</w:t>
            </w:r>
          </w:p>
        </w:tc>
        <w:tc>
          <w:tcPr>
            <w:tcW w:w="912" w:type="dxa"/>
          </w:tcPr>
          <w:p w14:paraId="494D0F77" w14:textId="77777777" w:rsidR="005A67B2" w:rsidRPr="000641F4" w:rsidRDefault="005A67B2" w:rsidP="008A0807">
            <w:pPr>
              <w:pStyle w:val="BodyText"/>
              <w:rPr>
                <w:rFonts w:cs="Arial"/>
              </w:rPr>
            </w:pPr>
            <w:r w:rsidRPr="000641F4">
              <w:rPr>
                <w:rFonts w:cs="Arial"/>
              </w:rPr>
              <w:t>N</w:t>
            </w:r>
          </w:p>
        </w:tc>
        <w:tc>
          <w:tcPr>
            <w:tcW w:w="1276" w:type="dxa"/>
          </w:tcPr>
          <w:p w14:paraId="2C571F4C" w14:textId="77777777" w:rsidR="005A67B2" w:rsidRPr="000641F4" w:rsidRDefault="005A67B2" w:rsidP="008A0807">
            <w:pPr>
              <w:pStyle w:val="BodyText"/>
              <w:rPr>
                <w:rFonts w:cs="Arial"/>
              </w:rPr>
            </w:pPr>
          </w:p>
        </w:tc>
        <w:tc>
          <w:tcPr>
            <w:tcW w:w="1559" w:type="dxa"/>
            <w:vAlign w:val="top"/>
          </w:tcPr>
          <w:p w14:paraId="255882FF" w14:textId="77777777" w:rsidR="005A67B2" w:rsidRPr="000641F4" w:rsidRDefault="005A67B2" w:rsidP="008A0807">
            <w:pPr>
              <w:pStyle w:val="BodyText"/>
              <w:rPr>
                <w:rFonts w:cs="Arial"/>
              </w:rPr>
            </w:pPr>
            <w:r>
              <w:rPr>
                <w:rFonts w:cs="Arial"/>
              </w:rPr>
              <w:t>Non</w:t>
            </w:r>
          </w:p>
        </w:tc>
        <w:tc>
          <w:tcPr>
            <w:tcW w:w="3179" w:type="dxa"/>
          </w:tcPr>
          <w:p w14:paraId="4FA6490D" w14:textId="77777777" w:rsidR="005A67B2" w:rsidRPr="004271AE" w:rsidRDefault="005A67B2" w:rsidP="008A0807">
            <w:pPr>
              <w:pStyle w:val="BodyText"/>
              <w:rPr>
                <w:rFonts w:cs="Arial"/>
                <w:lang w:val="en-US"/>
              </w:rPr>
            </w:pPr>
            <w:r>
              <w:rPr>
                <w:rFonts w:cs="Arial"/>
              </w:rPr>
              <w:t xml:space="preserve">Valeur </w:t>
            </w:r>
            <w:r w:rsidRPr="004271AE">
              <w:rPr>
                <w:rFonts w:cs="Arial"/>
                <w:b/>
                <w:bCs/>
              </w:rPr>
              <w:t>company</w:t>
            </w:r>
            <w:r>
              <w:rPr>
                <w:rFonts w:cs="Arial"/>
              </w:rPr>
              <w:t xml:space="preserve"> donn</w:t>
            </w:r>
            <w:r>
              <w:rPr>
                <w:rFonts w:cs="Arial"/>
                <w:lang w:val="en-US"/>
              </w:rPr>
              <w:t>ée entrant</w:t>
            </w:r>
          </w:p>
        </w:tc>
      </w:tr>
      <w:tr w:rsidR="005A67B2" w:rsidRPr="000641F4" w14:paraId="68661A06" w14:textId="77777777" w:rsidTr="007F1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31" w:type="dxa"/>
          </w:tcPr>
          <w:p w14:paraId="682D3CBD" w14:textId="77777777" w:rsidR="005A67B2" w:rsidRPr="000641F4" w:rsidRDefault="005A67B2" w:rsidP="008A0807">
            <w:pPr>
              <w:pStyle w:val="BodyText"/>
              <w:rPr>
                <w:rFonts w:cs="Arial"/>
              </w:rPr>
            </w:pPr>
            <w:r>
              <w:rPr>
                <w:rFonts w:cs="Arial"/>
              </w:rPr>
              <w:t>divi</w:t>
            </w:r>
          </w:p>
        </w:tc>
        <w:tc>
          <w:tcPr>
            <w:tcW w:w="912" w:type="dxa"/>
          </w:tcPr>
          <w:p w14:paraId="2A800C22" w14:textId="77777777" w:rsidR="005A67B2" w:rsidRPr="000641F4" w:rsidRDefault="005A67B2" w:rsidP="008A0807">
            <w:pPr>
              <w:pStyle w:val="BodyText"/>
              <w:rPr>
                <w:rFonts w:cs="Arial"/>
              </w:rPr>
            </w:pPr>
            <w:r>
              <w:rPr>
                <w:rFonts w:cs="Arial"/>
              </w:rPr>
              <w:t>S</w:t>
            </w:r>
          </w:p>
        </w:tc>
        <w:tc>
          <w:tcPr>
            <w:tcW w:w="1276" w:type="dxa"/>
          </w:tcPr>
          <w:p w14:paraId="0D5E364B" w14:textId="77777777" w:rsidR="005A67B2" w:rsidRPr="000641F4" w:rsidRDefault="005A67B2" w:rsidP="008A0807">
            <w:pPr>
              <w:pStyle w:val="BodyText"/>
              <w:rPr>
                <w:rFonts w:cs="Arial"/>
              </w:rPr>
            </w:pPr>
          </w:p>
        </w:tc>
        <w:tc>
          <w:tcPr>
            <w:tcW w:w="1559" w:type="dxa"/>
            <w:vAlign w:val="top"/>
          </w:tcPr>
          <w:p w14:paraId="725588BA" w14:textId="77777777" w:rsidR="005A67B2" w:rsidRDefault="005A67B2" w:rsidP="008A0807">
            <w:pPr>
              <w:pStyle w:val="BodyText"/>
              <w:rPr>
                <w:rFonts w:cs="Arial"/>
              </w:rPr>
            </w:pPr>
            <w:r>
              <w:rPr>
                <w:rFonts w:cs="Arial"/>
              </w:rPr>
              <w:t>Non</w:t>
            </w:r>
          </w:p>
        </w:tc>
        <w:tc>
          <w:tcPr>
            <w:tcW w:w="3179" w:type="dxa"/>
          </w:tcPr>
          <w:p w14:paraId="566B2B39" w14:textId="77777777" w:rsidR="005A67B2" w:rsidRDefault="005A67B2" w:rsidP="008A0807">
            <w:pPr>
              <w:pStyle w:val="BodyText"/>
              <w:rPr>
                <w:rFonts w:cs="Arial"/>
              </w:rPr>
            </w:pPr>
            <w:r>
              <w:rPr>
                <w:rFonts w:cs="Arial"/>
              </w:rPr>
              <w:t xml:space="preserve">Valeur </w:t>
            </w:r>
            <w:r w:rsidRPr="004271AE">
              <w:rPr>
                <w:rFonts w:cs="Arial"/>
                <w:b/>
                <w:bCs/>
              </w:rPr>
              <w:t>division</w:t>
            </w:r>
            <w:r>
              <w:rPr>
                <w:rFonts w:cs="Arial"/>
              </w:rPr>
              <w:t xml:space="preserve"> donn</w:t>
            </w:r>
            <w:r>
              <w:rPr>
                <w:rFonts w:cs="Arial"/>
                <w:lang w:val="en-US"/>
              </w:rPr>
              <w:t>ée entrant</w:t>
            </w:r>
          </w:p>
        </w:tc>
      </w:tr>
    </w:tbl>
    <w:p w14:paraId="26F0E182" w14:textId="77777777" w:rsidR="005A67B2" w:rsidRPr="005A67B2" w:rsidRDefault="005A67B2" w:rsidP="008A0807">
      <w:pPr>
        <w:pStyle w:val="BodyText"/>
        <w:rPr>
          <w:rFonts w:cs="Arial"/>
        </w:rPr>
      </w:pPr>
    </w:p>
    <w:p w14:paraId="69062B50" w14:textId="77777777" w:rsidR="00CA1D5C" w:rsidRPr="000641F4" w:rsidRDefault="00CA1D5C" w:rsidP="00CA1D5C">
      <w:pPr>
        <w:pStyle w:val="Heading4"/>
      </w:pPr>
      <w:r w:rsidRPr="000641F4">
        <w:lastRenderedPageBreak/>
        <w:t>Composant Add_Address:</w:t>
      </w:r>
    </w:p>
    <w:p w14:paraId="2CB87E72" w14:textId="77777777" w:rsidR="00CA1D5C" w:rsidRPr="000641F4" w:rsidRDefault="00CA1D5C" w:rsidP="008A0807">
      <w:pPr>
        <w:pStyle w:val="BodyText"/>
        <w:rPr>
          <w:rFonts w:cs="Arial"/>
        </w:rPr>
      </w:pPr>
    </w:p>
    <w:p w14:paraId="4427220A" w14:textId="3406053D" w:rsidR="008C4760" w:rsidRPr="008C4760" w:rsidRDefault="008C4760" w:rsidP="008A0807">
      <w:pPr>
        <w:pStyle w:val="BodyText"/>
        <w:rPr>
          <w:rFonts w:cs="Arial"/>
        </w:rPr>
      </w:pPr>
      <w:r w:rsidRPr="008C4760">
        <w:rPr>
          <w:rFonts w:cs="Arial"/>
        </w:rPr>
        <w:t xml:space="preserve">Ce composant utilise l'API </w:t>
      </w:r>
      <w:r w:rsidRPr="008C4760">
        <w:rPr>
          <w:rFonts w:cs="Arial"/>
          <w:b/>
          <w:bCs/>
        </w:rPr>
        <w:t>M3/m3api-rest/v2/execute/OIS100MI/AddBatchAddress</w:t>
      </w:r>
      <w:r w:rsidRPr="008C4760">
        <w:rPr>
          <w:rFonts w:cs="Arial"/>
        </w:rPr>
        <w:t xml:space="preserve"> pour mettre à jour l'adresse d'une commande. Les données nécessaires proviennent de l'API </w:t>
      </w:r>
      <w:r w:rsidRPr="008C4760">
        <w:rPr>
          <w:rFonts w:cs="Arial"/>
          <w:b/>
          <w:bCs/>
        </w:rPr>
        <w:t>CRS610MI/GetBasicData</w:t>
      </w:r>
      <w:r w:rsidRPr="008C4760">
        <w:rPr>
          <w:rFonts w:cs="Arial"/>
        </w:rPr>
        <w:t>.</w:t>
      </w:r>
    </w:p>
    <w:p w14:paraId="2C51AA42" w14:textId="77777777" w:rsidR="008C4760" w:rsidRPr="008C4760" w:rsidRDefault="008C4760" w:rsidP="008A0807">
      <w:pPr>
        <w:pStyle w:val="BodyText"/>
        <w:rPr>
          <w:rFonts w:cs="Arial"/>
        </w:rPr>
      </w:pPr>
      <w:r w:rsidRPr="008C4760">
        <w:rPr>
          <w:rFonts w:cs="Arial"/>
        </w:rPr>
        <w:t xml:space="preserve">Les champs sont mappés depuis les données d'entrée au format JSON et la réponse de l'API </w:t>
      </w:r>
      <w:r w:rsidRPr="008C4760">
        <w:rPr>
          <w:rFonts w:cs="Arial"/>
          <w:b/>
          <w:bCs/>
        </w:rPr>
        <w:t>CRS610MI/GetBasicData</w:t>
      </w:r>
      <w:r w:rsidRPr="008C4760">
        <w:rPr>
          <w:rFonts w:cs="Arial"/>
        </w:rPr>
        <w:t xml:space="preserve"> vers les champs d'entrée de l'API </w:t>
      </w:r>
      <w:r w:rsidRPr="008C4760">
        <w:rPr>
          <w:rFonts w:cs="Arial"/>
          <w:b/>
          <w:bCs/>
        </w:rPr>
        <w:t>OIS100MI/AddBatchAddress</w:t>
      </w:r>
      <w:r w:rsidRPr="008C4760">
        <w:rPr>
          <w:rFonts w:cs="Arial"/>
        </w:rPr>
        <w:t>.</w:t>
      </w:r>
    </w:p>
    <w:p w14:paraId="50EF2397" w14:textId="77777777" w:rsidR="00CA1D5C" w:rsidRPr="000641F4" w:rsidRDefault="00CA1D5C" w:rsidP="008A0807">
      <w:pPr>
        <w:pStyle w:val="BodyText"/>
        <w:rPr>
          <w:rFonts w:cs="Arial"/>
        </w:rPr>
      </w:pPr>
    </w:p>
    <w:tbl>
      <w:tblPr>
        <w:tblStyle w:val="InforTable0"/>
        <w:tblW w:w="0" w:type="auto"/>
        <w:tblInd w:w="902" w:type="dxa"/>
        <w:tblLook w:val="04A0" w:firstRow="1" w:lastRow="0" w:firstColumn="1" w:lastColumn="0" w:noHBand="0" w:noVBand="1"/>
      </w:tblPr>
      <w:tblGrid>
        <w:gridCol w:w="1720"/>
        <w:gridCol w:w="1157"/>
        <w:gridCol w:w="1521"/>
        <w:gridCol w:w="1628"/>
        <w:gridCol w:w="3172"/>
      </w:tblGrid>
      <w:tr w:rsidR="008C4760" w:rsidRPr="000641F4" w14:paraId="6E4CE494" w14:textId="77777777" w:rsidTr="007F1C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31" w:type="dxa"/>
          </w:tcPr>
          <w:p w14:paraId="7B1587CA" w14:textId="77777777" w:rsidR="008C4760" w:rsidRPr="000641F4" w:rsidRDefault="008C4760" w:rsidP="008A0807">
            <w:pPr>
              <w:pStyle w:val="BodyText"/>
              <w:rPr>
                <w:rFonts w:cs="Arial"/>
              </w:rPr>
            </w:pPr>
            <w:r w:rsidRPr="000641F4">
              <w:rPr>
                <w:rFonts w:cs="Arial"/>
              </w:rPr>
              <w:t>Champ M3</w:t>
            </w:r>
          </w:p>
        </w:tc>
        <w:tc>
          <w:tcPr>
            <w:tcW w:w="912" w:type="dxa"/>
          </w:tcPr>
          <w:p w14:paraId="040749C5" w14:textId="77777777" w:rsidR="008C4760" w:rsidRPr="000641F4" w:rsidRDefault="008C4760" w:rsidP="008A0807">
            <w:pPr>
              <w:pStyle w:val="BodyText"/>
              <w:rPr>
                <w:rFonts w:cs="Arial"/>
              </w:rPr>
            </w:pPr>
            <w:r w:rsidRPr="000641F4">
              <w:rPr>
                <w:rFonts w:cs="Arial"/>
              </w:rPr>
              <w:t>Type</w:t>
            </w:r>
          </w:p>
        </w:tc>
        <w:tc>
          <w:tcPr>
            <w:tcW w:w="1276" w:type="dxa"/>
          </w:tcPr>
          <w:p w14:paraId="26A5C7EF" w14:textId="77777777" w:rsidR="008C4760" w:rsidRPr="000641F4" w:rsidRDefault="008C4760" w:rsidP="008A0807">
            <w:pPr>
              <w:pStyle w:val="BodyText"/>
              <w:rPr>
                <w:rFonts w:cs="Arial"/>
              </w:rPr>
            </w:pPr>
            <w:r w:rsidRPr="000641F4">
              <w:rPr>
                <w:rFonts w:cs="Arial"/>
              </w:rPr>
              <w:t>Longueur</w:t>
            </w:r>
          </w:p>
        </w:tc>
        <w:tc>
          <w:tcPr>
            <w:tcW w:w="1559" w:type="dxa"/>
          </w:tcPr>
          <w:p w14:paraId="40F3EC99" w14:textId="77777777" w:rsidR="008C4760" w:rsidRPr="000641F4" w:rsidRDefault="008C4760" w:rsidP="008A0807">
            <w:pPr>
              <w:pStyle w:val="BodyText"/>
              <w:rPr>
                <w:rFonts w:cs="Arial"/>
              </w:rPr>
            </w:pPr>
            <w:r w:rsidRPr="000641F4">
              <w:rPr>
                <w:rFonts w:cs="Arial"/>
              </w:rPr>
              <w:t>Obligatoire</w:t>
            </w:r>
          </w:p>
        </w:tc>
        <w:tc>
          <w:tcPr>
            <w:tcW w:w="3179" w:type="dxa"/>
          </w:tcPr>
          <w:p w14:paraId="68C87C13" w14:textId="77777777" w:rsidR="008C4760" w:rsidRPr="000641F4" w:rsidRDefault="008C4760" w:rsidP="008A0807">
            <w:pPr>
              <w:pStyle w:val="BodyText"/>
              <w:rPr>
                <w:rFonts w:cs="Arial"/>
              </w:rPr>
            </w:pPr>
            <w:r w:rsidRPr="000641F4">
              <w:rPr>
                <w:rFonts w:cs="Arial"/>
              </w:rPr>
              <w:t>Description</w:t>
            </w:r>
          </w:p>
        </w:tc>
      </w:tr>
      <w:tr w:rsidR="008C4760" w:rsidRPr="005A67B2" w14:paraId="1F91EE2C" w14:textId="77777777" w:rsidTr="007F1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31" w:type="dxa"/>
          </w:tcPr>
          <w:p w14:paraId="16E9EF63" w14:textId="41ACD731" w:rsidR="008C4760" w:rsidRDefault="008C4760" w:rsidP="008A0807">
            <w:pPr>
              <w:pStyle w:val="BodyText"/>
              <w:rPr>
                <w:rFonts w:cs="Arial"/>
              </w:rPr>
            </w:pPr>
            <w:r>
              <w:rPr>
                <w:rFonts w:cs="Arial"/>
              </w:rPr>
              <w:t>ORNO</w:t>
            </w:r>
          </w:p>
        </w:tc>
        <w:tc>
          <w:tcPr>
            <w:tcW w:w="912" w:type="dxa"/>
          </w:tcPr>
          <w:p w14:paraId="279178EA" w14:textId="77777777" w:rsidR="008C4760" w:rsidRPr="000641F4" w:rsidRDefault="008C4760" w:rsidP="008A0807">
            <w:pPr>
              <w:pStyle w:val="BodyText"/>
              <w:rPr>
                <w:rFonts w:cs="Arial"/>
              </w:rPr>
            </w:pPr>
            <w:r>
              <w:rPr>
                <w:rFonts w:cs="Arial"/>
              </w:rPr>
              <w:t>S</w:t>
            </w:r>
          </w:p>
        </w:tc>
        <w:tc>
          <w:tcPr>
            <w:tcW w:w="1276" w:type="dxa"/>
          </w:tcPr>
          <w:p w14:paraId="12D87B95" w14:textId="77777777" w:rsidR="008C4760" w:rsidRPr="000641F4" w:rsidRDefault="008C4760" w:rsidP="008A0807">
            <w:pPr>
              <w:pStyle w:val="BodyText"/>
              <w:rPr>
                <w:rFonts w:cs="Arial"/>
              </w:rPr>
            </w:pPr>
            <w:r>
              <w:rPr>
                <w:rFonts w:cs="Arial"/>
              </w:rPr>
              <w:t>900</w:t>
            </w:r>
          </w:p>
        </w:tc>
        <w:tc>
          <w:tcPr>
            <w:tcW w:w="1559" w:type="dxa"/>
            <w:vAlign w:val="top"/>
          </w:tcPr>
          <w:p w14:paraId="1609BD0D" w14:textId="77777777" w:rsidR="008C4760" w:rsidRDefault="008C4760" w:rsidP="008A0807">
            <w:pPr>
              <w:pStyle w:val="BodyText"/>
              <w:rPr>
                <w:rFonts w:cs="Arial"/>
              </w:rPr>
            </w:pPr>
            <w:r>
              <w:rPr>
                <w:rFonts w:cs="Arial"/>
              </w:rPr>
              <w:t>Oui</w:t>
            </w:r>
          </w:p>
        </w:tc>
        <w:tc>
          <w:tcPr>
            <w:tcW w:w="3179" w:type="dxa"/>
          </w:tcPr>
          <w:p w14:paraId="0EA65EDD" w14:textId="77777777" w:rsidR="008C4760" w:rsidRPr="005A67B2" w:rsidRDefault="008C4760" w:rsidP="008A0807">
            <w:pPr>
              <w:pStyle w:val="BodyText"/>
              <w:rPr>
                <w:rFonts w:cs="Arial"/>
              </w:rPr>
            </w:pPr>
            <w:r w:rsidRPr="005A67B2">
              <w:rPr>
                <w:rFonts w:cs="Arial"/>
              </w:rPr>
              <w:t xml:space="preserve">Valeur </w:t>
            </w:r>
            <w:r w:rsidRPr="005A67B2">
              <w:rPr>
                <w:rFonts w:cs="Arial"/>
                <w:b/>
                <w:bCs/>
              </w:rPr>
              <w:t>CUNO</w:t>
            </w:r>
            <w:r w:rsidRPr="005A67B2">
              <w:rPr>
                <w:rFonts w:cs="Arial"/>
              </w:rPr>
              <w:t xml:space="preserve"> de la r</w:t>
            </w:r>
            <w:r>
              <w:rPr>
                <w:rFonts w:cs="Arial"/>
              </w:rPr>
              <w:t xml:space="preserve">eponse de l’Api </w:t>
            </w:r>
            <w:r w:rsidRPr="008C4760">
              <w:rPr>
                <w:rFonts w:cs="Arial"/>
                <w:b/>
                <w:bCs/>
              </w:rPr>
              <w:t>CRS610MI/SearchCustomer</w:t>
            </w:r>
            <w:r>
              <w:rPr>
                <w:rFonts w:cs="Arial"/>
              </w:rPr>
              <w:t xml:space="preserve"> précédent</w:t>
            </w:r>
          </w:p>
        </w:tc>
      </w:tr>
      <w:tr w:rsidR="008C4760" w:rsidRPr="005A67B2" w14:paraId="61F1A67E" w14:textId="77777777" w:rsidTr="007F1C4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31" w:type="dxa"/>
          </w:tcPr>
          <w:p w14:paraId="48302D69" w14:textId="1BAD17B7" w:rsidR="008C4760" w:rsidRDefault="008C4760" w:rsidP="008A0807">
            <w:pPr>
              <w:pStyle w:val="BodyText"/>
              <w:rPr>
                <w:rFonts w:cs="Arial"/>
              </w:rPr>
            </w:pPr>
            <w:r>
              <w:rPr>
                <w:rFonts w:cs="Arial"/>
              </w:rPr>
              <w:t>ADRT</w:t>
            </w:r>
          </w:p>
        </w:tc>
        <w:tc>
          <w:tcPr>
            <w:tcW w:w="912" w:type="dxa"/>
          </w:tcPr>
          <w:p w14:paraId="7B4AF7BF" w14:textId="5A73885E" w:rsidR="008C4760" w:rsidRDefault="008C4760" w:rsidP="008A0807">
            <w:pPr>
              <w:pStyle w:val="BodyText"/>
              <w:rPr>
                <w:rFonts w:cs="Arial"/>
              </w:rPr>
            </w:pPr>
            <w:r>
              <w:rPr>
                <w:rFonts w:cs="Arial"/>
              </w:rPr>
              <w:t>N</w:t>
            </w:r>
          </w:p>
        </w:tc>
        <w:tc>
          <w:tcPr>
            <w:tcW w:w="1276" w:type="dxa"/>
          </w:tcPr>
          <w:p w14:paraId="060F5C17" w14:textId="1D436387" w:rsidR="008C4760" w:rsidRDefault="008C4760" w:rsidP="008A0807">
            <w:pPr>
              <w:pStyle w:val="BodyText"/>
              <w:rPr>
                <w:rFonts w:cs="Arial"/>
              </w:rPr>
            </w:pPr>
            <w:r>
              <w:rPr>
                <w:rFonts w:cs="Arial"/>
              </w:rPr>
              <w:t>2</w:t>
            </w:r>
          </w:p>
        </w:tc>
        <w:tc>
          <w:tcPr>
            <w:tcW w:w="1559" w:type="dxa"/>
            <w:vAlign w:val="top"/>
          </w:tcPr>
          <w:p w14:paraId="164CA205" w14:textId="62AADAC4" w:rsidR="008C4760" w:rsidRDefault="008C4760" w:rsidP="008A0807">
            <w:pPr>
              <w:pStyle w:val="BodyText"/>
              <w:rPr>
                <w:rFonts w:cs="Arial"/>
              </w:rPr>
            </w:pPr>
            <w:r>
              <w:rPr>
                <w:rFonts w:cs="Arial"/>
              </w:rPr>
              <w:t>Oui</w:t>
            </w:r>
          </w:p>
        </w:tc>
        <w:tc>
          <w:tcPr>
            <w:tcW w:w="3179" w:type="dxa"/>
          </w:tcPr>
          <w:p w14:paraId="14F04E1F" w14:textId="48CCEC3F" w:rsidR="008C4760" w:rsidRPr="005A67B2" w:rsidRDefault="00796E20" w:rsidP="008A0807">
            <w:pPr>
              <w:pStyle w:val="BodyText"/>
              <w:rPr>
                <w:rFonts w:cs="Arial"/>
              </w:rPr>
            </w:pPr>
            <w:r>
              <w:rPr>
                <w:rFonts w:cs="Arial"/>
              </w:rPr>
              <w:t xml:space="preserve">Valeur en dur : </w:t>
            </w:r>
            <w:r w:rsidRPr="00796E20">
              <w:rPr>
                <w:rFonts w:cs="Arial"/>
                <w:b/>
                <w:bCs/>
              </w:rPr>
              <w:t>01</w:t>
            </w:r>
          </w:p>
        </w:tc>
      </w:tr>
      <w:tr w:rsidR="008C4760" w:rsidRPr="000641F4" w14:paraId="6C5196AA" w14:textId="77777777" w:rsidTr="007F1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31" w:type="dxa"/>
          </w:tcPr>
          <w:p w14:paraId="3C6AD611" w14:textId="77777777" w:rsidR="008C4760" w:rsidRPr="000641F4" w:rsidRDefault="008C4760" w:rsidP="008A0807">
            <w:pPr>
              <w:pStyle w:val="BodyText"/>
              <w:rPr>
                <w:rFonts w:cs="Arial"/>
              </w:rPr>
            </w:pPr>
            <w:r>
              <w:rPr>
                <w:rFonts w:cs="Arial"/>
              </w:rPr>
              <w:t>CONO</w:t>
            </w:r>
          </w:p>
        </w:tc>
        <w:tc>
          <w:tcPr>
            <w:tcW w:w="912" w:type="dxa"/>
          </w:tcPr>
          <w:p w14:paraId="69A319F9" w14:textId="77777777" w:rsidR="008C4760" w:rsidRPr="000641F4" w:rsidRDefault="008C4760" w:rsidP="008A0807">
            <w:pPr>
              <w:pStyle w:val="BodyText"/>
              <w:rPr>
                <w:rFonts w:cs="Arial"/>
              </w:rPr>
            </w:pPr>
            <w:r w:rsidRPr="000641F4">
              <w:rPr>
                <w:rFonts w:cs="Arial"/>
              </w:rPr>
              <w:t>N</w:t>
            </w:r>
          </w:p>
        </w:tc>
        <w:tc>
          <w:tcPr>
            <w:tcW w:w="1276" w:type="dxa"/>
          </w:tcPr>
          <w:p w14:paraId="31285075" w14:textId="77777777" w:rsidR="008C4760" w:rsidRPr="000641F4" w:rsidRDefault="008C4760" w:rsidP="008A0807">
            <w:pPr>
              <w:pStyle w:val="BodyText"/>
              <w:rPr>
                <w:rFonts w:cs="Arial"/>
              </w:rPr>
            </w:pPr>
          </w:p>
        </w:tc>
        <w:tc>
          <w:tcPr>
            <w:tcW w:w="1559" w:type="dxa"/>
            <w:vAlign w:val="top"/>
          </w:tcPr>
          <w:p w14:paraId="72A35AAA" w14:textId="77777777" w:rsidR="008C4760" w:rsidRPr="000641F4" w:rsidRDefault="008C4760" w:rsidP="008A0807">
            <w:pPr>
              <w:pStyle w:val="BodyText"/>
              <w:rPr>
                <w:rFonts w:cs="Arial"/>
              </w:rPr>
            </w:pPr>
            <w:r>
              <w:rPr>
                <w:rFonts w:cs="Arial"/>
              </w:rPr>
              <w:t>Non</w:t>
            </w:r>
          </w:p>
        </w:tc>
        <w:tc>
          <w:tcPr>
            <w:tcW w:w="3179" w:type="dxa"/>
          </w:tcPr>
          <w:p w14:paraId="7FDA1481" w14:textId="77777777" w:rsidR="008C4760" w:rsidRPr="004271AE" w:rsidRDefault="008C4760" w:rsidP="008A0807">
            <w:pPr>
              <w:pStyle w:val="BodyText"/>
              <w:rPr>
                <w:rFonts w:cs="Arial"/>
                <w:lang w:val="en-US"/>
              </w:rPr>
            </w:pPr>
            <w:r>
              <w:rPr>
                <w:rFonts w:cs="Arial"/>
              </w:rPr>
              <w:t xml:space="preserve">Valeur </w:t>
            </w:r>
            <w:r w:rsidRPr="004271AE">
              <w:rPr>
                <w:rFonts w:cs="Arial"/>
                <w:b/>
                <w:bCs/>
              </w:rPr>
              <w:t>company</w:t>
            </w:r>
            <w:r>
              <w:rPr>
                <w:rFonts w:cs="Arial"/>
              </w:rPr>
              <w:t xml:space="preserve"> donn</w:t>
            </w:r>
            <w:r>
              <w:rPr>
                <w:rFonts w:cs="Arial"/>
                <w:lang w:val="en-US"/>
              </w:rPr>
              <w:t>ée entrant</w:t>
            </w:r>
          </w:p>
        </w:tc>
      </w:tr>
      <w:tr w:rsidR="002747AB" w:rsidRPr="000641F4" w14:paraId="0A6CE03E" w14:textId="77777777" w:rsidTr="007F1C4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31" w:type="dxa"/>
          </w:tcPr>
          <w:p w14:paraId="110DF710" w14:textId="2CA72DA1" w:rsidR="002747AB" w:rsidRPr="000641F4" w:rsidRDefault="002747AB" w:rsidP="008A0807">
            <w:pPr>
              <w:pStyle w:val="BodyText"/>
              <w:rPr>
                <w:rFonts w:cs="Arial"/>
              </w:rPr>
            </w:pPr>
            <w:r>
              <w:rPr>
                <w:rFonts w:cs="Arial"/>
              </w:rPr>
              <w:t>CUNM</w:t>
            </w:r>
          </w:p>
        </w:tc>
        <w:tc>
          <w:tcPr>
            <w:tcW w:w="912" w:type="dxa"/>
          </w:tcPr>
          <w:p w14:paraId="5FCBEBAA" w14:textId="77777777" w:rsidR="002747AB" w:rsidRPr="000641F4" w:rsidRDefault="002747AB" w:rsidP="008A0807">
            <w:pPr>
              <w:pStyle w:val="BodyText"/>
              <w:rPr>
                <w:rFonts w:cs="Arial"/>
              </w:rPr>
            </w:pPr>
            <w:r>
              <w:rPr>
                <w:rFonts w:cs="Arial"/>
              </w:rPr>
              <w:t>S</w:t>
            </w:r>
          </w:p>
        </w:tc>
        <w:tc>
          <w:tcPr>
            <w:tcW w:w="1276" w:type="dxa"/>
          </w:tcPr>
          <w:p w14:paraId="2D1CC435" w14:textId="021CDAD5" w:rsidR="002747AB" w:rsidRPr="000641F4" w:rsidRDefault="002747AB" w:rsidP="008A0807">
            <w:pPr>
              <w:pStyle w:val="BodyText"/>
              <w:rPr>
                <w:rFonts w:cs="Arial"/>
              </w:rPr>
            </w:pPr>
            <w:r>
              <w:rPr>
                <w:rFonts w:cs="Arial"/>
              </w:rPr>
              <w:t>36</w:t>
            </w:r>
          </w:p>
        </w:tc>
        <w:tc>
          <w:tcPr>
            <w:tcW w:w="1559" w:type="dxa"/>
            <w:vAlign w:val="top"/>
          </w:tcPr>
          <w:p w14:paraId="439FEADD" w14:textId="77777777" w:rsidR="002747AB" w:rsidRDefault="002747AB" w:rsidP="008A0807">
            <w:pPr>
              <w:pStyle w:val="BodyText"/>
              <w:rPr>
                <w:rFonts w:cs="Arial"/>
              </w:rPr>
            </w:pPr>
            <w:r>
              <w:rPr>
                <w:rFonts w:cs="Arial"/>
              </w:rPr>
              <w:t>Non</w:t>
            </w:r>
          </w:p>
        </w:tc>
        <w:tc>
          <w:tcPr>
            <w:tcW w:w="3179" w:type="dxa"/>
          </w:tcPr>
          <w:p w14:paraId="6901F04E" w14:textId="1F055211" w:rsidR="002747AB" w:rsidRDefault="002747AB" w:rsidP="008A0807">
            <w:pPr>
              <w:pStyle w:val="BodyText"/>
              <w:rPr>
                <w:rFonts w:cs="Arial"/>
              </w:rPr>
            </w:pPr>
            <w:r w:rsidRPr="005A67B2">
              <w:rPr>
                <w:rFonts w:cs="Arial"/>
              </w:rPr>
              <w:t xml:space="preserve">Valeur </w:t>
            </w:r>
            <w:r>
              <w:rPr>
                <w:rFonts w:cs="Arial"/>
                <w:b/>
                <w:bCs/>
              </w:rPr>
              <w:t>CUNM</w:t>
            </w:r>
            <w:r w:rsidRPr="005A67B2">
              <w:rPr>
                <w:rFonts w:cs="Arial"/>
              </w:rPr>
              <w:t xml:space="preserve"> de la r</w:t>
            </w:r>
            <w:r>
              <w:rPr>
                <w:rFonts w:cs="Arial"/>
              </w:rPr>
              <w:t xml:space="preserve">eponse de l’Api </w:t>
            </w:r>
            <w:r w:rsidRPr="008C4760">
              <w:rPr>
                <w:rFonts w:cs="Arial"/>
                <w:b/>
                <w:bCs/>
              </w:rPr>
              <w:t>CRS610MI/ GetBasicData</w:t>
            </w:r>
            <w:r>
              <w:rPr>
                <w:rFonts w:cs="Arial"/>
              </w:rPr>
              <w:t xml:space="preserve"> précédent</w:t>
            </w:r>
          </w:p>
        </w:tc>
      </w:tr>
      <w:tr w:rsidR="00796E20" w:rsidRPr="000641F4" w14:paraId="7034B45D" w14:textId="77777777" w:rsidTr="007F1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31" w:type="dxa"/>
          </w:tcPr>
          <w:p w14:paraId="35586268" w14:textId="40E7BC7D" w:rsidR="00796E20" w:rsidRDefault="00796E20" w:rsidP="008A0807">
            <w:pPr>
              <w:pStyle w:val="BodyText"/>
              <w:rPr>
                <w:rFonts w:cs="Arial"/>
              </w:rPr>
            </w:pPr>
            <w:r>
              <w:rPr>
                <w:rFonts w:cs="Arial"/>
              </w:rPr>
              <w:t>CUA1</w:t>
            </w:r>
          </w:p>
        </w:tc>
        <w:tc>
          <w:tcPr>
            <w:tcW w:w="912" w:type="dxa"/>
            <w:vAlign w:val="top"/>
          </w:tcPr>
          <w:p w14:paraId="1AC3FA30" w14:textId="215A2E77" w:rsidR="00796E20" w:rsidRDefault="00796E20" w:rsidP="008A0807">
            <w:pPr>
              <w:pStyle w:val="BodyText"/>
              <w:rPr>
                <w:rFonts w:cs="Arial"/>
              </w:rPr>
            </w:pPr>
            <w:r w:rsidRPr="008252C5">
              <w:rPr>
                <w:rFonts w:cs="Arial"/>
              </w:rPr>
              <w:t>S</w:t>
            </w:r>
          </w:p>
        </w:tc>
        <w:tc>
          <w:tcPr>
            <w:tcW w:w="1276" w:type="dxa"/>
            <w:vAlign w:val="top"/>
          </w:tcPr>
          <w:p w14:paraId="6B61C513" w14:textId="095A1A0A" w:rsidR="00796E20" w:rsidRPr="000641F4" w:rsidRDefault="00796E20" w:rsidP="008A0807">
            <w:pPr>
              <w:pStyle w:val="BodyText"/>
              <w:rPr>
                <w:rFonts w:cs="Arial"/>
              </w:rPr>
            </w:pPr>
            <w:r w:rsidRPr="0010720C">
              <w:rPr>
                <w:rFonts w:cs="Arial"/>
              </w:rPr>
              <w:t>36</w:t>
            </w:r>
          </w:p>
        </w:tc>
        <w:tc>
          <w:tcPr>
            <w:tcW w:w="1559" w:type="dxa"/>
            <w:vAlign w:val="top"/>
          </w:tcPr>
          <w:p w14:paraId="20D2483D" w14:textId="7814483F" w:rsidR="00796E20" w:rsidRDefault="00796E20" w:rsidP="008A0807">
            <w:pPr>
              <w:pStyle w:val="BodyText"/>
              <w:rPr>
                <w:rFonts w:cs="Arial"/>
              </w:rPr>
            </w:pPr>
            <w:r w:rsidRPr="008D463F">
              <w:rPr>
                <w:rFonts w:cs="Arial"/>
              </w:rPr>
              <w:t>Non</w:t>
            </w:r>
          </w:p>
        </w:tc>
        <w:tc>
          <w:tcPr>
            <w:tcW w:w="3179" w:type="dxa"/>
          </w:tcPr>
          <w:p w14:paraId="3E2A1A03" w14:textId="73864DC3" w:rsidR="00796E20" w:rsidRDefault="00796E20" w:rsidP="008A0807">
            <w:pPr>
              <w:pStyle w:val="BodyText"/>
              <w:rPr>
                <w:rFonts w:cs="Arial"/>
              </w:rPr>
            </w:pPr>
            <w:r w:rsidRPr="005A67B2">
              <w:rPr>
                <w:rFonts w:cs="Arial"/>
              </w:rPr>
              <w:t xml:space="preserve">Valeur </w:t>
            </w:r>
            <w:r>
              <w:rPr>
                <w:rFonts w:cs="Arial"/>
                <w:b/>
                <w:bCs/>
              </w:rPr>
              <w:t>CUA1</w:t>
            </w:r>
            <w:r w:rsidRPr="005A67B2">
              <w:rPr>
                <w:rFonts w:cs="Arial"/>
              </w:rPr>
              <w:t xml:space="preserve"> de la r</w:t>
            </w:r>
            <w:r>
              <w:rPr>
                <w:rFonts w:cs="Arial"/>
              </w:rPr>
              <w:t xml:space="preserve">eponse de l’Api </w:t>
            </w:r>
            <w:r w:rsidRPr="008C4760">
              <w:rPr>
                <w:rFonts w:cs="Arial"/>
                <w:b/>
                <w:bCs/>
              </w:rPr>
              <w:t>CRS610MI/ GetBasicData</w:t>
            </w:r>
            <w:r>
              <w:rPr>
                <w:rFonts w:cs="Arial"/>
              </w:rPr>
              <w:t xml:space="preserve"> précédent</w:t>
            </w:r>
          </w:p>
        </w:tc>
      </w:tr>
      <w:tr w:rsidR="00796E20" w:rsidRPr="000641F4" w14:paraId="11F6EEF4" w14:textId="77777777" w:rsidTr="007F1C4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31" w:type="dxa"/>
          </w:tcPr>
          <w:p w14:paraId="30F8345E" w14:textId="080F3E2F" w:rsidR="00796E20" w:rsidRDefault="00796E20" w:rsidP="008A0807">
            <w:pPr>
              <w:pStyle w:val="BodyText"/>
              <w:rPr>
                <w:rFonts w:cs="Arial"/>
              </w:rPr>
            </w:pPr>
            <w:r>
              <w:rPr>
                <w:rFonts w:cs="Arial"/>
              </w:rPr>
              <w:t>CUA2</w:t>
            </w:r>
          </w:p>
        </w:tc>
        <w:tc>
          <w:tcPr>
            <w:tcW w:w="912" w:type="dxa"/>
            <w:vAlign w:val="top"/>
          </w:tcPr>
          <w:p w14:paraId="3CFDD93C" w14:textId="1BB54D18" w:rsidR="00796E20" w:rsidRDefault="00796E20" w:rsidP="008A0807">
            <w:pPr>
              <w:pStyle w:val="BodyText"/>
              <w:rPr>
                <w:rFonts w:cs="Arial"/>
              </w:rPr>
            </w:pPr>
            <w:r w:rsidRPr="008252C5">
              <w:rPr>
                <w:rFonts w:cs="Arial"/>
              </w:rPr>
              <w:t>S</w:t>
            </w:r>
          </w:p>
        </w:tc>
        <w:tc>
          <w:tcPr>
            <w:tcW w:w="1276" w:type="dxa"/>
            <w:vAlign w:val="top"/>
          </w:tcPr>
          <w:p w14:paraId="71839987" w14:textId="60A59BF7" w:rsidR="00796E20" w:rsidRPr="000641F4" w:rsidRDefault="00796E20" w:rsidP="008A0807">
            <w:pPr>
              <w:pStyle w:val="BodyText"/>
              <w:rPr>
                <w:rFonts w:cs="Arial"/>
              </w:rPr>
            </w:pPr>
            <w:r w:rsidRPr="0010720C">
              <w:rPr>
                <w:rFonts w:cs="Arial"/>
              </w:rPr>
              <w:t>36</w:t>
            </w:r>
          </w:p>
        </w:tc>
        <w:tc>
          <w:tcPr>
            <w:tcW w:w="1559" w:type="dxa"/>
            <w:vAlign w:val="top"/>
          </w:tcPr>
          <w:p w14:paraId="60A5BBDD" w14:textId="3D24950B" w:rsidR="00796E20" w:rsidRDefault="00796E20" w:rsidP="008A0807">
            <w:pPr>
              <w:pStyle w:val="BodyText"/>
              <w:rPr>
                <w:rFonts w:cs="Arial"/>
              </w:rPr>
            </w:pPr>
            <w:r w:rsidRPr="008D463F">
              <w:rPr>
                <w:rFonts w:cs="Arial"/>
              </w:rPr>
              <w:t>Non</w:t>
            </w:r>
          </w:p>
        </w:tc>
        <w:tc>
          <w:tcPr>
            <w:tcW w:w="3179" w:type="dxa"/>
          </w:tcPr>
          <w:p w14:paraId="5124F5CF" w14:textId="4608B497" w:rsidR="00796E20" w:rsidRDefault="00796E20" w:rsidP="008A0807">
            <w:pPr>
              <w:pStyle w:val="BodyText"/>
              <w:rPr>
                <w:rFonts w:cs="Arial"/>
              </w:rPr>
            </w:pPr>
            <w:r w:rsidRPr="005A67B2">
              <w:rPr>
                <w:rFonts w:cs="Arial"/>
              </w:rPr>
              <w:t xml:space="preserve">Valeur </w:t>
            </w:r>
            <w:r>
              <w:rPr>
                <w:rFonts w:cs="Arial"/>
                <w:b/>
                <w:bCs/>
              </w:rPr>
              <w:t>CUA2</w:t>
            </w:r>
            <w:r w:rsidRPr="005A67B2">
              <w:rPr>
                <w:rFonts w:cs="Arial"/>
              </w:rPr>
              <w:t xml:space="preserve"> de la r</w:t>
            </w:r>
            <w:r>
              <w:rPr>
                <w:rFonts w:cs="Arial"/>
              </w:rPr>
              <w:t xml:space="preserve">eponse de l’Api </w:t>
            </w:r>
            <w:r w:rsidRPr="008C4760">
              <w:rPr>
                <w:rFonts w:cs="Arial"/>
                <w:b/>
                <w:bCs/>
              </w:rPr>
              <w:t>CRS610MI/ GetBasicData</w:t>
            </w:r>
            <w:r>
              <w:rPr>
                <w:rFonts w:cs="Arial"/>
              </w:rPr>
              <w:t xml:space="preserve"> précédent</w:t>
            </w:r>
          </w:p>
        </w:tc>
      </w:tr>
      <w:tr w:rsidR="00796E20" w:rsidRPr="000641F4" w14:paraId="0D4A67F6" w14:textId="77777777" w:rsidTr="007F1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31" w:type="dxa"/>
          </w:tcPr>
          <w:p w14:paraId="4939B792" w14:textId="7602E21D" w:rsidR="00796E20" w:rsidRDefault="00796E20" w:rsidP="008A0807">
            <w:pPr>
              <w:pStyle w:val="BodyText"/>
              <w:rPr>
                <w:rFonts w:cs="Arial"/>
              </w:rPr>
            </w:pPr>
            <w:r>
              <w:rPr>
                <w:rFonts w:cs="Arial"/>
              </w:rPr>
              <w:t>CUA3</w:t>
            </w:r>
          </w:p>
        </w:tc>
        <w:tc>
          <w:tcPr>
            <w:tcW w:w="912" w:type="dxa"/>
            <w:vAlign w:val="top"/>
          </w:tcPr>
          <w:p w14:paraId="464426F8" w14:textId="155B5E99" w:rsidR="00796E20" w:rsidRDefault="00796E20" w:rsidP="008A0807">
            <w:pPr>
              <w:pStyle w:val="BodyText"/>
              <w:rPr>
                <w:rFonts w:cs="Arial"/>
              </w:rPr>
            </w:pPr>
            <w:r w:rsidRPr="008252C5">
              <w:rPr>
                <w:rFonts w:cs="Arial"/>
              </w:rPr>
              <w:t>S</w:t>
            </w:r>
          </w:p>
        </w:tc>
        <w:tc>
          <w:tcPr>
            <w:tcW w:w="1276" w:type="dxa"/>
            <w:vAlign w:val="top"/>
          </w:tcPr>
          <w:p w14:paraId="3F97C425" w14:textId="4C5D449F" w:rsidR="00796E20" w:rsidRPr="000641F4" w:rsidRDefault="00796E20" w:rsidP="008A0807">
            <w:pPr>
              <w:pStyle w:val="BodyText"/>
              <w:rPr>
                <w:rFonts w:cs="Arial"/>
              </w:rPr>
            </w:pPr>
            <w:r w:rsidRPr="0010720C">
              <w:rPr>
                <w:rFonts w:cs="Arial"/>
              </w:rPr>
              <w:t>36</w:t>
            </w:r>
          </w:p>
        </w:tc>
        <w:tc>
          <w:tcPr>
            <w:tcW w:w="1559" w:type="dxa"/>
            <w:vAlign w:val="top"/>
          </w:tcPr>
          <w:p w14:paraId="3C4CA74B" w14:textId="3F76A016" w:rsidR="00796E20" w:rsidRDefault="00796E20" w:rsidP="008A0807">
            <w:pPr>
              <w:pStyle w:val="BodyText"/>
              <w:rPr>
                <w:rFonts w:cs="Arial"/>
              </w:rPr>
            </w:pPr>
            <w:r w:rsidRPr="008D463F">
              <w:rPr>
                <w:rFonts w:cs="Arial"/>
              </w:rPr>
              <w:t>Non</w:t>
            </w:r>
          </w:p>
        </w:tc>
        <w:tc>
          <w:tcPr>
            <w:tcW w:w="3179" w:type="dxa"/>
          </w:tcPr>
          <w:p w14:paraId="63BAB8A4" w14:textId="0EAFBE63" w:rsidR="00796E20" w:rsidRDefault="00796E20" w:rsidP="008A0807">
            <w:pPr>
              <w:pStyle w:val="BodyText"/>
              <w:rPr>
                <w:rFonts w:cs="Arial"/>
              </w:rPr>
            </w:pPr>
            <w:r w:rsidRPr="005A67B2">
              <w:rPr>
                <w:rFonts w:cs="Arial"/>
              </w:rPr>
              <w:t xml:space="preserve">Valeur </w:t>
            </w:r>
            <w:r>
              <w:rPr>
                <w:rFonts w:cs="Arial"/>
                <w:b/>
                <w:bCs/>
              </w:rPr>
              <w:t>CUA3</w:t>
            </w:r>
            <w:r w:rsidRPr="005A67B2">
              <w:rPr>
                <w:rFonts w:cs="Arial"/>
              </w:rPr>
              <w:t xml:space="preserve"> de la r</w:t>
            </w:r>
            <w:r>
              <w:rPr>
                <w:rFonts w:cs="Arial"/>
              </w:rPr>
              <w:t xml:space="preserve">eponse de l’Api </w:t>
            </w:r>
            <w:r w:rsidRPr="008C4760">
              <w:rPr>
                <w:rFonts w:cs="Arial"/>
                <w:b/>
                <w:bCs/>
              </w:rPr>
              <w:t>CRS610MI/ GetBasicData</w:t>
            </w:r>
            <w:r>
              <w:rPr>
                <w:rFonts w:cs="Arial"/>
              </w:rPr>
              <w:t xml:space="preserve"> précédent</w:t>
            </w:r>
          </w:p>
        </w:tc>
      </w:tr>
      <w:tr w:rsidR="00796E20" w:rsidRPr="000641F4" w14:paraId="5008674E" w14:textId="77777777" w:rsidTr="007F1C4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31" w:type="dxa"/>
          </w:tcPr>
          <w:p w14:paraId="7A830FEC" w14:textId="0025E59C" w:rsidR="00796E20" w:rsidRDefault="00796E20" w:rsidP="008A0807">
            <w:pPr>
              <w:pStyle w:val="BodyText"/>
              <w:rPr>
                <w:rFonts w:cs="Arial"/>
              </w:rPr>
            </w:pPr>
            <w:r>
              <w:rPr>
                <w:rFonts w:cs="Arial"/>
              </w:rPr>
              <w:t>CUA4</w:t>
            </w:r>
          </w:p>
        </w:tc>
        <w:tc>
          <w:tcPr>
            <w:tcW w:w="912" w:type="dxa"/>
            <w:vAlign w:val="top"/>
          </w:tcPr>
          <w:p w14:paraId="1106BC7C" w14:textId="6D48D4FE" w:rsidR="00796E20" w:rsidRDefault="00796E20" w:rsidP="008A0807">
            <w:pPr>
              <w:pStyle w:val="BodyText"/>
              <w:rPr>
                <w:rFonts w:cs="Arial"/>
              </w:rPr>
            </w:pPr>
            <w:r w:rsidRPr="008252C5">
              <w:rPr>
                <w:rFonts w:cs="Arial"/>
              </w:rPr>
              <w:t>S</w:t>
            </w:r>
          </w:p>
        </w:tc>
        <w:tc>
          <w:tcPr>
            <w:tcW w:w="1276" w:type="dxa"/>
            <w:vAlign w:val="top"/>
          </w:tcPr>
          <w:p w14:paraId="4A799C51" w14:textId="311E6533" w:rsidR="00796E20" w:rsidRPr="000641F4" w:rsidRDefault="00796E20" w:rsidP="008A0807">
            <w:pPr>
              <w:pStyle w:val="BodyText"/>
              <w:rPr>
                <w:rFonts w:cs="Arial"/>
              </w:rPr>
            </w:pPr>
            <w:r w:rsidRPr="0010720C">
              <w:rPr>
                <w:rFonts w:cs="Arial"/>
              </w:rPr>
              <w:t>36</w:t>
            </w:r>
          </w:p>
        </w:tc>
        <w:tc>
          <w:tcPr>
            <w:tcW w:w="1559" w:type="dxa"/>
            <w:vAlign w:val="top"/>
          </w:tcPr>
          <w:p w14:paraId="366E9CE7" w14:textId="44E844B5" w:rsidR="00796E20" w:rsidRDefault="00796E20" w:rsidP="008A0807">
            <w:pPr>
              <w:pStyle w:val="BodyText"/>
              <w:rPr>
                <w:rFonts w:cs="Arial"/>
              </w:rPr>
            </w:pPr>
            <w:r w:rsidRPr="008D463F">
              <w:rPr>
                <w:rFonts w:cs="Arial"/>
              </w:rPr>
              <w:t>Non</w:t>
            </w:r>
          </w:p>
        </w:tc>
        <w:tc>
          <w:tcPr>
            <w:tcW w:w="3179" w:type="dxa"/>
          </w:tcPr>
          <w:p w14:paraId="4C861CB7" w14:textId="77D49D9B" w:rsidR="00796E20" w:rsidRDefault="00796E20" w:rsidP="008A0807">
            <w:pPr>
              <w:pStyle w:val="BodyText"/>
              <w:rPr>
                <w:rFonts w:cs="Arial"/>
              </w:rPr>
            </w:pPr>
            <w:r w:rsidRPr="005A67B2">
              <w:rPr>
                <w:rFonts w:cs="Arial"/>
              </w:rPr>
              <w:t xml:space="preserve">Valeur </w:t>
            </w:r>
            <w:r>
              <w:rPr>
                <w:rFonts w:cs="Arial"/>
                <w:b/>
                <w:bCs/>
              </w:rPr>
              <w:t>CUA4</w:t>
            </w:r>
            <w:r w:rsidRPr="005A67B2">
              <w:rPr>
                <w:rFonts w:cs="Arial"/>
              </w:rPr>
              <w:t xml:space="preserve"> de la r</w:t>
            </w:r>
            <w:r>
              <w:rPr>
                <w:rFonts w:cs="Arial"/>
              </w:rPr>
              <w:t xml:space="preserve">eponse de l’Api </w:t>
            </w:r>
            <w:r w:rsidRPr="008C4760">
              <w:rPr>
                <w:rFonts w:cs="Arial"/>
                <w:b/>
                <w:bCs/>
              </w:rPr>
              <w:t>CRS610MI/ GetBasicData</w:t>
            </w:r>
            <w:r>
              <w:rPr>
                <w:rFonts w:cs="Arial"/>
              </w:rPr>
              <w:t xml:space="preserve"> précédent</w:t>
            </w:r>
          </w:p>
        </w:tc>
      </w:tr>
      <w:tr w:rsidR="002747AB" w:rsidRPr="000641F4" w14:paraId="7F7890D0" w14:textId="77777777" w:rsidTr="007F1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31" w:type="dxa"/>
          </w:tcPr>
          <w:p w14:paraId="4B1384AF" w14:textId="76989E71" w:rsidR="002747AB" w:rsidRDefault="002747AB" w:rsidP="008A0807">
            <w:pPr>
              <w:pStyle w:val="BodyText"/>
              <w:rPr>
                <w:rFonts w:cs="Arial"/>
              </w:rPr>
            </w:pPr>
            <w:r>
              <w:rPr>
                <w:rFonts w:cs="Arial"/>
              </w:rPr>
              <w:t>PONO</w:t>
            </w:r>
          </w:p>
        </w:tc>
        <w:tc>
          <w:tcPr>
            <w:tcW w:w="912" w:type="dxa"/>
          </w:tcPr>
          <w:p w14:paraId="46D60E3B" w14:textId="761D1C68" w:rsidR="002747AB" w:rsidRDefault="00796E20" w:rsidP="008A0807">
            <w:pPr>
              <w:pStyle w:val="BodyText"/>
              <w:rPr>
                <w:rFonts w:cs="Arial"/>
              </w:rPr>
            </w:pPr>
            <w:r>
              <w:rPr>
                <w:rFonts w:cs="Arial"/>
              </w:rPr>
              <w:t>S</w:t>
            </w:r>
          </w:p>
        </w:tc>
        <w:tc>
          <w:tcPr>
            <w:tcW w:w="1276" w:type="dxa"/>
          </w:tcPr>
          <w:p w14:paraId="1CECD36A" w14:textId="18485DFA" w:rsidR="002747AB" w:rsidRPr="000641F4" w:rsidRDefault="00796E20" w:rsidP="008A0807">
            <w:pPr>
              <w:pStyle w:val="BodyText"/>
              <w:rPr>
                <w:rFonts w:cs="Arial"/>
              </w:rPr>
            </w:pPr>
            <w:r>
              <w:rPr>
                <w:rFonts w:cs="Arial"/>
              </w:rPr>
              <w:t>10</w:t>
            </w:r>
          </w:p>
        </w:tc>
        <w:tc>
          <w:tcPr>
            <w:tcW w:w="1559" w:type="dxa"/>
            <w:vAlign w:val="top"/>
          </w:tcPr>
          <w:p w14:paraId="44774527" w14:textId="1DA0AFFE" w:rsidR="002747AB" w:rsidRDefault="002747AB" w:rsidP="008A0807">
            <w:pPr>
              <w:pStyle w:val="BodyText"/>
              <w:rPr>
                <w:rFonts w:cs="Arial"/>
              </w:rPr>
            </w:pPr>
            <w:r w:rsidRPr="008D463F">
              <w:rPr>
                <w:rFonts w:cs="Arial"/>
              </w:rPr>
              <w:t>Non</w:t>
            </w:r>
          </w:p>
        </w:tc>
        <w:tc>
          <w:tcPr>
            <w:tcW w:w="3179" w:type="dxa"/>
          </w:tcPr>
          <w:p w14:paraId="2EA4B320" w14:textId="7F81C751" w:rsidR="002747AB" w:rsidRDefault="002747AB" w:rsidP="008A0807">
            <w:pPr>
              <w:pStyle w:val="BodyText"/>
              <w:rPr>
                <w:rFonts w:cs="Arial"/>
              </w:rPr>
            </w:pPr>
            <w:r w:rsidRPr="005A67B2">
              <w:rPr>
                <w:rFonts w:cs="Arial"/>
              </w:rPr>
              <w:t xml:space="preserve">Valeur </w:t>
            </w:r>
            <w:r>
              <w:rPr>
                <w:rFonts w:cs="Arial"/>
                <w:b/>
                <w:bCs/>
              </w:rPr>
              <w:t>PONO</w:t>
            </w:r>
            <w:r w:rsidRPr="005A67B2">
              <w:rPr>
                <w:rFonts w:cs="Arial"/>
              </w:rPr>
              <w:t xml:space="preserve"> de la r</w:t>
            </w:r>
            <w:r>
              <w:rPr>
                <w:rFonts w:cs="Arial"/>
              </w:rPr>
              <w:t xml:space="preserve">eponse de l’Api </w:t>
            </w:r>
            <w:r w:rsidRPr="008C4760">
              <w:rPr>
                <w:rFonts w:cs="Arial"/>
                <w:b/>
                <w:bCs/>
              </w:rPr>
              <w:t>CRS610MI/ GetBasicData</w:t>
            </w:r>
            <w:r>
              <w:rPr>
                <w:rFonts w:cs="Arial"/>
              </w:rPr>
              <w:t xml:space="preserve"> précédent</w:t>
            </w:r>
          </w:p>
        </w:tc>
      </w:tr>
      <w:tr w:rsidR="002747AB" w:rsidRPr="000641F4" w14:paraId="36476E3E" w14:textId="77777777" w:rsidTr="007F1C4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31" w:type="dxa"/>
          </w:tcPr>
          <w:p w14:paraId="4F58729F" w14:textId="1CEB0D71" w:rsidR="002747AB" w:rsidRDefault="002747AB" w:rsidP="008A0807">
            <w:pPr>
              <w:pStyle w:val="BodyText"/>
              <w:rPr>
                <w:rFonts w:cs="Arial"/>
              </w:rPr>
            </w:pPr>
            <w:r>
              <w:rPr>
                <w:rFonts w:cs="Arial"/>
              </w:rPr>
              <w:t>CSCD</w:t>
            </w:r>
          </w:p>
        </w:tc>
        <w:tc>
          <w:tcPr>
            <w:tcW w:w="912" w:type="dxa"/>
          </w:tcPr>
          <w:p w14:paraId="0F322FBB" w14:textId="2B4A07E7" w:rsidR="002747AB" w:rsidRDefault="00796E20" w:rsidP="008A0807">
            <w:pPr>
              <w:pStyle w:val="BodyText"/>
              <w:rPr>
                <w:rFonts w:cs="Arial"/>
              </w:rPr>
            </w:pPr>
            <w:r>
              <w:rPr>
                <w:rFonts w:cs="Arial"/>
              </w:rPr>
              <w:t>S</w:t>
            </w:r>
          </w:p>
        </w:tc>
        <w:tc>
          <w:tcPr>
            <w:tcW w:w="1276" w:type="dxa"/>
          </w:tcPr>
          <w:p w14:paraId="135DD6FA" w14:textId="521DF8B7" w:rsidR="002747AB" w:rsidRPr="000641F4" w:rsidRDefault="00796E20" w:rsidP="008A0807">
            <w:pPr>
              <w:pStyle w:val="BodyText"/>
              <w:rPr>
                <w:rFonts w:cs="Arial"/>
              </w:rPr>
            </w:pPr>
            <w:r>
              <w:rPr>
                <w:rFonts w:cs="Arial"/>
              </w:rPr>
              <w:t>3</w:t>
            </w:r>
          </w:p>
        </w:tc>
        <w:tc>
          <w:tcPr>
            <w:tcW w:w="1559" w:type="dxa"/>
            <w:vAlign w:val="top"/>
          </w:tcPr>
          <w:p w14:paraId="120CF796" w14:textId="388C6DC1" w:rsidR="002747AB" w:rsidRDefault="002747AB" w:rsidP="008A0807">
            <w:pPr>
              <w:pStyle w:val="BodyText"/>
              <w:rPr>
                <w:rFonts w:cs="Arial"/>
              </w:rPr>
            </w:pPr>
            <w:r w:rsidRPr="008D463F">
              <w:rPr>
                <w:rFonts w:cs="Arial"/>
              </w:rPr>
              <w:t>Non</w:t>
            </w:r>
          </w:p>
        </w:tc>
        <w:tc>
          <w:tcPr>
            <w:tcW w:w="3179" w:type="dxa"/>
          </w:tcPr>
          <w:p w14:paraId="1682E2E7" w14:textId="7ADFF604" w:rsidR="002747AB" w:rsidRDefault="002747AB" w:rsidP="008A0807">
            <w:pPr>
              <w:pStyle w:val="BodyText"/>
              <w:rPr>
                <w:rFonts w:cs="Arial"/>
              </w:rPr>
            </w:pPr>
            <w:r w:rsidRPr="005A67B2">
              <w:rPr>
                <w:rFonts w:cs="Arial"/>
              </w:rPr>
              <w:t xml:space="preserve">Valeur </w:t>
            </w:r>
            <w:r>
              <w:rPr>
                <w:rFonts w:cs="Arial"/>
                <w:b/>
                <w:bCs/>
              </w:rPr>
              <w:t>CSCD</w:t>
            </w:r>
            <w:r w:rsidRPr="005A67B2">
              <w:rPr>
                <w:rFonts w:cs="Arial"/>
              </w:rPr>
              <w:t xml:space="preserve"> de la r</w:t>
            </w:r>
            <w:r>
              <w:rPr>
                <w:rFonts w:cs="Arial"/>
              </w:rPr>
              <w:t xml:space="preserve">eponse de l’Api </w:t>
            </w:r>
            <w:r w:rsidRPr="008C4760">
              <w:rPr>
                <w:rFonts w:cs="Arial"/>
                <w:b/>
                <w:bCs/>
              </w:rPr>
              <w:t>CRS610MI/ GetBasicData</w:t>
            </w:r>
            <w:r>
              <w:rPr>
                <w:rFonts w:cs="Arial"/>
              </w:rPr>
              <w:t xml:space="preserve"> précédent</w:t>
            </w:r>
          </w:p>
        </w:tc>
      </w:tr>
      <w:tr w:rsidR="002747AB" w:rsidRPr="000641F4" w14:paraId="0FEE2AED" w14:textId="77777777" w:rsidTr="007F1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31" w:type="dxa"/>
          </w:tcPr>
          <w:p w14:paraId="6D5D0E72" w14:textId="12F9C8A4" w:rsidR="002747AB" w:rsidRDefault="002747AB" w:rsidP="008A0807">
            <w:pPr>
              <w:pStyle w:val="BodyText"/>
              <w:rPr>
                <w:rFonts w:cs="Arial"/>
              </w:rPr>
            </w:pPr>
            <w:r>
              <w:rPr>
                <w:rFonts w:cs="Arial"/>
              </w:rPr>
              <w:t>ECAR</w:t>
            </w:r>
          </w:p>
        </w:tc>
        <w:tc>
          <w:tcPr>
            <w:tcW w:w="912" w:type="dxa"/>
          </w:tcPr>
          <w:p w14:paraId="26002806" w14:textId="62DB6F7A" w:rsidR="002747AB" w:rsidRDefault="00796E20" w:rsidP="008A0807">
            <w:pPr>
              <w:pStyle w:val="BodyText"/>
              <w:rPr>
                <w:rFonts w:cs="Arial"/>
              </w:rPr>
            </w:pPr>
            <w:r>
              <w:rPr>
                <w:rFonts w:cs="Arial"/>
              </w:rPr>
              <w:t>S</w:t>
            </w:r>
          </w:p>
        </w:tc>
        <w:tc>
          <w:tcPr>
            <w:tcW w:w="1276" w:type="dxa"/>
          </w:tcPr>
          <w:p w14:paraId="6F0C245A" w14:textId="175083D9" w:rsidR="002747AB" w:rsidRPr="000641F4" w:rsidRDefault="00796E20" w:rsidP="008A0807">
            <w:pPr>
              <w:pStyle w:val="BodyText"/>
              <w:rPr>
                <w:rFonts w:cs="Arial"/>
              </w:rPr>
            </w:pPr>
            <w:r>
              <w:rPr>
                <w:rFonts w:cs="Arial"/>
              </w:rPr>
              <w:t>2</w:t>
            </w:r>
          </w:p>
        </w:tc>
        <w:tc>
          <w:tcPr>
            <w:tcW w:w="1559" w:type="dxa"/>
            <w:vAlign w:val="top"/>
          </w:tcPr>
          <w:p w14:paraId="3FDB770C" w14:textId="7E5B4DB7" w:rsidR="002747AB" w:rsidRDefault="002747AB" w:rsidP="008A0807">
            <w:pPr>
              <w:pStyle w:val="BodyText"/>
              <w:rPr>
                <w:rFonts w:cs="Arial"/>
              </w:rPr>
            </w:pPr>
            <w:r w:rsidRPr="008D463F">
              <w:rPr>
                <w:rFonts w:cs="Arial"/>
              </w:rPr>
              <w:t>Non</w:t>
            </w:r>
          </w:p>
        </w:tc>
        <w:tc>
          <w:tcPr>
            <w:tcW w:w="3179" w:type="dxa"/>
          </w:tcPr>
          <w:p w14:paraId="6172E5FE" w14:textId="424290A7" w:rsidR="002747AB" w:rsidRDefault="002747AB" w:rsidP="008A0807">
            <w:pPr>
              <w:pStyle w:val="BodyText"/>
              <w:rPr>
                <w:rFonts w:cs="Arial"/>
              </w:rPr>
            </w:pPr>
            <w:r w:rsidRPr="005A67B2">
              <w:rPr>
                <w:rFonts w:cs="Arial"/>
              </w:rPr>
              <w:t xml:space="preserve">Valeur </w:t>
            </w:r>
            <w:r>
              <w:rPr>
                <w:rFonts w:cs="Arial"/>
                <w:b/>
                <w:bCs/>
              </w:rPr>
              <w:t>ECAR</w:t>
            </w:r>
            <w:r w:rsidRPr="005A67B2">
              <w:rPr>
                <w:rFonts w:cs="Arial"/>
              </w:rPr>
              <w:t xml:space="preserve"> de la r</w:t>
            </w:r>
            <w:r>
              <w:rPr>
                <w:rFonts w:cs="Arial"/>
              </w:rPr>
              <w:t xml:space="preserve">eponse de l’Api </w:t>
            </w:r>
            <w:r w:rsidRPr="008C4760">
              <w:rPr>
                <w:rFonts w:cs="Arial"/>
                <w:b/>
                <w:bCs/>
              </w:rPr>
              <w:t>CRS610MI/ GetBasicData</w:t>
            </w:r>
            <w:r>
              <w:rPr>
                <w:rFonts w:cs="Arial"/>
              </w:rPr>
              <w:t xml:space="preserve"> précédent</w:t>
            </w:r>
          </w:p>
        </w:tc>
      </w:tr>
      <w:tr w:rsidR="002747AB" w:rsidRPr="000641F4" w14:paraId="54469EAB" w14:textId="77777777" w:rsidTr="007F1C4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31" w:type="dxa"/>
          </w:tcPr>
          <w:p w14:paraId="3EF17DEB" w14:textId="3358D6E0" w:rsidR="002747AB" w:rsidRDefault="002747AB" w:rsidP="008A0807">
            <w:pPr>
              <w:pStyle w:val="BodyText"/>
              <w:rPr>
                <w:rFonts w:cs="Arial"/>
              </w:rPr>
            </w:pPr>
            <w:r>
              <w:rPr>
                <w:rFonts w:cs="Arial"/>
              </w:rPr>
              <w:t>TOWN</w:t>
            </w:r>
          </w:p>
        </w:tc>
        <w:tc>
          <w:tcPr>
            <w:tcW w:w="912" w:type="dxa"/>
          </w:tcPr>
          <w:p w14:paraId="51788693" w14:textId="72381B20" w:rsidR="002747AB" w:rsidRDefault="002747AB" w:rsidP="008A0807">
            <w:pPr>
              <w:pStyle w:val="BodyText"/>
              <w:rPr>
                <w:rFonts w:cs="Arial"/>
              </w:rPr>
            </w:pPr>
            <w:r>
              <w:rPr>
                <w:rFonts w:cs="Arial"/>
              </w:rPr>
              <w:t>S</w:t>
            </w:r>
          </w:p>
        </w:tc>
        <w:tc>
          <w:tcPr>
            <w:tcW w:w="1276" w:type="dxa"/>
          </w:tcPr>
          <w:p w14:paraId="17CF85F4" w14:textId="51ADC0C3" w:rsidR="002747AB" w:rsidRPr="000641F4" w:rsidRDefault="002747AB" w:rsidP="008A0807">
            <w:pPr>
              <w:pStyle w:val="BodyText"/>
              <w:rPr>
                <w:rFonts w:cs="Arial"/>
              </w:rPr>
            </w:pPr>
            <w:r>
              <w:rPr>
                <w:rFonts w:cs="Arial"/>
              </w:rPr>
              <w:t>20</w:t>
            </w:r>
          </w:p>
        </w:tc>
        <w:tc>
          <w:tcPr>
            <w:tcW w:w="1559" w:type="dxa"/>
            <w:vAlign w:val="top"/>
          </w:tcPr>
          <w:p w14:paraId="0F529F3C" w14:textId="0FC16610" w:rsidR="002747AB" w:rsidRDefault="002747AB" w:rsidP="008A0807">
            <w:pPr>
              <w:pStyle w:val="BodyText"/>
              <w:rPr>
                <w:rFonts w:cs="Arial"/>
              </w:rPr>
            </w:pPr>
            <w:r w:rsidRPr="008D463F">
              <w:rPr>
                <w:rFonts w:cs="Arial"/>
              </w:rPr>
              <w:t>Non</w:t>
            </w:r>
          </w:p>
        </w:tc>
        <w:tc>
          <w:tcPr>
            <w:tcW w:w="3179" w:type="dxa"/>
          </w:tcPr>
          <w:p w14:paraId="6FB3801C" w14:textId="38AFBF88" w:rsidR="002747AB" w:rsidRDefault="002747AB" w:rsidP="008A0807">
            <w:pPr>
              <w:pStyle w:val="BodyText"/>
              <w:rPr>
                <w:rFonts w:cs="Arial"/>
              </w:rPr>
            </w:pPr>
            <w:r w:rsidRPr="005A67B2">
              <w:rPr>
                <w:rFonts w:cs="Arial"/>
              </w:rPr>
              <w:t xml:space="preserve">Valeur </w:t>
            </w:r>
            <w:r>
              <w:rPr>
                <w:rFonts w:cs="Arial"/>
                <w:b/>
                <w:bCs/>
              </w:rPr>
              <w:t>TOWN</w:t>
            </w:r>
            <w:r w:rsidRPr="005A67B2">
              <w:rPr>
                <w:rFonts w:cs="Arial"/>
              </w:rPr>
              <w:t xml:space="preserve"> de la r</w:t>
            </w:r>
            <w:r>
              <w:rPr>
                <w:rFonts w:cs="Arial"/>
              </w:rPr>
              <w:t xml:space="preserve">eponse de l’Api </w:t>
            </w:r>
            <w:r w:rsidRPr="008C4760">
              <w:rPr>
                <w:rFonts w:cs="Arial"/>
                <w:b/>
                <w:bCs/>
              </w:rPr>
              <w:t>CRS610MI/ GetBasicData</w:t>
            </w:r>
            <w:r>
              <w:rPr>
                <w:rFonts w:cs="Arial"/>
              </w:rPr>
              <w:t xml:space="preserve"> précédent</w:t>
            </w:r>
          </w:p>
        </w:tc>
      </w:tr>
    </w:tbl>
    <w:p w14:paraId="013527A9" w14:textId="77777777" w:rsidR="00CA1D5C" w:rsidRPr="000641F4" w:rsidRDefault="00CA1D5C" w:rsidP="008A0807">
      <w:pPr>
        <w:pStyle w:val="BodyText"/>
        <w:rPr>
          <w:rFonts w:cs="Arial"/>
        </w:rPr>
      </w:pPr>
    </w:p>
    <w:p w14:paraId="63A0DE59" w14:textId="1292CBBF" w:rsidR="00796E20" w:rsidRDefault="00796E20" w:rsidP="00796E20">
      <w:pPr>
        <w:pStyle w:val="Heading3"/>
      </w:pPr>
      <w:r>
        <w:t>integration des lignes de la commande</w:t>
      </w:r>
    </w:p>
    <w:p w14:paraId="06859110" w14:textId="48A3F3C9" w:rsidR="00796E20" w:rsidRPr="00796E20" w:rsidRDefault="00E91DF7" w:rsidP="008A0807">
      <w:pPr>
        <w:pStyle w:val="BodyText"/>
      </w:pPr>
      <w:r w:rsidRPr="00E91DF7">
        <w:rPr>
          <w:noProof/>
        </w:rPr>
        <w:drawing>
          <wp:inline distT="0" distB="0" distL="0" distR="0" wp14:anchorId="54CC3A2A" wp14:editId="39E0366C">
            <wp:extent cx="4578585" cy="882695"/>
            <wp:effectExtent l="0" t="0" r="0" b="0"/>
            <wp:docPr id="433672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7258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8585" cy="8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F1CAA" w14:textId="64EBA0A8" w:rsidR="00CA1D5C" w:rsidRPr="000641F4" w:rsidRDefault="00CA1D5C" w:rsidP="00796E20">
      <w:pPr>
        <w:pStyle w:val="Heading4"/>
      </w:pPr>
      <w:r w:rsidRPr="000641F4">
        <w:t>Composant Bulk_Input_</w:t>
      </w:r>
      <w:r w:rsidR="006407A3" w:rsidRPr="000641F4">
        <w:t>ITNO :</w:t>
      </w:r>
    </w:p>
    <w:p w14:paraId="633B8E48" w14:textId="77777777" w:rsidR="00CA1D5C" w:rsidRPr="000641F4" w:rsidRDefault="00CA1D5C" w:rsidP="008A0807">
      <w:pPr>
        <w:pStyle w:val="BodyText"/>
        <w:rPr>
          <w:rFonts w:cs="Arial"/>
        </w:rPr>
      </w:pPr>
    </w:p>
    <w:p w14:paraId="4C8D4F87" w14:textId="41B1B9BD" w:rsidR="00CA1D5C" w:rsidRPr="000641F4" w:rsidRDefault="00E91DF7" w:rsidP="008A0807">
      <w:pPr>
        <w:pStyle w:val="BodyText"/>
        <w:rPr>
          <w:rFonts w:cs="Arial"/>
        </w:rPr>
      </w:pPr>
      <w:r w:rsidRPr="00E91DF7">
        <w:rPr>
          <w:rFonts w:cs="Arial"/>
        </w:rPr>
        <w:lastRenderedPageBreak/>
        <w:t xml:space="preserve">Ce composant est chargé de formater les données </w:t>
      </w:r>
      <w:r>
        <w:rPr>
          <w:rFonts w:cs="Arial"/>
        </w:rPr>
        <w:t xml:space="preserve">entrant </w:t>
      </w:r>
      <w:r w:rsidRPr="00E91DF7">
        <w:rPr>
          <w:rFonts w:cs="Arial"/>
        </w:rPr>
        <w:t xml:space="preserve">en </w:t>
      </w:r>
      <w:r>
        <w:rPr>
          <w:rFonts w:cs="Arial"/>
        </w:rPr>
        <w:t xml:space="preserve">format </w:t>
      </w:r>
      <w:r w:rsidRPr="00E91DF7">
        <w:rPr>
          <w:rFonts w:cs="Arial"/>
        </w:rPr>
        <w:t xml:space="preserve">JSON </w:t>
      </w:r>
      <w:r>
        <w:rPr>
          <w:rFonts w:cs="Arial"/>
        </w:rPr>
        <w:t xml:space="preserve">spécifique </w:t>
      </w:r>
      <w:r w:rsidRPr="00E91DF7">
        <w:rPr>
          <w:rFonts w:cs="Arial"/>
        </w:rPr>
        <w:t>afin de permettre l'appel en masse de l'API EXT101MI/GetItemNumber</w:t>
      </w:r>
      <w:r>
        <w:rPr>
          <w:rFonts w:cs="Arial"/>
        </w:rPr>
        <w:t xml:space="preserve"> à travers l’api </w:t>
      </w:r>
      <w:r w:rsidRPr="00E91DF7">
        <w:rPr>
          <w:rFonts w:cs="Arial"/>
          <w:b/>
          <w:bCs/>
        </w:rPr>
        <w:t>M3/m3api-rest/v2/execute</w:t>
      </w:r>
      <w:r w:rsidRPr="00E91DF7">
        <w:rPr>
          <w:rFonts w:cs="Arial"/>
        </w:rPr>
        <w:t>. L'objectif est de regrouper la recherche des numéros d'articles</w:t>
      </w:r>
      <w:r w:rsidRPr="00E91DF7">
        <w:rPr>
          <w:rFonts w:cs="Arial"/>
          <w:b/>
          <w:bCs/>
        </w:rPr>
        <w:t xml:space="preserve"> (ITNO)</w:t>
      </w:r>
      <w:r w:rsidRPr="00E91DF7">
        <w:rPr>
          <w:rFonts w:cs="Arial"/>
        </w:rPr>
        <w:t xml:space="preserve"> en se basant sur les </w:t>
      </w:r>
      <w:r w:rsidRPr="00E91DF7">
        <w:rPr>
          <w:rFonts w:cs="Arial"/>
          <w:b/>
          <w:bCs/>
        </w:rPr>
        <w:t>alternateItemID</w:t>
      </w:r>
      <w:r w:rsidRPr="00E91DF7">
        <w:rPr>
          <w:rFonts w:cs="Arial"/>
        </w:rPr>
        <w:t xml:space="preserve">, </w:t>
      </w:r>
      <w:r w:rsidRPr="00E91DF7">
        <w:rPr>
          <w:rFonts w:cs="Arial"/>
          <w:b/>
          <w:bCs/>
        </w:rPr>
        <w:t>brandId</w:t>
      </w:r>
      <w:r w:rsidRPr="00E91DF7">
        <w:rPr>
          <w:rFonts w:cs="Arial"/>
        </w:rPr>
        <w:t xml:space="preserve"> et le code </w:t>
      </w:r>
      <w:r w:rsidRPr="00E91DF7">
        <w:rPr>
          <w:rFonts w:cs="Arial"/>
          <w:b/>
          <w:bCs/>
        </w:rPr>
        <w:t>EAN</w:t>
      </w:r>
      <w:r w:rsidRPr="00E91DF7">
        <w:rPr>
          <w:rFonts w:cs="Arial"/>
        </w:rPr>
        <w:t>.</w:t>
      </w:r>
    </w:p>
    <w:p w14:paraId="11486089" w14:textId="77777777" w:rsidR="00CA1D5C" w:rsidRPr="000641F4" w:rsidRDefault="00CA1D5C" w:rsidP="00CA1D5C">
      <w:pPr>
        <w:pStyle w:val="BodyText"/>
        <w:rPr>
          <w:rFonts w:cs="Arial"/>
        </w:rPr>
      </w:pPr>
    </w:p>
    <w:p w14:paraId="051137E6" w14:textId="5F4B0E43" w:rsidR="00CA1D5C" w:rsidRPr="00E91DF7" w:rsidRDefault="000C6618" w:rsidP="008A0807">
      <w:pPr>
        <w:pStyle w:val="BodyText"/>
        <w:rPr>
          <w:rFonts w:cs="Arial"/>
        </w:rPr>
      </w:pPr>
      <w:r>
        <w:rPr>
          <w:rFonts w:cs="Arial"/>
        </w:rPr>
        <w:t>JQ Script utilise pour faire la transformation</w:t>
      </w:r>
      <w:r w:rsidR="00E91DF7" w:rsidRPr="00E91DF7">
        <w:rPr>
          <w:rFonts w:cs="Arial"/>
        </w:rPr>
        <w:t> :</w:t>
      </w:r>
    </w:p>
    <w:p w14:paraId="51BB74FD" w14:textId="77777777" w:rsidR="00E91DF7" w:rsidRPr="000C6618" w:rsidRDefault="00E91DF7" w:rsidP="008A0807">
      <w:pPr>
        <w:pStyle w:val="BodyText"/>
        <w:rPr>
          <w:lang w:val="en-GB"/>
        </w:rPr>
      </w:pPr>
      <w:r w:rsidRPr="000C6618">
        <w:rPr>
          <w:lang w:val="en-GB"/>
        </w:rPr>
        <w:t>{</w:t>
      </w:r>
    </w:p>
    <w:p w14:paraId="1F83DC36" w14:textId="77777777" w:rsidR="00E91DF7" w:rsidRPr="000C6618" w:rsidRDefault="00E91DF7" w:rsidP="008A0807">
      <w:pPr>
        <w:pStyle w:val="BodyText"/>
        <w:rPr>
          <w:lang w:val="en-GB"/>
        </w:rPr>
      </w:pPr>
      <w:r w:rsidRPr="000C6618">
        <w:rPr>
          <w:lang w:val="en-GB"/>
        </w:rPr>
        <w:t xml:space="preserve">  program: "EXT101MI",</w:t>
      </w:r>
    </w:p>
    <w:p w14:paraId="20A3D657" w14:textId="77777777" w:rsidR="00E91DF7" w:rsidRPr="000C6618" w:rsidRDefault="00E91DF7" w:rsidP="008A0807">
      <w:pPr>
        <w:pStyle w:val="BodyText"/>
        <w:rPr>
          <w:lang w:val="en-GB"/>
        </w:rPr>
      </w:pPr>
      <w:r w:rsidRPr="000C6618">
        <w:rPr>
          <w:lang w:val="en-GB"/>
        </w:rPr>
        <w:t xml:space="preserve">  cono: (.header.company | tonumber),</w:t>
      </w:r>
    </w:p>
    <w:p w14:paraId="48628F76" w14:textId="77777777" w:rsidR="00E91DF7" w:rsidRPr="000C6618" w:rsidRDefault="00E91DF7" w:rsidP="008A0807">
      <w:pPr>
        <w:pStyle w:val="BodyText"/>
        <w:rPr>
          <w:lang w:val="en-GB"/>
        </w:rPr>
      </w:pPr>
      <w:r w:rsidRPr="000C6618">
        <w:rPr>
          <w:lang w:val="en-GB"/>
        </w:rPr>
        <w:t xml:space="preserve">  divi: .header.division,</w:t>
      </w:r>
    </w:p>
    <w:p w14:paraId="08268321" w14:textId="77777777" w:rsidR="00E91DF7" w:rsidRPr="000C6618" w:rsidRDefault="00E91DF7" w:rsidP="008A0807">
      <w:pPr>
        <w:pStyle w:val="BodyText"/>
        <w:rPr>
          <w:lang w:val="en-GB"/>
        </w:rPr>
      </w:pPr>
      <w:r w:rsidRPr="000C6618">
        <w:rPr>
          <w:lang w:val="en-GB"/>
        </w:rPr>
        <w:t xml:space="preserve">  maxReturnedRecords: 0,</w:t>
      </w:r>
    </w:p>
    <w:p w14:paraId="4881339F" w14:textId="77777777" w:rsidR="00E91DF7" w:rsidRPr="000C6618" w:rsidRDefault="00E91DF7" w:rsidP="008A0807">
      <w:pPr>
        <w:pStyle w:val="BodyText"/>
        <w:rPr>
          <w:lang w:val="en-GB"/>
        </w:rPr>
      </w:pPr>
      <w:r w:rsidRPr="000C6618">
        <w:rPr>
          <w:lang w:val="en-GB"/>
        </w:rPr>
        <w:t xml:space="preserve">  transactions: [</w:t>
      </w:r>
    </w:p>
    <w:p w14:paraId="1FA6422A" w14:textId="77777777" w:rsidR="00E91DF7" w:rsidRPr="000C6618" w:rsidRDefault="00E91DF7" w:rsidP="008A0807">
      <w:pPr>
        <w:pStyle w:val="BodyText"/>
        <w:rPr>
          <w:lang w:val="en-GB"/>
        </w:rPr>
      </w:pPr>
      <w:r w:rsidRPr="000C6618">
        <w:rPr>
          <w:lang w:val="en-GB"/>
        </w:rPr>
        <w:t>(.header.company | tonumber) as $company |</w:t>
      </w:r>
    </w:p>
    <w:p w14:paraId="48451236" w14:textId="77777777" w:rsidR="00E91DF7" w:rsidRPr="000C6618" w:rsidRDefault="00E91DF7" w:rsidP="008A0807">
      <w:pPr>
        <w:pStyle w:val="BodyText"/>
        <w:rPr>
          <w:lang w:val="en-GB"/>
        </w:rPr>
      </w:pPr>
      <w:r w:rsidRPr="000C6618">
        <w:rPr>
          <w:lang w:val="en-GB"/>
        </w:rPr>
        <w:t xml:space="preserve">    .lines[] | {</w:t>
      </w:r>
    </w:p>
    <w:p w14:paraId="1CD86A00" w14:textId="77777777" w:rsidR="00E91DF7" w:rsidRPr="000C6618" w:rsidRDefault="00E91DF7" w:rsidP="008A0807">
      <w:pPr>
        <w:pStyle w:val="BodyText"/>
        <w:rPr>
          <w:lang w:val="en-GB"/>
        </w:rPr>
      </w:pPr>
      <w:r w:rsidRPr="000C6618">
        <w:rPr>
          <w:lang w:val="en-GB"/>
        </w:rPr>
        <w:t xml:space="preserve">      transaction: "GetItemNumber",</w:t>
      </w:r>
    </w:p>
    <w:p w14:paraId="3567474F" w14:textId="77777777" w:rsidR="00E91DF7" w:rsidRPr="000C6618" w:rsidRDefault="00E91DF7" w:rsidP="008A0807">
      <w:pPr>
        <w:pStyle w:val="BodyText"/>
        <w:rPr>
          <w:lang w:val="en-GB"/>
        </w:rPr>
      </w:pPr>
      <w:r w:rsidRPr="000C6618">
        <w:rPr>
          <w:lang w:val="en-GB"/>
        </w:rPr>
        <w:t xml:space="preserve">      record: {</w:t>
      </w:r>
    </w:p>
    <w:p w14:paraId="56277C36" w14:textId="77777777" w:rsidR="00E91DF7" w:rsidRPr="000C6618" w:rsidRDefault="00E91DF7" w:rsidP="008A0807">
      <w:pPr>
        <w:pStyle w:val="BodyText"/>
        <w:rPr>
          <w:lang w:val="en-GB"/>
        </w:rPr>
      </w:pPr>
      <w:r w:rsidRPr="000C6618">
        <w:rPr>
          <w:lang w:val="en-GB"/>
        </w:rPr>
        <w:t xml:space="preserve">        CONO: $company ,</w:t>
      </w:r>
    </w:p>
    <w:p w14:paraId="43D50DA4" w14:textId="77777777" w:rsidR="00E91DF7" w:rsidRPr="000C6618" w:rsidRDefault="00E91DF7" w:rsidP="008A0807">
      <w:pPr>
        <w:pStyle w:val="BodyText"/>
        <w:rPr>
          <w:lang w:val="en-GB"/>
        </w:rPr>
      </w:pPr>
      <w:r w:rsidRPr="000C6618">
        <w:rPr>
          <w:lang w:val="en-GB"/>
        </w:rPr>
        <w:t xml:space="preserve">        POPN: .alternateItemID,</w:t>
      </w:r>
    </w:p>
    <w:p w14:paraId="5F79273D" w14:textId="77777777" w:rsidR="00E91DF7" w:rsidRPr="000C6618" w:rsidRDefault="00E91DF7" w:rsidP="008A0807">
      <w:pPr>
        <w:pStyle w:val="BodyText"/>
        <w:rPr>
          <w:lang w:val="en-GB"/>
        </w:rPr>
      </w:pPr>
      <w:r w:rsidRPr="000C6618">
        <w:rPr>
          <w:lang w:val="en-GB"/>
        </w:rPr>
        <w:t xml:space="preserve">        CFI1: .brandID,</w:t>
      </w:r>
    </w:p>
    <w:p w14:paraId="45E3471F" w14:textId="77777777" w:rsidR="00E91DF7" w:rsidRPr="000C6618" w:rsidRDefault="00E91DF7" w:rsidP="008A0807">
      <w:pPr>
        <w:pStyle w:val="BodyText"/>
        <w:rPr>
          <w:lang w:val="en-GB"/>
        </w:rPr>
      </w:pPr>
      <w:r w:rsidRPr="000C6618">
        <w:rPr>
          <w:lang w:val="en-GB"/>
        </w:rPr>
        <w:t>CEAN:.EAN</w:t>
      </w:r>
    </w:p>
    <w:p w14:paraId="3B2C42AF" w14:textId="77777777" w:rsidR="00E91DF7" w:rsidRPr="000C6618" w:rsidRDefault="00E91DF7" w:rsidP="008A0807">
      <w:pPr>
        <w:pStyle w:val="BodyText"/>
      </w:pPr>
      <w:r w:rsidRPr="000C6618">
        <w:rPr>
          <w:lang w:val="en-GB"/>
        </w:rPr>
        <w:t xml:space="preserve">      </w:t>
      </w:r>
      <w:r w:rsidRPr="000C6618">
        <w:t>},</w:t>
      </w:r>
    </w:p>
    <w:p w14:paraId="2C0705EC" w14:textId="77777777" w:rsidR="00E91DF7" w:rsidRPr="000C6618" w:rsidRDefault="00E91DF7" w:rsidP="008A0807">
      <w:pPr>
        <w:pStyle w:val="BodyText"/>
      </w:pPr>
      <w:r w:rsidRPr="000C6618">
        <w:t xml:space="preserve">      selectedColumns: [</w:t>
      </w:r>
    </w:p>
    <w:p w14:paraId="247AFA1D" w14:textId="77777777" w:rsidR="00E91DF7" w:rsidRPr="000C6618" w:rsidRDefault="00E91DF7" w:rsidP="008A0807">
      <w:pPr>
        <w:pStyle w:val="BodyText"/>
      </w:pPr>
      <w:r w:rsidRPr="000C6618">
        <w:t xml:space="preserve">        "ITNO"</w:t>
      </w:r>
    </w:p>
    <w:p w14:paraId="1CD9FA09" w14:textId="77777777" w:rsidR="00E91DF7" w:rsidRPr="000C6618" w:rsidRDefault="00E91DF7" w:rsidP="008A0807">
      <w:pPr>
        <w:pStyle w:val="BodyText"/>
      </w:pPr>
      <w:r w:rsidRPr="000C6618">
        <w:t xml:space="preserve">      ]</w:t>
      </w:r>
    </w:p>
    <w:p w14:paraId="7159FA64" w14:textId="77777777" w:rsidR="00E91DF7" w:rsidRPr="000C6618" w:rsidRDefault="00E91DF7" w:rsidP="008A0807">
      <w:pPr>
        <w:pStyle w:val="BodyText"/>
      </w:pPr>
      <w:r w:rsidRPr="000C6618">
        <w:t xml:space="preserve">    }</w:t>
      </w:r>
    </w:p>
    <w:p w14:paraId="23E7C757" w14:textId="77777777" w:rsidR="00E91DF7" w:rsidRPr="000C6618" w:rsidRDefault="00E91DF7" w:rsidP="008A0807">
      <w:pPr>
        <w:pStyle w:val="BodyText"/>
      </w:pPr>
      <w:r w:rsidRPr="000C6618">
        <w:t xml:space="preserve">  ]</w:t>
      </w:r>
    </w:p>
    <w:p w14:paraId="5857A389" w14:textId="0DD71592" w:rsidR="00E91DF7" w:rsidRPr="000C6618" w:rsidRDefault="00E91DF7" w:rsidP="008A0807">
      <w:pPr>
        <w:pStyle w:val="BodyText"/>
      </w:pPr>
      <w:r w:rsidRPr="000C6618">
        <w:t>}</w:t>
      </w:r>
    </w:p>
    <w:p w14:paraId="484B3C6F" w14:textId="77777777" w:rsidR="00982B1F" w:rsidRPr="000641F4" w:rsidRDefault="00982B1F" w:rsidP="008A0807">
      <w:pPr>
        <w:pStyle w:val="BodyText"/>
        <w:rPr>
          <w:rFonts w:cs="Arial"/>
        </w:rPr>
      </w:pPr>
    </w:p>
    <w:p w14:paraId="53D8F834" w14:textId="763B0FC5" w:rsidR="003F6023" w:rsidRPr="000641F4" w:rsidRDefault="003F6023" w:rsidP="00CA1D5C">
      <w:pPr>
        <w:pStyle w:val="Heading4"/>
      </w:pPr>
      <w:r w:rsidRPr="000641F4">
        <w:t xml:space="preserve">Composant </w:t>
      </w:r>
      <w:r w:rsidR="00982B1F" w:rsidRPr="000641F4">
        <w:t>Bulk_API_ITNO:</w:t>
      </w:r>
    </w:p>
    <w:p w14:paraId="45B6C6B2" w14:textId="77777777" w:rsidR="003F6023" w:rsidRPr="000641F4" w:rsidRDefault="003F6023" w:rsidP="008A0807">
      <w:pPr>
        <w:pStyle w:val="BodyText"/>
        <w:rPr>
          <w:rFonts w:cs="Arial"/>
        </w:rPr>
      </w:pPr>
    </w:p>
    <w:p w14:paraId="454D8845" w14:textId="7FCA553C" w:rsidR="00982B1F" w:rsidRDefault="000C6618" w:rsidP="008A0807">
      <w:pPr>
        <w:pStyle w:val="BodyText"/>
        <w:rPr>
          <w:rFonts w:cs="Arial"/>
        </w:rPr>
      </w:pPr>
      <w:r w:rsidRPr="000C6618">
        <w:rPr>
          <w:rFonts w:cs="Arial"/>
        </w:rPr>
        <w:t>À partir du JSON produit par Bulk_Input_ITNO, ce composant déclenche l'appel en masse de l'API EXT101MI/GetItemNumber pour l'acquisition de tous les codes articles.</w:t>
      </w:r>
    </w:p>
    <w:p w14:paraId="1AE5B4E5" w14:textId="77777777" w:rsidR="000C6618" w:rsidRDefault="000C6618" w:rsidP="008A0807">
      <w:pPr>
        <w:pStyle w:val="BodyText"/>
        <w:rPr>
          <w:rFonts w:cs="Arial"/>
        </w:rPr>
      </w:pPr>
    </w:p>
    <w:p w14:paraId="7969D340" w14:textId="77777777" w:rsidR="000C6618" w:rsidRDefault="000C6618" w:rsidP="008A0807">
      <w:pPr>
        <w:pStyle w:val="BodyText"/>
        <w:rPr>
          <w:rFonts w:cs="Arial"/>
        </w:rPr>
      </w:pPr>
    </w:p>
    <w:p w14:paraId="2E783B71" w14:textId="580BA39B" w:rsidR="000C6618" w:rsidRDefault="000C6618" w:rsidP="008A0807">
      <w:pPr>
        <w:pStyle w:val="BodyText"/>
        <w:rPr>
          <w:rFonts w:cs="Arial"/>
        </w:rPr>
      </w:pPr>
      <w:r>
        <w:rPr>
          <w:rFonts w:cs="Arial"/>
        </w:rPr>
        <w:t>L’Api EXT101MI/</w:t>
      </w:r>
      <w:r w:rsidRPr="000C6618">
        <w:rPr>
          <w:rFonts w:cs="Arial"/>
        </w:rPr>
        <w:t>GetItemNumber</w:t>
      </w:r>
      <w:r>
        <w:rPr>
          <w:rFonts w:cs="Arial"/>
        </w:rPr>
        <w:t xml:space="preserve"> contient </w:t>
      </w:r>
      <w:r w:rsidR="005177D6">
        <w:rPr>
          <w:rFonts w:cs="Arial"/>
        </w:rPr>
        <w:t>les règles suivantes</w:t>
      </w:r>
      <w:r>
        <w:rPr>
          <w:rFonts w:cs="Arial"/>
        </w:rPr>
        <w:t> :</w:t>
      </w:r>
    </w:p>
    <w:p w14:paraId="08FC358C" w14:textId="77777777" w:rsidR="000C6618" w:rsidRPr="000641F4" w:rsidRDefault="000C6618" w:rsidP="000C6618">
      <w:pPr>
        <w:spacing w:after="60"/>
        <w:rPr>
          <w:rFonts w:eastAsia="Aptos" w:cs="Arial"/>
          <w:b/>
          <w:bCs/>
          <w:color w:val="0070C0"/>
          <w:u w:val="single"/>
          <w:lang w:eastAsia="en-US"/>
        </w:rPr>
      </w:pPr>
      <w:r w:rsidRPr="000641F4">
        <w:rPr>
          <w:rFonts w:eastAsia="Aptos" w:cs="Arial"/>
          <w:b/>
          <w:bCs/>
          <w:color w:val="0070C0"/>
          <w:u w:val="single"/>
          <w:lang w:eastAsia="en-US"/>
        </w:rPr>
        <w:t>Règle de gestion – Identification code article M3 à partir de la référence fournisseur</w:t>
      </w:r>
    </w:p>
    <w:p w14:paraId="4E9EEA3D" w14:textId="77777777" w:rsidR="000C6618" w:rsidRPr="000641F4" w:rsidRDefault="000C6618" w:rsidP="000C6618">
      <w:pPr>
        <w:rPr>
          <w:rFonts w:eastAsia="Aptos" w:cs="Arial"/>
          <w:lang w:eastAsia="en-US"/>
        </w:rPr>
      </w:pPr>
      <w:r w:rsidRPr="000641F4">
        <w:rPr>
          <w:rFonts w:eastAsia="Aptos" w:cs="Arial"/>
          <w:b/>
          <w:bCs/>
          <w:color w:val="0070C0"/>
          <w:lang w:eastAsia="en-US"/>
        </w:rPr>
        <w:t>A.1.</w:t>
      </w:r>
      <w:r w:rsidRPr="000641F4">
        <w:rPr>
          <w:rFonts w:eastAsia="Aptos" w:cs="Arial"/>
          <w:lang w:eastAsia="en-US"/>
        </w:rPr>
        <w:t xml:space="preserve"> Utiliser la référence fournisseur transmise et rechercher dans les références non normalisées </w:t>
      </w:r>
      <w:r w:rsidRPr="000641F4">
        <w:rPr>
          <w:rFonts w:eastAsia="Aptos" w:cs="Arial"/>
          <w:b/>
          <w:bCs/>
          <w:color w:val="C00000"/>
          <w:lang w:eastAsia="en-US"/>
        </w:rPr>
        <w:t>ITDS</w:t>
      </w:r>
    </w:p>
    <w:p w14:paraId="418D10B5" w14:textId="77777777" w:rsidR="000C6618" w:rsidRPr="000641F4" w:rsidRDefault="000C6618" w:rsidP="000C6618">
      <w:pPr>
        <w:ind w:left="720"/>
        <w:contextualSpacing/>
        <w:rPr>
          <w:rFonts w:eastAsia="Aptos" w:cs="Arial"/>
          <w:sz w:val="16"/>
          <w:szCs w:val="16"/>
          <w:lang w:eastAsia="en-US"/>
        </w:rPr>
      </w:pPr>
      <w:r w:rsidRPr="000641F4">
        <w:rPr>
          <w:rFonts w:eastAsia="Aptos" w:cs="Arial"/>
          <w:b/>
          <w:bCs/>
          <w:color w:val="0070C0"/>
          <w:sz w:val="16"/>
          <w:szCs w:val="16"/>
          <w:lang w:eastAsia="en-US"/>
        </w:rPr>
        <w:t>A.1.1</w:t>
      </w:r>
      <w:r w:rsidRPr="000641F4">
        <w:rPr>
          <w:rFonts w:eastAsia="Aptos" w:cs="Arial"/>
          <w:sz w:val="16"/>
          <w:szCs w:val="16"/>
          <w:lang w:eastAsia="en-US"/>
        </w:rPr>
        <w:t xml:space="preserve"> </w:t>
      </w:r>
      <w:r w:rsidRPr="000641F4">
        <w:rPr>
          <w:rFonts w:eastAsia="Aptos" w:cs="Arial"/>
          <w:b/>
          <w:bCs/>
          <w:sz w:val="16"/>
          <w:szCs w:val="16"/>
          <w:lang w:eastAsia="en-US"/>
        </w:rPr>
        <w:t>SI</w:t>
      </w:r>
      <w:r w:rsidRPr="000641F4">
        <w:rPr>
          <w:rFonts w:eastAsia="Aptos" w:cs="Arial"/>
          <w:sz w:val="16"/>
          <w:szCs w:val="16"/>
          <w:lang w:eastAsia="en-US"/>
        </w:rPr>
        <w:t xml:space="preserve"> 1 seule référence fournisseur non normalisée trouvée </w:t>
      </w:r>
      <w:r w:rsidRPr="000641F4">
        <w:rPr>
          <w:rFonts w:eastAsia="Aptos" w:cs="Arial"/>
          <w:b/>
          <w:bCs/>
          <w:sz w:val="16"/>
          <w:szCs w:val="16"/>
          <w:lang w:eastAsia="en-US"/>
        </w:rPr>
        <w:t>ALORS</w:t>
      </w:r>
      <w:r w:rsidRPr="000641F4">
        <w:rPr>
          <w:rFonts w:eastAsia="Aptos" w:cs="Arial"/>
          <w:sz w:val="16"/>
          <w:szCs w:val="16"/>
          <w:lang w:eastAsia="en-US"/>
        </w:rPr>
        <w:t xml:space="preserve"> récupérer le </w:t>
      </w:r>
      <w:r w:rsidRPr="000641F4">
        <w:rPr>
          <w:rFonts w:eastAsia="Aptos" w:cs="Arial"/>
          <w:b/>
          <w:bCs/>
          <w:color w:val="C00000"/>
          <w:sz w:val="16"/>
          <w:szCs w:val="16"/>
          <w:lang w:eastAsia="en-US"/>
        </w:rPr>
        <w:t>ITNO</w:t>
      </w:r>
      <w:r w:rsidRPr="000641F4">
        <w:rPr>
          <w:rFonts w:eastAsia="Aptos" w:cs="Arial"/>
          <w:sz w:val="16"/>
          <w:szCs w:val="16"/>
          <w:lang w:eastAsia="en-US"/>
        </w:rPr>
        <w:t xml:space="preserve"> </w:t>
      </w:r>
      <w:r w:rsidRPr="000641F4">
        <w:rPr>
          <w:rFonts w:eastAsia="Aptos" w:cs="Arial"/>
          <w:b/>
          <w:bCs/>
          <w:sz w:val="16"/>
          <w:szCs w:val="16"/>
          <w:lang w:eastAsia="en-US"/>
        </w:rPr>
        <w:t>ET</w:t>
      </w:r>
      <w:r w:rsidRPr="000641F4">
        <w:rPr>
          <w:rFonts w:eastAsia="Aptos" w:cs="Arial"/>
          <w:sz w:val="16"/>
          <w:szCs w:val="16"/>
          <w:lang w:eastAsia="en-US"/>
        </w:rPr>
        <w:t> stopper la recherche</w:t>
      </w:r>
    </w:p>
    <w:p w14:paraId="5BC6D4D5" w14:textId="77777777" w:rsidR="000C6618" w:rsidRPr="000641F4" w:rsidRDefault="000C6618" w:rsidP="000C6618">
      <w:pPr>
        <w:ind w:left="720"/>
        <w:contextualSpacing/>
        <w:rPr>
          <w:rFonts w:eastAsia="Aptos" w:cs="Arial"/>
          <w:sz w:val="16"/>
          <w:szCs w:val="16"/>
          <w:lang w:eastAsia="en-US"/>
        </w:rPr>
      </w:pPr>
      <w:r w:rsidRPr="000641F4">
        <w:rPr>
          <w:rFonts w:eastAsia="Aptos" w:cs="Arial"/>
          <w:b/>
          <w:bCs/>
          <w:color w:val="0070C0"/>
          <w:sz w:val="16"/>
          <w:szCs w:val="16"/>
          <w:lang w:eastAsia="en-US"/>
        </w:rPr>
        <w:t>A.1.2</w:t>
      </w:r>
      <w:r w:rsidRPr="000641F4">
        <w:rPr>
          <w:rFonts w:eastAsia="Aptos" w:cs="Arial"/>
          <w:sz w:val="16"/>
          <w:szCs w:val="16"/>
          <w:lang w:eastAsia="en-US"/>
        </w:rPr>
        <w:t xml:space="preserve"> </w:t>
      </w:r>
      <w:r w:rsidRPr="000641F4">
        <w:rPr>
          <w:rFonts w:eastAsia="Aptos" w:cs="Arial"/>
          <w:b/>
          <w:bCs/>
          <w:sz w:val="16"/>
          <w:szCs w:val="16"/>
          <w:lang w:eastAsia="en-US"/>
        </w:rPr>
        <w:t>SI</w:t>
      </w:r>
      <w:r w:rsidRPr="000641F4">
        <w:rPr>
          <w:rFonts w:eastAsia="Aptos" w:cs="Arial"/>
          <w:sz w:val="16"/>
          <w:szCs w:val="16"/>
          <w:lang w:eastAsia="en-US"/>
        </w:rPr>
        <w:t xml:space="preserve"> n références fournisseurs non normalisées trouvées </w:t>
      </w:r>
      <w:r w:rsidRPr="000641F4">
        <w:rPr>
          <w:rFonts w:eastAsia="Aptos" w:cs="Arial"/>
          <w:b/>
          <w:bCs/>
          <w:sz w:val="16"/>
          <w:szCs w:val="16"/>
          <w:lang w:eastAsia="en-US"/>
        </w:rPr>
        <w:t>ALORS</w:t>
      </w:r>
      <w:r w:rsidRPr="000641F4">
        <w:rPr>
          <w:rFonts w:eastAsia="Aptos" w:cs="Arial"/>
          <w:sz w:val="16"/>
          <w:szCs w:val="16"/>
          <w:lang w:eastAsia="en-US"/>
        </w:rPr>
        <w:t xml:space="preserve"> filtrer par code marque </w:t>
      </w:r>
      <w:r w:rsidRPr="000641F4">
        <w:rPr>
          <w:rFonts w:eastAsia="Aptos" w:cs="Arial"/>
          <w:b/>
          <w:bCs/>
          <w:color w:val="C00000"/>
          <w:sz w:val="16"/>
          <w:szCs w:val="16"/>
          <w:lang w:eastAsia="en-US"/>
        </w:rPr>
        <w:t>CFI1</w:t>
      </w:r>
      <w:r w:rsidRPr="000641F4">
        <w:rPr>
          <w:rFonts w:eastAsia="Aptos" w:cs="Arial"/>
          <w:b/>
          <w:bCs/>
          <w:sz w:val="16"/>
          <w:szCs w:val="16"/>
          <w:lang w:eastAsia="en-US"/>
        </w:rPr>
        <w:t> </w:t>
      </w:r>
      <w:r w:rsidRPr="000641F4">
        <w:rPr>
          <w:rFonts w:eastAsia="Aptos" w:cs="Arial"/>
          <w:b/>
          <w:bCs/>
          <w:color w:val="0070C0"/>
          <w:sz w:val="16"/>
          <w:szCs w:val="16"/>
          <w:lang w:eastAsia="en-US"/>
        </w:rPr>
        <w:t>(</w:t>
      </w:r>
      <w:r w:rsidRPr="000641F4">
        <w:rPr>
          <w:rFonts w:eastAsia="Aptos" w:cs="Arial"/>
          <w:b/>
          <w:bCs/>
          <w:color w:val="0070C0"/>
          <w:sz w:val="16"/>
          <w:szCs w:val="16"/>
          <w:vertAlign w:val="superscript"/>
          <w:lang w:eastAsia="en-US"/>
        </w:rPr>
        <w:t>*</w:t>
      </w:r>
      <w:r w:rsidRPr="000641F4">
        <w:rPr>
          <w:rFonts w:eastAsia="Aptos" w:cs="Arial"/>
          <w:b/>
          <w:bCs/>
          <w:color w:val="0070C0"/>
          <w:sz w:val="16"/>
          <w:szCs w:val="16"/>
          <w:lang w:eastAsia="en-US"/>
        </w:rPr>
        <w:t xml:space="preserve"> Voir RG - Recherche code marque)</w:t>
      </w:r>
      <w:r w:rsidRPr="000641F4">
        <w:rPr>
          <w:rFonts w:eastAsia="Aptos" w:cs="Arial"/>
          <w:b/>
          <w:bCs/>
          <w:sz w:val="16"/>
          <w:szCs w:val="16"/>
          <w:lang w:eastAsia="en-US"/>
        </w:rPr>
        <w:t> </w:t>
      </w:r>
      <w:r w:rsidRPr="000641F4">
        <w:rPr>
          <w:rFonts w:eastAsia="Aptos" w:cs="Arial"/>
          <w:sz w:val="16"/>
          <w:szCs w:val="16"/>
          <w:lang w:eastAsia="en-US"/>
        </w:rPr>
        <w:t>sur la fiche article MMS001/G</w:t>
      </w:r>
    </w:p>
    <w:p w14:paraId="75DFCA7D" w14:textId="77777777" w:rsidR="000C6618" w:rsidRPr="000641F4" w:rsidRDefault="000C6618" w:rsidP="000C6618">
      <w:pPr>
        <w:ind w:left="1440"/>
        <w:contextualSpacing/>
        <w:rPr>
          <w:rFonts w:eastAsia="Aptos" w:cs="Arial"/>
          <w:sz w:val="16"/>
          <w:szCs w:val="16"/>
          <w:lang w:eastAsia="en-US"/>
        </w:rPr>
      </w:pPr>
      <w:r w:rsidRPr="000641F4">
        <w:rPr>
          <w:rFonts w:eastAsia="Aptos" w:cs="Arial"/>
          <w:b/>
          <w:bCs/>
          <w:color w:val="0070C0"/>
          <w:sz w:val="16"/>
          <w:szCs w:val="16"/>
          <w:lang w:eastAsia="en-US"/>
        </w:rPr>
        <w:t>A.1.2.1</w:t>
      </w:r>
      <w:r w:rsidRPr="000641F4">
        <w:rPr>
          <w:rFonts w:eastAsia="Aptos" w:cs="Arial"/>
          <w:color w:val="0070C0"/>
          <w:sz w:val="16"/>
          <w:szCs w:val="16"/>
          <w:lang w:eastAsia="en-US"/>
        </w:rPr>
        <w:t xml:space="preserve"> </w:t>
      </w:r>
      <w:r w:rsidRPr="000641F4">
        <w:rPr>
          <w:rFonts w:eastAsia="Aptos" w:cs="Arial"/>
          <w:b/>
          <w:bCs/>
          <w:sz w:val="16"/>
          <w:szCs w:val="16"/>
          <w:lang w:eastAsia="en-US"/>
        </w:rPr>
        <w:t>SI</w:t>
      </w:r>
      <w:r w:rsidRPr="000641F4">
        <w:rPr>
          <w:rFonts w:eastAsia="Aptos" w:cs="Arial"/>
          <w:sz w:val="16"/>
          <w:szCs w:val="16"/>
          <w:lang w:eastAsia="en-US"/>
        </w:rPr>
        <w:t> 1 seule référence fournisseur non normalisée trouvée pour le code marque </w:t>
      </w:r>
      <w:r w:rsidRPr="000641F4">
        <w:rPr>
          <w:rFonts w:eastAsia="Aptos" w:cs="Arial"/>
          <w:b/>
          <w:bCs/>
          <w:sz w:val="16"/>
          <w:szCs w:val="16"/>
          <w:lang w:eastAsia="en-US"/>
        </w:rPr>
        <w:t>ALORS</w:t>
      </w:r>
      <w:r w:rsidRPr="000641F4">
        <w:rPr>
          <w:rFonts w:eastAsia="Aptos" w:cs="Arial"/>
          <w:sz w:val="16"/>
          <w:szCs w:val="16"/>
          <w:lang w:eastAsia="en-US"/>
        </w:rPr>
        <w:t xml:space="preserve"> récupérer le </w:t>
      </w:r>
      <w:r w:rsidRPr="000641F4">
        <w:rPr>
          <w:rFonts w:eastAsia="Aptos" w:cs="Arial"/>
          <w:b/>
          <w:bCs/>
          <w:color w:val="C00000"/>
          <w:sz w:val="16"/>
          <w:szCs w:val="16"/>
          <w:lang w:eastAsia="en-US"/>
        </w:rPr>
        <w:t>ITNO</w:t>
      </w:r>
      <w:r w:rsidRPr="000641F4">
        <w:rPr>
          <w:rFonts w:eastAsia="Aptos" w:cs="Arial"/>
          <w:sz w:val="16"/>
          <w:szCs w:val="16"/>
          <w:lang w:eastAsia="en-US"/>
        </w:rPr>
        <w:t xml:space="preserve"> </w:t>
      </w:r>
      <w:r w:rsidRPr="000641F4">
        <w:rPr>
          <w:rFonts w:eastAsia="Aptos" w:cs="Arial"/>
          <w:b/>
          <w:bCs/>
          <w:sz w:val="16"/>
          <w:szCs w:val="16"/>
          <w:lang w:eastAsia="en-US"/>
        </w:rPr>
        <w:t>ET</w:t>
      </w:r>
      <w:r w:rsidRPr="000641F4">
        <w:rPr>
          <w:rFonts w:eastAsia="Aptos" w:cs="Arial"/>
          <w:sz w:val="16"/>
          <w:szCs w:val="16"/>
          <w:lang w:eastAsia="en-US"/>
        </w:rPr>
        <w:t> stopper la recherche</w:t>
      </w:r>
    </w:p>
    <w:p w14:paraId="256818D2" w14:textId="77777777" w:rsidR="000C6618" w:rsidRPr="000641F4" w:rsidRDefault="000C6618" w:rsidP="000C6618">
      <w:pPr>
        <w:ind w:left="1440"/>
        <w:contextualSpacing/>
        <w:rPr>
          <w:rFonts w:eastAsia="Aptos" w:cs="Arial"/>
          <w:sz w:val="16"/>
          <w:szCs w:val="16"/>
          <w:lang w:eastAsia="en-US"/>
        </w:rPr>
      </w:pPr>
      <w:r w:rsidRPr="000641F4">
        <w:rPr>
          <w:rFonts w:eastAsia="Aptos" w:cs="Arial"/>
          <w:b/>
          <w:bCs/>
          <w:color w:val="0070C0"/>
          <w:sz w:val="16"/>
          <w:szCs w:val="16"/>
          <w:lang w:eastAsia="en-US"/>
        </w:rPr>
        <w:t>A.1.2.2</w:t>
      </w:r>
      <w:r w:rsidRPr="000641F4">
        <w:rPr>
          <w:rFonts w:eastAsia="Aptos" w:cs="Arial"/>
          <w:color w:val="0070C0"/>
          <w:sz w:val="16"/>
          <w:szCs w:val="16"/>
          <w:lang w:eastAsia="en-US"/>
        </w:rPr>
        <w:t xml:space="preserve"> </w:t>
      </w:r>
      <w:r w:rsidRPr="000641F4">
        <w:rPr>
          <w:rFonts w:eastAsia="Aptos" w:cs="Arial"/>
          <w:b/>
          <w:bCs/>
          <w:sz w:val="16"/>
          <w:szCs w:val="16"/>
          <w:lang w:eastAsia="en-US"/>
        </w:rPr>
        <w:t>SI</w:t>
      </w:r>
      <w:r w:rsidRPr="000641F4">
        <w:rPr>
          <w:rFonts w:eastAsia="Aptos" w:cs="Arial"/>
          <w:sz w:val="16"/>
          <w:szCs w:val="16"/>
          <w:lang w:eastAsia="en-US"/>
        </w:rPr>
        <w:t xml:space="preserve"> n références fournisseurs non normalisées trouvées pour le code marque </w:t>
      </w:r>
      <w:r w:rsidRPr="000641F4">
        <w:rPr>
          <w:rFonts w:eastAsia="Aptos" w:cs="Arial"/>
          <w:b/>
          <w:bCs/>
          <w:sz w:val="16"/>
          <w:szCs w:val="16"/>
          <w:lang w:eastAsia="en-US"/>
        </w:rPr>
        <w:t>ALORS</w:t>
      </w:r>
      <w:r w:rsidRPr="000641F4">
        <w:rPr>
          <w:rFonts w:eastAsia="Aptos" w:cs="Arial"/>
          <w:sz w:val="16"/>
          <w:szCs w:val="16"/>
          <w:lang w:eastAsia="en-US"/>
        </w:rPr>
        <w:t xml:space="preserve"> récupérer la 1</w:t>
      </w:r>
      <w:r w:rsidRPr="000641F4">
        <w:rPr>
          <w:rFonts w:eastAsia="Aptos" w:cs="Arial"/>
          <w:sz w:val="16"/>
          <w:szCs w:val="16"/>
          <w:vertAlign w:val="superscript"/>
          <w:lang w:eastAsia="en-US"/>
        </w:rPr>
        <w:t>ère</w:t>
      </w:r>
      <w:r w:rsidRPr="000641F4">
        <w:rPr>
          <w:rFonts w:eastAsia="Aptos" w:cs="Arial"/>
          <w:sz w:val="16"/>
          <w:szCs w:val="16"/>
          <w:lang w:eastAsia="en-US"/>
        </w:rPr>
        <w:t xml:space="preserve"> référence fournisseur affichée avec le </w:t>
      </w:r>
      <w:r w:rsidRPr="000641F4">
        <w:rPr>
          <w:rFonts w:eastAsia="Aptos" w:cs="Arial"/>
          <w:b/>
          <w:bCs/>
          <w:color w:val="C00000"/>
          <w:sz w:val="16"/>
          <w:szCs w:val="16"/>
          <w:lang w:eastAsia="en-US"/>
        </w:rPr>
        <w:t>ITNO</w:t>
      </w:r>
      <w:r w:rsidRPr="000641F4">
        <w:rPr>
          <w:rFonts w:eastAsia="Aptos" w:cs="Arial"/>
          <w:sz w:val="16"/>
          <w:szCs w:val="16"/>
          <w:lang w:eastAsia="en-US"/>
        </w:rPr>
        <w:t xml:space="preserve"> </w:t>
      </w:r>
      <w:r w:rsidRPr="000641F4">
        <w:rPr>
          <w:rFonts w:eastAsia="Aptos" w:cs="Arial"/>
          <w:b/>
          <w:bCs/>
          <w:sz w:val="16"/>
          <w:szCs w:val="16"/>
          <w:lang w:eastAsia="en-US"/>
        </w:rPr>
        <w:t>ET</w:t>
      </w:r>
      <w:r w:rsidRPr="000641F4">
        <w:rPr>
          <w:rFonts w:eastAsia="Aptos" w:cs="Arial"/>
          <w:sz w:val="16"/>
          <w:szCs w:val="16"/>
          <w:lang w:eastAsia="en-US"/>
        </w:rPr>
        <w:t> stopper la recherche</w:t>
      </w:r>
    </w:p>
    <w:p w14:paraId="258CEA10" w14:textId="77777777" w:rsidR="000C6618" w:rsidRPr="000641F4" w:rsidRDefault="000C6618" w:rsidP="000C6618">
      <w:pPr>
        <w:spacing w:after="60"/>
        <w:ind w:left="1440"/>
        <w:contextualSpacing/>
        <w:rPr>
          <w:rFonts w:eastAsia="Aptos" w:cs="Arial"/>
          <w:sz w:val="16"/>
          <w:szCs w:val="16"/>
          <w:lang w:eastAsia="en-US"/>
        </w:rPr>
      </w:pPr>
      <w:r w:rsidRPr="000641F4">
        <w:rPr>
          <w:rFonts w:eastAsia="Aptos" w:cs="Arial"/>
          <w:b/>
          <w:bCs/>
          <w:color w:val="0070C0"/>
          <w:sz w:val="16"/>
          <w:szCs w:val="16"/>
          <w:lang w:eastAsia="en-US"/>
        </w:rPr>
        <w:t>A.1.2.3</w:t>
      </w:r>
      <w:r w:rsidRPr="000641F4">
        <w:rPr>
          <w:rFonts w:eastAsia="Aptos" w:cs="Arial"/>
          <w:color w:val="0070C0"/>
          <w:sz w:val="16"/>
          <w:szCs w:val="16"/>
          <w:lang w:eastAsia="en-US"/>
        </w:rPr>
        <w:t xml:space="preserve"> </w:t>
      </w:r>
      <w:r w:rsidRPr="000641F4">
        <w:rPr>
          <w:rFonts w:eastAsia="Aptos" w:cs="Arial"/>
          <w:b/>
          <w:bCs/>
          <w:sz w:val="16"/>
          <w:szCs w:val="16"/>
          <w:lang w:eastAsia="en-US"/>
        </w:rPr>
        <w:t>SI</w:t>
      </w:r>
      <w:r w:rsidRPr="000641F4">
        <w:rPr>
          <w:rFonts w:eastAsia="Aptos" w:cs="Arial"/>
          <w:sz w:val="16"/>
          <w:szCs w:val="16"/>
          <w:lang w:eastAsia="en-US"/>
        </w:rPr>
        <w:t xml:space="preserve"> code marque inconnu </w:t>
      </w:r>
      <w:r w:rsidRPr="000641F4">
        <w:rPr>
          <w:rFonts w:eastAsia="Aptos" w:cs="Arial"/>
          <w:b/>
          <w:bCs/>
          <w:sz w:val="16"/>
          <w:szCs w:val="16"/>
          <w:lang w:eastAsia="en-US"/>
        </w:rPr>
        <w:t>ALORS</w:t>
      </w:r>
      <w:r w:rsidRPr="000641F4">
        <w:rPr>
          <w:rFonts w:eastAsia="Aptos" w:cs="Arial"/>
          <w:sz w:val="16"/>
          <w:szCs w:val="16"/>
          <w:lang w:eastAsia="en-US"/>
        </w:rPr>
        <w:t> récupérer la 1</w:t>
      </w:r>
      <w:r w:rsidRPr="000641F4">
        <w:rPr>
          <w:rFonts w:eastAsia="Aptos" w:cs="Arial"/>
          <w:sz w:val="16"/>
          <w:szCs w:val="16"/>
          <w:vertAlign w:val="superscript"/>
          <w:lang w:eastAsia="en-US"/>
        </w:rPr>
        <w:t>ère</w:t>
      </w:r>
      <w:r w:rsidRPr="000641F4">
        <w:rPr>
          <w:rFonts w:eastAsia="Aptos" w:cs="Arial"/>
          <w:sz w:val="16"/>
          <w:szCs w:val="16"/>
          <w:lang w:eastAsia="en-US"/>
        </w:rPr>
        <w:t xml:space="preserve"> référence fournisseur affichée </w:t>
      </w:r>
      <w:r w:rsidRPr="000641F4">
        <w:rPr>
          <w:rFonts w:eastAsia="Aptos" w:cs="Arial"/>
          <w:b/>
          <w:bCs/>
          <w:sz w:val="16"/>
          <w:szCs w:val="16"/>
          <w:lang w:eastAsia="en-US"/>
        </w:rPr>
        <w:t>ET</w:t>
      </w:r>
      <w:r w:rsidRPr="000641F4">
        <w:rPr>
          <w:rFonts w:eastAsia="Aptos" w:cs="Arial"/>
          <w:sz w:val="16"/>
          <w:szCs w:val="16"/>
          <w:lang w:eastAsia="en-US"/>
        </w:rPr>
        <w:t> stopper la recherche</w:t>
      </w:r>
    </w:p>
    <w:p w14:paraId="29FC1D03" w14:textId="77777777" w:rsidR="000C6618" w:rsidRPr="000641F4" w:rsidRDefault="000C6618" w:rsidP="000C6618">
      <w:pPr>
        <w:rPr>
          <w:rFonts w:eastAsia="Aptos" w:cs="Arial"/>
          <w:lang w:eastAsia="en-US"/>
        </w:rPr>
      </w:pPr>
      <w:r w:rsidRPr="000641F4">
        <w:rPr>
          <w:rFonts w:eastAsia="Aptos" w:cs="Arial"/>
          <w:b/>
          <w:bCs/>
          <w:color w:val="0070C0"/>
          <w:lang w:eastAsia="en-US"/>
        </w:rPr>
        <w:t>A.2.</w:t>
      </w:r>
      <w:r w:rsidRPr="000641F4">
        <w:rPr>
          <w:rFonts w:eastAsia="Aptos" w:cs="Arial"/>
          <w:lang w:eastAsia="en-US"/>
        </w:rPr>
        <w:t xml:space="preserve"> </w:t>
      </w:r>
      <w:r w:rsidRPr="000641F4">
        <w:rPr>
          <w:rFonts w:eastAsia="Aptos" w:cs="Arial"/>
          <w:b/>
          <w:bCs/>
          <w:lang w:eastAsia="en-US"/>
        </w:rPr>
        <w:t>SI</w:t>
      </w:r>
      <w:r w:rsidRPr="000641F4">
        <w:rPr>
          <w:rFonts w:eastAsia="Aptos" w:cs="Arial"/>
          <w:lang w:eastAsia="en-US"/>
        </w:rPr>
        <w:t xml:space="preserve"> aucune référence fournisseur non normalisée trouvée </w:t>
      </w:r>
      <w:r w:rsidRPr="000641F4">
        <w:rPr>
          <w:rFonts w:eastAsia="Aptos" w:cs="Arial"/>
          <w:b/>
          <w:bCs/>
          <w:lang w:eastAsia="en-US"/>
        </w:rPr>
        <w:t>ALORS</w:t>
      </w:r>
      <w:r w:rsidRPr="000641F4">
        <w:rPr>
          <w:rFonts w:eastAsia="Aptos" w:cs="Arial"/>
          <w:lang w:eastAsia="en-US"/>
        </w:rPr>
        <w:t xml:space="preserve"> utiliser la référence fournisseur normalisée = Référence complémentaire MMS025 avec catégorie </w:t>
      </w:r>
      <w:r w:rsidRPr="000641F4">
        <w:rPr>
          <w:rFonts w:eastAsia="Aptos" w:cs="Arial"/>
          <w:b/>
          <w:bCs/>
          <w:color w:val="C00000"/>
          <w:lang w:eastAsia="en-US"/>
        </w:rPr>
        <w:t>ALWT</w:t>
      </w:r>
      <w:r w:rsidRPr="000641F4">
        <w:rPr>
          <w:rFonts w:eastAsia="Aptos" w:cs="Arial"/>
          <w:lang w:eastAsia="en-US"/>
        </w:rPr>
        <w:t>=4</w:t>
      </w:r>
    </w:p>
    <w:p w14:paraId="47F1D494" w14:textId="77777777" w:rsidR="000C6618" w:rsidRPr="000641F4" w:rsidRDefault="000C6618" w:rsidP="000C6618">
      <w:pPr>
        <w:ind w:left="720"/>
        <w:contextualSpacing/>
        <w:rPr>
          <w:rFonts w:eastAsia="Aptos" w:cs="Arial"/>
          <w:sz w:val="16"/>
          <w:szCs w:val="16"/>
          <w:lang w:eastAsia="en-US"/>
        </w:rPr>
      </w:pPr>
      <w:r w:rsidRPr="000641F4">
        <w:rPr>
          <w:rFonts w:eastAsia="Aptos" w:cs="Arial"/>
          <w:b/>
          <w:bCs/>
          <w:color w:val="0070C0"/>
          <w:sz w:val="16"/>
          <w:szCs w:val="16"/>
          <w:lang w:eastAsia="en-US"/>
        </w:rPr>
        <w:lastRenderedPageBreak/>
        <w:t>A.2.1</w:t>
      </w:r>
      <w:r w:rsidRPr="000641F4">
        <w:rPr>
          <w:rFonts w:eastAsia="Aptos" w:cs="Arial"/>
          <w:sz w:val="16"/>
          <w:szCs w:val="16"/>
          <w:lang w:eastAsia="en-US"/>
        </w:rPr>
        <w:t xml:space="preserve"> </w:t>
      </w:r>
      <w:r w:rsidRPr="000641F4">
        <w:rPr>
          <w:rFonts w:eastAsia="Aptos" w:cs="Arial"/>
          <w:b/>
          <w:bCs/>
          <w:sz w:val="16"/>
          <w:szCs w:val="16"/>
          <w:lang w:eastAsia="en-US"/>
        </w:rPr>
        <w:t>SI</w:t>
      </w:r>
      <w:r w:rsidRPr="000641F4">
        <w:rPr>
          <w:rFonts w:eastAsia="Aptos" w:cs="Arial"/>
          <w:sz w:val="16"/>
          <w:szCs w:val="16"/>
          <w:lang w:eastAsia="en-US"/>
        </w:rPr>
        <w:t xml:space="preserve"> 1 seule référence fournisseur normalisée trouvée </w:t>
      </w:r>
      <w:r w:rsidRPr="000641F4">
        <w:rPr>
          <w:rFonts w:eastAsia="Aptos" w:cs="Arial"/>
          <w:b/>
          <w:bCs/>
          <w:sz w:val="16"/>
          <w:szCs w:val="16"/>
          <w:lang w:eastAsia="en-US"/>
        </w:rPr>
        <w:t>ALORS</w:t>
      </w:r>
      <w:r w:rsidRPr="000641F4">
        <w:rPr>
          <w:rFonts w:eastAsia="Aptos" w:cs="Arial"/>
          <w:sz w:val="16"/>
          <w:szCs w:val="16"/>
          <w:lang w:eastAsia="en-US"/>
        </w:rPr>
        <w:t xml:space="preserve"> récupérer le </w:t>
      </w:r>
      <w:r w:rsidRPr="000641F4">
        <w:rPr>
          <w:rFonts w:eastAsia="Aptos" w:cs="Arial"/>
          <w:b/>
          <w:bCs/>
          <w:color w:val="C00000"/>
          <w:sz w:val="16"/>
          <w:szCs w:val="16"/>
          <w:lang w:eastAsia="en-US"/>
        </w:rPr>
        <w:t>ITNO</w:t>
      </w:r>
      <w:r w:rsidRPr="000641F4">
        <w:rPr>
          <w:rFonts w:eastAsia="Aptos" w:cs="Arial"/>
          <w:sz w:val="16"/>
          <w:szCs w:val="16"/>
          <w:lang w:eastAsia="en-US"/>
        </w:rPr>
        <w:t xml:space="preserve"> </w:t>
      </w:r>
      <w:r w:rsidRPr="000641F4">
        <w:rPr>
          <w:rFonts w:eastAsia="Aptos" w:cs="Arial"/>
          <w:b/>
          <w:bCs/>
          <w:sz w:val="16"/>
          <w:szCs w:val="16"/>
          <w:lang w:eastAsia="en-US"/>
        </w:rPr>
        <w:t>ET</w:t>
      </w:r>
      <w:r w:rsidRPr="000641F4">
        <w:rPr>
          <w:rFonts w:eastAsia="Aptos" w:cs="Arial"/>
          <w:sz w:val="16"/>
          <w:szCs w:val="16"/>
          <w:lang w:eastAsia="en-US"/>
        </w:rPr>
        <w:t> stopper la recherche</w:t>
      </w:r>
    </w:p>
    <w:p w14:paraId="23751F76" w14:textId="77777777" w:rsidR="000C6618" w:rsidRPr="000641F4" w:rsidRDefault="000C6618" w:rsidP="000C6618">
      <w:pPr>
        <w:ind w:left="720"/>
        <w:contextualSpacing/>
        <w:rPr>
          <w:rFonts w:eastAsia="Aptos" w:cs="Arial"/>
          <w:sz w:val="16"/>
          <w:szCs w:val="16"/>
          <w:lang w:eastAsia="en-US"/>
        </w:rPr>
      </w:pPr>
      <w:r w:rsidRPr="000641F4">
        <w:rPr>
          <w:rFonts w:eastAsia="Aptos" w:cs="Arial"/>
          <w:b/>
          <w:bCs/>
          <w:color w:val="0070C0"/>
          <w:sz w:val="16"/>
          <w:szCs w:val="16"/>
          <w:lang w:eastAsia="en-US"/>
        </w:rPr>
        <w:t>A.2.2</w:t>
      </w:r>
      <w:r w:rsidRPr="000641F4">
        <w:rPr>
          <w:rFonts w:eastAsia="Aptos" w:cs="Arial"/>
          <w:sz w:val="16"/>
          <w:szCs w:val="16"/>
          <w:lang w:eastAsia="en-US"/>
        </w:rPr>
        <w:t xml:space="preserve"> </w:t>
      </w:r>
      <w:r w:rsidRPr="000641F4">
        <w:rPr>
          <w:rFonts w:eastAsia="Aptos" w:cs="Arial"/>
          <w:b/>
          <w:bCs/>
          <w:sz w:val="16"/>
          <w:szCs w:val="16"/>
          <w:lang w:eastAsia="en-US"/>
        </w:rPr>
        <w:t>SI</w:t>
      </w:r>
      <w:r w:rsidRPr="000641F4">
        <w:rPr>
          <w:rFonts w:eastAsia="Aptos" w:cs="Arial"/>
          <w:sz w:val="16"/>
          <w:szCs w:val="16"/>
          <w:lang w:eastAsia="en-US"/>
        </w:rPr>
        <w:t xml:space="preserve"> n références fournisseurs normalisées trouvées </w:t>
      </w:r>
      <w:r w:rsidRPr="000641F4">
        <w:rPr>
          <w:rFonts w:eastAsia="Aptos" w:cs="Arial"/>
          <w:b/>
          <w:bCs/>
          <w:sz w:val="16"/>
          <w:szCs w:val="16"/>
          <w:lang w:eastAsia="en-US"/>
        </w:rPr>
        <w:t>ALORS</w:t>
      </w:r>
      <w:r w:rsidRPr="000641F4">
        <w:rPr>
          <w:rFonts w:eastAsia="Aptos" w:cs="Arial"/>
          <w:sz w:val="16"/>
          <w:szCs w:val="16"/>
          <w:lang w:eastAsia="en-US"/>
        </w:rPr>
        <w:t xml:space="preserve"> filtrer par code marque </w:t>
      </w:r>
      <w:r w:rsidRPr="000641F4">
        <w:rPr>
          <w:rFonts w:eastAsia="Aptos" w:cs="Arial"/>
          <w:b/>
          <w:bCs/>
          <w:color w:val="C00000"/>
          <w:sz w:val="16"/>
          <w:szCs w:val="16"/>
          <w:lang w:eastAsia="en-US"/>
        </w:rPr>
        <w:t>CFI1</w:t>
      </w:r>
      <w:r w:rsidRPr="000641F4">
        <w:rPr>
          <w:rFonts w:eastAsia="Aptos" w:cs="Arial"/>
          <w:sz w:val="16"/>
          <w:szCs w:val="16"/>
          <w:lang w:eastAsia="en-US"/>
        </w:rPr>
        <w:t xml:space="preserve"> </w:t>
      </w:r>
      <w:r w:rsidRPr="000641F4">
        <w:rPr>
          <w:rFonts w:eastAsia="Aptos" w:cs="Arial"/>
          <w:b/>
          <w:bCs/>
          <w:color w:val="0070C0"/>
          <w:sz w:val="16"/>
          <w:szCs w:val="16"/>
          <w:lang w:eastAsia="en-US"/>
        </w:rPr>
        <w:t>(</w:t>
      </w:r>
      <w:r w:rsidRPr="000641F4">
        <w:rPr>
          <w:rFonts w:eastAsia="Aptos" w:cs="Arial"/>
          <w:b/>
          <w:bCs/>
          <w:color w:val="0070C0"/>
          <w:sz w:val="16"/>
          <w:szCs w:val="16"/>
          <w:vertAlign w:val="superscript"/>
          <w:lang w:eastAsia="en-US"/>
        </w:rPr>
        <w:t>*</w:t>
      </w:r>
      <w:r w:rsidRPr="000641F4">
        <w:rPr>
          <w:rFonts w:eastAsia="Aptos" w:cs="Arial"/>
          <w:b/>
          <w:bCs/>
          <w:color w:val="0070C0"/>
          <w:sz w:val="16"/>
          <w:szCs w:val="16"/>
          <w:lang w:eastAsia="en-US"/>
        </w:rPr>
        <w:t xml:space="preserve"> Voir RG - Recherche code marque)</w:t>
      </w:r>
      <w:r w:rsidRPr="000641F4">
        <w:rPr>
          <w:rFonts w:eastAsia="Aptos" w:cs="Arial"/>
          <w:sz w:val="16"/>
          <w:szCs w:val="16"/>
          <w:lang w:eastAsia="en-US"/>
        </w:rPr>
        <w:t> sur la fiche article MMS001/G</w:t>
      </w:r>
    </w:p>
    <w:p w14:paraId="5F44C8B5" w14:textId="77777777" w:rsidR="000C6618" w:rsidRPr="000641F4" w:rsidRDefault="000C6618" w:rsidP="000C6618">
      <w:pPr>
        <w:ind w:left="1440"/>
        <w:contextualSpacing/>
        <w:rPr>
          <w:rFonts w:eastAsia="Aptos" w:cs="Arial"/>
          <w:sz w:val="16"/>
          <w:szCs w:val="16"/>
          <w:lang w:eastAsia="en-US"/>
        </w:rPr>
      </w:pPr>
      <w:r w:rsidRPr="000641F4">
        <w:rPr>
          <w:rFonts w:eastAsia="Aptos" w:cs="Arial"/>
          <w:b/>
          <w:bCs/>
          <w:color w:val="0070C0"/>
          <w:sz w:val="16"/>
          <w:szCs w:val="16"/>
          <w:lang w:eastAsia="en-US"/>
        </w:rPr>
        <w:t xml:space="preserve">A.2.2.1 </w:t>
      </w:r>
      <w:r w:rsidRPr="000641F4">
        <w:rPr>
          <w:rFonts w:eastAsia="Aptos" w:cs="Arial"/>
          <w:b/>
          <w:bCs/>
          <w:sz w:val="16"/>
          <w:szCs w:val="16"/>
          <w:lang w:eastAsia="en-US"/>
        </w:rPr>
        <w:t>SI</w:t>
      </w:r>
      <w:r w:rsidRPr="000641F4">
        <w:rPr>
          <w:rFonts w:eastAsia="Aptos" w:cs="Arial"/>
          <w:sz w:val="16"/>
          <w:szCs w:val="16"/>
          <w:lang w:eastAsia="en-US"/>
        </w:rPr>
        <w:t xml:space="preserve"> 1 seule référence fournisseur normalisée trouvée pour le code marque </w:t>
      </w:r>
      <w:r w:rsidRPr="000641F4">
        <w:rPr>
          <w:rFonts w:eastAsia="Aptos" w:cs="Arial"/>
          <w:b/>
          <w:bCs/>
          <w:sz w:val="16"/>
          <w:szCs w:val="16"/>
          <w:lang w:eastAsia="en-US"/>
        </w:rPr>
        <w:t>ALORS</w:t>
      </w:r>
      <w:r w:rsidRPr="000641F4">
        <w:rPr>
          <w:rFonts w:eastAsia="Aptos" w:cs="Arial"/>
          <w:sz w:val="16"/>
          <w:szCs w:val="16"/>
          <w:lang w:eastAsia="en-US"/>
        </w:rPr>
        <w:t xml:space="preserve"> récupérer le </w:t>
      </w:r>
      <w:r w:rsidRPr="000641F4">
        <w:rPr>
          <w:rFonts w:eastAsia="Aptos" w:cs="Arial"/>
          <w:b/>
          <w:bCs/>
          <w:color w:val="C00000"/>
          <w:sz w:val="16"/>
          <w:szCs w:val="16"/>
          <w:lang w:eastAsia="en-US"/>
        </w:rPr>
        <w:t>ITNO</w:t>
      </w:r>
      <w:r w:rsidRPr="000641F4">
        <w:rPr>
          <w:rFonts w:eastAsia="Aptos" w:cs="Arial"/>
          <w:sz w:val="16"/>
          <w:szCs w:val="16"/>
          <w:lang w:eastAsia="en-US"/>
        </w:rPr>
        <w:t xml:space="preserve"> </w:t>
      </w:r>
      <w:r w:rsidRPr="000641F4">
        <w:rPr>
          <w:rFonts w:eastAsia="Aptos" w:cs="Arial"/>
          <w:b/>
          <w:bCs/>
          <w:sz w:val="16"/>
          <w:szCs w:val="16"/>
          <w:lang w:eastAsia="en-US"/>
        </w:rPr>
        <w:t>ET</w:t>
      </w:r>
      <w:r w:rsidRPr="000641F4">
        <w:rPr>
          <w:rFonts w:eastAsia="Aptos" w:cs="Arial"/>
          <w:sz w:val="16"/>
          <w:szCs w:val="16"/>
          <w:lang w:eastAsia="en-US"/>
        </w:rPr>
        <w:t> stopper la recherche</w:t>
      </w:r>
    </w:p>
    <w:p w14:paraId="6CD4B599" w14:textId="77777777" w:rsidR="000C6618" w:rsidRPr="000641F4" w:rsidRDefault="000C6618" w:rsidP="000C6618">
      <w:pPr>
        <w:ind w:left="1440"/>
        <w:contextualSpacing/>
        <w:rPr>
          <w:rFonts w:eastAsia="Aptos" w:cs="Arial"/>
          <w:sz w:val="16"/>
          <w:szCs w:val="16"/>
          <w:lang w:eastAsia="en-US"/>
        </w:rPr>
      </w:pPr>
      <w:r w:rsidRPr="000641F4">
        <w:rPr>
          <w:rFonts w:eastAsia="Aptos" w:cs="Arial"/>
          <w:b/>
          <w:bCs/>
          <w:color w:val="0070C0"/>
          <w:sz w:val="16"/>
          <w:szCs w:val="16"/>
          <w:lang w:eastAsia="en-US"/>
        </w:rPr>
        <w:t>A.2.2.2</w:t>
      </w:r>
      <w:r w:rsidRPr="000641F4">
        <w:rPr>
          <w:rFonts w:eastAsia="Aptos" w:cs="Arial"/>
          <w:sz w:val="16"/>
          <w:szCs w:val="16"/>
          <w:lang w:eastAsia="en-US"/>
        </w:rPr>
        <w:t xml:space="preserve"> </w:t>
      </w:r>
      <w:r w:rsidRPr="000641F4">
        <w:rPr>
          <w:rFonts w:eastAsia="Aptos" w:cs="Arial"/>
          <w:b/>
          <w:bCs/>
          <w:sz w:val="16"/>
          <w:szCs w:val="16"/>
          <w:lang w:eastAsia="en-US"/>
        </w:rPr>
        <w:t>SI</w:t>
      </w:r>
      <w:r w:rsidRPr="000641F4">
        <w:rPr>
          <w:rFonts w:eastAsia="Aptos" w:cs="Arial"/>
          <w:sz w:val="16"/>
          <w:szCs w:val="16"/>
          <w:lang w:eastAsia="en-US"/>
        </w:rPr>
        <w:t xml:space="preserve"> n références fournisseurs normalisées trouvées pour le code marque </w:t>
      </w:r>
      <w:r w:rsidRPr="000641F4">
        <w:rPr>
          <w:rFonts w:eastAsia="Aptos" w:cs="Arial"/>
          <w:b/>
          <w:bCs/>
          <w:sz w:val="16"/>
          <w:szCs w:val="16"/>
          <w:lang w:eastAsia="en-US"/>
        </w:rPr>
        <w:t>ALORS</w:t>
      </w:r>
      <w:r w:rsidRPr="000641F4">
        <w:rPr>
          <w:rFonts w:eastAsia="Aptos" w:cs="Arial"/>
          <w:sz w:val="16"/>
          <w:szCs w:val="16"/>
          <w:lang w:eastAsia="en-US"/>
        </w:rPr>
        <w:t> récupérer la 1</w:t>
      </w:r>
      <w:r w:rsidRPr="000641F4">
        <w:rPr>
          <w:rFonts w:eastAsia="Aptos" w:cs="Arial"/>
          <w:sz w:val="16"/>
          <w:szCs w:val="16"/>
          <w:vertAlign w:val="superscript"/>
          <w:lang w:eastAsia="en-US"/>
        </w:rPr>
        <w:t>ère</w:t>
      </w:r>
      <w:r w:rsidRPr="000641F4">
        <w:rPr>
          <w:rFonts w:eastAsia="Aptos" w:cs="Arial"/>
          <w:sz w:val="16"/>
          <w:szCs w:val="16"/>
          <w:lang w:eastAsia="en-US"/>
        </w:rPr>
        <w:t xml:space="preserve"> référence fournisseur normalisée affichée avec le </w:t>
      </w:r>
      <w:r w:rsidRPr="000641F4">
        <w:rPr>
          <w:rFonts w:eastAsia="Aptos" w:cs="Arial"/>
          <w:b/>
          <w:bCs/>
          <w:color w:val="C00000"/>
          <w:sz w:val="16"/>
          <w:szCs w:val="16"/>
          <w:lang w:eastAsia="en-US"/>
        </w:rPr>
        <w:t>ITNO</w:t>
      </w:r>
      <w:r w:rsidRPr="000641F4">
        <w:rPr>
          <w:rFonts w:eastAsia="Aptos" w:cs="Arial"/>
          <w:sz w:val="16"/>
          <w:szCs w:val="16"/>
          <w:lang w:eastAsia="en-US"/>
        </w:rPr>
        <w:t xml:space="preserve"> </w:t>
      </w:r>
      <w:r w:rsidRPr="000641F4">
        <w:rPr>
          <w:rFonts w:eastAsia="Aptos" w:cs="Arial"/>
          <w:b/>
          <w:bCs/>
          <w:sz w:val="16"/>
          <w:szCs w:val="16"/>
          <w:lang w:eastAsia="en-US"/>
        </w:rPr>
        <w:t>ET</w:t>
      </w:r>
      <w:r w:rsidRPr="000641F4">
        <w:rPr>
          <w:rFonts w:eastAsia="Aptos" w:cs="Arial"/>
          <w:sz w:val="16"/>
          <w:szCs w:val="16"/>
          <w:lang w:eastAsia="en-US"/>
        </w:rPr>
        <w:t> stopper la recherche</w:t>
      </w:r>
    </w:p>
    <w:p w14:paraId="3747935D" w14:textId="77777777" w:rsidR="000C6618" w:rsidRPr="000641F4" w:rsidRDefault="000C6618" w:rsidP="000C6618">
      <w:pPr>
        <w:spacing w:after="60"/>
        <w:ind w:left="1440"/>
        <w:contextualSpacing/>
        <w:rPr>
          <w:rFonts w:eastAsia="Aptos" w:cs="Arial"/>
          <w:sz w:val="16"/>
          <w:szCs w:val="16"/>
          <w:lang w:eastAsia="en-US"/>
        </w:rPr>
      </w:pPr>
      <w:r w:rsidRPr="000641F4">
        <w:rPr>
          <w:rFonts w:eastAsia="Aptos" w:cs="Arial"/>
          <w:b/>
          <w:bCs/>
          <w:color w:val="0070C0"/>
          <w:sz w:val="16"/>
          <w:szCs w:val="16"/>
          <w:lang w:eastAsia="en-US"/>
        </w:rPr>
        <w:t>A.2.2.3</w:t>
      </w:r>
      <w:r w:rsidRPr="000641F4">
        <w:rPr>
          <w:rFonts w:eastAsia="Aptos" w:cs="Arial"/>
          <w:sz w:val="16"/>
          <w:szCs w:val="16"/>
          <w:lang w:eastAsia="en-US"/>
        </w:rPr>
        <w:t xml:space="preserve"> </w:t>
      </w:r>
      <w:r w:rsidRPr="000641F4">
        <w:rPr>
          <w:rFonts w:eastAsia="Aptos" w:cs="Arial"/>
          <w:b/>
          <w:bCs/>
          <w:sz w:val="16"/>
          <w:szCs w:val="16"/>
          <w:lang w:eastAsia="en-US"/>
        </w:rPr>
        <w:t>SI</w:t>
      </w:r>
      <w:r w:rsidRPr="000641F4">
        <w:rPr>
          <w:rFonts w:eastAsia="Aptos" w:cs="Arial"/>
          <w:sz w:val="16"/>
          <w:szCs w:val="16"/>
          <w:lang w:eastAsia="en-US"/>
        </w:rPr>
        <w:t xml:space="preserve"> code marque inconnu </w:t>
      </w:r>
      <w:r w:rsidRPr="000641F4">
        <w:rPr>
          <w:rFonts w:eastAsia="Aptos" w:cs="Arial"/>
          <w:b/>
          <w:bCs/>
          <w:sz w:val="16"/>
          <w:szCs w:val="16"/>
          <w:lang w:eastAsia="en-US"/>
        </w:rPr>
        <w:t>ALORS</w:t>
      </w:r>
      <w:r w:rsidRPr="000641F4">
        <w:rPr>
          <w:rFonts w:eastAsia="Aptos" w:cs="Arial"/>
          <w:sz w:val="16"/>
          <w:szCs w:val="16"/>
          <w:lang w:eastAsia="en-US"/>
        </w:rPr>
        <w:t> récupérer la 1</w:t>
      </w:r>
      <w:r w:rsidRPr="000641F4">
        <w:rPr>
          <w:rFonts w:eastAsia="Aptos" w:cs="Arial"/>
          <w:sz w:val="16"/>
          <w:szCs w:val="16"/>
          <w:vertAlign w:val="superscript"/>
          <w:lang w:eastAsia="en-US"/>
        </w:rPr>
        <w:t>ère</w:t>
      </w:r>
      <w:r w:rsidRPr="000641F4">
        <w:rPr>
          <w:rFonts w:eastAsia="Aptos" w:cs="Arial"/>
          <w:sz w:val="16"/>
          <w:szCs w:val="16"/>
          <w:lang w:eastAsia="en-US"/>
        </w:rPr>
        <w:t xml:space="preserve"> référence fournisseur affichée </w:t>
      </w:r>
      <w:r w:rsidRPr="000641F4">
        <w:rPr>
          <w:rFonts w:eastAsia="Aptos" w:cs="Arial"/>
          <w:b/>
          <w:bCs/>
          <w:sz w:val="16"/>
          <w:szCs w:val="16"/>
          <w:lang w:eastAsia="en-US"/>
        </w:rPr>
        <w:t>ET</w:t>
      </w:r>
      <w:r w:rsidRPr="000641F4">
        <w:rPr>
          <w:rFonts w:eastAsia="Aptos" w:cs="Arial"/>
          <w:sz w:val="16"/>
          <w:szCs w:val="16"/>
          <w:lang w:eastAsia="en-US"/>
        </w:rPr>
        <w:t> stopper la recherche</w:t>
      </w:r>
    </w:p>
    <w:p w14:paraId="4FED1619" w14:textId="77777777" w:rsidR="000C6618" w:rsidRPr="000641F4" w:rsidRDefault="000C6618" w:rsidP="000C6618">
      <w:pPr>
        <w:rPr>
          <w:rFonts w:eastAsia="Aptos" w:cs="Arial"/>
          <w:lang w:eastAsia="en-US"/>
        </w:rPr>
      </w:pPr>
      <w:r w:rsidRPr="000641F4">
        <w:rPr>
          <w:rFonts w:eastAsia="Aptos" w:cs="Arial"/>
          <w:b/>
          <w:bCs/>
          <w:color w:val="0070C0"/>
          <w:lang w:eastAsia="en-US"/>
        </w:rPr>
        <w:t>A.3.</w:t>
      </w:r>
      <w:r w:rsidRPr="000641F4">
        <w:rPr>
          <w:rFonts w:eastAsia="Aptos" w:cs="Arial"/>
          <w:lang w:eastAsia="en-US"/>
        </w:rPr>
        <w:t xml:space="preserve"> </w:t>
      </w:r>
      <w:r w:rsidRPr="000641F4">
        <w:rPr>
          <w:rFonts w:eastAsia="Aptos" w:cs="Arial"/>
          <w:b/>
          <w:bCs/>
          <w:lang w:eastAsia="en-US"/>
        </w:rPr>
        <w:t>SI</w:t>
      </w:r>
      <w:r w:rsidRPr="000641F4">
        <w:rPr>
          <w:rFonts w:eastAsia="Aptos" w:cs="Arial"/>
          <w:lang w:eastAsia="en-US"/>
        </w:rPr>
        <w:t xml:space="preserve"> aucune référence fournisseur normalisée trouvée </w:t>
      </w:r>
      <w:r w:rsidRPr="000641F4">
        <w:rPr>
          <w:rFonts w:eastAsia="Aptos" w:cs="Arial"/>
          <w:b/>
          <w:bCs/>
          <w:lang w:eastAsia="en-US"/>
        </w:rPr>
        <w:t>ALORS</w:t>
      </w:r>
      <w:r w:rsidRPr="000641F4">
        <w:rPr>
          <w:rFonts w:eastAsia="Aptos" w:cs="Arial"/>
          <w:lang w:eastAsia="en-US"/>
        </w:rPr>
        <w:t xml:space="preserve"> vérifier </w:t>
      </w:r>
      <w:r w:rsidRPr="000641F4">
        <w:rPr>
          <w:rFonts w:eastAsia="Aptos" w:cs="Arial"/>
          <w:b/>
          <w:bCs/>
          <w:lang w:eastAsia="en-US"/>
        </w:rPr>
        <w:t>SI</w:t>
      </w:r>
      <w:r w:rsidRPr="000641F4">
        <w:rPr>
          <w:rFonts w:eastAsia="Aptos" w:cs="Arial"/>
          <w:lang w:eastAsia="en-US"/>
        </w:rPr>
        <w:t xml:space="preserve"> l’EAN est renseigné</w:t>
      </w:r>
    </w:p>
    <w:p w14:paraId="5575A994" w14:textId="77777777" w:rsidR="000C6618" w:rsidRPr="000641F4" w:rsidRDefault="000C6618" w:rsidP="000C6618">
      <w:pPr>
        <w:ind w:left="720"/>
        <w:contextualSpacing/>
        <w:rPr>
          <w:rFonts w:eastAsia="Aptos" w:cs="Arial"/>
          <w:sz w:val="16"/>
          <w:szCs w:val="16"/>
          <w:lang w:eastAsia="en-US"/>
        </w:rPr>
      </w:pPr>
      <w:r w:rsidRPr="000641F4">
        <w:rPr>
          <w:rFonts w:eastAsia="Aptos" w:cs="Arial"/>
          <w:b/>
          <w:bCs/>
          <w:color w:val="0070C0"/>
          <w:sz w:val="16"/>
          <w:szCs w:val="16"/>
          <w:lang w:eastAsia="en-US"/>
        </w:rPr>
        <w:t>A.3.1</w:t>
      </w:r>
      <w:r w:rsidRPr="000641F4">
        <w:rPr>
          <w:rFonts w:eastAsia="Aptos" w:cs="Arial"/>
          <w:sz w:val="16"/>
          <w:szCs w:val="16"/>
          <w:lang w:eastAsia="en-US"/>
        </w:rPr>
        <w:t xml:space="preserve"> </w:t>
      </w:r>
      <w:r w:rsidRPr="000641F4">
        <w:rPr>
          <w:rFonts w:eastAsia="Aptos" w:cs="Arial"/>
          <w:b/>
          <w:bCs/>
          <w:sz w:val="16"/>
          <w:szCs w:val="16"/>
          <w:lang w:eastAsia="en-US"/>
        </w:rPr>
        <w:t>SI</w:t>
      </w:r>
      <w:r w:rsidRPr="000641F4">
        <w:rPr>
          <w:rFonts w:eastAsia="Aptos" w:cs="Arial"/>
          <w:sz w:val="16"/>
          <w:szCs w:val="16"/>
          <w:lang w:eastAsia="en-US"/>
        </w:rPr>
        <w:t xml:space="preserve"> EAN non renseigné </w:t>
      </w:r>
      <w:r w:rsidRPr="000641F4">
        <w:rPr>
          <w:rFonts w:eastAsia="Aptos" w:cs="Arial"/>
          <w:b/>
          <w:bCs/>
          <w:sz w:val="16"/>
          <w:szCs w:val="16"/>
          <w:lang w:eastAsia="en-US"/>
        </w:rPr>
        <w:t>ALORS</w:t>
      </w:r>
      <w:r w:rsidRPr="000641F4">
        <w:rPr>
          <w:rFonts w:eastAsia="Aptos" w:cs="Arial"/>
          <w:sz w:val="16"/>
          <w:szCs w:val="16"/>
          <w:lang w:eastAsia="en-US"/>
        </w:rPr>
        <w:t> un message d’erreur indique référence fournisseur inconnue</w:t>
      </w:r>
    </w:p>
    <w:p w14:paraId="1DF76D35" w14:textId="77777777" w:rsidR="000C6618" w:rsidRPr="000641F4" w:rsidRDefault="000C6618" w:rsidP="000C6618">
      <w:pPr>
        <w:ind w:left="720"/>
        <w:contextualSpacing/>
        <w:rPr>
          <w:rFonts w:eastAsia="Aptos" w:cs="Arial"/>
          <w:sz w:val="16"/>
          <w:szCs w:val="16"/>
          <w:lang w:eastAsia="en-US"/>
        </w:rPr>
      </w:pPr>
      <w:r w:rsidRPr="000641F4">
        <w:rPr>
          <w:rFonts w:eastAsia="Aptos" w:cs="Arial"/>
          <w:b/>
          <w:bCs/>
          <w:color w:val="0070C0"/>
          <w:sz w:val="16"/>
          <w:szCs w:val="16"/>
          <w:lang w:eastAsia="en-US"/>
        </w:rPr>
        <w:t>A.3.2</w:t>
      </w:r>
      <w:r w:rsidRPr="000641F4">
        <w:rPr>
          <w:rFonts w:eastAsia="Aptos" w:cs="Arial"/>
          <w:sz w:val="16"/>
          <w:szCs w:val="16"/>
          <w:lang w:eastAsia="en-US"/>
        </w:rPr>
        <w:t xml:space="preserve"> </w:t>
      </w:r>
      <w:r w:rsidRPr="000641F4">
        <w:rPr>
          <w:rFonts w:eastAsia="Aptos" w:cs="Arial"/>
          <w:b/>
          <w:bCs/>
          <w:sz w:val="16"/>
          <w:szCs w:val="16"/>
          <w:lang w:eastAsia="en-US"/>
        </w:rPr>
        <w:t>SI</w:t>
      </w:r>
      <w:r w:rsidRPr="000641F4">
        <w:rPr>
          <w:rFonts w:eastAsia="Aptos" w:cs="Arial"/>
          <w:sz w:val="16"/>
          <w:szCs w:val="16"/>
          <w:lang w:eastAsia="en-US"/>
        </w:rPr>
        <w:t xml:space="preserve"> EAN renseigné </w:t>
      </w:r>
      <w:r w:rsidRPr="000641F4">
        <w:rPr>
          <w:rFonts w:eastAsia="Aptos" w:cs="Arial"/>
          <w:b/>
          <w:bCs/>
          <w:sz w:val="16"/>
          <w:szCs w:val="16"/>
          <w:lang w:eastAsia="en-US"/>
        </w:rPr>
        <w:t>ALORS</w:t>
      </w:r>
      <w:r w:rsidRPr="000641F4">
        <w:rPr>
          <w:rFonts w:eastAsia="Aptos" w:cs="Arial"/>
          <w:sz w:val="16"/>
          <w:szCs w:val="16"/>
          <w:lang w:eastAsia="en-US"/>
        </w:rPr>
        <w:t xml:space="preserve"> utiliser le code EAN = Référence complémentaire dans MMS025 avec catégorie </w:t>
      </w:r>
      <w:r w:rsidRPr="000641F4">
        <w:rPr>
          <w:rFonts w:eastAsia="Aptos" w:cs="Arial"/>
          <w:b/>
          <w:bCs/>
          <w:color w:val="C00000"/>
          <w:sz w:val="16"/>
          <w:szCs w:val="16"/>
          <w:lang w:eastAsia="en-US"/>
        </w:rPr>
        <w:t>ALWT</w:t>
      </w:r>
      <w:r w:rsidRPr="000641F4">
        <w:rPr>
          <w:rFonts w:eastAsia="Aptos" w:cs="Arial"/>
          <w:sz w:val="16"/>
          <w:szCs w:val="16"/>
          <w:lang w:eastAsia="en-US"/>
        </w:rPr>
        <w:t>=2</w:t>
      </w:r>
    </w:p>
    <w:p w14:paraId="382546F2" w14:textId="77777777" w:rsidR="000C6618" w:rsidRPr="000641F4" w:rsidRDefault="000C6618" w:rsidP="000C6618">
      <w:pPr>
        <w:ind w:left="1440"/>
        <w:contextualSpacing/>
        <w:rPr>
          <w:rFonts w:eastAsia="Aptos" w:cs="Arial"/>
          <w:sz w:val="16"/>
          <w:szCs w:val="16"/>
          <w:lang w:eastAsia="en-US"/>
        </w:rPr>
      </w:pPr>
      <w:r w:rsidRPr="000641F4">
        <w:rPr>
          <w:rFonts w:eastAsia="Aptos" w:cs="Arial"/>
          <w:b/>
          <w:bCs/>
          <w:color w:val="0070C0"/>
          <w:sz w:val="16"/>
          <w:szCs w:val="16"/>
          <w:lang w:eastAsia="en-US"/>
        </w:rPr>
        <w:t>A.3.2.1</w:t>
      </w:r>
      <w:r w:rsidRPr="000641F4">
        <w:rPr>
          <w:rFonts w:eastAsia="Aptos" w:cs="Arial"/>
          <w:sz w:val="16"/>
          <w:szCs w:val="16"/>
          <w:lang w:eastAsia="en-US"/>
        </w:rPr>
        <w:t xml:space="preserve"> </w:t>
      </w:r>
      <w:r w:rsidRPr="000641F4">
        <w:rPr>
          <w:rFonts w:eastAsia="Aptos" w:cs="Arial"/>
          <w:b/>
          <w:bCs/>
          <w:sz w:val="16"/>
          <w:szCs w:val="16"/>
          <w:lang w:eastAsia="en-US"/>
        </w:rPr>
        <w:t>SI</w:t>
      </w:r>
      <w:r w:rsidRPr="000641F4">
        <w:rPr>
          <w:rFonts w:eastAsia="Aptos" w:cs="Arial"/>
          <w:sz w:val="16"/>
          <w:szCs w:val="16"/>
          <w:lang w:eastAsia="en-US"/>
        </w:rPr>
        <w:t xml:space="preserve"> 1 seul EAN trouvé pour le code marque </w:t>
      </w:r>
      <w:r w:rsidRPr="000641F4">
        <w:rPr>
          <w:rFonts w:eastAsia="Aptos" w:cs="Arial"/>
          <w:b/>
          <w:bCs/>
          <w:sz w:val="16"/>
          <w:szCs w:val="16"/>
          <w:lang w:eastAsia="en-US"/>
        </w:rPr>
        <w:t>ALORS</w:t>
      </w:r>
      <w:r w:rsidRPr="000641F4">
        <w:rPr>
          <w:rFonts w:eastAsia="Aptos" w:cs="Arial"/>
          <w:sz w:val="16"/>
          <w:szCs w:val="16"/>
          <w:lang w:eastAsia="en-US"/>
        </w:rPr>
        <w:t xml:space="preserve"> récupérer le </w:t>
      </w:r>
      <w:r w:rsidRPr="000641F4">
        <w:rPr>
          <w:rFonts w:eastAsia="Aptos" w:cs="Arial"/>
          <w:b/>
          <w:bCs/>
          <w:color w:val="C00000"/>
          <w:sz w:val="16"/>
          <w:szCs w:val="16"/>
          <w:lang w:eastAsia="en-US"/>
        </w:rPr>
        <w:t>ITNO</w:t>
      </w:r>
      <w:r w:rsidRPr="000641F4">
        <w:rPr>
          <w:rFonts w:eastAsia="Aptos" w:cs="Arial"/>
          <w:sz w:val="16"/>
          <w:szCs w:val="16"/>
          <w:lang w:eastAsia="en-US"/>
        </w:rPr>
        <w:t xml:space="preserve"> </w:t>
      </w:r>
      <w:r w:rsidRPr="000641F4">
        <w:rPr>
          <w:rFonts w:eastAsia="Aptos" w:cs="Arial"/>
          <w:b/>
          <w:bCs/>
          <w:sz w:val="16"/>
          <w:szCs w:val="16"/>
          <w:lang w:eastAsia="en-US"/>
        </w:rPr>
        <w:t>ET</w:t>
      </w:r>
      <w:r w:rsidRPr="000641F4">
        <w:rPr>
          <w:rFonts w:eastAsia="Aptos" w:cs="Arial"/>
          <w:sz w:val="16"/>
          <w:szCs w:val="16"/>
          <w:lang w:eastAsia="en-US"/>
        </w:rPr>
        <w:t> stopper la recherche</w:t>
      </w:r>
    </w:p>
    <w:p w14:paraId="091F90B4" w14:textId="77777777" w:rsidR="000C6618" w:rsidRPr="000641F4" w:rsidRDefault="000C6618" w:rsidP="000C6618">
      <w:pPr>
        <w:ind w:left="1440"/>
        <w:contextualSpacing/>
        <w:rPr>
          <w:rFonts w:eastAsia="Aptos" w:cs="Arial"/>
          <w:sz w:val="16"/>
          <w:szCs w:val="16"/>
          <w:lang w:eastAsia="en-US"/>
        </w:rPr>
      </w:pPr>
      <w:r w:rsidRPr="000641F4">
        <w:rPr>
          <w:rFonts w:eastAsia="Aptos" w:cs="Arial"/>
          <w:b/>
          <w:bCs/>
          <w:color w:val="0070C0"/>
          <w:sz w:val="16"/>
          <w:szCs w:val="16"/>
          <w:lang w:eastAsia="en-US"/>
        </w:rPr>
        <w:t>A.3.2.2</w:t>
      </w:r>
      <w:r w:rsidRPr="000641F4">
        <w:rPr>
          <w:rFonts w:eastAsia="Aptos" w:cs="Arial"/>
          <w:sz w:val="16"/>
          <w:szCs w:val="16"/>
          <w:lang w:eastAsia="en-US"/>
        </w:rPr>
        <w:t xml:space="preserve"> </w:t>
      </w:r>
      <w:r w:rsidRPr="000641F4">
        <w:rPr>
          <w:rFonts w:eastAsia="Aptos" w:cs="Arial"/>
          <w:b/>
          <w:bCs/>
          <w:sz w:val="16"/>
          <w:szCs w:val="16"/>
          <w:lang w:eastAsia="en-US"/>
        </w:rPr>
        <w:t>SI</w:t>
      </w:r>
      <w:r w:rsidRPr="000641F4">
        <w:rPr>
          <w:rFonts w:eastAsia="Aptos" w:cs="Arial"/>
          <w:sz w:val="16"/>
          <w:szCs w:val="16"/>
          <w:lang w:eastAsia="en-US"/>
        </w:rPr>
        <w:t xml:space="preserve"> n codes EAN trouvés pour le code marque </w:t>
      </w:r>
      <w:r w:rsidRPr="000641F4">
        <w:rPr>
          <w:rFonts w:eastAsia="Aptos" w:cs="Arial"/>
          <w:b/>
          <w:bCs/>
          <w:sz w:val="16"/>
          <w:szCs w:val="16"/>
          <w:lang w:eastAsia="en-US"/>
        </w:rPr>
        <w:t>ALORS</w:t>
      </w:r>
      <w:r w:rsidRPr="000641F4">
        <w:rPr>
          <w:rFonts w:eastAsia="Aptos" w:cs="Arial"/>
          <w:sz w:val="16"/>
          <w:szCs w:val="16"/>
          <w:lang w:eastAsia="en-US"/>
        </w:rPr>
        <w:t xml:space="preserve"> erreur référentiel articles M3 (n codes EAN identiques interdits) </w:t>
      </w:r>
      <w:r w:rsidRPr="000641F4">
        <w:rPr>
          <w:rFonts w:eastAsia="Aptos" w:cs="Arial"/>
          <w:b/>
          <w:bCs/>
          <w:sz w:val="16"/>
          <w:szCs w:val="16"/>
          <w:lang w:eastAsia="en-US"/>
        </w:rPr>
        <w:t>ET</w:t>
      </w:r>
      <w:r w:rsidRPr="000641F4">
        <w:rPr>
          <w:rFonts w:eastAsia="Aptos" w:cs="Arial"/>
          <w:sz w:val="16"/>
          <w:szCs w:val="16"/>
          <w:lang w:eastAsia="en-US"/>
        </w:rPr>
        <w:t xml:space="preserve"> un message d’erreur indique référence fournisseur inconnue</w:t>
      </w:r>
    </w:p>
    <w:p w14:paraId="3EB96BC1" w14:textId="5B8966C0" w:rsidR="000C6618" w:rsidRPr="000C6618" w:rsidRDefault="000C6618" w:rsidP="000C6618">
      <w:pPr>
        <w:spacing w:after="60"/>
        <w:ind w:left="1440"/>
        <w:contextualSpacing/>
        <w:rPr>
          <w:rFonts w:eastAsia="Aptos" w:cs="Arial"/>
          <w:sz w:val="16"/>
          <w:szCs w:val="16"/>
          <w:lang w:eastAsia="en-US"/>
        </w:rPr>
      </w:pPr>
      <w:r w:rsidRPr="000641F4">
        <w:rPr>
          <w:rFonts w:eastAsia="Aptos" w:cs="Arial"/>
          <w:b/>
          <w:bCs/>
          <w:color w:val="0070C0"/>
          <w:sz w:val="16"/>
          <w:szCs w:val="16"/>
          <w:lang w:eastAsia="en-US"/>
        </w:rPr>
        <w:t>A.3.2.3</w:t>
      </w:r>
      <w:r w:rsidRPr="000641F4">
        <w:rPr>
          <w:rFonts w:eastAsia="Aptos" w:cs="Arial"/>
          <w:sz w:val="16"/>
          <w:szCs w:val="16"/>
          <w:lang w:eastAsia="en-US"/>
        </w:rPr>
        <w:t xml:space="preserve"> </w:t>
      </w:r>
      <w:r w:rsidRPr="000641F4">
        <w:rPr>
          <w:rFonts w:eastAsia="Aptos" w:cs="Arial"/>
          <w:b/>
          <w:bCs/>
          <w:sz w:val="16"/>
          <w:szCs w:val="16"/>
          <w:lang w:eastAsia="en-US"/>
        </w:rPr>
        <w:t>SI</w:t>
      </w:r>
      <w:r w:rsidRPr="000641F4">
        <w:rPr>
          <w:rFonts w:eastAsia="Aptos" w:cs="Arial"/>
          <w:sz w:val="16"/>
          <w:szCs w:val="16"/>
          <w:lang w:eastAsia="en-US"/>
        </w:rPr>
        <w:t xml:space="preserve"> aucun code EAN trouvé </w:t>
      </w:r>
      <w:r w:rsidRPr="000641F4">
        <w:rPr>
          <w:rFonts w:eastAsia="Aptos" w:cs="Arial"/>
          <w:b/>
          <w:bCs/>
          <w:sz w:val="16"/>
          <w:szCs w:val="16"/>
          <w:lang w:eastAsia="en-US"/>
        </w:rPr>
        <w:t>ALORS</w:t>
      </w:r>
      <w:r w:rsidRPr="000641F4">
        <w:rPr>
          <w:rFonts w:eastAsia="Aptos" w:cs="Arial"/>
          <w:sz w:val="16"/>
          <w:szCs w:val="16"/>
          <w:lang w:eastAsia="en-US"/>
        </w:rPr>
        <w:t> un message d’erreur indique référence fournisseur inconnue</w:t>
      </w:r>
    </w:p>
    <w:p w14:paraId="6A67949E" w14:textId="77777777" w:rsidR="000C6618" w:rsidRPr="000641F4" w:rsidRDefault="000C6618" w:rsidP="008A0807">
      <w:pPr>
        <w:pStyle w:val="BodyText"/>
      </w:pPr>
    </w:p>
    <w:p w14:paraId="22BD5282" w14:textId="77777777" w:rsidR="000C6618" w:rsidRPr="000641F4" w:rsidRDefault="000C6618" w:rsidP="000C6618">
      <w:pPr>
        <w:spacing w:before="20" w:after="20"/>
        <w:jc w:val="both"/>
        <w:rPr>
          <w:rFonts w:ascii="Aptos" w:hAnsi="Aptos"/>
          <w:b/>
          <w:bCs/>
          <w:color w:val="0070C0"/>
          <w:lang w:eastAsia="en-US"/>
        </w:rPr>
      </w:pPr>
      <w:r w:rsidRPr="000641F4">
        <w:rPr>
          <w:b/>
          <w:bCs/>
          <w:color w:val="0070C0"/>
          <w:u w:val="single"/>
          <w:lang w:eastAsia="en-US"/>
        </w:rPr>
        <w:t>Règle de gestion – Recherche code marque</w:t>
      </w:r>
      <w:r w:rsidRPr="000641F4">
        <w:rPr>
          <w:b/>
          <w:bCs/>
          <w:color w:val="0070C0"/>
          <w:lang w:eastAsia="en-US"/>
        </w:rPr>
        <w:t xml:space="preserve"> </w:t>
      </w:r>
      <w:r w:rsidRPr="000641F4">
        <w:rPr>
          <w:b/>
          <w:bCs/>
          <w:color w:val="0070C0"/>
          <w:vertAlign w:val="superscript"/>
          <w:lang w:eastAsia="en-US"/>
        </w:rPr>
        <w:t>(*)</w:t>
      </w:r>
    </w:p>
    <w:p w14:paraId="54130849" w14:textId="77777777" w:rsidR="000C6618" w:rsidRPr="000641F4" w:rsidRDefault="000C6618" w:rsidP="000C6618">
      <w:pPr>
        <w:spacing w:before="60" w:after="20" w:line="288" w:lineRule="auto"/>
        <w:jc w:val="both"/>
        <w:rPr>
          <w:lang w:eastAsia="en-US"/>
        </w:rPr>
      </w:pPr>
      <w:r w:rsidRPr="000641F4">
        <w:rPr>
          <w:lang w:eastAsia="en-US"/>
        </w:rPr>
        <w:t>Le code marque transmis dans les RequestForOffer ou Order diffère en fonction du partenaire.</w:t>
      </w:r>
    </w:p>
    <w:p w14:paraId="7931C829" w14:textId="77777777" w:rsidR="000C6618" w:rsidRPr="000641F4" w:rsidRDefault="000C6618" w:rsidP="000C6618">
      <w:pPr>
        <w:spacing w:before="20" w:after="20" w:line="288" w:lineRule="auto"/>
        <w:jc w:val="both"/>
        <w:rPr>
          <w:u w:val="single"/>
          <w:lang w:eastAsia="en-US"/>
        </w:rPr>
      </w:pPr>
      <w:r w:rsidRPr="000641F4">
        <w:rPr>
          <w:lang w:eastAsia="en-US"/>
        </w:rPr>
        <w:t>La recherche du code marque M3 correspondant passe par la table de correspondance</w:t>
      </w:r>
    </w:p>
    <w:p w14:paraId="05D8BF77" w14:textId="77777777" w:rsidR="000C6618" w:rsidRPr="000641F4" w:rsidRDefault="000C6618" w:rsidP="000C6618">
      <w:pPr>
        <w:spacing w:before="20" w:after="20" w:line="288" w:lineRule="auto"/>
        <w:ind w:left="720"/>
        <w:jc w:val="both"/>
        <w:rPr>
          <w:lang w:eastAsia="en-US"/>
        </w:rPr>
      </w:pPr>
      <w:r w:rsidRPr="000641F4">
        <w:rPr>
          <w:b/>
          <w:bCs/>
          <w:color w:val="0070C0"/>
          <w:lang w:eastAsia="en-US"/>
        </w:rPr>
        <w:t>M.1.</w:t>
      </w:r>
      <w:r w:rsidRPr="000641F4">
        <w:rPr>
          <w:b/>
          <w:bCs/>
          <w:lang w:eastAsia="en-US"/>
        </w:rPr>
        <w:t xml:space="preserve"> SI</w:t>
      </w:r>
      <w:r w:rsidRPr="000641F4">
        <w:rPr>
          <w:lang w:eastAsia="en-US"/>
        </w:rPr>
        <w:t xml:space="preserve"> le code marque de l'appel est référencé dans la table de gestion des codes marques dans M3 </w:t>
      </w:r>
      <w:r w:rsidRPr="000641F4">
        <w:rPr>
          <w:b/>
          <w:bCs/>
          <w:lang w:eastAsia="en-US"/>
        </w:rPr>
        <w:t>ET</w:t>
      </w:r>
      <w:r w:rsidRPr="000641F4">
        <w:rPr>
          <w:lang w:eastAsia="en-US"/>
        </w:rPr>
        <w:t xml:space="preserve"> correspond à </w:t>
      </w:r>
      <w:r w:rsidRPr="000641F4">
        <w:rPr>
          <w:b/>
          <w:bCs/>
          <w:color w:val="0070C0"/>
          <w:lang w:eastAsia="en-US"/>
        </w:rPr>
        <w:t>1</w:t>
      </w:r>
      <w:r w:rsidRPr="000641F4">
        <w:rPr>
          <w:lang w:eastAsia="en-US"/>
        </w:rPr>
        <w:t xml:space="preserve"> seul code marque M3 </w:t>
      </w:r>
      <w:r w:rsidRPr="000641F4">
        <w:rPr>
          <w:b/>
          <w:bCs/>
          <w:lang w:eastAsia="en-US"/>
        </w:rPr>
        <w:t>ALORS</w:t>
      </w:r>
      <w:r w:rsidRPr="000641F4">
        <w:rPr>
          <w:lang w:eastAsia="en-US"/>
        </w:rPr>
        <w:t xml:space="preserve"> récupérer le code marque M3 </w:t>
      </w:r>
      <w:r w:rsidRPr="000641F4">
        <w:rPr>
          <w:b/>
          <w:bCs/>
          <w:lang w:eastAsia="en-US"/>
        </w:rPr>
        <w:t>ET</w:t>
      </w:r>
      <w:r w:rsidRPr="000641F4">
        <w:rPr>
          <w:lang w:eastAsia="en-US"/>
        </w:rPr>
        <w:t xml:space="preserve"> continuer la recherche du code article</w:t>
      </w:r>
    </w:p>
    <w:p w14:paraId="6735E15D" w14:textId="77777777" w:rsidR="000C6618" w:rsidRPr="000641F4" w:rsidRDefault="000C6618" w:rsidP="000C6618">
      <w:pPr>
        <w:spacing w:before="20" w:after="20" w:line="288" w:lineRule="auto"/>
        <w:ind w:left="720"/>
        <w:jc w:val="both"/>
        <w:rPr>
          <w:lang w:eastAsia="en-US"/>
        </w:rPr>
      </w:pPr>
      <w:r w:rsidRPr="000641F4">
        <w:rPr>
          <w:b/>
          <w:bCs/>
          <w:color w:val="0070C0"/>
          <w:lang w:eastAsia="en-US"/>
        </w:rPr>
        <w:t>M.2.</w:t>
      </w:r>
      <w:r w:rsidRPr="000641F4">
        <w:rPr>
          <w:b/>
          <w:bCs/>
          <w:lang w:eastAsia="en-US"/>
        </w:rPr>
        <w:t xml:space="preserve"> SI</w:t>
      </w:r>
      <w:r w:rsidRPr="000641F4">
        <w:rPr>
          <w:lang w:eastAsia="en-US"/>
        </w:rPr>
        <w:t xml:space="preserve"> le code marque de l'appel est référencé dans la table de gestion des codes marques dans M3 </w:t>
      </w:r>
      <w:r w:rsidRPr="000641F4">
        <w:rPr>
          <w:b/>
          <w:bCs/>
          <w:lang w:eastAsia="en-US"/>
        </w:rPr>
        <w:t>ET</w:t>
      </w:r>
      <w:r w:rsidRPr="000641F4">
        <w:rPr>
          <w:lang w:eastAsia="en-US"/>
        </w:rPr>
        <w:t xml:space="preserve"> correspond à </w:t>
      </w:r>
      <w:r w:rsidRPr="000641F4">
        <w:rPr>
          <w:b/>
          <w:bCs/>
          <w:color w:val="0070C0"/>
          <w:lang w:eastAsia="en-US"/>
        </w:rPr>
        <w:t>n</w:t>
      </w:r>
      <w:r w:rsidRPr="000641F4">
        <w:rPr>
          <w:lang w:eastAsia="en-US"/>
        </w:rPr>
        <w:t xml:space="preserve"> codes marques M3 </w:t>
      </w:r>
      <w:r w:rsidRPr="000641F4">
        <w:rPr>
          <w:b/>
          <w:bCs/>
          <w:lang w:eastAsia="en-US"/>
        </w:rPr>
        <w:t>ALORS</w:t>
      </w:r>
      <w:r w:rsidRPr="000641F4">
        <w:rPr>
          <w:lang w:eastAsia="en-US"/>
        </w:rPr>
        <w:t xml:space="preserve"> rechercher le code article par ordre de code marque M3. </w:t>
      </w:r>
      <w:r w:rsidRPr="000641F4">
        <w:rPr>
          <w:b/>
          <w:bCs/>
          <w:lang w:eastAsia="en-US"/>
        </w:rPr>
        <w:t>SI</w:t>
      </w:r>
      <w:r w:rsidRPr="000641F4">
        <w:rPr>
          <w:lang w:eastAsia="en-US"/>
        </w:rPr>
        <w:t xml:space="preserve"> un code marque est trouvé </w:t>
      </w:r>
      <w:r w:rsidRPr="000641F4">
        <w:rPr>
          <w:b/>
          <w:bCs/>
          <w:lang w:eastAsia="en-US"/>
        </w:rPr>
        <w:t>ALORS</w:t>
      </w:r>
      <w:r w:rsidRPr="000641F4">
        <w:rPr>
          <w:lang w:eastAsia="en-US"/>
        </w:rPr>
        <w:t xml:space="preserve"> stopper la recherche</w:t>
      </w:r>
    </w:p>
    <w:p w14:paraId="1913A247" w14:textId="77777777" w:rsidR="000C6618" w:rsidRPr="000641F4" w:rsidRDefault="000C6618" w:rsidP="000C6618">
      <w:pPr>
        <w:spacing w:before="20" w:after="20" w:line="288" w:lineRule="auto"/>
        <w:ind w:left="720"/>
        <w:jc w:val="both"/>
        <w:rPr>
          <w:lang w:eastAsia="en-US"/>
        </w:rPr>
      </w:pPr>
      <w:r w:rsidRPr="000641F4">
        <w:rPr>
          <w:b/>
          <w:bCs/>
          <w:color w:val="0070C0"/>
          <w:lang w:eastAsia="en-US"/>
        </w:rPr>
        <w:t>M.3.</w:t>
      </w:r>
      <w:r w:rsidRPr="000641F4">
        <w:rPr>
          <w:b/>
          <w:bCs/>
          <w:lang w:eastAsia="en-US"/>
        </w:rPr>
        <w:t xml:space="preserve"> SI</w:t>
      </w:r>
      <w:r w:rsidRPr="000641F4">
        <w:rPr>
          <w:lang w:eastAsia="en-US"/>
        </w:rPr>
        <w:t xml:space="preserve"> le code marque de l'appel n'est pas référencé dans la table de gestion des codes marques dans M3 </w:t>
      </w:r>
      <w:r w:rsidRPr="000641F4">
        <w:rPr>
          <w:b/>
          <w:bCs/>
          <w:lang w:eastAsia="en-US"/>
        </w:rPr>
        <w:t>ALORS</w:t>
      </w:r>
      <w:r w:rsidRPr="000641F4">
        <w:rPr>
          <w:lang w:eastAsia="en-US"/>
        </w:rPr>
        <w:t xml:space="preserve"> appliquer la condition de recherche du code article avec une marque inconnue</w:t>
      </w:r>
    </w:p>
    <w:p w14:paraId="6F28BD89" w14:textId="77777777" w:rsidR="000C6618" w:rsidRPr="000641F4" w:rsidRDefault="000C6618" w:rsidP="008A0807">
      <w:pPr>
        <w:pStyle w:val="BodyText"/>
        <w:rPr>
          <w:rFonts w:cs="Arial"/>
        </w:rPr>
      </w:pPr>
    </w:p>
    <w:p w14:paraId="0D698A76" w14:textId="0F7103DF" w:rsidR="003F6023" w:rsidRPr="00AB19D0" w:rsidRDefault="003F6023" w:rsidP="00CA1D5C">
      <w:pPr>
        <w:pStyle w:val="Heading4"/>
        <w:rPr>
          <w:lang w:val="en-GB"/>
        </w:rPr>
      </w:pPr>
      <w:r w:rsidRPr="00AB19D0">
        <w:rPr>
          <w:lang w:val="en-GB"/>
        </w:rPr>
        <w:t xml:space="preserve">Composant </w:t>
      </w:r>
      <w:r w:rsidR="00982B1F" w:rsidRPr="00AB19D0">
        <w:rPr>
          <w:lang w:val="en-GB"/>
        </w:rPr>
        <w:t>Prep_Bulk_Input_AddLine</w:t>
      </w:r>
      <w:r w:rsidRPr="00AB19D0">
        <w:rPr>
          <w:lang w:val="en-GB"/>
        </w:rPr>
        <w:t>:</w:t>
      </w:r>
    </w:p>
    <w:p w14:paraId="24F188FE" w14:textId="77777777" w:rsidR="003F6023" w:rsidRPr="00AB19D0" w:rsidRDefault="003F6023" w:rsidP="008A0807">
      <w:pPr>
        <w:pStyle w:val="BodyText"/>
        <w:rPr>
          <w:rFonts w:cs="Arial"/>
          <w:lang w:val="en-GB"/>
        </w:rPr>
      </w:pPr>
    </w:p>
    <w:p w14:paraId="14E80B41" w14:textId="4068F3AF" w:rsidR="001C2BEB" w:rsidRDefault="000C6618" w:rsidP="008A0807">
      <w:pPr>
        <w:pStyle w:val="BodyText"/>
        <w:rPr>
          <w:rFonts w:cs="Arial"/>
        </w:rPr>
      </w:pPr>
      <w:r w:rsidRPr="000C6618">
        <w:rPr>
          <w:rFonts w:cs="Arial"/>
        </w:rPr>
        <w:t xml:space="preserve">Ce composant construit un format JSON spécifique. Il utilise la réponse du composant </w:t>
      </w:r>
      <w:r w:rsidRPr="00C75C8C">
        <w:rPr>
          <w:rFonts w:cs="Arial"/>
          <w:b/>
          <w:bCs/>
        </w:rPr>
        <w:t>Add_Head</w:t>
      </w:r>
      <w:r w:rsidRPr="000C6618">
        <w:rPr>
          <w:rFonts w:cs="Arial"/>
        </w:rPr>
        <w:t xml:space="preserve">, les données JSON entrantes, ainsi que le format JSON fourni par le composant </w:t>
      </w:r>
      <w:r w:rsidRPr="00C75C8C">
        <w:rPr>
          <w:rFonts w:cs="Arial"/>
          <w:b/>
          <w:bCs/>
        </w:rPr>
        <w:t>Bulk_API_ITNO</w:t>
      </w:r>
      <w:r w:rsidRPr="000C6618">
        <w:rPr>
          <w:rFonts w:cs="Arial"/>
        </w:rPr>
        <w:t xml:space="preserve">. L'objectif est de lancer en masse l'API </w:t>
      </w:r>
      <w:r w:rsidRPr="00C75C8C">
        <w:rPr>
          <w:rFonts w:cs="Arial"/>
          <w:b/>
          <w:bCs/>
        </w:rPr>
        <w:t>OIS100MI.AddBatchLine</w:t>
      </w:r>
      <w:r w:rsidRPr="000C6618">
        <w:rPr>
          <w:rFonts w:cs="Arial"/>
        </w:rPr>
        <w:t xml:space="preserve"> pour intégrer chaque ligne du JSON d'entrée.</w:t>
      </w:r>
    </w:p>
    <w:p w14:paraId="1E701762" w14:textId="77777777" w:rsidR="000C6618" w:rsidRDefault="000C6618" w:rsidP="008A0807">
      <w:pPr>
        <w:pStyle w:val="BodyText"/>
        <w:rPr>
          <w:rFonts w:cs="Arial"/>
        </w:rPr>
      </w:pPr>
    </w:p>
    <w:p w14:paraId="0257E12A" w14:textId="0065BE96" w:rsidR="000C6618" w:rsidRDefault="000C6618" w:rsidP="008A0807">
      <w:pPr>
        <w:pStyle w:val="BodyText"/>
        <w:rPr>
          <w:rFonts w:cs="Arial"/>
        </w:rPr>
      </w:pPr>
      <w:r>
        <w:rPr>
          <w:rFonts w:cs="Arial"/>
        </w:rPr>
        <w:t>JQ Script utilise pour faire la transformation</w:t>
      </w:r>
      <w:r w:rsidRPr="00E91DF7">
        <w:rPr>
          <w:rFonts w:cs="Arial"/>
        </w:rPr>
        <w:t> :</w:t>
      </w:r>
    </w:p>
    <w:p w14:paraId="32890925" w14:textId="77777777" w:rsidR="000C6618" w:rsidRDefault="000C6618" w:rsidP="008A0807">
      <w:pPr>
        <w:pStyle w:val="BodyText"/>
        <w:rPr>
          <w:rFonts w:cs="Arial"/>
        </w:rPr>
      </w:pPr>
    </w:p>
    <w:p w14:paraId="70D85470" w14:textId="77777777" w:rsidR="000C6618" w:rsidRPr="000C6618" w:rsidRDefault="000C6618" w:rsidP="008A0807">
      <w:pPr>
        <w:pStyle w:val="BodyText"/>
        <w:rPr>
          <w:lang w:val="en-GB"/>
        </w:rPr>
      </w:pPr>
      <w:r w:rsidRPr="000C6618">
        <w:rPr>
          <w:lang w:val="en-GB"/>
        </w:rPr>
        <w:t>{</w:t>
      </w:r>
    </w:p>
    <w:p w14:paraId="362C3BCF" w14:textId="77777777" w:rsidR="000C6618" w:rsidRPr="000C6618" w:rsidRDefault="000C6618" w:rsidP="008A0807">
      <w:pPr>
        <w:pStyle w:val="BodyText"/>
        <w:rPr>
          <w:lang w:val="en-GB"/>
        </w:rPr>
      </w:pPr>
      <w:r w:rsidRPr="000C6618">
        <w:rPr>
          <w:lang w:val="en-GB"/>
        </w:rPr>
        <w:t xml:space="preserve">  program: "OIS100MI",</w:t>
      </w:r>
    </w:p>
    <w:p w14:paraId="59FF360F" w14:textId="77777777" w:rsidR="000C6618" w:rsidRPr="000C6618" w:rsidRDefault="000C6618" w:rsidP="008A0807">
      <w:pPr>
        <w:pStyle w:val="BodyText"/>
        <w:rPr>
          <w:lang w:val="en-GB"/>
        </w:rPr>
      </w:pPr>
      <w:r w:rsidRPr="000C6618">
        <w:rPr>
          <w:lang w:val="en-GB"/>
        </w:rPr>
        <w:t xml:space="preserve">  cono: .Input.header.company | tonumber,</w:t>
      </w:r>
    </w:p>
    <w:p w14:paraId="2EC9D0B1" w14:textId="77777777" w:rsidR="000C6618" w:rsidRPr="000C6618" w:rsidRDefault="000C6618" w:rsidP="008A0807">
      <w:pPr>
        <w:pStyle w:val="BodyText"/>
        <w:rPr>
          <w:lang w:val="en-GB"/>
        </w:rPr>
      </w:pPr>
      <w:r w:rsidRPr="000C6618">
        <w:rPr>
          <w:lang w:val="en-GB"/>
        </w:rPr>
        <w:t xml:space="preserve">  divi: .Input.header.division,</w:t>
      </w:r>
    </w:p>
    <w:p w14:paraId="0F57D7B7" w14:textId="77777777" w:rsidR="000C6618" w:rsidRPr="000C6618" w:rsidRDefault="000C6618" w:rsidP="008A0807">
      <w:pPr>
        <w:pStyle w:val="BodyText"/>
        <w:rPr>
          <w:lang w:val="en-GB"/>
        </w:rPr>
      </w:pPr>
      <w:r w:rsidRPr="000C6618">
        <w:rPr>
          <w:lang w:val="en-GB"/>
        </w:rPr>
        <w:t xml:space="preserve">  maxReturnedRecords: 0,</w:t>
      </w:r>
    </w:p>
    <w:p w14:paraId="37FB50E9" w14:textId="77777777" w:rsidR="000C6618" w:rsidRPr="000C6618" w:rsidRDefault="000C6618" w:rsidP="008A0807">
      <w:pPr>
        <w:pStyle w:val="BodyText"/>
        <w:rPr>
          <w:lang w:val="en-GB"/>
        </w:rPr>
      </w:pPr>
      <w:r w:rsidRPr="000C6618">
        <w:rPr>
          <w:lang w:val="en-GB"/>
        </w:rPr>
        <w:t xml:space="preserve">  transactions: [</w:t>
      </w:r>
    </w:p>
    <w:p w14:paraId="3F5BD4C9" w14:textId="77777777" w:rsidR="000C6618" w:rsidRPr="000C6618" w:rsidRDefault="000C6618" w:rsidP="008A0807">
      <w:pPr>
        <w:pStyle w:val="BodyText"/>
        <w:rPr>
          <w:lang w:val="en-GB"/>
        </w:rPr>
      </w:pPr>
      <w:r w:rsidRPr="000C6618">
        <w:rPr>
          <w:lang w:val="en-GB"/>
        </w:rPr>
        <w:t xml:space="preserve">    .Input.lines as $lines |</w:t>
      </w:r>
    </w:p>
    <w:p w14:paraId="40FEEA34" w14:textId="77777777" w:rsidR="000C6618" w:rsidRPr="000C6618" w:rsidRDefault="000C6618" w:rsidP="008A0807">
      <w:pPr>
        <w:pStyle w:val="BodyText"/>
        <w:rPr>
          <w:lang w:val="en-GB"/>
        </w:rPr>
      </w:pPr>
      <w:r w:rsidRPr="000C6618">
        <w:rPr>
          <w:lang w:val="en-GB"/>
        </w:rPr>
        <w:t xml:space="preserve">    .Item.results as $results |</w:t>
      </w:r>
    </w:p>
    <w:p w14:paraId="0E6B95CD" w14:textId="77777777" w:rsidR="000C6618" w:rsidRPr="000C6618" w:rsidRDefault="000C6618" w:rsidP="008A0807">
      <w:pPr>
        <w:pStyle w:val="BodyText"/>
        <w:rPr>
          <w:lang w:val="en-GB"/>
        </w:rPr>
      </w:pPr>
      <w:r w:rsidRPr="000C6618">
        <w:rPr>
          <w:lang w:val="en-GB"/>
        </w:rPr>
        <w:t xml:space="preserve">    .Header.results[0].records[0].ORNO as $ORNO |</w:t>
      </w:r>
    </w:p>
    <w:p w14:paraId="505E82D5" w14:textId="77777777" w:rsidR="000C6618" w:rsidRPr="000C6618" w:rsidRDefault="000C6618" w:rsidP="008A0807">
      <w:pPr>
        <w:pStyle w:val="BodyText"/>
        <w:rPr>
          <w:lang w:val="en-GB"/>
        </w:rPr>
      </w:pPr>
      <w:r w:rsidRPr="000C6618">
        <w:rPr>
          <w:lang w:val="en-GB"/>
        </w:rPr>
        <w:t xml:space="preserve">    (.Input.header.company | tonumber) as $CONO |</w:t>
      </w:r>
    </w:p>
    <w:p w14:paraId="54CE0968" w14:textId="77777777" w:rsidR="000C6618" w:rsidRPr="000C6618" w:rsidRDefault="000C6618" w:rsidP="008A0807">
      <w:pPr>
        <w:pStyle w:val="BodyText"/>
        <w:rPr>
          <w:lang w:val="en-GB"/>
        </w:rPr>
      </w:pPr>
      <w:r w:rsidRPr="000C6618">
        <w:rPr>
          <w:lang w:val="en-GB"/>
        </w:rPr>
        <w:t xml:space="preserve">    range(0; $lines | length) as $i |</w:t>
      </w:r>
    </w:p>
    <w:p w14:paraId="7F4BC76C" w14:textId="77777777" w:rsidR="000C6618" w:rsidRPr="000C6618" w:rsidRDefault="000C6618" w:rsidP="008A0807">
      <w:pPr>
        <w:pStyle w:val="BodyText"/>
        <w:rPr>
          <w:lang w:val="en-GB"/>
        </w:rPr>
      </w:pPr>
      <w:r w:rsidRPr="000C6618">
        <w:rPr>
          <w:lang w:val="en-GB"/>
        </w:rPr>
        <w:t xml:space="preserve">    {</w:t>
      </w:r>
    </w:p>
    <w:p w14:paraId="192E88FA" w14:textId="77777777" w:rsidR="000C6618" w:rsidRPr="000C6618" w:rsidRDefault="000C6618" w:rsidP="008A0807">
      <w:pPr>
        <w:pStyle w:val="BodyText"/>
        <w:rPr>
          <w:lang w:val="en-GB"/>
        </w:rPr>
      </w:pPr>
      <w:r w:rsidRPr="000C6618">
        <w:rPr>
          <w:lang w:val="en-GB"/>
        </w:rPr>
        <w:t xml:space="preserve">      transaction: "AddBatchLine",</w:t>
      </w:r>
    </w:p>
    <w:p w14:paraId="29499359" w14:textId="77777777" w:rsidR="000C6618" w:rsidRPr="000C6618" w:rsidRDefault="000C6618" w:rsidP="008A0807">
      <w:pPr>
        <w:pStyle w:val="BodyText"/>
        <w:rPr>
          <w:lang w:val="en-GB"/>
        </w:rPr>
      </w:pPr>
      <w:r w:rsidRPr="000C6618">
        <w:rPr>
          <w:lang w:val="en-GB"/>
        </w:rPr>
        <w:t xml:space="preserve">      record: {</w:t>
      </w:r>
    </w:p>
    <w:p w14:paraId="06A67D79" w14:textId="77777777" w:rsidR="000C6618" w:rsidRPr="000C6618" w:rsidRDefault="000C6618" w:rsidP="008A0807">
      <w:pPr>
        <w:pStyle w:val="BodyText"/>
        <w:rPr>
          <w:lang w:val="en-GB"/>
        </w:rPr>
      </w:pPr>
      <w:r w:rsidRPr="000C6618">
        <w:rPr>
          <w:lang w:val="en-GB"/>
        </w:rPr>
        <w:lastRenderedPageBreak/>
        <w:t xml:space="preserve">        ORNO: $ORNO,</w:t>
      </w:r>
    </w:p>
    <w:p w14:paraId="3C285104" w14:textId="77777777" w:rsidR="000C6618" w:rsidRPr="000C6618" w:rsidRDefault="000C6618" w:rsidP="008A0807">
      <w:pPr>
        <w:pStyle w:val="BodyText"/>
        <w:rPr>
          <w:lang w:val="en-GB"/>
        </w:rPr>
      </w:pPr>
      <w:r w:rsidRPr="000C6618">
        <w:rPr>
          <w:lang w:val="en-GB"/>
        </w:rPr>
        <w:t xml:space="preserve">        CONO: $CONO,</w:t>
      </w:r>
    </w:p>
    <w:p w14:paraId="71B8D9EC" w14:textId="77777777" w:rsidR="000C6618" w:rsidRPr="000C6618" w:rsidRDefault="000C6618" w:rsidP="008A0807">
      <w:pPr>
        <w:pStyle w:val="BodyText"/>
        <w:rPr>
          <w:lang w:val="en-GB"/>
        </w:rPr>
      </w:pPr>
      <w:r w:rsidRPr="000C6618">
        <w:rPr>
          <w:lang w:val="en-GB"/>
        </w:rPr>
        <w:t xml:space="preserve">        ITNO: $results[$i].records[0].ITNO,</w:t>
      </w:r>
    </w:p>
    <w:p w14:paraId="5B8D19E9" w14:textId="77777777" w:rsidR="000C6618" w:rsidRPr="000C6618" w:rsidRDefault="000C6618" w:rsidP="008A0807">
      <w:pPr>
        <w:pStyle w:val="BodyText"/>
        <w:rPr>
          <w:lang w:val="en-GB"/>
        </w:rPr>
      </w:pPr>
      <w:r w:rsidRPr="000C6618">
        <w:rPr>
          <w:lang w:val="en-GB"/>
        </w:rPr>
        <w:t xml:space="preserve">        CUPO: $lines[$i].lineNumber,</w:t>
      </w:r>
    </w:p>
    <w:p w14:paraId="4F27DE21" w14:textId="77777777" w:rsidR="000C6618" w:rsidRPr="000C6618" w:rsidRDefault="000C6618" w:rsidP="1182F7AA">
      <w:pPr>
        <w:pStyle w:val="BodyText"/>
        <w:rPr>
          <w:strike/>
          <w:lang w:val="en-GB"/>
        </w:rPr>
      </w:pPr>
      <w:commentRangeStart w:id="14"/>
      <w:r w:rsidRPr="1182F7AA">
        <w:rPr>
          <w:strike/>
          <w:lang w:val="en-GB"/>
        </w:rPr>
        <w:t>ALUN: $lines[$i].unitOfMeasure,</w:t>
      </w:r>
      <w:commentRangeEnd w:id="14"/>
      <w:r w:rsidRPr="000C6618">
        <w:rPr>
          <w:rStyle w:val="CommentReference"/>
          <w:strike/>
          <w:sz w:val="20"/>
          <w:szCs w:val="20"/>
          <w:lang w:val="en-GB"/>
        </w:rPr>
        <w:commentReference w:id="14"/>
      </w:r>
    </w:p>
    <w:p w14:paraId="478173B3" w14:textId="77777777" w:rsidR="000C6618" w:rsidRPr="000C6618" w:rsidRDefault="000C6618" w:rsidP="008A0807">
      <w:pPr>
        <w:pStyle w:val="BodyText"/>
        <w:rPr>
          <w:lang w:val="en-GB"/>
        </w:rPr>
      </w:pPr>
      <w:r w:rsidRPr="000C6618">
        <w:rPr>
          <w:lang w:val="en-GB"/>
        </w:rPr>
        <w:t xml:space="preserve">        ORQT: $lines[$i].requestedQuantity,</w:t>
      </w:r>
    </w:p>
    <w:p w14:paraId="4C408074" w14:textId="77777777" w:rsidR="000C6618" w:rsidRPr="000C6618" w:rsidRDefault="000C6618" w:rsidP="008A0807">
      <w:pPr>
        <w:pStyle w:val="BodyText"/>
        <w:rPr>
          <w:lang w:val="en-GB"/>
        </w:rPr>
      </w:pPr>
      <w:r w:rsidRPr="000C6618">
        <w:rPr>
          <w:lang w:val="en-GB"/>
        </w:rPr>
        <w:t>POPN:$results[$i].records[0].POPN</w:t>
      </w:r>
    </w:p>
    <w:p w14:paraId="618CC798" w14:textId="77777777" w:rsidR="000C6618" w:rsidRPr="000C6618" w:rsidRDefault="000C6618" w:rsidP="008A0807">
      <w:pPr>
        <w:pStyle w:val="BodyText"/>
      </w:pPr>
      <w:r w:rsidRPr="000C6618">
        <w:rPr>
          <w:lang w:val="en-GB"/>
        </w:rPr>
        <w:t xml:space="preserve">      </w:t>
      </w:r>
      <w:r w:rsidRPr="000C6618">
        <w:t>}</w:t>
      </w:r>
    </w:p>
    <w:p w14:paraId="70D1E9CF" w14:textId="77777777" w:rsidR="000C6618" w:rsidRPr="000C6618" w:rsidRDefault="000C6618" w:rsidP="008A0807">
      <w:pPr>
        <w:pStyle w:val="BodyText"/>
      </w:pPr>
      <w:r w:rsidRPr="000C6618">
        <w:t xml:space="preserve">    }</w:t>
      </w:r>
    </w:p>
    <w:p w14:paraId="40039100" w14:textId="77777777" w:rsidR="000C6618" w:rsidRPr="000C6618" w:rsidRDefault="000C6618" w:rsidP="008A0807">
      <w:pPr>
        <w:pStyle w:val="BodyText"/>
      </w:pPr>
      <w:r w:rsidRPr="000C6618">
        <w:t xml:space="preserve">  ]</w:t>
      </w:r>
    </w:p>
    <w:p w14:paraId="734CD4AA" w14:textId="63DE8EEE" w:rsidR="000C6618" w:rsidRPr="000C6618" w:rsidRDefault="000C6618" w:rsidP="008A0807">
      <w:pPr>
        <w:pStyle w:val="BodyText"/>
      </w:pPr>
      <w:r w:rsidRPr="000C6618">
        <w:t>}</w:t>
      </w:r>
    </w:p>
    <w:p w14:paraId="3B6EC46D" w14:textId="77777777" w:rsidR="000C6618" w:rsidRPr="000641F4" w:rsidRDefault="000C6618" w:rsidP="008A0807">
      <w:pPr>
        <w:pStyle w:val="BodyText"/>
        <w:rPr>
          <w:rFonts w:cs="Arial"/>
        </w:rPr>
      </w:pPr>
    </w:p>
    <w:p w14:paraId="63A96587" w14:textId="3CDB0F7B" w:rsidR="003F6023" w:rsidRPr="000641F4" w:rsidRDefault="003F6023" w:rsidP="00CA1D5C">
      <w:pPr>
        <w:pStyle w:val="Heading4"/>
      </w:pPr>
      <w:r w:rsidRPr="000641F4">
        <w:t xml:space="preserve">Composant </w:t>
      </w:r>
      <w:r w:rsidR="00E1715A" w:rsidRPr="000641F4">
        <w:t>BulkAPI_AddLine</w:t>
      </w:r>
      <w:r w:rsidRPr="000641F4">
        <w:t>:</w:t>
      </w:r>
    </w:p>
    <w:p w14:paraId="17363C71" w14:textId="51719FCF" w:rsidR="001C2BEB" w:rsidRDefault="00C75C8C" w:rsidP="008A0807">
      <w:pPr>
        <w:pStyle w:val="BodyText"/>
        <w:rPr>
          <w:rFonts w:cs="Arial"/>
        </w:rPr>
      </w:pPr>
      <w:r w:rsidRPr="00C75C8C">
        <w:rPr>
          <w:rFonts w:cs="Arial"/>
        </w:rPr>
        <w:t>Le composant initie l'appel de l'API</w:t>
      </w:r>
      <w:r w:rsidRPr="00C75C8C">
        <w:rPr>
          <w:rFonts w:cs="Arial"/>
          <w:b/>
          <w:bCs/>
        </w:rPr>
        <w:t xml:space="preserve"> M3/m3api-rest/v2/execute</w:t>
      </w:r>
      <w:r w:rsidRPr="00C75C8C">
        <w:rPr>
          <w:rFonts w:cs="Arial"/>
        </w:rPr>
        <w:t xml:space="preserve">. Il s'appuie sur le JSON produit par </w:t>
      </w:r>
      <w:r w:rsidRPr="00C75C8C">
        <w:rPr>
          <w:rFonts w:cs="Arial"/>
          <w:b/>
          <w:bCs/>
        </w:rPr>
        <w:t>BulkAPI_AddLine</w:t>
      </w:r>
      <w:r w:rsidRPr="00C75C8C">
        <w:rPr>
          <w:rFonts w:cs="Arial"/>
        </w:rPr>
        <w:t xml:space="preserve"> pour exécuter </w:t>
      </w:r>
      <w:r w:rsidRPr="00C75C8C">
        <w:rPr>
          <w:rFonts w:cs="Arial"/>
          <w:b/>
          <w:bCs/>
        </w:rPr>
        <w:t>OIS100MI/AddBatchLine</w:t>
      </w:r>
      <w:r>
        <w:rPr>
          <w:rFonts w:cs="Arial"/>
        </w:rPr>
        <w:t xml:space="preserve"> en masse</w:t>
      </w:r>
      <w:r w:rsidRPr="00C75C8C">
        <w:rPr>
          <w:rFonts w:cs="Arial"/>
        </w:rPr>
        <w:t>.</w:t>
      </w:r>
    </w:p>
    <w:p w14:paraId="73DEFDB9" w14:textId="77777777" w:rsidR="00C75C8C" w:rsidRPr="000641F4" w:rsidRDefault="00C75C8C" w:rsidP="008A0807">
      <w:pPr>
        <w:pStyle w:val="BodyText"/>
        <w:rPr>
          <w:rFonts w:cs="Arial"/>
        </w:rPr>
      </w:pPr>
    </w:p>
    <w:p w14:paraId="64754993" w14:textId="233B5024" w:rsidR="003F6023" w:rsidRPr="000641F4" w:rsidRDefault="003F6023" w:rsidP="00CA1D5C">
      <w:pPr>
        <w:pStyle w:val="Heading4"/>
      </w:pPr>
      <w:r w:rsidRPr="000641F4">
        <w:t xml:space="preserve">Composant </w:t>
      </w:r>
      <w:r w:rsidR="00CA2BD7" w:rsidRPr="000641F4">
        <w:t>Confirm</w:t>
      </w:r>
      <w:r w:rsidRPr="000641F4">
        <w:t>:</w:t>
      </w:r>
    </w:p>
    <w:p w14:paraId="02947CCD" w14:textId="77777777" w:rsidR="003F6023" w:rsidRPr="000641F4" w:rsidRDefault="003F6023" w:rsidP="008A0807">
      <w:pPr>
        <w:pStyle w:val="BodyText"/>
        <w:rPr>
          <w:rFonts w:cs="Arial"/>
        </w:rPr>
      </w:pPr>
    </w:p>
    <w:p w14:paraId="15846345" w14:textId="5B505EB2" w:rsidR="003F6023" w:rsidRDefault="003F6023" w:rsidP="008A0807">
      <w:pPr>
        <w:pStyle w:val="BodyText"/>
        <w:rPr>
          <w:rFonts w:cs="Arial"/>
        </w:rPr>
      </w:pPr>
      <w:r w:rsidRPr="000641F4">
        <w:rPr>
          <w:rFonts w:cs="Arial"/>
        </w:rPr>
        <w:t xml:space="preserve">Ce composant lance l’API </w:t>
      </w:r>
      <w:r w:rsidR="00C75C8C" w:rsidRPr="00C75C8C">
        <w:rPr>
          <w:rFonts w:cs="Arial"/>
          <w:b/>
          <w:bCs/>
        </w:rPr>
        <w:t>M3/m3api-rest/v2/execute/OIS100MI/Confirm</w:t>
      </w:r>
      <w:r w:rsidR="00C75C8C">
        <w:rPr>
          <w:rFonts w:cs="Arial"/>
        </w:rPr>
        <w:t xml:space="preserve"> </w:t>
      </w:r>
      <w:r w:rsidRPr="000641F4">
        <w:rPr>
          <w:rFonts w:cs="Arial"/>
        </w:rPr>
        <w:t xml:space="preserve">pour </w:t>
      </w:r>
      <w:r w:rsidR="00C75C8C">
        <w:rPr>
          <w:rFonts w:cs="Arial"/>
        </w:rPr>
        <w:t xml:space="preserve">lancer la </w:t>
      </w:r>
      <w:r w:rsidR="00CA2BD7" w:rsidRPr="000641F4">
        <w:rPr>
          <w:rFonts w:cs="Arial"/>
        </w:rPr>
        <w:t>confirm</w:t>
      </w:r>
      <w:r w:rsidR="00C75C8C">
        <w:rPr>
          <w:rFonts w:cs="Arial"/>
        </w:rPr>
        <w:t>ation de</w:t>
      </w:r>
      <w:r w:rsidR="00CA2BD7" w:rsidRPr="000641F4">
        <w:rPr>
          <w:rFonts w:cs="Arial"/>
        </w:rPr>
        <w:t xml:space="preserve"> la commande.</w:t>
      </w:r>
    </w:p>
    <w:tbl>
      <w:tblPr>
        <w:tblStyle w:val="InforTable0"/>
        <w:tblW w:w="0" w:type="auto"/>
        <w:tblInd w:w="901" w:type="dxa"/>
        <w:tblLook w:val="04A0" w:firstRow="1" w:lastRow="0" w:firstColumn="1" w:lastColumn="0" w:noHBand="0" w:noVBand="1"/>
      </w:tblPr>
      <w:tblGrid>
        <w:gridCol w:w="1731"/>
        <w:gridCol w:w="1731"/>
        <w:gridCol w:w="1731"/>
        <w:gridCol w:w="1732"/>
        <w:gridCol w:w="1732"/>
      </w:tblGrid>
      <w:tr w:rsidR="00C75C8C" w:rsidRPr="000641F4" w14:paraId="73CC965D" w14:textId="77777777" w:rsidTr="007F1C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31" w:type="dxa"/>
          </w:tcPr>
          <w:p w14:paraId="18580070" w14:textId="77777777" w:rsidR="00C75C8C" w:rsidRPr="000641F4" w:rsidRDefault="00C75C8C" w:rsidP="008A0807">
            <w:pPr>
              <w:pStyle w:val="BodyText"/>
              <w:rPr>
                <w:rFonts w:cs="Arial"/>
              </w:rPr>
            </w:pPr>
            <w:r w:rsidRPr="000641F4">
              <w:rPr>
                <w:rFonts w:cs="Arial"/>
              </w:rPr>
              <w:t>Champ M3</w:t>
            </w:r>
          </w:p>
        </w:tc>
        <w:tc>
          <w:tcPr>
            <w:tcW w:w="1731" w:type="dxa"/>
          </w:tcPr>
          <w:p w14:paraId="03158DDA" w14:textId="77777777" w:rsidR="00C75C8C" w:rsidRPr="000641F4" w:rsidRDefault="00C75C8C" w:rsidP="008A0807">
            <w:pPr>
              <w:pStyle w:val="BodyText"/>
              <w:rPr>
                <w:rFonts w:cs="Arial"/>
              </w:rPr>
            </w:pPr>
            <w:r w:rsidRPr="000641F4">
              <w:rPr>
                <w:rFonts w:cs="Arial"/>
              </w:rPr>
              <w:t>Type</w:t>
            </w:r>
          </w:p>
        </w:tc>
        <w:tc>
          <w:tcPr>
            <w:tcW w:w="1731" w:type="dxa"/>
          </w:tcPr>
          <w:p w14:paraId="6CEF8A68" w14:textId="77777777" w:rsidR="00C75C8C" w:rsidRPr="000641F4" w:rsidRDefault="00C75C8C" w:rsidP="008A0807">
            <w:pPr>
              <w:pStyle w:val="BodyText"/>
              <w:rPr>
                <w:rFonts w:cs="Arial"/>
              </w:rPr>
            </w:pPr>
            <w:r w:rsidRPr="000641F4">
              <w:rPr>
                <w:rFonts w:cs="Arial"/>
              </w:rPr>
              <w:t>Longueur</w:t>
            </w:r>
          </w:p>
        </w:tc>
        <w:tc>
          <w:tcPr>
            <w:tcW w:w="1732" w:type="dxa"/>
          </w:tcPr>
          <w:p w14:paraId="3C9DAA0D" w14:textId="77777777" w:rsidR="00C75C8C" w:rsidRPr="000641F4" w:rsidRDefault="00C75C8C" w:rsidP="008A0807">
            <w:pPr>
              <w:pStyle w:val="BodyText"/>
              <w:rPr>
                <w:rFonts w:cs="Arial"/>
              </w:rPr>
            </w:pPr>
            <w:r w:rsidRPr="000641F4">
              <w:rPr>
                <w:rFonts w:cs="Arial"/>
              </w:rPr>
              <w:t>Obligatoire</w:t>
            </w:r>
          </w:p>
        </w:tc>
        <w:tc>
          <w:tcPr>
            <w:tcW w:w="1732" w:type="dxa"/>
          </w:tcPr>
          <w:p w14:paraId="07917F48" w14:textId="77777777" w:rsidR="00C75C8C" w:rsidRPr="000641F4" w:rsidRDefault="00C75C8C" w:rsidP="008A0807">
            <w:pPr>
              <w:pStyle w:val="BodyText"/>
              <w:rPr>
                <w:rFonts w:cs="Arial"/>
              </w:rPr>
            </w:pPr>
            <w:r w:rsidRPr="000641F4">
              <w:rPr>
                <w:rFonts w:cs="Arial"/>
              </w:rPr>
              <w:t>Description</w:t>
            </w:r>
          </w:p>
        </w:tc>
      </w:tr>
      <w:tr w:rsidR="00C75C8C" w:rsidRPr="000641F4" w14:paraId="72025A6C" w14:textId="77777777" w:rsidTr="007F1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31" w:type="dxa"/>
          </w:tcPr>
          <w:p w14:paraId="0AB16A3F" w14:textId="77777777" w:rsidR="00C75C8C" w:rsidRPr="000641F4" w:rsidRDefault="00C75C8C" w:rsidP="008A0807">
            <w:pPr>
              <w:pStyle w:val="BodyText"/>
              <w:rPr>
                <w:rFonts w:cs="Arial"/>
              </w:rPr>
            </w:pPr>
            <w:r w:rsidRPr="000641F4">
              <w:rPr>
                <w:rFonts w:cs="Arial"/>
              </w:rPr>
              <w:t>CONO</w:t>
            </w:r>
          </w:p>
        </w:tc>
        <w:tc>
          <w:tcPr>
            <w:tcW w:w="1731" w:type="dxa"/>
          </w:tcPr>
          <w:p w14:paraId="53459B1F" w14:textId="77777777" w:rsidR="00C75C8C" w:rsidRPr="000641F4" w:rsidRDefault="00C75C8C" w:rsidP="008A0807">
            <w:pPr>
              <w:pStyle w:val="BodyText"/>
              <w:rPr>
                <w:rFonts w:cs="Arial"/>
              </w:rPr>
            </w:pPr>
            <w:r w:rsidRPr="000641F4">
              <w:rPr>
                <w:rFonts w:cs="Arial"/>
              </w:rPr>
              <w:t>N</w:t>
            </w:r>
          </w:p>
        </w:tc>
        <w:tc>
          <w:tcPr>
            <w:tcW w:w="1731" w:type="dxa"/>
          </w:tcPr>
          <w:p w14:paraId="305CE2DB" w14:textId="77777777" w:rsidR="00C75C8C" w:rsidRPr="000641F4" w:rsidRDefault="00C75C8C" w:rsidP="008A0807">
            <w:pPr>
              <w:pStyle w:val="BodyText"/>
              <w:rPr>
                <w:rFonts w:cs="Arial"/>
              </w:rPr>
            </w:pPr>
            <w:r w:rsidRPr="000641F4">
              <w:rPr>
                <w:rFonts w:cs="Arial"/>
              </w:rPr>
              <w:t>3</w:t>
            </w:r>
          </w:p>
        </w:tc>
        <w:tc>
          <w:tcPr>
            <w:tcW w:w="1732" w:type="dxa"/>
            <w:vAlign w:val="top"/>
          </w:tcPr>
          <w:p w14:paraId="7677C94A" w14:textId="77777777" w:rsidR="00C75C8C" w:rsidRPr="000641F4" w:rsidRDefault="00C75C8C" w:rsidP="008A0807">
            <w:pPr>
              <w:pStyle w:val="BodyText"/>
              <w:rPr>
                <w:rFonts w:cs="Arial"/>
              </w:rPr>
            </w:pPr>
            <w:r w:rsidRPr="000641F4">
              <w:rPr>
                <w:rFonts w:cs="Arial"/>
              </w:rPr>
              <w:t>Non</w:t>
            </w:r>
          </w:p>
        </w:tc>
        <w:tc>
          <w:tcPr>
            <w:tcW w:w="1732" w:type="dxa"/>
          </w:tcPr>
          <w:p w14:paraId="6C722500" w14:textId="77777777" w:rsidR="00C75C8C" w:rsidRPr="000641F4" w:rsidRDefault="00C75C8C" w:rsidP="008A0807">
            <w:pPr>
              <w:pStyle w:val="BodyText"/>
              <w:rPr>
                <w:rFonts w:cs="Arial"/>
              </w:rPr>
            </w:pPr>
            <w:r w:rsidRPr="000641F4">
              <w:rPr>
                <w:rFonts w:cs="Arial"/>
              </w:rPr>
              <w:t>Company</w:t>
            </w:r>
          </w:p>
        </w:tc>
      </w:tr>
      <w:tr w:rsidR="00C75C8C" w:rsidRPr="000641F4" w14:paraId="307141A5" w14:textId="77777777" w:rsidTr="007F1C4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31" w:type="dxa"/>
          </w:tcPr>
          <w:p w14:paraId="5F53D0F3" w14:textId="77777777" w:rsidR="00C75C8C" w:rsidRPr="000641F4" w:rsidRDefault="00C75C8C" w:rsidP="008A0807">
            <w:pPr>
              <w:pStyle w:val="BodyText"/>
              <w:rPr>
                <w:rFonts w:cs="Arial"/>
              </w:rPr>
            </w:pPr>
            <w:r w:rsidRPr="000641F4">
              <w:rPr>
                <w:rFonts w:cs="Arial"/>
              </w:rPr>
              <w:t>ORNO</w:t>
            </w:r>
          </w:p>
        </w:tc>
        <w:tc>
          <w:tcPr>
            <w:tcW w:w="1731" w:type="dxa"/>
          </w:tcPr>
          <w:p w14:paraId="2D83F3E3" w14:textId="77777777" w:rsidR="00C75C8C" w:rsidRPr="000641F4" w:rsidRDefault="00C75C8C" w:rsidP="008A0807">
            <w:pPr>
              <w:pStyle w:val="BodyText"/>
              <w:rPr>
                <w:rFonts w:cs="Arial"/>
              </w:rPr>
            </w:pPr>
            <w:r w:rsidRPr="000641F4">
              <w:rPr>
                <w:rFonts w:cs="Arial"/>
              </w:rPr>
              <w:t>A</w:t>
            </w:r>
          </w:p>
        </w:tc>
        <w:tc>
          <w:tcPr>
            <w:tcW w:w="1731" w:type="dxa"/>
          </w:tcPr>
          <w:p w14:paraId="3A301DBD" w14:textId="77777777" w:rsidR="00C75C8C" w:rsidRPr="000641F4" w:rsidRDefault="00C75C8C" w:rsidP="008A0807">
            <w:pPr>
              <w:pStyle w:val="BodyText"/>
              <w:rPr>
                <w:rFonts w:cs="Arial"/>
              </w:rPr>
            </w:pPr>
            <w:r w:rsidRPr="000641F4">
              <w:rPr>
                <w:rFonts w:cs="Arial"/>
              </w:rPr>
              <w:t>10</w:t>
            </w:r>
          </w:p>
        </w:tc>
        <w:tc>
          <w:tcPr>
            <w:tcW w:w="1732" w:type="dxa"/>
            <w:vAlign w:val="top"/>
          </w:tcPr>
          <w:p w14:paraId="62F1A011" w14:textId="3E6ED3F4" w:rsidR="00C75C8C" w:rsidRPr="000641F4" w:rsidRDefault="009900A4" w:rsidP="008A0807">
            <w:pPr>
              <w:pStyle w:val="BodyText"/>
              <w:rPr>
                <w:rFonts w:cs="Arial"/>
              </w:rPr>
            </w:pPr>
            <w:r w:rsidRPr="000641F4">
              <w:rPr>
                <w:rFonts w:cs="Arial"/>
              </w:rPr>
              <w:t>Oui</w:t>
            </w:r>
          </w:p>
        </w:tc>
        <w:tc>
          <w:tcPr>
            <w:tcW w:w="1732" w:type="dxa"/>
          </w:tcPr>
          <w:p w14:paraId="6A96A628" w14:textId="77777777" w:rsidR="00C75C8C" w:rsidRPr="000641F4" w:rsidRDefault="00C75C8C" w:rsidP="008A0807">
            <w:pPr>
              <w:pStyle w:val="BodyText"/>
              <w:rPr>
                <w:rFonts w:cs="Arial"/>
              </w:rPr>
            </w:pPr>
            <w:r w:rsidRPr="000641F4">
              <w:rPr>
                <w:rFonts w:cs="Arial"/>
              </w:rPr>
              <w:t>Numero de la commande de vente</w:t>
            </w:r>
          </w:p>
        </w:tc>
      </w:tr>
      <w:tr w:rsidR="00C75C8C" w:rsidRPr="000641F4" w14:paraId="7AEC0F9D" w14:textId="77777777" w:rsidTr="007F1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"/>
        </w:trPr>
        <w:tc>
          <w:tcPr>
            <w:tcW w:w="1731" w:type="dxa"/>
          </w:tcPr>
          <w:p w14:paraId="03F02D1D" w14:textId="77777777" w:rsidR="00C75C8C" w:rsidRPr="000641F4" w:rsidRDefault="00C75C8C" w:rsidP="008A0807">
            <w:pPr>
              <w:pStyle w:val="BodyText"/>
              <w:rPr>
                <w:rFonts w:cs="Arial"/>
              </w:rPr>
            </w:pPr>
            <w:r w:rsidRPr="000641F4">
              <w:rPr>
                <w:rFonts w:cs="Arial"/>
              </w:rPr>
              <w:t>DIVI</w:t>
            </w:r>
          </w:p>
        </w:tc>
        <w:tc>
          <w:tcPr>
            <w:tcW w:w="1731" w:type="dxa"/>
          </w:tcPr>
          <w:p w14:paraId="2FFF60AB" w14:textId="77777777" w:rsidR="00C75C8C" w:rsidRPr="000641F4" w:rsidRDefault="00C75C8C" w:rsidP="008A0807">
            <w:pPr>
              <w:pStyle w:val="BodyText"/>
              <w:rPr>
                <w:rFonts w:cs="Arial"/>
              </w:rPr>
            </w:pPr>
            <w:r w:rsidRPr="000641F4">
              <w:rPr>
                <w:rFonts w:cs="Arial"/>
              </w:rPr>
              <w:t>A</w:t>
            </w:r>
          </w:p>
        </w:tc>
        <w:tc>
          <w:tcPr>
            <w:tcW w:w="1731" w:type="dxa"/>
          </w:tcPr>
          <w:p w14:paraId="732C3D43" w14:textId="77777777" w:rsidR="00C75C8C" w:rsidRPr="000641F4" w:rsidRDefault="00C75C8C" w:rsidP="008A0807">
            <w:pPr>
              <w:pStyle w:val="BodyText"/>
              <w:rPr>
                <w:rFonts w:cs="Arial"/>
              </w:rPr>
            </w:pPr>
            <w:r w:rsidRPr="000641F4">
              <w:rPr>
                <w:rFonts w:cs="Arial"/>
              </w:rPr>
              <w:t>3</w:t>
            </w:r>
          </w:p>
        </w:tc>
        <w:tc>
          <w:tcPr>
            <w:tcW w:w="1732" w:type="dxa"/>
            <w:vAlign w:val="top"/>
          </w:tcPr>
          <w:p w14:paraId="03371593" w14:textId="77777777" w:rsidR="00C75C8C" w:rsidRPr="000641F4" w:rsidRDefault="00C75C8C" w:rsidP="008A0807">
            <w:pPr>
              <w:pStyle w:val="BodyText"/>
              <w:rPr>
                <w:rFonts w:cs="Arial"/>
              </w:rPr>
            </w:pPr>
            <w:r w:rsidRPr="000641F4">
              <w:rPr>
                <w:rFonts w:cs="Arial"/>
              </w:rPr>
              <w:t>Non</w:t>
            </w:r>
          </w:p>
        </w:tc>
        <w:tc>
          <w:tcPr>
            <w:tcW w:w="1732" w:type="dxa"/>
          </w:tcPr>
          <w:p w14:paraId="734360F8" w14:textId="77777777" w:rsidR="00C75C8C" w:rsidRPr="000641F4" w:rsidRDefault="00C75C8C" w:rsidP="008A0807">
            <w:pPr>
              <w:pStyle w:val="BodyText"/>
              <w:rPr>
                <w:rFonts w:cs="Arial"/>
              </w:rPr>
            </w:pPr>
            <w:r w:rsidRPr="000641F4">
              <w:rPr>
                <w:rFonts w:cs="Arial"/>
              </w:rPr>
              <w:t>Division</w:t>
            </w:r>
          </w:p>
        </w:tc>
      </w:tr>
      <w:tr w:rsidR="00C75C8C" w:rsidRPr="000641F4" w14:paraId="23246B30" w14:textId="77777777" w:rsidTr="007F1C4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31" w:type="dxa"/>
          </w:tcPr>
          <w:p w14:paraId="4D20052D" w14:textId="77777777" w:rsidR="00C75C8C" w:rsidRPr="000641F4" w:rsidRDefault="00C75C8C" w:rsidP="008A0807">
            <w:pPr>
              <w:pStyle w:val="BodyText"/>
              <w:rPr>
                <w:rFonts w:cs="Arial"/>
              </w:rPr>
            </w:pPr>
            <w:r w:rsidRPr="000641F4">
              <w:rPr>
                <w:rFonts w:cs="Arial"/>
              </w:rPr>
              <w:t>STAT</w:t>
            </w:r>
          </w:p>
        </w:tc>
        <w:tc>
          <w:tcPr>
            <w:tcW w:w="1731" w:type="dxa"/>
          </w:tcPr>
          <w:p w14:paraId="60737506" w14:textId="77777777" w:rsidR="00C75C8C" w:rsidRPr="000641F4" w:rsidRDefault="00C75C8C" w:rsidP="008A0807">
            <w:pPr>
              <w:pStyle w:val="BodyText"/>
              <w:rPr>
                <w:rFonts w:cs="Arial"/>
              </w:rPr>
            </w:pPr>
            <w:r w:rsidRPr="000641F4">
              <w:rPr>
                <w:rFonts w:cs="Arial"/>
              </w:rPr>
              <w:t>A</w:t>
            </w:r>
          </w:p>
        </w:tc>
        <w:tc>
          <w:tcPr>
            <w:tcW w:w="1731" w:type="dxa"/>
          </w:tcPr>
          <w:p w14:paraId="485D53AD" w14:textId="77777777" w:rsidR="00C75C8C" w:rsidRPr="000641F4" w:rsidRDefault="00C75C8C" w:rsidP="008A0807">
            <w:pPr>
              <w:pStyle w:val="BodyText"/>
              <w:rPr>
                <w:rFonts w:cs="Arial"/>
              </w:rPr>
            </w:pPr>
            <w:r w:rsidRPr="000641F4">
              <w:rPr>
                <w:rFonts w:cs="Arial"/>
              </w:rPr>
              <w:t>2</w:t>
            </w:r>
          </w:p>
        </w:tc>
        <w:tc>
          <w:tcPr>
            <w:tcW w:w="1732" w:type="dxa"/>
            <w:vAlign w:val="top"/>
          </w:tcPr>
          <w:p w14:paraId="3F5FEE49" w14:textId="77777777" w:rsidR="00C75C8C" w:rsidRPr="000641F4" w:rsidRDefault="00C75C8C" w:rsidP="008A0807">
            <w:pPr>
              <w:pStyle w:val="BodyText"/>
              <w:rPr>
                <w:rFonts w:cs="Arial"/>
              </w:rPr>
            </w:pPr>
            <w:r w:rsidRPr="000641F4">
              <w:rPr>
                <w:rFonts w:cs="Arial"/>
              </w:rPr>
              <w:t>Non</w:t>
            </w:r>
          </w:p>
        </w:tc>
        <w:tc>
          <w:tcPr>
            <w:tcW w:w="1732" w:type="dxa"/>
          </w:tcPr>
          <w:p w14:paraId="5E454993" w14:textId="77777777" w:rsidR="00C75C8C" w:rsidRPr="000641F4" w:rsidRDefault="00C75C8C" w:rsidP="008A0807">
            <w:pPr>
              <w:pStyle w:val="BodyText"/>
              <w:rPr>
                <w:rFonts w:cs="Arial"/>
              </w:rPr>
            </w:pPr>
            <w:r w:rsidRPr="000641F4">
              <w:rPr>
                <w:rFonts w:cs="Arial"/>
              </w:rPr>
              <w:t>Status</w:t>
            </w:r>
          </w:p>
        </w:tc>
      </w:tr>
    </w:tbl>
    <w:p w14:paraId="608F1B3C" w14:textId="77777777" w:rsidR="00C75C8C" w:rsidRPr="000641F4" w:rsidRDefault="00C75C8C" w:rsidP="008A0807">
      <w:pPr>
        <w:pStyle w:val="BodyText"/>
        <w:rPr>
          <w:rFonts w:cs="Arial"/>
        </w:rPr>
      </w:pPr>
    </w:p>
    <w:p w14:paraId="2CD0C252" w14:textId="191F0341" w:rsidR="003F6023" w:rsidRPr="00E5786D" w:rsidRDefault="0A044632" w:rsidP="6F9B77EB">
      <w:pPr>
        <w:pStyle w:val="Heading3"/>
        <w:spacing w:line="259" w:lineRule="auto"/>
        <w:rPr>
          <w:b w:val="0"/>
          <w:bCs/>
          <w:szCs w:val="24"/>
        </w:rPr>
      </w:pPr>
      <w:r w:rsidRPr="00E5786D">
        <w:rPr>
          <w:b w:val="0"/>
          <w:bCs/>
        </w:rPr>
        <w:t>Verification commande logisteo</w:t>
      </w:r>
    </w:p>
    <w:p w14:paraId="2314FDD3" w14:textId="3803578E" w:rsidR="003F6023" w:rsidRPr="00E5786D" w:rsidRDefault="31F21DF3" w:rsidP="6F9B77EB">
      <w:pPr>
        <w:pStyle w:val="BodyText"/>
        <w:rPr>
          <w:bCs/>
        </w:rPr>
      </w:pPr>
      <w:r w:rsidRPr="00E5786D">
        <w:rPr>
          <w:bCs/>
        </w:rPr>
        <w:t xml:space="preserve">Une logique </w:t>
      </w:r>
      <w:r w:rsidR="279D7050" w:rsidRPr="00E5786D">
        <w:rPr>
          <w:bCs/>
        </w:rPr>
        <w:t xml:space="preserve">de </w:t>
      </w:r>
      <w:r w:rsidR="009900A4" w:rsidRPr="00E5786D">
        <w:rPr>
          <w:bCs/>
        </w:rPr>
        <w:t>vérification</w:t>
      </w:r>
      <w:r w:rsidR="279D7050" w:rsidRPr="00E5786D">
        <w:rPr>
          <w:bCs/>
        </w:rPr>
        <w:t xml:space="preserve"> a été mise en place pour </w:t>
      </w:r>
      <w:r w:rsidR="009900A4" w:rsidRPr="00E5786D">
        <w:rPr>
          <w:bCs/>
        </w:rPr>
        <w:t>vérifier</w:t>
      </w:r>
      <w:r w:rsidR="279D7050" w:rsidRPr="00E5786D">
        <w:rPr>
          <w:bCs/>
        </w:rPr>
        <w:t xml:space="preserve"> si la commande est une commande logisteo.</w:t>
      </w:r>
    </w:p>
    <w:p w14:paraId="009F21D9" w14:textId="54AC3579" w:rsidR="003F6023" w:rsidRPr="00E5786D" w:rsidRDefault="279D7050" w:rsidP="6F9B77EB">
      <w:pPr>
        <w:pStyle w:val="BodyText"/>
        <w:rPr>
          <w:bCs/>
        </w:rPr>
      </w:pPr>
      <w:r w:rsidRPr="00E5786D">
        <w:rPr>
          <w:bCs/>
        </w:rPr>
        <w:t>Si oui, ne pas comparer les lignes de la commande.</w:t>
      </w:r>
    </w:p>
    <w:p w14:paraId="108A5BB5" w14:textId="269693F5" w:rsidR="003F6023" w:rsidRPr="00E5786D" w:rsidRDefault="00682C55" w:rsidP="6F9B77EB">
      <w:pPr>
        <w:pStyle w:val="BodyText"/>
        <w:rPr>
          <w:bCs/>
        </w:rPr>
      </w:pPr>
      <w:r w:rsidRPr="00E5786D">
        <w:rPr>
          <w:bCs/>
          <w:noProof/>
        </w:rPr>
        <w:drawing>
          <wp:inline distT="0" distB="0" distL="0" distR="0" wp14:anchorId="79B6E4BC" wp14:editId="7871EC1E">
            <wp:extent cx="5886450" cy="1533525"/>
            <wp:effectExtent l="0" t="0" r="0" b="9525"/>
            <wp:docPr id="806892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89249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0B407" w14:textId="77433C62" w:rsidR="003F6023" w:rsidRPr="00E5786D" w:rsidRDefault="0893D9B7" w:rsidP="6F9B77EB">
      <w:pPr>
        <w:pStyle w:val="BodyText"/>
        <w:rPr>
          <w:bCs/>
        </w:rPr>
      </w:pPr>
      <w:r w:rsidRPr="00E5786D">
        <w:rPr>
          <w:bCs/>
        </w:rPr>
        <w:t>Logique:</w:t>
      </w:r>
    </w:p>
    <w:p w14:paraId="72076B0E" w14:textId="43FC37C5" w:rsidR="003F6023" w:rsidRPr="00E5786D" w:rsidRDefault="33F700D6" w:rsidP="6F9B77EB">
      <w:pPr>
        <w:pStyle w:val="BodyText"/>
        <w:rPr>
          <w:bCs/>
        </w:rPr>
      </w:pPr>
      <w:r w:rsidRPr="00E5786D">
        <w:rPr>
          <w:bCs/>
        </w:rPr>
        <w:t>Vérifier</w:t>
      </w:r>
      <w:r w:rsidR="0893D9B7" w:rsidRPr="00E5786D">
        <w:rPr>
          <w:bCs/>
        </w:rPr>
        <w:t xml:space="preserve"> le </w:t>
      </w:r>
      <w:r w:rsidR="2BE416E5" w:rsidRPr="00E5786D">
        <w:rPr>
          <w:bCs/>
        </w:rPr>
        <w:t>dépôt</w:t>
      </w:r>
      <w:r w:rsidR="0893D9B7" w:rsidRPr="00E5786D">
        <w:rPr>
          <w:bCs/>
        </w:rPr>
        <w:t xml:space="preserve"> dans la simulation</w:t>
      </w:r>
    </w:p>
    <w:p w14:paraId="0086BB34" w14:textId="3F73D5DD" w:rsidR="003F6023" w:rsidRPr="00E5786D" w:rsidRDefault="06F8B78D" w:rsidP="6F9B77EB">
      <w:pPr>
        <w:pStyle w:val="BodyText"/>
        <w:rPr>
          <w:bCs/>
        </w:rPr>
      </w:pPr>
      <w:r w:rsidRPr="00E5786D">
        <w:rPr>
          <w:bCs/>
        </w:rPr>
        <w:t>Lancer MMS005MI-Get et récupérer DIVI du dépôt.</w:t>
      </w:r>
    </w:p>
    <w:p w14:paraId="4DDB6190" w14:textId="278DF3F1" w:rsidR="003F6023" w:rsidRPr="00E5786D" w:rsidRDefault="06F8B78D" w:rsidP="6F9B77EB">
      <w:pPr>
        <w:pStyle w:val="BodyText"/>
        <w:rPr>
          <w:bCs/>
        </w:rPr>
      </w:pPr>
      <w:r w:rsidRPr="00E5786D">
        <w:rPr>
          <w:bCs/>
        </w:rPr>
        <w:lastRenderedPageBreak/>
        <w:t xml:space="preserve">SI division n’est pas égale </w:t>
      </w:r>
      <w:r w:rsidR="002110FB" w:rsidRPr="00E5786D">
        <w:rPr>
          <w:bCs/>
        </w:rPr>
        <w:t>à</w:t>
      </w:r>
      <w:r w:rsidRPr="00E5786D">
        <w:rPr>
          <w:bCs/>
        </w:rPr>
        <w:t xml:space="preserve"> la division de la requête original, alors c’est une commande logisteo.</w:t>
      </w:r>
    </w:p>
    <w:p w14:paraId="5940C833" w14:textId="70539D39" w:rsidR="003F6023" w:rsidRPr="000641F4" w:rsidRDefault="003F6023" w:rsidP="6F9B77EB">
      <w:pPr>
        <w:pStyle w:val="BodyText"/>
      </w:pPr>
    </w:p>
    <w:p w14:paraId="072D0F53" w14:textId="12578ECB" w:rsidR="0038630F" w:rsidRPr="000641F4" w:rsidRDefault="0038630F" w:rsidP="7E7E6850">
      <w:pPr>
        <w:spacing w:before="120" w:after="120"/>
        <w:ind w:left="1440"/>
        <w:rPr>
          <w:rFonts w:eastAsia="Arial" w:cs="Arial"/>
          <w:color w:val="000000" w:themeColor="text1"/>
        </w:rPr>
      </w:pPr>
    </w:p>
    <w:p w14:paraId="3D7FC809" w14:textId="4C796065" w:rsidR="0038630F" w:rsidRPr="000641F4" w:rsidRDefault="0038630F" w:rsidP="008A0807">
      <w:pPr>
        <w:pStyle w:val="BodyText"/>
        <w:rPr>
          <w:rFonts w:cs="Arial"/>
        </w:rPr>
      </w:pPr>
    </w:p>
    <w:p w14:paraId="7EE43D48" w14:textId="77777777" w:rsidR="00A97F60" w:rsidRPr="000641F4" w:rsidRDefault="00A97F60" w:rsidP="007453C6">
      <w:pPr>
        <w:pStyle w:val="BodyText"/>
        <w:rPr>
          <w:rFonts w:cs="Arial"/>
        </w:rPr>
      </w:pPr>
    </w:p>
    <w:p w14:paraId="1E06989F" w14:textId="443FCA9B" w:rsidR="00A97F60" w:rsidRPr="000641F4" w:rsidRDefault="0A27092C" w:rsidP="586D28EF">
      <w:pPr>
        <w:pStyle w:val="Heading3"/>
      </w:pPr>
      <w:r>
        <w:t xml:space="preserve">LOGIQUE </w:t>
      </w:r>
      <w:r w:rsidR="004E0778">
        <w:t>Stockage EXT275</w:t>
      </w:r>
    </w:p>
    <w:p w14:paraId="3C6B7D1A" w14:textId="4083EF76" w:rsidR="00A97F60" w:rsidRPr="000641F4" w:rsidRDefault="00536CBA" w:rsidP="00A97F60">
      <w:r>
        <w:rPr>
          <w:noProof/>
        </w:rPr>
        <w:drawing>
          <wp:inline distT="0" distB="0" distL="0" distR="0" wp14:anchorId="2086647A" wp14:editId="048215DD">
            <wp:extent cx="3411109" cy="1845885"/>
            <wp:effectExtent l="19050" t="19050" r="18415" b="21590"/>
            <wp:docPr id="1530065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0659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18634" cy="184995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2D451D" w14:textId="3F811457" w:rsidR="586D28EF" w:rsidRDefault="586D28EF" w:rsidP="586D28EF">
      <w:pPr>
        <w:pStyle w:val="BodyText"/>
      </w:pPr>
      <w:bookmarkStart w:id="15" w:name="_Toc29384920"/>
    </w:p>
    <w:p w14:paraId="59A8563D" w14:textId="29215EF6" w:rsidR="007223CC" w:rsidRDefault="00536CBA" w:rsidP="007223CC">
      <w:pPr>
        <w:pStyle w:val="BodyText"/>
      </w:pPr>
      <w:r>
        <w:t xml:space="preserve">Si </w:t>
      </w:r>
      <w:r w:rsidR="00080477">
        <w:t xml:space="preserve">la commande est une commande Logisteo, on stock les lignes EXT275 </w:t>
      </w:r>
      <w:r w:rsidR="007223CC">
        <w:t>avec LNTX=</w:t>
      </w:r>
      <w:r w:rsidR="007223CC" w:rsidRPr="007223CC">
        <w:t>Commande Logisteo</w:t>
      </w:r>
      <w:r w:rsidR="007223CC">
        <w:t xml:space="preserve"> Cela est ensuite utilisé dans les dataflows de comparaison pour savoir si ce sont des commandes logisteo.</w:t>
      </w:r>
    </w:p>
    <w:p w14:paraId="6C1DD4FA" w14:textId="77777777" w:rsidR="007223CC" w:rsidRDefault="007223CC" w:rsidP="007223CC">
      <w:pPr>
        <w:pStyle w:val="BodyText"/>
      </w:pPr>
    </w:p>
    <w:p w14:paraId="0C2815E8" w14:textId="474A2C1C" w:rsidR="007223CC" w:rsidRDefault="007223CC" w:rsidP="007223CC">
      <w:pPr>
        <w:pStyle w:val="BodyText"/>
      </w:pPr>
      <w:r>
        <w:t xml:space="preserve">Sinon, les lignes sont </w:t>
      </w:r>
      <w:r w:rsidR="00FC6CF3">
        <w:t>stockées</w:t>
      </w:r>
      <w:r>
        <w:t xml:space="preserve"> normalement dans EXT275.</w:t>
      </w:r>
    </w:p>
    <w:p w14:paraId="32E0BABE" w14:textId="77777777" w:rsidR="007223CC" w:rsidRDefault="007223CC" w:rsidP="007223CC">
      <w:pPr>
        <w:pStyle w:val="BodyText"/>
      </w:pPr>
    </w:p>
    <w:p w14:paraId="38F09432" w14:textId="22C502AA" w:rsidR="007223CC" w:rsidRDefault="007223CC" w:rsidP="007223CC">
      <w:pPr>
        <w:pStyle w:val="BodyText"/>
      </w:pPr>
      <w:r>
        <w:t>A noter que le stockage en EXT300 et la comparaison sont faite dans les dataflows de comparaison.</w:t>
      </w:r>
    </w:p>
    <w:p w14:paraId="6BE57530" w14:textId="77777777" w:rsidR="004E0778" w:rsidRDefault="004E0778" w:rsidP="586D28EF">
      <w:pPr>
        <w:pStyle w:val="BodyText"/>
      </w:pPr>
    </w:p>
    <w:p w14:paraId="74C2762A" w14:textId="77777777" w:rsidR="00350899" w:rsidRPr="000641F4" w:rsidRDefault="00350899" w:rsidP="00350899">
      <w:bookmarkStart w:id="16" w:name="_Toc373904333"/>
      <w:bookmarkEnd w:id="15"/>
    </w:p>
    <w:p w14:paraId="12636FD5" w14:textId="77777777" w:rsidR="00350899" w:rsidRPr="000641F4" w:rsidRDefault="00350899" w:rsidP="00350899"/>
    <w:p w14:paraId="4485C89A" w14:textId="77777777" w:rsidR="00350899" w:rsidRPr="000641F4" w:rsidRDefault="00350899" w:rsidP="00350899"/>
    <w:p w14:paraId="141588D8" w14:textId="77777777" w:rsidR="00350899" w:rsidRPr="000641F4" w:rsidRDefault="00350899" w:rsidP="00350899"/>
    <w:p w14:paraId="4EA51C3B" w14:textId="77777777" w:rsidR="00350899" w:rsidRPr="000641F4" w:rsidRDefault="00350899" w:rsidP="00350899"/>
    <w:p w14:paraId="33EC73D6" w14:textId="77777777" w:rsidR="00350899" w:rsidRPr="000641F4" w:rsidRDefault="00350899" w:rsidP="00350899"/>
    <w:p w14:paraId="44B094A9" w14:textId="77777777" w:rsidR="00350899" w:rsidRPr="000641F4" w:rsidRDefault="00350899" w:rsidP="00350899"/>
    <w:p w14:paraId="5842D6B9" w14:textId="77777777" w:rsidR="00350899" w:rsidRPr="000641F4" w:rsidRDefault="00350899" w:rsidP="00350899"/>
    <w:p w14:paraId="4BE8389C" w14:textId="77777777" w:rsidR="00350899" w:rsidRPr="000641F4" w:rsidRDefault="00350899" w:rsidP="00350899"/>
    <w:p w14:paraId="2C1B4B8C" w14:textId="77777777" w:rsidR="00350899" w:rsidRPr="000641F4" w:rsidRDefault="00350899" w:rsidP="00350899"/>
    <w:p w14:paraId="34865BF0" w14:textId="77777777" w:rsidR="00350899" w:rsidRPr="000641F4" w:rsidRDefault="00350899" w:rsidP="00350899"/>
    <w:p w14:paraId="0ECF9A78" w14:textId="77777777" w:rsidR="00350899" w:rsidRPr="000641F4" w:rsidRDefault="00350899" w:rsidP="00350899"/>
    <w:p w14:paraId="4E26299E" w14:textId="77777777" w:rsidR="00350899" w:rsidRPr="000641F4" w:rsidRDefault="00350899" w:rsidP="00350899"/>
    <w:p w14:paraId="027513C7" w14:textId="77777777" w:rsidR="00350899" w:rsidRPr="000641F4" w:rsidRDefault="00350899" w:rsidP="00350899"/>
    <w:p w14:paraId="51004DC0" w14:textId="77777777" w:rsidR="00350899" w:rsidRPr="000641F4" w:rsidRDefault="00350899" w:rsidP="00350899"/>
    <w:p w14:paraId="6F72822D" w14:textId="77777777" w:rsidR="00350899" w:rsidRPr="000641F4" w:rsidRDefault="00350899" w:rsidP="00350899"/>
    <w:p w14:paraId="655BEDE3" w14:textId="77777777" w:rsidR="00350899" w:rsidRPr="000641F4" w:rsidRDefault="00350899" w:rsidP="00350899"/>
    <w:p w14:paraId="37391180" w14:textId="77777777" w:rsidR="00350899" w:rsidRPr="000641F4" w:rsidRDefault="00350899" w:rsidP="00350899"/>
    <w:p w14:paraId="5FFDE22B" w14:textId="77777777" w:rsidR="00350899" w:rsidRPr="000641F4" w:rsidRDefault="00350899" w:rsidP="00350899"/>
    <w:p w14:paraId="3D1C72E4" w14:textId="77777777" w:rsidR="00350899" w:rsidRPr="000641F4" w:rsidRDefault="00350899" w:rsidP="00350899"/>
    <w:p w14:paraId="7C9DA6F5" w14:textId="77777777" w:rsidR="00350899" w:rsidRPr="000641F4" w:rsidRDefault="00350899" w:rsidP="00350899"/>
    <w:p w14:paraId="71EE7C12" w14:textId="77777777" w:rsidR="00350899" w:rsidRPr="000641F4" w:rsidRDefault="00350899" w:rsidP="00350899"/>
    <w:p w14:paraId="4CAD0103" w14:textId="77777777" w:rsidR="00350899" w:rsidRPr="000641F4" w:rsidRDefault="00350899" w:rsidP="00350899"/>
    <w:p w14:paraId="139B0FC0" w14:textId="77777777" w:rsidR="00350899" w:rsidRPr="000641F4" w:rsidRDefault="00350899" w:rsidP="00350899"/>
    <w:p w14:paraId="31A91656" w14:textId="77777777" w:rsidR="00350899" w:rsidRPr="000641F4" w:rsidRDefault="00350899" w:rsidP="00350899"/>
    <w:p w14:paraId="028085EB" w14:textId="77777777" w:rsidR="00350899" w:rsidRPr="000641F4" w:rsidRDefault="00350899" w:rsidP="00350899"/>
    <w:p w14:paraId="2A7F3B9F" w14:textId="77777777" w:rsidR="00350899" w:rsidRPr="000641F4" w:rsidRDefault="00350899" w:rsidP="00350899"/>
    <w:p w14:paraId="3A59D477" w14:textId="77777777" w:rsidR="00350899" w:rsidRPr="000641F4" w:rsidRDefault="00350899" w:rsidP="00350899"/>
    <w:p w14:paraId="4D803626" w14:textId="77777777" w:rsidR="00350899" w:rsidRPr="000641F4" w:rsidRDefault="00350899" w:rsidP="00350899"/>
    <w:p w14:paraId="7B0CC7A1" w14:textId="77777777" w:rsidR="00350899" w:rsidRPr="000641F4" w:rsidRDefault="00350899" w:rsidP="00350899"/>
    <w:p w14:paraId="7FF82FCD" w14:textId="77777777" w:rsidR="00350899" w:rsidRPr="000641F4" w:rsidRDefault="00350899" w:rsidP="00350899"/>
    <w:p w14:paraId="3DCB9374" w14:textId="77777777" w:rsidR="00350899" w:rsidRPr="000641F4" w:rsidRDefault="00350899" w:rsidP="00350899"/>
    <w:p w14:paraId="6E89D1A6" w14:textId="77777777" w:rsidR="00350899" w:rsidRPr="000641F4" w:rsidRDefault="00350899" w:rsidP="00350899"/>
    <w:p w14:paraId="0B9434CB" w14:textId="77777777" w:rsidR="00350899" w:rsidRPr="000641F4" w:rsidRDefault="00350899" w:rsidP="00350899"/>
    <w:p w14:paraId="2E6DCFA1" w14:textId="77777777" w:rsidR="00350899" w:rsidRPr="000641F4" w:rsidRDefault="00350899" w:rsidP="00350899"/>
    <w:p w14:paraId="6AF3E997" w14:textId="77777777" w:rsidR="00350899" w:rsidRPr="000641F4" w:rsidRDefault="00350899" w:rsidP="00350899"/>
    <w:p w14:paraId="24426110" w14:textId="77777777" w:rsidR="00350899" w:rsidRPr="000641F4" w:rsidRDefault="00350899" w:rsidP="00350899"/>
    <w:p w14:paraId="09779EDB" w14:textId="77777777" w:rsidR="00350899" w:rsidRPr="000641F4" w:rsidRDefault="00350899" w:rsidP="00350899"/>
    <w:p w14:paraId="5CF4E94B" w14:textId="77777777" w:rsidR="00350899" w:rsidRPr="000641F4" w:rsidRDefault="00350899" w:rsidP="00350899"/>
    <w:p w14:paraId="2C226BCB" w14:textId="77777777" w:rsidR="00350899" w:rsidRPr="000641F4" w:rsidRDefault="00350899" w:rsidP="00350899"/>
    <w:p w14:paraId="465E76DE" w14:textId="77777777" w:rsidR="00350899" w:rsidRPr="000641F4" w:rsidRDefault="00350899" w:rsidP="00350899"/>
    <w:p w14:paraId="37FCBD3D" w14:textId="77777777" w:rsidR="00350899" w:rsidRPr="000641F4" w:rsidRDefault="00350899" w:rsidP="00350899"/>
    <w:p w14:paraId="450264D2" w14:textId="77777777" w:rsidR="00350899" w:rsidRPr="000641F4" w:rsidRDefault="00350899" w:rsidP="00350899"/>
    <w:p w14:paraId="1BA7A1B3" w14:textId="77777777" w:rsidR="00350899" w:rsidRPr="000641F4" w:rsidRDefault="00350899" w:rsidP="00350899"/>
    <w:p w14:paraId="6FA06919" w14:textId="77777777" w:rsidR="00350899" w:rsidRPr="000641F4" w:rsidRDefault="00350899" w:rsidP="00350899"/>
    <w:p w14:paraId="5615953B" w14:textId="77777777" w:rsidR="00350899" w:rsidRPr="000641F4" w:rsidRDefault="00350899" w:rsidP="00350899"/>
    <w:p w14:paraId="297B4A79" w14:textId="77777777" w:rsidR="00D145BC" w:rsidRDefault="00D145BC" w:rsidP="00D145BC">
      <w:pPr>
        <w:pStyle w:val="Heading1"/>
      </w:pPr>
      <w:bookmarkStart w:id="17" w:name="_Toc220607198"/>
      <w:r>
        <w:lastRenderedPageBreak/>
        <w:t>Orchestration des API CLOVERLEAF</w:t>
      </w:r>
      <w:bookmarkEnd w:id="17"/>
    </w:p>
    <w:p w14:paraId="79E4D9D2" w14:textId="77777777" w:rsidR="00D145BC" w:rsidRPr="00C339EB" w:rsidRDefault="00D145BC" w:rsidP="008A0807">
      <w:pPr>
        <w:pStyle w:val="Heading2"/>
      </w:pPr>
      <w:bookmarkStart w:id="18" w:name="_Toc220607199"/>
      <w:r w:rsidRPr="00C339EB">
        <w:t>Contexte :</w:t>
      </w:r>
      <w:bookmarkEnd w:id="18"/>
      <w:r w:rsidRPr="00C339EB">
        <w:t xml:space="preserve"> </w:t>
      </w:r>
    </w:p>
    <w:p w14:paraId="5B8553A2" w14:textId="77777777" w:rsidR="00D145BC" w:rsidRDefault="00D145BC" w:rsidP="008A0807">
      <w:pPr>
        <w:pStyle w:val="BodyText"/>
      </w:pPr>
      <w:r>
        <w:t xml:space="preserve">Cloverleaf, la solution d’interopérabilité d’INFOR s’intègre entre </w:t>
      </w:r>
      <w:r w:rsidRPr="00967773">
        <w:rPr>
          <w:highlight w:val="yellow"/>
        </w:rPr>
        <w:t>la solution middleware PHE</w:t>
      </w:r>
      <w:r>
        <w:t xml:space="preserve"> et M3 dans le but de :</w:t>
      </w:r>
    </w:p>
    <w:p w14:paraId="24E661EB" w14:textId="77777777" w:rsidR="00D145BC" w:rsidRDefault="00D145BC" w:rsidP="00965A36">
      <w:pPr>
        <w:pStyle w:val="BodyText"/>
        <w:numPr>
          <w:ilvl w:val="2"/>
          <w:numId w:val="28"/>
        </w:numPr>
      </w:pPr>
      <w:r>
        <w:t>Gérer le mappage des champs</w:t>
      </w:r>
    </w:p>
    <w:p w14:paraId="354735B6" w14:textId="77777777" w:rsidR="00D145BC" w:rsidRDefault="00D145BC" w:rsidP="00965A36">
      <w:pPr>
        <w:pStyle w:val="BodyText"/>
        <w:numPr>
          <w:ilvl w:val="2"/>
          <w:numId w:val="28"/>
        </w:numPr>
      </w:pPr>
      <w:r>
        <w:t>Transformer le format si nécessaire</w:t>
      </w:r>
    </w:p>
    <w:p w14:paraId="07E44995" w14:textId="77777777" w:rsidR="00D145BC" w:rsidRDefault="00D145BC" w:rsidP="00965A36">
      <w:pPr>
        <w:pStyle w:val="BodyText"/>
        <w:numPr>
          <w:ilvl w:val="2"/>
          <w:numId w:val="28"/>
        </w:numPr>
      </w:pPr>
      <w:r>
        <w:t>Calculer des états à répliquer</w:t>
      </w:r>
    </w:p>
    <w:p w14:paraId="5BE79106" w14:textId="77777777" w:rsidR="00D145BC" w:rsidRDefault="00D145BC" w:rsidP="00965A36">
      <w:pPr>
        <w:pStyle w:val="BodyText"/>
        <w:numPr>
          <w:ilvl w:val="2"/>
          <w:numId w:val="28"/>
        </w:numPr>
      </w:pPr>
      <w:r>
        <w:t xml:space="preserve"> Améliorer le temps de traitement en optimisant la donnée</w:t>
      </w:r>
    </w:p>
    <w:p w14:paraId="5DB38059" w14:textId="77777777" w:rsidR="00D145BC" w:rsidRPr="00C339EB" w:rsidRDefault="00D145BC" w:rsidP="008A0807">
      <w:pPr>
        <w:pStyle w:val="Heading2"/>
      </w:pPr>
      <w:bookmarkStart w:id="19" w:name="_Toc220607200"/>
      <w:r w:rsidRPr="00C339EB">
        <w:t>Fonctionnement :</w:t>
      </w:r>
      <w:bookmarkEnd w:id="19"/>
      <w:r w:rsidRPr="00C339EB">
        <w:t xml:space="preserve"> </w:t>
      </w:r>
    </w:p>
    <w:p w14:paraId="4A4FC91F" w14:textId="77777777" w:rsidR="00D145BC" w:rsidRDefault="00D145BC" w:rsidP="008A0807">
      <w:pPr>
        <w:pStyle w:val="BodyText"/>
      </w:pPr>
      <w:r>
        <w:t>Les données sont reçues de la part du middleware PHE à la suite d’une requête client.</w:t>
      </w:r>
    </w:p>
    <w:p w14:paraId="71E38E97" w14:textId="77777777" w:rsidR="00D145BC" w:rsidRDefault="00D145BC" w:rsidP="008A0807">
      <w:pPr>
        <w:pStyle w:val="BodyText"/>
      </w:pPr>
      <w:r>
        <w:tab/>
        <w:t>Le JSON* d’entrée reçu et lu puis transformer en un format* plus facilement intégrable dans M3.</w:t>
      </w:r>
    </w:p>
    <w:p w14:paraId="41E21903" w14:textId="77777777" w:rsidR="00D145BC" w:rsidRDefault="00D145BC" w:rsidP="008A0807">
      <w:pPr>
        <w:pStyle w:val="BodyText"/>
      </w:pPr>
      <w:r>
        <w:tab/>
        <w:t>M3 envoie la réponse à CLOVERLEAF après interrogations selon la requête du client.</w:t>
      </w:r>
    </w:p>
    <w:p w14:paraId="19E66022" w14:textId="77777777" w:rsidR="00D145BC" w:rsidRDefault="00D145BC" w:rsidP="008A0807">
      <w:pPr>
        <w:pStyle w:val="BodyText"/>
      </w:pPr>
      <w:r>
        <w:t xml:space="preserve">Le JSON* retour est lu puis transformer dans un format* de sortie intégrable par le middleware PHE avec les règles de calcul associé facilitant l’intégration </w:t>
      </w:r>
    </w:p>
    <w:p w14:paraId="3602BC3D" w14:textId="77777777" w:rsidR="00D145BC" w:rsidRPr="001C2196" w:rsidRDefault="00D145BC" w:rsidP="008A0807">
      <w:pPr>
        <w:pStyle w:val="BodyText"/>
      </w:pPr>
    </w:p>
    <w:p w14:paraId="21FC395E" w14:textId="77777777" w:rsidR="00D145BC" w:rsidRDefault="00D145BC" w:rsidP="008A0807">
      <w:pPr>
        <w:pStyle w:val="BodyText"/>
      </w:pPr>
      <w:r w:rsidRPr="001C2196">
        <w:t xml:space="preserve">*4 formats différent de </w:t>
      </w:r>
      <w:r>
        <w:t>JSON</w:t>
      </w:r>
      <w:r w:rsidRPr="001C2196">
        <w:t xml:space="preserve"> sont utilisés</w:t>
      </w:r>
      <w:r>
        <w:t>.</w:t>
      </w:r>
    </w:p>
    <w:p w14:paraId="64319061" w14:textId="77777777" w:rsidR="00D145BC" w:rsidRDefault="00D145BC" w:rsidP="008A0807">
      <w:pPr>
        <w:pStyle w:val="BodyText"/>
      </w:pPr>
    </w:p>
    <w:p w14:paraId="5C7CD325" w14:textId="77777777" w:rsidR="00D145BC" w:rsidRDefault="00D145BC" w:rsidP="008A0807">
      <w:pPr>
        <w:pStyle w:val="BodyText"/>
      </w:pPr>
    </w:p>
    <w:p w14:paraId="3BBD2096" w14:textId="77777777" w:rsidR="00D145BC" w:rsidRDefault="00D145BC" w:rsidP="008A0807">
      <w:pPr>
        <w:pStyle w:val="BodyText"/>
      </w:pPr>
      <w:r>
        <w:rPr>
          <w:noProof/>
        </w:rPr>
        <w:drawing>
          <wp:inline distT="0" distB="0" distL="0" distR="0" wp14:anchorId="6197F4C7" wp14:editId="5FCF73C5">
            <wp:extent cx="6417945" cy="3512820"/>
            <wp:effectExtent l="0" t="0" r="0" b="0"/>
            <wp:docPr id="1990803813" name="Image 1" descr="Une image contenant texte, capture d’écran, diagramme, affichag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803813" name="Image 1" descr="Une image contenant texte, capture d’écran, diagramme, affichag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7945" cy="3512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D088FF" w14:textId="77777777" w:rsidR="00350899" w:rsidRPr="000641F4" w:rsidRDefault="00350899" w:rsidP="00350899">
      <w:pPr>
        <w:tabs>
          <w:tab w:val="left" w:pos="2997"/>
        </w:tabs>
      </w:pPr>
    </w:p>
    <w:p w14:paraId="6E47179F" w14:textId="77777777" w:rsidR="002156E0" w:rsidRPr="00C339EB" w:rsidRDefault="002156E0" w:rsidP="008A0807">
      <w:pPr>
        <w:pStyle w:val="Heading2"/>
      </w:pPr>
      <w:bookmarkStart w:id="20" w:name="_Toc220607201"/>
      <w:r w:rsidRPr="00C339EB">
        <w:lastRenderedPageBreak/>
        <w:t>Spécification de l’API</w:t>
      </w:r>
      <w:bookmarkEnd w:id="20"/>
      <w:r w:rsidRPr="00C339EB">
        <w:t xml:space="preserve"> </w:t>
      </w:r>
    </w:p>
    <w:p w14:paraId="38622539" w14:textId="77777777" w:rsidR="002156E0" w:rsidRDefault="002156E0" w:rsidP="008A0807">
      <w:pPr>
        <w:pStyle w:val="Heading3"/>
      </w:pPr>
      <w:r>
        <w:t>Endpoints de l’API</w:t>
      </w:r>
    </w:p>
    <w:p w14:paraId="283ADC4B" w14:textId="77777777" w:rsidR="002156E0" w:rsidRDefault="002156E0" w:rsidP="008A0807">
      <w:pPr>
        <w:pStyle w:val="BodyText"/>
      </w:pPr>
      <w:r>
        <w:t xml:space="preserve">URL cloverleaf interrogée par le middleware : </w:t>
      </w:r>
      <w:commentRangeStart w:id="21"/>
      <w:r>
        <w:fldChar w:fldCharType="begin"/>
      </w:r>
      <w:r>
        <w:instrText>HYPERLINK "https://3.123.102.81:3044/RFO/ARIANE/"</w:instrText>
      </w:r>
      <w:r>
        <w:fldChar w:fldCharType="separate"/>
      </w:r>
      <w:r w:rsidRPr="002F4077">
        <w:rPr>
          <w:rStyle w:val="Hyperlink"/>
        </w:rPr>
        <w:t>https://3.123.102.81:3044/RFO/ARIANE/</w:t>
      </w:r>
      <w:r>
        <w:fldChar w:fldCharType="end"/>
      </w:r>
      <w:commentRangeEnd w:id="21"/>
      <w:r>
        <w:rPr>
          <w:rStyle w:val="CommentReference"/>
          <w:sz w:val="20"/>
          <w:szCs w:val="20"/>
        </w:rPr>
        <w:commentReference w:id="21"/>
      </w:r>
    </w:p>
    <w:p w14:paraId="7521E1E4" w14:textId="77777777" w:rsidR="002156E0" w:rsidRDefault="002156E0" w:rsidP="008A0807">
      <w:pPr>
        <w:pStyle w:val="BodyText"/>
      </w:pPr>
      <w:r w:rsidRPr="00112872">
        <w:t>Url interrogée</w:t>
      </w:r>
      <w:r>
        <w:t xml:space="preserve"> M3 interrogée par cloverleaf</w:t>
      </w:r>
      <w:r w:rsidRPr="00112872">
        <w:t xml:space="preserve"> : </w:t>
      </w:r>
      <w:hyperlink r:id="rId25" w:history="1">
        <w:r w:rsidRPr="002F4077">
          <w:rPr>
            <w:rStyle w:val="Hyperlink"/>
          </w:rPr>
          <w:t>https://mingle-ionapi.eu1.inforcloudsuite.com/TJZTAH5TTYXM75RP_TST/M3/m3api-rest/v2/execute?cono=350&amp;dateformat=YMD8&amp;excludempty=false&amp;righttrim=true&amp;format=UNFORMATTED&amp;extendedresult=false</w:t>
        </w:r>
      </w:hyperlink>
    </w:p>
    <w:p w14:paraId="1681684A" w14:textId="77777777" w:rsidR="00694E11" w:rsidRDefault="00694E11" w:rsidP="008A0807">
      <w:pPr>
        <w:pStyle w:val="Heading3"/>
      </w:pPr>
      <w:r>
        <w:t xml:space="preserve">AUTHENTIFICATION : </w:t>
      </w:r>
    </w:p>
    <w:p w14:paraId="7D8AA3AA" w14:textId="77777777" w:rsidR="00694E11" w:rsidRDefault="00694E11" w:rsidP="008A0807">
      <w:pPr>
        <w:pStyle w:val="BodyText"/>
      </w:pPr>
      <w:r>
        <w:t xml:space="preserve">Pour le Middleware vers cloverleaf : </w:t>
      </w:r>
    </w:p>
    <w:p w14:paraId="35DCEFED" w14:textId="3656BAE1" w:rsidR="00694E11" w:rsidRDefault="00694E11" w:rsidP="008A0807">
      <w:pPr>
        <w:pStyle w:val="BodyText"/>
      </w:pPr>
      <w:r>
        <w:t>Utilisation de login mot de passe qui seront fourni dans un document à part.</w:t>
      </w:r>
    </w:p>
    <w:p w14:paraId="77ED361B" w14:textId="77777777" w:rsidR="00694E11" w:rsidRDefault="00694E11" w:rsidP="008A0807">
      <w:pPr>
        <w:pStyle w:val="BodyText"/>
      </w:pPr>
      <w:r>
        <w:t>Pour l’interrogation M3</w:t>
      </w:r>
    </w:p>
    <w:p w14:paraId="62418FEF" w14:textId="77777777" w:rsidR="00694E11" w:rsidRDefault="00694E11" w:rsidP="008A0807">
      <w:pPr>
        <w:pStyle w:val="BodyText"/>
      </w:pPr>
      <w:r>
        <w:t>Utilisation de token dans l’url.</w:t>
      </w:r>
    </w:p>
    <w:p w14:paraId="083BB3D9" w14:textId="77777777" w:rsidR="00694E11" w:rsidRDefault="00694E11" w:rsidP="008A0807">
      <w:pPr>
        <w:pStyle w:val="BodyText"/>
      </w:pPr>
      <w:r>
        <w:t xml:space="preserve">Certificat d’authentification de serveur. </w:t>
      </w:r>
    </w:p>
    <w:p w14:paraId="756F2E25" w14:textId="77777777" w:rsidR="00694E11" w:rsidRDefault="00694E11" w:rsidP="008A0807">
      <w:pPr>
        <w:pStyle w:val="Heading3"/>
      </w:pPr>
      <w:r>
        <w:t>Headers :</w:t>
      </w:r>
    </w:p>
    <w:p w14:paraId="4DDEDC04" w14:textId="77777777" w:rsidR="00694E11" w:rsidRDefault="00694E11" w:rsidP="008A0807">
      <w:pPr>
        <w:pStyle w:val="BodyText"/>
      </w:pPr>
      <w:r w:rsidRPr="00CE4E99">
        <w:t>Content-Type: application/json</w:t>
      </w:r>
    </w:p>
    <w:p w14:paraId="79AB5194" w14:textId="77777777" w:rsidR="00694E11" w:rsidRDefault="00694E11" w:rsidP="008A0807">
      <w:pPr>
        <w:pStyle w:val="BodyText"/>
      </w:pPr>
      <w:r w:rsidRPr="00CE4E99">
        <w:rPr>
          <w:highlight w:val="yellow"/>
        </w:rPr>
        <w:t>Message-lenght : ?</w:t>
      </w:r>
    </w:p>
    <w:p w14:paraId="3C658996" w14:textId="77777777" w:rsidR="00694E11" w:rsidRPr="00CE4E99" w:rsidRDefault="00694E11" w:rsidP="008A0807">
      <w:pPr>
        <w:pStyle w:val="BodyText"/>
      </w:pPr>
    </w:p>
    <w:p w14:paraId="1E5C0BD9" w14:textId="77777777" w:rsidR="00694E11" w:rsidRDefault="00694E11" w:rsidP="008A0807">
      <w:pPr>
        <w:pStyle w:val="Heading3"/>
      </w:pPr>
      <w:r>
        <w:t>specifité connecteurs :</w:t>
      </w:r>
    </w:p>
    <w:p w14:paraId="4C3F3AD4" w14:textId="77777777" w:rsidR="00694E11" w:rsidRDefault="00694E11" w:rsidP="008A0807">
      <w:pPr>
        <w:pStyle w:val="BodyText"/>
      </w:pPr>
      <w:r>
        <w:t>Mise en place d’un round robin avec plusieurs connecteurs pour interroger M3 sans créer de goulot d’étranglement et améliorer le temps de réponse</w:t>
      </w:r>
    </w:p>
    <w:p w14:paraId="6D2ABDC3" w14:textId="3FEFE2CC" w:rsidR="00694E11" w:rsidRDefault="00694E11" w:rsidP="008A0807">
      <w:pPr>
        <w:pStyle w:val="BodyText"/>
      </w:pPr>
      <w:r>
        <w:t>Ajout d’un module tcl pour garder en mémoire la préférence de livraison si indiqué dans la commande.</w:t>
      </w:r>
    </w:p>
    <w:p w14:paraId="6D0B2F1A" w14:textId="77777777" w:rsidR="002156E0" w:rsidRPr="000641F4" w:rsidRDefault="002156E0" w:rsidP="00350899">
      <w:pPr>
        <w:tabs>
          <w:tab w:val="left" w:pos="2997"/>
        </w:tabs>
      </w:pPr>
    </w:p>
    <w:p w14:paraId="2087E705" w14:textId="06A05FFC" w:rsidR="0011468E" w:rsidRDefault="00834751" w:rsidP="008A0807">
      <w:pPr>
        <w:pStyle w:val="Heading2"/>
      </w:pPr>
      <w:bookmarkStart w:id="22" w:name="_Toc29384946"/>
      <w:bookmarkStart w:id="23" w:name="_Toc373904331"/>
      <w:bookmarkStart w:id="24" w:name="_Toc220607202"/>
      <w:r w:rsidRPr="00C339EB">
        <w:t>Mapping et règles - Cloverleaf</w:t>
      </w:r>
      <w:bookmarkEnd w:id="24"/>
    </w:p>
    <w:p w14:paraId="14C04799" w14:textId="77777777" w:rsidR="007A7A50" w:rsidRDefault="007A7A50" w:rsidP="007A7A50">
      <w:pPr>
        <w:pStyle w:val="BodyText"/>
      </w:pPr>
    </w:p>
    <w:p w14:paraId="7C17ECC9" w14:textId="00EC3B4D" w:rsidR="007A7A50" w:rsidRDefault="007A7A50" w:rsidP="008A0807">
      <w:pPr>
        <w:pStyle w:val="Heading3"/>
      </w:pPr>
      <w:r>
        <w:t>Format fichier reçu de TecCom</w:t>
      </w:r>
    </w:p>
    <w:p w14:paraId="044A66A1" w14:textId="77777777" w:rsidR="00613890" w:rsidRDefault="00613890" w:rsidP="0054761C"/>
    <w:p w14:paraId="1109BD13" w14:textId="77777777" w:rsidR="00613890" w:rsidRPr="00613890" w:rsidRDefault="00613890" w:rsidP="00613890">
      <w:pPr>
        <w:ind w:left="284"/>
        <w:rPr>
          <w:lang w:eastAsia="en-AU"/>
        </w:rPr>
      </w:pPr>
      <w:r w:rsidRPr="00613890">
        <w:rPr>
          <w:lang w:eastAsia="en-AU"/>
        </w:rPr>
        <w:t xml:space="preserve">Cette section spécifie le format de l’Appel API reçu par CloverLeaf à partir du middleware PHE. </w:t>
      </w:r>
    </w:p>
    <w:p w14:paraId="752CA578" w14:textId="3DA72EB6" w:rsidR="00613890" w:rsidRDefault="00613890" w:rsidP="00613890">
      <w:r w:rsidRPr="00613890">
        <w:t>Cette partie est modélisé dans le schéma par la (</w:t>
      </w:r>
      <w:r w:rsidRPr="00613890">
        <w:rPr>
          <w:b/>
          <w:bCs/>
        </w:rPr>
        <w:t>A</w:t>
      </w:r>
      <w:r w:rsidRPr="00613890">
        <w:t>).</w:t>
      </w:r>
    </w:p>
    <w:p w14:paraId="0939A77C" w14:textId="77777777" w:rsidR="00613890" w:rsidRDefault="00613890" w:rsidP="00613890"/>
    <w:p w14:paraId="7F4101C5" w14:textId="77777777" w:rsidR="0054761C" w:rsidRDefault="0054761C" w:rsidP="0054761C">
      <w:r>
        <w:t>Colonne Occurrence /</w:t>
      </w:r>
      <w:r w:rsidRPr="00177791">
        <w:t xml:space="preserve"> </w:t>
      </w:r>
      <w:r>
        <w:t>Obligatoire :</w:t>
      </w:r>
    </w:p>
    <w:p w14:paraId="7BEDEF6E" w14:textId="77777777" w:rsidR="0054761C" w:rsidRDefault="0054761C" w:rsidP="0054761C">
      <w:r>
        <w:t>Occurrence</w:t>
      </w:r>
    </w:p>
    <w:p w14:paraId="72073B61" w14:textId="77777777" w:rsidR="0054761C" w:rsidRDefault="0054761C" w:rsidP="0054761C">
      <w:pPr>
        <w:ind w:right="184"/>
      </w:pPr>
      <w:r>
        <w:tab/>
      </w:r>
      <w:r w:rsidRPr="000A58D9">
        <w:rPr>
          <w:b/>
          <w:bCs/>
          <w:highlight w:val="lightGray"/>
        </w:rPr>
        <w:t>1</w:t>
      </w:r>
      <w:r>
        <w:t xml:space="preserve"> – Balise avec une seule occurrence </w:t>
      </w:r>
    </w:p>
    <w:p w14:paraId="1A7DF226" w14:textId="77777777" w:rsidR="0054761C" w:rsidRDefault="0054761C" w:rsidP="0054761C">
      <w:r>
        <w:tab/>
      </w:r>
      <w:r w:rsidRPr="000A58D9">
        <w:rPr>
          <w:b/>
          <w:bCs/>
          <w:highlight w:val="lightGray"/>
        </w:rPr>
        <w:t>M</w:t>
      </w:r>
      <w:r>
        <w:t xml:space="preserve"> – Balise à occurrence multiple </w:t>
      </w:r>
    </w:p>
    <w:p w14:paraId="6CBF63A9" w14:textId="77777777" w:rsidR="0054761C" w:rsidRDefault="0054761C" w:rsidP="0054761C">
      <w:r>
        <w:t>Obligatoire :</w:t>
      </w:r>
    </w:p>
    <w:p w14:paraId="055F2BA8" w14:textId="77777777" w:rsidR="0054761C" w:rsidRDefault="0054761C" w:rsidP="0054761C">
      <w:r>
        <w:tab/>
      </w:r>
      <w:r w:rsidRPr="000A58D9">
        <w:rPr>
          <w:b/>
          <w:bCs/>
          <w:color w:val="00B050"/>
        </w:rPr>
        <w:t>O</w:t>
      </w:r>
      <w:r>
        <w:t> : Champ Obligatoire</w:t>
      </w:r>
    </w:p>
    <w:p w14:paraId="2F1A76D1" w14:textId="77777777" w:rsidR="0054761C" w:rsidRDefault="0054761C" w:rsidP="0054761C">
      <w:r>
        <w:tab/>
      </w:r>
      <w:r w:rsidRPr="000A58D9">
        <w:rPr>
          <w:b/>
          <w:bCs/>
          <w:color w:val="FF0000"/>
        </w:rPr>
        <w:t>N</w:t>
      </w:r>
      <w:r>
        <w:t> : Champ Non Obligatoire</w:t>
      </w:r>
    </w:p>
    <w:p w14:paraId="254CFEE7" w14:textId="77777777" w:rsidR="0054761C" w:rsidRDefault="0054761C" w:rsidP="0054761C"/>
    <w:tbl>
      <w:tblPr>
        <w:tblW w:w="9353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65"/>
        <w:gridCol w:w="1828"/>
        <w:gridCol w:w="1194"/>
        <w:gridCol w:w="567"/>
        <w:gridCol w:w="566"/>
        <w:gridCol w:w="2623"/>
        <w:gridCol w:w="2010"/>
      </w:tblGrid>
      <w:tr w:rsidR="0054761C" w:rsidRPr="00920BAB" w14:paraId="6C153818" w14:textId="77777777" w:rsidTr="00B33611">
        <w:trPr>
          <w:trHeight w:val="397"/>
          <w:tblHeader/>
          <w:jc w:val="center"/>
        </w:trPr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C00000"/>
            <w:vAlign w:val="center"/>
          </w:tcPr>
          <w:p w14:paraId="15DBA8A1" w14:textId="77777777" w:rsidR="0054761C" w:rsidRPr="00920BAB" w:rsidRDefault="0054761C">
            <w:pPr>
              <w:rPr>
                <w:rFonts w:ascii="Aptos Narrow" w:hAnsi="Aptos Narrow"/>
                <w:b/>
                <w:bCs/>
                <w:color w:val="FFFFFF" w:themeColor="background1"/>
                <w:sz w:val="14"/>
                <w:szCs w:val="14"/>
                <w:lang w:eastAsia="fr-FR"/>
              </w:rPr>
            </w:pPr>
            <w:r w:rsidRPr="00920BAB">
              <w:rPr>
                <w:rFonts w:ascii="Aptos Narrow" w:hAnsi="Aptos Narrow"/>
                <w:b/>
                <w:bCs/>
                <w:color w:val="FFFFFF" w:themeColor="background1"/>
                <w:sz w:val="14"/>
                <w:szCs w:val="14"/>
                <w:lang w:eastAsia="fr-FR"/>
              </w:rPr>
              <w:t>Li</w:t>
            </w:r>
            <w:r>
              <w:rPr>
                <w:rFonts w:ascii="Aptos Narrow" w:hAnsi="Aptos Narrow"/>
                <w:b/>
                <w:bCs/>
                <w:color w:val="FFFFFF" w:themeColor="background1"/>
                <w:sz w:val="14"/>
                <w:szCs w:val="14"/>
                <w:lang w:eastAsia="fr-FR"/>
              </w:rPr>
              <w:t>g</w:t>
            </w:r>
            <w:r w:rsidRPr="00920BAB">
              <w:rPr>
                <w:rFonts w:ascii="Aptos Narrow" w:hAnsi="Aptos Narrow"/>
                <w:b/>
                <w:bCs/>
                <w:color w:val="FFFFFF" w:themeColor="background1"/>
                <w:sz w:val="14"/>
                <w:szCs w:val="14"/>
                <w:lang w:eastAsia="fr-FR"/>
              </w:rPr>
              <w:t>ne</w:t>
            </w:r>
          </w:p>
        </w:tc>
        <w:tc>
          <w:tcPr>
            <w:tcW w:w="1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C00000"/>
            <w:vAlign w:val="center"/>
            <w:hideMark/>
          </w:tcPr>
          <w:p w14:paraId="26E0F19F" w14:textId="77777777" w:rsidR="0054761C" w:rsidRPr="00920BAB" w:rsidRDefault="0054761C">
            <w:pPr>
              <w:jc w:val="center"/>
              <w:rPr>
                <w:rFonts w:ascii="Aptos Narrow" w:hAnsi="Aptos Narrow"/>
                <w:b/>
                <w:bCs/>
                <w:color w:val="FFFFFF" w:themeColor="background1"/>
                <w:sz w:val="14"/>
                <w:szCs w:val="14"/>
                <w:lang w:eastAsia="fr-FR"/>
              </w:rPr>
            </w:pPr>
            <w:r w:rsidRPr="00920BAB">
              <w:rPr>
                <w:rFonts w:ascii="Aptos Narrow" w:hAnsi="Aptos Narrow"/>
                <w:b/>
                <w:bCs/>
                <w:color w:val="FFFFFF" w:themeColor="background1"/>
                <w:sz w:val="14"/>
                <w:szCs w:val="14"/>
                <w:lang w:eastAsia="fr-FR"/>
              </w:rPr>
              <w:t>Structure JSON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  <w:hideMark/>
          </w:tcPr>
          <w:p w14:paraId="1EA21F08" w14:textId="77777777" w:rsidR="0054761C" w:rsidRPr="00920BAB" w:rsidRDefault="0054761C">
            <w:pPr>
              <w:jc w:val="center"/>
              <w:rPr>
                <w:rFonts w:ascii="Aptos Narrow" w:hAnsi="Aptos Narrow"/>
                <w:b/>
                <w:bCs/>
                <w:color w:val="FFFFFF" w:themeColor="background1"/>
                <w:sz w:val="14"/>
                <w:szCs w:val="14"/>
                <w:lang w:eastAsia="fr-FR"/>
              </w:rPr>
            </w:pPr>
            <w:r w:rsidRPr="00920BAB">
              <w:rPr>
                <w:rFonts w:ascii="Aptos Narrow" w:hAnsi="Aptos Narrow"/>
                <w:b/>
                <w:bCs/>
                <w:color w:val="FFFFFF" w:themeColor="background1"/>
                <w:sz w:val="14"/>
                <w:szCs w:val="14"/>
                <w:lang w:eastAsia="fr-FR"/>
              </w:rPr>
              <w:t>Description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  <w:hideMark/>
          </w:tcPr>
          <w:p w14:paraId="4C8D2735" w14:textId="77777777" w:rsidR="0054761C" w:rsidRPr="00920BAB" w:rsidRDefault="0054761C">
            <w:pPr>
              <w:jc w:val="center"/>
              <w:rPr>
                <w:rFonts w:ascii="Aptos Narrow" w:hAnsi="Aptos Narrow"/>
                <w:b/>
                <w:bCs/>
                <w:color w:val="FFFFFF" w:themeColor="background1"/>
                <w:sz w:val="14"/>
                <w:szCs w:val="14"/>
                <w:lang w:eastAsia="fr-FR"/>
              </w:rPr>
            </w:pPr>
            <w:r w:rsidRPr="00920BAB">
              <w:rPr>
                <w:rFonts w:ascii="Aptos Narrow" w:hAnsi="Aptos Narrow"/>
                <w:b/>
                <w:bCs/>
                <w:color w:val="FFFFFF" w:themeColor="background1"/>
                <w:sz w:val="14"/>
                <w:szCs w:val="14"/>
                <w:lang w:eastAsia="fr-FR"/>
              </w:rPr>
              <w:t>Champ M3</w:t>
            </w:r>
          </w:p>
        </w:tc>
        <w:tc>
          <w:tcPr>
            <w:tcW w:w="5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  <w:hideMark/>
          </w:tcPr>
          <w:p w14:paraId="5E260A06" w14:textId="77777777" w:rsidR="0054761C" w:rsidRPr="00920BAB" w:rsidRDefault="0054761C">
            <w:pPr>
              <w:jc w:val="center"/>
              <w:rPr>
                <w:rFonts w:ascii="Aptos Narrow" w:hAnsi="Aptos Narrow"/>
                <w:b/>
                <w:bCs/>
                <w:color w:val="FFFFFF" w:themeColor="background1"/>
                <w:sz w:val="14"/>
                <w:szCs w:val="14"/>
                <w:lang w:eastAsia="fr-FR"/>
              </w:rPr>
            </w:pPr>
            <w:r w:rsidRPr="00920BAB">
              <w:rPr>
                <w:rFonts w:ascii="Aptos Narrow" w:hAnsi="Aptos Narrow"/>
                <w:b/>
                <w:bCs/>
                <w:color w:val="FFFFFF" w:themeColor="background1"/>
                <w:sz w:val="14"/>
                <w:szCs w:val="14"/>
                <w:lang w:eastAsia="fr-FR"/>
              </w:rPr>
              <w:t>OCC. /</w:t>
            </w:r>
          </w:p>
          <w:p w14:paraId="745B65FD" w14:textId="77777777" w:rsidR="0054761C" w:rsidRPr="00920BAB" w:rsidRDefault="0054761C">
            <w:pPr>
              <w:jc w:val="center"/>
              <w:rPr>
                <w:rFonts w:ascii="Aptos Narrow" w:hAnsi="Aptos Narrow"/>
                <w:b/>
                <w:bCs/>
                <w:color w:val="FFFFFF" w:themeColor="background1"/>
                <w:sz w:val="14"/>
                <w:szCs w:val="14"/>
                <w:lang w:eastAsia="fr-FR"/>
              </w:rPr>
            </w:pPr>
            <w:r w:rsidRPr="00920BAB">
              <w:rPr>
                <w:rFonts w:ascii="Aptos Narrow" w:hAnsi="Aptos Narrow"/>
                <w:b/>
                <w:bCs/>
                <w:color w:val="FFFFFF" w:themeColor="background1"/>
                <w:sz w:val="14"/>
                <w:szCs w:val="14"/>
                <w:lang w:eastAsia="fr-FR"/>
              </w:rPr>
              <w:t>OBL.</w:t>
            </w:r>
          </w:p>
        </w:tc>
        <w:tc>
          <w:tcPr>
            <w:tcW w:w="2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  <w:hideMark/>
          </w:tcPr>
          <w:p w14:paraId="716484A2" w14:textId="77777777" w:rsidR="0054761C" w:rsidRPr="00920BAB" w:rsidRDefault="0054761C">
            <w:pPr>
              <w:jc w:val="center"/>
              <w:rPr>
                <w:rFonts w:ascii="Aptos Narrow" w:hAnsi="Aptos Narrow"/>
                <w:b/>
                <w:bCs/>
                <w:i/>
                <w:iCs/>
                <w:color w:val="FFFFFF" w:themeColor="background1"/>
                <w:sz w:val="14"/>
                <w:szCs w:val="14"/>
                <w:lang w:eastAsia="fr-FR"/>
              </w:rPr>
            </w:pPr>
            <w:r w:rsidRPr="00920BAB">
              <w:rPr>
                <w:rFonts w:ascii="Aptos Narrow" w:hAnsi="Aptos Narrow"/>
                <w:b/>
                <w:bCs/>
                <w:i/>
                <w:iCs/>
                <w:color w:val="FFFFFF" w:themeColor="background1"/>
                <w:sz w:val="14"/>
                <w:szCs w:val="14"/>
                <w:lang w:eastAsia="fr-FR"/>
              </w:rPr>
              <w:t>Commentaires</w:t>
            </w:r>
          </w:p>
        </w:tc>
        <w:tc>
          <w:tcPr>
            <w:tcW w:w="20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  <w:hideMark/>
          </w:tcPr>
          <w:p w14:paraId="35788864" w14:textId="77777777" w:rsidR="0054761C" w:rsidRPr="00920BAB" w:rsidRDefault="0054761C">
            <w:pPr>
              <w:jc w:val="center"/>
              <w:rPr>
                <w:rFonts w:ascii="Aptos Narrow" w:hAnsi="Aptos Narrow"/>
                <w:color w:val="FFFFFF" w:themeColor="background1"/>
                <w:sz w:val="14"/>
                <w:szCs w:val="14"/>
                <w:lang w:eastAsia="fr-FR"/>
              </w:rPr>
            </w:pPr>
            <w:r w:rsidRPr="00920BAB">
              <w:rPr>
                <w:rFonts w:ascii="Aptos Narrow" w:hAnsi="Aptos Narrow"/>
                <w:color w:val="FFFFFF" w:themeColor="background1"/>
                <w:sz w:val="14"/>
                <w:szCs w:val="14"/>
                <w:lang w:eastAsia="fr-FR"/>
              </w:rPr>
              <w:t>Lien JSON</w:t>
            </w:r>
          </w:p>
        </w:tc>
      </w:tr>
      <w:tr w:rsidR="0054761C" w:rsidRPr="00E378B8" w14:paraId="63043216" w14:textId="77777777" w:rsidTr="00B33611">
        <w:trPr>
          <w:trHeight w:val="227"/>
          <w:jc w:val="center"/>
        </w:trPr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BFBFBF"/>
              <w:right w:val="nil"/>
            </w:tcBorders>
            <w:shd w:val="clear" w:color="auto" w:fill="D9D9D9" w:themeFill="background1" w:themeFillShade="D9"/>
            <w:vAlign w:val="center"/>
          </w:tcPr>
          <w:p w14:paraId="0515F3C6" w14:textId="77777777" w:rsidR="0054761C" w:rsidRPr="00E378B8" w:rsidRDefault="0054761C">
            <w:pPr>
              <w:rPr>
                <w:rFonts w:ascii="Aptos Narrow" w:hAnsi="Aptos Narrow"/>
                <w:b/>
                <w:bCs/>
                <w:color w:val="000000"/>
                <w:sz w:val="14"/>
                <w:szCs w:val="14"/>
                <w:lang w:eastAsia="fr-FR"/>
              </w:rPr>
            </w:pPr>
          </w:p>
        </w:tc>
        <w:tc>
          <w:tcPr>
            <w:tcW w:w="1828" w:type="dxa"/>
            <w:tcBorders>
              <w:top w:val="single" w:sz="4" w:space="0" w:color="auto"/>
              <w:left w:val="single" w:sz="4" w:space="0" w:color="auto"/>
              <w:bottom w:val="single" w:sz="4" w:space="0" w:color="BFBFBF"/>
              <w:right w:val="nil"/>
            </w:tcBorders>
            <w:shd w:val="clear" w:color="auto" w:fill="D9D9D9" w:themeFill="background1" w:themeFillShade="D9"/>
            <w:vAlign w:val="center"/>
            <w:hideMark/>
          </w:tcPr>
          <w:p w14:paraId="36359A91" w14:textId="503C192A" w:rsidR="0054761C" w:rsidRPr="00E378B8" w:rsidRDefault="00B33611">
            <w:pPr>
              <w:rPr>
                <w:rFonts w:ascii="Aptos Narrow" w:hAnsi="Aptos Narrow"/>
                <w:b/>
                <w:bCs/>
                <w:color w:val="000000"/>
                <w:sz w:val="14"/>
                <w:szCs w:val="14"/>
                <w:lang w:eastAsia="fr-FR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14"/>
                <w:szCs w:val="14"/>
                <w:lang w:eastAsia="fr-FR"/>
              </w:rPr>
              <w:t>r</w:t>
            </w:r>
            <w:r w:rsidRPr="00E378B8">
              <w:rPr>
                <w:rFonts w:ascii="Aptos Narrow" w:hAnsi="Aptos Narrow"/>
                <w:b/>
                <w:bCs/>
                <w:color w:val="000000"/>
                <w:sz w:val="14"/>
                <w:szCs w:val="14"/>
                <w:lang w:eastAsia="fr-FR"/>
              </w:rPr>
              <w:t>equest: [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BFBFBF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17789E3" w14:textId="77777777" w:rsidR="0054761C" w:rsidRPr="00E378B8" w:rsidRDefault="0054761C">
            <w:pPr>
              <w:rPr>
                <w:rFonts w:ascii="Aptos Narrow" w:hAnsi="Aptos Narrow"/>
                <w:b/>
                <w:bCs/>
                <w:color w:val="000000"/>
                <w:sz w:val="14"/>
                <w:szCs w:val="14"/>
                <w:lang w:eastAsia="fr-FR"/>
              </w:rPr>
            </w:pPr>
            <w:r w:rsidRPr="00E378B8">
              <w:rPr>
                <w:rFonts w:ascii="Aptos Narrow" w:hAnsi="Aptos Narrow"/>
                <w:b/>
                <w:bCs/>
                <w:color w:val="000000"/>
                <w:sz w:val="14"/>
                <w:szCs w:val="14"/>
                <w:lang w:eastAsia="fr-FR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BFBFBF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1F1A1CF" w14:textId="77777777" w:rsidR="0054761C" w:rsidRPr="00E378B8" w:rsidRDefault="0054761C">
            <w:pPr>
              <w:rPr>
                <w:rFonts w:ascii="Aptos Narrow" w:hAnsi="Aptos Narrow"/>
                <w:b/>
                <w:bCs/>
                <w:color w:val="000000"/>
                <w:sz w:val="14"/>
                <w:szCs w:val="14"/>
                <w:lang w:eastAsia="fr-FR"/>
              </w:rPr>
            </w:pPr>
            <w:r w:rsidRPr="00E378B8">
              <w:rPr>
                <w:rFonts w:ascii="Aptos Narrow" w:hAnsi="Aptos Narrow"/>
                <w:b/>
                <w:bCs/>
                <w:color w:val="000000"/>
                <w:sz w:val="14"/>
                <w:szCs w:val="14"/>
                <w:lang w:eastAsia="fr-FR"/>
              </w:rPr>
              <w:t> </w:t>
            </w:r>
          </w:p>
        </w:tc>
        <w:tc>
          <w:tcPr>
            <w:tcW w:w="566" w:type="dxa"/>
            <w:tcBorders>
              <w:top w:val="single" w:sz="4" w:space="0" w:color="auto"/>
              <w:left w:val="nil"/>
              <w:bottom w:val="single" w:sz="4" w:space="0" w:color="BFBFBF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DD93B98" w14:textId="77777777" w:rsidR="0054761C" w:rsidRPr="00E378B8" w:rsidRDefault="0054761C">
            <w:pPr>
              <w:jc w:val="center"/>
              <w:rPr>
                <w:rFonts w:ascii="Aptos Narrow" w:hAnsi="Aptos Narrow"/>
                <w:b/>
                <w:bCs/>
                <w:color w:val="000000"/>
                <w:sz w:val="14"/>
                <w:szCs w:val="14"/>
                <w:lang w:eastAsia="fr-FR"/>
              </w:rPr>
            </w:pPr>
            <w:r w:rsidRPr="00E378B8">
              <w:rPr>
                <w:rFonts w:ascii="Aptos Narrow" w:hAnsi="Aptos Narrow"/>
                <w:b/>
                <w:bCs/>
                <w:color w:val="000000"/>
                <w:sz w:val="14"/>
                <w:szCs w:val="14"/>
                <w:lang w:eastAsia="fr-FR"/>
              </w:rPr>
              <w:t>1</w:t>
            </w:r>
          </w:p>
        </w:tc>
        <w:tc>
          <w:tcPr>
            <w:tcW w:w="2623" w:type="dxa"/>
            <w:tcBorders>
              <w:top w:val="single" w:sz="4" w:space="0" w:color="auto"/>
              <w:left w:val="nil"/>
              <w:bottom w:val="single" w:sz="4" w:space="0" w:color="BFBFBF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1D0154E" w14:textId="77777777" w:rsidR="0054761C" w:rsidRPr="00E378B8" w:rsidRDefault="0054761C">
            <w:pPr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</w:pPr>
            <w:r w:rsidRPr="00E378B8"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  <w:t> </w:t>
            </w:r>
          </w:p>
        </w:tc>
        <w:tc>
          <w:tcPr>
            <w:tcW w:w="2010" w:type="dxa"/>
            <w:tcBorders>
              <w:top w:val="single" w:sz="4" w:space="0" w:color="auto"/>
              <w:left w:val="nil"/>
              <w:bottom w:val="single" w:sz="4" w:space="0" w:color="BFBFBF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B7E2FFF" w14:textId="77777777" w:rsidR="0054761C" w:rsidRPr="00E378B8" w:rsidRDefault="0054761C">
            <w:pPr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</w:pPr>
            <w:r w:rsidRPr="00E378B8"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  <w:t> </w:t>
            </w:r>
          </w:p>
        </w:tc>
      </w:tr>
      <w:tr w:rsidR="0054761C" w:rsidRPr="00E378B8" w14:paraId="117EE675" w14:textId="77777777" w:rsidTr="00B33611">
        <w:trPr>
          <w:trHeight w:val="227"/>
          <w:jc w:val="center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BFBFBF"/>
              <w:right w:val="nil"/>
            </w:tcBorders>
            <w:shd w:val="clear" w:color="auto" w:fill="D9D9D9" w:themeFill="background1" w:themeFillShade="D9"/>
            <w:vAlign w:val="center"/>
          </w:tcPr>
          <w:p w14:paraId="330257ED" w14:textId="77777777" w:rsidR="0054761C" w:rsidRPr="00E378B8" w:rsidRDefault="0054761C">
            <w:pPr>
              <w:rPr>
                <w:rFonts w:ascii="Aptos Narrow" w:hAnsi="Aptos Narrow"/>
                <w:b/>
                <w:bCs/>
                <w:color w:val="000000"/>
                <w:sz w:val="14"/>
                <w:szCs w:val="14"/>
                <w:lang w:eastAsia="fr-FR"/>
              </w:rPr>
            </w:pPr>
          </w:p>
        </w:tc>
        <w:tc>
          <w:tcPr>
            <w:tcW w:w="1828" w:type="dxa"/>
            <w:tcBorders>
              <w:top w:val="nil"/>
              <w:left w:val="single" w:sz="4" w:space="0" w:color="auto"/>
              <w:bottom w:val="single" w:sz="4" w:space="0" w:color="BFBFBF"/>
              <w:right w:val="nil"/>
            </w:tcBorders>
            <w:shd w:val="clear" w:color="auto" w:fill="D9D9D9" w:themeFill="background1" w:themeFillShade="D9"/>
            <w:vAlign w:val="center"/>
            <w:hideMark/>
          </w:tcPr>
          <w:p w14:paraId="7BF3E215" w14:textId="77777777" w:rsidR="0054761C" w:rsidRPr="00E378B8" w:rsidRDefault="0054761C">
            <w:pPr>
              <w:rPr>
                <w:rFonts w:ascii="Aptos Narrow" w:hAnsi="Aptos Narrow"/>
                <w:b/>
                <w:bCs/>
                <w:color w:val="000000"/>
                <w:sz w:val="14"/>
                <w:szCs w:val="14"/>
                <w:lang w:eastAsia="fr-FR"/>
              </w:rPr>
            </w:pPr>
            <w:r w:rsidRPr="00E378B8">
              <w:rPr>
                <w:rFonts w:ascii="Aptos Narrow" w:hAnsi="Aptos Narrow"/>
                <w:b/>
                <w:bCs/>
                <w:color w:val="000000"/>
                <w:sz w:val="14"/>
                <w:szCs w:val="14"/>
                <w:lang w:eastAsia="fr-FR"/>
              </w:rPr>
              <w:t xml:space="preserve"> header:{</w:t>
            </w:r>
          </w:p>
        </w:tc>
        <w:tc>
          <w:tcPr>
            <w:tcW w:w="1194" w:type="dxa"/>
            <w:tcBorders>
              <w:top w:val="nil"/>
              <w:left w:val="single" w:sz="4" w:space="0" w:color="auto"/>
              <w:bottom w:val="single" w:sz="4" w:space="0" w:color="BFBFBF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635284D" w14:textId="77777777" w:rsidR="0054761C" w:rsidRPr="00E378B8" w:rsidRDefault="0054761C">
            <w:pPr>
              <w:rPr>
                <w:rFonts w:ascii="Aptos Narrow" w:hAnsi="Aptos Narrow"/>
                <w:b/>
                <w:bCs/>
                <w:color w:val="000000"/>
                <w:sz w:val="14"/>
                <w:szCs w:val="14"/>
                <w:lang w:eastAsia="fr-FR"/>
              </w:rPr>
            </w:pPr>
            <w:r w:rsidRPr="00E378B8">
              <w:rPr>
                <w:rFonts w:ascii="Aptos Narrow" w:hAnsi="Aptos Narrow"/>
                <w:b/>
                <w:bCs/>
                <w:color w:val="000000"/>
                <w:sz w:val="14"/>
                <w:szCs w:val="14"/>
                <w:lang w:eastAsia="fr-FR"/>
              </w:rPr>
              <w:t> 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BFBFBF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05808BC" w14:textId="77777777" w:rsidR="0054761C" w:rsidRPr="00E378B8" w:rsidRDefault="0054761C">
            <w:pPr>
              <w:rPr>
                <w:rFonts w:ascii="Aptos Narrow" w:hAnsi="Aptos Narrow"/>
                <w:b/>
                <w:bCs/>
                <w:color w:val="000000"/>
                <w:sz w:val="14"/>
                <w:szCs w:val="14"/>
                <w:lang w:eastAsia="fr-FR"/>
              </w:rPr>
            </w:pPr>
            <w:r w:rsidRPr="00E378B8">
              <w:rPr>
                <w:rFonts w:ascii="Aptos Narrow" w:hAnsi="Aptos Narrow"/>
                <w:b/>
                <w:bCs/>
                <w:color w:val="000000"/>
                <w:sz w:val="14"/>
                <w:szCs w:val="14"/>
                <w:lang w:eastAsia="fr-FR"/>
              </w:rPr>
              <w:t> </w:t>
            </w: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BFBFBF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C53EA50" w14:textId="77777777" w:rsidR="0054761C" w:rsidRPr="00E378B8" w:rsidRDefault="0054761C">
            <w:pPr>
              <w:jc w:val="center"/>
              <w:rPr>
                <w:rFonts w:ascii="Aptos Narrow" w:hAnsi="Aptos Narrow"/>
                <w:b/>
                <w:bCs/>
                <w:color w:val="000000"/>
                <w:sz w:val="14"/>
                <w:szCs w:val="14"/>
                <w:lang w:eastAsia="fr-FR"/>
              </w:rPr>
            </w:pPr>
            <w:r w:rsidRPr="00E378B8">
              <w:rPr>
                <w:rFonts w:ascii="Aptos Narrow" w:hAnsi="Aptos Narrow"/>
                <w:b/>
                <w:bCs/>
                <w:color w:val="000000"/>
                <w:sz w:val="14"/>
                <w:szCs w:val="14"/>
                <w:lang w:eastAsia="fr-FR"/>
              </w:rPr>
              <w:t>1</w:t>
            </w:r>
          </w:p>
        </w:tc>
        <w:tc>
          <w:tcPr>
            <w:tcW w:w="2623" w:type="dxa"/>
            <w:tcBorders>
              <w:top w:val="nil"/>
              <w:left w:val="nil"/>
              <w:bottom w:val="single" w:sz="4" w:space="0" w:color="BFBFBF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A50ECFC" w14:textId="77777777" w:rsidR="0054761C" w:rsidRPr="00E378B8" w:rsidRDefault="0054761C">
            <w:pPr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</w:pPr>
            <w:r w:rsidRPr="00E378B8"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  <w:t> 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BFBFBF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8813FF1" w14:textId="77777777" w:rsidR="0054761C" w:rsidRPr="00E378B8" w:rsidRDefault="0054761C">
            <w:pPr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</w:pPr>
            <w:r w:rsidRPr="00E378B8"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  <w:t>header</w:t>
            </w:r>
          </w:p>
        </w:tc>
      </w:tr>
      <w:tr w:rsidR="0054761C" w:rsidRPr="00E378B8" w14:paraId="194457C8" w14:textId="77777777" w:rsidTr="00B33611">
        <w:trPr>
          <w:trHeight w:val="227"/>
          <w:jc w:val="center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BFBFBF"/>
              <w:right w:val="nil"/>
            </w:tcBorders>
            <w:vAlign w:val="center"/>
          </w:tcPr>
          <w:p w14:paraId="4C5BCB2E" w14:textId="77777777" w:rsidR="0054761C" w:rsidRPr="00E378B8" w:rsidRDefault="0054761C">
            <w:pPr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</w:pPr>
            <w:r w:rsidRPr="00E378B8"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  <w:t>Rq.1</w:t>
            </w:r>
          </w:p>
        </w:tc>
        <w:tc>
          <w:tcPr>
            <w:tcW w:w="1828" w:type="dxa"/>
            <w:tcBorders>
              <w:top w:val="nil"/>
              <w:left w:val="single" w:sz="4" w:space="0" w:color="auto"/>
              <w:bottom w:val="single" w:sz="4" w:space="0" w:color="BFBFBF"/>
              <w:right w:val="nil"/>
            </w:tcBorders>
            <w:vAlign w:val="center"/>
          </w:tcPr>
          <w:p w14:paraId="788E71C8" w14:textId="77777777" w:rsidR="0054761C" w:rsidRPr="00E378B8" w:rsidRDefault="0054761C">
            <w:pPr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</w:pPr>
            <w:r w:rsidRPr="00E378B8"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  <w:t xml:space="preserve">  co</w:t>
            </w:r>
            <w:r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  <w:t>mpany</w:t>
            </w:r>
            <w:r w:rsidRPr="00E378B8"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  <w:t xml:space="preserve">: </w:t>
            </w:r>
            <w:r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  <w:t>""</w:t>
            </w:r>
            <w:r w:rsidRPr="00E378B8"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  <w:t xml:space="preserve">, </w:t>
            </w:r>
          </w:p>
        </w:tc>
        <w:tc>
          <w:tcPr>
            <w:tcW w:w="1194" w:type="dxa"/>
            <w:tcBorders>
              <w:top w:val="nil"/>
              <w:left w:val="single" w:sz="4" w:space="0" w:color="auto"/>
              <w:bottom w:val="single" w:sz="4" w:space="0" w:color="BFBFBF"/>
              <w:right w:val="single" w:sz="4" w:space="0" w:color="auto"/>
            </w:tcBorders>
            <w:vAlign w:val="center"/>
          </w:tcPr>
          <w:p w14:paraId="0BB01034" w14:textId="77777777" w:rsidR="0054761C" w:rsidRPr="00E378B8" w:rsidRDefault="0054761C">
            <w:pPr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</w:pPr>
            <w:r w:rsidRPr="00E378B8"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  <w:t>Code Société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BFBFBF"/>
              <w:right w:val="single" w:sz="4" w:space="0" w:color="auto"/>
            </w:tcBorders>
            <w:vAlign w:val="center"/>
          </w:tcPr>
          <w:p w14:paraId="7C6A48D1" w14:textId="77777777" w:rsidR="0054761C" w:rsidRPr="00E378B8" w:rsidRDefault="0054761C">
            <w:pPr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</w:pPr>
            <w:r w:rsidRPr="00E378B8"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  <w:t>CONO</w:t>
            </w: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BFBFBF"/>
              <w:right w:val="single" w:sz="4" w:space="0" w:color="auto"/>
            </w:tcBorders>
            <w:vAlign w:val="center"/>
          </w:tcPr>
          <w:p w14:paraId="14788765" w14:textId="77777777" w:rsidR="0054761C" w:rsidRPr="00E378B8" w:rsidRDefault="0054761C">
            <w:pPr>
              <w:jc w:val="center"/>
              <w:rPr>
                <w:rFonts w:ascii="Aptos Narrow" w:hAnsi="Aptos Narrow"/>
                <w:b/>
                <w:bCs/>
                <w:color w:val="00B050"/>
                <w:sz w:val="14"/>
                <w:szCs w:val="14"/>
                <w:lang w:eastAsia="fr-FR"/>
              </w:rPr>
            </w:pPr>
            <w:r w:rsidRPr="00E378B8">
              <w:rPr>
                <w:rFonts w:ascii="Aptos Narrow" w:hAnsi="Aptos Narrow"/>
                <w:b/>
                <w:bCs/>
                <w:color w:val="00B050"/>
                <w:sz w:val="14"/>
                <w:szCs w:val="14"/>
                <w:lang w:eastAsia="fr-FR"/>
              </w:rPr>
              <w:t>O</w:t>
            </w:r>
          </w:p>
        </w:tc>
        <w:tc>
          <w:tcPr>
            <w:tcW w:w="2623" w:type="dxa"/>
            <w:tcBorders>
              <w:top w:val="nil"/>
              <w:left w:val="nil"/>
              <w:bottom w:val="single" w:sz="4" w:space="0" w:color="BFBFBF"/>
              <w:right w:val="single" w:sz="4" w:space="0" w:color="auto"/>
            </w:tcBorders>
            <w:vAlign w:val="center"/>
          </w:tcPr>
          <w:p w14:paraId="6EEEDEC4" w14:textId="77777777" w:rsidR="0054761C" w:rsidRPr="00DF1A0C" w:rsidRDefault="0054761C">
            <w:pPr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</w:pPr>
            <w:r w:rsidRPr="00DF1A0C"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  <w:t xml:space="preserve">350 : CONO de test </w:t>
            </w:r>
          </w:p>
          <w:p w14:paraId="5CE5046E" w14:textId="77777777" w:rsidR="0054761C" w:rsidRPr="00E378B8" w:rsidRDefault="0054761C">
            <w:pPr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</w:pPr>
            <w:r w:rsidRPr="00DF1A0C"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  <w:t>100: CONO de prod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BFBFBF"/>
              <w:right w:val="single" w:sz="4" w:space="0" w:color="auto"/>
            </w:tcBorders>
            <w:vAlign w:val="center"/>
          </w:tcPr>
          <w:p w14:paraId="51ADF2B1" w14:textId="12684D23" w:rsidR="0054761C" w:rsidRPr="00E378B8" w:rsidRDefault="00F26271">
            <w:pPr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</w:pPr>
            <w:r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  <w:t>h</w:t>
            </w:r>
            <w:r w:rsidR="00B33611" w:rsidRPr="00E378B8"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  <w:t>eader</w:t>
            </w:r>
            <w:r w:rsidR="0054761C" w:rsidRPr="00E378B8"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  <w:t>.company</w:t>
            </w:r>
          </w:p>
        </w:tc>
      </w:tr>
      <w:tr w:rsidR="0054761C" w:rsidRPr="00E378B8" w14:paraId="4B424D4A" w14:textId="77777777" w:rsidTr="00B33611">
        <w:trPr>
          <w:trHeight w:val="227"/>
          <w:jc w:val="center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BFBFBF"/>
              <w:right w:val="nil"/>
            </w:tcBorders>
            <w:vAlign w:val="center"/>
          </w:tcPr>
          <w:p w14:paraId="6DE84136" w14:textId="77777777" w:rsidR="0054761C" w:rsidRPr="00E378B8" w:rsidRDefault="0054761C">
            <w:pPr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</w:pPr>
            <w:r w:rsidRPr="00E378B8"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  <w:t>Rq.2</w:t>
            </w:r>
          </w:p>
        </w:tc>
        <w:tc>
          <w:tcPr>
            <w:tcW w:w="1828" w:type="dxa"/>
            <w:tcBorders>
              <w:top w:val="nil"/>
              <w:left w:val="single" w:sz="4" w:space="0" w:color="auto"/>
              <w:bottom w:val="single" w:sz="4" w:space="0" w:color="BFBFBF"/>
              <w:right w:val="nil"/>
            </w:tcBorders>
            <w:vAlign w:val="center"/>
            <w:hideMark/>
          </w:tcPr>
          <w:p w14:paraId="021A9F3F" w14:textId="77777777" w:rsidR="0054761C" w:rsidRPr="00E378B8" w:rsidRDefault="0054761C">
            <w:pPr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</w:pPr>
            <w:r w:rsidRPr="00E378B8"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  <w:t xml:space="preserve">  division: "",</w:t>
            </w:r>
          </w:p>
        </w:tc>
        <w:tc>
          <w:tcPr>
            <w:tcW w:w="1194" w:type="dxa"/>
            <w:tcBorders>
              <w:top w:val="nil"/>
              <w:left w:val="single" w:sz="4" w:space="0" w:color="auto"/>
              <w:bottom w:val="single" w:sz="4" w:space="0" w:color="BFBFBF"/>
              <w:right w:val="single" w:sz="4" w:space="0" w:color="auto"/>
            </w:tcBorders>
            <w:vAlign w:val="center"/>
            <w:hideMark/>
          </w:tcPr>
          <w:p w14:paraId="525BD348" w14:textId="77777777" w:rsidR="0054761C" w:rsidRPr="00E378B8" w:rsidRDefault="0054761C">
            <w:pPr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</w:pPr>
            <w:r w:rsidRPr="00E378B8"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  <w:t>Code Division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BFBFBF"/>
              <w:right w:val="single" w:sz="4" w:space="0" w:color="auto"/>
            </w:tcBorders>
            <w:vAlign w:val="center"/>
            <w:hideMark/>
          </w:tcPr>
          <w:p w14:paraId="27C54F1F" w14:textId="77777777" w:rsidR="0054761C" w:rsidRPr="00E378B8" w:rsidRDefault="0054761C">
            <w:pPr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</w:pPr>
            <w:r w:rsidRPr="00E378B8"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  <w:t>DIVI</w:t>
            </w: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BFBFBF"/>
              <w:right w:val="single" w:sz="4" w:space="0" w:color="auto"/>
            </w:tcBorders>
            <w:vAlign w:val="center"/>
            <w:hideMark/>
          </w:tcPr>
          <w:p w14:paraId="57791A33" w14:textId="77777777" w:rsidR="0054761C" w:rsidRPr="00E378B8" w:rsidRDefault="0054761C">
            <w:pPr>
              <w:jc w:val="center"/>
              <w:rPr>
                <w:rFonts w:ascii="Aptos Narrow" w:hAnsi="Aptos Narrow"/>
                <w:b/>
                <w:bCs/>
                <w:color w:val="00B050"/>
                <w:sz w:val="14"/>
                <w:szCs w:val="14"/>
                <w:lang w:eastAsia="fr-FR"/>
              </w:rPr>
            </w:pPr>
            <w:r w:rsidRPr="00E378B8">
              <w:rPr>
                <w:rFonts w:ascii="Aptos Narrow" w:hAnsi="Aptos Narrow"/>
                <w:b/>
                <w:bCs/>
                <w:color w:val="00B050"/>
                <w:sz w:val="14"/>
                <w:szCs w:val="14"/>
                <w:lang w:eastAsia="fr-FR"/>
              </w:rPr>
              <w:t>O</w:t>
            </w:r>
          </w:p>
        </w:tc>
        <w:tc>
          <w:tcPr>
            <w:tcW w:w="2623" w:type="dxa"/>
            <w:tcBorders>
              <w:top w:val="nil"/>
              <w:left w:val="nil"/>
              <w:bottom w:val="single" w:sz="4" w:space="0" w:color="BFBFBF"/>
              <w:right w:val="single" w:sz="4" w:space="0" w:color="auto"/>
            </w:tcBorders>
            <w:vAlign w:val="center"/>
            <w:hideMark/>
          </w:tcPr>
          <w:p w14:paraId="5BEEEA5F" w14:textId="77777777" w:rsidR="0054761C" w:rsidRPr="00E378B8" w:rsidRDefault="0054761C">
            <w:pPr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</w:pPr>
            <w:r w:rsidRPr="00E378B8"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  <w:t> 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BFBFBF"/>
              <w:right w:val="single" w:sz="4" w:space="0" w:color="auto"/>
            </w:tcBorders>
            <w:vAlign w:val="center"/>
            <w:hideMark/>
          </w:tcPr>
          <w:p w14:paraId="2205956D" w14:textId="77777777" w:rsidR="0054761C" w:rsidRPr="00E378B8" w:rsidRDefault="0054761C">
            <w:pPr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</w:pPr>
            <w:r w:rsidRPr="00E378B8"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  <w:t>header.division</w:t>
            </w:r>
          </w:p>
        </w:tc>
      </w:tr>
      <w:tr w:rsidR="0054761C" w:rsidRPr="00E378B8" w14:paraId="29AE1F82" w14:textId="77777777" w:rsidTr="00B33611">
        <w:trPr>
          <w:trHeight w:val="340"/>
          <w:jc w:val="center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BFBFBF"/>
              <w:right w:val="nil"/>
            </w:tcBorders>
            <w:vAlign w:val="center"/>
          </w:tcPr>
          <w:p w14:paraId="499BEFCA" w14:textId="77777777" w:rsidR="0054761C" w:rsidRPr="00E378B8" w:rsidRDefault="0054761C">
            <w:pPr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</w:pPr>
            <w:r w:rsidRPr="00E378B8"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  <w:t>Rq.3</w:t>
            </w:r>
          </w:p>
        </w:tc>
        <w:tc>
          <w:tcPr>
            <w:tcW w:w="1828" w:type="dxa"/>
            <w:tcBorders>
              <w:top w:val="nil"/>
              <w:left w:val="single" w:sz="4" w:space="0" w:color="auto"/>
              <w:bottom w:val="single" w:sz="4" w:space="0" w:color="BFBFBF"/>
              <w:right w:val="nil"/>
            </w:tcBorders>
            <w:vAlign w:val="center"/>
            <w:hideMark/>
          </w:tcPr>
          <w:p w14:paraId="7E4B0566" w14:textId="77777777" w:rsidR="0054761C" w:rsidRPr="00E378B8" w:rsidRDefault="0054761C">
            <w:pPr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</w:pPr>
            <w:r w:rsidRPr="00E378B8"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  <w:t xml:space="preserve">  customerNumber: "",</w:t>
            </w:r>
          </w:p>
        </w:tc>
        <w:tc>
          <w:tcPr>
            <w:tcW w:w="1194" w:type="dxa"/>
            <w:tcBorders>
              <w:top w:val="nil"/>
              <w:left w:val="single" w:sz="4" w:space="0" w:color="auto"/>
              <w:bottom w:val="single" w:sz="4" w:space="0" w:color="BFBFBF"/>
              <w:right w:val="single" w:sz="4" w:space="0" w:color="auto"/>
            </w:tcBorders>
            <w:vAlign w:val="center"/>
            <w:hideMark/>
          </w:tcPr>
          <w:p w14:paraId="1F1B2546" w14:textId="77777777" w:rsidR="0054761C" w:rsidRPr="00E378B8" w:rsidRDefault="0054761C">
            <w:pPr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</w:pPr>
            <w:r w:rsidRPr="00E378B8"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  <w:t>Code client M3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BFBFBF"/>
              <w:right w:val="single" w:sz="4" w:space="0" w:color="auto"/>
            </w:tcBorders>
            <w:vAlign w:val="center"/>
            <w:hideMark/>
          </w:tcPr>
          <w:p w14:paraId="6F71B4C9" w14:textId="77777777" w:rsidR="0054761C" w:rsidRPr="00E378B8" w:rsidRDefault="0054761C">
            <w:pPr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</w:pPr>
            <w:r w:rsidRPr="00E378B8"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  <w:t>CUNO</w:t>
            </w: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BFBFBF"/>
              <w:right w:val="single" w:sz="4" w:space="0" w:color="auto"/>
            </w:tcBorders>
            <w:vAlign w:val="center"/>
            <w:hideMark/>
          </w:tcPr>
          <w:p w14:paraId="7831725C" w14:textId="77777777" w:rsidR="0054761C" w:rsidRPr="00E378B8" w:rsidRDefault="0054761C">
            <w:pPr>
              <w:jc w:val="center"/>
              <w:rPr>
                <w:rFonts w:ascii="Aptos Narrow" w:hAnsi="Aptos Narrow"/>
                <w:b/>
                <w:bCs/>
                <w:color w:val="00B050"/>
                <w:sz w:val="14"/>
                <w:szCs w:val="14"/>
                <w:lang w:eastAsia="fr-FR"/>
              </w:rPr>
            </w:pPr>
            <w:r w:rsidRPr="00E378B8">
              <w:rPr>
                <w:rFonts w:ascii="Aptos Narrow" w:hAnsi="Aptos Narrow"/>
                <w:b/>
                <w:bCs/>
                <w:color w:val="00B050"/>
                <w:sz w:val="14"/>
                <w:szCs w:val="14"/>
                <w:lang w:eastAsia="fr-FR"/>
              </w:rPr>
              <w:t>O</w:t>
            </w:r>
          </w:p>
        </w:tc>
        <w:tc>
          <w:tcPr>
            <w:tcW w:w="2623" w:type="dxa"/>
            <w:tcBorders>
              <w:top w:val="nil"/>
              <w:left w:val="nil"/>
              <w:bottom w:val="single" w:sz="4" w:space="0" w:color="BFBFBF"/>
              <w:right w:val="single" w:sz="4" w:space="0" w:color="auto"/>
            </w:tcBorders>
            <w:vAlign w:val="center"/>
            <w:hideMark/>
          </w:tcPr>
          <w:p w14:paraId="1BFD30A1" w14:textId="77777777" w:rsidR="0054761C" w:rsidRPr="00E378B8" w:rsidRDefault="0054761C">
            <w:pPr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</w:pPr>
            <w:r w:rsidRPr="00E378B8"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  <w:t> 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BFBFBF"/>
              <w:right w:val="single" w:sz="4" w:space="0" w:color="auto"/>
            </w:tcBorders>
            <w:vAlign w:val="center"/>
            <w:hideMark/>
          </w:tcPr>
          <w:p w14:paraId="282189BF" w14:textId="77777777" w:rsidR="0054761C" w:rsidRPr="00E378B8" w:rsidRDefault="0054761C">
            <w:pPr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</w:pPr>
            <w:r w:rsidRPr="00E378B8"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  <w:t>header.customerNumber</w:t>
            </w:r>
          </w:p>
        </w:tc>
      </w:tr>
      <w:tr w:rsidR="0054761C" w:rsidRPr="00E378B8" w14:paraId="3B4C5532" w14:textId="77777777" w:rsidTr="00B33611">
        <w:trPr>
          <w:trHeight w:val="340"/>
          <w:jc w:val="center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BFBFBF"/>
              <w:right w:val="nil"/>
            </w:tcBorders>
            <w:vAlign w:val="center"/>
          </w:tcPr>
          <w:p w14:paraId="17FB7DC5" w14:textId="77777777" w:rsidR="0054761C" w:rsidRPr="00E378B8" w:rsidRDefault="0054761C">
            <w:pPr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</w:pPr>
            <w:r w:rsidRPr="00E378B8"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  <w:t>Rq.4</w:t>
            </w:r>
          </w:p>
        </w:tc>
        <w:tc>
          <w:tcPr>
            <w:tcW w:w="1828" w:type="dxa"/>
            <w:tcBorders>
              <w:top w:val="nil"/>
              <w:left w:val="single" w:sz="4" w:space="0" w:color="auto"/>
              <w:bottom w:val="single" w:sz="4" w:space="0" w:color="BFBFBF"/>
              <w:right w:val="nil"/>
            </w:tcBorders>
            <w:vAlign w:val="center"/>
            <w:hideMark/>
          </w:tcPr>
          <w:p w14:paraId="2614A33E" w14:textId="77777777" w:rsidR="0054761C" w:rsidRPr="00E378B8" w:rsidRDefault="0054761C">
            <w:pPr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</w:pPr>
            <w:r w:rsidRPr="00E378B8"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  <w:t xml:space="preserve">  channel: "",</w:t>
            </w:r>
          </w:p>
        </w:tc>
        <w:tc>
          <w:tcPr>
            <w:tcW w:w="1194" w:type="dxa"/>
            <w:tcBorders>
              <w:top w:val="nil"/>
              <w:left w:val="single" w:sz="4" w:space="0" w:color="auto"/>
              <w:bottom w:val="single" w:sz="4" w:space="0" w:color="BFBFBF"/>
              <w:right w:val="single" w:sz="4" w:space="0" w:color="auto"/>
            </w:tcBorders>
            <w:vAlign w:val="center"/>
            <w:hideMark/>
          </w:tcPr>
          <w:p w14:paraId="00C74F9A" w14:textId="77777777" w:rsidR="0054761C" w:rsidRPr="00E378B8" w:rsidRDefault="0054761C">
            <w:pPr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</w:pPr>
            <w:r w:rsidRPr="00E378B8"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  <w:t>Canal de vente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BFBFBF"/>
              <w:right w:val="single" w:sz="4" w:space="0" w:color="auto"/>
            </w:tcBorders>
            <w:vAlign w:val="center"/>
            <w:hideMark/>
          </w:tcPr>
          <w:p w14:paraId="794584C2" w14:textId="77777777" w:rsidR="0054761C" w:rsidRPr="00E378B8" w:rsidRDefault="0054761C">
            <w:pPr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</w:pPr>
            <w:r w:rsidRPr="00E378B8"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  <w:t>WCON</w:t>
            </w: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BFBFBF"/>
              <w:right w:val="single" w:sz="4" w:space="0" w:color="auto"/>
            </w:tcBorders>
            <w:vAlign w:val="center"/>
            <w:hideMark/>
          </w:tcPr>
          <w:p w14:paraId="7B03010F" w14:textId="77777777" w:rsidR="0054761C" w:rsidRPr="00E378B8" w:rsidRDefault="0054761C">
            <w:pPr>
              <w:jc w:val="center"/>
              <w:rPr>
                <w:rFonts w:ascii="Aptos Narrow" w:hAnsi="Aptos Narrow"/>
                <w:b/>
                <w:bCs/>
                <w:color w:val="00B050"/>
                <w:sz w:val="14"/>
                <w:szCs w:val="14"/>
                <w:lang w:eastAsia="fr-FR"/>
              </w:rPr>
            </w:pPr>
            <w:r w:rsidRPr="00E378B8">
              <w:rPr>
                <w:rFonts w:ascii="Aptos Narrow" w:hAnsi="Aptos Narrow"/>
                <w:b/>
                <w:bCs/>
                <w:color w:val="00B050"/>
                <w:sz w:val="14"/>
                <w:szCs w:val="14"/>
                <w:lang w:eastAsia="fr-FR"/>
              </w:rPr>
              <w:t>O</w:t>
            </w:r>
          </w:p>
        </w:tc>
        <w:tc>
          <w:tcPr>
            <w:tcW w:w="2623" w:type="dxa"/>
            <w:tcBorders>
              <w:top w:val="nil"/>
              <w:left w:val="nil"/>
              <w:bottom w:val="single" w:sz="4" w:space="0" w:color="BFBFBF"/>
              <w:right w:val="single" w:sz="4" w:space="0" w:color="auto"/>
            </w:tcBorders>
            <w:vAlign w:val="center"/>
            <w:hideMark/>
          </w:tcPr>
          <w:p w14:paraId="3D4C881F" w14:textId="77777777" w:rsidR="0054761C" w:rsidRPr="00E378B8" w:rsidRDefault="0054761C">
            <w:pPr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</w:pPr>
            <w:r w:rsidRPr="00E378B8"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  <w:t>A05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BFBFBF"/>
              <w:right w:val="single" w:sz="4" w:space="0" w:color="auto"/>
            </w:tcBorders>
            <w:vAlign w:val="center"/>
            <w:hideMark/>
          </w:tcPr>
          <w:p w14:paraId="22E160D3" w14:textId="77777777" w:rsidR="0054761C" w:rsidRPr="00E378B8" w:rsidRDefault="0054761C">
            <w:pPr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</w:pPr>
            <w:r w:rsidRPr="00E378B8"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  <w:t>header.channel</w:t>
            </w:r>
          </w:p>
        </w:tc>
      </w:tr>
      <w:tr w:rsidR="0054761C" w:rsidRPr="00E378B8" w14:paraId="5EB4C937" w14:textId="77777777" w:rsidTr="00B33611">
        <w:trPr>
          <w:trHeight w:val="340"/>
          <w:jc w:val="center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BFBFBF"/>
              <w:right w:val="nil"/>
            </w:tcBorders>
            <w:vAlign w:val="center"/>
          </w:tcPr>
          <w:p w14:paraId="7A6D3122" w14:textId="77777777" w:rsidR="0054761C" w:rsidRPr="00E378B8" w:rsidRDefault="0054761C">
            <w:pPr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</w:pPr>
            <w:r w:rsidRPr="00E378B8"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  <w:lastRenderedPageBreak/>
              <w:t>Rq.5</w:t>
            </w:r>
          </w:p>
        </w:tc>
        <w:tc>
          <w:tcPr>
            <w:tcW w:w="1828" w:type="dxa"/>
            <w:tcBorders>
              <w:top w:val="nil"/>
              <w:left w:val="single" w:sz="4" w:space="0" w:color="auto"/>
              <w:bottom w:val="single" w:sz="4" w:space="0" w:color="BFBFBF"/>
              <w:right w:val="nil"/>
            </w:tcBorders>
            <w:vAlign w:val="center"/>
            <w:hideMark/>
          </w:tcPr>
          <w:p w14:paraId="4A02DA9D" w14:textId="77777777" w:rsidR="0054761C" w:rsidRPr="00E378B8" w:rsidRDefault="0054761C">
            <w:pPr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</w:pPr>
            <w:r w:rsidRPr="00E378B8"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  <w:t xml:space="preserve">  orderType: "",</w:t>
            </w:r>
          </w:p>
        </w:tc>
        <w:tc>
          <w:tcPr>
            <w:tcW w:w="1194" w:type="dxa"/>
            <w:tcBorders>
              <w:top w:val="nil"/>
              <w:left w:val="single" w:sz="4" w:space="0" w:color="auto"/>
              <w:bottom w:val="single" w:sz="4" w:space="0" w:color="BFBFBF"/>
              <w:right w:val="single" w:sz="4" w:space="0" w:color="auto"/>
            </w:tcBorders>
            <w:vAlign w:val="center"/>
            <w:hideMark/>
          </w:tcPr>
          <w:p w14:paraId="6A899D36" w14:textId="77777777" w:rsidR="0054761C" w:rsidRPr="00E378B8" w:rsidRDefault="0054761C">
            <w:pPr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</w:pPr>
            <w:r w:rsidRPr="00E378B8"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  <w:t>Type de CDV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BFBFBF"/>
              <w:right w:val="single" w:sz="4" w:space="0" w:color="auto"/>
            </w:tcBorders>
            <w:vAlign w:val="center"/>
            <w:hideMark/>
          </w:tcPr>
          <w:p w14:paraId="3C611B33" w14:textId="77777777" w:rsidR="0054761C" w:rsidRPr="00E378B8" w:rsidRDefault="0054761C">
            <w:pPr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</w:pPr>
            <w:r w:rsidRPr="00E378B8"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  <w:t>ORTP</w:t>
            </w: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BFBFBF"/>
              <w:right w:val="single" w:sz="4" w:space="0" w:color="auto"/>
            </w:tcBorders>
            <w:vAlign w:val="center"/>
            <w:hideMark/>
          </w:tcPr>
          <w:p w14:paraId="745D53A8" w14:textId="77777777" w:rsidR="0054761C" w:rsidRPr="00E378B8" w:rsidRDefault="0054761C">
            <w:pPr>
              <w:jc w:val="center"/>
              <w:rPr>
                <w:rFonts w:ascii="Aptos Narrow" w:hAnsi="Aptos Narrow"/>
                <w:b/>
                <w:bCs/>
                <w:color w:val="00B050"/>
                <w:sz w:val="14"/>
                <w:szCs w:val="14"/>
                <w:lang w:eastAsia="fr-FR"/>
              </w:rPr>
            </w:pPr>
            <w:r w:rsidRPr="00E378B8">
              <w:rPr>
                <w:rFonts w:ascii="Aptos Narrow" w:hAnsi="Aptos Narrow"/>
                <w:b/>
                <w:bCs/>
                <w:color w:val="00B050"/>
                <w:sz w:val="14"/>
                <w:szCs w:val="14"/>
                <w:lang w:eastAsia="fr-FR"/>
              </w:rPr>
              <w:t>O</w:t>
            </w:r>
          </w:p>
        </w:tc>
        <w:tc>
          <w:tcPr>
            <w:tcW w:w="2623" w:type="dxa"/>
            <w:tcBorders>
              <w:top w:val="nil"/>
              <w:left w:val="nil"/>
              <w:bottom w:val="single" w:sz="4" w:space="0" w:color="BFBFBF"/>
              <w:right w:val="single" w:sz="4" w:space="0" w:color="auto"/>
            </w:tcBorders>
            <w:vAlign w:val="center"/>
            <w:hideMark/>
          </w:tcPr>
          <w:p w14:paraId="3B5F55F5" w14:textId="77777777" w:rsidR="0054761C" w:rsidRPr="00E378B8" w:rsidRDefault="0054761C">
            <w:pPr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</w:pPr>
            <w:r w:rsidRPr="00E378B8"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  <w:t>WAV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BFBFBF"/>
              <w:right w:val="single" w:sz="4" w:space="0" w:color="auto"/>
            </w:tcBorders>
            <w:vAlign w:val="center"/>
            <w:hideMark/>
          </w:tcPr>
          <w:p w14:paraId="41FB3F36" w14:textId="77777777" w:rsidR="0054761C" w:rsidRPr="00E378B8" w:rsidRDefault="0054761C">
            <w:pPr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</w:pPr>
            <w:r w:rsidRPr="00E378B8"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  <w:t>header.orderType</w:t>
            </w:r>
          </w:p>
        </w:tc>
      </w:tr>
      <w:tr w:rsidR="0054761C" w:rsidRPr="00E378B8" w14:paraId="4D8CBA7E" w14:textId="77777777" w:rsidTr="00B33611">
        <w:trPr>
          <w:trHeight w:val="340"/>
          <w:jc w:val="center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BFBFBF"/>
              <w:right w:val="nil"/>
            </w:tcBorders>
            <w:vAlign w:val="center"/>
          </w:tcPr>
          <w:p w14:paraId="58983193" w14:textId="77777777" w:rsidR="0054761C" w:rsidRPr="00E378B8" w:rsidRDefault="0054761C">
            <w:pPr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</w:pPr>
            <w:r w:rsidRPr="00E378B8"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  <w:t>Rq.6</w:t>
            </w:r>
          </w:p>
        </w:tc>
        <w:tc>
          <w:tcPr>
            <w:tcW w:w="1828" w:type="dxa"/>
            <w:tcBorders>
              <w:top w:val="nil"/>
              <w:left w:val="single" w:sz="4" w:space="0" w:color="auto"/>
              <w:bottom w:val="single" w:sz="4" w:space="0" w:color="BFBFBF"/>
              <w:right w:val="nil"/>
            </w:tcBorders>
            <w:vAlign w:val="center"/>
            <w:hideMark/>
          </w:tcPr>
          <w:p w14:paraId="61B2B223" w14:textId="77777777" w:rsidR="0054761C" w:rsidRPr="00E378B8" w:rsidRDefault="0054761C">
            <w:pPr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</w:pPr>
            <w:r w:rsidRPr="00E378B8"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  <w:t xml:space="preserve">  customerOrderNumber: "",</w:t>
            </w:r>
          </w:p>
        </w:tc>
        <w:tc>
          <w:tcPr>
            <w:tcW w:w="1194" w:type="dxa"/>
            <w:tcBorders>
              <w:top w:val="nil"/>
              <w:left w:val="single" w:sz="4" w:space="0" w:color="auto"/>
              <w:bottom w:val="single" w:sz="4" w:space="0" w:color="BFBFBF"/>
              <w:right w:val="single" w:sz="4" w:space="0" w:color="auto"/>
            </w:tcBorders>
            <w:vAlign w:val="center"/>
            <w:hideMark/>
          </w:tcPr>
          <w:p w14:paraId="1F68CB79" w14:textId="77777777" w:rsidR="0054761C" w:rsidRPr="00E378B8" w:rsidRDefault="0054761C">
            <w:pPr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</w:pPr>
            <w:r w:rsidRPr="00E378B8"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  <w:t>Numéro commande client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BFBFBF"/>
              <w:right w:val="single" w:sz="4" w:space="0" w:color="auto"/>
            </w:tcBorders>
            <w:vAlign w:val="center"/>
            <w:hideMark/>
          </w:tcPr>
          <w:p w14:paraId="1252A3DF" w14:textId="77777777" w:rsidR="0054761C" w:rsidRPr="00E378B8" w:rsidRDefault="0054761C">
            <w:pPr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</w:pPr>
            <w:r w:rsidRPr="00E378B8"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  <w:t>CUOR</w:t>
            </w: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BFBFBF"/>
              <w:right w:val="single" w:sz="4" w:space="0" w:color="auto"/>
            </w:tcBorders>
            <w:vAlign w:val="center"/>
            <w:hideMark/>
          </w:tcPr>
          <w:p w14:paraId="07655D5C" w14:textId="77777777" w:rsidR="0054761C" w:rsidRPr="00E378B8" w:rsidRDefault="0054761C">
            <w:pPr>
              <w:jc w:val="center"/>
              <w:rPr>
                <w:rFonts w:ascii="Aptos Narrow" w:hAnsi="Aptos Narrow"/>
                <w:b/>
                <w:bCs/>
                <w:color w:val="000000"/>
                <w:sz w:val="14"/>
                <w:szCs w:val="14"/>
                <w:lang w:eastAsia="fr-FR"/>
              </w:rPr>
            </w:pPr>
            <w:r w:rsidRPr="00E378B8">
              <w:rPr>
                <w:rFonts w:ascii="Aptos Narrow" w:hAnsi="Aptos Narrow"/>
                <w:b/>
                <w:bCs/>
                <w:color w:val="FF0000"/>
                <w:sz w:val="14"/>
                <w:szCs w:val="14"/>
                <w:lang w:eastAsia="fr-FR"/>
              </w:rPr>
              <w:t>N</w:t>
            </w:r>
          </w:p>
        </w:tc>
        <w:tc>
          <w:tcPr>
            <w:tcW w:w="2623" w:type="dxa"/>
            <w:tcBorders>
              <w:top w:val="nil"/>
              <w:left w:val="nil"/>
              <w:bottom w:val="single" w:sz="4" w:space="0" w:color="BFBFBF"/>
              <w:right w:val="single" w:sz="4" w:space="0" w:color="auto"/>
            </w:tcBorders>
            <w:vAlign w:val="center"/>
            <w:hideMark/>
          </w:tcPr>
          <w:p w14:paraId="56BB4080" w14:textId="77777777" w:rsidR="0054761C" w:rsidRPr="00E378B8" w:rsidRDefault="0054761C">
            <w:pPr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</w:pPr>
            <w:r w:rsidRPr="00E378B8"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  <w:t> 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BFBFBF"/>
              <w:right w:val="single" w:sz="4" w:space="0" w:color="auto"/>
            </w:tcBorders>
            <w:vAlign w:val="center"/>
            <w:hideMark/>
          </w:tcPr>
          <w:p w14:paraId="52457455" w14:textId="77777777" w:rsidR="0054761C" w:rsidRPr="00E378B8" w:rsidRDefault="0054761C">
            <w:pPr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</w:pPr>
            <w:r w:rsidRPr="00E378B8"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  <w:t>header. customerOrderNumber</w:t>
            </w:r>
          </w:p>
        </w:tc>
      </w:tr>
      <w:tr w:rsidR="0054761C" w:rsidRPr="00E378B8" w14:paraId="36DF54A8" w14:textId="77777777" w:rsidTr="00B33611">
        <w:trPr>
          <w:trHeight w:val="2154"/>
          <w:jc w:val="center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BFBFBF"/>
              <w:right w:val="nil"/>
            </w:tcBorders>
            <w:vAlign w:val="center"/>
          </w:tcPr>
          <w:p w14:paraId="2ADB56E8" w14:textId="77777777" w:rsidR="0054761C" w:rsidRPr="00E378B8" w:rsidRDefault="0054761C">
            <w:pPr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</w:pPr>
            <w:r w:rsidRPr="00E378B8"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  <w:t>Rq.7</w:t>
            </w:r>
          </w:p>
        </w:tc>
        <w:tc>
          <w:tcPr>
            <w:tcW w:w="1828" w:type="dxa"/>
            <w:tcBorders>
              <w:top w:val="nil"/>
              <w:left w:val="single" w:sz="4" w:space="0" w:color="auto"/>
              <w:bottom w:val="single" w:sz="4" w:space="0" w:color="BFBFBF"/>
              <w:right w:val="nil"/>
            </w:tcBorders>
            <w:vAlign w:val="center"/>
            <w:hideMark/>
          </w:tcPr>
          <w:p w14:paraId="3BA1C1AC" w14:textId="77777777" w:rsidR="0054761C" w:rsidRPr="00E378B8" w:rsidRDefault="0054761C">
            <w:pPr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</w:pPr>
            <w:r w:rsidRPr="00E378B8"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  <w:t xml:space="preserve">   deliveryCustomerNumber: "",</w:t>
            </w:r>
          </w:p>
        </w:tc>
        <w:tc>
          <w:tcPr>
            <w:tcW w:w="1194" w:type="dxa"/>
            <w:tcBorders>
              <w:top w:val="nil"/>
              <w:left w:val="single" w:sz="4" w:space="0" w:color="auto"/>
              <w:bottom w:val="single" w:sz="4" w:space="0" w:color="BFBFBF"/>
              <w:right w:val="single" w:sz="4" w:space="0" w:color="auto"/>
            </w:tcBorders>
            <w:vAlign w:val="center"/>
            <w:hideMark/>
          </w:tcPr>
          <w:p w14:paraId="478FB096" w14:textId="77777777" w:rsidR="0054761C" w:rsidRPr="00E378B8" w:rsidRDefault="0054761C">
            <w:pPr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</w:pPr>
            <w:r w:rsidRPr="00E378B8"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  <w:t> Client livré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BFBFBF"/>
              <w:right w:val="single" w:sz="4" w:space="0" w:color="auto"/>
            </w:tcBorders>
            <w:vAlign w:val="center"/>
            <w:hideMark/>
          </w:tcPr>
          <w:p w14:paraId="6E7640CF" w14:textId="77777777" w:rsidR="0054761C" w:rsidRPr="00E378B8" w:rsidRDefault="0054761C">
            <w:pPr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</w:pPr>
            <w:r w:rsidRPr="00E378B8"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  <w:t>DECU</w:t>
            </w: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BFBFBF"/>
              <w:right w:val="single" w:sz="4" w:space="0" w:color="auto"/>
            </w:tcBorders>
            <w:vAlign w:val="center"/>
            <w:hideMark/>
          </w:tcPr>
          <w:p w14:paraId="49A128A1" w14:textId="77777777" w:rsidR="0054761C" w:rsidRPr="00E378B8" w:rsidRDefault="0054761C">
            <w:pPr>
              <w:jc w:val="center"/>
              <w:rPr>
                <w:rFonts w:ascii="Aptos Narrow" w:hAnsi="Aptos Narrow"/>
                <w:b/>
                <w:bCs/>
                <w:color w:val="000000"/>
                <w:sz w:val="14"/>
                <w:szCs w:val="14"/>
                <w:lang w:eastAsia="fr-FR"/>
              </w:rPr>
            </w:pPr>
            <w:r w:rsidRPr="00E378B8">
              <w:rPr>
                <w:rFonts w:ascii="Aptos Narrow" w:hAnsi="Aptos Narrow"/>
                <w:b/>
                <w:bCs/>
                <w:color w:val="FF0000"/>
                <w:sz w:val="14"/>
                <w:szCs w:val="14"/>
                <w:lang w:eastAsia="fr-FR"/>
              </w:rPr>
              <w:t>N</w:t>
            </w:r>
          </w:p>
        </w:tc>
        <w:tc>
          <w:tcPr>
            <w:tcW w:w="2623" w:type="dxa"/>
            <w:tcBorders>
              <w:top w:val="nil"/>
              <w:left w:val="nil"/>
              <w:bottom w:val="single" w:sz="4" w:space="0" w:color="BFBFBF"/>
              <w:right w:val="single" w:sz="4" w:space="0" w:color="auto"/>
            </w:tcBorders>
            <w:vAlign w:val="center"/>
            <w:hideMark/>
          </w:tcPr>
          <w:p w14:paraId="46A083D3" w14:textId="77777777" w:rsidR="0054761C" w:rsidRDefault="0054761C">
            <w:pPr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</w:pPr>
            <w:r w:rsidRPr="00E204AA">
              <w:rPr>
                <w:rFonts w:ascii="Aptos Narrow" w:hAnsi="Aptos Narrow"/>
                <w:b/>
                <w:bCs/>
                <w:color w:val="000000"/>
                <w:sz w:val="14"/>
                <w:szCs w:val="14"/>
                <w:lang w:eastAsia="fr-FR"/>
              </w:rPr>
              <w:t>SI</w:t>
            </w:r>
            <w:r w:rsidRPr="00E378B8"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  <w:t xml:space="preserve"> [DECU]</w:t>
            </w:r>
            <w:r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  <w:t xml:space="preserve"> est vide </w:t>
            </w:r>
            <w:r w:rsidRPr="00E204AA">
              <w:rPr>
                <w:rFonts w:ascii="Aptos Narrow" w:hAnsi="Aptos Narrow"/>
                <w:b/>
                <w:bCs/>
                <w:color w:val="000000"/>
                <w:sz w:val="14"/>
                <w:szCs w:val="14"/>
                <w:lang w:eastAsia="fr-FR"/>
              </w:rPr>
              <w:t>ALORS</w:t>
            </w:r>
            <w:r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  <w:t xml:space="preserve"> </w:t>
            </w:r>
            <w:r w:rsidRPr="00E378B8"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  <w:t>Ignorer l'API</w:t>
            </w:r>
          </w:p>
          <w:p w14:paraId="16EE1F9B" w14:textId="77777777" w:rsidR="0054761C" w:rsidRPr="00E378B8" w:rsidRDefault="0054761C">
            <w:pPr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</w:pPr>
            <w:r w:rsidRPr="00E204AA">
              <w:rPr>
                <w:rFonts w:ascii="Aptos Narrow" w:hAnsi="Aptos Narrow"/>
                <w:b/>
                <w:bCs/>
                <w:color w:val="000000"/>
                <w:sz w:val="14"/>
                <w:szCs w:val="14"/>
                <w:lang w:eastAsia="fr-FR"/>
              </w:rPr>
              <w:t>SINON</w:t>
            </w:r>
            <w:r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  <w:t xml:space="preserve">, </w:t>
            </w:r>
            <w:r w:rsidRPr="00E204AA">
              <w:rPr>
                <w:rFonts w:ascii="Aptos Narrow" w:hAnsi="Aptos Narrow"/>
                <w:b/>
                <w:bCs/>
                <w:color w:val="000000"/>
                <w:sz w:val="14"/>
                <w:szCs w:val="14"/>
                <w:lang w:eastAsia="fr-FR"/>
              </w:rPr>
              <w:t>SI</w:t>
            </w:r>
            <w:r w:rsidRPr="00E378B8"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  <w:t xml:space="preserve"> [DECU]=[CUNO] </w:t>
            </w:r>
            <w:r w:rsidRPr="00E204AA">
              <w:rPr>
                <w:rFonts w:ascii="Aptos Narrow" w:hAnsi="Aptos Narrow"/>
                <w:b/>
                <w:bCs/>
                <w:color w:val="000000"/>
                <w:sz w:val="14"/>
                <w:szCs w:val="14"/>
                <w:lang w:eastAsia="fr-FR"/>
              </w:rPr>
              <w:t>ALORS</w:t>
            </w:r>
            <w:r w:rsidRPr="00E378B8"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  <w:t xml:space="preserve"> Ignorer l'API </w:t>
            </w:r>
            <w:r w:rsidRPr="00E378B8"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  <w:br/>
            </w:r>
            <w:r w:rsidRPr="00E204AA">
              <w:rPr>
                <w:rFonts w:ascii="Aptos Narrow" w:hAnsi="Aptos Narrow"/>
                <w:b/>
                <w:bCs/>
                <w:color w:val="000000"/>
                <w:sz w:val="14"/>
                <w:szCs w:val="14"/>
                <w:lang w:eastAsia="fr-FR"/>
              </w:rPr>
              <w:t>SINON</w:t>
            </w:r>
            <w:r w:rsidRPr="00E378B8"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  <w:t xml:space="preserve">, </w:t>
            </w:r>
            <w:r w:rsidRPr="00E204AA">
              <w:rPr>
                <w:rFonts w:ascii="Aptos Narrow" w:hAnsi="Aptos Narrow"/>
                <w:b/>
                <w:bCs/>
                <w:color w:val="000000"/>
                <w:sz w:val="14"/>
                <w:szCs w:val="14"/>
                <w:lang w:eastAsia="fr-FR"/>
              </w:rPr>
              <w:t>SI</w:t>
            </w:r>
            <w:r w:rsidRPr="00E378B8"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  <w:t xml:space="preserve"> le code [DECU] existe dans M3 </w:t>
            </w:r>
            <w:r w:rsidRPr="00E378B8"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  <w:br/>
            </w:r>
            <w:r w:rsidRPr="00E204AA">
              <w:rPr>
                <w:rFonts w:ascii="Aptos Narrow" w:hAnsi="Aptos Narrow"/>
                <w:b/>
                <w:bCs/>
                <w:color w:val="000000"/>
                <w:sz w:val="14"/>
                <w:szCs w:val="14"/>
                <w:lang w:eastAsia="fr-FR"/>
              </w:rPr>
              <w:t>ALORS</w:t>
            </w:r>
            <w:r w:rsidRPr="00E378B8"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  <w:t xml:space="preserve"> Indiquer les informations de l'adresse client dans l'adresse de livraison de la commande.</w:t>
            </w:r>
            <w:r w:rsidRPr="00E378B8"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  <w:br/>
            </w:r>
            <w:r w:rsidRPr="00E204AA">
              <w:rPr>
                <w:rFonts w:ascii="Aptos Narrow" w:hAnsi="Aptos Narrow"/>
                <w:b/>
                <w:bCs/>
                <w:color w:val="000000"/>
                <w:sz w:val="14"/>
                <w:szCs w:val="14"/>
                <w:lang w:eastAsia="fr-FR"/>
              </w:rPr>
              <w:t>SINON</w:t>
            </w:r>
            <w:r w:rsidRPr="00E378B8"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  <w:t xml:space="preserve"> Rechercher le code Client correspondant et indiquer les informations de l'adresse client trouvé dans l'adresse de livraison de la commande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BFBFBF"/>
              <w:right w:val="single" w:sz="4" w:space="0" w:color="auto"/>
            </w:tcBorders>
            <w:vAlign w:val="center"/>
            <w:hideMark/>
          </w:tcPr>
          <w:p w14:paraId="3A53AB4C" w14:textId="77777777" w:rsidR="0054761C" w:rsidRPr="00E378B8" w:rsidRDefault="0054761C">
            <w:pPr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</w:pPr>
            <w:r w:rsidRPr="00E378B8"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  <w:t>header.deliveryCustomerNumber</w:t>
            </w:r>
          </w:p>
        </w:tc>
      </w:tr>
      <w:tr w:rsidR="0054761C" w:rsidRPr="00E378B8" w14:paraId="70F8AF75" w14:textId="77777777" w:rsidTr="00B33611">
        <w:trPr>
          <w:trHeight w:val="283"/>
          <w:jc w:val="center"/>
        </w:trPr>
        <w:tc>
          <w:tcPr>
            <w:tcW w:w="565" w:type="dxa"/>
            <w:tcBorders>
              <w:top w:val="single" w:sz="4" w:space="0" w:color="BFBFBF"/>
              <w:left w:val="single" w:sz="4" w:space="0" w:color="auto"/>
              <w:bottom w:val="single" w:sz="4" w:space="0" w:color="BFBFBF"/>
              <w:right w:val="nil"/>
            </w:tcBorders>
            <w:shd w:val="clear" w:color="auto" w:fill="D9D9D9" w:themeFill="background1" w:themeFillShade="D9"/>
            <w:vAlign w:val="center"/>
          </w:tcPr>
          <w:p w14:paraId="30BF86E6" w14:textId="77777777" w:rsidR="0054761C" w:rsidRPr="00E378B8" w:rsidRDefault="0054761C">
            <w:pPr>
              <w:rPr>
                <w:rFonts w:ascii="Aptos Narrow" w:hAnsi="Aptos Narrow"/>
                <w:b/>
                <w:bCs/>
                <w:color w:val="000000"/>
                <w:sz w:val="14"/>
                <w:szCs w:val="14"/>
                <w:lang w:eastAsia="fr-FR"/>
              </w:rPr>
            </w:pPr>
          </w:p>
        </w:tc>
        <w:tc>
          <w:tcPr>
            <w:tcW w:w="1828" w:type="dxa"/>
            <w:tcBorders>
              <w:top w:val="single" w:sz="4" w:space="0" w:color="BFBFBF"/>
              <w:left w:val="single" w:sz="4" w:space="0" w:color="auto"/>
              <w:bottom w:val="single" w:sz="4" w:space="0" w:color="BFBFBF"/>
              <w:right w:val="nil"/>
            </w:tcBorders>
            <w:shd w:val="clear" w:color="auto" w:fill="D9D9D9" w:themeFill="background1" w:themeFillShade="D9"/>
            <w:vAlign w:val="center"/>
            <w:hideMark/>
          </w:tcPr>
          <w:p w14:paraId="3EA7058A" w14:textId="77777777" w:rsidR="0054761C" w:rsidRPr="00E378B8" w:rsidRDefault="0054761C">
            <w:pPr>
              <w:rPr>
                <w:rFonts w:ascii="Aptos Narrow" w:hAnsi="Aptos Narrow"/>
                <w:b/>
                <w:bCs/>
                <w:color w:val="000000"/>
                <w:sz w:val="14"/>
                <w:szCs w:val="14"/>
                <w:lang w:eastAsia="fr-FR"/>
              </w:rPr>
            </w:pPr>
            <w:r w:rsidRPr="00E378B8">
              <w:rPr>
                <w:rFonts w:ascii="Aptos Narrow" w:hAnsi="Aptos Narrow"/>
                <w:b/>
                <w:bCs/>
                <w:color w:val="000000"/>
                <w:sz w:val="14"/>
                <w:szCs w:val="14"/>
                <w:lang w:eastAsia="fr-FR"/>
              </w:rPr>
              <w:t>},</w:t>
            </w:r>
          </w:p>
        </w:tc>
        <w:tc>
          <w:tcPr>
            <w:tcW w:w="1194" w:type="dxa"/>
            <w:tcBorders>
              <w:top w:val="single" w:sz="4" w:space="0" w:color="BFBFBF"/>
              <w:left w:val="single" w:sz="4" w:space="0" w:color="auto"/>
              <w:bottom w:val="single" w:sz="4" w:space="0" w:color="BFBFBF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88C4CC3" w14:textId="77777777" w:rsidR="0054761C" w:rsidRPr="00E378B8" w:rsidRDefault="0054761C">
            <w:pPr>
              <w:rPr>
                <w:rFonts w:ascii="Aptos Narrow" w:hAnsi="Aptos Narrow"/>
                <w:b/>
                <w:bCs/>
                <w:color w:val="000000"/>
                <w:sz w:val="14"/>
                <w:szCs w:val="14"/>
                <w:lang w:eastAsia="fr-FR"/>
              </w:rPr>
            </w:pPr>
            <w:r w:rsidRPr="00E378B8">
              <w:rPr>
                <w:rFonts w:ascii="Aptos Narrow" w:hAnsi="Aptos Narrow"/>
                <w:b/>
                <w:bCs/>
                <w:color w:val="000000"/>
                <w:sz w:val="14"/>
                <w:szCs w:val="14"/>
                <w:lang w:eastAsia="fr-FR"/>
              </w:rPr>
              <w:t> </w:t>
            </w:r>
          </w:p>
        </w:tc>
        <w:tc>
          <w:tcPr>
            <w:tcW w:w="567" w:type="dxa"/>
            <w:tcBorders>
              <w:top w:val="single" w:sz="4" w:space="0" w:color="BFBFBF"/>
              <w:left w:val="single" w:sz="4" w:space="0" w:color="auto"/>
              <w:bottom w:val="single" w:sz="4" w:space="0" w:color="BFBFBF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9698F36" w14:textId="77777777" w:rsidR="0054761C" w:rsidRPr="00E378B8" w:rsidRDefault="0054761C">
            <w:pPr>
              <w:rPr>
                <w:rFonts w:ascii="Aptos Narrow" w:hAnsi="Aptos Narrow"/>
                <w:b/>
                <w:bCs/>
                <w:color w:val="000000"/>
                <w:sz w:val="14"/>
                <w:szCs w:val="14"/>
                <w:lang w:eastAsia="fr-FR"/>
              </w:rPr>
            </w:pPr>
            <w:r w:rsidRPr="00E378B8">
              <w:rPr>
                <w:rFonts w:ascii="Aptos Narrow" w:hAnsi="Aptos Narrow"/>
                <w:b/>
                <w:bCs/>
                <w:color w:val="000000"/>
                <w:sz w:val="14"/>
                <w:szCs w:val="14"/>
                <w:lang w:eastAsia="fr-FR"/>
              </w:rPr>
              <w:t> </w:t>
            </w:r>
          </w:p>
        </w:tc>
        <w:tc>
          <w:tcPr>
            <w:tcW w:w="566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1A7D133" w14:textId="77777777" w:rsidR="0054761C" w:rsidRPr="00E378B8" w:rsidRDefault="0054761C">
            <w:pPr>
              <w:jc w:val="center"/>
              <w:rPr>
                <w:rFonts w:ascii="Aptos Narrow" w:hAnsi="Aptos Narrow"/>
                <w:b/>
                <w:bCs/>
                <w:color w:val="000000"/>
                <w:sz w:val="14"/>
                <w:szCs w:val="14"/>
                <w:lang w:eastAsia="fr-FR"/>
              </w:rPr>
            </w:pPr>
            <w:r w:rsidRPr="00E378B8">
              <w:rPr>
                <w:rFonts w:ascii="Aptos Narrow" w:hAnsi="Aptos Narrow"/>
                <w:b/>
                <w:bCs/>
                <w:color w:val="000000"/>
                <w:sz w:val="14"/>
                <w:szCs w:val="14"/>
                <w:lang w:eastAsia="fr-FR"/>
              </w:rPr>
              <w:t>1</w:t>
            </w:r>
          </w:p>
        </w:tc>
        <w:tc>
          <w:tcPr>
            <w:tcW w:w="2623" w:type="dxa"/>
            <w:tcBorders>
              <w:top w:val="nil"/>
              <w:left w:val="nil"/>
              <w:bottom w:val="single" w:sz="4" w:space="0" w:color="BFBFBF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E116F6A" w14:textId="77777777" w:rsidR="0054761C" w:rsidRPr="00E378B8" w:rsidRDefault="0054761C">
            <w:pPr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</w:pPr>
            <w:r w:rsidRPr="00E378B8"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  <w:t> 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BFBFBF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1C295C7" w14:textId="77777777" w:rsidR="0054761C" w:rsidRPr="00E378B8" w:rsidRDefault="0054761C">
            <w:pPr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</w:pPr>
            <w:r w:rsidRPr="00E378B8"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  <w:t> </w:t>
            </w:r>
          </w:p>
        </w:tc>
      </w:tr>
      <w:tr w:rsidR="0054761C" w:rsidRPr="00E378B8" w14:paraId="7568E36E" w14:textId="77777777" w:rsidTr="00B33611">
        <w:trPr>
          <w:trHeight w:val="283"/>
          <w:jc w:val="center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BFBFBF"/>
              <w:right w:val="nil"/>
            </w:tcBorders>
            <w:shd w:val="clear" w:color="auto" w:fill="D9D9D9" w:themeFill="background1" w:themeFillShade="D9"/>
            <w:vAlign w:val="center"/>
          </w:tcPr>
          <w:p w14:paraId="0F70163D" w14:textId="77777777" w:rsidR="0054761C" w:rsidRPr="00E378B8" w:rsidRDefault="0054761C">
            <w:pPr>
              <w:rPr>
                <w:rFonts w:ascii="Aptos Narrow" w:hAnsi="Aptos Narrow"/>
                <w:b/>
                <w:bCs/>
                <w:color w:val="000000"/>
                <w:sz w:val="14"/>
                <w:szCs w:val="14"/>
                <w:lang w:eastAsia="fr-FR"/>
              </w:rPr>
            </w:pPr>
          </w:p>
        </w:tc>
        <w:tc>
          <w:tcPr>
            <w:tcW w:w="1828" w:type="dxa"/>
            <w:tcBorders>
              <w:top w:val="nil"/>
              <w:left w:val="single" w:sz="4" w:space="0" w:color="auto"/>
              <w:bottom w:val="single" w:sz="4" w:space="0" w:color="BFBFBF"/>
              <w:right w:val="nil"/>
            </w:tcBorders>
            <w:shd w:val="clear" w:color="auto" w:fill="D9D9D9" w:themeFill="background1" w:themeFillShade="D9"/>
            <w:vAlign w:val="center"/>
            <w:hideMark/>
          </w:tcPr>
          <w:p w14:paraId="5A11EA04" w14:textId="77777777" w:rsidR="0054761C" w:rsidRPr="00E378B8" w:rsidRDefault="0054761C">
            <w:pPr>
              <w:rPr>
                <w:rFonts w:ascii="Aptos Narrow" w:hAnsi="Aptos Narrow"/>
                <w:b/>
                <w:bCs/>
                <w:color w:val="000000"/>
                <w:sz w:val="14"/>
                <w:szCs w:val="14"/>
                <w:lang w:eastAsia="fr-FR"/>
              </w:rPr>
            </w:pPr>
            <w:r w:rsidRPr="00E378B8">
              <w:rPr>
                <w:rFonts w:ascii="Aptos Narrow" w:hAnsi="Aptos Narrow"/>
                <w:b/>
                <w:bCs/>
                <w:color w:val="000000"/>
                <w:sz w:val="14"/>
                <w:szCs w:val="14"/>
                <w:lang w:eastAsia="fr-FR"/>
              </w:rPr>
              <w:t>lines:{</w:t>
            </w:r>
          </w:p>
        </w:tc>
        <w:tc>
          <w:tcPr>
            <w:tcW w:w="1194" w:type="dxa"/>
            <w:tcBorders>
              <w:top w:val="nil"/>
              <w:left w:val="single" w:sz="4" w:space="0" w:color="auto"/>
              <w:bottom w:val="single" w:sz="4" w:space="0" w:color="BFBFBF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C4B7CB5" w14:textId="77777777" w:rsidR="0054761C" w:rsidRPr="00E378B8" w:rsidRDefault="0054761C">
            <w:pPr>
              <w:rPr>
                <w:rFonts w:ascii="Aptos Narrow" w:hAnsi="Aptos Narrow"/>
                <w:b/>
                <w:bCs/>
                <w:color w:val="000000"/>
                <w:sz w:val="14"/>
                <w:szCs w:val="14"/>
                <w:lang w:eastAsia="fr-FR"/>
              </w:rPr>
            </w:pPr>
            <w:r w:rsidRPr="00E378B8">
              <w:rPr>
                <w:rFonts w:ascii="Aptos Narrow" w:hAnsi="Aptos Narrow"/>
                <w:b/>
                <w:bCs/>
                <w:color w:val="000000"/>
                <w:sz w:val="14"/>
                <w:szCs w:val="14"/>
                <w:lang w:eastAsia="fr-FR"/>
              </w:rPr>
              <w:t> 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BFBFBF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6FC231D" w14:textId="77777777" w:rsidR="0054761C" w:rsidRPr="00E378B8" w:rsidRDefault="0054761C">
            <w:pPr>
              <w:rPr>
                <w:rFonts w:ascii="Aptos Narrow" w:hAnsi="Aptos Narrow"/>
                <w:b/>
                <w:bCs/>
                <w:color w:val="000000"/>
                <w:sz w:val="14"/>
                <w:szCs w:val="14"/>
                <w:lang w:eastAsia="fr-FR"/>
              </w:rPr>
            </w:pPr>
            <w:r w:rsidRPr="00E378B8">
              <w:rPr>
                <w:rFonts w:ascii="Aptos Narrow" w:hAnsi="Aptos Narrow"/>
                <w:b/>
                <w:bCs/>
                <w:color w:val="000000"/>
                <w:sz w:val="14"/>
                <w:szCs w:val="14"/>
                <w:lang w:eastAsia="fr-FR"/>
              </w:rPr>
              <w:t> </w:t>
            </w: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BFBFBF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1DBF703" w14:textId="77777777" w:rsidR="0054761C" w:rsidRPr="00E378B8" w:rsidRDefault="0054761C">
            <w:pPr>
              <w:jc w:val="center"/>
              <w:rPr>
                <w:rFonts w:ascii="Aptos Narrow" w:hAnsi="Aptos Narrow"/>
                <w:b/>
                <w:bCs/>
                <w:color w:val="000000"/>
                <w:sz w:val="14"/>
                <w:szCs w:val="14"/>
                <w:lang w:eastAsia="fr-FR"/>
              </w:rPr>
            </w:pPr>
            <w:r w:rsidRPr="00E378B8">
              <w:rPr>
                <w:rFonts w:ascii="Aptos Narrow" w:hAnsi="Aptos Narrow"/>
                <w:b/>
                <w:bCs/>
                <w:color w:val="000000"/>
                <w:sz w:val="14"/>
                <w:szCs w:val="14"/>
                <w:lang w:eastAsia="fr-FR"/>
              </w:rPr>
              <w:t>M</w:t>
            </w:r>
          </w:p>
        </w:tc>
        <w:tc>
          <w:tcPr>
            <w:tcW w:w="2623" w:type="dxa"/>
            <w:tcBorders>
              <w:top w:val="nil"/>
              <w:left w:val="nil"/>
              <w:bottom w:val="single" w:sz="4" w:space="0" w:color="BFBFBF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EA00216" w14:textId="77777777" w:rsidR="0054761C" w:rsidRPr="00E378B8" w:rsidRDefault="0054761C">
            <w:pPr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</w:pPr>
            <w:r w:rsidRPr="00E378B8"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  <w:t> 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BFBFBF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E733946" w14:textId="77777777" w:rsidR="0054761C" w:rsidRPr="00E378B8" w:rsidRDefault="0054761C">
            <w:pPr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</w:pPr>
            <w:r w:rsidRPr="00E378B8"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  <w:t>lines</w:t>
            </w:r>
          </w:p>
        </w:tc>
      </w:tr>
      <w:tr w:rsidR="0054761C" w:rsidRPr="00E378B8" w14:paraId="5BD11215" w14:textId="77777777" w:rsidTr="00DC69AD">
        <w:trPr>
          <w:trHeight w:val="397"/>
          <w:jc w:val="center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BFBFBF"/>
              <w:right w:val="nil"/>
            </w:tcBorders>
            <w:vAlign w:val="center"/>
          </w:tcPr>
          <w:p w14:paraId="53E9EB38" w14:textId="77777777" w:rsidR="0054761C" w:rsidRPr="00E378B8" w:rsidRDefault="0054761C">
            <w:pPr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</w:pPr>
            <w:r w:rsidRPr="00E378B8"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  <w:t>Rq.8</w:t>
            </w:r>
          </w:p>
        </w:tc>
        <w:tc>
          <w:tcPr>
            <w:tcW w:w="1828" w:type="dxa"/>
            <w:tcBorders>
              <w:top w:val="nil"/>
              <w:left w:val="single" w:sz="4" w:space="0" w:color="auto"/>
              <w:bottom w:val="single" w:sz="4" w:space="0" w:color="BFBFBF"/>
              <w:right w:val="nil"/>
            </w:tcBorders>
            <w:vAlign w:val="center"/>
            <w:hideMark/>
          </w:tcPr>
          <w:p w14:paraId="4FF1B1B6" w14:textId="77777777" w:rsidR="0054761C" w:rsidRPr="00E378B8" w:rsidRDefault="0054761C">
            <w:pPr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</w:pPr>
            <w:r w:rsidRPr="00E378B8"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  <w:t>lineNumber: "",</w:t>
            </w:r>
          </w:p>
        </w:tc>
        <w:tc>
          <w:tcPr>
            <w:tcW w:w="1194" w:type="dxa"/>
            <w:tcBorders>
              <w:top w:val="nil"/>
              <w:left w:val="single" w:sz="4" w:space="0" w:color="auto"/>
              <w:bottom w:val="single" w:sz="4" w:space="0" w:color="BFBFBF"/>
              <w:right w:val="single" w:sz="4" w:space="0" w:color="auto"/>
            </w:tcBorders>
            <w:vAlign w:val="center"/>
            <w:hideMark/>
          </w:tcPr>
          <w:p w14:paraId="063B8251" w14:textId="77777777" w:rsidR="0054761C" w:rsidRPr="00E378B8" w:rsidRDefault="0054761C">
            <w:pPr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</w:pPr>
            <w:r w:rsidRPr="00E378B8"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  <w:t>Numero ligne commande client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BFBFBF"/>
              <w:right w:val="single" w:sz="4" w:space="0" w:color="auto"/>
            </w:tcBorders>
            <w:vAlign w:val="center"/>
            <w:hideMark/>
          </w:tcPr>
          <w:p w14:paraId="3402FFD2" w14:textId="77777777" w:rsidR="0054761C" w:rsidRPr="00E378B8" w:rsidRDefault="0054761C">
            <w:pPr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</w:pPr>
            <w:r w:rsidRPr="00E378B8"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  <w:t>PONR</w:t>
            </w: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BFBFBF"/>
              <w:right w:val="single" w:sz="4" w:space="0" w:color="auto"/>
            </w:tcBorders>
            <w:vAlign w:val="center"/>
            <w:hideMark/>
          </w:tcPr>
          <w:p w14:paraId="721CDD13" w14:textId="77777777" w:rsidR="0054761C" w:rsidRPr="00E378B8" w:rsidRDefault="0054761C">
            <w:pPr>
              <w:jc w:val="center"/>
              <w:rPr>
                <w:rFonts w:ascii="Aptos Narrow" w:hAnsi="Aptos Narrow"/>
                <w:b/>
                <w:bCs/>
                <w:color w:val="FF0000"/>
                <w:sz w:val="14"/>
                <w:szCs w:val="14"/>
                <w:lang w:eastAsia="fr-FR"/>
              </w:rPr>
            </w:pPr>
            <w:r w:rsidRPr="00E378B8">
              <w:rPr>
                <w:rFonts w:ascii="Aptos Narrow" w:hAnsi="Aptos Narrow"/>
                <w:b/>
                <w:bCs/>
                <w:color w:val="00B050"/>
                <w:sz w:val="14"/>
                <w:szCs w:val="14"/>
                <w:lang w:eastAsia="fr-FR"/>
              </w:rPr>
              <w:t>O</w:t>
            </w:r>
          </w:p>
        </w:tc>
        <w:tc>
          <w:tcPr>
            <w:tcW w:w="2623" w:type="dxa"/>
            <w:tcBorders>
              <w:top w:val="nil"/>
              <w:left w:val="nil"/>
              <w:bottom w:val="single" w:sz="4" w:space="0" w:color="BFBFBF"/>
              <w:right w:val="single" w:sz="4" w:space="0" w:color="auto"/>
            </w:tcBorders>
            <w:vAlign w:val="center"/>
            <w:hideMark/>
          </w:tcPr>
          <w:p w14:paraId="585A0E2C" w14:textId="77777777" w:rsidR="0054761C" w:rsidRPr="00E378B8" w:rsidRDefault="0054761C">
            <w:pPr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</w:pPr>
            <w:r w:rsidRPr="00E378B8"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  <w:t> 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BFBFBF"/>
              <w:right w:val="single" w:sz="4" w:space="0" w:color="auto"/>
            </w:tcBorders>
            <w:vAlign w:val="center"/>
            <w:hideMark/>
          </w:tcPr>
          <w:p w14:paraId="23C51C08" w14:textId="77777777" w:rsidR="0054761C" w:rsidRPr="00E378B8" w:rsidRDefault="0054761C">
            <w:pPr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</w:pPr>
            <w:r w:rsidRPr="00E378B8"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  <w:t>lines.lineNumber</w:t>
            </w:r>
          </w:p>
        </w:tc>
      </w:tr>
      <w:tr w:rsidR="0054761C" w:rsidRPr="00E378B8" w14:paraId="777A0CC7" w14:textId="77777777" w:rsidTr="00DC69AD">
        <w:trPr>
          <w:trHeight w:val="397"/>
          <w:jc w:val="center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BFBFBF"/>
              <w:right w:val="nil"/>
            </w:tcBorders>
            <w:vAlign w:val="center"/>
          </w:tcPr>
          <w:p w14:paraId="7EAF8BCA" w14:textId="77777777" w:rsidR="0054761C" w:rsidRPr="00E378B8" w:rsidRDefault="0054761C">
            <w:pPr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</w:pPr>
            <w:r w:rsidRPr="00E378B8"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  <w:t>Rq.9</w:t>
            </w:r>
          </w:p>
        </w:tc>
        <w:tc>
          <w:tcPr>
            <w:tcW w:w="1828" w:type="dxa"/>
            <w:tcBorders>
              <w:top w:val="nil"/>
              <w:left w:val="single" w:sz="4" w:space="0" w:color="auto"/>
              <w:bottom w:val="single" w:sz="4" w:space="0" w:color="BFBFBF"/>
              <w:right w:val="nil"/>
            </w:tcBorders>
            <w:vAlign w:val="center"/>
            <w:hideMark/>
          </w:tcPr>
          <w:p w14:paraId="2F92AE42" w14:textId="77777777" w:rsidR="0054761C" w:rsidRPr="00E378B8" w:rsidRDefault="0054761C">
            <w:pPr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</w:pPr>
            <w:r w:rsidRPr="00E378B8"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  <w:t>EAN: "",</w:t>
            </w:r>
          </w:p>
        </w:tc>
        <w:tc>
          <w:tcPr>
            <w:tcW w:w="1194" w:type="dxa"/>
            <w:tcBorders>
              <w:top w:val="nil"/>
              <w:left w:val="single" w:sz="4" w:space="0" w:color="auto"/>
              <w:bottom w:val="single" w:sz="4" w:space="0" w:color="BFBFBF"/>
              <w:right w:val="single" w:sz="4" w:space="0" w:color="auto"/>
            </w:tcBorders>
            <w:vAlign w:val="center"/>
            <w:hideMark/>
          </w:tcPr>
          <w:p w14:paraId="2933E6C8" w14:textId="77777777" w:rsidR="0054761C" w:rsidRPr="00E378B8" w:rsidRDefault="0054761C">
            <w:pPr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</w:pPr>
            <w:r w:rsidRPr="00E378B8"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  <w:t>Code EAN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BFBFBF"/>
              <w:right w:val="single" w:sz="4" w:space="0" w:color="auto"/>
            </w:tcBorders>
            <w:vAlign w:val="center"/>
            <w:hideMark/>
          </w:tcPr>
          <w:p w14:paraId="4729411A" w14:textId="59367A1B" w:rsidR="0054761C" w:rsidRPr="00E378B8" w:rsidRDefault="00ED7C0F">
            <w:pPr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</w:pPr>
            <w:r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  <w:t>CEAN</w:t>
            </w: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BFBFBF"/>
              <w:right w:val="single" w:sz="4" w:space="0" w:color="auto"/>
            </w:tcBorders>
            <w:vAlign w:val="center"/>
            <w:hideMark/>
          </w:tcPr>
          <w:p w14:paraId="14B35000" w14:textId="77777777" w:rsidR="0054761C" w:rsidRPr="00E378B8" w:rsidRDefault="0054761C">
            <w:pPr>
              <w:jc w:val="center"/>
              <w:rPr>
                <w:rFonts w:ascii="Aptos Narrow" w:hAnsi="Aptos Narrow"/>
                <w:b/>
                <w:bCs/>
                <w:color w:val="FF0000"/>
                <w:sz w:val="14"/>
                <w:szCs w:val="14"/>
                <w:lang w:eastAsia="fr-FR"/>
              </w:rPr>
            </w:pPr>
            <w:r w:rsidRPr="00E378B8">
              <w:rPr>
                <w:rFonts w:ascii="Aptos Narrow" w:hAnsi="Aptos Narrow"/>
                <w:b/>
                <w:bCs/>
                <w:color w:val="FF0000"/>
                <w:sz w:val="14"/>
                <w:szCs w:val="14"/>
                <w:lang w:eastAsia="fr-FR"/>
              </w:rPr>
              <w:t>N</w:t>
            </w:r>
          </w:p>
        </w:tc>
        <w:tc>
          <w:tcPr>
            <w:tcW w:w="2623" w:type="dxa"/>
            <w:tcBorders>
              <w:top w:val="nil"/>
              <w:left w:val="nil"/>
              <w:bottom w:val="single" w:sz="4" w:space="0" w:color="BFBFBF"/>
              <w:right w:val="single" w:sz="4" w:space="0" w:color="auto"/>
            </w:tcBorders>
            <w:vAlign w:val="center"/>
            <w:hideMark/>
          </w:tcPr>
          <w:p w14:paraId="3E10C367" w14:textId="77777777" w:rsidR="0054761C" w:rsidRPr="00E378B8" w:rsidRDefault="0054761C">
            <w:pPr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</w:pPr>
            <w:r w:rsidRPr="00E378B8"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  <w:t> 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BFBFBF"/>
              <w:right w:val="single" w:sz="4" w:space="0" w:color="auto"/>
            </w:tcBorders>
            <w:vAlign w:val="center"/>
            <w:hideMark/>
          </w:tcPr>
          <w:p w14:paraId="3D0EAFC6" w14:textId="77777777" w:rsidR="0054761C" w:rsidRPr="00E378B8" w:rsidRDefault="0054761C">
            <w:pPr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</w:pPr>
            <w:r w:rsidRPr="00E378B8"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  <w:t>lines.EAN</w:t>
            </w:r>
          </w:p>
        </w:tc>
      </w:tr>
      <w:tr w:rsidR="0054761C" w:rsidRPr="00E378B8" w14:paraId="3167F2B9" w14:textId="77777777" w:rsidTr="00DC69AD">
        <w:trPr>
          <w:trHeight w:val="397"/>
          <w:jc w:val="center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BFBFBF"/>
              <w:right w:val="nil"/>
            </w:tcBorders>
            <w:vAlign w:val="center"/>
          </w:tcPr>
          <w:p w14:paraId="204923EF" w14:textId="77777777" w:rsidR="0054761C" w:rsidRPr="00E378B8" w:rsidRDefault="0054761C">
            <w:pPr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</w:pPr>
            <w:r w:rsidRPr="00E378B8"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  <w:t>Rq.10</w:t>
            </w:r>
          </w:p>
        </w:tc>
        <w:tc>
          <w:tcPr>
            <w:tcW w:w="1828" w:type="dxa"/>
            <w:tcBorders>
              <w:top w:val="nil"/>
              <w:left w:val="single" w:sz="4" w:space="0" w:color="auto"/>
              <w:bottom w:val="single" w:sz="4" w:space="0" w:color="BFBFBF"/>
              <w:right w:val="nil"/>
            </w:tcBorders>
            <w:vAlign w:val="center"/>
            <w:hideMark/>
          </w:tcPr>
          <w:p w14:paraId="30F44232" w14:textId="77777777" w:rsidR="0054761C" w:rsidRPr="00E378B8" w:rsidRDefault="0054761C">
            <w:pPr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</w:pPr>
            <w:r w:rsidRPr="00E378B8"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  <w:t>alternateItemID: "",</w:t>
            </w:r>
          </w:p>
        </w:tc>
        <w:tc>
          <w:tcPr>
            <w:tcW w:w="1194" w:type="dxa"/>
            <w:tcBorders>
              <w:top w:val="nil"/>
              <w:left w:val="single" w:sz="4" w:space="0" w:color="auto"/>
              <w:bottom w:val="single" w:sz="4" w:space="0" w:color="BFBFBF"/>
              <w:right w:val="single" w:sz="4" w:space="0" w:color="auto"/>
            </w:tcBorders>
            <w:vAlign w:val="center"/>
            <w:hideMark/>
          </w:tcPr>
          <w:p w14:paraId="259C3EC0" w14:textId="77777777" w:rsidR="0054761C" w:rsidRPr="00E378B8" w:rsidRDefault="0054761C">
            <w:pPr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</w:pPr>
            <w:r w:rsidRPr="00E378B8"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  <w:t>Référence complémentaire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BFBFBF"/>
              <w:right w:val="single" w:sz="4" w:space="0" w:color="auto"/>
            </w:tcBorders>
            <w:vAlign w:val="center"/>
            <w:hideMark/>
          </w:tcPr>
          <w:p w14:paraId="76200345" w14:textId="77777777" w:rsidR="0054761C" w:rsidRPr="00E378B8" w:rsidRDefault="0054761C">
            <w:pPr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</w:pPr>
            <w:r w:rsidRPr="00E378B8"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  <w:t>POPN</w:t>
            </w: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BFBFBF"/>
              <w:right w:val="single" w:sz="4" w:space="0" w:color="auto"/>
            </w:tcBorders>
            <w:vAlign w:val="center"/>
            <w:hideMark/>
          </w:tcPr>
          <w:p w14:paraId="452A5EC2" w14:textId="77777777" w:rsidR="0054761C" w:rsidRPr="00E378B8" w:rsidRDefault="0054761C">
            <w:pPr>
              <w:jc w:val="center"/>
              <w:rPr>
                <w:rFonts w:ascii="Aptos Narrow" w:hAnsi="Aptos Narrow"/>
                <w:b/>
                <w:bCs/>
                <w:color w:val="00B050"/>
                <w:sz w:val="14"/>
                <w:szCs w:val="14"/>
                <w:lang w:eastAsia="fr-FR"/>
              </w:rPr>
            </w:pPr>
            <w:r w:rsidRPr="00E378B8">
              <w:rPr>
                <w:rFonts w:ascii="Aptos Narrow" w:hAnsi="Aptos Narrow"/>
                <w:b/>
                <w:bCs/>
                <w:color w:val="00B050"/>
                <w:sz w:val="14"/>
                <w:szCs w:val="14"/>
                <w:lang w:eastAsia="fr-FR"/>
              </w:rPr>
              <w:t>O</w:t>
            </w:r>
          </w:p>
        </w:tc>
        <w:tc>
          <w:tcPr>
            <w:tcW w:w="2623" w:type="dxa"/>
            <w:tcBorders>
              <w:top w:val="nil"/>
              <w:left w:val="nil"/>
              <w:bottom w:val="single" w:sz="4" w:space="0" w:color="BFBFBF"/>
              <w:right w:val="single" w:sz="4" w:space="0" w:color="auto"/>
            </w:tcBorders>
            <w:vAlign w:val="center"/>
            <w:hideMark/>
          </w:tcPr>
          <w:p w14:paraId="05821983" w14:textId="77777777" w:rsidR="0054761C" w:rsidRPr="00E378B8" w:rsidRDefault="0054761C">
            <w:pPr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</w:pPr>
            <w:r w:rsidRPr="00E378B8"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  <w:t> 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BFBFBF"/>
              <w:right w:val="single" w:sz="4" w:space="0" w:color="auto"/>
            </w:tcBorders>
            <w:vAlign w:val="center"/>
            <w:hideMark/>
          </w:tcPr>
          <w:p w14:paraId="4A5170FA" w14:textId="77777777" w:rsidR="0054761C" w:rsidRPr="00E378B8" w:rsidRDefault="0054761C">
            <w:pPr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</w:pPr>
            <w:r w:rsidRPr="00E378B8"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  <w:t>lines.alternateItemID</w:t>
            </w:r>
          </w:p>
        </w:tc>
      </w:tr>
      <w:tr w:rsidR="0054761C" w:rsidRPr="00E378B8" w14:paraId="22B02EED" w14:textId="77777777" w:rsidTr="00DC69AD">
        <w:trPr>
          <w:trHeight w:val="397"/>
          <w:jc w:val="center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BFBFBF"/>
              <w:right w:val="nil"/>
            </w:tcBorders>
            <w:vAlign w:val="center"/>
          </w:tcPr>
          <w:p w14:paraId="7BD77D1E" w14:textId="77777777" w:rsidR="0054761C" w:rsidRPr="00E378B8" w:rsidRDefault="0054761C">
            <w:pPr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</w:pPr>
            <w:r w:rsidRPr="00E378B8"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  <w:t>Rq.11</w:t>
            </w:r>
          </w:p>
        </w:tc>
        <w:tc>
          <w:tcPr>
            <w:tcW w:w="1828" w:type="dxa"/>
            <w:tcBorders>
              <w:top w:val="nil"/>
              <w:left w:val="single" w:sz="4" w:space="0" w:color="auto"/>
              <w:bottom w:val="single" w:sz="4" w:space="0" w:color="BFBFBF"/>
              <w:right w:val="nil"/>
            </w:tcBorders>
            <w:vAlign w:val="center"/>
            <w:hideMark/>
          </w:tcPr>
          <w:p w14:paraId="14E7E6E8" w14:textId="77777777" w:rsidR="0054761C" w:rsidRPr="00E378B8" w:rsidRDefault="0054761C">
            <w:pPr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</w:pPr>
            <w:r w:rsidRPr="00E378B8"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  <w:t>brandID: "",</w:t>
            </w:r>
          </w:p>
        </w:tc>
        <w:tc>
          <w:tcPr>
            <w:tcW w:w="1194" w:type="dxa"/>
            <w:tcBorders>
              <w:top w:val="nil"/>
              <w:left w:val="single" w:sz="4" w:space="0" w:color="auto"/>
              <w:bottom w:val="single" w:sz="4" w:space="0" w:color="BFBFBF"/>
              <w:right w:val="single" w:sz="4" w:space="0" w:color="auto"/>
            </w:tcBorders>
            <w:vAlign w:val="center"/>
            <w:hideMark/>
          </w:tcPr>
          <w:p w14:paraId="1F920143" w14:textId="77777777" w:rsidR="0054761C" w:rsidRPr="00E378B8" w:rsidRDefault="0054761C">
            <w:pPr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</w:pPr>
            <w:r w:rsidRPr="00E378B8"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  <w:t>Code Marque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BFBFBF"/>
              <w:right w:val="single" w:sz="4" w:space="0" w:color="auto"/>
            </w:tcBorders>
            <w:vAlign w:val="center"/>
            <w:hideMark/>
          </w:tcPr>
          <w:p w14:paraId="3F473CE9" w14:textId="77777777" w:rsidR="0054761C" w:rsidRPr="00E378B8" w:rsidRDefault="0054761C">
            <w:pPr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</w:pPr>
            <w:r w:rsidRPr="00E378B8"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  <w:t>CFI1</w:t>
            </w: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BFBFBF"/>
              <w:right w:val="single" w:sz="4" w:space="0" w:color="auto"/>
            </w:tcBorders>
            <w:vAlign w:val="center"/>
            <w:hideMark/>
          </w:tcPr>
          <w:p w14:paraId="2AF87AC2" w14:textId="77777777" w:rsidR="0054761C" w:rsidRPr="00E378B8" w:rsidRDefault="0054761C">
            <w:pPr>
              <w:jc w:val="center"/>
              <w:rPr>
                <w:rFonts w:ascii="Aptos Narrow" w:hAnsi="Aptos Narrow"/>
                <w:b/>
                <w:bCs/>
                <w:color w:val="FF0000"/>
                <w:sz w:val="14"/>
                <w:szCs w:val="14"/>
                <w:lang w:eastAsia="fr-FR"/>
              </w:rPr>
            </w:pPr>
            <w:r w:rsidRPr="00E378B8">
              <w:rPr>
                <w:rFonts w:ascii="Aptos Narrow" w:hAnsi="Aptos Narrow"/>
                <w:b/>
                <w:bCs/>
                <w:color w:val="FF0000"/>
                <w:sz w:val="14"/>
                <w:szCs w:val="14"/>
                <w:lang w:eastAsia="fr-FR"/>
              </w:rPr>
              <w:t>N</w:t>
            </w:r>
          </w:p>
        </w:tc>
        <w:tc>
          <w:tcPr>
            <w:tcW w:w="2623" w:type="dxa"/>
            <w:tcBorders>
              <w:top w:val="nil"/>
              <w:left w:val="nil"/>
              <w:bottom w:val="single" w:sz="4" w:space="0" w:color="BFBFBF"/>
              <w:right w:val="single" w:sz="4" w:space="0" w:color="auto"/>
            </w:tcBorders>
            <w:vAlign w:val="center"/>
            <w:hideMark/>
          </w:tcPr>
          <w:p w14:paraId="198A1C3A" w14:textId="77777777" w:rsidR="0054761C" w:rsidRPr="00E378B8" w:rsidRDefault="0054761C">
            <w:pPr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</w:pPr>
            <w:r w:rsidRPr="00E378B8"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  <w:t> </w:t>
            </w:r>
            <w:r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  <w:t>Code marque TecCom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BFBFBF"/>
              <w:right w:val="single" w:sz="4" w:space="0" w:color="auto"/>
            </w:tcBorders>
            <w:vAlign w:val="center"/>
            <w:hideMark/>
          </w:tcPr>
          <w:p w14:paraId="07AA1339" w14:textId="77777777" w:rsidR="0054761C" w:rsidRPr="00E378B8" w:rsidRDefault="0054761C">
            <w:pPr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</w:pPr>
            <w:r w:rsidRPr="00E378B8"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  <w:t>lines.brandID</w:t>
            </w:r>
          </w:p>
        </w:tc>
      </w:tr>
      <w:tr w:rsidR="0054761C" w:rsidRPr="00E378B8" w14:paraId="5D1CFA2B" w14:textId="77777777" w:rsidTr="00DC69AD">
        <w:trPr>
          <w:trHeight w:val="397"/>
          <w:jc w:val="center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BFBFBF"/>
              <w:right w:val="nil"/>
            </w:tcBorders>
            <w:vAlign w:val="center"/>
          </w:tcPr>
          <w:p w14:paraId="5C04FCEF" w14:textId="77777777" w:rsidR="0054761C" w:rsidRPr="00E378B8" w:rsidRDefault="0054761C">
            <w:pPr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</w:pPr>
            <w:r w:rsidRPr="00E378B8"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  <w:t>Rq.12</w:t>
            </w:r>
          </w:p>
        </w:tc>
        <w:tc>
          <w:tcPr>
            <w:tcW w:w="1828" w:type="dxa"/>
            <w:tcBorders>
              <w:top w:val="nil"/>
              <w:left w:val="single" w:sz="4" w:space="0" w:color="auto"/>
              <w:bottom w:val="single" w:sz="4" w:space="0" w:color="BFBFBF"/>
              <w:right w:val="nil"/>
            </w:tcBorders>
            <w:vAlign w:val="center"/>
            <w:hideMark/>
          </w:tcPr>
          <w:p w14:paraId="46683790" w14:textId="77777777" w:rsidR="0054761C" w:rsidRPr="00E378B8" w:rsidRDefault="0054761C">
            <w:pPr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</w:pPr>
            <w:r w:rsidRPr="00E378B8"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  <w:t>requestedQuantity: "",</w:t>
            </w:r>
          </w:p>
        </w:tc>
        <w:tc>
          <w:tcPr>
            <w:tcW w:w="1194" w:type="dxa"/>
            <w:tcBorders>
              <w:top w:val="nil"/>
              <w:left w:val="single" w:sz="4" w:space="0" w:color="auto"/>
              <w:bottom w:val="single" w:sz="4" w:space="0" w:color="BFBFBF"/>
              <w:right w:val="single" w:sz="4" w:space="0" w:color="auto"/>
            </w:tcBorders>
            <w:vAlign w:val="center"/>
            <w:hideMark/>
          </w:tcPr>
          <w:p w14:paraId="272867E1" w14:textId="77777777" w:rsidR="0054761C" w:rsidRPr="00E378B8" w:rsidRDefault="0054761C">
            <w:pPr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</w:pPr>
            <w:r w:rsidRPr="00E378B8"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  <w:t>Quantité demandé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BFBFBF"/>
              <w:right w:val="single" w:sz="4" w:space="0" w:color="auto"/>
            </w:tcBorders>
            <w:vAlign w:val="center"/>
            <w:hideMark/>
          </w:tcPr>
          <w:p w14:paraId="5425F10A" w14:textId="77777777" w:rsidR="0054761C" w:rsidRPr="00E378B8" w:rsidRDefault="0054761C">
            <w:pPr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</w:pPr>
            <w:r w:rsidRPr="00E378B8"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  <w:t>ORQA</w:t>
            </w: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BFBFBF"/>
              <w:right w:val="single" w:sz="4" w:space="0" w:color="auto"/>
            </w:tcBorders>
            <w:vAlign w:val="center"/>
            <w:hideMark/>
          </w:tcPr>
          <w:p w14:paraId="4E9CDF5A" w14:textId="77777777" w:rsidR="0054761C" w:rsidRPr="00E378B8" w:rsidRDefault="0054761C">
            <w:pPr>
              <w:jc w:val="center"/>
              <w:rPr>
                <w:rFonts w:ascii="Aptos Narrow" w:hAnsi="Aptos Narrow"/>
                <w:b/>
                <w:bCs/>
                <w:color w:val="000000"/>
                <w:sz w:val="14"/>
                <w:szCs w:val="14"/>
                <w:lang w:eastAsia="fr-FR"/>
              </w:rPr>
            </w:pPr>
            <w:r w:rsidRPr="00E378B8">
              <w:rPr>
                <w:rFonts w:ascii="Aptos Narrow" w:hAnsi="Aptos Narrow"/>
                <w:b/>
                <w:bCs/>
                <w:color w:val="00B050"/>
                <w:sz w:val="14"/>
                <w:szCs w:val="14"/>
                <w:lang w:eastAsia="fr-FR"/>
              </w:rPr>
              <w:t>O</w:t>
            </w:r>
          </w:p>
        </w:tc>
        <w:tc>
          <w:tcPr>
            <w:tcW w:w="2623" w:type="dxa"/>
            <w:tcBorders>
              <w:top w:val="nil"/>
              <w:left w:val="nil"/>
              <w:bottom w:val="single" w:sz="4" w:space="0" w:color="BFBFBF"/>
              <w:right w:val="single" w:sz="4" w:space="0" w:color="auto"/>
            </w:tcBorders>
            <w:vAlign w:val="center"/>
            <w:hideMark/>
          </w:tcPr>
          <w:p w14:paraId="73316DE9" w14:textId="77777777" w:rsidR="0054761C" w:rsidRPr="00E378B8" w:rsidRDefault="0054761C">
            <w:pPr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</w:pPr>
            <w:r w:rsidRPr="00E378B8"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  <w:t> 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BFBFBF"/>
              <w:right w:val="single" w:sz="4" w:space="0" w:color="auto"/>
            </w:tcBorders>
            <w:vAlign w:val="center"/>
            <w:hideMark/>
          </w:tcPr>
          <w:p w14:paraId="5BB580D9" w14:textId="77777777" w:rsidR="0054761C" w:rsidRPr="00E378B8" w:rsidRDefault="0054761C">
            <w:pPr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</w:pPr>
            <w:r w:rsidRPr="00E378B8"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  <w:t>lines.requestedQuantity</w:t>
            </w:r>
          </w:p>
        </w:tc>
      </w:tr>
      <w:tr w:rsidR="0054761C" w:rsidRPr="00E378B8" w14:paraId="0FEB5124" w14:textId="77777777" w:rsidTr="00DC69AD">
        <w:trPr>
          <w:trHeight w:val="397"/>
          <w:jc w:val="center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BFBFBF"/>
              <w:right w:val="nil"/>
            </w:tcBorders>
            <w:vAlign w:val="center"/>
          </w:tcPr>
          <w:p w14:paraId="3BB62EB2" w14:textId="77777777" w:rsidR="0054761C" w:rsidRPr="00E378B8" w:rsidRDefault="0054761C">
            <w:pPr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</w:pPr>
            <w:r w:rsidRPr="00E378B8"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  <w:t>Rq.13</w:t>
            </w:r>
          </w:p>
        </w:tc>
        <w:tc>
          <w:tcPr>
            <w:tcW w:w="1828" w:type="dxa"/>
            <w:tcBorders>
              <w:top w:val="nil"/>
              <w:left w:val="single" w:sz="4" w:space="0" w:color="auto"/>
              <w:bottom w:val="single" w:sz="4" w:space="0" w:color="BFBFBF"/>
              <w:right w:val="nil"/>
            </w:tcBorders>
            <w:vAlign w:val="center"/>
            <w:hideMark/>
          </w:tcPr>
          <w:p w14:paraId="572A2BCB" w14:textId="77777777" w:rsidR="0054761C" w:rsidRPr="00E378B8" w:rsidRDefault="0054761C">
            <w:pPr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</w:pPr>
            <w:r w:rsidRPr="00E378B8"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  <w:t>unitOfMeasure: "",</w:t>
            </w:r>
          </w:p>
        </w:tc>
        <w:tc>
          <w:tcPr>
            <w:tcW w:w="1194" w:type="dxa"/>
            <w:tcBorders>
              <w:top w:val="nil"/>
              <w:left w:val="single" w:sz="4" w:space="0" w:color="auto"/>
              <w:bottom w:val="single" w:sz="4" w:space="0" w:color="BFBFBF"/>
              <w:right w:val="single" w:sz="4" w:space="0" w:color="auto"/>
            </w:tcBorders>
            <w:vAlign w:val="center"/>
            <w:hideMark/>
          </w:tcPr>
          <w:p w14:paraId="07DEEF61" w14:textId="77777777" w:rsidR="0054761C" w:rsidRPr="00E378B8" w:rsidRDefault="0054761C">
            <w:pPr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</w:pPr>
            <w:r w:rsidRPr="00E378B8"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  <w:t>Unité de mesure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BFBFBF"/>
              <w:right w:val="single" w:sz="4" w:space="0" w:color="auto"/>
            </w:tcBorders>
            <w:vAlign w:val="center"/>
            <w:hideMark/>
          </w:tcPr>
          <w:p w14:paraId="0E920D8B" w14:textId="391D64FA" w:rsidR="0054761C" w:rsidRPr="00E378B8" w:rsidRDefault="00B33611">
            <w:pPr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</w:pPr>
            <w:r w:rsidRPr="00E378B8"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  <w:t>UN</w:t>
            </w:r>
            <w:r w:rsidR="00707112"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  <w:t>MS</w:t>
            </w: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BFBFBF"/>
              <w:right w:val="single" w:sz="4" w:space="0" w:color="auto"/>
            </w:tcBorders>
            <w:vAlign w:val="center"/>
            <w:hideMark/>
          </w:tcPr>
          <w:p w14:paraId="141E54E8" w14:textId="77777777" w:rsidR="0054761C" w:rsidRPr="00E378B8" w:rsidRDefault="0054761C">
            <w:pPr>
              <w:jc w:val="center"/>
              <w:rPr>
                <w:rFonts w:ascii="Aptos Narrow" w:hAnsi="Aptos Narrow"/>
                <w:b/>
                <w:bCs/>
                <w:color w:val="000000"/>
                <w:sz w:val="14"/>
                <w:szCs w:val="14"/>
                <w:lang w:eastAsia="fr-FR"/>
              </w:rPr>
            </w:pPr>
            <w:r w:rsidRPr="00E378B8">
              <w:rPr>
                <w:rFonts w:ascii="Aptos Narrow" w:hAnsi="Aptos Narrow"/>
                <w:b/>
                <w:bCs/>
                <w:color w:val="FF0000"/>
                <w:sz w:val="14"/>
                <w:szCs w:val="14"/>
                <w:lang w:eastAsia="fr-FR"/>
              </w:rPr>
              <w:t>N</w:t>
            </w:r>
          </w:p>
        </w:tc>
        <w:tc>
          <w:tcPr>
            <w:tcW w:w="2623" w:type="dxa"/>
            <w:tcBorders>
              <w:top w:val="nil"/>
              <w:left w:val="nil"/>
              <w:bottom w:val="single" w:sz="4" w:space="0" w:color="BFBFBF"/>
              <w:right w:val="single" w:sz="4" w:space="0" w:color="auto"/>
            </w:tcBorders>
            <w:vAlign w:val="center"/>
            <w:hideMark/>
          </w:tcPr>
          <w:p w14:paraId="6AABFFBA" w14:textId="77777777" w:rsidR="0054761C" w:rsidRPr="00E378B8" w:rsidRDefault="0054761C">
            <w:pPr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</w:pPr>
            <w:r w:rsidRPr="00E378B8"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  <w:t> 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BFBFBF"/>
              <w:right w:val="single" w:sz="4" w:space="0" w:color="auto"/>
            </w:tcBorders>
            <w:vAlign w:val="center"/>
            <w:hideMark/>
          </w:tcPr>
          <w:p w14:paraId="040D5E67" w14:textId="77777777" w:rsidR="0054761C" w:rsidRPr="00E378B8" w:rsidRDefault="0054761C">
            <w:pPr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</w:pPr>
            <w:r w:rsidRPr="00E378B8"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  <w:t>lines.unitOfMeasure</w:t>
            </w:r>
          </w:p>
        </w:tc>
      </w:tr>
      <w:tr w:rsidR="0054761C" w:rsidRPr="00E378B8" w14:paraId="5A51C0C9" w14:textId="77777777" w:rsidTr="00B33611">
        <w:trPr>
          <w:trHeight w:val="340"/>
          <w:jc w:val="center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BFBFBF"/>
              <w:right w:val="nil"/>
            </w:tcBorders>
            <w:shd w:val="clear" w:color="auto" w:fill="D9D9D9" w:themeFill="background1" w:themeFillShade="D9"/>
            <w:vAlign w:val="center"/>
          </w:tcPr>
          <w:p w14:paraId="51947CA3" w14:textId="77777777" w:rsidR="0054761C" w:rsidRPr="00E378B8" w:rsidRDefault="0054761C">
            <w:pPr>
              <w:rPr>
                <w:rFonts w:ascii="Aptos Narrow" w:hAnsi="Aptos Narrow"/>
                <w:b/>
                <w:bCs/>
                <w:color w:val="000000"/>
                <w:sz w:val="14"/>
                <w:szCs w:val="14"/>
                <w:lang w:eastAsia="fr-FR"/>
              </w:rPr>
            </w:pPr>
          </w:p>
        </w:tc>
        <w:tc>
          <w:tcPr>
            <w:tcW w:w="1828" w:type="dxa"/>
            <w:tcBorders>
              <w:top w:val="nil"/>
              <w:left w:val="single" w:sz="4" w:space="0" w:color="auto"/>
              <w:bottom w:val="single" w:sz="4" w:space="0" w:color="BFBFBF"/>
              <w:right w:val="nil"/>
            </w:tcBorders>
            <w:shd w:val="clear" w:color="auto" w:fill="D9D9D9" w:themeFill="background1" w:themeFillShade="D9"/>
            <w:vAlign w:val="center"/>
            <w:hideMark/>
          </w:tcPr>
          <w:p w14:paraId="487E59A6" w14:textId="77777777" w:rsidR="0054761C" w:rsidRPr="00E378B8" w:rsidRDefault="0054761C">
            <w:pPr>
              <w:rPr>
                <w:rFonts w:ascii="Aptos Narrow" w:hAnsi="Aptos Narrow"/>
                <w:b/>
                <w:bCs/>
                <w:color w:val="000000"/>
                <w:sz w:val="14"/>
                <w:szCs w:val="14"/>
                <w:lang w:eastAsia="fr-FR"/>
              </w:rPr>
            </w:pPr>
            <w:r w:rsidRPr="00E378B8">
              <w:rPr>
                <w:rFonts w:ascii="Aptos Narrow" w:hAnsi="Aptos Narrow"/>
                <w:b/>
                <w:bCs/>
                <w:color w:val="000000"/>
                <w:sz w:val="14"/>
                <w:szCs w:val="14"/>
                <w:lang w:eastAsia="fr-FR"/>
              </w:rPr>
              <w:t>},</w:t>
            </w:r>
          </w:p>
        </w:tc>
        <w:tc>
          <w:tcPr>
            <w:tcW w:w="1194" w:type="dxa"/>
            <w:tcBorders>
              <w:top w:val="nil"/>
              <w:left w:val="single" w:sz="4" w:space="0" w:color="auto"/>
              <w:bottom w:val="single" w:sz="4" w:space="0" w:color="BFBFBF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2420661" w14:textId="77777777" w:rsidR="0054761C" w:rsidRPr="00E378B8" w:rsidRDefault="0054761C">
            <w:pPr>
              <w:rPr>
                <w:rFonts w:ascii="Aptos Narrow" w:hAnsi="Aptos Narrow"/>
                <w:b/>
                <w:bCs/>
                <w:color w:val="000000"/>
                <w:sz w:val="14"/>
                <w:szCs w:val="14"/>
                <w:lang w:eastAsia="fr-FR"/>
              </w:rPr>
            </w:pPr>
            <w:r w:rsidRPr="00E378B8">
              <w:rPr>
                <w:rFonts w:ascii="Aptos Narrow" w:hAnsi="Aptos Narrow"/>
                <w:b/>
                <w:bCs/>
                <w:color w:val="000000"/>
                <w:sz w:val="14"/>
                <w:szCs w:val="14"/>
                <w:lang w:eastAsia="fr-FR"/>
              </w:rPr>
              <w:t> 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BFBFBF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9FB7F3F" w14:textId="77777777" w:rsidR="0054761C" w:rsidRPr="00E378B8" w:rsidRDefault="0054761C">
            <w:pPr>
              <w:rPr>
                <w:rFonts w:ascii="Aptos Narrow" w:hAnsi="Aptos Narrow"/>
                <w:b/>
                <w:bCs/>
                <w:color w:val="000000"/>
                <w:sz w:val="14"/>
                <w:szCs w:val="14"/>
                <w:lang w:eastAsia="fr-FR"/>
              </w:rPr>
            </w:pPr>
            <w:r w:rsidRPr="00E378B8">
              <w:rPr>
                <w:rFonts w:ascii="Aptos Narrow" w:hAnsi="Aptos Narrow"/>
                <w:b/>
                <w:bCs/>
                <w:color w:val="000000"/>
                <w:sz w:val="14"/>
                <w:szCs w:val="14"/>
                <w:lang w:eastAsia="fr-FR"/>
              </w:rPr>
              <w:t> </w:t>
            </w: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BFBFBF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04D5CB8" w14:textId="77777777" w:rsidR="0054761C" w:rsidRPr="00E378B8" w:rsidRDefault="0054761C">
            <w:pPr>
              <w:jc w:val="center"/>
              <w:rPr>
                <w:rFonts w:ascii="Aptos Narrow" w:hAnsi="Aptos Narrow"/>
                <w:b/>
                <w:bCs/>
                <w:color w:val="000000"/>
                <w:sz w:val="14"/>
                <w:szCs w:val="14"/>
                <w:lang w:eastAsia="fr-FR"/>
              </w:rPr>
            </w:pPr>
            <w:r w:rsidRPr="00E378B8">
              <w:rPr>
                <w:rFonts w:ascii="Aptos Narrow" w:hAnsi="Aptos Narrow"/>
                <w:b/>
                <w:bCs/>
                <w:color w:val="000000"/>
                <w:sz w:val="14"/>
                <w:szCs w:val="14"/>
                <w:lang w:eastAsia="fr-FR"/>
              </w:rPr>
              <w:t>M</w:t>
            </w:r>
          </w:p>
        </w:tc>
        <w:tc>
          <w:tcPr>
            <w:tcW w:w="2623" w:type="dxa"/>
            <w:tcBorders>
              <w:top w:val="nil"/>
              <w:left w:val="nil"/>
              <w:bottom w:val="single" w:sz="4" w:space="0" w:color="BFBFBF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2EAC79A" w14:textId="77777777" w:rsidR="0054761C" w:rsidRPr="00E378B8" w:rsidRDefault="0054761C">
            <w:pPr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</w:pPr>
            <w:r w:rsidRPr="00E378B8"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  <w:t> 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BFBFBF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10C9236" w14:textId="77777777" w:rsidR="0054761C" w:rsidRPr="00E378B8" w:rsidRDefault="0054761C">
            <w:pPr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</w:pPr>
            <w:r w:rsidRPr="00E378B8"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  <w:t> </w:t>
            </w:r>
          </w:p>
        </w:tc>
      </w:tr>
      <w:tr w:rsidR="0054761C" w:rsidRPr="00E378B8" w14:paraId="1758458A" w14:textId="77777777" w:rsidTr="00B33611">
        <w:trPr>
          <w:trHeight w:val="340"/>
          <w:jc w:val="center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0D5DCE71" w14:textId="77777777" w:rsidR="0054761C" w:rsidRPr="00E378B8" w:rsidRDefault="0054761C">
            <w:pPr>
              <w:rPr>
                <w:rFonts w:ascii="Aptos Narrow" w:hAnsi="Aptos Narrow"/>
                <w:b/>
                <w:bCs/>
                <w:color w:val="000000"/>
                <w:sz w:val="14"/>
                <w:szCs w:val="14"/>
                <w:lang w:eastAsia="fr-FR"/>
              </w:rPr>
            </w:pPr>
          </w:p>
        </w:tc>
        <w:tc>
          <w:tcPr>
            <w:tcW w:w="182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  <w:hideMark/>
          </w:tcPr>
          <w:p w14:paraId="62C587CF" w14:textId="77777777" w:rsidR="0054761C" w:rsidRPr="00E378B8" w:rsidRDefault="0054761C">
            <w:pPr>
              <w:rPr>
                <w:rFonts w:ascii="Aptos Narrow" w:hAnsi="Aptos Narrow"/>
                <w:b/>
                <w:bCs/>
                <w:color w:val="000000"/>
                <w:sz w:val="14"/>
                <w:szCs w:val="14"/>
                <w:lang w:eastAsia="fr-FR"/>
              </w:rPr>
            </w:pPr>
            <w:r w:rsidRPr="00E378B8">
              <w:rPr>
                <w:rFonts w:ascii="Aptos Narrow" w:hAnsi="Aptos Narrow"/>
                <w:b/>
                <w:bCs/>
                <w:color w:val="000000"/>
                <w:sz w:val="14"/>
                <w:szCs w:val="14"/>
                <w:lang w:eastAsia="fr-FR"/>
              </w:rPr>
              <w:t>]</w:t>
            </w:r>
          </w:p>
        </w:tc>
        <w:tc>
          <w:tcPr>
            <w:tcW w:w="11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EF80A55" w14:textId="77777777" w:rsidR="0054761C" w:rsidRPr="00E378B8" w:rsidRDefault="0054761C">
            <w:pPr>
              <w:rPr>
                <w:rFonts w:ascii="Aptos Narrow" w:hAnsi="Aptos Narrow"/>
                <w:b/>
                <w:bCs/>
                <w:color w:val="000000"/>
                <w:sz w:val="14"/>
                <w:szCs w:val="14"/>
                <w:lang w:eastAsia="fr-FR"/>
              </w:rPr>
            </w:pPr>
            <w:r w:rsidRPr="00E378B8">
              <w:rPr>
                <w:rFonts w:ascii="Aptos Narrow" w:hAnsi="Aptos Narrow"/>
                <w:b/>
                <w:bCs/>
                <w:color w:val="000000"/>
                <w:sz w:val="14"/>
                <w:szCs w:val="14"/>
                <w:lang w:eastAsia="fr-FR"/>
              </w:rPr>
              <w:t> 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B13B91" w14:textId="77777777" w:rsidR="0054761C" w:rsidRPr="00E378B8" w:rsidRDefault="0054761C">
            <w:pPr>
              <w:rPr>
                <w:rFonts w:ascii="Aptos Narrow" w:hAnsi="Aptos Narrow"/>
                <w:b/>
                <w:bCs/>
                <w:color w:val="000000"/>
                <w:sz w:val="14"/>
                <w:szCs w:val="14"/>
                <w:lang w:eastAsia="fr-FR"/>
              </w:rPr>
            </w:pPr>
            <w:r w:rsidRPr="00E378B8">
              <w:rPr>
                <w:rFonts w:ascii="Aptos Narrow" w:hAnsi="Aptos Narrow"/>
                <w:b/>
                <w:bCs/>
                <w:color w:val="000000"/>
                <w:sz w:val="14"/>
                <w:szCs w:val="14"/>
                <w:lang w:eastAsia="fr-FR"/>
              </w:rPr>
              <w:t> </w:t>
            </w: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646F79A" w14:textId="77777777" w:rsidR="0054761C" w:rsidRPr="00E378B8" w:rsidRDefault="0054761C">
            <w:pPr>
              <w:jc w:val="center"/>
              <w:rPr>
                <w:rFonts w:ascii="Aptos Narrow" w:hAnsi="Aptos Narrow"/>
                <w:b/>
                <w:bCs/>
                <w:color w:val="000000"/>
                <w:sz w:val="14"/>
                <w:szCs w:val="14"/>
                <w:lang w:eastAsia="fr-FR"/>
              </w:rPr>
            </w:pPr>
          </w:p>
        </w:tc>
        <w:tc>
          <w:tcPr>
            <w:tcW w:w="2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B95A52F" w14:textId="77777777" w:rsidR="0054761C" w:rsidRPr="00E378B8" w:rsidRDefault="0054761C">
            <w:pPr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</w:pPr>
            <w:r w:rsidRPr="00E378B8"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  <w:t> 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9B59D18" w14:textId="77777777" w:rsidR="0054761C" w:rsidRPr="00E378B8" w:rsidRDefault="0054761C">
            <w:pPr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</w:pPr>
            <w:r w:rsidRPr="00E378B8">
              <w:rPr>
                <w:rFonts w:ascii="Aptos Narrow" w:hAnsi="Aptos Narrow"/>
                <w:color w:val="000000"/>
                <w:sz w:val="14"/>
                <w:szCs w:val="14"/>
                <w:lang w:eastAsia="fr-FR"/>
              </w:rPr>
              <w:t> </w:t>
            </w:r>
          </w:p>
        </w:tc>
      </w:tr>
    </w:tbl>
    <w:p w14:paraId="30706BDE" w14:textId="77777777" w:rsidR="0054761C" w:rsidRDefault="0054761C" w:rsidP="0054761C"/>
    <w:p w14:paraId="4BF562DE" w14:textId="5A732B2E" w:rsidR="0054761C" w:rsidRDefault="0002473B" w:rsidP="0054761C">
      <w:r>
        <w:t xml:space="preserve">Exemple de message </w:t>
      </w:r>
    </w:p>
    <w:p w14:paraId="020960BD" w14:textId="77777777" w:rsidR="0002473B" w:rsidRDefault="0002473B" w:rsidP="0054761C"/>
    <w:p w14:paraId="2D1AE0CC" w14:textId="77777777" w:rsidR="001E0B1B" w:rsidRPr="001E0B1B" w:rsidRDefault="001E0B1B" w:rsidP="001E0B1B">
      <w:pPr>
        <w:shd w:val="clear" w:color="auto" w:fill="212121"/>
        <w:spacing w:line="270" w:lineRule="atLeast"/>
        <w:rPr>
          <w:rFonts w:ascii="Courier New" w:hAnsi="Courier New" w:cs="Courier New"/>
          <w:color w:val="F8F8F2"/>
          <w:sz w:val="18"/>
          <w:szCs w:val="18"/>
          <w:lang w:val="en-US" w:eastAsia="fr-FR"/>
        </w:rPr>
      </w:pPr>
      <w:r w:rsidRPr="001E0B1B">
        <w:rPr>
          <w:rFonts w:ascii="Courier New" w:hAnsi="Courier New" w:cs="Courier New"/>
          <w:color w:val="DCDCDC"/>
          <w:sz w:val="18"/>
          <w:szCs w:val="18"/>
          <w:lang w:val="en-US" w:eastAsia="fr-FR"/>
        </w:rPr>
        <w:t>{</w:t>
      </w:r>
    </w:p>
    <w:p w14:paraId="7B2EC008" w14:textId="77777777" w:rsidR="001E0B1B" w:rsidRPr="001E0B1B" w:rsidRDefault="001E0B1B" w:rsidP="001E0B1B">
      <w:pPr>
        <w:shd w:val="clear" w:color="auto" w:fill="212121"/>
        <w:spacing w:line="270" w:lineRule="atLeast"/>
        <w:rPr>
          <w:rFonts w:ascii="Courier New" w:hAnsi="Courier New" w:cs="Courier New"/>
          <w:color w:val="F8F8F2"/>
          <w:sz w:val="18"/>
          <w:szCs w:val="18"/>
          <w:lang w:eastAsia="fr-FR"/>
        </w:rPr>
      </w:pPr>
      <w:r w:rsidRPr="3CB199D1">
        <w:rPr>
          <w:rFonts w:ascii="Courier New" w:hAnsi="Courier New" w:cs="Courier New"/>
          <w:color w:val="F8F8F2"/>
          <w:sz w:val="18"/>
          <w:szCs w:val="18"/>
          <w:lang w:eastAsia="fr-FR"/>
        </w:rPr>
        <w:t xml:space="preserve">    </w:t>
      </w:r>
      <w:r w:rsidRPr="3CB199D1">
        <w:rPr>
          <w:rFonts w:ascii="Courier New" w:hAnsi="Courier New" w:cs="Courier New"/>
          <w:color w:val="9CDCFE"/>
          <w:sz w:val="18"/>
          <w:szCs w:val="18"/>
          <w:lang w:eastAsia="fr-FR"/>
        </w:rPr>
        <w:t>"request"</w:t>
      </w:r>
      <w:r w:rsidRPr="3CB199D1">
        <w:rPr>
          <w:rFonts w:ascii="Courier New" w:hAnsi="Courier New" w:cs="Courier New"/>
          <w:color w:val="DCDCDC"/>
          <w:sz w:val="18"/>
          <w:szCs w:val="18"/>
          <w:lang w:eastAsia="fr-FR"/>
        </w:rPr>
        <w:t>:</w:t>
      </w:r>
      <w:r w:rsidRPr="3CB199D1">
        <w:rPr>
          <w:rFonts w:ascii="Courier New" w:hAnsi="Courier New" w:cs="Courier New"/>
          <w:color w:val="F8F8F2"/>
          <w:sz w:val="18"/>
          <w:szCs w:val="18"/>
          <w:lang w:eastAsia="fr-FR"/>
        </w:rPr>
        <w:t xml:space="preserve"> </w:t>
      </w:r>
      <w:r w:rsidRPr="3CB199D1">
        <w:rPr>
          <w:rFonts w:ascii="Courier New" w:hAnsi="Courier New" w:cs="Courier New"/>
          <w:color w:val="DCDCDC"/>
          <w:sz w:val="18"/>
          <w:szCs w:val="18"/>
          <w:lang w:eastAsia="fr-FR"/>
        </w:rPr>
        <w:t>{</w:t>
      </w:r>
    </w:p>
    <w:p w14:paraId="4B89EF83" w14:textId="77777777" w:rsidR="001E0B1B" w:rsidRPr="001E0B1B" w:rsidRDefault="001E0B1B" w:rsidP="001E0B1B">
      <w:pPr>
        <w:shd w:val="clear" w:color="auto" w:fill="212121"/>
        <w:spacing w:line="270" w:lineRule="atLeast"/>
        <w:rPr>
          <w:rFonts w:ascii="Courier New" w:hAnsi="Courier New" w:cs="Courier New"/>
          <w:color w:val="F8F8F2"/>
          <w:sz w:val="18"/>
          <w:szCs w:val="18"/>
          <w:lang w:eastAsia="fr-FR"/>
        </w:rPr>
      </w:pPr>
      <w:r w:rsidRPr="3CB199D1">
        <w:rPr>
          <w:rFonts w:ascii="Courier New" w:hAnsi="Courier New" w:cs="Courier New"/>
          <w:color w:val="F8F8F2"/>
          <w:sz w:val="18"/>
          <w:szCs w:val="18"/>
          <w:lang w:eastAsia="fr-FR"/>
        </w:rPr>
        <w:t xml:space="preserve">        </w:t>
      </w:r>
      <w:r w:rsidRPr="3CB199D1">
        <w:rPr>
          <w:rFonts w:ascii="Courier New" w:hAnsi="Courier New" w:cs="Courier New"/>
          <w:color w:val="9CDCFE"/>
          <w:sz w:val="18"/>
          <w:szCs w:val="18"/>
          <w:lang w:eastAsia="fr-FR"/>
        </w:rPr>
        <w:t>"header"</w:t>
      </w:r>
      <w:r w:rsidRPr="3CB199D1">
        <w:rPr>
          <w:rFonts w:ascii="Courier New" w:hAnsi="Courier New" w:cs="Courier New"/>
          <w:color w:val="DCDCDC"/>
          <w:sz w:val="18"/>
          <w:szCs w:val="18"/>
          <w:lang w:eastAsia="fr-FR"/>
        </w:rPr>
        <w:t>:</w:t>
      </w:r>
      <w:r w:rsidRPr="3CB199D1">
        <w:rPr>
          <w:rFonts w:ascii="Courier New" w:hAnsi="Courier New" w:cs="Courier New"/>
          <w:color w:val="F8F8F2"/>
          <w:sz w:val="18"/>
          <w:szCs w:val="18"/>
          <w:lang w:eastAsia="fr-FR"/>
        </w:rPr>
        <w:t xml:space="preserve"> </w:t>
      </w:r>
      <w:r w:rsidRPr="3CB199D1">
        <w:rPr>
          <w:rFonts w:ascii="Courier New" w:hAnsi="Courier New" w:cs="Courier New"/>
          <w:color w:val="DCDCDC"/>
          <w:sz w:val="18"/>
          <w:szCs w:val="18"/>
          <w:lang w:eastAsia="fr-FR"/>
        </w:rPr>
        <w:t>{</w:t>
      </w:r>
    </w:p>
    <w:p w14:paraId="05B65121" w14:textId="77777777" w:rsidR="001E0B1B" w:rsidRPr="001E0B1B" w:rsidRDefault="001E0B1B" w:rsidP="001E0B1B">
      <w:pPr>
        <w:shd w:val="clear" w:color="auto" w:fill="212121"/>
        <w:spacing w:line="270" w:lineRule="atLeast"/>
        <w:rPr>
          <w:rFonts w:ascii="Courier New" w:hAnsi="Courier New" w:cs="Courier New"/>
          <w:color w:val="F8F8F2"/>
          <w:sz w:val="18"/>
          <w:szCs w:val="18"/>
          <w:lang w:val="en-US" w:eastAsia="fr-FR"/>
        </w:rPr>
      </w:pPr>
      <w:r w:rsidRPr="001E0B1B">
        <w:rPr>
          <w:rFonts w:ascii="Courier New" w:hAnsi="Courier New" w:cs="Courier New"/>
          <w:color w:val="F8F8F2"/>
          <w:sz w:val="18"/>
          <w:szCs w:val="18"/>
          <w:lang w:val="en-US" w:eastAsia="fr-FR"/>
        </w:rPr>
        <w:t xml:space="preserve">            </w:t>
      </w:r>
      <w:r w:rsidRPr="001E0B1B">
        <w:rPr>
          <w:rFonts w:ascii="Courier New" w:hAnsi="Courier New" w:cs="Courier New"/>
          <w:color w:val="9CDCFE"/>
          <w:sz w:val="18"/>
          <w:szCs w:val="18"/>
          <w:lang w:val="en-US" w:eastAsia="fr-FR"/>
        </w:rPr>
        <w:t>"company"</w:t>
      </w:r>
      <w:r w:rsidRPr="001E0B1B">
        <w:rPr>
          <w:rFonts w:ascii="Courier New" w:hAnsi="Courier New" w:cs="Courier New"/>
          <w:color w:val="DCDCDC"/>
          <w:sz w:val="18"/>
          <w:szCs w:val="18"/>
          <w:lang w:val="en-US" w:eastAsia="fr-FR"/>
        </w:rPr>
        <w:t>:</w:t>
      </w:r>
      <w:r w:rsidRPr="001E0B1B">
        <w:rPr>
          <w:rFonts w:ascii="Courier New" w:hAnsi="Courier New" w:cs="Courier New"/>
          <w:color w:val="F8F8F2"/>
          <w:sz w:val="18"/>
          <w:szCs w:val="18"/>
          <w:lang w:val="en-US" w:eastAsia="fr-FR"/>
        </w:rPr>
        <w:t xml:space="preserve"> </w:t>
      </w:r>
      <w:r w:rsidRPr="001E0B1B">
        <w:rPr>
          <w:rFonts w:ascii="Courier New" w:hAnsi="Courier New" w:cs="Courier New"/>
          <w:color w:val="CE9178"/>
          <w:sz w:val="18"/>
          <w:szCs w:val="18"/>
          <w:lang w:val="en-US" w:eastAsia="fr-FR"/>
        </w:rPr>
        <w:t>"350"</w:t>
      </w:r>
      <w:r w:rsidRPr="001E0B1B">
        <w:rPr>
          <w:rFonts w:ascii="Courier New" w:hAnsi="Courier New" w:cs="Courier New"/>
          <w:color w:val="DCDCDC"/>
          <w:sz w:val="18"/>
          <w:szCs w:val="18"/>
          <w:lang w:val="en-US" w:eastAsia="fr-FR"/>
        </w:rPr>
        <w:t>,</w:t>
      </w:r>
    </w:p>
    <w:p w14:paraId="3E531EFA" w14:textId="77777777" w:rsidR="001E0B1B" w:rsidRPr="001E0B1B" w:rsidRDefault="001E0B1B" w:rsidP="001E0B1B">
      <w:pPr>
        <w:shd w:val="clear" w:color="auto" w:fill="212121"/>
        <w:spacing w:line="270" w:lineRule="atLeast"/>
        <w:rPr>
          <w:rFonts w:ascii="Courier New" w:hAnsi="Courier New" w:cs="Courier New"/>
          <w:color w:val="F8F8F2"/>
          <w:sz w:val="18"/>
          <w:szCs w:val="18"/>
          <w:lang w:val="en-US" w:eastAsia="fr-FR"/>
        </w:rPr>
      </w:pPr>
      <w:r w:rsidRPr="001E0B1B">
        <w:rPr>
          <w:rFonts w:ascii="Courier New" w:hAnsi="Courier New" w:cs="Courier New"/>
          <w:color w:val="F8F8F2"/>
          <w:sz w:val="18"/>
          <w:szCs w:val="18"/>
          <w:lang w:val="en-US" w:eastAsia="fr-FR"/>
        </w:rPr>
        <w:t xml:space="preserve">            </w:t>
      </w:r>
      <w:r w:rsidRPr="001E0B1B">
        <w:rPr>
          <w:rFonts w:ascii="Courier New" w:hAnsi="Courier New" w:cs="Courier New"/>
          <w:color w:val="9CDCFE"/>
          <w:sz w:val="18"/>
          <w:szCs w:val="18"/>
          <w:lang w:val="en-US" w:eastAsia="fr-FR"/>
        </w:rPr>
        <w:t>"division"</w:t>
      </w:r>
      <w:r w:rsidRPr="001E0B1B">
        <w:rPr>
          <w:rFonts w:ascii="Courier New" w:hAnsi="Courier New" w:cs="Courier New"/>
          <w:color w:val="DCDCDC"/>
          <w:sz w:val="18"/>
          <w:szCs w:val="18"/>
          <w:lang w:val="en-US" w:eastAsia="fr-FR"/>
        </w:rPr>
        <w:t>:</w:t>
      </w:r>
      <w:r w:rsidRPr="001E0B1B">
        <w:rPr>
          <w:rFonts w:ascii="Courier New" w:hAnsi="Courier New" w:cs="Courier New"/>
          <w:color w:val="F8F8F2"/>
          <w:sz w:val="18"/>
          <w:szCs w:val="18"/>
          <w:lang w:val="en-US" w:eastAsia="fr-FR"/>
        </w:rPr>
        <w:t xml:space="preserve"> </w:t>
      </w:r>
      <w:r w:rsidRPr="001E0B1B">
        <w:rPr>
          <w:rFonts w:ascii="Courier New" w:hAnsi="Courier New" w:cs="Courier New"/>
          <w:color w:val="CE9178"/>
          <w:sz w:val="18"/>
          <w:szCs w:val="18"/>
          <w:lang w:val="en-US" w:eastAsia="fr-FR"/>
        </w:rPr>
        <w:t>"CF0"</w:t>
      </w:r>
      <w:r w:rsidRPr="001E0B1B">
        <w:rPr>
          <w:rFonts w:ascii="Courier New" w:hAnsi="Courier New" w:cs="Courier New"/>
          <w:color w:val="DCDCDC"/>
          <w:sz w:val="18"/>
          <w:szCs w:val="18"/>
          <w:lang w:val="en-US" w:eastAsia="fr-FR"/>
        </w:rPr>
        <w:t>,</w:t>
      </w:r>
    </w:p>
    <w:p w14:paraId="15D83B4F" w14:textId="77777777" w:rsidR="001E0B1B" w:rsidRPr="001E0B1B" w:rsidRDefault="001E0B1B" w:rsidP="186F2915">
      <w:pPr>
        <w:shd w:val="clear" w:color="auto" w:fill="212121"/>
        <w:spacing w:line="270" w:lineRule="atLeast"/>
        <w:rPr>
          <w:rFonts w:ascii="Courier New" w:hAnsi="Courier New" w:cs="Courier New"/>
          <w:color w:val="F8F8F2"/>
          <w:sz w:val="18"/>
          <w:szCs w:val="18"/>
          <w:lang w:eastAsia="fr-FR"/>
        </w:rPr>
      </w:pPr>
      <w:r w:rsidRPr="186F2915">
        <w:rPr>
          <w:rFonts w:ascii="Courier New" w:hAnsi="Courier New" w:cs="Courier New"/>
          <w:color w:val="F8F8F2"/>
          <w:sz w:val="18"/>
          <w:szCs w:val="18"/>
          <w:lang w:eastAsia="fr-FR"/>
        </w:rPr>
        <w:t xml:space="preserve">            </w:t>
      </w:r>
      <w:r w:rsidRPr="186F2915">
        <w:rPr>
          <w:rFonts w:ascii="Courier New" w:hAnsi="Courier New" w:cs="Courier New"/>
          <w:color w:val="9CDCFE"/>
          <w:sz w:val="18"/>
          <w:szCs w:val="18"/>
          <w:lang w:eastAsia="fr-FR"/>
        </w:rPr>
        <w:t>"customerNumber"</w:t>
      </w:r>
      <w:r w:rsidRPr="186F2915">
        <w:rPr>
          <w:rFonts w:ascii="Courier New" w:hAnsi="Courier New" w:cs="Courier New"/>
          <w:color w:val="DCDCDC"/>
          <w:sz w:val="18"/>
          <w:szCs w:val="18"/>
          <w:lang w:eastAsia="fr-FR"/>
        </w:rPr>
        <w:t>:</w:t>
      </w:r>
      <w:r w:rsidRPr="186F2915">
        <w:rPr>
          <w:rFonts w:ascii="Courier New" w:hAnsi="Courier New" w:cs="Courier New"/>
          <w:color w:val="F8F8F2"/>
          <w:sz w:val="18"/>
          <w:szCs w:val="18"/>
          <w:lang w:eastAsia="fr-FR"/>
        </w:rPr>
        <w:t xml:space="preserve"> </w:t>
      </w:r>
      <w:r w:rsidRPr="186F2915">
        <w:rPr>
          <w:rFonts w:ascii="Courier New" w:hAnsi="Courier New" w:cs="Courier New"/>
          <w:color w:val="CE9178"/>
          <w:sz w:val="18"/>
          <w:szCs w:val="18"/>
          <w:lang w:eastAsia="fr-FR"/>
        </w:rPr>
        <w:t>"C0001624"</w:t>
      </w:r>
      <w:r w:rsidRPr="186F2915">
        <w:rPr>
          <w:rFonts w:ascii="Courier New" w:hAnsi="Courier New" w:cs="Courier New"/>
          <w:color w:val="DCDCDC"/>
          <w:sz w:val="18"/>
          <w:szCs w:val="18"/>
          <w:lang w:eastAsia="fr-FR"/>
        </w:rPr>
        <w:t>,</w:t>
      </w:r>
    </w:p>
    <w:p w14:paraId="2367FB0D" w14:textId="77777777" w:rsidR="001E0B1B" w:rsidRPr="001E0B1B" w:rsidRDefault="001E0B1B" w:rsidP="001E0B1B">
      <w:pPr>
        <w:shd w:val="clear" w:color="auto" w:fill="212121"/>
        <w:spacing w:line="270" w:lineRule="atLeast"/>
        <w:rPr>
          <w:rFonts w:ascii="Courier New" w:hAnsi="Courier New" w:cs="Courier New"/>
          <w:color w:val="F8F8F2"/>
          <w:sz w:val="18"/>
          <w:szCs w:val="18"/>
          <w:lang w:val="en-US" w:eastAsia="fr-FR"/>
        </w:rPr>
      </w:pPr>
      <w:r w:rsidRPr="001E0B1B">
        <w:rPr>
          <w:rFonts w:ascii="Courier New" w:hAnsi="Courier New" w:cs="Courier New"/>
          <w:color w:val="F8F8F2"/>
          <w:sz w:val="18"/>
          <w:szCs w:val="18"/>
          <w:lang w:val="en-US" w:eastAsia="fr-FR"/>
        </w:rPr>
        <w:t xml:space="preserve">            </w:t>
      </w:r>
      <w:r w:rsidRPr="001E0B1B">
        <w:rPr>
          <w:rFonts w:ascii="Courier New" w:hAnsi="Courier New" w:cs="Courier New"/>
          <w:color w:val="9CDCFE"/>
          <w:sz w:val="18"/>
          <w:szCs w:val="18"/>
          <w:lang w:val="en-US" w:eastAsia="fr-FR"/>
        </w:rPr>
        <w:t>"channel"</w:t>
      </w:r>
      <w:r w:rsidRPr="001E0B1B">
        <w:rPr>
          <w:rFonts w:ascii="Courier New" w:hAnsi="Courier New" w:cs="Courier New"/>
          <w:color w:val="DCDCDC"/>
          <w:sz w:val="18"/>
          <w:szCs w:val="18"/>
          <w:lang w:val="en-US" w:eastAsia="fr-FR"/>
        </w:rPr>
        <w:t>:</w:t>
      </w:r>
      <w:r w:rsidRPr="001E0B1B">
        <w:rPr>
          <w:rFonts w:ascii="Courier New" w:hAnsi="Courier New" w:cs="Courier New"/>
          <w:color w:val="F8F8F2"/>
          <w:sz w:val="18"/>
          <w:szCs w:val="18"/>
          <w:lang w:val="en-US" w:eastAsia="fr-FR"/>
        </w:rPr>
        <w:t xml:space="preserve"> </w:t>
      </w:r>
      <w:r w:rsidRPr="001E0B1B">
        <w:rPr>
          <w:rFonts w:ascii="Courier New" w:hAnsi="Courier New" w:cs="Courier New"/>
          <w:color w:val="CE9178"/>
          <w:sz w:val="18"/>
          <w:szCs w:val="18"/>
          <w:lang w:val="en-US" w:eastAsia="fr-FR"/>
        </w:rPr>
        <w:t>"A05"</w:t>
      </w:r>
      <w:r w:rsidRPr="001E0B1B">
        <w:rPr>
          <w:rFonts w:ascii="Courier New" w:hAnsi="Courier New" w:cs="Courier New"/>
          <w:color w:val="DCDCDC"/>
          <w:sz w:val="18"/>
          <w:szCs w:val="18"/>
          <w:lang w:val="en-US" w:eastAsia="fr-FR"/>
        </w:rPr>
        <w:t>,</w:t>
      </w:r>
    </w:p>
    <w:p w14:paraId="6716E1C9" w14:textId="77777777" w:rsidR="001E0B1B" w:rsidRPr="001E0B1B" w:rsidRDefault="001E0B1B" w:rsidP="186F2915">
      <w:pPr>
        <w:shd w:val="clear" w:color="auto" w:fill="212121"/>
        <w:spacing w:line="270" w:lineRule="atLeast"/>
        <w:rPr>
          <w:rFonts w:ascii="Courier New" w:hAnsi="Courier New" w:cs="Courier New"/>
          <w:color w:val="F8F8F2"/>
          <w:sz w:val="18"/>
          <w:szCs w:val="18"/>
          <w:lang w:eastAsia="fr-FR"/>
        </w:rPr>
      </w:pPr>
      <w:r w:rsidRPr="186F2915">
        <w:rPr>
          <w:rFonts w:ascii="Courier New" w:hAnsi="Courier New" w:cs="Courier New"/>
          <w:color w:val="F8F8F2"/>
          <w:sz w:val="18"/>
          <w:szCs w:val="18"/>
          <w:lang w:eastAsia="fr-FR"/>
        </w:rPr>
        <w:t xml:space="preserve">            </w:t>
      </w:r>
      <w:r w:rsidRPr="186F2915">
        <w:rPr>
          <w:rFonts w:ascii="Courier New" w:hAnsi="Courier New" w:cs="Courier New"/>
          <w:color w:val="9CDCFE"/>
          <w:sz w:val="18"/>
          <w:szCs w:val="18"/>
          <w:lang w:eastAsia="fr-FR"/>
        </w:rPr>
        <w:t>"orderType"</w:t>
      </w:r>
      <w:r w:rsidRPr="186F2915">
        <w:rPr>
          <w:rFonts w:ascii="Courier New" w:hAnsi="Courier New" w:cs="Courier New"/>
          <w:color w:val="DCDCDC"/>
          <w:sz w:val="18"/>
          <w:szCs w:val="18"/>
          <w:lang w:eastAsia="fr-FR"/>
        </w:rPr>
        <w:t>:</w:t>
      </w:r>
      <w:r w:rsidRPr="186F2915">
        <w:rPr>
          <w:rFonts w:ascii="Courier New" w:hAnsi="Courier New" w:cs="Courier New"/>
          <w:color w:val="F8F8F2"/>
          <w:sz w:val="18"/>
          <w:szCs w:val="18"/>
          <w:lang w:eastAsia="fr-FR"/>
        </w:rPr>
        <w:t xml:space="preserve"> </w:t>
      </w:r>
      <w:r w:rsidRPr="186F2915">
        <w:rPr>
          <w:rFonts w:ascii="Courier New" w:hAnsi="Courier New" w:cs="Courier New"/>
          <w:color w:val="CE9178"/>
          <w:sz w:val="18"/>
          <w:szCs w:val="18"/>
          <w:lang w:eastAsia="fr-FR"/>
        </w:rPr>
        <w:t>"WAV"</w:t>
      </w:r>
      <w:r w:rsidRPr="186F2915">
        <w:rPr>
          <w:rFonts w:ascii="Courier New" w:hAnsi="Courier New" w:cs="Courier New"/>
          <w:color w:val="DCDCDC"/>
          <w:sz w:val="18"/>
          <w:szCs w:val="18"/>
          <w:lang w:eastAsia="fr-FR"/>
        </w:rPr>
        <w:t>,</w:t>
      </w:r>
    </w:p>
    <w:p w14:paraId="73E0C178" w14:textId="77777777" w:rsidR="001E0B1B" w:rsidRPr="001E0B1B" w:rsidRDefault="001E0B1B" w:rsidP="186F2915">
      <w:pPr>
        <w:shd w:val="clear" w:color="auto" w:fill="212121"/>
        <w:spacing w:line="270" w:lineRule="atLeast"/>
        <w:rPr>
          <w:rFonts w:ascii="Courier New" w:hAnsi="Courier New" w:cs="Courier New"/>
          <w:color w:val="F8F8F2"/>
          <w:sz w:val="18"/>
          <w:szCs w:val="18"/>
          <w:lang w:eastAsia="fr-FR"/>
        </w:rPr>
      </w:pPr>
      <w:r w:rsidRPr="186F2915">
        <w:rPr>
          <w:rFonts w:ascii="Courier New" w:hAnsi="Courier New" w:cs="Courier New"/>
          <w:color w:val="F8F8F2"/>
          <w:sz w:val="18"/>
          <w:szCs w:val="18"/>
          <w:lang w:eastAsia="fr-FR"/>
        </w:rPr>
        <w:t xml:space="preserve">            </w:t>
      </w:r>
      <w:r w:rsidRPr="186F2915">
        <w:rPr>
          <w:rFonts w:ascii="Courier New" w:hAnsi="Courier New" w:cs="Courier New"/>
          <w:color w:val="9CDCFE"/>
          <w:sz w:val="18"/>
          <w:szCs w:val="18"/>
          <w:lang w:eastAsia="fr-FR"/>
        </w:rPr>
        <w:t>"customerOrderNumber"</w:t>
      </w:r>
      <w:r w:rsidRPr="186F2915">
        <w:rPr>
          <w:rFonts w:ascii="Courier New" w:hAnsi="Courier New" w:cs="Courier New"/>
          <w:color w:val="DCDCDC"/>
          <w:sz w:val="18"/>
          <w:szCs w:val="18"/>
          <w:lang w:eastAsia="fr-FR"/>
        </w:rPr>
        <w:t>:</w:t>
      </w:r>
      <w:r w:rsidRPr="186F2915">
        <w:rPr>
          <w:rFonts w:ascii="Courier New" w:hAnsi="Courier New" w:cs="Courier New"/>
          <w:color w:val="F8F8F2"/>
          <w:sz w:val="18"/>
          <w:szCs w:val="18"/>
          <w:lang w:eastAsia="fr-FR"/>
        </w:rPr>
        <w:t xml:space="preserve"> </w:t>
      </w:r>
      <w:r w:rsidRPr="186F2915">
        <w:rPr>
          <w:rFonts w:ascii="Courier New" w:hAnsi="Courier New" w:cs="Courier New"/>
          <w:color w:val="CE9178"/>
          <w:sz w:val="18"/>
          <w:szCs w:val="18"/>
          <w:lang w:eastAsia="fr-FR"/>
        </w:rPr>
        <w:t>"TST_20250513_M01"</w:t>
      </w:r>
      <w:r w:rsidRPr="186F2915">
        <w:rPr>
          <w:rFonts w:ascii="Courier New" w:hAnsi="Courier New" w:cs="Courier New"/>
          <w:color w:val="DCDCDC"/>
          <w:sz w:val="18"/>
          <w:szCs w:val="18"/>
          <w:lang w:eastAsia="fr-FR"/>
        </w:rPr>
        <w:t>,</w:t>
      </w:r>
    </w:p>
    <w:p w14:paraId="106B168D" w14:textId="77777777" w:rsidR="001E0B1B" w:rsidRPr="001E0B1B" w:rsidRDefault="001E0B1B" w:rsidP="001E0B1B">
      <w:pPr>
        <w:shd w:val="clear" w:color="auto" w:fill="212121"/>
        <w:spacing w:line="270" w:lineRule="atLeast"/>
        <w:rPr>
          <w:rFonts w:ascii="Courier New" w:hAnsi="Courier New" w:cs="Courier New"/>
          <w:color w:val="F8F8F2"/>
          <w:sz w:val="18"/>
          <w:szCs w:val="18"/>
          <w:lang w:eastAsia="fr-FR"/>
        </w:rPr>
      </w:pPr>
      <w:r w:rsidRPr="3CB199D1">
        <w:rPr>
          <w:rFonts w:ascii="Courier New" w:hAnsi="Courier New" w:cs="Courier New"/>
          <w:color w:val="F8F8F2"/>
          <w:sz w:val="18"/>
          <w:szCs w:val="18"/>
          <w:lang w:eastAsia="fr-FR"/>
        </w:rPr>
        <w:t xml:space="preserve">            </w:t>
      </w:r>
      <w:r w:rsidRPr="3CB199D1">
        <w:rPr>
          <w:rFonts w:ascii="Courier New" w:hAnsi="Courier New" w:cs="Courier New"/>
          <w:color w:val="9CDCFE"/>
          <w:sz w:val="18"/>
          <w:szCs w:val="18"/>
          <w:lang w:eastAsia="fr-FR"/>
        </w:rPr>
        <w:t>"deliveryCustomerNumber"</w:t>
      </w:r>
      <w:r w:rsidRPr="3CB199D1">
        <w:rPr>
          <w:rFonts w:ascii="Courier New" w:hAnsi="Courier New" w:cs="Courier New"/>
          <w:color w:val="DCDCDC"/>
          <w:sz w:val="18"/>
          <w:szCs w:val="18"/>
          <w:lang w:eastAsia="fr-FR"/>
        </w:rPr>
        <w:t>:</w:t>
      </w:r>
      <w:r w:rsidRPr="3CB199D1">
        <w:rPr>
          <w:rFonts w:ascii="Courier New" w:hAnsi="Courier New" w:cs="Courier New"/>
          <w:color w:val="F8F8F2"/>
          <w:sz w:val="18"/>
          <w:szCs w:val="18"/>
          <w:lang w:eastAsia="fr-FR"/>
        </w:rPr>
        <w:t xml:space="preserve"> </w:t>
      </w:r>
      <w:r w:rsidRPr="3CB199D1">
        <w:rPr>
          <w:rFonts w:ascii="Courier New" w:hAnsi="Courier New" w:cs="Courier New"/>
          <w:color w:val="CE9178"/>
          <w:sz w:val="18"/>
          <w:szCs w:val="18"/>
          <w:lang w:eastAsia="fr-FR"/>
        </w:rPr>
        <w:t>"C0001624"</w:t>
      </w:r>
    </w:p>
    <w:p w14:paraId="774CDFBC" w14:textId="77777777" w:rsidR="001E0B1B" w:rsidRPr="001E0B1B" w:rsidRDefault="001E0B1B" w:rsidP="001E0B1B">
      <w:pPr>
        <w:shd w:val="clear" w:color="auto" w:fill="212121"/>
        <w:spacing w:line="270" w:lineRule="atLeast"/>
        <w:rPr>
          <w:rFonts w:ascii="Courier New" w:hAnsi="Courier New" w:cs="Courier New"/>
          <w:color w:val="F8F8F2"/>
          <w:sz w:val="18"/>
          <w:szCs w:val="18"/>
          <w:lang w:val="en-US" w:eastAsia="fr-FR"/>
        </w:rPr>
      </w:pPr>
      <w:r w:rsidRPr="001E0B1B">
        <w:rPr>
          <w:rFonts w:ascii="Courier New" w:hAnsi="Courier New" w:cs="Courier New"/>
          <w:color w:val="F8F8F2"/>
          <w:sz w:val="18"/>
          <w:szCs w:val="18"/>
          <w:lang w:val="en-US" w:eastAsia="fr-FR"/>
        </w:rPr>
        <w:t xml:space="preserve">        </w:t>
      </w:r>
      <w:r w:rsidRPr="001E0B1B">
        <w:rPr>
          <w:rFonts w:ascii="Courier New" w:hAnsi="Courier New" w:cs="Courier New"/>
          <w:color w:val="DCDCDC"/>
          <w:sz w:val="18"/>
          <w:szCs w:val="18"/>
          <w:lang w:val="en-US" w:eastAsia="fr-FR"/>
        </w:rPr>
        <w:t>},</w:t>
      </w:r>
    </w:p>
    <w:p w14:paraId="5B301832" w14:textId="77777777" w:rsidR="001E0B1B" w:rsidRPr="001E0B1B" w:rsidRDefault="001E0B1B" w:rsidP="001E0B1B">
      <w:pPr>
        <w:shd w:val="clear" w:color="auto" w:fill="212121"/>
        <w:spacing w:line="270" w:lineRule="atLeast"/>
        <w:rPr>
          <w:rFonts w:ascii="Courier New" w:hAnsi="Courier New" w:cs="Courier New"/>
          <w:color w:val="F8F8F2"/>
          <w:sz w:val="18"/>
          <w:szCs w:val="18"/>
          <w:lang w:val="en-US" w:eastAsia="fr-FR"/>
        </w:rPr>
      </w:pPr>
      <w:r w:rsidRPr="001E0B1B">
        <w:rPr>
          <w:rFonts w:ascii="Courier New" w:hAnsi="Courier New" w:cs="Courier New"/>
          <w:color w:val="F8F8F2"/>
          <w:sz w:val="18"/>
          <w:szCs w:val="18"/>
          <w:lang w:val="en-US" w:eastAsia="fr-FR"/>
        </w:rPr>
        <w:t xml:space="preserve">        </w:t>
      </w:r>
      <w:r w:rsidRPr="001E0B1B">
        <w:rPr>
          <w:rFonts w:ascii="Courier New" w:hAnsi="Courier New" w:cs="Courier New"/>
          <w:color w:val="9CDCFE"/>
          <w:sz w:val="18"/>
          <w:szCs w:val="18"/>
          <w:lang w:val="en-US" w:eastAsia="fr-FR"/>
        </w:rPr>
        <w:t>"lines"</w:t>
      </w:r>
      <w:r w:rsidRPr="001E0B1B">
        <w:rPr>
          <w:rFonts w:ascii="Courier New" w:hAnsi="Courier New" w:cs="Courier New"/>
          <w:color w:val="DCDCDC"/>
          <w:sz w:val="18"/>
          <w:szCs w:val="18"/>
          <w:lang w:val="en-US" w:eastAsia="fr-FR"/>
        </w:rPr>
        <w:t>:</w:t>
      </w:r>
      <w:r w:rsidRPr="001E0B1B">
        <w:rPr>
          <w:rFonts w:ascii="Courier New" w:hAnsi="Courier New" w:cs="Courier New"/>
          <w:color w:val="F8F8F2"/>
          <w:sz w:val="18"/>
          <w:szCs w:val="18"/>
          <w:lang w:val="en-US" w:eastAsia="fr-FR"/>
        </w:rPr>
        <w:t xml:space="preserve"> </w:t>
      </w:r>
      <w:r w:rsidRPr="001E0B1B">
        <w:rPr>
          <w:rFonts w:ascii="Courier New" w:hAnsi="Courier New" w:cs="Courier New"/>
          <w:color w:val="DCDCDC"/>
          <w:sz w:val="18"/>
          <w:szCs w:val="18"/>
          <w:lang w:val="en-US" w:eastAsia="fr-FR"/>
        </w:rPr>
        <w:t>[</w:t>
      </w:r>
    </w:p>
    <w:p w14:paraId="5F1D1B64" w14:textId="45CF40D5" w:rsidR="001E0B1B" w:rsidRPr="001E0B1B" w:rsidRDefault="001E0B1B" w:rsidP="001E0B1B">
      <w:pPr>
        <w:shd w:val="clear" w:color="auto" w:fill="212121"/>
        <w:spacing w:line="270" w:lineRule="atLeast"/>
        <w:rPr>
          <w:rFonts w:ascii="Courier New" w:hAnsi="Courier New" w:cs="Courier New"/>
          <w:color w:val="F8F8F2"/>
          <w:sz w:val="18"/>
          <w:szCs w:val="18"/>
          <w:lang w:val="en-US" w:eastAsia="fr-FR"/>
        </w:rPr>
      </w:pPr>
      <w:r w:rsidRPr="001E0B1B">
        <w:rPr>
          <w:rFonts w:ascii="Courier New" w:hAnsi="Courier New" w:cs="Courier New"/>
          <w:color w:val="F8F8F2"/>
          <w:sz w:val="18"/>
          <w:szCs w:val="18"/>
          <w:lang w:val="en-US" w:eastAsia="fr-FR"/>
        </w:rPr>
        <w:t xml:space="preserve">            </w:t>
      </w:r>
      <w:r w:rsidRPr="001E0B1B">
        <w:rPr>
          <w:rFonts w:ascii="Courier New" w:hAnsi="Courier New" w:cs="Courier New"/>
          <w:color w:val="DCDCDC"/>
          <w:sz w:val="18"/>
          <w:szCs w:val="18"/>
          <w:lang w:val="en-US" w:eastAsia="fr-FR"/>
        </w:rPr>
        <w:t>{</w:t>
      </w:r>
    </w:p>
    <w:p w14:paraId="7AB0B460" w14:textId="77777777" w:rsidR="001E0B1B" w:rsidRPr="001E0B1B" w:rsidRDefault="001E0B1B" w:rsidP="001E0B1B">
      <w:pPr>
        <w:shd w:val="clear" w:color="auto" w:fill="212121"/>
        <w:spacing w:line="270" w:lineRule="atLeast"/>
        <w:rPr>
          <w:rFonts w:ascii="Courier New" w:hAnsi="Courier New" w:cs="Courier New"/>
          <w:color w:val="F8F8F2"/>
          <w:sz w:val="18"/>
          <w:szCs w:val="18"/>
          <w:lang w:eastAsia="fr-FR"/>
        </w:rPr>
      </w:pPr>
      <w:r w:rsidRPr="09D4F94B">
        <w:rPr>
          <w:rFonts w:ascii="Courier New" w:hAnsi="Courier New" w:cs="Courier New"/>
          <w:color w:val="F8F8F2"/>
          <w:sz w:val="18"/>
          <w:szCs w:val="18"/>
          <w:lang w:eastAsia="fr-FR"/>
        </w:rPr>
        <w:t xml:space="preserve">                </w:t>
      </w:r>
      <w:r w:rsidRPr="09D4F94B">
        <w:rPr>
          <w:rFonts w:ascii="Courier New" w:hAnsi="Courier New" w:cs="Courier New"/>
          <w:color w:val="9CDCFE"/>
          <w:sz w:val="18"/>
          <w:szCs w:val="18"/>
          <w:lang w:eastAsia="fr-FR"/>
        </w:rPr>
        <w:t>"lineNumber"</w:t>
      </w:r>
      <w:r w:rsidRPr="09D4F94B">
        <w:rPr>
          <w:rFonts w:ascii="Courier New" w:hAnsi="Courier New" w:cs="Courier New"/>
          <w:color w:val="DCDCDC"/>
          <w:sz w:val="18"/>
          <w:szCs w:val="18"/>
          <w:lang w:eastAsia="fr-FR"/>
        </w:rPr>
        <w:t>:</w:t>
      </w:r>
      <w:r w:rsidRPr="09D4F94B">
        <w:rPr>
          <w:rFonts w:ascii="Courier New" w:hAnsi="Courier New" w:cs="Courier New"/>
          <w:color w:val="F8F8F2"/>
          <w:sz w:val="18"/>
          <w:szCs w:val="18"/>
          <w:lang w:eastAsia="fr-FR"/>
        </w:rPr>
        <w:t xml:space="preserve"> </w:t>
      </w:r>
      <w:r w:rsidRPr="09D4F94B">
        <w:rPr>
          <w:rFonts w:ascii="Courier New" w:hAnsi="Courier New" w:cs="Courier New"/>
          <w:color w:val="CE9178"/>
          <w:sz w:val="18"/>
          <w:szCs w:val="18"/>
          <w:lang w:eastAsia="fr-FR"/>
        </w:rPr>
        <w:t>"1"</w:t>
      </w:r>
      <w:r w:rsidRPr="09D4F94B">
        <w:rPr>
          <w:rFonts w:ascii="Courier New" w:hAnsi="Courier New" w:cs="Courier New"/>
          <w:color w:val="DCDCDC"/>
          <w:sz w:val="18"/>
          <w:szCs w:val="18"/>
          <w:lang w:eastAsia="fr-FR"/>
        </w:rPr>
        <w:t>,</w:t>
      </w:r>
    </w:p>
    <w:p w14:paraId="6804BA0A" w14:textId="77777777" w:rsidR="001E0B1B" w:rsidRPr="001E0B1B" w:rsidRDefault="001E0B1B" w:rsidP="001E0B1B">
      <w:pPr>
        <w:shd w:val="clear" w:color="auto" w:fill="212121"/>
        <w:spacing w:line="270" w:lineRule="atLeast"/>
        <w:rPr>
          <w:rFonts w:ascii="Courier New" w:hAnsi="Courier New" w:cs="Courier New"/>
          <w:color w:val="F8F8F2"/>
          <w:sz w:val="18"/>
          <w:szCs w:val="18"/>
          <w:lang w:eastAsia="fr-FR"/>
        </w:rPr>
      </w:pPr>
      <w:r w:rsidRPr="09D4F94B">
        <w:rPr>
          <w:rFonts w:ascii="Courier New" w:hAnsi="Courier New" w:cs="Courier New"/>
          <w:color w:val="F8F8F2"/>
          <w:sz w:val="18"/>
          <w:szCs w:val="18"/>
          <w:lang w:eastAsia="fr-FR"/>
        </w:rPr>
        <w:t xml:space="preserve">                </w:t>
      </w:r>
      <w:r w:rsidRPr="09D4F94B">
        <w:rPr>
          <w:rFonts w:ascii="Courier New" w:hAnsi="Courier New" w:cs="Courier New"/>
          <w:color w:val="9CDCFE"/>
          <w:sz w:val="18"/>
          <w:szCs w:val="18"/>
          <w:lang w:eastAsia="fr-FR"/>
        </w:rPr>
        <w:t>"alternateItemID"</w:t>
      </w:r>
      <w:r w:rsidRPr="09D4F94B">
        <w:rPr>
          <w:rFonts w:ascii="Courier New" w:hAnsi="Courier New" w:cs="Courier New"/>
          <w:color w:val="DCDCDC"/>
          <w:sz w:val="18"/>
          <w:szCs w:val="18"/>
          <w:lang w:eastAsia="fr-FR"/>
        </w:rPr>
        <w:t>:</w:t>
      </w:r>
      <w:r w:rsidRPr="09D4F94B">
        <w:rPr>
          <w:rFonts w:ascii="Courier New" w:hAnsi="Courier New" w:cs="Courier New"/>
          <w:color w:val="F8F8F2"/>
          <w:sz w:val="18"/>
          <w:szCs w:val="18"/>
          <w:lang w:eastAsia="fr-FR"/>
        </w:rPr>
        <w:t xml:space="preserve"> </w:t>
      </w:r>
      <w:r w:rsidRPr="09D4F94B">
        <w:rPr>
          <w:rFonts w:ascii="Courier New" w:hAnsi="Courier New" w:cs="Courier New"/>
          <w:color w:val="CE9178"/>
          <w:sz w:val="18"/>
          <w:szCs w:val="18"/>
          <w:lang w:eastAsia="fr-FR"/>
        </w:rPr>
        <w:t>"F026407176"</w:t>
      </w:r>
      <w:r w:rsidRPr="09D4F94B">
        <w:rPr>
          <w:rFonts w:ascii="Courier New" w:hAnsi="Courier New" w:cs="Courier New"/>
          <w:color w:val="DCDCDC"/>
          <w:sz w:val="18"/>
          <w:szCs w:val="18"/>
          <w:lang w:eastAsia="fr-FR"/>
        </w:rPr>
        <w:t>,</w:t>
      </w:r>
    </w:p>
    <w:p w14:paraId="1861F285" w14:textId="77777777" w:rsidR="001E0B1B" w:rsidRPr="001E0B1B" w:rsidRDefault="001E0B1B" w:rsidP="001E0B1B">
      <w:pPr>
        <w:shd w:val="clear" w:color="auto" w:fill="212121"/>
        <w:spacing w:line="270" w:lineRule="atLeast"/>
        <w:rPr>
          <w:rFonts w:ascii="Courier New" w:hAnsi="Courier New" w:cs="Courier New"/>
          <w:color w:val="F8F8F2"/>
          <w:sz w:val="18"/>
          <w:szCs w:val="18"/>
          <w:lang w:val="en-US" w:eastAsia="fr-FR"/>
        </w:rPr>
      </w:pPr>
      <w:r w:rsidRPr="001E0B1B">
        <w:rPr>
          <w:rFonts w:ascii="Courier New" w:hAnsi="Courier New" w:cs="Courier New"/>
          <w:color w:val="F8F8F2"/>
          <w:sz w:val="18"/>
          <w:szCs w:val="18"/>
          <w:lang w:val="en-US" w:eastAsia="fr-FR"/>
        </w:rPr>
        <w:t xml:space="preserve">                </w:t>
      </w:r>
      <w:r w:rsidRPr="001E0B1B">
        <w:rPr>
          <w:rFonts w:ascii="Courier New" w:hAnsi="Courier New" w:cs="Courier New"/>
          <w:color w:val="9CDCFE"/>
          <w:sz w:val="18"/>
          <w:szCs w:val="18"/>
          <w:lang w:val="en-US" w:eastAsia="fr-FR"/>
        </w:rPr>
        <w:t>"EAN"</w:t>
      </w:r>
      <w:r w:rsidRPr="001E0B1B">
        <w:rPr>
          <w:rFonts w:ascii="Courier New" w:hAnsi="Courier New" w:cs="Courier New"/>
          <w:color w:val="DCDCDC"/>
          <w:sz w:val="18"/>
          <w:szCs w:val="18"/>
          <w:lang w:val="en-US" w:eastAsia="fr-FR"/>
        </w:rPr>
        <w:t>:</w:t>
      </w:r>
      <w:r w:rsidRPr="001E0B1B">
        <w:rPr>
          <w:rFonts w:ascii="Courier New" w:hAnsi="Courier New" w:cs="Courier New"/>
          <w:color w:val="F8F8F2"/>
          <w:sz w:val="18"/>
          <w:szCs w:val="18"/>
          <w:lang w:val="en-US" w:eastAsia="fr-FR"/>
        </w:rPr>
        <w:t xml:space="preserve"> </w:t>
      </w:r>
      <w:r w:rsidRPr="001E0B1B">
        <w:rPr>
          <w:rFonts w:ascii="Courier New" w:hAnsi="Courier New" w:cs="Courier New"/>
          <w:color w:val="CE9178"/>
          <w:sz w:val="18"/>
          <w:szCs w:val="18"/>
          <w:lang w:val="en-US" w:eastAsia="fr-FR"/>
        </w:rPr>
        <w:t>""</w:t>
      </w:r>
      <w:r w:rsidRPr="001E0B1B">
        <w:rPr>
          <w:rFonts w:ascii="Courier New" w:hAnsi="Courier New" w:cs="Courier New"/>
          <w:color w:val="DCDCDC"/>
          <w:sz w:val="18"/>
          <w:szCs w:val="18"/>
          <w:lang w:val="en-US" w:eastAsia="fr-FR"/>
        </w:rPr>
        <w:t>,</w:t>
      </w:r>
    </w:p>
    <w:p w14:paraId="00A1867A" w14:textId="77777777" w:rsidR="001E0B1B" w:rsidRPr="001E0B1B" w:rsidRDefault="001E0B1B" w:rsidP="186F2915">
      <w:pPr>
        <w:shd w:val="clear" w:color="auto" w:fill="212121"/>
        <w:spacing w:line="270" w:lineRule="atLeast"/>
        <w:rPr>
          <w:rFonts w:ascii="Courier New" w:hAnsi="Courier New" w:cs="Courier New"/>
          <w:color w:val="F8F8F2"/>
          <w:sz w:val="18"/>
          <w:szCs w:val="18"/>
          <w:lang w:eastAsia="fr-FR"/>
        </w:rPr>
      </w:pPr>
      <w:r w:rsidRPr="186F2915">
        <w:rPr>
          <w:rFonts w:ascii="Courier New" w:hAnsi="Courier New" w:cs="Courier New"/>
          <w:color w:val="F8F8F2"/>
          <w:sz w:val="18"/>
          <w:szCs w:val="18"/>
          <w:lang w:eastAsia="fr-FR"/>
        </w:rPr>
        <w:t xml:space="preserve">                </w:t>
      </w:r>
      <w:r w:rsidRPr="186F2915">
        <w:rPr>
          <w:rFonts w:ascii="Courier New" w:hAnsi="Courier New" w:cs="Courier New"/>
          <w:color w:val="9CDCFE"/>
          <w:sz w:val="18"/>
          <w:szCs w:val="18"/>
          <w:lang w:eastAsia="fr-FR"/>
        </w:rPr>
        <w:t>"brandID"</w:t>
      </w:r>
      <w:r w:rsidRPr="186F2915">
        <w:rPr>
          <w:rFonts w:ascii="Courier New" w:hAnsi="Courier New" w:cs="Courier New"/>
          <w:color w:val="DCDCDC"/>
          <w:sz w:val="18"/>
          <w:szCs w:val="18"/>
          <w:lang w:eastAsia="fr-FR"/>
        </w:rPr>
        <w:t>:</w:t>
      </w:r>
      <w:r w:rsidRPr="186F2915">
        <w:rPr>
          <w:rFonts w:ascii="Courier New" w:hAnsi="Courier New" w:cs="Courier New"/>
          <w:color w:val="F8F8F2"/>
          <w:sz w:val="18"/>
          <w:szCs w:val="18"/>
          <w:lang w:eastAsia="fr-FR"/>
        </w:rPr>
        <w:t xml:space="preserve"> </w:t>
      </w:r>
      <w:r w:rsidRPr="186F2915">
        <w:rPr>
          <w:rFonts w:ascii="Courier New" w:hAnsi="Courier New" w:cs="Courier New"/>
          <w:color w:val="CE9178"/>
          <w:sz w:val="18"/>
          <w:szCs w:val="18"/>
          <w:lang w:eastAsia="fr-FR"/>
        </w:rPr>
        <w:t>"BOSCH"</w:t>
      </w:r>
      <w:r w:rsidRPr="186F2915">
        <w:rPr>
          <w:rFonts w:ascii="Courier New" w:hAnsi="Courier New" w:cs="Courier New"/>
          <w:color w:val="DCDCDC"/>
          <w:sz w:val="18"/>
          <w:szCs w:val="18"/>
          <w:lang w:eastAsia="fr-FR"/>
        </w:rPr>
        <w:t>,</w:t>
      </w:r>
    </w:p>
    <w:p w14:paraId="4FB0A599" w14:textId="3AF70704" w:rsidR="001E0B1B" w:rsidRPr="001E0B1B" w:rsidRDefault="001E0B1B" w:rsidP="186F2915">
      <w:pPr>
        <w:shd w:val="clear" w:color="auto" w:fill="212121"/>
        <w:spacing w:line="270" w:lineRule="atLeast"/>
        <w:rPr>
          <w:rFonts w:ascii="Courier New" w:hAnsi="Courier New" w:cs="Courier New"/>
          <w:color w:val="F8F8F2"/>
          <w:sz w:val="18"/>
          <w:szCs w:val="18"/>
          <w:lang w:eastAsia="fr-FR"/>
        </w:rPr>
      </w:pPr>
      <w:r w:rsidRPr="186F2915">
        <w:rPr>
          <w:rFonts w:ascii="Courier New" w:hAnsi="Courier New" w:cs="Courier New"/>
          <w:color w:val="F8F8F2"/>
          <w:sz w:val="18"/>
          <w:szCs w:val="18"/>
          <w:lang w:eastAsia="fr-FR"/>
        </w:rPr>
        <w:t xml:space="preserve">                </w:t>
      </w:r>
      <w:r w:rsidRPr="186F2915">
        <w:rPr>
          <w:rFonts w:ascii="Courier New" w:hAnsi="Courier New" w:cs="Courier New"/>
          <w:color w:val="9CDCFE"/>
          <w:sz w:val="18"/>
          <w:szCs w:val="18"/>
          <w:lang w:eastAsia="fr-FR"/>
        </w:rPr>
        <w:t>"requestedQuantity"</w:t>
      </w:r>
      <w:r w:rsidRPr="186F2915">
        <w:rPr>
          <w:rFonts w:ascii="Courier New" w:hAnsi="Courier New" w:cs="Courier New"/>
          <w:color w:val="DCDCDC"/>
          <w:sz w:val="18"/>
          <w:szCs w:val="18"/>
          <w:lang w:eastAsia="fr-FR"/>
        </w:rPr>
        <w:t>:</w:t>
      </w:r>
      <w:r w:rsidRPr="186F2915">
        <w:rPr>
          <w:rFonts w:ascii="Courier New" w:hAnsi="Courier New" w:cs="Courier New"/>
          <w:color w:val="F8F8F2"/>
          <w:sz w:val="18"/>
          <w:szCs w:val="18"/>
          <w:lang w:eastAsia="fr-FR"/>
        </w:rPr>
        <w:t xml:space="preserve"> </w:t>
      </w:r>
      <w:r w:rsidRPr="186F2915">
        <w:rPr>
          <w:rFonts w:ascii="Courier New" w:hAnsi="Courier New" w:cs="Courier New"/>
          <w:color w:val="CE9178"/>
          <w:sz w:val="18"/>
          <w:szCs w:val="18"/>
          <w:lang w:eastAsia="fr-FR"/>
        </w:rPr>
        <w:t>"2"</w:t>
      </w:r>
      <w:r w:rsidRPr="186F2915">
        <w:rPr>
          <w:rFonts w:ascii="Courier New" w:hAnsi="Courier New" w:cs="Courier New"/>
          <w:color w:val="DCDCDC"/>
          <w:sz w:val="18"/>
          <w:szCs w:val="18"/>
          <w:lang w:eastAsia="fr-FR"/>
        </w:rPr>
        <w:t>,</w:t>
      </w:r>
    </w:p>
    <w:p w14:paraId="6FE6568E" w14:textId="77777777" w:rsidR="001E0B1B" w:rsidRPr="001E0B1B" w:rsidRDefault="001E0B1B" w:rsidP="001E0B1B">
      <w:pPr>
        <w:shd w:val="clear" w:color="auto" w:fill="212121"/>
        <w:spacing w:line="270" w:lineRule="atLeast"/>
        <w:rPr>
          <w:rFonts w:ascii="Courier New" w:hAnsi="Courier New" w:cs="Courier New"/>
          <w:color w:val="F8F8F2"/>
          <w:sz w:val="18"/>
          <w:szCs w:val="18"/>
          <w:lang w:eastAsia="fr-FR"/>
        </w:rPr>
      </w:pPr>
      <w:r w:rsidRPr="09D4F94B">
        <w:rPr>
          <w:rFonts w:ascii="Courier New" w:hAnsi="Courier New" w:cs="Courier New"/>
          <w:color w:val="F8F8F2"/>
          <w:sz w:val="18"/>
          <w:szCs w:val="18"/>
          <w:lang w:eastAsia="fr-FR"/>
        </w:rPr>
        <w:t xml:space="preserve">                </w:t>
      </w:r>
      <w:r w:rsidRPr="09D4F94B">
        <w:rPr>
          <w:rFonts w:ascii="Courier New" w:hAnsi="Courier New" w:cs="Courier New"/>
          <w:color w:val="9CDCFE"/>
          <w:sz w:val="18"/>
          <w:szCs w:val="18"/>
          <w:lang w:eastAsia="fr-FR"/>
        </w:rPr>
        <w:t>"unitOfMeasure"</w:t>
      </w:r>
      <w:r w:rsidRPr="09D4F94B">
        <w:rPr>
          <w:rFonts w:ascii="Courier New" w:hAnsi="Courier New" w:cs="Courier New"/>
          <w:color w:val="DCDCDC"/>
          <w:sz w:val="18"/>
          <w:szCs w:val="18"/>
          <w:lang w:eastAsia="fr-FR"/>
        </w:rPr>
        <w:t>:</w:t>
      </w:r>
      <w:r w:rsidRPr="09D4F94B">
        <w:rPr>
          <w:rFonts w:ascii="Courier New" w:hAnsi="Courier New" w:cs="Courier New"/>
          <w:color w:val="F8F8F2"/>
          <w:sz w:val="18"/>
          <w:szCs w:val="18"/>
          <w:lang w:eastAsia="fr-FR"/>
        </w:rPr>
        <w:t xml:space="preserve"> </w:t>
      </w:r>
      <w:r w:rsidRPr="09D4F94B">
        <w:rPr>
          <w:rFonts w:ascii="Courier New" w:hAnsi="Courier New" w:cs="Courier New"/>
          <w:color w:val="CE9178"/>
          <w:sz w:val="18"/>
          <w:szCs w:val="18"/>
          <w:lang w:eastAsia="fr-FR"/>
        </w:rPr>
        <w:t>"PCE"</w:t>
      </w:r>
    </w:p>
    <w:p w14:paraId="46CDD006" w14:textId="77777777" w:rsidR="001E0B1B" w:rsidRPr="001E0B1B" w:rsidRDefault="001E0B1B" w:rsidP="001E0B1B">
      <w:pPr>
        <w:shd w:val="clear" w:color="auto" w:fill="212121"/>
        <w:spacing w:line="270" w:lineRule="atLeast"/>
        <w:rPr>
          <w:rFonts w:ascii="Courier New" w:hAnsi="Courier New" w:cs="Courier New"/>
          <w:color w:val="F8F8F2"/>
          <w:sz w:val="18"/>
          <w:szCs w:val="18"/>
          <w:lang w:val="en-US" w:eastAsia="fr-FR"/>
        </w:rPr>
      </w:pPr>
      <w:r w:rsidRPr="001E0B1B">
        <w:rPr>
          <w:rFonts w:ascii="Courier New" w:hAnsi="Courier New" w:cs="Courier New"/>
          <w:color w:val="F8F8F2"/>
          <w:sz w:val="18"/>
          <w:szCs w:val="18"/>
          <w:lang w:val="en-US" w:eastAsia="fr-FR"/>
        </w:rPr>
        <w:t xml:space="preserve">            </w:t>
      </w:r>
      <w:r w:rsidRPr="001E0B1B">
        <w:rPr>
          <w:rFonts w:ascii="Courier New" w:hAnsi="Courier New" w:cs="Courier New"/>
          <w:color w:val="DCDCDC"/>
          <w:sz w:val="18"/>
          <w:szCs w:val="18"/>
          <w:lang w:val="en-US" w:eastAsia="fr-FR"/>
        </w:rPr>
        <w:t>},</w:t>
      </w:r>
    </w:p>
    <w:p w14:paraId="60B25BA2" w14:textId="77777777" w:rsidR="001E0B1B" w:rsidRPr="001E0B1B" w:rsidRDefault="001E0B1B" w:rsidP="001E0B1B">
      <w:pPr>
        <w:shd w:val="clear" w:color="auto" w:fill="212121"/>
        <w:spacing w:line="270" w:lineRule="atLeast"/>
        <w:rPr>
          <w:rFonts w:ascii="Courier New" w:hAnsi="Courier New" w:cs="Courier New"/>
          <w:color w:val="F8F8F2"/>
          <w:sz w:val="18"/>
          <w:szCs w:val="18"/>
          <w:lang w:val="en-US" w:eastAsia="fr-FR"/>
        </w:rPr>
      </w:pPr>
      <w:r w:rsidRPr="001E0B1B">
        <w:rPr>
          <w:rFonts w:ascii="Courier New" w:hAnsi="Courier New" w:cs="Courier New"/>
          <w:color w:val="F8F8F2"/>
          <w:sz w:val="18"/>
          <w:szCs w:val="18"/>
          <w:lang w:val="en-US" w:eastAsia="fr-FR"/>
        </w:rPr>
        <w:t xml:space="preserve">            </w:t>
      </w:r>
      <w:r w:rsidRPr="001E0B1B">
        <w:rPr>
          <w:rFonts w:ascii="Courier New" w:hAnsi="Courier New" w:cs="Courier New"/>
          <w:color w:val="DCDCDC"/>
          <w:sz w:val="18"/>
          <w:szCs w:val="18"/>
          <w:lang w:val="en-US" w:eastAsia="fr-FR"/>
        </w:rPr>
        <w:t>{</w:t>
      </w:r>
    </w:p>
    <w:p w14:paraId="35722D72" w14:textId="77777777" w:rsidR="001E0B1B" w:rsidRPr="001E0B1B" w:rsidRDefault="001E0B1B" w:rsidP="001E0B1B">
      <w:pPr>
        <w:shd w:val="clear" w:color="auto" w:fill="212121"/>
        <w:spacing w:line="270" w:lineRule="atLeast"/>
        <w:rPr>
          <w:rFonts w:ascii="Courier New" w:hAnsi="Courier New" w:cs="Courier New"/>
          <w:color w:val="F8F8F2"/>
          <w:sz w:val="18"/>
          <w:szCs w:val="18"/>
          <w:lang w:eastAsia="fr-FR"/>
        </w:rPr>
      </w:pPr>
      <w:r w:rsidRPr="09D4F94B">
        <w:rPr>
          <w:rFonts w:ascii="Courier New" w:hAnsi="Courier New" w:cs="Courier New"/>
          <w:color w:val="F8F8F2"/>
          <w:sz w:val="18"/>
          <w:szCs w:val="18"/>
          <w:lang w:eastAsia="fr-FR"/>
        </w:rPr>
        <w:t xml:space="preserve">                </w:t>
      </w:r>
      <w:r w:rsidRPr="09D4F94B">
        <w:rPr>
          <w:rFonts w:ascii="Courier New" w:hAnsi="Courier New" w:cs="Courier New"/>
          <w:color w:val="9CDCFE"/>
          <w:sz w:val="18"/>
          <w:szCs w:val="18"/>
          <w:lang w:eastAsia="fr-FR"/>
        </w:rPr>
        <w:t>"lineNumber"</w:t>
      </w:r>
      <w:r w:rsidRPr="09D4F94B">
        <w:rPr>
          <w:rFonts w:ascii="Courier New" w:hAnsi="Courier New" w:cs="Courier New"/>
          <w:color w:val="DCDCDC"/>
          <w:sz w:val="18"/>
          <w:szCs w:val="18"/>
          <w:lang w:eastAsia="fr-FR"/>
        </w:rPr>
        <w:t>:</w:t>
      </w:r>
      <w:r w:rsidRPr="09D4F94B">
        <w:rPr>
          <w:rFonts w:ascii="Courier New" w:hAnsi="Courier New" w:cs="Courier New"/>
          <w:color w:val="F8F8F2"/>
          <w:sz w:val="18"/>
          <w:szCs w:val="18"/>
          <w:lang w:eastAsia="fr-FR"/>
        </w:rPr>
        <w:t xml:space="preserve"> </w:t>
      </w:r>
      <w:r w:rsidRPr="09D4F94B">
        <w:rPr>
          <w:rFonts w:ascii="Courier New" w:hAnsi="Courier New" w:cs="Courier New"/>
          <w:color w:val="CE9178"/>
          <w:sz w:val="18"/>
          <w:szCs w:val="18"/>
          <w:lang w:eastAsia="fr-FR"/>
        </w:rPr>
        <w:t>"2"</w:t>
      </w:r>
      <w:r w:rsidRPr="09D4F94B">
        <w:rPr>
          <w:rFonts w:ascii="Courier New" w:hAnsi="Courier New" w:cs="Courier New"/>
          <w:color w:val="DCDCDC"/>
          <w:sz w:val="18"/>
          <w:szCs w:val="18"/>
          <w:lang w:eastAsia="fr-FR"/>
        </w:rPr>
        <w:t>,</w:t>
      </w:r>
    </w:p>
    <w:p w14:paraId="78462ED9" w14:textId="77777777" w:rsidR="001E0B1B" w:rsidRPr="001E0B1B" w:rsidRDefault="001E0B1B" w:rsidP="001E0B1B">
      <w:pPr>
        <w:shd w:val="clear" w:color="auto" w:fill="212121"/>
        <w:spacing w:line="270" w:lineRule="atLeast"/>
        <w:rPr>
          <w:rFonts w:ascii="Courier New" w:hAnsi="Courier New" w:cs="Courier New"/>
          <w:color w:val="F8F8F2"/>
          <w:sz w:val="18"/>
          <w:szCs w:val="18"/>
          <w:lang w:eastAsia="fr-FR"/>
        </w:rPr>
      </w:pPr>
      <w:r w:rsidRPr="09D4F94B">
        <w:rPr>
          <w:rFonts w:ascii="Courier New" w:hAnsi="Courier New" w:cs="Courier New"/>
          <w:color w:val="F8F8F2"/>
          <w:sz w:val="18"/>
          <w:szCs w:val="18"/>
          <w:lang w:eastAsia="fr-FR"/>
        </w:rPr>
        <w:t xml:space="preserve">                </w:t>
      </w:r>
      <w:r w:rsidRPr="09D4F94B">
        <w:rPr>
          <w:rFonts w:ascii="Courier New" w:hAnsi="Courier New" w:cs="Courier New"/>
          <w:color w:val="9CDCFE"/>
          <w:sz w:val="18"/>
          <w:szCs w:val="18"/>
          <w:lang w:eastAsia="fr-FR"/>
        </w:rPr>
        <w:t>"alternateItemID"</w:t>
      </w:r>
      <w:r w:rsidRPr="09D4F94B">
        <w:rPr>
          <w:rFonts w:ascii="Courier New" w:hAnsi="Courier New" w:cs="Courier New"/>
          <w:color w:val="DCDCDC"/>
          <w:sz w:val="18"/>
          <w:szCs w:val="18"/>
          <w:lang w:eastAsia="fr-FR"/>
        </w:rPr>
        <w:t>:</w:t>
      </w:r>
      <w:r w:rsidRPr="09D4F94B">
        <w:rPr>
          <w:rFonts w:ascii="Courier New" w:hAnsi="Courier New" w:cs="Courier New"/>
          <w:color w:val="F8F8F2"/>
          <w:sz w:val="18"/>
          <w:szCs w:val="18"/>
          <w:lang w:eastAsia="fr-FR"/>
        </w:rPr>
        <w:t xml:space="preserve"> </w:t>
      </w:r>
      <w:r w:rsidRPr="09D4F94B">
        <w:rPr>
          <w:rFonts w:ascii="Courier New" w:hAnsi="Courier New" w:cs="Courier New"/>
          <w:color w:val="CE9178"/>
          <w:sz w:val="18"/>
          <w:szCs w:val="18"/>
          <w:lang w:eastAsia="fr-FR"/>
        </w:rPr>
        <w:t>"577930"</w:t>
      </w:r>
      <w:r w:rsidRPr="09D4F94B">
        <w:rPr>
          <w:rFonts w:ascii="Courier New" w:hAnsi="Courier New" w:cs="Courier New"/>
          <w:color w:val="DCDCDC"/>
          <w:sz w:val="18"/>
          <w:szCs w:val="18"/>
          <w:lang w:eastAsia="fr-FR"/>
        </w:rPr>
        <w:t>,</w:t>
      </w:r>
    </w:p>
    <w:p w14:paraId="37804321" w14:textId="77777777" w:rsidR="001E0B1B" w:rsidRPr="001E0B1B" w:rsidRDefault="001E0B1B" w:rsidP="001E0B1B">
      <w:pPr>
        <w:shd w:val="clear" w:color="auto" w:fill="212121"/>
        <w:spacing w:line="270" w:lineRule="atLeast"/>
        <w:rPr>
          <w:rFonts w:ascii="Courier New" w:hAnsi="Courier New" w:cs="Courier New"/>
          <w:color w:val="F8F8F2"/>
          <w:sz w:val="18"/>
          <w:szCs w:val="18"/>
          <w:lang w:val="en-US" w:eastAsia="fr-FR"/>
        </w:rPr>
      </w:pPr>
      <w:r w:rsidRPr="001E0B1B">
        <w:rPr>
          <w:rFonts w:ascii="Courier New" w:hAnsi="Courier New" w:cs="Courier New"/>
          <w:color w:val="F8F8F2"/>
          <w:sz w:val="18"/>
          <w:szCs w:val="18"/>
          <w:lang w:val="en-US" w:eastAsia="fr-FR"/>
        </w:rPr>
        <w:t xml:space="preserve">                </w:t>
      </w:r>
      <w:r w:rsidRPr="001E0B1B">
        <w:rPr>
          <w:rFonts w:ascii="Courier New" w:hAnsi="Courier New" w:cs="Courier New"/>
          <w:color w:val="9CDCFE"/>
          <w:sz w:val="18"/>
          <w:szCs w:val="18"/>
          <w:lang w:val="en-US" w:eastAsia="fr-FR"/>
        </w:rPr>
        <w:t>"EAN"</w:t>
      </w:r>
      <w:r w:rsidRPr="001E0B1B">
        <w:rPr>
          <w:rFonts w:ascii="Courier New" w:hAnsi="Courier New" w:cs="Courier New"/>
          <w:color w:val="DCDCDC"/>
          <w:sz w:val="18"/>
          <w:szCs w:val="18"/>
          <w:lang w:val="en-US" w:eastAsia="fr-FR"/>
        </w:rPr>
        <w:t>:</w:t>
      </w:r>
      <w:r w:rsidRPr="001E0B1B">
        <w:rPr>
          <w:rFonts w:ascii="Courier New" w:hAnsi="Courier New" w:cs="Courier New"/>
          <w:color w:val="F8F8F2"/>
          <w:sz w:val="18"/>
          <w:szCs w:val="18"/>
          <w:lang w:val="en-US" w:eastAsia="fr-FR"/>
        </w:rPr>
        <w:t xml:space="preserve"> </w:t>
      </w:r>
      <w:r w:rsidRPr="001E0B1B">
        <w:rPr>
          <w:rFonts w:ascii="Courier New" w:hAnsi="Courier New" w:cs="Courier New"/>
          <w:color w:val="CE9178"/>
          <w:sz w:val="18"/>
          <w:szCs w:val="18"/>
          <w:lang w:val="en-US" w:eastAsia="fr-FR"/>
        </w:rPr>
        <w:t>""</w:t>
      </w:r>
      <w:r w:rsidRPr="001E0B1B">
        <w:rPr>
          <w:rFonts w:ascii="Courier New" w:hAnsi="Courier New" w:cs="Courier New"/>
          <w:color w:val="DCDCDC"/>
          <w:sz w:val="18"/>
          <w:szCs w:val="18"/>
          <w:lang w:val="en-US" w:eastAsia="fr-FR"/>
        </w:rPr>
        <w:t>,</w:t>
      </w:r>
    </w:p>
    <w:p w14:paraId="4E9C0C0C" w14:textId="77777777" w:rsidR="001E0B1B" w:rsidRPr="001E0B1B" w:rsidRDefault="001E0B1B" w:rsidP="186F2915">
      <w:pPr>
        <w:shd w:val="clear" w:color="auto" w:fill="212121"/>
        <w:spacing w:line="270" w:lineRule="atLeast"/>
        <w:rPr>
          <w:rFonts w:ascii="Courier New" w:hAnsi="Courier New" w:cs="Courier New"/>
          <w:color w:val="F8F8F2"/>
          <w:sz w:val="18"/>
          <w:szCs w:val="18"/>
          <w:lang w:eastAsia="fr-FR"/>
        </w:rPr>
      </w:pPr>
      <w:r w:rsidRPr="186F2915">
        <w:rPr>
          <w:rFonts w:ascii="Courier New" w:hAnsi="Courier New" w:cs="Courier New"/>
          <w:color w:val="F8F8F2"/>
          <w:sz w:val="18"/>
          <w:szCs w:val="18"/>
          <w:lang w:eastAsia="fr-FR"/>
        </w:rPr>
        <w:lastRenderedPageBreak/>
        <w:t xml:space="preserve">                </w:t>
      </w:r>
      <w:r w:rsidRPr="186F2915">
        <w:rPr>
          <w:rFonts w:ascii="Courier New" w:hAnsi="Courier New" w:cs="Courier New"/>
          <w:color w:val="9CDCFE"/>
          <w:sz w:val="18"/>
          <w:szCs w:val="18"/>
          <w:lang w:eastAsia="fr-FR"/>
        </w:rPr>
        <w:t>"brandID"</w:t>
      </w:r>
      <w:r w:rsidRPr="186F2915">
        <w:rPr>
          <w:rFonts w:ascii="Courier New" w:hAnsi="Courier New" w:cs="Courier New"/>
          <w:color w:val="DCDCDC"/>
          <w:sz w:val="18"/>
          <w:szCs w:val="18"/>
          <w:lang w:eastAsia="fr-FR"/>
        </w:rPr>
        <w:t>:</w:t>
      </w:r>
      <w:r w:rsidRPr="186F2915">
        <w:rPr>
          <w:rFonts w:ascii="Courier New" w:hAnsi="Courier New" w:cs="Courier New"/>
          <w:color w:val="F8F8F2"/>
          <w:sz w:val="18"/>
          <w:szCs w:val="18"/>
          <w:lang w:eastAsia="fr-FR"/>
        </w:rPr>
        <w:t xml:space="preserve"> </w:t>
      </w:r>
      <w:r w:rsidRPr="186F2915">
        <w:rPr>
          <w:rFonts w:ascii="Courier New" w:hAnsi="Courier New" w:cs="Courier New"/>
          <w:color w:val="CE9178"/>
          <w:sz w:val="18"/>
          <w:szCs w:val="18"/>
          <w:lang w:eastAsia="fr-FR"/>
        </w:rPr>
        <w:t>"VALEO"</w:t>
      </w:r>
      <w:r w:rsidRPr="186F2915">
        <w:rPr>
          <w:rFonts w:ascii="Courier New" w:hAnsi="Courier New" w:cs="Courier New"/>
          <w:color w:val="DCDCDC"/>
          <w:sz w:val="18"/>
          <w:szCs w:val="18"/>
          <w:lang w:eastAsia="fr-FR"/>
        </w:rPr>
        <w:t>,</w:t>
      </w:r>
    </w:p>
    <w:p w14:paraId="53871800" w14:textId="31D503EA" w:rsidR="001E0B1B" w:rsidRPr="00296789" w:rsidRDefault="001E0B1B" w:rsidP="186F2915">
      <w:pPr>
        <w:shd w:val="clear" w:color="auto" w:fill="212121"/>
        <w:spacing w:line="270" w:lineRule="atLeast"/>
        <w:rPr>
          <w:rFonts w:ascii="Courier New" w:hAnsi="Courier New" w:cs="Courier New"/>
          <w:color w:val="F8F8F2"/>
          <w:sz w:val="18"/>
          <w:szCs w:val="18"/>
          <w:lang w:eastAsia="fr-FR"/>
        </w:rPr>
      </w:pPr>
      <w:r w:rsidRPr="186F2915">
        <w:rPr>
          <w:rFonts w:ascii="Courier New" w:hAnsi="Courier New" w:cs="Courier New"/>
          <w:color w:val="F8F8F2"/>
          <w:sz w:val="18"/>
          <w:szCs w:val="18"/>
          <w:lang w:eastAsia="fr-FR"/>
        </w:rPr>
        <w:t xml:space="preserve">                </w:t>
      </w:r>
      <w:r w:rsidRPr="186F2915">
        <w:rPr>
          <w:rFonts w:ascii="Courier New" w:hAnsi="Courier New" w:cs="Courier New"/>
          <w:color w:val="9CDCFE"/>
          <w:sz w:val="18"/>
          <w:szCs w:val="18"/>
          <w:lang w:eastAsia="fr-FR"/>
        </w:rPr>
        <w:t>"requestedQuantity"</w:t>
      </w:r>
      <w:r w:rsidRPr="186F2915">
        <w:rPr>
          <w:rFonts w:ascii="Courier New" w:hAnsi="Courier New" w:cs="Courier New"/>
          <w:color w:val="DCDCDC"/>
          <w:sz w:val="18"/>
          <w:szCs w:val="18"/>
          <w:lang w:eastAsia="fr-FR"/>
        </w:rPr>
        <w:t>:</w:t>
      </w:r>
      <w:r w:rsidRPr="186F2915">
        <w:rPr>
          <w:rFonts w:ascii="Courier New" w:hAnsi="Courier New" w:cs="Courier New"/>
          <w:color w:val="F8F8F2"/>
          <w:sz w:val="18"/>
          <w:szCs w:val="18"/>
          <w:lang w:eastAsia="fr-FR"/>
        </w:rPr>
        <w:t xml:space="preserve"> </w:t>
      </w:r>
      <w:r w:rsidRPr="186F2915">
        <w:rPr>
          <w:rFonts w:ascii="Courier New" w:hAnsi="Courier New" w:cs="Courier New"/>
          <w:color w:val="CE9178"/>
          <w:sz w:val="18"/>
          <w:szCs w:val="18"/>
          <w:lang w:eastAsia="fr-FR"/>
        </w:rPr>
        <w:t>"1"</w:t>
      </w:r>
      <w:r w:rsidRPr="186F2915">
        <w:rPr>
          <w:rFonts w:ascii="Courier New" w:hAnsi="Courier New" w:cs="Courier New"/>
          <w:color w:val="DCDCDC"/>
          <w:sz w:val="18"/>
          <w:szCs w:val="18"/>
          <w:lang w:eastAsia="fr-FR"/>
        </w:rPr>
        <w:t>,</w:t>
      </w:r>
    </w:p>
    <w:p w14:paraId="17A95EB7" w14:textId="77777777" w:rsidR="001E0B1B" w:rsidRPr="00296789" w:rsidRDefault="001E0B1B" w:rsidP="12D65380">
      <w:pPr>
        <w:shd w:val="clear" w:color="auto" w:fill="212121"/>
        <w:spacing w:line="270" w:lineRule="atLeast"/>
        <w:rPr>
          <w:rFonts w:ascii="Courier New" w:hAnsi="Courier New" w:cs="Courier New"/>
          <w:color w:val="F8F8F2"/>
          <w:sz w:val="18"/>
          <w:szCs w:val="18"/>
          <w:lang w:eastAsia="fr-FR"/>
        </w:rPr>
      </w:pPr>
      <w:r w:rsidRPr="12D65380">
        <w:rPr>
          <w:rFonts w:ascii="Courier New" w:hAnsi="Courier New" w:cs="Courier New"/>
          <w:color w:val="F8F8F2"/>
          <w:sz w:val="18"/>
          <w:szCs w:val="18"/>
          <w:lang w:eastAsia="fr-FR"/>
        </w:rPr>
        <w:t xml:space="preserve">                </w:t>
      </w:r>
      <w:r w:rsidRPr="12D65380">
        <w:rPr>
          <w:rFonts w:ascii="Courier New" w:hAnsi="Courier New" w:cs="Courier New"/>
          <w:color w:val="9CDCFE"/>
          <w:sz w:val="18"/>
          <w:szCs w:val="18"/>
          <w:lang w:eastAsia="fr-FR"/>
        </w:rPr>
        <w:t>"unitOfMeasure"</w:t>
      </w:r>
      <w:r w:rsidRPr="12D65380">
        <w:rPr>
          <w:rFonts w:ascii="Courier New" w:hAnsi="Courier New" w:cs="Courier New"/>
          <w:color w:val="DCDCDC"/>
          <w:sz w:val="18"/>
          <w:szCs w:val="18"/>
          <w:lang w:eastAsia="fr-FR"/>
        </w:rPr>
        <w:t>:</w:t>
      </w:r>
      <w:r w:rsidRPr="12D65380">
        <w:rPr>
          <w:rFonts w:ascii="Courier New" w:hAnsi="Courier New" w:cs="Courier New"/>
          <w:color w:val="F8F8F2"/>
          <w:sz w:val="18"/>
          <w:szCs w:val="18"/>
          <w:lang w:eastAsia="fr-FR"/>
        </w:rPr>
        <w:t xml:space="preserve"> </w:t>
      </w:r>
      <w:r w:rsidRPr="12D65380">
        <w:rPr>
          <w:rFonts w:ascii="Courier New" w:hAnsi="Courier New" w:cs="Courier New"/>
          <w:color w:val="CE9178"/>
          <w:sz w:val="18"/>
          <w:szCs w:val="18"/>
          <w:lang w:eastAsia="fr-FR"/>
        </w:rPr>
        <w:t>"PCE"</w:t>
      </w:r>
    </w:p>
    <w:p w14:paraId="00B0AA92" w14:textId="77777777" w:rsidR="001E0B1B" w:rsidRPr="001E0B1B" w:rsidRDefault="001E0B1B" w:rsidP="001E0B1B">
      <w:pPr>
        <w:shd w:val="clear" w:color="auto" w:fill="212121"/>
        <w:spacing w:line="270" w:lineRule="atLeast"/>
        <w:rPr>
          <w:rFonts w:ascii="Courier New" w:hAnsi="Courier New" w:cs="Courier New"/>
          <w:color w:val="F8F8F2"/>
          <w:sz w:val="18"/>
          <w:szCs w:val="18"/>
          <w:lang w:eastAsia="fr-FR"/>
        </w:rPr>
      </w:pPr>
      <w:r w:rsidRPr="00296789">
        <w:rPr>
          <w:rFonts w:ascii="Courier New" w:hAnsi="Courier New" w:cs="Courier New"/>
          <w:color w:val="F8F8F2"/>
          <w:sz w:val="18"/>
          <w:szCs w:val="18"/>
          <w:lang w:val="en-US" w:eastAsia="fr-FR"/>
        </w:rPr>
        <w:t xml:space="preserve">            </w:t>
      </w:r>
      <w:r w:rsidRPr="001E0B1B">
        <w:rPr>
          <w:rFonts w:ascii="Courier New" w:hAnsi="Courier New" w:cs="Courier New"/>
          <w:color w:val="DCDCDC"/>
          <w:sz w:val="18"/>
          <w:szCs w:val="18"/>
          <w:lang w:eastAsia="fr-FR"/>
        </w:rPr>
        <w:t>}</w:t>
      </w:r>
    </w:p>
    <w:p w14:paraId="148C4C1A" w14:textId="77777777" w:rsidR="001E0B1B" w:rsidRPr="001E0B1B" w:rsidRDefault="001E0B1B" w:rsidP="001E0B1B">
      <w:pPr>
        <w:shd w:val="clear" w:color="auto" w:fill="212121"/>
        <w:spacing w:line="270" w:lineRule="atLeast"/>
        <w:rPr>
          <w:rFonts w:ascii="Courier New" w:hAnsi="Courier New" w:cs="Courier New"/>
          <w:color w:val="F8F8F2"/>
          <w:sz w:val="18"/>
          <w:szCs w:val="18"/>
          <w:lang w:eastAsia="fr-FR"/>
        </w:rPr>
      </w:pPr>
      <w:r w:rsidRPr="001E0B1B">
        <w:rPr>
          <w:rFonts w:ascii="Courier New" w:hAnsi="Courier New" w:cs="Courier New"/>
          <w:color w:val="F8F8F2"/>
          <w:sz w:val="18"/>
          <w:szCs w:val="18"/>
          <w:lang w:eastAsia="fr-FR"/>
        </w:rPr>
        <w:t xml:space="preserve">        </w:t>
      </w:r>
      <w:r w:rsidRPr="001E0B1B">
        <w:rPr>
          <w:rFonts w:ascii="Courier New" w:hAnsi="Courier New" w:cs="Courier New"/>
          <w:color w:val="DCDCDC"/>
          <w:sz w:val="18"/>
          <w:szCs w:val="18"/>
          <w:lang w:eastAsia="fr-FR"/>
        </w:rPr>
        <w:t>]</w:t>
      </w:r>
    </w:p>
    <w:p w14:paraId="6550499A" w14:textId="77777777" w:rsidR="001E0B1B" w:rsidRPr="001E0B1B" w:rsidRDefault="001E0B1B" w:rsidP="001E0B1B">
      <w:pPr>
        <w:shd w:val="clear" w:color="auto" w:fill="212121"/>
        <w:spacing w:line="270" w:lineRule="atLeast"/>
        <w:rPr>
          <w:rFonts w:ascii="Courier New" w:hAnsi="Courier New" w:cs="Courier New"/>
          <w:color w:val="F8F8F2"/>
          <w:sz w:val="18"/>
          <w:szCs w:val="18"/>
          <w:lang w:eastAsia="fr-FR"/>
        </w:rPr>
      </w:pPr>
      <w:r w:rsidRPr="001E0B1B">
        <w:rPr>
          <w:rFonts w:ascii="Courier New" w:hAnsi="Courier New" w:cs="Courier New"/>
          <w:color w:val="F8F8F2"/>
          <w:sz w:val="18"/>
          <w:szCs w:val="18"/>
          <w:lang w:eastAsia="fr-FR"/>
        </w:rPr>
        <w:t xml:space="preserve">    </w:t>
      </w:r>
      <w:r w:rsidRPr="001E0B1B">
        <w:rPr>
          <w:rFonts w:ascii="Courier New" w:hAnsi="Courier New" w:cs="Courier New"/>
          <w:color w:val="DCDCDC"/>
          <w:sz w:val="18"/>
          <w:szCs w:val="18"/>
          <w:lang w:eastAsia="fr-FR"/>
        </w:rPr>
        <w:t>}</w:t>
      </w:r>
    </w:p>
    <w:p w14:paraId="54247B36" w14:textId="77777777" w:rsidR="001E0B1B" w:rsidRPr="001E0B1B" w:rsidRDefault="001E0B1B" w:rsidP="001E0B1B">
      <w:pPr>
        <w:shd w:val="clear" w:color="auto" w:fill="212121"/>
        <w:spacing w:line="270" w:lineRule="atLeast"/>
        <w:rPr>
          <w:rFonts w:ascii="Courier New" w:hAnsi="Courier New" w:cs="Courier New"/>
          <w:color w:val="F8F8F2"/>
          <w:sz w:val="18"/>
          <w:szCs w:val="18"/>
          <w:lang w:eastAsia="fr-FR"/>
        </w:rPr>
      </w:pPr>
      <w:r w:rsidRPr="001E0B1B">
        <w:rPr>
          <w:rFonts w:ascii="Courier New" w:hAnsi="Courier New" w:cs="Courier New"/>
          <w:color w:val="DCDCDC"/>
          <w:sz w:val="18"/>
          <w:szCs w:val="18"/>
          <w:lang w:eastAsia="fr-FR"/>
        </w:rPr>
        <w:t>}</w:t>
      </w:r>
    </w:p>
    <w:p w14:paraId="379201F0" w14:textId="77777777" w:rsidR="001E0B1B" w:rsidRDefault="001E0B1B" w:rsidP="0054761C"/>
    <w:p w14:paraId="3FD0F424" w14:textId="77777777" w:rsidR="0054761C" w:rsidRDefault="0054761C" w:rsidP="0054761C"/>
    <w:p w14:paraId="1106D6FA" w14:textId="77777777" w:rsidR="00795ADC" w:rsidRPr="00396197" w:rsidRDefault="00795ADC" w:rsidP="008A0807">
      <w:pPr>
        <w:pStyle w:val="Heading3"/>
      </w:pPr>
      <w:r>
        <w:t>Appel de Création d’entête de commande</w:t>
      </w:r>
    </w:p>
    <w:p w14:paraId="4E71DE1C" w14:textId="77777777" w:rsidR="00795ADC" w:rsidRPr="008A0807" w:rsidRDefault="00795ADC" w:rsidP="008A0807">
      <w:pPr>
        <w:pStyle w:val="BodyText"/>
      </w:pPr>
    </w:p>
    <w:p w14:paraId="0162A5E0" w14:textId="77777777" w:rsidR="00795ADC" w:rsidRPr="008A0807" w:rsidRDefault="00795ADC" w:rsidP="008A0807">
      <w:pPr>
        <w:pStyle w:val="BodyText"/>
      </w:pPr>
      <w:r w:rsidRPr="008A0807">
        <w:t xml:space="preserve">Cette partie spécifie le détail qui permet la création de l’entête de commande de vente. </w:t>
      </w:r>
    </w:p>
    <w:p w14:paraId="606C85F1" w14:textId="6FC051C4" w:rsidR="00795ADC" w:rsidRPr="008A0807" w:rsidRDefault="00795ADC" w:rsidP="001E0B1B">
      <w:pPr>
        <w:pStyle w:val="BodyText"/>
      </w:pPr>
      <w:r w:rsidRPr="008A0807">
        <w:t>Cette partie est modélisé dans le schéma par la (</w:t>
      </w:r>
      <w:r w:rsidRPr="004C20EB">
        <w:rPr>
          <w:b/>
          <w:bCs/>
        </w:rPr>
        <w:t>1</w:t>
      </w:r>
      <w:r w:rsidRPr="008A0807">
        <w:t>).</w:t>
      </w:r>
    </w:p>
    <w:p w14:paraId="3E5B5846" w14:textId="391DAA02" w:rsidR="00795ADC" w:rsidRDefault="00795ADC" w:rsidP="008A0807">
      <w:pPr>
        <w:pStyle w:val="BodyText"/>
      </w:pPr>
      <w:r w:rsidRPr="008A0807">
        <w:t xml:space="preserve">Lien utilisé : </w:t>
      </w:r>
      <w:hyperlink r:id="rId26" w:history="1">
        <w:r w:rsidR="004C20EB" w:rsidRPr="00ED7BA3">
          <w:rPr>
            <w:rStyle w:val="Hyperlink"/>
          </w:rPr>
          <w:t>https://mingle-ionapi.eu1.inforcloudsuite.com/TJZTAH5TTYXM75RP_TST/M3/m3api-rest/v2/execute/OIS100MI/AddBatchHead</w:t>
        </w:r>
      </w:hyperlink>
    </w:p>
    <w:p w14:paraId="78DDE835" w14:textId="77777777" w:rsidR="00795ADC" w:rsidRPr="008A0807" w:rsidRDefault="00795ADC" w:rsidP="008A0807">
      <w:pPr>
        <w:pStyle w:val="BodyText"/>
      </w:pPr>
      <w:r w:rsidRPr="008A0807">
        <w:t xml:space="preserve">Méthode : </w:t>
      </w:r>
      <w:r w:rsidRPr="004C20EB">
        <w:rPr>
          <w:b/>
          <w:bCs/>
        </w:rPr>
        <w:t>GET</w:t>
      </w:r>
      <w:r w:rsidRPr="008A0807">
        <w:t xml:space="preserve"> </w:t>
      </w:r>
    </w:p>
    <w:p w14:paraId="74223089" w14:textId="77777777" w:rsidR="00795ADC" w:rsidRPr="008A0807" w:rsidRDefault="00795ADC" w:rsidP="008A0807">
      <w:pPr>
        <w:pStyle w:val="BodyText"/>
      </w:pPr>
    </w:p>
    <w:p w14:paraId="5EACFE90" w14:textId="77777777" w:rsidR="00795ADC" w:rsidRDefault="00795ADC" w:rsidP="008A0807">
      <w:pPr>
        <w:pStyle w:val="Heading4"/>
      </w:pPr>
      <w:r>
        <w:t>Paramètre de la requête</w:t>
      </w:r>
    </w:p>
    <w:p w14:paraId="2DAED1D3" w14:textId="77777777" w:rsidR="00795ADC" w:rsidRDefault="00795ADC" w:rsidP="008A0807">
      <w:pPr>
        <w:pStyle w:val="BodyText"/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020"/>
        <w:gridCol w:w="1701"/>
        <w:gridCol w:w="737"/>
        <w:gridCol w:w="2268"/>
        <w:gridCol w:w="3344"/>
      </w:tblGrid>
      <w:tr w:rsidR="00795ADC" w:rsidRPr="0008024D" w14:paraId="249E8D39" w14:textId="77777777">
        <w:trPr>
          <w:trHeight w:val="283"/>
          <w:tblHeader/>
        </w:trPr>
        <w:tc>
          <w:tcPr>
            <w:tcW w:w="1020" w:type="dxa"/>
            <w:shd w:val="clear" w:color="000000" w:fill="C00000"/>
            <w:noWrap/>
            <w:vAlign w:val="center"/>
            <w:hideMark/>
          </w:tcPr>
          <w:p w14:paraId="26B45AA1" w14:textId="77777777" w:rsidR="00795ADC" w:rsidRPr="0008024D" w:rsidRDefault="00795ADC">
            <w:pPr>
              <w:jc w:val="center"/>
              <w:rPr>
                <w:rFonts w:cs="Arial"/>
                <w:b/>
                <w:color w:val="FFFFFF"/>
                <w:sz w:val="18"/>
                <w:szCs w:val="18"/>
                <w:lang w:eastAsia="fr-FR"/>
              </w:rPr>
            </w:pPr>
            <w:r w:rsidRPr="0008024D">
              <w:rPr>
                <w:rFonts w:cs="Arial"/>
                <w:b/>
                <w:color w:val="FFFFFF"/>
                <w:sz w:val="18"/>
                <w:szCs w:val="18"/>
                <w:lang w:eastAsia="fr-FR"/>
              </w:rPr>
              <w:t>Champ M3</w:t>
            </w:r>
          </w:p>
        </w:tc>
        <w:tc>
          <w:tcPr>
            <w:tcW w:w="1701" w:type="dxa"/>
            <w:shd w:val="clear" w:color="000000" w:fill="C00000"/>
            <w:vAlign w:val="center"/>
          </w:tcPr>
          <w:p w14:paraId="70059732" w14:textId="77777777" w:rsidR="00795ADC" w:rsidRPr="0008024D" w:rsidRDefault="00795ADC">
            <w:pPr>
              <w:jc w:val="center"/>
              <w:rPr>
                <w:rFonts w:cs="Arial"/>
                <w:b/>
                <w:color w:val="FFFFFF"/>
                <w:sz w:val="18"/>
                <w:szCs w:val="18"/>
                <w:lang w:eastAsia="fr-FR"/>
              </w:rPr>
            </w:pPr>
            <w:r w:rsidRPr="0008024D">
              <w:rPr>
                <w:rFonts w:cs="Arial"/>
                <w:b/>
                <w:color w:val="FFFFFF"/>
                <w:sz w:val="18"/>
                <w:szCs w:val="18"/>
                <w:lang w:eastAsia="fr-FR"/>
              </w:rPr>
              <w:t>Description</w:t>
            </w:r>
          </w:p>
        </w:tc>
        <w:tc>
          <w:tcPr>
            <w:tcW w:w="737" w:type="dxa"/>
            <w:shd w:val="clear" w:color="000000" w:fill="C00000"/>
            <w:vAlign w:val="center"/>
            <w:hideMark/>
          </w:tcPr>
          <w:p w14:paraId="218648A9" w14:textId="77777777" w:rsidR="00795ADC" w:rsidRPr="0008024D" w:rsidRDefault="00795ADC">
            <w:pPr>
              <w:jc w:val="center"/>
              <w:rPr>
                <w:rFonts w:cs="Arial"/>
                <w:b/>
                <w:color w:val="FFFFFF"/>
                <w:sz w:val="18"/>
                <w:szCs w:val="18"/>
                <w:lang w:eastAsia="fr-FR"/>
              </w:rPr>
            </w:pPr>
            <w:r w:rsidRPr="0008024D">
              <w:rPr>
                <w:rFonts w:cs="Arial"/>
                <w:b/>
                <w:color w:val="FFFFFF"/>
                <w:sz w:val="18"/>
                <w:szCs w:val="18"/>
                <w:lang w:eastAsia="fr-FR"/>
              </w:rPr>
              <w:t>OCC. / OBL.</w:t>
            </w:r>
          </w:p>
        </w:tc>
        <w:tc>
          <w:tcPr>
            <w:tcW w:w="2268" w:type="dxa"/>
            <w:shd w:val="clear" w:color="000000" w:fill="C00000"/>
            <w:noWrap/>
            <w:vAlign w:val="center"/>
            <w:hideMark/>
          </w:tcPr>
          <w:p w14:paraId="379E39A9" w14:textId="77777777" w:rsidR="00795ADC" w:rsidRPr="0008024D" w:rsidRDefault="00795ADC">
            <w:pPr>
              <w:rPr>
                <w:rFonts w:cs="Arial"/>
                <w:b/>
                <w:color w:val="FFFFFF"/>
                <w:sz w:val="18"/>
                <w:szCs w:val="18"/>
                <w:lang w:eastAsia="fr-FR"/>
              </w:rPr>
            </w:pPr>
            <w:r w:rsidRPr="0008024D">
              <w:rPr>
                <w:rFonts w:cs="Arial"/>
                <w:b/>
                <w:color w:val="FFFFFF"/>
                <w:sz w:val="18"/>
                <w:szCs w:val="18"/>
                <w:lang w:eastAsia="fr-FR"/>
              </w:rPr>
              <w:t>Commentaire</w:t>
            </w:r>
          </w:p>
        </w:tc>
        <w:tc>
          <w:tcPr>
            <w:tcW w:w="3344" w:type="dxa"/>
            <w:shd w:val="clear" w:color="000000" w:fill="C00000"/>
            <w:noWrap/>
            <w:vAlign w:val="center"/>
            <w:hideMark/>
          </w:tcPr>
          <w:p w14:paraId="4C16E00F" w14:textId="77777777" w:rsidR="00795ADC" w:rsidRPr="0008024D" w:rsidRDefault="00795ADC">
            <w:pPr>
              <w:rPr>
                <w:rFonts w:cs="Arial"/>
                <w:b/>
                <w:sz w:val="18"/>
                <w:szCs w:val="18"/>
                <w:lang w:eastAsia="fr-FR"/>
              </w:rPr>
            </w:pPr>
            <w:r w:rsidRPr="0008024D">
              <w:rPr>
                <w:rFonts w:cs="Arial"/>
                <w:b/>
                <w:sz w:val="18"/>
                <w:szCs w:val="18"/>
                <w:lang w:eastAsia="fr-FR"/>
              </w:rPr>
              <w:t>Lien JSON</w:t>
            </w:r>
            <w:r>
              <w:rPr>
                <w:rFonts w:cs="Arial"/>
                <w:b/>
                <w:bCs/>
                <w:sz w:val="18"/>
                <w:szCs w:val="18"/>
                <w:lang w:eastAsia="fr-FR"/>
              </w:rPr>
              <w:t xml:space="preserve"> Message reçu</w:t>
            </w:r>
          </w:p>
        </w:tc>
      </w:tr>
      <w:tr w:rsidR="00795ADC" w:rsidRPr="0008024D" w14:paraId="6426F9C2" w14:textId="77777777" w:rsidTr="00DB4FA0">
        <w:trPr>
          <w:trHeight w:val="283"/>
        </w:trPr>
        <w:tc>
          <w:tcPr>
            <w:tcW w:w="1020" w:type="dxa"/>
            <w:noWrap/>
            <w:vAlign w:val="center"/>
            <w:hideMark/>
          </w:tcPr>
          <w:p w14:paraId="719C7B27" w14:textId="77777777" w:rsidR="00795ADC" w:rsidRPr="0008024D" w:rsidRDefault="00795ADC">
            <w:pPr>
              <w:rPr>
                <w:rFonts w:ascii="Aptos Narrow" w:hAnsi="Aptos Narrow"/>
                <w:color w:val="000000"/>
                <w:sz w:val="18"/>
                <w:szCs w:val="18"/>
                <w:lang w:eastAsia="fr-FR"/>
              </w:rPr>
            </w:pPr>
            <w:r w:rsidRPr="0008024D">
              <w:rPr>
                <w:rFonts w:ascii="Aptos Narrow" w:hAnsi="Aptos Narrow"/>
                <w:color w:val="000000"/>
                <w:sz w:val="18"/>
                <w:szCs w:val="18"/>
                <w:lang w:eastAsia="fr-FR"/>
              </w:rPr>
              <w:t>CONO</w:t>
            </w:r>
          </w:p>
        </w:tc>
        <w:tc>
          <w:tcPr>
            <w:tcW w:w="1701" w:type="dxa"/>
            <w:vAlign w:val="center"/>
          </w:tcPr>
          <w:p w14:paraId="1B2D70E5" w14:textId="77777777" w:rsidR="00795ADC" w:rsidRPr="0008024D" w:rsidRDefault="00795ADC">
            <w:pPr>
              <w:rPr>
                <w:rFonts w:ascii="Aptos Narrow" w:hAnsi="Aptos Narrow"/>
                <w:b/>
                <w:color w:val="00B050"/>
                <w:sz w:val="18"/>
                <w:szCs w:val="18"/>
                <w:lang w:eastAsia="fr-FR"/>
              </w:rPr>
            </w:pPr>
            <w:r w:rsidRPr="0008024D">
              <w:rPr>
                <w:rFonts w:ascii="Aptos Narrow" w:hAnsi="Aptos Narrow"/>
                <w:color w:val="000000"/>
                <w:sz w:val="18"/>
                <w:szCs w:val="18"/>
                <w:lang w:eastAsia="fr-FR"/>
              </w:rPr>
              <w:t>Code société</w:t>
            </w:r>
          </w:p>
        </w:tc>
        <w:tc>
          <w:tcPr>
            <w:tcW w:w="737" w:type="dxa"/>
            <w:noWrap/>
            <w:vAlign w:val="center"/>
            <w:hideMark/>
          </w:tcPr>
          <w:p w14:paraId="3950C00F" w14:textId="77777777" w:rsidR="00795ADC" w:rsidRPr="0008024D" w:rsidRDefault="00795ADC">
            <w:pPr>
              <w:jc w:val="center"/>
              <w:rPr>
                <w:rFonts w:ascii="Aptos Narrow" w:hAnsi="Aptos Narrow"/>
                <w:b/>
                <w:color w:val="00B050"/>
                <w:sz w:val="18"/>
                <w:szCs w:val="18"/>
                <w:lang w:eastAsia="fr-FR"/>
              </w:rPr>
            </w:pPr>
            <w:r w:rsidRPr="0008024D">
              <w:rPr>
                <w:rFonts w:ascii="Aptos Narrow" w:hAnsi="Aptos Narrow"/>
                <w:b/>
                <w:color w:val="00B050"/>
                <w:sz w:val="18"/>
                <w:szCs w:val="18"/>
                <w:lang w:eastAsia="fr-FR"/>
              </w:rPr>
              <w:t>O</w:t>
            </w:r>
          </w:p>
        </w:tc>
        <w:tc>
          <w:tcPr>
            <w:tcW w:w="2268" w:type="dxa"/>
            <w:vAlign w:val="center"/>
          </w:tcPr>
          <w:p w14:paraId="69E4C222" w14:textId="74B0E67B" w:rsidR="00795ADC" w:rsidRPr="0008024D" w:rsidRDefault="00795ADC">
            <w:pPr>
              <w:rPr>
                <w:rFonts w:ascii="Aptos Narrow" w:hAnsi="Aptos Narrow"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3344" w:type="dxa"/>
            <w:noWrap/>
            <w:vAlign w:val="center"/>
            <w:hideMark/>
          </w:tcPr>
          <w:p w14:paraId="07F88585" w14:textId="0520FA79" w:rsidR="00795ADC" w:rsidRPr="0008024D" w:rsidRDefault="006D53DE">
            <w:pPr>
              <w:rPr>
                <w:rFonts w:ascii="Aptos Narrow" w:hAnsi="Aptos Narrow"/>
                <w:sz w:val="18"/>
                <w:szCs w:val="18"/>
                <w:lang w:eastAsia="fr-FR"/>
              </w:rPr>
            </w:pPr>
            <w:r w:rsidRPr="006D53DE">
              <w:rPr>
                <w:rFonts w:ascii="Aptos Narrow" w:hAnsi="Aptos Narrow"/>
                <w:sz w:val="18"/>
                <w:szCs w:val="18"/>
                <w:lang w:eastAsia="fr-FR"/>
              </w:rPr>
              <w:t>.request.header.company</w:t>
            </w:r>
          </w:p>
        </w:tc>
      </w:tr>
      <w:tr w:rsidR="00795ADC" w:rsidRPr="0008024D" w14:paraId="36E67C6F" w14:textId="77777777" w:rsidTr="00DB4FA0">
        <w:trPr>
          <w:trHeight w:val="283"/>
        </w:trPr>
        <w:tc>
          <w:tcPr>
            <w:tcW w:w="1020" w:type="dxa"/>
            <w:noWrap/>
            <w:vAlign w:val="center"/>
            <w:hideMark/>
          </w:tcPr>
          <w:p w14:paraId="46487B64" w14:textId="77777777" w:rsidR="00795ADC" w:rsidRPr="0008024D" w:rsidRDefault="00795ADC">
            <w:pPr>
              <w:rPr>
                <w:rFonts w:ascii="Aptos Narrow" w:hAnsi="Aptos Narrow"/>
                <w:color w:val="000000"/>
                <w:sz w:val="18"/>
                <w:szCs w:val="18"/>
                <w:lang w:eastAsia="fr-FR"/>
              </w:rPr>
            </w:pPr>
            <w:r w:rsidRPr="0008024D">
              <w:rPr>
                <w:rFonts w:ascii="Aptos Narrow" w:hAnsi="Aptos Narrow"/>
                <w:color w:val="000000"/>
                <w:sz w:val="18"/>
                <w:szCs w:val="18"/>
                <w:lang w:eastAsia="fr-FR"/>
              </w:rPr>
              <w:t>CUNO</w:t>
            </w:r>
          </w:p>
        </w:tc>
        <w:tc>
          <w:tcPr>
            <w:tcW w:w="1701" w:type="dxa"/>
            <w:vAlign w:val="center"/>
          </w:tcPr>
          <w:p w14:paraId="65B28517" w14:textId="77777777" w:rsidR="00795ADC" w:rsidRPr="0008024D" w:rsidRDefault="00795ADC">
            <w:pPr>
              <w:rPr>
                <w:rFonts w:ascii="Aptos Narrow" w:hAnsi="Aptos Narrow"/>
                <w:b/>
                <w:color w:val="00B050"/>
                <w:sz w:val="18"/>
                <w:szCs w:val="18"/>
                <w:lang w:eastAsia="fr-FR"/>
              </w:rPr>
            </w:pPr>
            <w:r w:rsidRPr="0008024D">
              <w:rPr>
                <w:rFonts w:ascii="Aptos Narrow" w:hAnsi="Aptos Narrow"/>
                <w:color w:val="000000"/>
                <w:sz w:val="18"/>
                <w:szCs w:val="18"/>
                <w:lang w:eastAsia="fr-FR"/>
              </w:rPr>
              <w:t>Code client M3</w:t>
            </w:r>
          </w:p>
        </w:tc>
        <w:tc>
          <w:tcPr>
            <w:tcW w:w="737" w:type="dxa"/>
            <w:noWrap/>
            <w:vAlign w:val="center"/>
            <w:hideMark/>
          </w:tcPr>
          <w:p w14:paraId="0CA8B46D" w14:textId="77777777" w:rsidR="00795ADC" w:rsidRPr="0008024D" w:rsidRDefault="00795ADC">
            <w:pPr>
              <w:jc w:val="center"/>
              <w:rPr>
                <w:rFonts w:ascii="Aptos Narrow" w:hAnsi="Aptos Narrow"/>
                <w:b/>
                <w:color w:val="00B050"/>
                <w:sz w:val="18"/>
                <w:szCs w:val="18"/>
                <w:lang w:eastAsia="fr-FR"/>
              </w:rPr>
            </w:pPr>
            <w:r w:rsidRPr="0008024D">
              <w:rPr>
                <w:rFonts w:ascii="Aptos Narrow" w:hAnsi="Aptos Narrow"/>
                <w:b/>
                <w:color w:val="00B050"/>
                <w:sz w:val="18"/>
                <w:szCs w:val="18"/>
                <w:lang w:eastAsia="fr-FR"/>
              </w:rPr>
              <w:t>O</w:t>
            </w:r>
          </w:p>
        </w:tc>
        <w:tc>
          <w:tcPr>
            <w:tcW w:w="2268" w:type="dxa"/>
            <w:noWrap/>
            <w:vAlign w:val="center"/>
          </w:tcPr>
          <w:p w14:paraId="3F1E70BF" w14:textId="4186E535" w:rsidR="00795ADC" w:rsidRPr="0008024D" w:rsidRDefault="00795ADC">
            <w:pPr>
              <w:rPr>
                <w:rFonts w:ascii="Aptos Narrow" w:hAnsi="Aptos Narrow"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3344" w:type="dxa"/>
            <w:noWrap/>
            <w:vAlign w:val="center"/>
            <w:hideMark/>
          </w:tcPr>
          <w:p w14:paraId="0DD81D3E" w14:textId="68805ADE" w:rsidR="00795ADC" w:rsidRPr="0008024D" w:rsidRDefault="006D53DE">
            <w:pPr>
              <w:rPr>
                <w:rFonts w:ascii="Aptos Narrow" w:hAnsi="Aptos Narrow"/>
                <w:sz w:val="18"/>
                <w:szCs w:val="18"/>
                <w:lang w:eastAsia="fr-FR"/>
              </w:rPr>
            </w:pPr>
            <w:r w:rsidRPr="006D53DE">
              <w:rPr>
                <w:rFonts w:ascii="Aptos Narrow" w:hAnsi="Aptos Narrow"/>
                <w:sz w:val="18"/>
                <w:szCs w:val="18"/>
                <w:lang w:eastAsia="fr-FR"/>
              </w:rPr>
              <w:t>.request.header.customerNumber</w:t>
            </w:r>
          </w:p>
        </w:tc>
      </w:tr>
      <w:tr w:rsidR="00795ADC" w:rsidRPr="0008024D" w14:paraId="2E9E2149" w14:textId="77777777" w:rsidTr="00DB4FA0">
        <w:trPr>
          <w:trHeight w:val="283"/>
        </w:trPr>
        <w:tc>
          <w:tcPr>
            <w:tcW w:w="1020" w:type="dxa"/>
            <w:noWrap/>
            <w:vAlign w:val="center"/>
            <w:hideMark/>
          </w:tcPr>
          <w:p w14:paraId="43408EE8" w14:textId="77777777" w:rsidR="00795ADC" w:rsidRPr="0008024D" w:rsidRDefault="00795ADC">
            <w:pPr>
              <w:rPr>
                <w:rFonts w:ascii="Aptos Narrow" w:hAnsi="Aptos Narrow"/>
                <w:color w:val="000000"/>
                <w:sz w:val="18"/>
                <w:szCs w:val="18"/>
                <w:lang w:eastAsia="fr-FR"/>
              </w:rPr>
            </w:pPr>
            <w:r w:rsidRPr="0008024D">
              <w:rPr>
                <w:rFonts w:ascii="Aptos Narrow" w:hAnsi="Aptos Narrow"/>
                <w:color w:val="000000"/>
                <w:sz w:val="18"/>
                <w:szCs w:val="18"/>
                <w:lang w:eastAsia="fr-FR"/>
              </w:rPr>
              <w:t>WCON</w:t>
            </w:r>
          </w:p>
        </w:tc>
        <w:tc>
          <w:tcPr>
            <w:tcW w:w="1701" w:type="dxa"/>
            <w:vAlign w:val="center"/>
          </w:tcPr>
          <w:p w14:paraId="1EB7394B" w14:textId="77777777" w:rsidR="00795ADC" w:rsidRPr="0008024D" w:rsidRDefault="00795ADC">
            <w:pPr>
              <w:rPr>
                <w:rFonts w:ascii="Aptos Narrow" w:hAnsi="Aptos Narrow"/>
                <w:b/>
                <w:color w:val="00B050"/>
                <w:sz w:val="18"/>
                <w:szCs w:val="18"/>
                <w:lang w:eastAsia="fr-FR"/>
              </w:rPr>
            </w:pPr>
            <w:r w:rsidRPr="0008024D">
              <w:rPr>
                <w:rFonts w:ascii="Aptos Narrow" w:hAnsi="Aptos Narrow"/>
                <w:color w:val="000000"/>
                <w:sz w:val="18"/>
                <w:szCs w:val="18"/>
                <w:lang w:eastAsia="fr-FR"/>
              </w:rPr>
              <w:t>Canal de vente</w:t>
            </w:r>
          </w:p>
        </w:tc>
        <w:tc>
          <w:tcPr>
            <w:tcW w:w="737" w:type="dxa"/>
            <w:noWrap/>
            <w:vAlign w:val="center"/>
            <w:hideMark/>
          </w:tcPr>
          <w:p w14:paraId="761DB202" w14:textId="77777777" w:rsidR="00795ADC" w:rsidRPr="0008024D" w:rsidRDefault="00795ADC">
            <w:pPr>
              <w:jc w:val="center"/>
              <w:rPr>
                <w:rFonts w:ascii="Aptos Narrow" w:hAnsi="Aptos Narrow"/>
                <w:b/>
                <w:color w:val="00B050"/>
                <w:sz w:val="18"/>
                <w:szCs w:val="18"/>
                <w:lang w:eastAsia="fr-FR"/>
              </w:rPr>
            </w:pPr>
            <w:r w:rsidRPr="0008024D">
              <w:rPr>
                <w:rFonts w:ascii="Aptos Narrow" w:hAnsi="Aptos Narrow"/>
                <w:b/>
                <w:bCs/>
                <w:color w:val="C00000"/>
                <w:sz w:val="18"/>
                <w:szCs w:val="18"/>
                <w:lang w:eastAsia="fr-FR"/>
              </w:rPr>
              <w:t>N</w:t>
            </w:r>
          </w:p>
        </w:tc>
        <w:tc>
          <w:tcPr>
            <w:tcW w:w="2268" w:type="dxa"/>
            <w:noWrap/>
            <w:vAlign w:val="center"/>
          </w:tcPr>
          <w:p w14:paraId="6C42E6AB" w14:textId="6F140B13" w:rsidR="00795ADC" w:rsidRPr="0008024D" w:rsidRDefault="00795ADC">
            <w:pPr>
              <w:rPr>
                <w:rFonts w:ascii="Aptos Narrow" w:hAnsi="Aptos Narrow"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3344" w:type="dxa"/>
            <w:noWrap/>
            <w:vAlign w:val="center"/>
            <w:hideMark/>
          </w:tcPr>
          <w:p w14:paraId="5D981658" w14:textId="35DA5F83" w:rsidR="00795ADC" w:rsidRPr="0008024D" w:rsidRDefault="00DB4FA0">
            <w:pPr>
              <w:rPr>
                <w:rFonts w:ascii="Aptos Narrow" w:hAnsi="Aptos Narrow"/>
                <w:sz w:val="18"/>
                <w:szCs w:val="18"/>
                <w:lang w:eastAsia="fr-FR"/>
              </w:rPr>
            </w:pPr>
            <w:r w:rsidRPr="00DB4FA0">
              <w:rPr>
                <w:rFonts w:ascii="Aptos Narrow" w:hAnsi="Aptos Narrow"/>
                <w:sz w:val="18"/>
                <w:szCs w:val="18"/>
                <w:lang w:eastAsia="fr-FR"/>
              </w:rPr>
              <w:t>.request.header.channel</w:t>
            </w:r>
          </w:p>
        </w:tc>
      </w:tr>
      <w:tr w:rsidR="00795ADC" w:rsidRPr="0008024D" w14:paraId="19B42FFA" w14:textId="77777777" w:rsidTr="00DB4FA0">
        <w:trPr>
          <w:trHeight w:val="283"/>
        </w:trPr>
        <w:tc>
          <w:tcPr>
            <w:tcW w:w="1020" w:type="dxa"/>
            <w:noWrap/>
            <w:vAlign w:val="center"/>
            <w:hideMark/>
          </w:tcPr>
          <w:p w14:paraId="036FB5E7" w14:textId="77777777" w:rsidR="00795ADC" w:rsidRPr="0008024D" w:rsidRDefault="00795ADC">
            <w:pPr>
              <w:rPr>
                <w:rFonts w:ascii="Aptos Narrow" w:hAnsi="Aptos Narrow"/>
                <w:color w:val="000000"/>
                <w:sz w:val="18"/>
                <w:szCs w:val="18"/>
                <w:lang w:eastAsia="fr-FR"/>
              </w:rPr>
            </w:pPr>
            <w:r w:rsidRPr="0008024D">
              <w:rPr>
                <w:rFonts w:ascii="Aptos Narrow" w:hAnsi="Aptos Narrow"/>
                <w:color w:val="000000"/>
                <w:sz w:val="18"/>
                <w:szCs w:val="18"/>
                <w:lang w:eastAsia="fr-FR"/>
              </w:rPr>
              <w:t>ORTP</w:t>
            </w:r>
          </w:p>
        </w:tc>
        <w:tc>
          <w:tcPr>
            <w:tcW w:w="1701" w:type="dxa"/>
            <w:vAlign w:val="center"/>
          </w:tcPr>
          <w:p w14:paraId="6FA22439" w14:textId="77777777" w:rsidR="00795ADC" w:rsidRPr="0008024D" w:rsidRDefault="00795ADC">
            <w:pPr>
              <w:rPr>
                <w:rFonts w:ascii="Aptos Narrow" w:hAnsi="Aptos Narrow"/>
                <w:b/>
                <w:color w:val="00B050"/>
                <w:sz w:val="18"/>
                <w:szCs w:val="18"/>
                <w:lang w:eastAsia="fr-FR"/>
              </w:rPr>
            </w:pPr>
            <w:r w:rsidRPr="0008024D">
              <w:rPr>
                <w:rFonts w:ascii="Aptos Narrow" w:hAnsi="Aptos Narrow"/>
                <w:color w:val="000000"/>
                <w:sz w:val="18"/>
                <w:szCs w:val="18"/>
                <w:lang w:eastAsia="fr-FR"/>
              </w:rPr>
              <w:t>Type de CDV</w:t>
            </w:r>
          </w:p>
        </w:tc>
        <w:tc>
          <w:tcPr>
            <w:tcW w:w="737" w:type="dxa"/>
            <w:noWrap/>
            <w:vAlign w:val="center"/>
            <w:hideMark/>
          </w:tcPr>
          <w:p w14:paraId="3A549F96" w14:textId="77777777" w:rsidR="00795ADC" w:rsidRPr="0008024D" w:rsidRDefault="00795ADC">
            <w:pPr>
              <w:jc w:val="center"/>
              <w:rPr>
                <w:rFonts w:ascii="Aptos Narrow" w:hAnsi="Aptos Narrow"/>
                <w:b/>
                <w:color w:val="00B050"/>
                <w:sz w:val="18"/>
                <w:szCs w:val="18"/>
                <w:lang w:eastAsia="fr-FR"/>
              </w:rPr>
            </w:pPr>
            <w:r w:rsidRPr="0008024D">
              <w:rPr>
                <w:rFonts w:ascii="Aptos Narrow" w:hAnsi="Aptos Narrow"/>
                <w:b/>
                <w:bCs/>
                <w:color w:val="C00000"/>
                <w:sz w:val="18"/>
                <w:szCs w:val="18"/>
                <w:lang w:eastAsia="fr-FR"/>
              </w:rPr>
              <w:t>N</w:t>
            </w:r>
          </w:p>
        </w:tc>
        <w:tc>
          <w:tcPr>
            <w:tcW w:w="2268" w:type="dxa"/>
            <w:noWrap/>
            <w:vAlign w:val="center"/>
          </w:tcPr>
          <w:p w14:paraId="5B7B0127" w14:textId="6EF9DC86" w:rsidR="00795ADC" w:rsidRPr="0008024D" w:rsidRDefault="00795ADC">
            <w:pPr>
              <w:rPr>
                <w:rFonts w:ascii="Aptos Narrow" w:hAnsi="Aptos Narrow"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3344" w:type="dxa"/>
            <w:noWrap/>
            <w:vAlign w:val="center"/>
            <w:hideMark/>
          </w:tcPr>
          <w:p w14:paraId="18E80FD5" w14:textId="1E2240E0" w:rsidR="00795ADC" w:rsidRPr="0008024D" w:rsidRDefault="00DB4FA0">
            <w:pPr>
              <w:rPr>
                <w:rFonts w:ascii="Aptos Narrow" w:hAnsi="Aptos Narrow"/>
                <w:sz w:val="18"/>
                <w:szCs w:val="18"/>
                <w:lang w:eastAsia="fr-FR"/>
              </w:rPr>
            </w:pPr>
            <w:r w:rsidRPr="00DB4FA0">
              <w:rPr>
                <w:rFonts w:ascii="Aptos Narrow" w:hAnsi="Aptos Narrow"/>
                <w:sz w:val="18"/>
                <w:szCs w:val="18"/>
                <w:lang w:eastAsia="fr-FR"/>
              </w:rPr>
              <w:t>.request.header.orderType</w:t>
            </w:r>
          </w:p>
        </w:tc>
      </w:tr>
      <w:tr w:rsidR="00795ADC" w:rsidRPr="0008024D" w14:paraId="22CC035E" w14:textId="77777777" w:rsidTr="00DB4FA0">
        <w:trPr>
          <w:trHeight w:val="283"/>
        </w:trPr>
        <w:tc>
          <w:tcPr>
            <w:tcW w:w="1020" w:type="dxa"/>
            <w:noWrap/>
            <w:vAlign w:val="center"/>
            <w:hideMark/>
          </w:tcPr>
          <w:p w14:paraId="6655C475" w14:textId="77777777" w:rsidR="00795ADC" w:rsidRPr="0008024D" w:rsidRDefault="00795ADC">
            <w:pPr>
              <w:rPr>
                <w:rFonts w:ascii="Aptos Narrow" w:hAnsi="Aptos Narrow"/>
                <w:color w:val="000000"/>
                <w:sz w:val="18"/>
                <w:szCs w:val="18"/>
                <w:lang w:eastAsia="fr-FR"/>
              </w:rPr>
            </w:pPr>
            <w:r w:rsidRPr="0008024D">
              <w:rPr>
                <w:rFonts w:ascii="Aptos Narrow" w:hAnsi="Aptos Narrow"/>
                <w:color w:val="000000"/>
                <w:sz w:val="18"/>
                <w:szCs w:val="18"/>
                <w:lang w:eastAsia="fr-FR"/>
              </w:rPr>
              <w:t>CUOR</w:t>
            </w:r>
          </w:p>
        </w:tc>
        <w:tc>
          <w:tcPr>
            <w:tcW w:w="1701" w:type="dxa"/>
            <w:vAlign w:val="center"/>
          </w:tcPr>
          <w:p w14:paraId="035EA1E3" w14:textId="77777777" w:rsidR="00795ADC" w:rsidRPr="0008024D" w:rsidRDefault="00795ADC">
            <w:pPr>
              <w:rPr>
                <w:rFonts w:ascii="Aptos Narrow" w:hAnsi="Aptos Narrow"/>
                <w:b/>
                <w:color w:val="00B050"/>
                <w:sz w:val="18"/>
                <w:szCs w:val="18"/>
                <w:lang w:eastAsia="fr-FR"/>
              </w:rPr>
            </w:pPr>
            <w:r w:rsidRPr="0008024D">
              <w:rPr>
                <w:rFonts w:ascii="Aptos Narrow" w:hAnsi="Aptos Narrow"/>
                <w:color w:val="000000"/>
                <w:sz w:val="18"/>
                <w:szCs w:val="18"/>
                <w:lang w:eastAsia="fr-FR"/>
              </w:rPr>
              <w:t>Numéro commande client (ERP)</w:t>
            </w:r>
          </w:p>
        </w:tc>
        <w:tc>
          <w:tcPr>
            <w:tcW w:w="737" w:type="dxa"/>
            <w:noWrap/>
            <w:vAlign w:val="center"/>
            <w:hideMark/>
          </w:tcPr>
          <w:p w14:paraId="60752BB9" w14:textId="77777777" w:rsidR="00795ADC" w:rsidRPr="0008024D" w:rsidRDefault="00795ADC">
            <w:pPr>
              <w:jc w:val="center"/>
              <w:rPr>
                <w:rFonts w:ascii="Aptos Narrow" w:hAnsi="Aptos Narrow"/>
                <w:b/>
                <w:color w:val="00B050"/>
                <w:sz w:val="18"/>
                <w:szCs w:val="18"/>
                <w:lang w:eastAsia="fr-FR"/>
              </w:rPr>
            </w:pPr>
            <w:r w:rsidRPr="0008024D">
              <w:rPr>
                <w:rFonts w:ascii="Aptos Narrow" w:hAnsi="Aptos Narrow"/>
                <w:b/>
                <w:bCs/>
                <w:color w:val="C00000"/>
                <w:sz w:val="18"/>
                <w:szCs w:val="18"/>
                <w:lang w:eastAsia="fr-FR"/>
              </w:rPr>
              <w:t>N</w:t>
            </w:r>
          </w:p>
        </w:tc>
        <w:tc>
          <w:tcPr>
            <w:tcW w:w="2268" w:type="dxa"/>
            <w:noWrap/>
            <w:vAlign w:val="center"/>
          </w:tcPr>
          <w:p w14:paraId="0A1B4322" w14:textId="028DEE01" w:rsidR="00795ADC" w:rsidRPr="0008024D" w:rsidRDefault="00795ADC">
            <w:pPr>
              <w:rPr>
                <w:rFonts w:ascii="Aptos Narrow" w:hAnsi="Aptos Narrow"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3344" w:type="dxa"/>
            <w:noWrap/>
            <w:vAlign w:val="center"/>
            <w:hideMark/>
          </w:tcPr>
          <w:p w14:paraId="52EB2A8B" w14:textId="1E75954D" w:rsidR="00795ADC" w:rsidRPr="0008024D" w:rsidRDefault="00EA674E">
            <w:pPr>
              <w:rPr>
                <w:rFonts w:ascii="Aptos Narrow" w:hAnsi="Aptos Narrow"/>
                <w:sz w:val="18"/>
                <w:szCs w:val="18"/>
                <w:lang w:eastAsia="fr-FR"/>
              </w:rPr>
            </w:pPr>
            <w:r w:rsidRPr="00EA674E">
              <w:rPr>
                <w:rFonts w:ascii="Aptos Narrow" w:hAnsi="Aptos Narrow"/>
                <w:sz w:val="18"/>
                <w:szCs w:val="18"/>
                <w:lang w:eastAsia="fr-FR"/>
              </w:rPr>
              <w:t>.request.header.customerOrderNumber</w:t>
            </w:r>
          </w:p>
        </w:tc>
      </w:tr>
    </w:tbl>
    <w:p w14:paraId="0E6300EF" w14:textId="77777777" w:rsidR="00795ADC" w:rsidRDefault="00795ADC" w:rsidP="008A0807">
      <w:pPr>
        <w:pStyle w:val="BodyText"/>
      </w:pPr>
    </w:p>
    <w:p w14:paraId="07277B2A" w14:textId="77777777" w:rsidR="00795ADC" w:rsidRDefault="00795ADC" w:rsidP="008A0807">
      <w:pPr>
        <w:pStyle w:val="Heading4"/>
      </w:pPr>
      <w:r>
        <w:t xml:space="preserve">Réponse de la requête </w:t>
      </w:r>
    </w:p>
    <w:p w14:paraId="10AC9F6D" w14:textId="77777777" w:rsidR="00795ADC" w:rsidRDefault="00795ADC" w:rsidP="008A0807">
      <w:pPr>
        <w:pStyle w:val="BodyText"/>
      </w:pPr>
    </w:p>
    <w:p w14:paraId="496CCFAB" w14:textId="77777777" w:rsidR="00795ADC" w:rsidRDefault="00795ADC" w:rsidP="008A0807">
      <w:pPr>
        <w:pStyle w:val="BodyText"/>
      </w:pPr>
      <w:r>
        <w:t>Exemple de réponse conforme</w:t>
      </w:r>
    </w:p>
    <w:p w14:paraId="6E67C05D" w14:textId="77777777" w:rsidR="00795ADC" w:rsidRDefault="00795ADC" w:rsidP="008A0807">
      <w:pPr>
        <w:pStyle w:val="BodyText"/>
      </w:pPr>
    </w:p>
    <w:p w14:paraId="1D4BA98C" w14:textId="77777777" w:rsidR="00795ADC" w:rsidRPr="00FE06FE" w:rsidRDefault="00795ADC" w:rsidP="00795ADC">
      <w:pPr>
        <w:shd w:val="clear" w:color="auto" w:fill="212121"/>
        <w:spacing w:line="270" w:lineRule="atLeast"/>
        <w:rPr>
          <w:rFonts w:ascii="Courier New" w:hAnsi="Courier New" w:cs="Courier New"/>
          <w:color w:val="F8F8F2"/>
          <w:sz w:val="18"/>
          <w:szCs w:val="18"/>
          <w:lang w:val="en-US" w:eastAsia="fr-FR"/>
        </w:rPr>
      </w:pPr>
      <w:r w:rsidRPr="00FE06FE">
        <w:rPr>
          <w:rFonts w:ascii="Courier New" w:hAnsi="Courier New" w:cs="Courier New"/>
          <w:color w:val="DCDCDC"/>
          <w:sz w:val="18"/>
          <w:szCs w:val="18"/>
          <w:lang w:val="en-US" w:eastAsia="fr-FR"/>
        </w:rPr>
        <w:t>{</w:t>
      </w:r>
    </w:p>
    <w:p w14:paraId="7AB419C7" w14:textId="77777777" w:rsidR="00795ADC" w:rsidRPr="00FE06FE" w:rsidRDefault="00795ADC" w:rsidP="00795ADC">
      <w:pPr>
        <w:shd w:val="clear" w:color="auto" w:fill="212121"/>
        <w:spacing w:line="270" w:lineRule="atLeast"/>
        <w:rPr>
          <w:rFonts w:ascii="Courier New" w:hAnsi="Courier New" w:cs="Courier New"/>
          <w:color w:val="F8F8F2"/>
          <w:sz w:val="18"/>
          <w:szCs w:val="18"/>
          <w:lang w:val="en-US" w:eastAsia="fr-FR"/>
        </w:rPr>
      </w:pPr>
      <w:r w:rsidRPr="00FE06FE">
        <w:rPr>
          <w:rFonts w:ascii="Courier New" w:hAnsi="Courier New" w:cs="Courier New"/>
          <w:color w:val="F8F8F2"/>
          <w:sz w:val="18"/>
          <w:szCs w:val="18"/>
          <w:lang w:val="en-US" w:eastAsia="fr-FR"/>
        </w:rPr>
        <w:t xml:space="preserve">    </w:t>
      </w:r>
      <w:r w:rsidRPr="00FE06FE">
        <w:rPr>
          <w:rFonts w:ascii="Courier New" w:hAnsi="Courier New" w:cs="Courier New"/>
          <w:color w:val="9CDCFE"/>
          <w:sz w:val="18"/>
          <w:szCs w:val="18"/>
          <w:lang w:val="en-US" w:eastAsia="fr-FR"/>
        </w:rPr>
        <w:t>"results"</w:t>
      </w:r>
      <w:r w:rsidRPr="00FE06FE">
        <w:rPr>
          <w:rFonts w:ascii="Courier New" w:hAnsi="Courier New" w:cs="Courier New"/>
          <w:color w:val="DCDCDC"/>
          <w:sz w:val="18"/>
          <w:szCs w:val="18"/>
          <w:lang w:val="en-US" w:eastAsia="fr-FR"/>
        </w:rPr>
        <w:t>:</w:t>
      </w:r>
      <w:r w:rsidRPr="00FE06FE">
        <w:rPr>
          <w:rFonts w:ascii="Courier New" w:hAnsi="Courier New" w:cs="Courier New"/>
          <w:color w:val="F8F8F2"/>
          <w:sz w:val="18"/>
          <w:szCs w:val="18"/>
          <w:lang w:val="en-US" w:eastAsia="fr-FR"/>
        </w:rPr>
        <w:t xml:space="preserve"> </w:t>
      </w:r>
      <w:r w:rsidRPr="00FE06FE">
        <w:rPr>
          <w:rFonts w:ascii="Courier New" w:hAnsi="Courier New" w:cs="Courier New"/>
          <w:color w:val="DCDCDC"/>
          <w:sz w:val="18"/>
          <w:szCs w:val="18"/>
          <w:lang w:val="en-US" w:eastAsia="fr-FR"/>
        </w:rPr>
        <w:t>[</w:t>
      </w:r>
    </w:p>
    <w:p w14:paraId="6A4DD0CA" w14:textId="77777777" w:rsidR="00795ADC" w:rsidRPr="00FE06FE" w:rsidRDefault="00795ADC" w:rsidP="00795ADC">
      <w:pPr>
        <w:shd w:val="clear" w:color="auto" w:fill="212121"/>
        <w:spacing w:line="270" w:lineRule="atLeast"/>
        <w:rPr>
          <w:rFonts w:ascii="Courier New" w:hAnsi="Courier New" w:cs="Courier New"/>
          <w:color w:val="F8F8F2"/>
          <w:sz w:val="18"/>
          <w:szCs w:val="18"/>
          <w:lang w:val="en-US" w:eastAsia="fr-FR"/>
        </w:rPr>
      </w:pPr>
      <w:r w:rsidRPr="00FE06FE">
        <w:rPr>
          <w:rFonts w:ascii="Courier New" w:hAnsi="Courier New" w:cs="Courier New"/>
          <w:color w:val="F8F8F2"/>
          <w:sz w:val="18"/>
          <w:szCs w:val="18"/>
          <w:lang w:val="en-US" w:eastAsia="fr-FR"/>
        </w:rPr>
        <w:t xml:space="preserve">        </w:t>
      </w:r>
      <w:r w:rsidRPr="00FE06FE">
        <w:rPr>
          <w:rFonts w:ascii="Courier New" w:hAnsi="Courier New" w:cs="Courier New"/>
          <w:color w:val="DCDCDC"/>
          <w:sz w:val="18"/>
          <w:szCs w:val="18"/>
          <w:lang w:val="en-US" w:eastAsia="fr-FR"/>
        </w:rPr>
        <w:t>{</w:t>
      </w:r>
    </w:p>
    <w:p w14:paraId="464FCBFF" w14:textId="77777777" w:rsidR="00795ADC" w:rsidRPr="00FE06FE" w:rsidRDefault="00795ADC" w:rsidP="00795ADC">
      <w:pPr>
        <w:shd w:val="clear" w:color="auto" w:fill="212121"/>
        <w:spacing w:line="270" w:lineRule="atLeast"/>
        <w:rPr>
          <w:rFonts w:ascii="Courier New" w:hAnsi="Courier New" w:cs="Courier New"/>
          <w:color w:val="F8F8F2"/>
          <w:sz w:val="18"/>
          <w:szCs w:val="18"/>
          <w:lang w:val="en-US" w:eastAsia="fr-FR"/>
        </w:rPr>
      </w:pPr>
      <w:r w:rsidRPr="00FE06FE">
        <w:rPr>
          <w:rFonts w:ascii="Courier New" w:hAnsi="Courier New" w:cs="Courier New"/>
          <w:color w:val="F8F8F2"/>
          <w:sz w:val="18"/>
          <w:szCs w:val="18"/>
          <w:lang w:val="en-US" w:eastAsia="fr-FR"/>
        </w:rPr>
        <w:t xml:space="preserve">            </w:t>
      </w:r>
      <w:r w:rsidRPr="00FE06FE">
        <w:rPr>
          <w:rFonts w:ascii="Courier New" w:hAnsi="Courier New" w:cs="Courier New"/>
          <w:color w:val="9CDCFE"/>
          <w:sz w:val="18"/>
          <w:szCs w:val="18"/>
          <w:lang w:val="en-US" w:eastAsia="fr-FR"/>
        </w:rPr>
        <w:t>"transaction"</w:t>
      </w:r>
      <w:r w:rsidRPr="00FE06FE">
        <w:rPr>
          <w:rFonts w:ascii="Courier New" w:hAnsi="Courier New" w:cs="Courier New"/>
          <w:color w:val="DCDCDC"/>
          <w:sz w:val="18"/>
          <w:szCs w:val="18"/>
          <w:lang w:val="en-US" w:eastAsia="fr-FR"/>
        </w:rPr>
        <w:t>:</w:t>
      </w:r>
      <w:r w:rsidRPr="00FE06FE">
        <w:rPr>
          <w:rFonts w:ascii="Courier New" w:hAnsi="Courier New" w:cs="Courier New"/>
          <w:color w:val="F8F8F2"/>
          <w:sz w:val="18"/>
          <w:szCs w:val="18"/>
          <w:lang w:val="en-US" w:eastAsia="fr-FR"/>
        </w:rPr>
        <w:t xml:space="preserve"> </w:t>
      </w:r>
      <w:r w:rsidRPr="00FE06FE">
        <w:rPr>
          <w:rFonts w:ascii="Courier New" w:hAnsi="Courier New" w:cs="Courier New"/>
          <w:color w:val="CE9178"/>
          <w:sz w:val="18"/>
          <w:szCs w:val="18"/>
          <w:lang w:val="en-US" w:eastAsia="fr-FR"/>
        </w:rPr>
        <w:t>"AddBatchHead"</w:t>
      </w:r>
      <w:r w:rsidRPr="00FE06FE">
        <w:rPr>
          <w:rFonts w:ascii="Courier New" w:hAnsi="Courier New" w:cs="Courier New"/>
          <w:color w:val="DCDCDC"/>
          <w:sz w:val="18"/>
          <w:szCs w:val="18"/>
          <w:lang w:val="en-US" w:eastAsia="fr-FR"/>
        </w:rPr>
        <w:t>,</w:t>
      </w:r>
    </w:p>
    <w:p w14:paraId="7E51BDB7" w14:textId="77777777" w:rsidR="00795ADC" w:rsidRPr="00FE06FE" w:rsidRDefault="00795ADC" w:rsidP="00795ADC">
      <w:pPr>
        <w:shd w:val="clear" w:color="auto" w:fill="212121"/>
        <w:spacing w:line="270" w:lineRule="atLeast"/>
        <w:rPr>
          <w:rFonts w:ascii="Courier New" w:hAnsi="Courier New" w:cs="Courier New"/>
          <w:color w:val="F8F8F2"/>
          <w:sz w:val="18"/>
          <w:szCs w:val="18"/>
          <w:lang w:val="en-US" w:eastAsia="fr-FR"/>
        </w:rPr>
      </w:pPr>
      <w:r w:rsidRPr="00FE06FE">
        <w:rPr>
          <w:rFonts w:ascii="Courier New" w:hAnsi="Courier New" w:cs="Courier New"/>
          <w:color w:val="F8F8F2"/>
          <w:sz w:val="18"/>
          <w:szCs w:val="18"/>
          <w:lang w:val="en-US" w:eastAsia="fr-FR"/>
        </w:rPr>
        <w:t xml:space="preserve">            </w:t>
      </w:r>
      <w:r w:rsidRPr="00FE06FE">
        <w:rPr>
          <w:rFonts w:ascii="Courier New" w:hAnsi="Courier New" w:cs="Courier New"/>
          <w:color w:val="9CDCFE"/>
          <w:sz w:val="18"/>
          <w:szCs w:val="18"/>
          <w:lang w:val="en-US" w:eastAsia="fr-FR"/>
        </w:rPr>
        <w:t>"records"</w:t>
      </w:r>
      <w:r w:rsidRPr="00FE06FE">
        <w:rPr>
          <w:rFonts w:ascii="Courier New" w:hAnsi="Courier New" w:cs="Courier New"/>
          <w:color w:val="DCDCDC"/>
          <w:sz w:val="18"/>
          <w:szCs w:val="18"/>
          <w:lang w:val="en-US" w:eastAsia="fr-FR"/>
        </w:rPr>
        <w:t>:</w:t>
      </w:r>
      <w:r w:rsidRPr="00FE06FE">
        <w:rPr>
          <w:rFonts w:ascii="Courier New" w:hAnsi="Courier New" w:cs="Courier New"/>
          <w:color w:val="F8F8F2"/>
          <w:sz w:val="18"/>
          <w:szCs w:val="18"/>
          <w:lang w:val="en-US" w:eastAsia="fr-FR"/>
        </w:rPr>
        <w:t xml:space="preserve"> </w:t>
      </w:r>
      <w:r w:rsidRPr="00FE06FE">
        <w:rPr>
          <w:rFonts w:ascii="Courier New" w:hAnsi="Courier New" w:cs="Courier New"/>
          <w:color w:val="DCDCDC"/>
          <w:sz w:val="18"/>
          <w:szCs w:val="18"/>
          <w:lang w:val="en-US" w:eastAsia="fr-FR"/>
        </w:rPr>
        <w:t>[</w:t>
      </w:r>
    </w:p>
    <w:p w14:paraId="20E80BA5" w14:textId="77777777" w:rsidR="00795ADC" w:rsidRPr="00FE06FE" w:rsidRDefault="00795ADC" w:rsidP="00795ADC">
      <w:pPr>
        <w:shd w:val="clear" w:color="auto" w:fill="212121"/>
        <w:spacing w:line="270" w:lineRule="atLeast"/>
        <w:rPr>
          <w:rFonts w:ascii="Courier New" w:hAnsi="Courier New" w:cs="Courier New"/>
          <w:color w:val="F8F8F2"/>
          <w:sz w:val="18"/>
          <w:szCs w:val="18"/>
          <w:lang w:val="en-US" w:eastAsia="fr-FR"/>
        </w:rPr>
      </w:pPr>
      <w:r w:rsidRPr="00FE06FE">
        <w:rPr>
          <w:rFonts w:ascii="Courier New" w:hAnsi="Courier New" w:cs="Courier New"/>
          <w:color w:val="F8F8F2"/>
          <w:sz w:val="18"/>
          <w:szCs w:val="18"/>
          <w:lang w:val="en-US" w:eastAsia="fr-FR"/>
        </w:rPr>
        <w:t xml:space="preserve">                </w:t>
      </w:r>
      <w:r w:rsidRPr="00FE06FE">
        <w:rPr>
          <w:rFonts w:ascii="Courier New" w:hAnsi="Courier New" w:cs="Courier New"/>
          <w:color w:val="DCDCDC"/>
          <w:sz w:val="18"/>
          <w:szCs w:val="18"/>
          <w:lang w:val="en-US" w:eastAsia="fr-FR"/>
        </w:rPr>
        <w:t>{</w:t>
      </w:r>
    </w:p>
    <w:p w14:paraId="01137DA8" w14:textId="77777777" w:rsidR="00795ADC" w:rsidRPr="00FE06FE" w:rsidRDefault="00795ADC" w:rsidP="00795ADC">
      <w:pPr>
        <w:shd w:val="clear" w:color="auto" w:fill="212121"/>
        <w:spacing w:line="270" w:lineRule="atLeast"/>
        <w:rPr>
          <w:rFonts w:ascii="Courier New" w:hAnsi="Courier New" w:cs="Courier New"/>
          <w:color w:val="F8F8F2"/>
          <w:sz w:val="18"/>
          <w:szCs w:val="18"/>
          <w:lang w:val="en-US" w:eastAsia="fr-FR"/>
        </w:rPr>
      </w:pPr>
      <w:r w:rsidRPr="00FE06FE">
        <w:rPr>
          <w:rFonts w:ascii="Courier New" w:hAnsi="Courier New" w:cs="Courier New"/>
          <w:color w:val="F8F8F2"/>
          <w:sz w:val="18"/>
          <w:szCs w:val="18"/>
          <w:lang w:val="en-US" w:eastAsia="fr-FR"/>
        </w:rPr>
        <w:t xml:space="preserve">                    </w:t>
      </w:r>
      <w:r w:rsidRPr="00FE06FE">
        <w:rPr>
          <w:rFonts w:ascii="Courier New" w:hAnsi="Courier New" w:cs="Courier New"/>
          <w:color w:val="9CDCFE"/>
          <w:sz w:val="18"/>
          <w:szCs w:val="18"/>
          <w:lang w:val="en-US" w:eastAsia="fr-FR"/>
        </w:rPr>
        <w:t>"ORNO"</w:t>
      </w:r>
      <w:r w:rsidRPr="00FE06FE">
        <w:rPr>
          <w:rFonts w:ascii="Courier New" w:hAnsi="Courier New" w:cs="Courier New"/>
          <w:color w:val="DCDCDC"/>
          <w:sz w:val="18"/>
          <w:szCs w:val="18"/>
          <w:lang w:val="en-US" w:eastAsia="fr-FR"/>
        </w:rPr>
        <w:t>:</w:t>
      </w:r>
      <w:r w:rsidRPr="00FE06FE">
        <w:rPr>
          <w:rFonts w:ascii="Courier New" w:hAnsi="Courier New" w:cs="Courier New"/>
          <w:color w:val="F8F8F2"/>
          <w:sz w:val="18"/>
          <w:szCs w:val="18"/>
          <w:lang w:val="en-US" w:eastAsia="fr-FR"/>
        </w:rPr>
        <w:t xml:space="preserve"> </w:t>
      </w:r>
      <w:r w:rsidRPr="00FE06FE">
        <w:rPr>
          <w:rFonts w:ascii="Courier New" w:hAnsi="Courier New" w:cs="Courier New"/>
          <w:color w:val="CE9178"/>
          <w:sz w:val="18"/>
          <w:szCs w:val="18"/>
          <w:lang w:val="en-US" w:eastAsia="fr-FR"/>
        </w:rPr>
        <w:t>"0000079464"</w:t>
      </w:r>
    </w:p>
    <w:p w14:paraId="63C838CC" w14:textId="77777777" w:rsidR="00795ADC" w:rsidRPr="00FE06FE" w:rsidRDefault="00795ADC" w:rsidP="00795ADC">
      <w:pPr>
        <w:shd w:val="clear" w:color="auto" w:fill="212121"/>
        <w:spacing w:line="270" w:lineRule="atLeast"/>
        <w:rPr>
          <w:rFonts w:ascii="Courier New" w:hAnsi="Courier New" w:cs="Courier New"/>
          <w:color w:val="F8F8F2"/>
          <w:sz w:val="18"/>
          <w:szCs w:val="18"/>
          <w:lang w:val="en-US" w:eastAsia="fr-FR"/>
        </w:rPr>
      </w:pPr>
      <w:r w:rsidRPr="00FE06FE">
        <w:rPr>
          <w:rFonts w:ascii="Courier New" w:hAnsi="Courier New" w:cs="Courier New"/>
          <w:color w:val="F8F8F2"/>
          <w:sz w:val="18"/>
          <w:szCs w:val="18"/>
          <w:lang w:val="en-US" w:eastAsia="fr-FR"/>
        </w:rPr>
        <w:t xml:space="preserve">                </w:t>
      </w:r>
      <w:r w:rsidRPr="00FE06FE">
        <w:rPr>
          <w:rFonts w:ascii="Courier New" w:hAnsi="Courier New" w:cs="Courier New"/>
          <w:color w:val="DCDCDC"/>
          <w:sz w:val="18"/>
          <w:szCs w:val="18"/>
          <w:lang w:val="en-US" w:eastAsia="fr-FR"/>
        </w:rPr>
        <w:t>}</w:t>
      </w:r>
    </w:p>
    <w:p w14:paraId="1337CEBE" w14:textId="77777777" w:rsidR="00795ADC" w:rsidRPr="00FE06FE" w:rsidRDefault="00795ADC" w:rsidP="00795ADC">
      <w:pPr>
        <w:shd w:val="clear" w:color="auto" w:fill="212121"/>
        <w:spacing w:line="270" w:lineRule="atLeast"/>
        <w:rPr>
          <w:rFonts w:ascii="Courier New" w:hAnsi="Courier New" w:cs="Courier New"/>
          <w:color w:val="F8F8F2"/>
          <w:sz w:val="18"/>
          <w:szCs w:val="18"/>
          <w:lang w:val="en-US" w:eastAsia="fr-FR"/>
        </w:rPr>
      </w:pPr>
      <w:r w:rsidRPr="00FE06FE">
        <w:rPr>
          <w:rFonts w:ascii="Courier New" w:hAnsi="Courier New" w:cs="Courier New"/>
          <w:color w:val="F8F8F2"/>
          <w:sz w:val="18"/>
          <w:szCs w:val="18"/>
          <w:lang w:val="en-US" w:eastAsia="fr-FR"/>
        </w:rPr>
        <w:t xml:space="preserve">            </w:t>
      </w:r>
      <w:r w:rsidRPr="00FE06FE">
        <w:rPr>
          <w:rFonts w:ascii="Courier New" w:hAnsi="Courier New" w:cs="Courier New"/>
          <w:color w:val="DCDCDC"/>
          <w:sz w:val="18"/>
          <w:szCs w:val="18"/>
          <w:lang w:val="en-US" w:eastAsia="fr-FR"/>
        </w:rPr>
        <w:t>]</w:t>
      </w:r>
    </w:p>
    <w:p w14:paraId="5F030BCA" w14:textId="77777777" w:rsidR="00795ADC" w:rsidRPr="00FE06FE" w:rsidRDefault="00795ADC" w:rsidP="00795ADC">
      <w:pPr>
        <w:shd w:val="clear" w:color="auto" w:fill="212121"/>
        <w:spacing w:line="270" w:lineRule="atLeast"/>
        <w:rPr>
          <w:rFonts w:ascii="Courier New" w:hAnsi="Courier New" w:cs="Courier New"/>
          <w:color w:val="F8F8F2"/>
          <w:sz w:val="18"/>
          <w:szCs w:val="18"/>
          <w:lang w:val="en-US" w:eastAsia="fr-FR"/>
        </w:rPr>
      </w:pPr>
      <w:r w:rsidRPr="00FE06FE">
        <w:rPr>
          <w:rFonts w:ascii="Courier New" w:hAnsi="Courier New" w:cs="Courier New"/>
          <w:color w:val="F8F8F2"/>
          <w:sz w:val="18"/>
          <w:szCs w:val="18"/>
          <w:lang w:val="en-US" w:eastAsia="fr-FR"/>
        </w:rPr>
        <w:t xml:space="preserve">        </w:t>
      </w:r>
      <w:r w:rsidRPr="00FE06FE">
        <w:rPr>
          <w:rFonts w:ascii="Courier New" w:hAnsi="Courier New" w:cs="Courier New"/>
          <w:color w:val="DCDCDC"/>
          <w:sz w:val="18"/>
          <w:szCs w:val="18"/>
          <w:lang w:val="en-US" w:eastAsia="fr-FR"/>
        </w:rPr>
        <w:t>}</w:t>
      </w:r>
    </w:p>
    <w:p w14:paraId="12E82A23" w14:textId="77777777" w:rsidR="00795ADC" w:rsidRPr="00FE06FE" w:rsidRDefault="00795ADC" w:rsidP="00795ADC">
      <w:pPr>
        <w:shd w:val="clear" w:color="auto" w:fill="212121"/>
        <w:spacing w:line="270" w:lineRule="atLeast"/>
        <w:rPr>
          <w:rFonts w:ascii="Courier New" w:hAnsi="Courier New" w:cs="Courier New"/>
          <w:color w:val="F8F8F2"/>
          <w:sz w:val="18"/>
          <w:szCs w:val="18"/>
          <w:lang w:val="en-US" w:eastAsia="fr-FR"/>
        </w:rPr>
      </w:pPr>
      <w:r w:rsidRPr="00FE06FE">
        <w:rPr>
          <w:rFonts w:ascii="Courier New" w:hAnsi="Courier New" w:cs="Courier New"/>
          <w:color w:val="F8F8F2"/>
          <w:sz w:val="18"/>
          <w:szCs w:val="18"/>
          <w:lang w:val="en-US" w:eastAsia="fr-FR"/>
        </w:rPr>
        <w:t xml:space="preserve">    </w:t>
      </w:r>
      <w:r w:rsidRPr="00FE06FE">
        <w:rPr>
          <w:rFonts w:ascii="Courier New" w:hAnsi="Courier New" w:cs="Courier New"/>
          <w:color w:val="DCDCDC"/>
          <w:sz w:val="18"/>
          <w:szCs w:val="18"/>
          <w:lang w:val="en-US" w:eastAsia="fr-FR"/>
        </w:rPr>
        <w:t>],</w:t>
      </w:r>
    </w:p>
    <w:p w14:paraId="6FA54DD0" w14:textId="77777777" w:rsidR="00795ADC" w:rsidRPr="00FE06FE" w:rsidRDefault="00795ADC" w:rsidP="00795ADC">
      <w:pPr>
        <w:shd w:val="clear" w:color="auto" w:fill="212121"/>
        <w:spacing w:line="270" w:lineRule="atLeast"/>
        <w:rPr>
          <w:rFonts w:ascii="Courier New" w:hAnsi="Courier New" w:cs="Courier New"/>
          <w:color w:val="F8F8F2"/>
          <w:sz w:val="18"/>
          <w:szCs w:val="18"/>
          <w:lang w:eastAsia="fr-FR"/>
        </w:rPr>
      </w:pPr>
      <w:r w:rsidRPr="79FAAFF3">
        <w:rPr>
          <w:rFonts w:ascii="Courier New" w:hAnsi="Courier New" w:cs="Courier New"/>
          <w:color w:val="F8F8F2"/>
          <w:sz w:val="18"/>
          <w:szCs w:val="18"/>
          <w:lang w:eastAsia="fr-FR"/>
        </w:rPr>
        <w:t xml:space="preserve">    </w:t>
      </w:r>
      <w:r w:rsidRPr="79FAAFF3">
        <w:rPr>
          <w:rFonts w:ascii="Courier New" w:hAnsi="Courier New" w:cs="Courier New"/>
          <w:color w:val="9CDCFE"/>
          <w:sz w:val="18"/>
          <w:szCs w:val="18"/>
          <w:lang w:eastAsia="fr-FR"/>
        </w:rPr>
        <w:t>"wasTerminated"</w:t>
      </w:r>
      <w:r w:rsidRPr="79FAAFF3">
        <w:rPr>
          <w:rFonts w:ascii="Courier New" w:hAnsi="Courier New" w:cs="Courier New"/>
          <w:color w:val="DCDCDC"/>
          <w:sz w:val="18"/>
          <w:szCs w:val="18"/>
          <w:lang w:eastAsia="fr-FR"/>
        </w:rPr>
        <w:t>:</w:t>
      </w:r>
      <w:r w:rsidRPr="79FAAFF3">
        <w:rPr>
          <w:rFonts w:ascii="Courier New" w:hAnsi="Courier New" w:cs="Courier New"/>
          <w:color w:val="F8F8F2"/>
          <w:sz w:val="18"/>
          <w:szCs w:val="18"/>
          <w:lang w:eastAsia="fr-FR"/>
        </w:rPr>
        <w:t xml:space="preserve"> </w:t>
      </w:r>
      <w:r w:rsidRPr="79FAAFF3">
        <w:rPr>
          <w:rFonts w:ascii="Courier New" w:hAnsi="Courier New" w:cs="Courier New"/>
          <w:color w:val="CE9178"/>
          <w:sz w:val="18"/>
          <w:szCs w:val="18"/>
          <w:lang w:eastAsia="fr-FR"/>
        </w:rPr>
        <w:t>false</w:t>
      </w:r>
      <w:r w:rsidRPr="79FAAFF3">
        <w:rPr>
          <w:rFonts w:ascii="Courier New" w:hAnsi="Courier New" w:cs="Courier New"/>
          <w:color w:val="DCDCDC"/>
          <w:sz w:val="18"/>
          <w:szCs w:val="18"/>
          <w:lang w:eastAsia="fr-FR"/>
        </w:rPr>
        <w:t>,</w:t>
      </w:r>
    </w:p>
    <w:p w14:paraId="33A7213F" w14:textId="77777777" w:rsidR="00795ADC" w:rsidRPr="00FE06FE" w:rsidRDefault="00795ADC" w:rsidP="00795ADC">
      <w:pPr>
        <w:shd w:val="clear" w:color="auto" w:fill="212121"/>
        <w:spacing w:line="270" w:lineRule="atLeast"/>
        <w:rPr>
          <w:rFonts w:ascii="Courier New" w:hAnsi="Courier New" w:cs="Courier New"/>
          <w:color w:val="F8F8F2"/>
          <w:sz w:val="18"/>
          <w:szCs w:val="18"/>
          <w:lang w:eastAsia="fr-FR"/>
        </w:rPr>
      </w:pPr>
      <w:r w:rsidRPr="79FAAFF3">
        <w:rPr>
          <w:rFonts w:ascii="Courier New" w:hAnsi="Courier New" w:cs="Courier New"/>
          <w:color w:val="F8F8F2"/>
          <w:sz w:val="18"/>
          <w:szCs w:val="18"/>
          <w:lang w:eastAsia="fr-FR"/>
        </w:rPr>
        <w:t xml:space="preserve">    </w:t>
      </w:r>
      <w:r w:rsidRPr="79FAAFF3">
        <w:rPr>
          <w:rFonts w:ascii="Courier New" w:hAnsi="Courier New" w:cs="Courier New"/>
          <w:color w:val="9CDCFE"/>
          <w:sz w:val="18"/>
          <w:szCs w:val="18"/>
          <w:lang w:eastAsia="fr-FR"/>
        </w:rPr>
        <w:t>"nrOfSuccessfullTransactions"</w:t>
      </w:r>
      <w:r w:rsidRPr="79FAAFF3">
        <w:rPr>
          <w:rFonts w:ascii="Courier New" w:hAnsi="Courier New" w:cs="Courier New"/>
          <w:color w:val="DCDCDC"/>
          <w:sz w:val="18"/>
          <w:szCs w:val="18"/>
          <w:lang w:eastAsia="fr-FR"/>
        </w:rPr>
        <w:t>:</w:t>
      </w:r>
      <w:r w:rsidRPr="79FAAFF3">
        <w:rPr>
          <w:rFonts w:ascii="Courier New" w:hAnsi="Courier New" w:cs="Courier New"/>
          <w:color w:val="F8F8F2"/>
          <w:sz w:val="18"/>
          <w:szCs w:val="18"/>
          <w:lang w:eastAsia="fr-FR"/>
        </w:rPr>
        <w:t xml:space="preserve"> </w:t>
      </w:r>
      <w:r w:rsidRPr="79FAAFF3">
        <w:rPr>
          <w:rFonts w:ascii="Courier New" w:hAnsi="Courier New" w:cs="Courier New"/>
          <w:color w:val="B5CEA8"/>
          <w:sz w:val="18"/>
          <w:szCs w:val="18"/>
          <w:lang w:eastAsia="fr-FR"/>
        </w:rPr>
        <w:t>1</w:t>
      </w:r>
      <w:r w:rsidRPr="79FAAFF3">
        <w:rPr>
          <w:rFonts w:ascii="Courier New" w:hAnsi="Courier New" w:cs="Courier New"/>
          <w:color w:val="DCDCDC"/>
          <w:sz w:val="18"/>
          <w:szCs w:val="18"/>
          <w:lang w:eastAsia="fr-FR"/>
        </w:rPr>
        <w:t>,</w:t>
      </w:r>
    </w:p>
    <w:p w14:paraId="2DB32AF4" w14:textId="77777777" w:rsidR="00795ADC" w:rsidRPr="00FE06FE" w:rsidRDefault="00795ADC" w:rsidP="00795ADC">
      <w:pPr>
        <w:shd w:val="clear" w:color="auto" w:fill="212121"/>
        <w:spacing w:line="270" w:lineRule="atLeast"/>
        <w:rPr>
          <w:rFonts w:ascii="Courier New" w:hAnsi="Courier New" w:cs="Courier New"/>
          <w:color w:val="F8F8F2"/>
          <w:sz w:val="18"/>
          <w:szCs w:val="18"/>
          <w:lang w:eastAsia="fr-FR"/>
        </w:rPr>
      </w:pPr>
      <w:r w:rsidRPr="79FAAFF3">
        <w:rPr>
          <w:rFonts w:ascii="Courier New" w:hAnsi="Courier New" w:cs="Courier New"/>
          <w:color w:val="F8F8F2"/>
          <w:sz w:val="18"/>
          <w:szCs w:val="18"/>
          <w:lang w:eastAsia="fr-FR"/>
        </w:rPr>
        <w:t xml:space="preserve">    </w:t>
      </w:r>
      <w:r w:rsidRPr="79FAAFF3">
        <w:rPr>
          <w:rFonts w:ascii="Courier New" w:hAnsi="Courier New" w:cs="Courier New"/>
          <w:color w:val="9CDCFE"/>
          <w:sz w:val="18"/>
          <w:szCs w:val="18"/>
          <w:lang w:eastAsia="fr-FR"/>
        </w:rPr>
        <w:t>"nrOfFailedTransactions"</w:t>
      </w:r>
      <w:r w:rsidRPr="79FAAFF3">
        <w:rPr>
          <w:rFonts w:ascii="Courier New" w:hAnsi="Courier New" w:cs="Courier New"/>
          <w:color w:val="DCDCDC"/>
          <w:sz w:val="18"/>
          <w:szCs w:val="18"/>
          <w:lang w:eastAsia="fr-FR"/>
        </w:rPr>
        <w:t>:</w:t>
      </w:r>
      <w:r w:rsidRPr="79FAAFF3">
        <w:rPr>
          <w:rFonts w:ascii="Courier New" w:hAnsi="Courier New" w:cs="Courier New"/>
          <w:color w:val="F8F8F2"/>
          <w:sz w:val="18"/>
          <w:szCs w:val="18"/>
          <w:lang w:eastAsia="fr-FR"/>
        </w:rPr>
        <w:t xml:space="preserve"> </w:t>
      </w:r>
      <w:r w:rsidRPr="79FAAFF3">
        <w:rPr>
          <w:rFonts w:ascii="Courier New" w:hAnsi="Courier New" w:cs="Courier New"/>
          <w:color w:val="B5CEA8"/>
          <w:sz w:val="18"/>
          <w:szCs w:val="18"/>
          <w:lang w:eastAsia="fr-FR"/>
        </w:rPr>
        <w:t>0</w:t>
      </w:r>
    </w:p>
    <w:p w14:paraId="4D83ADE7" w14:textId="77777777" w:rsidR="00795ADC" w:rsidRPr="00795ADC" w:rsidRDefault="00795ADC" w:rsidP="00795ADC">
      <w:pPr>
        <w:shd w:val="clear" w:color="auto" w:fill="212121"/>
        <w:spacing w:line="270" w:lineRule="atLeast"/>
        <w:rPr>
          <w:rFonts w:ascii="Courier New" w:hAnsi="Courier New" w:cs="Courier New"/>
          <w:color w:val="F8F8F2"/>
          <w:sz w:val="18"/>
          <w:szCs w:val="18"/>
          <w:lang w:eastAsia="fr-FR"/>
        </w:rPr>
      </w:pPr>
      <w:r w:rsidRPr="00795ADC">
        <w:rPr>
          <w:rFonts w:ascii="Courier New" w:hAnsi="Courier New" w:cs="Courier New"/>
          <w:color w:val="DCDCDC"/>
          <w:sz w:val="18"/>
          <w:szCs w:val="18"/>
          <w:lang w:eastAsia="fr-FR"/>
        </w:rPr>
        <w:t>}</w:t>
      </w:r>
    </w:p>
    <w:p w14:paraId="4FB359E6" w14:textId="77777777" w:rsidR="00795ADC" w:rsidRPr="00795ADC" w:rsidRDefault="00795ADC" w:rsidP="008A0807">
      <w:pPr>
        <w:pStyle w:val="BodyText"/>
      </w:pPr>
    </w:p>
    <w:p w14:paraId="2E8CA45F" w14:textId="77777777" w:rsidR="00795ADC" w:rsidRPr="00795ADC" w:rsidRDefault="00795ADC" w:rsidP="008A0807">
      <w:pPr>
        <w:pStyle w:val="BodyText"/>
      </w:pPr>
    </w:p>
    <w:p w14:paraId="648AA5DA" w14:textId="77777777" w:rsidR="00795ADC" w:rsidRPr="006B7946" w:rsidRDefault="00795ADC" w:rsidP="008A0807">
      <w:pPr>
        <w:pStyle w:val="BodyText"/>
      </w:pPr>
      <w:r w:rsidRPr="000C207F">
        <w:t>Exemple de réponse avec erreur</w:t>
      </w:r>
      <w:r>
        <w:t xml:space="preserve"> </w:t>
      </w:r>
    </w:p>
    <w:p w14:paraId="36099821" w14:textId="77777777" w:rsidR="00795ADC" w:rsidRDefault="00795ADC" w:rsidP="008A0807">
      <w:pPr>
        <w:pStyle w:val="BodyText"/>
      </w:pPr>
    </w:p>
    <w:p w14:paraId="291DEE1A" w14:textId="77777777" w:rsidR="00795ADC" w:rsidRPr="00296789" w:rsidRDefault="00795ADC" w:rsidP="00795ADC">
      <w:pPr>
        <w:shd w:val="clear" w:color="auto" w:fill="212121"/>
        <w:spacing w:line="270" w:lineRule="atLeast"/>
        <w:rPr>
          <w:rFonts w:ascii="Courier New" w:hAnsi="Courier New" w:cs="Courier New"/>
          <w:color w:val="F8F8F2"/>
          <w:sz w:val="18"/>
          <w:szCs w:val="18"/>
          <w:lang w:eastAsia="fr-FR"/>
        </w:rPr>
      </w:pPr>
      <w:r w:rsidRPr="00296789">
        <w:rPr>
          <w:rFonts w:ascii="Courier New" w:hAnsi="Courier New" w:cs="Courier New"/>
          <w:color w:val="DCDCDC"/>
          <w:sz w:val="18"/>
          <w:szCs w:val="18"/>
          <w:lang w:eastAsia="fr-FR"/>
        </w:rPr>
        <w:t>{</w:t>
      </w:r>
    </w:p>
    <w:p w14:paraId="7C441330" w14:textId="77777777" w:rsidR="00795ADC" w:rsidRPr="00F62BE4" w:rsidRDefault="00795ADC" w:rsidP="00795ADC">
      <w:pPr>
        <w:shd w:val="clear" w:color="auto" w:fill="212121"/>
        <w:spacing w:line="270" w:lineRule="atLeast"/>
        <w:rPr>
          <w:rFonts w:ascii="Courier New" w:hAnsi="Courier New" w:cs="Courier New"/>
          <w:color w:val="F8F8F2"/>
          <w:sz w:val="18"/>
          <w:szCs w:val="18"/>
          <w:lang w:val="en-US" w:eastAsia="fr-FR"/>
        </w:rPr>
      </w:pPr>
      <w:r w:rsidRPr="00296789">
        <w:rPr>
          <w:rFonts w:ascii="Courier New" w:hAnsi="Courier New" w:cs="Courier New"/>
          <w:color w:val="F8F8F2"/>
          <w:sz w:val="18"/>
          <w:szCs w:val="18"/>
          <w:lang w:eastAsia="fr-FR"/>
        </w:rPr>
        <w:t xml:space="preserve">    </w:t>
      </w:r>
      <w:r w:rsidRPr="00F62BE4">
        <w:rPr>
          <w:rFonts w:ascii="Courier New" w:hAnsi="Courier New" w:cs="Courier New"/>
          <w:color w:val="9CDCFE"/>
          <w:sz w:val="18"/>
          <w:szCs w:val="18"/>
          <w:lang w:val="en-US" w:eastAsia="fr-FR"/>
        </w:rPr>
        <w:t>"results"</w:t>
      </w:r>
      <w:r w:rsidRPr="00F62BE4">
        <w:rPr>
          <w:rFonts w:ascii="Courier New" w:hAnsi="Courier New" w:cs="Courier New"/>
          <w:color w:val="DCDCDC"/>
          <w:sz w:val="18"/>
          <w:szCs w:val="18"/>
          <w:lang w:val="en-US" w:eastAsia="fr-FR"/>
        </w:rPr>
        <w:t>:</w:t>
      </w:r>
      <w:r w:rsidRPr="00F62BE4">
        <w:rPr>
          <w:rFonts w:ascii="Courier New" w:hAnsi="Courier New" w:cs="Courier New"/>
          <w:color w:val="F8F8F2"/>
          <w:sz w:val="18"/>
          <w:szCs w:val="18"/>
          <w:lang w:val="en-US" w:eastAsia="fr-FR"/>
        </w:rPr>
        <w:t xml:space="preserve"> </w:t>
      </w:r>
      <w:r w:rsidRPr="00F62BE4">
        <w:rPr>
          <w:rFonts w:ascii="Courier New" w:hAnsi="Courier New" w:cs="Courier New"/>
          <w:color w:val="DCDCDC"/>
          <w:sz w:val="18"/>
          <w:szCs w:val="18"/>
          <w:lang w:val="en-US" w:eastAsia="fr-FR"/>
        </w:rPr>
        <w:t>[</w:t>
      </w:r>
    </w:p>
    <w:p w14:paraId="5AA11E09" w14:textId="77777777" w:rsidR="00795ADC" w:rsidRPr="00F62BE4" w:rsidRDefault="00795ADC" w:rsidP="00795ADC">
      <w:pPr>
        <w:shd w:val="clear" w:color="auto" w:fill="212121"/>
        <w:spacing w:line="270" w:lineRule="atLeast"/>
        <w:rPr>
          <w:rFonts w:ascii="Courier New" w:hAnsi="Courier New" w:cs="Courier New"/>
          <w:color w:val="F8F8F2"/>
          <w:sz w:val="18"/>
          <w:szCs w:val="18"/>
          <w:lang w:val="en-US" w:eastAsia="fr-FR"/>
        </w:rPr>
      </w:pPr>
      <w:r w:rsidRPr="00F62BE4">
        <w:rPr>
          <w:rFonts w:ascii="Courier New" w:hAnsi="Courier New" w:cs="Courier New"/>
          <w:color w:val="F8F8F2"/>
          <w:sz w:val="18"/>
          <w:szCs w:val="18"/>
          <w:lang w:val="en-US" w:eastAsia="fr-FR"/>
        </w:rPr>
        <w:t xml:space="preserve">        </w:t>
      </w:r>
      <w:r w:rsidRPr="00F62BE4">
        <w:rPr>
          <w:rFonts w:ascii="Courier New" w:hAnsi="Courier New" w:cs="Courier New"/>
          <w:color w:val="DCDCDC"/>
          <w:sz w:val="18"/>
          <w:szCs w:val="18"/>
          <w:lang w:val="en-US" w:eastAsia="fr-FR"/>
        </w:rPr>
        <w:t>{</w:t>
      </w:r>
    </w:p>
    <w:p w14:paraId="720A1403" w14:textId="77777777" w:rsidR="00795ADC" w:rsidRPr="00F62BE4" w:rsidRDefault="00795ADC" w:rsidP="00795ADC">
      <w:pPr>
        <w:shd w:val="clear" w:color="auto" w:fill="212121"/>
        <w:spacing w:line="270" w:lineRule="atLeast"/>
        <w:rPr>
          <w:rFonts w:ascii="Courier New" w:hAnsi="Courier New" w:cs="Courier New"/>
          <w:color w:val="F8F8F2"/>
          <w:sz w:val="18"/>
          <w:szCs w:val="18"/>
          <w:lang w:val="en-US" w:eastAsia="fr-FR"/>
        </w:rPr>
      </w:pPr>
      <w:r w:rsidRPr="00F62BE4">
        <w:rPr>
          <w:rFonts w:ascii="Courier New" w:hAnsi="Courier New" w:cs="Courier New"/>
          <w:color w:val="F8F8F2"/>
          <w:sz w:val="18"/>
          <w:szCs w:val="18"/>
          <w:lang w:val="en-US" w:eastAsia="fr-FR"/>
        </w:rPr>
        <w:t xml:space="preserve">            </w:t>
      </w:r>
      <w:r w:rsidRPr="00F62BE4">
        <w:rPr>
          <w:rFonts w:ascii="Courier New" w:hAnsi="Courier New" w:cs="Courier New"/>
          <w:color w:val="9CDCFE"/>
          <w:sz w:val="18"/>
          <w:szCs w:val="18"/>
          <w:lang w:val="en-US" w:eastAsia="fr-FR"/>
        </w:rPr>
        <w:t>"transaction"</w:t>
      </w:r>
      <w:r w:rsidRPr="00F62BE4">
        <w:rPr>
          <w:rFonts w:ascii="Courier New" w:hAnsi="Courier New" w:cs="Courier New"/>
          <w:color w:val="DCDCDC"/>
          <w:sz w:val="18"/>
          <w:szCs w:val="18"/>
          <w:lang w:val="en-US" w:eastAsia="fr-FR"/>
        </w:rPr>
        <w:t>:</w:t>
      </w:r>
      <w:r w:rsidRPr="00F62BE4">
        <w:rPr>
          <w:rFonts w:ascii="Courier New" w:hAnsi="Courier New" w:cs="Courier New"/>
          <w:color w:val="F8F8F2"/>
          <w:sz w:val="18"/>
          <w:szCs w:val="18"/>
          <w:lang w:val="en-US" w:eastAsia="fr-FR"/>
        </w:rPr>
        <w:t xml:space="preserve"> </w:t>
      </w:r>
      <w:r w:rsidRPr="00F62BE4">
        <w:rPr>
          <w:rFonts w:ascii="Courier New" w:hAnsi="Courier New" w:cs="Courier New"/>
          <w:color w:val="CE9178"/>
          <w:sz w:val="18"/>
          <w:szCs w:val="18"/>
          <w:lang w:val="en-US" w:eastAsia="fr-FR"/>
        </w:rPr>
        <w:t>"AddBatchHead"</w:t>
      </w:r>
      <w:r w:rsidRPr="00F62BE4">
        <w:rPr>
          <w:rFonts w:ascii="Courier New" w:hAnsi="Courier New" w:cs="Courier New"/>
          <w:color w:val="DCDCDC"/>
          <w:sz w:val="18"/>
          <w:szCs w:val="18"/>
          <w:lang w:val="en-US" w:eastAsia="fr-FR"/>
        </w:rPr>
        <w:t>,</w:t>
      </w:r>
    </w:p>
    <w:p w14:paraId="07AEA1A4" w14:textId="77777777" w:rsidR="00795ADC" w:rsidRPr="00F62BE4" w:rsidRDefault="00795ADC" w:rsidP="00795ADC">
      <w:pPr>
        <w:shd w:val="clear" w:color="auto" w:fill="212121"/>
        <w:spacing w:line="270" w:lineRule="atLeast"/>
        <w:rPr>
          <w:rFonts w:ascii="Courier New" w:hAnsi="Courier New" w:cs="Courier New"/>
          <w:color w:val="F8F8F2"/>
          <w:sz w:val="18"/>
          <w:szCs w:val="18"/>
          <w:lang w:val="en-US" w:eastAsia="fr-FR"/>
        </w:rPr>
      </w:pPr>
      <w:r w:rsidRPr="00F62BE4">
        <w:rPr>
          <w:rFonts w:ascii="Courier New" w:hAnsi="Courier New" w:cs="Courier New"/>
          <w:color w:val="F8F8F2"/>
          <w:sz w:val="18"/>
          <w:szCs w:val="18"/>
          <w:lang w:val="en-US" w:eastAsia="fr-FR"/>
        </w:rPr>
        <w:t xml:space="preserve">            </w:t>
      </w:r>
      <w:r w:rsidRPr="00F62BE4">
        <w:rPr>
          <w:rFonts w:ascii="Courier New" w:hAnsi="Courier New" w:cs="Courier New"/>
          <w:color w:val="9CDCFE"/>
          <w:sz w:val="18"/>
          <w:szCs w:val="18"/>
          <w:lang w:val="en-US" w:eastAsia="fr-FR"/>
        </w:rPr>
        <w:t>"records"</w:t>
      </w:r>
      <w:r w:rsidRPr="00F62BE4">
        <w:rPr>
          <w:rFonts w:ascii="Courier New" w:hAnsi="Courier New" w:cs="Courier New"/>
          <w:color w:val="DCDCDC"/>
          <w:sz w:val="18"/>
          <w:szCs w:val="18"/>
          <w:lang w:val="en-US" w:eastAsia="fr-FR"/>
        </w:rPr>
        <w:t>:</w:t>
      </w:r>
      <w:r w:rsidRPr="00F62BE4">
        <w:rPr>
          <w:rFonts w:ascii="Courier New" w:hAnsi="Courier New" w:cs="Courier New"/>
          <w:color w:val="F8F8F2"/>
          <w:sz w:val="18"/>
          <w:szCs w:val="18"/>
          <w:lang w:val="en-US" w:eastAsia="fr-FR"/>
        </w:rPr>
        <w:t xml:space="preserve"> </w:t>
      </w:r>
      <w:r w:rsidRPr="00F62BE4">
        <w:rPr>
          <w:rFonts w:ascii="Courier New" w:hAnsi="Courier New" w:cs="Courier New"/>
          <w:color w:val="DCDCDC"/>
          <w:sz w:val="18"/>
          <w:szCs w:val="18"/>
          <w:lang w:val="en-US" w:eastAsia="fr-FR"/>
        </w:rPr>
        <w:t>[],</w:t>
      </w:r>
    </w:p>
    <w:p w14:paraId="517BCF71" w14:textId="77777777" w:rsidR="00795ADC" w:rsidRPr="00ED7C0F" w:rsidRDefault="00795ADC" w:rsidP="00795ADC">
      <w:pPr>
        <w:shd w:val="clear" w:color="auto" w:fill="212121"/>
        <w:spacing w:line="270" w:lineRule="atLeast"/>
        <w:rPr>
          <w:rFonts w:ascii="Courier New" w:hAnsi="Courier New" w:cs="Courier New"/>
          <w:color w:val="F8F8F2"/>
          <w:sz w:val="18"/>
          <w:szCs w:val="18"/>
          <w:lang w:eastAsia="fr-FR"/>
        </w:rPr>
      </w:pPr>
      <w:r w:rsidRPr="00ED7C0F">
        <w:rPr>
          <w:rFonts w:ascii="Courier New" w:hAnsi="Courier New" w:cs="Courier New"/>
          <w:color w:val="F8F8F2"/>
          <w:sz w:val="18"/>
          <w:szCs w:val="18"/>
          <w:lang w:eastAsia="fr-FR"/>
        </w:rPr>
        <w:t xml:space="preserve">            </w:t>
      </w:r>
      <w:r w:rsidRPr="00ED7C0F">
        <w:rPr>
          <w:rFonts w:ascii="Courier New" w:hAnsi="Courier New" w:cs="Courier New"/>
          <w:color w:val="9CDCFE"/>
          <w:sz w:val="18"/>
          <w:szCs w:val="18"/>
          <w:lang w:eastAsia="fr-FR"/>
        </w:rPr>
        <w:t>"errorMessage"</w:t>
      </w:r>
      <w:r w:rsidRPr="00ED7C0F">
        <w:rPr>
          <w:rFonts w:ascii="Courier New" w:hAnsi="Courier New" w:cs="Courier New"/>
          <w:color w:val="DCDCDC"/>
          <w:sz w:val="18"/>
          <w:szCs w:val="18"/>
          <w:lang w:eastAsia="fr-FR"/>
        </w:rPr>
        <w:t>:</w:t>
      </w:r>
      <w:r w:rsidRPr="00ED7C0F">
        <w:rPr>
          <w:rFonts w:ascii="Courier New" w:hAnsi="Courier New" w:cs="Courier New"/>
          <w:color w:val="F8F8F2"/>
          <w:sz w:val="18"/>
          <w:szCs w:val="18"/>
          <w:lang w:eastAsia="fr-FR"/>
        </w:rPr>
        <w:t xml:space="preserve"> </w:t>
      </w:r>
      <w:r w:rsidRPr="00ED7C0F">
        <w:rPr>
          <w:rFonts w:ascii="Courier New" w:hAnsi="Courier New" w:cs="Courier New"/>
          <w:color w:val="CE9178"/>
          <w:sz w:val="18"/>
          <w:szCs w:val="18"/>
          <w:lang w:eastAsia="fr-FR"/>
        </w:rPr>
        <w:t>"Code client non valide"</w:t>
      </w:r>
      <w:r w:rsidRPr="00ED7C0F">
        <w:rPr>
          <w:rFonts w:ascii="Courier New" w:hAnsi="Courier New" w:cs="Courier New"/>
          <w:color w:val="DCDCDC"/>
          <w:sz w:val="18"/>
          <w:szCs w:val="18"/>
          <w:lang w:eastAsia="fr-FR"/>
        </w:rPr>
        <w:t>,</w:t>
      </w:r>
    </w:p>
    <w:p w14:paraId="15D20B1A" w14:textId="77777777" w:rsidR="00795ADC" w:rsidRPr="00F62BE4" w:rsidRDefault="00795ADC" w:rsidP="00795ADC">
      <w:pPr>
        <w:shd w:val="clear" w:color="auto" w:fill="212121"/>
        <w:spacing w:line="270" w:lineRule="atLeast"/>
        <w:rPr>
          <w:rFonts w:ascii="Courier New" w:hAnsi="Courier New" w:cs="Courier New"/>
          <w:color w:val="F8F8F2"/>
          <w:sz w:val="18"/>
          <w:szCs w:val="18"/>
          <w:lang w:val="en-US" w:eastAsia="fr-FR"/>
        </w:rPr>
      </w:pPr>
      <w:r w:rsidRPr="00ED7C0F">
        <w:rPr>
          <w:rFonts w:ascii="Courier New" w:hAnsi="Courier New" w:cs="Courier New"/>
          <w:color w:val="F8F8F2"/>
          <w:sz w:val="18"/>
          <w:szCs w:val="18"/>
          <w:lang w:eastAsia="fr-FR"/>
        </w:rPr>
        <w:t xml:space="preserve">            </w:t>
      </w:r>
      <w:r w:rsidRPr="00F62BE4">
        <w:rPr>
          <w:rFonts w:ascii="Courier New" w:hAnsi="Courier New" w:cs="Courier New"/>
          <w:color w:val="9CDCFE"/>
          <w:sz w:val="18"/>
          <w:szCs w:val="18"/>
          <w:lang w:val="en-US" w:eastAsia="fr-FR"/>
        </w:rPr>
        <w:t>"errorType"</w:t>
      </w:r>
      <w:r w:rsidRPr="00F62BE4">
        <w:rPr>
          <w:rFonts w:ascii="Courier New" w:hAnsi="Courier New" w:cs="Courier New"/>
          <w:color w:val="DCDCDC"/>
          <w:sz w:val="18"/>
          <w:szCs w:val="18"/>
          <w:lang w:val="en-US" w:eastAsia="fr-FR"/>
        </w:rPr>
        <w:t>:</w:t>
      </w:r>
      <w:r w:rsidRPr="00F62BE4">
        <w:rPr>
          <w:rFonts w:ascii="Courier New" w:hAnsi="Courier New" w:cs="Courier New"/>
          <w:color w:val="F8F8F2"/>
          <w:sz w:val="18"/>
          <w:szCs w:val="18"/>
          <w:lang w:val="en-US" w:eastAsia="fr-FR"/>
        </w:rPr>
        <w:t xml:space="preserve"> </w:t>
      </w:r>
      <w:r w:rsidRPr="00F62BE4">
        <w:rPr>
          <w:rFonts w:ascii="Courier New" w:hAnsi="Courier New" w:cs="Courier New"/>
          <w:color w:val="CE9178"/>
          <w:sz w:val="18"/>
          <w:szCs w:val="18"/>
          <w:lang w:val="en-US" w:eastAsia="fr-FR"/>
        </w:rPr>
        <w:t>"ServerReturnedNOK"</w:t>
      </w:r>
      <w:r w:rsidRPr="00F62BE4">
        <w:rPr>
          <w:rFonts w:ascii="Courier New" w:hAnsi="Courier New" w:cs="Courier New"/>
          <w:color w:val="DCDCDC"/>
          <w:sz w:val="18"/>
          <w:szCs w:val="18"/>
          <w:lang w:val="en-US" w:eastAsia="fr-FR"/>
        </w:rPr>
        <w:t>,</w:t>
      </w:r>
    </w:p>
    <w:p w14:paraId="3600B13F" w14:textId="77777777" w:rsidR="00795ADC" w:rsidRPr="00334160" w:rsidRDefault="00795ADC" w:rsidP="186F2915">
      <w:pPr>
        <w:shd w:val="clear" w:color="auto" w:fill="212121"/>
        <w:spacing w:line="270" w:lineRule="atLeast"/>
        <w:rPr>
          <w:rFonts w:ascii="Courier New" w:hAnsi="Courier New" w:cs="Courier New"/>
          <w:color w:val="F8F8F2"/>
          <w:sz w:val="18"/>
          <w:szCs w:val="18"/>
          <w:lang w:val="en-GB" w:eastAsia="fr-FR"/>
        </w:rPr>
      </w:pPr>
      <w:r w:rsidRPr="00334160">
        <w:rPr>
          <w:rFonts w:ascii="Courier New" w:hAnsi="Courier New" w:cs="Courier New"/>
          <w:color w:val="F8F8F2"/>
          <w:sz w:val="18"/>
          <w:szCs w:val="18"/>
          <w:lang w:val="en-GB" w:eastAsia="fr-FR"/>
        </w:rPr>
        <w:t xml:space="preserve">            </w:t>
      </w:r>
      <w:r w:rsidRPr="00334160">
        <w:rPr>
          <w:rFonts w:ascii="Courier New" w:hAnsi="Courier New" w:cs="Courier New"/>
          <w:color w:val="9CDCFE"/>
          <w:sz w:val="18"/>
          <w:szCs w:val="18"/>
          <w:lang w:val="en-GB" w:eastAsia="fr-FR"/>
        </w:rPr>
        <w:t>"errorCode"</w:t>
      </w:r>
      <w:r w:rsidRPr="00334160">
        <w:rPr>
          <w:rFonts w:ascii="Courier New" w:hAnsi="Courier New" w:cs="Courier New"/>
          <w:color w:val="DCDCDC"/>
          <w:sz w:val="18"/>
          <w:szCs w:val="18"/>
          <w:lang w:val="en-GB" w:eastAsia="fr-FR"/>
        </w:rPr>
        <w:t>:</w:t>
      </w:r>
      <w:r w:rsidRPr="00334160">
        <w:rPr>
          <w:rFonts w:ascii="Courier New" w:hAnsi="Courier New" w:cs="Courier New"/>
          <w:color w:val="F8F8F2"/>
          <w:sz w:val="18"/>
          <w:szCs w:val="18"/>
          <w:lang w:val="en-GB" w:eastAsia="fr-FR"/>
        </w:rPr>
        <w:t xml:space="preserve"> </w:t>
      </w:r>
      <w:r w:rsidRPr="00334160">
        <w:rPr>
          <w:rFonts w:ascii="Courier New" w:hAnsi="Courier New" w:cs="Courier New"/>
          <w:color w:val="CE9178"/>
          <w:sz w:val="18"/>
          <w:szCs w:val="18"/>
          <w:lang w:val="en-GB" w:eastAsia="fr-FR"/>
        </w:rPr>
        <w:t>"XIM0002"</w:t>
      </w:r>
      <w:r w:rsidRPr="00334160">
        <w:rPr>
          <w:rFonts w:ascii="Courier New" w:hAnsi="Courier New" w:cs="Courier New"/>
          <w:color w:val="DCDCDC"/>
          <w:sz w:val="18"/>
          <w:szCs w:val="18"/>
          <w:lang w:val="en-GB" w:eastAsia="fr-FR"/>
        </w:rPr>
        <w:t>,</w:t>
      </w:r>
    </w:p>
    <w:p w14:paraId="539C9EB1" w14:textId="77777777" w:rsidR="00795ADC" w:rsidRPr="00334160" w:rsidRDefault="00795ADC" w:rsidP="186F2915">
      <w:pPr>
        <w:shd w:val="clear" w:color="auto" w:fill="212121"/>
        <w:spacing w:line="270" w:lineRule="atLeast"/>
        <w:rPr>
          <w:rFonts w:ascii="Courier New" w:hAnsi="Courier New" w:cs="Courier New"/>
          <w:color w:val="F8F8F2"/>
          <w:sz w:val="18"/>
          <w:szCs w:val="18"/>
          <w:lang w:val="en-GB" w:eastAsia="fr-FR"/>
        </w:rPr>
      </w:pPr>
      <w:r w:rsidRPr="00334160">
        <w:rPr>
          <w:rFonts w:ascii="Courier New" w:hAnsi="Courier New" w:cs="Courier New"/>
          <w:color w:val="F8F8F2"/>
          <w:sz w:val="18"/>
          <w:szCs w:val="18"/>
          <w:lang w:val="en-GB" w:eastAsia="fr-FR"/>
        </w:rPr>
        <w:t xml:space="preserve">            </w:t>
      </w:r>
      <w:r w:rsidRPr="00334160">
        <w:rPr>
          <w:rFonts w:ascii="Courier New" w:hAnsi="Courier New" w:cs="Courier New"/>
          <w:color w:val="9CDCFE"/>
          <w:sz w:val="18"/>
          <w:szCs w:val="18"/>
          <w:lang w:val="en-GB" w:eastAsia="fr-FR"/>
        </w:rPr>
        <w:t>"errorCfg"</w:t>
      </w:r>
      <w:r w:rsidRPr="00334160">
        <w:rPr>
          <w:rFonts w:ascii="Courier New" w:hAnsi="Courier New" w:cs="Courier New"/>
          <w:color w:val="DCDCDC"/>
          <w:sz w:val="18"/>
          <w:szCs w:val="18"/>
          <w:lang w:val="en-GB" w:eastAsia="fr-FR"/>
        </w:rPr>
        <w:t>:</w:t>
      </w:r>
      <w:r w:rsidRPr="00334160">
        <w:rPr>
          <w:rFonts w:ascii="Courier New" w:hAnsi="Courier New" w:cs="Courier New"/>
          <w:color w:val="F8F8F2"/>
          <w:sz w:val="18"/>
          <w:szCs w:val="18"/>
          <w:lang w:val="en-GB" w:eastAsia="fr-FR"/>
        </w:rPr>
        <w:t xml:space="preserve"> </w:t>
      </w:r>
      <w:r w:rsidRPr="00334160">
        <w:rPr>
          <w:rFonts w:ascii="Courier New" w:hAnsi="Courier New" w:cs="Courier New"/>
          <w:color w:val="CE9178"/>
          <w:sz w:val="18"/>
          <w:szCs w:val="18"/>
          <w:lang w:val="en-GB" w:eastAsia="fr-FR"/>
        </w:rPr>
        <w:t>"  "</w:t>
      </w:r>
      <w:r w:rsidRPr="00334160">
        <w:rPr>
          <w:rFonts w:ascii="Courier New" w:hAnsi="Courier New" w:cs="Courier New"/>
          <w:color w:val="DCDCDC"/>
          <w:sz w:val="18"/>
          <w:szCs w:val="18"/>
          <w:lang w:val="en-GB" w:eastAsia="fr-FR"/>
        </w:rPr>
        <w:t>,</w:t>
      </w:r>
    </w:p>
    <w:p w14:paraId="3A80E037" w14:textId="77777777" w:rsidR="00795ADC" w:rsidRPr="00334160" w:rsidRDefault="00795ADC" w:rsidP="186F2915">
      <w:pPr>
        <w:shd w:val="clear" w:color="auto" w:fill="212121"/>
        <w:spacing w:line="270" w:lineRule="atLeast"/>
        <w:rPr>
          <w:rFonts w:ascii="Courier New" w:hAnsi="Courier New" w:cs="Courier New"/>
          <w:color w:val="F8F8F2"/>
          <w:sz w:val="18"/>
          <w:szCs w:val="18"/>
          <w:lang w:val="en-GB" w:eastAsia="fr-FR"/>
        </w:rPr>
      </w:pPr>
      <w:r w:rsidRPr="00334160">
        <w:rPr>
          <w:rFonts w:ascii="Courier New" w:hAnsi="Courier New" w:cs="Courier New"/>
          <w:color w:val="F8F8F2"/>
          <w:sz w:val="18"/>
          <w:szCs w:val="18"/>
          <w:lang w:val="en-GB" w:eastAsia="fr-FR"/>
        </w:rPr>
        <w:t xml:space="preserve">            </w:t>
      </w:r>
      <w:r w:rsidRPr="00334160">
        <w:rPr>
          <w:rFonts w:ascii="Courier New" w:hAnsi="Courier New" w:cs="Courier New"/>
          <w:color w:val="9CDCFE"/>
          <w:sz w:val="18"/>
          <w:szCs w:val="18"/>
          <w:lang w:val="en-GB" w:eastAsia="fr-FR"/>
        </w:rPr>
        <w:t>"errorField"</w:t>
      </w:r>
      <w:r w:rsidRPr="00334160">
        <w:rPr>
          <w:rFonts w:ascii="Courier New" w:hAnsi="Courier New" w:cs="Courier New"/>
          <w:color w:val="DCDCDC"/>
          <w:sz w:val="18"/>
          <w:szCs w:val="18"/>
          <w:lang w:val="en-GB" w:eastAsia="fr-FR"/>
        </w:rPr>
        <w:t>:</w:t>
      </w:r>
      <w:r w:rsidRPr="00334160">
        <w:rPr>
          <w:rFonts w:ascii="Courier New" w:hAnsi="Courier New" w:cs="Courier New"/>
          <w:color w:val="F8F8F2"/>
          <w:sz w:val="18"/>
          <w:szCs w:val="18"/>
          <w:lang w:val="en-GB" w:eastAsia="fr-FR"/>
        </w:rPr>
        <w:t xml:space="preserve"> </w:t>
      </w:r>
      <w:r w:rsidRPr="00334160">
        <w:rPr>
          <w:rFonts w:ascii="Courier New" w:hAnsi="Courier New" w:cs="Courier New"/>
          <w:color w:val="CE9178"/>
          <w:sz w:val="18"/>
          <w:szCs w:val="18"/>
          <w:lang w:val="en-GB" w:eastAsia="fr-FR"/>
        </w:rPr>
        <w:t>"CUNO"</w:t>
      </w:r>
    </w:p>
    <w:p w14:paraId="7D2677BE" w14:textId="77777777" w:rsidR="00795ADC" w:rsidRPr="00B401CE" w:rsidRDefault="00795ADC" w:rsidP="00795ADC">
      <w:pPr>
        <w:shd w:val="clear" w:color="auto" w:fill="212121"/>
        <w:spacing w:line="270" w:lineRule="atLeast"/>
        <w:rPr>
          <w:rFonts w:ascii="Courier New" w:hAnsi="Courier New" w:cs="Courier New"/>
          <w:color w:val="F8F8F2"/>
          <w:sz w:val="18"/>
          <w:szCs w:val="18"/>
          <w:lang w:val="en-GB" w:eastAsia="fr-FR"/>
        </w:rPr>
      </w:pPr>
      <w:r w:rsidRPr="00F62BE4">
        <w:rPr>
          <w:rFonts w:ascii="Courier New" w:hAnsi="Courier New" w:cs="Courier New"/>
          <w:color w:val="F8F8F2"/>
          <w:sz w:val="18"/>
          <w:szCs w:val="18"/>
          <w:lang w:val="en-US" w:eastAsia="fr-FR"/>
        </w:rPr>
        <w:t xml:space="preserve">        </w:t>
      </w:r>
      <w:r w:rsidRPr="00B401CE">
        <w:rPr>
          <w:rFonts w:ascii="Courier New" w:hAnsi="Courier New" w:cs="Courier New"/>
          <w:color w:val="DCDCDC"/>
          <w:sz w:val="18"/>
          <w:szCs w:val="18"/>
          <w:lang w:val="en-GB" w:eastAsia="fr-FR"/>
        </w:rPr>
        <w:t>}</w:t>
      </w:r>
    </w:p>
    <w:p w14:paraId="47CCA517" w14:textId="77777777" w:rsidR="00795ADC" w:rsidRPr="00B401CE" w:rsidRDefault="00795ADC" w:rsidP="00795ADC">
      <w:pPr>
        <w:shd w:val="clear" w:color="auto" w:fill="212121"/>
        <w:spacing w:line="270" w:lineRule="atLeast"/>
        <w:rPr>
          <w:rFonts w:ascii="Courier New" w:hAnsi="Courier New" w:cs="Courier New"/>
          <w:color w:val="F8F8F2"/>
          <w:sz w:val="18"/>
          <w:szCs w:val="18"/>
          <w:lang w:val="en-GB" w:eastAsia="fr-FR"/>
        </w:rPr>
      </w:pPr>
      <w:r w:rsidRPr="00B401CE">
        <w:rPr>
          <w:rFonts w:ascii="Courier New" w:hAnsi="Courier New" w:cs="Courier New"/>
          <w:color w:val="F8F8F2"/>
          <w:sz w:val="18"/>
          <w:szCs w:val="18"/>
          <w:lang w:val="en-GB" w:eastAsia="fr-FR"/>
        </w:rPr>
        <w:t xml:space="preserve">    </w:t>
      </w:r>
      <w:r w:rsidRPr="00B401CE">
        <w:rPr>
          <w:rFonts w:ascii="Courier New" w:hAnsi="Courier New" w:cs="Courier New"/>
          <w:color w:val="DCDCDC"/>
          <w:sz w:val="18"/>
          <w:szCs w:val="18"/>
          <w:lang w:val="en-GB" w:eastAsia="fr-FR"/>
        </w:rPr>
        <w:t>],</w:t>
      </w:r>
    </w:p>
    <w:p w14:paraId="10E640F2" w14:textId="77777777" w:rsidR="00795ADC" w:rsidRPr="00334160" w:rsidRDefault="00795ADC" w:rsidP="186F2915">
      <w:pPr>
        <w:shd w:val="clear" w:color="auto" w:fill="212121"/>
        <w:spacing w:line="270" w:lineRule="atLeast"/>
        <w:rPr>
          <w:rFonts w:ascii="Courier New" w:hAnsi="Courier New" w:cs="Courier New"/>
          <w:color w:val="F8F8F2"/>
          <w:sz w:val="18"/>
          <w:szCs w:val="18"/>
          <w:lang w:val="en-GB" w:eastAsia="fr-FR"/>
        </w:rPr>
      </w:pPr>
      <w:r w:rsidRPr="00334160">
        <w:rPr>
          <w:rFonts w:ascii="Courier New" w:hAnsi="Courier New" w:cs="Courier New"/>
          <w:color w:val="F8F8F2"/>
          <w:sz w:val="18"/>
          <w:szCs w:val="18"/>
          <w:lang w:val="en-GB" w:eastAsia="fr-FR"/>
        </w:rPr>
        <w:t xml:space="preserve">    </w:t>
      </w:r>
      <w:r w:rsidRPr="00334160">
        <w:rPr>
          <w:rFonts w:ascii="Courier New" w:hAnsi="Courier New" w:cs="Courier New"/>
          <w:color w:val="9CDCFE"/>
          <w:sz w:val="18"/>
          <w:szCs w:val="18"/>
          <w:lang w:val="en-GB" w:eastAsia="fr-FR"/>
        </w:rPr>
        <w:t>"wasTerminated"</w:t>
      </w:r>
      <w:r w:rsidRPr="00334160">
        <w:rPr>
          <w:rFonts w:ascii="Courier New" w:hAnsi="Courier New" w:cs="Courier New"/>
          <w:color w:val="DCDCDC"/>
          <w:sz w:val="18"/>
          <w:szCs w:val="18"/>
          <w:lang w:val="en-GB" w:eastAsia="fr-FR"/>
        </w:rPr>
        <w:t>:</w:t>
      </w:r>
      <w:r w:rsidRPr="00334160">
        <w:rPr>
          <w:rFonts w:ascii="Courier New" w:hAnsi="Courier New" w:cs="Courier New"/>
          <w:color w:val="F8F8F2"/>
          <w:sz w:val="18"/>
          <w:szCs w:val="18"/>
          <w:lang w:val="en-GB" w:eastAsia="fr-FR"/>
        </w:rPr>
        <w:t xml:space="preserve"> </w:t>
      </w:r>
      <w:r w:rsidRPr="00334160">
        <w:rPr>
          <w:rFonts w:ascii="Courier New" w:hAnsi="Courier New" w:cs="Courier New"/>
          <w:color w:val="CE9178"/>
          <w:sz w:val="18"/>
          <w:szCs w:val="18"/>
          <w:lang w:val="en-GB" w:eastAsia="fr-FR"/>
        </w:rPr>
        <w:t>false</w:t>
      </w:r>
      <w:r w:rsidRPr="00334160">
        <w:rPr>
          <w:rFonts w:ascii="Courier New" w:hAnsi="Courier New" w:cs="Courier New"/>
          <w:color w:val="DCDCDC"/>
          <w:sz w:val="18"/>
          <w:szCs w:val="18"/>
          <w:lang w:val="en-GB" w:eastAsia="fr-FR"/>
        </w:rPr>
        <w:t>,</w:t>
      </w:r>
    </w:p>
    <w:p w14:paraId="6C56325E" w14:textId="77777777" w:rsidR="00795ADC" w:rsidRPr="00334160" w:rsidRDefault="00795ADC" w:rsidP="186F2915">
      <w:pPr>
        <w:shd w:val="clear" w:color="auto" w:fill="212121"/>
        <w:spacing w:line="270" w:lineRule="atLeast"/>
        <w:rPr>
          <w:rFonts w:ascii="Courier New" w:hAnsi="Courier New" w:cs="Courier New"/>
          <w:color w:val="F8F8F2"/>
          <w:sz w:val="18"/>
          <w:szCs w:val="18"/>
          <w:lang w:val="en-GB" w:eastAsia="fr-FR"/>
        </w:rPr>
      </w:pPr>
      <w:r w:rsidRPr="00334160">
        <w:rPr>
          <w:rFonts w:ascii="Courier New" w:hAnsi="Courier New" w:cs="Courier New"/>
          <w:color w:val="F8F8F2"/>
          <w:sz w:val="18"/>
          <w:szCs w:val="18"/>
          <w:lang w:val="en-GB" w:eastAsia="fr-FR"/>
        </w:rPr>
        <w:t xml:space="preserve">    </w:t>
      </w:r>
      <w:r w:rsidRPr="00334160">
        <w:rPr>
          <w:rFonts w:ascii="Courier New" w:hAnsi="Courier New" w:cs="Courier New"/>
          <w:color w:val="9CDCFE"/>
          <w:sz w:val="18"/>
          <w:szCs w:val="18"/>
          <w:lang w:val="en-GB" w:eastAsia="fr-FR"/>
        </w:rPr>
        <w:t>"nrOfSuccessfullTransactions"</w:t>
      </w:r>
      <w:r w:rsidRPr="00334160">
        <w:rPr>
          <w:rFonts w:ascii="Courier New" w:hAnsi="Courier New" w:cs="Courier New"/>
          <w:color w:val="DCDCDC"/>
          <w:sz w:val="18"/>
          <w:szCs w:val="18"/>
          <w:lang w:val="en-GB" w:eastAsia="fr-FR"/>
        </w:rPr>
        <w:t>:</w:t>
      </w:r>
      <w:r w:rsidRPr="00334160">
        <w:rPr>
          <w:rFonts w:ascii="Courier New" w:hAnsi="Courier New" w:cs="Courier New"/>
          <w:color w:val="F8F8F2"/>
          <w:sz w:val="18"/>
          <w:szCs w:val="18"/>
          <w:lang w:val="en-GB" w:eastAsia="fr-FR"/>
        </w:rPr>
        <w:t xml:space="preserve"> </w:t>
      </w:r>
      <w:r w:rsidRPr="00334160">
        <w:rPr>
          <w:rFonts w:ascii="Courier New" w:hAnsi="Courier New" w:cs="Courier New"/>
          <w:color w:val="B5CEA8"/>
          <w:sz w:val="18"/>
          <w:szCs w:val="18"/>
          <w:lang w:val="en-GB" w:eastAsia="fr-FR"/>
        </w:rPr>
        <w:t>0</w:t>
      </w:r>
      <w:r w:rsidRPr="00334160">
        <w:rPr>
          <w:rFonts w:ascii="Courier New" w:hAnsi="Courier New" w:cs="Courier New"/>
          <w:color w:val="DCDCDC"/>
          <w:sz w:val="18"/>
          <w:szCs w:val="18"/>
          <w:lang w:val="en-GB" w:eastAsia="fr-FR"/>
        </w:rPr>
        <w:t>,</w:t>
      </w:r>
    </w:p>
    <w:p w14:paraId="41D731AA" w14:textId="77777777" w:rsidR="00795ADC" w:rsidRPr="00F62BE4" w:rsidRDefault="00795ADC" w:rsidP="00795ADC">
      <w:pPr>
        <w:shd w:val="clear" w:color="auto" w:fill="212121"/>
        <w:spacing w:line="270" w:lineRule="atLeast"/>
        <w:rPr>
          <w:rFonts w:ascii="Courier New" w:hAnsi="Courier New" w:cs="Courier New"/>
          <w:color w:val="F8F8F2"/>
          <w:sz w:val="18"/>
          <w:szCs w:val="18"/>
          <w:lang w:eastAsia="fr-FR"/>
        </w:rPr>
      </w:pPr>
      <w:r w:rsidRPr="00B401CE">
        <w:rPr>
          <w:rFonts w:ascii="Courier New" w:hAnsi="Courier New" w:cs="Courier New"/>
          <w:color w:val="F8F8F2"/>
          <w:sz w:val="18"/>
          <w:szCs w:val="18"/>
          <w:lang w:val="en-GB" w:eastAsia="fr-FR"/>
        </w:rPr>
        <w:t xml:space="preserve">    </w:t>
      </w:r>
      <w:r w:rsidRPr="00F62BE4">
        <w:rPr>
          <w:rFonts w:ascii="Courier New" w:hAnsi="Courier New" w:cs="Courier New"/>
          <w:color w:val="9CDCFE"/>
          <w:sz w:val="18"/>
          <w:szCs w:val="18"/>
          <w:lang w:eastAsia="fr-FR"/>
        </w:rPr>
        <w:t>"nrOfFailedTransactions"</w:t>
      </w:r>
      <w:r w:rsidRPr="00F62BE4">
        <w:rPr>
          <w:rFonts w:ascii="Courier New" w:hAnsi="Courier New" w:cs="Courier New"/>
          <w:color w:val="DCDCDC"/>
          <w:sz w:val="18"/>
          <w:szCs w:val="18"/>
          <w:lang w:eastAsia="fr-FR"/>
        </w:rPr>
        <w:t>:</w:t>
      </w:r>
      <w:r w:rsidRPr="00F62BE4">
        <w:rPr>
          <w:rFonts w:ascii="Courier New" w:hAnsi="Courier New" w:cs="Courier New"/>
          <w:color w:val="F8F8F2"/>
          <w:sz w:val="18"/>
          <w:szCs w:val="18"/>
          <w:lang w:eastAsia="fr-FR"/>
        </w:rPr>
        <w:t xml:space="preserve"> </w:t>
      </w:r>
      <w:r w:rsidRPr="00F62BE4">
        <w:rPr>
          <w:rFonts w:ascii="Courier New" w:hAnsi="Courier New" w:cs="Courier New"/>
          <w:color w:val="B5CEA8"/>
          <w:sz w:val="18"/>
          <w:szCs w:val="18"/>
          <w:lang w:eastAsia="fr-FR"/>
        </w:rPr>
        <w:t>1</w:t>
      </w:r>
    </w:p>
    <w:p w14:paraId="779927C9" w14:textId="77777777" w:rsidR="00795ADC" w:rsidRPr="00F62BE4" w:rsidRDefault="00795ADC" w:rsidP="00795ADC">
      <w:pPr>
        <w:shd w:val="clear" w:color="auto" w:fill="212121"/>
        <w:spacing w:line="270" w:lineRule="atLeast"/>
        <w:rPr>
          <w:rFonts w:ascii="Courier New" w:hAnsi="Courier New" w:cs="Courier New"/>
          <w:color w:val="F8F8F2"/>
          <w:sz w:val="18"/>
          <w:szCs w:val="18"/>
          <w:lang w:eastAsia="fr-FR"/>
        </w:rPr>
      </w:pPr>
      <w:r w:rsidRPr="00F62BE4">
        <w:rPr>
          <w:rFonts w:ascii="Courier New" w:hAnsi="Courier New" w:cs="Courier New"/>
          <w:color w:val="DCDCDC"/>
          <w:sz w:val="18"/>
          <w:szCs w:val="18"/>
          <w:lang w:eastAsia="fr-FR"/>
        </w:rPr>
        <w:t>}</w:t>
      </w:r>
    </w:p>
    <w:p w14:paraId="499852D7" w14:textId="77777777" w:rsidR="00795ADC" w:rsidRDefault="00795ADC" w:rsidP="008A0807">
      <w:pPr>
        <w:pStyle w:val="BodyText"/>
      </w:pPr>
    </w:p>
    <w:p w14:paraId="73AECFA7" w14:textId="77777777" w:rsidR="00795ADC" w:rsidRPr="000C207F" w:rsidRDefault="00795ADC" w:rsidP="008A0807">
      <w:pPr>
        <w:pStyle w:val="BodyText"/>
      </w:pPr>
      <w:r>
        <w:t>La nature de l’erreur est spécifiée dans le champ "</w:t>
      </w:r>
      <w:r w:rsidRPr="0054349B">
        <w:rPr>
          <w:color w:val="0070C0"/>
        </w:rPr>
        <w:t>errorMessage</w:t>
      </w:r>
      <w:r>
        <w:t>".</w:t>
      </w:r>
    </w:p>
    <w:p w14:paraId="42CBA9A8" w14:textId="77777777" w:rsidR="0002473B" w:rsidRDefault="0002473B" w:rsidP="0054761C"/>
    <w:p w14:paraId="2AA5A80C" w14:textId="77777777" w:rsidR="00CD782F" w:rsidRDefault="00CD782F" w:rsidP="0054761C"/>
    <w:p w14:paraId="1A73A659" w14:textId="77777777" w:rsidR="002166AB" w:rsidRPr="00D31DF1" w:rsidRDefault="002166AB" w:rsidP="002166AB">
      <w:pPr>
        <w:pStyle w:val="Heading3"/>
      </w:pPr>
      <w:r w:rsidRPr="00D31DF1">
        <w:t>Appel de simulation de la commande</w:t>
      </w:r>
    </w:p>
    <w:p w14:paraId="2819C155" w14:textId="436D6C50" w:rsidR="002166AB" w:rsidRDefault="002166AB" w:rsidP="0054761C"/>
    <w:p w14:paraId="6C5CE391" w14:textId="77777777" w:rsidR="00020088" w:rsidRDefault="00020088" w:rsidP="00020088">
      <w:pPr>
        <w:pStyle w:val="BodyText"/>
      </w:pPr>
      <w:r>
        <w:t xml:space="preserve">Cet appel API permet de simuler la création de commande dans M3. </w:t>
      </w:r>
    </w:p>
    <w:p w14:paraId="429321C5" w14:textId="77777777" w:rsidR="00020088" w:rsidRPr="00C97D1E" w:rsidRDefault="00020088" w:rsidP="00020088">
      <w:pPr>
        <w:pStyle w:val="BodyText"/>
      </w:pPr>
      <w:r>
        <w:t>Cette partie est modélisé dans le schéma par la (</w:t>
      </w:r>
      <w:r>
        <w:rPr>
          <w:b/>
          <w:bCs/>
        </w:rPr>
        <w:t>2</w:t>
      </w:r>
      <w:r>
        <w:t>).</w:t>
      </w:r>
    </w:p>
    <w:p w14:paraId="21835238" w14:textId="77777777" w:rsidR="00020088" w:rsidRDefault="00020088" w:rsidP="00020088">
      <w:pPr>
        <w:pStyle w:val="BodyText"/>
      </w:pPr>
      <w:r>
        <w:t>Lien utilisé :</w:t>
      </w:r>
      <w:r w:rsidRPr="00112872">
        <w:t xml:space="preserve"> </w:t>
      </w:r>
      <w:hyperlink r:id="rId27" w:history="1">
        <w:r w:rsidRPr="002F4077">
          <w:rPr>
            <w:rStyle w:val="Hyperlink"/>
          </w:rPr>
          <w:t>https://mingle-ionapi.eu1.inforcloudsuite.com/TJZTAH5TTYXM75RP_TST/M3/m3api-rest/v2/execute?cono=350&amp;dateformat=YMD8&amp;excludempty=false&amp;righttrim=true&amp;format=UNFORMATTED&amp;extendedresult=false</w:t>
        </w:r>
      </w:hyperlink>
    </w:p>
    <w:p w14:paraId="0560A167" w14:textId="77777777" w:rsidR="00020088" w:rsidRDefault="00020088" w:rsidP="00020088">
      <w:pPr>
        <w:pStyle w:val="BodyText"/>
      </w:pPr>
      <w:r>
        <w:t xml:space="preserve">Méthode : </w:t>
      </w:r>
      <w:r>
        <w:rPr>
          <w:b/>
          <w:bCs/>
        </w:rPr>
        <w:t>POST</w:t>
      </w:r>
    </w:p>
    <w:p w14:paraId="524E2D6B" w14:textId="54B163EF" w:rsidR="00020088" w:rsidRPr="00A9394C" w:rsidRDefault="00020088" w:rsidP="00020088">
      <w:pPr>
        <w:pStyle w:val="BodyText"/>
      </w:pPr>
      <w:r>
        <w:t xml:space="preserve">Nom de l’API </w:t>
      </w:r>
      <w:r w:rsidRPr="35E43626">
        <w:t>A</w:t>
      </w:r>
      <w:r>
        <w:t xml:space="preserve">RIANE </w:t>
      </w:r>
      <w:r w:rsidRPr="35E43626">
        <w:t>: EXT340MI-</w:t>
      </w:r>
      <w:r>
        <w:t xml:space="preserve"> ORDERS_</w:t>
      </w:r>
      <w:r w:rsidR="00BD0AD6">
        <w:t>TECCOM</w:t>
      </w:r>
    </w:p>
    <w:p w14:paraId="1C315603" w14:textId="77777777" w:rsidR="00020088" w:rsidRPr="00C97D1E" w:rsidRDefault="00020088" w:rsidP="00020088">
      <w:pPr>
        <w:pStyle w:val="BodyText"/>
      </w:pPr>
    </w:p>
    <w:p w14:paraId="2BBD7966" w14:textId="77777777" w:rsidR="00020088" w:rsidRDefault="00020088" w:rsidP="00020088">
      <w:pPr>
        <w:pStyle w:val="Heading4"/>
      </w:pPr>
      <w:r>
        <w:t>Format message envoyé à M3</w:t>
      </w:r>
    </w:p>
    <w:p w14:paraId="3786887E" w14:textId="77777777" w:rsidR="002166AB" w:rsidRDefault="002166AB" w:rsidP="0054761C"/>
    <w:p w14:paraId="0CD550D9" w14:textId="77777777" w:rsidR="00CD782F" w:rsidRDefault="00CD782F" w:rsidP="0054761C"/>
    <w:tbl>
      <w:tblPr>
        <w:tblStyle w:val="TableGrid"/>
        <w:tblW w:w="8216" w:type="dxa"/>
        <w:jc w:val="center"/>
        <w:tblLook w:val="04A0" w:firstRow="1" w:lastRow="0" w:firstColumn="1" w:lastColumn="0" w:noHBand="0" w:noVBand="1"/>
      </w:tblPr>
      <w:tblGrid>
        <w:gridCol w:w="813"/>
        <w:gridCol w:w="2268"/>
        <w:gridCol w:w="673"/>
        <w:gridCol w:w="4462"/>
      </w:tblGrid>
      <w:tr w:rsidR="00467C66" w:rsidRPr="00821C62" w14:paraId="20F6B426" w14:textId="14CEC53D" w:rsidTr="00F74689">
        <w:trPr>
          <w:trHeight w:val="454"/>
          <w:tblHeader/>
          <w:jc w:val="center"/>
        </w:trPr>
        <w:tc>
          <w:tcPr>
            <w:tcW w:w="813" w:type="dxa"/>
            <w:tcBorders>
              <w:top w:val="single" w:sz="4" w:space="0" w:color="auto"/>
            </w:tcBorders>
            <w:shd w:val="clear" w:color="auto" w:fill="C00000"/>
            <w:vAlign w:val="center"/>
          </w:tcPr>
          <w:p w14:paraId="22DF829B" w14:textId="77777777" w:rsidR="00467C66" w:rsidRPr="00821C62" w:rsidRDefault="00467C66" w:rsidP="00990E42">
            <w:pPr>
              <w:pStyle w:val="NoSpacing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 w:rsidRPr="00821C62">
              <w:rPr>
                <w:rFonts w:asciiTheme="minorBidi" w:hAnsiTheme="minorBidi" w:cstheme="minorBidi"/>
                <w:b/>
                <w:sz w:val="16"/>
                <w:szCs w:val="16"/>
              </w:rPr>
              <w:t>Champ</w:t>
            </w:r>
          </w:p>
        </w:tc>
        <w:tc>
          <w:tcPr>
            <w:tcW w:w="2268" w:type="dxa"/>
            <w:tcBorders>
              <w:top w:val="single" w:sz="4" w:space="0" w:color="auto"/>
            </w:tcBorders>
            <w:shd w:val="clear" w:color="auto" w:fill="C00000"/>
            <w:vAlign w:val="center"/>
          </w:tcPr>
          <w:p w14:paraId="73A2314C" w14:textId="77777777" w:rsidR="00467C66" w:rsidRPr="00821C62" w:rsidRDefault="00467C66" w:rsidP="00990E42">
            <w:pPr>
              <w:pStyle w:val="NoSpacing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 w:rsidRPr="00821C62">
              <w:rPr>
                <w:rFonts w:asciiTheme="minorBidi" w:hAnsiTheme="minorBidi" w:cstheme="minorBidi"/>
                <w:b/>
                <w:sz w:val="16"/>
                <w:szCs w:val="16"/>
              </w:rPr>
              <w:t>Libellé</w:t>
            </w:r>
          </w:p>
        </w:tc>
        <w:tc>
          <w:tcPr>
            <w:tcW w:w="673" w:type="dxa"/>
            <w:tcBorders>
              <w:top w:val="single" w:sz="4" w:space="0" w:color="auto"/>
            </w:tcBorders>
            <w:shd w:val="clear" w:color="auto" w:fill="002060"/>
            <w:vAlign w:val="center"/>
          </w:tcPr>
          <w:p w14:paraId="304A2B45" w14:textId="77777777" w:rsidR="00467C66" w:rsidRPr="00821C62" w:rsidRDefault="00467C66" w:rsidP="00990E42">
            <w:pPr>
              <w:pStyle w:val="NoSpacing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 w:rsidRPr="00821C62">
              <w:rPr>
                <w:rFonts w:asciiTheme="minorBidi" w:hAnsiTheme="minorBidi" w:cstheme="minorBidi"/>
                <w:b/>
                <w:sz w:val="16"/>
                <w:szCs w:val="16"/>
              </w:rPr>
              <w:t>OBL.</w:t>
            </w:r>
          </w:p>
        </w:tc>
        <w:tc>
          <w:tcPr>
            <w:tcW w:w="4462" w:type="dxa"/>
            <w:tcBorders>
              <w:top w:val="single" w:sz="4" w:space="0" w:color="auto"/>
            </w:tcBorders>
            <w:shd w:val="clear" w:color="auto" w:fill="002060"/>
            <w:vAlign w:val="center"/>
          </w:tcPr>
          <w:p w14:paraId="5B717D2A" w14:textId="6D56693F" w:rsidR="00E450D4" w:rsidRPr="00821C62" w:rsidRDefault="00F74689" w:rsidP="00990E42">
            <w:pPr>
              <w:pStyle w:val="NoSpacing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 w:rsidRPr="00E72E51">
              <w:rPr>
                <w:rFonts w:asciiTheme="minorBidi" w:hAnsiTheme="minorBidi" w:cstheme="minorBidi"/>
                <w:b/>
                <w:bCs/>
                <w:sz w:val="16"/>
                <w:szCs w:val="16"/>
              </w:rPr>
              <w:t>Lien JSON Message reçu</w:t>
            </w:r>
          </w:p>
        </w:tc>
      </w:tr>
      <w:tr w:rsidR="009B289C" w:rsidRPr="00476902" w14:paraId="50217361" w14:textId="232A7658" w:rsidTr="00F74689">
        <w:trPr>
          <w:trHeight w:val="454"/>
          <w:jc w:val="center"/>
        </w:trPr>
        <w:tc>
          <w:tcPr>
            <w:tcW w:w="813" w:type="dxa"/>
            <w:vAlign w:val="center"/>
          </w:tcPr>
          <w:p w14:paraId="0157E769" w14:textId="77777777" w:rsidR="009B289C" w:rsidRPr="00DC2890" w:rsidRDefault="009B289C" w:rsidP="00990E42">
            <w:pPr>
              <w:pStyle w:val="NoSpacing"/>
              <w:rPr>
                <w:rFonts w:asciiTheme="minorBidi" w:hAnsiTheme="minorBidi" w:cstheme="minorBidi"/>
                <w:sz w:val="16"/>
                <w:szCs w:val="16"/>
              </w:rPr>
            </w:pPr>
            <w:r w:rsidRPr="00DC2890">
              <w:rPr>
                <w:rFonts w:asciiTheme="minorBidi" w:hAnsiTheme="minorBidi" w:cstheme="minorBidi"/>
                <w:sz w:val="16"/>
                <w:szCs w:val="16"/>
              </w:rPr>
              <w:t>[CONO]</w:t>
            </w:r>
          </w:p>
        </w:tc>
        <w:tc>
          <w:tcPr>
            <w:tcW w:w="2268" w:type="dxa"/>
            <w:vAlign w:val="center"/>
          </w:tcPr>
          <w:p w14:paraId="245565DD" w14:textId="77777777" w:rsidR="009B289C" w:rsidRPr="00DC2890" w:rsidRDefault="009B289C" w:rsidP="00990E42">
            <w:pPr>
              <w:pStyle w:val="NoSpacing"/>
              <w:rPr>
                <w:rFonts w:asciiTheme="minorBidi" w:hAnsiTheme="minorBidi" w:cstheme="minorBidi"/>
                <w:sz w:val="16"/>
                <w:szCs w:val="16"/>
              </w:rPr>
            </w:pPr>
            <w:r w:rsidRPr="00DC2890">
              <w:rPr>
                <w:rFonts w:asciiTheme="minorBidi" w:hAnsiTheme="minorBidi" w:cstheme="minorBidi"/>
                <w:sz w:val="16"/>
                <w:szCs w:val="16"/>
              </w:rPr>
              <w:t>Code Société dans M3</w:t>
            </w:r>
          </w:p>
        </w:tc>
        <w:tc>
          <w:tcPr>
            <w:tcW w:w="673" w:type="dxa"/>
            <w:shd w:val="clear" w:color="auto" w:fill="C8F0CD"/>
            <w:vAlign w:val="center"/>
          </w:tcPr>
          <w:p w14:paraId="7B318408" w14:textId="77777777" w:rsidR="009B289C" w:rsidRPr="00821C62" w:rsidRDefault="009B289C" w:rsidP="00990E42">
            <w:pPr>
              <w:pStyle w:val="NoSpacing"/>
              <w:jc w:val="center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 w:rsidRPr="00821C62">
              <w:rPr>
                <w:rFonts w:asciiTheme="minorBidi" w:hAnsiTheme="minorBidi" w:cstheme="minorBidi"/>
                <w:b/>
                <w:sz w:val="16"/>
                <w:szCs w:val="16"/>
              </w:rPr>
              <w:t>O</w:t>
            </w:r>
          </w:p>
        </w:tc>
        <w:tc>
          <w:tcPr>
            <w:tcW w:w="4462" w:type="dxa"/>
            <w:vAlign w:val="center"/>
          </w:tcPr>
          <w:p w14:paraId="2F0AD3E1" w14:textId="004A9130" w:rsidR="009B289C" w:rsidRPr="00DC2890" w:rsidRDefault="00F74689" w:rsidP="00990E42">
            <w:pPr>
              <w:pStyle w:val="NoSpacing"/>
              <w:rPr>
                <w:rFonts w:asciiTheme="minorBidi" w:hAnsiTheme="minorBidi" w:cstheme="minorBidi"/>
                <w:sz w:val="16"/>
                <w:szCs w:val="16"/>
              </w:rPr>
            </w:pPr>
            <w:r w:rsidRPr="008E366A">
              <w:rPr>
                <w:rFonts w:asciiTheme="minorBidi" w:hAnsiTheme="minorBidi" w:cstheme="minorBidi"/>
                <w:sz w:val="16"/>
                <w:szCs w:val="16"/>
              </w:rPr>
              <w:t>.request</w:t>
            </w:r>
            <w:r w:rsidR="009B289C" w:rsidRPr="008E366A">
              <w:rPr>
                <w:rFonts w:asciiTheme="minorBidi" w:hAnsiTheme="minorBidi" w:cstheme="minorBidi"/>
                <w:sz w:val="16"/>
                <w:szCs w:val="16"/>
              </w:rPr>
              <w:t>.header.company</w:t>
            </w:r>
          </w:p>
        </w:tc>
      </w:tr>
      <w:tr w:rsidR="009B289C" w:rsidRPr="00476902" w14:paraId="59FE1B8D" w14:textId="1CCF24B6" w:rsidTr="00F74689">
        <w:trPr>
          <w:trHeight w:val="454"/>
          <w:jc w:val="center"/>
        </w:trPr>
        <w:tc>
          <w:tcPr>
            <w:tcW w:w="813" w:type="dxa"/>
            <w:vAlign w:val="center"/>
          </w:tcPr>
          <w:p w14:paraId="71968821" w14:textId="77777777" w:rsidR="009B289C" w:rsidRPr="00DC2890" w:rsidRDefault="009B289C" w:rsidP="00990E42">
            <w:pPr>
              <w:pStyle w:val="NoSpacing"/>
              <w:rPr>
                <w:rFonts w:asciiTheme="minorBidi" w:hAnsiTheme="minorBidi" w:cstheme="minorBidi"/>
                <w:sz w:val="16"/>
                <w:szCs w:val="16"/>
              </w:rPr>
            </w:pPr>
            <w:r w:rsidRPr="00DC2890">
              <w:rPr>
                <w:rFonts w:asciiTheme="minorBidi" w:hAnsiTheme="minorBidi" w:cstheme="minorBidi"/>
                <w:sz w:val="16"/>
                <w:szCs w:val="16"/>
              </w:rPr>
              <w:t>[DIVI]</w:t>
            </w:r>
          </w:p>
        </w:tc>
        <w:tc>
          <w:tcPr>
            <w:tcW w:w="2268" w:type="dxa"/>
            <w:vAlign w:val="center"/>
          </w:tcPr>
          <w:p w14:paraId="36F14463" w14:textId="77777777" w:rsidR="009B289C" w:rsidRPr="00DC2890" w:rsidRDefault="009B289C" w:rsidP="00990E42">
            <w:pPr>
              <w:pStyle w:val="NoSpacing"/>
              <w:rPr>
                <w:rFonts w:asciiTheme="minorBidi" w:hAnsiTheme="minorBidi" w:cstheme="minorBidi"/>
                <w:sz w:val="16"/>
                <w:szCs w:val="16"/>
              </w:rPr>
            </w:pPr>
            <w:r w:rsidRPr="00DC2890">
              <w:rPr>
                <w:rFonts w:asciiTheme="minorBidi" w:hAnsiTheme="minorBidi" w:cstheme="minorBidi"/>
                <w:sz w:val="16"/>
                <w:szCs w:val="16"/>
              </w:rPr>
              <w:t>Code division dans M3</w:t>
            </w:r>
          </w:p>
        </w:tc>
        <w:tc>
          <w:tcPr>
            <w:tcW w:w="673" w:type="dxa"/>
            <w:shd w:val="clear" w:color="auto" w:fill="C8F0CD"/>
            <w:vAlign w:val="center"/>
          </w:tcPr>
          <w:p w14:paraId="60D9611B" w14:textId="77777777" w:rsidR="009B289C" w:rsidRPr="00821C62" w:rsidRDefault="009B289C" w:rsidP="00990E42">
            <w:pPr>
              <w:pStyle w:val="NoSpacing"/>
              <w:jc w:val="center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 w:rsidRPr="00821C62">
              <w:rPr>
                <w:rFonts w:asciiTheme="minorBidi" w:hAnsiTheme="minorBidi" w:cstheme="minorBidi"/>
                <w:b/>
                <w:sz w:val="16"/>
                <w:szCs w:val="16"/>
              </w:rPr>
              <w:t>O</w:t>
            </w:r>
          </w:p>
        </w:tc>
        <w:tc>
          <w:tcPr>
            <w:tcW w:w="4462" w:type="dxa"/>
            <w:vAlign w:val="center"/>
          </w:tcPr>
          <w:p w14:paraId="51C00F8A" w14:textId="75E8F1DC" w:rsidR="009B289C" w:rsidRPr="00DC2890" w:rsidRDefault="00F74689" w:rsidP="00990E42">
            <w:pPr>
              <w:pStyle w:val="NoSpacing"/>
              <w:rPr>
                <w:rFonts w:asciiTheme="minorBidi" w:hAnsiTheme="minorBidi" w:cstheme="minorBidi"/>
                <w:sz w:val="16"/>
                <w:szCs w:val="16"/>
              </w:rPr>
            </w:pPr>
            <w:r w:rsidRPr="00FD56BB">
              <w:rPr>
                <w:rFonts w:asciiTheme="minorBidi" w:hAnsiTheme="minorBidi" w:cstheme="minorBidi"/>
                <w:sz w:val="16"/>
                <w:szCs w:val="16"/>
              </w:rPr>
              <w:t>.request</w:t>
            </w:r>
            <w:r w:rsidR="009B289C" w:rsidRPr="00FD56BB">
              <w:rPr>
                <w:rFonts w:asciiTheme="minorBidi" w:hAnsiTheme="minorBidi" w:cstheme="minorBidi"/>
                <w:sz w:val="16"/>
                <w:szCs w:val="16"/>
              </w:rPr>
              <w:t>.header.division</w:t>
            </w:r>
          </w:p>
        </w:tc>
      </w:tr>
      <w:tr w:rsidR="009B289C" w:rsidRPr="00BB4245" w14:paraId="5712DC30" w14:textId="239464D8" w:rsidTr="00F74689">
        <w:trPr>
          <w:trHeight w:val="454"/>
          <w:jc w:val="center"/>
        </w:trPr>
        <w:tc>
          <w:tcPr>
            <w:tcW w:w="813" w:type="dxa"/>
            <w:vAlign w:val="center"/>
          </w:tcPr>
          <w:p w14:paraId="6B186297" w14:textId="77777777" w:rsidR="009B289C" w:rsidRPr="00DC2890" w:rsidRDefault="009B289C" w:rsidP="00990E42">
            <w:pPr>
              <w:pStyle w:val="NoSpacing"/>
              <w:rPr>
                <w:rFonts w:asciiTheme="minorBidi" w:hAnsiTheme="minorBidi" w:cstheme="minorBidi"/>
                <w:sz w:val="16"/>
                <w:szCs w:val="16"/>
              </w:rPr>
            </w:pPr>
            <w:r w:rsidRPr="00DC2890">
              <w:rPr>
                <w:rFonts w:asciiTheme="minorBidi" w:hAnsiTheme="minorBidi" w:cstheme="minorBidi"/>
                <w:sz w:val="16"/>
                <w:szCs w:val="16"/>
              </w:rPr>
              <w:t>[CUNO]</w:t>
            </w:r>
          </w:p>
        </w:tc>
        <w:tc>
          <w:tcPr>
            <w:tcW w:w="2268" w:type="dxa"/>
            <w:vAlign w:val="center"/>
          </w:tcPr>
          <w:p w14:paraId="218B3A16" w14:textId="77777777" w:rsidR="009B289C" w:rsidRPr="00DC2890" w:rsidRDefault="009B289C" w:rsidP="00990E42">
            <w:pPr>
              <w:pStyle w:val="NoSpacing"/>
              <w:rPr>
                <w:rFonts w:asciiTheme="minorBidi" w:hAnsiTheme="minorBidi" w:cstheme="minorBidi"/>
                <w:sz w:val="16"/>
                <w:szCs w:val="16"/>
              </w:rPr>
            </w:pPr>
            <w:r w:rsidRPr="00DC2890">
              <w:rPr>
                <w:rFonts w:asciiTheme="minorBidi" w:hAnsiTheme="minorBidi" w:cstheme="minorBidi"/>
                <w:sz w:val="16"/>
                <w:szCs w:val="16"/>
              </w:rPr>
              <w:t>Code Client</w:t>
            </w:r>
          </w:p>
        </w:tc>
        <w:tc>
          <w:tcPr>
            <w:tcW w:w="673" w:type="dxa"/>
            <w:shd w:val="clear" w:color="auto" w:fill="C8F0CD"/>
            <w:vAlign w:val="center"/>
          </w:tcPr>
          <w:p w14:paraId="754021F3" w14:textId="77777777" w:rsidR="009B289C" w:rsidRPr="00821C62" w:rsidRDefault="009B289C" w:rsidP="00990E42">
            <w:pPr>
              <w:pStyle w:val="NoSpacing"/>
              <w:jc w:val="center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 w:rsidRPr="00821C62">
              <w:rPr>
                <w:rFonts w:asciiTheme="minorBidi" w:hAnsiTheme="minorBidi" w:cstheme="minorBidi"/>
                <w:b/>
                <w:sz w:val="16"/>
                <w:szCs w:val="16"/>
              </w:rPr>
              <w:t>O</w:t>
            </w:r>
          </w:p>
        </w:tc>
        <w:tc>
          <w:tcPr>
            <w:tcW w:w="4462" w:type="dxa"/>
            <w:vAlign w:val="center"/>
          </w:tcPr>
          <w:p w14:paraId="0EED6F64" w14:textId="198EFADA" w:rsidR="009B289C" w:rsidRPr="00DC2890" w:rsidRDefault="00F74689" w:rsidP="00990E42">
            <w:pPr>
              <w:pStyle w:val="NoSpacing"/>
              <w:rPr>
                <w:rFonts w:asciiTheme="minorBidi" w:hAnsiTheme="minorBidi" w:cstheme="minorBidi"/>
                <w:sz w:val="16"/>
                <w:szCs w:val="16"/>
              </w:rPr>
            </w:pPr>
            <w:r w:rsidRPr="00842CF5">
              <w:rPr>
                <w:rFonts w:asciiTheme="minorBidi" w:hAnsiTheme="minorBidi" w:cstheme="minorBidi"/>
                <w:sz w:val="16"/>
                <w:szCs w:val="16"/>
              </w:rPr>
              <w:t>.request</w:t>
            </w:r>
            <w:r w:rsidR="009B289C" w:rsidRPr="00842CF5">
              <w:rPr>
                <w:rFonts w:asciiTheme="minorBidi" w:hAnsiTheme="minorBidi" w:cstheme="minorBidi"/>
                <w:sz w:val="16"/>
                <w:szCs w:val="16"/>
              </w:rPr>
              <w:t>.header.customerNumber</w:t>
            </w:r>
          </w:p>
        </w:tc>
      </w:tr>
      <w:tr w:rsidR="009B289C" w:rsidRPr="00476902" w14:paraId="3AC9FCBA" w14:textId="167AC2E1" w:rsidTr="00F74689">
        <w:trPr>
          <w:trHeight w:val="454"/>
          <w:jc w:val="center"/>
        </w:trPr>
        <w:tc>
          <w:tcPr>
            <w:tcW w:w="813" w:type="dxa"/>
            <w:vAlign w:val="center"/>
          </w:tcPr>
          <w:p w14:paraId="5A6FC2A0" w14:textId="77777777" w:rsidR="009B289C" w:rsidRPr="00DC2890" w:rsidRDefault="009B289C" w:rsidP="00990E42">
            <w:pPr>
              <w:pStyle w:val="NoSpacing"/>
              <w:rPr>
                <w:rFonts w:asciiTheme="minorBidi" w:hAnsiTheme="minorBidi" w:cstheme="minorBidi"/>
                <w:sz w:val="16"/>
                <w:szCs w:val="16"/>
              </w:rPr>
            </w:pPr>
            <w:r w:rsidRPr="00DC2890">
              <w:rPr>
                <w:rFonts w:asciiTheme="minorBidi" w:hAnsiTheme="minorBidi" w:cstheme="minorBidi"/>
                <w:sz w:val="16"/>
                <w:szCs w:val="16"/>
              </w:rPr>
              <w:t>[</w:t>
            </w:r>
            <w:r w:rsidRPr="00DC2890">
              <w:rPr>
                <w:rFonts w:asciiTheme="minorBidi" w:hAnsiTheme="minorBidi" w:cstheme="minorBidi"/>
                <w:color w:val="C00000"/>
                <w:sz w:val="16"/>
                <w:szCs w:val="16"/>
              </w:rPr>
              <w:t>LNUM</w:t>
            </w:r>
            <w:r w:rsidRPr="00DC2890">
              <w:rPr>
                <w:rFonts w:asciiTheme="minorBidi" w:hAnsiTheme="minorBidi" w:cstheme="minorBidi"/>
                <w:sz w:val="16"/>
                <w:szCs w:val="16"/>
              </w:rPr>
              <w:t xml:space="preserve">] </w:t>
            </w:r>
          </w:p>
        </w:tc>
        <w:tc>
          <w:tcPr>
            <w:tcW w:w="2268" w:type="dxa"/>
            <w:vAlign w:val="center"/>
          </w:tcPr>
          <w:p w14:paraId="0C8A60ED" w14:textId="77777777" w:rsidR="009B289C" w:rsidRPr="00DC2890" w:rsidRDefault="009B289C" w:rsidP="00990E42">
            <w:pPr>
              <w:pStyle w:val="NoSpacing"/>
              <w:rPr>
                <w:rFonts w:asciiTheme="minorBidi" w:hAnsiTheme="minorBidi" w:cstheme="minorBidi"/>
                <w:sz w:val="16"/>
                <w:szCs w:val="16"/>
              </w:rPr>
            </w:pPr>
            <w:r w:rsidRPr="00DC2890">
              <w:rPr>
                <w:rFonts w:asciiTheme="minorBidi" w:hAnsiTheme="minorBidi" w:cstheme="minorBidi"/>
                <w:sz w:val="16"/>
                <w:szCs w:val="16"/>
              </w:rPr>
              <w:t>Numéro de ligne</w:t>
            </w:r>
          </w:p>
        </w:tc>
        <w:tc>
          <w:tcPr>
            <w:tcW w:w="673" w:type="dxa"/>
            <w:shd w:val="clear" w:color="auto" w:fill="C8F0CD"/>
            <w:vAlign w:val="center"/>
          </w:tcPr>
          <w:p w14:paraId="33B50DAF" w14:textId="77777777" w:rsidR="009B289C" w:rsidRPr="00821C62" w:rsidRDefault="009B289C" w:rsidP="00990E42">
            <w:pPr>
              <w:pStyle w:val="NoSpacing"/>
              <w:jc w:val="center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 w:rsidRPr="00821C62">
              <w:rPr>
                <w:rFonts w:asciiTheme="minorBidi" w:hAnsiTheme="minorBidi" w:cstheme="minorBidi"/>
                <w:b/>
                <w:sz w:val="16"/>
                <w:szCs w:val="16"/>
              </w:rPr>
              <w:t>O</w:t>
            </w:r>
          </w:p>
        </w:tc>
        <w:tc>
          <w:tcPr>
            <w:tcW w:w="4462" w:type="dxa"/>
            <w:vAlign w:val="center"/>
          </w:tcPr>
          <w:p w14:paraId="7E92E7C2" w14:textId="5951A1B2" w:rsidR="009B289C" w:rsidRPr="00DC2890" w:rsidRDefault="00F74689" w:rsidP="00990E42">
            <w:pPr>
              <w:pStyle w:val="NoSpacing"/>
              <w:rPr>
                <w:rFonts w:asciiTheme="minorBidi" w:hAnsiTheme="minorBidi" w:cstheme="minorBidi"/>
                <w:sz w:val="16"/>
                <w:szCs w:val="16"/>
              </w:rPr>
            </w:pPr>
            <w:r w:rsidRPr="00EA5369">
              <w:rPr>
                <w:rFonts w:asciiTheme="minorBidi" w:hAnsiTheme="minorBidi" w:cstheme="minorBidi"/>
                <w:sz w:val="16"/>
                <w:szCs w:val="16"/>
              </w:rPr>
              <w:t>.request</w:t>
            </w:r>
            <w:r w:rsidR="009B289C" w:rsidRPr="00EA5369">
              <w:rPr>
                <w:rFonts w:asciiTheme="minorBidi" w:hAnsiTheme="minorBidi" w:cstheme="minorBidi"/>
                <w:sz w:val="16"/>
                <w:szCs w:val="16"/>
              </w:rPr>
              <w:t>.lines</w:t>
            </w:r>
            <w:r w:rsidRPr="00EA5369">
              <w:rPr>
                <w:rFonts w:asciiTheme="minorBidi" w:hAnsiTheme="minorBidi" w:cstheme="minorBidi"/>
                <w:sz w:val="16"/>
                <w:szCs w:val="16"/>
              </w:rPr>
              <w:t>[</w:t>
            </w:r>
            <w:r>
              <w:rPr>
                <w:rFonts w:asciiTheme="minorBidi" w:hAnsiTheme="minorBidi" w:cstheme="minorBidi"/>
                <w:sz w:val="16"/>
                <w:szCs w:val="16"/>
              </w:rPr>
              <w:t>%</w:t>
            </w:r>
            <w:r w:rsidRPr="00EA5369">
              <w:rPr>
                <w:rFonts w:asciiTheme="minorBidi" w:hAnsiTheme="minorBidi" w:cstheme="minorBidi"/>
                <w:sz w:val="16"/>
                <w:szCs w:val="16"/>
              </w:rPr>
              <w:t>].</w:t>
            </w:r>
            <w:r w:rsidR="009B289C" w:rsidRPr="00EA5369">
              <w:rPr>
                <w:rFonts w:asciiTheme="minorBidi" w:hAnsiTheme="minorBidi" w:cstheme="minorBidi"/>
                <w:sz w:val="16"/>
                <w:szCs w:val="16"/>
              </w:rPr>
              <w:t>lineNumber</w:t>
            </w:r>
          </w:p>
        </w:tc>
      </w:tr>
      <w:tr w:rsidR="009B289C" w:rsidRPr="00EF4DE3" w14:paraId="315372C4" w14:textId="02965493" w:rsidTr="00F74689">
        <w:trPr>
          <w:trHeight w:val="454"/>
          <w:jc w:val="center"/>
        </w:trPr>
        <w:tc>
          <w:tcPr>
            <w:tcW w:w="813" w:type="dxa"/>
            <w:vAlign w:val="center"/>
          </w:tcPr>
          <w:p w14:paraId="4C99A600" w14:textId="77777777" w:rsidR="009B289C" w:rsidRPr="00DC2890" w:rsidRDefault="009B289C" w:rsidP="00990E42">
            <w:pPr>
              <w:pStyle w:val="NoSpacing"/>
              <w:rPr>
                <w:rFonts w:asciiTheme="minorBidi" w:hAnsiTheme="minorBidi" w:cstheme="minorBidi"/>
                <w:sz w:val="16"/>
                <w:szCs w:val="16"/>
              </w:rPr>
            </w:pPr>
            <w:r w:rsidRPr="00DC2890">
              <w:rPr>
                <w:rFonts w:asciiTheme="minorBidi" w:hAnsiTheme="minorBidi" w:cstheme="minorBidi"/>
                <w:sz w:val="16"/>
                <w:szCs w:val="16"/>
              </w:rPr>
              <w:t>[CEAN]</w:t>
            </w:r>
          </w:p>
        </w:tc>
        <w:tc>
          <w:tcPr>
            <w:tcW w:w="2268" w:type="dxa"/>
            <w:vAlign w:val="center"/>
          </w:tcPr>
          <w:p w14:paraId="3D823C85" w14:textId="77777777" w:rsidR="009B289C" w:rsidRPr="00DC2890" w:rsidRDefault="009B289C" w:rsidP="00990E42">
            <w:pPr>
              <w:pStyle w:val="NoSpacing"/>
              <w:rPr>
                <w:rFonts w:asciiTheme="minorBidi" w:hAnsiTheme="minorBidi" w:cstheme="minorBidi"/>
                <w:sz w:val="16"/>
                <w:szCs w:val="16"/>
              </w:rPr>
            </w:pPr>
            <w:r w:rsidRPr="00DC2890">
              <w:rPr>
                <w:rFonts w:asciiTheme="minorBidi" w:hAnsiTheme="minorBidi" w:cstheme="minorBidi"/>
                <w:sz w:val="16"/>
                <w:szCs w:val="16"/>
              </w:rPr>
              <w:t>Code EAN</w:t>
            </w:r>
          </w:p>
        </w:tc>
        <w:tc>
          <w:tcPr>
            <w:tcW w:w="673" w:type="dxa"/>
            <w:shd w:val="clear" w:color="auto" w:fill="FFC8CD"/>
            <w:vAlign w:val="center"/>
          </w:tcPr>
          <w:p w14:paraId="48589115" w14:textId="77777777" w:rsidR="009B289C" w:rsidRPr="00821C62" w:rsidRDefault="009B289C" w:rsidP="00990E42">
            <w:pPr>
              <w:pStyle w:val="NoSpacing"/>
              <w:jc w:val="center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 w:rsidRPr="00821C62">
              <w:rPr>
                <w:rFonts w:asciiTheme="minorBidi" w:hAnsiTheme="minorBidi" w:cstheme="minorBidi"/>
                <w:b/>
                <w:sz w:val="16"/>
                <w:szCs w:val="16"/>
              </w:rPr>
              <w:t>N</w:t>
            </w:r>
          </w:p>
        </w:tc>
        <w:tc>
          <w:tcPr>
            <w:tcW w:w="4462" w:type="dxa"/>
            <w:vAlign w:val="center"/>
          </w:tcPr>
          <w:p w14:paraId="5C372C25" w14:textId="0044EDBC" w:rsidR="009B289C" w:rsidRPr="00DC2890" w:rsidRDefault="00F74689" w:rsidP="00990E42">
            <w:pPr>
              <w:pStyle w:val="NoSpacing"/>
              <w:rPr>
                <w:rFonts w:asciiTheme="minorBidi" w:hAnsiTheme="minorBidi" w:cstheme="minorBidi"/>
                <w:sz w:val="16"/>
                <w:szCs w:val="16"/>
              </w:rPr>
            </w:pPr>
            <w:r w:rsidRPr="007B3A1E">
              <w:rPr>
                <w:rFonts w:asciiTheme="minorBidi" w:hAnsiTheme="minorBidi" w:cstheme="minorBidi"/>
                <w:sz w:val="16"/>
                <w:szCs w:val="16"/>
              </w:rPr>
              <w:t>.request.lines[</w:t>
            </w:r>
            <w:r>
              <w:rPr>
                <w:rFonts w:asciiTheme="minorBidi" w:hAnsiTheme="minorBidi" w:cstheme="minorBidi"/>
                <w:sz w:val="16"/>
                <w:szCs w:val="16"/>
              </w:rPr>
              <w:t>%</w:t>
            </w:r>
            <w:r w:rsidRPr="007B3A1E">
              <w:rPr>
                <w:rFonts w:asciiTheme="minorBidi" w:hAnsiTheme="minorBidi" w:cstheme="minorBidi"/>
                <w:sz w:val="16"/>
                <w:szCs w:val="16"/>
              </w:rPr>
              <w:t>].EAN</w:t>
            </w:r>
          </w:p>
        </w:tc>
      </w:tr>
      <w:tr w:rsidR="002F7465" w:rsidRPr="00476902" w14:paraId="65ABEDE6" w14:textId="76C06399" w:rsidTr="00F74689">
        <w:trPr>
          <w:trHeight w:val="454"/>
          <w:jc w:val="center"/>
        </w:trPr>
        <w:tc>
          <w:tcPr>
            <w:tcW w:w="813" w:type="dxa"/>
            <w:vAlign w:val="center"/>
          </w:tcPr>
          <w:p w14:paraId="1D7EDD3A" w14:textId="77777777" w:rsidR="002F7465" w:rsidRPr="00DC2890" w:rsidRDefault="002F7465" w:rsidP="00990E42">
            <w:pPr>
              <w:pStyle w:val="NoSpacing"/>
              <w:rPr>
                <w:rFonts w:asciiTheme="minorBidi" w:hAnsiTheme="minorBidi" w:cstheme="minorBidi"/>
                <w:sz w:val="16"/>
                <w:szCs w:val="16"/>
              </w:rPr>
            </w:pPr>
            <w:r w:rsidRPr="00DC2890">
              <w:rPr>
                <w:rFonts w:asciiTheme="minorBidi" w:hAnsiTheme="minorBidi" w:cstheme="minorBidi"/>
                <w:sz w:val="16"/>
                <w:szCs w:val="16"/>
              </w:rPr>
              <w:t>[POPN]</w:t>
            </w:r>
          </w:p>
        </w:tc>
        <w:tc>
          <w:tcPr>
            <w:tcW w:w="2268" w:type="dxa"/>
            <w:vAlign w:val="center"/>
          </w:tcPr>
          <w:p w14:paraId="26F9C6E0" w14:textId="77777777" w:rsidR="002F7465" w:rsidRPr="00DC2890" w:rsidRDefault="002F7465" w:rsidP="00990E42">
            <w:pPr>
              <w:pStyle w:val="NoSpacing"/>
              <w:rPr>
                <w:rFonts w:asciiTheme="minorBidi" w:hAnsiTheme="minorBidi" w:cstheme="minorBidi"/>
                <w:sz w:val="16"/>
                <w:szCs w:val="16"/>
              </w:rPr>
            </w:pPr>
            <w:r w:rsidRPr="00DC2890">
              <w:rPr>
                <w:rFonts w:asciiTheme="minorBidi" w:hAnsiTheme="minorBidi" w:cstheme="minorBidi"/>
                <w:sz w:val="16"/>
                <w:szCs w:val="16"/>
              </w:rPr>
              <w:t>Référence article</w:t>
            </w:r>
          </w:p>
        </w:tc>
        <w:tc>
          <w:tcPr>
            <w:tcW w:w="673" w:type="dxa"/>
            <w:shd w:val="clear" w:color="auto" w:fill="FFC8CD"/>
            <w:vAlign w:val="center"/>
          </w:tcPr>
          <w:p w14:paraId="574F39D1" w14:textId="77777777" w:rsidR="002F7465" w:rsidRPr="00821C62" w:rsidRDefault="002F7465" w:rsidP="00990E42">
            <w:pPr>
              <w:pStyle w:val="NoSpacing"/>
              <w:jc w:val="center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 w:rsidRPr="00821C62">
              <w:rPr>
                <w:rFonts w:asciiTheme="minorBidi" w:hAnsiTheme="minorBidi" w:cstheme="minorBidi"/>
                <w:b/>
                <w:sz w:val="16"/>
                <w:szCs w:val="16"/>
              </w:rPr>
              <w:t>N</w:t>
            </w:r>
          </w:p>
        </w:tc>
        <w:tc>
          <w:tcPr>
            <w:tcW w:w="4462" w:type="dxa"/>
            <w:vAlign w:val="center"/>
          </w:tcPr>
          <w:p w14:paraId="4DB9D593" w14:textId="3064CCBC" w:rsidR="002F7465" w:rsidRPr="00DC2890" w:rsidRDefault="003E03C9" w:rsidP="00990E42">
            <w:pPr>
              <w:pStyle w:val="NoSpacing"/>
              <w:rPr>
                <w:rFonts w:asciiTheme="minorBidi" w:hAnsiTheme="minorBidi" w:cstheme="minorBidi"/>
                <w:sz w:val="16"/>
                <w:szCs w:val="16"/>
              </w:rPr>
            </w:pPr>
            <w:r w:rsidRPr="009C36A3">
              <w:rPr>
                <w:rFonts w:asciiTheme="minorBidi" w:hAnsiTheme="minorBidi" w:cstheme="minorBidi"/>
                <w:sz w:val="16"/>
                <w:szCs w:val="16"/>
              </w:rPr>
              <w:t>.request</w:t>
            </w:r>
            <w:r w:rsidR="002F7465" w:rsidRPr="009C36A3">
              <w:rPr>
                <w:rFonts w:asciiTheme="minorBidi" w:hAnsiTheme="minorBidi" w:cstheme="minorBidi"/>
                <w:sz w:val="16"/>
                <w:szCs w:val="16"/>
              </w:rPr>
              <w:t>.lines</w:t>
            </w:r>
            <w:r w:rsidRPr="009C36A3">
              <w:rPr>
                <w:rFonts w:asciiTheme="minorBidi" w:hAnsiTheme="minorBidi" w:cstheme="minorBidi"/>
                <w:sz w:val="16"/>
                <w:szCs w:val="16"/>
              </w:rPr>
              <w:t>[</w:t>
            </w:r>
            <w:r>
              <w:rPr>
                <w:rFonts w:asciiTheme="minorBidi" w:hAnsiTheme="minorBidi" w:cstheme="minorBidi"/>
                <w:sz w:val="16"/>
                <w:szCs w:val="16"/>
              </w:rPr>
              <w:t>%</w:t>
            </w:r>
            <w:r w:rsidRPr="009C36A3">
              <w:rPr>
                <w:rFonts w:asciiTheme="minorBidi" w:hAnsiTheme="minorBidi" w:cstheme="minorBidi"/>
                <w:sz w:val="16"/>
                <w:szCs w:val="16"/>
              </w:rPr>
              <w:t>].</w:t>
            </w:r>
            <w:r w:rsidR="002F7465" w:rsidRPr="009C36A3">
              <w:rPr>
                <w:rFonts w:asciiTheme="minorBidi" w:hAnsiTheme="minorBidi" w:cstheme="minorBidi"/>
                <w:sz w:val="16"/>
                <w:szCs w:val="16"/>
              </w:rPr>
              <w:t>alternateItemID</w:t>
            </w:r>
          </w:p>
        </w:tc>
      </w:tr>
      <w:tr w:rsidR="002F7465" w:rsidRPr="00476902" w14:paraId="580ADDD8" w14:textId="75B32283">
        <w:trPr>
          <w:trHeight w:val="454"/>
          <w:jc w:val="center"/>
        </w:trPr>
        <w:tc>
          <w:tcPr>
            <w:tcW w:w="813" w:type="dxa"/>
            <w:vAlign w:val="center"/>
          </w:tcPr>
          <w:p w14:paraId="174B2ABA" w14:textId="77777777" w:rsidR="002F7465" w:rsidRPr="00DC2890" w:rsidRDefault="002F7465" w:rsidP="00990E42">
            <w:pPr>
              <w:pStyle w:val="NoSpacing"/>
              <w:rPr>
                <w:rFonts w:asciiTheme="minorBidi" w:hAnsiTheme="minorBidi" w:cstheme="minorBidi"/>
                <w:sz w:val="16"/>
                <w:szCs w:val="16"/>
              </w:rPr>
            </w:pPr>
            <w:r w:rsidRPr="00DC2890">
              <w:rPr>
                <w:rFonts w:asciiTheme="minorBidi" w:hAnsiTheme="minorBidi" w:cstheme="minorBidi"/>
                <w:sz w:val="16"/>
                <w:szCs w:val="16"/>
              </w:rPr>
              <w:lastRenderedPageBreak/>
              <w:t>[CFI1]</w:t>
            </w:r>
          </w:p>
        </w:tc>
        <w:tc>
          <w:tcPr>
            <w:tcW w:w="2268" w:type="dxa"/>
            <w:vAlign w:val="center"/>
          </w:tcPr>
          <w:p w14:paraId="39B2E156" w14:textId="77777777" w:rsidR="002F7465" w:rsidRPr="00296789" w:rsidRDefault="002F7465" w:rsidP="00990E42">
            <w:pPr>
              <w:pStyle w:val="NoSpacing"/>
              <w:rPr>
                <w:rFonts w:asciiTheme="minorBidi" w:hAnsiTheme="minorBidi" w:cstheme="minorBidi"/>
                <w:sz w:val="16"/>
                <w:szCs w:val="16"/>
                <w:lang w:val="fr-FR"/>
              </w:rPr>
            </w:pPr>
            <w:r w:rsidRPr="00296789">
              <w:rPr>
                <w:rFonts w:asciiTheme="minorBidi" w:hAnsiTheme="minorBidi" w:cstheme="minorBidi"/>
                <w:sz w:val="16"/>
                <w:szCs w:val="16"/>
                <w:lang w:val="fr-FR"/>
              </w:rPr>
              <w:t>Code marque (ACR ou partenaire)</w:t>
            </w:r>
          </w:p>
        </w:tc>
        <w:tc>
          <w:tcPr>
            <w:tcW w:w="673" w:type="dxa"/>
            <w:shd w:val="clear" w:color="auto" w:fill="FFC8CD"/>
            <w:vAlign w:val="center"/>
          </w:tcPr>
          <w:p w14:paraId="1E7B69D3" w14:textId="5C746B51" w:rsidR="002F7465" w:rsidRPr="00821C62" w:rsidRDefault="002F7465" w:rsidP="00990E42">
            <w:pPr>
              <w:pStyle w:val="NoSpacing"/>
              <w:jc w:val="center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 w:rsidRPr="00821C62">
              <w:rPr>
                <w:rFonts w:asciiTheme="minorBidi" w:hAnsiTheme="minorBidi" w:cstheme="minorBidi"/>
                <w:b/>
                <w:sz w:val="16"/>
                <w:szCs w:val="16"/>
              </w:rPr>
              <w:t>N</w:t>
            </w:r>
          </w:p>
        </w:tc>
        <w:tc>
          <w:tcPr>
            <w:tcW w:w="4462" w:type="dxa"/>
            <w:vAlign w:val="center"/>
          </w:tcPr>
          <w:p w14:paraId="743FEDA1" w14:textId="7D0EB663" w:rsidR="002F7465" w:rsidRPr="00DC2890" w:rsidRDefault="003E03C9" w:rsidP="00990E42">
            <w:pPr>
              <w:pStyle w:val="NoSpacing"/>
              <w:rPr>
                <w:rFonts w:asciiTheme="minorBidi" w:hAnsiTheme="minorBidi" w:cstheme="minorBidi"/>
                <w:sz w:val="16"/>
                <w:szCs w:val="16"/>
              </w:rPr>
            </w:pPr>
            <w:r w:rsidRPr="00303495">
              <w:rPr>
                <w:rFonts w:asciiTheme="minorBidi" w:hAnsiTheme="minorBidi" w:cstheme="minorBidi"/>
                <w:sz w:val="16"/>
                <w:szCs w:val="16"/>
              </w:rPr>
              <w:t>.request.</w:t>
            </w:r>
            <w:r w:rsidR="002F7465" w:rsidRPr="00303495">
              <w:rPr>
                <w:rFonts w:asciiTheme="minorBidi" w:hAnsiTheme="minorBidi" w:cstheme="minorBidi"/>
                <w:sz w:val="16"/>
                <w:szCs w:val="16"/>
              </w:rPr>
              <w:t>lines</w:t>
            </w:r>
            <w:r w:rsidRPr="00303495">
              <w:rPr>
                <w:rFonts w:asciiTheme="minorBidi" w:hAnsiTheme="minorBidi" w:cstheme="minorBidi"/>
                <w:sz w:val="16"/>
                <w:szCs w:val="16"/>
              </w:rPr>
              <w:t>[</w:t>
            </w:r>
            <w:r>
              <w:rPr>
                <w:rFonts w:asciiTheme="minorBidi" w:hAnsiTheme="minorBidi" w:cstheme="minorBidi"/>
                <w:sz w:val="16"/>
                <w:szCs w:val="16"/>
              </w:rPr>
              <w:t>%</w:t>
            </w:r>
            <w:r w:rsidRPr="00303495">
              <w:rPr>
                <w:rFonts w:asciiTheme="minorBidi" w:hAnsiTheme="minorBidi" w:cstheme="minorBidi"/>
                <w:sz w:val="16"/>
                <w:szCs w:val="16"/>
              </w:rPr>
              <w:t>].</w:t>
            </w:r>
            <w:r w:rsidR="002F7465" w:rsidRPr="00303495">
              <w:rPr>
                <w:rFonts w:asciiTheme="minorBidi" w:hAnsiTheme="minorBidi" w:cstheme="minorBidi"/>
                <w:sz w:val="16"/>
                <w:szCs w:val="16"/>
              </w:rPr>
              <w:t>brandID</w:t>
            </w:r>
          </w:p>
        </w:tc>
      </w:tr>
      <w:tr w:rsidR="002F7465" w:rsidRPr="00476902" w14:paraId="2D9B3677" w14:textId="11AD3BE6" w:rsidTr="00F74689">
        <w:trPr>
          <w:trHeight w:val="454"/>
          <w:jc w:val="center"/>
        </w:trPr>
        <w:tc>
          <w:tcPr>
            <w:tcW w:w="813" w:type="dxa"/>
            <w:vAlign w:val="center"/>
          </w:tcPr>
          <w:p w14:paraId="3BAB8CAC" w14:textId="77777777" w:rsidR="002F7465" w:rsidRPr="00DC2890" w:rsidRDefault="002F7465" w:rsidP="00990E42">
            <w:pPr>
              <w:pStyle w:val="NoSpacing"/>
              <w:rPr>
                <w:rFonts w:asciiTheme="minorBidi" w:hAnsiTheme="minorBidi" w:cstheme="minorBidi"/>
                <w:sz w:val="16"/>
                <w:szCs w:val="16"/>
              </w:rPr>
            </w:pPr>
            <w:r w:rsidRPr="00DC2890">
              <w:rPr>
                <w:rFonts w:asciiTheme="minorBidi" w:hAnsiTheme="minorBidi" w:cstheme="minorBidi"/>
                <w:sz w:val="16"/>
                <w:szCs w:val="16"/>
              </w:rPr>
              <w:t>[ORQA]</w:t>
            </w:r>
          </w:p>
        </w:tc>
        <w:tc>
          <w:tcPr>
            <w:tcW w:w="2268" w:type="dxa"/>
            <w:vAlign w:val="center"/>
          </w:tcPr>
          <w:p w14:paraId="3F406805" w14:textId="77777777" w:rsidR="002F7465" w:rsidRPr="00DC2890" w:rsidRDefault="002F7465" w:rsidP="00990E42">
            <w:pPr>
              <w:pStyle w:val="NoSpacing"/>
              <w:rPr>
                <w:rFonts w:asciiTheme="minorBidi" w:hAnsiTheme="minorBidi" w:cstheme="minorBidi"/>
                <w:sz w:val="16"/>
                <w:szCs w:val="16"/>
              </w:rPr>
            </w:pPr>
            <w:r w:rsidRPr="00DC2890">
              <w:rPr>
                <w:rFonts w:asciiTheme="minorBidi" w:hAnsiTheme="minorBidi" w:cstheme="minorBidi"/>
                <w:sz w:val="16"/>
                <w:szCs w:val="16"/>
              </w:rPr>
              <w:t>Quantité demandée</w:t>
            </w:r>
          </w:p>
        </w:tc>
        <w:tc>
          <w:tcPr>
            <w:tcW w:w="673" w:type="dxa"/>
            <w:shd w:val="clear" w:color="auto" w:fill="C8F0CD"/>
            <w:vAlign w:val="center"/>
          </w:tcPr>
          <w:p w14:paraId="24E350E0" w14:textId="77777777" w:rsidR="002F7465" w:rsidRPr="00821C62" w:rsidRDefault="002F7465" w:rsidP="00990E42">
            <w:pPr>
              <w:pStyle w:val="NoSpacing"/>
              <w:jc w:val="center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>
              <w:rPr>
                <w:rFonts w:asciiTheme="minorBidi" w:hAnsiTheme="minorBidi" w:cstheme="minorBidi"/>
                <w:b/>
                <w:sz w:val="16"/>
                <w:szCs w:val="16"/>
              </w:rPr>
              <w:t>O</w:t>
            </w:r>
          </w:p>
        </w:tc>
        <w:tc>
          <w:tcPr>
            <w:tcW w:w="4462" w:type="dxa"/>
            <w:vAlign w:val="center"/>
          </w:tcPr>
          <w:p w14:paraId="3DDF95FC" w14:textId="49B3248B" w:rsidR="002F7465" w:rsidRPr="00DC2890" w:rsidRDefault="003E03C9" w:rsidP="00990E42">
            <w:pPr>
              <w:pStyle w:val="NoSpacing"/>
              <w:rPr>
                <w:rFonts w:asciiTheme="minorBidi" w:hAnsiTheme="minorBidi" w:cstheme="minorBidi"/>
                <w:sz w:val="16"/>
                <w:szCs w:val="16"/>
              </w:rPr>
            </w:pPr>
            <w:r w:rsidRPr="00073D2E">
              <w:rPr>
                <w:rFonts w:asciiTheme="minorBidi" w:hAnsiTheme="minorBidi" w:cstheme="minorBidi"/>
                <w:sz w:val="16"/>
                <w:szCs w:val="16"/>
              </w:rPr>
              <w:t>.request.</w:t>
            </w:r>
            <w:r w:rsidR="002F7465" w:rsidRPr="00073D2E">
              <w:rPr>
                <w:rFonts w:asciiTheme="minorBidi" w:hAnsiTheme="minorBidi" w:cstheme="minorBidi"/>
                <w:sz w:val="16"/>
                <w:szCs w:val="16"/>
              </w:rPr>
              <w:t>lines</w:t>
            </w:r>
            <w:r w:rsidRPr="00073D2E">
              <w:rPr>
                <w:rFonts w:asciiTheme="minorBidi" w:hAnsiTheme="minorBidi" w:cstheme="minorBidi"/>
                <w:sz w:val="16"/>
                <w:szCs w:val="16"/>
              </w:rPr>
              <w:t>[</w:t>
            </w:r>
            <w:r>
              <w:rPr>
                <w:rFonts w:asciiTheme="minorBidi" w:hAnsiTheme="minorBidi" w:cstheme="minorBidi"/>
                <w:sz w:val="16"/>
                <w:szCs w:val="16"/>
              </w:rPr>
              <w:t>%</w:t>
            </w:r>
            <w:r w:rsidRPr="00073D2E">
              <w:rPr>
                <w:rFonts w:asciiTheme="minorBidi" w:hAnsiTheme="minorBidi" w:cstheme="minorBidi"/>
                <w:sz w:val="16"/>
                <w:szCs w:val="16"/>
              </w:rPr>
              <w:t>].</w:t>
            </w:r>
            <w:r w:rsidR="002F7465" w:rsidRPr="00073D2E">
              <w:rPr>
                <w:rFonts w:asciiTheme="minorBidi" w:hAnsiTheme="minorBidi" w:cstheme="minorBidi"/>
                <w:sz w:val="16"/>
                <w:szCs w:val="16"/>
              </w:rPr>
              <w:t>requestedQuantity</w:t>
            </w:r>
          </w:p>
        </w:tc>
      </w:tr>
      <w:tr w:rsidR="00220E2F" w:rsidRPr="00476902" w14:paraId="4D7E5368" w14:textId="77777777" w:rsidTr="009F7755">
        <w:trPr>
          <w:trHeight w:val="445"/>
          <w:jc w:val="center"/>
        </w:trPr>
        <w:tc>
          <w:tcPr>
            <w:tcW w:w="813" w:type="dxa"/>
            <w:vAlign w:val="center"/>
          </w:tcPr>
          <w:p w14:paraId="6C462E3A" w14:textId="41DA6828" w:rsidR="00220E2F" w:rsidRPr="00DC2890" w:rsidRDefault="009F7755" w:rsidP="00990E42">
            <w:pPr>
              <w:pStyle w:val="NoSpacing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[</w:t>
            </w:r>
            <w:r w:rsidR="003E03C9" w:rsidRPr="00DC2890">
              <w:rPr>
                <w:rFonts w:asciiTheme="minorBidi" w:hAnsiTheme="minorBidi" w:cstheme="minorBidi"/>
                <w:sz w:val="16"/>
                <w:szCs w:val="16"/>
              </w:rPr>
              <w:t>UN</w:t>
            </w:r>
            <w:r w:rsidR="00707112">
              <w:rPr>
                <w:rFonts w:asciiTheme="minorBidi" w:hAnsiTheme="minorBidi" w:cstheme="minorBidi"/>
                <w:sz w:val="16"/>
                <w:szCs w:val="16"/>
              </w:rPr>
              <w:t>MS</w:t>
            </w:r>
            <w:r>
              <w:rPr>
                <w:rFonts w:asciiTheme="minorBidi" w:hAnsiTheme="minorBidi" w:cstheme="minorBidi"/>
                <w:sz w:val="16"/>
                <w:szCs w:val="16"/>
              </w:rPr>
              <w:t>]</w:t>
            </w:r>
          </w:p>
        </w:tc>
        <w:tc>
          <w:tcPr>
            <w:tcW w:w="2268" w:type="dxa"/>
            <w:vAlign w:val="center"/>
          </w:tcPr>
          <w:p w14:paraId="5B6848A0" w14:textId="243756BF" w:rsidR="00220E2F" w:rsidRPr="00DC2890" w:rsidRDefault="00220E2F" w:rsidP="00990E42">
            <w:pPr>
              <w:pStyle w:val="NoSpacing"/>
              <w:rPr>
                <w:rFonts w:asciiTheme="minorBidi" w:hAnsiTheme="minorBidi" w:cstheme="minorBidi"/>
                <w:sz w:val="16"/>
                <w:szCs w:val="16"/>
              </w:rPr>
            </w:pPr>
            <w:r w:rsidRPr="00DC2890">
              <w:rPr>
                <w:rFonts w:asciiTheme="minorBidi" w:hAnsiTheme="minorBidi" w:cstheme="minorBidi"/>
                <w:sz w:val="16"/>
                <w:szCs w:val="16"/>
              </w:rPr>
              <w:t>Unité de mesure</w:t>
            </w:r>
          </w:p>
        </w:tc>
        <w:tc>
          <w:tcPr>
            <w:tcW w:w="673" w:type="dxa"/>
            <w:shd w:val="clear" w:color="auto" w:fill="FFC8CD"/>
            <w:vAlign w:val="center"/>
          </w:tcPr>
          <w:p w14:paraId="4AB70F25" w14:textId="7CE30C08" w:rsidR="00220E2F" w:rsidRPr="00821C62" w:rsidRDefault="00B31ABC" w:rsidP="00990E42">
            <w:pPr>
              <w:pStyle w:val="NoSpacing"/>
              <w:jc w:val="center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 w:rsidRPr="00821C62">
              <w:rPr>
                <w:rFonts w:asciiTheme="minorBidi" w:hAnsiTheme="minorBidi" w:cstheme="minorBidi"/>
                <w:b/>
                <w:sz w:val="16"/>
                <w:szCs w:val="16"/>
              </w:rPr>
              <w:t>N</w:t>
            </w:r>
          </w:p>
        </w:tc>
        <w:tc>
          <w:tcPr>
            <w:tcW w:w="4462" w:type="dxa"/>
            <w:vAlign w:val="center"/>
          </w:tcPr>
          <w:p w14:paraId="2E38A0D2" w14:textId="00AB2A87" w:rsidR="00220E2F" w:rsidRPr="00DC2890" w:rsidRDefault="003E03C9" w:rsidP="00990E42">
            <w:pPr>
              <w:pStyle w:val="NoSpacing"/>
              <w:rPr>
                <w:rFonts w:asciiTheme="minorBidi" w:hAnsiTheme="minorBidi" w:cstheme="minorBidi"/>
                <w:sz w:val="16"/>
                <w:szCs w:val="16"/>
              </w:rPr>
            </w:pPr>
            <w:r w:rsidRPr="00BC7574">
              <w:rPr>
                <w:rFonts w:asciiTheme="minorBidi" w:hAnsiTheme="minorBidi" w:cstheme="minorBidi"/>
                <w:sz w:val="16"/>
                <w:szCs w:val="16"/>
              </w:rPr>
              <w:t>.request</w:t>
            </w:r>
            <w:r w:rsidR="00CC04E8" w:rsidRPr="00BC7574">
              <w:rPr>
                <w:rFonts w:asciiTheme="minorBidi" w:hAnsiTheme="minorBidi" w:cstheme="minorBidi"/>
                <w:sz w:val="16"/>
                <w:szCs w:val="16"/>
              </w:rPr>
              <w:t>.lines</w:t>
            </w:r>
            <w:r w:rsidRPr="00BC7574">
              <w:rPr>
                <w:rFonts w:asciiTheme="minorBidi" w:hAnsiTheme="minorBidi" w:cstheme="minorBidi"/>
                <w:sz w:val="16"/>
                <w:szCs w:val="16"/>
              </w:rPr>
              <w:t>[</w:t>
            </w:r>
            <w:r>
              <w:rPr>
                <w:rFonts w:asciiTheme="minorBidi" w:hAnsiTheme="minorBidi" w:cstheme="minorBidi"/>
                <w:sz w:val="16"/>
                <w:szCs w:val="16"/>
              </w:rPr>
              <w:t>%</w:t>
            </w:r>
            <w:r w:rsidRPr="00BC7574">
              <w:rPr>
                <w:rFonts w:asciiTheme="minorBidi" w:hAnsiTheme="minorBidi" w:cstheme="minorBidi"/>
                <w:sz w:val="16"/>
                <w:szCs w:val="16"/>
              </w:rPr>
              <w:t>].</w:t>
            </w:r>
            <w:r w:rsidR="00CC04E8" w:rsidRPr="00BC7574">
              <w:rPr>
                <w:rFonts w:asciiTheme="minorBidi" w:hAnsiTheme="minorBidi" w:cstheme="minorBidi"/>
                <w:sz w:val="16"/>
                <w:szCs w:val="16"/>
              </w:rPr>
              <w:t>unitOfMeasure</w:t>
            </w:r>
          </w:p>
        </w:tc>
      </w:tr>
    </w:tbl>
    <w:p w14:paraId="36852E33" w14:textId="77777777" w:rsidR="00A67875" w:rsidRDefault="00A67875" w:rsidP="00A67875"/>
    <w:p w14:paraId="2E4A327F" w14:textId="77E9D182" w:rsidR="00A67875" w:rsidRPr="00001001" w:rsidRDefault="00A67875" w:rsidP="00A67875">
      <w:r w:rsidRPr="00C4404A">
        <w:rPr>
          <w:b/>
          <w:bCs/>
          <w:color w:val="FF0000"/>
        </w:rPr>
        <w:t>Remarque</w:t>
      </w:r>
      <w:r>
        <w:rPr>
          <w:b/>
          <w:bCs/>
        </w:rPr>
        <w:t> </w:t>
      </w:r>
      <w:r>
        <w:t>:</w:t>
      </w:r>
      <w:r w:rsidRPr="00001001">
        <w:t xml:space="preserve"> pour identifier l’article l’un des deux champs [</w:t>
      </w:r>
      <w:r w:rsidRPr="00001001">
        <w:rPr>
          <w:b/>
          <w:bCs/>
          <w:color w:val="C00000"/>
        </w:rPr>
        <w:t>CEAN</w:t>
      </w:r>
      <w:r w:rsidRPr="00001001">
        <w:t xml:space="preserve">] ou </w:t>
      </w:r>
      <w:r w:rsidR="00B25F33" w:rsidRPr="00B25F33">
        <w:t>le couple</w:t>
      </w:r>
      <w:r w:rsidRPr="00B25F33">
        <w:t xml:space="preserve"> </w:t>
      </w:r>
      <w:r w:rsidRPr="00001001">
        <w:t>[</w:t>
      </w:r>
      <w:r w:rsidRPr="00001001">
        <w:rPr>
          <w:b/>
          <w:bCs/>
          <w:color w:val="C00000"/>
        </w:rPr>
        <w:t>POPN</w:t>
      </w:r>
      <w:r w:rsidRPr="00001001">
        <w:t xml:space="preserve">] </w:t>
      </w:r>
      <w:r w:rsidR="00B25F33" w:rsidRPr="00B25F33">
        <w:t xml:space="preserve">- </w:t>
      </w:r>
      <w:r w:rsidR="00B25F33" w:rsidRPr="00B25F33">
        <w:rPr>
          <w:rFonts w:asciiTheme="minorBidi" w:hAnsiTheme="minorBidi" w:cstheme="minorBidi"/>
        </w:rPr>
        <w:t>[</w:t>
      </w:r>
      <w:r w:rsidR="00B25F33" w:rsidRPr="00B25F33">
        <w:rPr>
          <w:b/>
          <w:bCs/>
          <w:color w:val="C00000"/>
        </w:rPr>
        <w:t>CFI1</w:t>
      </w:r>
      <w:r w:rsidR="00B25F33" w:rsidRPr="00B25F33">
        <w:rPr>
          <w:rFonts w:asciiTheme="minorBidi" w:hAnsiTheme="minorBidi" w:cstheme="minorBidi"/>
        </w:rPr>
        <w:t>]</w:t>
      </w:r>
      <w:r w:rsidR="00B25F33" w:rsidRPr="00B25F33">
        <w:t xml:space="preserve"> </w:t>
      </w:r>
      <w:r w:rsidRPr="00001001">
        <w:t xml:space="preserve">est obligatoire </w:t>
      </w:r>
    </w:p>
    <w:p w14:paraId="6FE797B8" w14:textId="77777777" w:rsidR="00CD782F" w:rsidRDefault="00CD782F" w:rsidP="0054761C"/>
    <w:p w14:paraId="1B68BE53" w14:textId="77777777" w:rsidR="00A67875" w:rsidRDefault="00A67875" w:rsidP="0054761C"/>
    <w:p w14:paraId="742B2FCA" w14:textId="77777777" w:rsidR="006A5884" w:rsidRDefault="006A5884" w:rsidP="006A5884">
      <w:pPr>
        <w:pStyle w:val="Heading4"/>
      </w:pPr>
      <w:r>
        <w:t xml:space="preserve">Format de réponse envoyé par M3 </w:t>
      </w:r>
    </w:p>
    <w:p w14:paraId="158AE3EA" w14:textId="77777777" w:rsidR="001E7B96" w:rsidRPr="005949B4" w:rsidRDefault="001E7B96" w:rsidP="001E7B96">
      <w:pPr>
        <w:pStyle w:val="NoSpacing"/>
        <w:rPr>
          <w:sz w:val="20"/>
          <w:szCs w:val="20"/>
          <w:lang w:val="fr-FR" w:eastAsia="en-AU"/>
        </w:rPr>
      </w:pPr>
    </w:p>
    <w:p w14:paraId="4ABAFC6B" w14:textId="613E19E9" w:rsidR="001B1AAE" w:rsidRDefault="001B1AAE" w:rsidP="001B1AAE">
      <w:pPr>
        <w:pStyle w:val="BodyText"/>
      </w:pPr>
      <w:r>
        <w:t xml:space="preserve">Cette partie présente un exemple de réponse de l’appel API d’une simulation de création de commande. </w:t>
      </w:r>
    </w:p>
    <w:p w14:paraId="7D1EF5FD" w14:textId="082CACF3" w:rsidR="001B1AAE" w:rsidRDefault="00492AE0" w:rsidP="001B1AAE">
      <w:pPr>
        <w:pStyle w:val="BodyText"/>
      </w:pPr>
      <w:r>
        <w:t>TECCOM</w:t>
      </w:r>
      <w:r w:rsidR="001B1AAE" w:rsidRPr="35E43626">
        <w:t> : EXT340MI-</w:t>
      </w:r>
      <w:r w:rsidR="001B1AAE">
        <w:t xml:space="preserve"> ORDERS_</w:t>
      </w:r>
      <w:r w:rsidR="00BD0AD6">
        <w:t>TECCOM</w:t>
      </w:r>
    </w:p>
    <w:p w14:paraId="4BB0C381" w14:textId="77777777" w:rsidR="00A67875" w:rsidRDefault="00A67875" w:rsidP="0054761C"/>
    <w:tbl>
      <w:tblPr>
        <w:tblW w:w="9493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80"/>
        <w:gridCol w:w="2835"/>
        <w:gridCol w:w="1120"/>
        <w:gridCol w:w="900"/>
        <w:gridCol w:w="3758"/>
      </w:tblGrid>
      <w:tr w:rsidR="00874B55" w:rsidRPr="007F0CC6" w14:paraId="60E2AEEC" w14:textId="63EB44BA" w:rsidTr="00945B6C">
        <w:trPr>
          <w:trHeight w:val="315"/>
          <w:tblHeader/>
          <w:jc w:val="center"/>
        </w:trPr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0000"/>
            <w:noWrap/>
            <w:vAlign w:val="center"/>
            <w:hideMark/>
          </w:tcPr>
          <w:p w14:paraId="4A5B90E5" w14:textId="77777777" w:rsidR="00874B55" w:rsidRPr="007F0CC6" w:rsidRDefault="00874B55" w:rsidP="00874B55">
            <w:pPr>
              <w:rPr>
                <w:rFonts w:asciiTheme="minorBidi" w:hAnsiTheme="minorBidi" w:cstheme="minorBidi"/>
                <w:b/>
                <w:bCs/>
                <w:i/>
                <w:iCs/>
                <w:color w:val="FFFFFF"/>
                <w:sz w:val="18"/>
                <w:szCs w:val="18"/>
                <w:lang w:eastAsia="fr-FR"/>
              </w:rPr>
            </w:pPr>
            <w:r w:rsidRPr="007F0CC6"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  <w:lang w:eastAsia="fr-FR"/>
              </w:rPr>
              <w:t>Champ</w:t>
            </w:r>
            <w:r w:rsidRPr="007F0CC6">
              <w:rPr>
                <w:rFonts w:asciiTheme="minorBidi" w:hAnsiTheme="minorBidi" w:cstheme="minorBidi"/>
                <w:b/>
                <w:bCs/>
                <w:color w:val="FFFFFF"/>
                <w:sz w:val="18"/>
                <w:szCs w:val="18"/>
                <w:lang w:eastAsia="fr-FR"/>
              </w:rPr>
              <w:t> 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0000"/>
            <w:noWrap/>
            <w:vAlign w:val="center"/>
            <w:hideMark/>
          </w:tcPr>
          <w:p w14:paraId="35D27F87" w14:textId="77777777" w:rsidR="00874B55" w:rsidRPr="007F0CC6" w:rsidRDefault="00874B55" w:rsidP="00874B55">
            <w:pPr>
              <w:rPr>
                <w:rFonts w:asciiTheme="minorBidi" w:hAnsiTheme="minorBidi" w:cstheme="minorBidi"/>
                <w:b/>
                <w:bCs/>
                <w:i/>
                <w:iCs/>
                <w:color w:val="FFFFFF"/>
                <w:sz w:val="18"/>
                <w:szCs w:val="18"/>
                <w:lang w:eastAsia="fr-FR"/>
              </w:rPr>
            </w:pPr>
            <w:r w:rsidRPr="007F0CC6"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  <w:lang w:eastAsia="fr-FR"/>
              </w:rPr>
              <w:t>Description</w:t>
            </w:r>
            <w:r w:rsidRPr="007F0CC6">
              <w:rPr>
                <w:rFonts w:asciiTheme="minorBidi" w:hAnsiTheme="minorBidi" w:cstheme="minorBidi"/>
                <w:b/>
                <w:bCs/>
                <w:color w:val="FFFFFF"/>
                <w:sz w:val="18"/>
                <w:szCs w:val="18"/>
                <w:lang w:eastAsia="fr-FR"/>
              </w:rPr>
              <w:t> 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0000"/>
            <w:noWrap/>
            <w:vAlign w:val="center"/>
            <w:hideMark/>
          </w:tcPr>
          <w:p w14:paraId="67732BD1" w14:textId="731CC755" w:rsidR="00874B55" w:rsidRPr="007F0CC6" w:rsidRDefault="00874B55" w:rsidP="00874B55">
            <w:pPr>
              <w:jc w:val="center"/>
              <w:rPr>
                <w:rFonts w:asciiTheme="minorBidi" w:hAnsiTheme="minorBidi" w:cstheme="minorBidi"/>
                <w:b/>
                <w:bCs/>
                <w:i/>
                <w:iCs/>
                <w:color w:val="FFFFFF"/>
                <w:sz w:val="18"/>
                <w:szCs w:val="18"/>
                <w:lang w:eastAsia="fr-FR"/>
              </w:rPr>
            </w:pPr>
            <w:r w:rsidRPr="007F0CC6"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  <w:lang w:eastAsia="fr-FR"/>
              </w:rPr>
              <w:t>Longueur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0000"/>
            <w:noWrap/>
            <w:vAlign w:val="center"/>
            <w:hideMark/>
          </w:tcPr>
          <w:p w14:paraId="4864DF98" w14:textId="32180C6E" w:rsidR="00874B55" w:rsidRPr="007F0CC6" w:rsidRDefault="00874B55" w:rsidP="00874B55">
            <w:pPr>
              <w:jc w:val="center"/>
              <w:rPr>
                <w:rFonts w:asciiTheme="minorBidi" w:hAnsiTheme="minorBidi" w:cstheme="minorBidi"/>
                <w:b/>
                <w:bCs/>
                <w:i/>
                <w:iCs/>
                <w:color w:val="FFFFFF"/>
                <w:sz w:val="18"/>
                <w:szCs w:val="18"/>
                <w:lang w:eastAsia="fr-FR"/>
              </w:rPr>
            </w:pPr>
            <w:r w:rsidRPr="007F0CC6"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  <w:lang w:eastAsia="fr-FR"/>
              </w:rPr>
              <w:t>Type</w:t>
            </w:r>
          </w:p>
        </w:tc>
        <w:tc>
          <w:tcPr>
            <w:tcW w:w="3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0000"/>
            <w:vAlign w:val="center"/>
          </w:tcPr>
          <w:p w14:paraId="53B888C2" w14:textId="14459564" w:rsidR="00874B55" w:rsidRPr="007F0CC6" w:rsidRDefault="00874B55" w:rsidP="00874B55">
            <w:pPr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  <w:lang w:eastAsia="fr-FR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  <w:lang w:eastAsia="fr-FR"/>
              </w:rPr>
              <w:t>Commentaire</w:t>
            </w:r>
          </w:p>
        </w:tc>
      </w:tr>
      <w:tr w:rsidR="00874B55" w:rsidRPr="007F0CC6" w14:paraId="2F53941C" w14:textId="5B9AC0A9" w:rsidTr="00945B6C">
        <w:trPr>
          <w:trHeight w:val="315"/>
          <w:jc w:val="center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5D725E" w14:textId="77777777" w:rsidR="00874B55" w:rsidRPr="001850D3" w:rsidRDefault="00874B55" w:rsidP="007F0CC6">
            <w:pPr>
              <w:rPr>
                <w:rFonts w:asciiTheme="minorBidi" w:hAnsiTheme="minorBidi" w:cstheme="minorBidi"/>
                <w:b/>
                <w:color w:val="000000"/>
                <w:sz w:val="18"/>
                <w:szCs w:val="18"/>
                <w:lang w:eastAsia="fr-FR"/>
              </w:rPr>
            </w:pPr>
            <w:r w:rsidRPr="001850D3">
              <w:rPr>
                <w:rFonts w:asciiTheme="minorBidi" w:hAnsiTheme="minorBidi" w:cstheme="minorBidi"/>
                <w:b/>
                <w:color w:val="000000"/>
                <w:sz w:val="18"/>
                <w:szCs w:val="18"/>
                <w:lang w:eastAsia="fr-FR"/>
              </w:rPr>
              <w:t>CONO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F969CC" w14:textId="77777777" w:rsidR="00874B55" w:rsidRPr="007F0CC6" w:rsidRDefault="00874B55" w:rsidP="007F0CC6">
            <w:pPr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</w:pPr>
            <w:r w:rsidRPr="007F0CC6"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>Code Société dans M3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5C9572" w14:textId="77777777" w:rsidR="00874B55" w:rsidRPr="007F0CC6" w:rsidRDefault="00874B55" w:rsidP="007F0CC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</w:pPr>
            <w:r w:rsidRPr="007F0CC6"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>3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DE0431" w14:textId="77777777" w:rsidR="00874B55" w:rsidRPr="007F0CC6" w:rsidRDefault="00874B55" w:rsidP="007F0CC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</w:pPr>
            <w:r w:rsidRPr="007F0CC6"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>A</w:t>
            </w:r>
          </w:p>
        </w:tc>
        <w:tc>
          <w:tcPr>
            <w:tcW w:w="3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DDF21A" w14:textId="5A986925" w:rsidR="00874B55" w:rsidRPr="007F0CC6" w:rsidRDefault="00DE2334" w:rsidP="00874B55">
            <w:pPr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</w:pPr>
            <w:r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>Renvoyer la valeur renseignée dans la requête</w:t>
            </w:r>
          </w:p>
        </w:tc>
      </w:tr>
      <w:tr w:rsidR="00874B55" w:rsidRPr="007F0CC6" w14:paraId="276F95BA" w14:textId="2CAE1AF4" w:rsidTr="00945B6C">
        <w:trPr>
          <w:trHeight w:val="315"/>
          <w:jc w:val="center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65B483" w14:textId="77777777" w:rsidR="00874B55" w:rsidRPr="001850D3" w:rsidRDefault="00874B55" w:rsidP="007F0CC6">
            <w:pPr>
              <w:rPr>
                <w:rFonts w:asciiTheme="minorBidi" w:hAnsiTheme="minorBidi" w:cstheme="minorBidi"/>
                <w:b/>
                <w:color w:val="000000"/>
                <w:sz w:val="18"/>
                <w:szCs w:val="18"/>
                <w:lang w:eastAsia="fr-FR"/>
              </w:rPr>
            </w:pPr>
            <w:r w:rsidRPr="001850D3">
              <w:rPr>
                <w:rFonts w:asciiTheme="minorBidi" w:hAnsiTheme="minorBidi" w:cstheme="minorBidi"/>
                <w:b/>
                <w:color w:val="000000"/>
                <w:sz w:val="18"/>
                <w:szCs w:val="18"/>
                <w:lang w:eastAsia="fr-FR"/>
              </w:rPr>
              <w:t>DIVI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CAE43A" w14:textId="77777777" w:rsidR="00874B55" w:rsidRPr="007F0CC6" w:rsidRDefault="00874B55" w:rsidP="007F0CC6">
            <w:pPr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</w:pPr>
            <w:r w:rsidRPr="007F0CC6"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>Code division dans M3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485B" w14:textId="77777777" w:rsidR="00874B55" w:rsidRPr="007F0CC6" w:rsidRDefault="00874B55" w:rsidP="007F0CC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</w:pPr>
            <w:r w:rsidRPr="007F0CC6"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>3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BEA93E" w14:textId="77777777" w:rsidR="00874B55" w:rsidRPr="007F0CC6" w:rsidRDefault="00874B55" w:rsidP="007F0CC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</w:pPr>
            <w:r w:rsidRPr="007F0CC6"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>A</w:t>
            </w:r>
          </w:p>
        </w:tc>
        <w:tc>
          <w:tcPr>
            <w:tcW w:w="3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4CCFAB" w14:textId="613C1FAF" w:rsidR="00874B55" w:rsidRPr="007F0CC6" w:rsidRDefault="00DE2334" w:rsidP="00874B55">
            <w:pPr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</w:pPr>
            <w:r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>Renvoyer la valeur renseignée dans la requête</w:t>
            </w:r>
          </w:p>
        </w:tc>
      </w:tr>
      <w:tr w:rsidR="00874B55" w:rsidRPr="007F0CC6" w14:paraId="492A5F99" w14:textId="13550F55" w:rsidTr="00945B6C">
        <w:trPr>
          <w:trHeight w:val="315"/>
          <w:jc w:val="center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CFD11D" w14:textId="77777777" w:rsidR="00874B55" w:rsidRPr="001850D3" w:rsidRDefault="00874B55" w:rsidP="007F0CC6">
            <w:pPr>
              <w:rPr>
                <w:rFonts w:asciiTheme="minorBidi" w:hAnsiTheme="minorBidi" w:cstheme="minorBidi"/>
                <w:b/>
                <w:color w:val="000000"/>
                <w:sz w:val="18"/>
                <w:szCs w:val="18"/>
                <w:lang w:eastAsia="fr-FR"/>
              </w:rPr>
            </w:pPr>
            <w:r w:rsidRPr="001850D3">
              <w:rPr>
                <w:rFonts w:asciiTheme="minorBidi" w:hAnsiTheme="minorBidi" w:cstheme="minorBidi"/>
                <w:b/>
                <w:color w:val="000000"/>
                <w:sz w:val="18"/>
                <w:szCs w:val="18"/>
                <w:lang w:eastAsia="fr-FR"/>
              </w:rPr>
              <w:t>CUNO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964FDB" w14:textId="77777777" w:rsidR="00874B55" w:rsidRPr="007F0CC6" w:rsidRDefault="00874B55" w:rsidP="007F0CC6">
            <w:pPr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</w:pPr>
            <w:r w:rsidRPr="007F0CC6"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>Code Client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824405" w14:textId="77777777" w:rsidR="00874B55" w:rsidRPr="007F0CC6" w:rsidRDefault="00874B55" w:rsidP="007F0CC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</w:pPr>
            <w:r w:rsidRPr="007F0CC6"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>10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786E41" w14:textId="77777777" w:rsidR="00874B55" w:rsidRPr="007F0CC6" w:rsidRDefault="00874B55" w:rsidP="007F0CC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</w:pPr>
            <w:r w:rsidRPr="007F0CC6"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>A</w:t>
            </w:r>
          </w:p>
        </w:tc>
        <w:tc>
          <w:tcPr>
            <w:tcW w:w="3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39F005" w14:textId="35322EDA" w:rsidR="00874B55" w:rsidRPr="007F0CC6" w:rsidRDefault="00DE2334" w:rsidP="00874B55">
            <w:pPr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</w:pPr>
            <w:r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>Renvoyer la valeur renseignée dans la requête</w:t>
            </w:r>
          </w:p>
        </w:tc>
      </w:tr>
      <w:tr w:rsidR="00874B55" w:rsidRPr="007F0CC6" w14:paraId="4C48908B" w14:textId="2B4FB6A6" w:rsidTr="00945B6C">
        <w:trPr>
          <w:trHeight w:val="315"/>
          <w:jc w:val="center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A23BF5" w14:textId="77777777" w:rsidR="00874B55" w:rsidRPr="001850D3" w:rsidRDefault="00874B55" w:rsidP="007F0CC6">
            <w:pPr>
              <w:rPr>
                <w:rFonts w:asciiTheme="minorBidi" w:hAnsiTheme="minorBidi" w:cstheme="minorBidi"/>
                <w:b/>
                <w:color w:val="000000"/>
                <w:sz w:val="18"/>
                <w:szCs w:val="18"/>
                <w:lang w:eastAsia="fr-FR"/>
              </w:rPr>
            </w:pPr>
            <w:r w:rsidRPr="001850D3">
              <w:rPr>
                <w:rFonts w:asciiTheme="minorBidi" w:hAnsiTheme="minorBidi" w:cstheme="minorBidi"/>
                <w:b/>
                <w:color w:val="000000"/>
                <w:sz w:val="18"/>
                <w:szCs w:val="18"/>
                <w:lang w:eastAsia="fr-FR"/>
              </w:rPr>
              <w:t>ITNO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E31BDD" w14:textId="77777777" w:rsidR="00874B55" w:rsidRPr="007F0CC6" w:rsidRDefault="00874B55" w:rsidP="007F0CC6">
            <w:pPr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</w:pPr>
            <w:r w:rsidRPr="007F0CC6"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>Code article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B0E2D9" w14:textId="77777777" w:rsidR="00874B55" w:rsidRPr="007F0CC6" w:rsidRDefault="00874B55" w:rsidP="007F0CC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</w:pPr>
            <w:r w:rsidRPr="007F0CC6"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>25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FB7872" w14:textId="77777777" w:rsidR="00874B55" w:rsidRPr="007F0CC6" w:rsidRDefault="00874B55" w:rsidP="007F0CC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</w:pPr>
            <w:r w:rsidRPr="007F0CC6"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>A</w:t>
            </w:r>
          </w:p>
        </w:tc>
        <w:tc>
          <w:tcPr>
            <w:tcW w:w="3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1EB66D" w14:textId="77777777" w:rsidR="00874B55" w:rsidRPr="007F0CC6" w:rsidRDefault="00874B55" w:rsidP="00874B55">
            <w:pPr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</w:pPr>
          </w:p>
        </w:tc>
      </w:tr>
      <w:tr w:rsidR="00874B55" w:rsidRPr="007F0CC6" w14:paraId="472C27F3" w14:textId="61FE6113" w:rsidTr="00945B6C">
        <w:trPr>
          <w:trHeight w:val="315"/>
          <w:jc w:val="center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DE0A54" w14:textId="77777777" w:rsidR="00874B55" w:rsidRPr="001850D3" w:rsidRDefault="00874B55" w:rsidP="007F0CC6">
            <w:pPr>
              <w:rPr>
                <w:rFonts w:asciiTheme="minorBidi" w:hAnsiTheme="minorBidi" w:cstheme="minorBidi"/>
                <w:b/>
                <w:color w:val="000000"/>
                <w:sz w:val="18"/>
                <w:szCs w:val="18"/>
                <w:lang w:eastAsia="fr-FR"/>
              </w:rPr>
            </w:pPr>
            <w:r w:rsidRPr="001850D3">
              <w:rPr>
                <w:rFonts w:asciiTheme="minorBidi" w:hAnsiTheme="minorBidi" w:cstheme="minorBidi"/>
                <w:b/>
                <w:color w:val="000000"/>
                <w:sz w:val="18"/>
                <w:szCs w:val="18"/>
                <w:lang w:eastAsia="fr-FR"/>
              </w:rPr>
              <w:t>ITDS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3EE638" w14:textId="77777777" w:rsidR="00874B55" w:rsidRPr="007F0CC6" w:rsidRDefault="00874B55" w:rsidP="007F0CC6">
            <w:pPr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</w:pPr>
            <w:r w:rsidRPr="007F0CC6"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>Référence fournisseur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12EAE8" w14:textId="77777777" w:rsidR="00874B55" w:rsidRPr="007F0CC6" w:rsidRDefault="00874B55" w:rsidP="007F0CC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</w:pPr>
            <w:r w:rsidRPr="007F0CC6"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>30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CA83B8" w14:textId="77777777" w:rsidR="00874B55" w:rsidRPr="007F0CC6" w:rsidRDefault="00874B55" w:rsidP="007F0CC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</w:pPr>
            <w:r w:rsidRPr="007F0CC6"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>A</w:t>
            </w:r>
          </w:p>
        </w:tc>
        <w:tc>
          <w:tcPr>
            <w:tcW w:w="3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DF13DB" w14:textId="77777777" w:rsidR="00874B55" w:rsidRPr="007F0CC6" w:rsidRDefault="00874B55" w:rsidP="00874B55">
            <w:pPr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</w:pPr>
          </w:p>
        </w:tc>
      </w:tr>
      <w:tr w:rsidR="00874B55" w:rsidRPr="007F0CC6" w14:paraId="6BB9381A" w14:textId="0B1D5C0C" w:rsidTr="00945B6C">
        <w:trPr>
          <w:trHeight w:val="315"/>
          <w:jc w:val="center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0563BB" w14:textId="77777777" w:rsidR="00874B55" w:rsidRPr="001850D3" w:rsidRDefault="00874B55" w:rsidP="007F0CC6">
            <w:pPr>
              <w:rPr>
                <w:rFonts w:asciiTheme="minorBidi" w:hAnsiTheme="minorBidi" w:cstheme="minorBidi"/>
                <w:b/>
                <w:color w:val="000000"/>
                <w:sz w:val="18"/>
                <w:szCs w:val="18"/>
                <w:lang w:eastAsia="fr-FR"/>
              </w:rPr>
            </w:pPr>
            <w:r w:rsidRPr="001850D3">
              <w:rPr>
                <w:rFonts w:asciiTheme="minorBidi" w:hAnsiTheme="minorBidi" w:cstheme="minorBidi"/>
                <w:b/>
                <w:color w:val="000000"/>
                <w:sz w:val="18"/>
                <w:szCs w:val="18"/>
                <w:lang w:eastAsia="fr-FR"/>
              </w:rPr>
              <w:t>FUDS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CFB73A" w14:textId="77777777" w:rsidR="00874B55" w:rsidRPr="007F0CC6" w:rsidRDefault="00874B55" w:rsidP="007F0CC6">
            <w:pPr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</w:pPr>
            <w:r w:rsidRPr="007F0CC6"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>Description article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B5120D" w14:textId="77777777" w:rsidR="00874B55" w:rsidRPr="007F0CC6" w:rsidRDefault="00874B55" w:rsidP="007F0CC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</w:pPr>
            <w:r w:rsidRPr="007F0CC6"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>36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82385E" w14:textId="77777777" w:rsidR="00874B55" w:rsidRPr="007F0CC6" w:rsidRDefault="00874B55" w:rsidP="007F0CC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</w:pPr>
            <w:r w:rsidRPr="007F0CC6"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>A</w:t>
            </w:r>
          </w:p>
        </w:tc>
        <w:tc>
          <w:tcPr>
            <w:tcW w:w="3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60FAD3" w14:textId="77777777" w:rsidR="00874B55" w:rsidRPr="007F0CC6" w:rsidRDefault="00874B55" w:rsidP="00874B55">
            <w:pPr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</w:pPr>
          </w:p>
        </w:tc>
      </w:tr>
      <w:tr w:rsidR="00874B55" w:rsidRPr="007F0CC6" w14:paraId="65A09E77" w14:textId="0D51BDB9" w:rsidTr="00945B6C">
        <w:trPr>
          <w:trHeight w:val="315"/>
          <w:jc w:val="center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AA2200" w14:textId="77777777" w:rsidR="00874B55" w:rsidRPr="001850D3" w:rsidRDefault="00874B55" w:rsidP="007F0CC6">
            <w:pPr>
              <w:rPr>
                <w:rFonts w:asciiTheme="minorBidi" w:hAnsiTheme="minorBidi" w:cstheme="minorBidi"/>
                <w:b/>
                <w:color w:val="000000"/>
                <w:sz w:val="18"/>
                <w:szCs w:val="18"/>
                <w:lang w:eastAsia="fr-FR"/>
              </w:rPr>
            </w:pPr>
            <w:r w:rsidRPr="001850D3">
              <w:rPr>
                <w:rFonts w:asciiTheme="minorBidi" w:hAnsiTheme="minorBidi" w:cstheme="minorBidi"/>
                <w:b/>
                <w:color w:val="000000"/>
                <w:sz w:val="18"/>
                <w:szCs w:val="18"/>
                <w:lang w:eastAsia="fr-FR"/>
              </w:rPr>
              <w:t>POPN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E72ADA" w14:textId="77777777" w:rsidR="00874B55" w:rsidRPr="007F0CC6" w:rsidRDefault="00874B55" w:rsidP="007F0CC6">
            <w:pPr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</w:pPr>
            <w:r w:rsidRPr="007F0CC6"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>Référence complémentaire article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63A04C" w14:textId="77777777" w:rsidR="00874B55" w:rsidRPr="007F0CC6" w:rsidRDefault="00874B55" w:rsidP="007F0CC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</w:pPr>
            <w:r w:rsidRPr="007F0CC6"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>30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0958CE" w14:textId="77777777" w:rsidR="00874B55" w:rsidRPr="007F0CC6" w:rsidRDefault="00874B55" w:rsidP="007F0CC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</w:pPr>
            <w:r w:rsidRPr="007F0CC6"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>A</w:t>
            </w:r>
          </w:p>
        </w:tc>
        <w:tc>
          <w:tcPr>
            <w:tcW w:w="3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E81B61" w14:textId="2355B1DE" w:rsidR="00874B55" w:rsidRPr="007F0CC6" w:rsidRDefault="001850D3" w:rsidP="00874B55">
            <w:pPr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</w:pPr>
            <w:r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>S</w:t>
            </w:r>
            <w:r w:rsidR="004326F7"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>I</w:t>
            </w:r>
            <w:r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 xml:space="preserve"> renseigné en entré </w:t>
            </w:r>
            <w:r w:rsidR="004326F7"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 xml:space="preserve">ALORS renvoyer la même valeur </w:t>
            </w:r>
            <w:r w:rsidR="00D14CA1"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 xml:space="preserve">SINON récupérer la valeur de </w:t>
            </w:r>
            <w:r w:rsidR="003B006F"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>POPN avec ALWT = 4</w:t>
            </w:r>
          </w:p>
        </w:tc>
      </w:tr>
      <w:tr w:rsidR="00874B55" w:rsidRPr="007F0CC6" w14:paraId="3E630EE6" w14:textId="188B2F6E" w:rsidTr="00945B6C">
        <w:trPr>
          <w:trHeight w:val="315"/>
          <w:jc w:val="center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EC2DF2" w14:textId="77777777" w:rsidR="00874B55" w:rsidRPr="001850D3" w:rsidRDefault="00874B55" w:rsidP="007F0CC6">
            <w:pPr>
              <w:rPr>
                <w:rFonts w:asciiTheme="minorBidi" w:hAnsiTheme="minorBidi" w:cstheme="minorBidi"/>
                <w:b/>
                <w:color w:val="000000"/>
                <w:sz w:val="18"/>
                <w:szCs w:val="18"/>
                <w:lang w:eastAsia="fr-FR"/>
              </w:rPr>
            </w:pPr>
            <w:r w:rsidRPr="001850D3">
              <w:rPr>
                <w:rFonts w:asciiTheme="minorBidi" w:hAnsiTheme="minorBidi" w:cstheme="minorBidi"/>
                <w:b/>
                <w:color w:val="000000"/>
                <w:sz w:val="18"/>
                <w:szCs w:val="18"/>
                <w:lang w:eastAsia="fr-FR"/>
              </w:rPr>
              <w:t>CFI1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AB7A46" w14:textId="77777777" w:rsidR="00874B55" w:rsidRPr="007F0CC6" w:rsidRDefault="00874B55" w:rsidP="007F0CC6">
            <w:pPr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</w:pPr>
            <w:r w:rsidRPr="007F0CC6"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>Code marque (ACR ou partenaire)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7EB5B4" w14:textId="77777777" w:rsidR="00874B55" w:rsidRPr="007F0CC6" w:rsidRDefault="00874B55" w:rsidP="007F0CC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</w:pPr>
            <w:r w:rsidRPr="007F0CC6"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>10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0DB846" w14:textId="77777777" w:rsidR="00874B55" w:rsidRPr="007F0CC6" w:rsidRDefault="00874B55" w:rsidP="007F0CC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</w:pPr>
            <w:r w:rsidRPr="007F0CC6"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>A</w:t>
            </w:r>
          </w:p>
        </w:tc>
        <w:tc>
          <w:tcPr>
            <w:tcW w:w="3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A75B9D" w14:textId="49ADDDDE" w:rsidR="00874B55" w:rsidRPr="007F0CC6" w:rsidRDefault="00E05B65" w:rsidP="00874B55">
            <w:pPr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</w:pPr>
            <w:r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>SI renseigné en entré ALORS renvoyer la même valeur</w:t>
            </w:r>
            <w:r w:rsidR="003317BC"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 xml:space="preserve"> SINON récupérer le code marque </w:t>
            </w:r>
            <w:r w:rsidR="00AB6331"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>de l’article</w:t>
            </w:r>
          </w:p>
        </w:tc>
      </w:tr>
      <w:tr w:rsidR="00874B55" w:rsidRPr="007F0CC6" w14:paraId="5D80E631" w14:textId="41D24BEB" w:rsidTr="00945B6C">
        <w:trPr>
          <w:trHeight w:val="315"/>
          <w:jc w:val="center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3F739B" w14:textId="77777777" w:rsidR="00874B55" w:rsidRPr="001850D3" w:rsidRDefault="00874B55" w:rsidP="007F0CC6">
            <w:pPr>
              <w:rPr>
                <w:rFonts w:asciiTheme="minorBidi" w:hAnsiTheme="minorBidi" w:cstheme="minorBidi"/>
                <w:b/>
                <w:color w:val="000000"/>
                <w:sz w:val="18"/>
                <w:szCs w:val="18"/>
                <w:lang w:eastAsia="fr-FR"/>
              </w:rPr>
            </w:pPr>
            <w:r w:rsidRPr="001850D3">
              <w:rPr>
                <w:rFonts w:asciiTheme="minorBidi" w:hAnsiTheme="minorBidi" w:cstheme="minorBidi"/>
                <w:b/>
                <w:color w:val="000000"/>
                <w:sz w:val="18"/>
                <w:szCs w:val="18"/>
                <w:lang w:eastAsia="fr-FR"/>
              </w:rPr>
              <w:t>CEAN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42EA49" w14:textId="77777777" w:rsidR="00874B55" w:rsidRPr="007F0CC6" w:rsidRDefault="00874B55" w:rsidP="007F0CC6">
            <w:pPr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</w:pPr>
            <w:r w:rsidRPr="007F0CC6"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>Code EAN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22B86E" w14:textId="77777777" w:rsidR="00874B55" w:rsidRPr="007F0CC6" w:rsidRDefault="00874B55" w:rsidP="007F0CC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</w:pPr>
            <w:r w:rsidRPr="007F0CC6"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>30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0A197E" w14:textId="77777777" w:rsidR="00874B55" w:rsidRPr="007F0CC6" w:rsidRDefault="00874B55" w:rsidP="007F0CC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</w:pPr>
            <w:r w:rsidRPr="007F0CC6"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>A</w:t>
            </w:r>
          </w:p>
        </w:tc>
        <w:tc>
          <w:tcPr>
            <w:tcW w:w="3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B7481E" w14:textId="73A352CD" w:rsidR="00874B55" w:rsidRPr="007F0CC6" w:rsidRDefault="00E05B65" w:rsidP="00874B55">
            <w:pPr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</w:pPr>
            <w:r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 xml:space="preserve">SI renseigné en entré ALORS renvoyer la même valeur </w:t>
            </w:r>
            <w:r w:rsidR="00AB6331"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 xml:space="preserve">SINON récupérer la valeur de POPN avec ALWT = </w:t>
            </w:r>
            <w:r w:rsidR="008B1C97"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>2/ ALWQ = EA13</w:t>
            </w:r>
          </w:p>
        </w:tc>
      </w:tr>
      <w:tr w:rsidR="00874B55" w:rsidRPr="007F0CC6" w14:paraId="2191A769" w14:textId="77BC26C1" w:rsidTr="00945B6C">
        <w:trPr>
          <w:trHeight w:val="315"/>
          <w:jc w:val="center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0BC376" w14:textId="77777777" w:rsidR="00874B55" w:rsidRPr="001850D3" w:rsidRDefault="00874B55" w:rsidP="007F0CC6">
            <w:pPr>
              <w:rPr>
                <w:rFonts w:asciiTheme="minorBidi" w:hAnsiTheme="minorBidi" w:cstheme="minorBidi"/>
                <w:b/>
                <w:color w:val="000000"/>
                <w:sz w:val="18"/>
                <w:szCs w:val="18"/>
                <w:lang w:eastAsia="fr-FR"/>
              </w:rPr>
            </w:pPr>
            <w:r w:rsidRPr="001850D3">
              <w:rPr>
                <w:rFonts w:asciiTheme="minorBidi" w:hAnsiTheme="minorBidi" w:cstheme="minorBidi"/>
                <w:b/>
                <w:color w:val="000000"/>
                <w:sz w:val="18"/>
                <w:szCs w:val="18"/>
                <w:lang w:eastAsia="fr-FR"/>
              </w:rPr>
              <w:t>ORQA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5661A8" w14:textId="77777777" w:rsidR="00874B55" w:rsidRPr="007F0CC6" w:rsidRDefault="00874B55" w:rsidP="007F0CC6">
            <w:pPr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</w:pPr>
            <w:r w:rsidRPr="007F0CC6"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>Quantité demandée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ED3110" w14:textId="77777777" w:rsidR="00874B55" w:rsidRPr="007F0CC6" w:rsidRDefault="00874B55" w:rsidP="007F0CC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</w:pPr>
            <w:r w:rsidRPr="007F0CC6"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>15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801425" w14:textId="77777777" w:rsidR="00874B55" w:rsidRPr="007F0CC6" w:rsidRDefault="00874B55" w:rsidP="007F0CC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</w:pPr>
            <w:r w:rsidRPr="007F0CC6"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>N</w:t>
            </w:r>
          </w:p>
        </w:tc>
        <w:tc>
          <w:tcPr>
            <w:tcW w:w="3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27B47A" w14:textId="12CF0DB8" w:rsidR="00874B55" w:rsidRPr="007F0CC6" w:rsidRDefault="00E30A16" w:rsidP="00874B55">
            <w:pPr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</w:pPr>
            <w:r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 xml:space="preserve">Renvoyer </w:t>
            </w:r>
            <w:r w:rsidR="00DE2334"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 xml:space="preserve">la valeur renseignée dans la requête </w:t>
            </w:r>
          </w:p>
        </w:tc>
      </w:tr>
      <w:tr w:rsidR="00874B55" w:rsidRPr="007F0CC6" w14:paraId="2E7A0400" w14:textId="524C2142" w:rsidTr="00945B6C">
        <w:trPr>
          <w:trHeight w:val="315"/>
          <w:jc w:val="center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D0240F" w14:textId="77777777" w:rsidR="00874B55" w:rsidRPr="001850D3" w:rsidRDefault="00874B55" w:rsidP="007F0CC6">
            <w:pPr>
              <w:rPr>
                <w:rFonts w:asciiTheme="minorBidi" w:hAnsiTheme="minorBidi" w:cstheme="minorBidi"/>
                <w:b/>
                <w:color w:val="000000"/>
                <w:sz w:val="18"/>
                <w:szCs w:val="18"/>
                <w:lang w:eastAsia="fr-FR"/>
              </w:rPr>
            </w:pPr>
            <w:r w:rsidRPr="001850D3">
              <w:rPr>
                <w:rFonts w:asciiTheme="minorBidi" w:hAnsiTheme="minorBidi" w:cstheme="minorBidi"/>
                <w:b/>
                <w:color w:val="000000"/>
                <w:sz w:val="18"/>
                <w:szCs w:val="18"/>
                <w:lang w:eastAsia="fr-FR"/>
              </w:rPr>
              <w:t>PBQA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044724" w14:textId="65D84681" w:rsidR="00874B55" w:rsidRPr="007F0CC6" w:rsidRDefault="00874B55" w:rsidP="007F0CC6">
            <w:pPr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</w:pPr>
            <w:r w:rsidRPr="007F0CC6"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>Quantité proposé</w:t>
            </w:r>
            <w:r w:rsidR="00BC3543"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>e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29F4F0" w14:textId="77777777" w:rsidR="00874B55" w:rsidRPr="007F0CC6" w:rsidRDefault="00874B55" w:rsidP="007F0CC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</w:pPr>
            <w:r w:rsidRPr="007F0CC6"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>15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A67242" w14:textId="77777777" w:rsidR="00874B55" w:rsidRPr="007F0CC6" w:rsidRDefault="00874B55" w:rsidP="007F0CC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</w:pPr>
            <w:r w:rsidRPr="007F0CC6"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>N</w:t>
            </w:r>
          </w:p>
        </w:tc>
        <w:tc>
          <w:tcPr>
            <w:tcW w:w="3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A4B33F" w14:textId="2002646B" w:rsidR="00874B55" w:rsidRPr="007F0CC6" w:rsidRDefault="00BC3543" w:rsidP="00874B55">
            <w:pPr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</w:pPr>
            <w:r w:rsidRPr="007F0CC6"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 xml:space="preserve">Quantité </w:t>
            </w:r>
            <w:r w:rsidR="004E42F7"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 xml:space="preserve">totale </w:t>
            </w:r>
            <w:r w:rsidRPr="007F0CC6"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>proposé</w:t>
            </w:r>
            <w:r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>e par dépôt</w:t>
            </w:r>
            <w:r w:rsidR="001D5A11"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 xml:space="preserve"> SI pas de quantité alors </w:t>
            </w:r>
            <w:r w:rsidR="00E558D6"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>« 0 »</w:t>
            </w:r>
          </w:p>
        </w:tc>
      </w:tr>
      <w:tr w:rsidR="00874B55" w:rsidRPr="007F0CC6" w14:paraId="0BCD6038" w14:textId="057F8535" w:rsidTr="00945B6C">
        <w:trPr>
          <w:trHeight w:val="315"/>
          <w:jc w:val="center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F84C6B" w14:textId="77777777" w:rsidR="00874B55" w:rsidRPr="001850D3" w:rsidRDefault="00874B55" w:rsidP="007F0CC6">
            <w:pPr>
              <w:rPr>
                <w:rFonts w:asciiTheme="minorBidi" w:hAnsiTheme="minorBidi" w:cstheme="minorBidi"/>
                <w:b/>
                <w:color w:val="000000"/>
                <w:sz w:val="18"/>
                <w:szCs w:val="18"/>
                <w:lang w:eastAsia="fr-FR"/>
              </w:rPr>
            </w:pPr>
            <w:r w:rsidRPr="001850D3">
              <w:rPr>
                <w:rFonts w:asciiTheme="minorBidi" w:hAnsiTheme="minorBidi" w:cstheme="minorBidi"/>
                <w:b/>
                <w:color w:val="000000"/>
                <w:sz w:val="18"/>
                <w:szCs w:val="18"/>
                <w:lang w:eastAsia="fr-FR"/>
              </w:rPr>
              <w:t>ALUN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98653C" w14:textId="77777777" w:rsidR="00874B55" w:rsidRPr="007F0CC6" w:rsidRDefault="00874B55" w:rsidP="007F0CC6">
            <w:pPr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</w:pPr>
            <w:r w:rsidRPr="007F0CC6"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>Unité de mesure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7089C3" w14:textId="77777777" w:rsidR="00874B55" w:rsidRPr="007F0CC6" w:rsidRDefault="00874B55" w:rsidP="007F0CC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</w:pPr>
            <w:r w:rsidRPr="007F0CC6"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>3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61C4F2" w14:textId="77777777" w:rsidR="00874B55" w:rsidRPr="007F0CC6" w:rsidRDefault="00874B55" w:rsidP="007F0CC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</w:pPr>
            <w:r w:rsidRPr="007F0CC6"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>A</w:t>
            </w:r>
          </w:p>
        </w:tc>
        <w:tc>
          <w:tcPr>
            <w:tcW w:w="3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25F210" w14:textId="45ABF674" w:rsidR="00874B55" w:rsidRPr="007F0CC6" w:rsidRDefault="00CD280B" w:rsidP="00874B55">
            <w:pPr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</w:pPr>
            <w:r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 xml:space="preserve">Renvoyer l’unité de la requête </w:t>
            </w:r>
          </w:p>
        </w:tc>
      </w:tr>
      <w:tr w:rsidR="00874B55" w:rsidRPr="007F0CC6" w14:paraId="39C0D1A0" w14:textId="526AC651" w:rsidTr="00945B6C">
        <w:trPr>
          <w:trHeight w:val="315"/>
          <w:jc w:val="center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F0F1D3" w14:textId="77777777" w:rsidR="00874B55" w:rsidRPr="001850D3" w:rsidRDefault="00874B55" w:rsidP="007F0CC6">
            <w:pPr>
              <w:rPr>
                <w:rFonts w:asciiTheme="minorBidi" w:hAnsiTheme="minorBidi" w:cstheme="minorBidi"/>
                <w:b/>
                <w:color w:val="000000"/>
                <w:sz w:val="18"/>
                <w:szCs w:val="18"/>
                <w:lang w:eastAsia="fr-FR"/>
              </w:rPr>
            </w:pPr>
            <w:r w:rsidRPr="001850D3">
              <w:rPr>
                <w:rFonts w:asciiTheme="minorBidi" w:hAnsiTheme="minorBidi" w:cstheme="minorBidi"/>
                <w:b/>
                <w:color w:val="000000"/>
                <w:sz w:val="18"/>
                <w:szCs w:val="18"/>
                <w:lang w:eastAsia="fr-FR"/>
              </w:rPr>
              <w:t>LNTX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7A0F4F" w14:textId="77777777" w:rsidR="00874B55" w:rsidRPr="007F0CC6" w:rsidRDefault="00874B55" w:rsidP="007F0CC6">
            <w:pPr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</w:pPr>
            <w:r w:rsidRPr="007F0CC6"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 xml:space="preserve">Texte de ligne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AA1380" w14:textId="77777777" w:rsidR="00874B55" w:rsidRPr="007F0CC6" w:rsidRDefault="00874B55" w:rsidP="007F0CC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</w:pPr>
            <w:r w:rsidRPr="007F0CC6"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>30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BB127C" w14:textId="77777777" w:rsidR="00874B55" w:rsidRPr="007F0CC6" w:rsidRDefault="00874B55" w:rsidP="007F0CC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</w:pPr>
            <w:r w:rsidRPr="007F0CC6"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>A</w:t>
            </w:r>
          </w:p>
        </w:tc>
        <w:tc>
          <w:tcPr>
            <w:tcW w:w="3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97D48D" w14:textId="77777777" w:rsidR="00874B55" w:rsidRPr="007D4D6E" w:rsidRDefault="00874B55" w:rsidP="00874B55">
            <w:pPr>
              <w:pStyle w:val="NoSpacing"/>
              <w:rPr>
                <w:rFonts w:asciiTheme="minorBidi" w:hAnsiTheme="minorBidi" w:cstheme="minorBidi"/>
                <w:sz w:val="16"/>
                <w:szCs w:val="16"/>
                <w:lang w:val="fr-FR"/>
              </w:rPr>
            </w:pPr>
            <w:r w:rsidRPr="007D4D6E">
              <w:rPr>
                <w:rFonts w:asciiTheme="minorBidi" w:hAnsiTheme="minorBidi" w:cstheme="minorBidi"/>
                <w:sz w:val="16"/>
                <w:szCs w:val="16"/>
                <w:lang w:val="fr-FR"/>
              </w:rPr>
              <w:t>Le texte de la ligne est calculé comme suit :</w:t>
            </w:r>
          </w:p>
          <w:p w14:paraId="3AC20608" w14:textId="510D655B" w:rsidR="00874B55" w:rsidRPr="00874B55" w:rsidRDefault="00874B55" w:rsidP="00874B55">
            <w:pPr>
              <w:pStyle w:val="NoSpacing"/>
              <w:rPr>
                <w:rFonts w:asciiTheme="minorBidi" w:hAnsiTheme="minorBidi" w:cstheme="minorBidi"/>
                <w:sz w:val="16"/>
                <w:szCs w:val="16"/>
                <w:lang w:val="fr-FR"/>
              </w:rPr>
            </w:pPr>
            <w:r w:rsidRPr="00874B55">
              <w:rPr>
                <w:rFonts w:asciiTheme="minorBidi" w:hAnsiTheme="minorBidi" w:cstheme="minorBidi"/>
                <w:b/>
                <w:bCs/>
                <w:sz w:val="16"/>
                <w:szCs w:val="16"/>
                <w:lang w:val="fr-FR"/>
              </w:rPr>
              <w:t>SI</w:t>
            </w:r>
            <w:r w:rsidRPr="00874B55">
              <w:rPr>
                <w:rFonts w:asciiTheme="minorBidi" w:hAnsiTheme="minorBidi" w:cstheme="minorBidi"/>
                <w:sz w:val="16"/>
                <w:szCs w:val="16"/>
                <w:lang w:val="fr-FR"/>
              </w:rPr>
              <w:t xml:space="preserve"> erreur de recherche [</w:t>
            </w:r>
            <w:r w:rsidRPr="00874B55">
              <w:rPr>
                <w:rFonts w:asciiTheme="minorBidi" w:hAnsiTheme="minorBidi" w:cstheme="minorBidi"/>
                <w:b/>
                <w:bCs/>
                <w:color w:val="C00000"/>
                <w:sz w:val="16"/>
                <w:szCs w:val="16"/>
                <w:lang w:val="fr-FR"/>
              </w:rPr>
              <w:t>ITNO</w:t>
            </w:r>
            <w:r w:rsidRPr="00874B55">
              <w:rPr>
                <w:rFonts w:asciiTheme="minorBidi" w:hAnsiTheme="minorBidi" w:cstheme="minorBidi"/>
                <w:sz w:val="16"/>
                <w:szCs w:val="16"/>
                <w:lang w:val="fr-FR"/>
              </w:rPr>
              <w:t>]</w:t>
            </w:r>
            <w:r w:rsidR="00AC24FF">
              <w:rPr>
                <w:rFonts w:asciiTheme="minorBidi" w:hAnsiTheme="minorBidi" w:cstheme="minorBidi"/>
                <w:sz w:val="16"/>
                <w:szCs w:val="16"/>
                <w:lang w:val="fr-FR"/>
              </w:rPr>
              <w:t xml:space="preserve"> </w:t>
            </w:r>
            <w:r w:rsidR="00AC24FF" w:rsidRPr="00AC24FF">
              <w:rPr>
                <w:rFonts w:asciiTheme="minorBidi" w:hAnsiTheme="minorBidi" w:cstheme="minorBidi"/>
                <w:b/>
                <w:bCs/>
                <w:sz w:val="16"/>
                <w:szCs w:val="16"/>
                <w:lang w:val="fr-FR"/>
              </w:rPr>
              <w:t>OU</w:t>
            </w:r>
            <w:r w:rsidR="00AC24FF">
              <w:rPr>
                <w:rFonts w:asciiTheme="minorBidi" w:hAnsiTheme="minorBidi" w:cstheme="minorBidi"/>
                <w:sz w:val="16"/>
                <w:szCs w:val="16"/>
                <w:lang w:val="fr-FR"/>
              </w:rPr>
              <w:t xml:space="preserve"> </w:t>
            </w:r>
            <w:commentRangeStart w:id="25"/>
            <w:commentRangeStart w:id="26"/>
            <w:r w:rsidR="00AC24FF" w:rsidRPr="00874B55">
              <w:rPr>
                <w:rFonts w:asciiTheme="minorBidi" w:hAnsiTheme="minorBidi" w:cstheme="minorBidi"/>
                <w:sz w:val="16"/>
                <w:szCs w:val="16"/>
                <w:lang w:val="fr-FR"/>
              </w:rPr>
              <w:t>[</w:t>
            </w:r>
            <w:r w:rsidR="00AC24FF" w:rsidRPr="00874B55">
              <w:rPr>
                <w:rFonts w:asciiTheme="minorBidi" w:hAnsiTheme="minorBidi" w:cstheme="minorBidi"/>
                <w:b/>
                <w:bCs/>
                <w:color w:val="C00000"/>
                <w:sz w:val="16"/>
                <w:szCs w:val="16"/>
                <w:lang w:val="fr-FR"/>
              </w:rPr>
              <w:t>PBQA</w:t>
            </w:r>
            <w:r w:rsidR="00AC24FF" w:rsidRPr="00874B55">
              <w:rPr>
                <w:rFonts w:asciiTheme="minorBidi" w:hAnsiTheme="minorBidi" w:cstheme="minorBidi"/>
                <w:sz w:val="16"/>
                <w:szCs w:val="16"/>
                <w:lang w:val="fr-FR"/>
              </w:rPr>
              <w:t>] =</w:t>
            </w:r>
            <w:r w:rsidR="00AC24FF">
              <w:rPr>
                <w:rFonts w:asciiTheme="minorBidi" w:hAnsiTheme="minorBidi" w:cstheme="minorBidi"/>
                <w:sz w:val="16"/>
                <w:szCs w:val="16"/>
                <w:lang w:val="fr-FR"/>
              </w:rPr>
              <w:t>0</w:t>
            </w:r>
            <w:r w:rsidRPr="00874B55">
              <w:rPr>
                <w:rFonts w:asciiTheme="minorBidi" w:hAnsiTheme="minorBidi" w:cstheme="minorBidi"/>
                <w:sz w:val="16"/>
                <w:szCs w:val="16"/>
                <w:lang w:val="fr-FR"/>
              </w:rPr>
              <w:t xml:space="preserve"> </w:t>
            </w:r>
            <w:commentRangeEnd w:id="25"/>
            <w:r w:rsidR="00AC24FF" w:rsidRPr="00874B55">
              <w:rPr>
                <w:rStyle w:val="CommentReference"/>
                <w:rFonts w:asciiTheme="minorBidi" w:hAnsiTheme="minorBidi" w:cstheme="minorBidi"/>
                <w:b/>
                <w:bCs/>
                <w:lang w:val="fr-FR"/>
              </w:rPr>
              <w:commentReference w:id="25"/>
            </w:r>
            <w:commentRangeEnd w:id="26"/>
            <w:r w:rsidR="00811F8E" w:rsidRPr="00874B55">
              <w:rPr>
                <w:rStyle w:val="CommentReference"/>
                <w:rFonts w:asciiTheme="minorBidi" w:hAnsiTheme="minorBidi" w:cstheme="minorBidi"/>
                <w:b/>
                <w:bCs/>
                <w:lang w:val="fr-FR"/>
              </w:rPr>
              <w:commentReference w:id="26"/>
            </w:r>
            <w:r w:rsidRPr="00874B55">
              <w:rPr>
                <w:rFonts w:asciiTheme="minorBidi" w:hAnsiTheme="minorBidi" w:cstheme="minorBidi"/>
                <w:b/>
                <w:bCs/>
                <w:sz w:val="16"/>
                <w:szCs w:val="16"/>
                <w:lang w:val="fr-FR"/>
              </w:rPr>
              <w:t>ALORS</w:t>
            </w:r>
            <w:r w:rsidRPr="00874B55">
              <w:rPr>
                <w:rFonts w:asciiTheme="minorBidi" w:hAnsiTheme="minorBidi" w:cstheme="minorBidi"/>
                <w:sz w:val="16"/>
                <w:szCs w:val="16"/>
                <w:lang w:val="fr-FR"/>
              </w:rPr>
              <w:t xml:space="preserve"> "</w:t>
            </w:r>
            <w:r w:rsidRPr="00874B55">
              <w:rPr>
                <w:rFonts w:asciiTheme="minorBidi" w:hAnsiTheme="minorBidi" w:cstheme="minorBidi"/>
                <w:i/>
                <w:color w:val="E36C0A" w:themeColor="accent6" w:themeShade="BF"/>
                <w:sz w:val="16"/>
                <w:szCs w:val="16"/>
                <w:lang w:val="fr-FR"/>
              </w:rPr>
              <w:t>Rejected</w:t>
            </w:r>
            <w:r w:rsidRPr="00874B55">
              <w:rPr>
                <w:rFonts w:asciiTheme="minorBidi" w:hAnsiTheme="minorBidi" w:cstheme="minorBidi"/>
                <w:sz w:val="16"/>
                <w:szCs w:val="16"/>
                <w:lang w:val="fr-FR"/>
              </w:rPr>
              <w:t>"</w:t>
            </w:r>
          </w:p>
          <w:p w14:paraId="406E2E75" w14:textId="77777777" w:rsidR="00874B55" w:rsidRPr="00874B55" w:rsidRDefault="00874B55" w:rsidP="00874B55">
            <w:pPr>
              <w:pStyle w:val="NoSpacing"/>
              <w:rPr>
                <w:rFonts w:asciiTheme="minorBidi" w:hAnsiTheme="minorBidi" w:cstheme="minorBidi"/>
                <w:sz w:val="16"/>
                <w:szCs w:val="16"/>
                <w:lang w:val="fr-FR"/>
              </w:rPr>
            </w:pPr>
            <w:r w:rsidRPr="00874B55">
              <w:rPr>
                <w:rFonts w:asciiTheme="minorBidi" w:hAnsiTheme="minorBidi" w:cstheme="minorBidi"/>
                <w:b/>
                <w:bCs/>
                <w:sz w:val="16"/>
                <w:szCs w:val="16"/>
                <w:lang w:val="fr-FR"/>
              </w:rPr>
              <w:t>SINON</w:t>
            </w:r>
            <w:r w:rsidRPr="00874B55">
              <w:rPr>
                <w:rFonts w:asciiTheme="minorBidi" w:hAnsiTheme="minorBidi" w:cstheme="minorBidi"/>
                <w:sz w:val="16"/>
                <w:szCs w:val="16"/>
                <w:lang w:val="fr-FR"/>
              </w:rPr>
              <w:t xml:space="preserve">, </w:t>
            </w:r>
            <w:r w:rsidRPr="00874B55">
              <w:rPr>
                <w:rFonts w:asciiTheme="minorBidi" w:hAnsiTheme="minorBidi" w:cstheme="minorBidi"/>
                <w:b/>
                <w:bCs/>
                <w:sz w:val="16"/>
                <w:szCs w:val="16"/>
                <w:lang w:val="fr-FR"/>
              </w:rPr>
              <w:t>SI</w:t>
            </w:r>
            <w:r w:rsidRPr="00874B55">
              <w:rPr>
                <w:rFonts w:asciiTheme="minorBidi" w:hAnsiTheme="minorBidi" w:cstheme="minorBidi"/>
                <w:sz w:val="16"/>
                <w:szCs w:val="16"/>
                <w:lang w:val="fr-FR"/>
              </w:rPr>
              <w:t xml:space="preserve"> [</w:t>
            </w:r>
            <w:r w:rsidRPr="00874B55">
              <w:rPr>
                <w:rFonts w:asciiTheme="minorBidi" w:hAnsiTheme="minorBidi" w:cstheme="minorBidi"/>
                <w:b/>
                <w:bCs/>
                <w:color w:val="C00000"/>
                <w:sz w:val="16"/>
                <w:szCs w:val="16"/>
                <w:lang w:val="fr-FR"/>
              </w:rPr>
              <w:t>PBQA</w:t>
            </w:r>
            <w:r w:rsidRPr="00874B55">
              <w:rPr>
                <w:rFonts w:asciiTheme="minorBidi" w:hAnsiTheme="minorBidi" w:cstheme="minorBidi"/>
                <w:sz w:val="16"/>
                <w:szCs w:val="16"/>
                <w:lang w:val="fr-FR"/>
              </w:rPr>
              <w:t>] = [</w:t>
            </w:r>
            <w:r w:rsidRPr="00874B55">
              <w:rPr>
                <w:rFonts w:asciiTheme="minorBidi" w:hAnsiTheme="minorBidi" w:cstheme="minorBidi"/>
                <w:b/>
                <w:bCs/>
                <w:color w:val="C00000"/>
                <w:sz w:val="16"/>
                <w:szCs w:val="16"/>
                <w:lang w:val="fr-FR"/>
              </w:rPr>
              <w:t>ORQA</w:t>
            </w:r>
            <w:r w:rsidRPr="00874B55">
              <w:rPr>
                <w:rFonts w:asciiTheme="minorBidi" w:hAnsiTheme="minorBidi" w:cstheme="minorBidi"/>
                <w:sz w:val="16"/>
                <w:szCs w:val="16"/>
                <w:lang w:val="fr-FR"/>
              </w:rPr>
              <w:t xml:space="preserve">] </w:t>
            </w:r>
            <w:r w:rsidRPr="00874B55">
              <w:rPr>
                <w:rFonts w:asciiTheme="minorBidi" w:hAnsiTheme="minorBidi" w:cstheme="minorBidi"/>
                <w:b/>
                <w:bCs/>
                <w:sz w:val="16"/>
                <w:szCs w:val="16"/>
                <w:lang w:val="fr-FR"/>
              </w:rPr>
              <w:t xml:space="preserve">ALORS </w:t>
            </w:r>
            <w:r w:rsidRPr="00874B55">
              <w:rPr>
                <w:rFonts w:asciiTheme="minorBidi" w:hAnsiTheme="minorBidi" w:cstheme="minorBidi"/>
                <w:sz w:val="16"/>
                <w:szCs w:val="16"/>
                <w:lang w:val="fr-FR"/>
              </w:rPr>
              <w:t>"</w:t>
            </w:r>
            <w:r w:rsidRPr="00874B55">
              <w:rPr>
                <w:rFonts w:asciiTheme="minorBidi" w:hAnsiTheme="minorBidi" w:cstheme="minorBidi"/>
                <w:i/>
                <w:color w:val="E36C0A" w:themeColor="accent6" w:themeShade="BF"/>
                <w:sz w:val="16"/>
                <w:szCs w:val="16"/>
                <w:lang w:val="fr-FR"/>
              </w:rPr>
              <w:t>ConfirmedWithoutChanges</w:t>
            </w:r>
            <w:r w:rsidRPr="00874B55">
              <w:rPr>
                <w:rFonts w:asciiTheme="minorBidi" w:hAnsiTheme="minorBidi" w:cstheme="minorBidi"/>
                <w:sz w:val="16"/>
                <w:szCs w:val="16"/>
                <w:lang w:val="fr-FR"/>
              </w:rPr>
              <w:t>",</w:t>
            </w:r>
          </w:p>
          <w:p w14:paraId="6546F048" w14:textId="5DF91844" w:rsidR="00874B55" w:rsidRPr="007F0CC6" w:rsidRDefault="00874B55" w:rsidP="00874B55">
            <w:pPr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</w:pPr>
            <w:r w:rsidRPr="00A67858">
              <w:rPr>
                <w:rFonts w:asciiTheme="minorBidi" w:hAnsiTheme="minorBidi" w:cstheme="minorBidi"/>
                <w:b/>
                <w:bCs/>
                <w:sz w:val="16"/>
                <w:szCs w:val="16"/>
              </w:rPr>
              <w:t>SINON</w:t>
            </w:r>
            <w:r w:rsidRPr="00A67858">
              <w:rPr>
                <w:rFonts w:asciiTheme="minorBidi" w:hAnsiTheme="minorBidi" w:cstheme="minorBidi"/>
                <w:sz w:val="16"/>
                <w:szCs w:val="16"/>
              </w:rPr>
              <w:t xml:space="preserve">, </w:t>
            </w:r>
            <w:r w:rsidRPr="00A67858">
              <w:rPr>
                <w:rFonts w:asciiTheme="minorBidi" w:hAnsiTheme="minorBidi" w:cstheme="minorBidi"/>
                <w:b/>
                <w:bCs/>
                <w:sz w:val="16"/>
                <w:szCs w:val="16"/>
              </w:rPr>
              <w:t>SI</w:t>
            </w:r>
            <w:r w:rsidRPr="00A67858">
              <w:rPr>
                <w:rFonts w:asciiTheme="minorBidi" w:hAnsiTheme="minorBidi" w:cstheme="minorBidi"/>
                <w:sz w:val="16"/>
                <w:szCs w:val="16"/>
              </w:rPr>
              <w:t xml:space="preserve"> [</w:t>
            </w:r>
            <w:r w:rsidRPr="00A67858">
              <w:rPr>
                <w:rFonts w:asciiTheme="minorBidi" w:hAnsiTheme="minorBidi" w:cstheme="minorBidi"/>
                <w:b/>
                <w:bCs/>
                <w:color w:val="C00000"/>
                <w:sz w:val="16"/>
                <w:szCs w:val="16"/>
              </w:rPr>
              <w:t>PBQA</w:t>
            </w:r>
            <w:r w:rsidRPr="00A67858">
              <w:rPr>
                <w:rFonts w:asciiTheme="minorBidi" w:hAnsiTheme="minorBidi" w:cstheme="minorBidi"/>
                <w:sz w:val="16"/>
                <w:szCs w:val="16"/>
              </w:rPr>
              <w:t>] &lt;&gt; [</w:t>
            </w:r>
            <w:r w:rsidRPr="00A67858">
              <w:rPr>
                <w:rFonts w:asciiTheme="minorBidi" w:hAnsiTheme="minorBidi" w:cstheme="minorBidi"/>
                <w:b/>
                <w:bCs/>
                <w:color w:val="C00000"/>
                <w:sz w:val="16"/>
                <w:szCs w:val="16"/>
              </w:rPr>
              <w:t>ORQA</w:t>
            </w:r>
            <w:r w:rsidRPr="00A67858">
              <w:rPr>
                <w:rFonts w:asciiTheme="minorBidi" w:hAnsiTheme="minorBidi" w:cstheme="minorBidi"/>
                <w:sz w:val="16"/>
                <w:szCs w:val="16"/>
              </w:rPr>
              <w:t xml:space="preserve">] </w:t>
            </w:r>
            <w:r w:rsidRPr="00A67858">
              <w:rPr>
                <w:rFonts w:asciiTheme="minorBidi" w:hAnsiTheme="minorBidi" w:cstheme="minorBidi"/>
                <w:b/>
                <w:bCs/>
                <w:sz w:val="16"/>
                <w:szCs w:val="16"/>
              </w:rPr>
              <w:t xml:space="preserve">ALORS </w:t>
            </w:r>
            <w:r w:rsidRPr="00A67858">
              <w:rPr>
                <w:rFonts w:asciiTheme="minorBidi" w:hAnsiTheme="minorBidi" w:cstheme="minorBidi"/>
                <w:sz w:val="16"/>
                <w:szCs w:val="16"/>
              </w:rPr>
              <w:t>"</w:t>
            </w:r>
            <w:r w:rsidRPr="00A67858">
              <w:rPr>
                <w:rFonts w:asciiTheme="minorBidi" w:hAnsiTheme="minorBidi" w:cstheme="minorBidi"/>
                <w:i/>
                <w:color w:val="E36C0A" w:themeColor="accent6" w:themeShade="BF"/>
                <w:sz w:val="16"/>
                <w:szCs w:val="16"/>
              </w:rPr>
              <w:t xml:space="preserve"> ConfirmedWithChanges</w:t>
            </w:r>
            <w:r w:rsidRPr="00A67858">
              <w:rPr>
                <w:rFonts w:asciiTheme="minorBidi" w:hAnsiTheme="minorBidi" w:cstheme="minorBidi"/>
                <w:sz w:val="16"/>
                <w:szCs w:val="16"/>
              </w:rPr>
              <w:t xml:space="preserve"> ".</w:t>
            </w:r>
          </w:p>
        </w:tc>
      </w:tr>
      <w:tr w:rsidR="00874B55" w:rsidRPr="007F0CC6" w14:paraId="27C2202F" w14:textId="2E61F184" w:rsidTr="00945B6C">
        <w:trPr>
          <w:trHeight w:val="315"/>
          <w:jc w:val="center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36B1E8" w14:textId="77777777" w:rsidR="00874B55" w:rsidRPr="001850D3" w:rsidRDefault="00874B55" w:rsidP="007F0CC6">
            <w:pPr>
              <w:rPr>
                <w:rFonts w:asciiTheme="minorBidi" w:hAnsiTheme="minorBidi" w:cstheme="minorBidi"/>
                <w:b/>
                <w:color w:val="000000"/>
                <w:sz w:val="18"/>
                <w:szCs w:val="18"/>
                <w:lang w:eastAsia="fr-FR"/>
              </w:rPr>
            </w:pPr>
            <w:r w:rsidRPr="001850D3">
              <w:rPr>
                <w:rFonts w:asciiTheme="minorBidi" w:hAnsiTheme="minorBidi" w:cstheme="minorBidi"/>
                <w:b/>
                <w:color w:val="000000"/>
                <w:sz w:val="18"/>
                <w:szCs w:val="18"/>
                <w:lang w:eastAsia="fr-FR"/>
              </w:rPr>
              <w:t>WHLO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53CF66" w14:textId="77777777" w:rsidR="00874B55" w:rsidRPr="007F0CC6" w:rsidRDefault="00874B55" w:rsidP="007F0CC6">
            <w:pPr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</w:pPr>
            <w:r w:rsidRPr="007F0CC6"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>Dépôt de livraison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4845C9" w14:textId="77777777" w:rsidR="00874B55" w:rsidRPr="007F0CC6" w:rsidRDefault="00874B55" w:rsidP="007F0CC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</w:pPr>
            <w:r w:rsidRPr="007F0CC6"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>3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A9FFAB" w14:textId="77777777" w:rsidR="00874B55" w:rsidRPr="007F0CC6" w:rsidRDefault="00874B55" w:rsidP="007F0CC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</w:pPr>
            <w:r w:rsidRPr="007F0CC6"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>A</w:t>
            </w:r>
          </w:p>
        </w:tc>
        <w:tc>
          <w:tcPr>
            <w:tcW w:w="3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7B1B02" w14:textId="01EF352D" w:rsidR="00874B55" w:rsidRPr="007F0CC6" w:rsidRDefault="00B35ED6" w:rsidP="00874B55">
            <w:pPr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</w:pPr>
            <w:r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>Dépôt de livraison</w:t>
            </w:r>
          </w:p>
        </w:tc>
      </w:tr>
      <w:tr w:rsidR="00874B55" w:rsidRPr="007F0CC6" w14:paraId="07B6A9BA" w14:textId="39C7C7C7" w:rsidTr="00945B6C">
        <w:trPr>
          <w:trHeight w:val="315"/>
          <w:jc w:val="center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59757A" w14:textId="77777777" w:rsidR="00874B55" w:rsidRPr="001850D3" w:rsidRDefault="00874B55" w:rsidP="007F0CC6">
            <w:pPr>
              <w:rPr>
                <w:rFonts w:asciiTheme="minorBidi" w:hAnsiTheme="minorBidi" w:cstheme="minorBidi"/>
                <w:b/>
                <w:color w:val="000000"/>
                <w:sz w:val="18"/>
                <w:szCs w:val="18"/>
                <w:lang w:eastAsia="fr-FR"/>
              </w:rPr>
            </w:pPr>
            <w:r w:rsidRPr="001850D3">
              <w:rPr>
                <w:rFonts w:asciiTheme="minorBidi" w:hAnsiTheme="minorBidi" w:cstheme="minorBidi"/>
                <w:b/>
                <w:color w:val="000000"/>
                <w:sz w:val="18"/>
                <w:szCs w:val="18"/>
                <w:lang w:eastAsia="fr-FR"/>
              </w:rPr>
              <w:t>CONQ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FCB152" w14:textId="77777777" w:rsidR="00874B55" w:rsidRPr="007F0CC6" w:rsidRDefault="00874B55" w:rsidP="007F0CC6">
            <w:pPr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</w:pPr>
            <w:r w:rsidRPr="007F0CC6"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>Quantité proposée par dépôt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2B7520" w14:textId="77777777" w:rsidR="00874B55" w:rsidRPr="007F0CC6" w:rsidRDefault="00874B55" w:rsidP="007F0CC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</w:pPr>
            <w:r w:rsidRPr="007F0CC6"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>15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391A66" w14:textId="77777777" w:rsidR="00874B55" w:rsidRPr="007F0CC6" w:rsidRDefault="00874B55" w:rsidP="007F0CC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</w:pPr>
            <w:r w:rsidRPr="007F0CC6"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>N</w:t>
            </w:r>
          </w:p>
        </w:tc>
        <w:tc>
          <w:tcPr>
            <w:tcW w:w="3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47E9CC" w14:textId="12B1BE94" w:rsidR="00874B55" w:rsidRPr="007F0CC6" w:rsidRDefault="004E42F7" w:rsidP="00874B55">
            <w:pPr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</w:pPr>
            <w:r w:rsidRPr="007F0CC6"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>proposé</w:t>
            </w:r>
            <w:r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>e par dépôt</w:t>
            </w:r>
          </w:p>
        </w:tc>
      </w:tr>
      <w:tr w:rsidR="00874B55" w:rsidRPr="007F0CC6" w14:paraId="150F83DF" w14:textId="4E9DDB2C" w:rsidTr="00945B6C">
        <w:trPr>
          <w:trHeight w:val="315"/>
          <w:jc w:val="center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9A02FD" w14:textId="77777777" w:rsidR="00874B55" w:rsidRPr="001850D3" w:rsidRDefault="00874B55" w:rsidP="007F0CC6">
            <w:pPr>
              <w:rPr>
                <w:rFonts w:asciiTheme="minorBidi" w:hAnsiTheme="minorBidi" w:cstheme="minorBidi"/>
                <w:b/>
                <w:color w:val="000000"/>
                <w:sz w:val="18"/>
                <w:szCs w:val="18"/>
                <w:lang w:eastAsia="fr-FR"/>
              </w:rPr>
            </w:pPr>
            <w:r w:rsidRPr="001850D3">
              <w:rPr>
                <w:rFonts w:asciiTheme="minorBidi" w:hAnsiTheme="minorBidi" w:cstheme="minorBidi"/>
                <w:b/>
                <w:color w:val="000000"/>
                <w:sz w:val="18"/>
                <w:szCs w:val="18"/>
                <w:lang w:eastAsia="fr-FR"/>
              </w:rPr>
              <w:t>AV01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716327" w14:textId="77777777" w:rsidR="00874B55" w:rsidRPr="007F0CC6" w:rsidRDefault="00874B55" w:rsidP="007F0CC6">
            <w:pPr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</w:pPr>
            <w:r w:rsidRPr="007F0CC6"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>Quantité disponible en stock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F58E56" w14:textId="77777777" w:rsidR="00874B55" w:rsidRPr="007F0CC6" w:rsidRDefault="00874B55" w:rsidP="007F0CC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</w:pPr>
            <w:r w:rsidRPr="007F0CC6"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>15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623171" w14:textId="77777777" w:rsidR="00874B55" w:rsidRPr="007F0CC6" w:rsidRDefault="00874B55" w:rsidP="007F0CC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</w:pPr>
            <w:r w:rsidRPr="007F0CC6"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>N</w:t>
            </w:r>
          </w:p>
        </w:tc>
        <w:tc>
          <w:tcPr>
            <w:tcW w:w="3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EDFFC7" w14:textId="77777777" w:rsidR="00874B55" w:rsidRPr="007F0CC6" w:rsidRDefault="00874B55" w:rsidP="00874B55">
            <w:pPr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</w:pPr>
          </w:p>
        </w:tc>
      </w:tr>
      <w:tr w:rsidR="00874B55" w:rsidRPr="007F0CC6" w14:paraId="0FC34E20" w14:textId="2734B4F6" w:rsidTr="00945B6C">
        <w:trPr>
          <w:trHeight w:val="315"/>
          <w:jc w:val="center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42CC9B" w14:textId="77777777" w:rsidR="00874B55" w:rsidRPr="001850D3" w:rsidRDefault="00874B55" w:rsidP="007F0CC6">
            <w:pPr>
              <w:rPr>
                <w:rFonts w:asciiTheme="minorBidi" w:hAnsiTheme="minorBidi" w:cstheme="minorBidi"/>
                <w:b/>
                <w:color w:val="000000"/>
                <w:sz w:val="18"/>
                <w:szCs w:val="18"/>
                <w:lang w:eastAsia="fr-FR"/>
              </w:rPr>
            </w:pPr>
            <w:r w:rsidRPr="001850D3">
              <w:rPr>
                <w:rFonts w:asciiTheme="minorBidi" w:hAnsiTheme="minorBidi" w:cstheme="minorBidi"/>
                <w:b/>
                <w:color w:val="000000"/>
                <w:sz w:val="18"/>
                <w:szCs w:val="18"/>
                <w:lang w:eastAsia="fr-FR"/>
              </w:rPr>
              <w:t>CODZ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B01630" w14:textId="77777777" w:rsidR="00874B55" w:rsidRPr="007F0CC6" w:rsidRDefault="00874B55" w:rsidP="007F0CC6">
            <w:pPr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</w:pPr>
            <w:r w:rsidRPr="007F0CC6"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>Date de livraison planifiée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4FF04A" w14:textId="77777777" w:rsidR="00874B55" w:rsidRPr="007F0CC6" w:rsidRDefault="00874B55" w:rsidP="007F0CC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</w:pPr>
            <w:r w:rsidRPr="007F0CC6"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>10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C21598" w14:textId="77777777" w:rsidR="00874B55" w:rsidRPr="007F0CC6" w:rsidRDefault="00874B55" w:rsidP="007F0CC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</w:pPr>
            <w:r w:rsidRPr="007F0CC6"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>A</w:t>
            </w:r>
          </w:p>
        </w:tc>
        <w:tc>
          <w:tcPr>
            <w:tcW w:w="3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0EF8AA" w14:textId="29548021" w:rsidR="00874B55" w:rsidRPr="007F0CC6" w:rsidRDefault="00865419" w:rsidP="00874B55">
            <w:pPr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</w:pPr>
            <w:r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>Date de livraison</w:t>
            </w:r>
          </w:p>
        </w:tc>
      </w:tr>
      <w:tr w:rsidR="00874B55" w:rsidRPr="007F0CC6" w14:paraId="172534D5" w14:textId="77FCBE28" w:rsidTr="00945B6C">
        <w:trPr>
          <w:trHeight w:val="315"/>
          <w:jc w:val="center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98D64C" w14:textId="77777777" w:rsidR="00874B55" w:rsidRPr="001850D3" w:rsidRDefault="00874B55" w:rsidP="007F0CC6">
            <w:pPr>
              <w:rPr>
                <w:rFonts w:asciiTheme="minorBidi" w:hAnsiTheme="minorBidi" w:cstheme="minorBidi"/>
                <w:b/>
                <w:color w:val="000000"/>
                <w:sz w:val="18"/>
                <w:szCs w:val="18"/>
                <w:lang w:eastAsia="fr-FR"/>
              </w:rPr>
            </w:pPr>
            <w:r w:rsidRPr="001850D3">
              <w:rPr>
                <w:rFonts w:asciiTheme="minorBidi" w:hAnsiTheme="minorBidi" w:cstheme="minorBidi"/>
                <w:b/>
                <w:color w:val="000000"/>
                <w:sz w:val="18"/>
                <w:szCs w:val="18"/>
                <w:lang w:eastAsia="fr-FR"/>
              </w:rPr>
              <w:t>COHZ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62160C" w14:textId="77777777" w:rsidR="00874B55" w:rsidRPr="007F0CC6" w:rsidRDefault="00874B55" w:rsidP="007F0CC6">
            <w:pPr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</w:pPr>
            <w:r w:rsidRPr="007F0CC6"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>Heure de livraison planifiée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F4AE89" w14:textId="77777777" w:rsidR="00874B55" w:rsidRPr="007F0CC6" w:rsidRDefault="00874B55" w:rsidP="007F0CC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</w:pPr>
            <w:r w:rsidRPr="007F0CC6"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>10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D8B85A" w14:textId="77777777" w:rsidR="00874B55" w:rsidRPr="007F0CC6" w:rsidRDefault="00874B55" w:rsidP="007F0CC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</w:pPr>
            <w:r w:rsidRPr="007F0CC6"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>A</w:t>
            </w:r>
          </w:p>
        </w:tc>
        <w:tc>
          <w:tcPr>
            <w:tcW w:w="3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1802DC" w14:textId="3EFA68B8" w:rsidR="00874B55" w:rsidRPr="007F0CC6" w:rsidRDefault="00865419" w:rsidP="00874B55">
            <w:pPr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</w:pPr>
            <w:r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>Heure de livraison</w:t>
            </w:r>
          </w:p>
        </w:tc>
      </w:tr>
      <w:tr w:rsidR="00874B55" w:rsidRPr="007F0CC6" w14:paraId="4B417159" w14:textId="696531FB" w:rsidTr="00945B6C">
        <w:trPr>
          <w:trHeight w:val="315"/>
          <w:jc w:val="center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6884A8" w14:textId="77777777" w:rsidR="00874B55" w:rsidRPr="001850D3" w:rsidRDefault="00874B55" w:rsidP="007F0CC6">
            <w:pPr>
              <w:rPr>
                <w:rFonts w:asciiTheme="minorBidi" w:hAnsiTheme="minorBidi" w:cstheme="minorBidi"/>
                <w:b/>
                <w:color w:val="000000"/>
                <w:sz w:val="18"/>
                <w:szCs w:val="18"/>
                <w:lang w:eastAsia="fr-FR"/>
              </w:rPr>
            </w:pPr>
            <w:r w:rsidRPr="001850D3">
              <w:rPr>
                <w:rFonts w:asciiTheme="minorBidi" w:hAnsiTheme="minorBidi" w:cstheme="minorBidi"/>
                <w:b/>
                <w:color w:val="000000"/>
                <w:sz w:val="18"/>
                <w:szCs w:val="18"/>
                <w:lang w:eastAsia="fr-FR"/>
              </w:rPr>
              <w:t>RESP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B5DA21" w14:textId="77777777" w:rsidR="00874B55" w:rsidRPr="007F0CC6" w:rsidRDefault="00874B55" w:rsidP="007F0CC6">
            <w:pPr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</w:pPr>
            <w:r w:rsidRPr="007F0CC6"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>Response class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7DE734" w14:textId="77777777" w:rsidR="00874B55" w:rsidRPr="007F0CC6" w:rsidRDefault="00874B55" w:rsidP="007F0CC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</w:pPr>
            <w:r w:rsidRPr="007F0CC6"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>10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1B66BF" w14:textId="77777777" w:rsidR="00874B55" w:rsidRPr="007F0CC6" w:rsidRDefault="00874B55" w:rsidP="007F0CC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</w:pPr>
            <w:r w:rsidRPr="007F0CC6"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>A</w:t>
            </w:r>
          </w:p>
        </w:tc>
        <w:tc>
          <w:tcPr>
            <w:tcW w:w="3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3B686F" w14:textId="673B721A" w:rsidR="00874B55" w:rsidRPr="007F0CC6" w:rsidRDefault="009B2785" w:rsidP="00874B55">
            <w:pPr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</w:pPr>
            <w:r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>Si Erreur Alors "Error"</w:t>
            </w:r>
          </w:p>
        </w:tc>
      </w:tr>
      <w:tr w:rsidR="00874B55" w:rsidRPr="007F0CC6" w14:paraId="371C6D05" w14:textId="524C8243" w:rsidTr="00945B6C">
        <w:trPr>
          <w:trHeight w:val="315"/>
          <w:jc w:val="center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A63382" w14:textId="77777777" w:rsidR="00874B55" w:rsidRPr="001850D3" w:rsidRDefault="00874B55" w:rsidP="007F0CC6">
            <w:pPr>
              <w:rPr>
                <w:rFonts w:asciiTheme="minorBidi" w:hAnsiTheme="minorBidi" w:cstheme="minorBidi"/>
                <w:b/>
                <w:color w:val="000000"/>
                <w:sz w:val="18"/>
                <w:szCs w:val="18"/>
                <w:lang w:eastAsia="fr-FR"/>
              </w:rPr>
            </w:pPr>
            <w:r w:rsidRPr="001850D3">
              <w:rPr>
                <w:rFonts w:asciiTheme="minorBidi" w:hAnsiTheme="minorBidi" w:cstheme="minorBidi"/>
                <w:b/>
                <w:color w:val="000000"/>
                <w:sz w:val="18"/>
                <w:szCs w:val="18"/>
                <w:lang w:eastAsia="fr-FR"/>
              </w:rPr>
              <w:t>CODE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12C358" w14:textId="77777777" w:rsidR="00874B55" w:rsidRPr="007F0CC6" w:rsidRDefault="00874B55" w:rsidP="007F0CC6">
            <w:pPr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</w:pPr>
            <w:r w:rsidRPr="007F0CC6"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>Code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DCB486" w14:textId="77777777" w:rsidR="00874B55" w:rsidRPr="007F0CC6" w:rsidRDefault="00874B55" w:rsidP="007F0CC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</w:pPr>
            <w:r w:rsidRPr="007F0CC6"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>10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06634D" w14:textId="77777777" w:rsidR="00874B55" w:rsidRPr="007F0CC6" w:rsidRDefault="00874B55" w:rsidP="007F0CC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</w:pPr>
            <w:r w:rsidRPr="007F0CC6"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>A</w:t>
            </w:r>
          </w:p>
        </w:tc>
        <w:tc>
          <w:tcPr>
            <w:tcW w:w="3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2E1EED" w14:textId="77777777" w:rsidR="00874B55" w:rsidRPr="007F0CC6" w:rsidRDefault="00874B55" w:rsidP="00874B55">
            <w:pPr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</w:pPr>
          </w:p>
        </w:tc>
      </w:tr>
      <w:tr w:rsidR="00874B55" w:rsidRPr="007F0CC6" w14:paraId="77BE49D4" w14:textId="538CE49A" w:rsidTr="00945B6C">
        <w:trPr>
          <w:trHeight w:val="315"/>
          <w:jc w:val="center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8F2FCF" w14:textId="77777777" w:rsidR="00874B55" w:rsidRPr="001850D3" w:rsidRDefault="00874B55" w:rsidP="007F0CC6">
            <w:pPr>
              <w:rPr>
                <w:rFonts w:asciiTheme="minorBidi" w:hAnsiTheme="minorBidi" w:cstheme="minorBidi"/>
                <w:b/>
                <w:color w:val="000000"/>
                <w:sz w:val="18"/>
                <w:szCs w:val="18"/>
                <w:lang w:eastAsia="fr-FR"/>
              </w:rPr>
            </w:pPr>
            <w:r w:rsidRPr="001850D3">
              <w:rPr>
                <w:rFonts w:asciiTheme="minorBidi" w:hAnsiTheme="minorBidi" w:cstheme="minorBidi"/>
                <w:b/>
                <w:color w:val="000000"/>
                <w:sz w:val="18"/>
                <w:szCs w:val="18"/>
                <w:lang w:eastAsia="fr-FR"/>
              </w:rPr>
              <w:t>TYPE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29ED9F" w14:textId="77777777" w:rsidR="00874B55" w:rsidRPr="007F0CC6" w:rsidRDefault="00874B55" w:rsidP="007F0CC6">
            <w:pPr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</w:pPr>
            <w:r w:rsidRPr="007F0CC6"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 xml:space="preserve">Type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8DA2EF" w14:textId="77777777" w:rsidR="00874B55" w:rsidRPr="007F0CC6" w:rsidRDefault="00874B55" w:rsidP="007F0CC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</w:pPr>
            <w:r w:rsidRPr="007F0CC6"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>5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912E" w14:textId="77777777" w:rsidR="00874B55" w:rsidRPr="007F0CC6" w:rsidRDefault="00874B55" w:rsidP="007F0CC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</w:pPr>
            <w:r w:rsidRPr="007F0CC6"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>A</w:t>
            </w:r>
          </w:p>
        </w:tc>
        <w:tc>
          <w:tcPr>
            <w:tcW w:w="3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2ABDE3" w14:textId="77777777" w:rsidR="00874B55" w:rsidRPr="007F0CC6" w:rsidRDefault="00874B55" w:rsidP="00874B55">
            <w:pPr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</w:pPr>
          </w:p>
        </w:tc>
      </w:tr>
      <w:tr w:rsidR="00874B55" w:rsidRPr="007F0CC6" w14:paraId="32B576A5" w14:textId="1292C1FC" w:rsidTr="00945B6C">
        <w:trPr>
          <w:trHeight w:val="315"/>
          <w:jc w:val="center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234C17" w14:textId="77777777" w:rsidR="00874B55" w:rsidRPr="001850D3" w:rsidRDefault="00874B55" w:rsidP="007F0CC6">
            <w:pPr>
              <w:rPr>
                <w:rFonts w:asciiTheme="minorBidi" w:hAnsiTheme="minorBidi" w:cstheme="minorBidi"/>
                <w:b/>
                <w:color w:val="000000"/>
                <w:sz w:val="18"/>
                <w:szCs w:val="18"/>
                <w:lang w:eastAsia="fr-FR"/>
              </w:rPr>
            </w:pPr>
            <w:r w:rsidRPr="001850D3">
              <w:rPr>
                <w:rFonts w:asciiTheme="minorBidi" w:hAnsiTheme="minorBidi" w:cstheme="minorBidi"/>
                <w:b/>
                <w:color w:val="000000"/>
                <w:sz w:val="18"/>
                <w:szCs w:val="18"/>
                <w:lang w:eastAsia="fr-FR"/>
              </w:rPr>
              <w:lastRenderedPageBreak/>
              <w:t>TEXT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2AF4C9" w14:textId="77777777" w:rsidR="00874B55" w:rsidRPr="007F0CC6" w:rsidRDefault="00874B55" w:rsidP="007F0CC6">
            <w:pPr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</w:pPr>
            <w:r w:rsidRPr="007F0CC6"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>Texte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FD821B" w14:textId="77777777" w:rsidR="00874B55" w:rsidRPr="007F0CC6" w:rsidRDefault="00874B55" w:rsidP="007F0CC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</w:pPr>
            <w:r w:rsidRPr="007F0CC6"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>120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7543C3" w14:textId="77777777" w:rsidR="00874B55" w:rsidRPr="007F0CC6" w:rsidRDefault="00874B55" w:rsidP="007F0CC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</w:pPr>
            <w:r w:rsidRPr="007F0CC6"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>A</w:t>
            </w:r>
          </w:p>
        </w:tc>
        <w:tc>
          <w:tcPr>
            <w:tcW w:w="3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28A39C" w14:textId="77777777" w:rsidR="00874B55" w:rsidRPr="007F0CC6" w:rsidRDefault="00874B55" w:rsidP="00874B55">
            <w:pPr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</w:pPr>
          </w:p>
        </w:tc>
      </w:tr>
      <w:tr w:rsidR="00874B55" w:rsidRPr="007F0CC6" w14:paraId="54D69DAF" w14:textId="308FF9E5" w:rsidTr="00945B6C">
        <w:trPr>
          <w:trHeight w:val="315"/>
          <w:jc w:val="center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955382" w14:textId="77777777" w:rsidR="00874B55" w:rsidRPr="001850D3" w:rsidRDefault="00874B55" w:rsidP="007F0CC6">
            <w:pPr>
              <w:rPr>
                <w:rFonts w:asciiTheme="minorBidi" w:hAnsiTheme="minorBidi" w:cstheme="minorBidi"/>
                <w:b/>
                <w:color w:val="000000"/>
                <w:sz w:val="18"/>
                <w:szCs w:val="18"/>
                <w:lang w:eastAsia="fr-FR"/>
              </w:rPr>
            </w:pPr>
            <w:r w:rsidRPr="001850D3">
              <w:rPr>
                <w:rFonts w:asciiTheme="minorBidi" w:hAnsiTheme="minorBidi" w:cstheme="minorBidi"/>
                <w:b/>
                <w:color w:val="000000"/>
                <w:sz w:val="18"/>
                <w:szCs w:val="18"/>
                <w:lang w:eastAsia="fr-FR"/>
              </w:rPr>
              <w:t>LNUM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B18B93" w14:textId="77777777" w:rsidR="00874B55" w:rsidRPr="007F0CC6" w:rsidRDefault="00874B55" w:rsidP="007F0CC6">
            <w:pPr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</w:pPr>
            <w:r w:rsidRPr="007F0CC6"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>Numéro de ligne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446F3B" w14:textId="77777777" w:rsidR="00874B55" w:rsidRPr="007F0CC6" w:rsidRDefault="00874B55" w:rsidP="007F0CC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</w:pPr>
            <w:r w:rsidRPr="007F0CC6"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>10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6BE254" w14:textId="77777777" w:rsidR="00874B55" w:rsidRPr="007F0CC6" w:rsidRDefault="00874B55" w:rsidP="007F0CC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</w:pPr>
            <w:r w:rsidRPr="007F0CC6"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>N</w:t>
            </w:r>
          </w:p>
        </w:tc>
        <w:tc>
          <w:tcPr>
            <w:tcW w:w="3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728E5A" w14:textId="2903CA1F" w:rsidR="00874B55" w:rsidRPr="007F0CC6" w:rsidRDefault="0092671D" w:rsidP="00874B55">
            <w:pPr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</w:pPr>
            <w:r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 xml:space="preserve">Renvoyer le numéro de ligne </w:t>
            </w:r>
            <w:r w:rsidR="007F452E"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>de la requête</w:t>
            </w:r>
          </w:p>
        </w:tc>
      </w:tr>
      <w:tr w:rsidR="00874B55" w:rsidRPr="007F0CC6" w14:paraId="11840CDB" w14:textId="37AEABE8" w:rsidTr="00945B6C">
        <w:trPr>
          <w:trHeight w:val="315"/>
          <w:jc w:val="center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6C355D" w14:textId="77777777" w:rsidR="00874B55" w:rsidRPr="001850D3" w:rsidRDefault="00874B55" w:rsidP="007F0CC6">
            <w:pPr>
              <w:rPr>
                <w:rFonts w:asciiTheme="minorBidi" w:hAnsiTheme="minorBidi" w:cstheme="minorBidi"/>
                <w:b/>
                <w:color w:val="000000"/>
                <w:sz w:val="18"/>
                <w:szCs w:val="18"/>
                <w:lang w:eastAsia="fr-FR"/>
              </w:rPr>
            </w:pPr>
            <w:r w:rsidRPr="001850D3">
              <w:rPr>
                <w:rFonts w:asciiTheme="minorBidi" w:hAnsiTheme="minorBidi" w:cstheme="minorBidi"/>
                <w:b/>
                <w:color w:val="000000"/>
                <w:sz w:val="18"/>
                <w:szCs w:val="18"/>
                <w:lang w:eastAsia="fr-FR"/>
              </w:rPr>
              <w:t>CONM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48151C" w14:textId="77777777" w:rsidR="00874B55" w:rsidRPr="007F0CC6" w:rsidRDefault="00874B55" w:rsidP="007F0CC6">
            <w:pPr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</w:pPr>
            <w:r w:rsidRPr="007F0CC6"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>Description de la division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5EDBB1" w14:textId="77777777" w:rsidR="00874B55" w:rsidRPr="007F0CC6" w:rsidRDefault="00874B55" w:rsidP="007F0CC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</w:pPr>
            <w:r w:rsidRPr="007F0CC6"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>36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1EED57" w14:textId="77777777" w:rsidR="00874B55" w:rsidRPr="007F0CC6" w:rsidRDefault="00874B55" w:rsidP="007F0CC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</w:pPr>
            <w:r w:rsidRPr="007F0CC6"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>A</w:t>
            </w:r>
          </w:p>
        </w:tc>
        <w:tc>
          <w:tcPr>
            <w:tcW w:w="3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05A225" w14:textId="77777777" w:rsidR="00874B55" w:rsidRPr="007F0CC6" w:rsidRDefault="00874B55" w:rsidP="00874B55">
            <w:pPr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</w:pPr>
          </w:p>
        </w:tc>
      </w:tr>
      <w:tr w:rsidR="00874B55" w:rsidRPr="007F0CC6" w14:paraId="78EA7EEC" w14:textId="52465C35" w:rsidTr="00945B6C">
        <w:trPr>
          <w:trHeight w:val="315"/>
          <w:jc w:val="center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EDF6C4" w14:textId="77777777" w:rsidR="00874B55" w:rsidRPr="001850D3" w:rsidRDefault="00874B55" w:rsidP="007F0CC6">
            <w:pPr>
              <w:rPr>
                <w:rFonts w:asciiTheme="minorBidi" w:hAnsiTheme="minorBidi" w:cstheme="minorBidi"/>
                <w:b/>
                <w:color w:val="000000"/>
                <w:sz w:val="18"/>
                <w:szCs w:val="18"/>
                <w:lang w:eastAsia="fr-FR"/>
              </w:rPr>
            </w:pPr>
            <w:r w:rsidRPr="001850D3">
              <w:rPr>
                <w:rFonts w:asciiTheme="minorBidi" w:hAnsiTheme="minorBidi" w:cstheme="minorBidi"/>
                <w:b/>
                <w:color w:val="000000"/>
                <w:sz w:val="18"/>
                <w:szCs w:val="18"/>
                <w:lang w:eastAsia="fr-FR"/>
              </w:rPr>
              <w:t>SAPR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20826F" w14:textId="77777777" w:rsidR="00874B55" w:rsidRPr="007F0CC6" w:rsidRDefault="00874B55" w:rsidP="007F0CC6">
            <w:pPr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</w:pPr>
            <w:r w:rsidRPr="007F0CC6"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>Prix unitaire brut de l’article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38D63D" w14:textId="77777777" w:rsidR="00874B55" w:rsidRPr="007F0CC6" w:rsidRDefault="00874B55" w:rsidP="007F0CC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</w:pPr>
            <w:r w:rsidRPr="007F0CC6"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>15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F83A8" w14:textId="77777777" w:rsidR="00874B55" w:rsidRPr="007F0CC6" w:rsidRDefault="00874B55" w:rsidP="007F0CC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</w:pPr>
            <w:r w:rsidRPr="007F0CC6"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>N</w:t>
            </w:r>
          </w:p>
        </w:tc>
        <w:tc>
          <w:tcPr>
            <w:tcW w:w="3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4C512A" w14:textId="77777777" w:rsidR="00874B55" w:rsidRPr="007F0CC6" w:rsidRDefault="00874B55" w:rsidP="00874B55">
            <w:pPr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</w:pPr>
          </w:p>
        </w:tc>
      </w:tr>
      <w:tr w:rsidR="00874B55" w:rsidRPr="007F0CC6" w14:paraId="3D64404C" w14:textId="173FD560" w:rsidTr="00945B6C">
        <w:trPr>
          <w:trHeight w:val="315"/>
          <w:jc w:val="center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141B18" w14:textId="77777777" w:rsidR="00874B55" w:rsidRPr="001850D3" w:rsidRDefault="00874B55" w:rsidP="007F0CC6">
            <w:pPr>
              <w:rPr>
                <w:rFonts w:asciiTheme="minorBidi" w:hAnsiTheme="minorBidi" w:cstheme="minorBidi"/>
                <w:b/>
                <w:color w:val="000000"/>
                <w:sz w:val="18"/>
                <w:szCs w:val="18"/>
                <w:lang w:eastAsia="fr-FR"/>
              </w:rPr>
            </w:pPr>
            <w:r w:rsidRPr="001850D3">
              <w:rPr>
                <w:rFonts w:asciiTheme="minorBidi" w:hAnsiTheme="minorBidi" w:cstheme="minorBidi"/>
                <w:b/>
                <w:color w:val="000000"/>
                <w:sz w:val="18"/>
                <w:szCs w:val="18"/>
                <w:lang w:eastAsia="fr-FR"/>
              </w:rPr>
              <w:t>SACD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604F32" w14:textId="77777777" w:rsidR="00874B55" w:rsidRPr="007F0CC6" w:rsidRDefault="00874B55" w:rsidP="007F0CC6">
            <w:pPr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</w:pPr>
            <w:r w:rsidRPr="007F0CC6"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 xml:space="preserve">Quantité du prix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CB0516" w14:textId="77777777" w:rsidR="00874B55" w:rsidRPr="007F0CC6" w:rsidRDefault="00874B55" w:rsidP="007F0CC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</w:pPr>
            <w:r w:rsidRPr="007F0CC6"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>15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8EE141" w14:textId="77777777" w:rsidR="00874B55" w:rsidRPr="007F0CC6" w:rsidRDefault="00874B55" w:rsidP="007F0CC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</w:pPr>
            <w:r w:rsidRPr="007F0CC6"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>N</w:t>
            </w:r>
          </w:p>
        </w:tc>
        <w:tc>
          <w:tcPr>
            <w:tcW w:w="3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E9897D" w14:textId="77777777" w:rsidR="00874B55" w:rsidRPr="007F0CC6" w:rsidRDefault="00874B55" w:rsidP="00874B55">
            <w:pPr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</w:pPr>
          </w:p>
        </w:tc>
      </w:tr>
      <w:tr w:rsidR="00874B55" w:rsidRPr="007F0CC6" w14:paraId="28A71DA4" w14:textId="134CB16E" w:rsidTr="00945B6C">
        <w:trPr>
          <w:trHeight w:val="315"/>
          <w:jc w:val="center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037A9A" w14:textId="77777777" w:rsidR="00874B55" w:rsidRPr="001850D3" w:rsidRDefault="00874B55" w:rsidP="007F0CC6">
            <w:pPr>
              <w:rPr>
                <w:rFonts w:asciiTheme="minorBidi" w:hAnsiTheme="minorBidi" w:cstheme="minorBidi"/>
                <w:b/>
                <w:color w:val="000000"/>
                <w:sz w:val="18"/>
                <w:szCs w:val="18"/>
                <w:lang w:eastAsia="fr-FR"/>
              </w:rPr>
            </w:pPr>
            <w:r w:rsidRPr="001850D3">
              <w:rPr>
                <w:rFonts w:asciiTheme="minorBidi" w:hAnsiTheme="minorBidi" w:cstheme="minorBidi"/>
                <w:b/>
                <w:color w:val="000000"/>
                <w:sz w:val="18"/>
                <w:szCs w:val="18"/>
                <w:lang w:eastAsia="fr-FR"/>
              </w:rPr>
              <w:t>LNAM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833B5E" w14:textId="77777777" w:rsidR="00874B55" w:rsidRPr="007F0CC6" w:rsidRDefault="00874B55" w:rsidP="007F0CC6">
            <w:pPr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</w:pPr>
            <w:r w:rsidRPr="007F0CC6"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>Prix total net de l’article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893B51" w14:textId="77777777" w:rsidR="00874B55" w:rsidRPr="007F0CC6" w:rsidRDefault="00874B55" w:rsidP="007F0CC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</w:pPr>
            <w:r w:rsidRPr="007F0CC6"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>15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B59F25" w14:textId="77777777" w:rsidR="00874B55" w:rsidRPr="007F0CC6" w:rsidRDefault="00874B55" w:rsidP="007F0CC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</w:pPr>
            <w:r w:rsidRPr="007F0CC6"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>N</w:t>
            </w:r>
          </w:p>
        </w:tc>
        <w:tc>
          <w:tcPr>
            <w:tcW w:w="3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3F8C7A" w14:textId="399C8B24" w:rsidR="00874B55" w:rsidRPr="007F0CC6" w:rsidRDefault="00D75782" w:rsidP="00874B55">
            <w:pPr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</w:pPr>
            <w:commentRangeStart w:id="27"/>
            <w:commentRangeStart w:id="28"/>
            <w:r w:rsidRPr="00183227">
              <w:rPr>
                <w:rFonts w:asciiTheme="minorBidi" w:hAnsiTheme="minorBidi" w:cstheme="minorBidi"/>
                <w:b/>
                <w:bCs/>
                <w:color w:val="000000"/>
                <w:sz w:val="18"/>
                <w:szCs w:val="18"/>
                <w:lang w:eastAsia="fr-FR"/>
              </w:rPr>
              <w:t>NEPR</w:t>
            </w:r>
            <w:r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 xml:space="preserve"> * </w:t>
            </w:r>
            <w:r w:rsidRPr="00183227">
              <w:rPr>
                <w:rFonts w:asciiTheme="minorBidi" w:hAnsiTheme="minorBidi" w:cstheme="minorBidi"/>
                <w:b/>
                <w:bCs/>
                <w:color w:val="000000"/>
                <w:sz w:val="18"/>
                <w:szCs w:val="18"/>
                <w:lang w:eastAsia="fr-FR"/>
              </w:rPr>
              <w:t>CONQ</w:t>
            </w:r>
            <w:commentRangeEnd w:id="27"/>
            <w:r w:rsidR="00703203">
              <w:rPr>
                <w:rStyle w:val="CommentReference"/>
                <w:rFonts w:asciiTheme="minorBidi" w:hAnsiTheme="minorBidi" w:cstheme="minorBidi"/>
                <w:b/>
                <w:bCs/>
                <w:color w:val="000000"/>
                <w:sz w:val="18"/>
                <w:szCs w:val="18"/>
                <w:lang w:eastAsia="fr-FR"/>
              </w:rPr>
              <w:commentReference w:id="27"/>
            </w:r>
            <w:commentRangeEnd w:id="28"/>
            <w:r w:rsidR="0076605C">
              <w:rPr>
                <w:rStyle w:val="CommentReference"/>
                <w:rFonts w:asciiTheme="minorBidi" w:hAnsiTheme="minorBidi" w:cstheme="minorBidi"/>
                <w:b/>
                <w:bCs/>
                <w:color w:val="000000"/>
                <w:sz w:val="18"/>
                <w:szCs w:val="18"/>
                <w:lang w:eastAsia="fr-FR"/>
              </w:rPr>
              <w:commentReference w:id="28"/>
            </w:r>
            <w:r w:rsidR="003269F3">
              <w:rPr>
                <w:rFonts w:asciiTheme="minorBidi" w:hAnsiTheme="minorBidi" w:cstheme="minorBidi"/>
                <w:b/>
                <w:bCs/>
                <w:color w:val="000000"/>
                <w:sz w:val="18"/>
                <w:szCs w:val="18"/>
                <w:lang w:eastAsia="fr-FR"/>
              </w:rPr>
              <w:t xml:space="preserve"> </w:t>
            </w:r>
          </w:p>
        </w:tc>
      </w:tr>
      <w:tr w:rsidR="00874B55" w:rsidRPr="007F0CC6" w14:paraId="41EDC2C3" w14:textId="02BD4392" w:rsidTr="00945B6C">
        <w:trPr>
          <w:trHeight w:val="315"/>
          <w:jc w:val="center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28F632" w14:textId="77777777" w:rsidR="00874B55" w:rsidRPr="001850D3" w:rsidRDefault="00874B55" w:rsidP="007F0CC6">
            <w:pPr>
              <w:rPr>
                <w:rFonts w:asciiTheme="minorBidi" w:hAnsiTheme="minorBidi" w:cstheme="minorBidi"/>
                <w:b/>
                <w:color w:val="000000"/>
                <w:sz w:val="18"/>
                <w:szCs w:val="18"/>
                <w:lang w:eastAsia="fr-FR"/>
              </w:rPr>
            </w:pPr>
            <w:r w:rsidRPr="001850D3">
              <w:rPr>
                <w:rFonts w:asciiTheme="minorBidi" w:hAnsiTheme="minorBidi" w:cstheme="minorBidi"/>
                <w:b/>
                <w:color w:val="000000"/>
                <w:sz w:val="18"/>
                <w:szCs w:val="18"/>
                <w:lang w:eastAsia="fr-FR"/>
              </w:rPr>
              <w:t>NEPR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7998EE" w14:textId="77777777" w:rsidR="00874B55" w:rsidRPr="007F0CC6" w:rsidRDefault="00874B55" w:rsidP="007F0CC6">
            <w:pPr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</w:pPr>
            <w:r w:rsidRPr="007F0CC6"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>Prix unitaire net de l’article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ECC836" w14:textId="77777777" w:rsidR="00874B55" w:rsidRPr="007F0CC6" w:rsidRDefault="00874B55" w:rsidP="007F0CC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</w:pPr>
            <w:r w:rsidRPr="007F0CC6"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>15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C9B33B" w14:textId="77777777" w:rsidR="00874B55" w:rsidRPr="007F0CC6" w:rsidRDefault="00874B55" w:rsidP="007F0CC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</w:pPr>
            <w:r w:rsidRPr="007F0CC6"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>N</w:t>
            </w:r>
          </w:p>
        </w:tc>
        <w:tc>
          <w:tcPr>
            <w:tcW w:w="3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D5E645" w14:textId="66855570" w:rsidR="00874B55" w:rsidRPr="007F0CC6" w:rsidRDefault="00D31016" w:rsidP="00874B55">
            <w:pPr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</w:pPr>
            <w:r w:rsidRPr="00D31016">
              <w:rPr>
                <w:rFonts w:asciiTheme="minorBidi" w:hAnsiTheme="minorBidi" w:cstheme="minorBidi"/>
                <w:b/>
                <w:bCs/>
                <w:color w:val="000000"/>
                <w:sz w:val="18"/>
                <w:szCs w:val="18"/>
                <w:lang w:eastAsia="fr-FR"/>
              </w:rPr>
              <w:t>SI</w:t>
            </w:r>
            <w:r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 xml:space="preserve"> pas de prix </w:t>
            </w:r>
            <w:r w:rsidRPr="00D31016">
              <w:rPr>
                <w:rFonts w:asciiTheme="minorBidi" w:hAnsiTheme="minorBidi" w:cstheme="minorBidi"/>
                <w:b/>
                <w:bCs/>
                <w:color w:val="000000"/>
                <w:sz w:val="18"/>
                <w:szCs w:val="18"/>
                <w:lang w:eastAsia="fr-FR"/>
              </w:rPr>
              <w:t>ALORS</w:t>
            </w:r>
            <w:r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 xml:space="preserve"> « 0.00 »</w:t>
            </w:r>
          </w:p>
        </w:tc>
      </w:tr>
      <w:tr w:rsidR="00874B55" w:rsidRPr="007F0CC6" w14:paraId="17438CB7" w14:textId="59BA7F6E" w:rsidTr="00554054">
        <w:trPr>
          <w:trHeight w:val="315"/>
          <w:jc w:val="center"/>
        </w:trPr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5594FF" w14:textId="77777777" w:rsidR="00874B55" w:rsidRPr="001850D3" w:rsidRDefault="00874B55" w:rsidP="007F0CC6">
            <w:pPr>
              <w:rPr>
                <w:rFonts w:asciiTheme="minorBidi" w:hAnsiTheme="minorBidi" w:cstheme="minorBidi"/>
                <w:b/>
                <w:color w:val="000000"/>
                <w:sz w:val="18"/>
                <w:szCs w:val="18"/>
                <w:lang w:eastAsia="fr-FR"/>
              </w:rPr>
            </w:pPr>
            <w:r w:rsidRPr="001850D3">
              <w:rPr>
                <w:rFonts w:asciiTheme="minorBidi" w:hAnsiTheme="minorBidi" w:cstheme="minorBidi"/>
                <w:b/>
                <w:color w:val="000000"/>
                <w:sz w:val="18"/>
                <w:szCs w:val="18"/>
                <w:lang w:eastAsia="fr-FR"/>
              </w:rPr>
              <w:t>CRAM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41D287" w14:textId="77777777" w:rsidR="00874B55" w:rsidRPr="007F0CC6" w:rsidRDefault="00874B55" w:rsidP="007F0CC6">
            <w:pPr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</w:pPr>
            <w:r w:rsidRPr="007F0CC6"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>Montant unitaire de la consigne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36615B" w14:textId="77777777" w:rsidR="00874B55" w:rsidRPr="007F0CC6" w:rsidRDefault="00874B55" w:rsidP="007F0CC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</w:pPr>
            <w:r w:rsidRPr="007F0CC6"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>15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41B181" w14:textId="77777777" w:rsidR="00874B55" w:rsidRPr="007F0CC6" w:rsidRDefault="00874B55" w:rsidP="007F0CC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</w:pPr>
            <w:r w:rsidRPr="007F0CC6"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>N</w:t>
            </w:r>
          </w:p>
        </w:tc>
        <w:tc>
          <w:tcPr>
            <w:tcW w:w="3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C43A03" w14:textId="77777777" w:rsidR="00D163DC" w:rsidRPr="00D163DC" w:rsidRDefault="00D163DC" w:rsidP="00D163DC">
            <w:pPr>
              <w:spacing w:after="20"/>
              <w:jc w:val="both"/>
              <w:rPr>
                <w:sz w:val="16"/>
                <w:szCs w:val="16"/>
              </w:rPr>
            </w:pPr>
            <w:r w:rsidRPr="00D163DC">
              <w:rPr>
                <w:sz w:val="16"/>
                <w:szCs w:val="16"/>
              </w:rPr>
              <w:t xml:space="preserve">Montant unitaire de la consigne : </w:t>
            </w:r>
          </w:p>
          <w:p w14:paraId="62B789CF" w14:textId="5B4F0C5A" w:rsidR="00874B55" w:rsidRPr="007F0CC6" w:rsidRDefault="00D163DC" w:rsidP="00874B55">
            <w:pPr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</w:pPr>
            <w:r w:rsidRPr="00D163DC">
              <w:rPr>
                <w:b/>
                <w:bCs/>
                <w:sz w:val="16"/>
                <w:szCs w:val="16"/>
              </w:rPr>
              <w:t>SI</w:t>
            </w:r>
            <w:r w:rsidRPr="00D163DC">
              <w:rPr>
                <w:sz w:val="16"/>
                <w:szCs w:val="16"/>
              </w:rPr>
              <w:t xml:space="preserve"> aucune valeur de consigne </w:t>
            </w:r>
            <w:r w:rsidRPr="00D163DC">
              <w:rPr>
                <w:b/>
                <w:bCs/>
                <w:sz w:val="16"/>
                <w:szCs w:val="16"/>
              </w:rPr>
              <w:t>ALORS</w:t>
            </w:r>
            <w:r w:rsidRPr="00D163DC">
              <w:rPr>
                <w:sz w:val="16"/>
                <w:szCs w:val="16"/>
              </w:rPr>
              <w:t xml:space="preserve"> « 0</w:t>
            </w:r>
            <w:r w:rsidR="005D6694">
              <w:rPr>
                <w:sz w:val="16"/>
                <w:szCs w:val="16"/>
              </w:rPr>
              <w:t>.0</w:t>
            </w:r>
            <w:r w:rsidRPr="00D163DC">
              <w:rPr>
                <w:sz w:val="16"/>
                <w:szCs w:val="16"/>
              </w:rPr>
              <w:t> »</w:t>
            </w:r>
          </w:p>
        </w:tc>
      </w:tr>
      <w:tr w:rsidR="00874B55" w:rsidRPr="007F0CC6" w14:paraId="7DF4AD24" w14:textId="33C4DDA2" w:rsidTr="00554054">
        <w:trPr>
          <w:trHeight w:val="315"/>
          <w:jc w:val="center"/>
        </w:trPr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79FCDC" w14:textId="77777777" w:rsidR="00874B55" w:rsidRPr="001850D3" w:rsidRDefault="00874B55" w:rsidP="007F0CC6">
            <w:pPr>
              <w:rPr>
                <w:rFonts w:asciiTheme="minorBidi" w:hAnsiTheme="minorBidi" w:cstheme="minorBidi"/>
                <w:b/>
                <w:color w:val="000000"/>
                <w:sz w:val="18"/>
                <w:szCs w:val="18"/>
                <w:lang w:eastAsia="fr-FR"/>
              </w:rPr>
            </w:pPr>
            <w:r w:rsidRPr="001850D3">
              <w:rPr>
                <w:rFonts w:asciiTheme="minorBidi" w:hAnsiTheme="minorBidi" w:cstheme="minorBidi"/>
                <w:b/>
                <w:color w:val="000000"/>
                <w:sz w:val="18"/>
                <w:szCs w:val="18"/>
                <w:lang w:eastAsia="fr-FR"/>
              </w:rPr>
              <w:t>ECHK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E63621" w14:textId="77777777" w:rsidR="00874B55" w:rsidRPr="007F0CC6" w:rsidRDefault="00874B55" w:rsidP="007F0CC6">
            <w:pPr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</w:pPr>
            <w:r w:rsidRPr="007F0CC6"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>Vérification des erreurs 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B737ED" w14:textId="77777777" w:rsidR="00874B55" w:rsidRPr="007F0CC6" w:rsidRDefault="00874B55" w:rsidP="007F0CC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</w:pPr>
            <w:r w:rsidRPr="007F0CC6"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>10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E951D1" w14:textId="5FA197E0" w:rsidR="00874B55" w:rsidRPr="007F0CC6" w:rsidRDefault="00874B55" w:rsidP="007F0CC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</w:pPr>
            <w:r w:rsidRPr="007F0CC6"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>A</w:t>
            </w:r>
          </w:p>
        </w:tc>
        <w:tc>
          <w:tcPr>
            <w:tcW w:w="3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7761D3" w14:textId="14C206F7" w:rsidR="00874B55" w:rsidRPr="007F0CC6" w:rsidRDefault="00D163DC" w:rsidP="00874B55">
            <w:pPr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</w:pPr>
            <w:commentRangeStart w:id="29"/>
            <w:commentRangeStart w:id="30"/>
            <w:r w:rsidRPr="00EF77B1">
              <w:rPr>
                <w:rFonts w:asciiTheme="minorBidi" w:hAnsiTheme="minorBidi" w:cstheme="minorBidi"/>
                <w:b/>
                <w:bCs/>
                <w:color w:val="000000"/>
                <w:sz w:val="18"/>
                <w:szCs w:val="18"/>
                <w:lang w:eastAsia="fr-FR"/>
              </w:rPr>
              <w:t>SI</w:t>
            </w:r>
            <w:r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 xml:space="preserve"> erreur d’entête </w:t>
            </w:r>
            <w:r w:rsidRPr="00EF77B1">
              <w:rPr>
                <w:rFonts w:asciiTheme="minorBidi" w:hAnsiTheme="minorBidi" w:cstheme="minorBidi"/>
                <w:b/>
                <w:bCs/>
                <w:color w:val="000000"/>
                <w:sz w:val="18"/>
                <w:szCs w:val="18"/>
                <w:lang w:eastAsia="fr-FR"/>
              </w:rPr>
              <w:t>ALORS</w:t>
            </w:r>
            <w:r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 xml:space="preserve"> </w:t>
            </w:r>
            <w:r w:rsidR="00EF77B1"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>"</w:t>
            </w:r>
            <w:r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>Header</w:t>
            </w:r>
            <w:r w:rsidR="00EF77B1"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>"</w:t>
            </w:r>
            <w:commentRangeEnd w:id="29"/>
            <w:r w:rsidR="00AC7831" w:rsidRPr="007F0CC6">
              <w:rPr>
                <w:rStyle w:val="CommentReference"/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commentReference w:id="29"/>
            </w:r>
            <w:commentRangeEnd w:id="30"/>
            <w:r w:rsidR="00C24604" w:rsidRPr="007F0CC6">
              <w:rPr>
                <w:rStyle w:val="CommentReference"/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commentReference w:id="30"/>
            </w:r>
          </w:p>
        </w:tc>
      </w:tr>
      <w:tr w:rsidR="00F829F8" w:rsidRPr="007F0CC6" w14:paraId="1BCBB33E" w14:textId="77777777" w:rsidTr="00554054">
        <w:trPr>
          <w:trHeight w:val="539"/>
          <w:jc w:val="center"/>
        </w:trPr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A2BCC4" w14:textId="009F1503" w:rsidR="00F829F8" w:rsidRPr="001850D3" w:rsidRDefault="00F829F8" w:rsidP="007F0CC6">
            <w:pPr>
              <w:rPr>
                <w:rFonts w:asciiTheme="minorBidi" w:hAnsiTheme="minorBidi" w:cstheme="minorBidi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Theme="minorBidi" w:hAnsiTheme="minorBidi" w:cstheme="minorBidi"/>
                <w:b/>
                <w:bCs/>
                <w:color w:val="000000"/>
                <w:sz w:val="18"/>
                <w:szCs w:val="18"/>
                <w:lang w:eastAsia="fr-FR"/>
              </w:rPr>
              <w:t>PYNO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3086C4" w14:textId="37A02091" w:rsidR="00F829F8" w:rsidRPr="007F0CC6" w:rsidRDefault="00122874" w:rsidP="007F0CC6">
            <w:pPr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</w:pPr>
            <w:r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 xml:space="preserve">Client </w:t>
            </w:r>
            <w:r w:rsidR="00F829F8"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>Pay</w:t>
            </w:r>
            <w:r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>eur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AEE5B1" w14:textId="5E910BA6" w:rsidR="00F829F8" w:rsidRPr="007F0CC6" w:rsidRDefault="00122874" w:rsidP="007F0CC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</w:pPr>
            <w:r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>10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AEA4FE" w14:textId="7D78BB50" w:rsidR="00F829F8" w:rsidRPr="007F0CC6" w:rsidRDefault="00122874" w:rsidP="007F0CC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</w:pPr>
            <w:r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>A</w:t>
            </w:r>
          </w:p>
        </w:tc>
        <w:tc>
          <w:tcPr>
            <w:tcW w:w="3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FCA17A" w14:textId="3483994B" w:rsidR="00F829F8" w:rsidRPr="00172193" w:rsidRDefault="00172193" w:rsidP="00874B55">
            <w:pPr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</w:pPr>
            <w:commentRangeStart w:id="31"/>
            <w:r w:rsidRPr="00172193"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 xml:space="preserve">Remonter </w:t>
            </w:r>
            <w:r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 xml:space="preserve">le champ </w:t>
            </w:r>
            <w:r w:rsidR="00B34374"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>[</w:t>
            </w:r>
            <w:r w:rsidRPr="00B34374">
              <w:rPr>
                <w:rFonts w:asciiTheme="minorBidi" w:hAnsiTheme="minorBidi" w:cstheme="minorBidi"/>
                <w:b/>
                <w:bCs/>
                <w:color w:val="C00000"/>
                <w:sz w:val="18"/>
                <w:szCs w:val="18"/>
                <w:lang w:eastAsia="fr-FR"/>
              </w:rPr>
              <w:t>PYNO</w:t>
            </w:r>
            <w:r w:rsidR="00B34374" w:rsidRPr="00B34374"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>]</w:t>
            </w:r>
            <w:r w:rsidR="00B34374"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 xml:space="preserve"> de la fiche client</w:t>
            </w:r>
            <w:r w:rsidR="00CF2381"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 xml:space="preserve"> OCUSMA</w:t>
            </w:r>
            <w:r w:rsidR="00652A5C"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 xml:space="preserve">, </w:t>
            </w:r>
            <w:r w:rsidR="00652A5C" w:rsidRPr="00CF2381">
              <w:rPr>
                <w:rFonts w:asciiTheme="minorBidi" w:hAnsiTheme="minorBidi" w:cstheme="minorBidi"/>
                <w:b/>
                <w:bCs/>
                <w:color w:val="000000"/>
                <w:sz w:val="18"/>
                <w:szCs w:val="18"/>
                <w:lang w:eastAsia="fr-FR"/>
              </w:rPr>
              <w:t>SI</w:t>
            </w:r>
            <w:r w:rsidR="00652A5C"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 xml:space="preserve"> vide </w:t>
            </w:r>
            <w:r w:rsidR="00CF2381" w:rsidRPr="00554054">
              <w:rPr>
                <w:rFonts w:asciiTheme="minorBidi" w:hAnsiTheme="minorBidi" w:cstheme="minorBidi"/>
                <w:b/>
                <w:bCs/>
                <w:color w:val="000000"/>
                <w:sz w:val="18"/>
                <w:szCs w:val="18"/>
                <w:lang w:eastAsia="fr-FR"/>
              </w:rPr>
              <w:t>ALORS</w:t>
            </w:r>
            <w:r w:rsidR="00CF2381"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 xml:space="preserve"> </w:t>
            </w:r>
            <w:r w:rsidR="00554054"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>remonter [</w:t>
            </w:r>
            <w:r w:rsidR="00554054" w:rsidRPr="00554054">
              <w:rPr>
                <w:rFonts w:asciiTheme="minorBidi" w:hAnsiTheme="minorBidi" w:cstheme="minorBidi"/>
                <w:b/>
                <w:bCs/>
                <w:color w:val="C00000"/>
                <w:sz w:val="18"/>
                <w:szCs w:val="18"/>
                <w:lang w:eastAsia="fr-FR"/>
              </w:rPr>
              <w:t>CUNO</w:t>
            </w:r>
            <w:r w:rsidR="00554054"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>]</w:t>
            </w:r>
            <w:commentRangeEnd w:id="31"/>
            <w:r w:rsidR="00A30593" w:rsidRPr="00172193">
              <w:rPr>
                <w:rStyle w:val="CommentReference"/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commentReference w:id="31"/>
            </w:r>
          </w:p>
        </w:tc>
      </w:tr>
    </w:tbl>
    <w:p w14:paraId="59745848" w14:textId="77777777" w:rsidR="007F0CC6" w:rsidRDefault="007F0CC6" w:rsidP="0054761C"/>
    <w:p w14:paraId="00A28787" w14:textId="28831067" w:rsidR="005B4D97" w:rsidRDefault="005B4D97" w:rsidP="005B4D97">
      <w:pPr>
        <w:pStyle w:val="Heading4"/>
      </w:pPr>
      <w:r>
        <w:t xml:space="preserve">Gestion d’erreur dans l’API </w:t>
      </w:r>
      <w:r w:rsidR="00615790">
        <w:t>ORDERS</w:t>
      </w:r>
      <w:r>
        <w:t xml:space="preserve"> </w:t>
      </w:r>
    </w:p>
    <w:p w14:paraId="67C80CDE" w14:textId="77777777" w:rsidR="005B4D97" w:rsidRDefault="005B4D97" w:rsidP="0054761C"/>
    <w:p w14:paraId="23FE9E86" w14:textId="6ECDBA9D" w:rsidR="007F0CC6" w:rsidRDefault="00492AE0" w:rsidP="0054761C">
      <w:r>
        <w:t xml:space="preserve">Cette gestion d’erreur est mise en place au niveau de l’API </w:t>
      </w:r>
      <w:r w:rsidRPr="35E43626">
        <w:t>EXT340MI-</w:t>
      </w:r>
      <w:r>
        <w:t xml:space="preserve"> ORDERS_TECCOM</w:t>
      </w:r>
    </w:p>
    <w:p w14:paraId="01CB15AC" w14:textId="77777777" w:rsidR="007F0CC6" w:rsidRDefault="007F0CC6" w:rsidP="0054761C"/>
    <w:tbl>
      <w:tblPr>
        <w:tblStyle w:val="InforTable0"/>
        <w:tblW w:w="10033" w:type="dxa"/>
        <w:tblInd w:w="-5" w:type="dxa"/>
        <w:tblLook w:val="04A0" w:firstRow="1" w:lastRow="0" w:firstColumn="1" w:lastColumn="0" w:noHBand="0" w:noVBand="1"/>
      </w:tblPr>
      <w:tblGrid>
        <w:gridCol w:w="4082"/>
        <w:gridCol w:w="850"/>
        <w:gridCol w:w="679"/>
        <w:gridCol w:w="680"/>
        <w:gridCol w:w="3742"/>
      </w:tblGrid>
      <w:tr w:rsidR="000F4535" w:rsidRPr="00423E19" w14:paraId="09C1FFAE" w14:textId="77777777" w:rsidTr="005A56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tcW w:w="4082" w:type="dxa"/>
            <w:noWrap/>
            <w:hideMark/>
          </w:tcPr>
          <w:p w14:paraId="7B38AFB4" w14:textId="77777777" w:rsidR="00423E19" w:rsidRPr="00423E19" w:rsidRDefault="00423E19" w:rsidP="00423E19">
            <w:r w:rsidRPr="00423E19">
              <w:t>Cas d'erreur</w:t>
            </w:r>
          </w:p>
        </w:tc>
        <w:tc>
          <w:tcPr>
            <w:tcW w:w="850" w:type="dxa"/>
            <w:noWrap/>
            <w:hideMark/>
          </w:tcPr>
          <w:p w14:paraId="48B9779D" w14:textId="77777777" w:rsidR="00423E19" w:rsidRPr="00423E19" w:rsidRDefault="00423E19" w:rsidP="00423E19">
            <w:r w:rsidRPr="00423E19">
              <w:t>ECHK</w:t>
            </w:r>
          </w:p>
        </w:tc>
        <w:tc>
          <w:tcPr>
            <w:tcW w:w="679" w:type="dxa"/>
            <w:noWrap/>
            <w:hideMark/>
          </w:tcPr>
          <w:p w14:paraId="0E2E992E" w14:textId="77777777" w:rsidR="00423E19" w:rsidRPr="00423E19" w:rsidRDefault="00423E19" w:rsidP="00423E19">
            <w:r w:rsidRPr="00423E19">
              <w:rPr>
                <w:lang w:val="en-US"/>
              </w:rPr>
              <w:t>CODE</w:t>
            </w:r>
          </w:p>
        </w:tc>
        <w:tc>
          <w:tcPr>
            <w:tcW w:w="680" w:type="dxa"/>
            <w:noWrap/>
            <w:hideMark/>
          </w:tcPr>
          <w:p w14:paraId="2CB736B4" w14:textId="77777777" w:rsidR="00423E19" w:rsidRPr="00423E19" w:rsidRDefault="00423E19" w:rsidP="00423E19">
            <w:r w:rsidRPr="00423E19">
              <w:rPr>
                <w:lang w:val="en-US"/>
              </w:rPr>
              <w:t>TYPE</w:t>
            </w:r>
          </w:p>
        </w:tc>
        <w:tc>
          <w:tcPr>
            <w:tcW w:w="3742" w:type="dxa"/>
            <w:noWrap/>
            <w:hideMark/>
          </w:tcPr>
          <w:p w14:paraId="0BBA6BB0" w14:textId="77777777" w:rsidR="00423E19" w:rsidRPr="00423E19" w:rsidRDefault="00423E19" w:rsidP="00423E19">
            <w:r w:rsidRPr="00423E19">
              <w:rPr>
                <w:lang w:val="en-US"/>
              </w:rPr>
              <w:t>TEXT</w:t>
            </w:r>
          </w:p>
        </w:tc>
      </w:tr>
      <w:tr w:rsidR="00E43571" w:rsidRPr="00423E19" w14:paraId="64DA5ABE" w14:textId="77777777" w:rsidTr="005A56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4082" w:type="dxa"/>
            <w:noWrap/>
          </w:tcPr>
          <w:p w14:paraId="3CBF04DC" w14:textId="6CA5ABAF" w:rsidR="00E43571" w:rsidRPr="00423E19" w:rsidRDefault="001D5A98" w:rsidP="00423E19">
            <w:r>
              <w:t>Erreur d’identification CONO / DIVI</w:t>
            </w:r>
          </w:p>
        </w:tc>
        <w:tc>
          <w:tcPr>
            <w:tcW w:w="850" w:type="dxa"/>
            <w:noWrap/>
          </w:tcPr>
          <w:p w14:paraId="072A4A2F" w14:textId="3A06AB62" w:rsidR="00E43571" w:rsidRPr="00423E19" w:rsidRDefault="001D5A98" w:rsidP="00423E19">
            <w:r>
              <w:t>Header</w:t>
            </w:r>
          </w:p>
        </w:tc>
        <w:tc>
          <w:tcPr>
            <w:tcW w:w="679" w:type="dxa"/>
            <w:noWrap/>
          </w:tcPr>
          <w:p w14:paraId="7C6CB3E1" w14:textId="594C418D" w:rsidR="00E43571" w:rsidRPr="00423E19" w:rsidRDefault="00D75BB1" w:rsidP="00D75BB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3200</w:t>
            </w:r>
          </w:p>
        </w:tc>
        <w:tc>
          <w:tcPr>
            <w:tcW w:w="680" w:type="dxa"/>
            <w:noWrap/>
          </w:tcPr>
          <w:p w14:paraId="713DB187" w14:textId="58752CF1" w:rsidR="00E43571" w:rsidRPr="00423E19" w:rsidRDefault="00D75BB1" w:rsidP="00D75BB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742" w:type="dxa"/>
            <w:noWrap/>
          </w:tcPr>
          <w:p w14:paraId="66D06C5F" w14:textId="5C65BB70" w:rsidR="00E43571" w:rsidRPr="00423E19" w:rsidRDefault="0006568B" w:rsidP="0006568B">
            <w:pPr>
              <w:rPr>
                <w:lang w:val="en-US"/>
              </w:rPr>
            </w:pPr>
            <w:r w:rsidRPr="0006568B">
              <w:t>Invalid CONO/DIVI</w:t>
            </w:r>
          </w:p>
        </w:tc>
      </w:tr>
      <w:tr w:rsidR="000F4535" w:rsidRPr="00423E19" w14:paraId="3DBD5058" w14:textId="77777777" w:rsidTr="0053032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10"/>
        </w:trPr>
        <w:tc>
          <w:tcPr>
            <w:tcW w:w="4082" w:type="dxa"/>
            <w:noWrap/>
            <w:hideMark/>
          </w:tcPr>
          <w:p w14:paraId="727A6749" w14:textId="77777777" w:rsidR="00423E19" w:rsidRPr="00423E19" w:rsidRDefault="00423E19" w:rsidP="00423E19">
            <w:r w:rsidRPr="00423E19">
              <w:t xml:space="preserve">le CUNO Infor a un statut STAT &lt;&gt; 20 </w:t>
            </w:r>
          </w:p>
        </w:tc>
        <w:tc>
          <w:tcPr>
            <w:tcW w:w="850" w:type="dxa"/>
            <w:noWrap/>
            <w:hideMark/>
          </w:tcPr>
          <w:p w14:paraId="5CD95ABF" w14:textId="77777777" w:rsidR="00423E19" w:rsidRPr="00423E19" w:rsidRDefault="00423E19" w:rsidP="00423E19">
            <w:r w:rsidRPr="00423E19">
              <w:t>Header</w:t>
            </w:r>
          </w:p>
        </w:tc>
        <w:tc>
          <w:tcPr>
            <w:tcW w:w="679" w:type="dxa"/>
            <w:noWrap/>
            <w:hideMark/>
          </w:tcPr>
          <w:p w14:paraId="197B3BB6" w14:textId="77777777" w:rsidR="00423E19" w:rsidRPr="00423E19" w:rsidRDefault="00423E19" w:rsidP="00D75BB1">
            <w:pPr>
              <w:jc w:val="center"/>
            </w:pPr>
            <w:r w:rsidRPr="00423E19">
              <w:t>1006</w:t>
            </w:r>
          </w:p>
        </w:tc>
        <w:tc>
          <w:tcPr>
            <w:tcW w:w="680" w:type="dxa"/>
            <w:noWrap/>
            <w:hideMark/>
          </w:tcPr>
          <w:p w14:paraId="27AE854B" w14:textId="77777777" w:rsidR="00423E19" w:rsidRPr="00423E19" w:rsidRDefault="00423E19" w:rsidP="00D75BB1">
            <w:pPr>
              <w:jc w:val="center"/>
            </w:pPr>
            <w:r w:rsidRPr="00423E19">
              <w:t>2</w:t>
            </w:r>
          </w:p>
        </w:tc>
        <w:tc>
          <w:tcPr>
            <w:tcW w:w="3742" w:type="dxa"/>
            <w:noWrap/>
            <w:hideMark/>
          </w:tcPr>
          <w:p w14:paraId="6D3C4F5B" w14:textId="77777777" w:rsidR="00423E19" w:rsidRPr="00423E19" w:rsidRDefault="00423E19" w:rsidP="00423E19">
            <w:r w:rsidRPr="00423E19">
              <w:t>Invalid customer no.: [</w:t>
            </w:r>
            <w:r w:rsidRPr="00130096">
              <w:rPr>
                <w:b/>
                <w:bCs/>
                <w:color w:val="C00000"/>
              </w:rPr>
              <w:t>CUNO</w:t>
            </w:r>
            <w:r w:rsidRPr="00423E19">
              <w:t>]</w:t>
            </w:r>
          </w:p>
        </w:tc>
      </w:tr>
      <w:tr w:rsidR="000F4535" w:rsidRPr="00423E19" w14:paraId="42CE9896" w14:textId="77777777" w:rsidTr="005303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tcW w:w="4082" w:type="dxa"/>
            <w:noWrap/>
            <w:hideMark/>
          </w:tcPr>
          <w:p w14:paraId="22C0043B" w14:textId="77777777" w:rsidR="00423E19" w:rsidRPr="00423E19" w:rsidRDefault="00423E19" w:rsidP="00423E19">
            <w:r w:rsidRPr="00423E19">
              <w:t>la quantité demandée par le client ORQA = 0 sur une ligne</w:t>
            </w:r>
          </w:p>
        </w:tc>
        <w:tc>
          <w:tcPr>
            <w:tcW w:w="850" w:type="dxa"/>
            <w:noWrap/>
            <w:hideMark/>
          </w:tcPr>
          <w:p w14:paraId="3B6F111E" w14:textId="77777777" w:rsidR="00423E19" w:rsidRPr="00423E19" w:rsidRDefault="00423E19" w:rsidP="00423E19">
            <w:r w:rsidRPr="00423E19">
              <w:t>Lines</w:t>
            </w:r>
          </w:p>
        </w:tc>
        <w:tc>
          <w:tcPr>
            <w:tcW w:w="679" w:type="dxa"/>
            <w:noWrap/>
            <w:hideMark/>
          </w:tcPr>
          <w:p w14:paraId="2EF082E4" w14:textId="77777777" w:rsidR="00423E19" w:rsidRPr="00423E19" w:rsidRDefault="00423E19" w:rsidP="00D75BB1">
            <w:pPr>
              <w:jc w:val="center"/>
            </w:pPr>
            <w:r w:rsidRPr="00423E19">
              <w:t>1003</w:t>
            </w:r>
          </w:p>
        </w:tc>
        <w:tc>
          <w:tcPr>
            <w:tcW w:w="680" w:type="dxa"/>
            <w:noWrap/>
            <w:hideMark/>
          </w:tcPr>
          <w:p w14:paraId="5BDA3A3F" w14:textId="77777777" w:rsidR="00423E19" w:rsidRPr="00423E19" w:rsidRDefault="00423E19" w:rsidP="00D75BB1">
            <w:pPr>
              <w:jc w:val="center"/>
            </w:pPr>
            <w:r w:rsidRPr="00423E19">
              <w:t>2</w:t>
            </w:r>
          </w:p>
        </w:tc>
        <w:tc>
          <w:tcPr>
            <w:tcW w:w="3742" w:type="dxa"/>
            <w:noWrap/>
            <w:hideMark/>
          </w:tcPr>
          <w:p w14:paraId="5DF95F6C" w14:textId="77777777" w:rsidR="00423E19" w:rsidRPr="00423E19" w:rsidRDefault="00423E19" w:rsidP="00423E19">
            <w:r w:rsidRPr="00423E19">
              <w:t>Line item not accepted</w:t>
            </w:r>
          </w:p>
        </w:tc>
      </w:tr>
      <w:tr w:rsidR="000F4535" w:rsidRPr="00334160" w14:paraId="38368D9C" w14:textId="77777777" w:rsidTr="0053032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10"/>
        </w:trPr>
        <w:tc>
          <w:tcPr>
            <w:tcW w:w="4082" w:type="dxa"/>
            <w:noWrap/>
            <w:hideMark/>
          </w:tcPr>
          <w:p w14:paraId="0AC090FB" w14:textId="1C7D4783" w:rsidR="00423E19" w:rsidRPr="00423E19" w:rsidRDefault="00CD34FA" w:rsidP="00423E19">
            <w:r>
              <w:t>U</w:t>
            </w:r>
            <w:r w:rsidR="00423E19" w:rsidRPr="00423E19">
              <w:t xml:space="preserve">ne référence fournisseur </w:t>
            </w:r>
            <w:r w:rsidR="00BB2C0D">
              <w:t>[</w:t>
            </w:r>
            <w:r w:rsidR="00BB2C0D" w:rsidRPr="00E52A02">
              <w:rPr>
                <w:b/>
                <w:bCs/>
                <w:color w:val="C00000"/>
              </w:rPr>
              <w:t>POPN</w:t>
            </w:r>
            <w:r w:rsidR="00BB2C0D">
              <w:t>]</w:t>
            </w:r>
            <w:r w:rsidR="00A375D5">
              <w:t xml:space="preserve"> </w:t>
            </w:r>
            <w:r w:rsidR="00423E19" w:rsidRPr="00423E19">
              <w:t>inconnue ou l’article n’est pas éligible en assortiment</w:t>
            </w:r>
          </w:p>
        </w:tc>
        <w:tc>
          <w:tcPr>
            <w:tcW w:w="850" w:type="dxa"/>
            <w:noWrap/>
            <w:hideMark/>
          </w:tcPr>
          <w:p w14:paraId="1886A289" w14:textId="77777777" w:rsidR="00423E19" w:rsidRPr="00423E19" w:rsidRDefault="00423E19" w:rsidP="00423E19">
            <w:r w:rsidRPr="00423E19">
              <w:t>Lines</w:t>
            </w:r>
          </w:p>
        </w:tc>
        <w:tc>
          <w:tcPr>
            <w:tcW w:w="679" w:type="dxa"/>
            <w:noWrap/>
            <w:hideMark/>
          </w:tcPr>
          <w:p w14:paraId="001621D6" w14:textId="77777777" w:rsidR="00423E19" w:rsidRPr="00423E19" w:rsidRDefault="00423E19" w:rsidP="00D75BB1">
            <w:pPr>
              <w:jc w:val="center"/>
            </w:pPr>
            <w:r w:rsidRPr="00423E19">
              <w:t>1007</w:t>
            </w:r>
          </w:p>
        </w:tc>
        <w:tc>
          <w:tcPr>
            <w:tcW w:w="680" w:type="dxa"/>
            <w:noWrap/>
            <w:hideMark/>
          </w:tcPr>
          <w:p w14:paraId="6C1CCDD4" w14:textId="77777777" w:rsidR="00423E19" w:rsidRPr="00423E19" w:rsidRDefault="00423E19" w:rsidP="00D75BB1">
            <w:pPr>
              <w:jc w:val="center"/>
            </w:pPr>
            <w:r w:rsidRPr="00423E19">
              <w:t>0</w:t>
            </w:r>
          </w:p>
        </w:tc>
        <w:tc>
          <w:tcPr>
            <w:tcW w:w="3742" w:type="dxa"/>
            <w:noWrap/>
            <w:hideMark/>
          </w:tcPr>
          <w:p w14:paraId="28113BF9" w14:textId="77777777" w:rsidR="00423E19" w:rsidRPr="00423E19" w:rsidRDefault="00423E19" w:rsidP="00423E19">
            <w:pPr>
              <w:rPr>
                <w:lang w:val="en-US"/>
              </w:rPr>
            </w:pPr>
            <w:r w:rsidRPr="00423E19">
              <w:rPr>
                <w:lang w:val="en-US"/>
              </w:rPr>
              <w:t>Material master does not contain product [</w:t>
            </w:r>
            <w:r w:rsidRPr="00130096">
              <w:rPr>
                <w:b/>
                <w:bCs/>
                <w:color w:val="C00000"/>
                <w:lang w:val="en-US"/>
              </w:rPr>
              <w:t>POPN</w:t>
            </w:r>
            <w:r w:rsidRPr="00423E19">
              <w:rPr>
                <w:lang w:val="en-US"/>
              </w:rPr>
              <w:t>]</w:t>
            </w:r>
          </w:p>
        </w:tc>
      </w:tr>
      <w:tr w:rsidR="000F4535" w:rsidRPr="00334160" w14:paraId="398F8872" w14:textId="77777777" w:rsidTr="005303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tcW w:w="4082" w:type="dxa"/>
            <w:noWrap/>
            <w:hideMark/>
          </w:tcPr>
          <w:p w14:paraId="1FE35E75" w14:textId="77777777" w:rsidR="00423E19" w:rsidRPr="00423E19" w:rsidRDefault="00423E19" w:rsidP="00423E19">
            <w:r w:rsidRPr="00423E19">
              <w:t>une ligne contient une quantité avec des décimales</w:t>
            </w:r>
          </w:p>
        </w:tc>
        <w:tc>
          <w:tcPr>
            <w:tcW w:w="850" w:type="dxa"/>
            <w:noWrap/>
            <w:hideMark/>
          </w:tcPr>
          <w:p w14:paraId="70AB7E99" w14:textId="77777777" w:rsidR="00423E19" w:rsidRPr="00423E19" w:rsidRDefault="00423E19" w:rsidP="00423E19">
            <w:r w:rsidRPr="00423E19">
              <w:t>Lines</w:t>
            </w:r>
          </w:p>
        </w:tc>
        <w:tc>
          <w:tcPr>
            <w:tcW w:w="679" w:type="dxa"/>
            <w:noWrap/>
            <w:hideMark/>
          </w:tcPr>
          <w:p w14:paraId="7E24BA73" w14:textId="77777777" w:rsidR="00423E19" w:rsidRPr="00423E19" w:rsidRDefault="00423E19" w:rsidP="00D75BB1">
            <w:pPr>
              <w:jc w:val="center"/>
            </w:pPr>
            <w:r w:rsidRPr="00423E19">
              <w:t>1008</w:t>
            </w:r>
          </w:p>
        </w:tc>
        <w:tc>
          <w:tcPr>
            <w:tcW w:w="680" w:type="dxa"/>
            <w:noWrap/>
            <w:hideMark/>
          </w:tcPr>
          <w:p w14:paraId="6211CC2E" w14:textId="77777777" w:rsidR="00423E19" w:rsidRPr="00423E19" w:rsidRDefault="00423E19" w:rsidP="00D75BB1">
            <w:pPr>
              <w:jc w:val="center"/>
            </w:pPr>
            <w:r w:rsidRPr="00423E19">
              <w:t>0</w:t>
            </w:r>
          </w:p>
        </w:tc>
        <w:tc>
          <w:tcPr>
            <w:tcW w:w="3742" w:type="dxa"/>
            <w:noWrap/>
            <w:hideMark/>
          </w:tcPr>
          <w:p w14:paraId="5FD2EB08" w14:textId="77777777" w:rsidR="00423E19" w:rsidRPr="00423E19" w:rsidRDefault="00423E19" w:rsidP="00423E19">
            <w:pPr>
              <w:rPr>
                <w:lang w:val="en-US"/>
              </w:rPr>
            </w:pPr>
            <w:r w:rsidRPr="00423E19">
              <w:rPr>
                <w:lang w:val="en-US"/>
              </w:rPr>
              <w:t>No standard sales unit found for product: [</w:t>
            </w:r>
            <w:r w:rsidRPr="00130096">
              <w:rPr>
                <w:b/>
                <w:bCs/>
                <w:color w:val="C00000"/>
                <w:lang w:val="en-US"/>
              </w:rPr>
              <w:t>POPN</w:t>
            </w:r>
            <w:r w:rsidRPr="00423E19">
              <w:rPr>
                <w:lang w:val="en-US"/>
              </w:rPr>
              <w:t>]</w:t>
            </w:r>
          </w:p>
        </w:tc>
      </w:tr>
      <w:tr w:rsidR="000F4535" w:rsidRPr="00334160" w14:paraId="24A63922" w14:textId="77777777" w:rsidTr="0053032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10"/>
        </w:trPr>
        <w:tc>
          <w:tcPr>
            <w:tcW w:w="4082" w:type="dxa"/>
            <w:noWrap/>
            <w:hideMark/>
          </w:tcPr>
          <w:p w14:paraId="52723E87" w14:textId="77777777" w:rsidR="00423E19" w:rsidRPr="00423E19" w:rsidRDefault="00423E19" w:rsidP="00423E19">
            <w:r w:rsidRPr="00423E19">
              <w:t>une ligne contient un EAN inconnu</w:t>
            </w:r>
          </w:p>
        </w:tc>
        <w:tc>
          <w:tcPr>
            <w:tcW w:w="850" w:type="dxa"/>
            <w:noWrap/>
            <w:hideMark/>
          </w:tcPr>
          <w:p w14:paraId="03D594F7" w14:textId="77777777" w:rsidR="00423E19" w:rsidRPr="00423E19" w:rsidRDefault="00423E19" w:rsidP="00423E19">
            <w:r w:rsidRPr="00423E19">
              <w:t>Lines</w:t>
            </w:r>
          </w:p>
        </w:tc>
        <w:tc>
          <w:tcPr>
            <w:tcW w:w="679" w:type="dxa"/>
            <w:noWrap/>
            <w:hideMark/>
          </w:tcPr>
          <w:p w14:paraId="33C08BFE" w14:textId="77777777" w:rsidR="00423E19" w:rsidRPr="00423E19" w:rsidRDefault="00423E19" w:rsidP="00D75BB1">
            <w:pPr>
              <w:jc w:val="center"/>
            </w:pPr>
            <w:r w:rsidRPr="00423E19">
              <w:t>1014</w:t>
            </w:r>
          </w:p>
        </w:tc>
        <w:tc>
          <w:tcPr>
            <w:tcW w:w="680" w:type="dxa"/>
            <w:noWrap/>
            <w:hideMark/>
          </w:tcPr>
          <w:p w14:paraId="7CC754F4" w14:textId="77777777" w:rsidR="00423E19" w:rsidRPr="00423E19" w:rsidRDefault="00423E19" w:rsidP="00D75BB1">
            <w:pPr>
              <w:jc w:val="center"/>
            </w:pPr>
            <w:r w:rsidRPr="00423E19">
              <w:t>2</w:t>
            </w:r>
          </w:p>
        </w:tc>
        <w:tc>
          <w:tcPr>
            <w:tcW w:w="3742" w:type="dxa"/>
            <w:noWrap/>
            <w:hideMark/>
          </w:tcPr>
          <w:p w14:paraId="06131200" w14:textId="77777777" w:rsidR="00423E19" w:rsidRPr="00423E19" w:rsidRDefault="00423E19" w:rsidP="00423E19">
            <w:pPr>
              <w:rPr>
                <w:lang w:val="en-US"/>
              </w:rPr>
            </w:pPr>
            <w:r w:rsidRPr="00423E19">
              <w:rPr>
                <w:lang w:val="en-US"/>
              </w:rPr>
              <w:t>Impossible to convert EAN code [</w:t>
            </w:r>
            <w:r w:rsidRPr="00130096">
              <w:rPr>
                <w:b/>
                <w:bCs/>
                <w:color w:val="C00000"/>
                <w:lang w:val="en-US"/>
              </w:rPr>
              <w:t>CEAN</w:t>
            </w:r>
            <w:r w:rsidRPr="00423E19">
              <w:rPr>
                <w:lang w:val="en-US"/>
              </w:rPr>
              <w:t>] into product no.</w:t>
            </w:r>
          </w:p>
        </w:tc>
      </w:tr>
      <w:tr w:rsidR="000F4535" w:rsidRPr="00334160" w14:paraId="17B0A034" w14:textId="77777777" w:rsidTr="005303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tcW w:w="4082" w:type="dxa"/>
            <w:noWrap/>
            <w:hideMark/>
          </w:tcPr>
          <w:p w14:paraId="17EA8A7F" w14:textId="77777777" w:rsidR="00423E19" w:rsidRPr="00423E19" w:rsidRDefault="00423E19" w:rsidP="00423E19">
            <w:r w:rsidRPr="00423E19">
              <w:rPr>
                <w:rFonts w:eastAsia="Times New Roman"/>
              </w:rPr>
              <w:t>Model d’appro existant mais Aucun client dans model d’appro</w:t>
            </w:r>
          </w:p>
        </w:tc>
        <w:tc>
          <w:tcPr>
            <w:tcW w:w="850" w:type="dxa"/>
            <w:noWrap/>
            <w:hideMark/>
          </w:tcPr>
          <w:p w14:paraId="1BCFE602" w14:textId="77777777" w:rsidR="00423E19" w:rsidRPr="00423E19" w:rsidRDefault="00423E19" w:rsidP="00423E19">
            <w:r w:rsidRPr="00423E19">
              <w:t>Header</w:t>
            </w:r>
          </w:p>
        </w:tc>
        <w:tc>
          <w:tcPr>
            <w:tcW w:w="679" w:type="dxa"/>
            <w:noWrap/>
            <w:hideMark/>
          </w:tcPr>
          <w:p w14:paraId="11B7933A" w14:textId="77777777" w:rsidR="00423E19" w:rsidRPr="00423E19" w:rsidRDefault="00423E19" w:rsidP="00D75BB1">
            <w:pPr>
              <w:jc w:val="center"/>
            </w:pPr>
            <w:r w:rsidRPr="00423E19">
              <w:t>3200</w:t>
            </w:r>
          </w:p>
        </w:tc>
        <w:tc>
          <w:tcPr>
            <w:tcW w:w="680" w:type="dxa"/>
            <w:noWrap/>
            <w:hideMark/>
          </w:tcPr>
          <w:p w14:paraId="4A97C9E6" w14:textId="77777777" w:rsidR="00423E19" w:rsidRPr="00423E19" w:rsidRDefault="00423E19" w:rsidP="00D75BB1">
            <w:pPr>
              <w:jc w:val="center"/>
            </w:pPr>
            <w:r w:rsidRPr="00423E19">
              <w:t>2</w:t>
            </w:r>
          </w:p>
        </w:tc>
        <w:tc>
          <w:tcPr>
            <w:tcW w:w="3742" w:type="dxa"/>
            <w:noWrap/>
            <w:hideMark/>
          </w:tcPr>
          <w:p w14:paraId="3C294E60" w14:textId="77777777" w:rsidR="00423E19" w:rsidRPr="00423E19" w:rsidRDefault="00423E19" w:rsidP="00423E19">
            <w:pPr>
              <w:rPr>
                <w:lang w:val="en-US"/>
              </w:rPr>
            </w:pPr>
            <w:r w:rsidRPr="00423E19">
              <w:rPr>
                <w:lang w:val="en-US"/>
              </w:rPr>
              <w:t>Order type WAV for supply model not defined</w:t>
            </w:r>
          </w:p>
        </w:tc>
      </w:tr>
      <w:tr w:rsidR="000F4535" w:rsidRPr="00334160" w14:paraId="0E3C7820" w14:textId="77777777" w:rsidTr="0053032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10"/>
        </w:trPr>
        <w:tc>
          <w:tcPr>
            <w:tcW w:w="4082" w:type="dxa"/>
            <w:noWrap/>
            <w:hideMark/>
          </w:tcPr>
          <w:p w14:paraId="6DFEB0DF" w14:textId="77777777" w:rsidR="00423E19" w:rsidRPr="00423E19" w:rsidRDefault="00423E19" w:rsidP="00423E19">
            <w:r w:rsidRPr="00423E19">
              <w:rPr>
                <w:rFonts w:eastAsia="Times New Roman"/>
              </w:rPr>
              <w:t>Aucun client dans model d’approvisionnement Aucun dépôt client par défaut</w:t>
            </w:r>
          </w:p>
        </w:tc>
        <w:tc>
          <w:tcPr>
            <w:tcW w:w="850" w:type="dxa"/>
            <w:noWrap/>
            <w:hideMark/>
          </w:tcPr>
          <w:p w14:paraId="5ED44DE0" w14:textId="77777777" w:rsidR="00423E19" w:rsidRPr="00423E19" w:rsidRDefault="00423E19" w:rsidP="00423E19">
            <w:r w:rsidRPr="00423E19">
              <w:t>Header</w:t>
            </w:r>
          </w:p>
        </w:tc>
        <w:tc>
          <w:tcPr>
            <w:tcW w:w="679" w:type="dxa"/>
            <w:noWrap/>
            <w:hideMark/>
          </w:tcPr>
          <w:p w14:paraId="11BC75C0" w14:textId="77777777" w:rsidR="00423E19" w:rsidRPr="00423E19" w:rsidRDefault="00423E19" w:rsidP="00D75BB1">
            <w:pPr>
              <w:jc w:val="center"/>
            </w:pPr>
            <w:r w:rsidRPr="00423E19">
              <w:t>3200</w:t>
            </w:r>
          </w:p>
        </w:tc>
        <w:tc>
          <w:tcPr>
            <w:tcW w:w="680" w:type="dxa"/>
            <w:noWrap/>
            <w:hideMark/>
          </w:tcPr>
          <w:p w14:paraId="05FE0565" w14:textId="77777777" w:rsidR="00423E19" w:rsidRPr="00423E19" w:rsidRDefault="00423E19" w:rsidP="00D75BB1">
            <w:pPr>
              <w:jc w:val="center"/>
            </w:pPr>
            <w:r w:rsidRPr="00423E19">
              <w:t>2</w:t>
            </w:r>
          </w:p>
        </w:tc>
        <w:tc>
          <w:tcPr>
            <w:tcW w:w="3742" w:type="dxa"/>
            <w:noWrap/>
            <w:hideMark/>
          </w:tcPr>
          <w:p w14:paraId="7D21A178" w14:textId="77777777" w:rsidR="00423E19" w:rsidRPr="00423E19" w:rsidRDefault="00423E19" w:rsidP="00423E19">
            <w:pPr>
              <w:rPr>
                <w:lang w:val="en-US"/>
              </w:rPr>
            </w:pPr>
            <w:r w:rsidRPr="00423E19">
              <w:rPr>
                <w:lang w:val="en-US"/>
              </w:rPr>
              <w:t>Default warehouse for customer not defined</w:t>
            </w:r>
          </w:p>
        </w:tc>
      </w:tr>
      <w:tr w:rsidR="000F4535" w:rsidRPr="00423E19" w14:paraId="40EE58AA" w14:textId="77777777" w:rsidTr="005303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tcW w:w="4082" w:type="dxa"/>
            <w:noWrap/>
            <w:hideMark/>
          </w:tcPr>
          <w:p w14:paraId="40D91D18" w14:textId="77777777" w:rsidR="00423E19" w:rsidRPr="00423E19" w:rsidRDefault="00423E19" w:rsidP="00423E19">
            <w:r w:rsidRPr="00423E19">
              <w:t>Limite de crédit dépassé / Blocage crédit client</w:t>
            </w:r>
          </w:p>
        </w:tc>
        <w:tc>
          <w:tcPr>
            <w:tcW w:w="850" w:type="dxa"/>
            <w:noWrap/>
            <w:hideMark/>
          </w:tcPr>
          <w:p w14:paraId="643E07C5" w14:textId="77777777" w:rsidR="00423E19" w:rsidRPr="00423E19" w:rsidRDefault="00423E19" w:rsidP="00423E19">
            <w:r w:rsidRPr="00423E19">
              <w:t>Header</w:t>
            </w:r>
          </w:p>
        </w:tc>
        <w:tc>
          <w:tcPr>
            <w:tcW w:w="679" w:type="dxa"/>
            <w:noWrap/>
            <w:hideMark/>
          </w:tcPr>
          <w:p w14:paraId="3ABCF98B" w14:textId="77777777" w:rsidR="00423E19" w:rsidRPr="00423E19" w:rsidRDefault="00423E19" w:rsidP="00D75BB1">
            <w:pPr>
              <w:jc w:val="center"/>
            </w:pPr>
            <w:r w:rsidRPr="00423E19">
              <w:t>3001</w:t>
            </w:r>
          </w:p>
        </w:tc>
        <w:tc>
          <w:tcPr>
            <w:tcW w:w="680" w:type="dxa"/>
            <w:noWrap/>
            <w:hideMark/>
          </w:tcPr>
          <w:p w14:paraId="7EBE0F53" w14:textId="77777777" w:rsidR="00423E19" w:rsidRPr="00423E19" w:rsidRDefault="00423E19" w:rsidP="00D75BB1">
            <w:pPr>
              <w:jc w:val="center"/>
            </w:pPr>
            <w:r w:rsidRPr="00423E19">
              <w:t>2</w:t>
            </w:r>
          </w:p>
        </w:tc>
        <w:tc>
          <w:tcPr>
            <w:tcW w:w="3742" w:type="dxa"/>
            <w:noWrap/>
            <w:hideMark/>
          </w:tcPr>
          <w:p w14:paraId="5C5EEE71" w14:textId="78A3E85D" w:rsidR="00423E19" w:rsidRPr="00423E19" w:rsidRDefault="00423E19" w:rsidP="00423E19">
            <w:commentRangeStart w:id="32"/>
            <w:commentRangeStart w:id="33"/>
            <w:r w:rsidRPr="00423E19">
              <w:t>Commande reçue payeur bloqué contacter le service comptabilité clients</w:t>
            </w:r>
            <w:commentRangeEnd w:id="32"/>
            <w:r w:rsidR="00A02D69" w:rsidRPr="00423E19">
              <w:rPr>
                <w:rStyle w:val="CommentReference"/>
                <w:szCs w:val="22"/>
              </w:rPr>
              <w:commentReference w:id="32"/>
            </w:r>
            <w:commentRangeEnd w:id="33"/>
            <w:r w:rsidR="0059092D" w:rsidRPr="00423E19">
              <w:rPr>
                <w:rStyle w:val="CommentReference"/>
                <w:szCs w:val="22"/>
              </w:rPr>
              <w:commentReference w:id="33"/>
            </w:r>
          </w:p>
        </w:tc>
      </w:tr>
      <w:tr w:rsidR="000F4535" w:rsidRPr="00334160" w14:paraId="5686A1A5" w14:textId="77777777" w:rsidTr="0053032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10"/>
        </w:trPr>
        <w:tc>
          <w:tcPr>
            <w:tcW w:w="4082" w:type="dxa"/>
            <w:noWrap/>
            <w:hideMark/>
          </w:tcPr>
          <w:p w14:paraId="12CC5604" w14:textId="77777777" w:rsidR="00423E19" w:rsidRPr="00423E19" w:rsidRDefault="00423E19" w:rsidP="00423E19">
            <w:r w:rsidRPr="00423E19">
              <w:t>Unité de mesure n'existe pas dans M3 / Unité n'est pas conforme à celle de l'article</w:t>
            </w:r>
          </w:p>
        </w:tc>
        <w:tc>
          <w:tcPr>
            <w:tcW w:w="850" w:type="dxa"/>
            <w:noWrap/>
            <w:hideMark/>
          </w:tcPr>
          <w:p w14:paraId="440C8C47" w14:textId="77777777" w:rsidR="00423E19" w:rsidRPr="00423E19" w:rsidRDefault="00423E19" w:rsidP="00423E19">
            <w:r w:rsidRPr="00423E19">
              <w:t>Lines</w:t>
            </w:r>
          </w:p>
        </w:tc>
        <w:tc>
          <w:tcPr>
            <w:tcW w:w="679" w:type="dxa"/>
            <w:noWrap/>
            <w:hideMark/>
          </w:tcPr>
          <w:p w14:paraId="306E5BCE" w14:textId="77777777" w:rsidR="00423E19" w:rsidRPr="00423E19" w:rsidRDefault="00423E19" w:rsidP="00D75BB1">
            <w:pPr>
              <w:jc w:val="center"/>
            </w:pPr>
            <w:r w:rsidRPr="00423E19">
              <w:t>1012</w:t>
            </w:r>
          </w:p>
        </w:tc>
        <w:tc>
          <w:tcPr>
            <w:tcW w:w="680" w:type="dxa"/>
            <w:noWrap/>
            <w:hideMark/>
          </w:tcPr>
          <w:p w14:paraId="14C4C9C7" w14:textId="77777777" w:rsidR="00423E19" w:rsidRPr="00423E19" w:rsidRDefault="00423E19" w:rsidP="00D75BB1">
            <w:pPr>
              <w:jc w:val="center"/>
            </w:pPr>
            <w:r w:rsidRPr="00423E19">
              <w:t>2</w:t>
            </w:r>
          </w:p>
        </w:tc>
        <w:tc>
          <w:tcPr>
            <w:tcW w:w="3742" w:type="dxa"/>
            <w:noWrap/>
            <w:hideMark/>
          </w:tcPr>
          <w:p w14:paraId="5C7D85E6" w14:textId="0783F8A8" w:rsidR="00423E19" w:rsidRPr="00423E19" w:rsidRDefault="00423E19" w:rsidP="00423E19">
            <w:pPr>
              <w:rPr>
                <w:lang w:val="en-US"/>
              </w:rPr>
            </w:pPr>
            <w:commentRangeStart w:id="34"/>
            <w:r w:rsidRPr="00423E19">
              <w:rPr>
                <w:lang w:val="en-US"/>
              </w:rPr>
              <w:t>Unknown unit of measure [</w:t>
            </w:r>
            <w:r w:rsidRPr="00130096">
              <w:rPr>
                <w:b/>
                <w:bCs/>
                <w:color w:val="C00000"/>
                <w:lang w:val="en-US"/>
              </w:rPr>
              <w:t>ALUN</w:t>
            </w:r>
            <w:r w:rsidRPr="00423E19">
              <w:rPr>
                <w:lang w:val="en-US"/>
              </w:rPr>
              <w:t>]</w:t>
            </w:r>
            <w:commentRangeEnd w:id="34"/>
            <w:r w:rsidR="007C1A11" w:rsidRPr="00423E19">
              <w:rPr>
                <w:rStyle w:val="CommentReference"/>
                <w:szCs w:val="22"/>
                <w:lang w:val="en-US"/>
              </w:rPr>
              <w:commentReference w:id="34"/>
            </w:r>
          </w:p>
        </w:tc>
      </w:tr>
    </w:tbl>
    <w:p w14:paraId="475C065F" w14:textId="77777777" w:rsidR="00A67875" w:rsidRPr="00423E19" w:rsidRDefault="00A67875" w:rsidP="0054761C">
      <w:pPr>
        <w:rPr>
          <w:lang w:val="en-US"/>
        </w:rPr>
      </w:pPr>
    </w:p>
    <w:p w14:paraId="7C8C74D5" w14:textId="77777777" w:rsidR="00A67875" w:rsidRPr="00ED2391" w:rsidRDefault="00A67875" w:rsidP="0054761C">
      <w:pPr>
        <w:rPr>
          <w:lang w:val="en-US"/>
        </w:rPr>
      </w:pPr>
    </w:p>
    <w:p w14:paraId="2AFCF300" w14:textId="77777777" w:rsidR="00A67875" w:rsidRPr="00ED2391" w:rsidRDefault="00A67875" w:rsidP="0054761C">
      <w:pPr>
        <w:rPr>
          <w:lang w:val="en-US"/>
        </w:rPr>
      </w:pPr>
    </w:p>
    <w:p w14:paraId="39BB95A2" w14:textId="77777777" w:rsidR="00A46830" w:rsidRDefault="00A46830" w:rsidP="00A46830">
      <w:pPr>
        <w:pStyle w:val="Heading3"/>
      </w:pPr>
      <w:r>
        <w:t xml:space="preserve">Test de limite de crédit </w:t>
      </w:r>
    </w:p>
    <w:p w14:paraId="6C6836F9" w14:textId="77777777" w:rsidR="00A46830" w:rsidRDefault="00A46830" w:rsidP="00A46830">
      <w:pPr>
        <w:pStyle w:val="BodyText"/>
      </w:pPr>
      <w:r>
        <w:t xml:space="preserve">Cette partie spécifie les paramètres utilisés pour tester la limite de crédit client. </w:t>
      </w:r>
    </w:p>
    <w:p w14:paraId="7511E777" w14:textId="77777777" w:rsidR="00A46830" w:rsidRDefault="00A46830" w:rsidP="00A46830">
      <w:pPr>
        <w:pStyle w:val="BodyText"/>
      </w:pPr>
      <w:r>
        <w:t>Cette partie est modélisé dans le schéma par la (</w:t>
      </w:r>
      <w:r>
        <w:rPr>
          <w:b/>
          <w:bCs/>
        </w:rPr>
        <w:t>3</w:t>
      </w:r>
      <w:r>
        <w:t>).</w:t>
      </w:r>
    </w:p>
    <w:p w14:paraId="00CDDF03" w14:textId="77777777" w:rsidR="00A46830" w:rsidRDefault="00A46830" w:rsidP="00A46830">
      <w:pPr>
        <w:pStyle w:val="BodyText"/>
      </w:pPr>
      <w:r>
        <w:t xml:space="preserve">Lien Utilisé :  </w:t>
      </w:r>
      <w:hyperlink r:id="rId28" w:history="1">
        <w:r w:rsidRPr="00CC2E2A">
          <w:rPr>
            <w:rStyle w:val="Hyperlink"/>
          </w:rPr>
          <w:t>https://mingle-ionapi.eu1.inforcloudsuite.com/TJZTAH5TTYXM75RP_TST/M3/m3api-rest/v2/execute/OIS100MI/CheckCredit</w:t>
        </w:r>
      </w:hyperlink>
    </w:p>
    <w:p w14:paraId="61E01C57" w14:textId="77777777" w:rsidR="00A46830" w:rsidRDefault="00A46830" w:rsidP="00A46830">
      <w:pPr>
        <w:pStyle w:val="BodyText"/>
      </w:pPr>
      <w:r>
        <w:t xml:space="preserve">Méthode : </w:t>
      </w:r>
      <w:r w:rsidRPr="00F061EB">
        <w:rPr>
          <w:b/>
          <w:bCs/>
        </w:rPr>
        <w:t>GET</w:t>
      </w:r>
      <w:r>
        <w:t xml:space="preserve"> </w:t>
      </w:r>
    </w:p>
    <w:p w14:paraId="6DAC1FA0" w14:textId="77777777" w:rsidR="00A46830" w:rsidRDefault="00A46830" w:rsidP="00A46830">
      <w:pPr>
        <w:pStyle w:val="BodyText"/>
      </w:pPr>
    </w:p>
    <w:p w14:paraId="7F463E26" w14:textId="77777777" w:rsidR="00A46830" w:rsidRDefault="00A46830" w:rsidP="00A46830">
      <w:pPr>
        <w:pStyle w:val="Heading4"/>
      </w:pPr>
      <w:r>
        <w:lastRenderedPageBreak/>
        <w:t>Paramètre de la requête</w:t>
      </w:r>
    </w:p>
    <w:p w14:paraId="44CB2FEA" w14:textId="77777777" w:rsidR="00A46830" w:rsidRDefault="00A46830" w:rsidP="00A46830">
      <w:pPr>
        <w:pStyle w:val="BodyText"/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020"/>
        <w:gridCol w:w="1701"/>
        <w:gridCol w:w="737"/>
        <w:gridCol w:w="2268"/>
        <w:gridCol w:w="3344"/>
      </w:tblGrid>
      <w:tr w:rsidR="00A46830" w:rsidRPr="00232C03" w14:paraId="0DDC52BF" w14:textId="77777777">
        <w:trPr>
          <w:trHeight w:val="283"/>
          <w:tblHeader/>
        </w:trPr>
        <w:tc>
          <w:tcPr>
            <w:tcW w:w="1020" w:type="dxa"/>
            <w:shd w:val="clear" w:color="000000" w:fill="C00000"/>
            <w:noWrap/>
            <w:vAlign w:val="center"/>
            <w:hideMark/>
          </w:tcPr>
          <w:p w14:paraId="41FA0471" w14:textId="77777777" w:rsidR="00A46830" w:rsidRPr="00232C03" w:rsidRDefault="00A46830">
            <w:pPr>
              <w:jc w:val="center"/>
              <w:rPr>
                <w:rFonts w:cs="Arial"/>
                <w:b/>
                <w:color w:val="FFFFFF"/>
                <w:sz w:val="18"/>
                <w:szCs w:val="18"/>
                <w:lang w:eastAsia="fr-FR"/>
              </w:rPr>
            </w:pPr>
            <w:r w:rsidRPr="00232C03">
              <w:rPr>
                <w:rFonts w:cs="Arial"/>
                <w:b/>
                <w:color w:val="FFFFFF"/>
                <w:sz w:val="18"/>
                <w:szCs w:val="18"/>
                <w:lang w:eastAsia="fr-FR"/>
              </w:rPr>
              <w:t>Champ M3</w:t>
            </w:r>
          </w:p>
        </w:tc>
        <w:tc>
          <w:tcPr>
            <w:tcW w:w="1701" w:type="dxa"/>
            <w:shd w:val="clear" w:color="000000" w:fill="C00000"/>
            <w:vAlign w:val="center"/>
          </w:tcPr>
          <w:p w14:paraId="2F893420" w14:textId="77777777" w:rsidR="00A46830" w:rsidRPr="00232C03" w:rsidRDefault="00A46830">
            <w:pPr>
              <w:jc w:val="center"/>
              <w:rPr>
                <w:rFonts w:cs="Arial"/>
                <w:b/>
                <w:color w:val="FFFFFF"/>
                <w:sz w:val="18"/>
                <w:szCs w:val="18"/>
                <w:lang w:eastAsia="fr-FR"/>
              </w:rPr>
            </w:pPr>
            <w:r w:rsidRPr="00232C03">
              <w:rPr>
                <w:rFonts w:cs="Arial"/>
                <w:b/>
                <w:color w:val="FFFFFF"/>
                <w:sz w:val="18"/>
                <w:szCs w:val="18"/>
                <w:lang w:eastAsia="fr-FR"/>
              </w:rPr>
              <w:t>Description</w:t>
            </w:r>
          </w:p>
        </w:tc>
        <w:tc>
          <w:tcPr>
            <w:tcW w:w="737" w:type="dxa"/>
            <w:shd w:val="clear" w:color="000000" w:fill="C00000"/>
            <w:vAlign w:val="center"/>
            <w:hideMark/>
          </w:tcPr>
          <w:p w14:paraId="3DA177A2" w14:textId="77777777" w:rsidR="00A46830" w:rsidRPr="00232C03" w:rsidRDefault="00A46830">
            <w:pPr>
              <w:jc w:val="center"/>
              <w:rPr>
                <w:rFonts w:cs="Arial"/>
                <w:b/>
                <w:color w:val="FFFFFF"/>
                <w:sz w:val="18"/>
                <w:szCs w:val="18"/>
                <w:lang w:eastAsia="fr-FR"/>
              </w:rPr>
            </w:pPr>
            <w:r w:rsidRPr="00232C03">
              <w:rPr>
                <w:rFonts w:cs="Arial"/>
                <w:b/>
                <w:color w:val="FFFFFF"/>
                <w:sz w:val="18"/>
                <w:szCs w:val="18"/>
                <w:lang w:eastAsia="fr-FR"/>
              </w:rPr>
              <w:t>OCC. / OBL.</w:t>
            </w:r>
          </w:p>
        </w:tc>
        <w:tc>
          <w:tcPr>
            <w:tcW w:w="2268" w:type="dxa"/>
            <w:shd w:val="clear" w:color="000000" w:fill="C00000"/>
            <w:noWrap/>
            <w:vAlign w:val="center"/>
            <w:hideMark/>
          </w:tcPr>
          <w:p w14:paraId="76774AAE" w14:textId="77777777" w:rsidR="00A46830" w:rsidRPr="00232C03" w:rsidRDefault="00A46830">
            <w:pPr>
              <w:rPr>
                <w:rFonts w:cs="Arial"/>
                <w:b/>
                <w:color w:val="FFFFFF"/>
                <w:sz w:val="18"/>
                <w:szCs w:val="18"/>
                <w:lang w:eastAsia="fr-FR"/>
              </w:rPr>
            </w:pPr>
            <w:r w:rsidRPr="00232C03">
              <w:rPr>
                <w:rFonts w:cs="Arial"/>
                <w:b/>
                <w:color w:val="FFFFFF"/>
                <w:sz w:val="18"/>
                <w:szCs w:val="18"/>
                <w:lang w:eastAsia="fr-FR"/>
              </w:rPr>
              <w:t>Commentaire</w:t>
            </w:r>
          </w:p>
        </w:tc>
        <w:tc>
          <w:tcPr>
            <w:tcW w:w="3344" w:type="dxa"/>
            <w:shd w:val="clear" w:color="000000" w:fill="C00000"/>
            <w:noWrap/>
            <w:vAlign w:val="center"/>
            <w:hideMark/>
          </w:tcPr>
          <w:p w14:paraId="5978E454" w14:textId="77777777" w:rsidR="00A46830" w:rsidRPr="00232C03" w:rsidRDefault="00A46830">
            <w:pPr>
              <w:rPr>
                <w:rFonts w:cs="Arial"/>
                <w:b/>
                <w:sz w:val="18"/>
                <w:szCs w:val="18"/>
                <w:lang w:eastAsia="fr-FR"/>
              </w:rPr>
            </w:pPr>
            <w:r w:rsidRPr="00232C03">
              <w:rPr>
                <w:rFonts w:cs="Arial"/>
                <w:b/>
                <w:sz w:val="18"/>
                <w:szCs w:val="18"/>
                <w:lang w:eastAsia="fr-FR"/>
              </w:rPr>
              <w:t>Lien JSON</w:t>
            </w:r>
            <w:r>
              <w:rPr>
                <w:rFonts w:cs="Arial"/>
                <w:b/>
                <w:bCs/>
                <w:sz w:val="18"/>
                <w:szCs w:val="18"/>
                <w:lang w:eastAsia="fr-FR"/>
              </w:rPr>
              <w:t xml:space="preserve"> Message reçu</w:t>
            </w:r>
          </w:p>
        </w:tc>
      </w:tr>
      <w:tr w:rsidR="00A46830" w:rsidRPr="00232C03" w14:paraId="54B6C2C9" w14:textId="77777777">
        <w:trPr>
          <w:trHeight w:val="397"/>
        </w:trPr>
        <w:tc>
          <w:tcPr>
            <w:tcW w:w="1020" w:type="dxa"/>
            <w:noWrap/>
            <w:vAlign w:val="center"/>
            <w:hideMark/>
          </w:tcPr>
          <w:p w14:paraId="585F0FE6" w14:textId="77777777" w:rsidR="00A46830" w:rsidRPr="00232C03" w:rsidRDefault="00A46830">
            <w:pPr>
              <w:rPr>
                <w:rFonts w:ascii="Aptos Narrow" w:hAnsi="Aptos Narrow"/>
                <w:color w:val="000000"/>
                <w:sz w:val="18"/>
                <w:szCs w:val="18"/>
                <w:lang w:eastAsia="fr-FR"/>
              </w:rPr>
            </w:pPr>
            <w:r w:rsidRPr="00232C03">
              <w:rPr>
                <w:rFonts w:ascii="Aptos Narrow" w:hAnsi="Aptos Narrow"/>
                <w:color w:val="000000"/>
                <w:sz w:val="18"/>
                <w:szCs w:val="18"/>
                <w:lang w:eastAsia="fr-FR"/>
              </w:rPr>
              <w:t>CONO</w:t>
            </w:r>
          </w:p>
        </w:tc>
        <w:tc>
          <w:tcPr>
            <w:tcW w:w="1701" w:type="dxa"/>
            <w:vAlign w:val="center"/>
          </w:tcPr>
          <w:p w14:paraId="51F1D254" w14:textId="77777777" w:rsidR="00A46830" w:rsidRPr="00232C03" w:rsidRDefault="00A46830">
            <w:pPr>
              <w:rPr>
                <w:rFonts w:ascii="Aptos Narrow" w:hAnsi="Aptos Narrow"/>
                <w:b/>
                <w:color w:val="00B050"/>
                <w:sz w:val="18"/>
                <w:szCs w:val="18"/>
                <w:lang w:eastAsia="fr-FR"/>
              </w:rPr>
            </w:pPr>
            <w:r w:rsidRPr="00232C03">
              <w:rPr>
                <w:rFonts w:ascii="Aptos Narrow" w:hAnsi="Aptos Narrow"/>
                <w:color w:val="000000"/>
                <w:sz w:val="18"/>
                <w:szCs w:val="18"/>
                <w:lang w:eastAsia="fr-FR"/>
              </w:rPr>
              <w:t>Code société</w:t>
            </w:r>
          </w:p>
        </w:tc>
        <w:tc>
          <w:tcPr>
            <w:tcW w:w="737" w:type="dxa"/>
            <w:noWrap/>
            <w:vAlign w:val="center"/>
            <w:hideMark/>
          </w:tcPr>
          <w:p w14:paraId="451ED04F" w14:textId="77777777" w:rsidR="00A46830" w:rsidRPr="00232C03" w:rsidRDefault="00A46830">
            <w:pPr>
              <w:jc w:val="center"/>
              <w:rPr>
                <w:rFonts w:ascii="Aptos Narrow" w:hAnsi="Aptos Narrow"/>
                <w:b/>
                <w:color w:val="00B050"/>
                <w:sz w:val="18"/>
                <w:szCs w:val="18"/>
                <w:lang w:eastAsia="fr-FR"/>
              </w:rPr>
            </w:pPr>
            <w:r w:rsidRPr="00232C03">
              <w:rPr>
                <w:rFonts w:ascii="Aptos Narrow" w:hAnsi="Aptos Narrow"/>
                <w:b/>
                <w:color w:val="00B050"/>
                <w:sz w:val="18"/>
                <w:szCs w:val="18"/>
                <w:lang w:eastAsia="fr-FR"/>
              </w:rPr>
              <w:t>O</w:t>
            </w:r>
          </w:p>
        </w:tc>
        <w:tc>
          <w:tcPr>
            <w:tcW w:w="2268" w:type="dxa"/>
            <w:vAlign w:val="center"/>
            <w:hideMark/>
          </w:tcPr>
          <w:p w14:paraId="4A2A40D6" w14:textId="77777777" w:rsidR="00A46830" w:rsidRPr="00232C03" w:rsidRDefault="00A46830">
            <w:pPr>
              <w:rPr>
                <w:rFonts w:ascii="Aptos Narrow" w:hAnsi="Aptos Narrow"/>
                <w:color w:val="000000"/>
                <w:sz w:val="18"/>
                <w:szCs w:val="18"/>
                <w:lang w:eastAsia="fr-FR"/>
              </w:rPr>
            </w:pPr>
            <w:r w:rsidRPr="00232C03">
              <w:rPr>
                <w:rFonts w:ascii="Aptos Narrow" w:hAnsi="Aptos Narrow"/>
                <w:color w:val="000000"/>
                <w:sz w:val="18"/>
                <w:szCs w:val="18"/>
                <w:lang w:eastAsia="fr-FR"/>
              </w:rPr>
              <w:t xml:space="preserve">350 </w:t>
            </w:r>
          </w:p>
        </w:tc>
        <w:tc>
          <w:tcPr>
            <w:tcW w:w="3344" w:type="dxa"/>
            <w:noWrap/>
            <w:vAlign w:val="center"/>
            <w:hideMark/>
          </w:tcPr>
          <w:p w14:paraId="52063F49" w14:textId="77777777" w:rsidR="00A46830" w:rsidRPr="00232C03" w:rsidRDefault="00A46830">
            <w:pPr>
              <w:rPr>
                <w:rFonts w:ascii="Aptos Narrow" w:hAnsi="Aptos Narrow"/>
                <w:sz w:val="18"/>
                <w:szCs w:val="18"/>
                <w:lang w:eastAsia="fr-FR"/>
              </w:rPr>
            </w:pPr>
            <w:r w:rsidRPr="00232C03">
              <w:rPr>
                <w:rFonts w:ascii="Aptos Narrow" w:hAnsi="Aptos Narrow"/>
                <w:sz w:val="18"/>
                <w:szCs w:val="18"/>
                <w:lang w:eastAsia="fr-FR"/>
              </w:rPr>
              <w:t>request.header.conpany</w:t>
            </w:r>
          </w:p>
        </w:tc>
      </w:tr>
      <w:tr w:rsidR="00A46830" w:rsidRPr="00232C03" w14:paraId="7EF05ED6" w14:textId="77777777">
        <w:trPr>
          <w:trHeight w:val="397"/>
        </w:trPr>
        <w:tc>
          <w:tcPr>
            <w:tcW w:w="1020" w:type="dxa"/>
            <w:noWrap/>
            <w:vAlign w:val="center"/>
            <w:hideMark/>
          </w:tcPr>
          <w:p w14:paraId="025B8F1C" w14:textId="77777777" w:rsidR="00A46830" w:rsidRPr="00232C03" w:rsidRDefault="00A46830">
            <w:pPr>
              <w:rPr>
                <w:rFonts w:ascii="Aptos Narrow" w:hAnsi="Aptos Narrow"/>
                <w:color w:val="000000"/>
                <w:sz w:val="18"/>
                <w:szCs w:val="18"/>
                <w:lang w:eastAsia="fr-FR"/>
              </w:rPr>
            </w:pPr>
            <w:r w:rsidRPr="00232C03">
              <w:rPr>
                <w:rFonts w:ascii="Aptos Narrow" w:hAnsi="Aptos Narrow"/>
                <w:color w:val="000000"/>
                <w:sz w:val="18"/>
                <w:szCs w:val="18"/>
                <w:lang w:eastAsia="fr-FR"/>
              </w:rPr>
              <w:t>CUNO</w:t>
            </w:r>
          </w:p>
        </w:tc>
        <w:tc>
          <w:tcPr>
            <w:tcW w:w="1701" w:type="dxa"/>
            <w:vAlign w:val="center"/>
          </w:tcPr>
          <w:p w14:paraId="0D8DE2D7" w14:textId="77777777" w:rsidR="00A46830" w:rsidRPr="00232C03" w:rsidRDefault="00A46830">
            <w:pPr>
              <w:rPr>
                <w:rFonts w:ascii="Aptos Narrow" w:hAnsi="Aptos Narrow"/>
                <w:b/>
                <w:color w:val="00B050"/>
                <w:sz w:val="18"/>
                <w:szCs w:val="18"/>
                <w:lang w:eastAsia="fr-FR"/>
              </w:rPr>
            </w:pPr>
            <w:r w:rsidRPr="00232C03">
              <w:rPr>
                <w:rFonts w:ascii="Aptos Narrow" w:hAnsi="Aptos Narrow"/>
                <w:color w:val="000000"/>
                <w:sz w:val="18"/>
                <w:szCs w:val="18"/>
                <w:lang w:eastAsia="fr-FR"/>
              </w:rPr>
              <w:t>Code client M3</w:t>
            </w:r>
          </w:p>
        </w:tc>
        <w:tc>
          <w:tcPr>
            <w:tcW w:w="737" w:type="dxa"/>
            <w:noWrap/>
            <w:vAlign w:val="center"/>
            <w:hideMark/>
          </w:tcPr>
          <w:p w14:paraId="17441865" w14:textId="77777777" w:rsidR="00A46830" w:rsidRPr="00232C03" w:rsidRDefault="00A46830">
            <w:pPr>
              <w:jc w:val="center"/>
              <w:rPr>
                <w:rFonts w:ascii="Aptos Narrow" w:hAnsi="Aptos Narrow"/>
                <w:b/>
                <w:color w:val="00B050"/>
                <w:sz w:val="18"/>
                <w:szCs w:val="18"/>
                <w:lang w:eastAsia="fr-FR"/>
              </w:rPr>
            </w:pPr>
            <w:r w:rsidRPr="00232C03">
              <w:rPr>
                <w:rFonts w:ascii="Aptos Narrow" w:hAnsi="Aptos Narrow"/>
                <w:b/>
                <w:color w:val="00B050"/>
                <w:sz w:val="18"/>
                <w:szCs w:val="18"/>
                <w:lang w:eastAsia="fr-FR"/>
              </w:rPr>
              <w:t>O</w:t>
            </w:r>
          </w:p>
        </w:tc>
        <w:tc>
          <w:tcPr>
            <w:tcW w:w="2268" w:type="dxa"/>
            <w:noWrap/>
            <w:vAlign w:val="center"/>
            <w:hideMark/>
          </w:tcPr>
          <w:p w14:paraId="2A688D58" w14:textId="43A51E6F" w:rsidR="00A46830" w:rsidRPr="00232C03" w:rsidRDefault="00052AC4">
            <w:pPr>
              <w:rPr>
                <w:rFonts w:ascii="Aptos Narrow" w:hAnsi="Aptos Narrow"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Aptos Narrow" w:hAnsi="Aptos Narrow"/>
                <w:color w:val="000000"/>
                <w:sz w:val="18"/>
                <w:szCs w:val="18"/>
                <w:lang w:eastAsia="fr-FR"/>
              </w:rPr>
              <w:t xml:space="preserve">Code </w:t>
            </w:r>
            <w:r w:rsidR="002B672D">
              <w:rPr>
                <w:rFonts w:ascii="Aptos Narrow" w:hAnsi="Aptos Narrow"/>
                <w:color w:val="000000"/>
                <w:sz w:val="18"/>
                <w:szCs w:val="18"/>
                <w:lang w:eastAsia="fr-FR"/>
              </w:rPr>
              <w:t xml:space="preserve">Payeur champ sortant </w:t>
            </w:r>
            <w:r w:rsidR="00641112">
              <w:rPr>
                <w:rFonts w:ascii="Aptos Narrow" w:hAnsi="Aptos Narrow"/>
                <w:color w:val="000000"/>
                <w:sz w:val="18"/>
                <w:szCs w:val="18"/>
                <w:lang w:eastAsia="fr-FR"/>
              </w:rPr>
              <w:t>de l’API EXT340MI</w:t>
            </w:r>
            <w:r w:rsidR="002B672D">
              <w:rPr>
                <w:rFonts w:ascii="Aptos Narrow" w:hAnsi="Aptos Narrow"/>
                <w:color w:val="000000"/>
                <w:sz w:val="18"/>
                <w:szCs w:val="18"/>
                <w:lang w:eastAsia="fr-FR"/>
              </w:rPr>
              <w:t xml:space="preserve"> [</w:t>
            </w:r>
            <w:r w:rsidR="002B672D" w:rsidRPr="002B672D">
              <w:rPr>
                <w:rFonts w:ascii="Aptos Narrow" w:hAnsi="Aptos Narrow"/>
                <w:b/>
                <w:bCs/>
                <w:color w:val="C00000"/>
                <w:sz w:val="18"/>
                <w:szCs w:val="18"/>
                <w:lang w:eastAsia="fr-FR"/>
              </w:rPr>
              <w:t>PYNO</w:t>
            </w:r>
            <w:r w:rsidR="002B672D">
              <w:rPr>
                <w:rFonts w:ascii="Aptos Narrow" w:hAnsi="Aptos Narrow"/>
                <w:color w:val="000000"/>
                <w:sz w:val="18"/>
                <w:szCs w:val="18"/>
                <w:lang w:eastAsia="fr-FR"/>
              </w:rPr>
              <w:t>]</w:t>
            </w:r>
          </w:p>
        </w:tc>
        <w:tc>
          <w:tcPr>
            <w:tcW w:w="3344" w:type="dxa"/>
            <w:noWrap/>
            <w:vAlign w:val="center"/>
            <w:hideMark/>
          </w:tcPr>
          <w:p w14:paraId="08033AB8" w14:textId="7DB9F729" w:rsidR="00A46830" w:rsidRPr="00232C03" w:rsidRDefault="00A46830">
            <w:pPr>
              <w:rPr>
                <w:rFonts w:ascii="Aptos Narrow" w:hAnsi="Aptos Narrow"/>
                <w:sz w:val="18"/>
                <w:szCs w:val="18"/>
                <w:lang w:eastAsia="fr-FR"/>
              </w:rPr>
            </w:pPr>
          </w:p>
        </w:tc>
      </w:tr>
      <w:tr w:rsidR="00A46830" w:rsidRPr="00232C03" w14:paraId="6E566D0F" w14:textId="77777777">
        <w:trPr>
          <w:trHeight w:val="779"/>
        </w:trPr>
        <w:tc>
          <w:tcPr>
            <w:tcW w:w="1020" w:type="dxa"/>
            <w:noWrap/>
            <w:vAlign w:val="center"/>
            <w:hideMark/>
          </w:tcPr>
          <w:p w14:paraId="66732835" w14:textId="77777777" w:rsidR="00A46830" w:rsidRPr="00232C03" w:rsidRDefault="00A46830">
            <w:pPr>
              <w:rPr>
                <w:rFonts w:ascii="Aptos Narrow" w:hAnsi="Aptos Narrow"/>
                <w:color w:val="000000"/>
                <w:sz w:val="18"/>
                <w:szCs w:val="18"/>
                <w:lang w:eastAsia="fr-FR"/>
              </w:rPr>
            </w:pPr>
            <w:r w:rsidRPr="00232C03">
              <w:rPr>
                <w:rFonts w:ascii="Aptos Narrow" w:hAnsi="Aptos Narrow"/>
                <w:color w:val="000000"/>
                <w:sz w:val="18"/>
                <w:szCs w:val="18"/>
                <w:lang w:eastAsia="fr-FR"/>
              </w:rPr>
              <w:t>WCON</w:t>
            </w:r>
          </w:p>
        </w:tc>
        <w:tc>
          <w:tcPr>
            <w:tcW w:w="1701" w:type="dxa"/>
            <w:vAlign w:val="center"/>
          </w:tcPr>
          <w:p w14:paraId="6ADA6BD1" w14:textId="77777777" w:rsidR="00A46830" w:rsidRPr="00232C03" w:rsidRDefault="00A46830">
            <w:pPr>
              <w:rPr>
                <w:rFonts w:ascii="Aptos Narrow" w:hAnsi="Aptos Narrow"/>
                <w:b/>
                <w:color w:val="00B050"/>
                <w:sz w:val="18"/>
                <w:szCs w:val="18"/>
                <w:lang w:eastAsia="fr-FR"/>
              </w:rPr>
            </w:pPr>
            <w:r w:rsidRPr="00232C03">
              <w:rPr>
                <w:rFonts w:ascii="Aptos Narrow" w:hAnsi="Aptos Narrow"/>
                <w:color w:val="000000"/>
                <w:sz w:val="18"/>
                <w:szCs w:val="18"/>
                <w:lang w:eastAsia="fr-FR"/>
              </w:rPr>
              <w:t>Montant total de la commande</w:t>
            </w:r>
          </w:p>
        </w:tc>
        <w:tc>
          <w:tcPr>
            <w:tcW w:w="737" w:type="dxa"/>
            <w:noWrap/>
            <w:vAlign w:val="center"/>
            <w:hideMark/>
          </w:tcPr>
          <w:p w14:paraId="586726B6" w14:textId="77777777" w:rsidR="00A46830" w:rsidRPr="00232C03" w:rsidRDefault="00A46830">
            <w:pPr>
              <w:jc w:val="center"/>
              <w:rPr>
                <w:rFonts w:ascii="Aptos Narrow" w:hAnsi="Aptos Narrow"/>
                <w:b/>
                <w:color w:val="00B050"/>
                <w:sz w:val="18"/>
                <w:szCs w:val="18"/>
                <w:lang w:eastAsia="fr-FR"/>
              </w:rPr>
            </w:pPr>
            <w:r w:rsidRPr="0008024D">
              <w:rPr>
                <w:rFonts w:ascii="Aptos Narrow" w:hAnsi="Aptos Narrow"/>
                <w:b/>
                <w:bCs/>
                <w:color w:val="C00000"/>
                <w:sz w:val="18"/>
                <w:szCs w:val="18"/>
                <w:lang w:eastAsia="fr-FR"/>
              </w:rPr>
              <w:t>N</w:t>
            </w:r>
          </w:p>
        </w:tc>
        <w:tc>
          <w:tcPr>
            <w:tcW w:w="2268" w:type="dxa"/>
            <w:noWrap/>
            <w:vAlign w:val="center"/>
            <w:hideMark/>
          </w:tcPr>
          <w:p w14:paraId="084502A4" w14:textId="221AA60C" w:rsidR="00A46830" w:rsidRPr="00232C03" w:rsidRDefault="00A46830">
            <w:pPr>
              <w:rPr>
                <w:rFonts w:ascii="Aptos Narrow" w:hAnsi="Aptos Narrow"/>
                <w:color w:val="000000"/>
                <w:sz w:val="18"/>
                <w:szCs w:val="18"/>
                <w:lang w:eastAsia="fr-FR"/>
              </w:rPr>
            </w:pPr>
            <w:r w:rsidRPr="00232C03">
              <w:rPr>
                <w:rFonts w:ascii="Aptos Narrow" w:hAnsi="Aptos Narrow"/>
                <w:color w:val="000000"/>
                <w:sz w:val="18"/>
                <w:szCs w:val="18"/>
                <w:lang w:eastAsia="fr-FR"/>
              </w:rPr>
              <w:t>Calculer la somme [</w:t>
            </w:r>
            <w:r w:rsidR="00DF60DC" w:rsidRPr="00DF60DC">
              <w:rPr>
                <w:rFonts w:asciiTheme="minorBidi" w:hAnsiTheme="minorBidi" w:cstheme="minorBidi"/>
                <w:b/>
                <w:bCs/>
                <w:color w:val="C00000"/>
                <w:sz w:val="18"/>
                <w:szCs w:val="18"/>
                <w:lang w:eastAsia="fr-FR"/>
              </w:rPr>
              <w:t>LNAM</w:t>
            </w:r>
            <w:r w:rsidRPr="00232C03">
              <w:rPr>
                <w:rFonts w:ascii="Aptos Narrow" w:hAnsi="Aptos Narrow"/>
                <w:color w:val="000000"/>
                <w:sz w:val="18"/>
                <w:szCs w:val="18"/>
                <w:lang w:eastAsia="fr-FR"/>
              </w:rPr>
              <w:t>] de toutes les réponse</w:t>
            </w:r>
            <w:r>
              <w:rPr>
                <w:rFonts w:ascii="Aptos Narrow" w:hAnsi="Aptos Narrow"/>
                <w:color w:val="000000"/>
                <w:sz w:val="18"/>
                <w:szCs w:val="18"/>
                <w:lang w:eastAsia="fr-FR"/>
              </w:rPr>
              <w:t>s "</w:t>
            </w:r>
            <w:r w:rsidRPr="00C729A8">
              <w:rPr>
                <w:rFonts w:ascii="Aptos Narrow" w:hAnsi="Aptos Narrow"/>
                <w:b/>
                <w:bCs/>
                <w:color w:val="00B050"/>
                <w:sz w:val="18"/>
                <w:szCs w:val="18"/>
                <w:lang w:eastAsia="fr-FR"/>
              </w:rPr>
              <w:t>EXT340MI- ORDERS_ETAI</w:t>
            </w:r>
            <w:r>
              <w:rPr>
                <w:rFonts w:ascii="Aptos Narrow" w:hAnsi="Aptos Narrow"/>
                <w:color w:val="000000"/>
                <w:sz w:val="18"/>
                <w:szCs w:val="18"/>
                <w:lang w:eastAsia="fr-FR"/>
              </w:rPr>
              <w:t>"</w:t>
            </w:r>
          </w:p>
        </w:tc>
        <w:tc>
          <w:tcPr>
            <w:tcW w:w="3344" w:type="dxa"/>
            <w:noWrap/>
            <w:vAlign w:val="center"/>
            <w:hideMark/>
          </w:tcPr>
          <w:p w14:paraId="5A82FDFB" w14:textId="77777777" w:rsidR="00A46830" w:rsidRPr="00232C03" w:rsidRDefault="00A46830">
            <w:pPr>
              <w:rPr>
                <w:rFonts w:ascii="Aptos Narrow" w:hAnsi="Aptos Narrow"/>
                <w:sz w:val="18"/>
                <w:szCs w:val="18"/>
                <w:lang w:eastAsia="fr-FR"/>
              </w:rPr>
            </w:pPr>
          </w:p>
        </w:tc>
      </w:tr>
    </w:tbl>
    <w:p w14:paraId="04A2C15A" w14:textId="77777777" w:rsidR="00A46830" w:rsidRDefault="00A46830" w:rsidP="00A46830">
      <w:pPr>
        <w:pStyle w:val="BodyText"/>
      </w:pPr>
    </w:p>
    <w:p w14:paraId="72E0588F" w14:textId="77777777" w:rsidR="00A46830" w:rsidRDefault="00A46830" w:rsidP="00A46830">
      <w:pPr>
        <w:pStyle w:val="Heading4"/>
      </w:pPr>
      <w:r>
        <w:t xml:space="preserve">Réponse de la requête </w:t>
      </w:r>
    </w:p>
    <w:p w14:paraId="23B24F00" w14:textId="77777777" w:rsidR="00A46830" w:rsidRDefault="00A46830" w:rsidP="00A46830">
      <w:pPr>
        <w:pStyle w:val="BodyText"/>
      </w:pPr>
    </w:p>
    <w:p w14:paraId="0A8D7FF4" w14:textId="77777777" w:rsidR="00A46830" w:rsidRDefault="00A46830" w:rsidP="00A46830">
      <w:pPr>
        <w:pStyle w:val="BodyText"/>
      </w:pPr>
      <w:r>
        <w:t>Exemple de réponse conforme</w:t>
      </w:r>
    </w:p>
    <w:p w14:paraId="71727C05" w14:textId="77777777" w:rsidR="00A46830" w:rsidRPr="00C8222B" w:rsidRDefault="00A46830" w:rsidP="00A468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22B">
        <w:rPr>
          <w:rFonts w:ascii="Consolas" w:hAnsi="Consolas"/>
          <w:color w:val="CCCCCC"/>
          <w:sz w:val="21"/>
          <w:szCs w:val="21"/>
        </w:rPr>
        <w:t>{</w:t>
      </w:r>
    </w:p>
    <w:p w14:paraId="500CB77D" w14:textId="77777777" w:rsidR="00A46830" w:rsidRPr="00C8222B" w:rsidRDefault="00A46830" w:rsidP="00A468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22B">
        <w:rPr>
          <w:rFonts w:ascii="Consolas" w:hAnsi="Consolas"/>
          <w:color w:val="CCCCCC"/>
          <w:sz w:val="21"/>
          <w:szCs w:val="21"/>
        </w:rPr>
        <w:t xml:space="preserve">  </w:t>
      </w:r>
      <w:r w:rsidRPr="00C8222B">
        <w:rPr>
          <w:rFonts w:ascii="Consolas" w:hAnsi="Consolas"/>
          <w:color w:val="9CDCFE"/>
          <w:sz w:val="21"/>
          <w:szCs w:val="21"/>
        </w:rPr>
        <w:t>"results"</w:t>
      </w:r>
      <w:r w:rsidRPr="00C8222B">
        <w:rPr>
          <w:rFonts w:ascii="Consolas" w:hAnsi="Consolas"/>
          <w:color w:val="CCCCCC"/>
          <w:sz w:val="21"/>
          <w:szCs w:val="21"/>
        </w:rPr>
        <w:t>: [</w:t>
      </w:r>
    </w:p>
    <w:p w14:paraId="12E81100" w14:textId="77777777" w:rsidR="00A46830" w:rsidRPr="00C8222B" w:rsidRDefault="00A46830" w:rsidP="00A468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22B">
        <w:rPr>
          <w:rFonts w:ascii="Consolas" w:hAnsi="Consolas"/>
          <w:color w:val="CCCCCC"/>
          <w:sz w:val="21"/>
          <w:szCs w:val="21"/>
        </w:rPr>
        <w:t>    {</w:t>
      </w:r>
    </w:p>
    <w:p w14:paraId="6BE0F7A0" w14:textId="77777777" w:rsidR="00A46830" w:rsidRPr="00C8222B" w:rsidRDefault="00A46830" w:rsidP="00A468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22B">
        <w:rPr>
          <w:rFonts w:ascii="Consolas" w:hAnsi="Consolas"/>
          <w:color w:val="CCCCCC"/>
          <w:sz w:val="21"/>
          <w:szCs w:val="21"/>
        </w:rPr>
        <w:t xml:space="preserve">      </w:t>
      </w:r>
      <w:r w:rsidRPr="00C8222B">
        <w:rPr>
          <w:rFonts w:ascii="Consolas" w:hAnsi="Consolas"/>
          <w:color w:val="9CDCFE"/>
          <w:sz w:val="21"/>
          <w:szCs w:val="21"/>
        </w:rPr>
        <w:t>"transaction"</w:t>
      </w:r>
      <w:r w:rsidRPr="00C8222B">
        <w:rPr>
          <w:rFonts w:ascii="Consolas" w:hAnsi="Consolas"/>
          <w:color w:val="CCCCCC"/>
          <w:sz w:val="21"/>
          <w:szCs w:val="21"/>
        </w:rPr>
        <w:t xml:space="preserve">: </w:t>
      </w:r>
      <w:r w:rsidRPr="00C8222B">
        <w:rPr>
          <w:rFonts w:ascii="Consolas" w:hAnsi="Consolas"/>
          <w:color w:val="CE9178"/>
          <w:sz w:val="21"/>
          <w:szCs w:val="21"/>
        </w:rPr>
        <w:t>"CheckCredit"</w:t>
      </w:r>
      <w:r w:rsidRPr="00C8222B">
        <w:rPr>
          <w:rFonts w:ascii="Consolas" w:hAnsi="Consolas"/>
          <w:color w:val="CCCCCC"/>
          <w:sz w:val="21"/>
          <w:szCs w:val="21"/>
        </w:rPr>
        <w:t>,</w:t>
      </w:r>
    </w:p>
    <w:p w14:paraId="3088B208" w14:textId="77777777" w:rsidR="00A46830" w:rsidRPr="00C8222B" w:rsidRDefault="00A46830" w:rsidP="00A468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22B">
        <w:rPr>
          <w:rFonts w:ascii="Consolas" w:hAnsi="Consolas"/>
          <w:color w:val="CCCCCC"/>
          <w:sz w:val="21"/>
          <w:szCs w:val="21"/>
        </w:rPr>
        <w:t xml:space="preserve">      </w:t>
      </w:r>
      <w:r w:rsidRPr="00C8222B">
        <w:rPr>
          <w:rFonts w:ascii="Consolas" w:hAnsi="Consolas"/>
          <w:color w:val="9CDCFE"/>
          <w:sz w:val="21"/>
          <w:szCs w:val="21"/>
        </w:rPr>
        <w:t>"records"</w:t>
      </w:r>
      <w:r w:rsidRPr="00C8222B">
        <w:rPr>
          <w:rFonts w:ascii="Consolas" w:hAnsi="Consolas"/>
          <w:color w:val="CCCCCC"/>
          <w:sz w:val="21"/>
          <w:szCs w:val="21"/>
        </w:rPr>
        <w:t>: [</w:t>
      </w:r>
    </w:p>
    <w:p w14:paraId="0722AEF5" w14:textId="77777777" w:rsidR="00A46830" w:rsidRPr="00C8222B" w:rsidRDefault="00A46830" w:rsidP="00A468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22B">
        <w:rPr>
          <w:rFonts w:ascii="Consolas" w:hAnsi="Consolas"/>
          <w:color w:val="CCCCCC"/>
          <w:sz w:val="21"/>
          <w:szCs w:val="21"/>
        </w:rPr>
        <w:t>        {}</w:t>
      </w:r>
    </w:p>
    <w:p w14:paraId="589E9C82" w14:textId="77777777" w:rsidR="00A46830" w:rsidRPr="00C8222B" w:rsidRDefault="00A46830" w:rsidP="00A468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22B">
        <w:rPr>
          <w:rFonts w:ascii="Consolas" w:hAnsi="Consolas"/>
          <w:color w:val="CCCCCC"/>
          <w:sz w:val="21"/>
          <w:szCs w:val="21"/>
        </w:rPr>
        <w:t>      ]</w:t>
      </w:r>
    </w:p>
    <w:p w14:paraId="57E70735" w14:textId="77777777" w:rsidR="00A46830" w:rsidRPr="00C8222B" w:rsidRDefault="00A46830" w:rsidP="00A468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22B">
        <w:rPr>
          <w:rFonts w:ascii="Consolas" w:hAnsi="Consolas"/>
          <w:color w:val="CCCCCC"/>
          <w:sz w:val="21"/>
          <w:szCs w:val="21"/>
        </w:rPr>
        <w:t>    }</w:t>
      </w:r>
    </w:p>
    <w:p w14:paraId="550C703E" w14:textId="77777777" w:rsidR="00A46830" w:rsidRPr="00C8222B" w:rsidRDefault="00A46830" w:rsidP="00A468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22B">
        <w:rPr>
          <w:rFonts w:ascii="Consolas" w:hAnsi="Consolas"/>
          <w:color w:val="CCCCCC"/>
          <w:sz w:val="21"/>
          <w:szCs w:val="21"/>
        </w:rPr>
        <w:t>  ],</w:t>
      </w:r>
    </w:p>
    <w:p w14:paraId="593ADB41" w14:textId="77777777" w:rsidR="00A46830" w:rsidRPr="00C8222B" w:rsidRDefault="00A46830" w:rsidP="00A468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22B">
        <w:rPr>
          <w:rFonts w:ascii="Consolas" w:hAnsi="Consolas"/>
          <w:color w:val="CCCCCC"/>
          <w:sz w:val="21"/>
          <w:szCs w:val="21"/>
        </w:rPr>
        <w:t xml:space="preserve">  </w:t>
      </w:r>
      <w:r w:rsidRPr="00C8222B">
        <w:rPr>
          <w:rFonts w:ascii="Consolas" w:hAnsi="Consolas"/>
          <w:color w:val="9CDCFE"/>
          <w:sz w:val="21"/>
          <w:szCs w:val="21"/>
        </w:rPr>
        <w:t>"wasTerminated"</w:t>
      </w:r>
      <w:r w:rsidRPr="00C8222B">
        <w:rPr>
          <w:rFonts w:ascii="Consolas" w:hAnsi="Consolas"/>
          <w:color w:val="CCCCCC"/>
          <w:sz w:val="21"/>
          <w:szCs w:val="21"/>
        </w:rPr>
        <w:t xml:space="preserve">: </w:t>
      </w:r>
      <w:r w:rsidRPr="00C8222B">
        <w:rPr>
          <w:rFonts w:ascii="Consolas" w:hAnsi="Consolas"/>
          <w:color w:val="569CD6"/>
          <w:sz w:val="21"/>
          <w:szCs w:val="21"/>
        </w:rPr>
        <w:t>false</w:t>
      </w:r>
      <w:r w:rsidRPr="00C8222B">
        <w:rPr>
          <w:rFonts w:ascii="Consolas" w:hAnsi="Consolas"/>
          <w:color w:val="CCCCCC"/>
          <w:sz w:val="21"/>
          <w:szCs w:val="21"/>
        </w:rPr>
        <w:t>,</w:t>
      </w:r>
    </w:p>
    <w:p w14:paraId="41FA398F" w14:textId="77777777" w:rsidR="00A46830" w:rsidRPr="00C8222B" w:rsidRDefault="00A46830" w:rsidP="00A468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22B">
        <w:rPr>
          <w:rFonts w:ascii="Consolas" w:hAnsi="Consolas"/>
          <w:color w:val="CCCCCC"/>
          <w:sz w:val="21"/>
          <w:szCs w:val="21"/>
        </w:rPr>
        <w:t xml:space="preserve">  </w:t>
      </w:r>
      <w:r w:rsidRPr="00C8222B">
        <w:rPr>
          <w:rFonts w:ascii="Consolas" w:hAnsi="Consolas"/>
          <w:color w:val="9CDCFE"/>
          <w:sz w:val="21"/>
          <w:szCs w:val="21"/>
        </w:rPr>
        <w:t>"nrOfSuccessfullTransactions"</w:t>
      </w:r>
      <w:r w:rsidRPr="00C8222B">
        <w:rPr>
          <w:rFonts w:ascii="Consolas" w:hAnsi="Consolas"/>
          <w:color w:val="CCCCCC"/>
          <w:sz w:val="21"/>
          <w:szCs w:val="21"/>
        </w:rPr>
        <w:t xml:space="preserve">: </w:t>
      </w:r>
      <w:r w:rsidRPr="00C8222B">
        <w:rPr>
          <w:rFonts w:ascii="Consolas" w:hAnsi="Consolas"/>
          <w:color w:val="B5CEA8"/>
          <w:sz w:val="21"/>
          <w:szCs w:val="21"/>
        </w:rPr>
        <w:t>1</w:t>
      </w:r>
      <w:r w:rsidRPr="00C8222B">
        <w:rPr>
          <w:rFonts w:ascii="Consolas" w:hAnsi="Consolas"/>
          <w:color w:val="CCCCCC"/>
          <w:sz w:val="21"/>
          <w:szCs w:val="21"/>
        </w:rPr>
        <w:t>,</w:t>
      </w:r>
    </w:p>
    <w:p w14:paraId="377F00D6" w14:textId="77777777" w:rsidR="00A46830" w:rsidRPr="00C8222B" w:rsidRDefault="00A46830" w:rsidP="00A468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22B">
        <w:rPr>
          <w:rFonts w:ascii="Consolas" w:hAnsi="Consolas"/>
          <w:color w:val="CCCCCC"/>
          <w:sz w:val="21"/>
          <w:szCs w:val="21"/>
        </w:rPr>
        <w:t xml:space="preserve">  </w:t>
      </w:r>
      <w:r w:rsidRPr="00C8222B">
        <w:rPr>
          <w:rFonts w:ascii="Consolas" w:hAnsi="Consolas"/>
          <w:color w:val="9CDCFE"/>
          <w:sz w:val="21"/>
          <w:szCs w:val="21"/>
        </w:rPr>
        <w:t>"nrOfFailedTransactions"</w:t>
      </w:r>
      <w:r w:rsidRPr="00C8222B">
        <w:rPr>
          <w:rFonts w:ascii="Consolas" w:hAnsi="Consolas"/>
          <w:color w:val="CCCCCC"/>
          <w:sz w:val="21"/>
          <w:szCs w:val="21"/>
        </w:rPr>
        <w:t xml:space="preserve">: </w:t>
      </w:r>
      <w:r w:rsidRPr="00C8222B">
        <w:rPr>
          <w:rFonts w:ascii="Consolas" w:hAnsi="Consolas"/>
          <w:color w:val="B5CEA8"/>
          <w:sz w:val="21"/>
          <w:szCs w:val="21"/>
        </w:rPr>
        <w:t>0</w:t>
      </w:r>
    </w:p>
    <w:p w14:paraId="1E4FDC13" w14:textId="77777777" w:rsidR="00A46830" w:rsidRPr="00C8222B" w:rsidRDefault="00A46830" w:rsidP="00A468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222B">
        <w:rPr>
          <w:rFonts w:ascii="Consolas" w:hAnsi="Consolas"/>
          <w:color w:val="CCCCCC"/>
          <w:sz w:val="21"/>
          <w:szCs w:val="21"/>
        </w:rPr>
        <w:t>}</w:t>
      </w:r>
    </w:p>
    <w:p w14:paraId="78BA7F91" w14:textId="77777777" w:rsidR="00A46830" w:rsidRDefault="00A46830" w:rsidP="00A46830">
      <w:pPr>
        <w:spacing w:after="160" w:line="256" w:lineRule="auto"/>
        <w:rPr>
          <w:rFonts w:ascii="Aptos" w:eastAsia="Aptos" w:hAnsi="Aptos" w:cs="Arial"/>
          <w:kern w:val="2"/>
          <w:sz w:val="22"/>
          <w:szCs w:val="22"/>
          <w:lang w:eastAsia="en-US"/>
          <w14:ligatures w14:val="standardContextual"/>
        </w:rPr>
      </w:pPr>
    </w:p>
    <w:p w14:paraId="25BCE67F" w14:textId="77777777" w:rsidR="00A46830" w:rsidRDefault="00A46830" w:rsidP="00A46830">
      <w:pPr>
        <w:spacing w:after="160" w:line="256" w:lineRule="auto"/>
        <w:rPr>
          <w:rFonts w:ascii="Aptos" w:eastAsia="Aptos" w:hAnsi="Aptos" w:cs="Arial"/>
          <w:kern w:val="2"/>
          <w:sz w:val="22"/>
          <w:szCs w:val="22"/>
          <w:lang w:eastAsia="en-US"/>
          <w14:ligatures w14:val="standardContextual"/>
        </w:rPr>
      </w:pPr>
      <w:r>
        <w:rPr>
          <w:rFonts w:ascii="Aptos" w:eastAsia="Aptos" w:hAnsi="Aptos" w:cs="Arial"/>
          <w:kern w:val="2"/>
          <w:sz w:val="22"/>
          <w:szCs w:val="22"/>
          <w:lang w:eastAsia="en-US"/>
          <w14:ligatures w14:val="standardContextual"/>
        </w:rPr>
        <w:t xml:space="preserve">Exemple de réponse en erreur </w:t>
      </w:r>
    </w:p>
    <w:p w14:paraId="5AE363B0" w14:textId="77777777" w:rsidR="00A46830" w:rsidRPr="00B76F87" w:rsidRDefault="00A46830" w:rsidP="00A468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76F87">
        <w:rPr>
          <w:rFonts w:ascii="Consolas" w:hAnsi="Consolas"/>
          <w:color w:val="CCCCCC"/>
          <w:sz w:val="21"/>
          <w:szCs w:val="21"/>
        </w:rPr>
        <w:t>{</w:t>
      </w:r>
    </w:p>
    <w:p w14:paraId="607430B3" w14:textId="77777777" w:rsidR="00A46830" w:rsidRPr="00B76F87" w:rsidRDefault="00A46830" w:rsidP="00A468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76F87">
        <w:rPr>
          <w:rFonts w:ascii="Consolas" w:hAnsi="Consolas"/>
          <w:color w:val="CCCCCC"/>
          <w:sz w:val="21"/>
          <w:szCs w:val="21"/>
        </w:rPr>
        <w:t xml:space="preserve">  </w:t>
      </w:r>
      <w:r w:rsidRPr="00B76F87">
        <w:rPr>
          <w:rFonts w:ascii="Consolas" w:hAnsi="Consolas"/>
          <w:color w:val="9CDCFE"/>
          <w:sz w:val="21"/>
          <w:szCs w:val="21"/>
        </w:rPr>
        <w:t>"results"</w:t>
      </w:r>
      <w:r w:rsidRPr="00B76F87">
        <w:rPr>
          <w:rFonts w:ascii="Consolas" w:hAnsi="Consolas"/>
          <w:color w:val="CCCCCC"/>
          <w:sz w:val="21"/>
          <w:szCs w:val="21"/>
        </w:rPr>
        <w:t>: [</w:t>
      </w:r>
    </w:p>
    <w:p w14:paraId="647D3418" w14:textId="77777777" w:rsidR="00A46830" w:rsidRPr="00B76F87" w:rsidRDefault="00A46830" w:rsidP="00A468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76F87">
        <w:rPr>
          <w:rFonts w:ascii="Consolas" w:hAnsi="Consolas"/>
          <w:color w:val="CCCCCC"/>
          <w:sz w:val="21"/>
          <w:szCs w:val="21"/>
        </w:rPr>
        <w:t>    {</w:t>
      </w:r>
    </w:p>
    <w:p w14:paraId="32445A3B" w14:textId="77777777" w:rsidR="00A46830" w:rsidRPr="00B76F87" w:rsidRDefault="00A46830" w:rsidP="00A468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76F87">
        <w:rPr>
          <w:rFonts w:ascii="Consolas" w:hAnsi="Consolas"/>
          <w:color w:val="CCCCCC"/>
          <w:sz w:val="21"/>
          <w:szCs w:val="21"/>
        </w:rPr>
        <w:t xml:space="preserve">      </w:t>
      </w:r>
      <w:r w:rsidRPr="00B76F87">
        <w:rPr>
          <w:rFonts w:ascii="Consolas" w:hAnsi="Consolas"/>
          <w:color w:val="9CDCFE"/>
          <w:sz w:val="21"/>
          <w:szCs w:val="21"/>
        </w:rPr>
        <w:t>"transaction"</w:t>
      </w:r>
      <w:r w:rsidRPr="00B76F87">
        <w:rPr>
          <w:rFonts w:ascii="Consolas" w:hAnsi="Consolas"/>
          <w:color w:val="CCCCCC"/>
          <w:sz w:val="21"/>
          <w:szCs w:val="21"/>
        </w:rPr>
        <w:t xml:space="preserve">: </w:t>
      </w:r>
      <w:r w:rsidRPr="00B76F87">
        <w:rPr>
          <w:rFonts w:ascii="Consolas" w:hAnsi="Consolas"/>
          <w:color w:val="CE9178"/>
          <w:sz w:val="21"/>
          <w:szCs w:val="21"/>
        </w:rPr>
        <w:t>"CheckCredit"</w:t>
      </w:r>
      <w:r w:rsidRPr="00B76F87">
        <w:rPr>
          <w:rFonts w:ascii="Consolas" w:hAnsi="Consolas"/>
          <w:color w:val="CCCCCC"/>
          <w:sz w:val="21"/>
          <w:szCs w:val="21"/>
        </w:rPr>
        <w:t>,</w:t>
      </w:r>
    </w:p>
    <w:p w14:paraId="0346574A" w14:textId="77777777" w:rsidR="00A46830" w:rsidRPr="00B76F87" w:rsidRDefault="00A46830" w:rsidP="00A468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76F87">
        <w:rPr>
          <w:rFonts w:ascii="Consolas" w:hAnsi="Consolas"/>
          <w:color w:val="CCCCCC"/>
          <w:sz w:val="21"/>
          <w:szCs w:val="21"/>
        </w:rPr>
        <w:t xml:space="preserve">      </w:t>
      </w:r>
      <w:r w:rsidRPr="00B76F87">
        <w:rPr>
          <w:rFonts w:ascii="Consolas" w:hAnsi="Consolas"/>
          <w:color w:val="9CDCFE"/>
          <w:sz w:val="21"/>
          <w:szCs w:val="21"/>
        </w:rPr>
        <w:t>"records"</w:t>
      </w:r>
      <w:r w:rsidRPr="00B76F87">
        <w:rPr>
          <w:rFonts w:ascii="Consolas" w:hAnsi="Consolas"/>
          <w:color w:val="CCCCCC"/>
          <w:sz w:val="21"/>
          <w:szCs w:val="21"/>
        </w:rPr>
        <w:t>: [],</w:t>
      </w:r>
    </w:p>
    <w:p w14:paraId="3C8F5ACB" w14:textId="77777777" w:rsidR="00A46830" w:rsidRPr="00B76F87" w:rsidRDefault="00A46830" w:rsidP="00A468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76F87">
        <w:rPr>
          <w:rFonts w:ascii="Consolas" w:hAnsi="Consolas"/>
          <w:color w:val="CCCCCC"/>
          <w:sz w:val="21"/>
          <w:szCs w:val="21"/>
        </w:rPr>
        <w:t xml:space="preserve">      </w:t>
      </w:r>
      <w:r w:rsidRPr="00B76F87">
        <w:rPr>
          <w:rFonts w:ascii="Consolas" w:hAnsi="Consolas"/>
          <w:color w:val="9CDCFE"/>
          <w:sz w:val="21"/>
          <w:szCs w:val="21"/>
        </w:rPr>
        <w:t>"errorMessage"</w:t>
      </w:r>
      <w:r w:rsidRPr="00B76F87">
        <w:rPr>
          <w:rFonts w:ascii="Consolas" w:hAnsi="Consolas"/>
          <w:color w:val="CCCCCC"/>
          <w:sz w:val="21"/>
          <w:szCs w:val="21"/>
        </w:rPr>
        <w:t xml:space="preserve">: </w:t>
      </w:r>
      <w:r w:rsidRPr="00B76F87">
        <w:rPr>
          <w:rFonts w:ascii="Consolas" w:hAnsi="Consolas"/>
          <w:color w:val="CE9178"/>
          <w:sz w:val="21"/>
          <w:szCs w:val="21"/>
        </w:rPr>
        <w:t>"Limite de crédit 3 a été dépassée de EUR 153.99."</w:t>
      </w:r>
      <w:r w:rsidRPr="00B76F87">
        <w:rPr>
          <w:rFonts w:ascii="Consolas" w:hAnsi="Consolas"/>
          <w:color w:val="CCCCCC"/>
          <w:sz w:val="21"/>
          <w:szCs w:val="21"/>
        </w:rPr>
        <w:t>,</w:t>
      </w:r>
    </w:p>
    <w:p w14:paraId="629AFE54" w14:textId="77777777" w:rsidR="00A46830" w:rsidRPr="00DE5A36" w:rsidRDefault="00A46830" w:rsidP="00A468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76F87">
        <w:rPr>
          <w:rFonts w:ascii="Consolas" w:hAnsi="Consolas"/>
          <w:color w:val="CCCCCC"/>
          <w:sz w:val="21"/>
          <w:szCs w:val="21"/>
        </w:rPr>
        <w:t xml:space="preserve">      </w:t>
      </w:r>
      <w:r w:rsidRPr="00DE5A36">
        <w:rPr>
          <w:rFonts w:ascii="Consolas" w:hAnsi="Consolas"/>
          <w:color w:val="9CDCFE"/>
          <w:sz w:val="21"/>
          <w:szCs w:val="21"/>
          <w:lang w:val="en-US"/>
        </w:rPr>
        <w:t>"errorType"</w:t>
      </w:r>
      <w:r w:rsidRPr="00DE5A36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DE5A36">
        <w:rPr>
          <w:rFonts w:ascii="Consolas" w:hAnsi="Consolas"/>
          <w:color w:val="CE9178"/>
          <w:sz w:val="21"/>
          <w:szCs w:val="21"/>
          <w:lang w:val="en-US"/>
        </w:rPr>
        <w:t>"ServerReturnedNOK"</w:t>
      </w:r>
      <w:r w:rsidRPr="00DE5A36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6F1BD286" w14:textId="77777777" w:rsidR="00A46830" w:rsidRPr="00334160" w:rsidRDefault="00A46830" w:rsidP="186F291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/>
        </w:rPr>
      </w:pPr>
      <w:r w:rsidRPr="00334160">
        <w:rPr>
          <w:rFonts w:ascii="Consolas" w:hAnsi="Consolas"/>
          <w:color w:val="CCCCCC"/>
          <w:sz w:val="21"/>
          <w:szCs w:val="21"/>
          <w:lang w:val="en-GB"/>
        </w:rPr>
        <w:t xml:space="preserve">      </w:t>
      </w:r>
      <w:r w:rsidRPr="00334160">
        <w:rPr>
          <w:rFonts w:ascii="Consolas" w:hAnsi="Consolas"/>
          <w:color w:val="9CDCFE"/>
          <w:sz w:val="21"/>
          <w:szCs w:val="21"/>
          <w:lang w:val="en-GB"/>
        </w:rPr>
        <w:t>"errorCode"</w:t>
      </w:r>
      <w:r w:rsidRPr="00334160">
        <w:rPr>
          <w:rFonts w:ascii="Consolas" w:hAnsi="Consolas"/>
          <w:color w:val="CCCCCC"/>
          <w:sz w:val="21"/>
          <w:szCs w:val="21"/>
          <w:lang w:val="en-GB"/>
        </w:rPr>
        <w:t xml:space="preserve">: </w:t>
      </w:r>
      <w:r w:rsidRPr="00334160">
        <w:rPr>
          <w:rFonts w:ascii="Consolas" w:hAnsi="Consolas"/>
          <w:color w:val="CE9178"/>
          <w:sz w:val="21"/>
          <w:szCs w:val="21"/>
          <w:lang w:val="en-GB"/>
        </w:rPr>
        <w:t>"S_00653"</w:t>
      </w:r>
      <w:r w:rsidRPr="00334160">
        <w:rPr>
          <w:rFonts w:ascii="Consolas" w:hAnsi="Consolas"/>
          <w:color w:val="CCCCCC"/>
          <w:sz w:val="21"/>
          <w:szCs w:val="21"/>
          <w:lang w:val="en-GB"/>
        </w:rPr>
        <w:t>,</w:t>
      </w:r>
    </w:p>
    <w:p w14:paraId="1968621B" w14:textId="77777777" w:rsidR="00A46830" w:rsidRPr="00334160" w:rsidRDefault="00A46830" w:rsidP="186F291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/>
        </w:rPr>
      </w:pPr>
      <w:r w:rsidRPr="00334160">
        <w:rPr>
          <w:rFonts w:ascii="Consolas" w:hAnsi="Consolas"/>
          <w:color w:val="CCCCCC"/>
          <w:sz w:val="21"/>
          <w:szCs w:val="21"/>
          <w:lang w:val="en-GB"/>
        </w:rPr>
        <w:t xml:space="preserve">      </w:t>
      </w:r>
      <w:r w:rsidRPr="00334160">
        <w:rPr>
          <w:rFonts w:ascii="Consolas" w:hAnsi="Consolas"/>
          <w:color w:val="9CDCFE"/>
          <w:sz w:val="21"/>
          <w:szCs w:val="21"/>
          <w:lang w:val="en-GB"/>
        </w:rPr>
        <w:t>"errorCfg"</w:t>
      </w:r>
      <w:r w:rsidRPr="00334160">
        <w:rPr>
          <w:rFonts w:ascii="Consolas" w:hAnsi="Consolas"/>
          <w:color w:val="CCCCCC"/>
          <w:sz w:val="21"/>
          <w:szCs w:val="21"/>
          <w:lang w:val="en-GB"/>
        </w:rPr>
        <w:t xml:space="preserve">: </w:t>
      </w:r>
      <w:r w:rsidRPr="00334160">
        <w:rPr>
          <w:rFonts w:ascii="Consolas" w:hAnsi="Consolas"/>
          <w:color w:val="CE9178"/>
          <w:sz w:val="21"/>
          <w:szCs w:val="21"/>
          <w:lang w:val="en-GB"/>
        </w:rPr>
        <w:t>"  "</w:t>
      </w:r>
      <w:r w:rsidRPr="00334160">
        <w:rPr>
          <w:rFonts w:ascii="Consolas" w:hAnsi="Consolas"/>
          <w:color w:val="CCCCCC"/>
          <w:sz w:val="21"/>
          <w:szCs w:val="21"/>
          <w:lang w:val="en-GB"/>
        </w:rPr>
        <w:t>,</w:t>
      </w:r>
    </w:p>
    <w:p w14:paraId="5488705C" w14:textId="77777777" w:rsidR="00A46830" w:rsidRPr="00334160" w:rsidRDefault="00A46830" w:rsidP="186F291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/>
        </w:rPr>
      </w:pPr>
      <w:r w:rsidRPr="00334160">
        <w:rPr>
          <w:rFonts w:ascii="Consolas" w:hAnsi="Consolas"/>
          <w:color w:val="CCCCCC"/>
          <w:sz w:val="21"/>
          <w:szCs w:val="21"/>
          <w:lang w:val="en-GB"/>
        </w:rPr>
        <w:t xml:space="preserve">      </w:t>
      </w:r>
      <w:r w:rsidRPr="00334160">
        <w:rPr>
          <w:rFonts w:ascii="Consolas" w:hAnsi="Consolas"/>
          <w:color w:val="9CDCFE"/>
          <w:sz w:val="21"/>
          <w:szCs w:val="21"/>
          <w:lang w:val="en-GB"/>
        </w:rPr>
        <w:t>"errorField"</w:t>
      </w:r>
      <w:r w:rsidRPr="00334160">
        <w:rPr>
          <w:rFonts w:ascii="Consolas" w:hAnsi="Consolas"/>
          <w:color w:val="CCCCCC"/>
          <w:sz w:val="21"/>
          <w:szCs w:val="21"/>
          <w:lang w:val="en-GB"/>
        </w:rPr>
        <w:t xml:space="preserve">: </w:t>
      </w:r>
      <w:r w:rsidRPr="00334160">
        <w:rPr>
          <w:rFonts w:ascii="Consolas" w:hAnsi="Consolas"/>
          <w:color w:val="CE9178"/>
          <w:sz w:val="21"/>
          <w:szCs w:val="21"/>
          <w:lang w:val="en-GB"/>
        </w:rPr>
        <w:t>""</w:t>
      </w:r>
    </w:p>
    <w:p w14:paraId="114B6F5D" w14:textId="77777777" w:rsidR="00A46830" w:rsidRPr="00B401CE" w:rsidRDefault="00A46830" w:rsidP="00A468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/>
        </w:rPr>
      </w:pPr>
      <w:r w:rsidRPr="00DE5A36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B401CE">
        <w:rPr>
          <w:rFonts w:ascii="Consolas" w:hAnsi="Consolas"/>
          <w:color w:val="CCCCCC"/>
          <w:sz w:val="21"/>
          <w:szCs w:val="21"/>
          <w:lang w:val="en-GB"/>
        </w:rPr>
        <w:t>}</w:t>
      </w:r>
    </w:p>
    <w:p w14:paraId="15FBF284" w14:textId="77777777" w:rsidR="00A46830" w:rsidRPr="00B401CE" w:rsidRDefault="00A46830" w:rsidP="00A468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/>
        </w:rPr>
      </w:pPr>
      <w:r w:rsidRPr="00B401CE">
        <w:rPr>
          <w:rFonts w:ascii="Consolas" w:hAnsi="Consolas"/>
          <w:color w:val="CCCCCC"/>
          <w:sz w:val="21"/>
          <w:szCs w:val="21"/>
          <w:lang w:val="en-GB"/>
        </w:rPr>
        <w:t>  ],</w:t>
      </w:r>
    </w:p>
    <w:p w14:paraId="7D938079" w14:textId="77777777" w:rsidR="00A46830" w:rsidRPr="00334160" w:rsidRDefault="00A46830" w:rsidP="186F291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/>
        </w:rPr>
      </w:pPr>
      <w:r w:rsidRPr="00334160">
        <w:rPr>
          <w:rFonts w:ascii="Consolas" w:hAnsi="Consolas"/>
          <w:color w:val="CCCCCC"/>
          <w:sz w:val="21"/>
          <w:szCs w:val="21"/>
          <w:lang w:val="en-GB"/>
        </w:rPr>
        <w:t xml:space="preserve">  </w:t>
      </w:r>
      <w:r w:rsidRPr="00334160">
        <w:rPr>
          <w:rFonts w:ascii="Consolas" w:hAnsi="Consolas"/>
          <w:color w:val="9CDCFE"/>
          <w:sz w:val="21"/>
          <w:szCs w:val="21"/>
          <w:lang w:val="en-GB"/>
        </w:rPr>
        <w:t>"wasTerminated"</w:t>
      </w:r>
      <w:r w:rsidRPr="00334160">
        <w:rPr>
          <w:rFonts w:ascii="Consolas" w:hAnsi="Consolas"/>
          <w:color w:val="CCCCCC"/>
          <w:sz w:val="21"/>
          <w:szCs w:val="21"/>
          <w:lang w:val="en-GB"/>
        </w:rPr>
        <w:t xml:space="preserve">: </w:t>
      </w:r>
      <w:r w:rsidRPr="00334160">
        <w:rPr>
          <w:rFonts w:ascii="Consolas" w:hAnsi="Consolas"/>
          <w:color w:val="569CD6"/>
          <w:sz w:val="21"/>
          <w:szCs w:val="21"/>
          <w:lang w:val="en-GB"/>
        </w:rPr>
        <w:t>false</w:t>
      </w:r>
      <w:r w:rsidRPr="00334160">
        <w:rPr>
          <w:rFonts w:ascii="Consolas" w:hAnsi="Consolas"/>
          <w:color w:val="CCCCCC"/>
          <w:sz w:val="21"/>
          <w:szCs w:val="21"/>
          <w:lang w:val="en-GB"/>
        </w:rPr>
        <w:t>,</w:t>
      </w:r>
    </w:p>
    <w:p w14:paraId="1EB4AFF3" w14:textId="77777777" w:rsidR="00A46830" w:rsidRPr="00334160" w:rsidRDefault="00A46830" w:rsidP="186F291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/>
        </w:rPr>
      </w:pPr>
      <w:r w:rsidRPr="00334160">
        <w:rPr>
          <w:rFonts w:ascii="Consolas" w:hAnsi="Consolas"/>
          <w:color w:val="CCCCCC"/>
          <w:sz w:val="21"/>
          <w:szCs w:val="21"/>
          <w:lang w:val="en-GB"/>
        </w:rPr>
        <w:t xml:space="preserve">  </w:t>
      </w:r>
      <w:r w:rsidRPr="00334160">
        <w:rPr>
          <w:rFonts w:ascii="Consolas" w:hAnsi="Consolas"/>
          <w:color w:val="9CDCFE"/>
          <w:sz w:val="21"/>
          <w:szCs w:val="21"/>
          <w:lang w:val="en-GB"/>
        </w:rPr>
        <w:t>"nrOfSuccessfullTransactions"</w:t>
      </w:r>
      <w:r w:rsidRPr="00334160">
        <w:rPr>
          <w:rFonts w:ascii="Consolas" w:hAnsi="Consolas"/>
          <w:color w:val="CCCCCC"/>
          <w:sz w:val="21"/>
          <w:szCs w:val="21"/>
          <w:lang w:val="en-GB"/>
        </w:rPr>
        <w:t xml:space="preserve">: </w:t>
      </w:r>
      <w:r w:rsidRPr="00334160">
        <w:rPr>
          <w:rFonts w:ascii="Consolas" w:hAnsi="Consolas"/>
          <w:color w:val="B5CEA8"/>
          <w:sz w:val="21"/>
          <w:szCs w:val="21"/>
          <w:lang w:val="en-GB"/>
        </w:rPr>
        <w:t>0</w:t>
      </w:r>
      <w:r w:rsidRPr="00334160">
        <w:rPr>
          <w:rFonts w:ascii="Consolas" w:hAnsi="Consolas"/>
          <w:color w:val="CCCCCC"/>
          <w:sz w:val="21"/>
          <w:szCs w:val="21"/>
          <w:lang w:val="en-GB"/>
        </w:rPr>
        <w:t>,</w:t>
      </w:r>
    </w:p>
    <w:p w14:paraId="14CEB8D9" w14:textId="77777777" w:rsidR="00A46830" w:rsidRPr="00334160" w:rsidRDefault="00A46830" w:rsidP="186F291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GB"/>
        </w:rPr>
      </w:pPr>
      <w:r w:rsidRPr="00334160">
        <w:rPr>
          <w:rFonts w:ascii="Consolas" w:hAnsi="Consolas"/>
          <w:color w:val="CCCCCC"/>
          <w:sz w:val="21"/>
          <w:szCs w:val="21"/>
          <w:lang w:val="en-GB"/>
        </w:rPr>
        <w:t xml:space="preserve">  </w:t>
      </w:r>
      <w:r w:rsidRPr="00334160">
        <w:rPr>
          <w:rFonts w:ascii="Consolas" w:hAnsi="Consolas"/>
          <w:color w:val="9CDCFE"/>
          <w:sz w:val="21"/>
          <w:szCs w:val="21"/>
          <w:lang w:val="en-GB"/>
        </w:rPr>
        <w:t>"nrOfFailedTransactions"</w:t>
      </w:r>
      <w:r w:rsidRPr="00334160">
        <w:rPr>
          <w:rFonts w:ascii="Consolas" w:hAnsi="Consolas"/>
          <w:color w:val="CCCCCC"/>
          <w:sz w:val="21"/>
          <w:szCs w:val="21"/>
          <w:lang w:val="en-GB"/>
        </w:rPr>
        <w:t xml:space="preserve">: </w:t>
      </w:r>
      <w:r w:rsidRPr="00334160">
        <w:rPr>
          <w:rFonts w:ascii="Consolas" w:hAnsi="Consolas"/>
          <w:color w:val="B5CEA8"/>
          <w:sz w:val="21"/>
          <w:szCs w:val="21"/>
          <w:lang w:val="en-GB"/>
        </w:rPr>
        <w:t>1</w:t>
      </w:r>
    </w:p>
    <w:p w14:paraId="59961FD1" w14:textId="77777777" w:rsidR="00A46830" w:rsidRPr="00B76F87" w:rsidRDefault="00A46830" w:rsidP="00A4683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76F87">
        <w:rPr>
          <w:rFonts w:ascii="Consolas" w:hAnsi="Consolas"/>
          <w:color w:val="CCCCCC"/>
          <w:sz w:val="21"/>
          <w:szCs w:val="21"/>
        </w:rPr>
        <w:t>}</w:t>
      </w:r>
    </w:p>
    <w:p w14:paraId="6F4F7D99" w14:textId="77777777" w:rsidR="00A46830" w:rsidRPr="00B76F87" w:rsidRDefault="00A46830" w:rsidP="00A46830">
      <w:pPr>
        <w:spacing w:after="160" w:line="256" w:lineRule="auto"/>
        <w:rPr>
          <w:rFonts w:ascii="Aptos" w:eastAsia="Aptos" w:hAnsi="Aptos" w:cs="Arial"/>
          <w:kern w:val="2"/>
          <w:sz w:val="22"/>
          <w:szCs w:val="22"/>
          <w:lang w:eastAsia="en-US"/>
          <w14:ligatures w14:val="standardContextual"/>
        </w:rPr>
      </w:pPr>
    </w:p>
    <w:p w14:paraId="57924D44" w14:textId="77777777" w:rsidR="00A46830" w:rsidRPr="000C207F" w:rsidRDefault="00A46830" w:rsidP="00A46830">
      <w:pPr>
        <w:pStyle w:val="BodyText"/>
      </w:pPr>
      <w:r>
        <w:t>La nature de l’erreur est spécifiée dans le champ "</w:t>
      </w:r>
      <w:r w:rsidRPr="0054349B">
        <w:rPr>
          <w:color w:val="0070C0"/>
        </w:rPr>
        <w:t>errorMessage</w:t>
      </w:r>
      <w:r>
        <w:t>".</w:t>
      </w:r>
    </w:p>
    <w:p w14:paraId="799BB19C" w14:textId="77777777" w:rsidR="00352431" w:rsidRDefault="00352431" w:rsidP="0054761C"/>
    <w:p w14:paraId="5B172A88" w14:textId="77777777" w:rsidR="00352431" w:rsidRDefault="00352431" w:rsidP="0054761C"/>
    <w:p w14:paraId="68D8F620" w14:textId="77777777" w:rsidR="00E34676" w:rsidRDefault="00E34676" w:rsidP="00E34676">
      <w:pPr>
        <w:pStyle w:val="Heading3"/>
      </w:pPr>
      <w:r>
        <w:t>Réservation du numéro de commande M3</w:t>
      </w:r>
    </w:p>
    <w:p w14:paraId="66670A48" w14:textId="77777777" w:rsidR="00E34676" w:rsidRDefault="00E34676" w:rsidP="00E34676">
      <w:pPr>
        <w:pStyle w:val="BodyText"/>
      </w:pPr>
    </w:p>
    <w:p w14:paraId="1A025223" w14:textId="77777777" w:rsidR="00E34676" w:rsidRDefault="00E34676" w:rsidP="00E34676">
      <w:pPr>
        <w:pStyle w:val="BodyText"/>
      </w:pPr>
      <w:r>
        <w:t xml:space="preserve">Cette partie spécifie les paramètres utilisés pour tester la limite de crédit client. </w:t>
      </w:r>
    </w:p>
    <w:p w14:paraId="6615C45B" w14:textId="77777777" w:rsidR="00E34676" w:rsidRDefault="00E34676" w:rsidP="00E34676">
      <w:pPr>
        <w:pStyle w:val="BodyText"/>
      </w:pPr>
      <w:r>
        <w:t>Cette partie est modélisé dans le schéma par la (</w:t>
      </w:r>
      <w:r>
        <w:rPr>
          <w:b/>
          <w:bCs/>
        </w:rPr>
        <w:t>4</w:t>
      </w:r>
      <w:r>
        <w:t>).</w:t>
      </w:r>
    </w:p>
    <w:p w14:paraId="6C1AC760" w14:textId="77777777" w:rsidR="00E34676" w:rsidRDefault="00E34676" w:rsidP="00E34676">
      <w:pPr>
        <w:pStyle w:val="BodyText"/>
      </w:pPr>
    </w:p>
    <w:p w14:paraId="5A5F926D" w14:textId="77777777" w:rsidR="00E34676" w:rsidRDefault="00E34676" w:rsidP="00E34676">
      <w:pPr>
        <w:pStyle w:val="BodyText"/>
      </w:pPr>
      <w:r>
        <w:t xml:space="preserve">Lien Utilisé :  </w:t>
      </w:r>
      <w:hyperlink r:id="rId29" w:history="1">
        <w:r w:rsidRPr="00CC2E2A">
          <w:rPr>
            <w:rStyle w:val="Hyperlink"/>
          </w:rPr>
          <w:t>https://mingle-ionapi.eu1.inforcloudsuite.com/TJZTAH5TTYXM75RP_TST/M3/m3api-rest/v2/execute/OIS100MI/Confirm</w:t>
        </w:r>
      </w:hyperlink>
    </w:p>
    <w:p w14:paraId="1F8156D0" w14:textId="77777777" w:rsidR="00E34676" w:rsidRDefault="00E34676" w:rsidP="00E34676">
      <w:pPr>
        <w:pStyle w:val="BodyText"/>
      </w:pPr>
    </w:p>
    <w:p w14:paraId="3FEC1CAA" w14:textId="77777777" w:rsidR="00E34676" w:rsidRDefault="00E34676" w:rsidP="00E34676">
      <w:pPr>
        <w:pStyle w:val="BodyText"/>
      </w:pPr>
      <w:r>
        <w:t xml:space="preserve">Méthode : </w:t>
      </w:r>
      <w:r w:rsidRPr="00F061EB">
        <w:rPr>
          <w:b/>
          <w:bCs/>
        </w:rPr>
        <w:t>GET</w:t>
      </w:r>
      <w:r>
        <w:t xml:space="preserve"> </w:t>
      </w:r>
    </w:p>
    <w:p w14:paraId="60147AF3" w14:textId="77777777" w:rsidR="00E34676" w:rsidRDefault="00E34676" w:rsidP="00E34676">
      <w:pPr>
        <w:pStyle w:val="BodyText"/>
      </w:pPr>
    </w:p>
    <w:p w14:paraId="0CBDAA47" w14:textId="77777777" w:rsidR="00E34676" w:rsidRDefault="00E34676" w:rsidP="00E34676">
      <w:pPr>
        <w:pStyle w:val="Heading4"/>
      </w:pPr>
      <w:r>
        <w:t>Paramètre de la requête</w:t>
      </w:r>
    </w:p>
    <w:p w14:paraId="633A0BC8" w14:textId="77777777" w:rsidR="00E34676" w:rsidRDefault="00E34676" w:rsidP="00E34676">
      <w:pPr>
        <w:pStyle w:val="BodyText"/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020"/>
        <w:gridCol w:w="1701"/>
        <w:gridCol w:w="737"/>
        <w:gridCol w:w="3058"/>
        <w:gridCol w:w="2554"/>
      </w:tblGrid>
      <w:tr w:rsidR="00E34676" w:rsidRPr="00232C03" w14:paraId="2349742F" w14:textId="77777777" w:rsidTr="00E34676">
        <w:trPr>
          <w:trHeight w:val="283"/>
          <w:tblHeader/>
        </w:trPr>
        <w:tc>
          <w:tcPr>
            <w:tcW w:w="1020" w:type="dxa"/>
            <w:shd w:val="clear" w:color="000000" w:fill="C00000"/>
            <w:noWrap/>
            <w:vAlign w:val="center"/>
            <w:hideMark/>
          </w:tcPr>
          <w:p w14:paraId="44E2D504" w14:textId="77777777" w:rsidR="00E34676" w:rsidRPr="00232C03" w:rsidRDefault="00E34676">
            <w:pPr>
              <w:jc w:val="center"/>
              <w:rPr>
                <w:rFonts w:cs="Arial"/>
                <w:b/>
                <w:bCs/>
                <w:color w:val="FFFFFF"/>
                <w:sz w:val="18"/>
                <w:szCs w:val="18"/>
                <w:lang w:eastAsia="fr-FR"/>
              </w:rPr>
            </w:pPr>
            <w:r w:rsidRPr="00232C03">
              <w:rPr>
                <w:rFonts w:cs="Arial"/>
                <w:b/>
                <w:bCs/>
                <w:color w:val="FFFFFF"/>
                <w:sz w:val="18"/>
                <w:szCs w:val="18"/>
                <w:lang w:eastAsia="fr-FR"/>
              </w:rPr>
              <w:t>Champ M3</w:t>
            </w:r>
          </w:p>
        </w:tc>
        <w:tc>
          <w:tcPr>
            <w:tcW w:w="1701" w:type="dxa"/>
            <w:shd w:val="clear" w:color="000000" w:fill="C00000"/>
            <w:vAlign w:val="center"/>
          </w:tcPr>
          <w:p w14:paraId="4D12E0BB" w14:textId="77777777" w:rsidR="00E34676" w:rsidRPr="00232C03" w:rsidRDefault="00E34676">
            <w:pPr>
              <w:jc w:val="center"/>
              <w:rPr>
                <w:rFonts w:cs="Arial"/>
                <w:b/>
                <w:bCs/>
                <w:color w:val="FFFFFF"/>
                <w:sz w:val="18"/>
                <w:szCs w:val="18"/>
                <w:lang w:eastAsia="fr-FR"/>
              </w:rPr>
            </w:pPr>
            <w:r w:rsidRPr="00232C03">
              <w:rPr>
                <w:rFonts w:cs="Arial"/>
                <w:b/>
                <w:bCs/>
                <w:color w:val="FFFFFF"/>
                <w:sz w:val="18"/>
                <w:szCs w:val="18"/>
                <w:lang w:eastAsia="fr-FR"/>
              </w:rPr>
              <w:t>Description</w:t>
            </w:r>
          </w:p>
        </w:tc>
        <w:tc>
          <w:tcPr>
            <w:tcW w:w="737" w:type="dxa"/>
            <w:shd w:val="clear" w:color="000000" w:fill="C00000"/>
            <w:vAlign w:val="center"/>
            <w:hideMark/>
          </w:tcPr>
          <w:p w14:paraId="68443D73" w14:textId="77777777" w:rsidR="00E34676" w:rsidRPr="00232C03" w:rsidRDefault="00E34676">
            <w:pPr>
              <w:jc w:val="center"/>
              <w:rPr>
                <w:rFonts w:cs="Arial"/>
                <w:b/>
                <w:bCs/>
                <w:color w:val="FFFFFF"/>
                <w:sz w:val="18"/>
                <w:szCs w:val="18"/>
                <w:lang w:eastAsia="fr-FR"/>
              </w:rPr>
            </w:pPr>
            <w:r w:rsidRPr="00232C03">
              <w:rPr>
                <w:rFonts w:cs="Arial"/>
                <w:b/>
                <w:bCs/>
                <w:color w:val="FFFFFF"/>
                <w:sz w:val="18"/>
                <w:szCs w:val="18"/>
                <w:lang w:eastAsia="fr-FR"/>
              </w:rPr>
              <w:t>OCC. / OBL.</w:t>
            </w:r>
          </w:p>
        </w:tc>
        <w:tc>
          <w:tcPr>
            <w:tcW w:w="3058" w:type="dxa"/>
            <w:shd w:val="clear" w:color="000000" w:fill="C00000"/>
            <w:noWrap/>
            <w:vAlign w:val="center"/>
            <w:hideMark/>
          </w:tcPr>
          <w:p w14:paraId="1CF6449D" w14:textId="77777777" w:rsidR="00E34676" w:rsidRPr="00232C03" w:rsidRDefault="00E34676">
            <w:pPr>
              <w:rPr>
                <w:rFonts w:cs="Arial"/>
                <w:b/>
                <w:bCs/>
                <w:color w:val="FFFFFF"/>
                <w:sz w:val="18"/>
                <w:szCs w:val="18"/>
                <w:lang w:eastAsia="fr-FR"/>
              </w:rPr>
            </w:pPr>
            <w:r w:rsidRPr="00232C03">
              <w:rPr>
                <w:rFonts w:cs="Arial"/>
                <w:b/>
                <w:bCs/>
                <w:color w:val="FFFFFF"/>
                <w:sz w:val="18"/>
                <w:szCs w:val="18"/>
                <w:lang w:eastAsia="fr-FR"/>
              </w:rPr>
              <w:t>Commentaire</w:t>
            </w:r>
          </w:p>
        </w:tc>
        <w:tc>
          <w:tcPr>
            <w:tcW w:w="2554" w:type="dxa"/>
            <w:shd w:val="clear" w:color="000000" w:fill="C00000"/>
            <w:noWrap/>
            <w:vAlign w:val="center"/>
            <w:hideMark/>
          </w:tcPr>
          <w:p w14:paraId="2EB2FABA" w14:textId="77777777" w:rsidR="00E34676" w:rsidRPr="00232C03" w:rsidRDefault="00E34676">
            <w:pPr>
              <w:rPr>
                <w:rFonts w:cs="Arial"/>
                <w:b/>
                <w:bCs/>
                <w:sz w:val="18"/>
                <w:szCs w:val="18"/>
                <w:lang w:eastAsia="fr-FR"/>
              </w:rPr>
            </w:pPr>
            <w:r w:rsidRPr="00232C03">
              <w:rPr>
                <w:rFonts w:cs="Arial"/>
                <w:b/>
                <w:bCs/>
                <w:sz w:val="18"/>
                <w:szCs w:val="18"/>
                <w:lang w:eastAsia="fr-FR"/>
              </w:rPr>
              <w:t>Lien JSON</w:t>
            </w:r>
            <w:r>
              <w:rPr>
                <w:rFonts w:cs="Arial"/>
                <w:b/>
                <w:bCs/>
                <w:sz w:val="18"/>
                <w:szCs w:val="18"/>
                <w:lang w:eastAsia="fr-FR"/>
              </w:rPr>
              <w:t xml:space="preserve"> Message reçu</w:t>
            </w:r>
          </w:p>
        </w:tc>
      </w:tr>
      <w:tr w:rsidR="00E34676" w:rsidRPr="00232C03" w14:paraId="6DB3459E" w14:textId="77777777" w:rsidTr="00E34676">
        <w:trPr>
          <w:trHeight w:val="397"/>
        </w:trPr>
        <w:tc>
          <w:tcPr>
            <w:tcW w:w="1020" w:type="dxa"/>
            <w:noWrap/>
            <w:vAlign w:val="center"/>
            <w:hideMark/>
          </w:tcPr>
          <w:p w14:paraId="53FAF4E8" w14:textId="77777777" w:rsidR="00E34676" w:rsidRPr="00232C03" w:rsidRDefault="00E34676">
            <w:pPr>
              <w:rPr>
                <w:rFonts w:ascii="Aptos Narrow" w:hAnsi="Aptos Narrow"/>
                <w:color w:val="000000"/>
                <w:sz w:val="18"/>
                <w:szCs w:val="18"/>
                <w:lang w:eastAsia="fr-FR"/>
              </w:rPr>
            </w:pPr>
            <w:r w:rsidRPr="00232C03">
              <w:rPr>
                <w:rFonts w:ascii="Aptos Narrow" w:hAnsi="Aptos Narrow"/>
                <w:color w:val="000000"/>
                <w:sz w:val="18"/>
                <w:szCs w:val="18"/>
                <w:lang w:eastAsia="fr-FR"/>
              </w:rPr>
              <w:t>CONO</w:t>
            </w:r>
          </w:p>
        </w:tc>
        <w:tc>
          <w:tcPr>
            <w:tcW w:w="1701" w:type="dxa"/>
            <w:vAlign w:val="center"/>
          </w:tcPr>
          <w:p w14:paraId="5D924D35" w14:textId="77777777" w:rsidR="00E34676" w:rsidRPr="00232C03" w:rsidRDefault="00E34676">
            <w:pPr>
              <w:rPr>
                <w:rFonts w:ascii="Aptos Narrow" w:hAnsi="Aptos Narrow"/>
                <w:b/>
                <w:bCs/>
                <w:color w:val="00B050"/>
                <w:sz w:val="18"/>
                <w:szCs w:val="18"/>
                <w:lang w:eastAsia="fr-FR"/>
              </w:rPr>
            </w:pPr>
            <w:r w:rsidRPr="00232C03">
              <w:rPr>
                <w:rFonts w:ascii="Aptos Narrow" w:hAnsi="Aptos Narrow"/>
                <w:color w:val="000000"/>
                <w:sz w:val="18"/>
                <w:szCs w:val="18"/>
                <w:lang w:eastAsia="fr-FR"/>
              </w:rPr>
              <w:t>Code société</w:t>
            </w:r>
          </w:p>
        </w:tc>
        <w:tc>
          <w:tcPr>
            <w:tcW w:w="737" w:type="dxa"/>
            <w:noWrap/>
            <w:vAlign w:val="center"/>
            <w:hideMark/>
          </w:tcPr>
          <w:p w14:paraId="50A8DDCB" w14:textId="77777777" w:rsidR="00E34676" w:rsidRPr="00232C03" w:rsidRDefault="00E34676">
            <w:pPr>
              <w:jc w:val="center"/>
              <w:rPr>
                <w:rFonts w:ascii="Aptos Narrow" w:hAnsi="Aptos Narrow"/>
                <w:b/>
                <w:bCs/>
                <w:color w:val="00B050"/>
                <w:sz w:val="18"/>
                <w:szCs w:val="18"/>
                <w:lang w:eastAsia="fr-FR"/>
              </w:rPr>
            </w:pPr>
            <w:r w:rsidRPr="00232C03">
              <w:rPr>
                <w:rFonts w:ascii="Aptos Narrow" w:hAnsi="Aptos Narrow"/>
                <w:b/>
                <w:bCs/>
                <w:color w:val="00B050"/>
                <w:sz w:val="18"/>
                <w:szCs w:val="18"/>
                <w:lang w:eastAsia="fr-FR"/>
              </w:rPr>
              <w:t>O</w:t>
            </w:r>
          </w:p>
        </w:tc>
        <w:tc>
          <w:tcPr>
            <w:tcW w:w="3058" w:type="dxa"/>
            <w:vAlign w:val="center"/>
            <w:hideMark/>
          </w:tcPr>
          <w:p w14:paraId="79519207" w14:textId="77777777" w:rsidR="00E34676" w:rsidRPr="00232C03" w:rsidRDefault="00E34676">
            <w:pPr>
              <w:rPr>
                <w:rFonts w:ascii="Aptos Narrow" w:hAnsi="Aptos Narrow"/>
                <w:color w:val="000000"/>
                <w:sz w:val="18"/>
                <w:szCs w:val="18"/>
                <w:lang w:eastAsia="fr-FR"/>
              </w:rPr>
            </w:pPr>
            <w:r w:rsidRPr="00232C03">
              <w:rPr>
                <w:rFonts w:ascii="Aptos Narrow" w:hAnsi="Aptos Narrow"/>
                <w:color w:val="000000"/>
                <w:sz w:val="18"/>
                <w:szCs w:val="18"/>
                <w:lang w:eastAsia="fr-FR"/>
              </w:rPr>
              <w:t xml:space="preserve">350 </w:t>
            </w:r>
          </w:p>
        </w:tc>
        <w:tc>
          <w:tcPr>
            <w:tcW w:w="2554" w:type="dxa"/>
            <w:noWrap/>
            <w:vAlign w:val="center"/>
            <w:hideMark/>
          </w:tcPr>
          <w:p w14:paraId="495C1C37" w14:textId="77777777" w:rsidR="00E34676" w:rsidRPr="00232C03" w:rsidRDefault="00E34676">
            <w:pPr>
              <w:rPr>
                <w:rFonts w:ascii="Aptos Narrow" w:hAnsi="Aptos Narrow"/>
                <w:sz w:val="18"/>
                <w:szCs w:val="18"/>
                <w:lang w:eastAsia="fr-FR"/>
              </w:rPr>
            </w:pPr>
            <w:r w:rsidRPr="00232C03">
              <w:rPr>
                <w:rFonts w:ascii="Aptos Narrow" w:hAnsi="Aptos Narrow"/>
                <w:sz w:val="18"/>
                <w:szCs w:val="18"/>
                <w:lang w:eastAsia="fr-FR"/>
              </w:rPr>
              <w:t>request.header.conpany</w:t>
            </w:r>
          </w:p>
        </w:tc>
      </w:tr>
      <w:tr w:rsidR="00E34676" w:rsidRPr="00232C03" w14:paraId="50D74799" w14:textId="77777777" w:rsidTr="00E34676">
        <w:trPr>
          <w:trHeight w:val="397"/>
        </w:trPr>
        <w:tc>
          <w:tcPr>
            <w:tcW w:w="1020" w:type="dxa"/>
            <w:noWrap/>
            <w:vAlign w:val="center"/>
            <w:hideMark/>
          </w:tcPr>
          <w:p w14:paraId="11829DDC" w14:textId="77777777" w:rsidR="00E34676" w:rsidRPr="00232C03" w:rsidRDefault="00E34676">
            <w:pPr>
              <w:rPr>
                <w:rFonts w:ascii="Aptos Narrow" w:hAnsi="Aptos Narrow"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Aptos Narrow" w:hAnsi="Aptos Narrow"/>
                <w:color w:val="000000"/>
                <w:sz w:val="18"/>
                <w:szCs w:val="18"/>
                <w:lang w:eastAsia="fr-FR"/>
              </w:rPr>
              <w:t>ORNO</w:t>
            </w:r>
          </w:p>
        </w:tc>
        <w:tc>
          <w:tcPr>
            <w:tcW w:w="1701" w:type="dxa"/>
            <w:vAlign w:val="center"/>
          </w:tcPr>
          <w:p w14:paraId="5AEEC448" w14:textId="77777777" w:rsidR="00E34676" w:rsidRPr="00232C03" w:rsidRDefault="00E34676">
            <w:pPr>
              <w:rPr>
                <w:rFonts w:ascii="Aptos Narrow" w:hAnsi="Aptos Narrow"/>
                <w:b/>
                <w:bCs/>
                <w:color w:val="00B050"/>
                <w:sz w:val="18"/>
                <w:szCs w:val="18"/>
                <w:lang w:eastAsia="fr-FR"/>
              </w:rPr>
            </w:pPr>
            <w:r w:rsidRPr="00232C03">
              <w:rPr>
                <w:rFonts w:ascii="Aptos Narrow" w:hAnsi="Aptos Narrow"/>
                <w:color w:val="000000"/>
                <w:sz w:val="18"/>
                <w:szCs w:val="18"/>
                <w:lang w:eastAsia="fr-FR"/>
              </w:rPr>
              <w:t>Code client M3</w:t>
            </w:r>
          </w:p>
        </w:tc>
        <w:tc>
          <w:tcPr>
            <w:tcW w:w="737" w:type="dxa"/>
            <w:noWrap/>
            <w:vAlign w:val="center"/>
            <w:hideMark/>
          </w:tcPr>
          <w:p w14:paraId="14ECE350" w14:textId="77777777" w:rsidR="00E34676" w:rsidRPr="00232C03" w:rsidRDefault="00E34676">
            <w:pPr>
              <w:jc w:val="center"/>
              <w:rPr>
                <w:rFonts w:ascii="Aptos Narrow" w:hAnsi="Aptos Narrow"/>
                <w:b/>
                <w:bCs/>
                <w:color w:val="00B050"/>
                <w:sz w:val="18"/>
                <w:szCs w:val="18"/>
                <w:lang w:eastAsia="fr-FR"/>
              </w:rPr>
            </w:pPr>
            <w:r w:rsidRPr="00232C03">
              <w:rPr>
                <w:rFonts w:ascii="Aptos Narrow" w:hAnsi="Aptos Narrow"/>
                <w:b/>
                <w:bCs/>
                <w:color w:val="00B050"/>
                <w:sz w:val="18"/>
                <w:szCs w:val="18"/>
                <w:lang w:eastAsia="fr-FR"/>
              </w:rPr>
              <w:t>O</w:t>
            </w:r>
          </w:p>
        </w:tc>
        <w:tc>
          <w:tcPr>
            <w:tcW w:w="3058" w:type="dxa"/>
            <w:noWrap/>
            <w:vAlign w:val="center"/>
            <w:hideMark/>
          </w:tcPr>
          <w:p w14:paraId="5ED92FC7" w14:textId="77777777" w:rsidR="00E34676" w:rsidRDefault="00E34676">
            <w:pPr>
              <w:rPr>
                <w:rFonts w:ascii="Aptos Narrow" w:hAnsi="Aptos Narrow"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Aptos Narrow" w:hAnsi="Aptos Narrow"/>
                <w:color w:val="000000"/>
                <w:sz w:val="18"/>
                <w:szCs w:val="18"/>
                <w:lang w:eastAsia="fr-FR"/>
              </w:rPr>
              <w:t>Valeur récupérée de la réponse de l’appel API « AddBatchHead »</w:t>
            </w:r>
          </w:p>
          <w:p w14:paraId="4D0ADC94" w14:textId="77777777" w:rsidR="00E34676" w:rsidRPr="00232C03" w:rsidRDefault="00E34676">
            <w:pPr>
              <w:rPr>
                <w:rFonts w:ascii="Aptos Narrow" w:hAnsi="Aptos Narrow"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Aptos Narrow" w:hAnsi="Aptos Narrow"/>
                <w:color w:val="000000"/>
                <w:sz w:val="18"/>
                <w:szCs w:val="18"/>
                <w:lang w:eastAsia="fr-FR"/>
              </w:rPr>
              <w:t>[</w:t>
            </w:r>
            <w:r w:rsidRPr="009F58EF">
              <w:rPr>
                <w:rFonts w:ascii="Aptos Narrow" w:hAnsi="Aptos Narrow"/>
                <w:b/>
                <w:bCs/>
                <w:color w:val="C00000"/>
                <w:sz w:val="18"/>
                <w:szCs w:val="18"/>
                <w:lang w:eastAsia="fr-FR"/>
              </w:rPr>
              <w:t>ORNO</w:t>
            </w:r>
            <w:r>
              <w:rPr>
                <w:rFonts w:ascii="Aptos Narrow" w:hAnsi="Aptos Narrow"/>
                <w:color w:val="000000"/>
                <w:sz w:val="18"/>
                <w:szCs w:val="18"/>
                <w:lang w:eastAsia="fr-FR"/>
              </w:rPr>
              <w:t>]</w:t>
            </w:r>
          </w:p>
        </w:tc>
        <w:tc>
          <w:tcPr>
            <w:tcW w:w="2554" w:type="dxa"/>
            <w:noWrap/>
            <w:vAlign w:val="center"/>
            <w:hideMark/>
          </w:tcPr>
          <w:p w14:paraId="34BCFA33" w14:textId="77777777" w:rsidR="00E34676" w:rsidRPr="00232C03" w:rsidRDefault="00E34676">
            <w:pPr>
              <w:rPr>
                <w:rFonts w:ascii="Aptos Narrow" w:hAnsi="Aptos Narrow"/>
                <w:sz w:val="18"/>
                <w:szCs w:val="18"/>
                <w:lang w:eastAsia="fr-FR"/>
              </w:rPr>
            </w:pPr>
          </w:p>
        </w:tc>
      </w:tr>
      <w:tr w:rsidR="00E34676" w:rsidRPr="00232C03" w14:paraId="6A806F5A" w14:textId="77777777" w:rsidTr="00E34676">
        <w:trPr>
          <w:trHeight w:val="779"/>
        </w:trPr>
        <w:tc>
          <w:tcPr>
            <w:tcW w:w="1020" w:type="dxa"/>
            <w:noWrap/>
            <w:vAlign w:val="center"/>
            <w:hideMark/>
          </w:tcPr>
          <w:p w14:paraId="6DE2A6F3" w14:textId="77777777" w:rsidR="00E34676" w:rsidRPr="00232C03" w:rsidRDefault="00E34676">
            <w:pPr>
              <w:rPr>
                <w:rFonts w:ascii="Aptos Narrow" w:hAnsi="Aptos Narrow"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Aptos Narrow" w:hAnsi="Aptos Narrow"/>
                <w:color w:val="000000"/>
                <w:sz w:val="18"/>
                <w:szCs w:val="18"/>
                <w:lang w:eastAsia="fr-FR"/>
              </w:rPr>
              <w:t>CTYP</w:t>
            </w:r>
          </w:p>
        </w:tc>
        <w:tc>
          <w:tcPr>
            <w:tcW w:w="1701" w:type="dxa"/>
            <w:vAlign w:val="center"/>
          </w:tcPr>
          <w:p w14:paraId="2B2BA779" w14:textId="77777777" w:rsidR="00E34676" w:rsidRPr="00232C03" w:rsidRDefault="00E34676">
            <w:pPr>
              <w:rPr>
                <w:rFonts w:ascii="Aptos Narrow" w:hAnsi="Aptos Narrow"/>
                <w:b/>
                <w:bCs/>
                <w:color w:val="00B050"/>
                <w:sz w:val="18"/>
                <w:szCs w:val="18"/>
                <w:lang w:eastAsia="fr-FR"/>
              </w:rPr>
            </w:pPr>
            <w:r>
              <w:rPr>
                <w:rFonts w:ascii="Aptos Narrow" w:hAnsi="Aptos Narrow"/>
                <w:b/>
                <w:bCs/>
                <w:color w:val="00B050"/>
                <w:sz w:val="18"/>
                <w:szCs w:val="18"/>
                <w:lang w:eastAsia="fr-FR"/>
              </w:rPr>
              <w:t>Type de confirmation</w:t>
            </w:r>
          </w:p>
        </w:tc>
        <w:tc>
          <w:tcPr>
            <w:tcW w:w="737" w:type="dxa"/>
            <w:noWrap/>
            <w:vAlign w:val="center"/>
            <w:hideMark/>
          </w:tcPr>
          <w:p w14:paraId="44C495B6" w14:textId="77777777" w:rsidR="00E34676" w:rsidRPr="00232C03" w:rsidRDefault="00E34676">
            <w:pPr>
              <w:jc w:val="center"/>
              <w:rPr>
                <w:rFonts w:ascii="Aptos Narrow" w:hAnsi="Aptos Narrow"/>
                <w:b/>
                <w:bCs/>
                <w:color w:val="00B050"/>
                <w:sz w:val="18"/>
                <w:szCs w:val="18"/>
                <w:lang w:eastAsia="fr-FR"/>
              </w:rPr>
            </w:pPr>
            <w:r>
              <w:rPr>
                <w:rFonts w:ascii="Aptos Narrow" w:hAnsi="Aptos Narrow"/>
                <w:b/>
                <w:bCs/>
                <w:color w:val="00B050"/>
                <w:sz w:val="18"/>
                <w:szCs w:val="18"/>
                <w:lang w:eastAsia="fr-FR"/>
              </w:rPr>
              <w:t>N</w:t>
            </w:r>
          </w:p>
        </w:tc>
        <w:tc>
          <w:tcPr>
            <w:tcW w:w="3058" w:type="dxa"/>
            <w:noWrap/>
            <w:vAlign w:val="center"/>
            <w:hideMark/>
          </w:tcPr>
          <w:p w14:paraId="44B04F44" w14:textId="77777777" w:rsidR="00E34676" w:rsidRPr="00232C03" w:rsidRDefault="00E34676">
            <w:pPr>
              <w:rPr>
                <w:rFonts w:ascii="Aptos Narrow" w:hAnsi="Aptos Narrow"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Aptos Narrow" w:hAnsi="Aptos Narrow"/>
                <w:color w:val="000000"/>
                <w:sz w:val="18"/>
                <w:szCs w:val="18"/>
                <w:lang w:eastAsia="fr-FR"/>
              </w:rPr>
              <w:t>Constatnte : « </w:t>
            </w:r>
            <w:r w:rsidRPr="00996E98">
              <w:rPr>
                <w:rFonts w:ascii="Aptos Narrow" w:hAnsi="Aptos Narrow"/>
                <w:b/>
                <w:color w:val="C00000"/>
                <w:sz w:val="18"/>
                <w:szCs w:val="18"/>
                <w:lang w:eastAsia="fr-FR"/>
              </w:rPr>
              <w:t>Y</w:t>
            </w:r>
            <w:r>
              <w:rPr>
                <w:rFonts w:ascii="Aptos Narrow" w:hAnsi="Aptos Narrow"/>
                <w:color w:val="000000"/>
                <w:sz w:val="18"/>
                <w:szCs w:val="18"/>
                <w:lang w:eastAsia="fr-FR"/>
              </w:rPr>
              <w:t xml:space="preserve"> » </w:t>
            </w:r>
          </w:p>
        </w:tc>
        <w:tc>
          <w:tcPr>
            <w:tcW w:w="2554" w:type="dxa"/>
            <w:noWrap/>
            <w:vAlign w:val="center"/>
            <w:hideMark/>
          </w:tcPr>
          <w:p w14:paraId="3ADDCFFA" w14:textId="77777777" w:rsidR="00E34676" w:rsidRPr="00232C03" w:rsidRDefault="00E34676">
            <w:pPr>
              <w:rPr>
                <w:rFonts w:ascii="Aptos Narrow" w:hAnsi="Aptos Narrow"/>
                <w:sz w:val="18"/>
                <w:szCs w:val="18"/>
                <w:lang w:eastAsia="fr-FR"/>
              </w:rPr>
            </w:pPr>
          </w:p>
        </w:tc>
      </w:tr>
    </w:tbl>
    <w:p w14:paraId="5C3CBF1D" w14:textId="77777777" w:rsidR="00E34676" w:rsidRDefault="00E34676" w:rsidP="00E34676">
      <w:pPr>
        <w:pStyle w:val="BodyText"/>
      </w:pPr>
    </w:p>
    <w:p w14:paraId="217C9933" w14:textId="77777777" w:rsidR="00E34676" w:rsidRDefault="00E34676" w:rsidP="00E34676">
      <w:pPr>
        <w:pStyle w:val="Heading4"/>
      </w:pPr>
      <w:r>
        <w:t xml:space="preserve">Réponse de la requête </w:t>
      </w:r>
    </w:p>
    <w:p w14:paraId="440DEEF4" w14:textId="77777777" w:rsidR="00E34676" w:rsidRDefault="00E34676" w:rsidP="00E34676">
      <w:pPr>
        <w:pStyle w:val="BodyText"/>
      </w:pPr>
    </w:p>
    <w:p w14:paraId="6594CDAC" w14:textId="77777777" w:rsidR="00E34676" w:rsidRPr="000900C7" w:rsidRDefault="00E34676" w:rsidP="00E34676">
      <w:pPr>
        <w:pStyle w:val="BodyText"/>
        <w:rPr>
          <w:rFonts w:eastAsia="Aptos"/>
        </w:rPr>
      </w:pPr>
      <w:r>
        <w:t>Exemple de réponse conforme</w:t>
      </w:r>
    </w:p>
    <w:p w14:paraId="18A320D2" w14:textId="77777777" w:rsidR="00E34676" w:rsidRPr="00E15656" w:rsidRDefault="00E34676" w:rsidP="00E34676">
      <w:pPr>
        <w:shd w:val="clear" w:color="auto" w:fill="212121"/>
        <w:spacing w:line="270" w:lineRule="atLeast"/>
        <w:rPr>
          <w:rFonts w:ascii="Courier New" w:hAnsi="Courier New" w:cs="Courier New"/>
          <w:color w:val="F8F8F2"/>
          <w:sz w:val="18"/>
          <w:szCs w:val="18"/>
          <w:lang w:val="en-US" w:eastAsia="fr-FR"/>
        </w:rPr>
      </w:pPr>
      <w:r w:rsidRPr="00E15656">
        <w:rPr>
          <w:rFonts w:ascii="Courier New" w:hAnsi="Courier New" w:cs="Courier New"/>
          <w:color w:val="DCDCDC"/>
          <w:sz w:val="18"/>
          <w:szCs w:val="18"/>
          <w:lang w:val="en-US" w:eastAsia="fr-FR"/>
        </w:rPr>
        <w:t>{</w:t>
      </w:r>
    </w:p>
    <w:p w14:paraId="452EC9E4" w14:textId="77777777" w:rsidR="00E34676" w:rsidRPr="00E15656" w:rsidRDefault="00E34676" w:rsidP="00E34676">
      <w:pPr>
        <w:shd w:val="clear" w:color="auto" w:fill="212121"/>
        <w:spacing w:line="270" w:lineRule="atLeast"/>
        <w:rPr>
          <w:rFonts w:ascii="Courier New" w:hAnsi="Courier New" w:cs="Courier New"/>
          <w:color w:val="F8F8F2"/>
          <w:sz w:val="18"/>
          <w:szCs w:val="18"/>
          <w:lang w:val="en-US" w:eastAsia="fr-FR"/>
        </w:rPr>
      </w:pPr>
      <w:r w:rsidRPr="00E15656">
        <w:rPr>
          <w:rFonts w:ascii="Courier New" w:hAnsi="Courier New" w:cs="Courier New"/>
          <w:color w:val="F8F8F2"/>
          <w:sz w:val="18"/>
          <w:szCs w:val="18"/>
          <w:lang w:val="en-US" w:eastAsia="fr-FR"/>
        </w:rPr>
        <w:t xml:space="preserve">    </w:t>
      </w:r>
      <w:r w:rsidRPr="00E15656">
        <w:rPr>
          <w:rFonts w:ascii="Courier New" w:hAnsi="Courier New" w:cs="Courier New"/>
          <w:color w:val="9CDCFE"/>
          <w:sz w:val="18"/>
          <w:szCs w:val="18"/>
          <w:lang w:val="en-US" w:eastAsia="fr-FR"/>
        </w:rPr>
        <w:t>"results"</w:t>
      </w:r>
      <w:r w:rsidRPr="00E15656">
        <w:rPr>
          <w:rFonts w:ascii="Courier New" w:hAnsi="Courier New" w:cs="Courier New"/>
          <w:color w:val="DCDCDC"/>
          <w:sz w:val="18"/>
          <w:szCs w:val="18"/>
          <w:lang w:val="en-US" w:eastAsia="fr-FR"/>
        </w:rPr>
        <w:t>:</w:t>
      </w:r>
      <w:r w:rsidRPr="00E15656">
        <w:rPr>
          <w:rFonts w:ascii="Courier New" w:hAnsi="Courier New" w:cs="Courier New"/>
          <w:color w:val="F8F8F2"/>
          <w:sz w:val="18"/>
          <w:szCs w:val="18"/>
          <w:lang w:val="en-US" w:eastAsia="fr-FR"/>
        </w:rPr>
        <w:t xml:space="preserve"> </w:t>
      </w:r>
      <w:r w:rsidRPr="00E15656">
        <w:rPr>
          <w:rFonts w:ascii="Courier New" w:hAnsi="Courier New" w:cs="Courier New"/>
          <w:color w:val="DCDCDC"/>
          <w:sz w:val="18"/>
          <w:szCs w:val="18"/>
          <w:lang w:val="en-US" w:eastAsia="fr-FR"/>
        </w:rPr>
        <w:t>[</w:t>
      </w:r>
    </w:p>
    <w:p w14:paraId="2F04131C" w14:textId="77777777" w:rsidR="00E34676" w:rsidRPr="00E15656" w:rsidRDefault="00E34676" w:rsidP="00E34676">
      <w:pPr>
        <w:shd w:val="clear" w:color="auto" w:fill="212121"/>
        <w:spacing w:line="270" w:lineRule="atLeast"/>
        <w:rPr>
          <w:rFonts w:ascii="Courier New" w:hAnsi="Courier New" w:cs="Courier New"/>
          <w:color w:val="F8F8F2"/>
          <w:sz w:val="18"/>
          <w:szCs w:val="18"/>
          <w:lang w:val="en-US" w:eastAsia="fr-FR"/>
        </w:rPr>
      </w:pPr>
      <w:r w:rsidRPr="00E15656">
        <w:rPr>
          <w:rFonts w:ascii="Courier New" w:hAnsi="Courier New" w:cs="Courier New"/>
          <w:color w:val="F8F8F2"/>
          <w:sz w:val="18"/>
          <w:szCs w:val="18"/>
          <w:lang w:val="en-US" w:eastAsia="fr-FR"/>
        </w:rPr>
        <w:t xml:space="preserve">        </w:t>
      </w:r>
      <w:r w:rsidRPr="00E15656">
        <w:rPr>
          <w:rFonts w:ascii="Courier New" w:hAnsi="Courier New" w:cs="Courier New"/>
          <w:color w:val="DCDCDC"/>
          <w:sz w:val="18"/>
          <w:szCs w:val="18"/>
          <w:lang w:val="en-US" w:eastAsia="fr-FR"/>
        </w:rPr>
        <w:t>{</w:t>
      </w:r>
    </w:p>
    <w:p w14:paraId="4A5DE67F" w14:textId="77777777" w:rsidR="00E34676" w:rsidRPr="00E15656" w:rsidRDefault="00E34676" w:rsidP="00E34676">
      <w:pPr>
        <w:shd w:val="clear" w:color="auto" w:fill="212121"/>
        <w:spacing w:line="270" w:lineRule="atLeast"/>
        <w:rPr>
          <w:rFonts w:ascii="Courier New" w:hAnsi="Courier New" w:cs="Courier New"/>
          <w:color w:val="F8F8F2"/>
          <w:sz w:val="18"/>
          <w:szCs w:val="18"/>
          <w:lang w:val="en-US" w:eastAsia="fr-FR"/>
        </w:rPr>
      </w:pPr>
      <w:r w:rsidRPr="00E15656">
        <w:rPr>
          <w:rFonts w:ascii="Courier New" w:hAnsi="Courier New" w:cs="Courier New"/>
          <w:color w:val="F8F8F2"/>
          <w:sz w:val="18"/>
          <w:szCs w:val="18"/>
          <w:lang w:val="en-US" w:eastAsia="fr-FR"/>
        </w:rPr>
        <w:t xml:space="preserve">            </w:t>
      </w:r>
      <w:r w:rsidRPr="00E15656">
        <w:rPr>
          <w:rFonts w:ascii="Courier New" w:hAnsi="Courier New" w:cs="Courier New"/>
          <w:color w:val="9CDCFE"/>
          <w:sz w:val="18"/>
          <w:szCs w:val="18"/>
          <w:lang w:val="en-US" w:eastAsia="fr-FR"/>
        </w:rPr>
        <w:t>"transaction"</w:t>
      </w:r>
      <w:r w:rsidRPr="00E15656">
        <w:rPr>
          <w:rFonts w:ascii="Courier New" w:hAnsi="Courier New" w:cs="Courier New"/>
          <w:color w:val="DCDCDC"/>
          <w:sz w:val="18"/>
          <w:szCs w:val="18"/>
          <w:lang w:val="en-US" w:eastAsia="fr-FR"/>
        </w:rPr>
        <w:t>:</w:t>
      </w:r>
      <w:r w:rsidRPr="00E15656">
        <w:rPr>
          <w:rFonts w:ascii="Courier New" w:hAnsi="Courier New" w:cs="Courier New"/>
          <w:color w:val="F8F8F2"/>
          <w:sz w:val="18"/>
          <w:szCs w:val="18"/>
          <w:lang w:val="en-US" w:eastAsia="fr-FR"/>
        </w:rPr>
        <w:t xml:space="preserve"> </w:t>
      </w:r>
      <w:r w:rsidRPr="00E15656">
        <w:rPr>
          <w:rFonts w:ascii="Courier New" w:hAnsi="Courier New" w:cs="Courier New"/>
          <w:color w:val="CE9178"/>
          <w:sz w:val="18"/>
          <w:szCs w:val="18"/>
          <w:lang w:val="en-US" w:eastAsia="fr-FR"/>
        </w:rPr>
        <w:t>"Confirm"</w:t>
      </w:r>
      <w:r w:rsidRPr="00E15656">
        <w:rPr>
          <w:rFonts w:ascii="Courier New" w:hAnsi="Courier New" w:cs="Courier New"/>
          <w:color w:val="DCDCDC"/>
          <w:sz w:val="18"/>
          <w:szCs w:val="18"/>
          <w:lang w:val="en-US" w:eastAsia="fr-FR"/>
        </w:rPr>
        <w:t>,</w:t>
      </w:r>
    </w:p>
    <w:p w14:paraId="0F60815D" w14:textId="77777777" w:rsidR="00E34676" w:rsidRPr="00E15656" w:rsidRDefault="00E34676" w:rsidP="00E34676">
      <w:pPr>
        <w:shd w:val="clear" w:color="auto" w:fill="212121"/>
        <w:spacing w:line="270" w:lineRule="atLeast"/>
        <w:rPr>
          <w:rFonts w:ascii="Courier New" w:hAnsi="Courier New" w:cs="Courier New"/>
          <w:color w:val="F8F8F2"/>
          <w:sz w:val="18"/>
          <w:szCs w:val="18"/>
          <w:lang w:val="en-US" w:eastAsia="fr-FR"/>
        </w:rPr>
      </w:pPr>
      <w:r w:rsidRPr="00E15656">
        <w:rPr>
          <w:rFonts w:ascii="Courier New" w:hAnsi="Courier New" w:cs="Courier New"/>
          <w:color w:val="F8F8F2"/>
          <w:sz w:val="18"/>
          <w:szCs w:val="18"/>
          <w:lang w:val="en-US" w:eastAsia="fr-FR"/>
        </w:rPr>
        <w:t xml:space="preserve">            </w:t>
      </w:r>
      <w:r w:rsidRPr="00E15656">
        <w:rPr>
          <w:rFonts w:ascii="Courier New" w:hAnsi="Courier New" w:cs="Courier New"/>
          <w:color w:val="9CDCFE"/>
          <w:sz w:val="18"/>
          <w:szCs w:val="18"/>
          <w:lang w:val="en-US" w:eastAsia="fr-FR"/>
        </w:rPr>
        <w:t>"records"</w:t>
      </w:r>
      <w:r w:rsidRPr="00E15656">
        <w:rPr>
          <w:rFonts w:ascii="Courier New" w:hAnsi="Courier New" w:cs="Courier New"/>
          <w:color w:val="DCDCDC"/>
          <w:sz w:val="18"/>
          <w:szCs w:val="18"/>
          <w:lang w:val="en-US" w:eastAsia="fr-FR"/>
        </w:rPr>
        <w:t>:</w:t>
      </w:r>
      <w:r w:rsidRPr="00E15656">
        <w:rPr>
          <w:rFonts w:ascii="Courier New" w:hAnsi="Courier New" w:cs="Courier New"/>
          <w:color w:val="F8F8F2"/>
          <w:sz w:val="18"/>
          <w:szCs w:val="18"/>
          <w:lang w:val="en-US" w:eastAsia="fr-FR"/>
        </w:rPr>
        <w:t xml:space="preserve"> </w:t>
      </w:r>
      <w:r w:rsidRPr="00E15656">
        <w:rPr>
          <w:rFonts w:ascii="Courier New" w:hAnsi="Courier New" w:cs="Courier New"/>
          <w:color w:val="DCDCDC"/>
          <w:sz w:val="18"/>
          <w:szCs w:val="18"/>
          <w:lang w:val="en-US" w:eastAsia="fr-FR"/>
        </w:rPr>
        <w:t>[</w:t>
      </w:r>
    </w:p>
    <w:p w14:paraId="044F7D7E" w14:textId="77777777" w:rsidR="00E34676" w:rsidRPr="00E15656" w:rsidRDefault="00E34676" w:rsidP="00E34676">
      <w:pPr>
        <w:shd w:val="clear" w:color="auto" w:fill="212121"/>
        <w:spacing w:line="270" w:lineRule="atLeast"/>
        <w:rPr>
          <w:rFonts w:ascii="Courier New" w:hAnsi="Courier New" w:cs="Courier New"/>
          <w:color w:val="F8F8F2"/>
          <w:sz w:val="18"/>
          <w:szCs w:val="18"/>
          <w:lang w:val="en-US" w:eastAsia="fr-FR"/>
        </w:rPr>
      </w:pPr>
      <w:r w:rsidRPr="00E15656">
        <w:rPr>
          <w:rFonts w:ascii="Courier New" w:hAnsi="Courier New" w:cs="Courier New"/>
          <w:color w:val="F8F8F2"/>
          <w:sz w:val="18"/>
          <w:szCs w:val="18"/>
          <w:lang w:val="en-US" w:eastAsia="fr-FR"/>
        </w:rPr>
        <w:t xml:space="preserve">                </w:t>
      </w:r>
      <w:r w:rsidRPr="00E15656">
        <w:rPr>
          <w:rFonts w:ascii="Courier New" w:hAnsi="Courier New" w:cs="Courier New"/>
          <w:color w:val="DCDCDC"/>
          <w:sz w:val="18"/>
          <w:szCs w:val="18"/>
          <w:lang w:val="en-US" w:eastAsia="fr-FR"/>
        </w:rPr>
        <w:t>{</w:t>
      </w:r>
    </w:p>
    <w:p w14:paraId="788E00CB" w14:textId="77777777" w:rsidR="00E34676" w:rsidRPr="00E15656" w:rsidRDefault="00E34676" w:rsidP="00E34676">
      <w:pPr>
        <w:shd w:val="clear" w:color="auto" w:fill="212121"/>
        <w:spacing w:line="270" w:lineRule="atLeast"/>
        <w:rPr>
          <w:rFonts w:ascii="Courier New" w:hAnsi="Courier New" w:cs="Courier New"/>
          <w:color w:val="F8F8F2"/>
          <w:sz w:val="18"/>
          <w:szCs w:val="18"/>
          <w:lang w:val="en-US" w:eastAsia="fr-FR"/>
        </w:rPr>
      </w:pPr>
      <w:r w:rsidRPr="00E15656">
        <w:rPr>
          <w:rFonts w:ascii="Courier New" w:hAnsi="Courier New" w:cs="Courier New"/>
          <w:color w:val="F8F8F2"/>
          <w:sz w:val="18"/>
          <w:szCs w:val="18"/>
          <w:lang w:val="en-US" w:eastAsia="fr-FR"/>
        </w:rPr>
        <w:t xml:space="preserve">                    </w:t>
      </w:r>
      <w:r w:rsidRPr="00E15656">
        <w:rPr>
          <w:rFonts w:ascii="Courier New" w:hAnsi="Courier New" w:cs="Courier New"/>
          <w:color w:val="9CDCFE"/>
          <w:sz w:val="18"/>
          <w:szCs w:val="18"/>
          <w:lang w:val="en-US" w:eastAsia="fr-FR"/>
        </w:rPr>
        <w:t>"ORNO"</w:t>
      </w:r>
      <w:r w:rsidRPr="00E15656">
        <w:rPr>
          <w:rFonts w:ascii="Courier New" w:hAnsi="Courier New" w:cs="Courier New"/>
          <w:color w:val="DCDCDC"/>
          <w:sz w:val="18"/>
          <w:szCs w:val="18"/>
          <w:lang w:val="en-US" w:eastAsia="fr-FR"/>
        </w:rPr>
        <w:t>:</w:t>
      </w:r>
      <w:r w:rsidRPr="00E15656">
        <w:rPr>
          <w:rFonts w:ascii="Courier New" w:hAnsi="Courier New" w:cs="Courier New"/>
          <w:color w:val="F8F8F2"/>
          <w:sz w:val="18"/>
          <w:szCs w:val="18"/>
          <w:lang w:val="en-US" w:eastAsia="fr-FR"/>
        </w:rPr>
        <w:t xml:space="preserve"> </w:t>
      </w:r>
      <w:r w:rsidRPr="00E15656">
        <w:rPr>
          <w:rFonts w:ascii="Courier New" w:hAnsi="Courier New" w:cs="Courier New"/>
          <w:color w:val="CE9178"/>
          <w:sz w:val="18"/>
          <w:szCs w:val="18"/>
          <w:lang w:val="en-US" w:eastAsia="fr-FR"/>
        </w:rPr>
        <w:t>"3000016845"</w:t>
      </w:r>
      <w:r w:rsidRPr="00E15656">
        <w:rPr>
          <w:rFonts w:ascii="Courier New" w:hAnsi="Courier New" w:cs="Courier New"/>
          <w:color w:val="DCDCDC"/>
          <w:sz w:val="18"/>
          <w:szCs w:val="18"/>
          <w:lang w:val="en-US" w:eastAsia="fr-FR"/>
        </w:rPr>
        <w:t>,</w:t>
      </w:r>
    </w:p>
    <w:p w14:paraId="7AC16A86" w14:textId="77777777" w:rsidR="00E34676" w:rsidRPr="00E15656" w:rsidRDefault="00E34676" w:rsidP="00E34676">
      <w:pPr>
        <w:shd w:val="clear" w:color="auto" w:fill="212121"/>
        <w:spacing w:line="270" w:lineRule="atLeast"/>
        <w:rPr>
          <w:rFonts w:ascii="Courier New" w:hAnsi="Courier New" w:cs="Courier New"/>
          <w:color w:val="F8F8F2"/>
          <w:sz w:val="18"/>
          <w:szCs w:val="18"/>
          <w:lang w:val="en-US" w:eastAsia="fr-FR"/>
        </w:rPr>
      </w:pPr>
      <w:r w:rsidRPr="00E15656">
        <w:rPr>
          <w:rFonts w:ascii="Courier New" w:hAnsi="Courier New" w:cs="Courier New"/>
          <w:color w:val="F8F8F2"/>
          <w:sz w:val="18"/>
          <w:szCs w:val="18"/>
          <w:lang w:val="en-US" w:eastAsia="fr-FR"/>
        </w:rPr>
        <w:t xml:space="preserve">                    </w:t>
      </w:r>
      <w:r w:rsidRPr="00E15656">
        <w:rPr>
          <w:rFonts w:ascii="Courier New" w:hAnsi="Courier New" w:cs="Courier New"/>
          <w:color w:val="9CDCFE"/>
          <w:sz w:val="18"/>
          <w:szCs w:val="18"/>
          <w:lang w:val="en-US" w:eastAsia="fr-FR"/>
        </w:rPr>
        <w:t>"STAT"</w:t>
      </w:r>
      <w:r w:rsidRPr="00E15656">
        <w:rPr>
          <w:rFonts w:ascii="Courier New" w:hAnsi="Courier New" w:cs="Courier New"/>
          <w:color w:val="DCDCDC"/>
          <w:sz w:val="18"/>
          <w:szCs w:val="18"/>
          <w:lang w:val="en-US" w:eastAsia="fr-FR"/>
        </w:rPr>
        <w:t>:</w:t>
      </w:r>
      <w:r w:rsidRPr="00E15656">
        <w:rPr>
          <w:rFonts w:ascii="Courier New" w:hAnsi="Courier New" w:cs="Courier New"/>
          <w:color w:val="F8F8F2"/>
          <w:sz w:val="18"/>
          <w:szCs w:val="18"/>
          <w:lang w:val="en-US" w:eastAsia="fr-FR"/>
        </w:rPr>
        <w:t xml:space="preserve"> </w:t>
      </w:r>
      <w:r w:rsidRPr="00E15656">
        <w:rPr>
          <w:rFonts w:ascii="Courier New" w:hAnsi="Courier New" w:cs="Courier New"/>
          <w:color w:val="CE9178"/>
          <w:sz w:val="18"/>
          <w:szCs w:val="18"/>
          <w:lang w:val="en-US" w:eastAsia="fr-FR"/>
        </w:rPr>
        <w:t>""</w:t>
      </w:r>
    </w:p>
    <w:p w14:paraId="69207D67" w14:textId="77777777" w:rsidR="00E34676" w:rsidRPr="00E15656" w:rsidRDefault="00E34676" w:rsidP="00E34676">
      <w:pPr>
        <w:shd w:val="clear" w:color="auto" w:fill="212121"/>
        <w:spacing w:line="270" w:lineRule="atLeast"/>
        <w:rPr>
          <w:rFonts w:ascii="Courier New" w:hAnsi="Courier New" w:cs="Courier New"/>
          <w:color w:val="F8F8F2"/>
          <w:sz w:val="18"/>
          <w:szCs w:val="18"/>
          <w:lang w:val="en-US" w:eastAsia="fr-FR"/>
        </w:rPr>
      </w:pPr>
      <w:r w:rsidRPr="00E15656">
        <w:rPr>
          <w:rFonts w:ascii="Courier New" w:hAnsi="Courier New" w:cs="Courier New"/>
          <w:color w:val="F8F8F2"/>
          <w:sz w:val="18"/>
          <w:szCs w:val="18"/>
          <w:lang w:val="en-US" w:eastAsia="fr-FR"/>
        </w:rPr>
        <w:t xml:space="preserve">                </w:t>
      </w:r>
      <w:r w:rsidRPr="00E15656">
        <w:rPr>
          <w:rFonts w:ascii="Courier New" w:hAnsi="Courier New" w:cs="Courier New"/>
          <w:color w:val="DCDCDC"/>
          <w:sz w:val="18"/>
          <w:szCs w:val="18"/>
          <w:lang w:val="en-US" w:eastAsia="fr-FR"/>
        </w:rPr>
        <w:t>}</w:t>
      </w:r>
    </w:p>
    <w:p w14:paraId="1E77D9D2" w14:textId="77777777" w:rsidR="00E34676" w:rsidRPr="00E15656" w:rsidRDefault="00E34676" w:rsidP="00E34676">
      <w:pPr>
        <w:shd w:val="clear" w:color="auto" w:fill="212121"/>
        <w:spacing w:line="270" w:lineRule="atLeast"/>
        <w:rPr>
          <w:rFonts w:ascii="Courier New" w:hAnsi="Courier New" w:cs="Courier New"/>
          <w:color w:val="F8F8F2"/>
          <w:sz w:val="18"/>
          <w:szCs w:val="18"/>
          <w:lang w:val="en-US" w:eastAsia="fr-FR"/>
        </w:rPr>
      </w:pPr>
      <w:r w:rsidRPr="00E15656">
        <w:rPr>
          <w:rFonts w:ascii="Courier New" w:hAnsi="Courier New" w:cs="Courier New"/>
          <w:color w:val="F8F8F2"/>
          <w:sz w:val="18"/>
          <w:szCs w:val="18"/>
          <w:lang w:val="en-US" w:eastAsia="fr-FR"/>
        </w:rPr>
        <w:t xml:space="preserve">            </w:t>
      </w:r>
      <w:r w:rsidRPr="00E15656">
        <w:rPr>
          <w:rFonts w:ascii="Courier New" w:hAnsi="Courier New" w:cs="Courier New"/>
          <w:color w:val="DCDCDC"/>
          <w:sz w:val="18"/>
          <w:szCs w:val="18"/>
          <w:lang w:val="en-US" w:eastAsia="fr-FR"/>
        </w:rPr>
        <w:t>]</w:t>
      </w:r>
    </w:p>
    <w:p w14:paraId="76EC1B5C" w14:textId="77777777" w:rsidR="00E34676" w:rsidRPr="00E15656" w:rsidRDefault="00E34676" w:rsidP="00E34676">
      <w:pPr>
        <w:shd w:val="clear" w:color="auto" w:fill="212121"/>
        <w:spacing w:line="270" w:lineRule="atLeast"/>
        <w:rPr>
          <w:rFonts w:ascii="Courier New" w:hAnsi="Courier New" w:cs="Courier New"/>
          <w:color w:val="F8F8F2"/>
          <w:sz w:val="18"/>
          <w:szCs w:val="18"/>
          <w:lang w:val="en-US" w:eastAsia="fr-FR"/>
        </w:rPr>
      </w:pPr>
      <w:r w:rsidRPr="00E15656">
        <w:rPr>
          <w:rFonts w:ascii="Courier New" w:hAnsi="Courier New" w:cs="Courier New"/>
          <w:color w:val="F8F8F2"/>
          <w:sz w:val="18"/>
          <w:szCs w:val="18"/>
          <w:lang w:val="en-US" w:eastAsia="fr-FR"/>
        </w:rPr>
        <w:t xml:space="preserve">        </w:t>
      </w:r>
      <w:r w:rsidRPr="00E15656">
        <w:rPr>
          <w:rFonts w:ascii="Courier New" w:hAnsi="Courier New" w:cs="Courier New"/>
          <w:color w:val="DCDCDC"/>
          <w:sz w:val="18"/>
          <w:szCs w:val="18"/>
          <w:lang w:val="en-US" w:eastAsia="fr-FR"/>
        </w:rPr>
        <w:t>}</w:t>
      </w:r>
    </w:p>
    <w:p w14:paraId="5AE2A2F7" w14:textId="77777777" w:rsidR="00E34676" w:rsidRPr="00E15656" w:rsidRDefault="00E34676" w:rsidP="00E34676">
      <w:pPr>
        <w:shd w:val="clear" w:color="auto" w:fill="212121"/>
        <w:spacing w:line="270" w:lineRule="atLeast"/>
        <w:rPr>
          <w:rFonts w:ascii="Courier New" w:hAnsi="Courier New" w:cs="Courier New"/>
          <w:color w:val="F8F8F2"/>
          <w:sz w:val="18"/>
          <w:szCs w:val="18"/>
          <w:lang w:val="en-US" w:eastAsia="fr-FR"/>
        </w:rPr>
      </w:pPr>
      <w:r w:rsidRPr="00E15656">
        <w:rPr>
          <w:rFonts w:ascii="Courier New" w:hAnsi="Courier New" w:cs="Courier New"/>
          <w:color w:val="F8F8F2"/>
          <w:sz w:val="18"/>
          <w:szCs w:val="18"/>
          <w:lang w:val="en-US" w:eastAsia="fr-FR"/>
        </w:rPr>
        <w:t xml:space="preserve">    </w:t>
      </w:r>
      <w:r w:rsidRPr="00E15656">
        <w:rPr>
          <w:rFonts w:ascii="Courier New" w:hAnsi="Courier New" w:cs="Courier New"/>
          <w:color w:val="DCDCDC"/>
          <w:sz w:val="18"/>
          <w:szCs w:val="18"/>
          <w:lang w:val="en-US" w:eastAsia="fr-FR"/>
        </w:rPr>
        <w:t>],</w:t>
      </w:r>
    </w:p>
    <w:p w14:paraId="4392B206" w14:textId="77777777" w:rsidR="00E34676" w:rsidRPr="00E15656" w:rsidRDefault="00E34676" w:rsidP="00E34676">
      <w:pPr>
        <w:shd w:val="clear" w:color="auto" w:fill="212121"/>
        <w:spacing w:line="270" w:lineRule="atLeast"/>
        <w:rPr>
          <w:rFonts w:ascii="Courier New" w:hAnsi="Courier New" w:cs="Courier New"/>
          <w:color w:val="F8F8F2"/>
          <w:sz w:val="18"/>
          <w:szCs w:val="18"/>
          <w:lang w:eastAsia="fr-FR"/>
        </w:rPr>
      </w:pPr>
      <w:r w:rsidRPr="79FAAFF3">
        <w:rPr>
          <w:rFonts w:ascii="Courier New" w:hAnsi="Courier New" w:cs="Courier New"/>
          <w:color w:val="F8F8F2"/>
          <w:sz w:val="18"/>
          <w:szCs w:val="18"/>
          <w:lang w:eastAsia="fr-FR"/>
        </w:rPr>
        <w:t xml:space="preserve">    </w:t>
      </w:r>
      <w:r w:rsidRPr="79FAAFF3">
        <w:rPr>
          <w:rFonts w:ascii="Courier New" w:hAnsi="Courier New" w:cs="Courier New"/>
          <w:color w:val="9CDCFE"/>
          <w:sz w:val="18"/>
          <w:szCs w:val="18"/>
          <w:lang w:eastAsia="fr-FR"/>
        </w:rPr>
        <w:t>"wasTerminated"</w:t>
      </w:r>
      <w:r w:rsidRPr="79FAAFF3">
        <w:rPr>
          <w:rFonts w:ascii="Courier New" w:hAnsi="Courier New" w:cs="Courier New"/>
          <w:color w:val="DCDCDC"/>
          <w:sz w:val="18"/>
          <w:szCs w:val="18"/>
          <w:lang w:eastAsia="fr-FR"/>
        </w:rPr>
        <w:t>:</w:t>
      </w:r>
      <w:r w:rsidRPr="79FAAFF3">
        <w:rPr>
          <w:rFonts w:ascii="Courier New" w:hAnsi="Courier New" w:cs="Courier New"/>
          <w:color w:val="F8F8F2"/>
          <w:sz w:val="18"/>
          <w:szCs w:val="18"/>
          <w:lang w:eastAsia="fr-FR"/>
        </w:rPr>
        <w:t xml:space="preserve"> </w:t>
      </w:r>
      <w:r w:rsidRPr="79FAAFF3">
        <w:rPr>
          <w:rFonts w:ascii="Courier New" w:hAnsi="Courier New" w:cs="Courier New"/>
          <w:color w:val="CE9178"/>
          <w:sz w:val="18"/>
          <w:szCs w:val="18"/>
          <w:lang w:eastAsia="fr-FR"/>
        </w:rPr>
        <w:t>false</w:t>
      </w:r>
      <w:r w:rsidRPr="79FAAFF3">
        <w:rPr>
          <w:rFonts w:ascii="Courier New" w:hAnsi="Courier New" w:cs="Courier New"/>
          <w:color w:val="DCDCDC"/>
          <w:sz w:val="18"/>
          <w:szCs w:val="18"/>
          <w:lang w:eastAsia="fr-FR"/>
        </w:rPr>
        <w:t>,</w:t>
      </w:r>
    </w:p>
    <w:p w14:paraId="6DC47747" w14:textId="77777777" w:rsidR="00E34676" w:rsidRPr="00E15656" w:rsidRDefault="00E34676" w:rsidP="00E34676">
      <w:pPr>
        <w:shd w:val="clear" w:color="auto" w:fill="212121"/>
        <w:spacing w:line="270" w:lineRule="atLeast"/>
        <w:rPr>
          <w:rFonts w:ascii="Courier New" w:hAnsi="Courier New" w:cs="Courier New"/>
          <w:color w:val="F8F8F2"/>
          <w:sz w:val="18"/>
          <w:szCs w:val="18"/>
          <w:lang w:eastAsia="fr-FR"/>
        </w:rPr>
      </w:pPr>
      <w:r w:rsidRPr="79FAAFF3">
        <w:rPr>
          <w:rFonts w:ascii="Courier New" w:hAnsi="Courier New" w:cs="Courier New"/>
          <w:color w:val="F8F8F2"/>
          <w:sz w:val="18"/>
          <w:szCs w:val="18"/>
          <w:lang w:eastAsia="fr-FR"/>
        </w:rPr>
        <w:t xml:space="preserve">    </w:t>
      </w:r>
      <w:r w:rsidRPr="79FAAFF3">
        <w:rPr>
          <w:rFonts w:ascii="Courier New" w:hAnsi="Courier New" w:cs="Courier New"/>
          <w:color w:val="9CDCFE"/>
          <w:sz w:val="18"/>
          <w:szCs w:val="18"/>
          <w:lang w:eastAsia="fr-FR"/>
        </w:rPr>
        <w:t>"nrOfSuccessfullTransactions"</w:t>
      </w:r>
      <w:r w:rsidRPr="79FAAFF3">
        <w:rPr>
          <w:rFonts w:ascii="Courier New" w:hAnsi="Courier New" w:cs="Courier New"/>
          <w:color w:val="DCDCDC"/>
          <w:sz w:val="18"/>
          <w:szCs w:val="18"/>
          <w:lang w:eastAsia="fr-FR"/>
        </w:rPr>
        <w:t>:</w:t>
      </w:r>
      <w:r w:rsidRPr="79FAAFF3">
        <w:rPr>
          <w:rFonts w:ascii="Courier New" w:hAnsi="Courier New" w:cs="Courier New"/>
          <w:color w:val="F8F8F2"/>
          <w:sz w:val="18"/>
          <w:szCs w:val="18"/>
          <w:lang w:eastAsia="fr-FR"/>
        </w:rPr>
        <w:t xml:space="preserve"> </w:t>
      </w:r>
      <w:r w:rsidRPr="79FAAFF3">
        <w:rPr>
          <w:rFonts w:ascii="Courier New" w:hAnsi="Courier New" w:cs="Courier New"/>
          <w:color w:val="B5CEA8"/>
          <w:sz w:val="18"/>
          <w:szCs w:val="18"/>
          <w:lang w:eastAsia="fr-FR"/>
        </w:rPr>
        <w:t>1</w:t>
      </w:r>
      <w:r w:rsidRPr="79FAAFF3">
        <w:rPr>
          <w:rFonts w:ascii="Courier New" w:hAnsi="Courier New" w:cs="Courier New"/>
          <w:color w:val="DCDCDC"/>
          <w:sz w:val="18"/>
          <w:szCs w:val="18"/>
          <w:lang w:eastAsia="fr-FR"/>
        </w:rPr>
        <w:t>,</w:t>
      </w:r>
    </w:p>
    <w:p w14:paraId="2520DC99" w14:textId="77777777" w:rsidR="00E34676" w:rsidRPr="00E15656" w:rsidRDefault="00E34676" w:rsidP="00E34676">
      <w:pPr>
        <w:shd w:val="clear" w:color="auto" w:fill="212121"/>
        <w:spacing w:line="270" w:lineRule="atLeast"/>
        <w:rPr>
          <w:rFonts w:ascii="Courier New" w:hAnsi="Courier New" w:cs="Courier New"/>
          <w:color w:val="F8F8F2"/>
          <w:sz w:val="18"/>
          <w:szCs w:val="18"/>
          <w:lang w:eastAsia="fr-FR"/>
        </w:rPr>
      </w:pPr>
      <w:r w:rsidRPr="79FAAFF3">
        <w:rPr>
          <w:rFonts w:ascii="Courier New" w:hAnsi="Courier New" w:cs="Courier New"/>
          <w:color w:val="F8F8F2"/>
          <w:sz w:val="18"/>
          <w:szCs w:val="18"/>
          <w:lang w:eastAsia="fr-FR"/>
        </w:rPr>
        <w:t xml:space="preserve">    </w:t>
      </w:r>
      <w:r w:rsidRPr="79FAAFF3">
        <w:rPr>
          <w:rFonts w:ascii="Courier New" w:hAnsi="Courier New" w:cs="Courier New"/>
          <w:color w:val="9CDCFE"/>
          <w:sz w:val="18"/>
          <w:szCs w:val="18"/>
          <w:lang w:eastAsia="fr-FR"/>
        </w:rPr>
        <w:t>"nrOfFailedTransactions"</w:t>
      </w:r>
      <w:r w:rsidRPr="79FAAFF3">
        <w:rPr>
          <w:rFonts w:ascii="Courier New" w:hAnsi="Courier New" w:cs="Courier New"/>
          <w:color w:val="DCDCDC"/>
          <w:sz w:val="18"/>
          <w:szCs w:val="18"/>
          <w:lang w:eastAsia="fr-FR"/>
        </w:rPr>
        <w:t>:</w:t>
      </w:r>
      <w:r w:rsidRPr="79FAAFF3">
        <w:rPr>
          <w:rFonts w:ascii="Courier New" w:hAnsi="Courier New" w:cs="Courier New"/>
          <w:color w:val="F8F8F2"/>
          <w:sz w:val="18"/>
          <w:szCs w:val="18"/>
          <w:lang w:eastAsia="fr-FR"/>
        </w:rPr>
        <w:t xml:space="preserve"> </w:t>
      </w:r>
      <w:r w:rsidRPr="79FAAFF3">
        <w:rPr>
          <w:rFonts w:ascii="Courier New" w:hAnsi="Courier New" w:cs="Courier New"/>
          <w:color w:val="B5CEA8"/>
          <w:sz w:val="18"/>
          <w:szCs w:val="18"/>
          <w:lang w:eastAsia="fr-FR"/>
        </w:rPr>
        <w:t>0</w:t>
      </w:r>
    </w:p>
    <w:p w14:paraId="78BBB285" w14:textId="77777777" w:rsidR="00E34676" w:rsidRPr="00E15656" w:rsidRDefault="00E34676" w:rsidP="00E34676">
      <w:pPr>
        <w:shd w:val="clear" w:color="auto" w:fill="212121"/>
        <w:spacing w:line="270" w:lineRule="atLeast"/>
        <w:rPr>
          <w:rFonts w:ascii="Courier New" w:hAnsi="Courier New" w:cs="Courier New"/>
          <w:color w:val="F8F8F2"/>
          <w:sz w:val="18"/>
          <w:szCs w:val="18"/>
          <w:lang w:eastAsia="fr-FR"/>
        </w:rPr>
      </w:pPr>
      <w:r w:rsidRPr="00E15656">
        <w:rPr>
          <w:rFonts w:ascii="Courier New" w:hAnsi="Courier New" w:cs="Courier New"/>
          <w:color w:val="DCDCDC"/>
          <w:sz w:val="18"/>
          <w:szCs w:val="18"/>
          <w:lang w:eastAsia="fr-FR"/>
        </w:rPr>
        <w:t>}</w:t>
      </w:r>
    </w:p>
    <w:p w14:paraId="53BC8975" w14:textId="77777777" w:rsidR="00E34676" w:rsidRDefault="00E34676" w:rsidP="00E34676">
      <w:pPr>
        <w:spacing w:after="160" w:line="256" w:lineRule="auto"/>
        <w:rPr>
          <w:rFonts w:ascii="Aptos" w:eastAsia="Aptos" w:hAnsi="Aptos" w:cs="Arial"/>
          <w:kern w:val="2"/>
          <w:sz w:val="22"/>
          <w:szCs w:val="22"/>
          <w:lang w:eastAsia="en-US"/>
          <w14:ligatures w14:val="standardContextual"/>
        </w:rPr>
      </w:pPr>
    </w:p>
    <w:p w14:paraId="02F23223" w14:textId="77777777" w:rsidR="00E34676" w:rsidRDefault="00E34676" w:rsidP="00E34676">
      <w:pPr>
        <w:spacing w:after="160" w:line="256" w:lineRule="auto"/>
        <w:rPr>
          <w:rFonts w:ascii="Aptos" w:eastAsia="Aptos" w:hAnsi="Aptos" w:cs="Arial"/>
          <w:kern w:val="2"/>
          <w:sz w:val="22"/>
          <w:szCs w:val="22"/>
          <w:lang w:eastAsia="en-US"/>
          <w14:ligatures w14:val="standardContextual"/>
        </w:rPr>
      </w:pPr>
      <w:r>
        <w:rPr>
          <w:rFonts w:ascii="Aptos" w:eastAsia="Aptos" w:hAnsi="Aptos" w:cs="Arial"/>
          <w:kern w:val="2"/>
          <w:sz w:val="22"/>
          <w:szCs w:val="22"/>
          <w:lang w:eastAsia="en-US"/>
          <w14:ligatures w14:val="standardContextual"/>
        </w:rPr>
        <w:t xml:space="preserve">Exemple de réponse en erreur </w:t>
      </w:r>
    </w:p>
    <w:p w14:paraId="207A1A05" w14:textId="77777777" w:rsidR="00E34676" w:rsidRDefault="00E34676" w:rsidP="00E34676">
      <w:pPr>
        <w:spacing w:after="160" w:line="256" w:lineRule="auto"/>
        <w:rPr>
          <w:rFonts w:ascii="Aptos" w:eastAsia="Aptos" w:hAnsi="Aptos" w:cs="Arial"/>
          <w:kern w:val="2"/>
          <w:sz w:val="22"/>
          <w:szCs w:val="22"/>
          <w:lang w:eastAsia="en-US"/>
          <w14:ligatures w14:val="standardContextual"/>
        </w:rPr>
      </w:pPr>
    </w:p>
    <w:p w14:paraId="0744F93B" w14:textId="77777777" w:rsidR="00E34676" w:rsidRPr="00B209AA" w:rsidRDefault="00E34676" w:rsidP="00E34676">
      <w:pPr>
        <w:shd w:val="clear" w:color="auto" w:fill="212121"/>
        <w:spacing w:line="270" w:lineRule="atLeast"/>
        <w:rPr>
          <w:rFonts w:ascii="Courier New" w:hAnsi="Courier New" w:cs="Courier New"/>
          <w:color w:val="F8F8F2"/>
          <w:sz w:val="18"/>
          <w:szCs w:val="18"/>
          <w:lang w:eastAsia="fr-FR"/>
        </w:rPr>
      </w:pPr>
      <w:r w:rsidRPr="00B209AA">
        <w:rPr>
          <w:rFonts w:ascii="Courier New" w:hAnsi="Courier New" w:cs="Courier New"/>
          <w:color w:val="DCDCDC"/>
          <w:sz w:val="18"/>
          <w:szCs w:val="18"/>
          <w:lang w:eastAsia="fr-FR"/>
        </w:rPr>
        <w:lastRenderedPageBreak/>
        <w:t>{</w:t>
      </w:r>
    </w:p>
    <w:p w14:paraId="7C19F484" w14:textId="77777777" w:rsidR="00E34676" w:rsidRPr="00B209AA" w:rsidRDefault="00E34676" w:rsidP="00E34676">
      <w:pPr>
        <w:shd w:val="clear" w:color="auto" w:fill="212121"/>
        <w:spacing w:line="270" w:lineRule="atLeast"/>
        <w:rPr>
          <w:rFonts w:ascii="Courier New" w:hAnsi="Courier New" w:cs="Courier New"/>
          <w:color w:val="F8F8F2"/>
          <w:sz w:val="18"/>
          <w:szCs w:val="18"/>
          <w:lang w:eastAsia="fr-FR"/>
        </w:rPr>
      </w:pPr>
      <w:r w:rsidRPr="00B209AA">
        <w:rPr>
          <w:rFonts w:ascii="Courier New" w:hAnsi="Courier New" w:cs="Courier New"/>
          <w:color w:val="F8F8F2"/>
          <w:sz w:val="18"/>
          <w:szCs w:val="18"/>
          <w:lang w:eastAsia="fr-FR"/>
        </w:rPr>
        <w:t xml:space="preserve">    </w:t>
      </w:r>
      <w:r w:rsidRPr="00B209AA">
        <w:rPr>
          <w:rFonts w:ascii="Courier New" w:hAnsi="Courier New" w:cs="Courier New"/>
          <w:color w:val="9CDCFE"/>
          <w:sz w:val="18"/>
          <w:szCs w:val="18"/>
          <w:lang w:eastAsia="fr-FR"/>
        </w:rPr>
        <w:t>"results"</w:t>
      </w:r>
      <w:r w:rsidRPr="00B209AA">
        <w:rPr>
          <w:rFonts w:ascii="Courier New" w:hAnsi="Courier New" w:cs="Courier New"/>
          <w:color w:val="DCDCDC"/>
          <w:sz w:val="18"/>
          <w:szCs w:val="18"/>
          <w:lang w:eastAsia="fr-FR"/>
        </w:rPr>
        <w:t>:</w:t>
      </w:r>
      <w:r w:rsidRPr="00B209AA">
        <w:rPr>
          <w:rFonts w:ascii="Courier New" w:hAnsi="Courier New" w:cs="Courier New"/>
          <w:color w:val="F8F8F2"/>
          <w:sz w:val="18"/>
          <w:szCs w:val="18"/>
          <w:lang w:eastAsia="fr-FR"/>
        </w:rPr>
        <w:t xml:space="preserve"> </w:t>
      </w:r>
      <w:r w:rsidRPr="00B209AA">
        <w:rPr>
          <w:rFonts w:ascii="Courier New" w:hAnsi="Courier New" w:cs="Courier New"/>
          <w:color w:val="DCDCDC"/>
          <w:sz w:val="18"/>
          <w:szCs w:val="18"/>
          <w:lang w:eastAsia="fr-FR"/>
        </w:rPr>
        <w:t>[</w:t>
      </w:r>
    </w:p>
    <w:p w14:paraId="0AC672FA" w14:textId="77777777" w:rsidR="00E34676" w:rsidRPr="00B209AA" w:rsidRDefault="00E34676" w:rsidP="00E34676">
      <w:pPr>
        <w:shd w:val="clear" w:color="auto" w:fill="212121"/>
        <w:spacing w:line="270" w:lineRule="atLeast"/>
        <w:rPr>
          <w:rFonts w:ascii="Courier New" w:hAnsi="Courier New" w:cs="Courier New"/>
          <w:color w:val="F8F8F2"/>
          <w:sz w:val="18"/>
          <w:szCs w:val="18"/>
          <w:lang w:eastAsia="fr-FR"/>
        </w:rPr>
      </w:pPr>
      <w:r w:rsidRPr="00B209AA">
        <w:rPr>
          <w:rFonts w:ascii="Courier New" w:hAnsi="Courier New" w:cs="Courier New"/>
          <w:color w:val="F8F8F2"/>
          <w:sz w:val="18"/>
          <w:szCs w:val="18"/>
          <w:lang w:eastAsia="fr-FR"/>
        </w:rPr>
        <w:t xml:space="preserve">        </w:t>
      </w:r>
      <w:r w:rsidRPr="00B209AA">
        <w:rPr>
          <w:rFonts w:ascii="Courier New" w:hAnsi="Courier New" w:cs="Courier New"/>
          <w:color w:val="DCDCDC"/>
          <w:sz w:val="18"/>
          <w:szCs w:val="18"/>
          <w:lang w:eastAsia="fr-FR"/>
        </w:rPr>
        <w:t>{</w:t>
      </w:r>
    </w:p>
    <w:p w14:paraId="7A35A095" w14:textId="77777777" w:rsidR="00E34676" w:rsidRPr="00B209AA" w:rsidRDefault="00E34676" w:rsidP="00E34676">
      <w:pPr>
        <w:shd w:val="clear" w:color="auto" w:fill="212121"/>
        <w:spacing w:line="270" w:lineRule="atLeast"/>
        <w:rPr>
          <w:rFonts w:ascii="Courier New" w:hAnsi="Courier New" w:cs="Courier New"/>
          <w:color w:val="F8F8F2"/>
          <w:sz w:val="18"/>
          <w:szCs w:val="18"/>
          <w:lang w:eastAsia="fr-FR"/>
        </w:rPr>
      </w:pPr>
      <w:r w:rsidRPr="00B209AA">
        <w:rPr>
          <w:rFonts w:ascii="Courier New" w:hAnsi="Courier New" w:cs="Courier New"/>
          <w:color w:val="F8F8F2"/>
          <w:sz w:val="18"/>
          <w:szCs w:val="18"/>
          <w:lang w:eastAsia="fr-FR"/>
        </w:rPr>
        <w:t xml:space="preserve">            </w:t>
      </w:r>
      <w:r w:rsidRPr="00B209AA">
        <w:rPr>
          <w:rFonts w:ascii="Courier New" w:hAnsi="Courier New" w:cs="Courier New"/>
          <w:color w:val="9CDCFE"/>
          <w:sz w:val="18"/>
          <w:szCs w:val="18"/>
          <w:lang w:eastAsia="fr-FR"/>
        </w:rPr>
        <w:t>"transaction"</w:t>
      </w:r>
      <w:r w:rsidRPr="00B209AA">
        <w:rPr>
          <w:rFonts w:ascii="Courier New" w:hAnsi="Courier New" w:cs="Courier New"/>
          <w:color w:val="DCDCDC"/>
          <w:sz w:val="18"/>
          <w:szCs w:val="18"/>
          <w:lang w:eastAsia="fr-FR"/>
        </w:rPr>
        <w:t>:</w:t>
      </w:r>
      <w:r w:rsidRPr="00B209AA">
        <w:rPr>
          <w:rFonts w:ascii="Courier New" w:hAnsi="Courier New" w:cs="Courier New"/>
          <w:color w:val="F8F8F2"/>
          <w:sz w:val="18"/>
          <w:szCs w:val="18"/>
          <w:lang w:eastAsia="fr-FR"/>
        </w:rPr>
        <w:t xml:space="preserve"> </w:t>
      </w:r>
      <w:r w:rsidRPr="00B209AA">
        <w:rPr>
          <w:rFonts w:ascii="Courier New" w:hAnsi="Courier New" w:cs="Courier New"/>
          <w:color w:val="CE9178"/>
          <w:sz w:val="18"/>
          <w:szCs w:val="18"/>
          <w:lang w:eastAsia="fr-FR"/>
        </w:rPr>
        <w:t>"Confirm"</w:t>
      </w:r>
      <w:r w:rsidRPr="00B209AA">
        <w:rPr>
          <w:rFonts w:ascii="Courier New" w:hAnsi="Courier New" w:cs="Courier New"/>
          <w:color w:val="DCDCDC"/>
          <w:sz w:val="18"/>
          <w:szCs w:val="18"/>
          <w:lang w:eastAsia="fr-FR"/>
        </w:rPr>
        <w:t>,</w:t>
      </w:r>
    </w:p>
    <w:p w14:paraId="765E6412" w14:textId="77777777" w:rsidR="00E34676" w:rsidRPr="00B209AA" w:rsidRDefault="00E34676" w:rsidP="00E34676">
      <w:pPr>
        <w:shd w:val="clear" w:color="auto" w:fill="212121"/>
        <w:spacing w:line="270" w:lineRule="atLeast"/>
        <w:rPr>
          <w:rFonts w:ascii="Courier New" w:hAnsi="Courier New" w:cs="Courier New"/>
          <w:color w:val="F8F8F2"/>
          <w:sz w:val="18"/>
          <w:szCs w:val="18"/>
          <w:lang w:eastAsia="fr-FR"/>
        </w:rPr>
      </w:pPr>
      <w:r w:rsidRPr="00B209AA">
        <w:rPr>
          <w:rFonts w:ascii="Courier New" w:hAnsi="Courier New" w:cs="Courier New"/>
          <w:color w:val="F8F8F2"/>
          <w:sz w:val="18"/>
          <w:szCs w:val="18"/>
          <w:lang w:eastAsia="fr-FR"/>
        </w:rPr>
        <w:t xml:space="preserve">            </w:t>
      </w:r>
      <w:r w:rsidRPr="00B209AA">
        <w:rPr>
          <w:rFonts w:ascii="Courier New" w:hAnsi="Courier New" w:cs="Courier New"/>
          <w:color w:val="9CDCFE"/>
          <w:sz w:val="18"/>
          <w:szCs w:val="18"/>
          <w:lang w:eastAsia="fr-FR"/>
        </w:rPr>
        <w:t>"records"</w:t>
      </w:r>
      <w:r w:rsidRPr="00B209AA">
        <w:rPr>
          <w:rFonts w:ascii="Courier New" w:hAnsi="Courier New" w:cs="Courier New"/>
          <w:color w:val="DCDCDC"/>
          <w:sz w:val="18"/>
          <w:szCs w:val="18"/>
          <w:lang w:eastAsia="fr-FR"/>
        </w:rPr>
        <w:t>:</w:t>
      </w:r>
      <w:r w:rsidRPr="00B209AA">
        <w:rPr>
          <w:rFonts w:ascii="Courier New" w:hAnsi="Courier New" w:cs="Courier New"/>
          <w:color w:val="F8F8F2"/>
          <w:sz w:val="18"/>
          <w:szCs w:val="18"/>
          <w:lang w:eastAsia="fr-FR"/>
        </w:rPr>
        <w:t xml:space="preserve"> </w:t>
      </w:r>
      <w:r w:rsidRPr="00B209AA">
        <w:rPr>
          <w:rFonts w:ascii="Courier New" w:hAnsi="Courier New" w:cs="Courier New"/>
          <w:color w:val="DCDCDC"/>
          <w:sz w:val="18"/>
          <w:szCs w:val="18"/>
          <w:lang w:eastAsia="fr-FR"/>
        </w:rPr>
        <w:t>[],</w:t>
      </w:r>
    </w:p>
    <w:p w14:paraId="1E31EEC4" w14:textId="77777777" w:rsidR="00E34676" w:rsidRPr="00B209AA" w:rsidRDefault="00E34676" w:rsidP="00E34676">
      <w:pPr>
        <w:shd w:val="clear" w:color="auto" w:fill="212121"/>
        <w:spacing w:line="270" w:lineRule="atLeast"/>
        <w:rPr>
          <w:rFonts w:ascii="Courier New" w:hAnsi="Courier New" w:cs="Courier New"/>
          <w:color w:val="F8F8F2"/>
          <w:sz w:val="18"/>
          <w:szCs w:val="18"/>
          <w:lang w:eastAsia="fr-FR"/>
        </w:rPr>
      </w:pPr>
      <w:r w:rsidRPr="00B209AA">
        <w:rPr>
          <w:rFonts w:ascii="Courier New" w:hAnsi="Courier New" w:cs="Courier New"/>
          <w:color w:val="F8F8F2"/>
          <w:sz w:val="18"/>
          <w:szCs w:val="18"/>
          <w:lang w:eastAsia="fr-FR"/>
        </w:rPr>
        <w:t xml:space="preserve">            </w:t>
      </w:r>
      <w:r w:rsidRPr="00B209AA">
        <w:rPr>
          <w:rFonts w:ascii="Courier New" w:hAnsi="Courier New" w:cs="Courier New"/>
          <w:color w:val="9CDCFE"/>
          <w:sz w:val="18"/>
          <w:szCs w:val="18"/>
          <w:lang w:eastAsia="fr-FR"/>
        </w:rPr>
        <w:t>"errorMessage"</w:t>
      </w:r>
      <w:r w:rsidRPr="00B209AA">
        <w:rPr>
          <w:rFonts w:ascii="Courier New" w:hAnsi="Courier New" w:cs="Courier New"/>
          <w:color w:val="DCDCDC"/>
          <w:sz w:val="18"/>
          <w:szCs w:val="18"/>
          <w:lang w:eastAsia="fr-FR"/>
        </w:rPr>
        <w:t>:</w:t>
      </w:r>
      <w:r w:rsidRPr="00B209AA">
        <w:rPr>
          <w:rFonts w:ascii="Courier New" w:hAnsi="Courier New" w:cs="Courier New"/>
          <w:color w:val="F8F8F2"/>
          <w:sz w:val="18"/>
          <w:szCs w:val="18"/>
          <w:lang w:eastAsia="fr-FR"/>
        </w:rPr>
        <w:t xml:space="preserve"> </w:t>
      </w:r>
      <w:r w:rsidRPr="00B209AA">
        <w:rPr>
          <w:rFonts w:ascii="Courier New" w:hAnsi="Courier New" w:cs="Courier New"/>
          <w:color w:val="CE9178"/>
          <w:sz w:val="18"/>
          <w:szCs w:val="18"/>
          <w:lang w:eastAsia="fr-FR"/>
        </w:rPr>
        <w:t>"Numéro de commande de vente 000007104 n'existe pas"</w:t>
      </w:r>
      <w:r w:rsidRPr="00B209AA">
        <w:rPr>
          <w:rFonts w:ascii="Courier New" w:hAnsi="Courier New" w:cs="Courier New"/>
          <w:color w:val="DCDCDC"/>
          <w:sz w:val="18"/>
          <w:szCs w:val="18"/>
          <w:lang w:eastAsia="fr-FR"/>
        </w:rPr>
        <w:t>,</w:t>
      </w:r>
    </w:p>
    <w:p w14:paraId="7CA1A227" w14:textId="77777777" w:rsidR="00E34676" w:rsidRPr="00B209AA" w:rsidRDefault="00E34676" w:rsidP="00E34676">
      <w:pPr>
        <w:shd w:val="clear" w:color="auto" w:fill="212121"/>
        <w:spacing w:line="270" w:lineRule="atLeast"/>
        <w:rPr>
          <w:rFonts w:ascii="Courier New" w:hAnsi="Courier New" w:cs="Courier New"/>
          <w:color w:val="F8F8F2"/>
          <w:sz w:val="18"/>
          <w:szCs w:val="18"/>
          <w:lang w:val="en-US" w:eastAsia="fr-FR"/>
        </w:rPr>
      </w:pPr>
      <w:r w:rsidRPr="00B209AA">
        <w:rPr>
          <w:rFonts w:ascii="Courier New" w:hAnsi="Courier New" w:cs="Courier New"/>
          <w:color w:val="F8F8F2"/>
          <w:sz w:val="18"/>
          <w:szCs w:val="18"/>
          <w:lang w:eastAsia="fr-FR"/>
        </w:rPr>
        <w:t xml:space="preserve">            </w:t>
      </w:r>
      <w:r w:rsidRPr="00B209AA">
        <w:rPr>
          <w:rFonts w:ascii="Courier New" w:hAnsi="Courier New" w:cs="Courier New"/>
          <w:color w:val="9CDCFE"/>
          <w:sz w:val="18"/>
          <w:szCs w:val="18"/>
          <w:lang w:val="en-US" w:eastAsia="fr-FR"/>
        </w:rPr>
        <w:t>"errorType"</w:t>
      </w:r>
      <w:r w:rsidRPr="00B209AA">
        <w:rPr>
          <w:rFonts w:ascii="Courier New" w:hAnsi="Courier New" w:cs="Courier New"/>
          <w:color w:val="DCDCDC"/>
          <w:sz w:val="18"/>
          <w:szCs w:val="18"/>
          <w:lang w:val="en-US" w:eastAsia="fr-FR"/>
        </w:rPr>
        <w:t>:</w:t>
      </w:r>
      <w:r w:rsidRPr="00B209AA">
        <w:rPr>
          <w:rFonts w:ascii="Courier New" w:hAnsi="Courier New" w:cs="Courier New"/>
          <w:color w:val="F8F8F2"/>
          <w:sz w:val="18"/>
          <w:szCs w:val="18"/>
          <w:lang w:val="en-US" w:eastAsia="fr-FR"/>
        </w:rPr>
        <w:t xml:space="preserve"> </w:t>
      </w:r>
      <w:r w:rsidRPr="00B209AA">
        <w:rPr>
          <w:rFonts w:ascii="Courier New" w:hAnsi="Courier New" w:cs="Courier New"/>
          <w:color w:val="CE9178"/>
          <w:sz w:val="18"/>
          <w:szCs w:val="18"/>
          <w:lang w:val="en-US" w:eastAsia="fr-FR"/>
        </w:rPr>
        <w:t>"ServerReturnedNOK"</w:t>
      </w:r>
      <w:r w:rsidRPr="00B209AA">
        <w:rPr>
          <w:rFonts w:ascii="Courier New" w:hAnsi="Courier New" w:cs="Courier New"/>
          <w:color w:val="DCDCDC"/>
          <w:sz w:val="18"/>
          <w:szCs w:val="18"/>
          <w:lang w:val="en-US" w:eastAsia="fr-FR"/>
        </w:rPr>
        <w:t>,</w:t>
      </w:r>
    </w:p>
    <w:p w14:paraId="5FD6A0E9" w14:textId="77777777" w:rsidR="00E34676" w:rsidRPr="00334160" w:rsidRDefault="00E34676" w:rsidP="186F2915">
      <w:pPr>
        <w:shd w:val="clear" w:color="auto" w:fill="212121"/>
        <w:spacing w:line="270" w:lineRule="atLeast"/>
        <w:rPr>
          <w:rFonts w:ascii="Courier New" w:hAnsi="Courier New" w:cs="Courier New"/>
          <w:color w:val="F8F8F2"/>
          <w:sz w:val="18"/>
          <w:szCs w:val="18"/>
          <w:lang w:val="en-GB" w:eastAsia="fr-FR"/>
        </w:rPr>
      </w:pPr>
      <w:r w:rsidRPr="00334160">
        <w:rPr>
          <w:rFonts w:ascii="Courier New" w:hAnsi="Courier New" w:cs="Courier New"/>
          <w:color w:val="F8F8F2"/>
          <w:sz w:val="18"/>
          <w:szCs w:val="18"/>
          <w:lang w:val="en-GB" w:eastAsia="fr-FR"/>
        </w:rPr>
        <w:t xml:space="preserve">            </w:t>
      </w:r>
      <w:r w:rsidRPr="00334160">
        <w:rPr>
          <w:rFonts w:ascii="Courier New" w:hAnsi="Courier New" w:cs="Courier New"/>
          <w:color w:val="9CDCFE"/>
          <w:sz w:val="18"/>
          <w:szCs w:val="18"/>
          <w:lang w:val="en-GB" w:eastAsia="fr-FR"/>
        </w:rPr>
        <w:t>"errorCode"</w:t>
      </w:r>
      <w:r w:rsidRPr="00334160">
        <w:rPr>
          <w:rFonts w:ascii="Courier New" w:hAnsi="Courier New" w:cs="Courier New"/>
          <w:color w:val="DCDCDC"/>
          <w:sz w:val="18"/>
          <w:szCs w:val="18"/>
          <w:lang w:val="en-GB" w:eastAsia="fr-FR"/>
        </w:rPr>
        <w:t>:</w:t>
      </w:r>
      <w:r w:rsidRPr="00334160">
        <w:rPr>
          <w:rFonts w:ascii="Courier New" w:hAnsi="Courier New" w:cs="Courier New"/>
          <w:color w:val="F8F8F2"/>
          <w:sz w:val="18"/>
          <w:szCs w:val="18"/>
          <w:lang w:val="en-GB" w:eastAsia="fr-FR"/>
        </w:rPr>
        <w:t xml:space="preserve"> </w:t>
      </w:r>
      <w:r w:rsidRPr="00334160">
        <w:rPr>
          <w:rFonts w:ascii="Courier New" w:hAnsi="Courier New" w:cs="Courier New"/>
          <w:color w:val="CE9178"/>
          <w:sz w:val="18"/>
          <w:szCs w:val="18"/>
          <w:lang w:val="en-GB" w:eastAsia="fr-FR"/>
        </w:rPr>
        <w:t>"WOR0303"</w:t>
      </w:r>
      <w:r w:rsidRPr="00334160">
        <w:rPr>
          <w:rFonts w:ascii="Courier New" w:hAnsi="Courier New" w:cs="Courier New"/>
          <w:color w:val="DCDCDC"/>
          <w:sz w:val="18"/>
          <w:szCs w:val="18"/>
          <w:lang w:val="en-GB" w:eastAsia="fr-FR"/>
        </w:rPr>
        <w:t>,</w:t>
      </w:r>
    </w:p>
    <w:p w14:paraId="47E7F677" w14:textId="77777777" w:rsidR="00E34676" w:rsidRPr="00334160" w:rsidRDefault="00E34676" w:rsidP="186F2915">
      <w:pPr>
        <w:shd w:val="clear" w:color="auto" w:fill="212121"/>
        <w:spacing w:line="270" w:lineRule="atLeast"/>
        <w:rPr>
          <w:rFonts w:ascii="Courier New" w:hAnsi="Courier New" w:cs="Courier New"/>
          <w:color w:val="F8F8F2"/>
          <w:sz w:val="18"/>
          <w:szCs w:val="18"/>
          <w:lang w:val="en-GB" w:eastAsia="fr-FR"/>
        </w:rPr>
      </w:pPr>
      <w:r w:rsidRPr="00334160">
        <w:rPr>
          <w:rFonts w:ascii="Courier New" w:hAnsi="Courier New" w:cs="Courier New"/>
          <w:color w:val="F8F8F2"/>
          <w:sz w:val="18"/>
          <w:szCs w:val="18"/>
          <w:lang w:val="en-GB" w:eastAsia="fr-FR"/>
        </w:rPr>
        <w:t xml:space="preserve">            </w:t>
      </w:r>
      <w:r w:rsidRPr="00334160">
        <w:rPr>
          <w:rFonts w:ascii="Courier New" w:hAnsi="Courier New" w:cs="Courier New"/>
          <w:color w:val="9CDCFE"/>
          <w:sz w:val="18"/>
          <w:szCs w:val="18"/>
          <w:lang w:val="en-GB" w:eastAsia="fr-FR"/>
        </w:rPr>
        <w:t>"errorCfg"</w:t>
      </w:r>
      <w:r w:rsidRPr="00334160">
        <w:rPr>
          <w:rFonts w:ascii="Courier New" w:hAnsi="Courier New" w:cs="Courier New"/>
          <w:color w:val="DCDCDC"/>
          <w:sz w:val="18"/>
          <w:szCs w:val="18"/>
          <w:lang w:val="en-GB" w:eastAsia="fr-FR"/>
        </w:rPr>
        <w:t>:</w:t>
      </w:r>
      <w:r w:rsidRPr="00334160">
        <w:rPr>
          <w:rFonts w:ascii="Courier New" w:hAnsi="Courier New" w:cs="Courier New"/>
          <w:color w:val="F8F8F2"/>
          <w:sz w:val="18"/>
          <w:szCs w:val="18"/>
          <w:lang w:val="en-GB" w:eastAsia="fr-FR"/>
        </w:rPr>
        <w:t xml:space="preserve"> </w:t>
      </w:r>
      <w:r w:rsidRPr="00334160">
        <w:rPr>
          <w:rFonts w:ascii="Courier New" w:hAnsi="Courier New" w:cs="Courier New"/>
          <w:color w:val="CE9178"/>
          <w:sz w:val="18"/>
          <w:szCs w:val="18"/>
          <w:lang w:val="en-GB" w:eastAsia="fr-FR"/>
        </w:rPr>
        <w:t>"  "</w:t>
      </w:r>
      <w:r w:rsidRPr="00334160">
        <w:rPr>
          <w:rFonts w:ascii="Courier New" w:hAnsi="Courier New" w:cs="Courier New"/>
          <w:color w:val="DCDCDC"/>
          <w:sz w:val="18"/>
          <w:szCs w:val="18"/>
          <w:lang w:val="en-GB" w:eastAsia="fr-FR"/>
        </w:rPr>
        <w:t>,</w:t>
      </w:r>
    </w:p>
    <w:p w14:paraId="28E71BAF" w14:textId="77777777" w:rsidR="00E34676" w:rsidRPr="00334160" w:rsidRDefault="00E34676" w:rsidP="186F2915">
      <w:pPr>
        <w:shd w:val="clear" w:color="auto" w:fill="212121"/>
        <w:spacing w:line="270" w:lineRule="atLeast"/>
        <w:rPr>
          <w:rFonts w:ascii="Courier New" w:hAnsi="Courier New" w:cs="Courier New"/>
          <w:color w:val="F8F8F2"/>
          <w:sz w:val="18"/>
          <w:szCs w:val="18"/>
          <w:lang w:val="en-GB" w:eastAsia="fr-FR"/>
        </w:rPr>
      </w:pPr>
      <w:r w:rsidRPr="00334160">
        <w:rPr>
          <w:rFonts w:ascii="Courier New" w:hAnsi="Courier New" w:cs="Courier New"/>
          <w:color w:val="F8F8F2"/>
          <w:sz w:val="18"/>
          <w:szCs w:val="18"/>
          <w:lang w:val="en-GB" w:eastAsia="fr-FR"/>
        </w:rPr>
        <w:t xml:space="preserve">            </w:t>
      </w:r>
      <w:r w:rsidRPr="00334160">
        <w:rPr>
          <w:rFonts w:ascii="Courier New" w:hAnsi="Courier New" w:cs="Courier New"/>
          <w:color w:val="9CDCFE"/>
          <w:sz w:val="18"/>
          <w:szCs w:val="18"/>
          <w:lang w:val="en-GB" w:eastAsia="fr-FR"/>
        </w:rPr>
        <w:t>"errorField"</w:t>
      </w:r>
      <w:r w:rsidRPr="00334160">
        <w:rPr>
          <w:rFonts w:ascii="Courier New" w:hAnsi="Courier New" w:cs="Courier New"/>
          <w:color w:val="DCDCDC"/>
          <w:sz w:val="18"/>
          <w:szCs w:val="18"/>
          <w:lang w:val="en-GB" w:eastAsia="fr-FR"/>
        </w:rPr>
        <w:t>:</w:t>
      </w:r>
      <w:r w:rsidRPr="00334160">
        <w:rPr>
          <w:rFonts w:ascii="Courier New" w:hAnsi="Courier New" w:cs="Courier New"/>
          <w:color w:val="F8F8F2"/>
          <w:sz w:val="18"/>
          <w:szCs w:val="18"/>
          <w:lang w:val="en-GB" w:eastAsia="fr-FR"/>
        </w:rPr>
        <w:t xml:space="preserve"> </w:t>
      </w:r>
      <w:r w:rsidRPr="00334160">
        <w:rPr>
          <w:rFonts w:ascii="Courier New" w:hAnsi="Courier New" w:cs="Courier New"/>
          <w:color w:val="CE9178"/>
          <w:sz w:val="18"/>
          <w:szCs w:val="18"/>
          <w:lang w:val="en-GB" w:eastAsia="fr-FR"/>
        </w:rPr>
        <w:t>"ORNO"</w:t>
      </w:r>
    </w:p>
    <w:p w14:paraId="451DC3FE" w14:textId="77777777" w:rsidR="00E34676" w:rsidRPr="00B401CE" w:rsidRDefault="00E34676" w:rsidP="00E34676">
      <w:pPr>
        <w:shd w:val="clear" w:color="auto" w:fill="212121"/>
        <w:spacing w:line="270" w:lineRule="atLeast"/>
        <w:rPr>
          <w:rFonts w:ascii="Courier New" w:hAnsi="Courier New" w:cs="Courier New"/>
          <w:color w:val="F8F8F2"/>
          <w:sz w:val="18"/>
          <w:szCs w:val="18"/>
          <w:lang w:val="en-GB" w:eastAsia="fr-FR"/>
        </w:rPr>
      </w:pPr>
      <w:r w:rsidRPr="00B209AA">
        <w:rPr>
          <w:rFonts w:ascii="Courier New" w:hAnsi="Courier New" w:cs="Courier New"/>
          <w:color w:val="F8F8F2"/>
          <w:sz w:val="18"/>
          <w:szCs w:val="18"/>
          <w:lang w:val="en-US" w:eastAsia="fr-FR"/>
        </w:rPr>
        <w:t xml:space="preserve">        </w:t>
      </w:r>
      <w:r w:rsidRPr="00B401CE">
        <w:rPr>
          <w:rFonts w:ascii="Courier New" w:hAnsi="Courier New" w:cs="Courier New"/>
          <w:color w:val="DCDCDC"/>
          <w:sz w:val="18"/>
          <w:szCs w:val="18"/>
          <w:lang w:val="en-GB" w:eastAsia="fr-FR"/>
        </w:rPr>
        <w:t>}</w:t>
      </w:r>
    </w:p>
    <w:p w14:paraId="21F4C2B0" w14:textId="77777777" w:rsidR="00E34676" w:rsidRPr="00B401CE" w:rsidRDefault="00E34676" w:rsidP="00E34676">
      <w:pPr>
        <w:shd w:val="clear" w:color="auto" w:fill="212121"/>
        <w:spacing w:line="270" w:lineRule="atLeast"/>
        <w:rPr>
          <w:rFonts w:ascii="Courier New" w:hAnsi="Courier New" w:cs="Courier New"/>
          <w:color w:val="F8F8F2"/>
          <w:sz w:val="18"/>
          <w:szCs w:val="18"/>
          <w:lang w:val="en-GB" w:eastAsia="fr-FR"/>
        </w:rPr>
      </w:pPr>
      <w:r w:rsidRPr="00B401CE">
        <w:rPr>
          <w:rFonts w:ascii="Courier New" w:hAnsi="Courier New" w:cs="Courier New"/>
          <w:color w:val="F8F8F2"/>
          <w:sz w:val="18"/>
          <w:szCs w:val="18"/>
          <w:lang w:val="en-GB" w:eastAsia="fr-FR"/>
        </w:rPr>
        <w:t xml:space="preserve">    </w:t>
      </w:r>
      <w:r w:rsidRPr="00B401CE">
        <w:rPr>
          <w:rFonts w:ascii="Courier New" w:hAnsi="Courier New" w:cs="Courier New"/>
          <w:color w:val="DCDCDC"/>
          <w:sz w:val="18"/>
          <w:szCs w:val="18"/>
          <w:lang w:val="en-GB" w:eastAsia="fr-FR"/>
        </w:rPr>
        <w:t>],</w:t>
      </w:r>
    </w:p>
    <w:p w14:paraId="45DDA47E" w14:textId="77777777" w:rsidR="00E34676" w:rsidRPr="00334160" w:rsidRDefault="00E34676" w:rsidP="186F2915">
      <w:pPr>
        <w:shd w:val="clear" w:color="auto" w:fill="212121"/>
        <w:spacing w:line="270" w:lineRule="atLeast"/>
        <w:rPr>
          <w:rFonts w:ascii="Courier New" w:hAnsi="Courier New" w:cs="Courier New"/>
          <w:color w:val="F8F8F2"/>
          <w:sz w:val="18"/>
          <w:szCs w:val="18"/>
          <w:lang w:val="en-GB" w:eastAsia="fr-FR"/>
        </w:rPr>
      </w:pPr>
      <w:r w:rsidRPr="00334160">
        <w:rPr>
          <w:rFonts w:ascii="Courier New" w:hAnsi="Courier New" w:cs="Courier New"/>
          <w:color w:val="F8F8F2"/>
          <w:sz w:val="18"/>
          <w:szCs w:val="18"/>
          <w:lang w:val="en-GB" w:eastAsia="fr-FR"/>
        </w:rPr>
        <w:t xml:space="preserve">    </w:t>
      </w:r>
      <w:r w:rsidRPr="00334160">
        <w:rPr>
          <w:rFonts w:ascii="Courier New" w:hAnsi="Courier New" w:cs="Courier New"/>
          <w:color w:val="9CDCFE"/>
          <w:sz w:val="18"/>
          <w:szCs w:val="18"/>
          <w:lang w:val="en-GB" w:eastAsia="fr-FR"/>
        </w:rPr>
        <w:t>"wasTerminated"</w:t>
      </w:r>
      <w:r w:rsidRPr="00334160">
        <w:rPr>
          <w:rFonts w:ascii="Courier New" w:hAnsi="Courier New" w:cs="Courier New"/>
          <w:color w:val="DCDCDC"/>
          <w:sz w:val="18"/>
          <w:szCs w:val="18"/>
          <w:lang w:val="en-GB" w:eastAsia="fr-FR"/>
        </w:rPr>
        <w:t>:</w:t>
      </w:r>
      <w:r w:rsidRPr="00334160">
        <w:rPr>
          <w:rFonts w:ascii="Courier New" w:hAnsi="Courier New" w:cs="Courier New"/>
          <w:color w:val="F8F8F2"/>
          <w:sz w:val="18"/>
          <w:szCs w:val="18"/>
          <w:lang w:val="en-GB" w:eastAsia="fr-FR"/>
        </w:rPr>
        <w:t xml:space="preserve"> </w:t>
      </w:r>
      <w:r w:rsidRPr="00334160">
        <w:rPr>
          <w:rFonts w:ascii="Courier New" w:hAnsi="Courier New" w:cs="Courier New"/>
          <w:color w:val="CE9178"/>
          <w:sz w:val="18"/>
          <w:szCs w:val="18"/>
          <w:lang w:val="en-GB" w:eastAsia="fr-FR"/>
        </w:rPr>
        <w:t>false</w:t>
      </w:r>
      <w:r w:rsidRPr="00334160">
        <w:rPr>
          <w:rFonts w:ascii="Courier New" w:hAnsi="Courier New" w:cs="Courier New"/>
          <w:color w:val="DCDCDC"/>
          <w:sz w:val="18"/>
          <w:szCs w:val="18"/>
          <w:lang w:val="en-GB" w:eastAsia="fr-FR"/>
        </w:rPr>
        <w:t>,</w:t>
      </w:r>
    </w:p>
    <w:p w14:paraId="62FC4558" w14:textId="77777777" w:rsidR="00E34676" w:rsidRPr="00334160" w:rsidRDefault="00E34676" w:rsidP="186F2915">
      <w:pPr>
        <w:shd w:val="clear" w:color="auto" w:fill="212121"/>
        <w:spacing w:line="270" w:lineRule="atLeast"/>
        <w:rPr>
          <w:rFonts w:ascii="Courier New" w:hAnsi="Courier New" w:cs="Courier New"/>
          <w:color w:val="F8F8F2"/>
          <w:sz w:val="18"/>
          <w:szCs w:val="18"/>
          <w:lang w:val="en-GB" w:eastAsia="fr-FR"/>
        </w:rPr>
      </w:pPr>
      <w:r w:rsidRPr="00334160">
        <w:rPr>
          <w:rFonts w:ascii="Courier New" w:hAnsi="Courier New" w:cs="Courier New"/>
          <w:color w:val="F8F8F2"/>
          <w:sz w:val="18"/>
          <w:szCs w:val="18"/>
          <w:lang w:val="en-GB" w:eastAsia="fr-FR"/>
        </w:rPr>
        <w:t xml:space="preserve">    </w:t>
      </w:r>
      <w:r w:rsidRPr="00334160">
        <w:rPr>
          <w:rFonts w:ascii="Courier New" w:hAnsi="Courier New" w:cs="Courier New"/>
          <w:color w:val="9CDCFE"/>
          <w:sz w:val="18"/>
          <w:szCs w:val="18"/>
          <w:lang w:val="en-GB" w:eastAsia="fr-FR"/>
        </w:rPr>
        <w:t>"nrOfSuccessfullTransactions"</w:t>
      </w:r>
      <w:r w:rsidRPr="00334160">
        <w:rPr>
          <w:rFonts w:ascii="Courier New" w:hAnsi="Courier New" w:cs="Courier New"/>
          <w:color w:val="DCDCDC"/>
          <w:sz w:val="18"/>
          <w:szCs w:val="18"/>
          <w:lang w:val="en-GB" w:eastAsia="fr-FR"/>
        </w:rPr>
        <w:t>:</w:t>
      </w:r>
      <w:r w:rsidRPr="00334160">
        <w:rPr>
          <w:rFonts w:ascii="Courier New" w:hAnsi="Courier New" w:cs="Courier New"/>
          <w:color w:val="F8F8F2"/>
          <w:sz w:val="18"/>
          <w:szCs w:val="18"/>
          <w:lang w:val="en-GB" w:eastAsia="fr-FR"/>
        </w:rPr>
        <w:t xml:space="preserve"> </w:t>
      </w:r>
      <w:r w:rsidRPr="00334160">
        <w:rPr>
          <w:rFonts w:ascii="Courier New" w:hAnsi="Courier New" w:cs="Courier New"/>
          <w:color w:val="B5CEA8"/>
          <w:sz w:val="18"/>
          <w:szCs w:val="18"/>
          <w:lang w:val="en-GB" w:eastAsia="fr-FR"/>
        </w:rPr>
        <w:t>0</w:t>
      </w:r>
      <w:r w:rsidRPr="00334160">
        <w:rPr>
          <w:rFonts w:ascii="Courier New" w:hAnsi="Courier New" w:cs="Courier New"/>
          <w:color w:val="DCDCDC"/>
          <w:sz w:val="18"/>
          <w:szCs w:val="18"/>
          <w:lang w:val="en-GB" w:eastAsia="fr-FR"/>
        </w:rPr>
        <w:t>,</w:t>
      </w:r>
    </w:p>
    <w:p w14:paraId="02FD3D6E" w14:textId="77777777" w:rsidR="00E34676" w:rsidRPr="00B209AA" w:rsidRDefault="00E34676" w:rsidP="00E34676">
      <w:pPr>
        <w:shd w:val="clear" w:color="auto" w:fill="212121"/>
        <w:spacing w:line="270" w:lineRule="atLeast"/>
        <w:rPr>
          <w:rFonts w:ascii="Courier New" w:hAnsi="Courier New" w:cs="Courier New"/>
          <w:color w:val="F8F8F2"/>
          <w:sz w:val="18"/>
          <w:szCs w:val="18"/>
          <w:lang w:eastAsia="fr-FR"/>
        </w:rPr>
      </w:pPr>
      <w:r w:rsidRPr="00B401CE">
        <w:rPr>
          <w:rFonts w:ascii="Courier New" w:hAnsi="Courier New" w:cs="Courier New"/>
          <w:color w:val="F8F8F2"/>
          <w:sz w:val="18"/>
          <w:szCs w:val="18"/>
          <w:lang w:val="en-GB" w:eastAsia="fr-FR"/>
        </w:rPr>
        <w:t xml:space="preserve">    </w:t>
      </w:r>
      <w:r w:rsidRPr="00B209AA">
        <w:rPr>
          <w:rFonts w:ascii="Courier New" w:hAnsi="Courier New" w:cs="Courier New"/>
          <w:color w:val="9CDCFE"/>
          <w:sz w:val="18"/>
          <w:szCs w:val="18"/>
          <w:lang w:eastAsia="fr-FR"/>
        </w:rPr>
        <w:t>"nrOfFailedTransactions"</w:t>
      </w:r>
      <w:r w:rsidRPr="00B209AA">
        <w:rPr>
          <w:rFonts w:ascii="Courier New" w:hAnsi="Courier New" w:cs="Courier New"/>
          <w:color w:val="DCDCDC"/>
          <w:sz w:val="18"/>
          <w:szCs w:val="18"/>
          <w:lang w:eastAsia="fr-FR"/>
        </w:rPr>
        <w:t>:</w:t>
      </w:r>
      <w:r w:rsidRPr="00B209AA">
        <w:rPr>
          <w:rFonts w:ascii="Courier New" w:hAnsi="Courier New" w:cs="Courier New"/>
          <w:color w:val="F8F8F2"/>
          <w:sz w:val="18"/>
          <w:szCs w:val="18"/>
          <w:lang w:eastAsia="fr-FR"/>
        </w:rPr>
        <w:t xml:space="preserve"> </w:t>
      </w:r>
      <w:r w:rsidRPr="00B209AA">
        <w:rPr>
          <w:rFonts w:ascii="Courier New" w:hAnsi="Courier New" w:cs="Courier New"/>
          <w:color w:val="B5CEA8"/>
          <w:sz w:val="18"/>
          <w:szCs w:val="18"/>
          <w:lang w:eastAsia="fr-FR"/>
        </w:rPr>
        <w:t>1</w:t>
      </w:r>
    </w:p>
    <w:p w14:paraId="482A4D1F" w14:textId="77777777" w:rsidR="00E34676" w:rsidRPr="00B209AA" w:rsidRDefault="00E34676" w:rsidP="00E34676">
      <w:pPr>
        <w:shd w:val="clear" w:color="auto" w:fill="212121"/>
        <w:spacing w:line="270" w:lineRule="atLeast"/>
        <w:rPr>
          <w:rFonts w:ascii="Courier New" w:hAnsi="Courier New" w:cs="Courier New"/>
          <w:color w:val="F8F8F2"/>
          <w:sz w:val="18"/>
          <w:szCs w:val="18"/>
          <w:lang w:eastAsia="fr-FR"/>
        </w:rPr>
      </w:pPr>
      <w:r w:rsidRPr="00B209AA">
        <w:rPr>
          <w:rFonts w:ascii="Courier New" w:hAnsi="Courier New" w:cs="Courier New"/>
          <w:color w:val="DCDCDC"/>
          <w:sz w:val="18"/>
          <w:szCs w:val="18"/>
          <w:lang w:eastAsia="fr-FR"/>
        </w:rPr>
        <w:t>}</w:t>
      </w:r>
    </w:p>
    <w:p w14:paraId="19DD85E4" w14:textId="77777777" w:rsidR="00E34676" w:rsidRPr="00233EEE" w:rsidRDefault="00E34676" w:rsidP="00E34676">
      <w:pPr>
        <w:spacing w:after="160" w:line="256" w:lineRule="auto"/>
        <w:rPr>
          <w:rFonts w:ascii="Aptos" w:eastAsia="Aptos" w:hAnsi="Aptos" w:cs="Arial"/>
          <w:kern w:val="2"/>
          <w:sz w:val="22"/>
          <w:szCs w:val="22"/>
          <w:lang w:eastAsia="en-US"/>
          <w14:ligatures w14:val="standardContextual"/>
        </w:rPr>
      </w:pPr>
    </w:p>
    <w:p w14:paraId="62664E53" w14:textId="77777777" w:rsidR="00E34676" w:rsidRPr="00453E4C" w:rsidRDefault="00E34676" w:rsidP="00E34676">
      <w:pPr>
        <w:spacing w:after="160" w:line="256" w:lineRule="auto"/>
        <w:rPr>
          <w:rFonts w:ascii="Aptos" w:eastAsia="Aptos" w:hAnsi="Aptos" w:cs="Arial"/>
          <w:kern w:val="2"/>
          <w:sz w:val="22"/>
          <w:szCs w:val="22"/>
          <w:lang w:eastAsia="en-US"/>
          <w14:ligatures w14:val="standardContextual"/>
        </w:rPr>
      </w:pPr>
      <w:r>
        <w:t>La nature de l’erreur est spécifiée dans le champ "</w:t>
      </w:r>
      <w:r w:rsidRPr="0054349B">
        <w:rPr>
          <w:color w:val="0070C0"/>
        </w:rPr>
        <w:t>errorMessage</w:t>
      </w:r>
      <w:r>
        <w:t>".</w:t>
      </w:r>
    </w:p>
    <w:p w14:paraId="5B3F9D28" w14:textId="77777777" w:rsidR="00E5564F" w:rsidRDefault="00E5564F" w:rsidP="0054761C"/>
    <w:p w14:paraId="63567B91" w14:textId="6D412D9E" w:rsidR="0054761C" w:rsidRDefault="00C24B22" w:rsidP="008A0807">
      <w:pPr>
        <w:pStyle w:val="Heading3"/>
      </w:pPr>
      <w:r>
        <w:t>Réponse Cloverleaf vers PHE</w:t>
      </w:r>
    </w:p>
    <w:p w14:paraId="047A4F9E" w14:textId="77777777" w:rsidR="006F2981" w:rsidRDefault="006F2981" w:rsidP="006F2981">
      <w:pPr>
        <w:pStyle w:val="BodyText"/>
        <w:ind w:left="0"/>
      </w:pPr>
      <w:r>
        <w:t>Cette partie est modélisé dans le schéma par la (</w:t>
      </w:r>
      <w:r>
        <w:rPr>
          <w:b/>
          <w:bCs/>
        </w:rPr>
        <w:t>B</w:t>
      </w:r>
      <w:r>
        <w:t>).</w:t>
      </w:r>
    </w:p>
    <w:p w14:paraId="4A4A70D7" w14:textId="77777777" w:rsidR="006F2981" w:rsidRDefault="006F2981" w:rsidP="003971E0"/>
    <w:p w14:paraId="56DC734B" w14:textId="13E87074" w:rsidR="003971E0" w:rsidRDefault="003971E0" w:rsidP="003971E0">
      <w:r>
        <w:t>Colonne Occurrence :</w:t>
      </w:r>
    </w:p>
    <w:p w14:paraId="623FED5E" w14:textId="77777777" w:rsidR="003971E0" w:rsidRDefault="003971E0" w:rsidP="003971E0">
      <w:r>
        <w:tab/>
      </w:r>
      <w:r w:rsidRPr="000A58D9">
        <w:rPr>
          <w:b/>
          <w:bCs/>
          <w:highlight w:val="lightGray"/>
        </w:rPr>
        <w:t>1</w:t>
      </w:r>
      <w:r>
        <w:t xml:space="preserve"> – Balise avec une seule occurrence </w:t>
      </w:r>
    </w:p>
    <w:p w14:paraId="49822948" w14:textId="77777777" w:rsidR="003971E0" w:rsidRDefault="003971E0" w:rsidP="003971E0">
      <w:r>
        <w:tab/>
      </w:r>
      <w:r w:rsidRPr="000A58D9">
        <w:rPr>
          <w:b/>
          <w:bCs/>
          <w:highlight w:val="lightGray"/>
        </w:rPr>
        <w:t>M</w:t>
      </w:r>
      <w:r>
        <w:t xml:space="preserve"> – Balise à occurrence multiple </w:t>
      </w:r>
    </w:p>
    <w:p w14:paraId="21768BD8" w14:textId="77777777" w:rsidR="003971E0" w:rsidRDefault="003971E0" w:rsidP="003971E0">
      <w:r>
        <w:t>Obligatoire :</w:t>
      </w:r>
    </w:p>
    <w:p w14:paraId="5BDFAB65" w14:textId="77777777" w:rsidR="003971E0" w:rsidRDefault="003971E0" w:rsidP="003971E0">
      <w:r>
        <w:tab/>
      </w:r>
      <w:r w:rsidRPr="000A58D9">
        <w:rPr>
          <w:b/>
          <w:bCs/>
          <w:color w:val="00B050"/>
        </w:rPr>
        <w:t>O</w:t>
      </w:r>
      <w:r>
        <w:t xml:space="preserve"> : Champ Obligatoire </w:t>
      </w:r>
    </w:p>
    <w:p w14:paraId="2EBF17EF" w14:textId="77777777" w:rsidR="003971E0" w:rsidRDefault="003971E0" w:rsidP="003971E0">
      <w:r>
        <w:tab/>
      </w:r>
      <w:r w:rsidRPr="000A58D9">
        <w:rPr>
          <w:b/>
          <w:bCs/>
          <w:color w:val="FF0000"/>
        </w:rPr>
        <w:t>N</w:t>
      </w:r>
      <w:r>
        <w:t> : Champ Non obligatoire</w:t>
      </w:r>
    </w:p>
    <w:p w14:paraId="74060848" w14:textId="77777777" w:rsidR="003971E0" w:rsidRDefault="003971E0" w:rsidP="008A0807">
      <w:pPr>
        <w:pStyle w:val="BodyText"/>
      </w:pPr>
    </w:p>
    <w:tbl>
      <w:tblPr>
        <w:tblW w:w="9316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757"/>
        <w:gridCol w:w="1134"/>
        <w:gridCol w:w="567"/>
        <w:gridCol w:w="567"/>
        <w:gridCol w:w="2835"/>
        <w:gridCol w:w="2456"/>
      </w:tblGrid>
      <w:tr w:rsidR="006A41EF" w:rsidRPr="009D5C97" w14:paraId="4E803A9D" w14:textId="77777777" w:rsidTr="002D461F">
        <w:trPr>
          <w:cantSplit/>
          <w:trHeight w:val="397"/>
          <w:tblHeader/>
          <w:jc w:val="center"/>
        </w:trPr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C00000"/>
            <w:vAlign w:val="center"/>
            <w:hideMark/>
          </w:tcPr>
          <w:p w14:paraId="0033FB9A" w14:textId="77777777" w:rsidR="006A41EF" w:rsidRPr="001E13B3" w:rsidRDefault="006A41EF">
            <w:pPr>
              <w:jc w:val="center"/>
              <w:rPr>
                <w:rFonts w:asciiTheme="minorBidi" w:hAnsiTheme="minorBidi" w:cstheme="minorBidi"/>
                <w:b/>
                <w:color w:val="FFFFFF" w:themeColor="background1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b/>
                <w:color w:val="FFFFFF" w:themeColor="background1"/>
                <w:sz w:val="14"/>
                <w:szCs w:val="14"/>
                <w:lang w:eastAsia="fr-FR"/>
              </w:rPr>
              <w:t>Structure Json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C00000"/>
            <w:vAlign w:val="center"/>
            <w:hideMark/>
          </w:tcPr>
          <w:p w14:paraId="6547FEE3" w14:textId="77777777" w:rsidR="006A41EF" w:rsidRPr="001E13B3" w:rsidRDefault="006A41EF">
            <w:pPr>
              <w:jc w:val="center"/>
              <w:rPr>
                <w:rFonts w:asciiTheme="minorBidi" w:hAnsiTheme="minorBidi" w:cstheme="minorBidi"/>
                <w:b/>
                <w:color w:val="FFFFFF" w:themeColor="background1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b/>
                <w:color w:val="FFFFFF" w:themeColor="background1"/>
                <w:sz w:val="14"/>
                <w:szCs w:val="14"/>
                <w:lang w:eastAsia="fr-FR"/>
              </w:rPr>
              <w:t>Description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  <w:hideMark/>
          </w:tcPr>
          <w:p w14:paraId="160A304C" w14:textId="77777777" w:rsidR="006A41EF" w:rsidRPr="001E13B3" w:rsidRDefault="006A41EF">
            <w:pPr>
              <w:jc w:val="center"/>
              <w:rPr>
                <w:rFonts w:asciiTheme="minorBidi" w:hAnsiTheme="minorBidi" w:cstheme="minorBidi"/>
                <w:b/>
                <w:color w:val="FFFFFF" w:themeColor="background1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b/>
                <w:color w:val="FFFFFF" w:themeColor="background1"/>
                <w:sz w:val="14"/>
                <w:szCs w:val="14"/>
                <w:lang w:eastAsia="fr-FR"/>
              </w:rPr>
              <w:t>Champ M3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  <w:hideMark/>
          </w:tcPr>
          <w:p w14:paraId="1FEB8FB4" w14:textId="77777777" w:rsidR="006A41EF" w:rsidRPr="001E13B3" w:rsidRDefault="006A41EF">
            <w:pPr>
              <w:jc w:val="center"/>
              <w:rPr>
                <w:rFonts w:asciiTheme="minorBidi" w:hAnsiTheme="minorBidi" w:cstheme="minorBidi"/>
                <w:b/>
                <w:color w:val="FFFFFF" w:themeColor="background1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b/>
                <w:color w:val="FFFFFF" w:themeColor="background1"/>
                <w:sz w:val="14"/>
                <w:szCs w:val="14"/>
                <w:lang w:eastAsia="fr-FR"/>
              </w:rPr>
              <w:t>OCC. /</w:t>
            </w:r>
          </w:p>
          <w:p w14:paraId="2AF4B9CB" w14:textId="77777777" w:rsidR="006A41EF" w:rsidRPr="001E13B3" w:rsidRDefault="006A41EF">
            <w:pPr>
              <w:jc w:val="center"/>
              <w:rPr>
                <w:rFonts w:asciiTheme="minorBidi" w:hAnsiTheme="minorBidi" w:cstheme="minorBidi"/>
                <w:b/>
                <w:color w:val="FFFFFF" w:themeColor="background1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b/>
                <w:color w:val="FFFFFF" w:themeColor="background1"/>
                <w:sz w:val="14"/>
                <w:szCs w:val="14"/>
                <w:lang w:eastAsia="fr-FR"/>
              </w:rPr>
              <w:t>OBL.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  <w:hideMark/>
          </w:tcPr>
          <w:p w14:paraId="09886C94" w14:textId="77777777" w:rsidR="006A41EF" w:rsidRPr="001E13B3" w:rsidRDefault="006A41EF">
            <w:pPr>
              <w:jc w:val="center"/>
              <w:rPr>
                <w:rFonts w:asciiTheme="minorBidi" w:hAnsiTheme="minorBidi" w:cstheme="minorBidi"/>
                <w:b/>
                <w:color w:val="FFFFFF" w:themeColor="background1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b/>
                <w:color w:val="FFFFFF" w:themeColor="background1"/>
                <w:sz w:val="14"/>
                <w:szCs w:val="14"/>
                <w:lang w:eastAsia="fr-FR"/>
              </w:rPr>
              <w:t>Commentaires</w:t>
            </w:r>
          </w:p>
        </w:tc>
        <w:tc>
          <w:tcPr>
            <w:tcW w:w="24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  <w:hideMark/>
          </w:tcPr>
          <w:p w14:paraId="6AF83117" w14:textId="77777777" w:rsidR="006A41EF" w:rsidRPr="001E13B3" w:rsidRDefault="006A41EF">
            <w:pPr>
              <w:jc w:val="center"/>
              <w:rPr>
                <w:rFonts w:asciiTheme="minorBidi" w:hAnsiTheme="minorBidi" w:cstheme="minorBidi"/>
                <w:b/>
                <w:i/>
                <w:color w:val="FFFFFF" w:themeColor="background1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b/>
                <w:i/>
                <w:color w:val="FFFFFF" w:themeColor="background1"/>
                <w:sz w:val="14"/>
                <w:szCs w:val="14"/>
                <w:lang w:eastAsia="fr-FR"/>
              </w:rPr>
              <w:t>Lien JSON</w:t>
            </w:r>
          </w:p>
        </w:tc>
      </w:tr>
      <w:tr w:rsidR="006A41EF" w:rsidRPr="009D5C97" w14:paraId="07F7B6D5" w14:textId="77777777" w:rsidTr="002D461F">
        <w:trPr>
          <w:cantSplit/>
          <w:trHeight w:val="283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BFBFBF" w:themeColor="background1" w:themeShade="BF"/>
              <w:right w:val="nil"/>
            </w:tcBorders>
            <w:shd w:val="clear" w:color="auto" w:fill="D9D9D9" w:themeFill="background1" w:themeFillShade="D9"/>
            <w:vAlign w:val="center"/>
            <w:hideMark/>
          </w:tcPr>
          <w:p w14:paraId="6FFF9A3C" w14:textId="55CB70AF" w:rsidR="006A41EF" w:rsidRPr="001E13B3" w:rsidRDefault="002D461F">
            <w:pPr>
              <w:rPr>
                <w:rFonts w:asciiTheme="minorBidi" w:hAnsiTheme="minorBidi" w:cstheme="minorBidi"/>
                <w:b/>
                <w:color w:val="000000"/>
                <w:sz w:val="14"/>
                <w:szCs w:val="14"/>
                <w:lang w:eastAsia="fr-FR"/>
              </w:rPr>
            </w:pPr>
            <w:r>
              <w:rPr>
                <w:rFonts w:asciiTheme="minorBidi" w:hAnsiTheme="minorBidi" w:cstheme="minorBidi"/>
                <w:b/>
                <w:bCs/>
                <w:color w:val="000000"/>
                <w:sz w:val="14"/>
                <w:szCs w:val="14"/>
                <w:lang w:eastAsia="fr-FR"/>
              </w:rPr>
              <w:t>r</w:t>
            </w:r>
            <w:r w:rsidRPr="001E13B3">
              <w:rPr>
                <w:rFonts w:asciiTheme="minorBidi" w:hAnsiTheme="minorBidi" w:cstheme="minorBidi"/>
                <w:b/>
                <w:bCs/>
                <w:color w:val="000000"/>
                <w:sz w:val="14"/>
                <w:szCs w:val="14"/>
                <w:lang w:eastAsia="fr-FR"/>
              </w:rPr>
              <w:t>esult</w:t>
            </w:r>
            <w:r w:rsidR="006A41EF" w:rsidRPr="00C70406">
              <w:rPr>
                <w:rFonts w:asciiTheme="minorBidi" w:hAnsiTheme="minorBidi" w:cstheme="minorBidi"/>
                <w:b/>
                <w:bCs/>
                <w:color w:val="000000"/>
                <w:sz w:val="14"/>
                <w:szCs w:val="14"/>
                <w:lang w:eastAsia="fr-FR"/>
              </w:rPr>
              <w:t>: [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BFBFBF" w:themeColor="background1" w:themeShade="BF"/>
              <w:right w:val="nil"/>
            </w:tcBorders>
            <w:shd w:val="clear" w:color="auto" w:fill="D9D9D9" w:themeFill="background1" w:themeFillShade="D9"/>
            <w:vAlign w:val="center"/>
            <w:hideMark/>
          </w:tcPr>
          <w:p w14:paraId="3BCCEDE7" w14:textId="77777777" w:rsidR="006A41EF" w:rsidRPr="001E13B3" w:rsidRDefault="006A41EF">
            <w:pPr>
              <w:rPr>
                <w:rFonts w:asciiTheme="minorBidi" w:hAnsiTheme="minorBidi" w:cstheme="minorBidi"/>
                <w:b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b/>
                <w:color w:val="000000"/>
                <w:sz w:val="14"/>
                <w:szCs w:val="14"/>
                <w:lang w:eastAsia="fr-FR"/>
              </w:rPr>
              <w:t> 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BFBFBF" w:themeColor="background1" w:themeShade="BF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FCF855E" w14:textId="77777777" w:rsidR="006A41EF" w:rsidRPr="001E13B3" w:rsidRDefault="006A41EF">
            <w:pPr>
              <w:rPr>
                <w:rFonts w:asciiTheme="minorBidi" w:hAnsiTheme="minorBidi" w:cstheme="minorBidi"/>
                <w:b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b/>
                <w:color w:val="000000"/>
                <w:sz w:val="14"/>
                <w:szCs w:val="14"/>
                <w:lang w:eastAsia="fr-FR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73C47CF" w14:textId="77777777" w:rsidR="006A41EF" w:rsidRPr="001E13B3" w:rsidRDefault="006A41EF">
            <w:pPr>
              <w:jc w:val="center"/>
              <w:rPr>
                <w:rFonts w:asciiTheme="minorBidi" w:hAnsiTheme="minorBidi" w:cstheme="minorBidi"/>
                <w:b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b/>
                <w:color w:val="000000"/>
                <w:sz w:val="14"/>
                <w:szCs w:val="14"/>
                <w:lang w:eastAsia="fr-FR"/>
              </w:rPr>
              <w:t>1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E9B8FCF" w14:textId="77777777" w:rsidR="006A41EF" w:rsidRPr="001E13B3" w:rsidRDefault="006A41EF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 </w:t>
            </w:r>
          </w:p>
        </w:tc>
        <w:tc>
          <w:tcPr>
            <w:tcW w:w="2456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5C7AAFE" w14:textId="77777777" w:rsidR="006A41EF" w:rsidRPr="001E13B3" w:rsidRDefault="006A41EF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 </w:t>
            </w:r>
          </w:p>
        </w:tc>
      </w:tr>
      <w:tr w:rsidR="006A41EF" w:rsidRPr="009D5C97" w14:paraId="254B6E33" w14:textId="77777777" w:rsidTr="002D461F">
        <w:trPr>
          <w:cantSplit/>
          <w:trHeight w:val="283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BFBFBF" w:themeColor="background1" w:themeShade="BF"/>
              <w:right w:val="nil"/>
            </w:tcBorders>
            <w:shd w:val="clear" w:color="auto" w:fill="D9D9D9" w:themeFill="background1" w:themeFillShade="D9"/>
            <w:vAlign w:val="center"/>
            <w:hideMark/>
          </w:tcPr>
          <w:p w14:paraId="0559FEC1" w14:textId="77777777" w:rsidR="006A41EF" w:rsidRPr="001E13B3" w:rsidRDefault="006A41EF">
            <w:pPr>
              <w:rPr>
                <w:rFonts w:asciiTheme="minorBidi" w:hAnsiTheme="minorBidi" w:cstheme="minorBidi"/>
                <w:b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b/>
                <w:color w:val="000000" w:themeColor="text1"/>
                <w:sz w:val="14"/>
                <w:szCs w:val="14"/>
                <w:lang w:eastAsia="fr-FR"/>
              </w:rPr>
              <w:t>"header":{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BFBFBF" w:themeColor="background1" w:themeShade="BF"/>
              <w:right w:val="nil"/>
            </w:tcBorders>
            <w:shd w:val="clear" w:color="auto" w:fill="D9D9D9" w:themeFill="background1" w:themeFillShade="D9"/>
            <w:vAlign w:val="center"/>
            <w:hideMark/>
          </w:tcPr>
          <w:p w14:paraId="688EE0F1" w14:textId="77777777" w:rsidR="006A41EF" w:rsidRPr="001E13B3" w:rsidRDefault="006A41EF">
            <w:pPr>
              <w:rPr>
                <w:rFonts w:asciiTheme="minorBidi" w:hAnsiTheme="minorBidi" w:cstheme="minorBidi"/>
                <w:b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b/>
                <w:color w:val="000000"/>
                <w:sz w:val="14"/>
                <w:szCs w:val="14"/>
                <w:lang w:eastAsia="fr-FR"/>
              </w:rPr>
              <w:t> 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BFBFBF" w:themeColor="background1" w:themeShade="BF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C586B8C" w14:textId="77777777" w:rsidR="006A41EF" w:rsidRPr="001E13B3" w:rsidRDefault="006A41EF">
            <w:pPr>
              <w:rPr>
                <w:rFonts w:asciiTheme="minorBidi" w:hAnsiTheme="minorBidi" w:cstheme="minorBidi"/>
                <w:b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b/>
                <w:color w:val="000000"/>
                <w:sz w:val="14"/>
                <w:szCs w:val="14"/>
                <w:lang w:eastAsia="fr-FR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722A635" w14:textId="77777777" w:rsidR="006A41EF" w:rsidRPr="001E13B3" w:rsidRDefault="006A41EF">
            <w:pPr>
              <w:jc w:val="center"/>
              <w:rPr>
                <w:rFonts w:asciiTheme="minorBidi" w:hAnsiTheme="minorBidi" w:cstheme="minorBidi"/>
                <w:b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b/>
                <w:color w:val="000000"/>
                <w:sz w:val="14"/>
                <w:szCs w:val="14"/>
                <w:lang w:eastAsia="fr-FR"/>
              </w:rPr>
              <w:t>1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74F42FB" w14:textId="77777777" w:rsidR="006A41EF" w:rsidRPr="001E13B3" w:rsidRDefault="006A41EF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 </w:t>
            </w:r>
          </w:p>
        </w:tc>
        <w:tc>
          <w:tcPr>
            <w:tcW w:w="2456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524F156" w14:textId="6D045743" w:rsidR="006A41EF" w:rsidRPr="001E13B3" w:rsidRDefault="002D461F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b/>
                <w:bCs/>
                <w:sz w:val="14"/>
                <w:szCs w:val="14"/>
                <w:lang w:eastAsia="fr-FR"/>
              </w:rPr>
              <w:t>result.</w:t>
            </w:r>
            <w:r w:rsidR="006A41EF" w:rsidRPr="001E13B3">
              <w:rPr>
                <w:rFonts w:asciiTheme="minorBidi" w:hAnsiTheme="minorBidi" w:cstheme="minorBidi"/>
                <w:b/>
                <w:sz w:val="14"/>
                <w:szCs w:val="14"/>
                <w:lang w:eastAsia="fr-FR"/>
              </w:rPr>
              <w:t>header</w:t>
            </w:r>
          </w:p>
        </w:tc>
      </w:tr>
      <w:tr w:rsidR="006A41EF" w:rsidRPr="009D5C97" w14:paraId="129B2229" w14:textId="77777777" w:rsidTr="002D461F">
        <w:trPr>
          <w:cantSplit/>
          <w:trHeight w:val="283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BFBFBF" w:themeColor="background1" w:themeShade="BF"/>
              <w:right w:val="nil"/>
            </w:tcBorders>
            <w:vAlign w:val="center"/>
          </w:tcPr>
          <w:p w14:paraId="02E47789" w14:textId="77777777" w:rsidR="006A41EF" w:rsidRPr="001E13B3" w:rsidRDefault="006A41EF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company: "",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BFBFBF" w:themeColor="background1" w:themeShade="BF"/>
              <w:right w:val="nil"/>
            </w:tcBorders>
            <w:vAlign w:val="center"/>
          </w:tcPr>
          <w:p w14:paraId="11CA81A3" w14:textId="77777777" w:rsidR="006A41EF" w:rsidRPr="001E13B3" w:rsidRDefault="006A41EF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Code Société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0DC0CE8" w14:textId="77777777" w:rsidR="006A41EF" w:rsidRPr="001E13B3" w:rsidRDefault="006A41EF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CONO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4E7DDB9" w14:textId="77777777" w:rsidR="006A41EF" w:rsidRPr="001E13B3" w:rsidRDefault="006A41EF">
            <w:pPr>
              <w:jc w:val="center"/>
              <w:rPr>
                <w:rFonts w:asciiTheme="minorBidi" w:hAnsiTheme="minorBidi" w:cstheme="minorBidi"/>
                <w:b/>
                <w:color w:val="00B050"/>
                <w:sz w:val="14"/>
                <w:szCs w:val="14"/>
              </w:rPr>
            </w:pPr>
            <w:r w:rsidRPr="001E13B3">
              <w:rPr>
                <w:rFonts w:asciiTheme="minorBidi" w:hAnsiTheme="minorBidi" w:cstheme="minorBidi"/>
                <w:b/>
                <w:color w:val="00B050"/>
                <w:sz w:val="14"/>
                <w:szCs w:val="14"/>
              </w:rPr>
              <w:t>O</w:t>
            </w: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</w:rPr>
              <w:t> 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E31D9F3" w14:textId="6F3A38CE" w:rsidR="006A41EF" w:rsidRPr="001E13B3" w:rsidRDefault="002D461F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Renvoyer la valeur de « </w:t>
            </w:r>
            <w:r w:rsidRPr="001E13B3">
              <w:rPr>
                <w:rFonts w:asciiTheme="minorBidi" w:hAnsiTheme="minorBidi" w:cstheme="minorBidi"/>
                <w:i/>
                <w:iCs/>
                <w:color w:val="7030A0"/>
                <w:sz w:val="14"/>
                <w:szCs w:val="14"/>
                <w:lang w:eastAsia="fr-FR"/>
              </w:rPr>
              <w:t>request.header.company</w:t>
            </w:r>
            <w:r w:rsidRPr="001E13B3">
              <w:rPr>
                <w:rFonts w:asciiTheme="minorBidi" w:hAnsiTheme="minorBidi" w:cstheme="minorBidi"/>
                <w:color w:val="7030A0"/>
                <w:sz w:val="14"/>
                <w:szCs w:val="14"/>
                <w:lang w:eastAsia="fr-FR"/>
              </w:rPr>
              <w:t> </w:t>
            </w:r>
            <w:r w:rsidRPr="001E13B3">
              <w:rPr>
                <w:rFonts w:asciiTheme="minorBidi" w:hAnsiTheme="minorBidi" w:cstheme="minorBidi"/>
                <w:sz w:val="14"/>
                <w:szCs w:val="14"/>
                <w:lang w:eastAsia="fr-FR"/>
              </w:rPr>
              <w:t>»</w:t>
            </w:r>
          </w:p>
        </w:tc>
        <w:tc>
          <w:tcPr>
            <w:tcW w:w="2456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3AF995B" w14:textId="2847622F" w:rsidR="006A41EF" w:rsidRPr="001E13B3" w:rsidRDefault="002D461F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sz w:val="14"/>
                <w:szCs w:val="14"/>
                <w:lang w:eastAsia="fr-FR"/>
              </w:rPr>
              <w:t>result.</w:t>
            </w:r>
            <w:r w:rsidR="006A41EF" w:rsidRPr="001E13B3">
              <w:rPr>
                <w:rFonts w:asciiTheme="minorBidi" w:hAnsiTheme="minorBidi" w:cstheme="minorBidi"/>
                <w:sz w:val="14"/>
                <w:szCs w:val="14"/>
                <w:lang w:eastAsia="fr-FR"/>
              </w:rPr>
              <w:t>header.company</w:t>
            </w:r>
          </w:p>
        </w:tc>
      </w:tr>
      <w:tr w:rsidR="006A41EF" w:rsidRPr="009D5C97" w14:paraId="2328F526" w14:textId="77777777" w:rsidTr="002D461F">
        <w:trPr>
          <w:cantSplit/>
          <w:trHeight w:val="283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40162ABC" w14:textId="77777777" w:rsidR="006A41EF" w:rsidRPr="001E13B3" w:rsidRDefault="006A41EF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"division": "",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2D724118" w14:textId="77777777" w:rsidR="006A41EF" w:rsidRPr="001E13B3" w:rsidRDefault="006A41EF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Code Division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  <w:hideMark/>
          </w:tcPr>
          <w:p w14:paraId="1338048C" w14:textId="77777777" w:rsidR="006A41EF" w:rsidRPr="001E13B3" w:rsidRDefault="006A41EF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DIVI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  <w:hideMark/>
          </w:tcPr>
          <w:p w14:paraId="671325A1" w14:textId="77777777" w:rsidR="006A41EF" w:rsidRPr="001E13B3" w:rsidRDefault="006A41EF">
            <w:pPr>
              <w:jc w:val="center"/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b/>
                <w:color w:val="00B050"/>
                <w:sz w:val="14"/>
                <w:szCs w:val="14"/>
              </w:rPr>
              <w:t>O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  <w:hideMark/>
          </w:tcPr>
          <w:p w14:paraId="66A5180B" w14:textId="77777777" w:rsidR="002D461F" w:rsidRPr="001E13B3" w:rsidRDefault="002D461F" w:rsidP="00F72B1B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 xml:space="preserve">Renvoyer la valeur de </w:t>
            </w:r>
          </w:p>
          <w:p w14:paraId="64978939" w14:textId="66985D72" w:rsidR="006A41EF" w:rsidRPr="001E13B3" w:rsidRDefault="002D461F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« </w:t>
            </w:r>
            <w:r w:rsidRPr="001E13B3">
              <w:rPr>
                <w:rFonts w:asciiTheme="minorBidi" w:hAnsiTheme="minorBidi" w:cstheme="minorBidi"/>
                <w:i/>
                <w:iCs/>
                <w:color w:val="7030A0"/>
                <w:sz w:val="14"/>
                <w:szCs w:val="14"/>
                <w:lang w:eastAsia="fr-FR"/>
              </w:rPr>
              <w:t>request</w:t>
            </w:r>
            <w:r w:rsidR="006A41EF" w:rsidRPr="001E13B3">
              <w:rPr>
                <w:rFonts w:asciiTheme="minorBidi" w:hAnsiTheme="minorBidi" w:cstheme="minorBidi"/>
                <w:i/>
                <w:color w:val="7030A0"/>
                <w:sz w:val="14"/>
                <w:szCs w:val="14"/>
                <w:lang w:eastAsia="fr-FR"/>
              </w:rPr>
              <w:t>.header.division</w:t>
            </w:r>
            <w:r w:rsidRPr="001E13B3">
              <w:rPr>
                <w:rFonts w:asciiTheme="minorBidi" w:hAnsiTheme="minorBidi" w:cstheme="minorBidi"/>
                <w:color w:val="7030A0"/>
                <w:sz w:val="14"/>
                <w:szCs w:val="14"/>
                <w:lang w:eastAsia="fr-FR"/>
              </w:rPr>
              <w:t> </w:t>
            </w:r>
            <w:r w:rsidRPr="001E13B3">
              <w:rPr>
                <w:rFonts w:asciiTheme="minorBidi" w:hAnsiTheme="minorBidi" w:cstheme="minorBidi"/>
                <w:sz w:val="14"/>
                <w:szCs w:val="14"/>
                <w:lang w:eastAsia="fr-FR"/>
              </w:rPr>
              <w:t>»</w:t>
            </w:r>
          </w:p>
        </w:tc>
        <w:tc>
          <w:tcPr>
            <w:tcW w:w="2456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  <w:hideMark/>
          </w:tcPr>
          <w:p w14:paraId="325FE034" w14:textId="7C4676FD" w:rsidR="006A41EF" w:rsidRPr="001E13B3" w:rsidRDefault="002D461F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sz w:val="14"/>
                <w:szCs w:val="14"/>
                <w:lang w:eastAsia="fr-FR"/>
              </w:rPr>
              <w:t>result.</w:t>
            </w:r>
            <w:r w:rsidR="006A41EF" w:rsidRPr="001E13B3">
              <w:rPr>
                <w:rFonts w:asciiTheme="minorBidi" w:hAnsiTheme="minorBidi" w:cstheme="minorBidi"/>
                <w:sz w:val="14"/>
                <w:szCs w:val="14"/>
                <w:lang w:eastAsia="fr-FR"/>
              </w:rPr>
              <w:t>header.division</w:t>
            </w:r>
          </w:p>
        </w:tc>
      </w:tr>
      <w:tr w:rsidR="006A41EF" w:rsidRPr="00D56FC2" w14:paraId="73089974" w14:textId="77777777" w:rsidTr="002D461F">
        <w:trPr>
          <w:cantSplit/>
          <w:trHeight w:val="283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BFBFBF" w:themeColor="background1" w:themeShade="BF"/>
              <w:right w:val="nil"/>
            </w:tcBorders>
            <w:vAlign w:val="center"/>
          </w:tcPr>
          <w:p w14:paraId="4ED64971" w14:textId="77777777" w:rsidR="006A41EF" w:rsidRPr="001E13B3" w:rsidRDefault="006A41EF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"divisionName": "",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BFBFBF" w:themeColor="background1" w:themeShade="BF"/>
              <w:right w:val="nil"/>
            </w:tcBorders>
            <w:vAlign w:val="center"/>
          </w:tcPr>
          <w:p w14:paraId="0DCC4128" w14:textId="77777777" w:rsidR="006A41EF" w:rsidRPr="001E13B3" w:rsidRDefault="006A41EF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Description de la division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6FEC4B7C" w14:textId="77777777" w:rsidR="006A41EF" w:rsidRPr="001E13B3" w:rsidRDefault="006A41EF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CONM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718B77A" w14:textId="77777777" w:rsidR="006A41EF" w:rsidRPr="001E13B3" w:rsidRDefault="006A41EF">
            <w:pPr>
              <w:jc w:val="center"/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b/>
                <w:color w:val="00B050"/>
                <w:sz w:val="14"/>
                <w:szCs w:val="14"/>
                <w:lang w:eastAsia="fr-FR"/>
              </w:rPr>
              <w:t>O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6A439EA8" w14:textId="74E2FCBC" w:rsidR="006A41EF" w:rsidRPr="001E13B3" w:rsidRDefault="006A41EF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</w:p>
        </w:tc>
        <w:tc>
          <w:tcPr>
            <w:tcW w:w="2456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C097CE1" w14:textId="69475531" w:rsidR="006A41EF" w:rsidRPr="001E13B3" w:rsidRDefault="002D461F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sz w:val="14"/>
                <w:szCs w:val="14"/>
                <w:lang w:eastAsia="fr-FR"/>
              </w:rPr>
              <w:t>result.</w:t>
            </w:r>
            <w:r w:rsidR="006A41EF" w:rsidRPr="001E13B3">
              <w:rPr>
                <w:rFonts w:asciiTheme="minorBidi" w:hAnsiTheme="minorBidi" w:cstheme="minorBidi"/>
                <w:sz w:val="14"/>
                <w:szCs w:val="14"/>
                <w:lang w:eastAsia="fr-FR"/>
              </w:rPr>
              <w:t>header.divisionName</w:t>
            </w:r>
          </w:p>
        </w:tc>
      </w:tr>
      <w:tr w:rsidR="006A41EF" w:rsidRPr="009D5C97" w14:paraId="7CB6BC15" w14:textId="77777777" w:rsidTr="002D461F">
        <w:trPr>
          <w:cantSplit/>
          <w:trHeight w:val="283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4839CA2A" w14:textId="77777777" w:rsidR="006A41EF" w:rsidRPr="001E13B3" w:rsidRDefault="006A41EF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"customerNumber": "",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6C0D9435" w14:textId="77777777" w:rsidR="006A41EF" w:rsidRPr="001E13B3" w:rsidRDefault="006A41EF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Code client M3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  <w:hideMark/>
          </w:tcPr>
          <w:p w14:paraId="5FFBA51F" w14:textId="77777777" w:rsidR="006A41EF" w:rsidRPr="001E13B3" w:rsidRDefault="006A41EF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CUNO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  <w:hideMark/>
          </w:tcPr>
          <w:p w14:paraId="53FA7771" w14:textId="77777777" w:rsidR="006A41EF" w:rsidRPr="001E13B3" w:rsidRDefault="006A41EF">
            <w:pPr>
              <w:jc w:val="center"/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b/>
                <w:color w:val="00B050"/>
                <w:sz w:val="14"/>
                <w:szCs w:val="14"/>
              </w:rPr>
              <w:t>O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4AC51A71" w14:textId="42D332E4" w:rsidR="006A41EF" w:rsidRPr="001E13B3" w:rsidRDefault="002D461F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Renvoyer la valeur de « </w:t>
            </w:r>
            <w:r w:rsidRPr="001E13B3">
              <w:rPr>
                <w:rFonts w:asciiTheme="minorBidi" w:hAnsiTheme="minorBidi" w:cstheme="minorBidi"/>
                <w:i/>
                <w:iCs/>
                <w:color w:val="7030A0"/>
                <w:sz w:val="14"/>
                <w:szCs w:val="14"/>
                <w:lang w:eastAsia="fr-FR"/>
              </w:rPr>
              <w:t>request</w:t>
            </w:r>
            <w:r w:rsidR="006A41EF" w:rsidRPr="001E13B3">
              <w:rPr>
                <w:rFonts w:asciiTheme="minorBidi" w:hAnsiTheme="minorBidi" w:cstheme="minorBidi"/>
                <w:i/>
                <w:color w:val="7030A0"/>
                <w:sz w:val="14"/>
                <w:szCs w:val="14"/>
                <w:lang w:eastAsia="fr-FR"/>
              </w:rPr>
              <w:t>.header.customerNumber</w:t>
            </w:r>
            <w:r w:rsidRPr="001E13B3">
              <w:rPr>
                <w:rFonts w:asciiTheme="minorBidi" w:hAnsiTheme="minorBidi" w:cstheme="minorBidi"/>
                <w:color w:val="7030A0"/>
                <w:sz w:val="14"/>
                <w:szCs w:val="14"/>
                <w:lang w:eastAsia="fr-FR"/>
              </w:rPr>
              <w:t> </w:t>
            </w:r>
            <w:r w:rsidRPr="001E13B3">
              <w:rPr>
                <w:rFonts w:asciiTheme="minorBidi" w:hAnsiTheme="minorBidi" w:cstheme="minorBidi"/>
                <w:sz w:val="14"/>
                <w:szCs w:val="14"/>
                <w:lang w:eastAsia="fr-FR"/>
              </w:rPr>
              <w:t>»</w:t>
            </w:r>
          </w:p>
        </w:tc>
        <w:tc>
          <w:tcPr>
            <w:tcW w:w="2456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24A6FFC" w14:textId="596538D0" w:rsidR="006A41EF" w:rsidRPr="001E13B3" w:rsidRDefault="002D461F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sz w:val="14"/>
                <w:szCs w:val="14"/>
                <w:lang w:eastAsia="fr-FR"/>
              </w:rPr>
              <w:t>result.</w:t>
            </w:r>
            <w:r w:rsidR="006A41EF" w:rsidRPr="001E13B3">
              <w:rPr>
                <w:rFonts w:asciiTheme="minorBidi" w:hAnsiTheme="minorBidi" w:cstheme="minorBidi"/>
                <w:sz w:val="14"/>
                <w:szCs w:val="14"/>
                <w:lang w:eastAsia="fr-FR"/>
              </w:rPr>
              <w:t>header.customerNumber</w:t>
            </w:r>
          </w:p>
        </w:tc>
      </w:tr>
      <w:tr w:rsidR="006A41EF" w:rsidRPr="009D5C97" w14:paraId="7CAB62AC" w14:textId="77777777" w:rsidTr="002D461F">
        <w:trPr>
          <w:cantSplit/>
          <w:trHeight w:val="283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6DD0C0FF" w14:textId="77777777" w:rsidR="006A41EF" w:rsidRPr="001E13B3" w:rsidRDefault="006A41EF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"channel": "",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7C88F02B" w14:textId="77777777" w:rsidR="006A41EF" w:rsidRPr="001E13B3" w:rsidRDefault="006A41EF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Canal de vente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  <w:hideMark/>
          </w:tcPr>
          <w:p w14:paraId="2C729370" w14:textId="77777777" w:rsidR="006A41EF" w:rsidRPr="001E13B3" w:rsidRDefault="006A41EF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WCON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  <w:hideMark/>
          </w:tcPr>
          <w:p w14:paraId="428F063B" w14:textId="77777777" w:rsidR="006A41EF" w:rsidRPr="001E13B3" w:rsidRDefault="006A41EF" w:rsidP="00CA3D84">
            <w:pPr>
              <w:jc w:val="center"/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b/>
                <w:color w:val="FF0000"/>
                <w:sz w:val="14"/>
                <w:szCs w:val="14"/>
              </w:rPr>
              <w:t>N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3EED769" w14:textId="594F65E1" w:rsidR="006A41EF" w:rsidRPr="001E13B3" w:rsidRDefault="002D461F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Renvoyer la valeur de « </w:t>
            </w:r>
            <w:r w:rsidRPr="001E13B3">
              <w:rPr>
                <w:rFonts w:asciiTheme="minorBidi" w:hAnsiTheme="minorBidi" w:cstheme="minorBidi"/>
                <w:i/>
                <w:iCs/>
                <w:color w:val="7030A0"/>
                <w:sz w:val="14"/>
                <w:szCs w:val="14"/>
                <w:lang w:eastAsia="fr-FR"/>
              </w:rPr>
              <w:t>request.header.channel</w:t>
            </w:r>
            <w:r w:rsidRPr="001E13B3">
              <w:rPr>
                <w:rFonts w:asciiTheme="minorBidi" w:hAnsiTheme="minorBidi" w:cstheme="minorBidi"/>
                <w:color w:val="7030A0"/>
                <w:sz w:val="14"/>
                <w:szCs w:val="14"/>
                <w:lang w:eastAsia="fr-FR"/>
              </w:rPr>
              <w:t> </w:t>
            </w:r>
            <w:r w:rsidRPr="001E13B3">
              <w:rPr>
                <w:rFonts w:asciiTheme="minorBidi" w:hAnsiTheme="minorBidi" w:cstheme="minorBidi"/>
                <w:sz w:val="14"/>
                <w:szCs w:val="14"/>
                <w:lang w:eastAsia="fr-FR"/>
              </w:rPr>
              <w:t>»</w:t>
            </w:r>
          </w:p>
        </w:tc>
        <w:tc>
          <w:tcPr>
            <w:tcW w:w="2456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7F911A50" w14:textId="1B417262" w:rsidR="006A41EF" w:rsidRPr="001E13B3" w:rsidRDefault="002D461F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sz w:val="14"/>
                <w:szCs w:val="14"/>
                <w:lang w:eastAsia="fr-FR"/>
              </w:rPr>
              <w:t>result.</w:t>
            </w:r>
            <w:r w:rsidR="006A41EF" w:rsidRPr="001E13B3">
              <w:rPr>
                <w:rFonts w:asciiTheme="minorBidi" w:hAnsiTheme="minorBidi" w:cstheme="minorBidi"/>
                <w:sz w:val="14"/>
                <w:szCs w:val="14"/>
                <w:lang w:eastAsia="fr-FR"/>
              </w:rPr>
              <w:t>header.channel</w:t>
            </w:r>
          </w:p>
        </w:tc>
      </w:tr>
      <w:tr w:rsidR="006A41EF" w:rsidRPr="009D5C97" w14:paraId="11FE6BBD" w14:textId="77777777" w:rsidTr="002D461F">
        <w:trPr>
          <w:cantSplit/>
          <w:trHeight w:val="283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431D7F94" w14:textId="77777777" w:rsidR="006A41EF" w:rsidRPr="001E13B3" w:rsidRDefault="006A41EF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"orderType": "",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DB42FA0" w14:textId="77777777" w:rsidR="006A41EF" w:rsidRPr="001E13B3" w:rsidRDefault="006A41EF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Type de CDV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  <w:hideMark/>
          </w:tcPr>
          <w:p w14:paraId="6493E550" w14:textId="77777777" w:rsidR="006A41EF" w:rsidRPr="001E13B3" w:rsidRDefault="006A41EF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ORTP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  <w:hideMark/>
          </w:tcPr>
          <w:p w14:paraId="18D12640" w14:textId="77777777" w:rsidR="006A41EF" w:rsidRPr="001E13B3" w:rsidRDefault="006A41EF" w:rsidP="00CA3D84">
            <w:pPr>
              <w:jc w:val="center"/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b/>
                <w:color w:val="FF0000"/>
                <w:sz w:val="14"/>
                <w:szCs w:val="14"/>
              </w:rPr>
              <w:t>N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  <w:hideMark/>
          </w:tcPr>
          <w:p w14:paraId="2AB52637" w14:textId="55BBBDDF" w:rsidR="006A41EF" w:rsidRPr="00401970" w:rsidRDefault="002D461F" w:rsidP="00CA3D84">
            <w:pPr>
              <w:rPr>
                <w:rFonts w:asciiTheme="minorBidi" w:hAnsiTheme="minorBidi" w:cstheme="minorBidi"/>
                <w:color w:val="948A54" w:themeColor="background2" w:themeShade="8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Renvoyer la valeur de « </w:t>
            </w:r>
            <w:r w:rsidRPr="001E13B3">
              <w:rPr>
                <w:rFonts w:asciiTheme="minorBidi" w:hAnsiTheme="minorBidi" w:cstheme="minorBidi"/>
                <w:i/>
                <w:iCs/>
                <w:color w:val="7030A0"/>
                <w:sz w:val="14"/>
                <w:szCs w:val="14"/>
                <w:lang w:eastAsia="fr-FR"/>
              </w:rPr>
              <w:t>request.header.orderType</w:t>
            </w:r>
            <w:r w:rsidRPr="001E13B3">
              <w:rPr>
                <w:rFonts w:asciiTheme="minorBidi" w:hAnsiTheme="minorBidi" w:cstheme="minorBidi"/>
                <w:sz w:val="14"/>
                <w:szCs w:val="14"/>
                <w:lang w:eastAsia="fr-FR"/>
              </w:rPr>
              <w:t> »</w:t>
            </w:r>
          </w:p>
        </w:tc>
        <w:tc>
          <w:tcPr>
            <w:tcW w:w="2456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F8EBD3C" w14:textId="38CDE5E1" w:rsidR="006A41EF" w:rsidRPr="001E13B3" w:rsidRDefault="002D461F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sz w:val="14"/>
                <w:szCs w:val="14"/>
                <w:lang w:eastAsia="fr-FR"/>
              </w:rPr>
              <w:t>result.</w:t>
            </w:r>
            <w:r w:rsidR="006A41EF" w:rsidRPr="001E13B3">
              <w:rPr>
                <w:rFonts w:asciiTheme="minorBidi" w:hAnsiTheme="minorBidi" w:cstheme="minorBidi"/>
                <w:sz w:val="14"/>
                <w:szCs w:val="14"/>
                <w:lang w:eastAsia="fr-FR"/>
              </w:rPr>
              <w:t>header.orderType</w:t>
            </w:r>
          </w:p>
        </w:tc>
      </w:tr>
      <w:tr w:rsidR="006A41EF" w:rsidRPr="009D5C97" w14:paraId="02E0A790" w14:textId="77777777" w:rsidTr="002D461F">
        <w:trPr>
          <w:cantSplit/>
          <w:trHeight w:val="283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8F1F4A8" w14:textId="77777777" w:rsidR="006A41EF" w:rsidRPr="001E13B3" w:rsidRDefault="006A41EF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"customerOrderNumber": "",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543AAA5" w14:textId="77777777" w:rsidR="006A41EF" w:rsidRPr="001E13B3" w:rsidRDefault="006A41EF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Numéro commande client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  <w:hideMark/>
          </w:tcPr>
          <w:p w14:paraId="1FF65F13" w14:textId="77777777" w:rsidR="006A41EF" w:rsidRPr="001E13B3" w:rsidRDefault="006A41EF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CUOR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  <w:hideMark/>
          </w:tcPr>
          <w:p w14:paraId="49AA1B4B" w14:textId="77777777" w:rsidR="006A41EF" w:rsidRPr="001E13B3" w:rsidRDefault="006A41EF" w:rsidP="00CA3D84">
            <w:pPr>
              <w:jc w:val="center"/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b/>
                <w:color w:val="00B050"/>
                <w:sz w:val="14"/>
                <w:szCs w:val="14"/>
              </w:rPr>
              <w:t>O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  <w:hideMark/>
          </w:tcPr>
          <w:p w14:paraId="1DE5D95A" w14:textId="4EE1F6F3" w:rsidR="006A41EF" w:rsidRPr="00434EAF" w:rsidRDefault="002D461F" w:rsidP="00CA3D84">
            <w:pPr>
              <w:rPr>
                <w:rFonts w:asciiTheme="minorBidi" w:hAnsiTheme="minorBidi" w:cstheme="minorBidi"/>
                <w:color w:val="948A54" w:themeColor="background2" w:themeShade="8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Renvoyer la valeur de « </w:t>
            </w:r>
            <w:r w:rsidRPr="001E13B3">
              <w:rPr>
                <w:rFonts w:asciiTheme="minorBidi" w:hAnsiTheme="minorBidi" w:cstheme="minorBidi"/>
                <w:i/>
                <w:iCs/>
                <w:color w:val="7030A0"/>
                <w:sz w:val="14"/>
                <w:szCs w:val="14"/>
                <w:lang w:eastAsia="fr-FR"/>
              </w:rPr>
              <w:t>request</w:t>
            </w:r>
            <w:r w:rsidR="006A41EF" w:rsidRPr="001E13B3">
              <w:rPr>
                <w:rFonts w:asciiTheme="minorBidi" w:hAnsiTheme="minorBidi" w:cstheme="minorBidi"/>
                <w:i/>
                <w:color w:val="7030A0"/>
                <w:sz w:val="14"/>
                <w:szCs w:val="14"/>
                <w:lang w:eastAsia="fr-FR"/>
              </w:rPr>
              <w:t>.header.customerOrderNumber</w:t>
            </w:r>
            <w:r w:rsidRPr="001E13B3">
              <w:rPr>
                <w:rFonts w:asciiTheme="minorBidi" w:hAnsiTheme="minorBidi" w:cstheme="minorBidi"/>
                <w:color w:val="7030A0"/>
                <w:sz w:val="14"/>
                <w:szCs w:val="14"/>
                <w:lang w:eastAsia="fr-FR"/>
              </w:rPr>
              <w:t> </w:t>
            </w:r>
            <w:r w:rsidRPr="001E13B3">
              <w:rPr>
                <w:rFonts w:asciiTheme="minorBidi" w:hAnsiTheme="minorBidi" w:cstheme="minorBidi"/>
                <w:sz w:val="14"/>
                <w:szCs w:val="14"/>
                <w:lang w:eastAsia="fr-FR"/>
              </w:rPr>
              <w:t>»</w:t>
            </w:r>
          </w:p>
        </w:tc>
        <w:tc>
          <w:tcPr>
            <w:tcW w:w="2456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67DC20BC" w14:textId="7B8003A6" w:rsidR="006A41EF" w:rsidRPr="001E13B3" w:rsidRDefault="002D461F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sz w:val="14"/>
                <w:szCs w:val="14"/>
                <w:lang w:eastAsia="fr-FR"/>
              </w:rPr>
              <w:t>result.header.cstomerOrderNumber</w:t>
            </w:r>
          </w:p>
        </w:tc>
      </w:tr>
      <w:tr w:rsidR="006A41EF" w:rsidRPr="009D5C97" w14:paraId="42C8E893" w14:textId="77777777" w:rsidTr="002D461F">
        <w:trPr>
          <w:cantSplit/>
          <w:trHeight w:val="283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4535B147" w14:textId="77777777" w:rsidR="006A41EF" w:rsidRPr="001E13B3" w:rsidRDefault="006A41EF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"orderNumber": "",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37DEDD37" w14:textId="77777777" w:rsidR="006A41EF" w:rsidRPr="001E13B3" w:rsidRDefault="006A41EF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Numéro CDV M3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  <w:hideMark/>
          </w:tcPr>
          <w:p w14:paraId="7BD95A72" w14:textId="77777777" w:rsidR="006A41EF" w:rsidRPr="001E13B3" w:rsidRDefault="006A41EF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ORNO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  <w:hideMark/>
          </w:tcPr>
          <w:p w14:paraId="5C6FD4F4" w14:textId="77777777" w:rsidR="006A41EF" w:rsidRPr="001E13B3" w:rsidRDefault="006A41EF" w:rsidP="00CA3D84">
            <w:pPr>
              <w:jc w:val="center"/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b/>
                <w:color w:val="FF0000"/>
                <w:sz w:val="14"/>
                <w:szCs w:val="14"/>
              </w:rPr>
              <w:t>N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  <w:hideMark/>
          </w:tcPr>
          <w:p w14:paraId="49497320" w14:textId="66D287BE" w:rsidR="006A41EF" w:rsidRPr="001E13B3" w:rsidRDefault="002D461F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 xml:space="preserve">Prendre [ORNO] résultat de l’étape (4) </w:t>
            </w:r>
            <w:r w:rsidR="001B4045" w:rsidRPr="001B4045">
              <w:rPr>
                <w:rFonts w:asciiTheme="minorBidi" w:hAnsiTheme="minorBidi" w:cstheme="minorBidi"/>
                <w:b/>
                <w:bCs/>
                <w:color w:val="000000"/>
                <w:sz w:val="14"/>
                <w:szCs w:val="14"/>
                <w:lang w:eastAsia="fr-FR"/>
              </w:rPr>
              <w:t>SINON</w:t>
            </w: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 xml:space="preserve"> [ORNO] résultat de l’étape (1)</w:t>
            </w:r>
          </w:p>
        </w:tc>
        <w:tc>
          <w:tcPr>
            <w:tcW w:w="2456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  <w:hideMark/>
          </w:tcPr>
          <w:p w14:paraId="20DFBFAC" w14:textId="14FD5D04" w:rsidR="006A41EF" w:rsidRPr="001E13B3" w:rsidRDefault="002D461F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sz w:val="14"/>
                <w:szCs w:val="14"/>
                <w:lang w:eastAsia="fr-FR"/>
              </w:rPr>
              <w:t>result.</w:t>
            </w:r>
            <w:r w:rsidR="006A41EF"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header.orderNumber</w:t>
            </w:r>
          </w:p>
        </w:tc>
      </w:tr>
      <w:tr w:rsidR="006A41EF" w:rsidRPr="009D5C97" w14:paraId="08F15964" w14:textId="77777777" w:rsidTr="002D461F">
        <w:trPr>
          <w:cantSplit/>
          <w:trHeight w:val="283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7ED7C512" w14:textId="77777777" w:rsidR="006A41EF" w:rsidRPr="001E13B3" w:rsidRDefault="006A41EF" w:rsidP="008D336C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"orderDate": "",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36B04BD6" w14:textId="77777777" w:rsidR="006A41EF" w:rsidRPr="001E13B3" w:rsidRDefault="006A41EF" w:rsidP="008D336C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Date CDV M3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  <w:hideMark/>
          </w:tcPr>
          <w:p w14:paraId="245A13CE" w14:textId="77777777" w:rsidR="006A41EF" w:rsidRPr="001E13B3" w:rsidRDefault="006A41EF" w:rsidP="008D336C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ORDT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  <w:hideMark/>
          </w:tcPr>
          <w:p w14:paraId="2EB68F1E" w14:textId="77777777" w:rsidR="006A41EF" w:rsidRPr="001E13B3" w:rsidRDefault="006A41EF" w:rsidP="008D336C">
            <w:pPr>
              <w:jc w:val="center"/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b/>
                <w:color w:val="FF0000"/>
                <w:sz w:val="14"/>
                <w:szCs w:val="14"/>
              </w:rPr>
              <w:t>N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  <w:hideMark/>
          </w:tcPr>
          <w:p w14:paraId="0C415B41" w14:textId="77777777" w:rsidR="006A41EF" w:rsidRDefault="006A41EF" w:rsidP="008D336C">
            <w:pPr>
              <w:rPr>
                <w:rFonts w:asciiTheme="minorBidi" w:hAnsiTheme="minorBidi" w:cstheme="minorBidi"/>
                <w:b/>
                <w:bCs/>
                <w:sz w:val="14"/>
                <w:szCs w:val="14"/>
                <w:lang w:eastAsia="fr-FR"/>
              </w:rPr>
            </w:pPr>
            <w:r w:rsidRPr="009D34C8">
              <w:rPr>
                <w:rFonts w:asciiTheme="minorBidi" w:hAnsiTheme="minorBidi" w:cstheme="minorBidi"/>
                <w:sz w:val="14"/>
                <w:szCs w:val="14"/>
                <w:lang w:eastAsia="fr-FR"/>
              </w:rPr>
              <w:t>Date du jour</w:t>
            </w:r>
          </w:p>
          <w:p w14:paraId="425694B2" w14:textId="77777777" w:rsidR="006A41EF" w:rsidRPr="004273AB" w:rsidRDefault="006A41EF" w:rsidP="008D336C">
            <w:pPr>
              <w:rPr>
                <w:rFonts w:asciiTheme="minorBidi" w:hAnsiTheme="minorBidi" w:cstheme="minorBidi"/>
                <w:b/>
                <w:bCs/>
                <w:sz w:val="14"/>
                <w:szCs w:val="14"/>
                <w:lang w:eastAsia="fr-FR"/>
              </w:rPr>
            </w:pPr>
            <w:r>
              <w:rPr>
                <w:rFonts w:asciiTheme="minorBidi" w:hAnsiTheme="minorBidi" w:cstheme="minorBidi"/>
                <w:b/>
                <w:bCs/>
                <w:sz w:val="14"/>
                <w:szCs w:val="14"/>
                <w:lang w:eastAsia="fr-FR"/>
              </w:rPr>
              <w:t>Format : « YYYYMMDD »</w:t>
            </w:r>
          </w:p>
          <w:p w14:paraId="2C9D3E1A" w14:textId="3229E4F5" w:rsidR="006A41EF" w:rsidRPr="001E13B3" w:rsidRDefault="006A41EF" w:rsidP="008D336C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</w:p>
        </w:tc>
        <w:tc>
          <w:tcPr>
            <w:tcW w:w="2456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  <w:hideMark/>
          </w:tcPr>
          <w:p w14:paraId="4B33452B" w14:textId="003E3C80" w:rsidR="006A41EF" w:rsidRPr="001E13B3" w:rsidRDefault="002D461F" w:rsidP="008D336C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sz w:val="14"/>
                <w:szCs w:val="14"/>
                <w:lang w:eastAsia="fr-FR"/>
              </w:rPr>
              <w:t>result.</w:t>
            </w:r>
            <w:r w:rsidR="006A41EF"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header.orderDate</w:t>
            </w:r>
          </w:p>
        </w:tc>
      </w:tr>
      <w:tr w:rsidR="006A41EF" w:rsidRPr="009D5C97" w14:paraId="343CD64E" w14:textId="77777777" w:rsidTr="002D461F">
        <w:trPr>
          <w:cantSplit/>
          <w:trHeight w:val="269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2D5C4E02" w14:textId="77777777" w:rsidR="006A41EF" w:rsidRPr="001E13B3" w:rsidRDefault="006A41EF" w:rsidP="00AB1B6C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"deliveryCustomerNumber": "",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49296197" w14:textId="77777777" w:rsidR="006A41EF" w:rsidRPr="001E13B3" w:rsidRDefault="006A41EF" w:rsidP="00AB1B6C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 Code client livré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  <w:hideMark/>
          </w:tcPr>
          <w:p w14:paraId="5391C6E7" w14:textId="77777777" w:rsidR="006A41EF" w:rsidRPr="001E13B3" w:rsidRDefault="006A41EF" w:rsidP="00AB1B6C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DECU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  <w:hideMark/>
          </w:tcPr>
          <w:p w14:paraId="1A887F16" w14:textId="77777777" w:rsidR="006A41EF" w:rsidRPr="001E13B3" w:rsidRDefault="006A41EF" w:rsidP="00AB1B6C">
            <w:pPr>
              <w:jc w:val="center"/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b/>
                <w:color w:val="FF0000"/>
                <w:sz w:val="14"/>
                <w:szCs w:val="14"/>
              </w:rPr>
              <w:t>N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auto"/>
            </w:tcBorders>
            <w:hideMark/>
          </w:tcPr>
          <w:p w14:paraId="01802971" w14:textId="32BA4258" w:rsidR="006A41EF" w:rsidRPr="001E13B3" w:rsidRDefault="002D461F" w:rsidP="004A0761">
            <w:pPr>
              <w:pStyle w:val="BodyText"/>
              <w:ind w:left="0"/>
              <w:rPr>
                <w:rFonts w:asciiTheme="minorBidi" w:hAnsiTheme="minorBidi" w:cstheme="minorBidi"/>
                <w:sz w:val="14"/>
                <w:szCs w:val="14"/>
              </w:rPr>
            </w:pP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Renvoyer la valeur de « </w:t>
            </w:r>
            <w:r w:rsidRPr="001E13B3">
              <w:rPr>
                <w:rFonts w:asciiTheme="minorBidi" w:hAnsiTheme="minorBidi" w:cstheme="minorBidi"/>
                <w:i/>
                <w:iCs/>
                <w:color w:val="7030A0"/>
                <w:sz w:val="14"/>
                <w:szCs w:val="14"/>
                <w:lang w:eastAsia="fr-FR"/>
              </w:rPr>
              <w:t>request</w:t>
            </w:r>
            <w:r w:rsidR="006A41EF" w:rsidRPr="001E13B3">
              <w:rPr>
                <w:rFonts w:asciiTheme="minorBidi" w:hAnsiTheme="minorBidi" w:cstheme="minorBidi"/>
                <w:i/>
                <w:color w:val="7030A0"/>
                <w:sz w:val="14"/>
                <w:szCs w:val="14"/>
                <w:lang w:eastAsia="fr-FR"/>
              </w:rPr>
              <w:t>.header.</w:t>
            </w:r>
            <w:r w:rsidR="006A41EF" w:rsidRPr="00F35B37">
              <w:rPr>
                <w:rFonts w:asciiTheme="minorBidi" w:hAnsiTheme="minorBidi" w:cstheme="minorBidi"/>
                <w:i/>
                <w:color w:val="7030A0"/>
                <w:sz w:val="14"/>
                <w:szCs w:val="14"/>
                <w:lang w:eastAsia="fr-FR"/>
              </w:rPr>
              <w:t>deliveryCustomerNumber</w:t>
            </w:r>
            <w:r w:rsidRPr="001E13B3">
              <w:rPr>
                <w:rFonts w:asciiTheme="minorBidi" w:hAnsiTheme="minorBidi" w:cstheme="minorBidi"/>
                <w:sz w:val="14"/>
                <w:szCs w:val="14"/>
                <w:lang w:eastAsia="fr-FR"/>
              </w:rPr>
              <w:t>»</w:t>
            </w:r>
          </w:p>
        </w:tc>
        <w:tc>
          <w:tcPr>
            <w:tcW w:w="2456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  <w:hideMark/>
          </w:tcPr>
          <w:p w14:paraId="3BFEACED" w14:textId="30FE880D" w:rsidR="006A41EF" w:rsidRPr="001E13B3" w:rsidRDefault="002D461F" w:rsidP="00AB1B6C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result.</w:t>
            </w:r>
            <w:r w:rsidR="006A41EF"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header.deliveryCustomerNumber</w:t>
            </w:r>
          </w:p>
        </w:tc>
      </w:tr>
      <w:tr w:rsidR="006A41EF" w:rsidRPr="009D5C97" w14:paraId="48AA5A96" w14:textId="77777777" w:rsidTr="002D461F">
        <w:trPr>
          <w:cantSplit/>
          <w:trHeight w:val="283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BFBFBF" w:themeColor="background1" w:themeShade="BF"/>
              <w:right w:val="nil"/>
            </w:tcBorders>
            <w:vAlign w:val="center"/>
          </w:tcPr>
          <w:p w14:paraId="65C4C416" w14:textId="77777777" w:rsidR="006A41EF" w:rsidRPr="001E13B3" w:rsidRDefault="006A41EF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"comment": "",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BFBFBF" w:themeColor="background1" w:themeShade="BF"/>
              <w:right w:val="nil"/>
            </w:tcBorders>
            <w:vAlign w:val="center"/>
          </w:tcPr>
          <w:p w14:paraId="48A36778" w14:textId="77777777" w:rsidR="006A41EF" w:rsidRPr="001E13B3" w:rsidRDefault="006A41EF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Commentaire statut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FC53A84" w14:textId="77777777" w:rsidR="006A41EF" w:rsidRPr="001E13B3" w:rsidRDefault="006A41EF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C629E37" w14:textId="77777777" w:rsidR="006A41EF" w:rsidRPr="001E13B3" w:rsidRDefault="006A41EF" w:rsidP="00CA3D84">
            <w:pPr>
              <w:jc w:val="center"/>
              <w:rPr>
                <w:rFonts w:asciiTheme="minorBidi" w:hAnsiTheme="minorBidi" w:cstheme="minorBidi"/>
                <w:b/>
                <w:color w:val="00B050"/>
                <w:sz w:val="14"/>
                <w:szCs w:val="14"/>
              </w:rPr>
            </w:pPr>
            <w:r w:rsidRPr="001E13B3">
              <w:rPr>
                <w:rFonts w:asciiTheme="minorBidi" w:hAnsiTheme="minorBidi" w:cstheme="minorBidi"/>
                <w:b/>
                <w:color w:val="FF0000"/>
                <w:sz w:val="14"/>
                <w:szCs w:val="14"/>
              </w:rPr>
              <w:t>N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7175BA52" w14:textId="77777777" w:rsidR="00AA3A65" w:rsidRDefault="00AA3A65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b/>
                <w:bCs/>
                <w:color w:val="000000"/>
                <w:sz w:val="14"/>
                <w:szCs w:val="14"/>
                <w:lang w:eastAsia="fr-FR"/>
              </w:rPr>
              <w:t>SI</w:t>
            </w: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 xml:space="preserve"> </w:t>
            </w:r>
            <w: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[</w:t>
            </w:r>
            <w:r w:rsidRPr="002F7447">
              <w:rPr>
                <w:rFonts w:asciiTheme="minorBidi" w:hAnsiTheme="minorBidi" w:cstheme="minorBidi"/>
                <w:b/>
                <w:bCs/>
                <w:color w:val="C00000"/>
                <w:sz w:val="14"/>
                <w:szCs w:val="14"/>
                <w:lang w:eastAsia="fr-FR"/>
              </w:rPr>
              <w:t>ECHK</w:t>
            </w:r>
            <w: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] = "</w:t>
            </w:r>
            <w:r w:rsidRPr="002F7447">
              <w:rPr>
                <w:rFonts w:asciiTheme="minorBidi" w:hAnsiTheme="minorBidi" w:cstheme="minorBidi"/>
                <w:i/>
                <w:iCs/>
                <w:color w:val="7030A0"/>
                <w:sz w:val="14"/>
                <w:szCs w:val="14"/>
                <w:lang w:eastAsia="fr-FR"/>
              </w:rPr>
              <w:t>Header</w:t>
            </w:r>
            <w: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 xml:space="preserve">" </w:t>
            </w:r>
            <w:r w:rsidRPr="001E13B3">
              <w:rPr>
                <w:rFonts w:asciiTheme="minorBidi" w:hAnsiTheme="minorBidi" w:cstheme="minorBidi"/>
                <w:b/>
                <w:bCs/>
                <w:color w:val="000000"/>
                <w:sz w:val="14"/>
                <w:szCs w:val="14"/>
                <w:lang w:eastAsia="fr-FR"/>
              </w:rPr>
              <w:t>ALORS</w:t>
            </w: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 xml:space="preserve"> "</w:t>
            </w:r>
            <w:r w:rsidRPr="001E13B3">
              <w:rPr>
                <w:rFonts w:asciiTheme="minorBidi" w:hAnsiTheme="minorBidi" w:cstheme="minorBidi"/>
                <w:color w:val="00B050"/>
                <w:sz w:val="14"/>
                <w:szCs w:val="14"/>
              </w:rPr>
              <w:t>Rejected</w:t>
            </w: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"</w:t>
            </w:r>
          </w:p>
          <w:p w14:paraId="3E5C69AA" w14:textId="61F4E498" w:rsidR="006A41EF" w:rsidRPr="001E13B3" w:rsidRDefault="00AA3A65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AA3A65">
              <w:rPr>
                <w:rFonts w:asciiTheme="minorBidi" w:hAnsiTheme="minorBidi" w:cstheme="minorBidi"/>
                <w:b/>
                <w:bCs/>
                <w:color w:val="000000"/>
                <w:sz w:val="14"/>
                <w:szCs w:val="14"/>
                <w:lang w:eastAsia="fr-FR"/>
              </w:rPr>
              <w:t>SINON</w:t>
            </w:r>
            <w: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 xml:space="preserve"> </w:t>
            </w:r>
            <w:r w:rsidR="006A41EF" w:rsidRPr="001E13B3">
              <w:rPr>
                <w:rFonts w:asciiTheme="minorBidi" w:hAnsiTheme="minorBidi" w:cstheme="minorBidi"/>
                <w:b/>
                <w:color w:val="000000"/>
                <w:sz w:val="14"/>
                <w:szCs w:val="14"/>
                <w:lang w:eastAsia="fr-FR"/>
              </w:rPr>
              <w:t>SI</w:t>
            </w:r>
            <w:r w:rsidR="006A41EF"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 xml:space="preserve"> toutes les lignes "</w:t>
            </w:r>
            <w:r w:rsidR="006A41EF" w:rsidRPr="001E13B3">
              <w:rPr>
                <w:rFonts w:asciiTheme="minorBidi" w:hAnsiTheme="minorBidi" w:cstheme="minorBidi"/>
                <w:color w:val="00B050"/>
                <w:sz w:val="14"/>
                <w:szCs w:val="14"/>
              </w:rPr>
              <w:t>ConfirmedWithoutChnages</w:t>
            </w:r>
            <w:r w:rsidR="006A41EF"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 xml:space="preserve">" </w:t>
            </w:r>
            <w:r w:rsidR="006A41EF" w:rsidRPr="001E13B3">
              <w:rPr>
                <w:rFonts w:asciiTheme="minorBidi" w:hAnsiTheme="minorBidi" w:cstheme="minorBidi"/>
                <w:b/>
                <w:color w:val="000000"/>
                <w:sz w:val="14"/>
                <w:szCs w:val="14"/>
                <w:lang w:eastAsia="fr-FR"/>
              </w:rPr>
              <w:t>ALORS</w:t>
            </w:r>
            <w:r w:rsidR="006A41EF"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 xml:space="preserve"> "</w:t>
            </w:r>
            <w:r w:rsidR="006A41EF" w:rsidRPr="001E13B3">
              <w:rPr>
                <w:rFonts w:asciiTheme="minorBidi" w:hAnsiTheme="minorBidi" w:cstheme="minorBidi"/>
                <w:color w:val="00B050"/>
                <w:sz w:val="14"/>
                <w:szCs w:val="14"/>
              </w:rPr>
              <w:t>Confirmed</w:t>
            </w:r>
            <w:r w:rsidR="006A41EF"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"</w:t>
            </w:r>
          </w:p>
          <w:p w14:paraId="7A4E75BF" w14:textId="77777777" w:rsidR="006A41EF" w:rsidRPr="001E13B3" w:rsidRDefault="006A41EF" w:rsidP="00CA3D84">
            <w:pPr>
              <w:rPr>
                <w:rFonts w:asciiTheme="minorBidi" w:hAnsiTheme="minorBidi" w:cstheme="minorBidi"/>
                <w:b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b/>
                <w:color w:val="000000"/>
                <w:sz w:val="14"/>
                <w:szCs w:val="14"/>
                <w:lang w:eastAsia="fr-FR"/>
              </w:rPr>
              <w:t>SINON, SI</w:t>
            </w: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 xml:space="preserve"> toutes les lignes "</w:t>
            </w:r>
            <w:r w:rsidRPr="001E13B3">
              <w:rPr>
                <w:rFonts w:asciiTheme="minorBidi" w:hAnsiTheme="minorBidi" w:cstheme="minorBidi"/>
                <w:color w:val="00B050"/>
                <w:sz w:val="14"/>
                <w:szCs w:val="14"/>
              </w:rPr>
              <w:t>Rejected</w:t>
            </w: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" ou "</w:t>
            </w:r>
            <w:r w:rsidRPr="001E13B3">
              <w:rPr>
                <w:rFonts w:asciiTheme="minorBidi" w:hAnsiTheme="minorBidi" w:cstheme="minorBidi"/>
                <w:color w:val="00B050"/>
                <w:sz w:val="14"/>
                <w:szCs w:val="14"/>
              </w:rPr>
              <w:t>NotProcessed</w:t>
            </w: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 xml:space="preserve">" </w:t>
            </w:r>
            <w:r w:rsidRPr="001E13B3">
              <w:rPr>
                <w:rFonts w:asciiTheme="minorBidi" w:hAnsiTheme="minorBidi" w:cstheme="minorBidi"/>
                <w:b/>
                <w:color w:val="000000"/>
                <w:sz w:val="14"/>
                <w:szCs w:val="14"/>
                <w:lang w:eastAsia="fr-FR"/>
              </w:rPr>
              <w:t>ALORS</w:t>
            </w: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 xml:space="preserve"> "</w:t>
            </w:r>
            <w:r w:rsidRPr="001E13B3">
              <w:rPr>
                <w:rFonts w:asciiTheme="minorBidi" w:hAnsiTheme="minorBidi" w:cstheme="minorBidi"/>
                <w:color w:val="00B050"/>
                <w:sz w:val="14"/>
                <w:szCs w:val="14"/>
              </w:rPr>
              <w:t>Rejected</w:t>
            </w: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"</w:t>
            </w:r>
          </w:p>
          <w:p w14:paraId="2F081C2B" w14:textId="77777777" w:rsidR="006A41EF" w:rsidRPr="001E13B3" w:rsidRDefault="006A41EF" w:rsidP="00CA3D84">
            <w:pPr>
              <w:rPr>
                <w:rFonts w:asciiTheme="minorBidi" w:hAnsiTheme="minorBidi" w:cstheme="minorBidi"/>
                <w:b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b/>
                <w:color w:val="000000"/>
                <w:sz w:val="14"/>
                <w:szCs w:val="14"/>
                <w:lang w:eastAsia="fr-FR"/>
              </w:rPr>
              <w:t>SINON</w:t>
            </w: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 xml:space="preserve"> "</w:t>
            </w:r>
            <w:r w:rsidRPr="001E13B3">
              <w:rPr>
                <w:rFonts w:asciiTheme="minorBidi" w:hAnsiTheme="minorBidi" w:cstheme="minorBidi"/>
                <w:color w:val="00B050"/>
                <w:sz w:val="14"/>
                <w:szCs w:val="14"/>
              </w:rPr>
              <w:t>Modified</w:t>
            </w: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"</w:t>
            </w:r>
          </w:p>
        </w:tc>
        <w:tc>
          <w:tcPr>
            <w:tcW w:w="2456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CB436E3" w14:textId="76BF4462" w:rsidR="006A41EF" w:rsidRPr="001E13B3" w:rsidRDefault="00874A7A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result.</w:t>
            </w:r>
            <w:r w:rsidR="006A41EF"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header.comment</w:t>
            </w:r>
          </w:p>
        </w:tc>
      </w:tr>
      <w:tr w:rsidR="006A41EF" w:rsidRPr="009D5C97" w14:paraId="4AA7E8D4" w14:textId="77777777" w:rsidTr="001A7756">
        <w:trPr>
          <w:cantSplit/>
          <w:trHeight w:val="283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BFBFBF" w:themeColor="background1" w:themeShade="BF"/>
              <w:right w:val="nil"/>
            </w:tcBorders>
            <w:vAlign w:val="center"/>
          </w:tcPr>
          <w:p w14:paraId="2DE19952" w14:textId="77777777" w:rsidR="006A41EF" w:rsidRPr="001E13B3" w:rsidRDefault="006A41EF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lastRenderedPageBreak/>
              <w:t>responseClass: "",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BFBFBF" w:themeColor="background1" w:themeShade="BF"/>
              <w:right w:val="nil"/>
            </w:tcBorders>
            <w:vAlign w:val="center"/>
          </w:tcPr>
          <w:p w14:paraId="42C39DE1" w14:textId="77777777" w:rsidR="006A41EF" w:rsidRPr="001E13B3" w:rsidRDefault="006A41EF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ResponseClass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658C9854" w14:textId="77777777" w:rsidR="006A41EF" w:rsidRPr="001E13B3" w:rsidRDefault="006A41EF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RESP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DBCB551" w14:textId="1CCF5682" w:rsidR="006A41EF" w:rsidRPr="001E13B3" w:rsidRDefault="006E114B" w:rsidP="00CA3D84">
            <w:pPr>
              <w:jc w:val="center"/>
              <w:rPr>
                <w:rFonts w:asciiTheme="minorBidi" w:hAnsiTheme="minorBidi" w:cstheme="minorBidi"/>
                <w:b/>
                <w:color w:val="00B050"/>
                <w:sz w:val="14"/>
                <w:szCs w:val="14"/>
              </w:rPr>
            </w:pPr>
            <w:r w:rsidRPr="00EB7433">
              <w:rPr>
                <w:rFonts w:asciiTheme="minorBidi" w:hAnsiTheme="minorBidi" w:cstheme="minorBidi"/>
                <w:b/>
                <w:bCs/>
                <w:color w:val="00B050"/>
                <w:sz w:val="14"/>
                <w:szCs w:val="14"/>
              </w:rPr>
              <w:t>O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B84C65C" w14:textId="209D3AED" w:rsidR="006A41EF" w:rsidRPr="001E13B3" w:rsidRDefault="006E114B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b/>
                <w:bCs/>
                <w:color w:val="000000"/>
                <w:sz w:val="14"/>
                <w:szCs w:val="14"/>
                <w:lang w:eastAsia="fr-FR"/>
              </w:rPr>
              <w:t>SI</w:t>
            </w: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 xml:space="preserve"> </w:t>
            </w:r>
            <w:r w:rsidR="00BE010E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[</w:t>
            </w:r>
            <w:r w:rsidR="00BE010E" w:rsidRPr="002F7447">
              <w:rPr>
                <w:rFonts w:asciiTheme="minorBidi" w:hAnsiTheme="minorBidi" w:cstheme="minorBidi"/>
                <w:b/>
                <w:bCs/>
                <w:color w:val="C00000"/>
                <w:sz w:val="14"/>
                <w:szCs w:val="14"/>
                <w:lang w:eastAsia="fr-FR"/>
              </w:rPr>
              <w:t>ECHK</w:t>
            </w:r>
            <w:r w:rsidR="00BE010E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 xml:space="preserve">] </w:t>
            </w:r>
            <w:r w:rsidR="00030D28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= </w:t>
            </w:r>
            <w:r w:rsidR="002F7447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"</w:t>
            </w:r>
            <w:r w:rsidR="00030D28" w:rsidRPr="002F7447">
              <w:rPr>
                <w:rFonts w:asciiTheme="minorBidi" w:hAnsiTheme="minorBidi" w:cstheme="minorBidi"/>
                <w:i/>
                <w:iCs/>
                <w:color w:val="7030A0"/>
                <w:sz w:val="14"/>
                <w:szCs w:val="14"/>
                <w:lang w:eastAsia="fr-FR"/>
              </w:rPr>
              <w:t>Header</w:t>
            </w:r>
            <w:r w:rsidR="002F7447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"</w:t>
            </w:r>
            <w:r w:rsidR="00030D28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 xml:space="preserve"> </w:t>
            </w:r>
            <w:r w:rsidRPr="001E13B3">
              <w:rPr>
                <w:rFonts w:asciiTheme="minorBidi" w:hAnsiTheme="minorBidi" w:cstheme="minorBidi"/>
                <w:b/>
                <w:bCs/>
                <w:color w:val="000000"/>
                <w:sz w:val="14"/>
                <w:szCs w:val="14"/>
                <w:lang w:eastAsia="fr-FR"/>
              </w:rPr>
              <w:t>ALORS</w:t>
            </w: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 xml:space="preserve"> </w:t>
            </w:r>
            <w:r w:rsidR="00030D28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 xml:space="preserve">remonter la </w:t>
            </w:r>
            <w:r w:rsidR="002F7447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première valeur du champ [</w:t>
            </w:r>
            <w:r w:rsidR="002F7447" w:rsidRPr="002F7447">
              <w:rPr>
                <w:rFonts w:asciiTheme="minorBidi" w:hAnsiTheme="minorBidi" w:cstheme="minorBidi"/>
                <w:b/>
                <w:bCs/>
                <w:color w:val="C00000"/>
                <w:sz w:val="14"/>
                <w:szCs w:val="14"/>
                <w:lang w:eastAsia="fr-FR"/>
              </w:rPr>
              <w:t>RESP</w:t>
            </w:r>
            <w:r w:rsidR="002F7447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 xml:space="preserve">] </w:t>
            </w:r>
            <w:r w:rsidR="00030D28" w:rsidRPr="00030D28">
              <w:rPr>
                <w:rFonts w:asciiTheme="minorBidi" w:hAnsiTheme="minorBidi" w:cstheme="minorBidi"/>
                <w:b/>
                <w:bCs/>
                <w:color w:val="000000"/>
                <w:sz w:val="14"/>
                <w:szCs w:val="14"/>
                <w:lang w:eastAsia="fr-FR"/>
              </w:rPr>
              <w:t>SINON</w:t>
            </w:r>
            <w:r w:rsidR="00030D28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 xml:space="preserve"> </w:t>
            </w: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Re</w:t>
            </w:r>
            <w:r w:rsidR="002F7447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mont</w:t>
            </w: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 xml:space="preserve">er </w:t>
            </w:r>
            <w:r w:rsidR="002F7447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champ</w:t>
            </w: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 xml:space="preserve"> vide</w:t>
            </w:r>
          </w:p>
        </w:tc>
        <w:tc>
          <w:tcPr>
            <w:tcW w:w="2456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4FF6D075" w14:textId="22AF5EC9" w:rsidR="006A41EF" w:rsidRPr="001E13B3" w:rsidRDefault="006E114B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result.</w:t>
            </w:r>
            <w:r w:rsidR="006A41EF"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header.responseClass</w:t>
            </w:r>
          </w:p>
        </w:tc>
      </w:tr>
      <w:tr w:rsidR="006A41EF" w:rsidRPr="009D5C97" w14:paraId="304E4D0D" w14:textId="77777777" w:rsidTr="001A7756">
        <w:trPr>
          <w:cantSplit/>
          <w:trHeight w:val="283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BFBFBF" w:themeColor="background1" w:themeShade="BF"/>
              <w:right w:val="nil"/>
            </w:tcBorders>
            <w:vAlign w:val="center"/>
          </w:tcPr>
          <w:p w14:paraId="445643DA" w14:textId="77777777" w:rsidR="006A41EF" w:rsidRPr="001E13B3" w:rsidRDefault="006A41EF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code: "",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BFBFBF" w:themeColor="background1" w:themeShade="BF"/>
              <w:right w:val="nil"/>
            </w:tcBorders>
            <w:vAlign w:val="center"/>
          </w:tcPr>
          <w:p w14:paraId="3C75ED91" w14:textId="77777777" w:rsidR="006A41EF" w:rsidRPr="001E13B3" w:rsidRDefault="006A41EF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Code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327B8AF" w14:textId="77777777" w:rsidR="006A41EF" w:rsidRPr="001E13B3" w:rsidRDefault="006A41EF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CODE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75E4BF5A" w14:textId="1C6753DA" w:rsidR="006A41EF" w:rsidRPr="001E13B3" w:rsidRDefault="006E114B" w:rsidP="00CA3D84">
            <w:pPr>
              <w:jc w:val="center"/>
              <w:rPr>
                <w:rFonts w:asciiTheme="minorBidi" w:hAnsiTheme="minorBidi" w:cstheme="minorBidi"/>
                <w:b/>
                <w:color w:val="00B050"/>
                <w:sz w:val="14"/>
                <w:szCs w:val="14"/>
              </w:rPr>
            </w:pPr>
            <w:r w:rsidRPr="00EB7433">
              <w:rPr>
                <w:rFonts w:asciiTheme="minorBidi" w:hAnsiTheme="minorBidi" w:cstheme="minorBidi"/>
                <w:b/>
                <w:bCs/>
                <w:color w:val="00B050"/>
                <w:sz w:val="14"/>
                <w:szCs w:val="14"/>
              </w:rPr>
              <w:t>O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638DDF39" w14:textId="7548D5C4" w:rsidR="006A41EF" w:rsidRPr="001E13B3" w:rsidRDefault="00D807F2" w:rsidP="00CA3D84">
            <w:pPr>
              <w:rPr>
                <w:rFonts w:asciiTheme="minorBidi" w:hAnsiTheme="minorBidi" w:cstheme="minorBidi"/>
                <w:b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b/>
                <w:bCs/>
                <w:color w:val="000000"/>
                <w:sz w:val="14"/>
                <w:szCs w:val="14"/>
                <w:lang w:eastAsia="fr-FR"/>
              </w:rPr>
              <w:t>SI</w:t>
            </w: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 xml:space="preserve"> </w:t>
            </w:r>
            <w: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[</w:t>
            </w:r>
            <w:r w:rsidRPr="002F7447">
              <w:rPr>
                <w:rFonts w:asciiTheme="minorBidi" w:hAnsiTheme="minorBidi" w:cstheme="minorBidi"/>
                <w:b/>
                <w:bCs/>
                <w:color w:val="C00000"/>
                <w:sz w:val="14"/>
                <w:szCs w:val="14"/>
                <w:lang w:eastAsia="fr-FR"/>
              </w:rPr>
              <w:t>ECHK</w:t>
            </w:r>
            <w: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] = "</w:t>
            </w:r>
            <w:r w:rsidRPr="002F7447">
              <w:rPr>
                <w:rFonts w:asciiTheme="minorBidi" w:hAnsiTheme="minorBidi" w:cstheme="minorBidi"/>
                <w:i/>
                <w:iCs/>
                <w:color w:val="7030A0"/>
                <w:sz w:val="14"/>
                <w:szCs w:val="14"/>
                <w:lang w:eastAsia="fr-FR"/>
              </w:rPr>
              <w:t>Header</w:t>
            </w:r>
            <w: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 xml:space="preserve">" </w:t>
            </w:r>
            <w:r w:rsidRPr="001E13B3">
              <w:rPr>
                <w:rFonts w:asciiTheme="minorBidi" w:hAnsiTheme="minorBidi" w:cstheme="minorBidi"/>
                <w:b/>
                <w:bCs/>
                <w:color w:val="000000"/>
                <w:sz w:val="14"/>
                <w:szCs w:val="14"/>
                <w:lang w:eastAsia="fr-FR"/>
              </w:rPr>
              <w:t>ALORS</w:t>
            </w: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 xml:space="preserve"> </w:t>
            </w:r>
            <w: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remonter la première valeur du champ [</w:t>
            </w:r>
            <w:r>
              <w:rPr>
                <w:rFonts w:asciiTheme="minorBidi" w:hAnsiTheme="minorBidi" w:cstheme="minorBidi"/>
                <w:b/>
                <w:bCs/>
                <w:color w:val="C00000"/>
                <w:sz w:val="14"/>
                <w:szCs w:val="14"/>
                <w:lang w:eastAsia="fr-FR"/>
              </w:rPr>
              <w:t>COD</w:t>
            </w:r>
            <w:r w:rsidRPr="002F7447">
              <w:rPr>
                <w:rFonts w:asciiTheme="minorBidi" w:hAnsiTheme="minorBidi" w:cstheme="minorBidi"/>
                <w:b/>
                <w:bCs/>
                <w:color w:val="C00000"/>
                <w:sz w:val="14"/>
                <w:szCs w:val="14"/>
                <w:lang w:eastAsia="fr-FR"/>
              </w:rPr>
              <w:t>E</w:t>
            </w:r>
            <w: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 xml:space="preserve">] </w:t>
            </w:r>
            <w:r w:rsidRPr="00030D28">
              <w:rPr>
                <w:rFonts w:asciiTheme="minorBidi" w:hAnsiTheme="minorBidi" w:cstheme="minorBidi"/>
                <w:b/>
                <w:bCs/>
                <w:color w:val="000000"/>
                <w:sz w:val="14"/>
                <w:szCs w:val="14"/>
                <w:lang w:eastAsia="fr-FR"/>
              </w:rPr>
              <w:t>SINON</w:t>
            </w:r>
            <w: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 xml:space="preserve"> </w:t>
            </w: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Re</w:t>
            </w:r>
            <w: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mont</w:t>
            </w: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 xml:space="preserve">er </w:t>
            </w:r>
            <w: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champ</w:t>
            </w: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 xml:space="preserve"> vide</w:t>
            </w:r>
          </w:p>
        </w:tc>
        <w:tc>
          <w:tcPr>
            <w:tcW w:w="2456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68AC2D2F" w14:textId="3CD4102C" w:rsidR="006A41EF" w:rsidRPr="001E13B3" w:rsidRDefault="006E114B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result.</w:t>
            </w:r>
            <w:r w:rsidR="006A41EF"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header.code</w:t>
            </w:r>
          </w:p>
        </w:tc>
      </w:tr>
      <w:tr w:rsidR="006A41EF" w:rsidRPr="009D5C97" w14:paraId="2B970638" w14:textId="77777777" w:rsidTr="001A7756">
        <w:trPr>
          <w:cantSplit/>
          <w:trHeight w:val="283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BFBFBF" w:themeColor="background1" w:themeShade="BF"/>
              <w:right w:val="nil"/>
            </w:tcBorders>
            <w:vAlign w:val="center"/>
          </w:tcPr>
          <w:p w14:paraId="4E1E7984" w14:textId="77777777" w:rsidR="006A41EF" w:rsidRPr="001E13B3" w:rsidRDefault="006A41EF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type: "",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BFBFBF" w:themeColor="background1" w:themeShade="BF"/>
              <w:right w:val="nil"/>
            </w:tcBorders>
            <w:vAlign w:val="center"/>
          </w:tcPr>
          <w:p w14:paraId="02288A22" w14:textId="77777777" w:rsidR="006A41EF" w:rsidRPr="001E13B3" w:rsidRDefault="006A41EF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Type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6847F146" w14:textId="77777777" w:rsidR="006A41EF" w:rsidRPr="001E13B3" w:rsidRDefault="006A41EF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TYPE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AFFE9BE" w14:textId="3B920B69" w:rsidR="006A41EF" w:rsidRPr="001E13B3" w:rsidRDefault="006E114B" w:rsidP="00CA3D84">
            <w:pPr>
              <w:jc w:val="center"/>
              <w:rPr>
                <w:rFonts w:asciiTheme="minorBidi" w:hAnsiTheme="minorBidi" w:cstheme="minorBidi"/>
                <w:b/>
                <w:color w:val="00B050"/>
                <w:sz w:val="14"/>
                <w:szCs w:val="14"/>
              </w:rPr>
            </w:pPr>
            <w:r w:rsidRPr="00EB7433">
              <w:rPr>
                <w:rFonts w:asciiTheme="minorBidi" w:hAnsiTheme="minorBidi" w:cstheme="minorBidi"/>
                <w:b/>
                <w:bCs/>
                <w:color w:val="00B050"/>
                <w:sz w:val="14"/>
                <w:szCs w:val="14"/>
              </w:rPr>
              <w:t>O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6B6EA4D" w14:textId="303FDBC5" w:rsidR="006A41EF" w:rsidRPr="001E13B3" w:rsidRDefault="00D807F2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b/>
                <w:bCs/>
                <w:color w:val="000000"/>
                <w:sz w:val="14"/>
                <w:szCs w:val="14"/>
                <w:lang w:eastAsia="fr-FR"/>
              </w:rPr>
              <w:t>SI</w:t>
            </w: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 xml:space="preserve"> </w:t>
            </w:r>
            <w: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[</w:t>
            </w:r>
            <w:r w:rsidRPr="002F7447">
              <w:rPr>
                <w:rFonts w:asciiTheme="minorBidi" w:hAnsiTheme="minorBidi" w:cstheme="minorBidi"/>
                <w:b/>
                <w:bCs/>
                <w:color w:val="C00000"/>
                <w:sz w:val="14"/>
                <w:szCs w:val="14"/>
                <w:lang w:eastAsia="fr-FR"/>
              </w:rPr>
              <w:t>ECHK</w:t>
            </w:r>
            <w: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] = "</w:t>
            </w:r>
            <w:r w:rsidRPr="002F7447">
              <w:rPr>
                <w:rFonts w:asciiTheme="minorBidi" w:hAnsiTheme="minorBidi" w:cstheme="minorBidi"/>
                <w:i/>
                <w:iCs/>
                <w:color w:val="7030A0"/>
                <w:sz w:val="14"/>
                <w:szCs w:val="14"/>
                <w:lang w:eastAsia="fr-FR"/>
              </w:rPr>
              <w:t>Header</w:t>
            </w:r>
            <w: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 xml:space="preserve">" </w:t>
            </w:r>
            <w:r w:rsidRPr="001E13B3">
              <w:rPr>
                <w:rFonts w:asciiTheme="minorBidi" w:hAnsiTheme="minorBidi" w:cstheme="minorBidi"/>
                <w:b/>
                <w:bCs/>
                <w:color w:val="000000"/>
                <w:sz w:val="14"/>
                <w:szCs w:val="14"/>
                <w:lang w:eastAsia="fr-FR"/>
              </w:rPr>
              <w:t>ALORS</w:t>
            </w: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 xml:space="preserve"> </w:t>
            </w:r>
            <w: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remonter la première valeur du champ [</w:t>
            </w:r>
            <w:r>
              <w:rPr>
                <w:rFonts w:asciiTheme="minorBidi" w:hAnsiTheme="minorBidi" w:cstheme="minorBidi"/>
                <w:b/>
                <w:bCs/>
                <w:color w:val="C00000"/>
                <w:sz w:val="14"/>
                <w:szCs w:val="14"/>
                <w:lang w:eastAsia="fr-FR"/>
              </w:rPr>
              <w:t>TY</w:t>
            </w:r>
            <w:r w:rsidRPr="002F7447">
              <w:rPr>
                <w:rFonts w:asciiTheme="minorBidi" w:hAnsiTheme="minorBidi" w:cstheme="minorBidi"/>
                <w:b/>
                <w:bCs/>
                <w:color w:val="C00000"/>
                <w:sz w:val="14"/>
                <w:szCs w:val="14"/>
                <w:lang w:eastAsia="fr-FR"/>
              </w:rPr>
              <w:t>P</w:t>
            </w:r>
            <w:r>
              <w:rPr>
                <w:rFonts w:asciiTheme="minorBidi" w:hAnsiTheme="minorBidi" w:cstheme="minorBidi"/>
                <w:b/>
                <w:bCs/>
                <w:color w:val="C00000"/>
                <w:sz w:val="14"/>
                <w:szCs w:val="14"/>
                <w:lang w:eastAsia="fr-FR"/>
              </w:rPr>
              <w:t>E</w:t>
            </w:r>
            <w: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 xml:space="preserve">] </w:t>
            </w:r>
            <w:r w:rsidRPr="00030D28">
              <w:rPr>
                <w:rFonts w:asciiTheme="minorBidi" w:hAnsiTheme="minorBidi" w:cstheme="minorBidi"/>
                <w:b/>
                <w:bCs/>
                <w:color w:val="000000"/>
                <w:sz w:val="14"/>
                <w:szCs w:val="14"/>
                <w:lang w:eastAsia="fr-FR"/>
              </w:rPr>
              <w:t>SINON</w:t>
            </w:r>
            <w: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 xml:space="preserve"> </w:t>
            </w: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Re</w:t>
            </w:r>
            <w: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mont</w:t>
            </w: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 xml:space="preserve">er </w:t>
            </w:r>
            <w: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champ</w:t>
            </w: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 xml:space="preserve"> vide</w:t>
            </w:r>
          </w:p>
        </w:tc>
        <w:tc>
          <w:tcPr>
            <w:tcW w:w="2456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795742F" w14:textId="2E7D48F1" w:rsidR="006A41EF" w:rsidRPr="001E13B3" w:rsidRDefault="006E114B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result.</w:t>
            </w:r>
            <w:r w:rsidR="006A41EF"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header.type</w:t>
            </w:r>
          </w:p>
        </w:tc>
      </w:tr>
      <w:tr w:rsidR="006A41EF" w:rsidRPr="009D5C97" w14:paraId="33172795" w14:textId="77777777" w:rsidTr="001A7756">
        <w:trPr>
          <w:cantSplit/>
          <w:trHeight w:val="283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47AE6A89" w14:textId="77777777" w:rsidR="006A41EF" w:rsidRPr="001E13B3" w:rsidRDefault="006A41EF" w:rsidP="00CA3D84">
            <w:pPr>
              <w:rPr>
                <w:rFonts w:asciiTheme="minorBidi" w:hAnsiTheme="minorBidi" w:cstheme="minorBidi"/>
                <w:b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text: "",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0939F0E0" w14:textId="77777777" w:rsidR="006A41EF" w:rsidRPr="001E13B3" w:rsidRDefault="006A41EF" w:rsidP="00CA3D84">
            <w:pPr>
              <w:rPr>
                <w:rFonts w:asciiTheme="minorBidi" w:hAnsiTheme="minorBidi" w:cstheme="minorBidi"/>
                <w:b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Text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  <w:hideMark/>
          </w:tcPr>
          <w:p w14:paraId="0EDA7275" w14:textId="77777777" w:rsidR="006A41EF" w:rsidRPr="001E13B3" w:rsidRDefault="006A41EF" w:rsidP="00CA3D84">
            <w:pPr>
              <w:rPr>
                <w:rFonts w:asciiTheme="minorBidi" w:hAnsiTheme="minorBidi" w:cstheme="minorBidi"/>
                <w:b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TEXT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  <w:hideMark/>
          </w:tcPr>
          <w:p w14:paraId="6D65A501" w14:textId="011A469A" w:rsidR="006A41EF" w:rsidRPr="001E13B3" w:rsidRDefault="006E114B" w:rsidP="00CA3D84">
            <w:pPr>
              <w:jc w:val="center"/>
              <w:rPr>
                <w:rFonts w:asciiTheme="minorBidi" w:hAnsiTheme="minorBidi" w:cstheme="minorBidi"/>
                <w:b/>
                <w:color w:val="000000"/>
                <w:sz w:val="14"/>
                <w:szCs w:val="14"/>
                <w:lang w:eastAsia="fr-FR"/>
              </w:rPr>
            </w:pPr>
            <w:r w:rsidRPr="00EB7433">
              <w:rPr>
                <w:rFonts w:asciiTheme="minorBidi" w:hAnsiTheme="minorBidi" w:cstheme="minorBidi"/>
                <w:b/>
                <w:bCs/>
                <w:color w:val="00B050"/>
                <w:sz w:val="14"/>
                <w:szCs w:val="14"/>
              </w:rPr>
              <w:t>O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  <w:hideMark/>
          </w:tcPr>
          <w:p w14:paraId="6F780189" w14:textId="6314A990" w:rsidR="006A41EF" w:rsidRPr="001E13B3" w:rsidRDefault="00D807F2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b/>
                <w:bCs/>
                <w:color w:val="000000"/>
                <w:sz w:val="14"/>
                <w:szCs w:val="14"/>
                <w:lang w:eastAsia="fr-FR"/>
              </w:rPr>
              <w:t>SI</w:t>
            </w: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 xml:space="preserve"> </w:t>
            </w:r>
            <w: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[</w:t>
            </w:r>
            <w:r w:rsidRPr="002F7447">
              <w:rPr>
                <w:rFonts w:asciiTheme="minorBidi" w:hAnsiTheme="minorBidi" w:cstheme="minorBidi"/>
                <w:b/>
                <w:bCs/>
                <w:color w:val="C00000"/>
                <w:sz w:val="14"/>
                <w:szCs w:val="14"/>
                <w:lang w:eastAsia="fr-FR"/>
              </w:rPr>
              <w:t>ECHK</w:t>
            </w:r>
            <w: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] = "</w:t>
            </w:r>
            <w:r w:rsidRPr="002F7447">
              <w:rPr>
                <w:rFonts w:asciiTheme="minorBidi" w:hAnsiTheme="minorBidi" w:cstheme="minorBidi"/>
                <w:i/>
                <w:iCs/>
                <w:color w:val="7030A0"/>
                <w:sz w:val="14"/>
                <w:szCs w:val="14"/>
                <w:lang w:eastAsia="fr-FR"/>
              </w:rPr>
              <w:t>Header</w:t>
            </w:r>
            <w: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 xml:space="preserve">" </w:t>
            </w:r>
            <w:r w:rsidRPr="001E13B3">
              <w:rPr>
                <w:rFonts w:asciiTheme="minorBidi" w:hAnsiTheme="minorBidi" w:cstheme="minorBidi"/>
                <w:b/>
                <w:bCs/>
                <w:color w:val="000000"/>
                <w:sz w:val="14"/>
                <w:szCs w:val="14"/>
                <w:lang w:eastAsia="fr-FR"/>
              </w:rPr>
              <w:t>ALORS</w:t>
            </w: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 xml:space="preserve"> </w:t>
            </w:r>
            <w: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remonter la première valeur du champ [</w:t>
            </w:r>
            <w:r>
              <w:rPr>
                <w:rFonts w:asciiTheme="minorBidi" w:hAnsiTheme="minorBidi" w:cstheme="minorBidi"/>
                <w:b/>
                <w:bCs/>
                <w:color w:val="C00000"/>
                <w:sz w:val="14"/>
                <w:szCs w:val="14"/>
                <w:lang w:eastAsia="fr-FR"/>
              </w:rPr>
              <w:t>T</w:t>
            </w:r>
            <w:r w:rsidRPr="002F7447">
              <w:rPr>
                <w:rFonts w:asciiTheme="minorBidi" w:hAnsiTheme="minorBidi" w:cstheme="minorBidi"/>
                <w:b/>
                <w:bCs/>
                <w:color w:val="C00000"/>
                <w:sz w:val="14"/>
                <w:szCs w:val="14"/>
                <w:lang w:eastAsia="fr-FR"/>
              </w:rPr>
              <w:t>E</w:t>
            </w:r>
            <w:r>
              <w:rPr>
                <w:rFonts w:asciiTheme="minorBidi" w:hAnsiTheme="minorBidi" w:cstheme="minorBidi"/>
                <w:b/>
                <w:bCs/>
                <w:color w:val="C00000"/>
                <w:sz w:val="14"/>
                <w:szCs w:val="14"/>
                <w:lang w:eastAsia="fr-FR"/>
              </w:rPr>
              <w:t>XT</w:t>
            </w:r>
            <w: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 xml:space="preserve">] </w:t>
            </w:r>
            <w:r w:rsidRPr="00030D28">
              <w:rPr>
                <w:rFonts w:asciiTheme="minorBidi" w:hAnsiTheme="minorBidi" w:cstheme="minorBidi"/>
                <w:b/>
                <w:bCs/>
                <w:color w:val="000000"/>
                <w:sz w:val="14"/>
                <w:szCs w:val="14"/>
                <w:lang w:eastAsia="fr-FR"/>
              </w:rPr>
              <w:t>SINON</w:t>
            </w:r>
            <w: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 xml:space="preserve"> </w:t>
            </w: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Re</w:t>
            </w:r>
            <w: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mont</w:t>
            </w: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 xml:space="preserve">er </w:t>
            </w:r>
            <w: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champ</w:t>
            </w: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 xml:space="preserve"> vide</w:t>
            </w:r>
          </w:p>
        </w:tc>
        <w:tc>
          <w:tcPr>
            <w:tcW w:w="2456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  <w:hideMark/>
          </w:tcPr>
          <w:p w14:paraId="49D95ED0" w14:textId="1764210B" w:rsidR="006A41EF" w:rsidRPr="001E13B3" w:rsidRDefault="006E114B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result.</w:t>
            </w:r>
            <w:r w:rsidR="006A41EF"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header.text</w:t>
            </w:r>
          </w:p>
        </w:tc>
      </w:tr>
      <w:tr w:rsidR="006A41EF" w:rsidRPr="009D5C97" w14:paraId="5F7D34B4" w14:textId="77777777" w:rsidTr="002D461F">
        <w:trPr>
          <w:cantSplit/>
          <w:trHeight w:val="283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BFBFBF" w:themeColor="background1" w:themeShade="BF"/>
              <w:right w:val="nil"/>
            </w:tcBorders>
            <w:shd w:val="clear" w:color="auto" w:fill="D9D9D9" w:themeFill="background1" w:themeFillShade="D9"/>
            <w:vAlign w:val="center"/>
            <w:hideMark/>
          </w:tcPr>
          <w:p w14:paraId="7AE29351" w14:textId="77777777" w:rsidR="006A41EF" w:rsidRPr="001E13B3" w:rsidRDefault="006A41EF" w:rsidP="00CA3D84">
            <w:pPr>
              <w:rPr>
                <w:rFonts w:asciiTheme="minorBidi" w:hAnsiTheme="minorBidi" w:cstheme="minorBidi"/>
                <w:b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b/>
                <w:color w:val="000000"/>
                <w:sz w:val="14"/>
                <w:szCs w:val="14"/>
                <w:lang w:eastAsia="fr-FR"/>
              </w:rPr>
              <w:t>},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BFBFBF" w:themeColor="background1" w:themeShade="BF"/>
              <w:right w:val="nil"/>
            </w:tcBorders>
            <w:shd w:val="clear" w:color="auto" w:fill="D9D9D9" w:themeFill="background1" w:themeFillShade="D9"/>
            <w:vAlign w:val="center"/>
            <w:hideMark/>
          </w:tcPr>
          <w:p w14:paraId="613A9245" w14:textId="77777777" w:rsidR="006A41EF" w:rsidRPr="001E13B3" w:rsidRDefault="006A41EF" w:rsidP="00CA3D84">
            <w:pPr>
              <w:rPr>
                <w:rFonts w:asciiTheme="minorBidi" w:hAnsiTheme="minorBidi" w:cstheme="minorBidi"/>
                <w:b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b/>
                <w:color w:val="000000"/>
                <w:sz w:val="14"/>
                <w:szCs w:val="14"/>
                <w:lang w:eastAsia="fr-FR"/>
              </w:rPr>
              <w:t> 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BFBFBF" w:themeColor="background1" w:themeShade="BF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F0A470C" w14:textId="77777777" w:rsidR="006A41EF" w:rsidRPr="001E13B3" w:rsidRDefault="006A41EF" w:rsidP="00CA3D84">
            <w:pPr>
              <w:rPr>
                <w:rFonts w:asciiTheme="minorBidi" w:hAnsiTheme="minorBidi" w:cstheme="minorBidi"/>
                <w:b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b/>
                <w:color w:val="000000"/>
                <w:sz w:val="14"/>
                <w:szCs w:val="14"/>
                <w:lang w:eastAsia="fr-FR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8545300" w14:textId="77777777" w:rsidR="006A41EF" w:rsidRPr="001E13B3" w:rsidRDefault="006A41EF" w:rsidP="00CA3D84">
            <w:pPr>
              <w:jc w:val="center"/>
              <w:rPr>
                <w:rFonts w:asciiTheme="minorBidi" w:hAnsiTheme="minorBidi" w:cstheme="minorBidi"/>
                <w:b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b/>
                <w:color w:val="000000"/>
                <w:sz w:val="14"/>
                <w:szCs w:val="14"/>
                <w:lang w:eastAsia="fr-FR"/>
              </w:rPr>
              <w:t>1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6011752" w14:textId="77777777" w:rsidR="006A41EF" w:rsidRPr="001E13B3" w:rsidRDefault="006A41EF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 </w:t>
            </w:r>
          </w:p>
        </w:tc>
        <w:tc>
          <w:tcPr>
            <w:tcW w:w="2456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82A07E1" w14:textId="77777777" w:rsidR="006A41EF" w:rsidRPr="001E13B3" w:rsidRDefault="006A41EF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 </w:t>
            </w:r>
          </w:p>
        </w:tc>
      </w:tr>
      <w:tr w:rsidR="006A41EF" w:rsidRPr="009D5C97" w14:paraId="4F005A06" w14:textId="77777777" w:rsidTr="002D461F">
        <w:trPr>
          <w:cantSplit/>
          <w:trHeight w:val="397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BFBFBF" w:themeColor="background1" w:themeShade="BF"/>
              <w:right w:val="nil"/>
            </w:tcBorders>
            <w:shd w:val="clear" w:color="auto" w:fill="D9D9D9" w:themeFill="background1" w:themeFillShade="D9"/>
            <w:vAlign w:val="center"/>
            <w:hideMark/>
          </w:tcPr>
          <w:p w14:paraId="182671E0" w14:textId="77777777" w:rsidR="006A41EF" w:rsidRPr="001E13B3" w:rsidRDefault="006A41EF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b/>
                <w:color w:val="000000" w:themeColor="text1"/>
                <w:sz w:val="14"/>
                <w:szCs w:val="14"/>
                <w:lang w:eastAsia="fr-FR"/>
              </w:rPr>
              <w:t>"lines":{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BFBFBF" w:themeColor="background1" w:themeShade="BF"/>
              <w:right w:val="nil"/>
            </w:tcBorders>
            <w:shd w:val="clear" w:color="auto" w:fill="D9D9D9" w:themeFill="background1" w:themeFillShade="D9"/>
            <w:vAlign w:val="center"/>
            <w:hideMark/>
          </w:tcPr>
          <w:p w14:paraId="15EB4BC9" w14:textId="77777777" w:rsidR="006A41EF" w:rsidRPr="001E13B3" w:rsidRDefault="006A41EF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b/>
                <w:color w:val="000000"/>
                <w:sz w:val="14"/>
                <w:szCs w:val="14"/>
                <w:lang w:eastAsia="fr-FR"/>
              </w:rPr>
              <w:t> 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BFBFBF" w:themeColor="background1" w:themeShade="BF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EC71457" w14:textId="77777777" w:rsidR="006A41EF" w:rsidRPr="001E13B3" w:rsidRDefault="006A41EF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b/>
                <w:color w:val="000000"/>
                <w:sz w:val="14"/>
                <w:szCs w:val="14"/>
                <w:lang w:eastAsia="fr-FR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66441E5" w14:textId="77777777" w:rsidR="006A41EF" w:rsidRPr="001E13B3" w:rsidRDefault="006A41EF" w:rsidP="00CA3D84">
            <w:pPr>
              <w:jc w:val="center"/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b/>
                <w:color w:val="000000"/>
                <w:sz w:val="14"/>
                <w:szCs w:val="14"/>
                <w:lang w:eastAsia="fr-FR"/>
              </w:rPr>
              <w:t>M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F40C46F" w14:textId="77777777" w:rsidR="006A41EF" w:rsidRPr="001E13B3" w:rsidRDefault="006A41EF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 </w:t>
            </w:r>
          </w:p>
        </w:tc>
        <w:tc>
          <w:tcPr>
            <w:tcW w:w="2456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C23A868" w14:textId="732BB68C" w:rsidR="006A41EF" w:rsidRPr="001E13B3" w:rsidRDefault="0099592F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result.</w:t>
            </w:r>
            <w:r w:rsidR="006A41EF"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lines</w:t>
            </w:r>
          </w:p>
        </w:tc>
      </w:tr>
      <w:tr w:rsidR="006A41EF" w:rsidRPr="009D5C97" w14:paraId="764FA586" w14:textId="77777777" w:rsidTr="002D461F">
        <w:trPr>
          <w:cantSplit/>
          <w:trHeight w:val="567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697E78E6" w14:textId="77777777" w:rsidR="006A41EF" w:rsidRPr="001E13B3" w:rsidRDefault="006A41EF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"lineNumber": "",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33F1099D" w14:textId="77777777" w:rsidR="006A41EF" w:rsidRPr="001E13B3" w:rsidRDefault="006A41EF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Numero ligne commande client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  <w:hideMark/>
          </w:tcPr>
          <w:p w14:paraId="410AA1C1" w14:textId="7726C4F7" w:rsidR="006A41EF" w:rsidRPr="001E13B3" w:rsidRDefault="006A41EF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LNUM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  <w:hideMark/>
          </w:tcPr>
          <w:p w14:paraId="4FEC3B29" w14:textId="3023330D" w:rsidR="006A41EF" w:rsidRPr="001E13B3" w:rsidRDefault="0086004C" w:rsidP="00CA3D84">
            <w:pPr>
              <w:jc w:val="center"/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EB7433">
              <w:rPr>
                <w:rFonts w:asciiTheme="minorBidi" w:hAnsiTheme="minorBidi" w:cstheme="minorBidi"/>
                <w:b/>
                <w:bCs/>
                <w:color w:val="00B050"/>
                <w:sz w:val="14"/>
                <w:szCs w:val="14"/>
              </w:rPr>
              <w:t>O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  <w:hideMark/>
          </w:tcPr>
          <w:p w14:paraId="34A669C3" w14:textId="2DE2EA39" w:rsidR="006A41EF" w:rsidRPr="001E13B3" w:rsidRDefault="00EA33C1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Renvoyer la valeur de « </w:t>
            </w:r>
            <w:r w:rsidRPr="001E13B3">
              <w:rPr>
                <w:rFonts w:asciiTheme="minorBidi" w:hAnsiTheme="minorBidi" w:cstheme="minorBidi"/>
                <w:i/>
                <w:iCs/>
                <w:color w:val="7030A0"/>
                <w:sz w:val="14"/>
                <w:szCs w:val="14"/>
                <w:lang w:eastAsia="fr-FR"/>
              </w:rPr>
              <w:t>request.</w:t>
            </w:r>
            <w:r w:rsidR="004D4567" w:rsidRPr="004D4567">
              <w:rPr>
                <w:rFonts w:asciiTheme="minorBidi" w:hAnsiTheme="minorBidi" w:cstheme="minorBidi"/>
                <w:i/>
                <w:iCs/>
                <w:color w:val="7030A0"/>
                <w:sz w:val="14"/>
                <w:szCs w:val="14"/>
                <w:lang w:eastAsia="fr-FR"/>
              </w:rPr>
              <w:t>lines.lineNumber</w:t>
            </w:r>
            <w:r w:rsidR="00B66F7F">
              <w:rPr>
                <w:rFonts w:asciiTheme="minorBidi" w:hAnsiTheme="minorBidi" w:cstheme="minorBidi"/>
                <w:i/>
                <w:iCs/>
                <w:color w:val="7030A0"/>
                <w:sz w:val="14"/>
                <w:szCs w:val="14"/>
                <w:lang w:eastAsia="fr-FR"/>
              </w:rPr>
              <w:t xml:space="preserve"> </w:t>
            </w:r>
            <w:r w:rsidRPr="001E13B3">
              <w:rPr>
                <w:rFonts w:asciiTheme="minorBidi" w:hAnsiTheme="minorBidi" w:cstheme="minorBidi"/>
                <w:sz w:val="14"/>
                <w:szCs w:val="14"/>
                <w:lang w:eastAsia="fr-FR"/>
              </w:rPr>
              <w:t>»</w:t>
            </w:r>
          </w:p>
        </w:tc>
        <w:tc>
          <w:tcPr>
            <w:tcW w:w="2456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  <w:hideMark/>
          </w:tcPr>
          <w:p w14:paraId="42349547" w14:textId="6F07129E" w:rsidR="006A41EF" w:rsidRPr="001E13B3" w:rsidRDefault="0099592F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result.</w:t>
            </w:r>
            <w:r w:rsidR="006A41EF"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lines.lineNumber</w:t>
            </w:r>
          </w:p>
        </w:tc>
      </w:tr>
      <w:tr w:rsidR="006A41EF" w:rsidRPr="009D5C97" w14:paraId="0E79F50A" w14:textId="77777777" w:rsidTr="00E27281">
        <w:trPr>
          <w:cantSplit/>
          <w:trHeight w:val="283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6EC1DC94" w14:textId="77777777" w:rsidR="006A41EF" w:rsidRPr="001E13B3" w:rsidRDefault="006A41EF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"comment": "",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1E381E77" w14:textId="77777777" w:rsidR="006A41EF" w:rsidRPr="001E13B3" w:rsidRDefault="006A41EF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Commentaire de disponibilité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  <w:hideMark/>
          </w:tcPr>
          <w:p w14:paraId="69F58914" w14:textId="4DA625D9" w:rsidR="006A41EF" w:rsidRPr="001E13B3" w:rsidRDefault="002D461F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 </w:t>
            </w:r>
            <w:r w:rsidR="000F7CED" w:rsidRPr="000F7CED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LNTX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  <w:hideMark/>
          </w:tcPr>
          <w:p w14:paraId="0B98B9E8" w14:textId="745CEC47" w:rsidR="006A41EF" w:rsidRPr="001E13B3" w:rsidRDefault="0086004C" w:rsidP="00CA3D84">
            <w:pPr>
              <w:jc w:val="center"/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EB7433">
              <w:rPr>
                <w:rFonts w:asciiTheme="minorBidi" w:hAnsiTheme="minorBidi" w:cstheme="minorBidi"/>
                <w:b/>
                <w:bCs/>
                <w:color w:val="00B050"/>
                <w:sz w:val="14"/>
                <w:szCs w:val="14"/>
              </w:rPr>
              <w:t>O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  <w:hideMark/>
          </w:tcPr>
          <w:p w14:paraId="73825DA3" w14:textId="2A5951C0" w:rsidR="006A41EF" w:rsidRPr="001E13B3" w:rsidRDefault="00AA66E2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b/>
                <w:bCs/>
                <w:color w:val="000000"/>
                <w:sz w:val="14"/>
                <w:szCs w:val="14"/>
                <w:lang w:eastAsia="fr-FR"/>
              </w:rPr>
              <w:t>SI</w:t>
            </w: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 xml:space="preserve"> </w:t>
            </w:r>
            <w: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[</w:t>
            </w:r>
            <w:r w:rsidRPr="002F7447">
              <w:rPr>
                <w:rFonts w:asciiTheme="minorBidi" w:hAnsiTheme="minorBidi" w:cstheme="minorBidi"/>
                <w:b/>
                <w:bCs/>
                <w:color w:val="C00000"/>
                <w:sz w:val="14"/>
                <w:szCs w:val="14"/>
                <w:lang w:eastAsia="fr-FR"/>
              </w:rPr>
              <w:t>ECHK</w:t>
            </w:r>
            <w: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] = "</w:t>
            </w:r>
            <w:r w:rsidRPr="002F7447">
              <w:rPr>
                <w:rFonts w:asciiTheme="minorBidi" w:hAnsiTheme="minorBidi" w:cstheme="minorBidi"/>
                <w:i/>
                <w:iCs/>
                <w:color w:val="7030A0"/>
                <w:sz w:val="14"/>
                <w:szCs w:val="14"/>
                <w:lang w:eastAsia="fr-FR"/>
              </w:rPr>
              <w:t>Header</w:t>
            </w:r>
            <w: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 xml:space="preserve">" </w:t>
            </w:r>
            <w:r w:rsidRPr="001E13B3">
              <w:rPr>
                <w:rFonts w:asciiTheme="minorBidi" w:hAnsiTheme="minorBidi" w:cstheme="minorBidi"/>
                <w:b/>
                <w:bCs/>
                <w:color w:val="000000"/>
                <w:sz w:val="14"/>
                <w:szCs w:val="14"/>
                <w:lang w:eastAsia="fr-FR"/>
              </w:rPr>
              <w:t>ALORS</w:t>
            </w: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 xml:space="preserve"> </w:t>
            </w:r>
            <w:r w:rsidR="00FD5989"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"</w:t>
            </w:r>
            <w:r w:rsidR="00FD5989" w:rsidRPr="001E13B3">
              <w:rPr>
                <w:rFonts w:asciiTheme="minorBidi" w:hAnsiTheme="minorBidi" w:cstheme="minorBidi"/>
                <w:color w:val="00B050"/>
                <w:sz w:val="14"/>
                <w:szCs w:val="14"/>
              </w:rPr>
              <w:t>Rejected</w:t>
            </w:r>
            <w:r w:rsidR="00FD5989"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"</w:t>
            </w:r>
          </w:p>
        </w:tc>
        <w:tc>
          <w:tcPr>
            <w:tcW w:w="2456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  <w:hideMark/>
          </w:tcPr>
          <w:p w14:paraId="5549E243" w14:textId="373357C9" w:rsidR="006A41EF" w:rsidRPr="001E13B3" w:rsidRDefault="0099592F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result.</w:t>
            </w:r>
            <w:r w:rsidR="006A41EF"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lines.comment</w:t>
            </w:r>
          </w:p>
        </w:tc>
      </w:tr>
      <w:tr w:rsidR="006A41EF" w:rsidRPr="009D5C97" w14:paraId="23AB052A" w14:textId="77777777" w:rsidTr="002D461F">
        <w:trPr>
          <w:cantSplit/>
          <w:trHeight w:val="283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41089E55" w14:textId="77777777" w:rsidR="006A41EF" w:rsidRPr="001E13B3" w:rsidRDefault="006A41EF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"itemNumber": "",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02AEE9D7" w14:textId="77777777" w:rsidR="006A41EF" w:rsidRPr="001E13B3" w:rsidRDefault="006A41EF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Code Article M3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  <w:hideMark/>
          </w:tcPr>
          <w:p w14:paraId="0B4D911C" w14:textId="77777777" w:rsidR="006A41EF" w:rsidRPr="001E13B3" w:rsidRDefault="006A41EF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ITNO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  <w:hideMark/>
          </w:tcPr>
          <w:p w14:paraId="39C494E6" w14:textId="77777777" w:rsidR="006A41EF" w:rsidRPr="001E13B3" w:rsidRDefault="006A41EF" w:rsidP="00CA3D84">
            <w:pPr>
              <w:jc w:val="center"/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b/>
                <w:color w:val="FF0000"/>
                <w:sz w:val="14"/>
                <w:szCs w:val="14"/>
              </w:rPr>
              <w:t>N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  <w:hideMark/>
          </w:tcPr>
          <w:p w14:paraId="68FCC436" w14:textId="5550D470" w:rsidR="006A41EF" w:rsidRPr="001E13B3" w:rsidRDefault="006A41EF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</w:p>
        </w:tc>
        <w:tc>
          <w:tcPr>
            <w:tcW w:w="2456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  <w:hideMark/>
          </w:tcPr>
          <w:p w14:paraId="5A2A4BCE" w14:textId="47BB9150" w:rsidR="006A41EF" w:rsidRPr="001E13B3" w:rsidRDefault="0099592F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result.</w:t>
            </w:r>
            <w:r w:rsidR="006A41EF"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lines.itemNumber</w:t>
            </w:r>
          </w:p>
        </w:tc>
      </w:tr>
      <w:tr w:rsidR="006A41EF" w:rsidRPr="009D5C97" w14:paraId="5BBE59D2" w14:textId="77777777" w:rsidTr="002D461F">
        <w:trPr>
          <w:cantSplit/>
          <w:trHeight w:val="283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44813106" w14:textId="77777777" w:rsidR="006A41EF" w:rsidRPr="001E13B3" w:rsidRDefault="006A41EF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"itemDescription":"",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2B429E8E" w14:textId="77777777" w:rsidR="006A41EF" w:rsidRPr="001E13B3" w:rsidRDefault="006A41EF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Description Article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  <w:hideMark/>
          </w:tcPr>
          <w:p w14:paraId="35C96C3A" w14:textId="1B86F4A0" w:rsidR="006A41EF" w:rsidRPr="001E13B3" w:rsidRDefault="006A41EF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commentRangeStart w:id="35"/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TEDS</w:t>
            </w:r>
            <w:commentRangeEnd w:id="35"/>
            <w:r w:rsidR="007E4E64" w:rsidRPr="001E13B3">
              <w:rPr>
                <w:rStyle w:val="CommentReference"/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commentReference w:id="35"/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  <w:hideMark/>
          </w:tcPr>
          <w:p w14:paraId="0B49C138" w14:textId="77777777" w:rsidR="006A41EF" w:rsidRPr="001E13B3" w:rsidRDefault="006A41EF" w:rsidP="00CA3D84">
            <w:pPr>
              <w:jc w:val="center"/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b/>
                <w:color w:val="FF0000"/>
                <w:sz w:val="14"/>
                <w:szCs w:val="14"/>
              </w:rPr>
              <w:t>N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  <w:hideMark/>
          </w:tcPr>
          <w:p w14:paraId="628B4F20" w14:textId="080EE1AF" w:rsidR="006A41EF" w:rsidRPr="001E13B3" w:rsidRDefault="006A41EF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</w:p>
        </w:tc>
        <w:tc>
          <w:tcPr>
            <w:tcW w:w="2456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  <w:hideMark/>
          </w:tcPr>
          <w:p w14:paraId="387781E1" w14:textId="01C274FF" w:rsidR="006A41EF" w:rsidRPr="001E13B3" w:rsidRDefault="0099592F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result.</w:t>
            </w:r>
            <w:r w:rsidR="006A41EF"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lines.itemDescription</w:t>
            </w:r>
          </w:p>
        </w:tc>
      </w:tr>
      <w:tr w:rsidR="006A41EF" w:rsidRPr="009D5C97" w14:paraId="50A6AA35" w14:textId="77777777" w:rsidTr="002D461F">
        <w:trPr>
          <w:cantSplit/>
          <w:trHeight w:val="283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08380F5E" w14:textId="77777777" w:rsidR="006A41EF" w:rsidRPr="001E13B3" w:rsidRDefault="006A41EF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"itemName": "",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69B23C52" w14:textId="77777777" w:rsidR="006A41EF" w:rsidRPr="001E13B3" w:rsidRDefault="006A41EF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Reference fournisseur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  <w:hideMark/>
          </w:tcPr>
          <w:p w14:paraId="75C11850" w14:textId="77777777" w:rsidR="006A41EF" w:rsidRPr="001E13B3" w:rsidRDefault="006A41EF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ITDS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  <w:hideMark/>
          </w:tcPr>
          <w:p w14:paraId="0BCE9EF1" w14:textId="77777777" w:rsidR="006A41EF" w:rsidRPr="001E13B3" w:rsidRDefault="006A41EF" w:rsidP="00CA3D84">
            <w:pPr>
              <w:jc w:val="center"/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b/>
                <w:color w:val="FF0000"/>
                <w:sz w:val="14"/>
                <w:szCs w:val="14"/>
              </w:rPr>
              <w:t>N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  <w:hideMark/>
          </w:tcPr>
          <w:p w14:paraId="6ABBAFB7" w14:textId="3B45C605" w:rsidR="006A41EF" w:rsidRPr="001E13B3" w:rsidRDefault="006A41EF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</w:p>
        </w:tc>
        <w:tc>
          <w:tcPr>
            <w:tcW w:w="2456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  <w:hideMark/>
          </w:tcPr>
          <w:p w14:paraId="65964374" w14:textId="1C0F0054" w:rsidR="006A41EF" w:rsidRPr="001E13B3" w:rsidRDefault="0099592F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result.</w:t>
            </w:r>
            <w:r w:rsidR="006A41EF"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lines.itemName</w:t>
            </w:r>
          </w:p>
        </w:tc>
      </w:tr>
      <w:tr w:rsidR="006A41EF" w:rsidRPr="009D5C97" w14:paraId="0115DF9A" w14:textId="77777777" w:rsidTr="002D461F">
        <w:trPr>
          <w:cantSplit/>
          <w:trHeight w:val="283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3CAA7D0E" w14:textId="77777777" w:rsidR="006A41EF" w:rsidRPr="001E13B3" w:rsidRDefault="006A41EF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"EAN": "",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738C515B" w14:textId="77777777" w:rsidR="006A41EF" w:rsidRPr="001E13B3" w:rsidRDefault="006A41EF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Code EAN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  <w:hideMark/>
          </w:tcPr>
          <w:p w14:paraId="691A1701" w14:textId="7278464D" w:rsidR="006A41EF" w:rsidRPr="001E13B3" w:rsidRDefault="006A41EF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CEAN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  <w:hideMark/>
          </w:tcPr>
          <w:p w14:paraId="28F16073" w14:textId="77777777" w:rsidR="006A41EF" w:rsidRPr="001E13B3" w:rsidRDefault="006A41EF" w:rsidP="00CA3D84">
            <w:pPr>
              <w:jc w:val="center"/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b/>
                <w:color w:val="FF0000"/>
                <w:sz w:val="14"/>
                <w:szCs w:val="14"/>
              </w:rPr>
              <w:t>N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  <w:hideMark/>
          </w:tcPr>
          <w:p w14:paraId="62B7810C" w14:textId="0FF5D4AE" w:rsidR="006A41EF" w:rsidRPr="001E13B3" w:rsidRDefault="005B216B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Par défaut r</w:t>
            </w:r>
            <w:r w:rsidR="00375B82"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envoyer la valeur de « </w:t>
            </w:r>
            <w:r w:rsidR="00375B82" w:rsidRPr="001E13B3">
              <w:rPr>
                <w:rFonts w:asciiTheme="minorBidi" w:hAnsiTheme="minorBidi" w:cstheme="minorBidi"/>
                <w:i/>
                <w:iCs/>
                <w:color w:val="7030A0"/>
                <w:sz w:val="14"/>
                <w:szCs w:val="14"/>
                <w:lang w:eastAsia="fr-FR"/>
              </w:rPr>
              <w:t>request.</w:t>
            </w:r>
            <w:r w:rsidR="00375B82" w:rsidRPr="004D4567">
              <w:rPr>
                <w:rFonts w:asciiTheme="minorBidi" w:hAnsiTheme="minorBidi" w:cstheme="minorBidi"/>
                <w:i/>
                <w:iCs/>
                <w:color w:val="7030A0"/>
                <w:sz w:val="14"/>
                <w:szCs w:val="14"/>
                <w:lang w:eastAsia="fr-FR"/>
              </w:rPr>
              <w:t>lines.</w:t>
            </w:r>
            <w:r w:rsidR="0077133D">
              <w:rPr>
                <w:rFonts w:asciiTheme="minorBidi" w:hAnsiTheme="minorBidi" w:cstheme="minorBidi"/>
                <w:i/>
                <w:iCs/>
                <w:color w:val="7030A0"/>
                <w:sz w:val="14"/>
                <w:szCs w:val="14"/>
                <w:lang w:eastAsia="fr-FR"/>
              </w:rPr>
              <w:t>EAN</w:t>
            </w:r>
            <w:r w:rsidR="00375B82">
              <w:rPr>
                <w:rFonts w:asciiTheme="minorBidi" w:hAnsiTheme="minorBidi" w:cstheme="minorBidi"/>
                <w:i/>
                <w:iCs/>
                <w:color w:val="7030A0"/>
                <w:sz w:val="14"/>
                <w:szCs w:val="14"/>
                <w:lang w:eastAsia="fr-FR"/>
              </w:rPr>
              <w:t xml:space="preserve"> </w:t>
            </w:r>
            <w:r w:rsidR="00375B82" w:rsidRPr="001E13B3">
              <w:rPr>
                <w:rFonts w:asciiTheme="minorBidi" w:hAnsiTheme="minorBidi" w:cstheme="minorBidi"/>
                <w:sz w:val="14"/>
                <w:szCs w:val="14"/>
                <w:lang w:eastAsia="fr-FR"/>
              </w:rPr>
              <w:t>»</w:t>
            </w:r>
            <w:r w:rsidR="003A339E">
              <w:rPr>
                <w:rFonts w:asciiTheme="minorBidi" w:hAnsiTheme="minorBidi" w:cstheme="minorBidi"/>
                <w:sz w:val="14"/>
                <w:szCs w:val="14"/>
                <w:lang w:eastAsia="fr-FR"/>
              </w:rPr>
              <w:t xml:space="preserve"> SINON le </w:t>
            </w:r>
            <w:r w:rsidR="009C7942">
              <w:rPr>
                <w:rFonts w:asciiTheme="minorBidi" w:hAnsiTheme="minorBidi" w:cstheme="minorBidi"/>
                <w:sz w:val="14"/>
                <w:szCs w:val="14"/>
                <w:lang w:eastAsia="fr-FR"/>
              </w:rPr>
              <w:t xml:space="preserve">résultat de </w:t>
            </w:r>
            <w:r w:rsidR="00C96795">
              <w:rPr>
                <w:rFonts w:asciiTheme="minorBidi" w:hAnsiTheme="minorBidi" w:cstheme="minorBidi"/>
                <w:sz w:val="14"/>
                <w:szCs w:val="14"/>
                <w:lang w:eastAsia="fr-FR"/>
              </w:rPr>
              <w:t>l’EXT340MI</w:t>
            </w:r>
            <w:r w:rsidR="00B274C4">
              <w:rPr>
                <w:rFonts w:asciiTheme="minorBidi" w:hAnsiTheme="minorBidi" w:cstheme="minorBidi"/>
                <w:sz w:val="14"/>
                <w:szCs w:val="14"/>
                <w:lang w:eastAsia="fr-FR"/>
              </w:rPr>
              <w:t> : [</w:t>
            </w:r>
            <w:r w:rsidR="003A339E" w:rsidRPr="00B274C4">
              <w:rPr>
                <w:rFonts w:asciiTheme="minorBidi" w:hAnsiTheme="minorBidi" w:cstheme="minorBidi"/>
                <w:b/>
                <w:bCs/>
                <w:color w:val="C00000"/>
                <w:sz w:val="14"/>
                <w:szCs w:val="14"/>
                <w:lang w:eastAsia="fr-FR"/>
              </w:rPr>
              <w:t>CEAN</w:t>
            </w:r>
            <w:r w:rsidR="00B274C4">
              <w:rPr>
                <w:rFonts w:asciiTheme="minorBidi" w:hAnsiTheme="minorBidi" w:cstheme="minorBidi"/>
                <w:sz w:val="14"/>
                <w:szCs w:val="14"/>
                <w:lang w:eastAsia="fr-FR"/>
              </w:rPr>
              <w:t>]</w:t>
            </w:r>
          </w:p>
        </w:tc>
        <w:tc>
          <w:tcPr>
            <w:tcW w:w="2456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  <w:hideMark/>
          </w:tcPr>
          <w:p w14:paraId="598C93FB" w14:textId="47FEFD28" w:rsidR="006A41EF" w:rsidRPr="001E13B3" w:rsidRDefault="0099592F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result.</w:t>
            </w:r>
            <w:r w:rsidR="006A41EF"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lines.EAN</w:t>
            </w:r>
          </w:p>
        </w:tc>
      </w:tr>
      <w:tr w:rsidR="006A41EF" w:rsidRPr="009D5C97" w14:paraId="1D70C298" w14:textId="77777777" w:rsidTr="002D461F">
        <w:trPr>
          <w:cantSplit/>
          <w:trHeight w:val="283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252AFD4B" w14:textId="77777777" w:rsidR="006A41EF" w:rsidRPr="001E13B3" w:rsidRDefault="006A41EF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"alternateItemID": "",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7D43E170" w14:textId="77777777" w:rsidR="006A41EF" w:rsidRPr="001E13B3" w:rsidRDefault="006A41EF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Référence complémentaire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  <w:hideMark/>
          </w:tcPr>
          <w:p w14:paraId="302C728F" w14:textId="77777777" w:rsidR="006A41EF" w:rsidRPr="001E13B3" w:rsidRDefault="006A41EF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POPN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  <w:hideMark/>
          </w:tcPr>
          <w:p w14:paraId="3433AEF1" w14:textId="77777777" w:rsidR="006A41EF" w:rsidRPr="001E13B3" w:rsidRDefault="006A41EF" w:rsidP="00CA3D84">
            <w:pPr>
              <w:jc w:val="center"/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b/>
                <w:color w:val="FF0000"/>
                <w:sz w:val="14"/>
                <w:szCs w:val="14"/>
              </w:rPr>
              <w:t>N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  <w:hideMark/>
          </w:tcPr>
          <w:p w14:paraId="3DCB28F8" w14:textId="58F7F9A6" w:rsidR="006A41EF" w:rsidRPr="001E13B3" w:rsidRDefault="0077133D" w:rsidP="00D02D2C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Par défaut r</w:t>
            </w: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envoyer la valeur de « </w:t>
            </w:r>
            <w:r w:rsidRPr="001E13B3">
              <w:rPr>
                <w:rFonts w:asciiTheme="minorBidi" w:hAnsiTheme="minorBidi" w:cstheme="minorBidi"/>
                <w:i/>
                <w:iCs/>
                <w:color w:val="7030A0"/>
                <w:sz w:val="14"/>
                <w:szCs w:val="14"/>
                <w:lang w:eastAsia="fr-FR"/>
              </w:rPr>
              <w:t>request.</w:t>
            </w:r>
            <w:r w:rsidRPr="004D4567">
              <w:rPr>
                <w:rFonts w:asciiTheme="minorBidi" w:hAnsiTheme="minorBidi" w:cstheme="minorBidi"/>
                <w:i/>
                <w:iCs/>
                <w:color w:val="7030A0"/>
                <w:sz w:val="14"/>
                <w:szCs w:val="14"/>
                <w:lang w:eastAsia="fr-FR"/>
              </w:rPr>
              <w:t>lines.</w:t>
            </w:r>
            <w:r w:rsidRPr="0077133D">
              <w:rPr>
                <w:rFonts w:asciiTheme="minorBidi" w:hAnsiTheme="minorBidi" w:cstheme="minorBidi"/>
                <w:i/>
                <w:iCs/>
                <w:color w:val="7030A0"/>
                <w:sz w:val="14"/>
                <w:szCs w:val="14"/>
                <w:lang w:eastAsia="fr-FR"/>
              </w:rPr>
              <w:t>alternateItemID</w:t>
            </w:r>
            <w:r>
              <w:rPr>
                <w:rFonts w:asciiTheme="minorBidi" w:hAnsiTheme="minorBidi" w:cstheme="minorBidi"/>
                <w:i/>
                <w:iCs/>
                <w:color w:val="7030A0"/>
                <w:sz w:val="14"/>
                <w:szCs w:val="14"/>
                <w:lang w:eastAsia="fr-FR"/>
              </w:rPr>
              <w:t xml:space="preserve"> </w:t>
            </w:r>
            <w:r w:rsidRPr="001E13B3">
              <w:rPr>
                <w:rFonts w:asciiTheme="minorBidi" w:hAnsiTheme="minorBidi" w:cstheme="minorBidi"/>
                <w:sz w:val="14"/>
                <w:szCs w:val="14"/>
                <w:lang w:eastAsia="fr-FR"/>
              </w:rPr>
              <w:t>»</w:t>
            </w:r>
            <w:r>
              <w:rPr>
                <w:rFonts w:asciiTheme="minorBidi" w:hAnsiTheme="minorBidi" w:cstheme="minorBidi"/>
                <w:sz w:val="14"/>
                <w:szCs w:val="14"/>
                <w:lang w:eastAsia="fr-FR"/>
              </w:rPr>
              <w:t xml:space="preserve"> SINON le résultat de l’EXT340MI : [</w:t>
            </w:r>
            <w:r>
              <w:rPr>
                <w:rFonts w:asciiTheme="minorBidi" w:hAnsiTheme="minorBidi" w:cstheme="minorBidi"/>
                <w:b/>
                <w:bCs/>
                <w:color w:val="C00000"/>
                <w:sz w:val="14"/>
                <w:szCs w:val="14"/>
                <w:lang w:eastAsia="fr-FR"/>
              </w:rPr>
              <w:t>POP</w:t>
            </w:r>
            <w:r w:rsidRPr="00B274C4">
              <w:rPr>
                <w:rFonts w:asciiTheme="minorBidi" w:hAnsiTheme="minorBidi" w:cstheme="minorBidi"/>
                <w:b/>
                <w:bCs/>
                <w:color w:val="C00000"/>
                <w:sz w:val="14"/>
                <w:szCs w:val="14"/>
                <w:lang w:eastAsia="fr-FR"/>
              </w:rPr>
              <w:t>N</w:t>
            </w:r>
            <w:r>
              <w:rPr>
                <w:rFonts w:asciiTheme="minorBidi" w:hAnsiTheme="minorBidi" w:cstheme="minorBidi"/>
                <w:sz w:val="14"/>
                <w:szCs w:val="14"/>
                <w:lang w:eastAsia="fr-FR"/>
              </w:rPr>
              <w:t>]</w:t>
            </w:r>
          </w:p>
        </w:tc>
        <w:tc>
          <w:tcPr>
            <w:tcW w:w="2456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  <w:hideMark/>
          </w:tcPr>
          <w:p w14:paraId="423F9CD7" w14:textId="1C42AFEA" w:rsidR="006A41EF" w:rsidRPr="001E13B3" w:rsidRDefault="0099592F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result.</w:t>
            </w:r>
            <w:r w:rsidR="006A41EF"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lines.alternateItemID</w:t>
            </w:r>
          </w:p>
        </w:tc>
      </w:tr>
      <w:tr w:rsidR="006A41EF" w:rsidRPr="009D5C97" w14:paraId="29E31171" w14:textId="77777777" w:rsidTr="002D461F">
        <w:trPr>
          <w:cantSplit/>
          <w:trHeight w:val="340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630FF1A" w14:textId="77777777" w:rsidR="006A41EF" w:rsidRPr="001E13B3" w:rsidRDefault="006A41EF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"brandID": "",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30B76DE6" w14:textId="77777777" w:rsidR="006A41EF" w:rsidRPr="001E13B3" w:rsidRDefault="006A41EF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Code Marque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  <w:hideMark/>
          </w:tcPr>
          <w:p w14:paraId="07FFE826" w14:textId="77777777" w:rsidR="006A41EF" w:rsidRPr="001E13B3" w:rsidRDefault="006A41EF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CFI1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  <w:hideMark/>
          </w:tcPr>
          <w:p w14:paraId="7F79BA3D" w14:textId="77777777" w:rsidR="006A41EF" w:rsidRPr="001E13B3" w:rsidRDefault="006A41EF" w:rsidP="00CA3D84">
            <w:pPr>
              <w:jc w:val="center"/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b/>
                <w:color w:val="FF0000"/>
                <w:sz w:val="14"/>
                <w:szCs w:val="14"/>
              </w:rPr>
              <w:t>N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  <w:hideMark/>
          </w:tcPr>
          <w:p w14:paraId="77995190" w14:textId="099B8339" w:rsidR="006A41EF" w:rsidRPr="001E13B3" w:rsidRDefault="0077133D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Par défaut r</w:t>
            </w: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envoyer la valeur de « </w:t>
            </w:r>
            <w:r w:rsidRPr="001E13B3">
              <w:rPr>
                <w:rFonts w:asciiTheme="minorBidi" w:hAnsiTheme="minorBidi" w:cstheme="minorBidi"/>
                <w:i/>
                <w:iCs/>
                <w:color w:val="7030A0"/>
                <w:sz w:val="14"/>
                <w:szCs w:val="14"/>
                <w:lang w:eastAsia="fr-FR"/>
              </w:rPr>
              <w:t>request.</w:t>
            </w:r>
            <w:r w:rsidRPr="004D4567">
              <w:rPr>
                <w:rFonts w:asciiTheme="minorBidi" w:hAnsiTheme="minorBidi" w:cstheme="minorBidi"/>
                <w:i/>
                <w:iCs/>
                <w:color w:val="7030A0"/>
                <w:sz w:val="14"/>
                <w:szCs w:val="14"/>
                <w:lang w:eastAsia="fr-FR"/>
              </w:rPr>
              <w:t>lines.</w:t>
            </w:r>
            <w:r w:rsidR="001D629C" w:rsidRPr="001D629C">
              <w:rPr>
                <w:rFonts w:asciiTheme="minorBidi" w:hAnsiTheme="minorBidi" w:cstheme="minorBidi"/>
                <w:i/>
                <w:iCs/>
                <w:color w:val="7030A0"/>
                <w:sz w:val="14"/>
                <w:szCs w:val="14"/>
                <w:lang w:eastAsia="fr-FR"/>
              </w:rPr>
              <w:t>brandID</w:t>
            </w:r>
            <w:r>
              <w:rPr>
                <w:rFonts w:asciiTheme="minorBidi" w:hAnsiTheme="minorBidi" w:cstheme="minorBidi"/>
                <w:i/>
                <w:iCs/>
                <w:color w:val="7030A0"/>
                <w:sz w:val="14"/>
                <w:szCs w:val="14"/>
                <w:lang w:eastAsia="fr-FR"/>
              </w:rPr>
              <w:t xml:space="preserve"> </w:t>
            </w:r>
            <w:r w:rsidRPr="001E13B3">
              <w:rPr>
                <w:rFonts w:asciiTheme="minorBidi" w:hAnsiTheme="minorBidi" w:cstheme="minorBidi"/>
                <w:sz w:val="14"/>
                <w:szCs w:val="14"/>
                <w:lang w:eastAsia="fr-FR"/>
              </w:rPr>
              <w:t>»</w:t>
            </w:r>
            <w:r>
              <w:rPr>
                <w:rFonts w:asciiTheme="minorBidi" w:hAnsiTheme="minorBidi" w:cstheme="minorBidi"/>
                <w:sz w:val="14"/>
                <w:szCs w:val="14"/>
                <w:lang w:eastAsia="fr-FR"/>
              </w:rPr>
              <w:t xml:space="preserve"> </w:t>
            </w:r>
            <w:r w:rsidRPr="00EE2CB7">
              <w:rPr>
                <w:rFonts w:asciiTheme="minorBidi" w:hAnsiTheme="minorBidi" w:cstheme="minorBidi"/>
                <w:b/>
                <w:bCs/>
                <w:sz w:val="14"/>
                <w:szCs w:val="14"/>
                <w:lang w:eastAsia="fr-FR"/>
              </w:rPr>
              <w:t>SINON</w:t>
            </w:r>
            <w:r>
              <w:rPr>
                <w:rFonts w:asciiTheme="minorBidi" w:hAnsiTheme="minorBidi" w:cstheme="minorBidi"/>
                <w:sz w:val="14"/>
                <w:szCs w:val="14"/>
                <w:lang w:eastAsia="fr-FR"/>
              </w:rPr>
              <w:t xml:space="preserve"> le résultat de l’EXT340MI : [</w:t>
            </w:r>
            <w:r w:rsidR="00A651B7">
              <w:rPr>
                <w:rFonts w:asciiTheme="minorBidi" w:hAnsiTheme="minorBidi" w:cstheme="minorBidi"/>
                <w:b/>
                <w:bCs/>
                <w:color w:val="C00000"/>
                <w:sz w:val="14"/>
                <w:szCs w:val="14"/>
                <w:lang w:eastAsia="fr-FR"/>
              </w:rPr>
              <w:t>CFI1</w:t>
            </w:r>
            <w:r>
              <w:rPr>
                <w:rFonts w:asciiTheme="minorBidi" w:hAnsiTheme="minorBidi" w:cstheme="minorBidi"/>
                <w:sz w:val="14"/>
                <w:szCs w:val="14"/>
                <w:lang w:eastAsia="fr-FR"/>
              </w:rPr>
              <w:t>]</w:t>
            </w:r>
          </w:p>
        </w:tc>
        <w:tc>
          <w:tcPr>
            <w:tcW w:w="2456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  <w:hideMark/>
          </w:tcPr>
          <w:p w14:paraId="1D5D9327" w14:textId="45636951" w:rsidR="006A41EF" w:rsidRPr="001E13B3" w:rsidRDefault="0099592F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result.</w:t>
            </w:r>
            <w:r w:rsidR="006A41EF"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lines.brandID</w:t>
            </w:r>
          </w:p>
        </w:tc>
      </w:tr>
      <w:tr w:rsidR="006A41EF" w:rsidRPr="009D5C97" w14:paraId="7C3FDAD9" w14:textId="77777777" w:rsidTr="002D461F">
        <w:trPr>
          <w:cantSplit/>
          <w:trHeight w:val="340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134FE27D" w14:textId="77777777" w:rsidR="006A41EF" w:rsidRPr="001E13B3" w:rsidRDefault="006A41EF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"requestedQuantity": "",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7AB0A428" w14:textId="77777777" w:rsidR="006A41EF" w:rsidRPr="001E13B3" w:rsidRDefault="006A41EF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Quantité demandé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  <w:hideMark/>
          </w:tcPr>
          <w:p w14:paraId="65968F0F" w14:textId="77777777" w:rsidR="006A41EF" w:rsidRPr="001E13B3" w:rsidRDefault="006A41EF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ORQA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  <w:hideMark/>
          </w:tcPr>
          <w:p w14:paraId="5BFB2E74" w14:textId="3F269C67" w:rsidR="006A41EF" w:rsidRPr="001E13B3" w:rsidRDefault="0086004C" w:rsidP="00CA3D84">
            <w:pPr>
              <w:jc w:val="center"/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EB7433">
              <w:rPr>
                <w:rFonts w:asciiTheme="minorBidi" w:hAnsiTheme="minorBidi" w:cstheme="minorBidi"/>
                <w:b/>
                <w:bCs/>
                <w:color w:val="00B050"/>
                <w:sz w:val="14"/>
                <w:szCs w:val="14"/>
              </w:rPr>
              <w:t>O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  <w:hideMark/>
          </w:tcPr>
          <w:p w14:paraId="70A6731D" w14:textId="43D2F929" w:rsidR="006A41EF" w:rsidRPr="001E13B3" w:rsidRDefault="00062B76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Renvoyer la valeur de « </w:t>
            </w:r>
            <w:r w:rsidRPr="001E13B3">
              <w:rPr>
                <w:rFonts w:asciiTheme="minorBidi" w:hAnsiTheme="minorBidi" w:cstheme="minorBidi"/>
                <w:i/>
                <w:iCs/>
                <w:color w:val="7030A0"/>
                <w:sz w:val="14"/>
                <w:szCs w:val="14"/>
                <w:lang w:eastAsia="fr-FR"/>
              </w:rPr>
              <w:t>request.</w:t>
            </w:r>
            <w:r w:rsidRPr="004D4567">
              <w:rPr>
                <w:rFonts w:asciiTheme="minorBidi" w:hAnsiTheme="minorBidi" w:cstheme="minorBidi"/>
                <w:i/>
                <w:iCs/>
                <w:color w:val="7030A0"/>
                <w:sz w:val="14"/>
                <w:szCs w:val="14"/>
                <w:lang w:eastAsia="fr-FR"/>
              </w:rPr>
              <w:t>lines.</w:t>
            </w:r>
            <w:r w:rsidRPr="00062B76">
              <w:rPr>
                <w:rFonts w:asciiTheme="minorBidi" w:hAnsiTheme="minorBidi" w:cstheme="minorBidi"/>
                <w:i/>
                <w:iCs/>
                <w:color w:val="7030A0"/>
                <w:sz w:val="14"/>
                <w:szCs w:val="14"/>
                <w:lang w:eastAsia="fr-FR"/>
              </w:rPr>
              <w:t>requestedQuantity</w:t>
            </w:r>
            <w:r>
              <w:rPr>
                <w:rFonts w:asciiTheme="minorBidi" w:hAnsiTheme="minorBidi" w:cstheme="minorBidi"/>
                <w:i/>
                <w:iCs/>
                <w:color w:val="7030A0"/>
                <w:sz w:val="14"/>
                <w:szCs w:val="14"/>
                <w:lang w:eastAsia="fr-FR"/>
              </w:rPr>
              <w:t xml:space="preserve"> </w:t>
            </w:r>
            <w:r w:rsidRPr="001E13B3">
              <w:rPr>
                <w:rFonts w:asciiTheme="minorBidi" w:hAnsiTheme="minorBidi" w:cstheme="minorBidi"/>
                <w:sz w:val="14"/>
                <w:szCs w:val="14"/>
                <w:lang w:eastAsia="fr-FR"/>
              </w:rPr>
              <w:t>»</w:t>
            </w:r>
          </w:p>
        </w:tc>
        <w:tc>
          <w:tcPr>
            <w:tcW w:w="2456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  <w:hideMark/>
          </w:tcPr>
          <w:p w14:paraId="26FABD60" w14:textId="11CC22F1" w:rsidR="006A41EF" w:rsidRPr="001E13B3" w:rsidRDefault="0099592F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result.</w:t>
            </w:r>
            <w:r w:rsidR="006A41EF"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lines.requestedQuantity</w:t>
            </w:r>
          </w:p>
        </w:tc>
      </w:tr>
      <w:tr w:rsidR="006A41EF" w:rsidRPr="009D5C97" w14:paraId="17210402" w14:textId="77777777" w:rsidTr="002D461F">
        <w:trPr>
          <w:cantSplit/>
          <w:trHeight w:val="340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113F0A7D" w14:textId="77777777" w:rsidR="006A41EF" w:rsidRPr="001E13B3" w:rsidRDefault="006A41EF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"unitOfMeasure": "",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3A8222A5" w14:textId="77777777" w:rsidR="006A41EF" w:rsidRPr="001E13B3" w:rsidRDefault="006A41EF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Unité de mesure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  <w:hideMark/>
          </w:tcPr>
          <w:p w14:paraId="2D77E77D" w14:textId="77777777" w:rsidR="006A41EF" w:rsidRPr="001E13B3" w:rsidRDefault="006A41EF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commentRangeStart w:id="37"/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UNMS</w:t>
            </w:r>
            <w:commentRangeEnd w:id="37"/>
            <w:r w:rsidR="009B1935" w:rsidRPr="001E13B3">
              <w:rPr>
                <w:rStyle w:val="CommentReference"/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commentReference w:id="37"/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  <w:hideMark/>
          </w:tcPr>
          <w:p w14:paraId="6BF86E30" w14:textId="77777777" w:rsidR="006A41EF" w:rsidRPr="001E13B3" w:rsidRDefault="006A41EF" w:rsidP="00CA3D84">
            <w:pPr>
              <w:jc w:val="center"/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b/>
                <w:color w:val="FF0000"/>
                <w:sz w:val="14"/>
                <w:szCs w:val="14"/>
              </w:rPr>
              <w:t>N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  <w:hideMark/>
          </w:tcPr>
          <w:p w14:paraId="3216CF8D" w14:textId="1F727F3B" w:rsidR="006A41EF" w:rsidRPr="001E13B3" w:rsidRDefault="00062B76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Renvoyer la valeur de « </w:t>
            </w:r>
            <w:r w:rsidRPr="001E13B3">
              <w:rPr>
                <w:rFonts w:asciiTheme="minorBidi" w:hAnsiTheme="minorBidi" w:cstheme="minorBidi"/>
                <w:i/>
                <w:iCs/>
                <w:color w:val="7030A0"/>
                <w:sz w:val="14"/>
                <w:szCs w:val="14"/>
                <w:lang w:eastAsia="fr-FR"/>
              </w:rPr>
              <w:t>request.</w:t>
            </w:r>
            <w:r w:rsidRPr="004D4567">
              <w:rPr>
                <w:rFonts w:asciiTheme="minorBidi" w:hAnsiTheme="minorBidi" w:cstheme="minorBidi"/>
                <w:i/>
                <w:iCs/>
                <w:color w:val="7030A0"/>
                <w:sz w:val="14"/>
                <w:szCs w:val="14"/>
                <w:lang w:eastAsia="fr-FR"/>
              </w:rPr>
              <w:t>lines.</w:t>
            </w:r>
            <w:r w:rsidRPr="00062B76">
              <w:rPr>
                <w:rFonts w:asciiTheme="minorBidi" w:hAnsiTheme="minorBidi" w:cstheme="minorBidi"/>
                <w:i/>
                <w:iCs/>
                <w:color w:val="7030A0"/>
                <w:sz w:val="14"/>
                <w:szCs w:val="14"/>
                <w:lang w:eastAsia="fr-FR"/>
              </w:rPr>
              <w:t>unitOfMesure</w:t>
            </w:r>
            <w:r>
              <w:rPr>
                <w:rFonts w:asciiTheme="minorBidi" w:hAnsiTheme="minorBidi" w:cstheme="minorBidi"/>
                <w:i/>
                <w:iCs/>
                <w:color w:val="7030A0"/>
                <w:sz w:val="14"/>
                <w:szCs w:val="14"/>
                <w:lang w:eastAsia="fr-FR"/>
              </w:rPr>
              <w:t xml:space="preserve"> </w:t>
            </w:r>
            <w:r w:rsidRPr="001E13B3">
              <w:rPr>
                <w:rFonts w:asciiTheme="minorBidi" w:hAnsiTheme="minorBidi" w:cstheme="minorBidi"/>
                <w:sz w:val="14"/>
                <w:szCs w:val="14"/>
                <w:lang w:eastAsia="fr-FR"/>
              </w:rPr>
              <w:t>»</w:t>
            </w:r>
          </w:p>
        </w:tc>
        <w:tc>
          <w:tcPr>
            <w:tcW w:w="2456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  <w:hideMark/>
          </w:tcPr>
          <w:p w14:paraId="1AAA6CEA" w14:textId="5F653B36" w:rsidR="006A41EF" w:rsidRPr="001E13B3" w:rsidRDefault="0099592F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result.</w:t>
            </w:r>
            <w:r w:rsidR="006A41EF"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lines.unitOfMesure</w:t>
            </w:r>
          </w:p>
        </w:tc>
      </w:tr>
      <w:tr w:rsidR="006A41EF" w:rsidRPr="009D5C97" w14:paraId="5350605A" w14:textId="77777777" w:rsidTr="002D461F">
        <w:trPr>
          <w:cantSplit/>
          <w:trHeight w:val="340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BFBFBF" w:themeColor="background1" w:themeShade="BF"/>
              <w:right w:val="nil"/>
            </w:tcBorders>
            <w:vAlign w:val="center"/>
          </w:tcPr>
          <w:p w14:paraId="638AEB18" w14:textId="77777777" w:rsidR="006A41EF" w:rsidRPr="001E13B3" w:rsidRDefault="006A41EF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"proposedQuantity": "",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BFBFBF" w:themeColor="background1" w:themeShade="BF"/>
              <w:right w:val="nil"/>
            </w:tcBorders>
            <w:vAlign w:val="center"/>
          </w:tcPr>
          <w:p w14:paraId="6369D78D" w14:textId="77777777" w:rsidR="006A41EF" w:rsidRPr="001E13B3" w:rsidRDefault="006A41EF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Quantité proposé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6E7F2246" w14:textId="77777777" w:rsidR="006A41EF" w:rsidRPr="001E13B3" w:rsidRDefault="006A41EF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PBQA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E52C068" w14:textId="228D0CB1" w:rsidR="006A41EF" w:rsidRPr="001E13B3" w:rsidRDefault="0086004C" w:rsidP="00CA3D84">
            <w:pPr>
              <w:jc w:val="center"/>
              <w:rPr>
                <w:rFonts w:asciiTheme="minorBidi" w:hAnsiTheme="minorBidi" w:cstheme="minorBidi"/>
                <w:b/>
                <w:color w:val="FF0000"/>
                <w:sz w:val="14"/>
                <w:szCs w:val="14"/>
              </w:rPr>
            </w:pPr>
            <w:r w:rsidRPr="00EB7433">
              <w:rPr>
                <w:rFonts w:asciiTheme="minorBidi" w:hAnsiTheme="minorBidi" w:cstheme="minorBidi"/>
                <w:b/>
                <w:bCs/>
                <w:color w:val="00B050"/>
                <w:sz w:val="14"/>
                <w:szCs w:val="14"/>
              </w:rPr>
              <w:t>O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0AF1AD5" w14:textId="247E5B66" w:rsidR="006A41EF" w:rsidRPr="001E13B3" w:rsidRDefault="00EE2CB7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 xml:space="preserve">La valeur par défaut </w:t>
            </w: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«</w:t>
            </w:r>
            <w: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 xml:space="preserve"> 0</w:t>
            </w: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 </w:t>
            </w:r>
            <w:r w:rsidRPr="001E13B3">
              <w:rPr>
                <w:rFonts w:asciiTheme="minorBidi" w:hAnsiTheme="minorBidi" w:cstheme="minorBidi"/>
                <w:sz w:val="14"/>
                <w:szCs w:val="14"/>
                <w:lang w:eastAsia="fr-FR"/>
              </w:rPr>
              <w:t>»</w:t>
            </w:r>
            <w:r>
              <w:rPr>
                <w:rFonts w:asciiTheme="minorBidi" w:hAnsiTheme="minorBidi" w:cstheme="minorBidi"/>
                <w:sz w:val="14"/>
                <w:szCs w:val="14"/>
                <w:lang w:eastAsia="fr-FR"/>
              </w:rPr>
              <w:t xml:space="preserve"> </w:t>
            </w:r>
            <w:r w:rsidRPr="00EE2CB7">
              <w:rPr>
                <w:rFonts w:asciiTheme="minorBidi" w:hAnsiTheme="minorBidi" w:cstheme="minorBidi"/>
                <w:b/>
                <w:bCs/>
                <w:sz w:val="14"/>
                <w:szCs w:val="14"/>
                <w:lang w:eastAsia="fr-FR"/>
              </w:rPr>
              <w:t>SINON</w:t>
            </w:r>
            <w:r>
              <w:rPr>
                <w:rFonts w:asciiTheme="minorBidi" w:hAnsiTheme="minorBidi" w:cstheme="minorBidi"/>
                <w:sz w:val="14"/>
                <w:szCs w:val="14"/>
                <w:lang w:eastAsia="fr-FR"/>
              </w:rPr>
              <w:t xml:space="preserve"> le résultat de l’EXT340MI : [</w:t>
            </w:r>
            <w:r w:rsidR="008D7BB2">
              <w:rPr>
                <w:rFonts w:asciiTheme="minorBidi" w:hAnsiTheme="minorBidi" w:cstheme="minorBidi"/>
                <w:b/>
                <w:bCs/>
                <w:color w:val="C00000"/>
                <w:sz w:val="14"/>
                <w:szCs w:val="14"/>
                <w:lang w:eastAsia="fr-FR"/>
              </w:rPr>
              <w:t>PBQA</w:t>
            </w:r>
            <w:r>
              <w:rPr>
                <w:rFonts w:asciiTheme="minorBidi" w:hAnsiTheme="minorBidi" w:cstheme="minorBidi"/>
                <w:sz w:val="14"/>
                <w:szCs w:val="14"/>
                <w:lang w:eastAsia="fr-FR"/>
              </w:rPr>
              <w:t>]</w:t>
            </w:r>
          </w:p>
        </w:tc>
        <w:tc>
          <w:tcPr>
            <w:tcW w:w="2456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8800BC6" w14:textId="499D6148" w:rsidR="006A41EF" w:rsidRPr="001E13B3" w:rsidRDefault="0099592F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result.</w:t>
            </w:r>
            <w:r w:rsidR="006A41EF"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lines.proposedQuantity</w:t>
            </w:r>
          </w:p>
        </w:tc>
      </w:tr>
      <w:tr w:rsidR="006A41EF" w:rsidRPr="009D5C97" w14:paraId="2B7B5BDC" w14:textId="77777777" w:rsidTr="002D461F">
        <w:trPr>
          <w:cantSplit/>
          <w:trHeight w:val="340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BFBFBF" w:themeColor="background1" w:themeShade="BF"/>
              <w:right w:val="nil"/>
            </w:tcBorders>
            <w:vAlign w:val="center"/>
          </w:tcPr>
          <w:p w14:paraId="406035B0" w14:textId="77777777" w:rsidR="006A41EF" w:rsidRPr="001E13B3" w:rsidRDefault="006A41EF" w:rsidP="00C608C6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responseClass: "",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BFBFBF" w:themeColor="background1" w:themeShade="BF"/>
              <w:right w:val="nil"/>
            </w:tcBorders>
            <w:vAlign w:val="center"/>
          </w:tcPr>
          <w:p w14:paraId="45F878E7" w14:textId="77777777" w:rsidR="006A41EF" w:rsidRPr="001E13B3" w:rsidRDefault="006A41EF" w:rsidP="00C608C6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ResponseClass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68431932" w14:textId="77777777" w:rsidR="006A41EF" w:rsidRPr="001E13B3" w:rsidRDefault="006A41EF" w:rsidP="00C608C6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RESP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712A86DA" w14:textId="77777777" w:rsidR="006A41EF" w:rsidRPr="001E13B3" w:rsidRDefault="006A41EF" w:rsidP="00C608C6">
            <w:pPr>
              <w:jc w:val="center"/>
              <w:rPr>
                <w:rFonts w:asciiTheme="minorBidi" w:hAnsiTheme="minorBidi" w:cstheme="minorBidi"/>
                <w:b/>
                <w:color w:val="FF0000"/>
                <w:sz w:val="14"/>
                <w:szCs w:val="14"/>
              </w:rPr>
            </w:pPr>
            <w:r w:rsidRPr="001E13B3">
              <w:rPr>
                <w:rFonts w:asciiTheme="minorBidi" w:hAnsiTheme="minorBidi" w:cstheme="minorBidi"/>
                <w:b/>
                <w:color w:val="FF0000"/>
                <w:sz w:val="14"/>
                <w:szCs w:val="14"/>
              </w:rPr>
              <w:t>N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784446C" w14:textId="668655F3" w:rsidR="006A41EF" w:rsidRPr="001E13B3" w:rsidRDefault="00395C19" w:rsidP="00C608C6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b/>
                <w:bCs/>
                <w:color w:val="000000"/>
                <w:sz w:val="14"/>
                <w:szCs w:val="14"/>
                <w:lang w:eastAsia="fr-FR"/>
              </w:rPr>
              <w:t>SI</w:t>
            </w: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 xml:space="preserve"> </w:t>
            </w:r>
            <w: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[</w:t>
            </w:r>
            <w:r w:rsidRPr="002F7447">
              <w:rPr>
                <w:rFonts w:asciiTheme="minorBidi" w:hAnsiTheme="minorBidi" w:cstheme="minorBidi"/>
                <w:b/>
                <w:bCs/>
                <w:color w:val="C00000"/>
                <w:sz w:val="14"/>
                <w:szCs w:val="14"/>
                <w:lang w:eastAsia="fr-FR"/>
              </w:rPr>
              <w:t>ECHK</w:t>
            </w:r>
            <w: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] = "</w:t>
            </w:r>
            <w:r w:rsidR="00F1636E">
              <w:rPr>
                <w:rFonts w:asciiTheme="minorBidi" w:hAnsiTheme="minorBidi" w:cstheme="minorBidi"/>
                <w:i/>
                <w:iCs/>
                <w:color w:val="7030A0"/>
                <w:sz w:val="14"/>
                <w:szCs w:val="14"/>
                <w:lang w:eastAsia="fr-FR"/>
              </w:rPr>
              <w:t>Lines</w:t>
            </w:r>
            <w: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 xml:space="preserve">" </w:t>
            </w:r>
            <w:r w:rsidRPr="001E13B3">
              <w:rPr>
                <w:rFonts w:asciiTheme="minorBidi" w:hAnsiTheme="minorBidi" w:cstheme="minorBidi"/>
                <w:b/>
                <w:bCs/>
                <w:color w:val="000000"/>
                <w:sz w:val="14"/>
                <w:szCs w:val="14"/>
                <w:lang w:eastAsia="fr-FR"/>
              </w:rPr>
              <w:t>ALORS</w:t>
            </w: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 xml:space="preserve"> </w:t>
            </w:r>
            <w: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remonter la première valeur du champ [</w:t>
            </w:r>
            <w:r w:rsidRPr="002F7447">
              <w:rPr>
                <w:rFonts w:asciiTheme="minorBidi" w:hAnsiTheme="minorBidi" w:cstheme="minorBidi"/>
                <w:b/>
                <w:bCs/>
                <w:color w:val="C00000"/>
                <w:sz w:val="14"/>
                <w:szCs w:val="14"/>
                <w:lang w:eastAsia="fr-FR"/>
              </w:rPr>
              <w:t>RESP</w:t>
            </w:r>
            <w: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 xml:space="preserve">] </w:t>
            </w:r>
            <w:r w:rsidRPr="00030D28">
              <w:rPr>
                <w:rFonts w:asciiTheme="minorBidi" w:hAnsiTheme="minorBidi" w:cstheme="minorBidi"/>
                <w:b/>
                <w:bCs/>
                <w:color w:val="000000"/>
                <w:sz w:val="14"/>
                <w:szCs w:val="14"/>
                <w:lang w:eastAsia="fr-FR"/>
              </w:rPr>
              <w:t>SINON</w:t>
            </w:r>
            <w: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 xml:space="preserve"> </w:t>
            </w: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Re</w:t>
            </w:r>
            <w: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mont</w:t>
            </w: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 xml:space="preserve">er </w:t>
            </w:r>
            <w: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champ</w:t>
            </w: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 xml:space="preserve"> vide</w:t>
            </w:r>
          </w:p>
        </w:tc>
        <w:tc>
          <w:tcPr>
            <w:tcW w:w="2456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6D81A73" w14:textId="35A9D8C1" w:rsidR="006A41EF" w:rsidRPr="001E13B3" w:rsidRDefault="0099592F" w:rsidP="00C608C6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result.</w:t>
            </w:r>
            <w:r w:rsidR="006A41EF"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lines.responseClass</w:t>
            </w:r>
          </w:p>
        </w:tc>
      </w:tr>
      <w:tr w:rsidR="006A41EF" w:rsidRPr="009D5C97" w14:paraId="1B1B5114" w14:textId="77777777" w:rsidTr="002D461F">
        <w:trPr>
          <w:cantSplit/>
          <w:trHeight w:val="340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BFBFBF" w:themeColor="background1" w:themeShade="BF"/>
              <w:right w:val="nil"/>
            </w:tcBorders>
            <w:vAlign w:val="center"/>
          </w:tcPr>
          <w:p w14:paraId="61321DC8" w14:textId="77777777" w:rsidR="006A41EF" w:rsidRPr="001E13B3" w:rsidRDefault="006A41EF" w:rsidP="00C608C6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code: "",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BFBFBF" w:themeColor="background1" w:themeShade="BF"/>
              <w:right w:val="nil"/>
            </w:tcBorders>
            <w:vAlign w:val="center"/>
          </w:tcPr>
          <w:p w14:paraId="5AAD5B45" w14:textId="77777777" w:rsidR="006A41EF" w:rsidRPr="001E13B3" w:rsidRDefault="006A41EF" w:rsidP="00C608C6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Code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47934932" w14:textId="77777777" w:rsidR="006A41EF" w:rsidRPr="001E13B3" w:rsidRDefault="006A41EF" w:rsidP="00C608C6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CODE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786BE8EA" w14:textId="77777777" w:rsidR="006A41EF" w:rsidRPr="001E13B3" w:rsidRDefault="006A41EF" w:rsidP="00C608C6">
            <w:pPr>
              <w:jc w:val="center"/>
              <w:rPr>
                <w:rFonts w:asciiTheme="minorBidi" w:hAnsiTheme="minorBidi" w:cstheme="minorBidi"/>
                <w:b/>
                <w:color w:val="FF0000"/>
                <w:sz w:val="14"/>
                <w:szCs w:val="14"/>
              </w:rPr>
            </w:pPr>
            <w:r w:rsidRPr="001E13B3">
              <w:rPr>
                <w:rFonts w:asciiTheme="minorBidi" w:hAnsiTheme="minorBidi" w:cstheme="minorBidi"/>
                <w:b/>
                <w:color w:val="FF0000"/>
                <w:sz w:val="14"/>
                <w:szCs w:val="14"/>
              </w:rPr>
              <w:t>N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ED34C79" w14:textId="514F6232" w:rsidR="006A41EF" w:rsidRPr="001E13B3" w:rsidRDefault="00283903" w:rsidP="00C608C6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b/>
                <w:bCs/>
                <w:color w:val="000000"/>
                <w:sz w:val="14"/>
                <w:szCs w:val="14"/>
                <w:lang w:eastAsia="fr-FR"/>
              </w:rPr>
              <w:t>SI</w:t>
            </w: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 xml:space="preserve"> </w:t>
            </w:r>
            <w: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[</w:t>
            </w:r>
            <w:r w:rsidRPr="002F7447">
              <w:rPr>
                <w:rFonts w:asciiTheme="minorBidi" w:hAnsiTheme="minorBidi" w:cstheme="minorBidi"/>
                <w:b/>
                <w:bCs/>
                <w:color w:val="C00000"/>
                <w:sz w:val="14"/>
                <w:szCs w:val="14"/>
                <w:lang w:eastAsia="fr-FR"/>
              </w:rPr>
              <w:t>ECHK</w:t>
            </w:r>
            <w: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] = "</w:t>
            </w:r>
            <w:r>
              <w:rPr>
                <w:rFonts w:asciiTheme="minorBidi" w:hAnsiTheme="minorBidi" w:cstheme="minorBidi"/>
                <w:i/>
                <w:iCs/>
                <w:color w:val="7030A0"/>
                <w:sz w:val="14"/>
                <w:szCs w:val="14"/>
                <w:lang w:eastAsia="fr-FR"/>
              </w:rPr>
              <w:t>Lines</w:t>
            </w:r>
            <w: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 xml:space="preserve">" </w:t>
            </w:r>
            <w:r w:rsidRPr="001E13B3">
              <w:rPr>
                <w:rFonts w:asciiTheme="minorBidi" w:hAnsiTheme="minorBidi" w:cstheme="minorBidi"/>
                <w:b/>
                <w:bCs/>
                <w:color w:val="000000"/>
                <w:sz w:val="14"/>
                <w:szCs w:val="14"/>
                <w:lang w:eastAsia="fr-FR"/>
              </w:rPr>
              <w:t>ALORS</w:t>
            </w: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 xml:space="preserve"> </w:t>
            </w:r>
            <w: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remonter la première valeur du champ [</w:t>
            </w:r>
            <w:r>
              <w:rPr>
                <w:rFonts w:asciiTheme="minorBidi" w:hAnsiTheme="minorBidi" w:cstheme="minorBidi"/>
                <w:b/>
                <w:bCs/>
                <w:color w:val="C00000"/>
                <w:sz w:val="14"/>
                <w:szCs w:val="14"/>
                <w:lang w:eastAsia="fr-FR"/>
              </w:rPr>
              <w:t>COD</w:t>
            </w:r>
            <w:r w:rsidRPr="002F7447">
              <w:rPr>
                <w:rFonts w:asciiTheme="minorBidi" w:hAnsiTheme="minorBidi" w:cstheme="minorBidi"/>
                <w:b/>
                <w:bCs/>
                <w:color w:val="C00000"/>
                <w:sz w:val="14"/>
                <w:szCs w:val="14"/>
                <w:lang w:eastAsia="fr-FR"/>
              </w:rPr>
              <w:t>E</w:t>
            </w:r>
            <w: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 xml:space="preserve">] </w:t>
            </w:r>
            <w:r w:rsidRPr="00030D28">
              <w:rPr>
                <w:rFonts w:asciiTheme="minorBidi" w:hAnsiTheme="minorBidi" w:cstheme="minorBidi"/>
                <w:b/>
                <w:bCs/>
                <w:color w:val="000000"/>
                <w:sz w:val="14"/>
                <w:szCs w:val="14"/>
                <w:lang w:eastAsia="fr-FR"/>
              </w:rPr>
              <w:t>SINON</w:t>
            </w:r>
            <w: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 xml:space="preserve"> </w:t>
            </w: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Re</w:t>
            </w:r>
            <w: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mont</w:t>
            </w: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 xml:space="preserve">er </w:t>
            </w:r>
            <w: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champ</w:t>
            </w: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 xml:space="preserve"> vide</w:t>
            </w:r>
          </w:p>
        </w:tc>
        <w:tc>
          <w:tcPr>
            <w:tcW w:w="2456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52D04BB" w14:textId="4FED3689" w:rsidR="006A41EF" w:rsidRPr="001E13B3" w:rsidRDefault="00283903" w:rsidP="00C608C6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result.</w:t>
            </w:r>
            <w:r w:rsidR="006A41EF"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lines.code</w:t>
            </w:r>
          </w:p>
        </w:tc>
      </w:tr>
      <w:tr w:rsidR="006A41EF" w:rsidRPr="009D5C97" w14:paraId="6FEF4784" w14:textId="77777777" w:rsidTr="002D461F">
        <w:trPr>
          <w:cantSplit/>
          <w:trHeight w:val="340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BFBFBF" w:themeColor="background1" w:themeShade="BF"/>
              <w:right w:val="nil"/>
            </w:tcBorders>
            <w:vAlign w:val="center"/>
          </w:tcPr>
          <w:p w14:paraId="27F59D46" w14:textId="77777777" w:rsidR="006A41EF" w:rsidRPr="001E13B3" w:rsidRDefault="006A41EF" w:rsidP="00C608C6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type: "",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BFBFBF" w:themeColor="background1" w:themeShade="BF"/>
              <w:right w:val="nil"/>
            </w:tcBorders>
            <w:vAlign w:val="center"/>
          </w:tcPr>
          <w:p w14:paraId="149F472C" w14:textId="77777777" w:rsidR="006A41EF" w:rsidRPr="001E13B3" w:rsidRDefault="006A41EF" w:rsidP="00C608C6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Type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D7A2B11" w14:textId="77777777" w:rsidR="006A41EF" w:rsidRPr="001E13B3" w:rsidRDefault="006A41EF" w:rsidP="00C608C6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TYPE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2D2FAFA" w14:textId="77777777" w:rsidR="006A41EF" w:rsidRPr="001E13B3" w:rsidRDefault="006A41EF" w:rsidP="00C608C6">
            <w:pPr>
              <w:jc w:val="center"/>
              <w:rPr>
                <w:rFonts w:asciiTheme="minorBidi" w:hAnsiTheme="minorBidi" w:cstheme="minorBidi"/>
                <w:b/>
                <w:color w:val="FF0000"/>
                <w:sz w:val="14"/>
                <w:szCs w:val="14"/>
              </w:rPr>
            </w:pPr>
            <w:r w:rsidRPr="001E13B3">
              <w:rPr>
                <w:rFonts w:asciiTheme="minorBidi" w:hAnsiTheme="minorBidi" w:cstheme="minorBidi"/>
                <w:b/>
                <w:color w:val="FF0000"/>
                <w:sz w:val="14"/>
                <w:szCs w:val="14"/>
              </w:rPr>
              <w:t>N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42F30D74" w14:textId="2248D27C" w:rsidR="006A41EF" w:rsidRPr="001E13B3" w:rsidRDefault="00283903" w:rsidP="00C608C6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b/>
                <w:bCs/>
                <w:color w:val="000000"/>
                <w:sz w:val="14"/>
                <w:szCs w:val="14"/>
                <w:lang w:eastAsia="fr-FR"/>
              </w:rPr>
              <w:t>SI</w:t>
            </w: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 xml:space="preserve"> </w:t>
            </w:r>
            <w: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[</w:t>
            </w:r>
            <w:r w:rsidRPr="002F7447">
              <w:rPr>
                <w:rFonts w:asciiTheme="minorBidi" w:hAnsiTheme="minorBidi" w:cstheme="minorBidi"/>
                <w:b/>
                <w:bCs/>
                <w:color w:val="C00000"/>
                <w:sz w:val="14"/>
                <w:szCs w:val="14"/>
                <w:lang w:eastAsia="fr-FR"/>
              </w:rPr>
              <w:t>ECHK</w:t>
            </w:r>
            <w: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] = "</w:t>
            </w:r>
            <w:r>
              <w:rPr>
                <w:rFonts w:asciiTheme="minorBidi" w:hAnsiTheme="minorBidi" w:cstheme="minorBidi"/>
                <w:i/>
                <w:iCs/>
                <w:color w:val="7030A0"/>
                <w:sz w:val="14"/>
                <w:szCs w:val="14"/>
                <w:lang w:eastAsia="fr-FR"/>
              </w:rPr>
              <w:t>Lines</w:t>
            </w:r>
            <w: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 xml:space="preserve">" </w:t>
            </w:r>
            <w:r w:rsidRPr="001E13B3">
              <w:rPr>
                <w:rFonts w:asciiTheme="minorBidi" w:hAnsiTheme="minorBidi" w:cstheme="minorBidi"/>
                <w:b/>
                <w:bCs/>
                <w:color w:val="000000"/>
                <w:sz w:val="14"/>
                <w:szCs w:val="14"/>
                <w:lang w:eastAsia="fr-FR"/>
              </w:rPr>
              <w:t>ALORS</w:t>
            </w: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 xml:space="preserve"> </w:t>
            </w:r>
            <w: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remonter la première valeur du champ [</w:t>
            </w:r>
            <w:r>
              <w:rPr>
                <w:rFonts w:asciiTheme="minorBidi" w:hAnsiTheme="minorBidi" w:cstheme="minorBidi"/>
                <w:b/>
                <w:bCs/>
                <w:color w:val="C00000"/>
                <w:sz w:val="14"/>
                <w:szCs w:val="14"/>
                <w:lang w:eastAsia="fr-FR"/>
              </w:rPr>
              <w:t>TY</w:t>
            </w:r>
            <w:r w:rsidRPr="002F7447">
              <w:rPr>
                <w:rFonts w:asciiTheme="minorBidi" w:hAnsiTheme="minorBidi" w:cstheme="minorBidi"/>
                <w:b/>
                <w:bCs/>
                <w:color w:val="C00000"/>
                <w:sz w:val="14"/>
                <w:szCs w:val="14"/>
                <w:lang w:eastAsia="fr-FR"/>
              </w:rPr>
              <w:t>P</w:t>
            </w:r>
            <w:r>
              <w:rPr>
                <w:rFonts w:asciiTheme="minorBidi" w:hAnsiTheme="minorBidi" w:cstheme="minorBidi"/>
                <w:b/>
                <w:bCs/>
                <w:color w:val="C00000"/>
                <w:sz w:val="14"/>
                <w:szCs w:val="14"/>
                <w:lang w:eastAsia="fr-FR"/>
              </w:rPr>
              <w:t>E</w:t>
            </w:r>
            <w: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 xml:space="preserve">] </w:t>
            </w:r>
            <w:r w:rsidRPr="00030D28">
              <w:rPr>
                <w:rFonts w:asciiTheme="minorBidi" w:hAnsiTheme="minorBidi" w:cstheme="minorBidi"/>
                <w:b/>
                <w:bCs/>
                <w:color w:val="000000"/>
                <w:sz w:val="14"/>
                <w:szCs w:val="14"/>
                <w:lang w:eastAsia="fr-FR"/>
              </w:rPr>
              <w:t>SINON</w:t>
            </w:r>
            <w: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 xml:space="preserve"> </w:t>
            </w: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Re</w:t>
            </w:r>
            <w: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mont</w:t>
            </w: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 xml:space="preserve">er </w:t>
            </w:r>
            <w: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champ</w:t>
            </w: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 xml:space="preserve"> vide</w:t>
            </w:r>
          </w:p>
        </w:tc>
        <w:tc>
          <w:tcPr>
            <w:tcW w:w="2456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8917982" w14:textId="5A51F81D" w:rsidR="006A41EF" w:rsidRPr="001E13B3" w:rsidRDefault="00283903" w:rsidP="00C608C6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result.</w:t>
            </w:r>
            <w:r w:rsidR="006A41EF"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lines.type</w:t>
            </w:r>
          </w:p>
        </w:tc>
      </w:tr>
      <w:tr w:rsidR="006A41EF" w:rsidRPr="009D5C97" w14:paraId="3315E69C" w14:textId="77777777" w:rsidTr="002D461F">
        <w:trPr>
          <w:cantSplit/>
          <w:trHeight w:val="283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6726D20" w14:textId="77777777" w:rsidR="006A41EF" w:rsidRPr="001E13B3" w:rsidRDefault="006A41EF" w:rsidP="00C608C6">
            <w:pPr>
              <w:rPr>
                <w:rFonts w:asciiTheme="minorBidi" w:hAnsiTheme="minorBidi" w:cstheme="minorBidi"/>
                <w:b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text: "",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7ED13D30" w14:textId="77777777" w:rsidR="006A41EF" w:rsidRPr="001E13B3" w:rsidRDefault="006A41EF" w:rsidP="00C608C6">
            <w:pPr>
              <w:rPr>
                <w:rFonts w:asciiTheme="minorBidi" w:hAnsiTheme="minorBidi" w:cstheme="minorBidi"/>
                <w:b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Text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  <w:hideMark/>
          </w:tcPr>
          <w:p w14:paraId="3C254F1A" w14:textId="77777777" w:rsidR="006A41EF" w:rsidRPr="001E13B3" w:rsidRDefault="006A41EF" w:rsidP="00C608C6">
            <w:pPr>
              <w:rPr>
                <w:rFonts w:asciiTheme="minorBidi" w:hAnsiTheme="minorBidi" w:cstheme="minorBidi"/>
                <w:b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TEXT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  <w:hideMark/>
          </w:tcPr>
          <w:p w14:paraId="7E586B3D" w14:textId="77777777" w:rsidR="006A41EF" w:rsidRPr="001E13B3" w:rsidRDefault="006A41EF" w:rsidP="00C608C6">
            <w:pPr>
              <w:jc w:val="center"/>
              <w:rPr>
                <w:rFonts w:asciiTheme="minorBidi" w:hAnsiTheme="minorBidi" w:cstheme="minorBidi"/>
                <w:b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b/>
                <w:color w:val="FF0000"/>
                <w:sz w:val="14"/>
                <w:szCs w:val="14"/>
              </w:rPr>
              <w:t>N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  <w:hideMark/>
          </w:tcPr>
          <w:p w14:paraId="2116F85A" w14:textId="09874C64" w:rsidR="006A41EF" w:rsidRPr="001E13B3" w:rsidRDefault="00283903" w:rsidP="00C608C6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b/>
                <w:bCs/>
                <w:color w:val="000000"/>
                <w:sz w:val="14"/>
                <w:szCs w:val="14"/>
                <w:lang w:eastAsia="fr-FR"/>
              </w:rPr>
              <w:t>SI</w:t>
            </w: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 xml:space="preserve"> </w:t>
            </w:r>
            <w: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[</w:t>
            </w:r>
            <w:r w:rsidRPr="002F7447">
              <w:rPr>
                <w:rFonts w:asciiTheme="minorBidi" w:hAnsiTheme="minorBidi" w:cstheme="minorBidi"/>
                <w:b/>
                <w:bCs/>
                <w:color w:val="C00000"/>
                <w:sz w:val="14"/>
                <w:szCs w:val="14"/>
                <w:lang w:eastAsia="fr-FR"/>
              </w:rPr>
              <w:t>ECHK</w:t>
            </w:r>
            <w: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] = "</w:t>
            </w:r>
            <w:r>
              <w:rPr>
                <w:rFonts w:asciiTheme="minorBidi" w:hAnsiTheme="minorBidi" w:cstheme="minorBidi"/>
                <w:i/>
                <w:iCs/>
                <w:color w:val="7030A0"/>
                <w:sz w:val="14"/>
                <w:szCs w:val="14"/>
                <w:lang w:eastAsia="fr-FR"/>
              </w:rPr>
              <w:t>Lines</w:t>
            </w:r>
            <w: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 xml:space="preserve">" </w:t>
            </w:r>
            <w:r w:rsidRPr="001E13B3">
              <w:rPr>
                <w:rFonts w:asciiTheme="minorBidi" w:hAnsiTheme="minorBidi" w:cstheme="minorBidi"/>
                <w:b/>
                <w:bCs/>
                <w:color w:val="000000"/>
                <w:sz w:val="14"/>
                <w:szCs w:val="14"/>
                <w:lang w:eastAsia="fr-FR"/>
              </w:rPr>
              <w:t>ALORS</w:t>
            </w: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 xml:space="preserve"> </w:t>
            </w:r>
            <w: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remonter la première valeur du champ [</w:t>
            </w:r>
            <w:r>
              <w:rPr>
                <w:rFonts w:asciiTheme="minorBidi" w:hAnsiTheme="minorBidi" w:cstheme="minorBidi"/>
                <w:b/>
                <w:bCs/>
                <w:color w:val="C00000"/>
                <w:sz w:val="14"/>
                <w:szCs w:val="14"/>
                <w:lang w:eastAsia="fr-FR"/>
              </w:rPr>
              <w:t>T</w:t>
            </w:r>
            <w:r w:rsidRPr="002F7447">
              <w:rPr>
                <w:rFonts w:asciiTheme="minorBidi" w:hAnsiTheme="minorBidi" w:cstheme="minorBidi"/>
                <w:b/>
                <w:bCs/>
                <w:color w:val="C00000"/>
                <w:sz w:val="14"/>
                <w:szCs w:val="14"/>
                <w:lang w:eastAsia="fr-FR"/>
              </w:rPr>
              <w:t>E</w:t>
            </w:r>
            <w:r>
              <w:rPr>
                <w:rFonts w:asciiTheme="minorBidi" w:hAnsiTheme="minorBidi" w:cstheme="minorBidi"/>
                <w:b/>
                <w:bCs/>
                <w:color w:val="C00000"/>
                <w:sz w:val="14"/>
                <w:szCs w:val="14"/>
                <w:lang w:eastAsia="fr-FR"/>
              </w:rPr>
              <w:t>XT</w:t>
            </w:r>
            <w: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 xml:space="preserve">] </w:t>
            </w:r>
            <w:r w:rsidRPr="00030D28">
              <w:rPr>
                <w:rFonts w:asciiTheme="minorBidi" w:hAnsiTheme="minorBidi" w:cstheme="minorBidi"/>
                <w:b/>
                <w:bCs/>
                <w:color w:val="000000"/>
                <w:sz w:val="14"/>
                <w:szCs w:val="14"/>
                <w:lang w:eastAsia="fr-FR"/>
              </w:rPr>
              <w:t>SINON</w:t>
            </w:r>
            <w: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 xml:space="preserve"> </w:t>
            </w: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Re</w:t>
            </w:r>
            <w: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mont</w:t>
            </w: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 xml:space="preserve">er </w:t>
            </w:r>
            <w: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champ</w:t>
            </w: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 xml:space="preserve"> vide</w:t>
            </w:r>
          </w:p>
        </w:tc>
        <w:tc>
          <w:tcPr>
            <w:tcW w:w="2456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  <w:hideMark/>
          </w:tcPr>
          <w:p w14:paraId="4F560BF7" w14:textId="15A86247" w:rsidR="006A41EF" w:rsidRPr="001E13B3" w:rsidRDefault="00283903" w:rsidP="00C608C6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result.</w:t>
            </w:r>
            <w:r w:rsidR="006A41EF"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lines.text</w:t>
            </w:r>
          </w:p>
        </w:tc>
      </w:tr>
      <w:tr w:rsidR="006A41EF" w:rsidRPr="009D5C97" w14:paraId="4994BFAB" w14:textId="77777777" w:rsidTr="002D461F">
        <w:trPr>
          <w:cantSplit/>
          <w:trHeight w:val="340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BFBFBF" w:themeColor="background1" w:themeShade="BF"/>
              <w:right w:val="nil"/>
            </w:tcBorders>
            <w:shd w:val="clear" w:color="auto" w:fill="D9D9D9" w:themeFill="background1" w:themeFillShade="D9"/>
            <w:vAlign w:val="center"/>
            <w:hideMark/>
          </w:tcPr>
          <w:p w14:paraId="399FF2DB" w14:textId="77777777" w:rsidR="006A41EF" w:rsidRPr="001E13B3" w:rsidRDefault="006A41EF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b/>
                <w:color w:val="000000" w:themeColor="text1"/>
                <w:sz w:val="14"/>
                <w:szCs w:val="14"/>
                <w:lang w:eastAsia="fr-FR"/>
              </w:rPr>
              <w:t>"deliverySpec":{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BFBFBF" w:themeColor="background1" w:themeShade="BF"/>
              <w:right w:val="nil"/>
            </w:tcBorders>
            <w:shd w:val="clear" w:color="auto" w:fill="D9D9D9" w:themeFill="background1" w:themeFillShade="D9"/>
            <w:vAlign w:val="center"/>
            <w:hideMark/>
          </w:tcPr>
          <w:p w14:paraId="4834959F" w14:textId="77777777" w:rsidR="006A41EF" w:rsidRPr="001E13B3" w:rsidRDefault="006A41EF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b/>
                <w:color w:val="000000"/>
                <w:sz w:val="14"/>
                <w:szCs w:val="14"/>
                <w:lang w:eastAsia="fr-FR"/>
              </w:rPr>
              <w:t> 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BFBFBF" w:themeColor="background1" w:themeShade="BF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45CDB57" w14:textId="77777777" w:rsidR="006A41EF" w:rsidRPr="001E13B3" w:rsidRDefault="006A41EF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b/>
                <w:color w:val="000000"/>
                <w:sz w:val="14"/>
                <w:szCs w:val="14"/>
                <w:lang w:eastAsia="fr-FR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95765A2" w14:textId="77777777" w:rsidR="006A41EF" w:rsidRPr="001E13B3" w:rsidRDefault="006A41EF" w:rsidP="00CA3D84">
            <w:pPr>
              <w:jc w:val="center"/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b/>
                <w:color w:val="000000"/>
                <w:sz w:val="14"/>
                <w:szCs w:val="14"/>
                <w:lang w:eastAsia="fr-FR"/>
              </w:rPr>
              <w:t>M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8E2C733" w14:textId="77777777" w:rsidR="006A41EF" w:rsidRPr="001E13B3" w:rsidRDefault="006A41EF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 </w:t>
            </w:r>
          </w:p>
        </w:tc>
        <w:tc>
          <w:tcPr>
            <w:tcW w:w="2456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E47F528" w14:textId="77CF0D4A" w:rsidR="006A41EF" w:rsidRPr="001E13B3" w:rsidRDefault="0099592F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result.</w:t>
            </w:r>
            <w:r w:rsidR="006A41EF"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lines.deliverySpec</w:t>
            </w:r>
          </w:p>
        </w:tc>
      </w:tr>
      <w:tr w:rsidR="006A41EF" w:rsidRPr="009D5C97" w14:paraId="4F423610" w14:textId="77777777" w:rsidTr="002D461F">
        <w:trPr>
          <w:cantSplit/>
          <w:trHeight w:val="340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48B77AF7" w14:textId="77777777" w:rsidR="006A41EF" w:rsidRPr="001E13B3" w:rsidRDefault="006A41EF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"fromWarehouseID": "",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41F53CE8" w14:textId="77777777" w:rsidR="006A41EF" w:rsidRPr="001E13B3" w:rsidRDefault="006A41EF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Code Dépôt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  <w:hideMark/>
          </w:tcPr>
          <w:p w14:paraId="782E6EB0" w14:textId="77777777" w:rsidR="006A41EF" w:rsidRPr="001E13B3" w:rsidRDefault="006A41EF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WHLO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  <w:hideMark/>
          </w:tcPr>
          <w:p w14:paraId="2859510C" w14:textId="77777777" w:rsidR="006A41EF" w:rsidRPr="001E13B3" w:rsidRDefault="006A41EF" w:rsidP="00CA3D84">
            <w:pPr>
              <w:jc w:val="center"/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b/>
                <w:color w:val="FF0000"/>
                <w:sz w:val="14"/>
                <w:szCs w:val="14"/>
              </w:rPr>
              <w:t>N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  <w:hideMark/>
          </w:tcPr>
          <w:p w14:paraId="26BC8272" w14:textId="5FE47C15" w:rsidR="006A41EF" w:rsidRPr="001E13B3" w:rsidRDefault="006A41EF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</w:p>
        </w:tc>
        <w:tc>
          <w:tcPr>
            <w:tcW w:w="2456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  <w:hideMark/>
          </w:tcPr>
          <w:p w14:paraId="79FF3932" w14:textId="5D3DC55E" w:rsidR="006A41EF" w:rsidRPr="001E13B3" w:rsidRDefault="0099592F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result.</w:t>
            </w:r>
            <w:r w:rsidR="006A41EF"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lines.deliverySpec.fromWarehouseID</w:t>
            </w:r>
          </w:p>
        </w:tc>
      </w:tr>
      <w:tr w:rsidR="006A41EF" w:rsidRPr="009D5C97" w14:paraId="0E70E717" w14:textId="77777777" w:rsidTr="002D461F">
        <w:trPr>
          <w:cantSplit/>
          <w:trHeight w:val="340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1BC70B9E" w14:textId="77777777" w:rsidR="006A41EF" w:rsidRPr="001E13B3" w:rsidRDefault="006A41EF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"confirmedQuantity": "",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3E155DA0" w14:textId="77777777" w:rsidR="006A41EF" w:rsidRPr="001E13B3" w:rsidRDefault="006A41EF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Quantité Confirmé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  <w:hideMark/>
          </w:tcPr>
          <w:p w14:paraId="54B5A9ED" w14:textId="77777777" w:rsidR="006A41EF" w:rsidRPr="001E13B3" w:rsidRDefault="006A41EF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CONQ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  <w:hideMark/>
          </w:tcPr>
          <w:p w14:paraId="5844CB07" w14:textId="77777777" w:rsidR="006A41EF" w:rsidRPr="001E13B3" w:rsidRDefault="006A41EF" w:rsidP="00CA3D84">
            <w:pPr>
              <w:jc w:val="center"/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b/>
                <w:color w:val="FF0000"/>
                <w:sz w:val="14"/>
                <w:szCs w:val="14"/>
              </w:rPr>
              <w:t>N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  <w:hideMark/>
          </w:tcPr>
          <w:p w14:paraId="0E817782" w14:textId="6BB97B80" w:rsidR="006A41EF" w:rsidRPr="001E13B3" w:rsidRDefault="006A41EF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</w:p>
        </w:tc>
        <w:tc>
          <w:tcPr>
            <w:tcW w:w="2456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  <w:hideMark/>
          </w:tcPr>
          <w:p w14:paraId="7CC0E07C" w14:textId="25C9A029" w:rsidR="006A41EF" w:rsidRPr="001E13B3" w:rsidRDefault="0099592F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result.</w:t>
            </w:r>
            <w:r w:rsidR="006A41EF"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lines.deliverySpec.confirmedQuantity</w:t>
            </w:r>
          </w:p>
        </w:tc>
      </w:tr>
      <w:tr w:rsidR="006A41EF" w:rsidRPr="009D5C97" w14:paraId="24D8EEC5" w14:textId="77777777" w:rsidTr="002D461F">
        <w:trPr>
          <w:cantSplit/>
          <w:trHeight w:val="283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625EEE87" w14:textId="77777777" w:rsidR="006A41EF" w:rsidRPr="001E13B3" w:rsidRDefault="006A41EF" w:rsidP="00CA3D84">
            <w:pPr>
              <w:rPr>
                <w:rFonts w:asciiTheme="minorBidi" w:hAnsiTheme="minorBidi" w:cstheme="minorBidi"/>
                <w:b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"deliveryDateTime": "",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6EF1A34E" w14:textId="77777777" w:rsidR="006A41EF" w:rsidRPr="001E13B3" w:rsidRDefault="006A41EF" w:rsidP="00CA3D84">
            <w:pPr>
              <w:rPr>
                <w:rFonts w:asciiTheme="minorBidi" w:hAnsiTheme="minorBidi" w:cstheme="minorBidi"/>
                <w:b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Date et heure de livraison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  <w:hideMark/>
          </w:tcPr>
          <w:p w14:paraId="4712E79D" w14:textId="77777777" w:rsidR="006A41EF" w:rsidRPr="001E13B3" w:rsidRDefault="006A41EF" w:rsidP="00CA3D84">
            <w:pPr>
              <w:rPr>
                <w:rFonts w:asciiTheme="minorBidi" w:hAnsiTheme="minorBidi" w:cstheme="minorBidi"/>
                <w:b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CODZ COHZ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  <w:hideMark/>
          </w:tcPr>
          <w:p w14:paraId="3B4C4AAD" w14:textId="77777777" w:rsidR="006A41EF" w:rsidRPr="001E13B3" w:rsidRDefault="006A41EF" w:rsidP="00CA3D84">
            <w:pPr>
              <w:jc w:val="center"/>
              <w:rPr>
                <w:rFonts w:asciiTheme="minorBidi" w:hAnsiTheme="minorBidi" w:cstheme="minorBidi"/>
                <w:b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b/>
                <w:color w:val="FF0000"/>
                <w:sz w:val="14"/>
                <w:szCs w:val="14"/>
              </w:rPr>
              <w:t>N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  <w:hideMark/>
          </w:tcPr>
          <w:p w14:paraId="086B65D1" w14:textId="1D1B424C" w:rsidR="006A41EF" w:rsidRPr="001E13B3" w:rsidRDefault="006A41EF" w:rsidP="00713A32">
            <w:pPr>
              <w:rPr>
                <w:rFonts w:asciiTheme="minorBidi" w:hAnsiTheme="minorBidi" w:cstheme="minorBidi"/>
                <w:b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b/>
                <w:sz w:val="14"/>
                <w:szCs w:val="14"/>
                <w:lang w:eastAsia="fr-FR"/>
              </w:rPr>
              <w:t>Format « YYYYMMJJHHMMSS »</w:t>
            </w:r>
          </w:p>
          <w:p w14:paraId="78D9A41D" w14:textId="0C783BDA" w:rsidR="006A41EF" w:rsidRPr="001E13B3" w:rsidRDefault="006A41EF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Retourner les valeurs [</w:t>
            </w:r>
            <w:r w:rsidRPr="001E13B3">
              <w:rPr>
                <w:rFonts w:asciiTheme="minorBidi" w:hAnsiTheme="minorBidi" w:cstheme="minorBidi"/>
                <w:b/>
                <w:color w:val="C00000"/>
                <w:sz w:val="14"/>
                <w:szCs w:val="14"/>
                <w:lang w:eastAsia="fr-FR"/>
              </w:rPr>
              <w:t>CODZ COHZ</w:t>
            </w: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 xml:space="preserve">] de </w:t>
            </w:r>
          </w:p>
          <w:p w14:paraId="5079E17F" w14:textId="4D2AE774" w:rsidR="006A41EF" w:rsidRPr="001E13B3" w:rsidRDefault="006A41EF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</w:p>
        </w:tc>
        <w:tc>
          <w:tcPr>
            <w:tcW w:w="2456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  <w:hideMark/>
          </w:tcPr>
          <w:p w14:paraId="3E1ACA8A" w14:textId="4661FC29" w:rsidR="006A41EF" w:rsidRPr="001E13B3" w:rsidRDefault="0099592F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result.</w:t>
            </w:r>
            <w:r w:rsidR="006A41EF"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lines.deliverySpec.deliveryDateTime</w:t>
            </w:r>
          </w:p>
        </w:tc>
      </w:tr>
      <w:tr w:rsidR="006A41EF" w:rsidRPr="009D5C97" w14:paraId="675A89C2" w14:textId="77777777" w:rsidTr="002D461F">
        <w:trPr>
          <w:cantSplit/>
          <w:trHeight w:val="340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BFBFBF" w:themeColor="background1" w:themeShade="BF"/>
              <w:right w:val="nil"/>
            </w:tcBorders>
            <w:shd w:val="clear" w:color="auto" w:fill="D9D9D9" w:themeFill="background1" w:themeFillShade="D9"/>
            <w:vAlign w:val="center"/>
            <w:hideMark/>
          </w:tcPr>
          <w:p w14:paraId="68428F61" w14:textId="77777777" w:rsidR="006A41EF" w:rsidRPr="001E13B3" w:rsidRDefault="006A41EF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b/>
                <w:color w:val="000000"/>
                <w:sz w:val="14"/>
                <w:szCs w:val="14"/>
                <w:lang w:eastAsia="fr-FR"/>
              </w:rPr>
              <w:t>},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BFBFBF" w:themeColor="background1" w:themeShade="BF"/>
              <w:right w:val="nil"/>
            </w:tcBorders>
            <w:shd w:val="clear" w:color="auto" w:fill="D9D9D9" w:themeFill="background1" w:themeFillShade="D9"/>
            <w:vAlign w:val="center"/>
            <w:hideMark/>
          </w:tcPr>
          <w:p w14:paraId="5C836270" w14:textId="77777777" w:rsidR="006A41EF" w:rsidRPr="001E13B3" w:rsidRDefault="006A41EF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b/>
                <w:color w:val="000000"/>
                <w:sz w:val="14"/>
                <w:szCs w:val="14"/>
                <w:lang w:eastAsia="fr-FR"/>
              </w:rPr>
              <w:t> 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BFBFBF" w:themeColor="background1" w:themeShade="BF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7645999" w14:textId="77777777" w:rsidR="006A41EF" w:rsidRPr="001E13B3" w:rsidRDefault="006A41EF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b/>
                <w:color w:val="000000"/>
                <w:sz w:val="14"/>
                <w:szCs w:val="14"/>
                <w:lang w:eastAsia="fr-FR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FCE268A" w14:textId="77777777" w:rsidR="006A41EF" w:rsidRPr="001E13B3" w:rsidRDefault="006A41EF" w:rsidP="00CA3D84">
            <w:pPr>
              <w:jc w:val="center"/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b/>
                <w:color w:val="000000"/>
                <w:sz w:val="14"/>
                <w:szCs w:val="14"/>
                <w:lang w:eastAsia="fr-FR"/>
              </w:rPr>
              <w:t>M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2A93B73" w14:textId="77777777" w:rsidR="006A41EF" w:rsidRPr="001E13B3" w:rsidRDefault="006A41EF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 </w:t>
            </w:r>
          </w:p>
        </w:tc>
        <w:tc>
          <w:tcPr>
            <w:tcW w:w="2456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5AA7515" w14:textId="381392E7" w:rsidR="006A41EF" w:rsidRPr="001E13B3" w:rsidRDefault="0099592F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result.</w:t>
            </w:r>
            <w:r w:rsidR="006A41EF"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lines</w:t>
            </w:r>
          </w:p>
        </w:tc>
      </w:tr>
      <w:tr w:rsidR="006A41EF" w:rsidRPr="009D5C97" w14:paraId="34D300D1" w14:textId="77777777" w:rsidTr="002D461F">
        <w:trPr>
          <w:cantSplit/>
          <w:trHeight w:val="340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685F4D88" w14:textId="77777777" w:rsidR="006A41EF" w:rsidRPr="001E13B3" w:rsidRDefault="006A41EF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"priceQuantity": "",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2B2E5717" w14:textId="77777777" w:rsidR="006A41EF" w:rsidRPr="001E13B3" w:rsidRDefault="006A41EF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Quantité de prix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  <w:hideMark/>
          </w:tcPr>
          <w:p w14:paraId="2BCFCA6C" w14:textId="77777777" w:rsidR="006A41EF" w:rsidRPr="001E13B3" w:rsidRDefault="006A41EF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SACD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  <w:hideMark/>
          </w:tcPr>
          <w:p w14:paraId="5D956C7F" w14:textId="77777777" w:rsidR="006A41EF" w:rsidRPr="001E13B3" w:rsidRDefault="006A41EF" w:rsidP="00CA3D84">
            <w:pPr>
              <w:jc w:val="center"/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b/>
                <w:color w:val="FF0000"/>
                <w:sz w:val="14"/>
                <w:szCs w:val="14"/>
              </w:rPr>
              <w:t>N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  <w:hideMark/>
          </w:tcPr>
          <w:p w14:paraId="119981B8" w14:textId="66AEB486" w:rsidR="006A41EF" w:rsidRPr="001E13B3" w:rsidRDefault="00A50122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 xml:space="preserve">La valeur par défaut </w:t>
            </w: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«</w:t>
            </w:r>
            <w: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 xml:space="preserve"> 1</w:t>
            </w: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 </w:t>
            </w:r>
            <w:r w:rsidRPr="001E13B3">
              <w:rPr>
                <w:rFonts w:asciiTheme="minorBidi" w:hAnsiTheme="minorBidi" w:cstheme="minorBidi"/>
                <w:sz w:val="14"/>
                <w:szCs w:val="14"/>
                <w:lang w:eastAsia="fr-FR"/>
              </w:rPr>
              <w:t>»</w:t>
            </w:r>
            <w:r>
              <w:rPr>
                <w:rFonts w:asciiTheme="minorBidi" w:hAnsiTheme="minorBidi" w:cstheme="minorBidi"/>
                <w:sz w:val="14"/>
                <w:szCs w:val="14"/>
                <w:lang w:eastAsia="fr-FR"/>
              </w:rPr>
              <w:t xml:space="preserve"> </w:t>
            </w:r>
            <w:r w:rsidRPr="00EE2CB7">
              <w:rPr>
                <w:rFonts w:asciiTheme="minorBidi" w:hAnsiTheme="minorBidi" w:cstheme="minorBidi"/>
                <w:b/>
                <w:bCs/>
                <w:sz w:val="14"/>
                <w:szCs w:val="14"/>
                <w:lang w:eastAsia="fr-FR"/>
              </w:rPr>
              <w:t>SINON</w:t>
            </w:r>
            <w:r>
              <w:rPr>
                <w:rFonts w:asciiTheme="minorBidi" w:hAnsiTheme="minorBidi" w:cstheme="minorBidi"/>
                <w:sz w:val="14"/>
                <w:szCs w:val="14"/>
                <w:lang w:eastAsia="fr-FR"/>
              </w:rPr>
              <w:t xml:space="preserve"> le résultat de l’EXT340MI : </w:t>
            </w:r>
            <w:r w:rsidR="002D461F"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[</w:t>
            </w:r>
            <w:r w:rsidR="002D461F" w:rsidRPr="001E13B3">
              <w:rPr>
                <w:rFonts w:asciiTheme="minorBidi" w:hAnsiTheme="minorBidi" w:cstheme="minorBidi"/>
                <w:b/>
                <w:bCs/>
                <w:color w:val="C00000"/>
                <w:sz w:val="14"/>
                <w:szCs w:val="14"/>
                <w:lang w:eastAsia="fr-FR"/>
              </w:rPr>
              <w:t>SACD</w:t>
            </w:r>
            <w:r w:rsidR="002D461F"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]</w:t>
            </w:r>
          </w:p>
        </w:tc>
        <w:tc>
          <w:tcPr>
            <w:tcW w:w="2456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  <w:hideMark/>
          </w:tcPr>
          <w:p w14:paraId="57355A38" w14:textId="78F79C58" w:rsidR="006A41EF" w:rsidRPr="001E13B3" w:rsidRDefault="001059D1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result.</w:t>
            </w:r>
            <w:r w:rsidR="006A41EF"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lines.priceQuantity</w:t>
            </w:r>
          </w:p>
        </w:tc>
      </w:tr>
      <w:tr w:rsidR="006A41EF" w:rsidRPr="009D5C97" w14:paraId="74967A6C" w14:textId="77777777" w:rsidTr="002D461F">
        <w:trPr>
          <w:cantSplit/>
          <w:trHeight w:val="340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49E6A881" w14:textId="77777777" w:rsidR="006A41EF" w:rsidRPr="001E13B3" w:rsidRDefault="006A41EF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"netPrice": "",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30DB3189" w14:textId="77777777" w:rsidR="006A41EF" w:rsidRPr="001E13B3" w:rsidRDefault="006A41EF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Prix unitaire Net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  <w:hideMark/>
          </w:tcPr>
          <w:p w14:paraId="640811FC" w14:textId="77777777" w:rsidR="006A41EF" w:rsidRPr="001E13B3" w:rsidRDefault="006A41EF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NEPR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  <w:hideMark/>
          </w:tcPr>
          <w:p w14:paraId="24A6D9C0" w14:textId="45138D57" w:rsidR="006A41EF" w:rsidRPr="001E13B3" w:rsidRDefault="00E93C64" w:rsidP="00CA3D84">
            <w:pPr>
              <w:jc w:val="center"/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EB7433">
              <w:rPr>
                <w:rFonts w:asciiTheme="minorBidi" w:hAnsiTheme="minorBidi" w:cstheme="minorBidi"/>
                <w:b/>
                <w:bCs/>
                <w:color w:val="00B050"/>
                <w:sz w:val="14"/>
                <w:szCs w:val="14"/>
              </w:rPr>
              <w:t>O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  <w:hideMark/>
          </w:tcPr>
          <w:p w14:paraId="7D745730" w14:textId="4457CF46" w:rsidR="006A41EF" w:rsidRPr="001E13B3" w:rsidRDefault="00695A8E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 xml:space="preserve">La valeur par défaut </w:t>
            </w: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«</w:t>
            </w:r>
            <w: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 xml:space="preserve"> 0.00</w:t>
            </w: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 </w:t>
            </w:r>
            <w:r w:rsidRPr="001E13B3">
              <w:rPr>
                <w:rFonts w:asciiTheme="minorBidi" w:hAnsiTheme="minorBidi" w:cstheme="minorBidi"/>
                <w:sz w:val="14"/>
                <w:szCs w:val="14"/>
                <w:lang w:eastAsia="fr-FR"/>
              </w:rPr>
              <w:t>»</w:t>
            </w:r>
            <w:r>
              <w:rPr>
                <w:rFonts w:asciiTheme="minorBidi" w:hAnsiTheme="minorBidi" w:cstheme="minorBidi"/>
                <w:sz w:val="14"/>
                <w:szCs w:val="14"/>
                <w:lang w:eastAsia="fr-FR"/>
              </w:rPr>
              <w:t xml:space="preserve"> </w:t>
            </w:r>
            <w:r w:rsidRPr="00EE2CB7">
              <w:rPr>
                <w:rFonts w:asciiTheme="minorBidi" w:hAnsiTheme="minorBidi" w:cstheme="minorBidi"/>
                <w:b/>
                <w:bCs/>
                <w:sz w:val="14"/>
                <w:szCs w:val="14"/>
                <w:lang w:eastAsia="fr-FR"/>
              </w:rPr>
              <w:t>SINON</w:t>
            </w:r>
            <w:r>
              <w:rPr>
                <w:rFonts w:asciiTheme="minorBidi" w:hAnsiTheme="minorBidi" w:cstheme="minorBidi"/>
                <w:sz w:val="14"/>
                <w:szCs w:val="14"/>
                <w:lang w:eastAsia="fr-FR"/>
              </w:rPr>
              <w:t xml:space="preserve"> le résultat de l’EXT340MI : </w:t>
            </w:r>
            <w:r w:rsidR="002D461F"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[</w:t>
            </w:r>
            <w:r w:rsidR="002D461F" w:rsidRPr="001E13B3">
              <w:rPr>
                <w:rFonts w:asciiTheme="minorBidi" w:hAnsiTheme="minorBidi" w:cstheme="minorBidi"/>
                <w:b/>
                <w:bCs/>
                <w:color w:val="C00000"/>
                <w:sz w:val="14"/>
                <w:szCs w:val="14"/>
                <w:lang w:eastAsia="fr-FR"/>
              </w:rPr>
              <w:t>NERP</w:t>
            </w:r>
            <w:r w:rsidR="002D461F"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]</w:t>
            </w:r>
          </w:p>
        </w:tc>
        <w:tc>
          <w:tcPr>
            <w:tcW w:w="2456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  <w:hideMark/>
          </w:tcPr>
          <w:p w14:paraId="3C99D53E" w14:textId="4E35D906" w:rsidR="006A41EF" w:rsidRPr="001E13B3" w:rsidRDefault="001059D1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result.</w:t>
            </w:r>
            <w:r w:rsidR="006A41EF"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lines.netPrice</w:t>
            </w:r>
          </w:p>
        </w:tc>
      </w:tr>
      <w:tr w:rsidR="006A41EF" w:rsidRPr="009D5C97" w14:paraId="54100264" w14:textId="77777777" w:rsidTr="002D461F">
        <w:trPr>
          <w:cantSplit/>
          <w:trHeight w:val="454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6DB387DB" w14:textId="77777777" w:rsidR="006A41EF" w:rsidRPr="001E13B3" w:rsidRDefault="006A41EF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"netAmount": "",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1B6FC0D1" w14:textId="77777777" w:rsidR="006A41EF" w:rsidRPr="001E13B3" w:rsidRDefault="006A41EF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Total Net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  <w:hideMark/>
          </w:tcPr>
          <w:p w14:paraId="2944C6E7" w14:textId="77777777" w:rsidR="006A41EF" w:rsidRPr="001E13B3" w:rsidRDefault="006A41EF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NLAM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  <w:hideMark/>
          </w:tcPr>
          <w:p w14:paraId="4E8F4F81" w14:textId="4C27F15E" w:rsidR="006A41EF" w:rsidRPr="001E13B3" w:rsidRDefault="00212BDA" w:rsidP="00CA3D84">
            <w:pPr>
              <w:jc w:val="center"/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EB7433">
              <w:rPr>
                <w:rFonts w:asciiTheme="minorBidi" w:hAnsiTheme="minorBidi" w:cstheme="minorBidi"/>
                <w:b/>
                <w:bCs/>
                <w:color w:val="00B050"/>
                <w:sz w:val="14"/>
                <w:szCs w:val="14"/>
              </w:rPr>
              <w:t>O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  <w:hideMark/>
          </w:tcPr>
          <w:p w14:paraId="2898D2AB" w14:textId="3870050F" w:rsidR="006A41EF" w:rsidRPr="001E13B3" w:rsidRDefault="00695A8E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 xml:space="preserve">La valeur par défaut </w:t>
            </w: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«</w:t>
            </w:r>
            <w: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 xml:space="preserve"> 0.00</w:t>
            </w: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 </w:t>
            </w:r>
            <w:r w:rsidRPr="001E13B3">
              <w:rPr>
                <w:rFonts w:asciiTheme="minorBidi" w:hAnsiTheme="minorBidi" w:cstheme="minorBidi"/>
                <w:sz w:val="14"/>
                <w:szCs w:val="14"/>
                <w:lang w:eastAsia="fr-FR"/>
              </w:rPr>
              <w:t>»</w:t>
            </w:r>
            <w:r>
              <w:rPr>
                <w:rFonts w:asciiTheme="minorBidi" w:hAnsiTheme="minorBidi" w:cstheme="minorBidi"/>
                <w:sz w:val="14"/>
                <w:szCs w:val="14"/>
                <w:lang w:eastAsia="fr-FR"/>
              </w:rPr>
              <w:t xml:space="preserve"> </w:t>
            </w:r>
            <w:r w:rsidRPr="00EE2CB7">
              <w:rPr>
                <w:rFonts w:asciiTheme="minorBidi" w:hAnsiTheme="minorBidi" w:cstheme="minorBidi"/>
                <w:b/>
                <w:bCs/>
                <w:sz w:val="14"/>
                <w:szCs w:val="14"/>
                <w:lang w:eastAsia="fr-FR"/>
              </w:rPr>
              <w:t>SINON</w:t>
            </w:r>
            <w:r>
              <w:rPr>
                <w:rFonts w:asciiTheme="minorBidi" w:hAnsiTheme="minorBidi" w:cstheme="minorBidi"/>
                <w:sz w:val="14"/>
                <w:szCs w:val="14"/>
                <w:lang w:eastAsia="fr-FR"/>
              </w:rPr>
              <w:t xml:space="preserve"> le résultat de l’EXT340MI : Somme </w:t>
            </w:r>
            <w:r w:rsidR="002D461F"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[</w:t>
            </w:r>
            <w:r w:rsidR="002D461F" w:rsidRPr="001E13B3">
              <w:rPr>
                <w:rFonts w:asciiTheme="minorBidi" w:hAnsiTheme="minorBidi" w:cstheme="minorBidi"/>
                <w:b/>
                <w:bCs/>
                <w:color w:val="C00000"/>
                <w:sz w:val="14"/>
                <w:szCs w:val="14"/>
                <w:lang w:eastAsia="fr-FR"/>
              </w:rPr>
              <w:t>L</w:t>
            </w:r>
            <w:r>
              <w:rPr>
                <w:rFonts w:asciiTheme="minorBidi" w:hAnsiTheme="minorBidi" w:cstheme="minorBidi"/>
                <w:b/>
                <w:bCs/>
                <w:color w:val="C00000"/>
                <w:sz w:val="14"/>
                <w:szCs w:val="14"/>
                <w:lang w:eastAsia="fr-FR"/>
              </w:rPr>
              <w:t>N</w:t>
            </w:r>
            <w:r w:rsidR="002D461F" w:rsidRPr="001E13B3">
              <w:rPr>
                <w:rFonts w:asciiTheme="minorBidi" w:hAnsiTheme="minorBidi" w:cstheme="minorBidi"/>
                <w:b/>
                <w:bCs/>
                <w:color w:val="C00000"/>
                <w:sz w:val="14"/>
                <w:szCs w:val="14"/>
                <w:lang w:eastAsia="fr-FR"/>
              </w:rPr>
              <w:t>AM</w:t>
            </w:r>
            <w:r w:rsidR="002D461F"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]</w:t>
            </w:r>
          </w:p>
        </w:tc>
        <w:tc>
          <w:tcPr>
            <w:tcW w:w="2456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  <w:hideMark/>
          </w:tcPr>
          <w:p w14:paraId="0DFD937E" w14:textId="02D39B2B" w:rsidR="006A41EF" w:rsidRPr="001E13B3" w:rsidRDefault="001059D1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result.</w:t>
            </w:r>
            <w:r w:rsidR="006A41EF"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lines.netAmount</w:t>
            </w:r>
          </w:p>
        </w:tc>
      </w:tr>
      <w:tr w:rsidR="006A41EF" w:rsidRPr="009D5C97" w14:paraId="671C1E03" w14:textId="77777777" w:rsidTr="002D461F">
        <w:trPr>
          <w:cantSplit/>
          <w:trHeight w:val="283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69EAC628" w14:textId="77777777" w:rsidR="006A41EF" w:rsidRPr="001E13B3" w:rsidRDefault="006A41EF" w:rsidP="00CA3D84">
            <w:pPr>
              <w:rPr>
                <w:rFonts w:asciiTheme="minorBidi" w:hAnsiTheme="minorBidi" w:cstheme="minorBidi"/>
                <w:b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"deposit": "",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6EC0D979" w14:textId="77777777" w:rsidR="006A41EF" w:rsidRPr="001E13B3" w:rsidRDefault="006A41EF" w:rsidP="00CA3D84">
            <w:pPr>
              <w:rPr>
                <w:rFonts w:asciiTheme="minorBidi" w:hAnsiTheme="minorBidi" w:cstheme="minorBidi"/>
                <w:b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Consigne unitaire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  <w:hideMark/>
          </w:tcPr>
          <w:p w14:paraId="7763FB34" w14:textId="77777777" w:rsidR="006A41EF" w:rsidRPr="001E13B3" w:rsidRDefault="006A41EF" w:rsidP="00CA3D84">
            <w:pPr>
              <w:rPr>
                <w:rFonts w:asciiTheme="minorBidi" w:hAnsiTheme="minorBidi" w:cstheme="minorBidi"/>
                <w:b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CRAM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  <w:hideMark/>
          </w:tcPr>
          <w:p w14:paraId="51A8EAA8" w14:textId="77777777" w:rsidR="006A41EF" w:rsidRPr="001E13B3" w:rsidRDefault="006A41EF" w:rsidP="00CA3D84">
            <w:pPr>
              <w:jc w:val="center"/>
              <w:rPr>
                <w:rFonts w:asciiTheme="minorBidi" w:hAnsiTheme="minorBidi" w:cstheme="minorBidi"/>
                <w:b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b/>
                <w:color w:val="FF0000"/>
                <w:sz w:val="14"/>
                <w:szCs w:val="14"/>
              </w:rPr>
              <w:t>N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  <w:hideMark/>
          </w:tcPr>
          <w:p w14:paraId="07664C1E" w14:textId="250F8707" w:rsidR="006A41EF" w:rsidRPr="001E13B3" w:rsidRDefault="00A50122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 xml:space="preserve">La valeur par défaut </w:t>
            </w: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«</w:t>
            </w:r>
            <w: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 xml:space="preserve"> 0.00</w:t>
            </w: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 </w:t>
            </w:r>
            <w:r w:rsidRPr="001E13B3">
              <w:rPr>
                <w:rFonts w:asciiTheme="minorBidi" w:hAnsiTheme="minorBidi" w:cstheme="minorBidi"/>
                <w:sz w:val="14"/>
                <w:szCs w:val="14"/>
                <w:lang w:eastAsia="fr-FR"/>
              </w:rPr>
              <w:t>»</w:t>
            </w:r>
            <w:r>
              <w:rPr>
                <w:rFonts w:asciiTheme="minorBidi" w:hAnsiTheme="minorBidi" w:cstheme="minorBidi"/>
                <w:sz w:val="14"/>
                <w:szCs w:val="14"/>
                <w:lang w:eastAsia="fr-FR"/>
              </w:rPr>
              <w:t xml:space="preserve"> </w:t>
            </w:r>
            <w:r w:rsidRPr="00EE2CB7">
              <w:rPr>
                <w:rFonts w:asciiTheme="minorBidi" w:hAnsiTheme="minorBidi" w:cstheme="minorBidi"/>
                <w:b/>
                <w:bCs/>
                <w:sz w:val="14"/>
                <w:szCs w:val="14"/>
                <w:lang w:eastAsia="fr-FR"/>
              </w:rPr>
              <w:t>SINON</w:t>
            </w:r>
            <w:r>
              <w:rPr>
                <w:rFonts w:asciiTheme="minorBidi" w:hAnsiTheme="minorBidi" w:cstheme="minorBidi"/>
                <w:sz w:val="14"/>
                <w:szCs w:val="14"/>
                <w:lang w:eastAsia="fr-FR"/>
              </w:rPr>
              <w:t xml:space="preserve"> le résultat de l’EXT340MI : </w:t>
            </w:r>
            <w:r w:rsidR="002D461F"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[</w:t>
            </w:r>
            <w:r w:rsidR="002D461F" w:rsidRPr="001E13B3">
              <w:rPr>
                <w:rFonts w:asciiTheme="minorBidi" w:hAnsiTheme="minorBidi" w:cstheme="minorBidi"/>
                <w:b/>
                <w:bCs/>
                <w:color w:val="C00000"/>
                <w:sz w:val="14"/>
                <w:szCs w:val="14"/>
                <w:lang w:eastAsia="fr-FR"/>
              </w:rPr>
              <w:t>CRAM</w:t>
            </w:r>
            <w:r w:rsidR="002D461F"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]</w:t>
            </w:r>
          </w:p>
        </w:tc>
        <w:tc>
          <w:tcPr>
            <w:tcW w:w="2456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  <w:hideMark/>
          </w:tcPr>
          <w:p w14:paraId="04C7267C" w14:textId="0AF467E3" w:rsidR="006A41EF" w:rsidRPr="001E13B3" w:rsidRDefault="001059D1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result.</w:t>
            </w:r>
            <w:r w:rsidR="006A41EF"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lines.deposit</w:t>
            </w:r>
          </w:p>
        </w:tc>
      </w:tr>
      <w:tr w:rsidR="006A41EF" w:rsidRPr="009D5C97" w14:paraId="6EF39B03" w14:textId="77777777" w:rsidTr="002D461F">
        <w:trPr>
          <w:cantSplit/>
          <w:trHeight w:val="283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BFBFBF" w:themeColor="background1" w:themeShade="BF"/>
              <w:right w:val="nil"/>
            </w:tcBorders>
            <w:shd w:val="clear" w:color="auto" w:fill="D9D9D9" w:themeFill="background1" w:themeFillShade="D9"/>
            <w:vAlign w:val="center"/>
            <w:hideMark/>
          </w:tcPr>
          <w:p w14:paraId="06FE8728" w14:textId="77777777" w:rsidR="006A41EF" w:rsidRPr="001E13B3" w:rsidRDefault="006A41EF" w:rsidP="00CA3D84">
            <w:pPr>
              <w:rPr>
                <w:rFonts w:asciiTheme="minorBidi" w:hAnsiTheme="minorBidi" w:cstheme="minorBidi"/>
                <w:b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b/>
                <w:color w:val="000000"/>
                <w:sz w:val="14"/>
                <w:szCs w:val="14"/>
                <w:lang w:eastAsia="fr-FR"/>
              </w:rPr>
              <w:t>},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BFBFBF" w:themeColor="background1" w:themeShade="BF"/>
              <w:right w:val="nil"/>
            </w:tcBorders>
            <w:shd w:val="clear" w:color="auto" w:fill="D9D9D9" w:themeFill="background1" w:themeFillShade="D9"/>
            <w:vAlign w:val="center"/>
            <w:hideMark/>
          </w:tcPr>
          <w:p w14:paraId="6D93B07E" w14:textId="77777777" w:rsidR="006A41EF" w:rsidRPr="001E13B3" w:rsidRDefault="006A41EF" w:rsidP="00CA3D84">
            <w:pPr>
              <w:rPr>
                <w:rFonts w:asciiTheme="minorBidi" w:hAnsiTheme="minorBidi" w:cstheme="minorBidi"/>
                <w:b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b/>
                <w:color w:val="000000"/>
                <w:sz w:val="14"/>
                <w:szCs w:val="14"/>
                <w:lang w:eastAsia="fr-FR"/>
              </w:rPr>
              <w:t> 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BFBFBF" w:themeColor="background1" w:themeShade="BF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5E6BCFF" w14:textId="77777777" w:rsidR="006A41EF" w:rsidRPr="001E13B3" w:rsidRDefault="006A41EF" w:rsidP="00CA3D84">
            <w:pPr>
              <w:rPr>
                <w:rFonts w:asciiTheme="minorBidi" w:hAnsiTheme="minorBidi" w:cstheme="minorBidi"/>
                <w:b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b/>
                <w:color w:val="000000"/>
                <w:sz w:val="14"/>
                <w:szCs w:val="14"/>
                <w:lang w:eastAsia="fr-FR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FED59C8" w14:textId="77777777" w:rsidR="006A41EF" w:rsidRPr="001E13B3" w:rsidRDefault="006A41EF" w:rsidP="00CA3D84">
            <w:pPr>
              <w:jc w:val="center"/>
              <w:rPr>
                <w:rFonts w:asciiTheme="minorBidi" w:hAnsiTheme="minorBidi" w:cstheme="minorBidi"/>
                <w:b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b/>
                <w:color w:val="000000"/>
                <w:sz w:val="14"/>
                <w:szCs w:val="14"/>
                <w:lang w:eastAsia="fr-FR"/>
              </w:rPr>
              <w:t>M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F9A0AA6" w14:textId="77777777" w:rsidR="006A41EF" w:rsidRPr="001E13B3" w:rsidRDefault="006A41EF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 </w:t>
            </w:r>
          </w:p>
        </w:tc>
        <w:tc>
          <w:tcPr>
            <w:tcW w:w="2456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FE212B0" w14:textId="77777777" w:rsidR="006A41EF" w:rsidRPr="001E13B3" w:rsidRDefault="006A41EF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 </w:t>
            </w:r>
          </w:p>
        </w:tc>
      </w:tr>
      <w:tr w:rsidR="006A41EF" w:rsidRPr="009D5C97" w14:paraId="083CEC25" w14:textId="77777777" w:rsidTr="002D461F">
        <w:trPr>
          <w:cantSplit/>
          <w:trHeight w:val="283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099B2AC1" w14:textId="77777777" w:rsidR="006A41EF" w:rsidRPr="001E13B3" w:rsidRDefault="006A41EF" w:rsidP="00CA3D84">
            <w:pPr>
              <w:rPr>
                <w:rFonts w:asciiTheme="minorBidi" w:hAnsiTheme="minorBidi" w:cstheme="minorBidi"/>
                <w:b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b/>
                <w:color w:val="000000"/>
                <w:sz w:val="14"/>
                <w:szCs w:val="14"/>
                <w:lang w:eastAsia="fr-FR"/>
              </w:rPr>
              <w:t>]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20C3D7ED" w14:textId="77777777" w:rsidR="006A41EF" w:rsidRPr="001E13B3" w:rsidRDefault="006A41EF" w:rsidP="00CA3D84">
            <w:pPr>
              <w:rPr>
                <w:rFonts w:asciiTheme="minorBidi" w:hAnsiTheme="minorBidi" w:cstheme="minorBidi"/>
                <w:b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b/>
                <w:color w:val="000000"/>
                <w:sz w:val="14"/>
                <w:szCs w:val="14"/>
                <w:lang w:eastAsia="fr-FR"/>
              </w:rPr>
              <w:t> 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43F6037" w14:textId="77777777" w:rsidR="006A41EF" w:rsidRPr="001E13B3" w:rsidRDefault="006A41EF" w:rsidP="00CA3D84">
            <w:pPr>
              <w:rPr>
                <w:rFonts w:asciiTheme="minorBidi" w:hAnsiTheme="minorBidi" w:cstheme="minorBidi"/>
                <w:b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b/>
                <w:color w:val="000000"/>
                <w:sz w:val="14"/>
                <w:szCs w:val="14"/>
                <w:lang w:eastAsia="fr-FR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E5ACB89" w14:textId="77777777" w:rsidR="006A41EF" w:rsidRPr="001E13B3" w:rsidRDefault="006A41EF" w:rsidP="00CA3D84">
            <w:pPr>
              <w:jc w:val="center"/>
              <w:rPr>
                <w:rFonts w:asciiTheme="minorBidi" w:hAnsiTheme="minorBidi" w:cstheme="minorBidi"/>
                <w:b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b/>
                <w:color w:val="000000"/>
                <w:sz w:val="14"/>
                <w:szCs w:val="14"/>
                <w:lang w:eastAsia="fr-FR"/>
              </w:rPr>
              <w:t>1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C3F3164" w14:textId="77777777" w:rsidR="006A41EF" w:rsidRPr="001E13B3" w:rsidRDefault="006A41EF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 </w:t>
            </w:r>
          </w:p>
        </w:tc>
        <w:tc>
          <w:tcPr>
            <w:tcW w:w="2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C78FADE" w14:textId="77777777" w:rsidR="006A41EF" w:rsidRPr="001E13B3" w:rsidRDefault="006A41EF" w:rsidP="00CA3D84">
            <w:pPr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</w:pPr>
            <w:r w:rsidRPr="001E13B3">
              <w:rPr>
                <w:rFonts w:asciiTheme="minorBidi" w:hAnsiTheme="minorBidi" w:cstheme="minorBidi"/>
                <w:color w:val="000000"/>
                <w:sz w:val="14"/>
                <w:szCs w:val="14"/>
                <w:lang w:eastAsia="fr-FR"/>
              </w:rPr>
              <w:t> </w:t>
            </w:r>
          </w:p>
        </w:tc>
      </w:tr>
    </w:tbl>
    <w:p w14:paraId="243C0496" w14:textId="77777777" w:rsidR="003971E0" w:rsidRDefault="003971E0" w:rsidP="003971E0">
      <w:pPr>
        <w:pStyle w:val="BodyText"/>
      </w:pPr>
    </w:p>
    <w:p w14:paraId="20F370D3" w14:textId="77777777" w:rsidR="004F581B" w:rsidRPr="00CF61E4" w:rsidRDefault="004F581B" w:rsidP="004F581B">
      <w:pPr>
        <w:pStyle w:val="Heading4"/>
      </w:pPr>
      <w:bookmarkStart w:id="39" w:name="_Ref209009839"/>
      <w:r>
        <w:t>Gestion des erreurs et statuts</w:t>
      </w:r>
      <w:bookmarkEnd w:id="39"/>
      <w:r>
        <w:t xml:space="preserve"> </w:t>
      </w:r>
    </w:p>
    <w:p w14:paraId="363C0354" w14:textId="77777777" w:rsidR="004F581B" w:rsidRDefault="004F581B" w:rsidP="004F581B">
      <w:pPr>
        <w:pStyle w:val="BodyText"/>
      </w:pPr>
    </w:p>
    <w:p w14:paraId="37587B97" w14:textId="77777777" w:rsidR="004F581B" w:rsidRPr="0002011C" w:rsidRDefault="004F581B" w:rsidP="004F581B">
      <w:pPr>
        <w:pStyle w:val="BodyText"/>
      </w:pPr>
      <w:r>
        <w:lastRenderedPageBreak/>
        <w:t xml:space="preserve">Cette partie spécifie les règles pour les champs suivant : </w:t>
      </w:r>
    </w:p>
    <w:p w14:paraId="3C174876" w14:textId="77777777" w:rsidR="0067444D" w:rsidRPr="0067444D" w:rsidRDefault="0067444D" w:rsidP="00965A36">
      <w:pPr>
        <w:pStyle w:val="BodyText"/>
        <w:numPr>
          <w:ilvl w:val="0"/>
          <w:numId w:val="33"/>
        </w:numPr>
        <w:spacing w:before="0" w:after="0" w:line="264" w:lineRule="auto"/>
        <w:ind w:left="1281" w:hanging="357"/>
        <w:rPr>
          <w:lang w:val="en-US"/>
        </w:rPr>
      </w:pPr>
      <w:r w:rsidRPr="0067444D">
        <w:rPr>
          <w:lang w:val="en-US"/>
        </w:rPr>
        <w:t>result.header.responseClass</w:t>
      </w:r>
    </w:p>
    <w:p w14:paraId="6443B008" w14:textId="77777777" w:rsidR="0067444D" w:rsidRPr="0067444D" w:rsidRDefault="0067444D" w:rsidP="00965A36">
      <w:pPr>
        <w:pStyle w:val="BodyText"/>
        <w:numPr>
          <w:ilvl w:val="0"/>
          <w:numId w:val="33"/>
        </w:numPr>
        <w:spacing w:before="0" w:after="0" w:line="264" w:lineRule="auto"/>
        <w:ind w:left="1281" w:hanging="357"/>
        <w:rPr>
          <w:lang w:val="en-US"/>
        </w:rPr>
      </w:pPr>
      <w:r w:rsidRPr="0067444D">
        <w:rPr>
          <w:lang w:val="en-US"/>
        </w:rPr>
        <w:t>result.header.code</w:t>
      </w:r>
    </w:p>
    <w:p w14:paraId="13C50298" w14:textId="77777777" w:rsidR="0067444D" w:rsidRPr="0067444D" w:rsidRDefault="0067444D" w:rsidP="00965A36">
      <w:pPr>
        <w:pStyle w:val="BodyText"/>
        <w:numPr>
          <w:ilvl w:val="0"/>
          <w:numId w:val="33"/>
        </w:numPr>
        <w:spacing w:before="0" w:after="0" w:line="264" w:lineRule="auto"/>
        <w:ind w:left="1281" w:hanging="357"/>
        <w:rPr>
          <w:lang w:val="en-US"/>
        </w:rPr>
      </w:pPr>
      <w:r w:rsidRPr="0067444D">
        <w:rPr>
          <w:lang w:val="en-US"/>
        </w:rPr>
        <w:t>result.header.type</w:t>
      </w:r>
    </w:p>
    <w:p w14:paraId="7E4C580E" w14:textId="080132FA" w:rsidR="004F581B" w:rsidRDefault="0067444D" w:rsidP="00965A36">
      <w:pPr>
        <w:pStyle w:val="BodyText"/>
        <w:numPr>
          <w:ilvl w:val="0"/>
          <w:numId w:val="33"/>
        </w:numPr>
        <w:spacing w:before="0" w:after="0" w:line="264" w:lineRule="auto"/>
        <w:ind w:left="1281" w:hanging="357"/>
        <w:rPr>
          <w:lang w:val="en-US"/>
        </w:rPr>
      </w:pPr>
      <w:r w:rsidRPr="0067444D">
        <w:rPr>
          <w:lang w:val="en-US"/>
        </w:rPr>
        <w:t>result.header.text</w:t>
      </w:r>
    </w:p>
    <w:p w14:paraId="05C3A0AD" w14:textId="77777777" w:rsidR="00275294" w:rsidRPr="0067444D" w:rsidRDefault="00275294" w:rsidP="00275294">
      <w:pPr>
        <w:pStyle w:val="BodyText"/>
        <w:spacing w:before="0" w:after="0" w:line="264" w:lineRule="auto"/>
        <w:ind w:left="924"/>
        <w:rPr>
          <w:lang w:val="en-US"/>
        </w:rPr>
      </w:pPr>
    </w:p>
    <w:p w14:paraId="51DB0FF0" w14:textId="77777777" w:rsidR="004F581B" w:rsidRPr="0002011C" w:rsidRDefault="004F581B" w:rsidP="00965A36">
      <w:pPr>
        <w:pStyle w:val="BodyText"/>
        <w:numPr>
          <w:ilvl w:val="0"/>
          <w:numId w:val="31"/>
        </w:numPr>
        <w:spacing w:before="0" w:after="0"/>
      </w:pPr>
      <w:r>
        <w:t>Validation des données du message reçu (</w:t>
      </w:r>
      <w:r w:rsidRPr="00B42086">
        <w:rPr>
          <w:b/>
          <w:bCs/>
        </w:rPr>
        <w:t>A</w:t>
      </w:r>
      <w:r>
        <w:t>)</w:t>
      </w:r>
    </w:p>
    <w:p w14:paraId="5BFF57F5" w14:textId="77777777" w:rsidR="004F581B" w:rsidRDefault="004F581B" w:rsidP="004F581B">
      <w:pPr>
        <w:pStyle w:val="BodyText"/>
      </w:pPr>
    </w:p>
    <w:tbl>
      <w:tblPr>
        <w:tblStyle w:val="LightList-Accent5"/>
        <w:tblW w:w="0" w:type="auto"/>
        <w:tblLook w:val="04A0" w:firstRow="1" w:lastRow="0" w:firstColumn="1" w:lastColumn="0" w:noHBand="0" w:noVBand="1"/>
      </w:tblPr>
      <w:tblGrid>
        <w:gridCol w:w="3632"/>
        <w:gridCol w:w="2835"/>
        <w:gridCol w:w="3402"/>
      </w:tblGrid>
      <w:tr w:rsidR="004F581B" w:rsidRPr="00817298" w14:paraId="7F9C5182" w14:textId="77777777" w:rsidTr="008172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32" w:type="dxa"/>
            <w:tcBorders>
              <w:bottom w:val="single" w:sz="8" w:space="0" w:color="auto"/>
            </w:tcBorders>
            <w:vAlign w:val="center"/>
          </w:tcPr>
          <w:p w14:paraId="6DDE2FD0" w14:textId="77777777" w:rsidR="004F581B" w:rsidRPr="00817298" w:rsidRDefault="004F581B">
            <w:pPr>
              <w:pStyle w:val="BodyText"/>
              <w:ind w:left="0"/>
              <w:rPr>
                <w:rFonts w:asciiTheme="minorBidi" w:hAnsiTheme="minorBidi" w:cstheme="minorBidi"/>
                <w:sz w:val="18"/>
                <w:szCs w:val="18"/>
              </w:rPr>
            </w:pPr>
            <w:r w:rsidRPr="00817298">
              <w:rPr>
                <w:rFonts w:asciiTheme="minorBidi" w:hAnsiTheme="minorBidi" w:cstheme="minorBidi"/>
                <w:sz w:val="18"/>
                <w:szCs w:val="18"/>
              </w:rPr>
              <w:t xml:space="preserve">Erreur </w:t>
            </w:r>
          </w:p>
        </w:tc>
        <w:tc>
          <w:tcPr>
            <w:tcW w:w="2835" w:type="dxa"/>
            <w:tcBorders>
              <w:bottom w:val="single" w:sz="8" w:space="0" w:color="auto"/>
            </w:tcBorders>
            <w:vAlign w:val="center"/>
          </w:tcPr>
          <w:p w14:paraId="7FDD2848" w14:textId="77777777" w:rsidR="004F581B" w:rsidRPr="00817298" w:rsidRDefault="004F581B">
            <w:pPr>
              <w:pStyle w:val="BodyText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18"/>
                <w:szCs w:val="18"/>
              </w:rPr>
            </w:pPr>
            <w:r w:rsidRPr="00817298">
              <w:rPr>
                <w:rFonts w:asciiTheme="minorBidi" w:hAnsiTheme="minorBidi" w:cstheme="minorBidi"/>
                <w:sz w:val="18"/>
                <w:szCs w:val="18"/>
              </w:rPr>
              <w:t>Champ</w:t>
            </w:r>
          </w:p>
        </w:tc>
        <w:tc>
          <w:tcPr>
            <w:tcW w:w="3402" w:type="dxa"/>
            <w:tcBorders>
              <w:bottom w:val="single" w:sz="8" w:space="0" w:color="auto"/>
            </w:tcBorders>
            <w:vAlign w:val="center"/>
          </w:tcPr>
          <w:p w14:paraId="625F5DBF" w14:textId="77777777" w:rsidR="004F581B" w:rsidRPr="00817298" w:rsidRDefault="004F581B">
            <w:pPr>
              <w:pStyle w:val="BodyText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18"/>
                <w:szCs w:val="18"/>
              </w:rPr>
            </w:pPr>
            <w:r w:rsidRPr="00817298">
              <w:rPr>
                <w:rFonts w:asciiTheme="minorBidi" w:hAnsiTheme="minorBidi" w:cstheme="minorBidi"/>
                <w:sz w:val="18"/>
                <w:szCs w:val="18"/>
              </w:rPr>
              <w:t>Valeur</w:t>
            </w:r>
          </w:p>
        </w:tc>
      </w:tr>
      <w:tr w:rsidR="00EF318F" w:rsidRPr="00817298" w14:paraId="59D16E28" w14:textId="77777777" w:rsidTr="008172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32" w:type="dxa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2AEFE25C" w14:textId="77777777" w:rsidR="00EF318F" w:rsidRPr="00817298" w:rsidRDefault="00EF318F" w:rsidP="00EF318F">
            <w:pPr>
              <w:pStyle w:val="BodyText"/>
              <w:ind w:left="0"/>
              <w:rPr>
                <w:rFonts w:asciiTheme="minorBidi" w:hAnsiTheme="minorBidi" w:cstheme="minorBidi"/>
                <w:sz w:val="18"/>
                <w:szCs w:val="18"/>
              </w:rPr>
            </w:pPr>
            <w:r w:rsidRPr="00817298">
              <w:rPr>
                <w:rFonts w:asciiTheme="minorBidi" w:hAnsiTheme="minorBidi" w:cstheme="minorBidi"/>
                <w:sz w:val="18"/>
                <w:szCs w:val="18"/>
              </w:rPr>
              <w:t>Check des champs vide</w:t>
            </w:r>
          </w:p>
          <w:p w14:paraId="4FCBC042" w14:textId="2384C02A" w:rsidR="00EF318F" w:rsidRPr="00817298" w:rsidRDefault="00EF318F" w:rsidP="00965A36">
            <w:pPr>
              <w:pStyle w:val="BodyText"/>
              <w:numPr>
                <w:ilvl w:val="0"/>
                <w:numId w:val="28"/>
              </w:numPr>
              <w:spacing w:before="0" w:after="0"/>
              <w:ind w:left="175" w:hanging="142"/>
              <w:rPr>
                <w:rFonts w:asciiTheme="minorBidi" w:hAnsiTheme="minorBidi" w:cstheme="minorBidi"/>
                <w:sz w:val="18"/>
                <w:szCs w:val="18"/>
              </w:rPr>
            </w:pPr>
            <w:r w:rsidRPr="00817298">
              <w:rPr>
                <w:rFonts w:asciiTheme="minorBidi" w:hAnsiTheme="minorBidi" w:cstheme="minorBidi"/>
                <w:sz w:val="18"/>
                <w:szCs w:val="18"/>
              </w:rPr>
              <w:t>"</w:t>
            </w:r>
            <w:r w:rsidRPr="00817298">
              <w:rPr>
                <w:rFonts w:asciiTheme="minorBidi" w:hAnsiTheme="minorBidi" w:cstheme="minorBidi"/>
                <w:i/>
                <w:color w:val="7030A0"/>
                <w:sz w:val="18"/>
                <w:szCs w:val="18"/>
                <w:lang w:eastAsia="fr-FR"/>
              </w:rPr>
              <w:t>request.header.co</w:t>
            </w:r>
            <w:r w:rsidR="00603631" w:rsidRPr="00817298">
              <w:rPr>
                <w:rFonts w:asciiTheme="minorBidi" w:hAnsiTheme="minorBidi" w:cstheme="minorBidi"/>
                <w:i/>
                <w:color w:val="7030A0"/>
                <w:sz w:val="18"/>
                <w:szCs w:val="18"/>
                <w:lang w:eastAsia="fr-FR"/>
              </w:rPr>
              <w:t>m</w:t>
            </w:r>
            <w:r w:rsidRPr="00817298">
              <w:rPr>
                <w:rFonts w:asciiTheme="minorBidi" w:hAnsiTheme="minorBidi" w:cstheme="minorBidi"/>
                <w:i/>
                <w:color w:val="7030A0"/>
                <w:sz w:val="18"/>
                <w:szCs w:val="18"/>
                <w:lang w:eastAsia="fr-FR"/>
              </w:rPr>
              <w:t>pany</w:t>
            </w:r>
            <w:r w:rsidRPr="00817298">
              <w:rPr>
                <w:rFonts w:asciiTheme="minorBidi" w:hAnsiTheme="minorBidi" w:cstheme="minorBidi"/>
                <w:sz w:val="18"/>
                <w:szCs w:val="18"/>
                <w:lang w:eastAsia="fr-FR"/>
              </w:rPr>
              <w:t xml:space="preserve">" </w:t>
            </w:r>
          </w:p>
          <w:p w14:paraId="569B7FD6" w14:textId="77777777" w:rsidR="00EF318F" w:rsidRPr="00817298" w:rsidRDefault="00EF318F" w:rsidP="00965A36">
            <w:pPr>
              <w:pStyle w:val="BodyText"/>
              <w:numPr>
                <w:ilvl w:val="0"/>
                <w:numId w:val="28"/>
              </w:numPr>
              <w:spacing w:before="0" w:after="0"/>
              <w:ind w:left="175" w:hanging="142"/>
              <w:rPr>
                <w:rFonts w:asciiTheme="minorBidi" w:hAnsiTheme="minorBidi" w:cstheme="minorBidi"/>
                <w:sz w:val="18"/>
                <w:szCs w:val="18"/>
              </w:rPr>
            </w:pPr>
            <w:r w:rsidRPr="00817298">
              <w:rPr>
                <w:rFonts w:asciiTheme="minorBidi" w:hAnsiTheme="minorBidi" w:cstheme="minorBidi"/>
                <w:sz w:val="18"/>
                <w:szCs w:val="18"/>
                <w:lang w:eastAsia="fr-FR"/>
              </w:rPr>
              <w:t>"</w:t>
            </w:r>
            <w:r w:rsidRPr="00817298">
              <w:rPr>
                <w:rFonts w:asciiTheme="minorBidi" w:hAnsiTheme="minorBidi" w:cstheme="minorBidi"/>
                <w:i/>
                <w:color w:val="7030A0"/>
                <w:sz w:val="18"/>
                <w:szCs w:val="18"/>
                <w:lang w:eastAsia="fr-FR"/>
              </w:rPr>
              <w:t>request.header.division</w:t>
            </w:r>
            <w:r w:rsidRPr="00817298">
              <w:rPr>
                <w:rFonts w:asciiTheme="minorBidi" w:hAnsiTheme="minorBidi" w:cstheme="minorBidi"/>
                <w:sz w:val="18"/>
                <w:szCs w:val="18"/>
                <w:lang w:eastAsia="fr-FR"/>
              </w:rPr>
              <w:t xml:space="preserve">" </w:t>
            </w:r>
          </w:p>
        </w:tc>
        <w:tc>
          <w:tcPr>
            <w:tcW w:w="2835" w:type="dxa"/>
            <w:tcBorders>
              <w:top w:val="single" w:sz="8" w:space="0" w:color="auto"/>
            </w:tcBorders>
          </w:tcPr>
          <w:p w14:paraId="2684291C" w14:textId="47BE67D4" w:rsidR="00EF318F" w:rsidRPr="00817298" w:rsidRDefault="00EF318F" w:rsidP="00EF318F">
            <w:pPr>
              <w:pStyle w:val="BodyText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18"/>
                <w:szCs w:val="18"/>
              </w:rPr>
            </w:pPr>
            <w:r w:rsidRPr="00817298">
              <w:rPr>
                <w:rFonts w:asciiTheme="minorBidi" w:hAnsiTheme="minorBidi" w:cstheme="minorBidi"/>
                <w:sz w:val="18"/>
                <w:szCs w:val="18"/>
              </w:rPr>
              <w:t>result.header.responseClass</w:t>
            </w:r>
          </w:p>
        </w:tc>
        <w:tc>
          <w:tcPr>
            <w:tcW w:w="3402" w:type="dxa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3729CE05" w14:textId="6C2AE41E" w:rsidR="00EF318F" w:rsidRPr="00817298" w:rsidRDefault="00F81825" w:rsidP="00EF318F">
            <w:pPr>
              <w:pStyle w:val="BodyText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18"/>
                <w:szCs w:val="18"/>
              </w:rPr>
            </w:pPr>
            <w:r w:rsidRPr="00817298">
              <w:rPr>
                <w:rFonts w:asciiTheme="minorBidi" w:hAnsiTheme="minorBidi" w:cstheme="minorBidi"/>
                <w:sz w:val="18"/>
                <w:szCs w:val="18"/>
              </w:rPr>
              <w:t>Error</w:t>
            </w:r>
          </w:p>
        </w:tc>
      </w:tr>
      <w:tr w:rsidR="00EF318F" w:rsidRPr="00817298" w14:paraId="3CAC3B7A" w14:textId="77777777" w:rsidTr="0081729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32" w:type="dxa"/>
            <w:vMerge/>
            <w:tcBorders>
              <w:top w:val="single" w:sz="8" w:space="0" w:color="4BACC6"/>
              <w:left w:val="single" w:sz="8" w:space="0" w:color="auto"/>
              <w:bottom w:val="single" w:sz="8" w:space="0" w:color="4BACC6"/>
            </w:tcBorders>
            <w:vAlign w:val="center"/>
          </w:tcPr>
          <w:p w14:paraId="527BD44A" w14:textId="77777777" w:rsidR="00EF318F" w:rsidRPr="00817298" w:rsidRDefault="00EF318F" w:rsidP="00EF318F">
            <w:pPr>
              <w:pStyle w:val="BodyText"/>
              <w:ind w:left="0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8" w:space="0" w:color="4BACC6"/>
              <w:bottom w:val="single" w:sz="8" w:space="0" w:color="4BACC6"/>
            </w:tcBorders>
          </w:tcPr>
          <w:p w14:paraId="738BF9F7" w14:textId="5755BFC4" w:rsidR="00EF318F" w:rsidRPr="00817298" w:rsidRDefault="00EF318F" w:rsidP="00EF318F">
            <w:pPr>
              <w:pStyle w:val="BodyText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18"/>
                <w:szCs w:val="18"/>
              </w:rPr>
            </w:pPr>
            <w:r w:rsidRPr="00817298">
              <w:rPr>
                <w:rFonts w:asciiTheme="minorBidi" w:hAnsiTheme="minorBidi" w:cstheme="minorBidi"/>
                <w:sz w:val="18"/>
                <w:szCs w:val="18"/>
              </w:rPr>
              <w:t>result.header.code</w:t>
            </w:r>
          </w:p>
        </w:tc>
        <w:tc>
          <w:tcPr>
            <w:tcW w:w="3402" w:type="dxa"/>
            <w:tcBorders>
              <w:top w:val="single" w:sz="8" w:space="0" w:color="4BACC6"/>
              <w:bottom w:val="single" w:sz="8" w:space="0" w:color="4BACC6"/>
              <w:right w:val="single" w:sz="8" w:space="0" w:color="auto"/>
            </w:tcBorders>
            <w:vAlign w:val="center"/>
          </w:tcPr>
          <w:p w14:paraId="5C0165D3" w14:textId="1FC73CAA" w:rsidR="00EF318F" w:rsidRPr="00817298" w:rsidRDefault="004B6342" w:rsidP="00EF318F">
            <w:pPr>
              <w:pStyle w:val="BodyText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18"/>
                <w:szCs w:val="18"/>
              </w:rPr>
            </w:pPr>
            <w:r w:rsidRPr="00817298">
              <w:rPr>
                <w:rFonts w:asciiTheme="minorBidi" w:hAnsiTheme="minorBidi" w:cstheme="minorBidi"/>
                <w:sz w:val="18"/>
                <w:szCs w:val="18"/>
              </w:rPr>
              <w:t>3200</w:t>
            </w:r>
          </w:p>
        </w:tc>
      </w:tr>
      <w:tr w:rsidR="00EF318F" w:rsidRPr="00817298" w14:paraId="631DC91F" w14:textId="77777777" w:rsidTr="008172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32" w:type="dxa"/>
            <w:vMerge/>
            <w:tcBorders>
              <w:left w:val="single" w:sz="8" w:space="0" w:color="auto"/>
            </w:tcBorders>
            <w:vAlign w:val="center"/>
          </w:tcPr>
          <w:p w14:paraId="36727968" w14:textId="77777777" w:rsidR="00EF318F" w:rsidRPr="00817298" w:rsidRDefault="00EF318F" w:rsidP="00EF318F">
            <w:pPr>
              <w:pStyle w:val="BodyText"/>
              <w:ind w:left="0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835" w:type="dxa"/>
          </w:tcPr>
          <w:p w14:paraId="60A86C90" w14:textId="224A7FFA" w:rsidR="00EF318F" w:rsidRPr="00817298" w:rsidRDefault="00EF318F" w:rsidP="00EF318F">
            <w:pPr>
              <w:pStyle w:val="BodyText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18"/>
                <w:szCs w:val="18"/>
                <w:lang w:eastAsia="fr-FR"/>
              </w:rPr>
            </w:pPr>
            <w:r w:rsidRPr="00817298">
              <w:rPr>
                <w:rFonts w:asciiTheme="minorBidi" w:hAnsiTheme="minorBidi" w:cstheme="minorBidi"/>
                <w:sz w:val="18"/>
                <w:szCs w:val="18"/>
              </w:rPr>
              <w:t>result.header.type</w:t>
            </w:r>
          </w:p>
        </w:tc>
        <w:tc>
          <w:tcPr>
            <w:tcW w:w="3402" w:type="dxa"/>
            <w:tcBorders>
              <w:right w:val="single" w:sz="8" w:space="0" w:color="auto"/>
            </w:tcBorders>
            <w:vAlign w:val="center"/>
          </w:tcPr>
          <w:p w14:paraId="3859ABBA" w14:textId="729E35FB" w:rsidR="00EF318F" w:rsidRPr="00817298" w:rsidRDefault="004B6342" w:rsidP="00EF318F">
            <w:pPr>
              <w:pStyle w:val="BodyText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18"/>
                <w:szCs w:val="18"/>
              </w:rPr>
            </w:pPr>
            <w:r w:rsidRPr="00817298">
              <w:rPr>
                <w:rFonts w:asciiTheme="minorBidi" w:hAnsiTheme="minorBidi" w:cstheme="minorBidi"/>
                <w:sz w:val="18"/>
                <w:szCs w:val="18"/>
              </w:rPr>
              <w:t>2</w:t>
            </w:r>
          </w:p>
        </w:tc>
      </w:tr>
      <w:tr w:rsidR="00817298" w:rsidRPr="00817298" w14:paraId="79936017" w14:textId="77777777" w:rsidTr="0081729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32" w:type="dxa"/>
            <w:vMerge/>
            <w:tcBorders>
              <w:top w:val="single" w:sz="8" w:space="0" w:color="4BACC6"/>
              <w:left w:val="single" w:sz="8" w:space="0" w:color="auto"/>
              <w:bottom w:val="single" w:sz="8" w:space="0" w:color="auto"/>
            </w:tcBorders>
            <w:vAlign w:val="center"/>
          </w:tcPr>
          <w:p w14:paraId="22BF034F" w14:textId="77777777" w:rsidR="00817298" w:rsidRPr="00817298" w:rsidRDefault="00817298" w:rsidP="00817298">
            <w:pPr>
              <w:pStyle w:val="BodyText"/>
              <w:ind w:left="0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8" w:space="0" w:color="4BACC6"/>
              <w:bottom w:val="single" w:sz="8" w:space="0" w:color="auto"/>
            </w:tcBorders>
          </w:tcPr>
          <w:p w14:paraId="14EEB88E" w14:textId="62BD3E66" w:rsidR="00817298" w:rsidRPr="00817298" w:rsidRDefault="00817298" w:rsidP="00817298">
            <w:pPr>
              <w:pStyle w:val="BodyText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18"/>
                <w:szCs w:val="18"/>
              </w:rPr>
            </w:pPr>
            <w:r w:rsidRPr="00817298">
              <w:rPr>
                <w:rFonts w:asciiTheme="minorBidi" w:hAnsiTheme="minorBidi" w:cstheme="minorBidi"/>
                <w:sz w:val="18"/>
                <w:szCs w:val="18"/>
              </w:rPr>
              <w:t>result.header.text</w:t>
            </w:r>
          </w:p>
        </w:tc>
        <w:tc>
          <w:tcPr>
            <w:tcW w:w="3402" w:type="dxa"/>
            <w:tcBorders>
              <w:top w:val="single" w:sz="8" w:space="0" w:color="4BACC6"/>
              <w:bottom w:val="single" w:sz="8" w:space="0" w:color="auto"/>
              <w:right w:val="single" w:sz="8" w:space="0" w:color="auto"/>
            </w:tcBorders>
            <w:vAlign w:val="center"/>
          </w:tcPr>
          <w:p w14:paraId="252AE4AC" w14:textId="110FC0A6" w:rsidR="00817298" w:rsidRPr="00817298" w:rsidRDefault="00817298" w:rsidP="00817298">
            <w:pPr>
              <w:pStyle w:val="BodyText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18"/>
                <w:szCs w:val="18"/>
              </w:rPr>
            </w:pPr>
            <w:r w:rsidRPr="00817298">
              <w:rPr>
                <w:rFonts w:asciiTheme="minorBidi" w:hAnsiTheme="minorBidi" w:cstheme="minorBidi"/>
                <w:sz w:val="18"/>
                <w:szCs w:val="18"/>
              </w:rPr>
              <w:t>Invalid CONO/DIVI</w:t>
            </w:r>
          </w:p>
        </w:tc>
      </w:tr>
      <w:tr w:rsidR="00817298" w:rsidRPr="00817298" w14:paraId="5263ECB9" w14:textId="77777777" w:rsidTr="008172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32" w:type="dxa"/>
            <w:vMerge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14:paraId="27CAFAA7" w14:textId="77777777" w:rsidR="00817298" w:rsidRPr="00817298" w:rsidRDefault="00817298" w:rsidP="00817298">
            <w:pPr>
              <w:pStyle w:val="BodyText"/>
              <w:ind w:left="0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835" w:type="dxa"/>
            <w:tcBorders>
              <w:bottom w:val="single" w:sz="8" w:space="0" w:color="auto"/>
            </w:tcBorders>
          </w:tcPr>
          <w:p w14:paraId="30FE91C4" w14:textId="0D6D30B0" w:rsidR="00817298" w:rsidRPr="00817298" w:rsidRDefault="00817298" w:rsidP="00817298">
            <w:pPr>
              <w:pStyle w:val="BodyText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18"/>
                <w:szCs w:val="18"/>
                <w:lang w:eastAsia="fr-FR"/>
              </w:rPr>
            </w:pPr>
            <w:r w:rsidRPr="00817298">
              <w:rPr>
                <w:rFonts w:asciiTheme="minorBidi" w:hAnsiTheme="minorBidi" w:cstheme="minorBidi"/>
                <w:sz w:val="18"/>
                <w:szCs w:val="18"/>
                <w:lang w:eastAsia="fr-FR"/>
              </w:rPr>
              <w:t>result.header.comment</w:t>
            </w:r>
          </w:p>
        </w:tc>
        <w:tc>
          <w:tcPr>
            <w:tcW w:w="3402" w:type="dxa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312ACF6A" w14:textId="201D5698" w:rsidR="00817298" w:rsidRPr="00817298" w:rsidRDefault="00817298" w:rsidP="00817298">
            <w:pPr>
              <w:pStyle w:val="BodyText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18"/>
                <w:szCs w:val="18"/>
              </w:rPr>
            </w:pPr>
            <w:r w:rsidRPr="00817298"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>"</w:t>
            </w:r>
            <w:r w:rsidRPr="00817298">
              <w:rPr>
                <w:rFonts w:asciiTheme="minorBidi" w:hAnsiTheme="minorBidi" w:cstheme="minorBidi"/>
                <w:color w:val="00B050"/>
                <w:sz w:val="18"/>
                <w:szCs w:val="18"/>
              </w:rPr>
              <w:t>Rejected</w:t>
            </w:r>
            <w:r w:rsidRPr="00817298"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>"</w:t>
            </w:r>
          </w:p>
        </w:tc>
      </w:tr>
      <w:tr w:rsidR="00817298" w:rsidRPr="00817298" w14:paraId="19CB194D" w14:textId="77777777" w:rsidTr="0081729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32" w:type="dxa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08B9A034" w14:textId="1F78D537" w:rsidR="00817298" w:rsidRPr="00817298" w:rsidRDefault="00817298" w:rsidP="00817298">
            <w:pPr>
              <w:pStyle w:val="BodyText"/>
              <w:ind w:left="0"/>
              <w:rPr>
                <w:rFonts w:asciiTheme="minorBidi" w:hAnsiTheme="minorBidi" w:cstheme="minorBidi"/>
                <w:sz w:val="18"/>
                <w:szCs w:val="18"/>
              </w:rPr>
            </w:pPr>
            <w:r w:rsidRPr="00817298">
              <w:rPr>
                <w:rFonts w:asciiTheme="minorBidi" w:hAnsiTheme="minorBidi" w:cstheme="minorBidi"/>
                <w:sz w:val="18"/>
                <w:szCs w:val="18"/>
              </w:rPr>
              <w:t>Check si le champs vide ou Nombre de caractère &gt; 10</w:t>
            </w:r>
          </w:p>
          <w:p w14:paraId="54439A9E" w14:textId="77777777" w:rsidR="00817298" w:rsidRPr="00817298" w:rsidRDefault="00817298" w:rsidP="00965A36">
            <w:pPr>
              <w:pStyle w:val="BodyText"/>
              <w:numPr>
                <w:ilvl w:val="0"/>
                <w:numId w:val="28"/>
              </w:numPr>
              <w:spacing w:before="0" w:after="0"/>
              <w:ind w:left="175" w:hanging="141"/>
              <w:rPr>
                <w:rFonts w:asciiTheme="minorBidi" w:hAnsiTheme="minorBidi" w:cstheme="minorBidi"/>
                <w:sz w:val="18"/>
                <w:szCs w:val="18"/>
                <w:lang w:eastAsia="fr-FR"/>
              </w:rPr>
            </w:pPr>
            <w:r w:rsidRPr="00817298">
              <w:rPr>
                <w:rFonts w:asciiTheme="minorBidi" w:hAnsiTheme="minorBidi" w:cstheme="minorBidi"/>
                <w:sz w:val="18"/>
                <w:szCs w:val="18"/>
              </w:rPr>
              <w:t>"</w:t>
            </w:r>
            <w:r w:rsidRPr="00817298">
              <w:rPr>
                <w:rFonts w:asciiTheme="minorBidi" w:hAnsiTheme="minorBidi" w:cstheme="minorBidi"/>
                <w:i/>
                <w:iCs/>
                <w:color w:val="7030A0"/>
                <w:sz w:val="18"/>
                <w:szCs w:val="18"/>
                <w:lang w:eastAsia="fr-FR"/>
              </w:rPr>
              <w:t>request.header.customerNumber</w:t>
            </w:r>
            <w:r w:rsidRPr="00817298">
              <w:rPr>
                <w:rFonts w:asciiTheme="minorBidi" w:hAnsiTheme="minorBidi" w:cstheme="minorBidi"/>
                <w:sz w:val="18"/>
                <w:szCs w:val="18"/>
                <w:lang w:eastAsia="fr-FR"/>
              </w:rPr>
              <w:t xml:space="preserve"> " </w:t>
            </w:r>
          </w:p>
        </w:tc>
        <w:tc>
          <w:tcPr>
            <w:tcW w:w="2835" w:type="dxa"/>
            <w:tcBorders>
              <w:top w:val="single" w:sz="8" w:space="0" w:color="auto"/>
            </w:tcBorders>
          </w:tcPr>
          <w:p w14:paraId="408F9449" w14:textId="332D977B" w:rsidR="00817298" w:rsidRPr="00817298" w:rsidRDefault="00817298" w:rsidP="00817298">
            <w:pPr>
              <w:pStyle w:val="BodyText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18"/>
                <w:szCs w:val="18"/>
                <w:lang w:eastAsia="fr-FR"/>
              </w:rPr>
            </w:pPr>
            <w:r w:rsidRPr="00817298">
              <w:rPr>
                <w:rFonts w:asciiTheme="minorBidi" w:hAnsiTheme="minorBidi" w:cstheme="minorBidi"/>
                <w:sz w:val="18"/>
                <w:szCs w:val="18"/>
              </w:rPr>
              <w:t>result.header.responseClass</w:t>
            </w:r>
          </w:p>
        </w:tc>
        <w:tc>
          <w:tcPr>
            <w:tcW w:w="3402" w:type="dxa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5F389C25" w14:textId="3B5594A4" w:rsidR="00817298" w:rsidRPr="00817298" w:rsidRDefault="00817298" w:rsidP="00817298">
            <w:pPr>
              <w:pStyle w:val="BodyText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18"/>
                <w:szCs w:val="18"/>
              </w:rPr>
            </w:pPr>
            <w:r w:rsidRPr="00817298">
              <w:rPr>
                <w:rFonts w:asciiTheme="minorBidi" w:hAnsiTheme="minorBidi" w:cstheme="minorBidi"/>
                <w:sz w:val="18"/>
                <w:szCs w:val="18"/>
              </w:rPr>
              <w:t>Error</w:t>
            </w:r>
          </w:p>
        </w:tc>
      </w:tr>
      <w:tr w:rsidR="00817298" w:rsidRPr="00817298" w14:paraId="354B66F6" w14:textId="77777777" w:rsidTr="008172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32" w:type="dxa"/>
            <w:vMerge/>
            <w:tcBorders>
              <w:left w:val="single" w:sz="8" w:space="0" w:color="auto"/>
            </w:tcBorders>
            <w:vAlign w:val="center"/>
          </w:tcPr>
          <w:p w14:paraId="1F965AFE" w14:textId="77777777" w:rsidR="00817298" w:rsidRPr="00817298" w:rsidRDefault="00817298" w:rsidP="00817298">
            <w:pPr>
              <w:pStyle w:val="BodyText"/>
              <w:ind w:left="0"/>
              <w:rPr>
                <w:rFonts w:asciiTheme="minorBidi" w:hAnsiTheme="minorBidi" w:cstheme="minorBidi"/>
                <w:sz w:val="18"/>
                <w:szCs w:val="18"/>
                <w:lang w:eastAsia="fr-FR"/>
              </w:rPr>
            </w:pPr>
          </w:p>
        </w:tc>
        <w:tc>
          <w:tcPr>
            <w:tcW w:w="2835" w:type="dxa"/>
          </w:tcPr>
          <w:p w14:paraId="662D88B4" w14:textId="180A9929" w:rsidR="00817298" w:rsidRPr="00817298" w:rsidRDefault="00817298" w:rsidP="00817298">
            <w:pPr>
              <w:pStyle w:val="BodyText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18"/>
                <w:szCs w:val="18"/>
                <w:lang w:eastAsia="fr-FR"/>
              </w:rPr>
            </w:pPr>
            <w:r w:rsidRPr="00817298">
              <w:rPr>
                <w:rFonts w:asciiTheme="minorBidi" w:hAnsiTheme="minorBidi" w:cstheme="minorBidi"/>
                <w:sz w:val="18"/>
                <w:szCs w:val="18"/>
              </w:rPr>
              <w:t>result.header.code</w:t>
            </w:r>
          </w:p>
        </w:tc>
        <w:tc>
          <w:tcPr>
            <w:tcW w:w="3402" w:type="dxa"/>
            <w:tcBorders>
              <w:right w:val="single" w:sz="8" w:space="0" w:color="auto"/>
            </w:tcBorders>
            <w:vAlign w:val="center"/>
          </w:tcPr>
          <w:p w14:paraId="7BE257B3" w14:textId="085766BA" w:rsidR="00817298" w:rsidRPr="00817298" w:rsidRDefault="00817298" w:rsidP="00817298">
            <w:pPr>
              <w:pStyle w:val="BodyText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18"/>
                <w:szCs w:val="18"/>
              </w:rPr>
            </w:pPr>
            <w:r w:rsidRPr="00817298">
              <w:rPr>
                <w:rFonts w:asciiTheme="minorBidi" w:hAnsiTheme="minorBidi" w:cstheme="minorBidi"/>
                <w:sz w:val="18"/>
                <w:szCs w:val="18"/>
              </w:rPr>
              <w:t>1006</w:t>
            </w:r>
          </w:p>
        </w:tc>
      </w:tr>
      <w:tr w:rsidR="00817298" w:rsidRPr="00817298" w14:paraId="6CCA0F8D" w14:textId="77777777" w:rsidTr="0081729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32" w:type="dxa"/>
            <w:vMerge/>
            <w:tcBorders>
              <w:left w:val="single" w:sz="8" w:space="0" w:color="auto"/>
            </w:tcBorders>
            <w:vAlign w:val="center"/>
          </w:tcPr>
          <w:p w14:paraId="28B9CBCD" w14:textId="77777777" w:rsidR="00817298" w:rsidRPr="00817298" w:rsidRDefault="00817298" w:rsidP="00817298">
            <w:pPr>
              <w:pStyle w:val="BodyText"/>
              <w:ind w:left="0"/>
              <w:rPr>
                <w:rFonts w:asciiTheme="minorBidi" w:hAnsiTheme="minorBidi" w:cstheme="minorBidi"/>
                <w:sz w:val="18"/>
                <w:szCs w:val="18"/>
                <w:lang w:eastAsia="fr-FR"/>
              </w:rPr>
            </w:pPr>
          </w:p>
        </w:tc>
        <w:tc>
          <w:tcPr>
            <w:tcW w:w="2835" w:type="dxa"/>
          </w:tcPr>
          <w:p w14:paraId="7ACC488B" w14:textId="17C9217F" w:rsidR="00817298" w:rsidRPr="00817298" w:rsidRDefault="00817298" w:rsidP="00817298">
            <w:pPr>
              <w:pStyle w:val="BodyText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18"/>
                <w:szCs w:val="18"/>
                <w:lang w:eastAsia="fr-FR"/>
              </w:rPr>
            </w:pPr>
            <w:r w:rsidRPr="00817298">
              <w:rPr>
                <w:rFonts w:asciiTheme="minorBidi" w:hAnsiTheme="minorBidi" w:cstheme="minorBidi"/>
                <w:sz w:val="18"/>
                <w:szCs w:val="18"/>
              </w:rPr>
              <w:t>result.header.type</w:t>
            </w:r>
          </w:p>
        </w:tc>
        <w:tc>
          <w:tcPr>
            <w:tcW w:w="3402" w:type="dxa"/>
            <w:tcBorders>
              <w:right w:val="single" w:sz="8" w:space="0" w:color="auto"/>
            </w:tcBorders>
            <w:vAlign w:val="center"/>
          </w:tcPr>
          <w:p w14:paraId="0A07EADE" w14:textId="2C17F4B2" w:rsidR="00817298" w:rsidRPr="00817298" w:rsidRDefault="00817298" w:rsidP="00817298">
            <w:pPr>
              <w:pStyle w:val="BodyText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18"/>
                <w:szCs w:val="18"/>
              </w:rPr>
            </w:pPr>
            <w:r w:rsidRPr="00817298">
              <w:rPr>
                <w:rFonts w:asciiTheme="minorBidi" w:hAnsiTheme="minorBidi" w:cstheme="minorBidi"/>
                <w:sz w:val="18"/>
                <w:szCs w:val="18"/>
              </w:rPr>
              <w:t>2</w:t>
            </w:r>
          </w:p>
        </w:tc>
      </w:tr>
      <w:tr w:rsidR="00817298" w:rsidRPr="00334160" w14:paraId="41D8DA6F" w14:textId="77777777" w:rsidTr="008172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32" w:type="dxa"/>
            <w:vMerge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14:paraId="17B67466" w14:textId="77777777" w:rsidR="00817298" w:rsidRPr="00817298" w:rsidRDefault="00817298" w:rsidP="00817298">
            <w:pPr>
              <w:pStyle w:val="BodyText"/>
              <w:ind w:left="0"/>
              <w:rPr>
                <w:rFonts w:asciiTheme="minorBidi" w:hAnsiTheme="minorBidi" w:cstheme="minorBidi"/>
                <w:sz w:val="18"/>
                <w:szCs w:val="18"/>
                <w:lang w:eastAsia="fr-FR"/>
              </w:rPr>
            </w:pPr>
          </w:p>
        </w:tc>
        <w:tc>
          <w:tcPr>
            <w:tcW w:w="2835" w:type="dxa"/>
            <w:tcBorders>
              <w:bottom w:val="single" w:sz="8" w:space="0" w:color="auto"/>
            </w:tcBorders>
          </w:tcPr>
          <w:p w14:paraId="4D9C1BE2" w14:textId="426B02FA" w:rsidR="00817298" w:rsidRPr="00817298" w:rsidRDefault="00817298" w:rsidP="00817298">
            <w:pPr>
              <w:pStyle w:val="BodyText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18"/>
                <w:szCs w:val="18"/>
              </w:rPr>
            </w:pPr>
            <w:r w:rsidRPr="00817298">
              <w:rPr>
                <w:rFonts w:asciiTheme="minorBidi" w:hAnsiTheme="minorBidi" w:cstheme="minorBidi"/>
                <w:sz w:val="18"/>
                <w:szCs w:val="18"/>
              </w:rPr>
              <w:t>result.header.text</w:t>
            </w:r>
          </w:p>
        </w:tc>
        <w:tc>
          <w:tcPr>
            <w:tcW w:w="3402" w:type="dxa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78E69B18" w14:textId="1E5E1826" w:rsidR="00817298" w:rsidRPr="00817298" w:rsidRDefault="00817298" w:rsidP="00817298">
            <w:pPr>
              <w:pStyle w:val="BodyText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817298">
              <w:rPr>
                <w:rFonts w:asciiTheme="minorBidi" w:hAnsiTheme="minorBidi" w:cstheme="minorBidi"/>
                <w:sz w:val="18"/>
                <w:szCs w:val="18"/>
                <w:lang w:val="en-US"/>
              </w:rPr>
              <w:t>Invalid customer no.: (La valeur du champ "</w:t>
            </w:r>
            <w:r w:rsidRPr="00817298">
              <w:rPr>
                <w:rFonts w:asciiTheme="minorBidi" w:hAnsiTheme="minorBidi" w:cstheme="minorBidi"/>
                <w:i/>
                <w:iCs/>
                <w:color w:val="7030A0"/>
                <w:sz w:val="18"/>
                <w:szCs w:val="18"/>
                <w:lang w:val="en-US" w:eastAsia="fr-FR"/>
              </w:rPr>
              <w:t>request.header.customerNumber</w:t>
            </w:r>
            <w:r w:rsidRPr="00817298">
              <w:rPr>
                <w:rFonts w:asciiTheme="minorBidi" w:hAnsiTheme="minorBidi" w:cstheme="minorBidi"/>
                <w:sz w:val="18"/>
                <w:szCs w:val="18"/>
                <w:lang w:val="en-US" w:eastAsia="fr-FR"/>
              </w:rPr>
              <w:t xml:space="preserve"> ")</w:t>
            </w:r>
          </w:p>
        </w:tc>
      </w:tr>
      <w:tr w:rsidR="00817298" w:rsidRPr="00817298" w14:paraId="205EDCAB" w14:textId="77777777" w:rsidTr="0081729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32" w:type="dxa"/>
            <w:vMerge/>
            <w:tcBorders>
              <w:top w:val="single" w:sz="8" w:space="0" w:color="4BACC6"/>
              <w:left w:val="single" w:sz="8" w:space="0" w:color="auto"/>
              <w:bottom w:val="single" w:sz="8" w:space="0" w:color="auto"/>
            </w:tcBorders>
            <w:vAlign w:val="center"/>
          </w:tcPr>
          <w:p w14:paraId="4ECF97C5" w14:textId="77777777" w:rsidR="00817298" w:rsidRPr="00817298" w:rsidRDefault="00817298" w:rsidP="00817298">
            <w:pPr>
              <w:pStyle w:val="BodyText"/>
              <w:ind w:left="0"/>
              <w:rPr>
                <w:rFonts w:asciiTheme="minorBidi" w:hAnsiTheme="minorBidi" w:cstheme="minorBidi"/>
                <w:sz w:val="18"/>
                <w:szCs w:val="18"/>
                <w:lang w:val="en-US" w:eastAsia="fr-FR"/>
              </w:rPr>
            </w:pPr>
          </w:p>
        </w:tc>
        <w:tc>
          <w:tcPr>
            <w:tcW w:w="2835" w:type="dxa"/>
            <w:tcBorders>
              <w:top w:val="single" w:sz="8" w:space="0" w:color="4BACC6"/>
              <w:bottom w:val="single" w:sz="8" w:space="0" w:color="auto"/>
            </w:tcBorders>
          </w:tcPr>
          <w:p w14:paraId="0CFE52FC" w14:textId="05B11602" w:rsidR="00817298" w:rsidRPr="00817298" w:rsidRDefault="00817298" w:rsidP="00817298">
            <w:pPr>
              <w:pStyle w:val="BodyText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18"/>
                <w:szCs w:val="18"/>
                <w:lang w:val="en-US" w:eastAsia="fr-FR"/>
              </w:rPr>
            </w:pPr>
            <w:r w:rsidRPr="00817298">
              <w:rPr>
                <w:rFonts w:asciiTheme="minorBidi" w:hAnsiTheme="minorBidi" w:cstheme="minorBidi"/>
                <w:sz w:val="18"/>
                <w:szCs w:val="18"/>
                <w:lang w:eastAsia="fr-FR"/>
              </w:rPr>
              <w:t>result.header.comment</w:t>
            </w:r>
          </w:p>
        </w:tc>
        <w:tc>
          <w:tcPr>
            <w:tcW w:w="3402" w:type="dxa"/>
            <w:tcBorders>
              <w:top w:val="single" w:sz="8" w:space="0" w:color="4BACC6"/>
              <w:bottom w:val="single" w:sz="8" w:space="0" w:color="auto"/>
              <w:right w:val="single" w:sz="8" w:space="0" w:color="auto"/>
            </w:tcBorders>
            <w:vAlign w:val="center"/>
          </w:tcPr>
          <w:p w14:paraId="13C24F0A" w14:textId="75A60F48" w:rsidR="00817298" w:rsidRPr="00817298" w:rsidRDefault="00817298" w:rsidP="00817298">
            <w:pPr>
              <w:pStyle w:val="BodyText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817298"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>"</w:t>
            </w:r>
            <w:r w:rsidRPr="00817298">
              <w:rPr>
                <w:rFonts w:asciiTheme="minorBidi" w:hAnsiTheme="minorBidi" w:cstheme="minorBidi"/>
                <w:color w:val="00B050"/>
                <w:sz w:val="18"/>
                <w:szCs w:val="18"/>
              </w:rPr>
              <w:t>Rejected</w:t>
            </w:r>
            <w:r w:rsidRPr="00817298"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>"</w:t>
            </w:r>
          </w:p>
        </w:tc>
      </w:tr>
    </w:tbl>
    <w:p w14:paraId="1EC38A50" w14:textId="77777777" w:rsidR="004F581B" w:rsidRPr="00611ABE" w:rsidRDefault="004F581B" w:rsidP="004F581B">
      <w:pPr>
        <w:pStyle w:val="BodyText"/>
        <w:rPr>
          <w:lang w:val="en-US"/>
        </w:rPr>
      </w:pPr>
    </w:p>
    <w:p w14:paraId="4E9DDCBA" w14:textId="77777777" w:rsidR="004F581B" w:rsidRDefault="004F581B" w:rsidP="00965A36">
      <w:pPr>
        <w:pStyle w:val="BodyText"/>
        <w:numPr>
          <w:ilvl w:val="0"/>
          <w:numId w:val="31"/>
        </w:numPr>
        <w:spacing w:before="0" w:after="0"/>
      </w:pPr>
      <w:r>
        <w:t>Création de l’entête de commande de vente (</w:t>
      </w:r>
      <w:r w:rsidRPr="00E9390F">
        <w:rPr>
          <w:b/>
          <w:bCs/>
        </w:rPr>
        <w:t>1</w:t>
      </w:r>
      <w:r>
        <w:t>)</w:t>
      </w:r>
    </w:p>
    <w:p w14:paraId="1929B838" w14:textId="77777777" w:rsidR="004F581B" w:rsidRDefault="004F581B" w:rsidP="00572142">
      <w:pPr>
        <w:pStyle w:val="BodyText"/>
        <w:ind w:left="0"/>
      </w:pPr>
    </w:p>
    <w:p w14:paraId="49A9F0F7" w14:textId="346EEA90" w:rsidR="00572142" w:rsidRDefault="00572142" w:rsidP="00572142">
      <w:pPr>
        <w:pStyle w:val="BodyText"/>
        <w:ind w:left="0"/>
      </w:pPr>
      <w:r>
        <w:rPr>
          <w:rFonts w:asciiTheme="minorBidi" w:hAnsiTheme="minorBidi" w:cstheme="minorBidi"/>
          <w:sz w:val="18"/>
          <w:szCs w:val="18"/>
        </w:rPr>
        <w:t xml:space="preserve">Si l’API </w:t>
      </w:r>
      <w:r w:rsidRPr="00492AE0">
        <w:rPr>
          <w:rFonts w:asciiTheme="minorBidi" w:hAnsiTheme="minorBidi" w:cstheme="minorBidi"/>
          <w:b/>
          <w:bCs/>
          <w:sz w:val="18"/>
          <w:szCs w:val="18"/>
        </w:rPr>
        <w:t>OIS100MI_AddBatchHead</w:t>
      </w:r>
      <w:r>
        <w:rPr>
          <w:rFonts w:asciiTheme="minorBidi" w:hAnsiTheme="minorBidi" w:cstheme="minorBidi"/>
          <w:sz w:val="18"/>
          <w:szCs w:val="18"/>
        </w:rPr>
        <w:t xml:space="preserve"> renvoi une erreur, la réponse e</w:t>
      </w:r>
      <w:r w:rsidR="00FC6ED8">
        <w:rPr>
          <w:rFonts w:asciiTheme="minorBidi" w:hAnsiTheme="minorBidi" w:cstheme="minorBidi"/>
          <w:sz w:val="18"/>
          <w:szCs w:val="18"/>
        </w:rPr>
        <w:t xml:space="preserve">st </w:t>
      </w:r>
      <w:r w:rsidR="00FB5B2D">
        <w:rPr>
          <w:rFonts w:asciiTheme="minorBidi" w:hAnsiTheme="minorBidi" w:cstheme="minorBidi"/>
          <w:sz w:val="18"/>
          <w:szCs w:val="18"/>
        </w:rPr>
        <w:t xml:space="preserve">différente en fonction du code erreur </w:t>
      </w:r>
    </w:p>
    <w:tbl>
      <w:tblPr>
        <w:tblStyle w:val="LightList-Accent5"/>
        <w:tblW w:w="0" w:type="auto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269"/>
        <w:gridCol w:w="2835"/>
        <w:gridCol w:w="3402"/>
      </w:tblGrid>
      <w:tr w:rsidR="004F581B" w:rsidRPr="00817298" w14:paraId="2634C21D" w14:textId="77777777" w:rsidTr="002752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9" w:type="dxa"/>
            <w:tcBorders>
              <w:bottom w:val="single" w:sz="8" w:space="0" w:color="auto"/>
            </w:tcBorders>
            <w:vAlign w:val="center"/>
          </w:tcPr>
          <w:p w14:paraId="708CFE5A" w14:textId="42AFA50A" w:rsidR="004F581B" w:rsidRPr="00817298" w:rsidRDefault="00FB5B2D" w:rsidP="00C0108E">
            <w:pPr>
              <w:pStyle w:val="BodyText"/>
              <w:ind w:left="0"/>
              <w:rPr>
                <w:rFonts w:asciiTheme="minorBidi" w:hAnsiTheme="minorBidi" w:cstheme="minorBidi"/>
                <w:sz w:val="18"/>
                <w:szCs w:val="18"/>
              </w:rPr>
            </w:pPr>
            <w:r w:rsidRPr="00817298">
              <w:rPr>
                <w:rFonts w:asciiTheme="minorBidi" w:hAnsiTheme="minorBidi" w:cstheme="minorBidi"/>
                <w:sz w:val="18"/>
                <w:szCs w:val="18"/>
              </w:rPr>
              <w:t xml:space="preserve">Code </w:t>
            </w:r>
            <w:r w:rsidR="004F581B" w:rsidRPr="00817298">
              <w:rPr>
                <w:rFonts w:asciiTheme="minorBidi" w:hAnsiTheme="minorBidi" w:cstheme="minorBidi"/>
                <w:sz w:val="18"/>
                <w:szCs w:val="18"/>
              </w:rPr>
              <w:t>Erreur</w:t>
            </w:r>
          </w:p>
        </w:tc>
        <w:tc>
          <w:tcPr>
            <w:tcW w:w="2835" w:type="dxa"/>
            <w:tcBorders>
              <w:bottom w:val="single" w:sz="8" w:space="0" w:color="auto"/>
            </w:tcBorders>
            <w:vAlign w:val="center"/>
          </w:tcPr>
          <w:p w14:paraId="6C06C3DF" w14:textId="77777777" w:rsidR="004F581B" w:rsidRPr="00817298" w:rsidRDefault="004F581B" w:rsidP="00C0108E">
            <w:pPr>
              <w:pStyle w:val="BodyText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18"/>
                <w:szCs w:val="18"/>
              </w:rPr>
            </w:pPr>
            <w:r w:rsidRPr="00817298">
              <w:rPr>
                <w:rFonts w:asciiTheme="minorBidi" w:hAnsiTheme="minorBidi" w:cstheme="minorBidi"/>
                <w:sz w:val="18"/>
                <w:szCs w:val="18"/>
              </w:rPr>
              <w:t>Champ</w:t>
            </w:r>
          </w:p>
        </w:tc>
        <w:tc>
          <w:tcPr>
            <w:tcW w:w="3402" w:type="dxa"/>
            <w:tcBorders>
              <w:bottom w:val="single" w:sz="8" w:space="0" w:color="auto"/>
            </w:tcBorders>
            <w:vAlign w:val="center"/>
          </w:tcPr>
          <w:p w14:paraId="5A95218B" w14:textId="77777777" w:rsidR="004F581B" w:rsidRPr="00817298" w:rsidRDefault="004F581B" w:rsidP="00C0108E">
            <w:pPr>
              <w:pStyle w:val="BodyText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18"/>
                <w:szCs w:val="18"/>
              </w:rPr>
            </w:pPr>
            <w:r w:rsidRPr="00817298">
              <w:rPr>
                <w:rFonts w:asciiTheme="minorBidi" w:hAnsiTheme="minorBidi" w:cstheme="minorBidi"/>
                <w:sz w:val="18"/>
                <w:szCs w:val="18"/>
              </w:rPr>
              <w:t>Valeur</w:t>
            </w:r>
          </w:p>
        </w:tc>
      </w:tr>
      <w:tr w:rsidR="00EF318F" w:rsidRPr="00817298" w14:paraId="07038A16" w14:textId="77777777" w:rsidTr="002752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9" w:type="dxa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208E7762" w14:textId="77777777" w:rsidR="00083CC6" w:rsidRDefault="005F2AF2" w:rsidP="00C0108E">
            <w:pPr>
              <w:pStyle w:val="BodyText"/>
              <w:ind w:left="0"/>
              <w:rPr>
                <w:rFonts w:asciiTheme="minorBidi" w:hAnsiTheme="minorBidi" w:cstheme="minorBidi"/>
                <w:sz w:val="18"/>
                <w:szCs w:val="18"/>
              </w:rPr>
            </w:pPr>
            <w:r w:rsidRPr="00817298">
              <w:rPr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 xml:space="preserve">"errorCode": </w:t>
            </w:r>
          </w:p>
          <w:p w14:paraId="0B263A0B" w14:textId="53A26D20" w:rsidR="00083CC6" w:rsidRDefault="005F2AF2" w:rsidP="00C0108E">
            <w:pPr>
              <w:pStyle w:val="BodyText"/>
              <w:ind w:left="0"/>
              <w:rPr>
                <w:rFonts w:asciiTheme="minorBidi" w:hAnsiTheme="minorBidi" w:cstheme="minorBidi"/>
                <w:sz w:val="18"/>
                <w:szCs w:val="18"/>
              </w:rPr>
            </w:pPr>
            <w:r w:rsidRPr="00817298">
              <w:rPr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>"XCU0001"</w:t>
            </w:r>
            <w:r w:rsidR="00541C3D">
              <w:rPr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 xml:space="preserve"> (</w:t>
            </w:r>
            <w:r w:rsidR="00541C3D" w:rsidRPr="00541C3D">
              <w:rPr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 xml:space="preserve">Client non autorisé - statut est </w:t>
            </w:r>
            <w:r w:rsidR="00083CC6">
              <w:rPr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>différent de 20</w:t>
            </w:r>
            <w:r w:rsidR="00541C3D">
              <w:rPr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>)</w:t>
            </w:r>
            <w:r w:rsidRPr="00817298">
              <w:rPr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 xml:space="preserve">  </w:t>
            </w:r>
          </w:p>
          <w:p w14:paraId="5107AC99" w14:textId="14869C48" w:rsidR="00EF318F" w:rsidRPr="00817298" w:rsidRDefault="005F2AF2" w:rsidP="00C0108E">
            <w:pPr>
              <w:pStyle w:val="BodyText"/>
              <w:ind w:left="0"/>
              <w:rPr>
                <w:rFonts w:asciiTheme="minorBidi" w:hAnsiTheme="minorBidi" w:cstheme="minorBidi"/>
                <w:b w:val="0"/>
                <w:bCs w:val="0"/>
                <w:sz w:val="18"/>
                <w:szCs w:val="18"/>
              </w:rPr>
            </w:pPr>
            <w:r w:rsidRPr="00817298">
              <w:rPr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>"XIM0002"</w:t>
            </w:r>
            <w:r w:rsidR="000960E9">
              <w:rPr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 xml:space="preserve"> (Code client non valide)</w:t>
            </w:r>
          </w:p>
        </w:tc>
        <w:tc>
          <w:tcPr>
            <w:tcW w:w="2835" w:type="dxa"/>
            <w:tcBorders>
              <w:top w:val="single" w:sz="8" w:space="0" w:color="auto"/>
            </w:tcBorders>
            <w:vAlign w:val="center"/>
          </w:tcPr>
          <w:p w14:paraId="2E755029" w14:textId="779D22B8" w:rsidR="00EF318F" w:rsidRPr="00817298" w:rsidRDefault="00EF318F" w:rsidP="00C0108E">
            <w:pPr>
              <w:pStyle w:val="BodyText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18"/>
                <w:szCs w:val="18"/>
              </w:rPr>
            </w:pPr>
            <w:r w:rsidRPr="00817298">
              <w:rPr>
                <w:rFonts w:asciiTheme="minorBidi" w:hAnsiTheme="minorBidi" w:cstheme="minorBidi"/>
                <w:sz w:val="18"/>
                <w:szCs w:val="18"/>
              </w:rPr>
              <w:t>result.header.responseClass</w:t>
            </w:r>
          </w:p>
        </w:tc>
        <w:tc>
          <w:tcPr>
            <w:tcW w:w="3402" w:type="dxa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659101EB" w14:textId="45A35E77" w:rsidR="00EF318F" w:rsidRPr="00817298" w:rsidRDefault="00F81825" w:rsidP="00C0108E">
            <w:pPr>
              <w:pStyle w:val="BodyText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18"/>
                <w:szCs w:val="18"/>
              </w:rPr>
            </w:pPr>
            <w:r w:rsidRPr="00817298">
              <w:rPr>
                <w:rFonts w:asciiTheme="minorBidi" w:hAnsiTheme="minorBidi" w:cstheme="minorBidi"/>
                <w:sz w:val="18"/>
                <w:szCs w:val="18"/>
              </w:rPr>
              <w:t>Error</w:t>
            </w:r>
          </w:p>
        </w:tc>
      </w:tr>
      <w:tr w:rsidR="00EF318F" w:rsidRPr="00817298" w14:paraId="4EF1F80D" w14:textId="77777777" w:rsidTr="00275294">
        <w:trPr>
          <w:cantSplit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9" w:type="dxa"/>
            <w:vMerge/>
            <w:tcBorders>
              <w:top w:val="single" w:sz="8" w:space="0" w:color="4BACC6"/>
              <w:left w:val="single" w:sz="8" w:space="0" w:color="auto"/>
              <w:bottom w:val="single" w:sz="8" w:space="0" w:color="4BACC6"/>
            </w:tcBorders>
            <w:vAlign w:val="center"/>
          </w:tcPr>
          <w:p w14:paraId="2DD52F2E" w14:textId="77777777" w:rsidR="00EF318F" w:rsidRPr="00817298" w:rsidRDefault="00EF318F" w:rsidP="00C0108E">
            <w:pPr>
              <w:pStyle w:val="BodyText"/>
              <w:ind w:left="0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8" w:space="0" w:color="4BACC6"/>
              <w:bottom w:val="single" w:sz="8" w:space="0" w:color="4BACC6"/>
            </w:tcBorders>
            <w:vAlign w:val="center"/>
          </w:tcPr>
          <w:p w14:paraId="667FD299" w14:textId="4782696A" w:rsidR="00EF318F" w:rsidRPr="00817298" w:rsidRDefault="00EF318F" w:rsidP="00C0108E">
            <w:pPr>
              <w:pStyle w:val="BodyText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18"/>
                <w:szCs w:val="18"/>
              </w:rPr>
            </w:pPr>
            <w:r w:rsidRPr="00817298">
              <w:rPr>
                <w:rFonts w:asciiTheme="minorBidi" w:hAnsiTheme="minorBidi" w:cstheme="minorBidi"/>
                <w:sz w:val="18"/>
                <w:szCs w:val="18"/>
              </w:rPr>
              <w:t>result.header.code</w:t>
            </w:r>
          </w:p>
        </w:tc>
        <w:tc>
          <w:tcPr>
            <w:tcW w:w="3402" w:type="dxa"/>
            <w:tcBorders>
              <w:top w:val="single" w:sz="8" w:space="0" w:color="4BACC6"/>
              <w:bottom w:val="single" w:sz="8" w:space="0" w:color="4BACC6"/>
              <w:right w:val="single" w:sz="8" w:space="0" w:color="auto"/>
            </w:tcBorders>
            <w:vAlign w:val="center"/>
          </w:tcPr>
          <w:p w14:paraId="50BF1E15" w14:textId="0E5347A0" w:rsidR="00EF318F" w:rsidRPr="00817298" w:rsidRDefault="005F2AF2" w:rsidP="00C0108E">
            <w:pPr>
              <w:pStyle w:val="BodyText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18"/>
                <w:szCs w:val="18"/>
              </w:rPr>
            </w:pPr>
            <w:r w:rsidRPr="00817298">
              <w:rPr>
                <w:rFonts w:asciiTheme="minorBidi" w:hAnsiTheme="minorBidi" w:cstheme="minorBidi"/>
                <w:sz w:val="18"/>
                <w:szCs w:val="18"/>
              </w:rPr>
              <w:t>1006</w:t>
            </w:r>
          </w:p>
        </w:tc>
      </w:tr>
      <w:tr w:rsidR="00EF318F" w:rsidRPr="00817298" w14:paraId="7DF4912D" w14:textId="77777777" w:rsidTr="002752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9" w:type="dxa"/>
            <w:vMerge/>
            <w:tcBorders>
              <w:left w:val="single" w:sz="8" w:space="0" w:color="auto"/>
            </w:tcBorders>
            <w:vAlign w:val="center"/>
          </w:tcPr>
          <w:p w14:paraId="33C5DE32" w14:textId="77777777" w:rsidR="00EF318F" w:rsidRPr="00817298" w:rsidRDefault="00EF318F" w:rsidP="00C0108E">
            <w:pPr>
              <w:pStyle w:val="BodyText"/>
              <w:ind w:left="0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835" w:type="dxa"/>
            <w:vAlign w:val="center"/>
          </w:tcPr>
          <w:p w14:paraId="48E9E4FA" w14:textId="7F38E406" w:rsidR="00EF318F" w:rsidRPr="00817298" w:rsidRDefault="00EF318F" w:rsidP="00C0108E">
            <w:pPr>
              <w:pStyle w:val="BodyText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18"/>
                <w:szCs w:val="18"/>
                <w:lang w:eastAsia="fr-FR"/>
              </w:rPr>
            </w:pPr>
            <w:r w:rsidRPr="00817298">
              <w:rPr>
                <w:rFonts w:asciiTheme="minorBidi" w:hAnsiTheme="minorBidi" w:cstheme="minorBidi"/>
                <w:sz w:val="18"/>
                <w:szCs w:val="18"/>
              </w:rPr>
              <w:t>result.header.type</w:t>
            </w:r>
          </w:p>
        </w:tc>
        <w:tc>
          <w:tcPr>
            <w:tcW w:w="3402" w:type="dxa"/>
            <w:tcBorders>
              <w:right w:val="single" w:sz="8" w:space="0" w:color="auto"/>
            </w:tcBorders>
            <w:vAlign w:val="center"/>
          </w:tcPr>
          <w:p w14:paraId="5002293B" w14:textId="1DF531FB" w:rsidR="00EF318F" w:rsidRPr="00817298" w:rsidRDefault="005F2AF2" w:rsidP="00C0108E">
            <w:pPr>
              <w:pStyle w:val="BodyText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18"/>
                <w:szCs w:val="18"/>
              </w:rPr>
            </w:pPr>
            <w:r w:rsidRPr="00817298">
              <w:rPr>
                <w:rFonts w:asciiTheme="minorBidi" w:hAnsiTheme="minorBidi" w:cstheme="minorBidi"/>
                <w:sz w:val="18"/>
                <w:szCs w:val="18"/>
                <w:lang w:eastAsia="fr-FR"/>
              </w:rPr>
              <w:t>2</w:t>
            </w:r>
          </w:p>
        </w:tc>
      </w:tr>
      <w:tr w:rsidR="00817298" w:rsidRPr="00334160" w14:paraId="550D24BB" w14:textId="77777777" w:rsidTr="00275294">
        <w:trPr>
          <w:cantSplit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9" w:type="dxa"/>
            <w:vMerge/>
            <w:tcBorders>
              <w:top w:val="single" w:sz="8" w:space="0" w:color="4BACC6"/>
              <w:left w:val="single" w:sz="8" w:space="0" w:color="auto"/>
              <w:bottom w:val="single" w:sz="8" w:space="0" w:color="auto"/>
            </w:tcBorders>
            <w:vAlign w:val="center"/>
          </w:tcPr>
          <w:p w14:paraId="1C234B37" w14:textId="77777777" w:rsidR="00817298" w:rsidRPr="00817298" w:rsidRDefault="00817298" w:rsidP="00817298">
            <w:pPr>
              <w:pStyle w:val="BodyText"/>
              <w:ind w:left="0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8" w:space="0" w:color="4BACC6"/>
              <w:bottom w:val="single" w:sz="8" w:space="0" w:color="auto"/>
            </w:tcBorders>
            <w:vAlign w:val="center"/>
          </w:tcPr>
          <w:p w14:paraId="110942F7" w14:textId="76C3CDD3" w:rsidR="00817298" w:rsidRPr="00817298" w:rsidRDefault="00817298" w:rsidP="00817298">
            <w:pPr>
              <w:pStyle w:val="BodyText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18"/>
                <w:szCs w:val="18"/>
              </w:rPr>
            </w:pPr>
            <w:r w:rsidRPr="00817298">
              <w:rPr>
                <w:rFonts w:asciiTheme="minorBidi" w:hAnsiTheme="minorBidi" w:cstheme="minorBidi"/>
                <w:sz w:val="18"/>
                <w:szCs w:val="18"/>
              </w:rPr>
              <w:t>result.header.text</w:t>
            </w:r>
          </w:p>
        </w:tc>
        <w:tc>
          <w:tcPr>
            <w:tcW w:w="3402" w:type="dxa"/>
            <w:tcBorders>
              <w:top w:val="single" w:sz="8" w:space="0" w:color="4BACC6"/>
              <w:bottom w:val="single" w:sz="8" w:space="0" w:color="auto"/>
              <w:right w:val="single" w:sz="8" w:space="0" w:color="auto"/>
            </w:tcBorders>
            <w:vAlign w:val="center"/>
          </w:tcPr>
          <w:p w14:paraId="2B5ACA3C" w14:textId="50BC0B44" w:rsidR="00817298" w:rsidRPr="00817298" w:rsidRDefault="00817298" w:rsidP="00817298">
            <w:pPr>
              <w:pStyle w:val="BodyText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817298">
              <w:rPr>
                <w:rFonts w:asciiTheme="minorBidi" w:hAnsiTheme="minorBidi" w:cstheme="minorBidi"/>
                <w:sz w:val="18"/>
                <w:szCs w:val="18"/>
                <w:lang w:val="en-US"/>
              </w:rPr>
              <w:t>Invalid customer no.: (La valeur du champ "</w:t>
            </w:r>
            <w:r w:rsidRPr="00817298">
              <w:rPr>
                <w:rFonts w:asciiTheme="minorBidi" w:hAnsiTheme="minorBidi" w:cstheme="minorBidi"/>
                <w:i/>
                <w:iCs/>
                <w:color w:val="7030A0"/>
                <w:sz w:val="18"/>
                <w:szCs w:val="18"/>
                <w:lang w:val="en-US" w:eastAsia="fr-FR"/>
              </w:rPr>
              <w:t>request.header.customerNumber</w:t>
            </w:r>
            <w:r w:rsidRPr="00817298">
              <w:rPr>
                <w:rFonts w:asciiTheme="minorBidi" w:hAnsiTheme="minorBidi" w:cstheme="minorBidi"/>
                <w:sz w:val="18"/>
                <w:szCs w:val="18"/>
                <w:lang w:val="en-US" w:eastAsia="fr-FR"/>
              </w:rPr>
              <w:t xml:space="preserve"> ")</w:t>
            </w:r>
          </w:p>
        </w:tc>
      </w:tr>
      <w:tr w:rsidR="00817298" w:rsidRPr="00817298" w14:paraId="4B7D154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9" w:type="dxa"/>
            <w:vMerge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14:paraId="67857F0E" w14:textId="77777777" w:rsidR="00817298" w:rsidRPr="00817298" w:rsidRDefault="00817298" w:rsidP="00817298">
            <w:pPr>
              <w:pStyle w:val="BodyText"/>
              <w:ind w:left="0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2835" w:type="dxa"/>
            <w:tcBorders>
              <w:bottom w:val="single" w:sz="8" w:space="0" w:color="auto"/>
            </w:tcBorders>
          </w:tcPr>
          <w:p w14:paraId="07683699" w14:textId="666CF656" w:rsidR="00817298" w:rsidRPr="00817298" w:rsidRDefault="00817298" w:rsidP="00817298">
            <w:pPr>
              <w:pStyle w:val="BodyText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18"/>
                <w:szCs w:val="18"/>
                <w:lang w:val="en-US" w:eastAsia="fr-FR"/>
              </w:rPr>
            </w:pPr>
            <w:r w:rsidRPr="00817298">
              <w:rPr>
                <w:rFonts w:asciiTheme="minorBidi" w:hAnsiTheme="minorBidi" w:cstheme="minorBidi"/>
                <w:sz w:val="18"/>
                <w:szCs w:val="18"/>
                <w:lang w:eastAsia="fr-FR"/>
              </w:rPr>
              <w:t>result.header.comment</w:t>
            </w:r>
          </w:p>
        </w:tc>
        <w:tc>
          <w:tcPr>
            <w:tcW w:w="3402" w:type="dxa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44033E62" w14:textId="7D33262B" w:rsidR="00817298" w:rsidRPr="00817298" w:rsidRDefault="00817298" w:rsidP="00817298">
            <w:pPr>
              <w:pStyle w:val="BodyText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18"/>
                <w:szCs w:val="18"/>
                <w:lang w:val="en-US" w:eastAsia="fr-FR"/>
              </w:rPr>
            </w:pPr>
            <w:r w:rsidRPr="00817298"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>"</w:t>
            </w:r>
            <w:r w:rsidRPr="00817298">
              <w:rPr>
                <w:rFonts w:asciiTheme="minorBidi" w:hAnsiTheme="minorBidi" w:cstheme="minorBidi"/>
                <w:color w:val="00B050"/>
                <w:sz w:val="18"/>
                <w:szCs w:val="18"/>
              </w:rPr>
              <w:t>Rejected</w:t>
            </w:r>
            <w:r w:rsidRPr="00817298"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>"</w:t>
            </w:r>
          </w:p>
        </w:tc>
      </w:tr>
      <w:tr w:rsidR="00817298" w:rsidRPr="00817298" w14:paraId="025E01CC" w14:textId="77777777" w:rsidTr="00275294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9" w:type="dxa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29AAEA83" w14:textId="5FC055E5" w:rsidR="00817298" w:rsidRPr="00817298" w:rsidRDefault="00817298" w:rsidP="00817298">
            <w:pPr>
              <w:pStyle w:val="BodyText"/>
              <w:ind w:left="0"/>
              <w:rPr>
                <w:rFonts w:asciiTheme="minorBidi" w:hAnsiTheme="minorBidi" w:cstheme="minorBidi"/>
                <w:b w:val="0"/>
                <w:bCs w:val="0"/>
                <w:sz w:val="18"/>
                <w:szCs w:val="18"/>
              </w:rPr>
            </w:pPr>
            <w:r w:rsidRPr="00817298">
              <w:rPr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>Pour les autres erreur</w:t>
            </w:r>
          </w:p>
        </w:tc>
        <w:tc>
          <w:tcPr>
            <w:tcW w:w="2835" w:type="dxa"/>
            <w:tcBorders>
              <w:top w:val="single" w:sz="8" w:space="0" w:color="auto"/>
            </w:tcBorders>
            <w:vAlign w:val="center"/>
          </w:tcPr>
          <w:p w14:paraId="1CF36A8D" w14:textId="77777777" w:rsidR="00817298" w:rsidRPr="00817298" w:rsidRDefault="00817298" w:rsidP="00817298">
            <w:pPr>
              <w:pStyle w:val="BodyText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18"/>
                <w:szCs w:val="18"/>
              </w:rPr>
            </w:pPr>
            <w:r w:rsidRPr="00817298">
              <w:rPr>
                <w:rFonts w:asciiTheme="minorBidi" w:hAnsiTheme="minorBidi" w:cstheme="minorBidi"/>
                <w:sz w:val="18"/>
                <w:szCs w:val="18"/>
              </w:rPr>
              <w:t>result.header.responseClass</w:t>
            </w:r>
          </w:p>
        </w:tc>
        <w:tc>
          <w:tcPr>
            <w:tcW w:w="3402" w:type="dxa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414B5739" w14:textId="77777777" w:rsidR="00817298" w:rsidRPr="00817298" w:rsidRDefault="00817298" w:rsidP="00817298">
            <w:pPr>
              <w:pStyle w:val="BodyText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18"/>
                <w:szCs w:val="18"/>
              </w:rPr>
            </w:pPr>
            <w:r w:rsidRPr="00817298">
              <w:rPr>
                <w:rFonts w:asciiTheme="minorBidi" w:hAnsiTheme="minorBidi" w:cstheme="minorBidi"/>
                <w:sz w:val="18"/>
                <w:szCs w:val="18"/>
              </w:rPr>
              <w:t>Error</w:t>
            </w:r>
          </w:p>
        </w:tc>
      </w:tr>
      <w:tr w:rsidR="00817298" w:rsidRPr="00817298" w14:paraId="02AEF95E" w14:textId="77777777" w:rsidTr="00275294">
        <w:tblPrEx>
          <w:tblCellMar>
            <w:left w:w="108" w:type="dxa"/>
            <w:right w:w="108" w:type="dxa"/>
          </w:tblCellMar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9" w:type="dxa"/>
            <w:vMerge/>
            <w:tcBorders>
              <w:left w:val="single" w:sz="8" w:space="0" w:color="auto"/>
            </w:tcBorders>
            <w:vAlign w:val="center"/>
          </w:tcPr>
          <w:p w14:paraId="6B77ABA6" w14:textId="77777777" w:rsidR="00817298" w:rsidRPr="00817298" w:rsidRDefault="00817298" w:rsidP="00817298">
            <w:pPr>
              <w:pStyle w:val="BodyText"/>
              <w:ind w:left="0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835" w:type="dxa"/>
            <w:vAlign w:val="center"/>
          </w:tcPr>
          <w:p w14:paraId="6900F684" w14:textId="77777777" w:rsidR="00817298" w:rsidRPr="00817298" w:rsidRDefault="00817298" w:rsidP="00817298">
            <w:pPr>
              <w:pStyle w:val="BodyText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18"/>
                <w:szCs w:val="18"/>
              </w:rPr>
            </w:pPr>
            <w:r w:rsidRPr="00817298">
              <w:rPr>
                <w:rFonts w:asciiTheme="minorBidi" w:hAnsiTheme="minorBidi" w:cstheme="minorBidi"/>
                <w:sz w:val="18"/>
                <w:szCs w:val="18"/>
              </w:rPr>
              <w:t>result.header.code</w:t>
            </w:r>
          </w:p>
        </w:tc>
        <w:tc>
          <w:tcPr>
            <w:tcW w:w="3402" w:type="dxa"/>
            <w:tcBorders>
              <w:right w:val="single" w:sz="8" w:space="0" w:color="auto"/>
            </w:tcBorders>
            <w:vAlign w:val="center"/>
          </w:tcPr>
          <w:p w14:paraId="64FE166B" w14:textId="47B31639" w:rsidR="00817298" w:rsidRPr="00817298" w:rsidRDefault="00817298" w:rsidP="00817298">
            <w:pPr>
              <w:pStyle w:val="BodyText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18"/>
                <w:szCs w:val="18"/>
              </w:rPr>
            </w:pPr>
            <w:r w:rsidRPr="00817298">
              <w:rPr>
                <w:rFonts w:asciiTheme="minorBidi" w:hAnsiTheme="minorBidi" w:cstheme="minorBidi"/>
                <w:sz w:val="18"/>
                <w:szCs w:val="18"/>
              </w:rPr>
              <w:t>3100</w:t>
            </w:r>
          </w:p>
        </w:tc>
      </w:tr>
      <w:tr w:rsidR="00817298" w:rsidRPr="00817298" w14:paraId="376A3DFB" w14:textId="77777777" w:rsidTr="00275294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9" w:type="dxa"/>
            <w:vMerge/>
            <w:tcBorders>
              <w:left w:val="single" w:sz="8" w:space="0" w:color="auto"/>
            </w:tcBorders>
            <w:vAlign w:val="center"/>
          </w:tcPr>
          <w:p w14:paraId="0DA12D3F" w14:textId="77777777" w:rsidR="00817298" w:rsidRPr="00817298" w:rsidRDefault="00817298" w:rsidP="00817298">
            <w:pPr>
              <w:pStyle w:val="BodyText"/>
              <w:ind w:left="0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835" w:type="dxa"/>
            <w:vAlign w:val="center"/>
          </w:tcPr>
          <w:p w14:paraId="7B516FCD" w14:textId="77777777" w:rsidR="00817298" w:rsidRPr="00817298" w:rsidRDefault="00817298" w:rsidP="00817298">
            <w:pPr>
              <w:pStyle w:val="BodyText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18"/>
                <w:szCs w:val="18"/>
                <w:lang w:eastAsia="fr-FR"/>
              </w:rPr>
            </w:pPr>
            <w:r w:rsidRPr="00817298">
              <w:rPr>
                <w:rFonts w:asciiTheme="minorBidi" w:hAnsiTheme="minorBidi" w:cstheme="minorBidi"/>
                <w:sz w:val="18"/>
                <w:szCs w:val="18"/>
              </w:rPr>
              <w:t>result.header.type</w:t>
            </w:r>
          </w:p>
        </w:tc>
        <w:tc>
          <w:tcPr>
            <w:tcW w:w="3402" w:type="dxa"/>
            <w:tcBorders>
              <w:right w:val="single" w:sz="8" w:space="0" w:color="auto"/>
            </w:tcBorders>
            <w:vAlign w:val="center"/>
          </w:tcPr>
          <w:p w14:paraId="7E3AF8DD" w14:textId="77777777" w:rsidR="00817298" w:rsidRPr="00817298" w:rsidRDefault="00817298" w:rsidP="00817298">
            <w:pPr>
              <w:pStyle w:val="BodyText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18"/>
                <w:szCs w:val="18"/>
              </w:rPr>
            </w:pPr>
            <w:r w:rsidRPr="00817298">
              <w:rPr>
                <w:rFonts w:asciiTheme="minorBidi" w:hAnsiTheme="minorBidi" w:cstheme="minorBidi"/>
                <w:sz w:val="18"/>
                <w:szCs w:val="18"/>
                <w:lang w:eastAsia="fr-FR"/>
              </w:rPr>
              <w:t>2</w:t>
            </w:r>
          </w:p>
        </w:tc>
      </w:tr>
      <w:tr w:rsidR="00817298" w:rsidRPr="00817298" w14:paraId="18D508A9" w14:textId="77777777" w:rsidTr="00275294">
        <w:tblPrEx>
          <w:tblCellMar>
            <w:left w:w="108" w:type="dxa"/>
            <w:right w:w="108" w:type="dxa"/>
          </w:tblCellMar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9" w:type="dxa"/>
            <w:vMerge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14:paraId="5AECF4DF" w14:textId="77777777" w:rsidR="00817298" w:rsidRPr="00817298" w:rsidRDefault="00817298" w:rsidP="00817298">
            <w:pPr>
              <w:pStyle w:val="BodyText"/>
              <w:ind w:left="0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835" w:type="dxa"/>
            <w:tcBorders>
              <w:bottom w:val="single" w:sz="8" w:space="0" w:color="auto"/>
            </w:tcBorders>
            <w:vAlign w:val="center"/>
          </w:tcPr>
          <w:p w14:paraId="4F7AFE5B" w14:textId="7EA5C3B4" w:rsidR="00817298" w:rsidRPr="00817298" w:rsidRDefault="00817298" w:rsidP="00817298">
            <w:pPr>
              <w:pStyle w:val="BodyText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18"/>
                <w:szCs w:val="18"/>
              </w:rPr>
            </w:pPr>
            <w:r w:rsidRPr="00817298">
              <w:rPr>
                <w:rFonts w:asciiTheme="minorBidi" w:hAnsiTheme="minorBidi" w:cstheme="minorBidi"/>
                <w:sz w:val="18"/>
                <w:szCs w:val="18"/>
              </w:rPr>
              <w:t>result.header.text</w:t>
            </w:r>
          </w:p>
        </w:tc>
        <w:tc>
          <w:tcPr>
            <w:tcW w:w="3402" w:type="dxa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3C7CBFC0" w14:textId="3851C5BB" w:rsidR="00817298" w:rsidRPr="00817298" w:rsidRDefault="00817298" w:rsidP="00817298">
            <w:pPr>
              <w:pStyle w:val="BodyText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18"/>
                <w:szCs w:val="18"/>
                <w:lang w:eastAsia="fr-FR"/>
              </w:rPr>
            </w:pPr>
            <w:r w:rsidRPr="00817298">
              <w:rPr>
                <w:rFonts w:asciiTheme="minorBidi" w:hAnsiTheme="minorBidi" w:cstheme="minorBidi"/>
                <w:sz w:val="18"/>
                <w:szCs w:val="18"/>
                <w:lang w:eastAsia="fr-FR"/>
              </w:rPr>
              <w:t>Renvoyer la valeur du "errorMessage"</w:t>
            </w:r>
          </w:p>
        </w:tc>
      </w:tr>
      <w:tr w:rsidR="00817298" w:rsidRPr="00817298" w14:paraId="7A379DDA" w14:textId="77777777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9" w:type="dxa"/>
            <w:vMerge/>
            <w:tcBorders>
              <w:top w:val="single" w:sz="8" w:space="0" w:color="4BACC6"/>
              <w:left w:val="single" w:sz="8" w:space="0" w:color="auto"/>
              <w:bottom w:val="single" w:sz="8" w:space="0" w:color="auto"/>
            </w:tcBorders>
            <w:vAlign w:val="center"/>
          </w:tcPr>
          <w:p w14:paraId="01D89E3A" w14:textId="77777777" w:rsidR="00817298" w:rsidRPr="00817298" w:rsidRDefault="00817298" w:rsidP="00817298">
            <w:pPr>
              <w:pStyle w:val="BodyText"/>
              <w:ind w:left="0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8" w:space="0" w:color="4BACC6"/>
              <w:bottom w:val="single" w:sz="8" w:space="0" w:color="auto"/>
            </w:tcBorders>
          </w:tcPr>
          <w:p w14:paraId="6E3ADAF4" w14:textId="495D5AE6" w:rsidR="00817298" w:rsidRPr="00817298" w:rsidRDefault="00817298" w:rsidP="00817298">
            <w:pPr>
              <w:pStyle w:val="BodyText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18"/>
                <w:szCs w:val="18"/>
                <w:lang w:eastAsia="fr-FR"/>
              </w:rPr>
            </w:pPr>
            <w:r w:rsidRPr="00817298">
              <w:rPr>
                <w:rFonts w:asciiTheme="minorBidi" w:hAnsiTheme="minorBidi" w:cstheme="minorBidi"/>
                <w:sz w:val="18"/>
                <w:szCs w:val="18"/>
                <w:lang w:eastAsia="fr-FR"/>
              </w:rPr>
              <w:t>result.header.comment</w:t>
            </w:r>
          </w:p>
        </w:tc>
        <w:tc>
          <w:tcPr>
            <w:tcW w:w="3402" w:type="dxa"/>
            <w:tcBorders>
              <w:top w:val="single" w:sz="8" w:space="0" w:color="4BACC6"/>
              <w:bottom w:val="single" w:sz="8" w:space="0" w:color="auto"/>
              <w:right w:val="single" w:sz="8" w:space="0" w:color="auto"/>
            </w:tcBorders>
            <w:vAlign w:val="center"/>
          </w:tcPr>
          <w:p w14:paraId="62EEB236" w14:textId="1D750798" w:rsidR="00817298" w:rsidRPr="00817298" w:rsidRDefault="00817298" w:rsidP="00817298">
            <w:pPr>
              <w:pStyle w:val="BodyText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18"/>
                <w:szCs w:val="18"/>
                <w:lang w:eastAsia="fr-FR"/>
              </w:rPr>
            </w:pPr>
            <w:r w:rsidRPr="00817298"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>"</w:t>
            </w:r>
            <w:r w:rsidRPr="00817298">
              <w:rPr>
                <w:rFonts w:asciiTheme="minorBidi" w:hAnsiTheme="minorBidi" w:cstheme="minorBidi"/>
                <w:color w:val="00B050"/>
                <w:sz w:val="18"/>
                <w:szCs w:val="18"/>
              </w:rPr>
              <w:t>Rejected</w:t>
            </w:r>
            <w:r w:rsidRPr="00817298">
              <w:rPr>
                <w:rFonts w:asciiTheme="minorBidi" w:hAnsiTheme="minorBidi" w:cstheme="minorBidi"/>
                <w:color w:val="000000"/>
                <w:sz w:val="18"/>
                <w:szCs w:val="18"/>
                <w:lang w:eastAsia="fr-FR"/>
              </w:rPr>
              <w:t>"</w:t>
            </w:r>
          </w:p>
        </w:tc>
      </w:tr>
    </w:tbl>
    <w:p w14:paraId="2A7255E6" w14:textId="77777777" w:rsidR="004F581B" w:rsidRPr="006C4836" w:rsidRDefault="004F581B" w:rsidP="004F581B">
      <w:pPr>
        <w:pStyle w:val="BodyText"/>
      </w:pPr>
    </w:p>
    <w:p w14:paraId="7F56176A" w14:textId="77777777" w:rsidR="004F581B" w:rsidRDefault="004F581B" w:rsidP="00965A36">
      <w:pPr>
        <w:pStyle w:val="BodyText"/>
        <w:numPr>
          <w:ilvl w:val="0"/>
          <w:numId w:val="31"/>
        </w:numPr>
        <w:spacing w:before="0" w:after="0"/>
      </w:pPr>
      <w:r w:rsidRPr="006C4836">
        <w:t xml:space="preserve"> </w:t>
      </w:r>
      <w:r>
        <w:t>Simulation de commande de vente (</w:t>
      </w:r>
      <w:r w:rsidRPr="00E9390F">
        <w:rPr>
          <w:b/>
          <w:bCs/>
        </w:rPr>
        <w:t>2</w:t>
      </w:r>
      <w:r>
        <w:t>)</w:t>
      </w:r>
    </w:p>
    <w:p w14:paraId="4DE4BB82" w14:textId="77777777" w:rsidR="00CB1E6C" w:rsidRDefault="00CB1E6C" w:rsidP="00CB1E6C">
      <w:pPr>
        <w:pStyle w:val="BodyText"/>
        <w:spacing w:before="0" w:after="0"/>
        <w:ind w:left="1004"/>
      </w:pPr>
    </w:p>
    <w:p w14:paraId="24CD4CEC" w14:textId="57C00CFD" w:rsidR="004F581B" w:rsidRDefault="00013B4B" w:rsidP="00CB1E6C">
      <w:pPr>
        <w:pStyle w:val="BodyText"/>
        <w:ind w:left="0" w:firstLine="644"/>
      </w:pPr>
      <w:r w:rsidRPr="00CB1E6C">
        <w:rPr>
          <w:rFonts w:asciiTheme="minorBidi" w:hAnsiTheme="minorBidi" w:cstheme="minorBidi"/>
          <w:b/>
          <w:bCs/>
          <w:sz w:val="18"/>
          <w:szCs w:val="18"/>
        </w:rPr>
        <w:t>SI</w:t>
      </w:r>
      <w:r>
        <w:rPr>
          <w:rFonts w:asciiTheme="minorBidi" w:hAnsiTheme="minorBidi" w:cstheme="minorBidi"/>
          <w:sz w:val="18"/>
          <w:szCs w:val="18"/>
        </w:rPr>
        <w:t xml:space="preserve"> </w:t>
      </w:r>
      <w:r w:rsidRPr="00CB1E6C">
        <w:rPr>
          <w:rFonts w:asciiTheme="minorBidi" w:hAnsiTheme="minorBidi" w:cstheme="minorBidi"/>
          <w:sz w:val="18"/>
          <w:szCs w:val="18"/>
        </w:rPr>
        <w:t xml:space="preserve">pas d’erreur dans l’étape précédente </w:t>
      </w:r>
      <w:r w:rsidRPr="00CB1E6C">
        <w:rPr>
          <w:rFonts w:asciiTheme="minorBidi" w:hAnsiTheme="minorBidi" w:cstheme="minorBidi"/>
          <w:b/>
          <w:bCs/>
          <w:sz w:val="18"/>
          <w:szCs w:val="18"/>
        </w:rPr>
        <w:t>ALORS</w:t>
      </w:r>
    </w:p>
    <w:tbl>
      <w:tblPr>
        <w:tblStyle w:val="LightList-Accent5"/>
        <w:tblW w:w="0" w:type="auto"/>
        <w:tblLook w:val="04A0" w:firstRow="1" w:lastRow="0" w:firstColumn="1" w:lastColumn="0" w:noHBand="0" w:noVBand="1"/>
      </w:tblPr>
      <w:tblGrid>
        <w:gridCol w:w="3269"/>
        <w:gridCol w:w="2835"/>
        <w:gridCol w:w="3798"/>
      </w:tblGrid>
      <w:tr w:rsidR="004F581B" w:rsidRPr="00055272" w14:paraId="29A11257" w14:textId="77777777" w:rsidTr="002752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9" w:type="dxa"/>
            <w:tcBorders>
              <w:bottom w:val="single" w:sz="8" w:space="0" w:color="auto"/>
            </w:tcBorders>
            <w:vAlign w:val="center"/>
          </w:tcPr>
          <w:p w14:paraId="730CC6AF" w14:textId="77777777" w:rsidR="004F581B" w:rsidRPr="00055272" w:rsidRDefault="004F581B" w:rsidP="00275294">
            <w:pPr>
              <w:pStyle w:val="BodyText"/>
              <w:spacing w:before="0" w:after="0"/>
              <w:ind w:left="0"/>
              <w:rPr>
                <w:rFonts w:asciiTheme="minorBidi" w:hAnsiTheme="minorBidi" w:cstheme="minorBidi"/>
                <w:sz w:val="18"/>
                <w:szCs w:val="18"/>
              </w:rPr>
            </w:pPr>
            <w:r w:rsidRPr="00055272">
              <w:rPr>
                <w:rFonts w:asciiTheme="minorBidi" w:hAnsiTheme="minorBidi" w:cstheme="minorBidi"/>
                <w:sz w:val="18"/>
                <w:szCs w:val="18"/>
              </w:rPr>
              <w:t xml:space="preserve">Erreur </w:t>
            </w:r>
          </w:p>
        </w:tc>
        <w:tc>
          <w:tcPr>
            <w:tcW w:w="2835" w:type="dxa"/>
            <w:tcBorders>
              <w:bottom w:val="single" w:sz="8" w:space="0" w:color="auto"/>
            </w:tcBorders>
            <w:vAlign w:val="center"/>
          </w:tcPr>
          <w:p w14:paraId="4C2F1651" w14:textId="77777777" w:rsidR="004F581B" w:rsidRPr="00055272" w:rsidRDefault="004F581B" w:rsidP="00275294">
            <w:pPr>
              <w:pStyle w:val="BodyText"/>
              <w:spacing w:before="0" w:after="0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18"/>
                <w:szCs w:val="18"/>
              </w:rPr>
            </w:pPr>
            <w:r w:rsidRPr="00055272">
              <w:rPr>
                <w:rFonts w:asciiTheme="minorBidi" w:hAnsiTheme="minorBidi" w:cstheme="minorBidi"/>
                <w:sz w:val="18"/>
                <w:szCs w:val="18"/>
              </w:rPr>
              <w:t>Champ</w:t>
            </w:r>
          </w:p>
        </w:tc>
        <w:tc>
          <w:tcPr>
            <w:tcW w:w="3798" w:type="dxa"/>
            <w:tcBorders>
              <w:bottom w:val="single" w:sz="8" w:space="0" w:color="auto"/>
            </w:tcBorders>
            <w:vAlign w:val="center"/>
          </w:tcPr>
          <w:p w14:paraId="45780D3F" w14:textId="77777777" w:rsidR="004F581B" w:rsidRPr="00055272" w:rsidRDefault="004F581B" w:rsidP="00275294">
            <w:pPr>
              <w:pStyle w:val="BodyText"/>
              <w:spacing w:before="0" w:after="0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18"/>
                <w:szCs w:val="18"/>
              </w:rPr>
            </w:pPr>
            <w:r w:rsidRPr="00055272">
              <w:rPr>
                <w:rFonts w:asciiTheme="minorBidi" w:hAnsiTheme="minorBidi" w:cstheme="minorBidi"/>
                <w:sz w:val="18"/>
                <w:szCs w:val="18"/>
              </w:rPr>
              <w:t>Valeur</w:t>
            </w:r>
          </w:p>
        </w:tc>
      </w:tr>
      <w:tr w:rsidR="0028652C" w:rsidRPr="00055272" w14:paraId="360C3C81" w14:textId="77777777" w:rsidTr="002752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9" w:type="dxa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23494F07" w14:textId="0657E619" w:rsidR="0028652C" w:rsidRPr="00055272" w:rsidRDefault="0028652C" w:rsidP="00275294">
            <w:pPr>
              <w:pStyle w:val="BodyText"/>
              <w:spacing w:before="0" w:after="0"/>
              <w:ind w:left="0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 xml:space="preserve">SI </w:t>
            </w:r>
            <w:r w:rsidRPr="00A02FF8">
              <w:rPr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>[</w:t>
            </w:r>
            <w:r w:rsidRPr="00A02FF8">
              <w:rPr>
                <w:rFonts w:asciiTheme="minorBidi" w:hAnsiTheme="minorBidi" w:cstheme="minorBidi"/>
                <w:color w:val="C00000"/>
                <w:sz w:val="18"/>
                <w:szCs w:val="18"/>
              </w:rPr>
              <w:t>ECHK</w:t>
            </w:r>
            <w:r>
              <w:rPr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>]</w:t>
            </w:r>
            <w:r w:rsidRPr="00A02FF8">
              <w:rPr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 xml:space="preserve"> = "</w:t>
            </w:r>
            <w:r w:rsidRPr="00A02FF8">
              <w:rPr>
                <w:rFonts w:asciiTheme="minorBidi" w:hAnsiTheme="minorBidi" w:cstheme="minorBidi"/>
                <w:b w:val="0"/>
                <w:bCs w:val="0"/>
                <w:i/>
                <w:iCs/>
                <w:color w:val="7030A0"/>
                <w:sz w:val="18"/>
                <w:szCs w:val="18"/>
              </w:rPr>
              <w:t>Header</w:t>
            </w:r>
            <w:r w:rsidRPr="00A02FF8">
              <w:rPr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 xml:space="preserve">" </w:t>
            </w:r>
            <w:r>
              <w:rPr>
                <w:rFonts w:asciiTheme="minorBidi" w:hAnsiTheme="minorBidi" w:cstheme="minorBidi"/>
                <w:sz w:val="18"/>
                <w:szCs w:val="18"/>
              </w:rPr>
              <w:t>ALORS</w:t>
            </w:r>
          </w:p>
        </w:tc>
        <w:tc>
          <w:tcPr>
            <w:tcW w:w="2835" w:type="dxa"/>
            <w:tcBorders>
              <w:top w:val="single" w:sz="8" w:space="0" w:color="auto"/>
            </w:tcBorders>
            <w:vAlign w:val="center"/>
          </w:tcPr>
          <w:p w14:paraId="4E697497" w14:textId="06BC7F12" w:rsidR="0028652C" w:rsidRPr="00055272" w:rsidRDefault="0028652C" w:rsidP="00275294">
            <w:pPr>
              <w:pStyle w:val="BodyText"/>
              <w:spacing w:before="0" w:after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18"/>
                <w:szCs w:val="18"/>
              </w:rPr>
            </w:pPr>
            <w:r w:rsidRPr="00C4350E">
              <w:t>result.header.responseClass</w:t>
            </w:r>
          </w:p>
        </w:tc>
        <w:tc>
          <w:tcPr>
            <w:tcW w:w="3798" w:type="dxa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3EAAB5C6" w14:textId="4BA74356" w:rsidR="0028652C" w:rsidRPr="00055272" w:rsidRDefault="003E06EC" w:rsidP="00275294">
            <w:pPr>
              <w:pStyle w:val="BodyText"/>
              <w:spacing w:before="0" w:after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18"/>
                <w:szCs w:val="18"/>
              </w:rPr>
            </w:pPr>
            <w:r>
              <w:t xml:space="preserve">Retourner la valeur du champ </w:t>
            </w:r>
            <w:r w:rsidR="00275294">
              <w:t>[</w:t>
            </w:r>
            <w:r w:rsidR="0028652C" w:rsidRPr="004E652B">
              <w:t>RESP</w:t>
            </w:r>
            <w:r w:rsidR="00275294">
              <w:t>]</w:t>
            </w:r>
          </w:p>
        </w:tc>
      </w:tr>
      <w:tr w:rsidR="0028652C" w:rsidRPr="00055272" w14:paraId="57E0170D" w14:textId="77777777" w:rsidTr="00275294">
        <w:trPr>
          <w:cantSplit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9" w:type="dxa"/>
            <w:vMerge/>
            <w:tcBorders>
              <w:top w:val="single" w:sz="8" w:space="0" w:color="4BACC6"/>
              <w:left w:val="single" w:sz="8" w:space="0" w:color="auto"/>
              <w:bottom w:val="single" w:sz="8" w:space="0" w:color="4BACC6"/>
            </w:tcBorders>
            <w:vAlign w:val="center"/>
          </w:tcPr>
          <w:p w14:paraId="0E79F6F6" w14:textId="77777777" w:rsidR="0028652C" w:rsidRPr="00055272" w:rsidRDefault="0028652C" w:rsidP="00275294">
            <w:pPr>
              <w:pStyle w:val="BodyText"/>
              <w:spacing w:before="0" w:after="0"/>
              <w:ind w:left="0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8" w:space="0" w:color="4BACC6"/>
              <w:bottom w:val="single" w:sz="8" w:space="0" w:color="4BACC6"/>
            </w:tcBorders>
            <w:vAlign w:val="center"/>
          </w:tcPr>
          <w:p w14:paraId="7803E387" w14:textId="6ADD2F08" w:rsidR="0028652C" w:rsidRPr="00055272" w:rsidRDefault="0028652C" w:rsidP="00275294">
            <w:pPr>
              <w:pStyle w:val="BodyText"/>
              <w:spacing w:before="0" w:after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18"/>
                <w:szCs w:val="18"/>
              </w:rPr>
            </w:pPr>
            <w:r w:rsidRPr="00C4350E">
              <w:t>result.header.code</w:t>
            </w:r>
          </w:p>
        </w:tc>
        <w:tc>
          <w:tcPr>
            <w:tcW w:w="3798" w:type="dxa"/>
            <w:tcBorders>
              <w:top w:val="single" w:sz="8" w:space="0" w:color="4BACC6"/>
              <w:bottom w:val="single" w:sz="8" w:space="0" w:color="4BACC6"/>
              <w:right w:val="single" w:sz="8" w:space="0" w:color="auto"/>
            </w:tcBorders>
            <w:vAlign w:val="center"/>
          </w:tcPr>
          <w:p w14:paraId="483C99AB" w14:textId="7483AAA0" w:rsidR="0028652C" w:rsidRPr="00055272" w:rsidRDefault="0054777A" w:rsidP="00275294">
            <w:pPr>
              <w:pStyle w:val="BodyText"/>
              <w:spacing w:before="0" w:after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18"/>
                <w:szCs w:val="18"/>
              </w:rPr>
            </w:pPr>
            <w:r>
              <w:t xml:space="preserve">Retourner la valeur du champ </w:t>
            </w:r>
            <w:r w:rsidR="00275294">
              <w:t>[</w:t>
            </w:r>
            <w:r w:rsidR="0028652C" w:rsidRPr="004E652B">
              <w:t>CODE</w:t>
            </w:r>
            <w:r w:rsidR="00275294">
              <w:t>]</w:t>
            </w:r>
          </w:p>
        </w:tc>
      </w:tr>
      <w:tr w:rsidR="0028652C" w:rsidRPr="00055272" w14:paraId="39E05B63" w14:textId="77777777" w:rsidTr="002752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9" w:type="dxa"/>
            <w:vMerge/>
            <w:tcBorders>
              <w:left w:val="single" w:sz="8" w:space="0" w:color="auto"/>
            </w:tcBorders>
            <w:vAlign w:val="center"/>
          </w:tcPr>
          <w:p w14:paraId="4AE13712" w14:textId="77777777" w:rsidR="0028652C" w:rsidRPr="00055272" w:rsidRDefault="0028652C" w:rsidP="00275294">
            <w:pPr>
              <w:pStyle w:val="BodyText"/>
              <w:spacing w:before="0" w:after="0"/>
              <w:ind w:left="0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835" w:type="dxa"/>
            <w:vAlign w:val="center"/>
          </w:tcPr>
          <w:p w14:paraId="3D0A9637" w14:textId="4D37285E" w:rsidR="0028652C" w:rsidRPr="00454407" w:rsidRDefault="0028652C" w:rsidP="00275294">
            <w:pPr>
              <w:pStyle w:val="BodyText"/>
              <w:spacing w:before="0" w:after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18"/>
                <w:szCs w:val="18"/>
                <w:lang w:eastAsia="fr-FR"/>
              </w:rPr>
            </w:pPr>
            <w:r w:rsidRPr="00C4350E">
              <w:t>result.header.type</w:t>
            </w:r>
          </w:p>
        </w:tc>
        <w:tc>
          <w:tcPr>
            <w:tcW w:w="3798" w:type="dxa"/>
            <w:tcBorders>
              <w:right w:val="single" w:sz="8" w:space="0" w:color="auto"/>
            </w:tcBorders>
            <w:vAlign w:val="center"/>
          </w:tcPr>
          <w:p w14:paraId="5A318C4D" w14:textId="7A35AE16" w:rsidR="0028652C" w:rsidRPr="00055272" w:rsidRDefault="0054777A" w:rsidP="00275294">
            <w:pPr>
              <w:pStyle w:val="BodyText"/>
              <w:spacing w:before="0" w:after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18"/>
                <w:szCs w:val="18"/>
              </w:rPr>
            </w:pPr>
            <w:r>
              <w:t xml:space="preserve">Retourner la valeur du champ </w:t>
            </w:r>
            <w:r w:rsidR="00275294">
              <w:t>[</w:t>
            </w:r>
            <w:r w:rsidR="0028652C" w:rsidRPr="004E652B">
              <w:t>TYPE</w:t>
            </w:r>
            <w:r w:rsidR="00275294">
              <w:t>]</w:t>
            </w:r>
          </w:p>
        </w:tc>
      </w:tr>
      <w:tr w:rsidR="0028652C" w:rsidRPr="00055272" w14:paraId="533A238C" w14:textId="77777777" w:rsidTr="00275294">
        <w:trPr>
          <w:cantSplit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9" w:type="dxa"/>
            <w:vMerge/>
            <w:tcBorders>
              <w:top w:val="single" w:sz="8" w:space="0" w:color="4BACC6"/>
              <w:left w:val="single" w:sz="8" w:space="0" w:color="auto"/>
              <w:bottom w:val="single" w:sz="8" w:space="0" w:color="auto"/>
            </w:tcBorders>
            <w:vAlign w:val="center"/>
          </w:tcPr>
          <w:p w14:paraId="7E76C08A" w14:textId="77777777" w:rsidR="0028652C" w:rsidRPr="00055272" w:rsidRDefault="0028652C" w:rsidP="00275294">
            <w:pPr>
              <w:pStyle w:val="BodyText"/>
              <w:spacing w:before="0" w:after="0"/>
              <w:ind w:left="0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8" w:space="0" w:color="4BACC6"/>
              <w:bottom w:val="single" w:sz="8" w:space="0" w:color="auto"/>
            </w:tcBorders>
            <w:vAlign w:val="center"/>
          </w:tcPr>
          <w:p w14:paraId="2CC56C17" w14:textId="58147584" w:rsidR="0028652C" w:rsidRPr="00454407" w:rsidRDefault="0028652C" w:rsidP="00275294">
            <w:pPr>
              <w:pStyle w:val="BodyText"/>
              <w:spacing w:before="0" w:after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18"/>
                <w:szCs w:val="18"/>
                <w:lang w:eastAsia="fr-FR"/>
              </w:rPr>
            </w:pPr>
            <w:r w:rsidRPr="00C4350E">
              <w:t>result.header.text</w:t>
            </w:r>
          </w:p>
        </w:tc>
        <w:tc>
          <w:tcPr>
            <w:tcW w:w="3798" w:type="dxa"/>
            <w:tcBorders>
              <w:top w:val="single" w:sz="8" w:space="0" w:color="4BACC6"/>
              <w:bottom w:val="single" w:sz="8" w:space="0" w:color="auto"/>
              <w:right w:val="single" w:sz="8" w:space="0" w:color="auto"/>
            </w:tcBorders>
            <w:vAlign w:val="center"/>
          </w:tcPr>
          <w:p w14:paraId="2CD06EDF" w14:textId="78648CD5" w:rsidR="0028652C" w:rsidRDefault="0054777A" w:rsidP="00275294">
            <w:pPr>
              <w:pStyle w:val="BodyText"/>
              <w:spacing w:before="0" w:after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18"/>
                <w:szCs w:val="18"/>
              </w:rPr>
            </w:pPr>
            <w:r>
              <w:t xml:space="preserve">Retourner la valeur du champ </w:t>
            </w:r>
            <w:r w:rsidR="00275294">
              <w:t>[</w:t>
            </w:r>
            <w:r w:rsidR="0028652C" w:rsidRPr="004E652B">
              <w:t>TEXT</w:t>
            </w:r>
            <w:r w:rsidR="00275294">
              <w:t>]</w:t>
            </w:r>
          </w:p>
        </w:tc>
      </w:tr>
      <w:tr w:rsidR="005343F4" w:rsidRPr="00055272" w14:paraId="49AA8734" w14:textId="77777777" w:rsidTr="002752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9" w:type="dxa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12CB3654" w14:textId="3DBCE713" w:rsidR="005343F4" w:rsidRPr="00055272" w:rsidRDefault="005343F4" w:rsidP="00275294">
            <w:pPr>
              <w:pStyle w:val="BodyText"/>
              <w:spacing w:before="0" w:after="0"/>
              <w:ind w:left="0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 xml:space="preserve">SI </w:t>
            </w:r>
            <w:r w:rsidR="001F21DB" w:rsidRPr="007C21D6">
              <w:rPr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 xml:space="preserve">Toutes les lignes </w:t>
            </w:r>
            <w:r w:rsidR="009C2110" w:rsidRPr="007C21D6">
              <w:rPr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 xml:space="preserve">sont </w:t>
            </w:r>
            <w:r w:rsidR="007A0300" w:rsidRPr="007C21D6">
              <w:rPr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>[</w:t>
            </w:r>
            <w:r w:rsidR="007A0300" w:rsidRPr="007C21D6">
              <w:rPr>
                <w:rFonts w:asciiTheme="minorBidi" w:hAnsiTheme="minorBidi" w:cstheme="minorBidi"/>
                <w:color w:val="C00000"/>
                <w:sz w:val="18"/>
                <w:szCs w:val="18"/>
              </w:rPr>
              <w:t>LNTX</w:t>
            </w:r>
            <w:r w:rsidR="007A0300" w:rsidRPr="007C21D6">
              <w:rPr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 xml:space="preserve">] = </w:t>
            </w:r>
            <w:r w:rsidR="005A7D2D" w:rsidRPr="007C21D6">
              <w:rPr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>"</w:t>
            </w:r>
            <w:r w:rsidR="005A7D2D" w:rsidRPr="007C21D6">
              <w:rPr>
                <w:rFonts w:asciiTheme="minorBidi" w:hAnsiTheme="minorBidi" w:cstheme="minorBidi"/>
                <w:b w:val="0"/>
                <w:bCs w:val="0"/>
                <w:i/>
                <w:iCs/>
                <w:color w:val="7030A0"/>
                <w:sz w:val="18"/>
                <w:szCs w:val="18"/>
              </w:rPr>
              <w:t>rejected</w:t>
            </w:r>
            <w:r w:rsidR="005A7D2D" w:rsidRPr="007C21D6">
              <w:rPr>
                <w:rFonts w:asciiTheme="minorBidi" w:hAnsiTheme="minorBidi" w:cstheme="minorBidi"/>
                <w:b w:val="0"/>
                <w:bCs w:val="0"/>
                <w:sz w:val="18"/>
                <w:szCs w:val="18"/>
              </w:rPr>
              <w:t>"</w:t>
            </w:r>
          </w:p>
        </w:tc>
        <w:tc>
          <w:tcPr>
            <w:tcW w:w="2835" w:type="dxa"/>
            <w:tcBorders>
              <w:top w:val="single" w:sz="8" w:space="0" w:color="auto"/>
            </w:tcBorders>
            <w:vAlign w:val="center"/>
          </w:tcPr>
          <w:p w14:paraId="18EFFB40" w14:textId="77777777" w:rsidR="005343F4" w:rsidRPr="00055272" w:rsidRDefault="005343F4" w:rsidP="00275294">
            <w:pPr>
              <w:pStyle w:val="BodyText"/>
              <w:spacing w:before="0" w:after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18"/>
                <w:szCs w:val="18"/>
              </w:rPr>
            </w:pPr>
            <w:r w:rsidRPr="00C4350E">
              <w:t>result.header.responseClass</w:t>
            </w:r>
          </w:p>
        </w:tc>
        <w:tc>
          <w:tcPr>
            <w:tcW w:w="3798" w:type="dxa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49868BB5" w14:textId="6E001346" w:rsidR="005343F4" w:rsidRPr="00055272" w:rsidRDefault="00840A85" w:rsidP="00275294">
            <w:pPr>
              <w:pStyle w:val="BodyText"/>
              <w:spacing w:before="0" w:after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18"/>
                <w:szCs w:val="18"/>
              </w:rPr>
            </w:pPr>
            <w:r>
              <w:t>Error</w:t>
            </w:r>
          </w:p>
        </w:tc>
      </w:tr>
      <w:tr w:rsidR="005343F4" w:rsidRPr="00055272" w14:paraId="0689F7D3" w14:textId="77777777" w:rsidTr="00275294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9" w:type="dxa"/>
            <w:vMerge/>
            <w:tcBorders>
              <w:top w:val="single" w:sz="8" w:space="0" w:color="4BACC6"/>
              <w:left w:val="single" w:sz="8" w:space="0" w:color="auto"/>
              <w:bottom w:val="single" w:sz="8" w:space="0" w:color="4BACC6"/>
            </w:tcBorders>
            <w:vAlign w:val="center"/>
          </w:tcPr>
          <w:p w14:paraId="2E11B7AC" w14:textId="77777777" w:rsidR="005343F4" w:rsidRPr="00055272" w:rsidRDefault="005343F4" w:rsidP="00275294">
            <w:pPr>
              <w:pStyle w:val="BodyText"/>
              <w:spacing w:before="0" w:after="0"/>
              <w:ind w:left="0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8" w:space="0" w:color="4BACC6"/>
              <w:bottom w:val="single" w:sz="8" w:space="0" w:color="4BACC6"/>
            </w:tcBorders>
            <w:vAlign w:val="center"/>
          </w:tcPr>
          <w:p w14:paraId="78C01CE5" w14:textId="77777777" w:rsidR="005343F4" w:rsidRPr="00055272" w:rsidRDefault="005343F4" w:rsidP="00275294">
            <w:pPr>
              <w:pStyle w:val="BodyText"/>
              <w:spacing w:before="0" w:after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18"/>
                <w:szCs w:val="18"/>
              </w:rPr>
            </w:pPr>
            <w:r w:rsidRPr="00C4350E">
              <w:t>result.header.code</w:t>
            </w:r>
          </w:p>
        </w:tc>
        <w:tc>
          <w:tcPr>
            <w:tcW w:w="3798" w:type="dxa"/>
            <w:tcBorders>
              <w:top w:val="single" w:sz="8" w:space="0" w:color="4BACC6"/>
              <w:bottom w:val="single" w:sz="8" w:space="0" w:color="4BACC6"/>
              <w:right w:val="single" w:sz="8" w:space="0" w:color="auto"/>
            </w:tcBorders>
            <w:vAlign w:val="center"/>
          </w:tcPr>
          <w:p w14:paraId="7D216E1B" w14:textId="0CE50FB0" w:rsidR="005343F4" w:rsidRPr="00055272" w:rsidRDefault="00826810" w:rsidP="00275294">
            <w:pPr>
              <w:pStyle w:val="BodyText"/>
              <w:spacing w:before="0" w:after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18"/>
                <w:szCs w:val="18"/>
              </w:rPr>
            </w:pPr>
            <w:r>
              <w:t>1004</w:t>
            </w:r>
          </w:p>
        </w:tc>
      </w:tr>
      <w:tr w:rsidR="005343F4" w:rsidRPr="00055272" w14:paraId="058ECDE9" w14:textId="77777777" w:rsidTr="002752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9" w:type="dxa"/>
            <w:vMerge/>
            <w:tcBorders>
              <w:left w:val="single" w:sz="8" w:space="0" w:color="auto"/>
            </w:tcBorders>
            <w:vAlign w:val="center"/>
          </w:tcPr>
          <w:p w14:paraId="75F5106C" w14:textId="77777777" w:rsidR="005343F4" w:rsidRPr="00055272" w:rsidRDefault="005343F4" w:rsidP="00275294">
            <w:pPr>
              <w:pStyle w:val="BodyText"/>
              <w:spacing w:before="0" w:after="0"/>
              <w:ind w:left="0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835" w:type="dxa"/>
            <w:vAlign w:val="center"/>
          </w:tcPr>
          <w:p w14:paraId="5583F6F8" w14:textId="77777777" w:rsidR="005343F4" w:rsidRPr="00454407" w:rsidRDefault="005343F4" w:rsidP="00275294">
            <w:pPr>
              <w:pStyle w:val="BodyText"/>
              <w:spacing w:before="0" w:after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18"/>
                <w:szCs w:val="18"/>
                <w:lang w:eastAsia="fr-FR"/>
              </w:rPr>
            </w:pPr>
            <w:r w:rsidRPr="00C4350E">
              <w:t>result.header.type</w:t>
            </w:r>
          </w:p>
        </w:tc>
        <w:tc>
          <w:tcPr>
            <w:tcW w:w="3798" w:type="dxa"/>
            <w:tcBorders>
              <w:right w:val="single" w:sz="8" w:space="0" w:color="auto"/>
            </w:tcBorders>
            <w:vAlign w:val="center"/>
          </w:tcPr>
          <w:p w14:paraId="42A66C20" w14:textId="32236125" w:rsidR="005343F4" w:rsidRPr="00055272" w:rsidRDefault="00826810" w:rsidP="00275294">
            <w:pPr>
              <w:pStyle w:val="BodyText"/>
              <w:spacing w:before="0" w:after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18"/>
                <w:szCs w:val="18"/>
              </w:rPr>
            </w:pPr>
            <w:r>
              <w:t>2</w:t>
            </w:r>
          </w:p>
        </w:tc>
      </w:tr>
      <w:tr w:rsidR="00275294" w:rsidRPr="00334160" w14:paraId="7715AE8A" w14:textId="77777777" w:rsidTr="00275294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9" w:type="dxa"/>
            <w:vMerge/>
            <w:tcBorders>
              <w:top w:val="single" w:sz="8" w:space="0" w:color="4BACC6"/>
              <w:left w:val="single" w:sz="8" w:space="0" w:color="auto"/>
              <w:bottom w:val="single" w:sz="8" w:space="0" w:color="auto"/>
            </w:tcBorders>
            <w:vAlign w:val="center"/>
          </w:tcPr>
          <w:p w14:paraId="527E25A8" w14:textId="77777777" w:rsidR="005343F4" w:rsidRPr="00055272" w:rsidRDefault="005343F4" w:rsidP="00275294">
            <w:pPr>
              <w:pStyle w:val="BodyText"/>
              <w:spacing w:before="0" w:after="0"/>
              <w:ind w:left="0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8" w:space="0" w:color="4BACC6"/>
              <w:bottom w:val="single" w:sz="8" w:space="0" w:color="auto"/>
            </w:tcBorders>
            <w:vAlign w:val="center"/>
          </w:tcPr>
          <w:p w14:paraId="4C7778D8" w14:textId="77777777" w:rsidR="005343F4" w:rsidRPr="00454407" w:rsidRDefault="005343F4" w:rsidP="00275294">
            <w:pPr>
              <w:pStyle w:val="BodyText"/>
              <w:spacing w:before="0" w:after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18"/>
                <w:szCs w:val="18"/>
                <w:lang w:eastAsia="fr-FR"/>
              </w:rPr>
            </w:pPr>
            <w:r w:rsidRPr="00C4350E">
              <w:t>result.header.text</w:t>
            </w:r>
          </w:p>
        </w:tc>
        <w:tc>
          <w:tcPr>
            <w:tcW w:w="3798" w:type="dxa"/>
            <w:tcBorders>
              <w:top w:val="single" w:sz="8" w:space="0" w:color="4BACC6"/>
              <w:bottom w:val="single" w:sz="8" w:space="0" w:color="auto"/>
              <w:right w:val="single" w:sz="8" w:space="0" w:color="auto"/>
            </w:tcBorders>
            <w:vAlign w:val="center"/>
          </w:tcPr>
          <w:p w14:paraId="1E63D601" w14:textId="72B537EA" w:rsidR="005343F4" w:rsidRPr="003E06EC" w:rsidRDefault="003E06EC" w:rsidP="00275294">
            <w:pPr>
              <w:pStyle w:val="BodyText"/>
              <w:spacing w:before="0" w:after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3E06EC">
              <w:rPr>
                <w:lang w:val="en-US"/>
              </w:rPr>
              <w:t>Order not created - line items not available or errored</w:t>
            </w:r>
          </w:p>
        </w:tc>
      </w:tr>
    </w:tbl>
    <w:p w14:paraId="6F1EB0A4" w14:textId="77777777" w:rsidR="004F581B" w:rsidRPr="003E06EC" w:rsidRDefault="004F581B" w:rsidP="004F581B">
      <w:pPr>
        <w:pStyle w:val="BodyText"/>
        <w:ind w:left="0"/>
        <w:rPr>
          <w:lang w:val="en-US"/>
        </w:rPr>
      </w:pPr>
    </w:p>
    <w:p w14:paraId="076B6EF4" w14:textId="77777777" w:rsidR="004F581B" w:rsidRDefault="004F581B" w:rsidP="00965A36">
      <w:pPr>
        <w:pStyle w:val="BodyText"/>
        <w:numPr>
          <w:ilvl w:val="0"/>
          <w:numId w:val="32"/>
        </w:numPr>
        <w:spacing w:before="0" w:after="0"/>
      </w:pPr>
      <w:r>
        <w:t>Vérification de la limite de crédit (</w:t>
      </w:r>
      <w:r>
        <w:rPr>
          <w:b/>
          <w:bCs/>
        </w:rPr>
        <w:t>3</w:t>
      </w:r>
      <w:r>
        <w:t>)</w:t>
      </w:r>
    </w:p>
    <w:p w14:paraId="3F8C455B" w14:textId="77777777" w:rsidR="004F581B" w:rsidRDefault="004F581B" w:rsidP="004F581B">
      <w:pPr>
        <w:pStyle w:val="BodyText"/>
        <w:ind w:left="0"/>
      </w:pPr>
    </w:p>
    <w:tbl>
      <w:tblPr>
        <w:tblStyle w:val="LightList-Accent5"/>
        <w:tblW w:w="0" w:type="auto"/>
        <w:tblLook w:val="04A0" w:firstRow="1" w:lastRow="0" w:firstColumn="1" w:lastColumn="0" w:noHBand="0" w:noVBand="1"/>
      </w:tblPr>
      <w:tblGrid>
        <w:gridCol w:w="3269"/>
        <w:gridCol w:w="2835"/>
        <w:gridCol w:w="3402"/>
      </w:tblGrid>
      <w:tr w:rsidR="004F581B" w:rsidRPr="00055272" w14:paraId="72301B8A" w14:textId="77777777" w:rsidTr="002752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9" w:type="dxa"/>
            <w:tcBorders>
              <w:bottom w:val="single" w:sz="8" w:space="0" w:color="auto"/>
            </w:tcBorders>
            <w:vAlign w:val="center"/>
          </w:tcPr>
          <w:p w14:paraId="034D8F2D" w14:textId="77777777" w:rsidR="004F581B" w:rsidRPr="00055272" w:rsidRDefault="004F581B">
            <w:pPr>
              <w:pStyle w:val="BodyText"/>
              <w:ind w:left="0"/>
              <w:rPr>
                <w:rFonts w:asciiTheme="minorBidi" w:hAnsiTheme="minorBidi" w:cstheme="minorBidi"/>
                <w:sz w:val="18"/>
                <w:szCs w:val="18"/>
              </w:rPr>
            </w:pPr>
            <w:r w:rsidRPr="00055272">
              <w:rPr>
                <w:rFonts w:asciiTheme="minorBidi" w:hAnsiTheme="minorBidi" w:cstheme="minorBidi"/>
                <w:sz w:val="18"/>
                <w:szCs w:val="18"/>
              </w:rPr>
              <w:t xml:space="preserve">Erreur </w:t>
            </w:r>
          </w:p>
        </w:tc>
        <w:tc>
          <w:tcPr>
            <w:tcW w:w="2835" w:type="dxa"/>
            <w:tcBorders>
              <w:bottom w:val="single" w:sz="8" w:space="0" w:color="auto"/>
            </w:tcBorders>
            <w:vAlign w:val="center"/>
          </w:tcPr>
          <w:p w14:paraId="517A6007" w14:textId="77777777" w:rsidR="004F581B" w:rsidRPr="00055272" w:rsidRDefault="004F581B">
            <w:pPr>
              <w:pStyle w:val="BodyText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18"/>
                <w:szCs w:val="18"/>
              </w:rPr>
            </w:pPr>
            <w:r w:rsidRPr="00055272">
              <w:rPr>
                <w:rFonts w:asciiTheme="minorBidi" w:hAnsiTheme="minorBidi" w:cstheme="minorBidi"/>
                <w:sz w:val="18"/>
                <w:szCs w:val="18"/>
              </w:rPr>
              <w:t>Champ</w:t>
            </w:r>
          </w:p>
        </w:tc>
        <w:tc>
          <w:tcPr>
            <w:tcW w:w="3402" w:type="dxa"/>
            <w:tcBorders>
              <w:bottom w:val="single" w:sz="8" w:space="0" w:color="auto"/>
            </w:tcBorders>
            <w:vAlign w:val="center"/>
          </w:tcPr>
          <w:p w14:paraId="5EC2CC9A" w14:textId="77777777" w:rsidR="004F581B" w:rsidRPr="00055272" w:rsidRDefault="004F581B">
            <w:pPr>
              <w:pStyle w:val="BodyText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18"/>
                <w:szCs w:val="18"/>
              </w:rPr>
            </w:pPr>
            <w:r w:rsidRPr="00055272">
              <w:rPr>
                <w:rFonts w:asciiTheme="minorBidi" w:hAnsiTheme="minorBidi" w:cstheme="minorBidi"/>
                <w:sz w:val="18"/>
                <w:szCs w:val="18"/>
              </w:rPr>
              <w:t>Valeur</w:t>
            </w:r>
          </w:p>
        </w:tc>
      </w:tr>
      <w:tr w:rsidR="00EF318F" w:rsidRPr="00055272" w14:paraId="3449F724" w14:textId="77777777" w:rsidTr="002752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9" w:type="dxa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3A9D770B" w14:textId="77777777" w:rsidR="00EF318F" w:rsidRPr="00055272" w:rsidRDefault="00EF318F" w:rsidP="00EF318F">
            <w:pPr>
              <w:pStyle w:val="BodyText"/>
              <w:ind w:left="0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Si l’API OIS100MI_CheckCredit renvoi une erreur</w:t>
            </w:r>
          </w:p>
        </w:tc>
        <w:tc>
          <w:tcPr>
            <w:tcW w:w="2835" w:type="dxa"/>
            <w:tcBorders>
              <w:top w:val="single" w:sz="8" w:space="0" w:color="auto"/>
            </w:tcBorders>
          </w:tcPr>
          <w:p w14:paraId="45ECA8DA" w14:textId="0237ED61" w:rsidR="00EF318F" w:rsidRPr="00055272" w:rsidRDefault="00EF318F" w:rsidP="00EF318F">
            <w:pPr>
              <w:pStyle w:val="BodyText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18"/>
                <w:szCs w:val="18"/>
              </w:rPr>
            </w:pPr>
            <w:r w:rsidRPr="00C4350E">
              <w:t>result.header.responseClass</w:t>
            </w:r>
          </w:p>
        </w:tc>
        <w:tc>
          <w:tcPr>
            <w:tcW w:w="3402" w:type="dxa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23169474" w14:textId="77777777" w:rsidR="00EF318F" w:rsidRPr="00055272" w:rsidRDefault="00EF318F" w:rsidP="00EF318F">
            <w:pPr>
              <w:pStyle w:val="BodyText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18"/>
                <w:szCs w:val="18"/>
              </w:rPr>
            </w:pPr>
            <w:r w:rsidRPr="00055272">
              <w:rPr>
                <w:rFonts w:asciiTheme="minorBidi" w:hAnsiTheme="minorBidi" w:cstheme="minorBidi"/>
                <w:sz w:val="18"/>
                <w:szCs w:val="18"/>
              </w:rPr>
              <w:t>error</w:t>
            </w:r>
          </w:p>
        </w:tc>
      </w:tr>
      <w:tr w:rsidR="00EF318F" w:rsidRPr="00055272" w14:paraId="0D790214" w14:textId="77777777" w:rsidTr="00275294">
        <w:trPr>
          <w:cantSplit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9" w:type="dxa"/>
            <w:vMerge/>
            <w:tcBorders>
              <w:top w:val="single" w:sz="8" w:space="0" w:color="4BACC6"/>
              <w:left w:val="single" w:sz="8" w:space="0" w:color="auto"/>
              <w:bottom w:val="single" w:sz="8" w:space="0" w:color="4BACC6"/>
            </w:tcBorders>
            <w:vAlign w:val="center"/>
          </w:tcPr>
          <w:p w14:paraId="149AE11E" w14:textId="77777777" w:rsidR="00EF318F" w:rsidRPr="00055272" w:rsidRDefault="00EF318F" w:rsidP="00EF318F">
            <w:pPr>
              <w:pStyle w:val="BodyText"/>
              <w:ind w:left="0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8" w:space="0" w:color="4BACC6"/>
              <w:bottom w:val="single" w:sz="8" w:space="0" w:color="4BACC6"/>
            </w:tcBorders>
          </w:tcPr>
          <w:p w14:paraId="14BB08DA" w14:textId="046CCE78" w:rsidR="00EF318F" w:rsidRPr="00055272" w:rsidRDefault="00EF318F" w:rsidP="00EF318F">
            <w:pPr>
              <w:pStyle w:val="BodyText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18"/>
                <w:szCs w:val="18"/>
              </w:rPr>
            </w:pPr>
            <w:r w:rsidRPr="00C4350E">
              <w:t>result.header.code</w:t>
            </w:r>
          </w:p>
        </w:tc>
        <w:tc>
          <w:tcPr>
            <w:tcW w:w="3402" w:type="dxa"/>
            <w:tcBorders>
              <w:top w:val="single" w:sz="8" w:space="0" w:color="4BACC6"/>
              <w:bottom w:val="single" w:sz="8" w:space="0" w:color="4BACC6"/>
              <w:right w:val="single" w:sz="8" w:space="0" w:color="auto"/>
            </w:tcBorders>
            <w:vAlign w:val="center"/>
          </w:tcPr>
          <w:p w14:paraId="664F5B93" w14:textId="19C18E5D" w:rsidR="00EF318F" w:rsidRPr="00055272" w:rsidRDefault="00EF318F" w:rsidP="00EF318F">
            <w:pPr>
              <w:pStyle w:val="BodyText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3001</w:t>
            </w:r>
          </w:p>
        </w:tc>
      </w:tr>
      <w:tr w:rsidR="00EF318F" w:rsidRPr="00055272" w14:paraId="69047D01" w14:textId="77777777" w:rsidTr="002752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9" w:type="dxa"/>
            <w:vMerge/>
            <w:tcBorders>
              <w:left w:val="single" w:sz="8" w:space="0" w:color="auto"/>
            </w:tcBorders>
            <w:vAlign w:val="center"/>
          </w:tcPr>
          <w:p w14:paraId="76516D6A" w14:textId="77777777" w:rsidR="00EF318F" w:rsidRPr="00055272" w:rsidRDefault="00EF318F" w:rsidP="00EF318F">
            <w:pPr>
              <w:pStyle w:val="BodyText"/>
              <w:ind w:left="0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835" w:type="dxa"/>
          </w:tcPr>
          <w:p w14:paraId="2CDF6588" w14:textId="5408F325" w:rsidR="00EF318F" w:rsidRPr="00454407" w:rsidRDefault="00EF318F" w:rsidP="00EF318F">
            <w:pPr>
              <w:pStyle w:val="BodyText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18"/>
                <w:szCs w:val="18"/>
                <w:lang w:eastAsia="fr-FR"/>
              </w:rPr>
            </w:pPr>
            <w:r w:rsidRPr="00C4350E">
              <w:t>result.header.type</w:t>
            </w:r>
          </w:p>
        </w:tc>
        <w:tc>
          <w:tcPr>
            <w:tcW w:w="3402" w:type="dxa"/>
            <w:tcBorders>
              <w:right w:val="single" w:sz="8" w:space="0" w:color="auto"/>
            </w:tcBorders>
            <w:vAlign w:val="center"/>
          </w:tcPr>
          <w:p w14:paraId="1146ED26" w14:textId="7D733B14" w:rsidR="00EF318F" w:rsidRPr="00055272" w:rsidRDefault="00EF318F" w:rsidP="00EF318F">
            <w:pPr>
              <w:pStyle w:val="BodyText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2</w:t>
            </w:r>
          </w:p>
        </w:tc>
      </w:tr>
      <w:tr w:rsidR="00EF318F" w:rsidRPr="00055272" w14:paraId="5AE50531" w14:textId="77777777" w:rsidTr="00275294">
        <w:trPr>
          <w:cantSplit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9" w:type="dxa"/>
            <w:vMerge/>
            <w:tcBorders>
              <w:top w:val="single" w:sz="8" w:space="0" w:color="4BACC6"/>
              <w:left w:val="single" w:sz="8" w:space="0" w:color="auto"/>
              <w:bottom w:val="single" w:sz="8" w:space="0" w:color="auto"/>
            </w:tcBorders>
            <w:vAlign w:val="center"/>
          </w:tcPr>
          <w:p w14:paraId="37C73BE1" w14:textId="77777777" w:rsidR="00EF318F" w:rsidRPr="00055272" w:rsidRDefault="00EF318F" w:rsidP="00EF318F">
            <w:pPr>
              <w:pStyle w:val="BodyText"/>
              <w:ind w:left="0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8" w:space="0" w:color="4BACC6"/>
              <w:bottom w:val="single" w:sz="8" w:space="0" w:color="auto"/>
            </w:tcBorders>
          </w:tcPr>
          <w:p w14:paraId="7150F436" w14:textId="7664A47C" w:rsidR="00EF318F" w:rsidRPr="00454407" w:rsidRDefault="00EF318F" w:rsidP="00EF318F">
            <w:pPr>
              <w:pStyle w:val="BodyText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18"/>
                <w:szCs w:val="18"/>
                <w:lang w:eastAsia="fr-FR"/>
              </w:rPr>
            </w:pPr>
            <w:r w:rsidRPr="00C4350E">
              <w:t>result.header.text</w:t>
            </w:r>
          </w:p>
        </w:tc>
        <w:tc>
          <w:tcPr>
            <w:tcW w:w="3402" w:type="dxa"/>
            <w:tcBorders>
              <w:top w:val="single" w:sz="8" w:space="0" w:color="4BACC6"/>
              <w:bottom w:val="single" w:sz="8" w:space="0" w:color="auto"/>
              <w:right w:val="single" w:sz="8" w:space="0" w:color="auto"/>
            </w:tcBorders>
            <w:vAlign w:val="center"/>
          </w:tcPr>
          <w:p w14:paraId="49B5B4C7" w14:textId="1398B101" w:rsidR="00EF318F" w:rsidRPr="003F28C9" w:rsidRDefault="00EF318F" w:rsidP="00EF318F">
            <w:pPr>
              <w:pStyle w:val="BodyText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18"/>
                <w:szCs w:val="18"/>
              </w:rPr>
            </w:pPr>
            <w:r w:rsidRPr="003F28C9">
              <w:rPr>
                <w:rFonts w:asciiTheme="minorBidi" w:hAnsiTheme="minorBidi" w:cstheme="minorBidi"/>
                <w:sz w:val="18"/>
                <w:szCs w:val="18"/>
              </w:rPr>
              <w:t>Commande reçue payeur bloqué contacter le service comptabilité clients</w:t>
            </w:r>
          </w:p>
        </w:tc>
      </w:tr>
    </w:tbl>
    <w:p w14:paraId="6C3C8406" w14:textId="77777777" w:rsidR="004F581B" w:rsidRDefault="004F581B" w:rsidP="004F581B">
      <w:pPr>
        <w:pStyle w:val="BodyText"/>
        <w:ind w:left="0"/>
      </w:pPr>
    </w:p>
    <w:p w14:paraId="68A1D343" w14:textId="77777777" w:rsidR="004F581B" w:rsidRDefault="004F581B" w:rsidP="004F581B">
      <w:pPr>
        <w:pStyle w:val="BodyText"/>
        <w:ind w:left="0"/>
      </w:pPr>
    </w:p>
    <w:p w14:paraId="317989EE" w14:textId="77777777" w:rsidR="007A7A50" w:rsidRDefault="007A7A50" w:rsidP="007A7A50">
      <w:pPr>
        <w:pStyle w:val="BodyText"/>
      </w:pPr>
    </w:p>
    <w:p w14:paraId="5C9939E0" w14:textId="77777777" w:rsidR="0054761C" w:rsidRDefault="0054761C" w:rsidP="007A7A50">
      <w:pPr>
        <w:pStyle w:val="BodyText"/>
      </w:pPr>
    </w:p>
    <w:p w14:paraId="39986B42" w14:textId="77777777" w:rsidR="0054761C" w:rsidRPr="007A7A50" w:rsidRDefault="0054761C" w:rsidP="007A7A50">
      <w:pPr>
        <w:pStyle w:val="BodyText"/>
      </w:pPr>
    </w:p>
    <w:p w14:paraId="425EAC3F" w14:textId="289165DD" w:rsidR="008862A0" w:rsidRPr="000641F4" w:rsidRDefault="008862A0" w:rsidP="008862A0">
      <w:pPr>
        <w:pStyle w:val="Heading1"/>
      </w:pPr>
      <w:bookmarkStart w:id="40" w:name="_Toc220607203"/>
      <w:r w:rsidRPr="000641F4">
        <w:lastRenderedPageBreak/>
        <w:t>Analyse des risques</w:t>
      </w:r>
      <w:bookmarkEnd w:id="22"/>
      <w:bookmarkEnd w:id="40"/>
      <w:r w:rsidRPr="000641F4">
        <w:t xml:space="preserve"> </w:t>
      </w:r>
      <w:bookmarkEnd w:id="23"/>
    </w:p>
    <w:p w14:paraId="23F317D9" w14:textId="77777777" w:rsidR="00402CFA" w:rsidRPr="000641F4" w:rsidRDefault="00402CFA" w:rsidP="008A0807">
      <w:pPr>
        <w:pStyle w:val="BodyText"/>
      </w:pPr>
    </w:p>
    <w:p w14:paraId="5644DAEC" w14:textId="77777777" w:rsidR="0067377E" w:rsidRPr="000641F4" w:rsidRDefault="0067377E" w:rsidP="0067377E"/>
    <w:p w14:paraId="56E73506" w14:textId="023E9151" w:rsidR="00A317DB" w:rsidRPr="000641F4" w:rsidRDefault="00A317DB" w:rsidP="0067377E">
      <w:r w:rsidRPr="000641F4">
        <w:t xml:space="preserve">Les risques identifiés pour ces interfaces sont </w:t>
      </w:r>
      <w:r w:rsidR="00212D84" w:rsidRPr="000641F4">
        <w:t xml:space="preserve">les </w:t>
      </w:r>
      <w:r w:rsidR="000B3B1A" w:rsidRPr="000641F4">
        <w:t>suivants :</w:t>
      </w:r>
    </w:p>
    <w:p w14:paraId="11EB9D19" w14:textId="21DC1537" w:rsidR="00D5415A" w:rsidRPr="000641F4" w:rsidRDefault="00022002" w:rsidP="0067377E">
      <w:pPr>
        <w:pStyle w:val="Heading1"/>
      </w:pPr>
      <w:bookmarkStart w:id="41" w:name="_Toc29384947"/>
      <w:bookmarkStart w:id="42" w:name="_Toc220607204"/>
      <w:r w:rsidRPr="000641F4">
        <w:lastRenderedPageBreak/>
        <w:t xml:space="preserve">hypothèses et </w:t>
      </w:r>
      <w:r w:rsidR="00D5415A" w:rsidRPr="000641F4">
        <w:t>Limitations</w:t>
      </w:r>
      <w:bookmarkEnd w:id="16"/>
      <w:bookmarkEnd w:id="41"/>
      <w:bookmarkEnd w:id="42"/>
    </w:p>
    <w:p w14:paraId="136D0881" w14:textId="77777777" w:rsidR="00084D0C" w:rsidRPr="000641F4" w:rsidRDefault="00084D0C" w:rsidP="007D1B3B">
      <w:pPr>
        <w:pStyle w:val="ListParagraph"/>
        <w:rPr>
          <w:rFonts w:cs="Arial"/>
        </w:rPr>
      </w:pPr>
    </w:p>
    <w:p w14:paraId="1925052D" w14:textId="7DD56C5F" w:rsidR="00022002" w:rsidRPr="000641F4" w:rsidRDefault="00022002" w:rsidP="00D5415A"/>
    <w:p w14:paraId="6FC71665" w14:textId="2984A982" w:rsidR="000A672A" w:rsidRPr="000641F4" w:rsidRDefault="000A672A" w:rsidP="18583174">
      <w:pPr>
        <w:pStyle w:val="Heading1"/>
      </w:pPr>
      <w:bookmarkStart w:id="43" w:name="_Toc29384948"/>
      <w:bookmarkStart w:id="44" w:name="_Toc220607205"/>
      <w:r w:rsidRPr="000641F4">
        <w:lastRenderedPageBreak/>
        <w:t>POINTS A DETERMINER</w:t>
      </w:r>
      <w:bookmarkEnd w:id="44"/>
    </w:p>
    <w:p w14:paraId="1A2ADBFE" w14:textId="2AF3F6D4" w:rsidR="18583174" w:rsidRPr="000641F4" w:rsidRDefault="18583174" w:rsidP="008A0807">
      <w:pPr>
        <w:pStyle w:val="BodyText"/>
      </w:pPr>
    </w:p>
    <w:p w14:paraId="367B43E5" w14:textId="6345C0CD" w:rsidR="002D7296" w:rsidRPr="00410F43" w:rsidRDefault="00CD1B2D" w:rsidP="18583174">
      <w:pPr>
        <w:pStyle w:val="Heading1"/>
      </w:pPr>
      <w:bookmarkStart w:id="45" w:name="_Toc220607206"/>
      <w:r w:rsidRPr="000641F4">
        <w:lastRenderedPageBreak/>
        <w:t>Annexes</w:t>
      </w:r>
      <w:bookmarkEnd w:id="43"/>
      <w:bookmarkEnd w:id="45"/>
    </w:p>
    <w:sectPr w:rsidR="002D7296" w:rsidRPr="00410F43" w:rsidSect="00B401CE">
      <w:headerReference w:type="default" r:id="rId30"/>
      <w:footerReference w:type="even" r:id="rId31"/>
      <w:footerReference w:type="default" r:id="rId32"/>
      <w:headerReference w:type="first" r:id="rId33"/>
      <w:footerReference w:type="first" r:id="rId34"/>
      <w:pgSz w:w="11907" w:h="16839" w:code="1"/>
      <w:pgMar w:top="1077" w:right="720" w:bottom="1440" w:left="720" w:header="431" w:footer="720" w:gutter="357"/>
      <w:pgNumType w:start="1"/>
      <w:cols w:space="720"/>
      <w:titlePg/>
      <w:docGrid w:linePitch="27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2" w:author="Kenylen Motean" w:date="2025-11-28T13:23:00Z" w:initials="KM">
    <w:p w14:paraId="71529945" w14:textId="7DE12705" w:rsidR="0039657E" w:rsidRDefault="003E0BF5">
      <w:r>
        <w:annotationRef/>
      </w:r>
      <w:r w:rsidRPr="64A53E57">
        <w:t>Suite a a la validation XtendM3</w:t>
      </w:r>
    </w:p>
  </w:comment>
  <w:comment w:id="14" w:author="Kenylen Motean" w:date="2026-01-06T14:03:00Z" w:initials="KM">
    <w:p w14:paraId="38909280" w14:textId="5E66BC1F" w:rsidR="004D237A" w:rsidRDefault="004D237A">
      <w:pPr>
        <w:pStyle w:val="CommentText"/>
      </w:pPr>
      <w:r>
        <w:rPr>
          <w:rStyle w:val="CommentReference"/>
        </w:rPr>
        <w:annotationRef/>
      </w:r>
      <w:r w:rsidRPr="67CDC113">
        <w:t>06/01/26 Mise a jour de l'API AddBatchLine-&gt;Suppression du parametre UNMS dans le JQ expression</w:t>
      </w:r>
    </w:p>
  </w:comment>
  <w:comment w:id="21" w:author="Abderrahmen Guebsi" w:date="2025-09-03T10:07:00Z" w:initials="AG">
    <w:p w14:paraId="2FE3CDF5" w14:textId="77777777" w:rsidR="002156E0" w:rsidRDefault="002156E0" w:rsidP="002156E0">
      <w:pPr>
        <w:pStyle w:val="CommentText"/>
      </w:pPr>
      <w:r>
        <w:rPr>
          <w:rStyle w:val="CommentReference"/>
        </w:rPr>
        <w:annotationRef/>
      </w:r>
      <w:r>
        <w:t>A confirmer</w:t>
      </w:r>
    </w:p>
  </w:comment>
  <w:comment w:id="25" w:author="Abderrahmen Guebsi" w:date="2025-09-29T15:28:00Z" w:initials="AG">
    <w:p w14:paraId="09F6280F" w14:textId="77777777" w:rsidR="00C3393A" w:rsidRDefault="00AC24FF" w:rsidP="00C3393A">
      <w:pPr>
        <w:pStyle w:val="CommentText"/>
      </w:pPr>
      <w:r>
        <w:rPr>
          <w:rStyle w:val="CommentReference"/>
        </w:rPr>
        <w:annotationRef/>
      </w:r>
      <w:r w:rsidR="00C3393A">
        <w:t>@Keny Modification par rapport au RFO</w:t>
      </w:r>
    </w:p>
  </w:comment>
  <w:comment w:id="26" w:author="Abderrahmen Guebsi" w:date="2025-09-30T08:28:00Z" w:initials="AG">
    <w:p w14:paraId="3246DA76" w14:textId="77777777" w:rsidR="00811F8E" w:rsidRDefault="00811F8E" w:rsidP="00811F8E">
      <w:pPr>
        <w:pStyle w:val="CommentText"/>
      </w:pPr>
      <w:r>
        <w:rPr>
          <w:rStyle w:val="CommentReference"/>
        </w:rPr>
        <w:annotationRef/>
      </w:r>
      <w:r>
        <w:t>Ok</w:t>
      </w:r>
    </w:p>
  </w:comment>
  <w:comment w:id="27" w:author="Abderrahmen Guebsi" w:date="2025-09-29T19:06:00Z" w:initials="AG">
    <w:p w14:paraId="727367F7" w14:textId="77777777" w:rsidR="00703203" w:rsidRDefault="00703203" w:rsidP="00703203">
      <w:pPr>
        <w:pStyle w:val="CommentText"/>
      </w:pPr>
      <w:r>
        <w:rPr>
          <w:rStyle w:val="CommentReference"/>
        </w:rPr>
        <w:annotationRef/>
      </w:r>
      <w:r>
        <w:t>@Keny vérifier le champ comment est calculé</w:t>
      </w:r>
    </w:p>
  </w:comment>
  <w:comment w:id="28" w:author="Abderrahmen Guebsi" w:date="2025-09-30T08:27:00Z" w:initials="AG">
    <w:p w14:paraId="50922820" w14:textId="77777777" w:rsidR="0076605C" w:rsidRDefault="0076605C" w:rsidP="0076605C">
      <w:pPr>
        <w:pStyle w:val="CommentText"/>
      </w:pPr>
      <w:r>
        <w:rPr>
          <w:rStyle w:val="CommentReference"/>
        </w:rPr>
        <w:annotationRef/>
      </w:r>
      <w:r>
        <w:t>Ok</w:t>
      </w:r>
    </w:p>
  </w:comment>
  <w:comment w:id="29" w:author="Abderrahmen Guebsi" w:date="2025-09-29T19:05:00Z" w:initials="AG">
    <w:p w14:paraId="3A604573" w14:textId="641DBE9A" w:rsidR="00AC7831" w:rsidRDefault="00AC7831" w:rsidP="00AC7831">
      <w:pPr>
        <w:pStyle w:val="CommentText"/>
      </w:pPr>
      <w:r>
        <w:rPr>
          <w:rStyle w:val="CommentReference"/>
        </w:rPr>
        <w:annotationRef/>
      </w:r>
      <w:r>
        <w:t>@Keny Champ n’existe pas dans le RFO</w:t>
      </w:r>
    </w:p>
  </w:comment>
  <w:comment w:id="30" w:author="Abderrahmen Guebsi" w:date="2025-09-30T08:28:00Z" w:initials="AG">
    <w:p w14:paraId="739DC711" w14:textId="77777777" w:rsidR="00C24604" w:rsidRDefault="00C24604" w:rsidP="00C24604">
      <w:pPr>
        <w:pStyle w:val="CommentText"/>
      </w:pPr>
      <w:r>
        <w:rPr>
          <w:rStyle w:val="CommentReference"/>
        </w:rPr>
        <w:annotationRef/>
      </w:r>
      <w:r>
        <w:t>Ok</w:t>
      </w:r>
    </w:p>
  </w:comment>
  <w:comment w:id="31" w:author="Abderrahmen Guebsi" w:date="2025-09-30T08:24:00Z" w:initials="AG">
    <w:p w14:paraId="1268FE19" w14:textId="77777777" w:rsidR="00A30593" w:rsidRDefault="00A30593" w:rsidP="00A30593">
      <w:pPr>
        <w:pStyle w:val="CommentText"/>
      </w:pPr>
      <w:r>
        <w:rPr>
          <w:rStyle w:val="CommentReference"/>
        </w:rPr>
        <w:annotationRef/>
      </w:r>
      <w:r>
        <w:t>@Keny Champ n’existe pas dans le RFO</w:t>
      </w:r>
    </w:p>
  </w:comment>
  <w:comment w:id="32" w:author="Abderrahmen Guebsi" w:date="2025-09-29T19:06:00Z" w:initials="AG">
    <w:p w14:paraId="6AA9E572" w14:textId="77777777" w:rsidR="00A02D69" w:rsidRDefault="00A02D69" w:rsidP="00A02D69">
      <w:pPr>
        <w:pStyle w:val="CommentText"/>
      </w:pPr>
      <w:r>
        <w:rPr>
          <w:rStyle w:val="CommentReference"/>
        </w:rPr>
        <w:annotationRef/>
      </w:r>
      <w:r>
        <w:t>@Keny Cas d’erreur a ajouter dans ORDERS</w:t>
      </w:r>
    </w:p>
  </w:comment>
  <w:comment w:id="33" w:author="Abderrahmen Guebsi" w:date="2025-09-30T08:28:00Z" w:initials="AG">
    <w:p w14:paraId="200B6E99" w14:textId="77777777" w:rsidR="0059092D" w:rsidRDefault="0059092D" w:rsidP="0059092D">
      <w:pPr>
        <w:pStyle w:val="CommentText"/>
      </w:pPr>
      <w:r>
        <w:rPr>
          <w:rStyle w:val="CommentReference"/>
        </w:rPr>
        <w:annotationRef/>
      </w:r>
      <w:r>
        <w:t>OK</w:t>
      </w:r>
    </w:p>
  </w:comment>
  <w:comment w:id="34" w:author="Abderrahmen Guebsi" w:date="2025-09-29T19:07:00Z" w:initials="AG">
    <w:p w14:paraId="2DB7DF0E" w14:textId="77777777" w:rsidR="007C1A11" w:rsidRDefault="007C1A11" w:rsidP="007C1A11">
      <w:pPr>
        <w:pStyle w:val="CommentText"/>
      </w:pPr>
      <w:r>
        <w:rPr>
          <w:rStyle w:val="CommentReference"/>
        </w:rPr>
        <w:annotationRef/>
      </w:r>
      <w:r>
        <w:t>@Keny Cas d’erreur a ajouter dans ORDERS</w:t>
      </w:r>
    </w:p>
  </w:comment>
  <w:comment w:id="35" w:author="Abdelkrim Boureche" w:date="2025-10-02T21:39:00Z" w:initials="AB">
    <w:p w14:paraId="7879E17D" w14:textId="2045DD1C" w:rsidR="007E4E64" w:rsidRDefault="007E4E64" w:rsidP="007E4E64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>HYPERLINK "mailto:abderrahmen.guebsi@infor.com"</w:instrText>
      </w:r>
      <w:bookmarkStart w:id="36" w:name="_@_16EE21479A7D478FA5A82ACE60939CBCZ"/>
      <w:r>
        <w:fldChar w:fldCharType="separate"/>
      </w:r>
      <w:bookmarkEnd w:id="36"/>
      <w:r w:rsidRPr="007E4E64">
        <w:rPr>
          <w:rStyle w:val="Mention"/>
          <w:noProof/>
        </w:rPr>
        <w:t>@Abderrahmen Guebsi</w:t>
      </w:r>
      <w:r>
        <w:fldChar w:fldCharType="end"/>
      </w:r>
      <w:r>
        <w:t xml:space="preserve"> : FUDS au lieu de TEDS ?</w:t>
      </w:r>
    </w:p>
  </w:comment>
  <w:comment w:id="37" w:author="Abdelkrim Boureche" w:date="2025-10-02T21:47:00Z" w:initials="AB">
    <w:p w14:paraId="31D83EF8" w14:textId="3B70A333" w:rsidR="009B1935" w:rsidRDefault="009B1935" w:rsidP="009B1935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>HYPERLINK "mailto:abderrahmen.guebsi@infor.com"</w:instrText>
      </w:r>
      <w:bookmarkStart w:id="38" w:name="_@_FCFD5DAEE65C46AB881A3744EB41902FZ"/>
      <w:r>
        <w:fldChar w:fldCharType="separate"/>
      </w:r>
      <w:bookmarkEnd w:id="38"/>
      <w:r w:rsidRPr="009B1935">
        <w:rPr>
          <w:rStyle w:val="Mention"/>
          <w:noProof/>
        </w:rPr>
        <w:t>@Abderrahmen Guebsi</w:t>
      </w:r>
      <w:r>
        <w:fldChar w:fldCharType="end"/>
      </w:r>
      <w:r>
        <w:t xml:space="preserve"> le champs UNMS n’est pas retourné.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1529945" w15:done="0"/>
  <w15:commentEx w15:paraId="38909280" w15:done="0"/>
  <w15:commentEx w15:paraId="2FE3CDF5" w15:done="0"/>
  <w15:commentEx w15:paraId="09F6280F" w15:done="0"/>
  <w15:commentEx w15:paraId="3246DA76" w15:paraIdParent="09F6280F" w15:done="0"/>
  <w15:commentEx w15:paraId="727367F7" w15:done="0"/>
  <w15:commentEx w15:paraId="50922820" w15:paraIdParent="727367F7" w15:done="0"/>
  <w15:commentEx w15:paraId="3A604573" w15:done="0"/>
  <w15:commentEx w15:paraId="739DC711" w15:paraIdParent="3A604573" w15:done="0"/>
  <w15:commentEx w15:paraId="1268FE19" w15:done="0"/>
  <w15:commentEx w15:paraId="6AA9E572" w15:done="0"/>
  <w15:commentEx w15:paraId="200B6E99" w15:paraIdParent="6AA9E572" w15:done="0"/>
  <w15:commentEx w15:paraId="2DB7DF0E" w15:done="0"/>
  <w15:commentEx w15:paraId="7879E17D" w15:done="0"/>
  <w15:commentEx w15:paraId="31D83EF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E8D488C" w16cex:dateUtc="2025-11-28T09:23:00Z"/>
  <w16cex:commentExtensible w16cex:durableId="56DF8CE5" w16cex:dateUtc="2026-01-06T10:03:00Z"/>
  <w16cex:commentExtensible w16cex:durableId="7A3CFA58" w16cex:dateUtc="2025-09-03T09:07:00Z"/>
  <w16cex:commentExtensible w16cex:durableId="39A70033" w16cex:dateUtc="2025-09-29T14:28:00Z"/>
  <w16cex:commentExtensible w16cex:durableId="7814F3AB" w16cex:dateUtc="2025-09-30T07:28:00Z"/>
  <w16cex:commentExtensible w16cex:durableId="748577F0" w16cex:dateUtc="2025-09-29T18:06:00Z"/>
  <w16cex:commentExtensible w16cex:durableId="61839C71" w16cex:dateUtc="2025-09-30T07:27:00Z"/>
  <w16cex:commentExtensible w16cex:durableId="3BB3222E" w16cex:dateUtc="2025-09-29T18:05:00Z"/>
  <w16cex:commentExtensible w16cex:durableId="46263F99" w16cex:dateUtc="2025-09-30T07:28:00Z"/>
  <w16cex:commentExtensible w16cex:durableId="023321E9" w16cex:dateUtc="2025-09-30T07:24:00Z"/>
  <w16cex:commentExtensible w16cex:durableId="79C89B54" w16cex:dateUtc="2025-09-29T18:06:00Z"/>
  <w16cex:commentExtensible w16cex:durableId="152047E4" w16cex:dateUtc="2025-09-30T07:28:00Z"/>
  <w16cex:commentExtensible w16cex:durableId="34C69095" w16cex:dateUtc="2025-09-29T18:07:00Z"/>
  <w16cex:commentExtensible w16cex:durableId="28B22558" w16cex:dateUtc="2025-10-02T19:39:00Z"/>
  <w16cex:commentExtensible w16cex:durableId="5D752097" w16cex:dateUtc="2025-10-02T19:4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1529945" w16cid:durableId="3E8D488C"/>
  <w16cid:commentId w16cid:paraId="38909280" w16cid:durableId="56DF8CE5"/>
  <w16cid:commentId w16cid:paraId="2FE3CDF5" w16cid:durableId="7A3CFA58"/>
  <w16cid:commentId w16cid:paraId="09F6280F" w16cid:durableId="39A70033"/>
  <w16cid:commentId w16cid:paraId="3246DA76" w16cid:durableId="7814F3AB"/>
  <w16cid:commentId w16cid:paraId="727367F7" w16cid:durableId="748577F0"/>
  <w16cid:commentId w16cid:paraId="50922820" w16cid:durableId="61839C71"/>
  <w16cid:commentId w16cid:paraId="3A604573" w16cid:durableId="3BB3222E"/>
  <w16cid:commentId w16cid:paraId="739DC711" w16cid:durableId="46263F99"/>
  <w16cid:commentId w16cid:paraId="1268FE19" w16cid:durableId="023321E9"/>
  <w16cid:commentId w16cid:paraId="6AA9E572" w16cid:durableId="79C89B54"/>
  <w16cid:commentId w16cid:paraId="200B6E99" w16cid:durableId="152047E4"/>
  <w16cid:commentId w16cid:paraId="2DB7DF0E" w16cid:durableId="34C69095"/>
  <w16cid:commentId w16cid:paraId="7879E17D" w16cid:durableId="28B22558"/>
  <w16cid:commentId w16cid:paraId="31D83EF8" w16cid:durableId="5D75209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41696E" w14:textId="77777777" w:rsidR="004D237A" w:rsidRPr="000641F4" w:rsidRDefault="004D237A">
      <w:r w:rsidRPr="000641F4">
        <w:separator/>
      </w:r>
    </w:p>
  </w:endnote>
  <w:endnote w:type="continuationSeparator" w:id="0">
    <w:p w14:paraId="0B71FD41" w14:textId="77777777" w:rsidR="004D237A" w:rsidRPr="000641F4" w:rsidRDefault="004D237A">
      <w:r w:rsidRPr="000641F4">
        <w:continuationSeparator/>
      </w:r>
    </w:p>
  </w:endnote>
  <w:endnote w:type="continuationNotice" w:id="1">
    <w:p w14:paraId="311495B2" w14:textId="77777777" w:rsidR="004D237A" w:rsidRPr="000641F4" w:rsidRDefault="004D237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Nova-Light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91D69" w14:textId="77777777" w:rsidR="002F617B" w:rsidRPr="000641F4" w:rsidRDefault="002F617B">
    <w:pPr>
      <w:pStyle w:val="Footer"/>
      <w:framePr w:wrap="around" w:vAnchor="text" w:hAnchor="margin" w:xAlign="right" w:y="1"/>
      <w:rPr>
        <w:rStyle w:val="PageNumber"/>
      </w:rPr>
    </w:pPr>
    <w:r w:rsidRPr="000641F4">
      <w:rPr>
        <w:rStyle w:val="PageNumber"/>
      </w:rPr>
      <w:fldChar w:fldCharType="begin"/>
    </w:r>
    <w:r w:rsidRPr="000641F4">
      <w:rPr>
        <w:rStyle w:val="PageNumber"/>
      </w:rPr>
      <w:instrText xml:space="preserve">PAGE  </w:instrText>
    </w:r>
    <w:r w:rsidRPr="000641F4">
      <w:rPr>
        <w:rStyle w:val="PageNumber"/>
      </w:rPr>
      <w:fldChar w:fldCharType="separate"/>
    </w:r>
    <w:r w:rsidRPr="000641F4">
      <w:rPr>
        <w:rStyle w:val="PageNumber"/>
      </w:rPr>
      <w:t>iv</w:t>
    </w:r>
    <w:r w:rsidRPr="000641F4">
      <w:rPr>
        <w:rStyle w:val="PageNumber"/>
      </w:rPr>
      <w:fldChar w:fldCharType="end"/>
    </w:r>
  </w:p>
  <w:p w14:paraId="138A8D61" w14:textId="77777777" w:rsidR="002F617B" w:rsidRPr="000641F4" w:rsidRDefault="002F617B">
    <w:pPr>
      <w:pStyle w:val="Footer"/>
      <w:ind w:right="360"/>
    </w:pPr>
  </w:p>
  <w:p w14:paraId="573DF5A4" w14:textId="77777777" w:rsidR="002F617B" w:rsidRPr="000641F4" w:rsidRDefault="002F617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7A1C5" w14:textId="33740E48" w:rsidR="001D0CFD" w:rsidRPr="000641F4" w:rsidRDefault="6F9B77EB" w:rsidP="001D0CFD">
    <w:pPr>
      <w:pStyle w:val="Footer"/>
      <w:tabs>
        <w:tab w:val="center" w:pos="5400"/>
        <w:tab w:val="right" w:pos="9720"/>
        <w:tab w:val="right" w:pos="10440"/>
      </w:tabs>
    </w:pPr>
    <w:r w:rsidRPr="000641F4">
      <w:t xml:space="preserve">File Ref:  </w:t>
    </w:r>
    <w:sdt>
      <w:sdtPr>
        <w:alias w:val="Title"/>
        <w:id w:val="-1636940849"/>
        <w15:dataBinding w:prefixMappings="xmlns:ns0='http://purl.org/dc/elements/1.1/' xmlns:ns1='http://schemas.openxmlformats.org/package/2006/metadata/core-properties' " w:xpath="/ns1:coreProperties[1]/ns0:title[1]" w:storeItemID="{6C3C8BC8-F283-45AE-878A-BAB7291924A1}"/>
      </w:sdtPr>
      <w:sdtEndPr/>
      <w:sdtContent>
        <w:r w:rsidRPr="000641F4">
          <w:t>505</w:t>
        </w:r>
        <w:r>
          <w:t>7</w:t>
        </w:r>
        <w:r w:rsidRPr="000641F4">
          <w:t>_</w:t>
        </w:r>
        <w:r>
          <w:t>Orders</w:t>
        </w:r>
        <w:r w:rsidR="00B401CE">
          <w:t>V2</w:t>
        </w:r>
        <w:r>
          <w:t>_</w:t>
        </w:r>
        <w:r w:rsidR="00B401CE">
          <w:t>TECCOM</w:t>
        </w:r>
      </w:sdtContent>
    </w:sdt>
  </w:p>
  <w:p w14:paraId="7FA19B23" w14:textId="77777777" w:rsidR="002F617B" w:rsidRPr="000641F4" w:rsidRDefault="002F617B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9FDF83" w14:textId="77777777" w:rsidR="002F617B" w:rsidRPr="000641F4" w:rsidRDefault="002F617B">
    <w:pPr>
      <w:pStyle w:val="Footer"/>
      <w:tabs>
        <w:tab w:val="clear" w:pos="7920"/>
        <w:tab w:val="right" w:pos="10440"/>
      </w:tabs>
    </w:pPr>
    <w:r w:rsidRPr="000641F4"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58240" behindDoc="0" locked="1" layoutInCell="1" allowOverlap="1" wp14:anchorId="28A9E506" wp14:editId="18C3E209">
              <wp:simplePos x="0" y="0"/>
              <wp:positionH relativeFrom="page">
                <wp:posOffset>1414145</wp:posOffset>
              </wp:positionH>
              <wp:positionV relativeFrom="page">
                <wp:posOffset>9725025</wp:posOffset>
              </wp:positionV>
              <wp:extent cx="6055995" cy="265430"/>
              <wp:effectExtent l="0" t="0" r="0" b="1270"/>
              <wp:wrapNone/>
              <wp:docPr id="8" name="Zone de text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55995" cy="265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9A466E" w14:textId="1AC4CE71" w:rsidR="002F617B" w:rsidRPr="00AB19D0" w:rsidRDefault="002F617B" w:rsidP="005F7057">
                          <w:pPr>
                            <w:pStyle w:val="CopyrightText0"/>
                            <w:rPr>
                              <w:lang w:val="en-GB"/>
                            </w:rPr>
                          </w:pPr>
                          <w:r w:rsidRPr="00AB19D0">
                            <w:rPr>
                              <w:lang w:val="en-GB"/>
                            </w:rPr>
                            <w:t xml:space="preserve">Copyright © 2020 Infor. All rights reserved. The word and design marks set forth herein are trademarks and/or registered trademarks of Infor and/or related affiliates </w:t>
                          </w:r>
                        </w:p>
                        <w:p w14:paraId="7B88FF0D" w14:textId="77777777" w:rsidR="002F617B" w:rsidRPr="00AB19D0" w:rsidRDefault="002F617B" w:rsidP="005F7057">
                          <w:pPr>
                            <w:pStyle w:val="CopyrightText0"/>
                            <w:rPr>
                              <w:lang w:val="en-GB"/>
                            </w:rPr>
                          </w:pPr>
                          <w:r w:rsidRPr="00AB19D0">
                            <w:rPr>
                              <w:lang w:val="en-GB"/>
                            </w:rPr>
                            <w:t>and subsidiaries. All other trademarks listed herein are the property of their respective owners. www.infor.com.</w:t>
                          </w:r>
                        </w:p>
                        <w:p w14:paraId="716C7CCF" w14:textId="77777777" w:rsidR="002F617B" w:rsidRPr="00AB19D0" w:rsidRDefault="002F617B" w:rsidP="005F7057">
                          <w:pPr>
                            <w:pStyle w:val="Copyright"/>
                            <w:rPr>
                              <w:color w:val="262626"/>
                              <w:lang w:val="en-GB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8A9E506" id="_x0000_t202" coordsize="21600,21600" o:spt="202" path="m,l,21600r21600,l21600,xe">
              <v:stroke joinstyle="miter"/>
              <v:path gradientshapeok="t" o:connecttype="rect"/>
            </v:shapetype>
            <v:shape id="Zone de texte 8" o:spid="_x0000_s1026" type="#_x0000_t202" style="position:absolute;margin-left:111.35pt;margin-top:765.75pt;width:476.85pt;height:20.9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" filled="f" stroked="f">
              <v:textbox>
                <w:txbxContent>
                  <w:p w14:paraId="419A466E" w14:textId="1AC4CE71" w:rsidR="002F617B" w:rsidRPr="00AB19D0" w:rsidRDefault="002F617B" w:rsidP="005F7057">
                    <w:pPr>
                      <w:pStyle w:val="CopyrightText0"/>
                      <w:rPr>
                        <w:lang w:val="en-GB"/>
                      </w:rPr>
                    </w:pPr>
                    <w:r w:rsidRPr="00AB19D0">
                      <w:rPr>
                        <w:lang w:val="en-GB"/>
                      </w:rPr>
                      <w:t xml:space="preserve">Copyright © 2020 Infor. All rights reserved. The word and design marks set forth herein are trademarks and/or registered trademarks of Infor and/or related affiliates </w:t>
                    </w:r>
                  </w:p>
                  <w:p w14:paraId="7B88FF0D" w14:textId="77777777" w:rsidR="002F617B" w:rsidRPr="00AB19D0" w:rsidRDefault="002F617B" w:rsidP="005F7057">
                    <w:pPr>
                      <w:pStyle w:val="CopyrightText0"/>
                      <w:rPr>
                        <w:lang w:val="en-GB"/>
                      </w:rPr>
                    </w:pPr>
                    <w:r w:rsidRPr="00AB19D0">
                      <w:rPr>
                        <w:lang w:val="en-GB"/>
                      </w:rPr>
                      <w:t>and subsidiaries. All other trademarks listed herein are the property of their respective owners. www.infor.com.</w:t>
                    </w:r>
                  </w:p>
                  <w:p w14:paraId="716C7CCF" w14:textId="77777777" w:rsidR="002F617B" w:rsidRPr="00AB19D0" w:rsidRDefault="002F617B" w:rsidP="005F7057">
                    <w:pPr>
                      <w:pStyle w:val="Copyright"/>
                      <w:rPr>
                        <w:color w:val="262626"/>
                        <w:lang w:val="en-GB"/>
                      </w:rPr>
                    </w:pP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33A970" w14:textId="77777777" w:rsidR="004D237A" w:rsidRPr="000641F4" w:rsidRDefault="004D237A">
      <w:r w:rsidRPr="000641F4">
        <w:separator/>
      </w:r>
    </w:p>
  </w:footnote>
  <w:footnote w:type="continuationSeparator" w:id="0">
    <w:p w14:paraId="33395656" w14:textId="77777777" w:rsidR="004D237A" w:rsidRPr="000641F4" w:rsidRDefault="004D237A">
      <w:r w:rsidRPr="000641F4">
        <w:continuationSeparator/>
      </w:r>
    </w:p>
  </w:footnote>
  <w:footnote w:type="continuationNotice" w:id="1">
    <w:p w14:paraId="7D34E823" w14:textId="77777777" w:rsidR="004D237A" w:rsidRPr="000641F4" w:rsidRDefault="004D237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3B131" w14:textId="0E7486EE" w:rsidR="002F617B" w:rsidRPr="000641F4" w:rsidRDefault="6F9B77EB" w:rsidP="00B312E9">
    <w:pPr>
      <w:pStyle w:val="Header"/>
      <w:framePr w:hSpace="187" w:wrap="auto" w:vAnchor="page" w:hAnchor="margin" w:xAlign="right" w:y="433"/>
    </w:pPr>
    <w:r>
      <w:t>Réf. doc : DES020_5057_ Orders</w:t>
    </w:r>
    <w:r w:rsidR="00B401CE">
      <w:t>V2</w:t>
    </w:r>
    <w:r>
      <w:t>_</w:t>
    </w:r>
    <w:r w:rsidR="00B401CE">
      <w:t>TECCOM</w:t>
    </w:r>
  </w:p>
  <w:p w14:paraId="224E1C8A" w14:textId="5CBD01A7" w:rsidR="002F617B" w:rsidRPr="000641F4" w:rsidRDefault="002F617B" w:rsidP="00B312E9">
    <w:pPr>
      <w:pStyle w:val="Header"/>
    </w:pPr>
  </w:p>
  <w:p w14:paraId="0EDCAC09" w14:textId="77777777" w:rsidR="002F617B" w:rsidRPr="000641F4" w:rsidRDefault="002F617B" w:rsidP="00B312E9">
    <w:pPr>
      <w:pStyle w:val="Header"/>
    </w:pPr>
  </w:p>
  <w:p w14:paraId="7BA1F969" w14:textId="77777777" w:rsidR="002F617B" w:rsidRPr="000641F4" w:rsidRDefault="002F617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8ADB1" w14:textId="60945646" w:rsidR="002F617B" w:rsidRPr="000641F4" w:rsidRDefault="002F617B" w:rsidP="00C30DAE">
    <w:r w:rsidRPr="000641F4">
      <w:rPr>
        <w:noProof/>
        <w:lang w:eastAsia="fr-FR"/>
      </w:rPr>
      <w:drawing>
        <wp:inline distT="0" distB="0" distL="0" distR="0" wp14:anchorId="67637001" wp14:editId="6CCCD0DE">
          <wp:extent cx="2626360" cy="723900"/>
          <wp:effectExtent l="0" t="0" r="2540" b="0"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26360" cy="723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0641F4">
      <w:t xml:space="preserve"> </w:t>
    </w:r>
    <w:r w:rsidRPr="000641F4">
      <w:tab/>
    </w:r>
    <w:r w:rsidRPr="000641F4">
      <w:tab/>
    </w:r>
    <w:r w:rsidRPr="000641F4">
      <w:tab/>
    </w:r>
    <w:r w:rsidRPr="000641F4">
      <w:tab/>
    </w:r>
    <w:r w:rsidRPr="000641F4">
      <w:tab/>
    </w:r>
    <w:r w:rsidRPr="000641F4">
      <w:tab/>
      <w:t xml:space="preserve"> </w:t>
    </w:r>
    <w:sdt>
      <w:sdtPr>
        <w:alias w:val="Custom Logo"/>
        <w:tag w:val="Custom Logo"/>
        <w:id w:val="-1105267831"/>
        <w:picture/>
      </w:sdtPr>
      <w:sdtEndPr/>
      <w:sdtContent>
        <w:r w:rsidR="009C2C43" w:rsidRPr="000641F4">
          <w:rPr>
            <w:noProof/>
          </w:rPr>
          <w:drawing>
            <wp:inline distT="0" distB="0" distL="0" distR="0" wp14:anchorId="35BEB065" wp14:editId="28FFDA8D">
              <wp:extent cx="1270000" cy="897833"/>
              <wp:effectExtent l="0" t="0" r="0" b="0"/>
              <wp:docPr id="9" name="Picture 4" descr="A black background with grey letters&#10;&#10;Description automatically generated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9" name="Picture 4" descr="A black background with grey letters&#10;&#10;Description automatically generated"/>
                      <pic:cNvPicPr>
                        <a:picLocks noChangeAspect="1" noChangeArrowheads="1"/>
                      </pic:cNvPicPr>
                    </pic:nvPicPr>
                    <pic:blipFill>
                      <a:blip r:embed="rId2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270000" cy="89783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57D63"/>
    <w:multiLevelType w:val="multilevel"/>
    <w:tmpl w:val="A078B030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502F37"/>
    <w:multiLevelType w:val="hybridMultilevel"/>
    <w:tmpl w:val="058E788A"/>
    <w:lvl w:ilvl="0" w:tplc="040C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0864108A"/>
    <w:multiLevelType w:val="hybridMultilevel"/>
    <w:tmpl w:val="8B0E397E"/>
    <w:lvl w:ilvl="0" w:tplc="EE62CD68">
      <w:start w:val="1"/>
      <w:numFmt w:val="bullet"/>
      <w:pStyle w:val="Bullets"/>
      <w:lvlText w:val=""/>
      <w:lvlJc w:val="left"/>
      <w:pPr>
        <w:ind w:left="360" w:hanging="360"/>
      </w:pPr>
      <w:rPr>
        <w:rFonts w:ascii="Webdings" w:hAnsi="Webdings" w:hint="default"/>
        <w:color w:val="E31B23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DD7A26"/>
    <w:multiLevelType w:val="multilevel"/>
    <w:tmpl w:val="AC1422D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624015"/>
    <w:multiLevelType w:val="multilevel"/>
    <w:tmpl w:val="9BA6D130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1948EF"/>
    <w:multiLevelType w:val="hybridMultilevel"/>
    <w:tmpl w:val="71EA8E2A"/>
    <w:lvl w:ilvl="0" w:tplc="FAB22156">
      <w:start w:val="4"/>
      <w:numFmt w:val="upperRoman"/>
      <w:lvlText w:val="%1."/>
      <w:lvlJc w:val="right"/>
      <w:pPr>
        <w:ind w:left="1069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12EED1"/>
    <w:multiLevelType w:val="hybridMultilevel"/>
    <w:tmpl w:val="DEA634E4"/>
    <w:lvl w:ilvl="0" w:tplc="729A03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A9803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24F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5C08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3664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04EEF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A84DC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0639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4251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4493CD"/>
    <w:multiLevelType w:val="multilevel"/>
    <w:tmpl w:val="AB289DDC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503506"/>
    <w:multiLevelType w:val="multilevel"/>
    <w:tmpl w:val="EDDA86CA"/>
    <w:lvl w:ilvl="0">
      <w:start w:val="1"/>
      <w:numFmt w:val="decimal"/>
      <w:pStyle w:val="Heading1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440"/>
        </w:tabs>
        <w:ind w:left="1440" w:hanging="1440"/>
      </w:pPr>
      <w:rPr>
        <w:b/>
        <w:bCs/>
        <w:sz w:val="22"/>
        <w:szCs w:val="22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440"/>
        </w:tabs>
        <w:ind w:left="1440" w:hanging="1440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440" w:hanging="1440"/>
      </w:pPr>
      <w:rPr>
        <w:rFonts w:hint="default"/>
      </w:rPr>
    </w:lvl>
  </w:abstractNum>
  <w:abstractNum w:abstractNumId="9" w15:restartNumberingAfterBreak="0">
    <w:nsid w:val="282E8619"/>
    <w:multiLevelType w:val="hybridMultilevel"/>
    <w:tmpl w:val="BC967134"/>
    <w:lvl w:ilvl="0" w:tplc="35C883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1014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6432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E25A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A48F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B6AE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7243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E258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C2FC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86384A"/>
    <w:multiLevelType w:val="multilevel"/>
    <w:tmpl w:val="20860CA0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3168A6"/>
    <w:multiLevelType w:val="multilevel"/>
    <w:tmpl w:val="9FC28270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2908E5"/>
    <w:multiLevelType w:val="hybridMultilevel"/>
    <w:tmpl w:val="CEFACB4E"/>
    <w:lvl w:ilvl="0" w:tplc="712ADDD2">
      <w:start w:val="1"/>
      <w:numFmt w:val="bullet"/>
      <w:pStyle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3" w15:restartNumberingAfterBreak="0">
    <w:nsid w:val="2E9E4155"/>
    <w:multiLevelType w:val="hybridMultilevel"/>
    <w:tmpl w:val="7F64AB16"/>
    <w:lvl w:ilvl="0" w:tplc="EBDAB2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0E8B8C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F90616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2C0A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2401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EA3F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09C49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1C14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92E0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DD3387"/>
    <w:multiLevelType w:val="multilevel"/>
    <w:tmpl w:val="1C2C0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5D2120"/>
    <w:multiLevelType w:val="hybridMultilevel"/>
    <w:tmpl w:val="1B0CF6CC"/>
    <w:lvl w:ilvl="0" w:tplc="9258DB5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D90454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55866FD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A9C62F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A4397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DAA297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E94B79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120649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106C4B8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5C409C5"/>
    <w:multiLevelType w:val="multilevel"/>
    <w:tmpl w:val="D972A5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7" w15:restartNumberingAfterBreak="0">
    <w:nsid w:val="38132B3B"/>
    <w:multiLevelType w:val="hybridMultilevel"/>
    <w:tmpl w:val="762E68CC"/>
    <w:lvl w:ilvl="0" w:tplc="E16EFE6E">
      <w:start w:val="1"/>
      <w:numFmt w:val="decimal"/>
      <w:lvlText w:val="%1."/>
      <w:lvlJc w:val="left"/>
      <w:pPr>
        <w:ind w:left="1069" w:hanging="360"/>
      </w:pPr>
    </w:lvl>
    <w:lvl w:ilvl="1" w:tplc="49CA6308">
      <w:start w:val="1"/>
      <w:numFmt w:val="lowerLetter"/>
      <w:lvlText w:val="%2."/>
      <w:lvlJc w:val="left"/>
      <w:pPr>
        <w:ind w:left="1440" w:hanging="360"/>
      </w:pPr>
    </w:lvl>
    <w:lvl w:ilvl="2" w:tplc="871255C4">
      <w:start w:val="1"/>
      <w:numFmt w:val="lowerRoman"/>
      <w:lvlText w:val="%3."/>
      <w:lvlJc w:val="right"/>
      <w:pPr>
        <w:ind w:left="2160" w:hanging="180"/>
      </w:pPr>
    </w:lvl>
    <w:lvl w:ilvl="3" w:tplc="DA5440B6">
      <w:start w:val="1"/>
      <w:numFmt w:val="decimal"/>
      <w:lvlText w:val="%4."/>
      <w:lvlJc w:val="left"/>
      <w:pPr>
        <w:ind w:left="2880" w:hanging="360"/>
      </w:pPr>
    </w:lvl>
    <w:lvl w:ilvl="4" w:tplc="FC1E8E1E">
      <w:start w:val="1"/>
      <w:numFmt w:val="lowerLetter"/>
      <w:lvlText w:val="%5."/>
      <w:lvlJc w:val="left"/>
      <w:pPr>
        <w:ind w:left="3600" w:hanging="360"/>
      </w:pPr>
    </w:lvl>
    <w:lvl w:ilvl="5" w:tplc="A800922C">
      <w:start w:val="1"/>
      <w:numFmt w:val="lowerRoman"/>
      <w:lvlText w:val="%6."/>
      <w:lvlJc w:val="right"/>
      <w:pPr>
        <w:ind w:left="4320" w:hanging="180"/>
      </w:pPr>
    </w:lvl>
    <w:lvl w:ilvl="6" w:tplc="491C4DE8">
      <w:start w:val="1"/>
      <w:numFmt w:val="decimal"/>
      <w:lvlText w:val="%7."/>
      <w:lvlJc w:val="left"/>
      <w:pPr>
        <w:ind w:left="5040" w:hanging="360"/>
      </w:pPr>
    </w:lvl>
    <w:lvl w:ilvl="7" w:tplc="5092781C">
      <w:start w:val="1"/>
      <w:numFmt w:val="lowerLetter"/>
      <w:lvlText w:val="%8."/>
      <w:lvlJc w:val="left"/>
      <w:pPr>
        <w:ind w:left="5760" w:hanging="360"/>
      </w:pPr>
    </w:lvl>
    <w:lvl w:ilvl="8" w:tplc="2FC8648E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EF1D7C"/>
    <w:multiLevelType w:val="multilevel"/>
    <w:tmpl w:val="11F07F5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9" w15:restartNumberingAfterBreak="0">
    <w:nsid w:val="53512E9F"/>
    <w:multiLevelType w:val="multilevel"/>
    <w:tmpl w:val="5E6CE7CE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C97B68"/>
    <w:multiLevelType w:val="hybridMultilevel"/>
    <w:tmpl w:val="40AC663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3410D4"/>
    <w:multiLevelType w:val="multilevel"/>
    <w:tmpl w:val="93D837A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93C2205"/>
    <w:multiLevelType w:val="hybridMultilevel"/>
    <w:tmpl w:val="253E35D4"/>
    <w:lvl w:ilvl="0" w:tplc="815065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BE4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3A4BD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F4F0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B43A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D84F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D80B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B017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ADEAB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63278B"/>
    <w:multiLevelType w:val="hybridMultilevel"/>
    <w:tmpl w:val="C3B0EC74"/>
    <w:lvl w:ilvl="0" w:tplc="0C5A4558">
      <w:start w:val="1"/>
      <w:numFmt w:val="decimal"/>
      <w:pStyle w:val="NumberedList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24" w15:restartNumberingAfterBreak="0">
    <w:nsid w:val="5E5A8308"/>
    <w:multiLevelType w:val="multilevel"/>
    <w:tmpl w:val="50A060EA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8FC3A2"/>
    <w:multiLevelType w:val="hybridMultilevel"/>
    <w:tmpl w:val="E7AAFF8A"/>
    <w:lvl w:ilvl="0" w:tplc="E1307F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5641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0602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CA99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5C9A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86A7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DE92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26FD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C2B2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0C366F9"/>
    <w:multiLevelType w:val="hybridMultilevel"/>
    <w:tmpl w:val="F02C730E"/>
    <w:lvl w:ilvl="0" w:tplc="5282AD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FCCD9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7877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D2CE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3CA4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1826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0909C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FA5C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781A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E704D6"/>
    <w:multiLevelType w:val="hybridMultilevel"/>
    <w:tmpl w:val="65C6D530"/>
    <w:lvl w:ilvl="0" w:tplc="333A9356">
      <w:start w:val="1"/>
      <w:numFmt w:val="upperRoman"/>
      <w:lvlText w:val="%1."/>
      <w:lvlJc w:val="right"/>
      <w:pPr>
        <w:ind w:left="1004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724" w:hanging="360"/>
      </w:pPr>
    </w:lvl>
    <w:lvl w:ilvl="2" w:tplc="040C001B" w:tentative="1">
      <w:start w:val="1"/>
      <w:numFmt w:val="lowerRoman"/>
      <w:lvlText w:val="%3."/>
      <w:lvlJc w:val="right"/>
      <w:pPr>
        <w:ind w:left="2444" w:hanging="180"/>
      </w:pPr>
    </w:lvl>
    <w:lvl w:ilvl="3" w:tplc="040C000F" w:tentative="1">
      <w:start w:val="1"/>
      <w:numFmt w:val="decimal"/>
      <w:lvlText w:val="%4."/>
      <w:lvlJc w:val="left"/>
      <w:pPr>
        <w:ind w:left="3164" w:hanging="360"/>
      </w:pPr>
    </w:lvl>
    <w:lvl w:ilvl="4" w:tplc="040C0019" w:tentative="1">
      <w:start w:val="1"/>
      <w:numFmt w:val="lowerLetter"/>
      <w:lvlText w:val="%5."/>
      <w:lvlJc w:val="left"/>
      <w:pPr>
        <w:ind w:left="3884" w:hanging="360"/>
      </w:pPr>
    </w:lvl>
    <w:lvl w:ilvl="5" w:tplc="040C001B" w:tentative="1">
      <w:start w:val="1"/>
      <w:numFmt w:val="lowerRoman"/>
      <w:lvlText w:val="%6."/>
      <w:lvlJc w:val="right"/>
      <w:pPr>
        <w:ind w:left="4604" w:hanging="180"/>
      </w:pPr>
    </w:lvl>
    <w:lvl w:ilvl="6" w:tplc="040C000F" w:tentative="1">
      <w:start w:val="1"/>
      <w:numFmt w:val="decimal"/>
      <w:lvlText w:val="%7."/>
      <w:lvlJc w:val="left"/>
      <w:pPr>
        <w:ind w:left="5324" w:hanging="360"/>
      </w:pPr>
    </w:lvl>
    <w:lvl w:ilvl="7" w:tplc="040C0019" w:tentative="1">
      <w:start w:val="1"/>
      <w:numFmt w:val="lowerLetter"/>
      <w:lvlText w:val="%8."/>
      <w:lvlJc w:val="left"/>
      <w:pPr>
        <w:ind w:left="6044" w:hanging="360"/>
      </w:pPr>
    </w:lvl>
    <w:lvl w:ilvl="8" w:tplc="040C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8" w15:restartNumberingAfterBreak="0">
    <w:nsid w:val="686A651C"/>
    <w:multiLevelType w:val="hybridMultilevel"/>
    <w:tmpl w:val="99AE1756"/>
    <w:lvl w:ilvl="0" w:tplc="E90286F4">
      <w:start w:val="1"/>
      <w:numFmt w:val="bullet"/>
      <w:pStyle w:val="Checklist"/>
      <w:lvlText w:val="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29" w15:restartNumberingAfterBreak="0">
    <w:nsid w:val="6EA3CD20"/>
    <w:multiLevelType w:val="hybridMultilevel"/>
    <w:tmpl w:val="8760DA72"/>
    <w:lvl w:ilvl="0" w:tplc="EBBACA88">
      <w:start w:val="1"/>
      <w:numFmt w:val="decimal"/>
      <w:lvlText w:val="%1."/>
      <w:lvlJc w:val="left"/>
      <w:pPr>
        <w:ind w:left="1353" w:hanging="360"/>
      </w:pPr>
    </w:lvl>
    <w:lvl w:ilvl="1" w:tplc="381614EC">
      <w:start w:val="1"/>
      <w:numFmt w:val="lowerLetter"/>
      <w:lvlText w:val="%2."/>
      <w:lvlJc w:val="left"/>
      <w:pPr>
        <w:ind w:left="1440" w:hanging="360"/>
      </w:pPr>
    </w:lvl>
    <w:lvl w:ilvl="2" w:tplc="1682EF3E">
      <w:start w:val="1"/>
      <w:numFmt w:val="lowerRoman"/>
      <w:lvlText w:val="%3."/>
      <w:lvlJc w:val="right"/>
      <w:pPr>
        <w:ind w:left="2160" w:hanging="180"/>
      </w:pPr>
    </w:lvl>
    <w:lvl w:ilvl="3" w:tplc="D92625BC">
      <w:start w:val="1"/>
      <w:numFmt w:val="decimal"/>
      <w:lvlText w:val="%4."/>
      <w:lvlJc w:val="left"/>
      <w:pPr>
        <w:ind w:left="2880" w:hanging="360"/>
      </w:pPr>
    </w:lvl>
    <w:lvl w:ilvl="4" w:tplc="FB36CE36">
      <w:start w:val="1"/>
      <w:numFmt w:val="lowerLetter"/>
      <w:lvlText w:val="%5."/>
      <w:lvlJc w:val="left"/>
      <w:pPr>
        <w:ind w:left="3600" w:hanging="360"/>
      </w:pPr>
    </w:lvl>
    <w:lvl w:ilvl="5" w:tplc="8BDAC31C">
      <w:start w:val="1"/>
      <w:numFmt w:val="lowerRoman"/>
      <w:lvlText w:val="%6."/>
      <w:lvlJc w:val="right"/>
      <w:pPr>
        <w:ind w:left="4320" w:hanging="180"/>
      </w:pPr>
    </w:lvl>
    <w:lvl w:ilvl="6" w:tplc="B9E4E99A">
      <w:start w:val="1"/>
      <w:numFmt w:val="decimal"/>
      <w:lvlText w:val="%7."/>
      <w:lvlJc w:val="left"/>
      <w:pPr>
        <w:ind w:left="5040" w:hanging="360"/>
      </w:pPr>
    </w:lvl>
    <w:lvl w:ilvl="7" w:tplc="3A8A39BA">
      <w:start w:val="1"/>
      <w:numFmt w:val="lowerLetter"/>
      <w:lvlText w:val="%8."/>
      <w:lvlJc w:val="left"/>
      <w:pPr>
        <w:ind w:left="5760" w:hanging="360"/>
      </w:pPr>
    </w:lvl>
    <w:lvl w:ilvl="8" w:tplc="E1D8AF02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068B720"/>
    <w:multiLevelType w:val="multilevel"/>
    <w:tmpl w:val="8BCEF1B4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6700D3"/>
    <w:multiLevelType w:val="hybridMultilevel"/>
    <w:tmpl w:val="FFFFFFFF"/>
    <w:lvl w:ilvl="0" w:tplc="97CABD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2415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8ACD4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9ECA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A4A0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AE9E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2E4B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F265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39063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667337A"/>
    <w:multiLevelType w:val="hybridMultilevel"/>
    <w:tmpl w:val="957073C2"/>
    <w:lvl w:ilvl="0" w:tplc="3F46D3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F4E1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FA18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66DF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8496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C2E0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9C78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98B7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2E02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3BA289"/>
    <w:multiLevelType w:val="hybridMultilevel"/>
    <w:tmpl w:val="F1607822"/>
    <w:lvl w:ilvl="0" w:tplc="3B14B8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58632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20A1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3C1C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E8C9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FFE40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EE54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AAE6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803F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7B04D9B"/>
    <w:multiLevelType w:val="multilevel"/>
    <w:tmpl w:val="EE1062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35" w15:restartNumberingAfterBreak="0">
    <w:nsid w:val="7AA42EA5"/>
    <w:multiLevelType w:val="hybridMultilevel"/>
    <w:tmpl w:val="B6C079F8"/>
    <w:lvl w:ilvl="0" w:tplc="4B24115C">
      <w:start w:val="20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66081942">
    <w:abstractNumId w:val="34"/>
  </w:num>
  <w:num w:numId="2" w16cid:durableId="734595070">
    <w:abstractNumId w:val="9"/>
  </w:num>
  <w:num w:numId="3" w16cid:durableId="875044933">
    <w:abstractNumId w:val="32"/>
  </w:num>
  <w:num w:numId="4" w16cid:durableId="325013513">
    <w:abstractNumId w:val="10"/>
  </w:num>
  <w:num w:numId="5" w16cid:durableId="833764866">
    <w:abstractNumId w:val="7"/>
  </w:num>
  <w:num w:numId="6" w16cid:durableId="384181056">
    <w:abstractNumId w:val="11"/>
  </w:num>
  <w:num w:numId="7" w16cid:durableId="1552383660">
    <w:abstractNumId w:val="30"/>
  </w:num>
  <w:num w:numId="8" w16cid:durableId="719283784">
    <w:abstractNumId w:val="25"/>
  </w:num>
  <w:num w:numId="9" w16cid:durableId="1323895238">
    <w:abstractNumId w:val="6"/>
  </w:num>
  <w:num w:numId="10" w16cid:durableId="1100642670">
    <w:abstractNumId w:val="15"/>
  </w:num>
  <w:num w:numId="11" w16cid:durableId="2067487275">
    <w:abstractNumId w:val="26"/>
  </w:num>
  <w:num w:numId="12" w16cid:durableId="184054332">
    <w:abstractNumId w:val="13"/>
  </w:num>
  <w:num w:numId="13" w16cid:durableId="1591809936">
    <w:abstractNumId w:val="17"/>
  </w:num>
  <w:num w:numId="14" w16cid:durableId="14233283">
    <w:abstractNumId w:val="19"/>
  </w:num>
  <w:num w:numId="15" w16cid:durableId="1402143243">
    <w:abstractNumId w:val="0"/>
  </w:num>
  <w:num w:numId="16" w16cid:durableId="1097092182">
    <w:abstractNumId w:val="24"/>
  </w:num>
  <w:num w:numId="17" w16cid:durableId="1471630264">
    <w:abstractNumId w:val="4"/>
  </w:num>
  <w:num w:numId="18" w16cid:durableId="824593948">
    <w:abstractNumId w:val="22"/>
  </w:num>
  <w:num w:numId="19" w16cid:durableId="1064909112">
    <w:abstractNumId w:val="33"/>
  </w:num>
  <w:num w:numId="20" w16cid:durableId="918488357">
    <w:abstractNumId w:val="18"/>
  </w:num>
  <w:num w:numId="21" w16cid:durableId="182284378">
    <w:abstractNumId w:val="29"/>
  </w:num>
  <w:num w:numId="22" w16cid:durableId="1650475958">
    <w:abstractNumId w:val="16"/>
  </w:num>
  <w:num w:numId="23" w16cid:durableId="1736080878">
    <w:abstractNumId w:val="8"/>
  </w:num>
  <w:num w:numId="24" w16cid:durableId="409618883">
    <w:abstractNumId w:val="23"/>
  </w:num>
  <w:num w:numId="25" w16cid:durableId="2025940198">
    <w:abstractNumId w:val="28"/>
  </w:num>
  <w:num w:numId="26" w16cid:durableId="1928728588">
    <w:abstractNumId w:val="12"/>
  </w:num>
  <w:num w:numId="27" w16cid:durableId="555091879">
    <w:abstractNumId w:val="2"/>
  </w:num>
  <w:num w:numId="28" w16cid:durableId="231356852">
    <w:abstractNumId w:val="35"/>
  </w:num>
  <w:num w:numId="29" w16cid:durableId="1068108868">
    <w:abstractNumId w:val="3"/>
  </w:num>
  <w:num w:numId="30" w16cid:durableId="1150708564">
    <w:abstractNumId w:val="21"/>
  </w:num>
  <w:num w:numId="31" w16cid:durableId="1643653528">
    <w:abstractNumId w:val="27"/>
  </w:num>
  <w:num w:numId="32" w16cid:durableId="571743697">
    <w:abstractNumId w:val="5"/>
  </w:num>
  <w:num w:numId="33" w16cid:durableId="762265273">
    <w:abstractNumId w:val="1"/>
  </w:num>
  <w:num w:numId="34" w16cid:durableId="1683042622">
    <w:abstractNumId w:val="20"/>
  </w:num>
  <w:num w:numId="35" w16cid:durableId="426191346">
    <w:abstractNumId w:val="14"/>
  </w:num>
  <w:num w:numId="36" w16cid:durableId="370306809">
    <w:abstractNumId w:val="31"/>
  </w:num>
  <w:numIdMacAtCleanup w:val="32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enylen Motean">
    <w15:presenceInfo w15:providerId="AD" w15:userId="S::keny.motean_spoonconsulting.com#ext#@inforonline.onmicrosoft.com::d7ab1e69-0ec0-4878-b2d4-c6cc30e45561"/>
  </w15:person>
  <w15:person w15:author="Abderrahmen Guebsi">
    <w15:presenceInfo w15:providerId="AD" w15:userId="S::abderrahmen.guebsi@infor.com::5010cbda-1b41-4a87-8416-c972aa47ff2e"/>
  </w15:person>
  <w15:person w15:author="Abdelkrim Boureche">
    <w15:presenceInfo w15:providerId="AD" w15:userId="S::abdelkrim.boureche@infor.com::64772762-a7ea-405b-a2b0-ef8aaef25b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attachedTemplate r:id="rId1"/>
  <w:stylePaneFormatFilter w:val="3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hyphenationZone w:val="425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#__1234" w:val="&lt;Document Reference Number&gt;"/>
    <w:docVar w:name="#__asd" w:val="&lt;Document Reference Number&gt;"/>
    <w:docVar w:name="#__Interfaces" w:val="&lt;Subject&gt;"/>
    <w:docVar w:name="#__M'Road" w:val="&lt;Project Name&gt;"/>
    <w:docVar w:name="#__TAR-030 version 0.9" w:val="&lt;Document Reference Number&gt;"/>
    <w:docVar w:name="&lt;Document Reference Number&gt;" w:val="TAR-030 version 0.9"/>
    <w:docVar w:name="&lt;Project Name&gt;" w:val="M'Road"/>
    <w:docVar w:name="&lt;Subject&gt;" w:val="Interfaces"/>
  </w:docVars>
  <w:rsids>
    <w:rsidRoot w:val="00941EF9"/>
    <w:rsid w:val="000000BE"/>
    <w:rsid w:val="000002D1"/>
    <w:rsid w:val="00000FC1"/>
    <w:rsid w:val="0000134D"/>
    <w:rsid w:val="000017D5"/>
    <w:rsid w:val="00001B74"/>
    <w:rsid w:val="00002515"/>
    <w:rsid w:val="000035E9"/>
    <w:rsid w:val="0000366B"/>
    <w:rsid w:val="00003A28"/>
    <w:rsid w:val="000040D9"/>
    <w:rsid w:val="000041E1"/>
    <w:rsid w:val="000043D6"/>
    <w:rsid w:val="00004B53"/>
    <w:rsid w:val="00004D5D"/>
    <w:rsid w:val="00005B97"/>
    <w:rsid w:val="00005FD0"/>
    <w:rsid w:val="00006807"/>
    <w:rsid w:val="0001016C"/>
    <w:rsid w:val="00010332"/>
    <w:rsid w:val="00010B0C"/>
    <w:rsid w:val="000116AC"/>
    <w:rsid w:val="00011B6F"/>
    <w:rsid w:val="00012C9F"/>
    <w:rsid w:val="0001363C"/>
    <w:rsid w:val="00013B4B"/>
    <w:rsid w:val="00014442"/>
    <w:rsid w:val="000148A6"/>
    <w:rsid w:val="000151D1"/>
    <w:rsid w:val="0001587E"/>
    <w:rsid w:val="0001613D"/>
    <w:rsid w:val="000164C9"/>
    <w:rsid w:val="000173F0"/>
    <w:rsid w:val="00017F0C"/>
    <w:rsid w:val="0001AAD3"/>
    <w:rsid w:val="00020088"/>
    <w:rsid w:val="0002015E"/>
    <w:rsid w:val="00020CBF"/>
    <w:rsid w:val="00022002"/>
    <w:rsid w:val="000226A7"/>
    <w:rsid w:val="00022A76"/>
    <w:rsid w:val="00022FC3"/>
    <w:rsid w:val="00023054"/>
    <w:rsid w:val="0002396E"/>
    <w:rsid w:val="0002473B"/>
    <w:rsid w:val="00024998"/>
    <w:rsid w:val="000249D1"/>
    <w:rsid w:val="00024D78"/>
    <w:rsid w:val="00025829"/>
    <w:rsid w:val="000260CA"/>
    <w:rsid w:val="00026472"/>
    <w:rsid w:val="00026B17"/>
    <w:rsid w:val="00026F2C"/>
    <w:rsid w:val="00027773"/>
    <w:rsid w:val="00030AE8"/>
    <w:rsid w:val="00030D28"/>
    <w:rsid w:val="00031144"/>
    <w:rsid w:val="000317A4"/>
    <w:rsid w:val="00031C73"/>
    <w:rsid w:val="00031E94"/>
    <w:rsid w:val="000322FF"/>
    <w:rsid w:val="00032430"/>
    <w:rsid w:val="00032A9A"/>
    <w:rsid w:val="00032DA0"/>
    <w:rsid w:val="00033743"/>
    <w:rsid w:val="00033A89"/>
    <w:rsid w:val="000343B7"/>
    <w:rsid w:val="00034C32"/>
    <w:rsid w:val="00035C67"/>
    <w:rsid w:val="00035D3F"/>
    <w:rsid w:val="00035E36"/>
    <w:rsid w:val="0003635D"/>
    <w:rsid w:val="00036D90"/>
    <w:rsid w:val="00037096"/>
    <w:rsid w:val="000378D8"/>
    <w:rsid w:val="0004082F"/>
    <w:rsid w:val="00040FE8"/>
    <w:rsid w:val="0004112F"/>
    <w:rsid w:val="000423D8"/>
    <w:rsid w:val="00042E0C"/>
    <w:rsid w:val="00044E85"/>
    <w:rsid w:val="000450F4"/>
    <w:rsid w:val="0004520F"/>
    <w:rsid w:val="000452D9"/>
    <w:rsid w:val="00045D27"/>
    <w:rsid w:val="00046296"/>
    <w:rsid w:val="00046708"/>
    <w:rsid w:val="00046A6F"/>
    <w:rsid w:val="000474DC"/>
    <w:rsid w:val="000476D3"/>
    <w:rsid w:val="00050908"/>
    <w:rsid w:val="00051542"/>
    <w:rsid w:val="00051AA5"/>
    <w:rsid w:val="00052801"/>
    <w:rsid w:val="00052AC4"/>
    <w:rsid w:val="00056521"/>
    <w:rsid w:val="0005679C"/>
    <w:rsid w:val="000569F4"/>
    <w:rsid w:val="0005728D"/>
    <w:rsid w:val="00057762"/>
    <w:rsid w:val="00057B12"/>
    <w:rsid w:val="00057FC3"/>
    <w:rsid w:val="000600B8"/>
    <w:rsid w:val="000603D3"/>
    <w:rsid w:val="00060897"/>
    <w:rsid w:val="00060A99"/>
    <w:rsid w:val="00060DF8"/>
    <w:rsid w:val="00061A34"/>
    <w:rsid w:val="000624EF"/>
    <w:rsid w:val="00062940"/>
    <w:rsid w:val="00062A04"/>
    <w:rsid w:val="00062B76"/>
    <w:rsid w:val="00063678"/>
    <w:rsid w:val="00063B17"/>
    <w:rsid w:val="00063BE5"/>
    <w:rsid w:val="000641F4"/>
    <w:rsid w:val="00064594"/>
    <w:rsid w:val="0006568B"/>
    <w:rsid w:val="00065A34"/>
    <w:rsid w:val="0006615A"/>
    <w:rsid w:val="00066504"/>
    <w:rsid w:val="000666D7"/>
    <w:rsid w:val="0006704D"/>
    <w:rsid w:val="0006721B"/>
    <w:rsid w:val="0006767E"/>
    <w:rsid w:val="000676B7"/>
    <w:rsid w:val="00067C6F"/>
    <w:rsid w:val="00070D12"/>
    <w:rsid w:val="000712FD"/>
    <w:rsid w:val="00072F00"/>
    <w:rsid w:val="00073031"/>
    <w:rsid w:val="00073D2E"/>
    <w:rsid w:val="00074941"/>
    <w:rsid w:val="00074F4E"/>
    <w:rsid w:val="0007608C"/>
    <w:rsid w:val="0007653C"/>
    <w:rsid w:val="00076B6F"/>
    <w:rsid w:val="0007778B"/>
    <w:rsid w:val="00080477"/>
    <w:rsid w:val="0008065C"/>
    <w:rsid w:val="00082D9D"/>
    <w:rsid w:val="00083655"/>
    <w:rsid w:val="00083CC6"/>
    <w:rsid w:val="00084BBD"/>
    <w:rsid w:val="00084BF6"/>
    <w:rsid w:val="00084D0C"/>
    <w:rsid w:val="00084E6C"/>
    <w:rsid w:val="00084F35"/>
    <w:rsid w:val="000862C2"/>
    <w:rsid w:val="00086814"/>
    <w:rsid w:val="00087BBE"/>
    <w:rsid w:val="000900C6"/>
    <w:rsid w:val="0009064C"/>
    <w:rsid w:val="00090ECA"/>
    <w:rsid w:val="00091570"/>
    <w:rsid w:val="00091B6A"/>
    <w:rsid w:val="00091FB0"/>
    <w:rsid w:val="0009220E"/>
    <w:rsid w:val="0009238D"/>
    <w:rsid w:val="00092660"/>
    <w:rsid w:val="00092716"/>
    <w:rsid w:val="0009358B"/>
    <w:rsid w:val="00093AFA"/>
    <w:rsid w:val="00094CB3"/>
    <w:rsid w:val="00095B2D"/>
    <w:rsid w:val="000960E9"/>
    <w:rsid w:val="00096B2A"/>
    <w:rsid w:val="00097721"/>
    <w:rsid w:val="000A079E"/>
    <w:rsid w:val="000A08C7"/>
    <w:rsid w:val="000A0DD9"/>
    <w:rsid w:val="000A1616"/>
    <w:rsid w:val="000A22CC"/>
    <w:rsid w:val="000A248C"/>
    <w:rsid w:val="000A2F6B"/>
    <w:rsid w:val="000A3655"/>
    <w:rsid w:val="000A49C7"/>
    <w:rsid w:val="000A4C7A"/>
    <w:rsid w:val="000A4EB2"/>
    <w:rsid w:val="000A508B"/>
    <w:rsid w:val="000A57A3"/>
    <w:rsid w:val="000A64B6"/>
    <w:rsid w:val="000A672A"/>
    <w:rsid w:val="000A7F06"/>
    <w:rsid w:val="000A7FF3"/>
    <w:rsid w:val="000B03A9"/>
    <w:rsid w:val="000B0C4C"/>
    <w:rsid w:val="000B2F81"/>
    <w:rsid w:val="000B325F"/>
    <w:rsid w:val="000B3B1A"/>
    <w:rsid w:val="000B45FB"/>
    <w:rsid w:val="000B4642"/>
    <w:rsid w:val="000B4F64"/>
    <w:rsid w:val="000B50E7"/>
    <w:rsid w:val="000B5718"/>
    <w:rsid w:val="000B6FB5"/>
    <w:rsid w:val="000C139B"/>
    <w:rsid w:val="000C1663"/>
    <w:rsid w:val="000C16A2"/>
    <w:rsid w:val="000C1B4A"/>
    <w:rsid w:val="000C20DE"/>
    <w:rsid w:val="000C36FB"/>
    <w:rsid w:val="000C3D80"/>
    <w:rsid w:val="000C4504"/>
    <w:rsid w:val="000C59B6"/>
    <w:rsid w:val="000C603B"/>
    <w:rsid w:val="000C6618"/>
    <w:rsid w:val="000C6C92"/>
    <w:rsid w:val="000C70EA"/>
    <w:rsid w:val="000D0009"/>
    <w:rsid w:val="000D0DD2"/>
    <w:rsid w:val="000D16F0"/>
    <w:rsid w:val="000D3A3C"/>
    <w:rsid w:val="000D3F87"/>
    <w:rsid w:val="000D40E7"/>
    <w:rsid w:val="000D48A5"/>
    <w:rsid w:val="000D4A53"/>
    <w:rsid w:val="000D4A7F"/>
    <w:rsid w:val="000D5256"/>
    <w:rsid w:val="000D5404"/>
    <w:rsid w:val="000D5752"/>
    <w:rsid w:val="000D63FA"/>
    <w:rsid w:val="000D654D"/>
    <w:rsid w:val="000D6B43"/>
    <w:rsid w:val="000D7750"/>
    <w:rsid w:val="000E2689"/>
    <w:rsid w:val="000E2973"/>
    <w:rsid w:val="000E30EC"/>
    <w:rsid w:val="000E3336"/>
    <w:rsid w:val="000E376B"/>
    <w:rsid w:val="000E6253"/>
    <w:rsid w:val="000E63D9"/>
    <w:rsid w:val="000E7207"/>
    <w:rsid w:val="000E79C3"/>
    <w:rsid w:val="000F22BB"/>
    <w:rsid w:val="000F3A45"/>
    <w:rsid w:val="000F4535"/>
    <w:rsid w:val="000F56B4"/>
    <w:rsid w:val="000F5848"/>
    <w:rsid w:val="000F5B8D"/>
    <w:rsid w:val="000F7640"/>
    <w:rsid w:val="000F7CED"/>
    <w:rsid w:val="000F7FB7"/>
    <w:rsid w:val="00101544"/>
    <w:rsid w:val="001024D2"/>
    <w:rsid w:val="00102E83"/>
    <w:rsid w:val="001030E8"/>
    <w:rsid w:val="0010313B"/>
    <w:rsid w:val="00103831"/>
    <w:rsid w:val="00103C25"/>
    <w:rsid w:val="001055F6"/>
    <w:rsid w:val="001059D1"/>
    <w:rsid w:val="00105FA4"/>
    <w:rsid w:val="00106A00"/>
    <w:rsid w:val="00107BE2"/>
    <w:rsid w:val="0011047A"/>
    <w:rsid w:val="0011078B"/>
    <w:rsid w:val="00111B27"/>
    <w:rsid w:val="001125A9"/>
    <w:rsid w:val="0011267B"/>
    <w:rsid w:val="00112872"/>
    <w:rsid w:val="0011389C"/>
    <w:rsid w:val="001141D1"/>
    <w:rsid w:val="0011468E"/>
    <w:rsid w:val="00116E16"/>
    <w:rsid w:val="00117B92"/>
    <w:rsid w:val="0012039E"/>
    <w:rsid w:val="00120EFD"/>
    <w:rsid w:val="00120F2C"/>
    <w:rsid w:val="00122272"/>
    <w:rsid w:val="00122403"/>
    <w:rsid w:val="001225A2"/>
    <w:rsid w:val="00122874"/>
    <w:rsid w:val="00122977"/>
    <w:rsid w:val="00122A79"/>
    <w:rsid w:val="001230CB"/>
    <w:rsid w:val="001237A1"/>
    <w:rsid w:val="00125684"/>
    <w:rsid w:val="0012657E"/>
    <w:rsid w:val="00127D11"/>
    <w:rsid w:val="00127FBC"/>
    <w:rsid w:val="00130096"/>
    <w:rsid w:val="00130742"/>
    <w:rsid w:val="001308CC"/>
    <w:rsid w:val="0013134B"/>
    <w:rsid w:val="00131A58"/>
    <w:rsid w:val="00131ACE"/>
    <w:rsid w:val="00131CFE"/>
    <w:rsid w:val="00132C35"/>
    <w:rsid w:val="00132F96"/>
    <w:rsid w:val="00134169"/>
    <w:rsid w:val="00134E10"/>
    <w:rsid w:val="00135BCA"/>
    <w:rsid w:val="00135D88"/>
    <w:rsid w:val="00135F80"/>
    <w:rsid w:val="001360F5"/>
    <w:rsid w:val="00137400"/>
    <w:rsid w:val="001434F4"/>
    <w:rsid w:val="00143DF6"/>
    <w:rsid w:val="00143F11"/>
    <w:rsid w:val="00144411"/>
    <w:rsid w:val="00145203"/>
    <w:rsid w:val="00146703"/>
    <w:rsid w:val="00150809"/>
    <w:rsid w:val="0015226E"/>
    <w:rsid w:val="00153EE1"/>
    <w:rsid w:val="00154515"/>
    <w:rsid w:val="00154813"/>
    <w:rsid w:val="001548D6"/>
    <w:rsid w:val="00155A67"/>
    <w:rsid w:val="00155F8A"/>
    <w:rsid w:val="00156D7E"/>
    <w:rsid w:val="0016090A"/>
    <w:rsid w:val="00160D13"/>
    <w:rsid w:val="001612A5"/>
    <w:rsid w:val="0016188D"/>
    <w:rsid w:val="00162896"/>
    <w:rsid w:val="00163808"/>
    <w:rsid w:val="001639CF"/>
    <w:rsid w:val="00163A87"/>
    <w:rsid w:val="00163D39"/>
    <w:rsid w:val="00164858"/>
    <w:rsid w:val="00165171"/>
    <w:rsid w:val="001654D9"/>
    <w:rsid w:val="001663FD"/>
    <w:rsid w:val="00167066"/>
    <w:rsid w:val="0016706D"/>
    <w:rsid w:val="00170350"/>
    <w:rsid w:val="00171AC1"/>
    <w:rsid w:val="00171FB2"/>
    <w:rsid w:val="0017205F"/>
    <w:rsid w:val="00172193"/>
    <w:rsid w:val="00172B1A"/>
    <w:rsid w:val="001731D5"/>
    <w:rsid w:val="0017337F"/>
    <w:rsid w:val="00173B76"/>
    <w:rsid w:val="00174C0D"/>
    <w:rsid w:val="001756A8"/>
    <w:rsid w:val="00175F3F"/>
    <w:rsid w:val="00175FD0"/>
    <w:rsid w:val="00180B6C"/>
    <w:rsid w:val="00180FED"/>
    <w:rsid w:val="001811C9"/>
    <w:rsid w:val="00181773"/>
    <w:rsid w:val="001819B6"/>
    <w:rsid w:val="00181E2A"/>
    <w:rsid w:val="0018218C"/>
    <w:rsid w:val="00182AA1"/>
    <w:rsid w:val="00182BFF"/>
    <w:rsid w:val="00183227"/>
    <w:rsid w:val="00183DAF"/>
    <w:rsid w:val="001850D3"/>
    <w:rsid w:val="0018597D"/>
    <w:rsid w:val="00185C0C"/>
    <w:rsid w:val="0018647B"/>
    <w:rsid w:val="00186542"/>
    <w:rsid w:val="00187091"/>
    <w:rsid w:val="0018715B"/>
    <w:rsid w:val="00187D7C"/>
    <w:rsid w:val="001908D3"/>
    <w:rsid w:val="00191B01"/>
    <w:rsid w:val="00191B44"/>
    <w:rsid w:val="00191EE3"/>
    <w:rsid w:val="00192F06"/>
    <w:rsid w:val="00194248"/>
    <w:rsid w:val="001948A2"/>
    <w:rsid w:val="001952E8"/>
    <w:rsid w:val="001955AE"/>
    <w:rsid w:val="001964F3"/>
    <w:rsid w:val="00196800"/>
    <w:rsid w:val="00196834"/>
    <w:rsid w:val="00196B89"/>
    <w:rsid w:val="00196D6B"/>
    <w:rsid w:val="00196FBD"/>
    <w:rsid w:val="001A026C"/>
    <w:rsid w:val="001A0B03"/>
    <w:rsid w:val="001A0B5E"/>
    <w:rsid w:val="001A1680"/>
    <w:rsid w:val="001A1D0C"/>
    <w:rsid w:val="001A3CFB"/>
    <w:rsid w:val="001A41EF"/>
    <w:rsid w:val="001A54FE"/>
    <w:rsid w:val="001A5B14"/>
    <w:rsid w:val="001A5D61"/>
    <w:rsid w:val="001A60BD"/>
    <w:rsid w:val="001A6B21"/>
    <w:rsid w:val="001A731A"/>
    <w:rsid w:val="001A7756"/>
    <w:rsid w:val="001A7F9A"/>
    <w:rsid w:val="001B0429"/>
    <w:rsid w:val="001B0C30"/>
    <w:rsid w:val="001B1AAE"/>
    <w:rsid w:val="001B1B5D"/>
    <w:rsid w:val="001B1D41"/>
    <w:rsid w:val="001B2B36"/>
    <w:rsid w:val="001B4045"/>
    <w:rsid w:val="001B465E"/>
    <w:rsid w:val="001B602B"/>
    <w:rsid w:val="001B68F5"/>
    <w:rsid w:val="001C0252"/>
    <w:rsid w:val="001C0C0C"/>
    <w:rsid w:val="001C117D"/>
    <w:rsid w:val="001C154B"/>
    <w:rsid w:val="001C1696"/>
    <w:rsid w:val="001C16E5"/>
    <w:rsid w:val="001C1CFC"/>
    <w:rsid w:val="001C1E03"/>
    <w:rsid w:val="001C2196"/>
    <w:rsid w:val="001C2627"/>
    <w:rsid w:val="001C2BEB"/>
    <w:rsid w:val="001C3005"/>
    <w:rsid w:val="001C3B66"/>
    <w:rsid w:val="001C3D8A"/>
    <w:rsid w:val="001C44A8"/>
    <w:rsid w:val="001C4640"/>
    <w:rsid w:val="001C5E2F"/>
    <w:rsid w:val="001C5F5D"/>
    <w:rsid w:val="001C6375"/>
    <w:rsid w:val="001C6B0D"/>
    <w:rsid w:val="001C6E9D"/>
    <w:rsid w:val="001C7C45"/>
    <w:rsid w:val="001C7D8E"/>
    <w:rsid w:val="001D027F"/>
    <w:rsid w:val="001D0CFD"/>
    <w:rsid w:val="001D0EBD"/>
    <w:rsid w:val="001D0F28"/>
    <w:rsid w:val="001D1A63"/>
    <w:rsid w:val="001D3128"/>
    <w:rsid w:val="001D3382"/>
    <w:rsid w:val="001D3A40"/>
    <w:rsid w:val="001D3D22"/>
    <w:rsid w:val="001D455C"/>
    <w:rsid w:val="001D4B39"/>
    <w:rsid w:val="001D4CE8"/>
    <w:rsid w:val="001D5A11"/>
    <w:rsid w:val="001D5A98"/>
    <w:rsid w:val="001D6287"/>
    <w:rsid w:val="001D629C"/>
    <w:rsid w:val="001D746C"/>
    <w:rsid w:val="001D7735"/>
    <w:rsid w:val="001D7D81"/>
    <w:rsid w:val="001E020B"/>
    <w:rsid w:val="001E02A0"/>
    <w:rsid w:val="001E0B1B"/>
    <w:rsid w:val="001E0C89"/>
    <w:rsid w:val="001E13B3"/>
    <w:rsid w:val="001E2D7F"/>
    <w:rsid w:val="001E2E37"/>
    <w:rsid w:val="001E3019"/>
    <w:rsid w:val="001E3650"/>
    <w:rsid w:val="001E3A32"/>
    <w:rsid w:val="001E50BB"/>
    <w:rsid w:val="001E51B1"/>
    <w:rsid w:val="001E677D"/>
    <w:rsid w:val="001E68B7"/>
    <w:rsid w:val="001E7B96"/>
    <w:rsid w:val="001E7CEC"/>
    <w:rsid w:val="001F03C6"/>
    <w:rsid w:val="001F0860"/>
    <w:rsid w:val="001F0882"/>
    <w:rsid w:val="001F08B7"/>
    <w:rsid w:val="001F0DD5"/>
    <w:rsid w:val="001F1869"/>
    <w:rsid w:val="001F1991"/>
    <w:rsid w:val="001F1D29"/>
    <w:rsid w:val="001F1DDF"/>
    <w:rsid w:val="001F1F37"/>
    <w:rsid w:val="001F2061"/>
    <w:rsid w:val="001F21DB"/>
    <w:rsid w:val="001F22CF"/>
    <w:rsid w:val="001F2577"/>
    <w:rsid w:val="001F3AD7"/>
    <w:rsid w:val="001F401D"/>
    <w:rsid w:val="001F5146"/>
    <w:rsid w:val="001F665B"/>
    <w:rsid w:val="001F7C63"/>
    <w:rsid w:val="0020023B"/>
    <w:rsid w:val="0020032B"/>
    <w:rsid w:val="00200CF7"/>
    <w:rsid w:val="00200E11"/>
    <w:rsid w:val="00202999"/>
    <w:rsid w:val="00203174"/>
    <w:rsid w:val="00203570"/>
    <w:rsid w:val="00203E1D"/>
    <w:rsid w:val="002049D5"/>
    <w:rsid w:val="002054B6"/>
    <w:rsid w:val="00205E39"/>
    <w:rsid w:val="00205F3E"/>
    <w:rsid w:val="00210DEE"/>
    <w:rsid w:val="002110B1"/>
    <w:rsid w:val="002110FB"/>
    <w:rsid w:val="0021127A"/>
    <w:rsid w:val="0021275B"/>
    <w:rsid w:val="00212BDA"/>
    <w:rsid w:val="00212D84"/>
    <w:rsid w:val="00212DAE"/>
    <w:rsid w:val="0021374D"/>
    <w:rsid w:val="002156E0"/>
    <w:rsid w:val="00215953"/>
    <w:rsid w:val="00216397"/>
    <w:rsid w:val="002166AB"/>
    <w:rsid w:val="00216887"/>
    <w:rsid w:val="0022084A"/>
    <w:rsid w:val="00220E2F"/>
    <w:rsid w:val="0022151A"/>
    <w:rsid w:val="002217F8"/>
    <w:rsid w:val="0022207B"/>
    <w:rsid w:val="0022283B"/>
    <w:rsid w:val="002248B8"/>
    <w:rsid w:val="0022490F"/>
    <w:rsid w:val="00224C4B"/>
    <w:rsid w:val="00225A26"/>
    <w:rsid w:val="00226315"/>
    <w:rsid w:val="00226388"/>
    <w:rsid w:val="00226412"/>
    <w:rsid w:val="00227208"/>
    <w:rsid w:val="002276DA"/>
    <w:rsid w:val="00227D76"/>
    <w:rsid w:val="002306C9"/>
    <w:rsid w:val="00230D2D"/>
    <w:rsid w:val="00231519"/>
    <w:rsid w:val="00232EDD"/>
    <w:rsid w:val="00233EC5"/>
    <w:rsid w:val="002344D8"/>
    <w:rsid w:val="00234F11"/>
    <w:rsid w:val="00234F55"/>
    <w:rsid w:val="002356D5"/>
    <w:rsid w:val="00235C5B"/>
    <w:rsid w:val="00236BFE"/>
    <w:rsid w:val="00241431"/>
    <w:rsid w:val="00241A28"/>
    <w:rsid w:val="00241DFB"/>
    <w:rsid w:val="0024297F"/>
    <w:rsid w:val="00242EA1"/>
    <w:rsid w:val="002442D2"/>
    <w:rsid w:val="002443D1"/>
    <w:rsid w:val="00244ECD"/>
    <w:rsid w:val="00246522"/>
    <w:rsid w:val="002468A9"/>
    <w:rsid w:val="00246E3C"/>
    <w:rsid w:val="00247C03"/>
    <w:rsid w:val="00248646"/>
    <w:rsid w:val="00250B5D"/>
    <w:rsid w:val="00251409"/>
    <w:rsid w:val="002532DE"/>
    <w:rsid w:val="002541E7"/>
    <w:rsid w:val="002542C5"/>
    <w:rsid w:val="00255495"/>
    <w:rsid w:val="00255A92"/>
    <w:rsid w:val="00255D80"/>
    <w:rsid w:val="002563A8"/>
    <w:rsid w:val="0025768B"/>
    <w:rsid w:val="00257B31"/>
    <w:rsid w:val="00260E8F"/>
    <w:rsid w:val="002625FB"/>
    <w:rsid w:val="002630C6"/>
    <w:rsid w:val="00263AF7"/>
    <w:rsid w:val="0026497F"/>
    <w:rsid w:val="00265228"/>
    <w:rsid w:val="002659B7"/>
    <w:rsid w:val="00265DC2"/>
    <w:rsid w:val="0026631A"/>
    <w:rsid w:val="00266D6E"/>
    <w:rsid w:val="0026714F"/>
    <w:rsid w:val="0026749C"/>
    <w:rsid w:val="00267AE8"/>
    <w:rsid w:val="00267E77"/>
    <w:rsid w:val="00270313"/>
    <w:rsid w:val="00271267"/>
    <w:rsid w:val="002712C8"/>
    <w:rsid w:val="00271B70"/>
    <w:rsid w:val="0027205F"/>
    <w:rsid w:val="002723FC"/>
    <w:rsid w:val="00273136"/>
    <w:rsid w:val="002733BF"/>
    <w:rsid w:val="0027370E"/>
    <w:rsid w:val="00274130"/>
    <w:rsid w:val="002747AB"/>
    <w:rsid w:val="00274B6F"/>
    <w:rsid w:val="0027510A"/>
    <w:rsid w:val="00275294"/>
    <w:rsid w:val="00275668"/>
    <w:rsid w:val="002768E8"/>
    <w:rsid w:val="002769F7"/>
    <w:rsid w:val="00276D9E"/>
    <w:rsid w:val="00277AB3"/>
    <w:rsid w:val="00277D35"/>
    <w:rsid w:val="002804DA"/>
    <w:rsid w:val="00280F22"/>
    <w:rsid w:val="00280F81"/>
    <w:rsid w:val="0028301A"/>
    <w:rsid w:val="002838CC"/>
    <w:rsid w:val="00283903"/>
    <w:rsid w:val="002842DF"/>
    <w:rsid w:val="00284C63"/>
    <w:rsid w:val="00285726"/>
    <w:rsid w:val="00285FF9"/>
    <w:rsid w:val="0028652C"/>
    <w:rsid w:val="00286543"/>
    <w:rsid w:val="002872E4"/>
    <w:rsid w:val="00287954"/>
    <w:rsid w:val="00290725"/>
    <w:rsid w:val="00291B4F"/>
    <w:rsid w:val="00292497"/>
    <w:rsid w:val="00293AB4"/>
    <w:rsid w:val="00294478"/>
    <w:rsid w:val="002944FA"/>
    <w:rsid w:val="00294B5E"/>
    <w:rsid w:val="00295F73"/>
    <w:rsid w:val="002962C4"/>
    <w:rsid w:val="00296574"/>
    <w:rsid w:val="00296789"/>
    <w:rsid w:val="00296D40"/>
    <w:rsid w:val="00297A4C"/>
    <w:rsid w:val="002A007C"/>
    <w:rsid w:val="002A03A5"/>
    <w:rsid w:val="002A0FBE"/>
    <w:rsid w:val="002A10C7"/>
    <w:rsid w:val="002A11E4"/>
    <w:rsid w:val="002A38E9"/>
    <w:rsid w:val="002A415F"/>
    <w:rsid w:val="002A46EB"/>
    <w:rsid w:val="002A611D"/>
    <w:rsid w:val="002A669F"/>
    <w:rsid w:val="002A777F"/>
    <w:rsid w:val="002B0E89"/>
    <w:rsid w:val="002B10D9"/>
    <w:rsid w:val="002B1AA6"/>
    <w:rsid w:val="002B2668"/>
    <w:rsid w:val="002B5B9F"/>
    <w:rsid w:val="002B6381"/>
    <w:rsid w:val="002B66A4"/>
    <w:rsid w:val="002B672D"/>
    <w:rsid w:val="002B68F0"/>
    <w:rsid w:val="002B74E5"/>
    <w:rsid w:val="002B7775"/>
    <w:rsid w:val="002B7EDA"/>
    <w:rsid w:val="002C07D3"/>
    <w:rsid w:val="002C09CF"/>
    <w:rsid w:val="002C0DFE"/>
    <w:rsid w:val="002C1FD6"/>
    <w:rsid w:val="002C2858"/>
    <w:rsid w:val="002C36E3"/>
    <w:rsid w:val="002C42FE"/>
    <w:rsid w:val="002C46FC"/>
    <w:rsid w:val="002C54CB"/>
    <w:rsid w:val="002C6002"/>
    <w:rsid w:val="002C61DB"/>
    <w:rsid w:val="002C66B3"/>
    <w:rsid w:val="002C6855"/>
    <w:rsid w:val="002C6C9B"/>
    <w:rsid w:val="002C7574"/>
    <w:rsid w:val="002C75B1"/>
    <w:rsid w:val="002C7B8B"/>
    <w:rsid w:val="002C7F86"/>
    <w:rsid w:val="002D030C"/>
    <w:rsid w:val="002D09A4"/>
    <w:rsid w:val="002D0A6B"/>
    <w:rsid w:val="002D2689"/>
    <w:rsid w:val="002D3A28"/>
    <w:rsid w:val="002D3DF7"/>
    <w:rsid w:val="002D3EF8"/>
    <w:rsid w:val="002D40C5"/>
    <w:rsid w:val="002D461F"/>
    <w:rsid w:val="002D50B5"/>
    <w:rsid w:val="002D51FA"/>
    <w:rsid w:val="002D5425"/>
    <w:rsid w:val="002D57C9"/>
    <w:rsid w:val="002D5987"/>
    <w:rsid w:val="002D6B3B"/>
    <w:rsid w:val="002D7296"/>
    <w:rsid w:val="002D767F"/>
    <w:rsid w:val="002D7904"/>
    <w:rsid w:val="002E13FD"/>
    <w:rsid w:val="002E187E"/>
    <w:rsid w:val="002E3186"/>
    <w:rsid w:val="002E4898"/>
    <w:rsid w:val="002F10F8"/>
    <w:rsid w:val="002F13C1"/>
    <w:rsid w:val="002F337D"/>
    <w:rsid w:val="002F3402"/>
    <w:rsid w:val="002F507B"/>
    <w:rsid w:val="002F52B0"/>
    <w:rsid w:val="002F5B2B"/>
    <w:rsid w:val="002F617B"/>
    <w:rsid w:val="002F61B7"/>
    <w:rsid w:val="002F62FB"/>
    <w:rsid w:val="002F6736"/>
    <w:rsid w:val="002F6EA0"/>
    <w:rsid w:val="002F7447"/>
    <w:rsid w:val="002F7465"/>
    <w:rsid w:val="0030135A"/>
    <w:rsid w:val="003019E9"/>
    <w:rsid w:val="00302932"/>
    <w:rsid w:val="00303495"/>
    <w:rsid w:val="00303718"/>
    <w:rsid w:val="00303BD3"/>
    <w:rsid w:val="003041FB"/>
    <w:rsid w:val="00310287"/>
    <w:rsid w:val="0031099D"/>
    <w:rsid w:val="0031105F"/>
    <w:rsid w:val="00311EAE"/>
    <w:rsid w:val="003121C1"/>
    <w:rsid w:val="0031280B"/>
    <w:rsid w:val="00312B98"/>
    <w:rsid w:val="00313352"/>
    <w:rsid w:val="00314280"/>
    <w:rsid w:val="00314894"/>
    <w:rsid w:val="003148DE"/>
    <w:rsid w:val="00315084"/>
    <w:rsid w:val="003157B5"/>
    <w:rsid w:val="00316391"/>
    <w:rsid w:val="00316FC5"/>
    <w:rsid w:val="00317AEA"/>
    <w:rsid w:val="003210E4"/>
    <w:rsid w:val="00321780"/>
    <w:rsid w:val="00323EB3"/>
    <w:rsid w:val="003248CF"/>
    <w:rsid w:val="00324AE8"/>
    <w:rsid w:val="00324E95"/>
    <w:rsid w:val="00325217"/>
    <w:rsid w:val="00325A40"/>
    <w:rsid w:val="00325B98"/>
    <w:rsid w:val="00325BF6"/>
    <w:rsid w:val="0032635C"/>
    <w:rsid w:val="003266A3"/>
    <w:rsid w:val="003269F3"/>
    <w:rsid w:val="00326B05"/>
    <w:rsid w:val="0032707C"/>
    <w:rsid w:val="00327179"/>
    <w:rsid w:val="003276E1"/>
    <w:rsid w:val="00330219"/>
    <w:rsid w:val="00330E53"/>
    <w:rsid w:val="003314CC"/>
    <w:rsid w:val="003317BC"/>
    <w:rsid w:val="003319A8"/>
    <w:rsid w:val="00331C96"/>
    <w:rsid w:val="003325F1"/>
    <w:rsid w:val="00332B38"/>
    <w:rsid w:val="00333B3F"/>
    <w:rsid w:val="00334160"/>
    <w:rsid w:val="003342B2"/>
    <w:rsid w:val="00334D91"/>
    <w:rsid w:val="003350D6"/>
    <w:rsid w:val="00335469"/>
    <w:rsid w:val="00335F77"/>
    <w:rsid w:val="00337CCA"/>
    <w:rsid w:val="00337D50"/>
    <w:rsid w:val="00340B44"/>
    <w:rsid w:val="00340FB1"/>
    <w:rsid w:val="0034317F"/>
    <w:rsid w:val="003432E8"/>
    <w:rsid w:val="00343BB8"/>
    <w:rsid w:val="00343F4C"/>
    <w:rsid w:val="00345100"/>
    <w:rsid w:val="0034552D"/>
    <w:rsid w:val="003469AF"/>
    <w:rsid w:val="00347894"/>
    <w:rsid w:val="00350572"/>
    <w:rsid w:val="00350899"/>
    <w:rsid w:val="00351DB2"/>
    <w:rsid w:val="00352431"/>
    <w:rsid w:val="003525E5"/>
    <w:rsid w:val="0035355D"/>
    <w:rsid w:val="00354A79"/>
    <w:rsid w:val="003551CB"/>
    <w:rsid w:val="00355828"/>
    <w:rsid w:val="00355B4D"/>
    <w:rsid w:val="00357C8A"/>
    <w:rsid w:val="00360469"/>
    <w:rsid w:val="00360BB6"/>
    <w:rsid w:val="00362116"/>
    <w:rsid w:val="003630F5"/>
    <w:rsid w:val="00363CA9"/>
    <w:rsid w:val="00364EFF"/>
    <w:rsid w:val="00365565"/>
    <w:rsid w:val="00365656"/>
    <w:rsid w:val="00366707"/>
    <w:rsid w:val="0036783D"/>
    <w:rsid w:val="003708E5"/>
    <w:rsid w:val="003730FD"/>
    <w:rsid w:val="00373525"/>
    <w:rsid w:val="003738DB"/>
    <w:rsid w:val="003749EB"/>
    <w:rsid w:val="00374AE3"/>
    <w:rsid w:val="00374B47"/>
    <w:rsid w:val="00374BA7"/>
    <w:rsid w:val="003755A3"/>
    <w:rsid w:val="00375B82"/>
    <w:rsid w:val="00376CF9"/>
    <w:rsid w:val="00376F36"/>
    <w:rsid w:val="0038150A"/>
    <w:rsid w:val="00381D57"/>
    <w:rsid w:val="0038286E"/>
    <w:rsid w:val="003834E5"/>
    <w:rsid w:val="00385D4E"/>
    <w:rsid w:val="0038630F"/>
    <w:rsid w:val="00387171"/>
    <w:rsid w:val="003874AE"/>
    <w:rsid w:val="003879CC"/>
    <w:rsid w:val="00390365"/>
    <w:rsid w:val="0039165C"/>
    <w:rsid w:val="003917C4"/>
    <w:rsid w:val="00391AA2"/>
    <w:rsid w:val="00391EC5"/>
    <w:rsid w:val="00392E14"/>
    <w:rsid w:val="00393C5B"/>
    <w:rsid w:val="003957D6"/>
    <w:rsid w:val="00395B82"/>
    <w:rsid w:val="00395C19"/>
    <w:rsid w:val="00396120"/>
    <w:rsid w:val="0039657E"/>
    <w:rsid w:val="0039682A"/>
    <w:rsid w:val="003971A0"/>
    <w:rsid w:val="003971E0"/>
    <w:rsid w:val="003A112A"/>
    <w:rsid w:val="003A1C6E"/>
    <w:rsid w:val="003A26EC"/>
    <w:rsid w:val="003A339E"/>
    <w:rsid w:val="003A386F"/>
    <w:rsid w:val="003A3A77"/>
    <w:rsid w:val="003A4614"/>
    <w:rsid w:val="003A490F"/>
    <w:rsid w:val="003A4B1F"/>
    <w:rsid w:val="003A4B30"/>
    <w:rsid w:val="003A50E6"/>
    <w:rsid w:val="003A5E15"/>
    <w:rsid w:val="003A6A9F"/>
    <w:rsid w:val="003A753F"/>
    <w:rsid w:val="003A75C0"/>
    <w:rsid w:val="003A776E"/>
    <w:rsid w:val="003B006F"/>
    <w:rsid w:val="003B14B5"/>
    <w:rsid w:val="003B1889"/>
    <w:rsid w:val="003B2298"/>
    <w:rsid w:val="003B2D6B"/>
    <w:rsid w:val="003B34E3"/>
    <w:rsid w:val="003B3FC7"/>
    <w:rsid w:val="003B424F"/>
    <w:rsid w:val="003B4CB4"/>
    <w:rsid w:val="003B5732"/>
    <w:rsid w:val="003B70DB"/>
    <w:rsid w:val="003B7D00"/>
    <w:rsid w:val="003C004E"/>
    <w:rsid w:val="003C0CBA"/>
    <w:rsid w:val="003C1749"/>
    <w:rsid w:val="003C26DE"/>
    <w:rsid w:val="003C286D"/>
    <w:rsid w:val="003C296C"/>
    <w:rsid w:val="003C47FF"/>
    <w:rsid w:val="003C482C"/>
    <w:rsid w:val="003C4958"/>
    <w:rsid w:val="003C5B25"/>
    <w:rsid w:val="003C5EF2"/>
    <w:rsid w:val="003C631B"/>
    <w:rsid w:val="003C640C"/>
    <w:rsid w:val="003C7100"/>
    <w:rsid w:val="003C73A1"/>
    <w:rsid w:val="003C74FB"/>
    <w:rsid w:val="003D00EE"/>
    <w:rsid w:val="003D0ECB"/>
    <w:rsid w:val="003D10D3"/>
    <w:rsid w:val="003D117B"/>
    <w:rsid w:val="003D182F"/>
    <w:rsid w:val="003D1A6F"/>
    <w:rsid w:val="003D233B"/>
    <w:rsid w:val="003D24CA"/>
    <w:rsid w:val="003D271F"/>
    <w:rsid w:val="003D28C1"/>
    <w:rsid w:val="003D355E"/>
    <w:rsid w:val="003D517D"/>
    <w:rsid w:val="003D5332"/>
    <w:rsid w:val="003D6B0A"/>
    <w:rsid w:val="003D7FB0"/>
    <w:rsid w:val="003E0220"/>
    <w:rsid w:val="003E03C9"/>
    <w:rsid w:val="003E06EC"/>
    <w:rsid w:val="003E0BF5"/>
    <w:rsid w:val="003E0F6B"/>
    <w:rsid w:val="003E1307"/>
    <w:rsid w:val="003E1EB5"/>
    <w:rsid w:val="003E1EC3"/>
    <w:rsid w:val="003E2244"/>
    <w:rsid w:val="003E2F3D"/>
    <w:rsid w:val="003E32F2"/>
    <w:rsid w:val="003E403F"/>
    <w:rsid w:val="003E4B15"/>
    <w:rsid w:val="003E557D"/>
    <w:rsid w:val="003E606D"/>
    <w:rsid w:val="003E7305"/>
    <w:rsid w:val="003E7A3F"/>
    <w:rsid w:val="003E7B52"/>
    <w:rsid w:val="003E7E55"/>
    <w:rsid w:val="003F10BB"/>
    <w:rsid w:val="003F1E8D"/>
    <w:rsid w:val="003F223A"/>
    <w:rsid w:val="003F2792"/>
    <w:rsid w:val="003F4043"/>
    <w:rsid w:val="003F5154"/>
    <w:rsid w:val="003F51D9"/>
    <w:rsid w:val="003F6023"/>
    <w:rsid w:val="003F73FB"/>
    <w:rsid w:val="003F7B3D"/>
    <w:rsid w:val="004000C9"/>
    <w:rsid w:val="0040028E"/>
    <w:rsid w:val="00401970"/>
    <w:rsid w:val="00401BCC"/>
    <w:rsid w:val="0040213A"/>
    <w:rsid w:val="004021DC"/>
    <w:rsid w:val="00402519"/>
    <w:rsid w:val="00402CFA"/>
    <w:rsid w:val="00403305"/>
    <w:rsid w:val="00403688"/>
    <w:rsid w:val="00405427"/>
    <w:rsid w:val="00405D3C"/>
    <w:rsid w:val="00407798"/>
    <w:rsid w:val="0040798E"/>
    <w:rsid w:val="004079A0"/>
    <w:rsid w:val="00407A43"/>
    <w:rsid w:val="0041016A"/>
    <w:rsid w:val="004106E4"/>
    <w:rsid w:val="00410733"/>
    <w:rsid w:val="004108CF"/>
    <w:rsid w:val="00410F43"/>
    <w:rsid w:val="004114FE"/>
    <w:rsid w:val="0041193D"/>
    <w:rsid w:val="00411A6A"/>
    <w:rsid w:val="00411BBA"/>
    <w:rsid w:val="00412A87"/>
    <w:rsid w:val="00412FA8"/>
    <w:rsid w:val="00414821"/>
    <w:rsid w:val="00415396"/>
    <w:rsid w:val="00415C3C"/>
    <w:rsid w:val="00416127"/>
    <w:rsid w:val="00416E36"/>
    <w:rsid w:val="0041738C"/>
    <w:rsid w:val="00420536"/>
    <w:rsid w:val="004206F4"/>
    <w:rsid w:val="00421B43"/>
    <w:rsid w:val="0042277D"/>
    <w:rsid w:val="004227C7"/>
    <w:rsid w:val="00423E19"/>
    <w:rsid w:val="00425017"/>
    <w:rsid w:val="00425164"/>
    <w:rsid w:val="00425786"/>
    <w:rsid w:val="00426935"/>
    <w:rsid w:val="00427011"/>
    <w:rsid w:val="004271AE"/>
    <w:rsid w:val="00427211"/>
    <w:rsid w:val="00431BBE"/>
    <w:rsid w:val="00431C3E"/>
    <w:rsid w:val="00431E4D"/>
    <w:rsid w:val="004321DD"/>
    <w:rsid w:val="004326F7"/>
    <w:rsid w:val="0043306F"/>
    <w:rsid w:val="0043373A"/>
    <w:rsid w:val="0043394D"/>
    <w:rsid w:val="00434126"/>
    <w:rsid w:val="004346E6"/>
    <w:rsid w:val="00434EAF"/>
    <w:rsid w:val="00435278"/>
    <w:rsid w:val="00435439"/>
    <w:rsid w:val="0043566F"/>
    <w:rsid w:val="00435E5F"/>
    <w:rsid w:val="004363EF"/>
    <w:rsid w:val="0043736B"/>
    <w:rsid w:val="004400E2"/>
    <w:rsid w:val="004403F1"/>
    <w:rsid w:val="00440947"/>
    <w:rsid w:val="00440BD3"/>
    <w:rsid w:val="00440E0F"/>
    <w:rsid w:val="0044104B"/>
    <w:rsid w:val="0044108A"/>
    <w:rsid w:val="004415A6"/>
    <w:rsid w:val="004415ED"/>
    <w:rsid w:val="00442B24"/>
    <w:rsid w:val="00442CB2"/>
    <w:rsid w:val="0044356E"/>
    <w:rsid w:val="00443B91"/>
    <w:rsid w:val="004449DE"/>
    <w:rsid w:val="00444B38"/>
    <w:rsid w:val="00446125"/>
    <w:rsid w:val="00446E25"/>
    <w:rsid w:val="0044717E"/>
    <w:rsid w:val="00447910"/>
    <w:rsid w:val="00447A78"/>
    <w:rsid w:val="00450A91"/>
    <w:rsid w:val="00451866"/>
    <w:rsid w:val="004532D8"/>
    <w:rsid w:val="00453B3A"/>
    <w:rsid w:val="004542BA"/>
    <w:rsid w:val="00454D6B"/>
    <w:rsid w:val="00455B03"/>
    <w:rsid w:val="00455D00"/>
    <w:rsid w:val="004566DB"/>
    <w:rsid w:val="004573CD"/>
    <w:rsid w:val="00457D06"/>
    <w:rsid w:val="00457D07"/>
    <w:rsid w:val="0046136E"/>
    <w:rsid w:val="004622A1"/>
    <w:rsid w:val="00465C43"/>
    <w:rsid w:val="00465C5D"/>
    <w:rsid w:val="0046612E"/>
    <w:rsid w:val="004661B5"/>
    <w:rsid w:val="004664AD"/>
    <w:rsid w:val="00466E4B"/>
    <w:rsid w:val="00466F8E"/>
    <w:rsid w:val="00467C66"/>
    <w:rsid w:val="00470094"/>
    <w:rsid w:val="004701CF"/>
    <w:rsid w:val="00470E7A"/>
    <w:rsid w:val="004729E5"/>
    <w:rsid w:val="004731C8"/>
    <w:rsid w:val="00473ED3"/>
    <w:rsid w:val="004740A6"/>
    <w:rsid w:val="004747CF"/>
    <w:rsid w:val="004769D3"/>
    <w:rsid w:val="0047736A"/>
    <w:rsid w:val="00477791"/>
    <w:rsid w:val="00480633"/>
    <w:rsid w:val="004809E4"/>
    <w:rsid w:val="00484CC1"/>
    <w:rsid w:val="004862D0"/>
    <w:rsid w:val="004864B5"/>
    <w:rsid w:val="00486F93"/>
    <w:rsid w:val="00487841"/>
    <w:rsid w:val="0049023E"/>
    <w:rsid w:val="0049059F"/>
    <w:rsid w:val="004907E7"/>
    <w:rsid w:val="00490BE3"/>
    <w:rsid w:val="00492AE0"/>
    <w:rsid w:val="00493457"/>
    <w:rsid w:val="0049573F"/>
    <w:rsid w:val="00496529"/>
    <w:rsid w:val="00497252"/>
    <w:rsid w:val="0049742A"/>
    <w:rsid w:val="004A0104"/>
    <w:rsid w:val="004A0761"/>
    <w:rsid w:val="004A0FC8"/>
    <w:rsid w:val="004A1C22"/>
    <w:rsid w:val="004A1DF1"/>
    <w:rsid w:val="004A2AD7"/>
    <w:rsid w:val="004A2C33"/>
    <w:rsid w:val="004A301F"/>
    <w:rsid w:val="004A43E9"/>
    <w:rsid w:val="004A48E3"/>
    <w:rsid w:val="004A4BA2"/>
    <w:rsid w:val="004A5144"/>
    <w:rsid w:val="004A582B"/>
    <w:rsid w:val="004A7401"/>
    <w:rsid w:val="004A7948"/>
    <w:rsid w:val="004B05A8"/>
    <w:rsid w:val="004B06B7"/>
    <w:rsid w:val="004B0926"/>
    <w:rsid w:val="004B0A58"/>
    <w:rsid w:val="004B0C10"/>
    <w:rsid w:val="004B1532"/>
    <w:rsid w:val="004B2C5D"/>
    <w:rsid w:val="004B3D92"/>
    <w:rsid w:val="004B3E20"/>
    <w:rsid w:val="004B53CC"/>
    <w:rsid w:val="004B54B6"/>
    <w:rsid w:val="004B55C7"/>
    <w:rsid w:val="004B5AAF"/>
    <w:rsid w:val="004B62E1"/>
    <w:rsid w:val="004B6342"/>
    <w:rsid w:val="004B729A"/>
    <w:rsid w:val="004C0580"/>
    <w:rsid w:val="004C0DF6"/>
    <w:rsid w:val="004C1883"/>
    <w:rsid w:val="004C20EB"/>
    <w:rsid w:val="004C2CA9"/>
    <w:rsid w:val="004C2FB7"/>
    <w:rsid w:val="004C3310"/>
    <w:rsid w:val="004C3979"/>
    <w:rsid w:val="004C44DD"/>
    <w:rsid w:val="004C47E3"/>
    <w:rsid w:val="004C486C"/>
    <w:rsid w:val="004C52B8"/>
    <w:rsid w:val="004C5C56"/>
    <w:rsid w:val="004C5D0A"/>
    <w:rsid w:val="004C5EC6"/>
    <w:rsid w:val="004C6F51"/>
    <w:rsid w:val="004C7112"/>
    <w:rsid w:val="004C755F"/>
    <w:rsid w:val="004D010D"/>
    <w:rsid w:val="004D01CD"/>
    <w:rsid w:val="004D05D5"/>
    <w:rsid w:val="004D080F"/>
    <w:rsid w:val="004D08B4"/>
    <w:rsid w:val="004D2164"/>
    <w:rsid w:val="004D237A"/>
    <w:rsid w:val="004D2AD0"/>
    <w:rsid w:val="004D2EE9"/>
    <w:rsid w:val="004D31D0"/>
    <w:rsid w:val="004D4567"/>
    <w:rsid w:val="004D499C"/>
    <w:rsid w:val="004D5217"/>
    <w:rsid w:val="004D5B0A"/>
    <w:rsid w:val="004D5E76"/>
    <w:rsid w:val="004D6A41"/>
    <w:rsid w:val="004D7354"/>
    <w:rsid w:val="004E0696"/>
    <w:rsid w:val="004E0778"/>
    <w:rsid w:val="004E0E5D"/>
    <w:rsid w:val="004E1D3B"/>
    <w:rsid w:val="004E38BF"/>
    <w:rsid w:val="004E3C67"/>
    <w:rsid w:val="004E3F13"/>
    <w:rsid w:val="004E42F7"/>
    <w:rsid w:val="004E5358"/>
    <w:rsid w:val="004E65E7"/>
    <w:rsid w:val="004E667E"/>
    <w:rsid w:val="004E671F"/>
    <w:rsid w:val="004E68F0"/>
    <w:rsid w:val="004E6E74"/>
    <w:rsid w:val="004E799D"/>
    <w:rsid w:val="004F03B1"/>
    <w:rsid w:val="004F0B19"/>
    <w:rsid w:val="004F15AA"/>
    <w:rsid w:val="004F1D37"/>
    <w:rsid w:val="004F1E05"/>
    <w:rsid w:val="004F23C9"/>
    <w:rsid w:val="004F28DF"/>
    <w:rsid w:val="004F2B38"/>
    <w:rsid w:val="004F2FE4"/>
    <w:rsid w:val="004F422A"/>
    <w:rsid w:val="004F45FD"/>
    <w:rsid w:val="004F4E35"/>
    <w:rsid w:val="004F581B"/>
    <w:rsid w:val="004F58F8"/>
    <w:rsid w:val="004F5E6E"/>
    <w:rsid w:val="004F63F2"/>
    <w:rsid w:val="004F6653"/>
    <w:rsid w:val="004F682A"/>
    <w:rsid w:val="004F6ACE"/>
    <w:rsid w:val="004F6CE5"/>
    <w:rsid w:val="004F7002"/>
    <w:rsid w:val="00500AAE"/>
    <w:rsid w:val="0050151E"/>
    <w:rsid w:val="00501870"/>
    <w:rsid w:val="00502531"/>
    <w:rsid w:val="00503C7E"/>
    <w:rsid w:val="00503D4F"/>
    <w:rsid w:val="00504244"/>
    <w:rsid w:val="005042B1"/>
    <w:rsid w:val="00504454"/>
    <w:rsid w:val="00504729"/>
    <w:rsid w:val="00504CC7"/>
    <w:rsid w:val="005055FB"/>
    <w:rsid w:val="005062BF"/>
    <w:rsid w:val="00506796"/>
    <w:rsid w:val="00507112"/>
    <w:rsid w:val="00507268"/>
    <w:rsid w:val="00507AE8"/>
    <w:rsid w:val="00511B8E"/>
    <w:rsid w:val="005123C9"/>
    <w:rsid w:val="005139EC"/>
    <w:rsid w:val="00513C14"/>
    <w:rsid w:val="00513C6B"/>
    <w:rsid w:val="00513D81"/>
    <w:rsid w:val="0051591D"/>
    <w:rsid w:val="00515C45"/>
    <w:rsid w:val="00515D80"/>
    <w:rsid w:val="00515FD8"/>
    <w:rsid w:val="00516B59"/>
    <w:rsid w:val="00517763"/>
    <w:rsid w:val="005177D6"/>
    <w:rsid w:val="005179A9"/>
    <w:rsid w:val="00520EF1"/>
    <w:rsid w:val="00521AF7"/>
    <w:rsid w:val="00521B35"/>
    <w:rsid w:val="005225D3"/>
    <w:rsid w:val="00523ADD"/>
    <w:rsid w:val="00523D1A"/>
    <w:rsid w:val="00523D23"/>
    <w:rsid w:val="00525AB5"/>
    <w:rsid w:val="00525AFA"/>
    <w:rsid w:val="00525E03"/>
    <w:rsid w:val="00525F4A"/>
    <w:rsid w:val="00527699"/>
    <w:rsid w:val="0053019C"/>
    <w:rsid w:val="0053032F"/>
    <w:rsid w:val="00530521"/>
    <w:rsid w:val="0053176D"/>
    <w:rsid w:val="00531921"/>
    <w:rsid w:val="00533721"/>
    <w:rsid w:val="00533FBE"/>
    <w:rsid w:val="005343F4"/>
    <w:rsid w:val="00534A88"/>
    <w:rsid w:val="00534F9B"/>
    <w:rsid w:val="005368DB"/>
    <w:rsid w:val="005369C0"/>
    <w:rsid w:val="00536CBA"/>
    <w:rsid w:val="00536FBB"/>
    <w:rsid w:val="00537B7F"/>
    <w:rsid w:val="00541112"/>
    <w:rsid w:val="00541C3D"/>
    <w:rsid w:val="00541EED"/>
    <w:rsid w:val="00542F68"/>
    <w:rsid w:val="00544B1E"/>
    <w:rsid w:val="005452C0"/>
    <w:rsid w:val="0054568C"/>
    <w:rsid w:val="005461A0"/>
    <w:rsid w:val="00547415"/>
    <w:rsid w:val="0054761C"/>
    <w:rsid w:val="0054777A"/>
    <w:rsid w:val="0055058B"/>
    <w:rsid w:val="00550E72"/>
    <w:rsid w:val="0055119A"/>
    <w:rsid w:val="00551B3F"/>
    <w:rsid w:val="0055322F"/>
    <w:rsid w:val="00554054"/>
    <w:rsid w:val="0055458B"/>
    <w:rsid w:val="005550B4"/>
    <w:rsid w:val="0055514A"/>
    <w:rsid w:val="00556064"/>
    <w:rsid w:val="00556899"/>
    <w:rsid w:val="00557DB1"/>
    <w:rsid w:val="00560219"/>
    <w:rsid w:val="00562BEB"/>
    <w:rsid w:val="00562EF5"/>
    <w:rsid w:val="0056462C"/>
    <w:rsid w:val="00564787"/>
    <w:rsid w:val="00564F11"/>
    <w:rsid w:val="005676B0"/>
    <w:rsid w:val="00567886"/>
    <w:rsid w:val="0057018C"/>
    <w:rsid w:val="00570BD8"/>
    <w:rsid w:val="00572142"/>
    <w:rsid w:val="00572CFE"/>
    <w:rsid w:val="00572E7D"/>
    <w:rsid w:val="005739E3"/>
    <w:rsid w:val="0057550E"/>
    <w:rsid w:val="00575533"/>
    <w:rsid w:val="00575836"/>
    <w:rsid w:val="00576E2E"/>
    <w:rsid w:val="00580E00"/>
    <w:rsid w:val="00580E57"/>
    <w:rsid w:val="00581481"/>
    <w:rsid w:val="005815E9"/>
    <w:rsid w:val="005822FD"/>
    <w:rsid w:val="00582592"/>
    <w:rsid w:val="00582A85"/>
    <w:rsid w:val="005839CC"/>
    <w:rsid w:val="00583A59"/>
    <w:rsid w:val="005843C5"/>
    <w:rsid w:val="005843D7"/>
    <w:rsid w:val="00586963"/>
    <w:rsid w:val="00586D41"/>
    <w:rsid w:val="005872B7"/>
    <w:rsid w:val="005878C5"/>
    <w:rsid w:val="005900FA"/>
    <w:rsid w:val="00590107"/>
    <w:rsid w:val="0059092D"/>
    <w:rsid w:val="005910E3"/>
    <w:rsid w:val="005934FF"/>
    <w:rsid w:val="00593801"/>
    <w:rsid w:val="00595051"/>
    <w:rsid w:val="00596903"/>
    <w:rsid w:val="00597AFC"/>
    <w:rsid w:val="00597D6A"/>
    <w:rsid w:val="005A14C3"/>
    <w:rsid w:val="005A19EF"/>
    <w:rsid w:val="005A342C"/>
    <w:rsid w:val="005A3AD1"/>
    <w:rsid w:val="005A3C9C"/>
    <w:rsid w:val="005A4043"/>
    <w:rsid w:val="005A406E"/>
    <w:rsid w:val="005A4371"/>
    <w:rsid w:val="005A43D2"/>
    <w:rsid w:val="005A45B4"/>
    <w:rsid w:val="005A4D44"/>
    <w:rsid w:val="005A4F8C"/>
    <w:rsid w:val="005A5139"/>
    <w:rsid w:val="005A564A"/>
    <w:rsid w:val="005A67B2"/>
    <w:rsid w:val="005A6953"/>
    <w:rsid w:val="005A69A6"/>
    <w:rsid w:val="005A6A14"/>
    <w:rsid w:val="005A72F5"/>
    <w:rsid w:val="005A7D2D"/>
    <w:rsid w:val="005B02EC"/>
    <w:rsid w:val="005B04FE"/>
    <w:rsid w:val="005B216B"/>
    <w:rsid w:val="005B247A"/>
    <w:rsid w:val="005B273A"/>
    <w:rsid w:val="005B3628"/>
    <w:rsid w:val="005B4817"/>
    <w:rsid w:val="005B4D97"/>
    <w:rsid w:val="005B56A9"/>
    <w:rsid w:val="005B57D6"/>
    <w:rsid w:val="005B650C"/>
    <w:rsid w:val="005B70AA"/>
    <w:rsid w:val="005C0724"/>
    <w:rsid w:val="005C0F2E"/>
    <w:rsid w:val="005C164A"/>
    <w:rsid w:val="005C2197"/>
    <w:rsid w:val="005C2567"/>
    <w:rsid w:val="005C3A2E"/>
    <w:rsid w:val="005C3E4D"/>
    <w:rsid w:val="005C490D"/>
    <w:rsid w:val="005C6475"/>
    <w:rsid w:val="005C75D8"/>
    <w:rsid w:val="005C79E1"/>
    <w:rsid w:val="005D156C"/>
    <w:rsid w:val="005D1D9E"/>
    <w:rsid w:val="005D3075"/>
    <w:rsid w:val="005D325E"/>
    <w:rsid w:val="005D4F5F"/>
    <w:rsid w:val="005D6694"/>
    <w:rsid w:val="005D66EE"/>
    <w:rsid w:val="005D6CCB"/>
    <w:rsid w:val="005D6D28"/>
    <w:rsid w:val="005D6D5F"/>
    <w:rsid w:val="005D74C9"/>
    <w:rsid w:val="005D771D"/>
    <w:rsid w:val="005D7BCD"/>
    <w:rsid w:val="005E0989"/>
    <w:rsid w:val="005E0A75"/>
    <w:rsid w:val="005E1130"/>
    <w:rsid w:val="005E1452"/>
    <w:rsid w:val="005E2120"/>
    <w:rsid w:val="005E2894"/>
    <w:rsid w:val="005E2920"/>
    <w:rsid w:val="005E3A94"/>
    <w:rsid w:val="005E49D8"/>
    <w:rsid w:val="005E4DFA"/>
    <w:rsid w:val="005F06F1"/>
    <w:rsid w:val="005F1097"/>
    <w:rsid w:val="005F24F3"/>
    <w:rsid w:val="005F256A"/>
    <w:rsid w:val="005F2734"/>
    <w:rsid w:val="005F2AF2"/>
    <w:rsid w:val="005F3E0F"/>
    <w:rsid w:val="005F3F2B"/>
    <w:rsid w:val="005F402B"/>
    <w:rsid w:val="005F41E2"/>
    <w:rsid w:val="005F43D6"/>
    <w:rsid w:val="005F46B9"/>
    <w:rsid w:val="005F49CA"/>
    <w:rsid w:val="005F5267"/>
    <w:rsid w:val="005F5B02"/>
    <w:rsid w:val="005F6B91"/>
    <w:rsid w:val="005F6FD4"/>
    <w:rsid w:val="005F7057"/>
    <w:rsid w:val="005F759C"/>
    <w:rsid w:val="00601145"/>
    <w:rsid w:val="0060176B"/>
    <w:rsid w:val="00601855"/>
    <w:rsid w:val="00602C49"/>
    <w:rsid w:val="00603056"/>
    <w:rsid w:val="00603574"/>
    <w:rsid w:val="00603631"/>
    <w:rsid w:val="00603C4C"/>
    <w:rsid w:val="0060435A"/>
    <w:rsid w:val="00604CCF"/>
    <w:rsid w:val="00606BEA"/>
    <w:rsid w:val="00607046"/>
    <w:rsid w:val="00607D24"/>
    <w:rsid w:val="0061058A"/>
    <w:rsid w:val="00610DB3"/>
    <w:rsid w:val="00611A54"/>
    <w:rsid w:val="00611A5F"/>
    <w:rsid w:val="00611ABE"/>
    <w:rsid w:val="00612158"/>
    <w:rsid w:val="0061274F"/>
    <w:rsid w:val="00613890"/>
    <w:rsid w:val="0061484A"/>
    <w:rsid w:val="00614CB0"/>
    <w:rsid w:val="00614EFA"/>
    <w:rsid w:val="00615790"/>
    <w:rsid w:val="00615AE3"/>
    <w:rsid w:val="00615D01"/>
    <w:rsid w:val="00615F93"/>
    <w:rsid w:val="0061633F"/>
    <w:rsid w:val="00616E37"/>
    <w:rsid w:val="006171F5"/>
    <w:rsid w:val="00617A71"/>
    <w:rsid w:val="006201C7"/>
    <w:rsid w:val="00620387"/>
    <w:rsid w:val="006212BE"/>
    <w:rsid w:val="0062138B"/>
    <w:rsid w:val="006220CD"/>
    <w:rsid w:val="00622A19"/>
    <w:rsid w:val="00622BD9"/>
    <w:rsid w:val="00623ACA"/>
    <w:rsid w:val="006253AB"/>
    <w:rsid w:val="00625BAE"/>
    <w:rsid w:val="0062622D"/>
    <w:rsid w:val="00626296"/>
    <w:rsid w:val="006269D2"/>
    <w:rsid w:val="00626AEF"/>
    <w:rsid w:val="00626F5B"/>
    <w:rsid w:val="00630145"/>
    <w:rsid w:val="00630A9A"/>
    <w:rsid w:val="00631346"/>
    <w:rsid w:val="0063252E"/>
    <w:rsid w:val="0063365B"/>
    <w:rsid w:val="00633BF9"/>
    <w:rsid w:val="00633FE1"/>
    <w:rsid w:val="006344BE"/>
    <w:rsid w:val="00634821"/>
    <w:rsid w:val="00634C84"/>
    <w:rsid w:val="00637935"/>
    <w:rsid w:val="006407A3"/>
    <w:rsid w:val="00641112"/>
    <w:rsid w:val="00641421"/>
    <w:rsid w:val="00641AFD"/>
    <w:rsid w:val="00642922"/>
    <w:rsid w:val="00643070"/>
    <w:rsid w:val="00643427"/>
    <w:rsid w:val="00644EB5"/>
    <w:rsid w:val="0064596C"/>
    <w:rsid w:val="00647D1A"/>
    <w:rsid w:val="006502D5"/>
    <w:rsid w:val="006509A3"/>
    <w:rsid w:val="00651975"/>
    <w:rsid w:val="006525EB"/>
    <w:rsid w:val="006529BF"/>
    <w:rsid w:val="00652A5C"/>
    <w:rsid w:val="00652BAA"/>
    <w:rsid w:val="00654A75"/>
    <w:rsid w:val="00654ADB"/>
    <w:rsid w:val="00655967"/>
    <w:rsid w:val="00655D4F"/>
    <w:rsid w:val="00656297"/>
    <w:rsid w:val="00657DC4"/>
    <w:rsid w:val="0066153A"/>
    <w:rsid w:val="00661BCA"/>
    <w:rsid w:val="0066211C"/>
    <w:rsid w:val="00662F00"/>
    <w:rsid w:val="00662F38"/>
    <w:rsid w:val="0066319E"/>
    <w:rsid w:val="006638C9"/>
    <w:rsid w:val="006649E3"/>
    <w:rsid w:val="00665DF2"/>
    <w:rsid w:val="00665E68"/>
    <w:rsid w:val="00665F74"/>
    <w:rsid w:val="00666094"/>
    <w:rsid w:val="006668BA"/>
    <w:rsid w:val="006669EB"/>
    <w:rsid w:val="00670865"/>
    <w:rsid w:val="006709AD"/>
    <w:rsid w:val="00671CD9"/>
    <w:rsid w:val="0067377E"/>
    <w:rsid w:val="00673B30"/>
    <w:rsid w:val="00673D7F"/>
    <w:rsid w:val="00673DD9"/>
    <w:rsid w:val="0067442E"/>
    <w:rsid w:val="0067444D"/>
    <w:rsid w:val="0067500C"/>
    <w:rsid w:val="006754BA"/>
    <w:rsid w:val="006764D9"/>
    <w:rsid w:val="00676E2B"/>
    <w:rsid w:val="00676F3D"/>
    <w:rsid w:val="00677602"/>
    <w:rsid w:val="0067777C"/>
    <w:rsid w:val="00677911"/>
    <w:rsid w:val="00677CB9"/>
    <w:rsid w:val="00680228"/>
    <w:rsid w:val="00681264"/>
    <w:rsid w:val="0068128A"/>
    <w:rsid w:val="006814F5"/>
    <w:rsid w:val="00681605"/>
    <w:rsid w:val="00682535"/>
    <w:rsid w:val="00682B2A"/>
    <w:rsid w:val="00682C55"/>
    <w:rsid w:val="00684113"/>
    <w:rsid w:val="006844FB"/>
    <w:rsid w:val="00684A51"/>
    <w:rsid w:val="00685667"/>
    <w:rsid w:val="00686FF8"/>
    <w:rsid w:val="00687EAA"/>
    <w:rsid w:val="006902C7"/>
    <w:rsid w:val="00690628"/>
    <w:rsid w:val="00690788"/>
    <w:rsid w:val="006910B1"/>
    <w:rsid w:val="006925C4"/>
    <w:rsid w:val="006931C7"/>
    <w:rsid w:val="00693542"/>
    <w:rsid w:val="00693623"/>
    <w:rsid w:val="00694BD3"/>
    <w:rsid w:val="00694DD9"/>
    <w:rsid w:val="00694E11"/>
    <w:rsid w:val="006958F5"/>
    <w:rsid w:val="00695A8E"/>
    <w:rsid w:val="0069639C"/>
    <w:rsid w:val="006A0AAA"/>
    <w:rsid w:val="006A0C0D"/>
    <w:rsid w:val="006A12CF"/>
    <w:rsid w:val="006A1E4B"/>
    <w:rsid w:val="006A2321"/>
    <w:rsid w:val="006A3187"/>
    <w:rsid w:val="006A36D8"/>
    <w:rsid w:val="006A390E"/>
    <w:rsid w:val="006A3AD1"/>
    <w:rsid w:val="006A3E18"/>
    <w:rsid w:val="006A3E31"/>
    <w:rsid w:val="006A41EF"/>
    <w:rsid w:val="006A41F5"/>
    <w:rsid w:val="006A47E4"/>
    <w:rsid w:val="006A5884"/>
    <w:rsid w:val="006A63D1"/>
    <w:rsid w:val="006A7590"/>
    <w:rsid w:val="006B125D"/>
    <w:rsid w:val="006B15BF"/>
    <w:rsid w:val="006B21B4"/>
    <w:rsid w:val="006B25B3"/>
    <w:rsid w:val="006B2CDA"/>
    <w:rsid w:val="006B3DF5"/>
    <w:rsid w:val="006B4358"/>
    <w:rsid w:val="006B4942"/>
    <w:rsid w:val="006B5406"/>
    <w:rsid w:val="006B5F38"/>
    <w:rsid w:val="006B609F"/>
    <w:rsid w:val="006B60B6"/>
    <w:rsid w:val="006B65C3"/>
    <w:rsid w:val="006B6669"/>
    <w:rsid w:val="006B66AC"/>
    <w:rsid w:val="006B6A83"/>
    <w:rsid w:val="006B6D0A"/>
    <w:rsid w:val="006B7100"/>
    <w:rsid w:val="006B78AC"/>
    <w:rsid w:val="006B7BA0"/>
    <w:rsid w:val="006B7F13"/>
    <w:rsid w:val="006C1127"/>
    <w:rsid w:val="006C17A3"/>
    <w:rsid w:val="006C4836"/>
    <w:rsid w:val="006C5716"/>
    <w:rsid w:val="006C7170"/>
    <w:rsid w:val="006D36B8"/>
    <w:rsid w:val="006D4565"/>
    <w:rsid w:val="006D536D"/>
    <w:rsid w:val="006D53DE"/>
    <w:rsid w:val="006D541B"/>
    <w:rsid w:val="006D58B9"/>
    <w:rsid w:val="006D5D4E"/>
    <w:rsid w:val="006D617B"/>
    <w:rsid w:val="006D63E1"/>
    <w:rsid w:val="006D69E1"/>
    <w:rsid w:val="006D6A49"/>
    <w:rsid w:val="006D761E"/>
    <w:rsid w:val="006D78DD"/>
    <w:rsid w:val="006E03D0"/>
    <w:rsid w:val="006E0445"/>
    <w:rsid w:val="006E114B"/>
    <w:rsid w:val="006E1476"/>
    <w:rsid w:val="006E5D88"/>
    <w:rsid w:val="006E713A"/>
    <w:rsid w:val="006E71C8"/>
    <w:rsid w:val="006E7246"/>
    <w:rsid w:val="006E73A0"/>
    <w:rsid w:val="006E7CC2"/>
    <w:rsid w:val="006F09D9"/>
    <w:rsid w:val="006F259E"/>
    <w:rsid w:val="006F2981"/>
    <w:rsid w:val="006F2F22"/>
    <w:rsid w:val="006F3381"/>
    <w:rsid w:val="006F36DA"/>
    <w:rsid w:val="006F370A"/>
    <w:rsid w:val="006F3861"/>
    <w:rsid w:val="006F51AD"/>
    <w:rsid w:val="006F550A"/>
    <w:rsid w:val="006F5A3D"/>
    <w:rsid w:val="006F5A5E"/>
    <w:rsid w:val="006F6898"/>
    <w:rsid w:val="006F6959"/>
    <w:rsid w:val="006F6AB5"/>
    <w:rsid w:val="006F7752"/>
    <w:rsid w:val="006F7ABB"/>
    <w:rsid w:val="00701C4F"/>
    <w:rsid w:val="00702639"/>
    <w:rsid w:val="00702BBC"/>
    <w:rsid w:val="00703203"/>
    <w:rsid w:val="0070330E"/>
    <w:rsid w:val="0070376C"/>
    <w:rsid w:val="00704697"/>
    <w:rsid w:val="00704A8D"/>
    <w:rsid w:val="00704AED"/>
    <w:rsid w:val="0070560F"/>
    <w:rsid w:val="007057A9"/>
    <w:rsid w:val="00706985"/>
    <w:rsid w:val="00707112"/>
    <w:rsid w:val="007103BB"/>
    <w:rsid w:val="00712915"/>
    <w:rsid w:val="00713603"/>
    <w:rsid w:val="00713A32"/>
    <w:rsid w:val="007140EB"/>
    <w:rsid w:val="00714E2E"/>
    <w:rsid w:val="00716D52"/>
    <w:rsid w:val="00717973"/>
    <w:rsid w:val="007223CC"/>
    <w:rsid w:val="0072266F"/>
    <w:rsid w:val="0072360D"/>
    <w:rsid w:val="00724A04"/>
    <w:rsid w:val="00726212"/>
    <w:rsid w:val="007266EE"/>
    <w:rsid w:val="00726750"/>
    <w:rsid w:val="00726F3B"/>
    <w:rsid w:val="007276ED"/>
    <w:rsid w:val="007307B0"/>
    <w:rsid w:val="00730819"/>
    <w:rsid w:val="0073192E"/>
    <w:rsid w:val="0073236C"/>
    <w:rsid w:val="007328C4"/>
    <w:rsid w:val="007329A2"/>
    <w:rsid w:val="007334A1"/>
    <w:rsid w:val="00733D2E"/>
    <w:rsid w:val="00734A27"/>
    <w:rsid w:val="007351CB"/>
    <w:rsid w:val="0073537C"/>
    <w:rsid w:val="007353D1"/>
    <w:rsid w:val="007364A6"/>
    <w:rsid w:val="00736685"/>
    <w:rsid w:val="007375BB"/>
    <w:rsid w:val="007409A3"/>
    <w:rsid w:val="00740D1E"/>
    <w:rsid w:val="007410C2"/>
    <w:rsid w:val="00741D67"/>
    <w:rsid w:val="007422F4"/>
    <w:rsid w:val="00742AA1"/>
    <w:rsid w:val="007430F6"/>
    <w:rsid w:val="00743F9A"/>
    <w:rsid w:val="007449FE"/>
    <w:rsid w:val="00744C7E"/>
    <w:rsid w:val="007453C6"/>
    <w:rsid w:val="007455CE"/>
    <w:rsid w:val="0074589B"/>
    <w:rsid w:val="007461BD"/>
    <w:rsid w:val="00746494"/>
    <w:rsid w:val="00746DE0"/>
    <w:rsid w:val="00747F77"/>
    <w:rsid w:val="0075030B"/>
    <w:rsid w:val="00750C32"/>
    <w:rsid w:val="00750C97"/>
    <w:rsid w:val="007517DB"/>
    <w:rsid w:val="00751A9A"/>
    <w:rsid w:val="00752876"/>
    <w:rsid w:val="00752B26"/>
    <w:rsid w:val="00752B4E"/>
    <w:rsid w:val="00752FFD"/>
    <w:rsid w:val="0075532E"/>
    <w:rsid w:val="0075538C"/>
    <w:rsid w:val="00755DF1"/>
    <w:rsid w:val="00757282"/>
    <w:rsid w:val="0075782C"/>
    <w:rsid w:val="00757E6C"/>
    <w:rsid w:val="00760090"/>
    <w:rsid w:val="00762921"/>
    <w:rsid w:val="0076412A"/>
    <w:rsid w:val="00764975"/>
    <w:rsid w:val="00765D62"/>
    <w:rsid w:val="0076605C"/>
    <w:rsid w:val="00767B27"/>
    <w:rsid w:val="00767F76"/>
    <w:rsid w:val="0077036A"/>
    <w:rsid w:val="007704F2"/>
    <w:rsid w:val="00770729"/>
    <w:rsid w:val="0077133D"/>
    <w:rsid w:val="00771A89"/>
    <w:rsid w:val="00773289"/>
    <w:rsid w:val="00773D0A"/>
    <w:rsid w:val="00774C23"/>
    <w:rsid w:val="00774FFA"/>
    <w:rsid w:val="00775B4D"/>
    <w:rsid w:val="007764BF"/>
    <w:rsid w:val="007767BA"/>
    <w:rsid w:val="00777500"/>
    <w:rsid w:val="00780441"/>
    <w:rsid w:val="007812A9"/>
    <w:rsid w:val="00781307"/>
    <w:rsid w:val="00781722"/>
    <w:rsid w:val="00781782"/>
    <w:rsid w:val="00782579"/>
    <w:rsid w:val="007838DE"/>
    <w:rsid w:val="00783AA1"/>
    <w:rsid w:val="00783ECF"/>
    <w:rsid w:val="00783EF1"/>
    <w:rsid w:val="00784F6B"/>
    <w:rsid w:val="00784FB8"/>
    <w:rsid w:val="007852F1"/>
    <w:rsid w:val="007860E3"/>
    <w:rsid w:val="007862B7"/>
    <w:rsid w:val="00786958"/>
    <w:rsid w:val="00786AE9"/>
    <w:rsid w:val="00787BDE"/>
    <w:rsid w:val="00790138"/>
    <w:rsid w:val="00790B2B"/>
    <w:rsid w:val="00790C74"/>
    <w:rsid w:val="00790E90"/>
    <w:rsid w:val="00791021"/>
    <w:rsid w:val="007921C4"/>
    <w:rsid w:val="00792271"/>
    <w:rsid w:val="00792B11"/>
    <w:rsid w:val="00793D4C"/>
    <w:rsid w:val="007944FB"/>
    <w:rsid w:val="00794618"/>
    <w:rsid w:val="00795ADC"/>
    <w:rsid w:val="00796E20"/>
    <w:rsid w:val="007A0300"/>
    <w:rsid w:val="007A0689"/>
    <w:rsid w:val="007A273E"/>
    <w:rsid w:val="007A2BEB"/>
    <w:rsid w:val="007A2F67"/>
    <w:rsid w:val="007A35A0"/>
    <w:rsid w:val="007A3B1A"/>
    <w:rsid w:val="007A4B6A"/>
    <w:rsid w:val="007A640D"/>
    <w:rsid w:val="007A64A4"/>
    <w:rsid w:val="007A6FC5"/>
    <w:rsid w:val="007A744D"/>
    <w:rsid w:val="007A7A50"/>
    <w:rsid w:val="007B0A0D"/>
    <w:rsid w:val="007B0B83"/>
    <w:rsid w:val="007B14A2"/>
    <w:rsid w:val="007B1575"/>
    <w:rsid w:val="007B3030"/>
    <w:rsid w:val="007B3378"/>
    <w:rsid w:val="007B3A1E"/>
    <w:rsid w:val="007B4561"/>
    <w:rsid w:val="007B52CD"/>
    <w:rsid w:val="007B5BCF"/>
    <w:rsid w:val="007B617E"/>
    <w:rsid w:val="007B634C"/>
    <w:rsid w:val="007B6576"/>
    <w:rsid w:val="007B7708"/>
    <w:rsid w:val="007B7D89"/>
    <w:rsid w:val="007C005A"/>
    <w:rsid w:val="007C0D04"/>
    <w:rsid w:val="007C1467"/>
    <w:rsid w:val="007C173D"/>
    <w:rsid w:val="007C1A11"/>
    <w:rsid w:val="007C1A71"/>
    <w:rsid w:val="007C21D6"/>
    <w:rsid w:val="007C2557"/>
    <w:rsid w:val="007C40FE"/>
    <w:rsid w:val="007C43D8"/>
    <w:rsid w:val="007C49BC"/>
    <w:rsid w:val="007C4EF8"/>
    <w:rsid w:val="007C5A50"/>
    <w:rsid w:val="007C5C5B"/>
    <w:rsid w:val="007C6D0C"/>
    <w:rsid w:val="007C6FBD"/>
    <w:rsid w:val="007D10E4"/>
    <w:rsid w:val="007D1189"/>
    <w:rsid w:val="007D1B3B"/>
    <w:rsid w:val="007D28A8"/>
    <w:rsid w:val="007D3FD8"/>
    <w:rsid w:val="007D4D6E"/>
    <w:rsid w:val="007D5030"/>
    <w:rsid w:val="007D5898"/>
    <w:rsid w:val="007D5AA6"/>
    <w:rsid w:val="007D6427"/>
    <w:rsid w:val="007D64C8"/>
    <w:rsid w:val="007D6E5E"/>
    <w:rsid w:val="007D6F18"/>
    <w:rsid w:val="007D7D19"/>
    <w:rsid w:val="007D7ECE"/>
    <w:rsid w:val="007E0385"/>
    <w:rsid w:val="007E0E23"/>
    <w:rsid w:val="007E108C"/>
    <w:rsid w:val="007E1546"/>
    <w:rsid w:val="007E1EDB"/>
    <w:rsid w:val="007E24CE"/>
    <w:rsid w:val="007E32AB"/>
    <w:rsid w:val="007E3348"/>
    <w:rsid w:val="007E3587"/>
    <w:rsid w:val="007E3951"/>
    <w:rsid w:val="007E4E64"/>
    <w:rsid w:val="007E6247"/>
    <w:rsid w:val="007E76D6"/>
    <w:rsid w:val="007E7D5F"/>
    <w:rsid w:val="007F0AA1"/>
    <w:rsid w:val="007F0CC6"/>
    <w:rsid w:val="007F0DD8"/>
    <w:rsid w:val="007F1AD9"/>
    <w:rsid w:val="007F1C4C"/>
    <w:rsid w:val="007F2B31"/>
    <w:rsid w:val="007F3023"/>
    <w:rsid w:val="007F32DA"/>
    <w:rsid w:val="007F3378"/>
    <w:rsid w:val="007F3E32"/>
    <w:rsid w:val="007F452E"/>
    <w:rsid w:val="007F45EC"/>
    <w:rsid w:val="007F5CA2"/>
    <w:rsid w:val="007F6007"/>
    <w:rsid w:val="007F6D32"/>
    <w:rsid w:val="008001BD"/>
    <w:rsid w:val="00800407"/>
    <w:rsid w:val="0080041B"/>
    <w:rsid w:val="008004B1"/>
    <w:rsid w:val="00801EEC"/>
    <w:rsid w:val="00802049"/>
    <w:rsid w:val="008034A5"/>
    <w:rsid w:val="0080366F"/>
    <w:rsid w:val="008041BF"/>
    <w:rsid w:val="00804D33"/>
    <w:rsid w:val="008056F2"/>
    <w:rsid w:val="00805863"/>
    <w:rsid w:val="00805CE0"/>
    <w:rsid w:val="00805D5C"/>
    <w:rsid w:val="00805FAA"/>
    <w:rsid w:val="00807011"/>
    <w:rsid w:val="0080797F"/>
    <w:rsid w:val="00807E4A"/>
    <w:rsid w:val="0081003C"/>
    <w:rsid w:val="0081011E"/>
    <w:rsid w:val="00810DDC"/>
    <w:rsid w:val="00811498"/>
    <w:rsid w:val="00811F8E"/>
    <w:rsid w:val="00812ADD"/>
    <w:rsid w:val="00812D6B"/>
    <w:rsid w:val="008139BC"/>
    <w:rsid w:val="008147F1"/>
    <w:rsid w:val="00815105"/>
    <w:rsid w:val="0081623F"/>
    <w:rsid w:val="00816EFF"/>
    <w:rsid w:val="0081715A"/>
    <w:rsid w:val="00817298"/>
    <w:rsid w:val="008203DC"/>
    <w:rsid w:val="008203E6"/>
    <w:rsid w:val="00820D15"/>
    <w:rsid w:val="00820DAF"/>
    <w:rsid w:val="0082155E"/>
    <w:rsid w:val="00821ACD"/>
    <w:rsid w:val="00821C62"/>
    <w:rsid w:val="00821D24"/>
    <w:rsid w:val="0082291D"/>
    <w:rsid w:val="008254F8"/>
    <w:rsid w:val="00826810"/>
    <w:rsid w:val="008272A4"/>
    <w:rsid w:val="00827C4A"/>
    <w:rsid w:val="008305A9"/>
    <w:rsid w:val="008305BB"/>
    <w:rsid w:val="00830A41"/>
    <w:rsid w:val="00831324"/>
    <w:rsid w:val="008325CA"/>
    <w:rsid w:val="00832A6A"/>
    <w:rsid w:val="008333B4"/>
    <w:rsid w:val="00833911"/>
    <w:rsid w:val="00833A30"/>
    <w:rsid w:val="008342C0"/>
    <w:rsid w:val="00834751"/>
    <w:rsid w:val="00834A72"/>
    <w:rsid w:val="0083583A"/>
    <w:rsid w:val="008358D2"/>
    <w:rsid w:val="00835AE4"/>
    <w:rsid w:val="00835ECD"/>
    <w:rsid w:val="008365F7"/>
    <w:rsid w:val="008368FB"/>
    <w:rsid w:val="00836DA8"/>
    <w:rsid w:val="00837025"/>
    <w:rsid w:val="00837098"/>
    <w:rsid w:val="0083746C"/>
    <w:rsid w:val="00837884"/>
    <w:rsid w:val="00837AF3"/>
    <w:rsid w:val="00840A85"/>
    <w:rsid w:val="0084197C"/>
    <w:rsid w:val="00842CF5"/>
    <w:rsid w:val="0084302F"/>
    <w:rsid w:val="008430C8"/>
    <w:rsid w:val="0084385A"/>
    <w:rsid w:val="008439EF"/>
    <w:rsid w:val="00844D09"/>
    <w:rsid w:val="0084539D"/>
    <w:rsid w:val="008455A6"/>
    <w:rsid w:val="0084651E"/>
    <w:rsid w:val="00846C59"/>
    <w:rsid w:val="008470D1"/>
    <w:rsid w:val="0084719A"/>
    <w:rsid w:val="00847A36"/>
    <w:rsid w:val="008501D1"/>
    <w:rsid w:val="00851C82"/>
    <w:rsid w:val="00852FDC"/>
    <w:rsid w:val="0085368A"/>
    <w:rsid w:val="00853C91"/>
    <w:rsid w:val="0085409D"/>
    <w:rsid w:val="00854700"/>
    <w:rsid w:val="00854717"/>
    <w:rsid w:val="008548DE"/>
    <w:rsid w:val="00854933"/>
    <w:rsid w:val="008567A3"/>
    <w:rsid w:val="00856B52"/>
    <w:rsid w:val="0086004C"/>
    <w:rsid w:val="0086031A"/>
    <w:rsid w:val="00860447"/>
    <w:rsid w:val="0086217D"/>
    <w:rsid w:val="00863BDC"/>
    <w:rsid w:val="00864399"/>
    <w:rsid w:val="008645C1"/>
    <w:rsid w:val="0086484D"/>
    <w:rsid w:val="00865419"/>
    <w:rsid w:val="00865E34"/>
    <w:rsid w:val="00866EC0"/>
    <w:rsid w:val="008674DB"/>
    <w:rsid w:val="00867549"/>
    <w:rsid w:val="00870485"/>
    <w:rsid w:val="008704F7"/>
    <w:rsid w:val="0087060B"/>
    <w:rsid w:val="008713EC"/>
    <w:rsid w:val="00871992"/>
    <w:rsid w:val="00871DD3"/>
    <w:rsid w:val="00872429"/>
    <w:rsid w:val="00873DBA"/>
    <w:rsid w:val="00874A7A"/>
    <w:rsid w:val="00874B55"/>
    <w:rsid w:val="0087510A"/>
    <w:rsid w:val="00875674"/>
    <w:rsid w:val="008758C3"/>
    <w:rsid w:val="00875C0B"/>
    <w:rsid w:val="00875CB7"/>
    <w:rsid w:val="00876A02"/>
    <w:rsid w:val="00877851"/>
    <w:rsid w:val="008779CC"/>
    <w:rsid w:val="00877A4B"/>
    <w:rsid w:val="0087B724"/>
    <w:rsid w:val="00880787"/>
    <w:rsid w:val="008810F3"/>
    <w:rsid w:val="00882E4D"/>
    <w:rsid w:val="0088332F"/>
    <w:rsid w:val="00883A7D"/>
    <w:rsid w:val="00885828"/>
    <w:rsid w:val="008862A0"/>
    <w:rsid w:val="00886517"/>
    <w:rsid w:val="0088658C"/>
    <w:rsid w:val="008905E3"/>
    <w:rsid w:val="00891C62"/>
    <w:rsid w:val="008924A7"/>
    <w:rsid w:val="008926C5"/>
    <w:rsid w:val="00892ED9"/>
    <w:rsid w:val="00893197"/>
    <w:rsid w:val="008936AD"/>
    <w:rsid w:val="00894480"/>
    <w:rsid w:val="00896352"/>
    <w:rsid w:val="0089646D"/>
    <w:rsid w:val="00896D5F"/>
    <w:rsid w:val="00897718"/>
    <w:rsid w:val="00897B71"/>
    <w:rsid w:val="00897F07"/>
    <w:rsid w:val="008A0807"/>
    <w:rsid w:val="008A1DE1"/>
    <w:rsid w:val="008A222D"/>
    <w:rsid w:val="008A2458"/>
    <w:rsid w:val="008A2AFC"/>
    <w:rsid w:val="008A4029"/>
    <w:rsid w:val="008A40AF"/>
    <w:rsid w:val="008A429D"/>
    <w:rsid w:val="008A5884"/>
    <w:rsid w:val="008A65B2"/>
    <w:rsid w:val="008A6A63"/>
    <w:rsid w:val="008A7900"/>
    <w:rsid w:val="008A7B05"/>
    <w:rsid w:val="008A7D45"/>
    <w:rsid w:val="008B041A"/>
    <w:rsid w:val="008B07F8"/>
    <w:rsid w:val="008B0AE7"/>
    <w:rsid w:val="008B0B1E"/>
    <w:rsid w:val="008B0F96"/>
    <w:rsid w:val="008B187A"/>
    <w:rsid w:val="008B1C97"/>
    <w:rsid w:val="008B1E57"/>
    <w:rsid w:val="008B235A"/>
    <w:rsid w:val="008B2A96"/>
    <w:rsid w:val="008B2B87"/>
    <w:rsid w:val="008B36CB"/>
    <w:rsid w:val="008B46B7"/>
    <w:rsid w:val="008B48D6"/>
    <w:rsid w:val="008B53F3"/>
    <w:rsid w:val="008B56D7"/>
    <w:rsid w:val="008B5B96"/>
    <w:rsid w:val="008B6693"/>
    <w:rsid w:val="008B6695"/>
    <w:rsid w:val="008B6FD9"/>
    <w:rsid w:val="008B7994"/>
    <w:rsid w:val="008B7B4E"/>
    <w:rsid w:val="008C0B6F"/>
    <w:rsid w:val="008C0D9D"/>
    <w:rsid w:val="008C2112"/>
    <w:rsid w:val="008C26BE"/>
    <w:rsid w:val="008C2B3C"/>
    <w:rsid w:val="008C365A"/>
    <w:rsid w:val="008C376F"/>
    <w:rsid w:val="008C446C"/>
    <w:rsid w:val="008C4760"/>
    <w:rsid w:val="008C4DF6"/>
    <w:rsid w:val="008C5A09"/>
    <w:rsid w:val="008C6520"/>
    <w:rsid w:val="008C76A9"/>
    <w:rsid w:val="008C7A87"/>
    <w:rsid w:val="008D028D"/>
    <w:rsid w:val="008D0DE7"/>
    <w:rsid w:val="008D1729"/>
    <w:rsid w:val="008D2718"/>
    <w:rsid w:val="008D306B"/>
    <w:rsid w:val="008D336C"/>
    <w:rsid w:val="008D4693"/>
    <w:rsid w:val="008D4FDF"/>
    <w:rsid w:val="008D6923"/>
    <w:rsid w:val="008D696B"/>
    <w:rsid w:val="008D6EF7"/>
    <w:rsid w:val="008D73B6"/>
    <w:rsid w:val="008D794B"/>
    <w:rsid w:val="008D7A31"/>
    <w:rsid w:val="008D7B52"/>
    <w:rsid w:val="008D7BB2"/>
    <w:rsid w:val="008D7ECB"/>
    <w:rsid w:val="008E0F49"/>
    <w:rsid w:val="008E0F8A"/>
    <w:rsid w:val="008E2E7D"/>
    <w:rsid w:val="008E3101"/>
    <w:rsid w:val="008E366A"/>
    <w:rsid w:val="008E3947"/>
    <w:rsid w:val="008E49BD"/>
    <w:rsid w:val="008E64F5"/>
    <w:rsid w:val="008E6CB6"/>
    <w:rsid w:val="008E6FED"/>
    <w:rsid w:val="008E76FF"/>
    <w:rsid w:val="008E7D5C"/>
    <w:rsid w:val="008E7DE8"/>
    <w:rsid w:val="008F0290"/>
    <w:rsid w:val="008F0C46"/>
    <w:rsid w:val="008F0FBF"/>
    <w:rsid w:val="008F1382"/>
    <w:rsid w:val="008F1868"/>
    <w:rsid w:val="008F2081"/>
    <w:rsid w:val="008F223D"/>
    <w:rsid w:val="008F4347"/>
    <w:rsid w:val="008F4637"/>
    <w:rsid w:val="008F55DA"/>
    <w:rsid w:val="008F7FE0"/>
    <w:rsid w:val="009001FA"/>
    <w:rsid w:val="00900857"/>
    <w:rsid w:val="0090132A"/>
    <w:rsid w:val="0090142D"/>
    <w:rsid w:val="00903EAA"/>
    <w:rsid w:val="009045B0"/>
    <w:rsid w:val="009056C0"/>
    <w:rsid w:val="00905EB1"/>
    <w:rsid w:val="00910085"/>
    <w:rsid w:val="009101BE"/>
    <w:rsid w:val="00910397"/>
    <w:rsid w:val="00910692"/>
    <w:rsid w:val="00911424"/>
    <w:rsid w:val="0091157D"/>
    <w:rsid w:val="00912061"/>
    <w:rsid w:val="00912CB0"/>
    <w:rsid w:val="00913EB2"/>
    <w:rsid w:val="009148AF"/>
    <w:rsid w:val="009155F6"/>
    <w:rsid w:val="009162DE"/>
    <w:rsid w:val="0091720C"/>
    <w:rsid w:val="00917F2F"/>
    <w:rsid w:val="0092042C"/>
    <w:rsid w:val="009204D2"/>
    <w:rsid w:val="009224F1"/>
    <w:rsid w:val="00922758"/>
    <w:rsid w:val="00922D75"/>
    <w:rsid w:val="009235F4"/>
    <w:rsid w:val="00923B58"/>
    <w:rsid w:val="0092432D"/>
    <w:rsid w:val="00925466"/>
    <w:rsid w:val="00925561"/>
    <w:rsid w:val="00925DAF"/>
    <w:rsid w:val="00925F7E"/>
    <w:rsid w:val="009260E4"/>
    <w:rsid w:val="0092671D"/>
    <w:rsid w:val="00926EEA"/>
    <w:rsid w:val="00927CE8"/>
    <w:rsid w:val="00927D35"/>
    <w:rsid w:val="00927E67"/>
    <w:rsid w:val="009310A9"/>
    <w:rsid w:val="0093295B"/>
    <w:rsid w:val="00933A54"/>
    <w:rsid w:val="00933C9A"/>
    <w:rsid w:val="00933F57"/>
    <w:rsid w:val="009340FA"/>
    <w:rsid w:val="00934A67"/>
    <w:rsid w:val="00935881"/>
    <w:rsid w:val="00935DE8"/>
    <w:rsid w:val="00935EFA"/>
    <w:rsid w:val="00936491"/>
    <w:rsid w:val="00936D0F"/>
    <w:rsid w:val="00937636"/>
    <w:rsid w:val="00937C8E"/>
    <w:rsid w:val="00940A5D"/>
    <w:rsid w:val="00941B70"/>
    <w:rsid w:val="00941EF9"/>
    <w:rsid w:val="00942C6E"/>
    <w:rsid w:val="00943302"/>
    <w:rsid w:val="009433C2"/>
    <w:rsid w:val="0094426E"/>
    <w:rsid w:val="009447F5"/>
    <w:rsid w:val="00944B33"/>
    <w:rsid w:val="00945B6C"/>
    <w:rsid w:val="00945F4D"/>
    <w:rsid w:val="00946263"/>
    <w:rsid w:val="009467D3"/>
    <w:rsid w:val="0094748B"/>
    <w:rsid w:val="00947CE7"/>
    <w:rsid w:val="009508F4"/>
    <w:rsid w:val="00950B9E"/>
    <w:rsid w:val="00951D7E"/>
    <w:rsid w:val="00951FA0"/>
    <w:rsid w:val="00952069"/>
    <w:rsid w:val="009520ED"/>
    <w:rsid w:val="009522EB"/>
    <w:rsid w:val="009527A6"/>
    <w:rsid w:val="00952C81"/>
    <w:rsid w:val="00954655"/>
    <w:rsid w:val="00954CCE"/>
    <w:rsid w:val="00955273"/>
    <w:rsid w:val="0095737A"/>
    <w:rsid w:val="00957940"/>
    <w:rsid w:val="00957FE6"/>
    <w:rsid w:val="009605EF"/>
    <w:rsid w:val="00961654"/>
    <w:rsid w:val="00961BF4"/>
    <w:rsid w:val="009622ED"/>
    <w:rsid w:val="00962462"/>
    <w:rsid w:val="00962B21"/>
    <w:rsid w:val="00962F21"/>
    <w:rsid w:val="00963293"/>
    <w:rsid w:val="00963FA4"/>
    <w:rsid w:val="009649A3"/>
    <w:rsid w:val="00965A36"/>
    <w:rsid w:val="00966424"/>
    <w:rsid w:val="0096698F"/>
    <w:rsid w:val="00967773"/>
    <w:rsid w:val="00967941"/>
    <w:rsid w:val="00967CE1"/>
    <w:rsid w:val="00967D19"/>
    <w:rsid w:val="00967F69"/>
    <w:rsid w:val="009700FD"/>
    <w:rsid w:val="00970C4A"/>
    <w:rsid w:val="00971E54"/>
    <w:rsid w:val="0097284F"/>
    <w:rsid w:val="009733A7"/>
    <w:rsid w:val="00973C93"/>
    <w:rsid w:val="009742A2"/>
    <w:rsid w:val="0097475E"/>
    <w:rsid w:val="00974C48"/>
    <w:rsid w:val="00974ED4"/>
    <w:rsid w:val="00975279"/>
    <w:rsid w:val="00975D44"/>
    <w:rsid w:val="00975FE3"/>
    <w:rsid w:val="00975FF0"/>
    <w:rsid w:val="0097609A"/>
    <w:rsid w:val="00976A17"/>
    <w:rsid w:val="009773BC"/>
    <w:rsid w:val="0098019A"/>
    <w:rsid w:val="00980991"/>
    <w:rsid w:val="00980EB7"/>
    <w:rsid w:val="0098199A"/>
    <w:rsid w:val="0098276C"/>
    <w:rsid w:val="00982B1F"/>
    <w:rsid w:val="00982CFE"/>
    <w:rsid w:val="009838F4"/>
    <w:rsid w:val="0098407B"/>
    <w:rsid w:val="0098423B"/>
    <w:rsid w:val="00984745"/>
    <w:rsid w:val="00985F39"/>
    <w:rsid w:val="00985FFB"/>
    <w:rsid w:val="009866CB"/>
    <w:rsid w:val="0098699B"/>
    <w:rsid w:val="0098736D"/>
    <w:rsid w:val="00987B11"/>
    <w:rsid w:val="00987FC6"/>
    <w:rsid w:val="009900A4"/>
    <w:rsid w:val="0099033A"/>
    <w:rsid w:val="00990664"/>
    <w:rsid w:val="009907C5"/>
    <w:rsid w:val="00990E42"/>
    <w:rsid w:val="0099132E"/>
    <w:rsid w:val="00992216"/>
    <w:rsid w:val="009926EB"/>
    <w:rsid w:val="00992E32"/>
    <w:rsid w:val="0099541A"/>
    <w:rsid w:val="0099592F"/>
    <w:rsid w:val="0099595B"/>
    <w:rsid w:val="00995A8A"/>
    <w:rsid w:val="009967AD"/>
    <w:rsid w:val="00997377"/>
    <w:rsid w:val="00997C4B"/>
    <w:rsid w:val="009A13CA"/>
    <w:rsid w:val="009A166A"/>
    <w:rsid w:val="009A188B"/>
    <w:rsid w:val="009A1EC1"/>
    <w:rsid w:val="009A28E3"/>
    <w:rsid w:val="009A325D"/>
    <w:rsid w:val="009A330E"/>
    <w:rsid w:val="009A45BB"/>
    <w:rsid w:val="009A5243"/>
    <w:rsid w:val="009A5F6A"/>
    <w:rsid w:val="009A6039"/>
    <w:rsid w:val="009A6FF4"/>
    <w:rsid w:val="009A718B"/>
    <w:rsid w:val="009A74D8"/>
    <w:rsid w:val="009A7628"/>
    <w:rsid w:val="009A7BAA"/>
    <w:rsid w:val="009A7DE8"/>
    <w:rsid w:val="009B07E7"/>
    <w:rsid w:val="009B0DCD"/>
    <w:rsid w:val="009B102D"/>
    <w:rsid w:val="009B1459"/>
    <w:rsid w:val="009B1935"/>
    <w:rsid w:val="009B22BC"/>
    <w:rsid w:val="009B2785"/>
    <w:rsid w:val="009B289C"/>
    <w:rsid w:val="009B2A60"/>
    <w:rsid w:val="009B2CB2"/>
    <w:rsid w:val="009B3312"/>
    <w:rsid w:val="009B3654"/>
    <w:rsid w:val="009B3A89"/>
    <w:rsid w:val="009B3C14"/>
    <w:rsid w:val="009B4850"/>
    <w:rsid w:val="009B4A6C"/>
    <w:rsid w:val="009B6B78"/>
    <w:rsid w:val="009B71C8"/>
    <w:rsid w:val="009B781E"/>
    <w:rsid w:val="009C0C9A"/>
    <w:rsid w:val="009C129F"/>
    <w:rsid w:val="009C1560"/>
    <w:rsid w:val="009C2110"/>
    <w:rsid w:val="009C2410"/>
    <w:rsid w:val="009C2C43"/>
    <w:rsid w:val="009C31C0"/>
    <w:rsid w:val="009C36A3"/>
    <w:rsid w:val="009C3B89"/>
    <w:rsid w:val="009C4361"/>
    <w:rsid w:val="009C43F9"/>
    <w:rsid w:val="009C478D"/>
    <w:rsid w:val="009C4B41"/>
    <w:rsid w:val="009C4FE9"/>
    <w:rsid w:val="009C5409"/>
    <w:rsid w:val="009C5FD7"/>
    <w:rsid w:val="009C6758"/>
    <w:rsid w:val="009C6917"/>
    <w:rsid w:val="009C7942"/>
    <w:rsid w:val="009C7FDF"/>
    <w:rsid w:val="009D0B89"/>
    <w:rsid w:val="009D0D9D"/>
    <w:rsid w:val="009D1137"/>
    <w:rsid w:val="009D2E52"/>
    <w:rsid w:val="009D56B0"/>
    <w:rsid w:val="009D6CE7"/>
    <w:rsid w:val="009D6D19"/>
    <w:rsid w:val="009D7014"/>
    <w:rsid w:val="009D78F0"/>
    <w:rsid w:val="009D7966"/>
    <w:rsid w:val="009E04D1"/>
    <w:rsid w:val="009E0BD3"/>
    <w:rsid w:val="009E0E18"/>
    <w:rsid w:val="009E1E11"/>
    <w:rsid w:val="009E2390"/>
    <w:rsid w:val="009E3048"/>
    <w:rsid w:val="009E4A1A"/>
    <w:rsid w:val="009E4CA5"/>
    <w:rsid w:val="009E6B89"/>
    <w:rsid w:val="009E70F2"/>
    <w:rsid w:val="009E7719"/>
    <w:rsid w:val="009E7B64"/>
    <w:rsid w:val="009F03DE"/>
    <w:rsid w:val="009F0ABE"/>
    <w:rsid w:val="009F10BE"/>
    <w:rsid w:val="009F119E"/>
    <w:rsid w:val="009F13EB"/>
    <w:rsid w:val="009F2B30"/>
    <w:rsid w:val="009F4261"/>
    <w:rsid w:val="009F4C59"/>
    <w:rsid w:val="009F4CA6"/>
    <w:rsid w:val="009F59B9"/>
    <w:rsid w:val="009F6947"/>
    <w:rsid w:val="009F6EC1"/>
    <w:rsid w:val="009F6ED7"/>
    <w:rsid w:val="009F7437"/>
    <w:rsid w:val="009F7755"/>
    <w:rsid w:val="009F7AD5"/>
    <w:rsid w:val="00A02D69"/>
    <w:rsid w:val="00A02FF8"/>
    <w:rsid w:val="00A0371F"/>
    <w:rsid w:val="00A0551E"/>
    <w:rsid w:val="00A059AB"/>
    <w:rsid w:val="00A07965"/>
    <w:rsid w:val="00A10322"/>
    <w:rsid w:val="00A10C9D"/>
    <w:rsid w:val="00A11371"/>
    <w:rsid w:val="00A11BE0"/>
    <w:rsid w:val="00A11EB0"/>
    <w:rsid w:val="00A1241F"/>
    <w:rsid w:val="00A128E3"/>
    <w:rsid w:val="00A12FDF"/>
    <w:rsid w:val="00A13723"/>
    <w:rsid w:val="00A13A3C"/>
    <w:rsid w:val="00A13B45"/>
    <w:rsid w:val="00A144EB"/>
    <w:rsid w:val="00A158D8"/>
    <w:rsid w:val="00A16068"/>
    <w:rsid w:val="00A1648D"/>
    <w:rsid w:val="00A21688"/>
    <w:rsid w:val="00A22047"/>
    <w:rsid w:val="00A22D0F"/>
    <w:rsid w:val="00A230FC"/>
    <w:rsid w:val="00A2384E"/>
    <w:rsid w:val="00A24693"/>
    <w:rsid w:val="00A25A7D"/>
    <w:rsid w:val="00A26B55"/>
    <w:rsid w:val="00A26E25"/>
    <w:rsid w:val="00A30593"/>
    <w:rsid w:val="00A317DB"/>
    <w:rsid w:val="00A31D2A"/>
    <w:rsid w:val="00A31D4C"/>
    <w:rsid w:val="00A31D81"/>
    <w:rsid w:val="00A32E5B"/>
    <w:rsid w:val="00A32FFC"/>
    <w:rsid w:val="00A3324C"/>
    <w:rsid w:val="00A33E4E"/>
    <w:rsid w:val="00A342B1"/>
    <w:rsid w:val="00A35F53"/>
    <w:rsid w:val="00A3680A"/>
    <w:rsid w:val="00A375D5"/>
    <w:rsid w:val="00A4144A"/>
    <w:rsid w:val="00A41CB8"/>
    <w:rsid w:val="00A423C2"/>
    <w:rsid w:val="00A4263A"/>
    <w:rsid w:val="00A42F13"/>
    <w:rsid w:val="00A442C8"/>
    <w:rsid w:val="00A44384"/>
    <w:rsid w:val="00A444BF"/>
    <w:rsid w:val="00A450BA"/>
    <w:rsid w:val="00A45D41"/>
    <w:rsid w:val="00A465E4"/>
    <w:rsid w:val="00A46830"/>
    <w:rsid w:val="00A46A89"/>
    <w:rsid w:val="00A47559"/>
    <w:rsid w:val="00A47A9A"/>
    <w:rsid w:val="00A50122"/>
    <w:rsid w:val="00A5048D"/>
    <w:rsid w:val="00A50795"/>
    <w:rsid w:val="00A51B7D"/>
    <w:rsid w:val="00A5246B"/>
    <w:rsid w:val="00A53955"/>
    <w:rsid w:val="00A53F8F"/>
    <w:rsid w:val="00A555E5"/>
    <w:rsid w:val="00A56694"/>
    <w:rsid w:val="00A5692D"/>
    <w:rsid w:val="00A579D3"/>
    <w:rsid w:val="00A609D8"/>
    <w:rsid w:val="00A60DBD"/>
    <w:rsid w:val="00A611C0"/>
    <w:rsid w:val="00A622EB"/>
    <w:rsid w:val="00A64025"/>
    <w:rsid w:val="00A641ED"/>
    <w:rsid w:val="00A6462E"/>
    <w:rsid w:val="00A650F0"/>
    <w:rsid w:val="00A651B7"/>
    <w:rsid w:val="00A6597F"/>
    <w:rsid w:val="00A6657E"/>
    <w:rsid w:val="00A66687"/>
    <w:rsid w:val="00A66AC6"/>
    <w:rsid w:val="00A674F8"/>
    <w:rsid w:val="00A67659"/>
    <w:rsid w:val="00A677A1"/>
    <w:rsid w:val="00A67858"/>
    <w:rsid w:val="00A67875"/>
    <w:rsid w:val="00A67A94"/>
    <w:rsid w:val="00A700B1"/>
    <w:rsid w:val="00A703F0"/>
    <w:rsid w:val="00A7050C"/>
    <w:rsid w:val="00A70814"/>
    <w:rsid w:val="00A70DAD"/>
    <w:rsid w:val="00A71BFB"/>
    <w:rsid w:val="00A71C8C"/>
    <w:rsid w:val="00A7428C"/>
    <w:rsid w:val="00A74B06"/>
    <w:rsid w:val="00A755FF"/>
    <w:rsid w:val="00A764F7"/>
    <w:rsid w:val="00A76A43"/>
    <w:rsid w:val="00A77BFE"/>
    <w:rsid w:val="00A77D9E"/>
    <w:rsid w:val="00A80D92"/>
    <w:rsid w:val="00A810E7"/>
    <w:rsid w:val="00A814FC"/>
    <w:rsid w:val="00A81AEC"/>
    <w:rsid w:val="00A821DB"/>
    <w:rsid w:val="00A82EDD"/>
    <w:rsid w:val="00A82FB3"/>
    <w:rsid w:val="00A834B6"/>
    <w:rsid w:val="00A84A68"/>
    <w:rsid w:val="00A84BB6"/>
    <w:rsid w:val="00A84F1E"/>
    <w:rsid w:val="00A8524C"/>
    <w:rsid w:val="00A86B99"/>
    <w:rsid w:val="00A87350"/>
    <w:rsid w:val="00A900A8"/>
    <w:rsid w:val="00A910A8"/>
    <w:rsid w:val="00A9127E"/>
    <w:rsid w:val="00A915DF"/>
    <w:rsid w:val="00A92601"/>
    <w:rsid w:val="00A93181"/>
    <w:rsid w:val="00A9346E"/>
    <w:rsid w:val="00A9394C"/>
    <w:rsid w:val="00A949F4"/>
    <w:rsid w:val="00A94E93"/>
    <w:rsid w:val="00A9521D"/>
    <w:rsid w:val="00A95636"/>
    <w:rsid w:val="00A95F90"/>
    <w:rsid w:val="00A9604B"/>
    <w:rsid w:val="00A9716D"/>
    <w:rsid w:val="00A97621"/>
    <w:rsid w:val="00A97F60"/>
    <w:rsid w:val="00AA0F37"/>
    <w:rsid w:val="00AA10E1"/>
    <w:rsid w:val="00AA1BDA"/>
    <w:rsid w:val="00AA1C66"/>
    <w:rsid w:val="00AA262E"/>
    <w:rsid w:val="00AA3035"/>
    <w:rsid w:val="00AA3A65"/>
    <w:rsid w:val="00AA3F6E"/>
    <w:rsid w:val="00AA4308"/>
    <w:rsid w:val="00AA5B2E"/>
    <w:rsid w:val="00AA5FFA"/>
    <w:rsid w:val="00AA61F9"/>
    <w:rsid w:val="00AA6246"/>
    <w:rsid w:val="00AA66E2"/>
    <w:rsid w:val="00AA6993"/>
    <w:rsid w:val="00AA73E9"/>
    <w:rsid w:val="00AA7476"/>
    <w:rsid w:val="00AB03E8"/>
    <w:rsid w:val="00AB1141"/>
    <w:rsid w:val="00AB19D0"/>
    <w:rsid w:val="00AB1B6C"/>
    <w:rsid w:val="00AB2D5A"/>
    <w:rsid w:val="00AB326E"/>
    <w:rsid w:val="00AB36E6"/>
    <w:rsid w:val="00AB3E99"/>
    <w:rsid w:val="00AB4709"/>
    <w:rsid w:val="00AB6331"/>
    <w:rsid w:val="00AB70A7"/>
    <w:rsid w:val="00AB77E1"/>
    <w:rsid w:val="00AB7989"/>
    <w:rsid w:val="00AB7DC3"/>
    <w:rsid w:val="00AC00F8"/>
    <w:rsid w:val="00AC039F"/>
    <w:rsid w:val="00AC0E62"/>
    <w:rsid w:val="00AC1D39"/>
    <w:rsid w:val="00AC24FF"/>
    <w:rsid w:val="00AC3BF2"/>
    <w:rsid w:val="00AC4321"/>
    <w:rsid w:val="00AC44F8"/>
    <w:rsid w:val="00AC5665"/>
    <w:rsid w:val="00AC61EF"/>
    <w:rsid w:val="00AC6264"/>
    <w:rsid w:val="00AC634C"/>
    <w:rsid w:val="00AC6C1A"/>
    <w:rsid w:val="00AC7831"/>
    <w:rsid w:val="00AC7F03"/>
    <w:rsid w:val="00AD0882"/>
    <w:rsid w:val="00AD3DDF"/>
    <w:rsid w:val="00AD4A5A"/>
    <w:rsid w:val="00AD53DB"/>
    <w:rsid w:val="00AD5525"/>
    <w:rsid w:val="00AD78DD"/>
    <w:rsid w:val="00AD7A7A"/>
    <w:rsid w:val="00AD7EA5"/>
    <w:rsid w:val="00AE0851"/>
    <w:rsid w:val="00AE0A72"/>
    <w:rsid w:val="00AE1752"/>
    <w:rsid w:val="00AE200E"/>
    <w:rsid w:val="00AE2743"/>
    <w:rsid w:val="00AE2E61"/>
    <w:rsid w:val="00AE3FB4"/>
    <w:rsid w:val="00AE4489"/>
    <w:rsid w:val="00AE54FB"/>
    <w:rsid w:val="00AE56F1"/>
    <w:rsid w:val="00AE5FDD"/>
    <w:rsid w:val="00AE62C8"/>
    <w:rsid w:val="00AE6B14"/>
    <w:rsid w:val="00AE6F0C"/>
    <w:rsid w:val="00AE752B"/>
    <w:rsid w:val="00AE76F9"/>
    <w:rsid w:val="00AF0364"/>
    <w:rsid w:val="00AF117B"/>
    <w:rsid w:val="00AF2AD6"/>
    <w:rsid w:val="00AF30D0"/>
    <w:rsid w:val="00AF4674"/>
    <w:rsid w:val="00AF5124"/>
    <w:rsid w:val="00AF545F"/>
    <w:rsid w:val="00AF6270"/>
    <w:rsid w:val="00AF6516"/>
    <w:rsid w:val="00AF6C14"/>
    <w:rsid w:val="00B001DA"/>
    <w:rsid w:val="00B02059"/>
    <w:rsid w:val="00B022CA"/>
    <w:rsid w:val="00B02380"/>
    <w:rsid w:val="00B02DF9"/>
    <w:rsid w:val="00B03097"/>
    <w:rsid w:val="00B03EA6"/>
    <w:rsid w:val="00B0421C"/>
    <w:rsid w:val="00B0431A"/>
    <w:rsid w:val="00B0455E"/>
    <w:rsid w:val="00B05AE7"/>
    <w:rsid w:val="00B06CCE"/>
    <w:rsid w:val="00B074D7"/>
    <w:rsid w:val="00B07812"/>
    <w:rsid w:val="00B0790E"/>
    <w:rsid w:val="00B109F8"/>
    <w:rsid w:val="00B11F80"/>
    <w:rsid w:val="00B12973"/>
    <w:rsid w:val="00B129D1"/>
    <w:rsid w:val="00B12D51"/>
    <w:rsid w:val="00B14838"/>
    <w:rsid w:val="00B156F1"/>
    <w:rsid w:val="00B1577F"/>
    <w:rsid w:val="00B15964"/>
    <w:rsid w:val="00B16BE3"/>
    <w:rsid w:val="00B172FC"/>
    <w:rsid w:val="00B20B09"/>
    <w:rsid w:val="00B21AA6"/>
    <w:rsid w:val="00B225C7"/>
    <w:rsid w:val="00B2260D"/>
    <w:rsid w:val="00B227D2"/>
    <w:rsid w:val="00B23F03"/>
    <w:rsid w:val="00B2411D"/>
    <w:rsid w:val="00B243A6"/>
    <w:rsid w:val="00B24E45"/>
    <w:rsid w:val="00B2521C"/>
    <w:rsid w:val="00B25B04"/>
    <w:rsid w:val="00B25F33"/>
    <w:rsid w:val="00B2699B"/>
    <w:rsid w:val="00B274C4"/>
    <w:rsid w:val="00B27556"/>
    <w:rsid w:val="00B27931"/>
    <w:rsid w:val="00B27C78"/>
    <w:rsid w:val="00B300CA"/>
    <w:rsid w:val="00B312E9"/>
    <w:rsid w:val="00B316C5"/>
    <w:rsid w:val="00B31ABC"/>
    <w:rsid w:val="00B3223B"/>
    <w:rsid w:val="00B32F1A"/>
    <w:rsid w:val="00B33611"/>
    <w:rsid w:val="00B33A60"/>
    <w:rsid w:val="00B340D9"/>
    <w:rsid w:val="00B34374"/>
    <w:rsid w:val="00B346CB"/>
    <w:rsid w:val="00B34A12"/>
    <w:rsid w:val="00B351A5"/>
    <w:rsid w:val="00B35ED6"/>
    <w:rsid w:val="00B3682F"/>
    <w:rsid w:val="00B37429"/>
    <w:rsid w:val="00B37A41"/>
    <w:rsid w:val="00B401CE"/>
    <w:rsid w:val="00B40273"/>
    <w:rsid w:val="00B40508"/>
    <w:rsid w:val="00B411A6"/>
    <w:rsid w:val="00B41829"/>
    <w:rsid w:val="00B41F12"/>
    <w:rsid w:val="00B42550"/>
    <w:rsid w:val="00B437DB"/>
    <w:rsid w:val="00B43B61"/>
    <w:rsid w:val="00B44B08"/>
    <w:rsid w:val="00B463E9"/>
    <w:rsid w:val="00B46CEF"/>
    <w:rsid w:val="00B47AE0"/>
    <w:rsid w:val="00B47C0F"/>
    <w:rsid w:val="00B5065A"/>
    <w:rsid w:val="00B50E30"/>
    <w:rsid w:val="00B52473"/>
    <w:rsid w:val="00B5394A"/>
    <w:rsid w:val="00B54966"/>
    <w:rsid w:val="00B54BA1"/>
    <w:rsid w:val="00B54CE7"/>
    <w:rsid w:val="00B552A8"/>
    <w:rsid w:val="00B56153"/>
    <w:rsid w:val="00B56AE6"/>
    <w:rsid w:val="00B60435"/>
    <w:rsid w:val="00B60BB4"/>
    <w:rsid w:val="00B61557"/>
    <w:rsid w:val="00B61E3A"/>
    <w:rsid w:val="00B6242F"/>
    <w:rsid w:val="00B62846"/>
    <w:rsid w:val="00B6317F"/>
    <w:rsid w:val="00B636C2"/>
    <w:rsid w:val="00B64554"/>
    <w:rsid w:val="00B64590"/>
    <w:rsid w:val="00B64B97"/>
    <w:rsid w:val="00B64C6E"/>
    <w:rsid w:val="00B65DC5"/>
    <w:rsid w:val="00B66002"/>
    <w:rsid w:val="00B66AA8"/>
    <w:rsid w:val="00B66F7F"/>
    <w:rsid w:val="00B6782D"/>
    <w:rsid w:val="00B70B7B"/>
    <w:rsid w:val="00B71EC3"/>
    <w:rsid w:val="00B72031"/>
    <w:rsid w:val="00B7289B"/>
    <w:rsid w:val="00B7297D"/>
    <w:rsid w:val="00B73175"/>
    <w:rsid w:val="00B7476C"/>
    <w:rsid w:val="00B75940"/>
    <w:rsid w:val="00B75F9F"/>
    <w:rsid w:val="00B7719D"/>
    <w:rsid w:val="00B77F91"/>
    <w:rsid w:val="00B800DE"/>
    <w:rsid w:val="00B813D2"/>
    <w:rsid w:val="00B81F0D"/>
    <w:rsid w:val="00B8265A"/>
    <w:rsid w:val="00B82683"/>
    <w:rsid w:val="00B827A2"/>
    <w:rsid w:val="00B8441D"/>
    <w:rsid w:val="00B849C7"/>
    <w:rsid w:val="00B860DB"/>
    <w:rsid w:val="00B86188"/>
    <w:rsid w:val="00B863AF"/>
    <w:rsid w:val="00B9033A"/>
    <w:rsid w:val="00B9033B"/>
    <w:rsid w:val="00B90F3F"/>
    <w:rsid w:val="00B91246"/>
    <w:rsid w:val="00B9234C"/>
    <w:rsid w:val="00B942A6"/>
    <w:rsid w:val="00B94D60"/>
    <w:rsid w:val="00B9534F"/>
    <w:rsid w:val="00B95487"/>
    <w:rsid w:val="00B96A85"/>
    <w:rsid w:val="00B978A9"/>
    <w:rsid w:val="00BA02B5"/>
    <w:rsid w:val="00BA200C"/>
    <w:rsid w:val="00BA344E"/>
    <w:rsid w:val="00BA382E"/>
    <w:rsid w:val="00BA3CB7"/>
    <w:rsid w:val="00BA450F"/>
    <w:rsid w:val="00BA4BE9"/>
    <w:rsid w:val="00BA5F38"/>
    <w:rsid w:val="00BA69F5"/>
    <w:rsid w:val="00BB0731"/>
    <w:rsid w:val="00BB0F08"/>
    <w:rsid w:val="00BB0F8D"/>
    <w:rsid w:val="00BB12B6"/>
    <w:rsid w:val="00BB140B"/>
    <w:rsid w:val="00BB1616"/>
    <w:rsid w:val="00BB2C0D"/>
    <w:rsid w:val="00BB2E6A"/>
    <w:rsid w:val="00BB4365"/>
    <w:rsid w:val="00BB449B"/>
    <w:rsid w:val="00BB48AE"/>
    <w:rsid w:val="00BB4EC3"/>
    <w:rsid w:val="00BB5682"/>
    <w:rsid w:val="00BB6418"/>
    <w:rsid w:val="00BB68B0"/>
    <w:rsid w:val="00BB753C"/>
    <w:rsid w:val="00BB7934"/>
    <w:rsid w:val="00BB7A3C"/>
    <w:rsid w:val="00BC0846"/>
    <w:rsid w:val="00BC0C04"/>
    <w:rsid w:val="00BC1BA2"/>
    <w:rsid w:val="00BC1EA0"/>
    <w:rsid w:val="00BC1F69"/>
    <w:rsid w:val="00BC3543"/>
    <w:rsid w:val="00BC394A"/>
    <w:rsid w:val="00BC3D00"/>
    <w:rsid w:val="00BC44EF"/>
    <w:rsid w:val="00BC4D71"/>
    <w:rsid w:val="00BC5E5C"/>
    <w:rsid w:val="00BC5F2D"/>
    <w:rsid w:val="00BC6086"/>
    <w:rsid w:val="00BC7574"/>
    <w:rsid w:val="00BC7CE0"/>
    <w:rsid w:val="00BD06B7"/>
    <w:rsid w:val="00BD0AD6"/>
    <w:rsid w:val="00BD3398"/>
    <w:rsid w:val="00BD3B6A"/>
    <w:rsid w:val="00BD3FAD"/>
    <w:rsid w:val="00BD6B8B"/>
    <w:rsid w:val="00BD6F8B"/>
    <w:rsid w:val="00BD7F3C"/>
    <w:rsid w:val="00BE010E"/>
    <w:rsid w:val="00BE1075"/>
    <w:rsid w:val="00BE158B"/>
    <w:rsid w:val="00BE19D4"/>
    <w:rsid w:val="00BE1ED7"/>
    <w:rsid w:val="00BE2812"/>
    <w:rsid w:val="00BE3467"/>
    <w:rsid w:val="00BE36E4"/>
    <w:rsid w:val="00BE3A8C"/>
    <w:rsid w:val="00BE4DCE"/>
    <w:rsid w:val="00BE5AA0"/>
    <w:rsid w:val="00BE672F"/>
    <w:rsid w:val="00BE6AD2"/>
    <w:rsid w:val="00BE6D2C"/>
    <w:rsid w:val="00BE6F55"/>
    <w:rsid w:val="00BE79AB"/>
    <w:rsid w:val="00BF0EB0"/>
    <w:rsid w:val="00BF112B"/>
    <w:rsid w:val="00BF1CED"/>
    <w:rsid w:val="00BF22E7"/>
    <w:rsid w:val="00BF2EB6"/>
    <w:rsid w:val="00BF3D01"/>
    <w:rsid w:val="00BF3F5F"/>
    <w:rsid w:val="00BF4379"/>
    <w:rsid w:val="00BF4E14"/>
    <w:rsid w:val="00BF5292"/>
    <w:rsid w:val="00BF5CBE"/>
    <w:rsid w:val="00BF6B7D"/>
    <w:rsid w:val="00BF70C9"/>
    <w:rsid w:val="00BF745F"/>
    <w:rsid w:val="00BF773C"/>
    <w:rsid w:val="00C00A24"/>
    <w:rsid w:val="00C00F4A"/>
    <w:rsid w:val="00C00F7D"/>
    <w:rsid w:val="00C0108E"/>
    <w:rsid w:val="00C0113A"/>
    <w:rsid w:val="00C0116C"/>
    <w:rsid w:val="00C01272"/>
    <w:rsid w:val="00C018CF"/>
    <w:rsid w:val="00C03566"/>
    <w:rsid w:val="00C0398B"/>
    <w:rsid w:val="00C03B54"/>
    <w:rsid w:val="00C05D7C"/>
    <w:rsid w:val="00C05DB8"/>
    <w:rsid w:val="00C06AC4"/>
    <w:rsid w:val="00C06BE4"/>
    <w:rsid w:val="00C0712F"/>
    <w:rsid w:val="00C07987"/>
    <w:rsid w:val="00C07B5F"/>
    <w:rsid w:val="00C11970"/>
    <w:rsid w:val="00C11BA1"/>
    <w:rsid w:val="00C11FF3"/>
    <w:rsid w:val="00C12421"/>
    <w:rsid w:val="00C12E58"/>
    <w:rsid w:val="00C13736"/>
    <w:rsid w:val="00C1552D"/>
    <w:rsid w:val="00C15600"/>
    <w:rsid w:val="00C15658"/>
    <w:rsid w:val="00C15EC5"/>
    <w:rsid w:val="00C167D0"/>
    <w:rsid w:val="00C16A59"/>
    <w:rsid w:val="00C16BC8"/>
    <w:rsid w:val="00C1743D"/>
    <w:rsid w:val="00C17545"/>
    <w:rsid w:val="00C176F3"/>
    <w:rsid w:val="00C20838"/>
    <w:rsid w:val="00C20A76"/>
    <w:rsid w:val="00C20CEF"/>
    <w:rsid w:val="00C20F0B"/>
    <w:rsid w:val="00C22757"/>
    <w:rsid w:val="00C23F05"/>
    <w:rsid w:val="00C24604"/>
    <w:rsid w:val="00C24B22"/>
    <w:rsid w:val="00C25247"/>
    <w:rsid w:val="00C25A48"/>
    <w:rsid w:val="00C26073"/>
    <w:rsid w:val="00C2608D"/>
    <w:rsid w:val="00C26666"/>
    <w:rsid w:val="00C26A67"/>
    <w:rsid w:val="00C26CE4"/>
    <w:rsid w:val="00C26F59"/>
    <w:rsid w:val="00C27E74"/>
    <w:rsid w:val="00C30C0E"/>
    <w:rsid w:val="00C30DAE"/>
    <w:rsid w:val="00C31651"/>
    <w:rsid w:val="00C322E7"/>
    <w:rsid w:val="00C329B1"/>
    <w:rsid w:val="00C32F4D"/>
    <w:rsid w:val="00C32F4E"/>
    <w:rsid w:val="00C3393A"/>
    <w:rsid w:val="00C339EB"/>
    <w:rsid w:val="00C33EE8"/>
    <w:rsid w:val="00C34279"/>
    <w:rsid w:val="00C345D0"/>
    <w:rsid w:val="00C34645"/>
    <w:rsid w:val="00C34C32"/>
    <w:rsid w:val="00C370F9"/>
    <w:rsid w:val="00C40C62"/>
    <w:rsid w:val="00C40F1E"/>
    <w:rsid w:val="00C4182B"/>
    <w:rsid w:val="00C436E5"/>
    <w:rsid w:val="00C43F84"/>
    <w:rsid w:val="00C44476"/>
    <w:rsid w:val="00C44EC2"/>
    <w:rsid w:val="00C458A7"/>
    <w:rsid w:val="00C46A53"/>
    <w:rsid w:val="00C47A09"/>
    <w:rsid w:val="00C525E3"/>
    <w:rsid w:val="00C53350"/>
    <w:rsid w:val="00C553F9"/>
    <w:rsid w:val="00C5573A"/>
    <w:rsid w:val="00C55E11"/>
    <w:rsid w:val="00C55E6C"/>
    <w:rsid w:val="00C56E34"/>
    <w:rsid w:val="00C573E6"/>
    <w:rsid w:val="00C605A8"/>
    <w:rsid w:val="00C608C6"/>
    <w:rsid w:val="00C60CEF"/>
    <w:rsid w:val="00C6127E"/>
    <w:rsid w:val="00C61DF2"/>
    <w:rsid w:val="00C61FA0"/>
    <w:rsid w:val="00C62844"/>
    <w:rsid w:val="00C638AF"/>
    <w:rsid w:val="00C64493"/>
    <w:rsid w:val="00C64500"/>
    <w:rsid w:val="00C6484C"/>
    <w:rsid w:val="00C64D76"/>
    <w:rsid w:val="00C65CDB"/>
    <w:rsid w:val="00C65FEE"/>
    <w:rsid w:val="00C66BED"/>
    <w:rsid w:val="00C66C8C"/>
    <w:rsid w:val="00C66E0C"/>
    <w:rsid w:val="00C7065E"/>
    <w:rsid w:val="00C71208"/>
    <w:rsid w:val="00C73A23"/>
    <w:rsid w:val="00C73A87"/>
    <w:rsid w:val="00C73BBB"/>
    <w:rsid w:val="00C73BF6"/>
    <w:rsid w:val="00C73FB3"/>
    <w:rsid w:val="00C74294"/>
    <w:rsid w:val="00C749AD"/>
    <w:rsid w:val="00C74BAF"/>
    <w:rsid w:val="00C758E8"/>
    <w:rsid w:val="00C75C8C"/>
    <w:rsid w:val="00C76B58"/>
    <w:rsid w:val="00C7703D"/>
    <w:rsid w:val="00C77B3C"/>
    <w:rsid w:val="00C80DCC"/>
    <w:rsid w:val="00C816F1"/>
    <w:rsid w:val="00C81C09"/>
    <w:rsid w:val="00C8423E"/>
    <w:rsid w:val="00C842EE"/>
    <w:rsid w:val="00C848C0"/>
    <w:rsid w:val="00C84E3A"/>
    <w:rsid w:val="00C84FE8"/>
    <w:rsid w:val="00C85611"/>
    <w:rsid w:val="00C86A93"/>
    <w:rsid w:val="00C86EDF"/>
    <w:rsid w:val="00C903EE"/>
    <w:rsid w:val="00C918BE"/>
    <w:rsid w:val="00C91C81"/>
    <w:rsid w:val="00C91D30"/>
    <w:rsid w:val="00C92881"/>
    <w:rsid w:val="00C92C35"/>
    <w:rsid w:val="00C92C64"/>
    <w:rsid w:val="00C93ADF"/>
    <w:rsid w:val="00C93C89"/>
    <w:rsid w:val="00C94742"/>
    <w:rsid w:val="00C949AD"/>
    <w:rsid w:val="00C94B1B"/>
    <w:rsid w:val="00C9577B"/>
    <w:rsid w:val="00C9628C"/>
    <w:rsid w:val="00C96679"/>
    <w:rsid w:val="00C96795"/>
    <w:rsid w:val="00C96FF4"/>
    <w:rsid w:val="00C972C2"/>
    <w:rsid w:val="00C974BB"/>
    <w:rsid w:val="00CA043F"/>
    <w:rsid w:val="00CA1BA7"/>
    <w:rsid w:val="00CA1D5C"/>
    <w:rsid w:val="00CA20ED"/>
    <w:rsid w:val="00CA21BE"/>
    <w:rsid w:val="00CA25F5"/>
    <w:rsid w:val="00CA2BD7"/>
    <w:rsid w:val="00CA3D84"/>
    <w:rsid w:val="00CA5B50"/>
    <w:rsid w:val="00CA5D3A"/>
    <w:rsid w:val="00CA5D96"/>
    <w:rsid w:val="00CA61DD"/>
    <w:rsid w:val="00CA6762"/>
    <w:rsid w:val="00CA6FAA"/>
    <w:rsid w:val="00CA794B"/>
    <w:rsid w:val="00CA7B7A"/>
    <w:rsid w:val="00CA7BBF"/>
    <w:rsid w:val="00CB030A"/>
    <w:rsid w:val="00CB089F"/>
    <w:rsid w:val="00CB1003"/>
    <w:rsid w:val="00CB12F0"/>
    <w:rsid w:val="00CB161E"/>
    <w:rsid w:val="00CB18A6"/>
    <w:rsid w:val="00CB1B20"/>
    <w:rsid w:val="00CB1E6C"/>
    <w:rsid w:val="00CB2727"/>
    <w:rsid w:val="00CB3214"/>
    <w:rsid w:val="00CB34C6"/>
    <w:rsid w:val="00CB3D8F"/>
    <w:rsid w:val="00CB4B83"/>
    <w:rsid w:val="00CB603A"/>
    <w:rsid w:val="00CB6EEF"/>
    <w:rsid w:val="00CB73F1"/>
    <w:rsid w:val="00CB7A49"/>
    <w:rsid w:val="00CC04E8"/>
    <w:rsid w:val="00CC28A0"/>
    <w:rsid w:val="00CC29FB"/>
    <w:rsid w:val="00CC30D2"/>
    <w:rsid w:val="00CC481B"/>
    <w:rsid w:val="00CC4FA6"/>
    <w:rsid w:val="00CC585B"/>
    <w:rsid w:val="00CC68CA"/>
    <w:rsid w:val="00CC6AB4"/>
    <w:rsid w:val="00CC6C9E"/>
    <w:rsid w:val="00CC729F"/>
    <w:rsid w:val="00CD0E1A"/>
    <w:rsid w:val="00CD11DD"/>
    <w:rsid w:val="00CD174D"/>
    <w:rsid w:val="00CD1B2D"/>
    <w:rsid w:val="00CD25DA"/>
    <w:rsid w:val="00CD280B"/>
    <w:rsid w:val="00CD2A6B"/>
    <w:rsid w:val="00CD2CC1"/>
    <w:rsid w:val="00CD33F1"/>
    <w:rsid w:val="00CD34D0"/>
    <w:rsid w:val="00CD34FA"/>
    <w:rsid w:val="00CD3A63"/>
    <w:rsid w:val="00CD4492"/>
    <w:rsid w:val="00CD4CE2"/>
    <w:rsid w:val="00CD4FD7"/>
    <w:rsid w:val="00CD53E9"/>
    <w:rsid w:val="00CD57BD"/>
    <w:rsid w:val="00CD6227"/>
    <w:rsid w:val="00CD7171"/>
    <w:rsid w:val="00CD782F"/>
    <w:rsid w:val="00CE0479"/>
    <w:rsid w:val="00CE07A0"/>
    <w:rsid w:val="00CE09A4"/>
    <w:rsid w:val="00CE10F8"/>
    <w:rsid w:val="00CE14B0"/>
    <w:rsid w:val="00CE2156"/>
    <w:rsid w:val="00CE2497"/>
    <w:rsid w:val="00CE2ABD"/>
    <w:rsid w:val="00CE360D"/>
    <w:rsid w:val="00CE3768"/>
    <w:rsid w:val="00CE3945"/>
    <w:rsid w:val="00CE39F1"/>
    <w:rsid w:val="00CE45B9"/>
    <w:rsid w:val="00CE4635"/>
    <w:rsid w:val="00CE4E99"/>
    <w:rsid w:val="00CE5244"/>
    <w:rsid w:val="00CE62CC"/>
    <w:rsid w:val="00CE694F"/>
    <w:rsid w:val="00CE7510"/>
    <w:rsid w:val="00CF0C8F"/>
    <w:rsid w:val="00CF0FF8"/>
    <w:rsid w:val="00CF18C3"/>
    <w:rsid w:val="00CF1CFA"/>
    <w:rsid w:val="00CF2381"/>
    <w:rsid w:val="00CF2890"/>
    <w:rsid w:val="00CF331B"/>
    <w:rsid w:val="00CF3972"/>
    <w:rsid w:val="00CF3E21"/>
    <w:rsid w:val="00CF4878"/>
    <w:rsid w:val="00CF5007"/>
    <w:rsid w:val="00CF5936"/>
    <w:rsid w:val="00CF5C03"/>
    <w:rsid w:val="00CF5C90"/>
    <w:rsid w:val="00CF61E4"/>
    <w:rsid w:val="00CF6205"/>
    <w:rsid w:val="00D0197B"/>
    <w:rsid w:val="00D01F78"/>
    <w:rsid w:val="00D0242B"/>
    <w:rsid w:val="00D02D2C"/>
    <w:rsid w:val="00D03386"/>
    <w:rsid w:val="00D0350B"/>
    <w:rsid w:val="00D03B6B"/>
    <w:rsid w:val="00D03D9D"/>
    <w:rsid w:val="00D046C6"/>
    <w:rsid w:val="00D0582A"/>
    <w:rsid w:val="00D05F46"/>
    <w:rsid w:val="00D06CE5"/>
    <w:rsid w:val="00D06EAA"/>
    <w:rsid w:val="00D07151"/>
    <w:rsid w:val="00D07946"/>
    <w:rsid w:val="00D109FC"/>
    <w:rsid w:val="00D11964"/>
    <w:rsid w:val="00D11CF9"/>
    <w:rsid w:val="00D11D6D"/>
    <w:rsid w:val="00D127BA"/>
    <w:rsid w:val="00D13408"/>
    <w:rsid w:val="00D13897"/>
    <w:rsid w:val="00D13A4C"/>
    <w:rsid w:val="00D14064"/>
    <w:rsid w:val="00D145BC"/>
    <w:rsid w:val="00D14CA1"/>
    <w:rsid w:val="00D157EE"/>
    <w:rsid w:val="00D1636A"/>
    <w:rsid w:val="00D163DC"/>
    <w:rsid w:val="00D177A8"/>
    <w:rsid w:val="00D2015E"/>
    <w:rsid w:val="00D2094C"/>
    <w:rsid w:val="00D20C7A"/>
    <w:rsid w:val="00D20F4D"/>
    <w:rsid w:val="00D21A06"/>
    <w:rsid w:val="00D21E0C"/>
    <w:rsid w:val="00D2260E"/>
    <w:rsid w:val="00D2277C"/>
    <w:rsid w:val="00D22D7F"/>
    <w:rsid w:val="00D239C6"/>
    <w:rsid w:val="00D25196"/>
    <w:rsid w:val="00D25469"/>
    <w:rsid w:val="00D25FA3"/>
    <w:rsid w:val="00D26176"/>
    <w:rsid w:val="00D26D32"/>
    <w:rsid w:val="00D27730"/>
    <w:rsid w:val="00D27DBA"/>
    <w:rsid w:val="00D27FED"/>
    <w:rsid w:val="00D30F48"/>
    <w:rsid w:val="00D31016"/>
    <w:rsid w:val="00D31C0D"/>
    <w:rsid w:val="00D31F1F"/>
    <w:rsid w:val="00D32020"/>
    <w:rsid w:val="00D3392C"/>
    <w:rsid w:val="00D33C59"/>
    <w:rsid w:val="00D33F32"/>
    <w:rsid w:val="00D342EC"/>
    <w:rsid w:val="00D348E9"/>
    <w:rsid w:val="00D355C4"/>
    <w:rsid w:val="00D36E30"/>
    <w:rsid w:val="00D37A8D"/>
    <w:rsid w:val="00D37C43"/>
    <w:rsid w:val="00D40146"/>
    <w:rsid w:val="00D40634"/>
    <w:rsid w:val="00D41B0B"/>
    <w:rsid w:val="00D41F66"/>
    <w:rsid w:val="00D42F21"/>
    <w:rsid w:val="00D43BF7"/>
    <w:rsid w:val="00D447C6"/>
    <w:rsid w:val="00D44ED9"/>
    <w:rsid w:val="00D459EA"/>
    <w:rsid w:val="00D4682B"/>
    <w:rsid w:val="00D47244"/>
    <w:rsid w:val="00D47C81"/>
    <w:rsid w:val="00D5012E"/>
    <w:rsid w:val="00D50892"/>
    <w:rsid w:val="00D509C7"/>
    <w:rsid w:val="00D50DCC"/>
    <w:rsid w:val="00D51BCE"/>
    <w:rsid w:val="00D52CBD"/>
    <w:rsid w:val="00D5334B"/>
    <w:rsid w:val="00D5389E"/>
    <w:rsid w:val="00D53AE7"/>
    <w:rsid w:val="00D53F04"/>
    <w:rsid w:val="00D5415A"/>
    <w:rsid w:val="00D5446E"/>
    <w:rsid w:val="00D5595B"/>
    <w:rsid w:val="00D559AA"/>
    <w:rsid w:val="00D55A28"/>
    <w:rsid w:val="00D56107"/>
    <w:rsid w:val="00D569A5"/>
    <w:rsid w:val="00D5733E"/>
    <w:rsid w:val="00D57861"/>
    <w:rsid w:val="00D57E84"/>
    <w:rsid w:val="00D601D6"/>
    <w:rsid w:val="00D60321"/>
    <w:rsid w:val="00D60CC6"/>
    <w:rsid w:val="00D61190"/>
    <w:rsid w:val="00D61CBA"/>
    <w:rsid w:val="00D62210"/>
    <w:rsid w:val="00D62D8C"/>
    <w:rsid w:val="00D63C42"/>
    <w:rsid w:val="00D63E7C"/>
    <w:rsid w:val="00D64257"/>
    <w:rsid w:val="00D64E5B"/>
    <w:rsid w:val="00D65B47"/>
    <w:rsid w:val="00D65EB8"/>
    <w:rsid w:val="00D6611F"/>
    <w:rsid w:val="00D66580"/>
    <w:rsid w:val="00D66ED2"/>
    <w:rsid w:val="00D67F47"/>
    <w:rsid w:val="00D70653"/>
    <w:rsid w:val="00D713BC"/>
    <w:rsid w:val="00D713C3"/>
    <w:rsid w:val="00D716FF"/>
    <w:rsid w:val="00D7237B"/>
    <w:rsid w:val="00D7238E"/>
    <w:rsid w:val="00D72854"/>
    <w:rsid w:val="00D738B3"/>
    <w:rsid w:val="00D73F72"/>
    <w:rsid w:val="00D756D2"/>
    <w:rsid w:val="00D75782"/>
    <w:rsid w:val="00D75BB1"/>
    <w:rsid w:val="00D76702"/>
    <w:rsid w:val="00D7688F"/>
    <w:rsid w:val="00D76BA8"/>
    <w:rsid w:val="00D77712"/>
    <w:rsid w:val="00D804DD"/>
    <w:rsid w:val="00D80766"/>
    <w:rsid w:val="00D807F2"/>
    <w:rsid w:val="00D810FF"/>
    <w:rsid w:val="00D8121B"/>
    <w:rsid w:val="00D81939"/>
    <w:rsid w:val="00D823D4"/>
    <w:rsid w:val="00D82874"/>
    <w:rsid w:val="00D829D5"/>
    <w:rsid w:val="00D8306C"/>
    <w:rsid w:val="00D838B5"/>
    <w:rsid w:val="00D83E54"/>
    <w:rsid w:val="00D84FEA"/>
    <w:rsid w:val="00D864F8"/>
    <w:rsid w:val="00D86CE3"/>
    <w:rsid w:val="00D86E38"/>
    <w:rsid w:val="00D878B9"/>
    <w:rsid w:val="00D87A58"/>
    <w:rsid w:val="00D90ED1"/>
    <w:rsid w:val="00D9178E"/>
    <w:rsid w:val="00D918C4"/>
    <w:rsid w:val="00D919EF"/>
    <w:rsid w:val="00D93792"/>
    <w:rsid w:val="00D94490"/>
    <w:rsid w:val="00D94B23"/>
    <w:rsid w:val="00D94F70"/>
    <w:rsid w:val="00D9526D"/>
    <w:rsid w:val="00D95A42"/>
    <w:rsid w:val="00D9629B"/>
    <w:rsid w:val="00D970F9"/>
    <w:rsid w:val="00D976A3"/>
    <w:rsid w:val="00D97700"/>
    <w:rsid w:val="00D97E1F"/>
    <w:rsid w:val="00DA17E6"/>
    <w:rsid w:val="00DA1A5A"/>
    <w:rsid w:val="00DA222D"/>
    <w:rsid w:val="00DA3C8E"/>
    <w:rsid w:val="00DA472A"/>
    <w:rsid w:val="00DA4D63"/>
    <w:rsid w:val="00DA6354"/>
    <w:rsid w:val="00DA6B3C"/>
    <w:rsid w:val="00DB0080"/>
    <w:rsid w:val="00DB0500"/>
    <w:rsid w:val="00DB0905"/>
    <w:rsid w:val="00DB0A64"/>
    <w:rsid w:val="00DB1048"/>
    <w:rsid w:val="00DB1282"/>
    <w:rsid w:val="00DB13A7"/>
    <w:rsid w:val="00DB294C"/>
    <w:rsid w:val="00DB2FEE"/>
    <w:rsid w:val="00DB3C2C"/>
    <w:rsid w:val="00DB4B05"/>
    <w:rsid w:val="00DB4C67"/>
    <w:rsid w:val="00DB4FA0"/>
    <w:rsid w:val="00DB52F8"/>
    <w:rsid w:val="00DB5C62"/>
    <w:rsid w:val="00DB5DDA"/>
    <w:rsid w:val="00DB69CE"/>
    <w:rsid w:val="00DB7613"/>
    <w:rsid w:val="00DB7A8B"/>
    <w:rsid w:val="00DC0D41"/>
    <w:rsid w:val="00DC0FEE"/>
    <w:rsid w:val="00DC2890"/>
    <w:rsid w:val="00DC2A0A"/>
    <w:rsid w:val="00DC4E72"/>
    <w:rsid w:val="00DC5D2B"/>
    <w:rsid w:val="00DC5E71"/>
    <w:rsid w:val="00DC69AD"/>
    <w:rsid w:val="00DC71E0"/>
    <w:rsid w:val="00DC78D5"/>
    <w:rsid w:val="00DD0573"/>
    <w:rsid w:val="00DD0648"/>
    <w:rsid w:val="00DD2B14"/>
    <w:rsid w:val="00DD46BB"/>
    <w:rsid w:val="00DD48EC"/>
    <w:rsid w:val="00DD57FC"/>
    <w:rsid w:val="00DD78DF"/>
    <w:rsid w:val="00DD7A02"/>
    <w:rsid w:val="00DE0202"/>
    <w:rsid w:val="00DE0DC6"/>
    <w:rsid w:val="00DE2317"/>
    <w:rsid w:val="00DE2334"/>
    <w:rsid w:val="00DE330A"/>
    <w:rsid w:val="00DE3326"/>
    <w:rsid w:val="00DE35D3"/>
    <w:rsid w:val="00DE3C63"/>
    <w:rsid w:val="00DE4C99"/>
    <w:rsid w:val="00DE4F3F"/>
    <w:rsid w:val="00DE54FC"/>
    <w:rsid w:val="00DE6A96"/>
    <w:rsid w:val="00DE79B5"/>
    <w:rsid w:val="00DE7A81"/>
    <w:rsid w:val="00DF0EBE"/>
    <w:rsid w:val="00DF0F84"/>
    <w:rsid w:val="00DF1469"/>
    <w:rsid w:val="00DF1601"/>
    <w:rsid w:val="00DF2775"/>
    <w:rsid w:val="00DF2893"/>
    <w:rsid w:val="00DF2E4A"/>
    <w:rsid w:val="00DF3335"/>
    <w:rsid w:val="00DF353A"/>
    <w:rsid w:val="00DF4F15"/>
    <w:rsid w:val="00DF60DC"/>
    <w:rsid w:val="00DF690F"/>
    <w:rsid w:val="00E00409"/>
    <w:rsid w:val="00E01705"/>
    <w:rsid w:val="00E03094"/>
    <w:rsid w:val="00E044BA"/>
    <w:rsid w:val="00E04EC3"/>
    <w:rsid w:val="00E05B65"/>
    <w:rsid w:val="00E05CBE"/>
    <w:rsid w:val="00E05CC0"/>
    <w:rsid w:val="00E0631C"/>
    <w:rsid w:val="00E07504"/>
    <w:rsid w:val="00E10047"/>
    <w:rsid w:val="00E1017A"/>
    <w:rsid w:val="00E101B7"/>
    <w:rsid w:val="00E1096E"/>
    <w:rsid w:val="00E117A1"/>
    <w:rsid w:val="00E118C3"/>
    <w:rsid w:val="00E12F96"/>
    <w:rsid w:val="00E132B1"/>
    <w:rsid w:val="00E14046"/>
    <w:rsid w:val="00E1423D"/>
    <w:rsid w:val="00E14481"/>
    <w:rsid w:val="00E16132"/>
    <w:rsid w:val="00E16325"/>
    <w:rsid w:val="00E1715A"/>
    <w:rsid w:val="00E17BD7"/>
    <w:rsid w:val="00E205A1"/>
    <w:rsid w:val="00E20630"/>
    <w:rsid w:val="00E20658"/>
    <w:rsid w:val="00E21FBF"/>
    <w:rsid w:val="00E2205D"/>
    <w:rsid w:val="00E226C9"/>
    <w:rsid w:val="00E22DE6"/>
    <w:rsid w:val="00E2312A"/>
    <w:rsid w:val="00E235E4"/>
    <w:rsid w:val="00E244BB"/>
    <w:rsid w:val="00E248B9"/>
    <w:rsid w:val="00E24BAB"/>
    <w:rsid w:val="00E25B4C"/>
    <w:rsid w:val="00E25D5B"/>
    <w:rsid w:val="00E2692E"/>
    <w:rsid w:val="00E27281"/>
    <w:rsid w:val="00E278ED"/>
    <w:rsid w:val="00E30408"/>
    <w:rsid w:val="00E30A16"/>
    <w:rsid w:val="00E30DC5"/>
    <w:rsid w:val="00E3134E"/>
    <w:rsid w:val="00E31BD0"/>
    <w:rsid w:val="00E31DDB"/>
    <w:rsid w:val="00E3327F"/>
    <w:rsid w:val="00E33DEA"/>
    <w:rsid w:val="00E3412E"/>
    <w:rsid w:val="00E34676"/>
    <w:rsid w:val="00E34BBE"/>
    <w:rsid w:val="00E361DA"/>
    <w:rsid w:val="00E36688"/>
    <w:rsid w:val="00E41C37"/>
    <w:rsid w:val="00E428A9"/>
    <w:rsid w:val="00E4349E"/>
    <w:rsid w:val="00E43571"/>
    <w:rsid w:val="00E43B9B"/>
    <w:rsid w:val="00E44540"/>
    <w:rsid w:val="00E44CA1"/>
    <w:rsid w:val="00E450D4"/>
    <w:rsid w:val="00E45180"/>
    <w:rsid w:val="00E459AE"/>
    <w:rsid w:val="00E467CB"/>
    <w:rsid w:val="00E46BA0"/>
    <w:rsid w:val="00E5133A"/>
    <w:rsid w:val="00E51BBF"/>
    <w:rsid w:val="00E5255D"/>
    <w:rsid w:val="00E52A02"/>
    <w:rsid w:val="00E531C4"/>
    <w:rsid w:val="00E53AFE"/>
    <w:rsid w:val="00E53E82"/>
    <w:rsid w:val="00E54AB6"/>
    <w:rsid w:val="00E55453"/>
    <w:rsid w:val="00E5564F"/>
    <w:rsid w:val="00E558D6"/>
    <w:rsid w:val="00E55DC4"/>
    <w:rsid w:val="00E56A64"/>
    <w:rsid w:val="00E5761B"/>
    <w:rsid w:val="00E5786D"/>
    <w:rsid w:val="00E57A05"/>
    <w:rsid w:val="00E618B0"/>
    <w:rsid w:val="00E62244"/>
    <w:rsid w:val="00E625D8"/>
    <w:rsid w:val="00E62F88"/>
    <w:rsid w:val="00E632CE"/>
    <w:rsid w:val="00E6493E"/>
    <w:rsid w:val="00E64996"/>
    <w:rsid w:val="00E65A7E"/>
    <w:rsid w:val="00E66666"/>
    <w:rsid w:val="00E66B79"/>
    <w:rsid w:val="00E66EFA"/>
    <w:rsid w:val="00E67456"/>
    <w:rsid w:val="00E67EAA"/>
    <w:rsid w:val="00E7023E"/>
    <w:rsid w:val="00E710DA"/>
    <w:rsid w:val="00E710F3"/>
    <w:rsid w:val="00E71DC9"/>
    <w:rsid w:val="00E7249D"/>
    <w:rsid w:val="00E72E51"/>
    <w:rsid w:val="00E72EEF"/>
    <w:rsid w:val="00E741ED"/>
    <w:rsid w:val="00E74BC5"/>
    <w:rsid w:val="00E74CE0"/>
    <w:rsid w:val="00E75D00"/>
    <w:rsid w:val="00E75D35"/>
    <w:rsid w:val="00E7775E"/>
    <w:rsid w:val="00E80516"/>
    <w:rsid w:val="00E806D0"/>
    <w:rsid w:val="00E807F7"/>
    <w:rsid w:val="00E8208B"/>
    <w:rsid w:val="00E84AF7"/>
    <w:rsid w:val="00E84FB1"/>
    <w:rsid w:val="00E85702"/>
    <w:rsid w:val="00E8680A"/>
    <w:rsid w:val="00E86C97"/>
    <w:rsid w:val="00E879D2"/>
    <w:rsid w:val="00E90BE1"/>
    <w:rsid w:val="00E90FFB"/>
    <w:rsid w:val="00E9153C"/>
    <w:rsid w:val="00E91B9E"/>
    <w:rsid w:val="00E91CA1"/>
    <w:rsid w:val="00E91DF7"/>
    <w:rsid w:val="00E9238D"/>
    <w:rsid w:val="00E92685"/>
    <w:rsid w:val="00E9276D"/>
    <w:rsid w:val="00E93B16"/>
    <w:rsid w:val="00E93C64"/>
    <w:rsid w:val="00E942E4"/>
    <w:rsid w:val="00E94DEB"/>
    <w:rsid w:val="00E96B9A"/>
    <w:rsid w:val="00E96D47"/>
    <w:rsid w:val="00E96E5F"/>
    <w:rsid w:val="00E97529"/>
    <w:rsid w:val="00E975BD"/>
    <w:rsid w:val="00EA08EB"/>
    <w:rsid w:val="00EA2D71"/>
    <w:rsid w:val="00EA32DE"/>
    <w:rsid w:val="00EA33C1"/>
    <w:rsid w:val="00EA3476"/>
    <w:rsid w:val="00EA399C"/>
    <w:rsid w:val="00EA3A14"/>
    <w:rsid w:val="00EA3AEB"/>
    <w:rsid w:val="00EA3E57"/>
    <w:rsid w:val="00EA5369"/>
    <w:rsid w:val="00EA5C3C"/>
    <w:rsid w:val="00EA5CC5"/>
    <w:rsid w:val="00EA617B"/>
    <w:rsid w:val="00EA61A8"/>
    <w:rsid w:val="00EA674E"/>
    <w:rsid w:val="00EA71C7"/>
    <w:rsid w:val="00EA7706"/>
    <w:rsid w:val="00EA78DC"/>
    <w:rsid w:val="00EB1856"/>
    <w:rsid w:val="00EB2204"/>
    <w:rsid w:val="00EB2689"/>
    <w:rsid w:val="00EB2D89"/>
    <w:rsid w:val="00EB2E7E"/>
    <w:rsid w:val="00EB352B"/>
    <w:rsid w:val="00EB3577"/>
    <w:rsid w:val="00EB418F"/>
    <w:rsid w:val="00EB4EB5"/>
    <w:rsid w:val="00EB50A5"/>
    <w:rsid w:val="00EB521B"/>
    <w:rsid w:val="00EB55BE"/>
    <w:rsid w:val="00EB7B63"/>
    <w:rsid w:val="00EC023D"/>
    <w:rsid w:val="00EC0875"/>
    <w:rsid w:val="00EC10D3"/>
    <w:rsid w:val="00EC1B93"/>
    <w:rsid w:val="00EC205D"/>
    <w:rsid w:val="00EC2178"/>
    <w:rsid w:val="00EC2A1B"/>
    <w:rsid w:val="00EC2D26"/>
    <w:rsid w:val="00EC32AC"/>
    <w:rsid w:val="00EC4E9C"/>
    <w:rsid w:val="00EC505A"/>
    <w:rsid w:val="00EC57E6"/>
    <w:rsid w:val="00EC65BD"/>
    <w:rsid w:val="00EC6FDA"/>
    <w:rsid w:val="00EC7F26"/>
    <w:rsid w:val="00ED062F"/>
    <w:rsid w:val="00ED0AC7"/>
    <w:rsid w:val="00ED1215"/>
    <w:rsid w:val="00ED17B1"/>
    <w:rsid w:val="00ED2391"/>
    <w:rsid w:val="00ED2397"/>
    <w:rsid w:val="00ED24A9"/>
    <w:rsid w:val="00ED2862"/>
    <w:rsid w:val="00ED3B22"/>
    <w:rsid w:val="00ED3C6A"/>
    <w:rsid w:val="00ED46BA"/>
    <w:rsid w:val="00ED5620"/>
    <w:rsid w:val="00ED6228"/>
    <w:rsid w:val="00ED7A6C"/>
    <w:rsid w:val="00ED7C0F"/>
    <w:rsid w:val="00ED7E68"/>
    <w:rsid w:val="00EE006A"/>
    <w:rsid w:val="00EE09F7"/>
    <w:rsid w:val="00EE0B4A"/>
    <w:rsid w:val="00EE245D"/>
    <w:rsid w:val="00EE24BE"/>
    <w:rsid w:val="00EE2BA8"/>
    <w:rsid w:val="00EE2CB7"/>
    <w:rsid w:val="00EE3199"/>
    <w:rsid w:val="00EE3927"/>
    <w:rsid w:val="00EE3AC5"/>
    <w:rsid w:val="00EE49C3"/>
    <w:rsid w:val="00EE4DAB"/>
    <w:rsid w:val="00EE67B7"/>
    <w:rsid w:val="00EE68B1"/>
    <w:rsid w:val="00EE7B97"/>
    <w:rsid w:val="00EF0398"/>
    <w:rsid w:val="00EF0AB2"/>
    <w:rsid w:val="00EF0B12"/>
    <w:rsid w:val="00EF16AD"/>
    <w:rsid w:val="00EF318F"/>
    <w:rsid w:val="00EF386C"/>
    <w:rsid w:val="00EF3ACB"/>
    <w:rsid w:val="00EF4752"/>
    <w:rsid w:val="00EF48B0"/>
    <w:rsid w:val="00EF4C1F"/>
    <w:rsid w:val="00EF77B1"/>
    <w:rsid w:val="00F00C60"/>
    <w:rsid w:val="00F01527"/>
    <w:rsid w:val="00F02783"/>
    <w:rsid w:val="00F02B13"/>
    <w:rsid w:val="00F03A8F"/>
    <w:rsid w:val="00F04A67"/>
    <w:rsid w:val="00F05866"/>
    <w:rsid w:val="00F0602C"/>
    <w:rsid w:val="00F06FEB"/>
    <w:rsid w:val="00F07DB5"/>
    <w:rsid w:val="00F1010B"/>
    <w:rsid w:val="00F11058"/>
    <w:rsid w:val="00F1151E"/>
    <w:rsid w:val="00F12256"/>
    <w:rsid w:val="00F1359A"/>
    <w:rsid w:val="00F137FE"/>
    <w:rsid w:val="00F13DE9"/>
    <w:rsid w:val="00F150D4"/>
    <w:rsid w:val="00F1636E"/>
    <w:rsid w:val="00F16D83"/>
    <w:rsid w:val="00F170DE"/>
    <w:rsid w:val="00F22D15"/>
    <w:rsid w:val="00F23539"/>
    <w:rsid w:val="00F23814"/>
    <w:rsid w:val="00F24311"/>
    <w:rsid w:val="00F25706"/>
    <w:rsid w:val="00F26271"/>
    <w:rsid w:val="00F276DE"/>
    <w:rsid w:val="00F27E4F"/>
    <w:rsid w:val="00F3086E"/>
    <w:rsid w:val="00F30DDF"/>
    <w:rsid w:val="00F314EE"/>
    <w:rsid w:val="00F34EA5"/>
    <w:rsid w:val="00F35A8F"/>
    <w:rsid w:val="00F35B37"/>
    <w:rsid w:val="00F35D2F"/>
    <w:rsid w:val="00F360A5"/>
    <w:rsid w:val="00F36F57"/>
    <w:rsid w:val="00F37C16"/>
    <w:rsid w:val="00F37C81"/>
    <w:rsid w:val="00F37C94"/>
    <w:rsid w:val="00F40238"/>
    <w:rsid w:val="00F40530"/>
    <w:rsid w:val="00F4291D"/>
    <w:rsid w:val="00F42E71"/>
    <w:rsid w:val="00F42FAD"/>
    <w:rsid w:val="00F4316E"/>
    <w:rsid w:val="00F44681"/>
    <w:rsid w:val="00F448E6"/>
    <w:rsid w:val="00F44AF2"/>
    <w:rsid w:val="00F44CB1"/>
    <w:rsid w:val="00F45346"/>
    <w:rsid w:val="00F45B30"/>
    <w:rsid w:val="00F469F7"/>
    <w:rsid w:val="00F47365"/>
    <w:rsid w:val="00F47538"/>
    <w:rsid w:val="00F47835"/>
    <w:rsid w:val="00F47D18"/>
    <w:rsid w:val="00F507FB"/>
    <w:rsid w:val="00F512BE"/>
    <w:rsid w:val="00F51372"/>
    <w:rsid w:val="00F51470"/>
    <w:rsid w:val="00F5305C"/>
    <w:rsid w:val="00F53F4E"/>
    <w:rsid w:val="00F54C33"/>
    <w:rsid w:val="00F54FFD"/>
    <w:rsid w:val="00F558F7"/>
    <w:rsid w:val="00F559C8"/>
    <w:rsid w:val="00F56B5F"/>
    <w:rsid w:val="00F572FF"/>
    <w:rsid w:val="00F60676"/>
    <w:rsid w:val="00F61557"/>
    <w:rsid w:val="00F628F9"/>
    <w:rsid w:val="00F638EE"/>
    <w:rsid w:val="00F642EC"/>
    <w:rsid w:val="00F645E7"/>
    <w:rsid w:val="00F64A71"/>
    <w:rsid w:val="00F65110"/>
    <w:rsid w:val="00F652B6"/>
    <w:rsid w:val="00F66914"/>
    <w:rsid w:val="00F66D69"/>
    <w:rsid w:val="00F67184"/>
    <w:rsid w:val="00F674C4"/>
    <w:rsid w:val="00F67B91"/>
    <w:rsid w:val="00F709BD"/>
    <w:rsid w:val="00F71396"/>
    <w:rsid w:val="00F71BEA"/>
    <w:rsid w:val="00F71D68"/>
    <w:rsid w:val="00F72B1B"/>
    <w:rsid w:val="00F73D51"/>
    <w:rsid w:val="00F74689"/>
    <w:rsid w:val="00F747C2"/>
    <w:rsid w:val="00F74B09"/>
    <w:rsid w:val="00F75B0C"/>
    <w:rsid w:val="00F75FFF"/>
    <w:rsid w:val="00F761DE"/>
    <w:rsid w:val="00F76C0C"/>
    <w:rsid w:val="00F771AE"/>
    <w:rsid w:val="00F77568"/>
    <w:rsid w:val="00F77A1D"/>
    <w:rsid w:val="00F80A58"/>
    <w:rsid w:val="00F80D4A"/>
    <w:rsid w:val="00F8104D"/>
    <w:rsid w:val="00F8180E"/>
    <w:rsid w:val="00F81825"/>
    <w:rsid w:val="00F81A38"/>
    <w:rsid w:val="00F82238"/>
    <w:rsid w:val="00F822D2"/>
    <w:rsid w:val="00F8261B"/>
    <w:rsid w:val="00F829F8"/>
    <w:rsid w:val="00F831B4"/>
    <w:rsid w:val="00F83686"/>
    <w:rsid w:val="00F843BA"/>
    <w:rsid w:val="00F84A2E"/>
    <w:rsid w:val="00F84BB7"/>
    <w:rsid w:val="00F8593B"/>
    <w:rsid w:val="00F86121"/>
    <w:rsid w:val="00F86572"/>
    <w:rsid w:val="00F87BB0"/>
    <w:rsid w:val="00F87DCB"/>
    <w:rsid w:val="00F911A5"/>
    <w:rsid w:val="00F915A8"/>
    <w:rsid w:val="00F9166E"/>
    <w:rsid w:val="00F9291E"/>
    <w:rsid w:val="00F93271"/>
    <w:rsid w:val="00F94323"/>
    <w:rsid w:val="00F94564"/>
    <w:rsid w:val="00F94E77"/>
    <w:rsid w:val="00F95EE7"/>
    <w:rsid w:val="00F9622A"/>
    <w:rsid w:val="00FA042D"/>
    <w:rsid w:val="00FA0722"/>
    <w:rsid w:val="00FA128A"/>
    <w:rsid w:val="00FA169C"/>
    <w:rsid w:val="00FA1B61"/>
    <w:rsid w:val="00FA2DC2"/>
    <w:rsid w:val="00FA44A1"/>
    <w:rsid w:val="00FA5B72"/>
    <w:rsid w:val="00FA5C03"/>
    <w:rsid w:val="00FA614C"/>
    <w:rsid w:val="00FA64D8"/>
    <w:rsid w:val="00FA6572"/>
    <w:rsid w:val="00FA746F"/>
    <w:rsid w:val="00FA7538"/>
    <w:rsid w:val="00FB001F"/>
    <w:rsid w:val="00FB03D4"/>
    <w:rsid w:val="00FB123A"/>
    <w:rsid w:val="00FB1481"/>
    <w:rsid w:val="00FB1621"/>
    <w:rsid w:val="00FB195C"/>
    <w:rsid w:val="00FB1BFD"/>
    <w:rsid w:val="00FB21CA"/>
    <w:rsid w:val="00FB3207"/>
    <w:rsid w:val="00FB383D"/>
    <w:rsid w:val="00FB5B2D"/>
    <w:rsid w:val="00FC0257"/>
    <w:rsid w:val="00FC04EC"/>
    <w:rsid w:val="00FC198E"/>
    <w:rsid w:val="00FC19DB"/>
    <w:rsid w:val="00FC1AE8"/>
    <w:rsid w:val="00FC21B0"/>
    <w:rsid w:val="00FC234C"/>
    <w:rsid w:val="00FC2EFD"/>
    <w:rsid w:val="00FC2F8D"/>
    <w:rsid w:val="00FC3B9E"/>
    <w:rsid w:val="00FC4480"/>
    <w:rsid w:val="00FC4C19"/>
    <w:rsid w:val="00FC4EEC"/>
    <w:rsid w:val="00FC6352"/>
    <w:rsid w:val="00FC6CF3"/>
    <w:rsid w:val="00FC6ED8"/>
    <w:rsid w:val="00FC7166"/>
    <w:rsid w:val="00FC75D1"/>
    <w:rsid w:val="00FC8923"/>
    <w:rsid w:val="00FD0150"/>
    <w:rsid w:val="00FD0302"/>
    <w:rsid w:val="00FD049D"/>
    <w:rsid w:val="00FD10E5"/>
    <w:rsid w:val="00FD1B9D"/>
    <w:rsid w:val="00FD2016"/>
    <w:rsid w:val="00FD29BA"/>
    <w:rsid w:val="00FD2FFD"/>
    <w:rsid w:val="00FD3A86"/>
    <w:rsid w:val="00FD3E19"/>
    <w:rsid w:val="00FD4385"/>
    <w:rsid w:val="00FD4BAC"/>
    <w:rsid w:val="00FD56BB"/>
    <w:rsid w:val="00FD56CE"/>
    <w:rsid w:val="00FD5989"/>
    <w:rsid w:val="00FD5CD0"/>
    <w:rsid w:val="00FD60E6"/>
    <w:rsid w:val="00FD68C3"/>
    <w:rsid w:val="00FD7B0E"/>
    <w:rsid w:val="00FD7BFB"/>
    <w:rsid w:val="00FE00ED"/>
    <w:rsid w:val="00FE02D6"/>
    <w:rsid w:val="00FE0571"/>
    <w:rsid w:val="00FE0A85"/>
    <w:rsid w:val="00FE0C5D"/>
    <w:rsid w:val="00FE1A57"/>
    <w:rsid w:val="00FE2315"/>
    <w:rsid w:val="00FE3F15"/>
    <w:rsid w:val="00FE44BF"/>
    <w:rsid w:val="00FE4F03"/>
    <w:rsid w:val="00FE4FDF"/>
    <w:rsid w:val="00FE5823"/>
    <w:rsid w:val="00FE5FF8"/>
    <w:rsid w:val="00FE7F3C"/>
    <w:rsid w:val="00FF0315"/>
    <w:rsid w:val="00FF0BCD"/>
    <w:rsid w:val="00FF0F3A"/>
    <w:rsid w:val="00FF3104"/>
    <w:rsid w:val="00FF3EED"/>
    <w:rsid w:val="00FF4128"/>
    <w:rsid w:val="00FF5706"/>
    <w:rsid w:val="00FF58B5"/>
    <w:rsid w:val="00FF6163"/>
    <w:rsid w:val="00FF66D0"/>
    <w:rsid w:val="00FF674C"/>
    <w:rsid w:val="00FF7535"/>
    <w:rsid w:val="00FF78DA"/>
    <w:rsid w:val="00FF7BC2"/>
    <w:rsid w:val="00FF7E3D"/>
    <w:rsid w:val="0109B4E8"/>
    <w:rsid w:val="014AE625"/>
    <w:rsid w:val="0189C5B7"/>
    <w:rsid w:val="01CFFECF"/>
    <w:rsid w:val="01EA313D"/>
    <w:rsid w:val="0204777B"/>
    <w:rsid w:val="022F49C9"/>
    <w:rsid w:val="02CEEBF7"/>
    <w:rsid w:val="034CA4B4"/>
    <w:rsid w:val="035D3D33"/>
    <w:rsid w:val="037EADCA"/>
    <w:rsid w:val="03D047EE"/>
    <w:rsid w:val="03ED8CF7"/>
    <w:rsid w:val="040C14CE"/>
    <w:rsid w:val="048C4F24"/>
    <w:rsid w:val="04C609D8"/>
    <w:rsid w:val="04F9EB6F"/>
    <w:rsid w:val="054EE860"/>
    <w:rsid w:val="055F482F"/>
    <w:rsid w:val="05854622"/>
    <w:rsid w:val="05BAD06F"/>
    <w:rsid w:val="0631D663"/>
    <w:rsid w:val="067312A5"/>
    <w:rsid w:val="0699C3D4"/>
    <w:rsid w:val="06A19D2C"/>
    <w:rsid w:val="06F8B78D"/>
    <w:rsid w:val="0730CCF7"/>
    <w:rsid w:val="073275AD"/>
    <w:rsid w:val="0771A755"/>
    <w:rsid w:val="07AD32DF"/>
    <w:rsid w:val="07DB4BD2"/>
    <w:rsid w:val="083A4FFE"/>
    <w:rsid w:val="0840AC82"/>
    <w:rsid w:val="0842D0AE"/>
    <w:rsid w:val="08625C84"/>
    <w:rsid w:val="086BA466"/>
    <w:rsid w:val="08773D48"/>
    <w:rsid w:val="0893D9B7"/>
    <w:rsid w:val="08A4AB68"/>
    <w:rsid w:val="08EF4A9A"/>
    <w:rsid w:val="094E6B90"/>
    <w:rsid w:val="097EE738"/>
    <w:rsid w:val="0986F081"/>
    <w:rsid w:val="0986F16B"/>
    <w:rsid w:val="09D4F94B"/>
    <w:rsid w:val="09DDEECA"/>
    <w:rsid w:val="0A044632"/>
    <w:rsid w:val="0A0EDDDF"/>
    <w:rsid w:val="0A1A98F3"/>
    <w:rsid w:val="0A27092C"/>
    <w:rsid w:val="0A2AB7A0"/>
    <w:rsid w:val="0A665D5B"/>
    <w:rsid w:val="0AA68967"/>
    <w:rsid w:val="0B2C1993"/>
    <w:rsid w:val="0B8E3A72"/>
    <w:rsid w:val="0BE49A2F"/>
    <w:rsid w:val="0C3D139A"/>
    <w:rsid w:val="0C48973A"/>
    <w:rsid w:val="0C6F0A08"/>
    <w:rsid w:val="0D1CC3C3"/>
    <w:rsid w:val="0D5E9390"/>
    <w:rsid w:val="0D9279B5"/>
    <w:rsid w:val="0DCA0D48"/>
    <w:rsid w:val="0DEB7E0B"/>
    <w:rsid w:val="0E105046"/>
    <w:rsid w:val="0E17F7DB"/>
    <w:rsid w:val="0E4C437A"/>
    <w:rsid w:val="0E6D6272"/>
    <w:rsid w:val="0E80F73F"/>
    <w:rsid w:val="0EF858DE"/>
    <w:rsid w:val="0F095CB9"/>
    <w:rsid w:val="0F2B1B8D"/>
    <w:rsid w:val="0F492323"/>
    <w:rsid w:val="0F6EE524"/>
    <w:rsid w:val="0F7C6590"/>
    <w:rsid w:val="0FD483ED"/>
    <w:rsid w:val="0FE8406C"/>
    <w:rsid w:val="102918A8"/>
    <w:rsid w:val="1078A1BE"/>
    <w:rsid w:val="10DA6A5F"/>
    <w:rsid w:val="11299057"/>
    <w:rsid w:val="116D212B"/>
    <w:rsid w:val="1182F7AA"/>
    <w:rsid w:val="11856FF2"/>
    <w:rsid w:val="119D644F"/>
    <w:rsid w:val="127F6032"/>
    <w:rsid w:val="12A01266"/>
    <w:rsid w:val="12D65380"/>
    <w:rsid w:val="13175F67"/>
    <w:rsid w:val="132148BF"/>
    <w:rsid w:val="13E10098"/>
    <w:rsid w:val="13EEB49E"/>
    <w:rsid w:val="1416CD8B"/>
    <w:rsid w:val="141B66AC"/>
    <w:rsid w:val="143D22B8"/>
    <w:rsid w:val="1484492D"/>
    <w:rsid w:val="149FE1B9"/>
    <w:rsid w:val="14ABA7EC"/>
    <w:rsid w:val="14B6F845"/>
    <w:rsid w:val="14D21A8A"/>
    <w:rsid w:val="14FA28D1"/>
    <w:rsid w:val="150F0649"/>
    <w:rsid w:val="151B40F9"/>
    <w:rsid w:val="1576E005"/>
    <w:rsid w:val="158EBF93"/>
    <w:rsid w:val="15A74FFD"/>
    <w:rsid w:val="160E3D63"/>
    <w:rsid w:val="16FD093E"/>
    <w:rsid w:val="171BAFE7"/>
    <w:rsid w:val="17679174"/>
    <w:rsid w:val="17DE4622"/>
    <w:rsid w:val="17F2AE1E"/>
    <w:rsid w:val="18157FB9"/>
    <w:rsid w:val="1843FFBA"/>
    <w:rsid w:val="1845C16F"/>
    <w:rsid w:val="1850E4E3"/>
    <w:rsid w:val="18583174"/>
    <w:rsid w:val="186F2915"/>
    <w:rsid w:val="1888C775"/>
    <w:rsid w:val="18C376D5"/>
    <w:rsid w:val="18CE8F2F"/>
    <w:rsid w:val="18F27730"/>
    <w:rsid w:val="18F575D6"/>
    <w:rsid w:val="18FC1DE7"/>
    <w:rsid w:val="1963CE9F"/>
    <w:rsid w:val="196CE802"/>
    <w:rsid w:val="196D29E6"/>
    <w:rsid w:val="19B348C4"/>
    <w:rsid w:val="19CB3BB1"/>
    <w:rsid w:val="19D02C9D"/>
    <w:rsid w:val="19D9EA09"/>
    <w:rsid w:val="19DE74D7"/>
    <w:rsid w:val="19F275EC"/>
    <w:rsid w:val="19F63734"/>
    <w:rsid w:val="1A45BFC3"/>
    <w:rsid w:val="1A77D892"/>
    <w:rsid w:val="1ACFFE50"/>
    <w:rsid w:val="1ADFAEDE"/>
    <w:rsid w:val="1AE7C2B8"/>
    <w:rsid w:val="1BF9963B"/>
    <w:rsid w:val="1C6CBC00"/>
    <w:rsid w:val="1C82F571"/>
    <w:rsid w:val="1D038BD8"/>
    <w:rsid w:val="1D55B8F2"/>
    <w:rsid w:val="1EAD7413"/>
    <w:rsid w:val="1EF1F0A3"/>
    <w:rsid w:val="1F35FD6C"/>
    <w:rsid w:val="1F69DB9F"/>
    <w:rsid w:val="1F934502"/>
    <w:rsid w:val="1F9E3191"/>
    <w:rsid w:val="1FA3FAC7"/>
    <w:rsid w:val="1FC35C81"/>
    <w:rsid w:val="1FC505C4"/>
    <w:rsid w:val="1FFAB151"/>
    <w:rsid w:val="202FD871"/>
    <w:rsid w:val="2056DB37"/>
    <w:rsid w:val="2064B60B"/>
    <w:rsid w:val="208EAF89"/>
    <w:rsid w:val="20C1D629"/>
    <w:rsid w:val="20DEFB1A"/>
    <w:rsid w:val="212AAB24"/>
    <w:rsid w:val="214F5284"/>
    <w:rsid w:val="2188B71C"/>
    <w:rsid w:val="2194622E"/>
    <w:rsid w:val="21D772EF"/>
    <w:rsid w:val="22481583"/>
    <w:rsid w:val="22750D5C"/>
    <w:rsid w:val="22849F6E"/>
    <w:rsid w:val="22DCB58E"/>
    <w:rsid w:val="23492256"/>
    <w:rsid w:val="235B5FBC"/>
    <w:rsid w:val="2365CB5D"/>
    <w:rsid w:val="23942916"/>
    <w:rsid w:val="239F2856"/>
    <w:rsid w:val="23DF2D5F"/>
    <w:rsid w:val="23E0EBE1"/>
    <w:rsid w:val="23EC99FA"/>
    <w:rsid w:val="23FCC202"/>
    <w:rsid w:val="240430DB"/>
    <w:rsid w:val="2432CBC9"/>
    <w:rsid w:val="244BD69D"/>
    <w:rsid w:val="2468355B"/>
    <w:rsid w:val="249B229B"/>
    <w:rsid w:val="251668A3"/>
    <w:rsid w:val="256CCE74"/>
    <w:rsid w:val="25C64354"/>
    <w:rsid w:val="25E41110"/>
    <w:rsid w:val="26241905"/>
    <w:rsid w:val="26302D0B"/>
    <w:rsid w:val="263EA5B2"/>
    <w:rsid w:val="26591729"/>
    <w:rsid w:val="266D1179"/>
    <w:rsid w:val="26813EA3"/>
    <w:rsid w:val="269CE4BF"/>
    <w:rsid w:val="26CF68E1"/>
    <w:rsid w:val="26D157C7"/>
    <w:rsid w:val="26E607E9"/>
    <w:rsid w:val="274B7D77"/>
    <w:rsid w:val="2761F4C1"/>
    <w:rsid w:val="279BED4E"/>
    <w:rsid w:val="279D7050"/>
    <w:rsid w:val="27B1EEB7"/>
    <w:rsid w:val="28011543"/>
    <w:rsid w:val="2805016C"/>
    <w:rsid w:val="282EED6C"/>
    <w:rsid w:val="285DE4B0"/>
    <w:rsid w:val="2871AB11"/>
    <w:rsid w:val="2882A7F7"/>
    <w:rsid w:val="28EB9CBD"/>
    <w:rsid w:val="29025827"/>
    <w:rsid w:val="291BAE7F"/>
    <w:rsid w:val="295DA75E"/>
    <w:rsid w:val="29DE691F"/>
    <w:rsid w:val="29F69A93"/>
    <w:rsid w:val="2A25E451"/>
    <w:rsid w:val="2A7A54A3"/>
    <w:rsid w:val="2A7C43CB"/>
    <w:rsid w:val="2A83D026"/>
    <w:rsid w:val="2AB56816"/>
    <w:rsid w:val="2ABF0C15"/>
    <w:rsid w:val="2AE9A6F1"/>
    <w:rsid w:val="2AECA612"/>
    <w:rsid w:val="2AF5FC07"/>
    <w:rsid w:val="2AFFF01E"/>
    <w:rsid w:val="2B7586DD"/>
    <w:rsid w:val="2BDA33CF"/>
    <w:rsid w:val="2BE416E5"/>
    <w:rsid w:val="2BFACE5D"/>
    <w:rsid w:val="2C181965"/>
    <w:rsid w:val="2C2603DE"/>
    <w:rsid w:val="2C27A189"/>
    <w:rsid w:val="2C97E518"/>
    <w:rsid w:val="2CD0B592"/>
    <w:rsid w:val="2DD84771"/>
    <w:rsid w:val="2DF04B30"/>
    <w:rsid w:val="2DF2444A"/>
    <w:rsid w:val="2DF28B5E"/>
    <w:rsid w:val="2E27BE3D"/>
    <w:rsid w:val="2E71AE52"/>
    <w:rsid w:val="2E7DA007"/>
    <w:rsid w:val="2F4C45E2"/>
    <w:rsid w:val="2F4ECE14"/>
    <w:rsid w:val="2F5452A4"/>
    <w:rsid w:val="2F5B24E7"/>
    <w:rsid w:val="2FB1FD72"/>
    <w:rsid w:val="300EEFEA"/>
    <w:rsid w:val="3036D429"/>
    <w:rsid w:val="3055F66E"/>
    <w:rsid w:val="307E0CDB"/>
    <w:rsid w:val="308ED3C2"/>
    <w:rsid w:val="30A7A74A"/>
    <w:rsid w:val="30C0C17D"/>
    <w:rsid w:val="314381D8"/>
    <w:rsid w:val="318FF34B"/>
    <w:rsid w:val="31A6584C"/>
    <w:rsid w:val="31F21DF3"/>
    <w:rsid w:val="323C23B0"/>
    <w:rsid w:val="32508A66"/>
    <w:rsid w:val="325AB34B"/>
    <w:rsid w:val="32781E06"/>
    <w:rsid w:val="32A698BA"/>
    <w:rsid w:val="332971B2"/>
    <w:rsid w:val="3388979D"/>
    <w:rsid w:val="33937CB9"/>
    <w:rsid w:val="339F4F03"/>
    <w:rsid w:val="33B62A6C"/>
    <w:rsid w:val="33E74745"/>
    <w:rsid w:val="33F700D6"/>
    <w:rsid w:val="34A8B217"/>
    <w:rsid w:val="34D8228A"/>
    <w:rsid w:val="35064174"/>
    <w:rsid w:val="35131DB3"/>
    <w:rsid w:val="3524D9D4"/>
    <w:rsid w:val="35E43626"/>
    <w:rsid w:val="363AC2D0"/>
    <w:rsid w:val="369431A3"/>
    <w:rsid w:val="36B28CDE"/>
    <w:rsid w:val="36DFB9F6"/>
    <w:rsid w:val="36E25CD3"/>
    <w:rsid w:val="370917AB"/>
    <w:rsid w:val="38008658"/>
    <w:rsid w:val="383E0CB8"/>
    <w:rsid w:val="385E608F"/>
    <w:rsid w:val="386FABFC"/>
    <w:rsid w:val="38BACBC4"/>
    <w:rsid w:val="38DE7833"/>
    <w:rsid w:val="3914CF53"/>
    <w:rsid w:val="398A5956"/>
    <w:rsid w:val="3992119E"/>
    <w:rsid w:val="3999555A"/>
    <w:rsid w:val="39AB9B1E"/>
    <w:rsid w:val="39C7FE7B"/>
    <w:rsid w:val="39F0B44C"/>
    <w:rsid w:val="39F7CFE1"/>
    <w:rsid w:val="39FFB168"/>
    <w:rsid w:val="3A033AA3"/>
    <w:rsid w:val="3A0D7A43"/>
    <w:rsid w:val="3A1BED82"/>
    <w:rsid w:val="3AC3E50F"/>
    <w:rsid w:val="3ACAD25A"/>
    <w:rsid w:val="3AF470D5"/>
    <w:rsid w:val="3B2494CE"/>
    <w:rsid w:val="3B2A77B8"/>
    <w:rsid w:val="3B3221D3"/>
    <w:rsid w:val="3B41004A"/>
    <w:rsid w:val="3BBCEEAB"/>
    <w:rsid w:val="3BCD3BC6"/>
    <w:rsid w:val="3BE3230A"/>
    <w:rsid w:val="3BF1B0C1"/>
    <w:rsid w:val="3C140340"/>
    <w:rsid w:val="3C709DA5"/>
    <w:rsid w:val="3C999137"/>
    <w:rsid w:val="3C9C498A"/>
    <w:rsid w:val="3CB199D1"/>
    <w:rsid w:val="3CB19B67"/>
    <w:rsid w:val="3D02F9C9"/>
    <w:rsid w:val="3D414F9E"/>
    <w:rsid w:val="3D4C0C5B"/>
    <w:rsid w:val="3D4FD98F"/>
    <w:rsid w:val="3D655D51"/>
    <w:rsid w:val="3DE90E7A"/>
    <w:rsid w:val="3ED5BC32"/>
    <w:rsid w:val="401A2FCC"/>
    <w:rsid w:val="401E2FDA"/>
    <w:rsid w:val="404CB479"/>
    <w:rsid w:val="4063006E"/>
    <w:rsid w:val="4075F713"/>
    <w:rsid w:val="407D2D5B"/>
    <w:rsid w:val="4085AF76"/>
    <w:rsid w:val="40B36F09"/>
    <w:rsid w:val="40C8EED2"/>
    <w:rsid w:val="415A14F1"/>
    <w:rsid w:val="415DA2F2"/>
    <w:rsid w:val="418C25E0"/>
    <w:rsid w:val="41B50B78"/>
    <w:rsid w:val="41B7799C"/>
    <w:rsid w:val="41DD5C5A"/>
    <w:rsid w:val="4211ACCF"/>
    <w:rsid w:val="42410EA5"/>
    <w:rsid w:val="42F39AF7"/>
    <w:rsid w:val="43168E47"/>
    <w:rsid w:val="4379E734"/>
    <w:rsid w:val="43AB941B"/>
    <w:rsid w:val="43B0F2F5"/>
    <w:rsid w:val="43B24DD0"/>
    <w:rsid w:val="43E2BCD1"/>
    <w:rsid w:val="440019E6"/>
    <w:rsid w:val="440CF783"/>
    <w:rsid w:val="443E1AFF"/>
    <w:rsid w:val="44953107"/>
    <w:rsid w:val="45262173"/>
    <w:rsid w:val="462E2237"/>
    <w:rsid w:val="46852EB1"/>
    <w:rsid w:val="468AADD0"/>
    <w:rsid w:val="46B014C1"/>
    <w:rsid w:val="46B3AE4C"/>
    <w:rsid w:val="46EE82FE"/>
    <w:rsid w:val="46F3FDF3"/>
    <w:rsid w:val="4731D571"/>
    <w:rsid w:val="47729AF8"/>
    <w:rsid w:val="47D96802"/>
    <w:rsid w:val="4810583E"/>
    <w:rsid w:val="4830A935"/>
    <w:rsid w:val="483CCD0A"/>
    <w:rsid w:val="48682577"/>
    <w:rsid w:val="487EE855"/>
    <w:rsid w:val="49126985"/>
    <w:rsid w:val="4918CE58"/>
    <w:rsid w:val="4932C17E"/>
    <w:rsid w:val="4997727C"/>
    <w:rsid w:val="49CDF454"/>
    <w:rsid w:val="49DCE006"/>
    <w:rsid w:val="4A0EC226"/>
    <w:rsid w:val="4A6C36AE"/>
    <w:rsid w:val="4B3563B7"/>
    <w:rsid w:val="4B78450F"/>
    <w:rsid w:val="4BDF58C8"/>
    <w:rsid w:val="4C3131C1"/>
    <w:rsid w:val="4C5EAE4D"/>
    <w:rsid w:val="4C9CFED5"/>
    <w:rsid w:val="4D6A8220"/>
    <w:rsid w:val="4D8DA420"/>
    <w:rsid w:val="4DB805C0"/>
    <w:rsid w:val="4DE1CCAD"/>
    <w:rsid w:val="4E38BE17"/>
    <w:rsid w:val="4E42D266"/>
    <w:rsid w:val="4E5C879D"/>
    <w:rsid w:val="4E94B6D7"/>
    <w:rsid w:val="4EE09429"/>
    <w:rsid w:val="4F77CB31"/>
    <w:rsid w:val="4F8FAF65"/>
    <w:rsid w:val="4FD00604"/>
    <w:rsid w:val="4FF31E17"/>
    <w:rsid w:val="4FF9181F"/>
    <w:rsid w:val="5007A472"/>
    <w:rsid w:val="504A089E"/>
    <w:rsid w:val="5072C87B"/>
    <w:rsid w:val="50A80BBD"/>
    <w:rsid w:val="50B09EAA"/>
    <w:rsid w:val="512240B0"/>
    <w:rsid w:val="5193FAFA"/>
    <w:rsid w:val="5195AB08"/>
    <w:rsid w:val="51D93383"/>
    <w:rsid w:val="5222909F"/>
    <w:rsid w:val="522CBD4C"/>
    <w:rsid w:val="5253B585"/>
    <w:rsid w:val="5256F13B"/>
    <w:rsid w:val="52EE09FF"/>
    <w:rsid w:val="53926AB4"/>
    <w:rsid w:val="53A8943E"/>
    <w:rsid w:val="53EAF011"/>
    <w:rsid w:val="53F6D6F3"/>
    <w:rsid w:val="5407C4A2"/>
    <w:rsid w:val="541961C6"/>
    <w:rsid w:val="5423B329"/>
    <w:rsid w:val="5458B011"/>
    <w:rsid w:val="545E7ACD"/>
    <w:rsid w:val="546B3450"/>
    <w:rsid w:val="54CFD2F6"/>
    <w:rsid w:val="553D937B"/>
    <w:rsid w:val="5594069E"/>
    <w:rsid w:val="559FD621"/>
    <w:rsid w:val="55AA04E6"/>
    <w:rsid w:val="55B97104"/>
    <w:rsid w:val="5606CEF1"/>
    <w:rsid w:val="56A4C814"/>
    <w:rsid w:val="56AC47F9"/>
    <w:rsid w:val="56CAE819"/>
    <w:rsid w:val="56FFC6D5"/>
    <w:rsid w:val="57028A22"/>
    <w:rsid w:val="574C553E"/>
    <w:rsid w:val="576C718C"/>
    <w:rsid w:val="57855F06"/>
    <w:rsid w:val="5798BB4D"/>
    <w:rsid w:val="579A7F16"/>
    <w:rsid w:val="57B0FC92"/>
    <w:rsid w:val="57D5BE3F"/>
    <w:rsid w:val="581D0FE0"/>
    <w:rsid w:val="5850DA4A"/>
    <w:rsid w:val="586D28EF"/>
    <w:rsid w:val="58B9B4D9"/>
    <w:rsid w:val="58BEE0C4"/>
    <w:rsid w:val="58CE2A6D"/>
    <w:rsid w:val="59121526"/>
    <w:rsid w:val="59663FED"/>
    <w:rsid w:val="59803E33"/>
    <w:rsid w:val="598A732D"/>
    <w:rsid w:val="598EA12C"/>
    <w:rsid w:val="59ABD1A8"/>
    <w:rsid w:val="5A26C72E"/>
    <w:rsid w:val="5A2FFD97"/>
    <w:rsid w:val="5A3A059A"/>
    <w:rsid w:val="5A50DBFB"/>
    <w:rsid w:val="5A86F35E"/>
    <w:rsid w:val="5ABC18DF"/>
    <w:rsid w:val="5AC52355"/>
    <w:rsid w:val="5B582CA5"/>
    <w:rsid w:val="5BBE8D3D"/>
    <w:rsid w:val="5BF39E65"/>
    <w:rsid w:val="5C246CF8"/>
    <w:rsid w:val="5C36C29C"/>
    <w:rsid w:val="5C4F4216"/>
    <w:rsid w:val="5C929257"/>
    <w:rsid w:val="5CA2EF44"/>
    <w:rsid w:val="5CB39800"/>
    <w:rsid w:val="5CBE0D10"/>
    <w:rsid w:val="5D04E3A9"/>
    <w:rsid w:val="5D382326"/>
    <w:rsid w:val="5D3F33F6"/>
    <w:rsid w:val="5D4EDED3"/>
    <w:rsid w:val="5D6B7B19"/>
    <w:rsid w:val="5D8D47D2"/>
    <w:rsid w:val="5E0443EF"/>
    <w:rsid w:val="5E0DE71F"/>
    <w:rsid w:val="5E21A45E"/>
    <w:rsid w:val="5E3349F7"/>
    <w:rsid w:val="5E3D20F0"/>
    <w:rsid w:val="5E78546F"/>
    <w:rsid w:val="5E8798A0"/>
    <w:rsid w:val="5E92A60B"/>
    <w:rsid w:val="5EE1CEDE"/>
    <w:rsid w:val="5EFCF9BD"/>
    <w:rsid w:val="5F1AF98C"/>
    <w:rsid w:val="5F316FA1"/>
    <w:rsid w:val="5F863120"/>
    <w:rsid w:val="5FCA0577"/>
    <w:rsid w:val="60F6EDBE"/>
    <w:rsid w:val="61236E20"/>
    <w:rsid w:val="617CD56A"/>
    <w:rsid w:val="617E7BE5"/>
    <w:rsid w:val="61CEBB4E"/>
    <w:rsid w:val="62071F18"/>
    <w:rsid w:val="624933DA"/>
    <w:rsid w:val="627BBB59"/>
    <w:rsid w:val="62873A16"/>
    <w:rsid w:val="62A2B564"/>
    <w:rsid w:val="62EDE171"/>
    <w:rsid w:val="631AE51D"/>
    <w:rsid w:val="6323B8FD"/>
    <w:rsid w:val="633A22B4"/>
    <w:rsid w:val="633CA230"/>
    <w:rsid w:val="63545A12"/>
    <w:rsid w:val="635BB9AA"/>
    <w:rsid w:val="6392A3B5"/>
    <w:rsid w:val="63A45098"/>
    <w:rsid w:val="63A56562"/>
    <w:rsid w:val="63D95ABC"/>
    <w:rsid w:val="63E3B97F"/>
    <w:rsid w:val="6403DFE3"/>
    <w:rsid w:val="640989A4"/>
    <w:rsid w:val="6461FFCE"/>
    <w:rsid w:val="64AEFE62"/>
    <w:rsid w:val="65445E4E"/>
    <w:rsid w:val="65B1AB11"/>
    <w:rsid w:val="65BD2E39"/>
    <w:rsid w:val="65C67CAD"/>
    <w:rsid w:val="65DC90DC"/>
    <w:rsid w:val="667F4638"/>
    <w:rsid w:val="66DA5828"/>
    <w:rsid w:val="676C128D"/>
    <w:rsid w:val="676C5C0E"/>
    <w:rsid w:val="682091BF"/>
    <w:rsid w:val="6836D3C6"/>
    <w:rsid w:val="68396CD7"/>
    <w:rsid w:val="6869FE32"/>
    <w:rsid w:val="68A3189F"/>
    <w:rsid w:val="68A6FFAD"/>
    <w:rsid w:val="68CAF2B3"/>
    <w:rsid w:val="68D7C629"/>
    <w:rsid w:val="69904520"/>
    <w:rsid w:val="69C6FA10"/>
    <w:rsid w:val="69F8918A"/>
    <w:rsid w:val="6A1B33D6"/>
    <w:rsid w:val="6A8236FF"/>
    <w:rsid w:val="6A859DD0"/>
    <w:rsid w:val="6A88F693"/>
    <w:rsid w:val="6A8ECC69"/>
    <w:rsid w:val="6AA33260"/>
    <w:rsid w:val="6B13ABB2"/>
    <w:rsid w:val="6B9A35FE"/>
    <w:rsid w:val="6B9BF8A5"/>
    <w:rsid w:val="6BDF8130"/>
    <w:rsid w:val="6BF0E7C0"/>
    <w:rsid w:val="6C0C02DC"/>
    <w:rsid w:val="6CB899F2"/>
    <w:rsid w:val="6CE60A0E"/>
    <w:rsid w:val="6CF4463F"/>
    <w:rsid w:val="6CF815D0"/>
    <w:rsid w:val="6D0AFF6A"/>
    <w:rsid w:val="6D0C91AA"/>
    <w:rsid w:val="6D129699"/>
    <w:rsid w:val="6D286E83"/>
    <w:rsid w:val="6D39B86A"/>
    <w:rsid w:val="6DB79B7E"/>
    <w:rsid w:val="6DF39205"/>
    <w:rsid w:val="6E55C111"/>
    <w:rsid w:val="6E90CFAE"/>
    <w:rsid w:val="6EB4241A"/>
    <w:rsid w:val="6EE8891C"/>
    <w:rsid w:val="6F0748BE"/>
    <w:rsid w:val="6F296BB4"/>
    <w:rsid w:val="6F3A2956"/>
    <w:rsid w:val="6F49A41A"/>
    <w:rsid w:val="6F9B77EB"/>
    <w:rsid w:val="6FAF0FD8"/>
    <w:rsid w:val="6FB44240"/>
    <w:rsid w:val="7013CF13"/>
    <w:rsid w:val="7021E81F"/>
    <w:rsid w:val="702C3C26"/>
    <w:rsid w:val="70476FDE"/>
    <w:rsid w:val="7069B15D"/>
    <w:rsid w:val="70AEF613"/>
    <w:rsid w:val="70C71E86"/>
    <w:rsid w:val="712F7966"/>
    <w:rsid w:val="7137BDC7"/>
    <w:rsid w:val="71E51FEF"/>
    <w:rsid w:val="71EE619D"/>
    <w:rsid w:val="726A1115"/>
    <w:rsid w:val="7283E616"/>
    <w:rsid w:val="729A7A91"/>
    <w:rsid w:val="72B03F8F"/>
    <w:rsid w:val="72FCADA4"/>
    <w:rsid w:val="7314A769"/>
    <w:rsid w:val="733ACEAD"/>
    <w:rsid w:val="74199E98"/>
    <w:rsid w:val="742EA5FB"/>
    <w:rsid w:val="74739A56"/>
    <w:rsid w:val="74A55785"/>
    <w:rsid w:val="74AAD734"/>
    <w:rsid w:val="74C2B463"/>
    <w:rsid w:val="74E9A321"/>
    <w:rsid w:val="7513BAB7"/>
    <w:rsid w:val="75450263"/>
    <w:rsid w:val="754F39F3"/>
    <w:rsid w:val="76872398"/>
    <w:rsid w:val="768A50C2"/>
    <w:rsid w:val="76B4EFC2"/>
    <w:rsid w:val="77029869"/>
    <w:rsid w:val="7710843F"/>
    <w:rsid w:val="771E468F"/>
    <w:rsid w:val="773C1980"/>
    <w:rsid w:val="774B1A58"/>
    <w:rsid w:val="77571506"/>
    <w:rsid w:val="775EFE82"/>
    <w:rsid w:val="778EF787"/>
    <w:rsid w:val="779CC7D7"/>
    <w:rsid w:val="77C75297"/>
    <w:rsid w:val="77D7842B"/>
    <w:rsid w:val="77F04796"/>
    <w:rsid w:val="77F3BEB8"/>
    <w:rsid w:val="780A7C44"/>
    <w:rsid w:val="78638856"/>
    <w:rsid w:val="786B1C91"/>
    <w:rsid w:val="78B14BA0"/>
    <w:rsid w:val="792A8EB5"/>
    <w:rsid w:val="79499783"/>
    <w:rsid w:val="79700A76"/>
    <w:rsid w:val="7A23C4F0"/>
    <w:rsid w:val="7A74EFCF"/>
    <w:rsid w:val="7A9B8620"/>
    <w:rsid w:val="7AFD6D61"/>
    <w:rsid w:val="7AFFA4F7"/>
    <w:rsid w:val="7B037246"/>
    <w:rsid w:val="7B11C728"/>
    <w:rsid w:val="7B243A4D"/>
    <w:rsid w:val="7B4742FE"/>
    <w:rsid w:val="7BA45D27"/>
    <w:rsid w:val="7BA8BC7F"/>
    <w:rsid w:val="7C724927"/>
    <w:rsid w:val="7C762285"/>
    <w:rsid w:val="7C7CF158"/>
    <w:rsid w:val="7CA7EA4C"/>
    <w:rsid w:val="7D0D768F"/>
    <w:rsid w:val="7D162009"/>
    <w:rsid w:val="7D265DC7"/>
    <w:rsid w:val="7D2FCE0E"/>
    <w:rsid w:val="7D553E08"/>
    <w:rsid w:val="7D74FFE2"/>
    <w:rsid w:val="7DF1FBCA"/>
    <w:rsid w:val="7E7E6850"/>
    <w:rsid w:val="7F620583"/>
    <w:rsid w:val="7F8023F8"/>
    <w:rsid w:val="7F89044A"/>
    <w:rsid w:val="7F98D2A5"/>
    <w:rsid w:val="7F9C9C1F"/>
    <w:rsid w:val="7FA034E2"/>
    <w:rsid w:val="7FB8A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D3A0F3"/>
  <w15:docId w15:val="{89B42D92-DEC5-4893-A812-C4D1A6C0F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75C8C"/>
    <w:rPr>
      <w:rFonts w:ascii="Arial" w:hAnsi="Arial"/>
      <w:lang w:val="fr-FR" w:eastAsia="es-ES"/>
    </w:rPr>
  </w:style>
  <w:style w:type="paragraph" w:styleId="Heading1">
    <w:name w:val="heading 1"/>
    <w:aliases w:val="HD1"/>
    <w:basedOn w:val="Normal"/>
    <w:next w:val="BodyText"/>
    <w:link w:val="Heading1Char"/>
    <w:qFormat/>
    <w:rsid w:val="00F747C2"/>
    <w:pPr>
      <w:keepNext/>
      <w:keepLines/>
      <w:pageBreakBefore/>
      <w:numPr>
        <w:numId w:val="23"/>
      </w:numPr>
      <w:pBdr>
        <w:top w:val="single" w:sz="48" w:space="1" w:color="ACACAC"/>
      </w:pBdr>
      <w:tabs>
        <w:tab w:val="left" w:pos="2520"/>
      </w:tabs>
      <w:spacing w:before="120" w:after="240"/>
      <w:ind w:right="720"/>
      <w:outlineLvl w:val="0"/>
    </w:pPr>
    <w:rPr>
      <w:b/>
      <w:caps/>
      <w:sz w:val="28"/>
    </w:rPr>
  </w:style>
  <w:style w:type="paragraph" w:styleId="Heading2">
    <w:name w:val="heading 2"/>
    <w:aliases w:val="HD2"/>
    <w:basedOn w:val="BodyText"/>
    <w:next w:val="BodyText"/>
    <w:link w:val="Heading2Char"/>
    <w:qFormat/>
    <w:rsid w:val="002B74E5"/>
    <w:pPr>
      <w:keepNext/>
      <w:keepLines/>
      <w:numPr>
        <w:ilvl w:val="1"/>
        <w:numId w:val="23"/>
      </w:numPr>
      <w:pBdr>
        <w:top w:val="single" w:sz="48" w:space="1" w:color="ACACAC"/>
      </w:pBdr>
      <w:spacing w:before="240" w:line="300" w:lineRule="auto"/>
      <w:ind w:right="468"/>
      <w:outlineLvl w:val="1"/>
    </w:pPr>
    <w:rPr>
      <w:b/>
      <w:sz w:val="28"/>
    </w:rPr>
  </w:style>
  <w:style w:type="paragraph" w:styleId="Heading3">
    <w:name w:val="heading 3"/>
    <w:basedOn w:val="BodyText"/>
    <w:next w:val="BodyText"/>
    <w:link w:val="Heading3Char"/>
    <w:qFormat/>
    <w:rsid w:val="00F747C2"/>
    <w:pPr>
      <w:keepNext/>
      <w:keepLines/>
      <w:numPr>
        <w:ilvl w:val="2"/>
        <w:numId w:val="23"/>
      </w:numPr>
      <w:outlineLvl w:val="2"/>
    </w:pPr>
    <w:rPr>
      <w:b/>
      <w:caps/>
      <w:sz w:val="24"/>
    </w:rPr>
  </w:style>
  <w:style w:type="paragraph" w:styleId="Heading4">
    <w:name w:val="heading 4"/>
    <w:basedOn w:val="BodyText"/>
    <w:next w:val="BodyText"/>
    <w:link w:val="Heading4Char"/>
    <w:qFormat/>
    <w:rsid w:val="00F747C2"/>
    <w:pPr>
      <w:keepNext/>
      <w:keepLines/>
      <w:numPr>
        <w:ilvl w:val="3"/>
        <w:numId w:val="23"/>
      </w:numPr>
      <w:tabs>
        <w:tab w:val="center" w:pos="6480"/>
        <w:tab w:val="right" w:pos="10440"/>
      </w:tabs>
      <w:outlineLvl w:val="3"/>
    </w:pPr>
    <w:rPr>
      <w:b/>
      <w:sz w:val="24"/>
    </w:rPr>
  </w:style>
  <w:style w:type="paragraph" w:styleId="Heading5">
    <w:name w:val="heading 5"/>
    <w:basedOn w:val="BodyText"/>
    <w:next w:val="BodyText"/>
    <w:link w:val="Heading5Char"/>
    <w:qFormat/>
    <w:rsid w:val="00F747C2"/>
    <w:pPr>
      <w:keepNext/>
      <w:keepLines/>
      <w:numPr>
        <w:ilvl w:val="4"/>
        <w:numId w:val="23"/>
      </w:numPr>
      <w:outlineLvl w:val="4"/>
    </w:pPr>
    <w:rPr>
      <w:b/>
      <w:caps/>
    </w:rPr>
  </w:style>
  <w:style w:type="paragraph" w:styleId="Heading6">
    <w:name w:val="heading 6"/>
    <w:basedOn w:val="BodyText"/>
    <w:next w:val="BodyText"/>
    <w:link w:val="Heading6Char"/>
    <w:qFormat/>
    <w:rsid w:val="00F747C2"/>
    <w:pPr>
      <w:keepNext/>
      <w:numPr>
        <w:ilvl w:val="5"/>
        <w:numId w:val="23"/>
      </w:numPr>
      <w:spacing w:line="300" w:lineRule="auto"/>
      <w:outlineLvl w:val="5"/>
    </w:pPr>
    <w:rPr>
      <w:b/>
    </w:rPr>
  </w:style>
  <w:style w:type="paragraph" w:styleId="Heading7">
    <w:name w:val="heading 7"/>
    <w:basedOn w:val="Normal"/>
    <w:next w:val="NormalIndent"/>
    <w:link w:val="Heading7Char"/>
    <w:qFormat/>
    <w:rsid w:val="00F747C2"/>
    <w:pPr>
      <w:keepNext/>
      <w:numPr>
        <w:ilvl w:val="6"/>
        <w:numId w:val="23"/>
      </w:numPr>
      <w:spacing w:before="120" w:after="120" w:line="300" w:lineRule="auto"/>
      <w:outlineLvl w:val="6"/>
    </w:pPr>
    <w:rPr>
      <w:rFonts w:ascii="Times" w:hAnsi="Times"/>
      <w:i/>
    </w:rPr>
  </w:style>
  <w:style w:type="paragraph" w:styleId="Heading8">
    <w:name w:val="heading 8"/>
    <w:basedOn w:val="BodyText"/>
    <w:next w:val="BodyText"/>
    <w:link w:val="Heading8Char"/>
    <w:qFormat/>
    <w:rsid w:val="00F747C2"/>
    <w:pPr>
      <w:keepNext/>
      <w:pBdr>
        <w:bottom w:val="single" w:sz="8" w:space="1" w:color="auto"/>
      </w:pBdr>
      <w:tabs>
        <w:tab w:val="center" w:pos="6480"/>
        <w:tab w:val="right" w:pos="10440"/>
      </w:tabs>
      <w:outlineLvl w:val="7"/>
    </w:pPr>
    <w:rPr>
      <w:b/>
    </w:rPr>
  </w:style>
  <w:style w:type="paragraph" w:styleId="Heading9">
    <w:name w:val="heading 9"/>
    <w:basedOn w:val="BodyText"/>
    <w:next w:val="BodyText"/>
    <w:link w:val="Heading9Char"/>
    <w:qFormat/>
    <w:rsid w:val="00F747C2"/>
    <w:pPr>
      <w:keepNext/>
      <w:pBdr>
        <w:bottom w:val="single" w:sz="8" w:space="1" w:color="auto"/>
      </w:pBdr>
      <w:outlineLvl w:val="8"/>
    </w:pPr>
    <w:rPr>
      <w:b/>
      <w:i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8A0807"/>
    <w:pPr>
      <w:spacing w:before="60" w:after="120"/>
      <w:ind w:left="567"/>
    </w:pPr>
    <w:rPr>
      <w:lang w:eastAsia="en-AU"/>
    </w:rPr>
  </w:style>
  <w:style w:type="paragraph" w:styleId="NormalIndent">
    <w:name w:val="Normal Indent"/>
    <w:basedOn w:val="Normal"/>
    <w:rsid w:val="00F747C2"/>
    <w:pPr>
      <w:ind w:left="720"/>
    </w:pPr>
  </w:style>
  <w:style w:type="paragraph" w:styleId="TOC3">
    <w:name w:val="toc 3"/>
    <w:basedOn w:val="Normal"/>
    <w:next w:val="Normal"/>
    <w:semiHidden/>
    <w:rsid w:val="00F747C2"/>
    <w:pPr>
      <w:tabs>
        <w:tab w:val="right" w:leader="dot" w:pos="10080"/>
      </w:tabs>
      <w:ind w:left="2549"/>
    </w:pPr>
  </w:style>
  <w:style w:type="paragraph" w:styleId="TOC2">
    <w:name w:val="toc 2"/>
    <w:basedOn w:val="Normal"/>
    <w:next w:val="Normal"/>
    <w:uiPriority w:val="39"/>
    <w:rsid w:val="00F747C2"/>
    <w:pPr>
      <w:tabs>
        <w:tab w:val="right" w:leader="dot" w:pos="10080"/>
      </w:tabs>
      <w:ind w:left="1440"/>
    </w:pPr>
  </w:style>
  <w:style w:type="paragraph" w:styleId="Footer">
    <w:name w:val="footer"/>
    <w:basedOn w:val="Normal"/>
    <w:link w:val="FooterChar"/>
    <w:rsid w:val="00F747C2"/>
    <w:pPr>
      <w:tabs>
        <w:tab w:val="right" w:pos="7920"/>
      </w:tabs>
    </w:pPr>
    <w:rPr>
      <w:sz w:val="16"/>
    </w:rPr>
  </w:style>
  <w:style w:type="paragraph" w:styleId="Header">
    <w:name w:val="header"/>
    <w:basedOn w:val="Normal"/>
    <w:link w:val="HeaderChar"/>
    <w:rsid w:val="00F747C2"/>
    <w:pPr>
      <w:tabs>
        <w:tab w:val="right" w:pos="10440"/>
      </w:tabs>
    </w:pPr>
    <w:rPr>
      <w:sz w:val="16"/>
    </w:rPr>
  </w:style>
  <w:style w:type="paragraph" w:styleId="Title">
    <w:name w:val="Title"/>
    <w:basedOn w:val="Normal"/>
    <w:link w:val="TitleChar"/>
    <w:qFormat/>
    <w:rsid w:val="00F747C2"/>
    <w:pPr>
      <w:keepLines/>
      <w:ind w:right="720"/>
    </w:pPr>
    <w:rPr>
      <w:sz w:val="48"/>
    </w:rPr>
  </w:style>
  <w:style w:type="paragraph" w:customStyle="1" w:styleId="TableText">
    <w:name w:val="Table Text"/>
    <w:basedOn w:val="Normal"/>
    <w:link w:val="TableTextChar"/>
    <w:rsid w:val="00F747C2"/>
    <w:pPr>
      <w:keepLines/>
    </w:pPr>
    <w:rPr>
      <w:sz w:val="16"/>
    </w:rPr>
  </w:style>
  <w:style w:type="paragraph" w:customStyle="1" w:styleId="HeadingBar">
    <w:name w:val="Heading Bar"/>
    <w:basedOn w:val="Normal"/>
    <w:next w:val="Heading3"/>
    <w:rsid w:val="00F747C2"/>
    <w:pPr>
      <w:keepNext/>
      <w:keepLines/>
      <w:shd w:val="solid" w:color="ACACAC" w:fill="ACACAC"/>
      <w:spacing w:before="240"/>
      <w:ind w:right="7920"/>
    </w:pPr>
    <w:rPr>
      <w:color w:val="FFFFFF"/>
      <w:sz w:val="8"/>
    </w:rPr>
  </w:style>
  <w:style w:type="paragraph" w:customStyle="1" w:styleId="TitleBar">
    <w:name w:val="Title Bar"/>
    <w:basedOn w:val="Normal"/>
    <w:rsid w:val="00F747C2"/>
    <w:pPr>
      <w:keepNext/>
      <w:pageBreakBefore/>
      <w:shd w:val="solid" w:color="ACACAC" w:fill="auto"/>
      <w:spacing w:before="1680"/>
      <w:ind w:left="1440" w:right="720"/>
    </w:pPr>
    <w:rPr>
      <w:sz w:val="16"/>
    </w:rPr>
  </w:style>
  <w:style w:type="paragraph" w:customStyle="1" w:styleId="TOCHeading1">
    <w:name w:val="TOC Heading1"/>
    <w:basedOn w:val="Normal"/>
    <w:rsid w:val="00F747C2"/>
    <w:pPr>
      <w:keepNext/>
      <w:pageBreakBefore/>
      <w:pBdr>
        <w:top w:val="single" w:sz="48" w:space="26" w:color="ACACAC"/>
      </w:pBdr>
      <w:spacing w:before="960" w:after="960"/>
      <w:ind w:left="1440"/>
    </w:pPr>
    <w:rPr>
      <w:sz w:val="36"/>
    </w:rPr>
  </w:style>
  <w:style w:type="character" w:customStyle="1" w:styleId="HighlightedVariable">
    <w:name w:val="Highlighted Variable"/>
    <w:rsid w:val="00F747C2"/>
    <w:rPr>
      <w:color w:val="13A3F7"/>
    </w:rPr>
  </w:style>
  <w:style w:type="paragraph" w:customStyle="1" w:styleId="TableHeading">
    <w:name w:val="Table Heading"/>
    <w:basedOn w:val="TableText"/>
    <w:rsid w:val="00F747C2"/>
    <w:pPr>
      <w:spacing w:before="120" w:after="120"/>
    </w:pPr>
    <w:rPr>
      <w:b/>
    </w:rPr>
  </w:style>
  <w:style w:type="character" w:styleId="PageNumber">
    <w:name w:val="page number"/>
    <w:rsid w:val="00F747C2"/>
    <w:rPr>
      <w:rFonts w:ascii="Arial" w:hAnsi="Arial"/>
    </w:rPr>
  </w:style>
  <w:style w:type="paragraph" w:customStyle="1" w:styleId="RouteTitle">
    <w:name w:val="Route Title"/>
    <w:basedOn w:val="Normal"/>
    <w:rsid w:val="00F747C2"/>
    <w:pPr>
      <w:keepLines/>
      <w:spacing w:after="120"/>
      <w:ind w:left="1440" w:right="720"/>
    </w:pPr>
    <w:rPr>
      <w:sz w:val="36"/>
    </w:rPr>
  </w:style>
  <w:style w:type="paragraph" w:customStyle="1" w:styleId="Title-Major">
    <w:name w:val="Title-Major"/>
    <w:basedOn w:val="Title"/>
    <w:rsid w:val="00F747C2"/>
    <w:pPr>
      <w:ind w:left="1440"/>
    </w:pPr>
    <w:rPr>
      <w:smallCaps/>
    </w:rPr>
  </w:style>
  <w:style w:type="paragraph" w:customStyle="1" w:styleId="Note">
    <w:name w:val="Note"/>
    <w:basedOn w:val="BodyText"/>
    <w:rsid w:val="00F747C2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solid" w:color="13A3F7" w:fill="auto"/>
      <w:ind w:left="720" w:right="5040" w:hanging="720"/>
    </w:pPr>
    <w:rPr>
      <w:color w:val="FFFFFF"/>
    </w:rPr>
  </w:style>
  <w:style w:type="paragraph" w:customStyle="1" w:styleId="Bullet">
    <w:name w:val="Bullet"/>
    <w:basedOn w:val="BodyText"/>
    <w:rsid w:val="00F747C2"/>
    <w:pPr>
      <w:keepLines/>
      <w:numPr>
        <w:numId w:val="26"/>
      </w:numPr>
      <w:tabs>
        <w:tab w:val="left" w:pos="2520"/>
      </w:tabs>
      <w:spacing w:after="60"/>
    </w:pPr>
  </w:style>
  <w:style w:type="paragraph" w:customStyle="1" w:styleId="Checklist">
    <w:name w:val="Checklist"/>
    <w:basedOn w:val="BodyText"/>
    <w:rsid w:val="00F747C2"/>
    <w:pPr>
      <w:numPr>
        <w:numId w:val="25"/>
      </w:numPr>
    </w:pPr>
  </w:style>
  <w:style w:type="paragraph" w:customStyle="1" w:styleId="Subject">
    <w:name w:val="Subject"/>
    <w:basedOn w:val="BodyText"/>
    <w:rsid w:val="00F747C2"/>
    <w:rPr>
      <w:sz w:val="48"/>
    </w:rPr>
  </w:style>
  <w:style w:type="paragraph" w:customStyle="1" w:styleId="InfoBox">
    <w:name w:val="Info Box"/>
    <w:basedOn w:val="BodyText"/>
    <w:rsid w:val="00F747C2"/>
    <w:pPr>
      <w:keepLines/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  <w:between w:val="single" w:sz="6" w:space="6" w:color="auto"/>
      </w:pBdr>
      <w:ind w:left="2520" w:right="2160"/>
      <w:jc w:val="center"/>
    </w:pPr>
    <w:rPr>
      <w:sz w:val="18"/>
    </w:rPr>
  </w:style>
  <w:style w:type="paragraph" w:customStyle="1" w:styleId="NumberList">
    <w:name w:val="Number List"/>
    <w:basedOn w:val="NumberedList"/>
    <w:rsid w:val="00F747C2"/>
    <w:pPr>
      <w:numPr>
        <w:numId w:val="0"/>
      </w:numPr>
    </w:pPr>
  </w:style>
  <w:style w:type="paragraph" w:styleId="TOC1">
    <w:name w:val="toc 1"/>
    <w:basedOn w:val="Normal"/>
    <w:next w:val="Normal"/>
    <w:uiPriority w:val="39"/>
    <w:rsid w:val="00F747C2"/>
    <w:pPr>
      <w:keepNext/>
      <w:tabs>
        <w:tab w:val="right" w:leader="dot" w:pos="10080"/>
      </w:tabs>
      <w:spacing w:before="240" w:after="120"/>
      <w:ind w:left="1440"/>
    </w:pPr>
    <w:rPr>
      <w:b/>
    </w:rPr>
  </w:style>
  <w:style w:type="paragraph" w:styleId="TOC4">
    <w:name w:val="toc 4"/>
    <w:basedOn w:val="Normal"/>
    <w:next w:val="Normal"/>
    <w:semiHidden/>
    <w:rsid w:val="00F747C2"/>
    <w:pPr>
      <w:tabs>
        <w:tab w:val="right" w:leader="dot" w:pos="10080"/>
      </w:tabs>
      <w:ind w:left="3240"/>
    </w:pPr>
    <w:rPr>
      <w:sz w:val="18"/>
    </w:rPr>
  </w:style>
  <w:style w:type="paragraph" w:styleId="TOC5">
    <w:name w:val="toc 5"/>
    <w:basedOn w:val="Normal"/>
    <w:next w:val="Normal"/>
    <w:semiHidden/>
    <w:rsid w:val="00F747C2"/>
    <w:pPr>
      <w:tabs>
        <w:tab w:val="right" w:leader="dot" w:pos="10080"/>
      </w:tabs>
      <w:ind w:left="3600"/>
    </w:pPr>
    <w:rPr>
      <w:sz w:val="18"/>
    </w:rPr>
  </w:style>
  <w:style w:type="paragraph" w:customStyle="1" w:styleId="tty132">
    <w:name w:val="tty132"/>
    <w:basedOn w:val="Normal"/>
    <w:rsid w:val="00F747C2"/>
    <w:rPr>
      <w:rFonts w:ascii="Courier New" w:hAnsi="Courier New"/>
      <w:sz w:val="12"/>
    </w:rPr>
  </w:style>
  <w:style w:type="paragraph" w:customStyle="1" w:styleId="tty180">
    <w:name w:val="tty180"/>
    <w:basedOn w:val="Normal"/>
    <w:rsid w:val="00F747C2"/>
    <w:pPr>
      <w:ind w:right="-720"/>
    </w:pPr>
    <w:rPr>
      <w:rFonts w:ascii="Courier New" w:hAnsi="Courier New"/>
      <w:sz w:val="8"/>
    </w:rPr>
  </w:style>
  <w:style w:type="paragraph" w:customStyle="1" w:styleId="tty80">
    <w:name w:val="tty80"/>
    <w:basedOn w:val="Normal"/>
    <w:rsid w:val="00F747C2"/>
    <w:rPr>
      <w:rFonts w:ascii="Courier New" w:hAnsi="Courier New"/>
    </w:rPr>
  </w:style>
  <w:style w:type="paragraph" w:customStyle="1" w:styleId="tty80indent">
    <w:name w:val="tty80 indent"/>
    <w:basedOn w:val="tty80"/>
    <w:rsid w:val="00F747C2"/>
    <w:pPr>
      <w:ind w:left="2895"/>
    </w:pPr>
  </w:style>
  <w:style w:type="paragraph" w:customStyle="1" w:styleId="NoteWide">
    <w:name w:val="Note Wide"/>
    <w:basedOn w:val="Note"/>
    <w:rsid w:val="00F747C2"/>
    <w:pPr>
      <w:ind w:right="2160"/>
    </w:pPr>
  </w:style>
  <w:style w:type="table" w:styleId="TableGrid">
    <w:name w:val="Table Grid"/>
    <w:basedOn w:val="TableNormal"/>
    <w:rsid w:val="00F747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Grid-Accent1">
    <w:name w:val="Light Grid Accent 1"/>
    <w:aliases w:val="Infor_Standard"/>
    <w:basedOn w:val="TableNormal"/>
    <w:uiPriority w:val="62"/>
    <w:rsid w:val="0080041B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Times" w:eastAsia="Times New Roman" w:hAnsi="Times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Times" w:eastAsia="Times New Roman" w:hAnsi="Times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Times" w:eastAsia="Times New Roman" w:hAnsi="Times" w:cs="Times New Roman"/>
        <w:b/>
        <w:bCs/>
      </w:rPr>
    </w:tblStylePr>
    <w:tblStylePr w:type="lastCol">
      <w:rPr>
        <w:rFonts w:ascii="Times" w:eastAsia="Times New Roman" w:hAnsi="Times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InforTable">
    <w:name w:val="Infor_Table"/>
    <w:basedOn w:val="TableNormal"/>
    <w:rsid w:val="0080041B"/>
    <w:tblPr/>
  </w:style>
  <w:style w:type="paragraph" w:customStyle="1" w:styleId="NumberedList">
    <w:name w:val="Numbered List"/>
    <w:basedOn w:val="Bullet"/>
    <w:rsid w:val="00F747C2"/>
    <w:pPr>
      <w:numPr>
        <w:numId w:val="24"/>
      </w:numPr>
      <w:tabs>
        <w:tab w:val="left" w:pos="2880"/>
      </w:tabs>
    </w:pPr>
  </w:style>
  <w:style w:type="paragraph" w:customStyle="1" w:styleId="Paragraph">
    <w:name w:val="Paragraph"/>
    <w:rsid w:val="00F747C2"/>
    <w:pPr>
      <w:spacing w:before="130" w:after="130" w:line="260" w:lineRule="exact"/>
    </w:pPr>
    <w:rPr>
      <w:rFonts w:ascii="Arial" w:eastAsia="Arial Unicode MS" w:hAnsi="Arial"/>
      <w:sz w:val="21"/>
      <w:szCs w:val="22"/>
      <w:lang w:val="en-US" w:eastAsia="en-US"/>
    </w:rPr>
  </w:style>
  <w:style w:type="paragraph" w:customStyle="1" w:styleId="CopyrightText">
    <w:name w:val="Copyright Text"/>
    <w:basedOn w:val="Paragraph"/>
    <w:rsid w:val="00F747C2"/>
    <w:pPr>
      <w:spacing w:before="70" w:after="70"/>
    </w:pPr>
    <w:rPr>
      <w:szCs w:val="21"/>
    </w:rPr>
  </w:style>
  <w:style w:type="paragraph" w:customStyle="1" w:styleId="HeadingCopyright">
    <w:name w:val="Heading Copyright"/>
    <w:basedOn w:val="Heading2"/>
    <w:next w:val="CopyrightText"/>
    <w:rsid w:val="00F747C2"/>
    <w:pPr>
      <w:numPr>
        <w:ilvl w:val="0"/>
        <w:numId w:val="0"/>
      </w:numPr>
      <w:pBdr>
        <w:top w:val="none" w:sz="0" w:space="0" w:color="auto"/>
      </w:pBdr>
      <w:spacing w:before="65" w:after="65" w:line="260" w:lineRule="exact"/>
      <w:ind w:right="0"/>
      <w:outlineLvl w:val="9"/>
    </w:pPr>
    <w:rPr>
      <w:rFonts w:eastAsia="Arial Unicode MS"/>
      <w:bCs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rsid w:val="00F747C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F747C2"/>
    <w:rPr>
      <w:rFonts w:ascii="Tahoma" w:hAnsi="Tahoma" w:cs="Tahoma"/>
      <w:sz w:val="16"/>
      <w:szCs w:val="16"/>
      <w:lang w:val="en-US" w:eastAsia="es-ES"/>
    </w:rPr>
  </w:style>
  <w:style w:type="character" w:customStyle="1" w:styleId="TableTextChar">
    <w:name w:val="Table Text Char"/>
    <w:link w:val="TableText"/>
    <w:rsid w:val="005A6953"/>
    <w:rPr>
      <w:rFonts w:ascii="Arial" w:hAnsi="Arial"/>
      <w:sz w:val="16"/>
      <w:lang w:val="en-US" w:eastAsia="es-ES"/>
    </w:rPr>
  </w:style>
  <w:style w:type="table" w:styleId="LightList-Accent5">
    <w:name w:val="Light List Accent 5"/>
    <w:basedOn w:val="TableNormal"/>
    <w:uiPriority w:val="61"/>
    <w:rsid w:val="00F747C2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MediumGrid3-Accent5">
    <w:name w:val="Medium Grid 3 Accent 5"/>
    <w:basedOn w:val="TableNormal"/>
    <w:uiPriority w:val="69"/>
    <w:rsid w:val="00F747C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TableGrid8">
    <w:name w:val="Table Grid 8"/>
    <w:basedOn w:val="TableNormal"/>
    <w:rsid w:val="003350D6"/>
    <w:pPr>
      <w:spacing w:before="120" w:after="120"/>
      <w:ind w:left="1440" w:right="567"/>
    </w:pPr>
    <w:rPr>
      <w:rFonts w:ascii="Arial" w:hAnsi="Arial"/>
      <w:sz w:val="16"/>
    </w:rPr>
    <w:tblPr>
      <w:tblStyleRow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rFonts w:ascii="Arial" w:hAnsi="Arial"/>
        <w:b/>
        <w:bCs/>
        <w:i w:val="0"/>
        <w:color w:val="FFFFFF"/>
        <w:sz w:val="20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rFonts w:ascii="Arial" w:hAnsi="Arial"/>
        <w:sz w:val="16"/>
      </w:rPr>
    </w:tblStylePr>
    <w:tblStylePr w:type="band2Horz">
      <w:rPr>
        <w:rFonts w:ascii="Arial" w:hAnsi="Arial"/>
        <w:sz w:val="16"/>
      </w:rPr>
    </w:tblStylePr>
  </w:style>
  <w:style w:type="paragraph" w:customStyle="1" w:styleId="Copyright">
    <w:name w:val="Copyright"/>
    <w:uiPriority w:val="99"/>
    <w:rsid w:val="007057A9"/>
    <w:rPr>
      <w:rFonts w:ascii="Arial" w:hAnsi="Arial" w:cs="Arial"/>
      <w:bCs/>
      <w:kern w:val="32"/>
      <w:sz w:val="10"/>
      <w:szCs w:val="32"/>
      <w:lang w:val="en-US" w:eastAsia="en-US"/>
    </w:rPr>
  </w:style>
  <w:style w:type="paragraph" w:customStyle="1" w:styleId="CopyrightText0">
    <w:name w:val="Copyright © Text"/>
    <w:basedOn w:val="Normal"/>
    <w:uiPriority w:val="99"/>
    <w:rsid w:val="007057A9"/>
    <w:pPr>
      <w:widowControl w:val="0"/>
      <w:autoSpaceDE w:val="0"/>
      <w:autoSpaceDN w:val="0"/>
      <w:adjustRightInd w:val="0"/>
      <w:spacing w:line="140" w:lineRule="atLeast"/>
      <w:textAlignment w:val="center"/>
    </w:pPr>
    <w:rPr>
      <w:rFonts w:ascii="ProximaNova-Light" w:hAnsi="ProximaNova-Light" w:cs="ProximaNova-Light"/>
      <w:color w:val="000000"/>
      <w:spacing w:val="-1"/>
      <w:sz w:val="12"/>
      <w:szCs w:val="12"/>
      <w:lang w:eastAsia="en-US"/>
    </w:rPr>
  </w:style>
  <w:style w:type="paragraph" w:customStyle="1" w:styleId="TOCHeading2">
    <w:name w:val="TOC Heading2"/>
    <w:basedOn w:val="Normal"/>
    <w:rsid w:val="00CF3E21"/>
    <w:pPr>
      <w:keepNext/>
      <w:pageBreakBefore/>
      <w:pBdr>
        <w:top w:val="single" w:sz="48" w:space="26" w:color="002060"/>
      </w:pBdr>
      <w:spacing w:before="960" w:after="960"/>
      <w:ind w:left="1440"/>
    </w:pPr>
    <w:rPr>
      <w:sz w:val="3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5A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305A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US" w:eastAsia="es-ES"/>
    </w:rPr>
  </w:style>
  <w:style w:type="table" w:customStyle="1" w:styleId="InforTable0">
    <w:name w:val="Infor Table"/>
    <w:basedOn w:val="TableNormal"/>
    <w:uiPriority w:val="99"/>
    <w:rsid w:val="00F747C2"/>
    <w:pPr>
      <w:jc w:val="center"/>
    </w:pPr>
    <w:rPr>
      <w:rFonts w:ascii="Arial" w:eastAsiaTheme="minorEastAsia" w:hAnsi="Arial" w:cstheme="minorBidi"/>
      <w:sz w:val="16"/>
      <w:szCs w:val="22"/>
      <w:lang w:val="es-AR" w:eastAsia="es-AR"/>
    </w:rPr>
    <w:tblPr>
      <w:tblStyleRowBandSize w:val="1"/>
    </w:tblPr>
    <w:tcPr>
      <w:shd w:val="clear" w:color="auto" w:fill="auto"/>
      <w:vAlign w:val="center"/>
    </w:tcPr>
    <w:tblStylePr w:type="firstRow">
      <w:pPr>
        <w:wordWrap/>
        <w:jc w:val="left"/>
      </w:pPr>
      <w:rPr>
        <w:rFonts w:ascii="Arial" w:hAnsi="Arial"/>
        <w:b/>
        <w:color w:val="FFFFFF" w:themeColor="background1"/>
        <w:sz w:val="16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nil"/>
          <w:tl2br w:val="nil"/>
          <w:tr2bl w:val="nil"/>
        </w:tcBorders>
        <w:shd w:val="clear" w:color="auto" w:fill="13A3F7"/>
      </w:tcPr>
    </w:tblStylePr>
    <w:tblStylePr w:type="lastRow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</w:tcPr>
    </w:tblStylePr>
    <w:tblStylePr w:type="band1Horz">
      <w:pPr>
        <w:wordWrap/>
        <w:jc w:val="left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E8E8E8"/>
      </w:tcPr>
    </w:tblStylePr>
    <w:tblStylePr w:type="band2Horz">
      <w:pPr>
        <w:wordWrap/>
        <w:jc w:val="left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auto"/>
      </w:tcPr>
    </w:tblStylePr>
  </w:style>
  <w:style w:type="table" w:styleId="LightShading-Accent3">
    <w:name w:val="Light Shading Accent 3"/>
    <w:basedOn w:val="TableNormal"/>
    <w:uiPriority w:val="60"/>
    <w:rsid w:val="008305A9"/>
    <w:rPr>
      <w:rFonts w:asciiTheme="minorHAnsi" w:eastAsiaTheme="minorEastAsia" w:hAnsiTheme="minorHAnsi" w:cstheme="minorBidi"/>
      <w:color w:val="76923C" w:themeColor="accent3" w:themeShade="BF"/>
      <w:sz w:val="22"/>
      <w:szCs w:val="22"/>
      <w:lang w:val="es-AR" w:eastAsia="es-AR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customStyle="1" w:styleId="TitleChar">
    <w:name w:val="Title Char"/>
    <w:basedOn w:val="DefaultParagraphFont"/>
    <w:link w:val="Title"/>
    <w:rsid w:val="00F747C2"/>
    <w:rPr>
      <w:rFonts w:ascii="Arial" w:hAnsi="Arial"/>
      <w:sz w:val="48"/>
      <w:lang w:val="en-US" w:eastAsia="es-ES"/>
    </w:rPr>
  </w:style>
  <w:style w:type="character" w:customStyle="1" w:styleId="BodyTextChar">
    <w:name w:val="Body Text Char"/>
    <w:basedOn w:val="DefaultParagraphFont"/>
    <w:link w:val="BodyText"/>
    <w:rsid w:val="00F747C2"/>
    <w:rPr>
      <w:rFonts w:ascii="Arial" w:hAnsi="Arial"/>
      <w:lang w:val="fr-FR"/>
    </w:rPr>
  </w:style>
  <w:style w:type="character" w:customStyle="1" w:styleId="FooterChar">
    <w:name w:val="Footer Char"/>
    <w:basedOn w:val="DefaultParagraphFont"/>
    <w:link w:val="Footer"/>
    <w:rsid w:val="00F747C2"/>
    <w:rPr>
      <w:rFonts w:ascii="Arial" w:hAnsi="Arial"/>
      <w:sz w:val="16"/>
      <w:lang w:val="en-US" w:eastAsia="es-ES"/>
    </w:rPr>
  </w:style>
  <w:style w:type="character" w:customStyle="1" w:styleId="HeaderChar">
    <w:name w:val="Header Char"/>
    <w:basedOn w:val="DefaultParagraphFont"/>
    <w:link w:val="Header"/>
    <w:rsid w:val="00F747C2"/>
    <w:rPr>
      <w:rFonts w:ascii="Arial" w:hAnsi="Arial"/>
      <w:sz w:val="16"/>
      <w:lang w:val="en-US" w:eastAsia="es-ES"/>
    </w:rPr>
  </w:style>
  <w:style w:type="character" w:customStyle="1" w:styleId="Heading1Char">
    <w:name w:val="Heading 1 Char"/>
    <w:aliases w:val="HD1 Char"/>
    <w:basedOn w:val="DefaultParagraphFont"/>
    <w:link w:val="Heading1"/>
    <w:rsid w:val="00F747C2"/>
    <w:rPr>
      <w:rFonts w:ascii="Arial" w:hAnsi="Arial"/>
      <w:b/>
      <w:caps/>
      <w:sz w:val="28"/>
      <w:lang w:val="fr-FR" w:eastAsia="es-ES"/>
    </w:rPr>
  </w:style>
  <w:style w:type="character" w:customStyle="1" w:styleId="Heading2Char">
    <w:name w:val="Heading 2 Char"/>
    <w:aliases w:val="HD2 Char"/>
    <w:basedOn w:val="DefaultParagraphFont"/>
    <w:link w:val="Heading2"/>
    <w:rsid w:val="00F747C2"/>
    <w:rPr>
      <w:rFonts w:ascii="Arial" w:hAnsi="Arial"/>
      <w:b/>
      <w:sz w:val="28"/>
      <w:lang w:val="fr-FR"/>
    </w:rPr>
  </w:style>
  <w:style w:type="character" w:customStyle="1" w:styleId="Heading3Char">
    <w:name w:val="Heading 3 Char"/>
    <w:basedOn w:val="DefaultParagraphFont"/>
    <w:link w:val="Heading3"/>
    <w:rsid w:val="00F747C2"/>
    <w:rPr>
      <w:rFonts w:ascii="Arial" w:hAnsi="Arial"/>
      <w:b/>
      <w:caps/>
      <w:sz w:val="24"/>
      <w:lang w:val="fr-FR"/>
    </w:rPr>
  </w:style>
  <w:style w:type="character" w:customStyle="1" w:styleId="Heading4Char">
    <w:name w:val="Heading 4 Char"/>
    <w:basedOn w:val="DefaultParagraphFont"/>
    <w:link w:val="Heading4"/>
    <w:rsid w:val="00F747C2"/>
    <w:rPr>
      <w:rFonts w:ascii="Arial" w:hAnsi="Arial"/>
      <w:b/>
      <w:sz w:val="24"/>
      <w:lang w:val="fr-FR"/>
    </w:rPr>
  </w:style>
  <w:style w:type="character" w:customStyle="1" w:styleId="Heading5Char">
    <w:name w:val="Heading 5 Char"/>
    <w:basedOn w:val="DefaultParagraphFont"/>
    <w:link w:val="Heading5"/>
    <w:rsid w:val="00F747C2"/>
    <w:rPr>
      <w:rFonts w:ascii="Arial" w:hAnsi="Arial"/>
      <w:b/>
      <w:caps/>
      <w:lang w:val="fr-FR"/>
    </w:rPr>
  </w:style>
  <w:style w:type="character" w:customStyle="1" w:styleId="Heading6Char">
    <w:name w:val="Heading 6 Char"/>
    <w:basedOn w:val="DefaultParagraphFont"/>
    <w:link w:val="Heading6"/>
    <w:rsid w:val="00F747C2"/>
    <w:rPr>
      <w:rFonts w:ascii="Arial" w:hAnsi="Arial"/>
      <w:b/>
      <w:lang w:val="fr-FR"/>
    </w:rPr>
  </w:style>
  <w:style w:type="character" w:customStyle="1" w:styleId="Heading7Char">
    <w:name w:val="Heading 7 Char"/>
    <w:basedOn w:val="DefaultParagraphFont"/>
    <w:link w:val="Heading7"/>
    <w:rsid w:val="00F747C2"/>
    <w:rPr>
      <w:rFonts w:ascii="Times" w:hAnsi="Times"/>
      <w:i/>
      <w:lang w:val="fr-FR" w:eastAsia="es-ES"/>
    </w:rPr>
  </w:style>
  <w:style w:type="character" w:customStyle="1" w:styleId="Heading8Char">
    <w:name w:val="Heading 8 Char"/>
    <w:basedOn w:val="DefaultParagraphFont"/>
    <w:link w:val="Heading8"/>
    <w:rsid w:val="00F747C2"/>
    <w:rPr>
      <w:rFonts w:ascii="Arial" w:hAnsi="Arial"/>
      <w:b/>
      <w:lang w:val="en-US" w:eastAsia="es-ES"/>
    </w:rPr>
  </w:style>
  <w:style w:type="character" w:customStyle="1" w:styleId="Heading9Char">
    <w:name w:val="Heading 9 Char"/>
    <w:basedOn w:val="DefaultParagraphFont"/>
    <w:link w:val="Heading9"/>
    <w:rsid w:val="00F747C2"/>
    <w:rPr>
      <w:rFonts w:ascii="Arial" w:hAnsi="Arial"/>
      <w:b/>
      <w:i/>
      <w:lang w:val="en-US" w:eastAsia="es-ES"/>
    </w:rPr>
  </w:style>
  <w:style w:type="character" w:styleId="CommentReference">
    <w:name w:val="annotation reference"/>
    <w:basedOn w:val="DefaultParagraphFont"/>
    <w:uiPriority w:val="99"/>
    <w:unhideWhenUsed/>
    <w:rsid w:val="00F747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747C2"/>
  </w:style>
  <w:style w:type="character" w:customStyle="1" w:styleId="CommentTextChar">
    <w:name w:val="Comment Text Char"/>
    <w:basedOn w:val="DefaultParagraphFont"/>
    <w:link w:val="CommentText"/>
    <w:uiPriority w:val="99"/>
    <w:rsid w:val="00F747C2"/>
    <w:rPr>
      <w:rFonts w:ascii="Arial" w:hAnsi="Arial"/>
      <w:lang w:val="en-US" w:eastAsia="es-E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F747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F747C2"/>
    <w:rPr>
      <w:rFonts w:ascii="Arial" w:hAnsi="Arial"/>
      <w:b/>
      <w:bCs/>
      <w:lang w:val="en-US" w:eastAsia="es-ES"/>
    </w:rPr>
  </w:style>
  <w:style w:type="paragraph" w:styleId="NormalWeb">
    <w:name w:val="Normal (Web)"/>
    <w:basedOn w:val="Normal"/>
    <w:uiPriority w:val="99"/>
    <w:unhideWhenUsed/>
    <w:rsid w:val="00F747C2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1A6B21"/>
    <w:rPr>
      <w:color w:val="808080"/>
    </w:rPr>
  </w:style>
  <w:style w:type="paragraph" w:styleId="ListParagraph">
    <w:name w:val="List Paragraph"/>
    <w:basedOn w:val="Normal"/>
    <w:uiPriority w:val="34"/>
    <w:qFormat/>
    <w:rsid w:val="008926C5"/>
    <w:pPr>
      <w:ind w:left="720"/>
    </w:pPr>
    <w:rPr>
      <w:rFonts w:ascii="Calibri" w:eastAsiaTheme="minorHAnsi" w:hAnsi="Calibri"/>
      <w:sz w:val="22"/>
      <w:szCs w:val="22"/>
      <w:lang w:eastAsia="en-US"/>
    </w:rPr>
  </w:style>
  <w:style w:type="paragraph" w:customStyle="1" w:styleId="TOCHeading3">
    <w:name w:val="TOC Heading3"/>
    <w:basedOn w:val="Normal"/>
    <w:rsid w:val="008E7DE8"/>
    <w:pPr>
      <w:keepNext/>
      <w:pageBreakBefore/>
      <w:pBdr>
        <w:top w:val="single" w:sz="48" w:space="26" w:color="auto"/>
      </w:pBdr>
      <w:spacing w:before="960" w:after="960"/>
      <w:ind w:left="1440"/>
    </w:pPr>
    <w:rPr>
      <w:sz w:val="36"/>
    </w:rPr>
  </w:style>
  <w:style w:type="paragraph" w:styleId="TOC6">
    <w:name w:val="toc 6"/>
    <w:basedOn w:val="Normal"/>
    <w:next w:val="Normal"/>
    <w:autoRedefine/>
    <w:rsid w:val="008E7DE8"/>
    <w:pPr>
      <w:ind w:left="1200"/>
    </w:pPr>
    <w:rPr>
      <w:rFonts w:ascii="Times New Roman" w:hAnsi="Times New Roman"/>
      <w:sz w:val="24"/>
      <w:szCs w:val="24"/>
      <w:lang w:eastAsia="en-US"/>
    </w:rPr>
  </w:style>
  <w:style w:type="paragraph" w:styleId="TOC7">
    <w:name w:val="toc 7"/>
    <w:basedOn w:val="Normal"/>
    <w:next w:val="Normal"/>
    <w:autoRedefine/>
    <w:rsid w:val="008E7DE8"/>
    <w:pPr>
      <w:ind w:left="1440"/>
    </w:pPr>
    <w:rPr>
      <w:rFonts w:ascii="Times New Roman" w:hAnsi="Times New Roman"/>
      <w:sz w:val="24"/>
      <w:szCs w:val="24"/>
      <w:lang w:eastAsia="en-US"/>
    </w:rPr>
  </w:style>
  <w:style w:type="paragraph" w:styleId="TOC8">
    <w:name w:val="toc 8"/>
    <w:basedOn w:val="Normal"/>
    <w:next w:val="Normal"/>
    <w:autoRedefine/>
    <w:rsid w:val="008E7DE8"/>
    <w:pPr>
      <w:ind w:left="1680"/>
    </w:pPr>
    <w:rPr>
      <w:rFonts w:ascii="Times New Roman" w:hAnsi="Times New Roman"/>
      <w:sz w:val="24"/>
      <w:szCs w:val="24"/>
      <w:lang w:eastAsia="en-US"/>
    </w:rPr>
  </w:style>
  <w:style w:type="paragraph" w:styleId="TOC9">
    <w:name w:val="toc 9"/>
    <w:basedOn w:val="Normal"/>
    <w:next w:val="Normal"/>
    <w:autoRedefine/>
    <w:rsid w:val="008E7DE8"/>
    <w:pPr>
      <w:ind w:left="1920"/>
    </w:pPr>
    <w:rPr>
      <w:rFonts w:ascii="Times New Roman" w:hAnsi="Times New Roman"/>
      <w:sz w:val="24"/>
      <w:szCs w:val="24"/>
      <w:lang w:eastAsia="en-US"/>
    </w:rPr>
  </w:style>
  <w:style w:type="paragraph" w:customStyle="1" w:styleId="Bullets">
    <w:name w:val="Bullets"/>
    <w:rsid w:val="00D5415A"/>
    <w:pPr>
      <w:numPr>
        <w:numId w:val="27"/>
      </w:numPr>
    </w:pPr>
    <w:rPr>
      <w:rFonts w:ascii="Arial" w:hAnsi="Arial" w:cs="Arial"/>
      <w:bCs/>
      <w:kern w:val="32"/>
      <w:szCs w:val="32"/>
      <w:lang w:val="en-US" w:eastAsia="en-US"/>
    </w:rPr>
  </w:style>
  <w:style w:type="paragraph" w:styleId="NoSpacing">
    <w:name w:val="No Spacing"/>
    <w:uiPriority w:val="1"/>
    <w:qFormat/>
    <w:rsid w:val="008C6520"/>
    <w:rPr>
      <w:rFonts w:ascii="Arial" w:hAnsi="Arial"/>
      <w:sz w:val="18"/>
      <w:szCs w:val="24"/>
      <w:lang w:val="en-US" w:eastAsia="en-US"/>
    </w:rPr>
  </w:style>
  <w:style w:type="table" w:styleId="MediumShading1-Accent1">
    <w:name w:val="Medium Shading 1 Accent 1"/>
    <w:basedOn w:val="TableNormal"/>
    <w:uiPriority w:val="63"/>
    <w:rsid w:val="00D5415A"/>
    <w:rPr>
      <w:lang w:val="en-US" w:eastAsia="en-US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DB4B0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4B0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12D84"/>
    <w:rPr>
      <w:color w:val="800080" w:themeColor="followedHyperlink"/>
      <w:u w:val="single"/>
    </w:rPr>
  </w:style>
  <w:style w:type="paragraph" w:styleId="Revision">
    <w:name w:val="Revision"/>
    <w:hidden/>
    <w:uiPriority w:val="99"/>
    <w:semiHidden/>
    <w:rsid w:val="00C758E8"/>
    <w:rPr>
      <w:rFonts w:ascii="Arial" w:hAnsi="Arial"/>
      <w:lang w:val="en-US" w:eastAsia="es-ES"/>
    </w:rPr>
  </w:style>
  <w:style w:type="character" w:styleId="Strong">
    <w:name w:val="Strong"/>
    <w:basedOn w:val="DefaultParagraphFont"/>
    <w:uiPriority w:val="22"/>
    <w:qFormat/>
    <w:rsid w:val="00D9526D"/>
    <w:rPr>
      <w:b/>
      <w:bCs/>
    </w:rPr>
  </w:style>
  <w:style w:type="table" w:styleId="PlainTable1">
    <w:name w:val="Plain Table 1"/>
    <w:basedOn w:val="TableNormal"/>
    <w:uiPriority w:val="41"/>
    <w:rsid w:val="000000BE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normaltextrun">
    <w:name w:val="normaltextrun"/>
    <w:basedOn w:val="DefaultParagraphFont"/>
    <w:rsid w:val="006A390E"/>
  </w:style>
  <w:style w:type="paragraph" w:styleId="HTMLPreformatted">
    <w:name w:val="HTML Preformatted"/>
    <w:basedOn w:val="Normal"/>
    <w:link w:val="HTMLPreformattedChar"/>
    <w:semiHidden/>
    <w:unhideWhenUsed/>
    <w:rsid w:val="00351DB2"/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351DB2"/>
    <w:rPr>
      <w:rFonts w:ascii="Consolas" w:hAnsi="Consolas"/>
      <w:lang w:val="fr-FR" w:eastAsia="es-ES"/>
    </w:rPr>
  </w:style>
  <w:style w:type="paragraph" w:customStyle="1" w:styleId="msonormal0">
    <w:name w:val="msonormal"/>
    <w:basedOn w:val="Normal"/>
    <w:rsid w:val="00350899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customStyle="1" w:styleId="outlineelement">
    <w:name w:val="outlineelement"/>
    <w:basedOn w:val="Normal"/>
    <w:rsid w:val="00350899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customStyle="1" w:styleId="paragraph0">
    <w:name w:val="paragraph"/>
    <w:basedOn w:val="Normal"/>
    <w:rsid w:val="00350899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textrun">
    <w:name w:val="textrun"/>
    <w:basedOn w:val="DefaultParagraphFont"/>
    <w:rsid w:val="00350899"/>
  </w:style>
  <w:style w:type="character" w:customStyle="1" w:styleId="eop">
    <w:name w:val="eop"/>
    <w:basedOn w:val="DefaultParagraphFont"/>
    <w:rsid w:val="00350899"/>
  </w:style>
  <w:style w:type="character" w:customStyle="1" w:styleId="linebreakblob">
    <w:name w:val="linebreakblob"/>
    <w:basedOn w:val="DefaultParagraphFont"/>
    <w:rsid w:val="00350899"/>
  </w:style>
  <w:style w:type="character" w:customStyle="1" w:styleId="scxw72713626">
    <w:name w:val="scxw72713626"/>
    <w:basedOn w:val="DefaultParagraphFont"/>
    <w:rsid w:val="00350899"/>
  </w:style>
  <w:style w:type="character" w:styleId="Mention">
    <w:name w:val="Mention"/>
    <w:basedOn w:val="DefaultParagraphFont"/>
    <w:uiPriority w:val="99"/>
    <w:unhideWhenUsed/>
    <w:rsid w:val="00A900A8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8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9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3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55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8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00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4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19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3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2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9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6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1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91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9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1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6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3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9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33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02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93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82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9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56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3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70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3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48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16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0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30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90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34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76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69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32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35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73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36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92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06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26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07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8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29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62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51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82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63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8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34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18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61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68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00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3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07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14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12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5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77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7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14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06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07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83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45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2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03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14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78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5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14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42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22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09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01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3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16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92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08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6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94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62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030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3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78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86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90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53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74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06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31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11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1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79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9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45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4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54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3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37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8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44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2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32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00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92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02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01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1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34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27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47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0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24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64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34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17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49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89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64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3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76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15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53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8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42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2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02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77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00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53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69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7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22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5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20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3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81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8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77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70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41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10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90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28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46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60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73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96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07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34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95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68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07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93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60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2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48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24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68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25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14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80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36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9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78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00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70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92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17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25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09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93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2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9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58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69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1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90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7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77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7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9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7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1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7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2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1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9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38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60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3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26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76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53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9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51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55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8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7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8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7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31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1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43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59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9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22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37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29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99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0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26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49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0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38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5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25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46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69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44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0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10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26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05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2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62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09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58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3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62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3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125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5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65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38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93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7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58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92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95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27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42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73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86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3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12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47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97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0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72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51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77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89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4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05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97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26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56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05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9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83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7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22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8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72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70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20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05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61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93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28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52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92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65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93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09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35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9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25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28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93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08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43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4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60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09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37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0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80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79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01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09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093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84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44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00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6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38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0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35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75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10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88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77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23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94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42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60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05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44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36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85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6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21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41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97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0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44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2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13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7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68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64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44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4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94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1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23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8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25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1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35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8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64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1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21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45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93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8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54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71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76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59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36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4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43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83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72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99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71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6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96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839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8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16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16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19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08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9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61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12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73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1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98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0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56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16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1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84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90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86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5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1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0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5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8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74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9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19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4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3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6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73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8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74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06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5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6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4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7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1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0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8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00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4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4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0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1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6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50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1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98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59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57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1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64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3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87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38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72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1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62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23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07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83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58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15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46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68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77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09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65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19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44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2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39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37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79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29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31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07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36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19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05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13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42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06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57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24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04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90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93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52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95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03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46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58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14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01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89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47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98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7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64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2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61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1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79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7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28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04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1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11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06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87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16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18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8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50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6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37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34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79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0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56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73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98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20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94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05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05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85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21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2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83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46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16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22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80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79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56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84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15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52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98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67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62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27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9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48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65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46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73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98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87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97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8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19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2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70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5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20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78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59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3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64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37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12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88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71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2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22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7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23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34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04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4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16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60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01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80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23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8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63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65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9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1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97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5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32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5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01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1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0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6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19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86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40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3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81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46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738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04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56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2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02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38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76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92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0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9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8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3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17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73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2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3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5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2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60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10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48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2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27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04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22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70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81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34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7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5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86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5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3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4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6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8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0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6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1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5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2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0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9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8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6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4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5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5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88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8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92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36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24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5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8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3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1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8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7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2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8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91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95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4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55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12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31333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8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99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63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75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6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20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97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65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03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39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39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18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73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1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0382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7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1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91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30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29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27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922830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2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7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1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0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1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38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9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81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5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06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5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7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5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36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04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35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87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9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60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21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10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32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06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2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90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75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97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49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20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4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41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31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40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93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09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91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0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16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1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61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8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32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5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23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79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34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15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70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5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04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96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45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62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27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6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48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60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78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77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24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30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67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95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03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8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47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1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68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73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36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8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29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8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00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47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87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79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26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90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26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20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11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79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64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33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69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04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3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53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13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50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96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86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25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2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01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51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73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80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00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20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07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4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32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14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68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81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82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41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00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5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30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03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92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9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8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91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75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84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28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58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35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22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20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11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72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47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14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36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3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00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53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1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38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39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25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73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75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74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44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99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83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69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65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95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46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23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80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23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03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02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56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81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23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93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70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50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70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3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52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41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63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67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57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93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5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28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96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53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47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82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17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5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95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1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35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01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69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9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60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2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6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6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9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50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9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8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5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0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3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1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2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4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9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7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4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6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5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6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2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4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6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5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9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5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9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78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58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8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5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9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2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1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0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3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8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9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6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6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236990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3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82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73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24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30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05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72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74423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2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9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26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6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0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7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1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5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5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2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9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1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9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3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9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8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9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2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1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7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8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8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7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0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68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72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8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38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92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15496">
              <w:marLeft w:val="0"/>
              <w:marRight w:val="0"/>
              <w:marTop w:val="0"/>
              <w:marBottom w:val="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378">
              <w:marLeft w:val="0"/>
              <w:marRight w:val="0"/>
              <w:marTop w:val="0"/>
              <w:marBottom w:val="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08323">
              <w:marLeft w:val="0"/>
              <w:marRight w:val="0"/>
              <w:marTop w:val="0"/>
              <w:marBottom w:val="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3319">
              <w:marLeft w:val="0"/>
              <w:marRight w:val="0"/>
              <w:marTop w:val="0"/>
              <w:marBottom w:val="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3570">
              <w:marLeft w:val="0"/>
              <w:marRight w:val="0"/>
              <w:marTop w:val="0"/>
              <w:marBottom w:val="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53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8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740487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57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99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54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10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844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3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918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59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104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6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652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3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819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9647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73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24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03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52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4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583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44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564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04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757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89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59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63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282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9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150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8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191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86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2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07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374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9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073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5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235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39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602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65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85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17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772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68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060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3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96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68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15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72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55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596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957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144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606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58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95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684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369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082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61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555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850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921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001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906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658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968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892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62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90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824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403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98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949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899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30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365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30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668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19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338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599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765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6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13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094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343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822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033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253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295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53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78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225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093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095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263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800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899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05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345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3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52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691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52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910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576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17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23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942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26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75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137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86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26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359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993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908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158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783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158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955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224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371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48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074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49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31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029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073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660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58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891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444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925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450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107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043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024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93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849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120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86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369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153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91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415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36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577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71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944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881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14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457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252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196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660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30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777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57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364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179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977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475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175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218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916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615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0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613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291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999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02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581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919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846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95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885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707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101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873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259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821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290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99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390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955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981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0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217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7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81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95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059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217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210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43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443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95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39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772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520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815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57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928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916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46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257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65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408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82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91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501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840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96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05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760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46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11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354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766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94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927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276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696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414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344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130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498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130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119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33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589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317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748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689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560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54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784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765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014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85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45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059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35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046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519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093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478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498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810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552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126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578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40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532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40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385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759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393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043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14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0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87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79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006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863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459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210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137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480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405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909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05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199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622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351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7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023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282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955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89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460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90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579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39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986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3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445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328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525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504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87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70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362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41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653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906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780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137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413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07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39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95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474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16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195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363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796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3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811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255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30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01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029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503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095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62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141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86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534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617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84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989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743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504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129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245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753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517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55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146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476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421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80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396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88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788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927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701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010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068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317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318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561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075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633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03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650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270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948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667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249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852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444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64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495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051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462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17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983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8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52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609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972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4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03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265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885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174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598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435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73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83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55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488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42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971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295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622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200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438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57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34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738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456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877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223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82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111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338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190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901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033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115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64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539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891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78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43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510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994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628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532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614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834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275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62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10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651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230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54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318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756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682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207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997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93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93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461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65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10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946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656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199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738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83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904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441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71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494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64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533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501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07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235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871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292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499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570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81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30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627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45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895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5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902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547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66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3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077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43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462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562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538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857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681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87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89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385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22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411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433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081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76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458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899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81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258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433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45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50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52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563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930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66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154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408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496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158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231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10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09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702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017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997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50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17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811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26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962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101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008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308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134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314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142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657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265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65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40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918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84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01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012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601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911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172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34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213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487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72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44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47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607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950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07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691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170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622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23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022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264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384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046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94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609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8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160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647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764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054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999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430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854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08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997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35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05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729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109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748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25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509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186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276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084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715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257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84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288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27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499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23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553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932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317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009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821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265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67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311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057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708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241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42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71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23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481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751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92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287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202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582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991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03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175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919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353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711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792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516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70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697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311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95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835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307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716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298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99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149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78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673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675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89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017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882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788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933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512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48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385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10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07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20903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894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6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71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35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72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67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8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12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97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52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72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10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88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06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00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060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61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051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12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102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00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781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43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595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97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674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6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942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60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82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1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251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46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298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01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1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4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377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06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88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33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327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6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398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24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71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90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483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3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46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48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111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18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081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79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586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54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318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179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762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504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764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193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934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430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76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894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022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338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67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584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021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913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64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333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0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06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08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332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062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07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34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642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004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974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256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120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61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64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597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190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6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707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75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949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583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454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68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66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90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79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604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270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38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168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438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665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42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687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909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221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31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844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542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468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555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82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28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949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229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881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742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08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234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018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40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971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27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85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197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926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60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10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13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341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06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499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071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753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08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53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833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212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077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62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771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188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854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190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646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48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73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40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899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482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209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632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54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705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68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314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56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894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142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953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740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145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923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345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0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944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400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027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436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127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038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343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70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345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085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946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909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309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96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24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348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64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102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48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10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871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510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830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32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011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640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01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852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029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38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043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6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003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481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257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040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643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16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888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9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235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676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555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065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613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366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033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623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176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196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807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830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744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46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098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726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55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957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061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16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436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59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017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120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83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82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566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85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741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698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903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27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03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034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670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365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28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257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532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429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571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161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029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58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714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28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19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493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793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860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964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325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305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48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38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795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561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13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32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99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029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67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407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922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66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75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284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047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357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158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571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497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140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693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42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76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653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776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128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919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118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999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481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683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774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435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90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70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668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70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951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501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62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838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079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40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04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700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32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733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024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316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30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88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43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44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032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69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936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192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476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104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893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340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58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590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57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030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823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180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0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23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717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623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594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706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797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02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5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356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758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823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89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90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80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749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58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32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672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650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697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191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704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473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084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009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47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109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770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63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3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05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182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283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78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516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497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256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10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361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430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436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729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268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664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059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378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66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031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149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36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510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877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122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458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646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658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670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074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024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420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3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717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83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809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260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33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78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51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245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624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923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100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072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078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436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7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908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915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357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169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388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9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570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12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204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43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630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06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97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320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24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543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336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161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74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858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96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073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916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406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309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122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588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731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608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576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625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248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22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903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701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36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550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532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09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650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26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29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4902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9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0356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57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25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12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65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3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65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9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76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1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80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7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63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03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91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4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0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3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28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53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29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90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5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69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22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7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50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144058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76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432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58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435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11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115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90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98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6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384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17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26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11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25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53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99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28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05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94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994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07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019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9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809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0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41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94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70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48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728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88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549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87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817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42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60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7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418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78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806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32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132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89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89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72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543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04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073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480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00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385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014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632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476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71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677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179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754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230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769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30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558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975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81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16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92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574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627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666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466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414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451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073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532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219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783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68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00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027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19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251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793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280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293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052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354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367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15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173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93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399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758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874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954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400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926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852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366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267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987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61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366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60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816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476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674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862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934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965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07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512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653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094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845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150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978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674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396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465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339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077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20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3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791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200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336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20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62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341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192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742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28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865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368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180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719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841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532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996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038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161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25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566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82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62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160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86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161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092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712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738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117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4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961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601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988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62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547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77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823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081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248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918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128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74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425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51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988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724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206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515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257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233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152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02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599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943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082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742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526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55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254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83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936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077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33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918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057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145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091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128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15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041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450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374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836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431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42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33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115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34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137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409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222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902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90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55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498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666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454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511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67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209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314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76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791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789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62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85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665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633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77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823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369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032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723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17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454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794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476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362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98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442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308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419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374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417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228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529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378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98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413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030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551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393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87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358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592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481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847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636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016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34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501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78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16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509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837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680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14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081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24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825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030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64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255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236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957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966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207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973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450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91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440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310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48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367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06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937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81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926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120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89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389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108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84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873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534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164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474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171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869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248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697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814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549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20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822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01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903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26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19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14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90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91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12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06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131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88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36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50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662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341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402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842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400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544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774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304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572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10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164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553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28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66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64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693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734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050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58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888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256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966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572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176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655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384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2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374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377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09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812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319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955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87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945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22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78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915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930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745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945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066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166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426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45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906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507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016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77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17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221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56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537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160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99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757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832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962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32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96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71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746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056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81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350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040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464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30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655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54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878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598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844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38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407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2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94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31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252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76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972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443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128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823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592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9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70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98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911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42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817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99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380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100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761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652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226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724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816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62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00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06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125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30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991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358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867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22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50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174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661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867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82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256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23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774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71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784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374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409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77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93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528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32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678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6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360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738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439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54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478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595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029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79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991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86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731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99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30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61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68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72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703999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50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98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6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28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865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9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157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2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973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28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98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36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87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456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45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515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70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13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90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10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20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077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70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14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05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691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29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83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14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910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0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46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60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384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37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178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4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50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68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720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0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309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88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454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53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72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6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72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14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293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75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142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46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269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16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13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8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41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98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049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9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18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05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584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60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413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125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253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752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486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045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209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31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025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342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63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931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580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220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50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44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343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026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609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38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28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863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278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270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780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256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01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641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587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66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116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811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092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521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560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651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078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083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44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318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96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399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014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180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621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82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934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06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514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151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683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248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105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229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462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04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678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100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0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100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48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439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242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655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43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978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92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270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563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461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61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92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390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248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36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694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31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192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775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885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51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248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835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26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535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949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825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988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239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669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80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951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016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095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151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218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49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929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35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6982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82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441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966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19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733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267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280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051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735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49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805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453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71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17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742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55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97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214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00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702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383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223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637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13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764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76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17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87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484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709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17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722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174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67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676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038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78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0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03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00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515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237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251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394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36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286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533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89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853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72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073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9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302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638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498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803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425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04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595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59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915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932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38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516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496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373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328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116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714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955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806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6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070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88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792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766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52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5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93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894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10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937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541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629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694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4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725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14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36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659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485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902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878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860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98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37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560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01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649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098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909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368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037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268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184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187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997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518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300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267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681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704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989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584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154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28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021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614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651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719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683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91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00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473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103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19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16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58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53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747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868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15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913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42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576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008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93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063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979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84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427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801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42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600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234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65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74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412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7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582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867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078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75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680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761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852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238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06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915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31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618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71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663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725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123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067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92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422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495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27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804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624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308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17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72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08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818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70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412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768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256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807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213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919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009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678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87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54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872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277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15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710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894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31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943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055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74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42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10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56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689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870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8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948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60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01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23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28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56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865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014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258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977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148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79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634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129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166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288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887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5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96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289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563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68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853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23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91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69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24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20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60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968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194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50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78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64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116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87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964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672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09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790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30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992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585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308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019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6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616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752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287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82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391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2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011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4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63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150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397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254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838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65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951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817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195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244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977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429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872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52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561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537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544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521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638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99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796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38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64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553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284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049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068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222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128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341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45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79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830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605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81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95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032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588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24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782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195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581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83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61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517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36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76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646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030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82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427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928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32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12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969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668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88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726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977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289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611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310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297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78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242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000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63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624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00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913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405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239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142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941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28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033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78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769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866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820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895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503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81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49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266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711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070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0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769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143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34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43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48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545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93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883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2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08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32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866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916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887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907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242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36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427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79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383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702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429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233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787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563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807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583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992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678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590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09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205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78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00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097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21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47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389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682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80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091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16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491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27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645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73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970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36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36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384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08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874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597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40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879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81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654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863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24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77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17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98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350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413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725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438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04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415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144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778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558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80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768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15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78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313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132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18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96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612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077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920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57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25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827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58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021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653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655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26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676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573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97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056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54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19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0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80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14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5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0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54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6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5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62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21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41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85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5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8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1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8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0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6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0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2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8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0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1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4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8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9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02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7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97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7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8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2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1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4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0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7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8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34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51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80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10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31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62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57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84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0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2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3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8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1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3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3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98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20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32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07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28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6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5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5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31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5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6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07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3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77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5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9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4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9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5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07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9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6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9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51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2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4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0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08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7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0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2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3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89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6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2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77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9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3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0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41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5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26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3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35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1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7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33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3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20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36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61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5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6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3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19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0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63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74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46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91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1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92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17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62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21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5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53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9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77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09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50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71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9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14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87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64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6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58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98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12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65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59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1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00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16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51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5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26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8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07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51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83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1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36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4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49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8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35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8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39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2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19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00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23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75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92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1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33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56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70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81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31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11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14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81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34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61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27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2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34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1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73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99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36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2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48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9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71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93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10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9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34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49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21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4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94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193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00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12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25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60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5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84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90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10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45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85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53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8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92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55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67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12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0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00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24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37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37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54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02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50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5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65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3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63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24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64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73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89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77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13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05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03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45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6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35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1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05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1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28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7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02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4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92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1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96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35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43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0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01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02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79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8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82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21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46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1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68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3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99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74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84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62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1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14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19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7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85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69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49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4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22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72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46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8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16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13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18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3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69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5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21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8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29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9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41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60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66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73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04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79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21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7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95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60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73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76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95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25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14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10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44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94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43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13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33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3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45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35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33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53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01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25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28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5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14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98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07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34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44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73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5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88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77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90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91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03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22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80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80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63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55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67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611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82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28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90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55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2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52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82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60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2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72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5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68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3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5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43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5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23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9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43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9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379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2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91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13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1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21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2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61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9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77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8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05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38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56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68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06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0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18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09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82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7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22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89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57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64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42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53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94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24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42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21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88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52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29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3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91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9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38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96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72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9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26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85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19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99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55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94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6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52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01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46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30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73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15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51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32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09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75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82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7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01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40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51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02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22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9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57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47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89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16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55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31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09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41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06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0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07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58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98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28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42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28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50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36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51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74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51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6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82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1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74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6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78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78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5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99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37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23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2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55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7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17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38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70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1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10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34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28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4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56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17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54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95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45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78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85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2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25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8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37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53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96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915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57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75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1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8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52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22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95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34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38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34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02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18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5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15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20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98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33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77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0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30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75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5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6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5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5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99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39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54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16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33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13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68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8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89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24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45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17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60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18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16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4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77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54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73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96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03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33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47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41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05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1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40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72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11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98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78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03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67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10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63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60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23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5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99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1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40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8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18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0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96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37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43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0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14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77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88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9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57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6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62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90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12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60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73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0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60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3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10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2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77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3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81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2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51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21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6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65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58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46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66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18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38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05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3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1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64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03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6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10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65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25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6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88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8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592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1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10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52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60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38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10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28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93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7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73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9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09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1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5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7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5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0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5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3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3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6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50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05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8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92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6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82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96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36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8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06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55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06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49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39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63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56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12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5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14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1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35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2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24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7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18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45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18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56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58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2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84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58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2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20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31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66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16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27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30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32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9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35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04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99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59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70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1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93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6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36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54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70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0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51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11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62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60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54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59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13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61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99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77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26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26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666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8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83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88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39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57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97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87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49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19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8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66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5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40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9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3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49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15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85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54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8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22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54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48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9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19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1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39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89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29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6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06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13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65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42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17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64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66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88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94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966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1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45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40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24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7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38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89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22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78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85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65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2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97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45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84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25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00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6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93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48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4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03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75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58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51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23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13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48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8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22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09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90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9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73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37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61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61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05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33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01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45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16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83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84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72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43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8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21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14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1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87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92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25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6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76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65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57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80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99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98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507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99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796300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0829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2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53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0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34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59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4.png"/><Relationship Id="rId26" Type="http://schemas.openxmlformats.org/officeDocument/2006/relationships/hyperlink" Target="https://mingle-ionapi.eu1.inforcloudsuite.com/TJZTAH5TTYXM75RP_TST/M3/m3api-rest/v2/execute/OIS100MI/AddBatchHead" TargetMode="External"/><Relationship Id="rId21" Type="http://schemas.openxmlformats.org/officeDocument/2006/relationships/image" Target="media/image7.png"/><Relationship Id="rId34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microsoft.com/office/2018/08/relationships/commentsExtensible" Target="commentsExtensible.xml"/><Relationship Id="rId25" Type="http://schemas.openxmlformats.org/officeDocument/2006/relationships/hyperlink" Target="https://mingle-ionapi.eu1.inforcloudsuite.com/TJZTAH5TTYXM75RP_TST/M3/m3api-rest/v2/execute?cono=350&amp;dateformat=YMD8&amp;excludempty=false&amp;righttrim=true&amp;format=UNFORMATTED&amp;extendedresult=false" TargetMode="External"/><Relationship Id="rId33" Type="http://schemas.openxmlformats.org/officeDocument/2006/relationships/header" Target="header2.xml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16/09/relationships/commentsIds" Target="commentsIds.xml"/><Relationship Id="rId20" Type="http://schemas.openxmlformats.org/officeDocument/2006/relationships/image" Target="media/image6.png"/><Relationship Id="rId29" Type="http://schemas.openxmlformats.org/officeDocument/2006/relationships/hyperlink" Target="https://mingle-ionapi.eu1.inforcloudsuite.com/TJZTAH5TTYXM75RP_TST/M3/m3api-rest/v2/execute/OIS100MI/Confirm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0.png"/><Relationship Id="rId32" Type="http://schemas.openxmlformats.org/officeDocument/2006/relationships/footer" Target="footer2.xml"/><Relationship Id="rId37" Type="http://schemas.openxmlformats.org/officeDocument/2006/relationships/glossaryDocument" Target="glossary/document.xml"/><Relationship Id="rId5" Type="http://schemas.openxmlformats.org/officeDocument/2006/relationships/numbering" Target="numbering.xml"/><Relationship Id="rId15" Type="http://schemas.microsoft.com/office/2011/relationships/commentsExtended" Target="commentsExtended.xml"/><Relationship Id="rId23" Type="http://schemas.openxmlformats.org/officeDocument/2006/relationships/image" Target="media/image9.png"/><Relationship Id="rId28" Type="http://schemas.openxmlformats.org/officeDocument/2006/relationships/hyperlink" Target="https://mingle-ionapi.eu1.inforcloudsuite.com/TJZTAH5TTYXM75RP_TST/M3/m3api-rest/v2/execute/OIS100MI/CheckCredit" TargetMode="External"/><Relationship Id="rId36" Type="http://schemas.microsoft.com/office/2011/relationships/people" Target="people.xml"/><Relationship Id="rId10" Type="http://schemas.openxmlformats.org/officeDocument/2006/relationships/endnotes" Target="endnotes.xml"/><Relationship Id="rId19" Type="http://schemas.openxmlformats.org/officeDocument/2006/relationships/image" Target="media/image5.png"/><Relationship Id="rId31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comments" Target="comments.xml"/><Relationship Id="rId22" Type="http://schemas.openxmlformats.org/officeDocument/2006/relationships/image" Target="media/image8.png"/><Relationship Id="rId27" Type="http://schemas.openxmlformats.org/officeDocument/2006/relationships/hyperlink" Target="https://mingle-ionapi.eu1.inforcloudsuite.com/TJZTAH5TTYXM75RP_TST/M3/m3api-rest/v2/execute?cono=350&amp;dateformat=YMD8&amp;excludempty=false&amp;righttrim=true&amp;format=UNFORMATTED&amp;extendedresult=false" TargetMode="External"/><Relationship Id="rId30" Type="http://schemas.openxmlformats.org/officeDocument/2006/relationships/header" Target="header1.xml"/><Relationship Id="rId35" Type="http://schemas.openxmlformats.org/officeDocument/2006/relationships/fontTable" Target="fontTable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2.png"/><Relationship Id="rId1" Type="http://schemas.openxmlformats.org/officeDocument/2006/relationships/image" Target="media/image1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wolff\AppData\Roaming\Microsoft\Templates\infor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D58C5C15800481E9269A2EDD3FC80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4A9C8D-8319-4C95-9E0B-E7D45F79B531}"/>
      </w:docPartPr>
      <w:docPartBody>
        <w:p w:rsidR="00EB2204" w:rsidRDefault="00EB2204" w:rsidP="00EB2204">
          <w:pPr>
            <w:pStyle w:val="1D58C5C15800481E9269A2EDD3FC80FA"/>
          </w:pPr>
          <w:r w:rsidRPr="00177C70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Nova-Light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A7D45"/>
    <w:rsid w:val="00020905"/>
    <w:rsid w:val="0005017D"/>
    <w:rsid w:val="00060598"/>
    <w:rsid w:val="00083D05"/>
    <w:rsid w:val="000B1362"/>
    <w:rsid w:val="000C583D"/>
    <w:rsid w:val="000F60B3"/>
    <w:rsid w:val="001153F3"/>
    <w:rsid w:val="001230CB"/>
    <w:rsid w:val="0013134B"/>
    <w:rsid w:val="00134169"/>
    <w:rsid w:val="001434F4"/>
    <w:rsid w:val="00176ACF"/>
    <w:rsid w:val="0018218C"/>
    <w:rsid w:val="00192FBC"/>
    <w:rsid w:val="001B34D1"/>
    <w:rsid w:val="001B5F6C"/>
    <w:rsid w:val="001B6B46"/>
    <w:rsid w:val="001F3CF8"/>
    <w:rsid w:val="00205111"/>
    <w:rsid w:val="00231EF9"/>
    <w:rsid w:val="002563A8"/>
    <w:rsid w:val="0027412D"/>
    <w:rsid w:val="002872E4"/>
    <w:rsid w:val="00290725"/>
    <w:rsid w:val="00291B4F"/>
    <w:rsid w:val="002A40A3"/>
    <w:rsid w:val="002C7574"/>
    <w:rsid w:val="002F657C"/>
    <w:rsid w:val="002F6B1C"/>
    <w:rsid w:val="0034705C"/>
    <w:rsid w:val="00356B90"/>
    <w:rsid w:val="003B47B4"/>
    <w:rsid w:val="003C2E05"/>
    <w:rsid w:val="003D66AA"/>
    <w:rsid w:val="003E4FBE"/>
    <w:rsid w:val="003F0E53"/>
    <w:rsid w:val="003F223A"/>
    <w:rsid w:val="00403951"/>
    <w:rsid w:val="004442BD"/>
    <w:rsid w:val="004542BA"/>
    <w:rsid w:val="00460356"/>
    <w:rsid w:val="00487F75"/>
    <w:rsid w:val="004A027C"/>
    <w:rsid w:val="004B1194"/>
    <w:rsid w:val="004C51C0"/>
    <w:rsid w:val="004D4A1F"/>
    <w:rsid w:val="004E7D24"/>
    <w:rsid w:val="00513C6B"/>
    <w:rsid w:val="00547384"/>
    <w:rsid w:val="0056410D"/>
    <w:rsid w:val="005815E9"/>
    <w:rsid w:val="005A28BC"/>
    <w:rsid w:val="005B3F77"/>
    <w:rsid w:val="005F531A"/>
    <w:rsid w:val="00630CAA"/>
    <w:rsid w:val="0064177D"/>
    <w:rsid w:val="00680228"/>
    <w:rsid w:val="006839CF"/>
    <w:rsid w:val="00691F4D"/>
    <w:rsid w:val="006C3B87"/>
    <w:rsid w:val="00735AC7"/>
    <w:rsid w:val="00790E90"/>
    <w:rsid w:val="007931CD"/>
    <w:rsid w:val="007B7882"/>
    <w:rsid w:val="007D1538"/>
    <w:rsid w:val="007F40F9"/>
    <w:rsid w:val="0083746C"/>
    <w:rsid w:val="00862197"/>
    <w:rsid w:val="00891D75"/>
    <w:rsid w:val="008969A0"/>
    <w:rsid w:val="008A5825"/>
    <w:rsid w:val="008A6141"/>
    <w:rsid w:val="008A7D45"/>
    <w:rsid w:val="008B56D7"/>
    <w:rsid w:val="008B5F9C"/>
    <w:rsid w:val="008B6FD9"/>
    <w:rsid w:val="008D1729"/>
    <w:rsid w:val="00910085"/>
    <w:rsid w:val="0092153E"/>
    <w:rsid w:val="00921F81"/>
    <w:rsid w:val="00926E00"/>
    <w:rsid w:val="009527A6"/>
    <w:rsid w:val="00961233"/>
    <w:rsid w:val="00967F69"/>
    <w:rsid w:val="00976D60"/>
    <w:rsid w:val="009936FA"/>
    <w:rsid w:val="009A790D"/>
    <w:rsid w:val="009D00B5"/>
    <w:rsid w:val="009D04E5"/>
    <w:rsid w:val="009D49B6"/>
    <w:rsid w:val="009D7455"/>
    <w:rsid w:val="009F3DA2"/>
    <w:rsid w:val="00A10A48"/>
    <w:rsid w:val="00A1560D"/>
    <w:rsid w:val="00A245BD"/>
    <w:rsid w:val="00A32FFC"/>
    <w:rsid w:val="00A4116D"/>
    <w:rsid w:val="00A56B2D"/>
    <w:rsid w:val="00A85277"/>
    <w:rsid w:val="00AA3035"/>
    <w:rsid w:val="00AB0494"/>
    <w:rsid w:val="00AC3BF2"/>
    <w:rsid w:val="00AC6DBB"/>
    <w:rsid w:val="00AE42A5"/>
    <w:rsid w:val="00B36712"/>
    <w:rsid w:val="00B47933"/>
    <w:rsid w:val="00B73172"/>
    <w:rsid w:val="00B8441D"/>
    <w:rsid w:val="00B92837"/>
    <w:rsid w:val="00BA3AD0"/>
    <w:rsid w:val="00BB2133"/>
    <w:rsid w:val="00BB7A3C"/>
    <w:rsid w:val="00BC36D1"/>
    <w:rsid w:val="00BE6B8E"/>
    <w:rsid w:val="00BE79AB"/>
    <w:rsid w:val="00C00F4A"/>
    <w:rsid w:val="00C11BA1"/>
    <w:rsid w:val="00C8143B"/>
    <w:rsid w:val="00C823B8"/>
    <w:rsid w:val="00C918BE"/>
    <w:rsid w:val="00CC170F"/>
    <w:rsid w:val="00CD53E9"/>
    <w:rsid w:val="00CD5F84"/>
    <w:rsid w:val="00D016A3"/>
    <w:rsid w:val="00D34498"/>
    <w:rsid w:val="00D56EFE"/>
    <w:rsid w:val="00D67F47"/>
    <w:rsid w:val="00D859CE"/>
    <w:rsid w:val="00D91227"/>
    <w:rsid w:val="00DE6912"/>
    <w:rsid w:val="00E004CA"/>
    <w:rsid w:val="00E21663"/>
    <w:rsid w:val="00E2667A"/>
    <w:rsid w:val="00E76837"/>
    <w:rsid w:val="00EB2204"/>
    <w:rsid w:val="00EE037A"/>
    <w:rsid w:val="00F1032F"/>
    <w:rsid w:val="00F14F2F"/>
    <w:rsid w:val="00F20B0F"/>
    <w:rsid w:val="00F20EBF"/>
    <w:rsid w:val="00F37C81"/>
    <w:rsid w:val="00F44681"/>
    <w:rsid w:val="00F448E6"/>
    <w:rsid w:val="00F83FB5"/>
    <w:rsid w:val="00FD29BA"/>
    <w:rsid w:val="00FF1D0B"/>
    <w:rsid w:val="00FF2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60356"/>
    <w:rPr>
      <w:color w:val="808080"/>
    </w:rPr>
  </w:style>
  <w:style w:type="paragraph" w:customStyle="1" w:styleId="1D58C5C15800481E9269A2EDD3FC80FA">
    <w:name w:val="1D58C5C15800481E9269A2EDD3FC80FA"/>
    <w:rsid w:val="00EB2204"/>
    <w:pPr>
      <w:spacing w:after="160"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8E873A5A313045A652502C2C1B8948" ma:contentTypeVersion="14" ma:contentTypeDescription="Create a new document." ma:contentTypeScope="" ma:versionID="826e6744e2549f30ec3684ca8e5de319">
  <xsd:schema xmlns:xsd="http://www.w3.org/2001/XMLSchema" xmlns:xs="http://www.w3.org/2001/XMLSchema" xmlns:p="http://schemas.microsoft.com/office/2006/metadata/properties" xmlns:ns2="36a8680f-f9fa-4392-92b4-5efabb277fb5" xmlns:ns3="aa49b574-5d2a-4f79-a28d-7eacb7c586a1" targetNamespace="http://schemas.microsoft.com/office/2006/metadata/properties" ma:root="true" ma:fieldsID="aa7fc6a2e7c6a660233d2c78ccc811e2" ns2:_="" ns3:_="">
    <xsd:import namespace="36a8680f-f9fa-4392-92b4-5efabb277fb5"/>
    <xsd:import namespace="aa49b574-5d2a-4f79-a28d-7eacb7c586a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a8680f-f9fa-4392-92b4-5efabb277f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248401e6-9f98-44c8-bbf7-d770b932864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49b574-5d2a-4f79-a28d-7eacb7c586a1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e8a5b88d-5f30-4596-9425-e110939b1288}" ma:internalName="TaxCatchAll" ma:showField="CatchAllData" ma:web="aa49b574-5d2a-4f79-a28d-7eacb7c586a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aa49b574-5d2a-4f79-a28d-7eacb7c586a1">
      <UserInfo>
        <DisplayName>Sylvie Champliau</DisplayName>
        <AccountId>35053</AccountId>
        <AccountType/>
      </UserInfo>
      <UserInfo>
        <DisplayName>Olivier Wolff</DisplayName>
        <AccountId>15307</AccountId>
        <AccountType/>
      </UserInfo>
      <UserInfo>
        <DisplayName>Frederic Delrue</DisplayName>
        <AccountId>35199</AccountId>
        <AccountType/>
      </UserInfo>
    </SharedWithUsers>
    <lcf76f155ced4ddcb4097134ff3c332f xmlns="36a8680f-f9fa-4392-92b4-5efabb277fb5">
      <Terms xmlns="http://schemas.microsoft.com/office/infopath/2007/PartnerControls"/>
    </lcf76f155ced4ddcb4097134ff3c332f>
    <TaxCatchAll xmlns="aa49b574-5d2a-4f79-a28d-7eacb7c586a1" xsi:nil="true"/>
  </documentManagement>
</p:properties>
</file>

<file path=customXml/itemProps1.xml><?xml version="1.0" encoding="utf-8"?>
<ds:datastoreItem xmlns:ds="http://schemas.openxmlformats.org/officeDocument/2006/customXml" ds:itemID="{C35CCE40-2658-40C6-B959-47739D160542}"/>
</file>

<file path=customXml/itemProps2.xml><?xml version="1.0" encoding="utf-8"?>
<ds:datastoreItem xmlns:ds="http://schemas.openxmlformats.org/officeDocument/2006/customXml" ds:itemID="{9E7E574D-8266-4350-83E3-75E59E6F766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2704536-DCE6-47A9-9F60-4472AC6B4F4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972092E-529B-4B05-9A8A-BB5EB9970541}">
  <ds:schemaRefs>
    <ds:schemaRef ds:uri="http://schemas.microsoft.com/office/2006/metadata/properties"/>
    <ds:schemaRef ds:uri="http://schemas.microsoft.com/office/infopath/2007/PartnerControls"/>
    <ds:schemaRef ds:uri="aa49b574-5d2a-4f79-a28d-7eacb7c586a1"/>
    <ds:schemaRef ds:uri="36a8680f-f9fa-4392-92b4-5efabb277fb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infor.dotm</Template>
  <TotalTime>60</TotalTime>
  <Pages>44</Pages>
  <Words>8345</Words>
  <Characters>47573</Characters>
  <Application>Microsoft Office Word</Application>
  <DocSecurity>0</DocSecurity>
  <Lines>396</Lines>
  <Paragraphs>111</Paragraphs>
  <ScaleCrop>false</ScaleCrop>
  <Company>Infor</Company>
  <LinksUpToDate>false</LinksUpToDate>
  <CharactersWithSpaces>55807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5058-</dc:title>
  <dc:subject/>
  <dc:creator>Infor PMO</dc:creator>
  <cp:keywords>IPM</cp:keywords>
  <dc:description>Copyright © Infor 2013</dc:description>
  <cp:lastModifiedBy>Kenylen Motean</cp:lastModifiedBy>
  <cp:revision>205</cp:revision>
  <cp:lastPrinted>2013-08-15T13:04:00Z</cp:lastPrinted>
  <dcterms:created xsi:type="dcterms:W3CDTF">2025-12-01T06:07:00Z</dcterms:created>
  <dcterms:modified xsi:type="dcterms:W3CDTF">2026-01-29T15:59:00Z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0x010100458E873A5A313045A652502C2C1B8948</vt:lpwstr>
  </property>
  <property fmtid="{D5CDD505-2E9C-101B-9397-08002B2CF9AE}" pid="3" name="MediaServiceImageTags">
    <vt:lpwstr/>
  </property>
</Properties>
</file>