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106554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106554" w:rsidRDefault="004C1B44">
          <w:pPr>
            <w:pStyle w:val="Title-Major"/>
          </w:pPr>
          <w:r w:rsidRPr="00106554">
            <w:t xml:space="preserve">DES-020 </w:t>
          </w:r>
          <w:r w:rsidR="00E40F31" w:rsidRPr="00106554">
            <w:t>Spécification de Conception</w:t>
          </w:r>
        </w:p>
      </w:sdtContent>
    </w:sdt>
    <w:p w14:paraId="7720206A" w14:textId="77777777" w:rsidR="00D42CF6" w:rsidRPr="00106554" w:rsidRDefault="00D42CF6" w:rsidP="00D42CF6">
      <w:pPr>
        <w:pStyle w:val="Title"/>
        <w:ind w:left="1440"/>
      </w:pPr>
    </w:p>
    <w:p w14:paraId="460F0A23" w14:textId="77777777" w:rsidR="003C067C" w:rsidRPr="003C067C" w:rsidRDefault="003C067C" w:rsidP="003C067C">
      <w:pPr>
        <w:numPr>
          <w:ilvl w:val="1"/>
          <w:numId w:val="0"/>
        </w:numPr>
        <w:spacing w:after="160" w:line="278" w:lineRule="auto"/>
        <w:ind w:left="1440"/>
        <w:rPr>
          <w:sz w:val="48"/>
        </w:rPr>
      </w:pPr>
      <w:r w:rsidRPr="003C067C">
        <w:rPr>
          <w:sz w:val="48"/>
        </w:rPr>
        <w:t>Workflow de validation des propositions et ordres d’achat</w:t>
      </w:r>
    </w:p>
    <w:p w14:paraId="3639FAA8" w14:textId="4D004847" w:rsidR="00D42CF6" w:rsidRPr="00106554" w:rsidRDefault="00D42CF6" w:rsidP="00D42CF6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106554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MoSCoW</w:t>
      </w:r>
      <w:proofErr w:type="spellEnd"/>
      <w:r w:rsidRPr="00106554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 Req ID </w:t>
      </w:r>
      <w:r w:rsidRPr="00106554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</w:t>
      </w:r>
      <w:r w:rsidR="003C067C" w:rsidRPr="00106554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005</w:t>
      </w:r>
    </w:p>
    <w:p w14:paraId="1D7D5911" w14:textId="77777777" w:rsidR="00941EF9" w:rsidRPr="00106554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106554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106554" w:rsidRDefault="00B505C9" w:rsidP="002F4B49">
            <w:pPr>
              <w:pStyle w:val="BodyText"/>
              <w:spacing w:before="60" w:after="60"/>
              <w:ind w:left="0"/>
            </w:pPr>
            <w:r w:rsidRPr="00106554">
              <w:t xml:space="preserve">Propriétés du </w:t>
            </w:r>
            <w:r w:rsidR="00976FDA" w:rsidRPr="00106554">
              <w:t>Document</w:t>
            </w:r>
          </w:p>
        </w:tc>
        <w:tc>
          <w:tcPr>
            <w:tcW w:w="4618" w:type="dxa"/>
          </w:tcPr>
          <w:p w14:paraId="50B2E817" w14:textId="77777777" w:rsidR="00976FDA" w:rsidRPr="00106554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106554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106554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t>Aut</w:t>
            </w:r>
            <w:r w:rsidR="00B505C9" w:rsidRPr="00106554">
              <w:t>eu</w:t>
            </w:r>
            <w:r w:rsidRPr="00106554">
              <w:t>r</w:t>
            </w:r>
          </w:p>
        </w:tc>
        <w:tc>
          <w:tcPr>
            <w:tcW w:w="4618" w:type="dxa"/>
          </w:tcPr>
          <w:p w14:paraId="758B910A" w14:textId="05FB9147" w:rsidR="00976FDA" w:rsidRPr="00106554" w:rsidRDefault="003C067C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106554">
              <w:t>Ashley Bheemul</w:t>
            </w:r>
          </w:p>
        </w:tc>
      </w:tr>
      <w:tr w:rsidR="00976FDA" w:rsidRPr="00106554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106554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t>Date</w:t>
            </w:r>
            <w:r w:rsidR="00B505C9" w:rsidRPr="00106554">
              <w:t xml:space="preserve"> de Création</w:t>
            </w:r>
          </w:p>
        </w:tc>
        <w:tc>
          <w:tcPr>
            <w:tcW w:w="4618" w:type="dxa"/>
          </w:tcPr>
          <w:p w14:paraId="2569B300" w14:textId="0E5F7EA6" w:rsidR="00976FDA" w:rsidRPr="00106554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fldChar w:fldCharType="begin"/>
            </w:r>
            <w:r w:rsidR="006670B8" w:rsidRPr="00106554">
              <w:instrText>createdate \@ "d/MM/yyyy"</w:instrText>
            </w:r>
            <w:r w:rsidRPr="00106554">
              <w:fldChar w:fldCharType="separate"/>
            </w:r>
            <w:r w:rsidR="003C067C" w:rsidRPr="00106554">
              <w:t>24</w:t>
            </w:r>
            <w:r w:rsidR="009E5A8E" w:rsidRPr="00106554">
              <w:t>/</w:t>
            </w:r>
            <w:r w:rsidR="00D42CF6" w:rsidRPr="00106554">
              <w:t>11</w:t>
            </w:r>
            <w:r w:rsidR="0018455B" w:rsidRPr="00106554">
              <w:t>/202</w:t>
            </w:r>
            <w:r w:rsidR="00055DCD" w:rsidRPr="00106554">
              <w:t>5</w:t>
            </w:r>
            <w:r w:rsidRPr="00106554">
              <w:fldChar w:fldCharType="end"/>
            </w:r>
          </w:p>
        </w:tc>
      </w:tr>
      <w:tr w:rsidR="001C6EA4" w:rsidRPr="00106554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106554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t>Dernière Mise à jour</w:t>
            </w:r>
          </w:p>
        </w:tc>
        <w:tc>
          <w:tcPr>
            <w:tcW w:w="4618" w:type="dxa"/>
          </w:tcPr>
          <w:p w14:paraId="49CE3975" w14:textId="77D81671" w:rsidR="001C6EA4" w:rsidRPr="00106554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fldChar w:fldCharType="begin"/>
            </w:r>
            <w:r w:rsidRPr="00106554">
              <w:instrText>createdate \@ "d/MM/yyyy"</w:instrText>
            </w:r>
            <w:r w:rsidRPr="00106554">
              <w:fldChar w:fldCharType="separate"/>
            </w:r>
            <w:r w:rsidR="003C067C" w:rsidRPr="00106554">
              <w:t>24</w:t>
            </w:r>
            <w:r w:rsidR="009E5A8E" w:rsidRPr="00106554">
              <w:t>/</w:t>
            </w:r>
            <w:r w:rsidR="00D42CF6" w:rsidRPr="00106554">
              <w:t>11</w:t>
            </w:r>
            <w:r w:rsidRPr="00106554">
              <w:t>/2025</w:t>
            </w:r>
            <w:r w:rsidRPr="00106554">
              <w:fldChar w:fldCharType="end"/>
            </w:r>
          </w:p>
        </w:tc>
      </w:tr>
      <w:tr w:rsidR="001C6EA4" w:rsidRPr="00941E0C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106554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t>Référence du Document</w:t>
            </w:r>
          </w:p>
        </w:tc>
        <w:tc>
          <w:tcPr>
            <w:tcW w:w="4618" w:type="dxa"/>
          </w:tcPr>
          <w:p w14:paraId="4B3A57D3" w14:textId="0714520C" w:rsidR="001C6EA4" w:rsidRPr="0034402B" w:rsidRDefault="00D42CF6" w:rsidP="001C6EA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  <w:lang w:val="en-GB"/>
              </w:rPr>
            </w:pPr>
            <w:r w:rsidRPr="0034402B">
              <w:rPr>
                <w:rStyle w:val="HighlightedVariable"/>
                <w:lang w:val="en-GB"/>
              </w:rPr>
              <w:t>DES-020_U-00</w:t>
            </w:r>
            <w:r w:rsidR="003C067C" w:rsidRPr="0034402B">
              <w:rPr>
                <w:rStyle w:val="HighlightedVariable"/>
                <w:lang w:val="en-GB"/>
              </w:rPr>
              <w:t>5</w:t>
            </w:r>
            <w:r w:rsidRPr="0034402B">
              <w:rPr>
                <w:rStyle w:val="HighlightedVariable"/>
                <w:lang w:val="en-GB"/>
              </w:rPr>
              <w:t>_</w:t>
            </w:r>
            <w:r w:rsidR="003C067C" w:rsidRPr="0034402B">
              <w:rPr>
                <w:rStyle w:val="HighlightedVariable"/>
                <w:lang w:val="en-GB"/>
              </w:rPr>
              <w:t>Approbation_workflow_achat</w:t>
            </w:r>
          </w:p>
        </w:tc>
      </w:tr>
      <w:tr w:rsidR="001C6EA4" w:rsidRPr="00106554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106554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106554">
              <w:t>Version</w:t>
            </w:r>
          </w:p>
        </w:tc>
        <w:tc>
          <w:tcPr>
            <w:tcW w:w="4618" w:type="dxa"/>
          </w:tcPr>
          <w:p w14:paraId="709E060D" w14:textId="619B8206" w:rsidR="001C6EA4" w:rsidRPr="00106554" w:rsidRDefault="009E5A8E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106554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106554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106554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106554" w:rsidRDefault="00B505C9" w:rsidP="002F4B49">
            <w:pPr>
              <w:pStyle w:val="BodyText"/>
              <w:spacing w:before="60" w:after="60"/>
              <w:ind w:left="0"/>
            </w:pPr>
            <w:r w:rsidRPr="00106554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106554" w:rsidRDefault="00A777C5" w:rsidP="002F4B49">
            <w:pPr>
              <w:pStyle w:val="BodyText"/>
              <w:spacing w:before="60" w:after="60"/>
              <w:ind w:left="0"/>
            </w:pPr>
            <w:r w:rsidRPr="00106554">
              <w:t>Rôle</w:t>
            </w:r>
          </w:p>
        </w:tc>
      </w:tr>
      <w:tr w:rsidR="00976FDA" w:rsidRPr="00106554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106554" w:rsidRDefault="00976FDA" w:rsidP="002F4B49">
            <w:pPr>
              <w:pStyle w:val="BodyText"/>
              <w:spacing w:before="60" w:after="60"/>
              <w:ind w:left="0" w:right="567"/>
            </w:pPr>
            <w:r w:rsidRPr="00106554">
              <w:rPr>
                <w:rStyle w:val="HighlightedVariable"/>
              </w:rPr>
              <w:t>&lt;</w:t>
            </w:r>
            <w:r w:rsidR="00A777C5" w:rsidRPr="00106554">
              <w:rPr>
                <w:rStyle w:val="HighlightedVariable"/>
              </w:rPr>
              <w:t>Approbation</w:t>
            </w:r>
            <w:r w:rsidRPr="00106554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106554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106554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106554" w:rsidRDefault="00976FDA" w:rsidP="002F4B49">
            <w:pPr>
              <w:pStyle w:val="BodyText"/>
              <w:spacing w:before="60" w:after="60"/>
              <w:ind w:left="0" w:right="567"/>
            </w:pPr>
            <w:r w:rsidRPr="00106554">
              <w:rPr>
                <w:rStyle w:val="HighlightedVariable"/>
              </w:rPr>
              <w:t>&lt;</w:t>
            </w:r>
            <w:r w:rsidR="00A777C5" w:rsidRPr="00106554">
              <w:rPr>
                <w:rStyle w:val="HighlightedVariable"/>
              </w:rPr>
              <w:t>Approbation</w:t>
            </w:r>
            <w:r w:rsidRPr="00106554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106554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106554" w:rsidRDefault="00976FDA">
      <w:pPr>
        <w:pStyle w:val="BodyText"/>
      </w:pPr>
    </w:p>
    <w:p w14:paraId="7CF8649A" w14:textId="77777777" w:rsidR="00976FDA" w:rsidRPr="00106554" w:rsidRDefault="00976FDA">
      <w:pPr>
        <w:pStyle w:val="BodyText"/>
      </w:pPr>
    </w:p>
    <w:p w14:paraId="60386C91" w14:textId="77777777" w:rsidR="00C201DB" w:rsidRPr="00106554" w:rsidRDefault="00C201DB">
      <w:pPr>
        <w:pStyle w:val="BodyText"/>
      </w:pPr>
    </w:p>
    <w:p w14:paraId="6FA9E3FE" w14:textId="77777777" w:rsidR="00C201DB" w:rsidRPr="00106554" w:rsidRDefault="00C201DB">
      <w:pPr>
        <w:pStyle w:val="BodyText"/>
      </w:pPr>
    </w:p>
    <w:p w14:paraId="639C8800" w14:textId="10F1B28F" w:rsidR="00941EF9" w:rsidRPr="00106554" w:rsidRDefault="000E36BC" w:rsidP="00D25469">
      <w:pPr>
        <w:pStyle w:val="Heading1"/>
      </w:pPr>
      <w:bookmarkStart w:id="0" w:name="_Toc214892638"/>
      <w:r w:rsidRPr="00106554">
        <w:lastRenderedPageBreak/>
        <w:t xml:space="preserve">CONTROLE </w:t>
      </w:r>
      <w:r w:rsidR="00A22898" w:rsidRPr="00106554">
        <w:t>DU DOCUMENT</w:t>
      </w:r>
      <w:bookmarkEnd w:id="0"/>
    </w:p>
    <w:p w14:paraId="071A443E" w14:textId="6133745C" w:rsidR="00941EF9" w:rsidRPr="00106554" w:rsidRDefault="00A777C5" w:rsidP="00033A89">
      <w:pPr>
        <w:pStyle w:val="Heading2"/>
      </w:pPr>
      <w:bookmarkStart w:id="1" w:name="_Toc214892639"/>
      <w:r w:rsidRPr="00106554">
        <w:t>Enregistrement des Modifications</w:t>
      </w:r>
      <w:bookmarkEnd w:id="1"/>
    </w:p>
    <w:p w14:paraId="15B8A2A4" w14:textId="77777777" w:rsidR="00941EF9" w:rsidRPr="00106554" w:rsidRDefault="00941EF9">
      <w:pPr>
        <w:pStyle w:val="BodyText"/>
        <w:ind w:left="8640" w:firstLine="720"/>
      </w:pPr>
      <w:r w:rsidRPr="00106554">
        <w:rPr>
          <w:color w:val="FFFFFF"/>
          <w:sz w:val="10"/>
        </w:rPr>
        <w:fldChar w:fldCharType="begin"/>
      </w:r>
      <w:r w:rsidRPr="00106554">
        <w:rPr>
          <w:color w:val="FFFFFF"/>
          <w:sz w:val="10"/>
        </w:rPr>
        <w:instrText xml:space="preserve"> SECTIONPAGES  \* MERGEFORMAT </w:instrText>
      </w:r>
      <w:r w:rsidRPr="00106554">
        <w:rPr>
          <w:color w:val="FFFFFF"/>
          <w:sz w:val="10"/>
        </w:rPr>
        <w:fldChar w:fldCharType="separate"/>
      </w:r>
      <w:r w:rsidR="00DF0966" w:rsidRPr="00106554">
        <w:rPr>
          <w:color w:val="FFFFFF"/>
          <w:sz w:val="10"/>
        </w:rPr>
        <w:t>1</w:t>
      </w:r>
      <w:r w:rsidRPr="00106554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106554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106554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106554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106554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106554">
              <w:rPr>
                <w:bCs/>
                <w:color w:val="FFFFFF"/>
              </w:rPr>
              <w:t>Aut</w:t>
            </w:r>
            <w:r w:rsidR="00A777C5" w:rsidRPr="00106554">
              <w:rPr>
                <w:bCs/>
                <w:color w:val="FFFFFF"/>
              </w:rPr>
              <w:t>eu</w:t>
            </w:r>
            <w:r w:rsidRPr="00106554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106554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106554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106554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106554">
              <w:rPr>
                <w:bCs/>
                <w:color w:val="FFFFFF"/>
              </w:rPr>
              <w:t>R</w:t>
            </w:r>
            <w:r w:rsidR="00A777C5" w:rsidRPr="00106554">
              <w:rPr>
                <w:bCs/>
                <w:color w:val="FFFFFF"/>
              </w:rPr>
              <w:t>é</w:t>
            </w:r>
            <w:r w:rsidRPr="00106554">
              <w:rPr>
                <w:bCs/>
                <w:color w:val="FFFFFF"/>
              </w:rPr>
              <w:t>f</w:t>
            </w:r>
            <w:r w:rsidR="00A777C5" w:rsidRPr="00106554">
              <w:rPr>
                <w:bCs/>
                <w:color w:val="FFFFFF"/>
              </w:rPr>
              <w:t>é</w:t>
            </w:r>
            <w:r w:rsidRPr="00106554">
              <w:rPr>
                <w:bCs/>
                <w:color w:val="FFFFFF"/>
              </w:rPr>
              <w:t>rence</w:t>
            </w:r>
            <w:r w:rsidR="00CD32AC" w:rsidRPr="00106554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106554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7BE6C669" w:rsidR="001F61FA" w:rsidRPr="00106554" w:rsidRDefault="003C067C" w:rsidP="00EE31B9">
            <w:pPr>
              <w:pStyle w:val="BodyText"/>
              <w:spacing w:before="60" w:after="60"/>
              <w:ind w:left="0" w:right="567"/>
            </w:pPr>
            <w:r w:rsidRPr="00106554">
              <w:t>24</w:t>
            </w:r>
            <w:r w:rsidR="0091151D" w:rsidRPr="00106554">
              <w:t>/</w:t>
            </w:r>
            <w:r w:rsidR="00D42CF6" w:rsidRPr="00106554">
              <w:t>11</w:t>
            </w:r>
            <w:r w:rsidR="0091151D" w:rsidRPr="00106554">
              <w:t>/202</w:t>
            </w:r>
            <w:r w:rsidR="00055DCD" w:rsidRPr="00106554">
              <w:t>5</w:t>
            </w:r>
          </w:p>
        </w:tc>
        <w:tc>
          <w:tcPr>
            <w:tcW w:w="2402" w:type="dxa"/>
          </w:tcPr>
          <w:p w14:paraId="05774E2C" w14:textId="67741333" w:rsidR="001F61FA" w:rsidRPr="00106554" w:rsidRDefault="003C067C" w:rsidP="00EE31B9">
            <w:pPr>
              <w:pStyle w:val="BodyText"/>
              <w:spacing w:before="60" w:after="60"/>
              <w:ind w:left="0" w:right="567"/>
            </w:pPr>
            <w:r w:rsidRPr="00106554">
              <w:t>Ashley Bheemul</w:t>
            </w:r>
          </w:p>
        </w:tc>
        <w:tc>
          <w:tcPr>
            <w:tcW w:w="1962" w:type="dxa"/>
          </w:tcPr>
          <w:p w14:paraId="4CFEB1DE" w14:textId="700A257A" w:rsidR="001F61FA" w:rsidRPr="00106554" w:rsidRDefault="001F2A45" w:rsidP="00EE31B9">
            <w:pPr>
              <w:pStyle w:val="BodyText"/>
              <w:spacing w:before="60" w:after="60"/>
              <w:ind w:left="0"/>
            </w:pPr>
            <w:r w:rsidRPr="00106554">
              <w:t>1.0</w:t>
            </w:r>
          </w:p>
        </w:tc>
        <w:tc>
          <w:tcPr>
            <w:tcW w:w="2709" w:type="dxa"/>
          </w:tcPr>
          <w:p w14:paraId="61FA8137" w14:textId="736E08E4" w:rsidR="001F61FA" w:rsidRPr="00106554" w:rsidRDefault="0091151D" w:rsidP="00EE31B9">
            <w:pPr>
              <w:pStyle w:val="BodyText"/>
              <w:spacing w:before="60" w:after="60"/>
              <w:ind w:left="0"/>
            </w:pPr>
            <w:r w:rsidRPr="00106554">
              <w:t>Création</w:t>
            </w:r>
          </w:p>
        </w:tc>
      </w:tr>
      <w:tr w:rsidR="00021794" w:rsidRPr="00106554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BF67FB1" w:rsidR="00021794" w:rsidRPr="00106554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2402" w:type="dxa"/>
          </w:tcPr>
          <w:p w14:paraId="1484D7D9" w14:textId="0EE2C043" w:rsidR="00021794" w:rsidRPr="00106554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209F007F" w:rsidR="00021794" w:rsidRPr="00106554" w:rsidRDefault="00021794" w:rsidP="0002179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7DE2785" w:rsidR="00021794" w:rsidRPr="00106554" w:rsidRDefault="00021794" w:rsidP="00021794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106554" w:rsidRDefault="001F61FA">
      <w:pPr>
        <w:pStyle w:val="BodyText"/>
      </w:pPr>
    </w:p>
    <w:p w14:paraId="15EBDCAD" w14:textId="2509EFF3" w:rsidR="00941EF9" w:rsidRPr="00106554" w:rsidRDefault="00941EF9" w:rsidP="00033A89">
      <w:pPr>
        <w:pStyle w:val="Heading2"/>
      </w:pPr>
      <w:bookmarkStart w:id="2" w:name="_Toc214892640"/>
      <w:r w:rsidRPr="00106554">
        <w:t>Re</w:t>
      </w:r>
      <w:r w:rsidR="00CD32AC" w:rsidRPr="00106554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106554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106554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106554">
              <w:rPr>
                <w:bCs/>
                <w:color w:val="FFFFFF"/>
              </w:rPr>
              <w:t>N</w:t>
            </w:r>
            <w:r w:rsidR="00EB2B93" w:rsidRPr="00106554">
              <w:rPr>
                <w:bCs/>
                <w:color w:val="FFFFFF"/>
              </w:rPr>
              <w:t>o</w:t>
            </w:r>
            <w:r w:rsidRPr="00106554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106554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106554">
              <w:rPr>
                <w:bCs/>
                <w:color w:val="FFFFFF"/>
              </w:rPr>
              <w:t>Rôle</w:t>
            </w:r>
          </w:p>
        </w:tc>
      </w:tr>
      <w:tr w:rsidR="00FA64D8" w:rsidRPr="00106554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106554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106554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106554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106554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106554" w:rsidRDefault="00941EF9">
      <w:pPr>
        <w:pStyle w:val="BodyText"/>
      </w:pPr>
    </w:p>
    <w:p w14:paraId="3BD4AEAF" w14:textId="1FB8DBA8" w:rsidR="00941EF9" w:rsidRPr="00106554" w:rsidRDefault="00EB2B93">
      <w:pPr>
        <w:pStyle w:val="TOCHeading1"/>
      </w:pPr>
      <w:r w:rsidRPr="00106554">
        <w:lastRenderedPageBreak/>
        <w:t>Sommaire</w:t>
      </w:r>
    </w:p>
    <w:p w14:paraId="5427F68E" w14:textId="701B77EE" w:rsidR="00F82D35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106554">
        <w:rPr>
          <w:b w:val="0"/>
        </w:rPr>
        <w:fldChar w:fldCharType="begin"/>
      </w:r>
      <w:r w:rsidRPr="00106554">
        <w:rPr>
          <w:b w:val="0"/>
        </w:rPr>
        <w:instrText xml:space="preserve"> TOC \o "1-2" \h \z </w:instrText>
      </w:r>
      <w:r w:rsidRPr="00106554">
        <w:rPr>
          <w:b w:val="0"/>
        </w:rPr>
        <w:fldChar w:fldCharType="separate"/>
      </w:r>
      <w:hyperlink w:anchor="_Toc214892638" w:history="1">
        <w:r w:rsidR="00F82D35" w:rsidRPr="00EB45C5">
          <w:rPr>
            <w:rStyle w:val="Hyperlink"/>
            <w:noProof/>
          </w:rPr>
          <w:t>1</w:t>
        </w:r>
        <w:r w:rsidR="00F82D35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F82D35" w:rsidRPr="00EB45C5">
          <w:rPr>
            <w:rStyle w:val="Hyperlink"/>
            <w:noProof/>
          </w:rPr>
          <w:t>CONTROLE DU DOCUMENT</w:t>
        </w:r>
        <w:r w:rsidR="00F82D35">
          <w:rPr>
            <w:noProof/>
            <w:webHidden/>
          </w:rPr>
          <w:tab/>
        </w:r>
        <w:r w:rsidR="00F82D35">
          <w:rPr>
            <w:noProof/>
            <w:webHidden/>
          </w:rPr>
          <w:fldChar w:fldCharType="begin"/>
        </w:r>
        <w:r w:rsidR="00F82D35">
          <w:rPr>
            <w:noProof/>
            <w:webHidden/>
          </w:rPr>
          <w:instrText xml:space="preserve"> PAGEREF _Toc214892638 \h </w:instrText>
        </w:r>
        <w:r w:rsidR="00F82D35">
          <w:rPr>
            <w:noProof/>
            <w:webHidden/>
          </w:rPr>
        </w:r>
        <w:r w:rsidR="00F82D35">
          <w:rPr>
            <w:noProof/>
            <w:webHidden/>
          </w:rPr>
          <w:fldChar w:fldCharType="separate"/>
        </w:r>
        <w:r w:rsidR="00F82D35">
          <w:rPr>
            <w:noProof/>
            <w:webHidden/>
          </w:rPr>
          <w:t>2</w:t>
        </w:r>
        <w:r w:rsidR="00F82D35">
          <w:rPr>
            <w:noProof/>
            <w:webHidden/>
          </w:rPr>
          <w:fldChar w:fldCharType="end"/>
        </w:r>
      </w:hyperlink>
    </w:p>
    <w:p w14:paraId="1C2A99F4" w14:textId="4A30BFDE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39" w:history="1">
        <w:r w:rsidRPr="00EB45C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60DC7D" w14:textId="1166CC8B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0" w:history="1">
        <w:r w:rsidRPr="00EB45C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F77FC1" w14:textId="32E77731" w:rsidR="00F82D35" w:rsidRDefault="00F82D35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1" w:history="1">
        <w:r w:rsidRPr="00EB45C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ECC882" w14:textId="10C3AA82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2" w:history="1">
        <w:r w:rsidRPr="00EB45C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D50250" w14:textId="324A69FE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3" w:history="1">
        <w:r w:rsidRPr="00EB45C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C67DCC" w14:textId="4D23E9E1" w:rsidR="00F82D35" w:rsidRDefault="00F82D35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4" w:history="1">
        <w:r w:rsidRPr="00EB45C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D4C092" w14:textId="52C17B4B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5" w:history="1">
        <w:r w:rsidRPr="00EB45C5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Détails du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EC6320" w14:textId="209661C4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6" w:history="1">
        <w:r w:rsidRPr="00EB45C5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Détails des Evènements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A3A468" w14:textId="33D8CBBA" w:rsidR="00F82D35" w:rsidRDefault="00F82D35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4892647" w:history="1">
        <w:r w:rsidRPr="00EB45C5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EB45C5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D1AD0" w14:textId="10E70532" w:rsidR="00941EF9" w:rsidRPr="00106554" w:rsidRDefault="0035768A">
      <w:r w:rsidRPr="00106554">
        <w:rPr>
          <w:b/>
        </w:rPr>
        <w:fldChar w:fldCharType="end"/>
      </w:r>
    </w:p>
    <w:p w14:paraId="7A1A7B25" w14:textId="77777777" w:rsidR="00444DFD" w:rsidRPr="00106554" w:rsidRDefault="00444DFD" w:rsidP="00D25469">
      <w:pPr>
        <w:pStyle w:val="BodyText"/>
      </w:pPr>
    </w:p>
    <w:p w14:paraId="64F3359F" w14:textId="0AC7CB57" w:rsidR="004C1B44" w:rsidRPr="00106554" w:rsidRDefault="003871BB" w:rsidP="006A18D4">
      <w:pPr>
        <w:pStyle w:val="Heading1"/>
      </w:pPr>
      <w:bookmarkStart w:id="3" w:name="_Toc214892641"/>
      <w:r w:rsidRPr="00106554">
        <w:lastRenderedPageBreak/>
        <w:t>PRESENTATION GENERALE</w:t>
      </w:r>
      <w:bookmarkEnd w:id="3"/>
    </w:p>
    <w:p w14:paraId="0C6AC1CE" w14:textId="460875E9" w:rsidR="006B11AC" w:rsidRPr="00106554" w:rsidRDefault="006B11AC" w:rsidP="00151491">
      <w:pPr>
        <w:pStyle w:val="BodyText"/>
        <w:ind w:left="0"/>
      </w:pPr>
      <w:r w:rsidRPr="00106554">
        <w:t>Le but de ce document e</w:t>
      </w:r>
      <w:r w:rsidR="002E6522" w:rsidRPr="00106554">
        <w:t>s</w:t>
      </w:r>
      <w:r w:rsidRPr="00106554">
        <w:t>t de</w:t>
      </w:r>
      <w:r w:rsidR="000420A5" w:rsidRPr="00106554">
        <w:t xml:space="preserve"> décri</w:t>
      </w:r>
      <w:r w:rsidRPr="00106554">
        <w:t>re</w:t>
      </w:r>
      <w:r w:rsidR="000420A5" w:rsidRPr="00106554">
        <w:t xml:space="preserve"> la conception </w:t>
      </w:r>
      <w:r w:rsidRPr="00106554">
        <w:t xml:space="preserve">technique </w:t>
      </w:r>
      <w:r w:rsidR="000420A5" w:rsidRPr="00106554">
        <w:t xml:space="preserve">détaillée </w:t>
      </w:r>
      <w:r w:rsidR="00331BD3" w:rsidRPr="00106554">
        <w:t xml:space="preserve">du </w:t>
      </w:r>
      <w:r w:rsidR="003C067C" w:rsidRPr="00106554">
        <w:t>workflow de validation des propositions et ordres d’achat</w:t>
      </w:r>
      <w:r w:rsidR="00331BD3" w:rsidRPr="00106554">
        <w:t>.</w:t>
      </w:r>
      <w:r w:rsidR="000420A5" w:rsidRPr="00106554">
        <w:t xml:space="preserve"> </w:t>
      </w:r>
    </w:p>
    <w:p w14:paraId="48C6B2C0" w14:textId="1D9F8980" w:rsidR="004C1B44" w:rsidRPr="00106554" w:rsidRDefault="000420A5" w:rsidP="00151491">
      <w:pPr>
        <w:pStyle w:val="BodyText"/>
        <w:ind w:left="0"/>
      </w:pPr>
      <w:r w:rsidRPr="00106554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106554" w:rsidRDefault="00051C3F" w:rsidP="000E4B79">
      <w:pPr>
        <w:pStyle w:val="Heading2"/>
      </w:pPr>
      <w:bookmarkStart w:id="4" w:name="_Toc214892642"/>
      <w:r w:rsidRPr="00106554">
        <w:t>P</w:t>
      </w:r>
      <w:r w:rsidR="006B11AC" w:rsidRPr="00106554">
        <w:t>rérequis</w:t>
      </w:r>
      <w:bookmarkEnd w:id="4"/>
    </w:p>
    <w:p w14:paraId="12495B97" w14:textId="223B2BA2" w:rsidR="006B11AC" w:rsidRPr="00106554" w:rsidRDefault="006B11AC" w:rsidP="00331BD3">
      <w:pPr>
        <w:pStyle w:val="BodyText"/>
        <w:ind w:left="0"/>
      </w:pPr>
    </w:p>
    <w:p w14:paraId="311174E8" w14:textId="7847DFE7" w:rsidR="000E4B79" w:rsidRPr="00106554" w:rsidRDefault="00051C3F" w:rsidP="000E4B79">
      <w:pPr>
        <w:pStyle w:val="Heading2"/>
      </w:pPr>
      <w:bookmarkStart w:id="5" w:name="_Toc214892643"/>
      <w:r w:rsidRPr="00106554">
        <w:t>Solution proposée</w:t>
      </w:r>
      <w:bookmarkEnd w:id="5"/>
    </w:p>
    <w:p w14:paraId="6FD614B3" w14:textId="7C1C7640" w:rsidR="00D93FBE" w:rsidRDefault="00151491" w:rsidP="00331BD3">
      <w:pPr>
        <w:pStyle w:val="BodyText"/>
        <w:spacing w:line="360" w:lineRule="auto"/>
        <w:ind w:left="0"/>
        <w:jc w:val="both"/>
        <w:rPr>
          <w:rFonts w:cs="Arial"/>
        </w:rPr>
      </w:pPr>
      <w:r w:rsidRPr="00106554">
        <w:rPr>
          <w:rFonts w:cs="Arial"/>
        </w:rPr>
        <w:t xml:space="preserve">La solution proposée consiste à développer </w:t>
      </w:r>
      <w:r w:rsidR="003C067C" w:rsidRPr="00106554">
        <w:rPr>
          <w:rFonts w:cs="Arial"/>
        </w:rPr>
        <w:t>un workflow pour valider les propositions et ordres d’achats</w:t>
      </w:r>
      <w:r w:rsidR="00331BD3" w:rsidRPr="00106554">
        <w:rPr>
          <w:rFonts w:cs="Arial"/>
        </w:rPr>
        <w:t>.</w:t>
      </w:r>
      <w:r w:rsidR="003C067C" w:rsidRPr="00106554">
        <w:rPr>
          <w:rFonts w:cs="Arial"/>
        </w:rPr>
        <w:t xml:space="preserve"> </w:t>
      </w:r>
      <w:r w:rsidR="00AA1ED1" w:rsidRPr="00106554">
        <w:rPr>
          <w:rFonts w:cs="Arial"/>
        </w:rPr>
        <w:t xml:space="preserve">Le workflow renvoie des notifications à l’émetteur pour valider et rejeter </w:t>
      </w:r>
      <w:r w:rsidR="00053E19" w:rsidRPr="00106554">
        <w:rPr>
          <w:rFonts w:cs="Arial"/>
        </w:rPr>
        <w:t xml:space="preserve">chaque étape pour </w:t>
      </w:r>
      <w:r w:rsidR="00AA1ED1" w:rsidRPr="00106554">
        <w:rPr>
          <w:rFonts w:cs="Arial"/>
        </w:rPr>
        <w:t>la demande d’approuver le POA. Le workflow est déclencher quand il y a un record dans la table M</w:t>
      </w:r>
      <w:r w:rsidR="00F82D35">
        <w:rPr>
          <w:rFonts w:cs="Arial"/>
        </w:rPr>
        <w:t>P</w:t>
      </w:r>
      <w:r w:rsidR="00AA1ED1" w:rsidRPr="00106554">
        <w:rPr>
          <w:rFonts w:cs="Arial"/>
        </w:rPr>
        <w:t xml:space="preserve">OPLP et le type d’ordre ORTY est </w:t>
      </w:r>
      <w:proofErr w:type="gramStart"/>
      <w:r w:rsidR="00AA1ED1" w:rsidRPr="00106554">
        <w:rPr>
          <w:rFonts w:cs="Arial"/>
        </w:rPr>
        <w:t>C</w:t>
      </w:r>
      <w:r w:rsidR="004866A3">
        <w:rPr>
          <w:rFonts w:cs="Arial"/>
        </w:rPr>
        <w:t>0</w:t>
      </w:r>
      <w:r w:rsidR="00AA1ED1" w:rsidRPr="00106554">
        <w:rPr>
          <w:rFonts w:cs="Arial"/>
        </w:rPr>
        <w:t>2</w:t>
      </w:r>
      <w:proofErr w:type="gramEnd"/>
      <w:r w:rsidR="00FF292A" w:rsidRPr="00106554">
        <w:rPr>
          <w:rFonts w:cs="Arial"/>
        </w:rPr>
        <w:t xml:space="preserve"> et </w:t>
      </w:r>
      <w:r w:rsidR="003F56B7">
        <w:rPr>
          <w:rFonts w:cs="Arial"/>
        </w:rPr>
        <w:t>PSTS est</w:t>
      </w:r>
      <w:r w:rsidR="00FF292A" w:rsidRPr="00106554">
        <w:rPr>
          <w:rFonts w:cs="Arial"/>
        </w:rPr>
        <w:t xml:space="preserve"> 15</w:t>
      </w:r>
      <w:r w:rsidR="00AA1ED1" w:rsidRPr="00106554">
        <w:rPr>
          <w:rFonts w:cs="Arial"/>
        </w:rPr>
        <w:t xml:space="preserve">. </w:t>
      </w:r>
      <w:r w:rsidR="00D93FBE">
        <w:rPr>
          <w:rFonts w:cs="Arial"/>
        </w:rPr>
        <w:t>Le type d’ordre et statut sont dynamique, les utilisateurs peuvent les changer sur CMS047.</w:t>
      </w:r>
    </w:p>
    <w:p w14:paraId="6AA06A8A" w14:textId="77777777" w:rsidR="00D93FBE" w:rsidRDefault="00D93FBE" w:rsidP="00331BD3">
      <w:pPr>
        <w:pStyle w:val="BodyText"/>
        <w:spacing w:line="360" w:lineRule="auto"/>
        <w:ind w:left="0"/>
        <w:jc w:val="both"/>
        <w:rPr>
          <w:rFonts w:cs="Arial"/>
        </w:rPr>
      </w:pPr>
    </w:p>
    <w:p w14:paraId="02522988" w14:textId="77777777" w:rsidR="00D92B09" w:rsidRDefault="000B595E" w:rsidP="00331BD3">
      <w:pPr>
        <w:pStyle w:val="BodyText"/>
        <w:spacing w:line="360" w:lineRule="auto"/>
        <w:ind w:left="0"/>
        <w:jc w:val="both"/>
        <w:rPr>
          <w:rFonts w:cs="Arial"/>
        </w:rPr>
      </w:pPr>
      <w:r w:rsidRPr="000B595E">
        <w:rPr>
          <w:rFonts w:cs="Arial"/>
        </w:rPr>
        <w:t xml:space="preserve">Dans l’ION Workflow, selon le code acheteur du numéro POA et pour chaque étape, nous définissons une </w:t>
      </w:r>
      <w:proofErr w:type="spellStart"/>
      <w:r w:rsidRPr="000B595E">
        <w:rPr>
          <w:rFonts w:cs="Arial"/>
        </w:rPr>
        <w:t>decision</w:t>
      </w:r>
      <w:proofErr w:type="spellEnd"/>
      <w:r w:rsidRPr="000B595E">
        <w:rPr>
          <w:rFonts w:cs="Arial"/>
        </w:rPr>
        <w:t xml:space="preserve"> table qui va associer le code acheteur au rôle d’approbation correspondant</w:t>
      </w:r>
      <w:r>
        <w:rPr>
          <w:rFonts w:cs="Arial"/>
        </w:rPr>
        <w:t xml:space="preserve">. </w:t>
      </w:r>
    </w:p>
    <w:p w14:paraId="06624345" w14:textId="73B40B52" w:rsidR="00D92B09" w:rsidRDefault="00D92B09" w:rsidP="00D92B09">
      <w:pPr>
        <w:pStyle w:val="BodyText"/>
        <w:spacing w:line="360" w:lineRule="auto"/>
        <w:ind w:left="0"/>
        <w:jc w:val="center"/>
        <w:rPr>
          <w:rFonts w:cs="Arial"/>
        </w:rPr>
      </w:pPr>
      <w:r w:rsidRPr="00537692">
        <w:rPr>
          <w:rFonts w:cs="Arial"/>
          <w:noProof/>
          <w:lang w:val="en-MU"/>
        </w:rPr>
        <w:drawing>
          <wp:inline distT="0" distB="0" distL="0" distR="0" wp14:anchorId="5D234F22" wp14:editId="2E9FBF6B">
            <wp:extent cx="3952723" cy="2090364"/>
            <wp:effectExtent l="0" t="0" r="0" b="5715"/>
            <wp:docPr id="2093403553" name="Picture 3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07265" name="Picture 3" descr="A white rectangular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59" cy="209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FC19" w14:textId="0DF18D70" w:rsidR="000B595E" w:rsidRPr="00D92B09" w:rsidRDefault="000B595E" w:rsidP="00331BD3">
      <w:pPr>
        <w:pStyle w:val="BodyText"/>
        <w:spacing w:line="360" w:lineRule="auto"/>
        <w:ind w:left="0"/>
        <w:jc w:val="both"/>
        <w:rPr>
          <w:rFonts w:cs="Arial"/>
        </w:rPr>
      </w:pPr>
      <w:r>
        <w:rPr>
          <w:rFonts w:cs="Arial"/>
        </w:rPr>
        <w:t xml:space="preserve">Ensuite </w:t>
      </w:r>
      <w:r w:rsidRPr="000B595E">
        <w:rPr>
          <w:rFonts w:cs="Arial"/>
        </w:rPr>
        <w:t xml:space="preserve">on assigne </w:t>
      </w:r>
      <w:r>
        <w:rPr>
          <w:rFonts w:cs="Arial"/>
        </w:rPr>
        <w:t xml:space="preserve">un utilisateur </w:t>
      </w:r>
      <w:r w:rsidR="00D92B09">
        <w:rPr>
          <w:rFonts w:cs="Arial"/>
        </w:rPr>
        <w:t>à</w:t>
      </w:r>
      <w:r>
        <w:rPr>
          <w:rFonts w:cs="Arial"/>
        </w:rPr>
        <w:t xml:space="preserve"> </w:t>
      </w:r>
      <w:r w:rsidRPr="000B595E">
        <w:rPr>
          <w:rFonts w:cs="Arial"/>
        </w:rPr>
        <w:t>un rôle d’approbation dans OS</w:t>
      </w:r>
      <w:r>
        <w:rPr>
          <w:rFonts w:cs="Arial"/>
        </w:rPr>
        <w:t xml:space="preserve"> &gt; Security &gt; Manage Groups.</w:t>
      </w:r>
    </w:p>
    <w:p w14:paraId="65F734D7" w14:textId="4633E2E2" w:rsidR="00537692" w:rsidRPr="004866A3" w:rsidRDefault="00537692" w:rsidP="004866A3">
      <w:pPr>
        <w:pStyle w:val="BodyText"/>
        <w:ind w:left="0"/>
        <w:rPr>
          <w:rFonts w:cs="Arial"/>
        </w:rPr>
      </w:pPr>
      <w:r w:rsidRPr="00537692">
        <w:rPr>
          <w:rFonts w:cs="Arial"/>
          <w:noProof/>
        </w:rPr>
        <w:drawing>
          <wp:inline distT="0" distB="0" distL="0" distR="0" wp14:anchorId="4F93CDE5" wp14:editId="1B60F21A">
            <wp:extent cx="6417945" cy="1419225"/>
            <wp:effectExtent l="0" t="0" r="1905" b="9525"/>
            <wp:docPr id="596935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51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6310" w14:textId="0290A03C" w:rsidR="00537692" w:rsidRPr="00537692" w:rsidRDefault="00537692" w:rsidP="00D92B09">
      <w:pPr>
        <w:pStyle w:val="BodyText"/>
        <w:spacing w:line="360" w:lineRule="auto"/>
        <w:ind w:left="0"/>
        <w:jc w:val="both"/>
        <w:rPr>
          <w:rFonts w:cs="Arial"/>
          <w:lang w:val="en-MU"/>
        </w:rPr>
      </w:pPr>
    </w:p>
    <w:p w14:paraId="545BE543" w14:textId="77777777" w:rsidR="00537692" w:rsidRPr="00106554" w:rsidRDefault="00537692" w:rsidP="00331BD3">
      <w:pPr>
        <w:pStyle w:val="BodyText"/>
        <w:spacing w:line="360" w:lineRule="auto"/>
        <w:ind w:left="0"/>
        <w:jc w:val="both"/>
        <w:rPr>
          <w:rFonts w:cs="Arial"/>
        </w:rPr>
      </w:pPr>
    </w:p>
    <w:p w14:paraId="771AE9AB" w14:textId="0DBD41E3" w:rsidR="00243970" w:rsidRPr="00106554" w:rsidRDefault="00243970" w:rsidP="00374AE8">
      <w:pPr>
        <w:pStyle w:val="BodyText"/>
        <w:spacing w:line="360" w:lineRule="auto"/>
        <w:ind w:left="4320"/>
        <w:rPr>
          <w:rFonts w:cs="Arial"/>
        </w:rPr>
      </w:pPr>
    </w:p>
    <w:p w14:paraId="00ABA223" w14:textId="7661973F" w:rsidR="004C1B44" w:rsidRPr="00106554" w:rsidRDefault="00053E19" w:rsidP="0012053F">
      <w:pPr>
        <w:pStyle w:val="BodyText"/>
        <w:ind w:left="0"/>
        <w:jc w:val="center"/>
      </w:pPr>
      <w:r w:rsidRPr="00106554">
        <w:rPr>
          <w:noProof/>
        </w:rPr>
        <w:lastRenderedPageBreak/>
        <w:drawing>
          <wp:inline distT="0" distB="0" distL="0" distR="0" wp14:anchorId="18F45070" wp14:editId="6FBE9899">
            <wp:extent cx="5838825" cy="2994025"/>
            <wp:effectExtent l="0" t="0" r="9525" b="0"/>
            <wp:docPr id="749402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286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D6C1" w14:textId="51FB4B3D" w:rsidR="000D545A" w:rsidRPr="00106554" w:rsidRDefault="000D545A" w:rsidP="004C1B44">
      <w:pPr>
        <w:pStyle w:val="BodyText"/>
      </w:pPr>
    </w:p>
    <w:p w14:paraId="3776933D" w14:textId="0D155F1A" w:rsidR="000D545A" w:rsidRPr="00106554" w:rsidRDefault="000D545A" w:rsidP="004C1B44">
      <w:pPr>
        <w:pStyle w:val="BodyText"/>
      </w:pPr>
    </w:p>
    <w:p w14:paraId="5AFB6A65" w14:textId="376016E4" w:rsidR="000D545A" w:rsidRPr="00106554" w:rsidRDefault="000D545A" w:rsidP="00DD77B0">
      <w:pPr>
        <w:pStyle w:val="BodyText"/>
        <w:ind w:left="0"/>
      </w:pPr>
    </w:p>
    <w:p w14:paraId="7A2D795B" w14:textId="23A43045" w:rsidR="004C1B44" w:rsidRPr="00106554" w:rsidRDefault="004C1B44" w:rsidP="000D545A">
      <w:pPr>
        <w:pStyle w:val="Heading1"/>
      </w:pPr>
      <w:bookmarkStart w:id="6" w:name="_Toc270369338"/>
      <w:r w:rsidRPr="00106554">
        <w:lastRenderedPageBreak/>
        <w:t xml:space="preserve"> </w:t>
      </w:r>
      <w:bookmarkStart w:id="7" w:name="_Toc214892644"/>
      <w:bookmarkEnd w:id="6"/>
      <w:r w:rsidR="003871BB" w:rsidRPr="00106554">
        <w:t>SPECIFICATION TECHNIQUE</w:t>
      </w:r>
      <w:bookmarkEnd w:id="7"/>
    </w:p>
    <w:p w14:paraId="656A88A7" w14:textId="7B50E40C" w:rsidR="00053E19" w:rsidRPr="00106554" w:rsidRDefault="00053E19" w:rsidP="00053E19">
      <w:pPr>
        <w:pStyle w:val="Heading2"/>
      </w:pPr>
      <w:bookmarkStart w:id="8" w:name="_Toc214892645"/>
      <w:r w:rsidRPr="00106554">
        <w:t>Détails du Workflow</w:t>
      </w:r>
      <w:bookmarkEnd w:id="8"/>
    </w:p>
    <w:p w14:paraId="430949A2" w14:textId="77777777" w:rsidR="00053E19" w:rsidRPr="00106554" w:rsidRDefault="00053E19" w:rsidP="00053E19">
      <w:pPr>
        <w:pStyle w:val="BodyText"/>
        <w:ind w:left="0"/>
      </w:pPr>
    </w:p>
    <w:p w14:paraId="0197424F" w14:textId="6DB9FD21" w:rsidR="003871BB" w:rsidRPr="00106554" w:rsidRDefault="00053E19" w:rsidP="00106554">
      <w:pPr>
        <w:pStyle w:val="Heading3"/>
      </w:pPr>
      <w:r w:rsidRPr="00106554">
        <w:t>WF_U005_Confirmation_POA</w:t>
      </w:r>
    </w:p>
    <w:p w14:paraId="06F7D10E" w14:textId="2644794E" w:rsidR="00106554" w:rsidRDefault="00106554" w:rsidP="00FF292A">
      <w:pPr>
        <w:pStyle w:val="BodyText"/>
      </w:pPr>
      <w:r w:rsidRPr="00106554">
        <w:t xml:space="preserve">La création d'une proposition déclenchera un événement M3 qui </w:t>
      </w:r>
      <w:r>
        <w:t>démarre</w:t>
      </w:r>
      <w:r w:rsidRPr="00106554">
        <w:t xml:space="preserve"> un workflow d'approbation dans </w:t>
      </w:r>
      <w:proofErr w:type="spellStart"/>
      <w:r w:rsidRPr="00106554">
        <w:t>Infor</w:t>
      </w:r>
      <w:proofErr w:type="spellEnd"/>
      <w:r w:rsidRPr="00106554">
        <w:t xml:space="preserve"> ION, validant ou rejetant la POA selon les règles internes de CMP. Ce workflow démarre spécifiquement si le type d'ordre d'achat est </w:t>
      </w:r>
      <w:proofErr w:type="gramStart"/>
      <w:r w:rsidRPr="00106554">
        <w:t>C</w:t>
      </w:r>
      <w:r w:rsidR="00D93FBE">
        <w:t>0</w:t>
      </w:r>
      <w:r w:rsidRPr="00106554">
        <w:t>2</w:t>
      </w:r>
      <w:proofErr w:type="gramEnd"/>
      <w:r w:rsidRPr="00106554">
        <w:t xml:space="preserve"> et si le statut du POA est 15.</w:t>
      </w:r>
    </w:p>
    <w:p w14:paraId="348343D9" w14:textId="77777777" w:rsidR="00106554" w:rsidRDefault="00106554" w:rsidP="00FF292A">
      <w:pPr>
        <w:pStyle w:val="BodyText"/>
      </w:pPr>
    </w:p>
    <w:p w14:paraId="4579DCEF" w14:textId="7B456F20" w:rsidR="00106554" w:rsidRDefault="00106554" w:rsidP="00FF292A">
      <w:pPr>
        <w:pStyle w:val="BodyText"/>
      </w:pPr>
      <w:r w:rsidRPr="00106554">
        <w:t>Le flux d'approbation d'une POA (Proposition d'Ordre d'Achat) est structuré en trois étapes séquentielles, gérées par des transitions de statuts M3. À chaque étape, l'acteur désigné peut valider, modifier ou rejeter la proposition.</w:t>
      </w:r>
      <w:r>
        <w:t xml:space="preserve"> En cas de modification et rejet de la proposition, un commentaire est obligatoire.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080"/>
        <w:gridCol w:w="1831"/>
        <w:gridCol w:w="3101"/>
        <w:gridCol w:w="2328"/>
        <w:gridCol w:w="1757"/>
      </w:tblGrid>
      <w:tr w:rsidR="0039321B" w:rsidRPr="0039321B" w14:paraId="7215A517" w14:textId="5396A76A" w:rsidTr="00393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B0F0"/>
          </w:tcPr>
          <w:p w14:paraId="2D306460" w14:textId="234E6102" w:rsidR="0039321B" w:rsidRPr="00106554" w:rsidRDefault="0039321B" w:rsidP="0039321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39321B">
              <w:rPr>
                <w:rFonts w:cs="Arial"/>
                <w:color w:val="FFFFFF" w:themeColor="background1"/>
              </w:rPr>
              <w:t>Étape</w:t>
            </w:r>
          </w:p>
        </w:tc>
        <w:tc>
          <w:tcPr>
            <w:tcW w:w="1831" w:type="dxa"/>
            <w:shd w:val="clear" w:color="auto" w:fill="00B0F0"/>
          </w:tcPr>
          <w:p w14:paraId="34877E35" w14:textId="42A11B7E" w:rsidR="0039321B" w:rsidRPr="00106554" w:rsidRDefault="0039321B" w:rsidP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39321B">
              <w:rPr>
                <w:rFonts w:cs="Arial"/>
                <w:color w:val="FFFFFF" w:themeColor="background1"/>
              </w:rPr>
              <w:t>Étape</w:t>
            </w:r>
          </w:p>
        </w:tc>
        <w:tc>
          <w:tcPr>
            <w:tcW w:w="3101" w:type="dxa"/>
            <w:shd w:val="clear" w:color="auto" w:fill="00B0F0"/>
          </w:tcPr>
          <w:p w14:paraId="4D018E18" w14:textId="07DAD610" w:rsidR="0039321B" w:rsidRPr="00106554" w:rsidRDefault="0039321B" w:rsidP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39321B">
              <w:rPr>
                <w:rFonts w:cs="Arial"/>
                <w:color w:val="FFFFFF" w:themeColor="background1"/>
              </w:rPr>
              <w:t>Statut M3</w:t>
            </w:r>
          </w:p>
        </w:tc>
        <w:tc>
          <w:tcPr>
            <w:tcW w:w="2328" w:type="dxa"/>
            <w:shd w:val="clear" w:color="auto" w:fill="00B0F0"/>
          </w:tcPr>
          <w:p w14:paraId="2F56AE48" w14:textId="77777777" w:rsidR="0039321B" w:rsidRDefault="0039321B" w:rsidP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FFFFFF" w:themeColor="background1"/>
              </w:rPr>
            </w:pPr>
            <w:r w:rsidRPr="0039321B">
              <w:rPr>
                <w:rFonts w:cs="Arial"/>
                <w:color w:val="FFFFFF" w:themeColor="background1"/>
              </w:rPr>
              <w:t>Responsable</w:t>
            </w:r>
          </w:p>
          <w:p w14:paraId="4FB51C90" w14:textId="0FCE8D14" w:rsidR="0039321B" w:rsidRPr="0039321B" w:rsidRDefault="0039321B" w:rsidP="003932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757" w:type="dxa"/>
            <w:shd w:val="clear" w:color="auto" w:fill="007BB8"/>
          </w:tcPr>
          <w:p w14:paraId="55A16446" w14:textId="41103876" w:rsidR="0039321B" w:rsidRPr="0039321B" w:rsidRDefault="0039321B" w:rsidP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39321B">
              <w:rPr>
                <w:rFonts w:cs="Arial"/>
                <w:color w:val="FFFFFF" w:themeColor="background1"/>
              </w:rPr>
              <w:t>Actions possibles</w:t>
            </w:r>
          </w:p>
        </w:tc>
      </w:tr>
      <w:tr w:rsidR="0039321B" w:rsidRPr="00106554" w14:paraId="50647773" w14:textId="2B90B84F" w:rsidTr="00393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36B48F5" w14:textId="3D024086" w:rsidR="0039321B" w:rsidRPr="0039321B" w:rsidRDefault="0039321B" w:rsidP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9321B">
              <w:rPr>
                <w:rFonts w:cs="Arial"/>
                <w:b w:val="0"/>
                <w:bCs w:val="0"/>
                <w:sz w:val="20"/>
                <w:szCs w:val="20"/>
                <w:lang w:val="en-US"/>
              </w:rPr>
              <w:t>0</w:t>
            </w:r>
          </w:p>
        </w:tc>
        <w:tc>
          <w:tcPr>
            <w:tcW w:w="1831" w:type="dxa"/>
          </w:tcPr>
          <w:p w14:paraId="05DAC489" w14:textId="1A723BDC" w:rsidR="0039321B" w:rsidRPr="0039321B" w:rsidRDefault="0039321B" w:rsidP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Création</w:t>
            </w:r>
            <w:proofErr w:type="spellEnd"/>
            <w:r w:rsidRPr="0039321B">
              <w:rPr>
                <w:rFonts w:cs="Arial"/>
                <w:sz w:val="20"/>
                <w:szCs w:val="20"/>
                <w:lang w:val="en-US" w:eastAsia="en-US"/>
              </w:rPr>
              <w:t xml:space="preserve"> POA (</w:t>
            </w: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Lokad</w:t>
            </w:r>
            <w:proofErr w:type="spellEnd"/>
            <w:r w:rsidRPr="0039321B">
              <w:rPr>
                <w:rFonts w:cs="Arial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3101" w:type="dxa"/>
          </w:tcPr>
          <w:p w14:paraId="34B273F7" w14:textId="2B6F1EF8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eastAsia="en-US"/>
              </w:rPr>
              <w:t>Proposition issue du réapprovisionnement automatique</w:t>
            </w:r>
          </w:p>
        </w:tc>
        <w:tc>
          <w:tcPr>
            <w:tcW w:w="2328" w:type="dxa"/>
          </w:tcPr>
          <w:p w14:paraId="3D17AD69" w14:textId="6103E4D6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>15</w:t>
            </w:r>
          </w:p>
        </w:tc>
        <w:tc>
          <w:tcPr>
            <w:tcW w:w="1757" w:type="dxa"/>
          </w:tcPr>
          <w:p w14:paraId="69FB713C" w14:textId="6D6ED04A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Approvisonneur</w:t>
            </w:r>
            <w:proofErr w:type="spellEnd"/>
          </w:p>
        </w:tc>
      </w:tr>
      <w:tr w:rsidR="0039321B" w:rsidRPr="00106554" w14:paraId="6C4363BB" w14:textId="6E33F006" w:rsidTr="00393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9475C9B" w14:textId="4F398BF6" w:rsidR="0039321B" w:rsidRPr="0039321B" w:rsidRDefault="0039321B" w:rsidP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9321B">
              <w:rPr>
                <w:rFonts w:cs="Arial"/>
                <w:b w:val="0"/>
                <w:b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1831" w:type="dxa"/>
          </w:tcPr>
          <w:p w14:paraId="01B87A62" w14:textId="6DBB378D" w:rsidR="0039321B" w:rsidRPr="0039321B" w:rsidRDefault="0039321B" w:rsidP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>Confirmation POA</w:t>
            </w:r>
          </w:p>
        </w:tc>
        <w:tc>
          <w:tcPr>
            <w:tcW w:w="3101" w:type="dxa"/>
          </w:tcPr>
          <w:p w14:paraId="1D3BAD70" w14:textId="424F1E99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eastAsia="en-US"/>
              </w:rPr>
              <w:t>Vérification des données, cohérence, fournisseur, CRD</w:t>
            </w:r>
          </w:p>
        </w:tc>
        <w:tc>
          <w:tcPr>
            <w:tcW w:w="2328" w:type="dxa"/>
          </w:tcPr>
          <w:p w14:paraId="15795F22" w14:textId="7055AF84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>30</w:t>
            </w:r>
          </w:p>
        </w:tc>
        <w:tc>
          <w:tcPr>
            <w:tcW w:w="1757" w:type="dxa"/>
          </w:tcPr>
          <w:p w14:paraId="598BFF3A" w14:textId="223B564A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 xml:space="preserve">BSC / </w:t>
            </w: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Acheteur</w:t>
            </w:r>
            <w:proofErr w:type="spellEnd"/>
          </w:p>
        </w:tc>
      </w:tr>
      <w:tr w:rsidR="0039321B" w:rsidRPr="00106554" w14:paraId="46AD4443" w14:textId="6ACB4762" w:rsidTr="00393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055E89A" w14:textId="596A07C2" w:rsidR="0039321B" w:rsidRPr="0039321B" w:rsidRDefault="0039321B" w:rsidP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9321B">
              <w:rPr>
                <w:rFonts w:cs="Arial"/>
                <w:b w:val="0"/>
                <w:bCs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1831" w:type="dxa"/>
          </w:tcPr>
          <w:p w14:paraId="2AC95CE6" w14:textId="53B88421" w:rsidR="0039321B" w:rsidRPr="0039321B" w:rsidRDefault="0039321B" w:rsidP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Négociation</w:t>
            </w:r>
            <w:proofErr w:type="spellEnd"/>
            <w:r w:rsidRPr="0039321B">
              <w:rPr>
                <w:rFonts w:cs="Arial"/>
                <w:sz w:val="20"/>
                <w:szCs w:val="20"/>
                <w:lang w:val="en-US" w:eastAsia="en-US"/>
              </w:rPr>
              <w:t xml:space="preserve"> CMP</w:t>
            </w:r>
          </w:p>
        </w:tc>
        <w:tc>
          <w:tcPr>
            <w:tcW w:w="3101" w:type="dxa"/>
          </w:tcPr>
          <w:p w14:paraId="09FDAE43" w14:textId="68B1B9FB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eastAsia="en-US"/>
              </w:rPr>
              <w:t>Discussion fournisseur, ajustement prix et conditions</w:t>
            </w:r>
          </w:p>
        </w:tc>
        <w:tc>
          <w:tcPr>
            <w:tcW w:w="2328" w:type="dxa"/>
          </w:tcPr>
          <w:p w14:paraId="6412F77C" w14:textId="0538C3C7" w:rsidR="0039321B" w:rsidRPr="0039321B" w:rsidRDefault="0039321B" w:rsidP="0039321B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MU" w:eastAsia="en-MU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 xml:space="preserve">40 </w:t>
            </w: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ou</w:t>
            </w:r>
            <w:proofErr w:type="spellEnd"/>
            <w:r w:rsidRPr="0039321B">
              <w:rPr>
                <w:rFonts w:cs="Arial"/>
                <w:sz w:val="20"/>
                <w:szCs w:val="20"/>
                <w:lang w:val="en-US" w:eastAsia="en-US"/>
              </w:rPr>
              <w:t xml:space="preserve"> 50</w:t>
            </w:r>
          </w:p>
        </w:tc>
        <w:tc>
          <w:tcPr>
            <w:tcW w:w="1757" w:type="dxa"/>
          </w:tcPr>
          <w:p w14:paraId="137E6959" w14:textId="6DBB6ADA" w:rsidR="0039321B" w:rsidRPr="0039321B" w:rsidRDefault="0039321B" w:rsidP="0039321B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Acheteur</w:t>
            </w:r>
            <w:proofErr w:type="spellEnd"/>
          </w:p>
        </w:tc>
      </w:tr>
      <w:tr w:rsidR="0039321B" w:rsidRPr="00106554" w14:paraId="7D8D4094" w14:textId="77777777" w:rsidTr="003932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5EAD1C5" w14:textId="49FF2AED" w:rsidR="0039321B" w:rsidRPr="0039321B" w:rsidRDefault="0039321B" w:rsidP="0039321B">
            <w:pPr>
              <w:spacing w:line="360" w:lineRule="auto"/>
              <w:jc w:val="center"/>
              <w:rPr>
                <w:b w:val="0"/>
                <w:bCs w:val="0"/>
                <w:sz w:val="20"/>
                <w:szCs w:val="20"/>
                <w:lang w:val="en-MU"/>
              </w:rPr>
            </w:pPr>
            <w:r w:rsidRPr="0039321B">
              <w:rPr>
                <w:rFonts w:cs="Arial"/>
                <w:b w:val="0"/>
                <w:bCs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1831" w:type="dxa"/>
          </w:tcPr>
          <w:p w14:paraId="3C7E273E" w14:textId="5D1E9825" w:rsidR="0039321B" w:rsidRPr="0039321B" w:rsidRDefault="0039321B" w:rsidP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MU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>Validation finale OA</w:t>
            </w:r>
          </w:p>
        </w:tc>
        <w:tc>
          <w:tcPr>
            <w:tcW w:w="3101" w:type="dxa"/>
          </w:tcPr>
          <w:p w14:paraId="4EB44399" w14:textId="79BF994E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MU"/>
              </w:rPr>
            </w:pPr>
            <w:r w:rsidRPr="0039321B">
              <w:rPr>
                <w:rFonts w:cs="Arial"/>
                <w:sz w:val="20"/>
                <w:szCs w:val="20"/>
                <w:lang w:eastAsia="en-US"/>
              </w:rPr>
              <w:t>Transformation de la proposition en OA</w:t>
            </w:r>
          </w:p>
        </w:tc>
        <w:tc>
          <w:tcPr>
            <w:tcW w:w="2328" w:type="dxa"/>
          </w:tcPr>
          <w:p w14:paraId="749228C2" w14:textId="46694BAF" w:rsidR="0039321B" w:rsidRPr="0039321B" w:rsidRDefault="0039321B" w:rsidP="0039321B">
            <w:pPr>
              <w:spacing w:after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  <w:lang w:val="en-US" w:eastAsia="en-US"/>
              </w:rPr>
              <w:t>60</w:t>
            </w:r>
          </w:p>
        </w:tc>
        <w:tc>
          <w:tcPr>
            <w:tcW w:w="1757" w:type="dxa"/>
          </w:tcPr>
          <w:p w14:paraId="26329510" w14:textId="50894646" w:rsidR="0039321B" w:rsidRPr="0039321B" w:rsidRDefault="0039321B" w:rsidP="0039321B">
            <w:pPr>
              <w:spacing w:after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39321B">
              <w:rPr>
                <w:rFonts w:cs="Arial"/>
                <w:sz w:val="20"/>
                <w:szCs w:val="20"/>
                <w:lang w:val="en-US" w:eastAsia="en-US"/>
              </w:rPr>
              <w:t>Acheteur</w:t>
            </w:r>
            <w:proofErr w:type="spellEnd"/>
          </w:p>
        </w:tc>
      </w:tr>
    </w:tbl>
    <w:p w14:paraId="05761433" w14:textId="77777777" w:rsidR="0016605F" w:rsidRPr="0016605F" w:rsidRDefault="0016605F" w:rsidP="0016605F">
      <w:pPr>
        <w:pStyle w:val="BodyText"/>
        <w:ind w:left="0"/>
      </w:pPr>
    </w:p>
    <w:p w14:paraId="35EA55B5" w14:textId="42661881" w:rsidR="0016605F" w:rsidRPr="00106554" w:rsidRDefault="0016605F" w:rsidP="0016605F">
      <w:pPr>
        <w:pStyle w:val="Heading4"/>
      </w:pPr>
      <w:r w:rsidRPr="0016605F">
        <w:t xml:space="preserve">Étape </w:t>
      </w:r>
      <w:proofErr w:type="gramStart"/>
      <w:r w:rsidRPr="0016605F">
        <w:t>1:</w:t>
      </w:r>
      <w:proofErr w:type="gramEnd"/>
      <w:r w:rsidRPr="0016605F">
        <w:t xml:space="preserve"> Confirmation POA</w:t>
      </w:r>
    </w:p>
    <w:p w14:paraId="558F08DB" w14:textId="3BFD7BD1" w:rsidR="00106554" w:rsidRDefault="00106554" w:rsidP="0016605F">
      <w:pPr>
        <w:pStyle w:val="BodyText"/>
        <w:ind w:left="0"/>
        <w:rPr>
          <w:lang w:val="en-MU"/>
        </w:rPr>
      </w:pPr>
    </w:p>
    <w:tbl>
      <w:tblPr>
        <w:tblStyle w:val="PlainTable1"/>
        <w:tblW w:w="10060" w:type="dxa"/>
        <w:tblLook w:val="04A0" w:firstRow="1" w:lastRow="0" w:firstColumn="1" w:lastColumn="0" w:noHBand="0" w:noVBand="1"/>
      </w:tblPr>
      <w:tblGrid>
        <w:gridCol w:w="1271"/>
        <w:gridCol w:w="2126"/>
        <w:gridCol w:w="4111"/>
        <w:gridCol w:w="2552"/>
      </w:tblGrid>
      <w:tr w:rsidR="0016605F" w:rsidRPr="00106554" w14:paraId="40FBBB5C" w14:textId="77777777" w:rsidTr="00166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00B0F0"/>
          </w:tcPr>
          <w:p w14:paraId="5BEF6E9A" w14:textId="4CBFA615" w:rsidR="0016605F" w:rsidRPr="00106554" w:rsidRDefault="0016605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Statut M3 (Départ → Arrivée)</w:t>
            </w:r>
          </w:p>
        </w:tc>
        <w:tc>
          <w:tcPr>
            <w:tcW w:w="2126" w:type="dxa"/>
            <w:shd w:val="clear" w:color="auto" w:fill="00B0F0"/>
          </w:tcPr>
          <w:p w14:paraId="0B72E12A" w14:textId="05EC1771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Action de l'Acteur (Acheteur/BSC)</w:t>
            </w:r>
          </w:p>
        </w:tc>
        <w:tc>
          <w:tcPr>
            <w:tcW w:w="4111" w:type="dxa"/>
            <w:shd w:val="clear" w:color="auto" w:fill="00B0F0"/>
          </w:tcPr>
          <w:p w14:paraId="5134CC38" w14:textId="6F47B809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Impact et Exigences</w:t>
            </w:r>
          </w:p>
        </w:tc>
        <w:tc>
          <w:tcPr>
            <w:tcW w:w="2552" w:type="dxa"/>
            <w:shd w:val="clear" w:color="auto" w:fill="00B0F0"/>
          </w:tcPr>
          <w:p w14:paraId="718B5084" w14:textId="209AF034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Notification</w:t>
            </w:r>
          </w:p>
        </w:tc>
      </w:tr>
      <w:tr w:rsidR="0016605F" w:rsidRPr="00106554" w14:paraId="112290F5" w14:textId="77777777" w:rsidTr="00166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44F9E2D" w14:textId="61D67FCD" w:rsidR="0016605F" w:rsidRPr="00F82D35" w:rsidRDefault="0016605F" w:rsidP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15 → 30</w:t>
            </w:r>
          </w:p>
        </w:tc>
        <w:tc>
          <w:tcPr>
            <w:tcW w:w="2126" w:type="dxa"/>
          </w:tcPr>
          <w:p w14:paraId="4D73F173" w14:textId="35CD9FE8" w:rsidR="0016605F" w:rsidRPr="00F82D35" w:rsidRDefault="0016605F" w:rsidP="001660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Approbation</w:t>
            </w:r>
          </w:p>
        </w:tc>
        <w:tc>
          <w:tcPr>
            <w:tcW w:w="4111" w:type="dxa"/>
          </w:tcPr>
          <w:p w14:paraId="74029F18" w14:textId="14FA888B" w:rsidR="0016605F" w:rsidRPr="00F82D35" w:rsidRDefault="0016605F" w:rsidP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F82D35">
              <w:rPr>
                <w:sz w:val="20"/>
                <w:szCs w:val="20"/>
                <w:lang w:val="en-MU"/>
              </w:rPr>
              <w:t>Statut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mis à jour à 30 par Infor ION.</w:t>
            </w:r>
          </w:p>
        </w:tc>
        <w:tc>
          <w:tcPr>
            <w:tcW w:w="2552" w:type="dxa"/>
          </w:tcPr>
          <w:p w14:paraId="239E3F27" w14:textId="2DBAC626" w:rsidR="0016605F" w:rsidRPr="00F82D35" w:rsidRDefault="0016605F" w:rsidP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rFonts w:cs="Arial"/>
                <w:sz w:val="20"/>
                <w:szCs w:val="20"/>
              </w:rPr>
              <w:t>Envoyée au prochain approbateur (Négociation).</w:t>
            </w:r>
          </w:p>
        </w:tc>
      </w:tr>
      <w:tr w:rsidR="0016605F" w:rsidRPr="00106554" w14:paraId="5450433F" w14:textId="77777777" w:rsidTr="00166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61FB9A7" w14:textId="6BFFDA79" w:rsidR="0016605F" w:rsidRPr="00F82D35" w:rsidRDefault="0016605F" w:rsidP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15 → 30</w:t>
            </w:r>
          </w:p>
        </w:tc>
        <w:tc>
          <w:tcPr>
            <w:tcW w:w="2126" w:type="dxa"/>
          </w:tcPr>
          <w:p w14:paraId="3A2233C7" w14:textId="51EED2C0" w:rsidR="0016605F" w:rsidRPr="00F82D35" w:rsidRDefault="0016605F" w:rsidP="001660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Approbation avec Modification</w:t>
            </w:r>
          </w:p>
        </w:tc>
        <w:tc>
          <w:tcPr>
            <w:tcW w:w="4111" w:type="dxa"/>
          </w:tcPr>
          <w:p w14:paraId="4D2939BA" w14:textId="7513C73D" w:rsidR="0016605F" w:rsidRPr="00F82D35" w:rsidRDefault="0016605F" w:rsidP="0016605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F82D35">
              <w:rPr>
                <w:sz w:val="20"/>
                <w:szCs w:val="20"/>
                <w:lang w:val="en-MU"/>
              </w:rPr>
              <w:t>Statut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mis à jour à 30. Modification de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certains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champs (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Quantité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, Date de livraison/CRD)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autorisée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.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Commentaire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obligatoire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pour la modification.</w:t>
            </w:r>
          </w:p>
        </w:tc>
        <w:tc>
          <w:tcPr>
            <w:tcW w:w="2552" w:type="dxa"/>
          </w:tcPr>
          <w:p w14:paraId="419865A5" w14:textId="73E807FF" w:rsidR="0016605F" w:rsidRPr="00F82D35" w:rsidRDefault="0016605F" w:rsidP="0016605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rFonts w:cs="Arial"/>
                <w:sz w:val="20"/>
                <w:szCs w:val="20"/>
              </w:rPr>
              <w:t>Envoyée au prochain approbateur (Négociation).</w:t>
            </w:r>
          </w:p>
        </w:tc>
      </w:tr>
      <w:tr w:rsidR="0016605F" w:rsidRPr="00106554" w14:paraId="4C7EA327" w14:textId="77777777" w:rsidTr="00166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630B429" w14:textId="675432E5" w:rsidR="0016605F" w:rsidRPr="00F82D35" w:rsidRDefault="0016605F" w:rsidP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15 → 90</w:t>
            </w:r>
          </w:p>
        </w:tc>
        <w:tc>
          <w:tcPr>
            <w:tcW w:w="2126" w:type="dxa"/>
          </w:tcPr>
          <w:p w14:paraId="357C4E6E" w14:textId="13B5909F" w:rsidR="0016605F" w:rsidRPr="00F82D35" w:rsidRDefault="0016605F" w:rsidP="001660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F82D35">
              <w:rPr>
                <w:sz w:val="20"/>
                <w:szCs w:val="20"/>
                <w:lang w:val="en-MU"/>
              </w:rPr>
              <w:t>Rejet</w:t>
            </w:r>
            <w:proofErr w:type="spellEnd"/>
          </w:p>
        </w:tc>
        <w:tc>
          <w:tcPr>
            <w:tcW w:w="4111" w:type="dxa"/>
          </w:tcPr>
          <w:p w14:paraId="7CD99B03" w14:textId="1BAFCDEC" w:rsidR="0016605F" w:rsidRPr="00F82D35" w:rsidRDefault="0016605F" w:rsidP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F82D35">
              <w:rPr>
                <w:sz w:val="20"/>
                <w:szCs w:val="20"/>
                <w:lang w:val="en-MU"/>
              </w:rPr>
              <w:t>Statut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mis à jour à 90 (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Clôturé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).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Commentaire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obligatoire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 xml:space="preserve"> pour justifier le </w:t>
            </w:r>
            <w:proofErr w:type="spellStart"/>
            <w:r w:rsidRPr="00F82D35">
              <w:rPr>
                <w:sz w:val="20"/>
                <w:szCs w:val="20"/>
                <w:lang w:val="en-MU"/>
              </w:rPr>
              <w:t>rejet</w:t>
            </w:r>
            <w:proofErr w:type="spellEnd"/>
            <w:r w:rsidRPr="00F82D35">
              <w:rPr>
                <w:sz w:val="20"/>
                <w:szCs w:val="20"/>
                <w:lang w:val="en-MU"/>
              </w:rPr>
              <w:t>.</w:t>
            </w:r>
          </w:p>
        </w:tc>
        <w:tc>
          <w:tcPr>
            <w:tcW w:w="2552" w:type="dxa"/>
          </w:tcPr>
          <w:p w14:paraId="431CC61D" w14:textId="659A5F42" w:rsidR="0016605F" w:rsidRPr="00F82D35" w:rsidRDefault="0016605F" w:rsidP="0016605F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MU" w:eastAsia="en-MU"/>
              </w:rPr>
            </w:pPr>
            <w:r w:rsidRPr="00F82D35">
              <w:rPr>
                <w:rFonts w:cs="Arial"/>
                <w:sz w:val="20"/>
                <w:szCs w:val="20"/>
              </w:rPr>
              <w:t>Renvoyée à l'émetteur (l'approvisionneur).</w:t>
            </w:r>
          </w:p>
        </w:tc>
      </w:tr>
    </w:tbl>
    <w:p w14:paraId="735111D1" w14:textId="4108553A" w:rsidR="0016605F" w:rsidRPr="00106554" w:rsidRDefault="0016605F" w:rsidP="0016605F">
      <w:pPr>
        <w:pStyle w:val="Heading4"/>
      </w:pPr>
      <w:r w:rsidRPr="0016605F">
        <w:lastRenderedPageBreak/>
        <w:t xml:space="preserve">Étape </w:t>
      </w:r>
      <w:proofErr w:type="gramStart"/>
      <w:r>
        <w:t>2</w:t>
      </w:r>
      <w:r w:rsidRPr="0016605F">
        <w:t>:</w:t>
      </w:r>
      <w:proofErr w:type="gramEnd"/>
      <w:r w:rsidRPr="0016605F">
        <w:t xml:space="preserve"> Négociation</w:t>
      </w:r>
    </w:p>
    <w:p w14:paraId="08257E4F" w14:textId="77777777" w:rsidR="0016605F" w:rsidRDefault="0016605F" w:rsidP="0016605F">
      <w:pPr>
        <w:pStyle w:val="BodyText"/>
        <w:ind w:left="0"/>
        <w:rPr>
          <w:lang w:val="en-MU"/>
        </w:rPr>
      </w:pPr>
    </w:p>
    <w:tbl>
      <w:tblPr>
        <w:tblStyle w:val="PlainTable1"/>
        <w:tblW w:w="10060" w:type="dxa"/>
        <w:tblLook w:val="04A0" w:firstRow="1" w:lastRow="0" w:firstColumn="1" w:lastColumn="0" w:noHBand="0" w:noVBand="1"/>
      </w:tblPr>
      <w:tblGrid>
        <w:gridCol w:w="1271"/>
        <w:gridCol w:w="2126"/>
        <w:gridCol w:w="4111"/>
        <w:gridCol w:w="2552"/>
      </w:tblGrid>
      <w:tr w:rsidR="0016605F" w:rsidRPr="00106554" w14:paraId="1E7802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00B0F0"/>
          </w:tcPr>
          <w:p w14:paraId="216B4816" w14:textId="77777777" w:rsidR="0016605F" w:rsidRPr="00106554" w:rsidRDefault="0016605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Statut M3 (Départ → Arrivée)</w:t>
            </w:r>
          </w:p>
        </w:tc>
        <w:tc>
          <w:tcPr>
            <w:tcW w:w="2126" w:type="dxa"/>
            <w:shd w:val="clear" w:color="auto" w:fill="00B0F0"/>
          </w:tcPr>
          <w:p w14:paraId="2BB92DFD" w14:textId="77777777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Action de l'Acteur (Acheteur/BSC)</w:t>
            </w:r>
          </w:p>
        </w:tc>
        <w:tc>
          <w:tcPr>
            <w:tcW w:w="4111" w:type="dxa"/>
            <w:shd w:val="clear" w:color="auto" w:fill="00B0F0"/>
          </w:tcPr>
          <w:p w14:paraId="7A260D03" w14:textId="77777777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Impact et Exigences</w:t>
            </w:r>
          </w:p>
        </w:tc>
        <w:tc>
          <w:tcPr>
            <w:tcW w:w="2552" w:type="dxa"/>
            <w:shd w:val="clear" w:color="auto" w:fill="00B0F0"/>
          </w:tcPr>
          <w:p w14:paraId="20CE1E95" w14:textId="77777777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Notification</w:t>
            </w:r>
          </w:p>
        </w:tc>
      </w:tr>
      <w:tr w:rsidR="0016605F" w:rsidRPr="00106554" w14:paraId="1D5A59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D0800C4" w14:textId="418436C7" w:rsidR="0016605F" w:rsidRPr="00F82D35" w:rsidRDefault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30 → 40</w:t>
            </w:r>
          </w:p>
        </w:tc>
        <w:tc>
          <w:tcPr>
            <w:tcW w:w="2126" w:type="dxa"/>
          </w:tcPr>
          <w:p w14:paraId="37125BF6" w14:textId="77777777" w:rsidR="0016605F" w:rsidRPr="00F82D35" w:rsidRDefault="001660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Approbation</w:t>
            </w:r>
          </w:p>
        </w:tc>
        <w:tc>
          <w:tcPr>
            <w:tcW w:w="4111" w:type="dxa"/>
          </w:tcPr>
          <w:p w14:paraId="565EB07A" w14:textId="407B77E9" w:rsidR="0016605F" w:rsidRPr="00F82D35" w:rsidRDefault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 xml:space="preserve">Statut mis à jour à 40 par </w:t>
            </w:r>
            <w:proofErr w:type="spellStart"/>
            <w:r w:rsidRPr="00F82D35">
              <w:rPr>
                <w:sz w:val="20"/>
                <w:szCs w:val="20"/>
              </w:rPr>
              <w:t>Infor</w:t>
            </w:r>
            <w:proofErr w:type="spellEnd"/>
            <w:r w:rsidRPr="00F82D35">
              <w:rPr>
                <w:sz w:val="20"/>
                <w:szCs w:val="20"/>
              </w:rPr>
              <w:t xml:space="preserve"> ION.</w:t>
            </w:r>
          </w:p>
        </w:tc>
        <w:tc>
          <w:tcPr>
            <w:tcW w:w="2552" w:type="dxa"/>
          </w:tcPr>
          <w:p w14:paraId="09A5166F" w14:textId="1362062C" w:rsidR="0016605F" w:rsidRPr="00F82D35" w:rsidRDefault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rFonts w:cs="Arial"/>
                <w:sz w:val="20"/>
                <w:szCs w:val="20"/>
              </w:rPr>
              <w:t>Envoyée au prochain approbateur (Validation finale).</w:t>
            </w:r>
          </w:p>
        </w:tc>
      </w:tr>
      <w:tr w:rsidR="0016605F" w:rsidRPr="00106554" w14:paraId="3E9EE70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E1CA7D6" w14:textId="72C6C9A2" w:rsidR="0016605F" w:rsidRPr="00F82D35" w:rsidRDefault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30 → 50</w:t>
            </w:r>
          </w:p>
        </w:tc>
        <w:tc>
          <w:tcPr>
            <w:tcW w:w="2126" w:type="dxa"/>
          </w:tcPr>
          <w:p w14:paraId="1C5F79F6" w14:textId="41AF514A" w:rsidR="0016605F" w:rsidRPr="00F82D35" w:rsidRDefault="001660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>Renégociation en cours</w:t>
            </w:r>
          </w:p>
        </w:tc>
        <w:tc>
          <w:tcPr>
            <w:tcW w:w="4111" w:type="dxa"/>
          </w:tcPr>
          <w:p w14:paraId="15D69535" w14:textId="2B0B2C39" w:rsidR="0016605F" w:rsidRPr="00F82D35" w:rsidRDefault="0016605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>Statut mis à jour à 50.</w:t>
            </w:r>
          </w:p>
        </w:tc>
        <w:tc>
          <w:tcPr>
            <w:tcW w:w="2552" w:type="dxa"/>
          </w:tcPr>
          <w:p w14:paraId="6426C6A0" w14:textId="6F1D361B" w:rsidR="0016605F" w:rsidRPr="00F82D35" w:rsidRDefault="0016605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rFonts w:cs="Arial"/>
                <w:sz w:val="20"/>
                <w:szCs w:val="20"/>
              </w:rPr>
              <w:t>Renvoyée au même acheteur pour suivi et mise à jour.</w:t>
            </w:r>
          </w:p>
        </w:tc>
      </w:tr>
      <w:tr w:rsidR="0016605F" w:rsidRPr="00106554" w14:paraId="776729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12D262" w14:textId="77777777" w:rsidR="0016605F" w:rsidRPr="00F82D35" w:rsidRDefault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15 → 90</w:t>
            </w:r>
          </w:p>
        </w:tc>
        <w:tc>
          <w:tcPr>
            <w:tcW w:w="2126" w:type="dxa"/>
          </w:tcPr>
          <w:p w14:paraId="7A1DF2AF" w14:textId="77777777" w:rsidR="0016605F" w:rsidRPr="00F82D35" w:rsidRDefault="001660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F82D35">
              <w:rPr>
                <w:sz w:val="20"/>
                <w:szCs w:val="20"/>
                <w:lang w:val="en-MU"/>
              </w:rPr>
              <w:t>Rejet</w:t>
            </w:r>
            <w:proofErr w:type="spellEnd"/>
          </w:p>
        </w:tc>
        <w:tc>
          <w:tcPr>
            <w:tcW w:w="4111" w:type="dxa"/>
          </w:tcPr>
          <w:p w14:paraId="69F411CB" w14:textId="43F8C506" w:rsidR="0016605F" w:rsidRPr="00F82D35" w:rsidRDefault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>Statut mis à jour à 90 (Clôturé). Commentaire obligatoire pour le rejet.</w:t>
            </w:r>
          </w:p>
        </w:tc>
        <w:tc>
          <w:tcPr>
            <w:tcW w:w="2552" w:type="dxa"/>
          </w:tcPr>
          <w:p w14:paraId="535B7A14" w14:textId="7F0668DE" w:rsidR="0016605F" w:rsidRPr="00F82D35" w:rsidRDefault="0016605F" w:rsidP="0016605F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MU" w:eastAsia="en-MU"/>
              </w:rPr>
            </w:pPr>
            <w:r w:rsidRPr="00F82D35">
              <w:rPr>
                <w:rFonts w:cs="Arial"/>
                <w:sz w:val="20"/>
                <w:szCs w:val="20"/>
              </w:rPr>
              <w:t>Renvoyée à l'émetteur (l'approvisionneur).</w:t>
            </w:r>
          </w:p>
        </w:tc>
      </w:tr>
    </w:tbl>
    <w:p w14:paraId="5FB6FCA7" w14:textId="77777777" w:rsidR="0016605F" w:rsidRDefault="0016605F" w:rsidP="00FF292A">
      <w:pPr>
        <w:pStyle w:val="BodyText"/>
        <w:rPr>
          <w:lang w:val="en-MU"/>
        </w:rPr>
      </w:pPr>
    </w:p>
    <w:p w14:paraId="746FDF4A" w14:textId="461E3E2F" w:rsidR="0016605F" w:rsidRPr="00106554" w:rsidRDefault="0016605F" w:rsidP="0016605F">
      <w:pPr>
        <w:pStyle w:val="Heading4"/>
      </w:pPr>
      <w:r w:rsidRPr="0016605F">
        <w:t xml:space="preserve">Étape </w:t>
      </w:r>
      <w:proofErr w:type="gramStart"/>
      <w:r>
        <w:t>3</w:t>
      </w:r>
      <w:r w:rsidRPr="0016605F">
        <w:t>:</w:t>
      </w:r>
      <w:proofErr w:type="gramEnd"/>
      <w:r w:rsidRPr="0016605F">
        <w:t xml:space="preserve"> Validation Finale</w:t>
      </w:r>
    </w:p>
    <w:p w14:paraId="02D60988" w14:textId="77777777" w:rsidR="0016605F" w:rsidRDefault="0016605F" w:rsidP="0016605F">
      <w:pPr>
        <w:pStyle w:val="BodyText"/>
        <w:ind w:left="0"/>
        <w:rPr>
          <w:lang w:val="en-MU"/>
        </w:rPr>
      </w:pPr>
    </w:p>
    <w:tbl>
      <w:tblPr>
        <w:tblStyle w:val="PlainTable1"/>
        <w:tblW w:w="10060" w:type="dxa"/>
        <w:tblLook w:val="04A0" w:firstRow="1" w:lastRow="0" w:firstColumn="1" w:lastColumn="0" w:noHBand="0" w:noVBand="1"/>
      </w:tblPr>
      <w:tblGrid>
        <w:gridCol w:w="1271"/>
        <w:gridCol w:w="2126"/>
        <w:gridCol w:w="4111"/>
        <w:gridCol w:w="2552"/>
      </w:tblGrid>
      <w:tr w:rsidR="0016605F" w:rsidRPr="00106554" w14:paraId="55192C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00B0F0"/>
          </w:tcPr>
          <w:p w14:paraId="68384C65" w14:textId="77777777" w:rsidR="0016605F" w:rsidRPr="00106554" w:rsidRDefault="0016605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Statut M3 (Départ → Arrivée)</w:t>
            </w:r>
          </w:p>
        </w:tc>
        <w:tc>
          <w:tcPr>
            <w:tcW w:w="2126" w:type="dxa"/>
            <w:shd w:val="clear" w:color="auto" w:fill="00B0F0"/>
          </w:tcPr>
          <w:p w14:paraId="52D79C0E" w14:textId="77777777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Action de l'Acteur (Acheteur/BSC)</w:t>
            </w:r>
          </w:p>
        </w:tc>
        <w:tc>
          <w:tcPr>
            <w:tcW w:w="4111" w:type="dxa"/>
            <w:shd w:val="clear" w:color="auto" w:fill="00B0F0"/>
          </w:tcPr>
          <w:p w14:paraId="348A9C01" w14:textId="77777777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Impact et Exigences</w:t>
            </w:r>
          </w:p>
        </w:tc>
        <w:tc>
          <w:tcPr>
            <w:tcW w:w="2552" w:type="dxa"/>
            <w:shd w:val="clear" w:color="auto" w:fill="00B0F0"/>
          </w:tcPr>
          <w:p w14:paraId="448FA0D0" w14:textId="77777777" w:rsidR="0016605F" w:rsidRPr="00106554" w:rsidRDefault="0016605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6605F">
              <w:rPr>
                <w:rFonts w:cs="Arial"/>
                <w:color w:val="FFFFFF" w:themeColor="background1"/>
              </w:rPr>
              <w:t>Notification</w:t>
            </w:r>
          </w:p>
        </w:tc>
      </w:tr>
      <w:tr w:rsidR="0016605F" w:rsidRPr="00106554" w14:paraId="6C7701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1C24652" w14:textId="236F9AFF" w:rsidR="0016605F" w:rsidRPr="00F82D35" w:rsidRDefault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40 → 60</w:t>
            </w:r>
          </w:p>
        </w:tc>
        <w:tc>
          <w:tcPr>
            <w:tcW w:w="2126" w:type="dxa"/>
          </w:tcPr>
          <w:p w14:paraId="551099CB" w14:textId="77777777" w:rsidR="0016605F" w:rsidRPr="00F82D35" w:rsidRDefault="001660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Approbation</w:t>
            </w:r>
          </w:p>
        </w:tc>
        <w:tc>
          <w:tcPr>
            <w:tcW w:w="4111" w:type="dxa"/>
          </w:tcPr>
          <w:p w14:paraId="78E8F10F" w14:textId="10345742" w:rsidR="0016605F" w:rsidRPr="00F82D35" w:rsidRDefault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 xml:space="preserve">Statut mis à jour à 60 par </w:t>
            </w:r>
            <w:proofErr w:type="spellStart"/>
            <w:r w:rsidRPr="00F82D35">
              <w:rPr>
                <w:sz w:val="20"/>
                <w:szCs w:val="20"/>
              </w:rPr>
              <w:t>Infor</w:t>
            </w:r>
            <w:proofErr w:type="spellEnd"/>
            <w:r w:rsidRPr="00F82D35">
              <w:rPr>
                <w:sz w:val="20"/>
                <w:szCs w:val="20"/>
              </w:rPr>
              <w:t xml:space="preserve"> ION.</w:t>
            </w:r>
          </w:p>
        </w:tc>
        <w:tc>
          <w:tcPr>
            <w:tcW w:w="2552" w:type="dxa"/>
          </w:tcPr>
          <w:p w14:paraId="1B74D75E" w14:textId="186DA835" w:rsidR="0016605F" w:rsidRPr="00F82D35" w:rsidRDefault="0016605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rFonts w:cs="Arial"/>
                <w:sz w:val="20"/>
                <w:szCs w:val="20"/>
              </w:rPr>
              <w:t>Aucune notification supplémentaire (fin du workflow).</w:t>
            </w:r>
          </w:p>
        </w:tc>
      </w:tr>
      <w:tr w:rsidR="0016605F" w:rsidRPr="00106554" w14:paraId="7F4230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C946D1A" w14:textId="300F08A5" w:rsidR="0016605F" w:rsidRPr="00F82D35" w:rsidRDefault="0016605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F82D35">
              <w:rPr>
                <w:sz w:val="20"/>
                <w:szCs w:val="20"/>
                <w:lang w:val="en-MU"/>
              </w:rPr>
              <w:t>40 → 90</w:t>
            </w:r>
          </w:p>
        </w:tc>
        <w:tc>
          <w:tcPr>
            <w:tcW w:w="2126" w:type="dxa"/>
          </w:tcPr>
          <w:p w14:paraId="552A53CA" w14:textId="596D4165" w:rsidR="0016605F" w:rsidRPr="00F82D35" w:rsidRDefault="001660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>Rejet</w:t>
            </w:r>
          </w:p>
        </w:tc>
        <w:tc>
          <w:tcPr>
            <w:tcW w:w="4111" w:type="dxa"/>
          </w:tcPr>
          <w:p w14:paraId="53DD41F3" w14:textId="56A57E05" w:rsidR="0016605F" w:rsidRPr="00F82D35" w:rsidRDefault="0016605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F82D35">
              <w:rPr>
                <w:sz w:val="20"/>
                <w:szCs w:val="20"/>
              </w:rPr>
              <w:t>Statut mis à jour à 90 (Clôturé). Commentaire obligatoire pour le rejet.</w:t>
            </w:r>
          </w:p>
        </w:tc>
        <w:tc>
          <w:tcPr>
            <w:tcW w:w="2552" w:type="dxa"/>
          </w:tcPr>
          <w:p w14:paraId="6A37F1C0" w14:textId="4DBCF89C" w:rsidR="0016605F" w:rsidRPr="00F82D35" w:rsidRDefault="0016605F" w:rsidP="0016605F">
            <w:pPr>
              <w:spacing w:after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MU" w:eastAsia="en-MU"/>
              </w:rPr>
            </w:pPr>
            <w:r w:rsidRPr="00F82D35">
              <w:rPr>
                <w:rFonts w:cs="Arial"/>
                <w:sz w:val="20"/>
                <w:szCs w:val="20"/>
              </w:rPr>
              <w:t>Renvoyée à l'émetteur (l'approvisionneur).</w:t>
            </w:r>
          </w:p>
        </w:tc>
      </w:tr>
    </w:tbl>
    <w:p w14:paraId="6A114058" w14:textId="77777777" w:rsidR="0016605F" w:rsidRPr="00106554" w:rsidRDefault="0016605F" w:rsidP="00FF292A">
      <w:pPr>
        <w:pStyle w:val="BodyText"/>
        <w:rPr>
          <w:lang w:val="en-MU"/>
        </w:rPr>
      </w:pPr>
    </w:p>
    <w:p w14:paraId="3074C347" w14:textId="51048108" w:rsidR="004C1B44" w:rsidRPr="00106554" w:rsidRDefault="0065501B" w:rsidP="000D545A">
      <w:pPr>
        <w:pStyle w:val="Heading2"/>
      </w:pPr>
      <w:bookmarkStart w:id="9" w:name="_Toc214892646"/>
      <w:r w:rsidRPr="00106554">
        <w:t xml:space="preserve">Détails des </w:t>
      </w:r>
      <w:r w:rsidR="00053E19" w:rsidRPr="00106554">
        <w:t>Evènements</w:t>
      </w:r>
      <w:bookmarkEnd w:id="9"/>
    </w:p>
    <w:p w14:paraId="27E81098" w14:textId="77777777" w:rsidR="00053E19" w:rsidRPr="00106554" w:rsidRDefault="00053E19" w:rsidP="00053E19">
      <w:pPr>
        <w:pStyle w:val="BodyText"/>
        <w:ind w:left="0"/>
      </w:pPr>
    </w:p>
    <w:p w14:paraId="0CD1721C" w14:textId="005668AC" w:rsidR="00053E19" w:rsidRPr="00106554" w:rsidRDefault="00053E19" w:rsidP="00053E19">
      <w:pPr>
        <w:pStyle w:val="Heading3"/>
      </w:pPr>
      <w:r w:rsidRPr="00106554">
        <w:t>CMS045</w:t>
      </w:r>
    </w:p>
    <w:p w14:paraId="2EB36A52" w14:textId="3D405D3A" w:rsidR="00053E19" w:rsidRPr="00106554" w:rsidRDefault="007F7E4D" w:rsidP="00053E19">
      <w:pPr>
        <w:pStyle w:val="BodyText"/>
      </w:pPr>
      <w:r w:rsidRPr="00106554">
        <w:t>Un évènement d’opération Créer doit être créer sur CMS045- Abonnement événement avec la table/ nom MPOPLP, opération Créer et éditeur M3. La suscription doit être en statut 20- Approuvé.</w:t>
      </w:r>
    </w:p>
    <w:p w14:paraId="086771EB" w14:textId="012AA471" w:rsidR="007F7E4D" w:rsidRPr="00106554" w:rsidRDefault="007F7E4D" w:rsidP="007F7E4D">
      <w:pPr>
        <w:pStyle w:val="BodyText"/>
        <w:jc w:val="center"/>
      </w:pPr>
      <w:r w:rsidRPr="00106554">
        <w:rPr>
          <w:noProof/>
        </w:rPr>
        <w:drawing>
          <wp:inline distT="0" distB="0" distL="0" distR="0" wp14:anchorId="5BF3382C" wp14:editId="26A3CC8E">
            <wp:extent cx="5757987" cy="1495470"/>
            <wp:effectExtent l="0" t="0" r="0" b="0"/>
            <wp:docPr id="998997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976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0107" cy="15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6A8B" w14:textId="45B5D670" w:rsidR="00053E19" w:rsidRPr="00106554" w:rsidRDefault="00053E19" w:rsidP="00053E19">
      <w:pPr>
        <w:pStyle w:val="Heading3"/>
      </w:pPr>
      <w:r w:rsidRPr="00106554">
        <w:lastRenderedPageBreak/>
        <w:t>CMS047</w:t>
      </w:r>
    </w:p>
    <w:p w14:paraId="6AD6AE65" w14:textId="77777777" w:rsidR="00053E19" w:rsidRPr="00106554" w:rsidRDefault="00053E19" w:rsidP="00053E19">
      <w:pPr>
        <w:pStyle w:val="BodyText"/>
      </w:pPr>
    </w:p>
    <w:p w14:paraId="28B7475E" w14:textId="4EFE3520" w:rsidR="007F7E4D" w:rsidRPr="00106554" w:rsidRDefault="007F7E4D" w:rsidP="007F7E4D">
      <w:pPr>
        <w:pStyle w:val="BodyText"/>
      </w:pPr>
      <w:r w:rsidRPr="00106554">
        <w:t xml:space="preserve">Un évènement d’opération Créer afin de lancer le workflow WF_U005_Confirmation_POA doit être créer sur CMS047- Alertes basées sur événement avec la table/ nom MPOPLP, opération Créer et éditeur M3. La suscription doit être en statut 20- Approuvé. On doit mettre le filtre </w:t>
      </w:r>
      <w:r w:rsidRPr="00106554">
        <w:rPr>
          <w:rFonts w:cs="Arial"/>
        </w:rPr>
        <w:t>type d’ordre ORTY est CO2</w:t>
      </w:r>
      <w:r w:rsidR="00FF292A" w:rsidRPr="00106554">
        <w:rPr>
          <w:rFonts w:cs="Arial"/>
        </w:rPr>
        <w:t xml:space="preserve"> et PS</w:t>
      </w:r>
      <w:r w:rsidR="003F56B7">
        <w:rPr>
          <w:rFonts w:cs="Arial"/>
        </w:rPr>
        <w:t>TS</w:t>
      </w:r>
      <w:r w:rsidR="00FF292A" w:rsidRPr="00106554">
        <w:rPr>
          <w:rFonts w:cs="Arial"/>
        </w:rPr>
        <w:t xml:space="preserve"> = 15</w:t>
      </w:r>
      <w:r w:rsidRPr="00106554">
        <w:rPr>
          <w:rFonts w:cs="Arial"/>
        </w:rPr>
        <w:t>.</w:t>
      </w:r>
    </w:p>
    <w:p w14:paraId="4470A0B9" w14:textId="26137F61" w:rsidR="00053E19" w:rsidRDefault="00FF292A" w:rsidP="00053E19">
      <w:pPr>
        <w:pStyle w:val="BodyText"/>
      </w:pPr>
      <w:r w:rsidRPr="00106554">
        <w:rPr>
          <w:noProof/>
        </w:rPr>
        <w:drawing>
          <wp:inline distT="0" distB="0" distL="0" distR="0" wp14:anchorId="550A79A3" wp14:editId="4FE14B1A">
            <wp:extent cx="5821597" cy="1496439"/>
            <wp:effectExtent l="0" t="0" r="8255" b="8890"/>
            <wp:docPr id="8309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93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4812" cy="150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AAB2" w14:textId="77777777" w:rsidR="00253EEA" w:rsidRPr="00106554" w:rsidRDefault="00253EEA" w:rsidP="00053E19">
      <w:pPr>
        <w:pStyle w:val="BodyText"/>
      </w:pPr>
    </w:p>
    <w:p w14:paraId="66DD9F23" w14:textId="77777777" w:rsidR="00FF292A" w:rsidRPr="00106554" w:rsidRDefault="00FF292A" w:rsidP="00053E19">
      <w:pPr>
        <w:pStyle w:val="BodyText"/>
      </w:pPr>
    </w:p>
    <w:p w14:paraId="5F9AA4B7" w14:textId="13F2CF5C" w:rsidR="00FF292A" w:rsidRDefault="003F56B7" w:rsidP="00053E19">
      <w:pPr>
        <w:pStyle w:val="BodyText"/>
      </w:pPr>
      <w:r w:rsidRPr="003F56B7">
        <w:rPr>
          <w:noProof/>
        </w:rPr>
        <w:drawing>
          <wp:inline distT="0" distB="0" distL="0" distR="0" wp14:anchorId="6509AE3F" wp14:editId="4FCACF8B">
            <wp:extent cx="5877256" cy="3515189"/>
            <wp:effectExtent l="0" t="0" r="0" b="9525"/>
            <wp:docPr id="3148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2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8065" cy="35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177A" w14:textId="77777777" w:rsidR="00F82D35" w:rsidRPr="00106554" w:rsidRDefault="00F82D35" w:rsidP="00053E19">
      <w:pPr>
        <w:pStyle w:val="BodyText"/>
      </w:pPr>
    </w:p>
    <w:p w14:paraId="4AF42691" w14:textId="77777777" w:rsidR="00053E19" w:rsidRPr="00106554" w:rsidRDefault="00053E19" w:rsidP="00053E19">
      <w:pPr>
        <w:pStyle w:val="Heading2"/>
      </w:pPr>
      <w:bookmarkStart w:id="10" w:name="_Toc214892647"/>
      <w:r w:rsidRPr="00106554">
        <w:t>Détails des APIs</w:t>
      </w:r>
      <w:bookmarkEnd w:id="10"/>
    </w:p>
    <w:p w14:paraId="12E02078" w14:textId="77777777" w:rsidR="0065501B" w:rsidRPr="00106554" w:rsidRDefault="0065501B" w:rsidP="0065501B">
      <w:pPr>
        <w:pStyle w:val="BodyText"/>
        <w:ind w:left="0"/>
      </w:pPr>
    </w:p>
    <w:p w14:paraId="4A6B29FB" w14:textId="215534B2" w:rsidR="0065501B" w:rsidRPr="00106554" w:rsidRDefault="0065501B" w:rsidP="0039321B">
      <w:pPr>
        <w:pStyle w:val="Heading3"/>
        <w:numPr>
          <w:ilvl w:val="2"/>
          <w:numId w:val="59"/>
        </w:numPr>
      </w:pPr>
      <w:r w:rsidRPr="00106554">
        <w:t>PPS</w:t>
      </w:r>
      <w:r w:rsidR="00060000">
        <w:t>170MI.UpdPOP</w:t>
      </w:r>
    </w:p>
    <w:p w14:paraId="0C367128" w14:textId="76677175" w:rsidR="0065501B" w:rsidRPr="00106554" w:rsidRDefault="0065501B" w:rsidP="0065501B">
      <w:pPr>
        <w:pStyle w:val="BodyText"/>
        <w:ind w:left="0"/>
      </w:pPr>
      <w:r w:rsidRPr="00106554">
        <w:t xml:space="preserve">Cette API </w:t>
      </w:r>
      <w:r w:rsidR="00060000">
        <w:t>PPS170MI.UpdPOP</w:t>
      </w:r>
      <w:r w:rsidR="0039321B">
        <w:t xml:space="preserve"> </w:t>
      </w:r>
      <w:r w:rsidRPr="00106554">
        <w:t xml:space="preserve">sera utilisée pour </w:t>
      </w:r>
      <w:r w:rsidR="00060000">
        <w:t>changer le statut des proposition et ordre achats</w:t>
      </w:r>
      <w:r w:rsidRPr="00106554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65501B" w:rsidRPr="00106554" w14:paraId="084AD7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F9FBF62" w14:textId="77777777" w:rsidR="0065501B" w:rsidRPr="00106554" w:rsidRDefault="0065501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4E7DE0C0" w14:textId="77777777" w:rsidR="0065501B" w:rsidRPr="00106554" w:rsidRDefault="00655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E2410E6" w14:textId="77777777" w:rsidR="0065501B" w:rsidRPr="00106554" w:rsidRDefault="00655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8A917A7" w14:textId="77777777" w:rsidR="0065501B" w:rsidRPr="00106554" w:rsidRDefault="00655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69FD422C" w14:textId="77777777" w:rsidR="0065501B" w:rsidRPr="00106554" w:rsidRDefault="00655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33E09064" w14:textId="77777777" w:rsidR="0065501B" w:rsidRPr="00106554" w:rsidRDefault="00655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49101037" w14:textId="77777777" w:rsidR="0065501B" w:rsidRPr="00106554" w:rsidRDefault="006550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65501B" w:rsidRPr="00106554" w14:paraId="3E3278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A2E11AC" w14:textId="4816C40C" w:rsidR="0065501B" w:rsidRPr="00106554" w:rsidRDefault="0029717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PLPN</w:t>
            </w:r>
          </w:p>
        </w:tc>
        <w:tc>
          <w:tcPr>
            <w:tcW w:w="1688" w:type="dxa"/>
          </w:tcPr>
          <w:p w14:paraId="1468C708" w14:textId="67E0C6E9" w:rsidR="0065501B" w:rsidRPr="00106554" w:rsidRDefault="002971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12A845B1" w14:textId="0B940DD9" w:rsidR="0065501B" w:rsidRPr="0039321B" w:rsidRDefault="002971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231" w:type="dxa"/>
          </w:tcPr>
          <w:p w14:paraId="5C864B3A" w14:textId="303CA643" w:rsidR="0065501B" w:rsidRPr="0039321B" w:rsidRDefault="0029717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286" w:type="dxa"/>
          </w:tcPr>
          <w:p w14:paraId="2700C531" w14:textId="77777777" w:rsidR="0065501B" w:rsidRPr="0039321B" w:rsidRDefault="006550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399A976" w14:textId="77777777" w:rsidR="0065501B" w:rsidRPr="0039321B" w:rsidRDefault="006550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9070AB5" w14:textId="77777777" w:rsidR="0065501B" w:rsidRPr="0039321B" w:rsidRDefault="006550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65501B" w:rsidRPr="00106554" w14:paraId="0470FA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140E4AD" w14:textId="58BB76E1" w:rsidR="0065501B" w:rsidRPr="00106554" w:rsidRDefault="0029717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PLPS</w:t>
            </w:r>
          </w:p>
        </w:tc>
        <w:tc>
          <w:tcPr>
            <w:tcW w:w="1688" w:type="dxa"/>
          </w:tcPr>
          <w:p w14:paraId="2191869C" w14:textId="79D4261D" w:rsidR="0065501B" w:rsidRPr="00106554" w:rsidRDefault="00297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Subnumber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66E5C644" w14:textId="1E8DAC21" w:rsidR="0065501B" w:rsidRPr="0039321B" w:rsidRDefault="002971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231" w:type="dxa"/>
          </w:tcPr>
          <w:p w14:paraId="17F4165E" w14:textId="653501BE" w:rsidR="0065501B" w:rsidRPr="0039321B" w:rsidRDefault="002971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6" w:type="dxa"/>
          </w:tcPr>
          <w:p w14:paraId="0A0ACAB3" w14:textId="35EB311E" w:rsidR="0065501B" w:rsidRPr="0039321B" w:rsidRDefault="002971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B0EF17E" w14:textId="27C0ED59" w:rsidR="0065501B" w:rsidRPr="0039321B" w:rsidRDefault="0029717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67535F04" w14:textId="77777777" w:rsidR="0065501B" w:rsidRPr="0039321B" w:rsidRDefault="006550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106554" w14:paraId="172111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2006499" w14:textId="54CFF5AC" w:rsidR="0086654B" w:rsidRPr="00106554" w:rsidRDefault="0029717F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lastRenderedPageBreak/>
              <w:t>PLP2</w:t>
            </w:r>
          </w:p>
        </w:tc>
        <w:tc>
          <w:tcPr>
            <w:tcW w:w="1688" w:type="dxa"/>
          </w:tcPr>
          <w:p w14:paraId="74201C51" w14:textId="6BE2982B" w:rsidR="0086654B" w:rsidRPr="00106554" w:rsidRDefault="0029717F" w:rsidP="008665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Subnumber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0EEB4E5C" w14:textId="6CA7B4D0" w:rsidR="0086654B" w:rsidRPr="0039321B" w:rsidRDefault="0029717F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7429C781" w14:textId="7C5E50DF" w:rsidR="0086654B" w:rsidRPr="0039321B" w:rsidRDefault="0029717F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5</w:t>
            </w:r>
          </w:p>
        </w:tc>
        <w:tc>
          <w:tcPr>
            <w:tcW w:w="1286" w:type="dxa"/>
          </w:tcPr>
          <w:p w14:paraId="01D7A6E3" w14:textId="12500FFB" w:rsidR="0086654B" w:rsidRPr="0039321B" w:rsidRDefault="0029717F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92A123B" w14:textId="12572375" w:rsidR="0086654B" w:rsidRPr="0039321B" w:rsidRDefault="0029717F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6E0A2B03" w14:textId="57F14AB2" w:rsidR="0086654B" w:rsidRPr="0039321B" w:rsidRDefault="0086654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86654B" w:rsidRPr="00106554" w14:paraId="6A5062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B233CF2" w14:textId="67E7D707" w:rsidR="0086654B" w:rsidRPr="00106554" w:rsidRDefault="0029717F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PSTS</w:t>
            </w:r>
          </w:p>
        </w:tc>
        <w:tc>
          <w:tcPr>
            <w:tcW w:w="1688" w:type="dxa"/>
          </w:tcPr>
          <w:p w14:paraId="51E5DD50" w14:textId="61809ABC" w:rsidR="0086654B" w:rsidRPr="00106554" w:rsidRDefault="0029717F" w:rsidP="008665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Status</w:t>
            </w:r>
            <w:proofErr w:type="spellEnd"/>
          </w:p>
        </w:tc>
        <w:tc>
          <w:tcPr>
            <w:tcW w:w="730" w:type="dxa"/>
          </w:tcPr>
          <w:p w14:paraId="7A683840" w14:textId="0B961465" w:rsidR="0086654B" w:rsidRPr="0039321B" w:rsidRDefault="0029717F" w:rsidP="0029717F">
            <w:pPr>
              <w:tabs>
                <w:tab w:val="center" w:pos="25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ab/>
              <w:t>A</w:t>
            </w:r>
          </w:p>
        </w:tc>
        <w:tc>
          <w:tcPr>
            <w:tcW w:w="1231" w:type="dxa"/>
          </w:tcPr>
          <w:p w14:paraId="0B42E890" w14:textId="509F2C0E" w:rsidR="0086654B" w:rsidRPr="0039321B" w:rsidRDefault="0029717F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2</w:t>
            </w:r>
          </w:p>
        </w:tc>
        <w:tc>
          <w:tcPr>
            <w:tcW w:w="1286" w:type="dxa"/>
          </w:tcPr>
          <w:p w14:paraId="20E092CA" w14:textId="5AFBCBAC" w:rsidR="0086654B" w:rsidRPr="0039321B" w:rsidRDefault="0029717F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26C04E1" w14:textId="40D03C5B" w:rsidR="0086654B" w:rsidRPr="0039321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504201A" w14:textId="0FA854BD" w:rsidR="0086654B" w:rsidRPr="0039321B" w:rsidRDefault="0086654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305B44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7C29ABE" w14:textId="5650B54E" w:rsidR="0039321B" w:rsidRDefault="0039321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PPQT</w:t>
            </w:r>
          </w:p>
        </w:tc>
        <w:tc>
          <w:tcPr>
            <w:tcW w:w="1688" w:type="dxa"/>
          </w:tcPr>
          <w:p w14:paraId="0FB73E46" w14:textId="5CFB7082" w:rsidR="0039321B" w:rsidRDefault="0039321B" w:rsidP="0086654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Planned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quantity</w:t>
            </w:r>
            <w:proofErr w:type="spellEnd"/>
          </w:p>
        </w:tc>
        <w:tc>
          <w:tcPr>
            <w:tcW w:w="730" w:type="dxa"/>
          </w:tcPr>
          <w:p w14:paraId="03DCAF57" w14:textId="525CEB7C" w:rsidR="0039321B" w:rsidRPr="0039321B" w:rsidRDefault="0039321B" w:rsidP="0039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443F6104" w14:textId="0DF4C714" w:rsidR="0039321B" w:rsidRPr="0039321B" w:rsidRDefault="0039321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17</w:t>
            </w:r>
          </w:p>
        </w:tc>
        <w:tc>
          <w:tcPr>
            <w:tcW w:w="1286" w:type="dxa"/>
          </w:tcPr>
          <w:p w14:paraId="4E79AA13" w14:textId="523CFCA1" w:rsidR="0039321B" w:rsidRPr="0039321B" w:rsidRDefault="0039321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C7E69A7" w14:textId="03FDE8D7" w:rsidR="0039321B" w:rsidRPr="0039321B" w:rsidRDefault="0039321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08A801D7" w14:textId="6843160F" w:rsidR="0039321B" w:rsidRPr="0039321B" w:rsidRDefault="0039321B" w:rsidP="0086654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</w:tr>
      <w:tr w:rsidR="0039321B" w:rsidRPr="00106554" w14:paraId="0BA785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AD2D754" w14:textId="04B0E76A" w:rsidR="0039321B" w:rsidRDefault="0039321B" w:rsidP="0086654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PUPR</w:t>
            </w:r>
          </w:p>
        </w:tc>
        <w:tc>
          <w:tcPr>
            <w:tcW w:w="1688" w:type="dxa"/>
          </w:tcPr>
          <w:p w14:paraId="559B55DB" w14:textId="1909D2A9" w:rsidR="0039321B" w:rsidRDefault="0039321B" w:rsidP="008665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Purchase </w:t>
            </w:r>
            <w:proofErr w:type="spellStart"/>
            <w:r>
              <w:rPr>
                <w:rFonts w:cs="Arial"/>
              </w:rPr>
              <w:t>price</w:t>
            </w:r>
            <w:proofErr w:type="spellEnd"/>
          </w:p>
        </w:tc>
        <w:tc>
          <w:tcPr>
            <w:tcW w:w="730" w:type="dxa"/>
          </w:tcPr>
          <w:p w14:paraId="43399012" w14:textId="45F9663F" w:rsidR="0039321B" w:rsidRPr="0039321B" w:rsidRDefault="0039321B" w:rsidP="0039321B">
            <w:pPr>
              <w:tabs>
                <w:tab w:val="center" w:pos="257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1258D065" w14:textId="5C9B6F30" w:rsidR="0039321B" w:rsidRPr="0039321B" w:rsidRDefault="0039321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19</w:t>
            </w:r>
          </w:p>
        </w:tc>
        <w:tc>
          <w:tcPr>
            <w:tcW w:w="1286" w:type="dxa"/>
          </w:tcPr>
          <w:p w14:paraId="743F5B99" w14:textId="4189A81D" w:rsidR="0039321B" w:rsidRPr="0039321B" w:rsidRDefault="0039321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DAA0387" w14:textId="1C57AB8D" w:rsidR="0039321B" w:rsidRPr="0039321B" w:rsidRDefault="0039321B" w:rsidP="0086654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3E563121" w14:textId="0C9A202A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</w:tr>
    </w:tbl>
    <w:p w14:paraId="0ABBCC17" w14:textId="38C02761" w:rsidR="00EE1A82" w:rsidRDefault="00EE1A82" w:rsidP="00EE1A82">
      <w:pPr>
        <w:spacing w:line="360" w:lineRule="auto"/>
        <w:jc w:val="center"/>
        <w:rPr>
          <w:rFonts w:cs="Arial"/>
        </w:rPr>
      </w:pPr>
    </w:p>
    <w:p w14:paraId="3E70C36A" w14:textId="2763324F" w:rsidR="0039321B" w:rsidRPr="00106554" w:rsidRDefault="0039321B" w:rsidP="0039321B">
      <w:pPr>
        <w:pStyle w:val="Heading3"/>
      </w:pPr>
      <w:r w:rsidRPr="00106554">
        <w:t>PPS</w:t>
      </w:r>
      <w:r>
        <w:t>170MI.</w:t>
      </w:r>
      <w:r w:rsidRPr="0039321B">
        <w:t xml:space="preserve"> UpdPlannedPO</w:t>
      </w:r>
    </w:p>
    <w:p w14:paraId="07059633" w14:textId="4B5B3E14" w:rsidR="0039321B" w:rsidRPr="00106554" w:rsidRDefault="0039321B" w:rsidP="0039321B">
      <w:pPr>
        <w:pStyle w:val="BodyText"/>
        <w:ind w:left="0"/>
      </w:pPr>
      <w:r w:rsidRPr="00106554">
        <w:t xml:space="preserve">Cette API </w:t>
      </w:r>
      <w:r>
        <w:t>PPS170MI.</w:t>
      </w:r>
      <w:r w:rsidRPr="0039321B">
        <w:t xml:space="preserve"> </w:t>
      </w:r>
      <w:proofErr w:type="spellStart"/>
      <w:r w:rsidRPr="0039321B">
        <w:t>UpdPlannedPO</w:t>
      </w:r>
      <w:proofErr w:type="spellEnd"/>
      <w:r>
        <w:t xml:space="preserve"> </w:t>
      </w:r>
      <w:r w:rsidRPr="00106554">
        <w:t xml:space="preserve">sera utilisée pour </w:t>
      </w:r>
      <w:r>
        <w:t>changer le statut des proposition et ordre achats</w:t>
      </w:r>
      <w:r w:rsidRPr="00106554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39321B" w:rsidRPr="00106554" w14:paraId="6BD165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C5FCA16" w14:textId="77777777" w:rsidR="0039321B" w:rsidRPr="00106554" w:rsidRDefault="0039321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01D8AA9A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70158C1E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05AD4142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62AD29D0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829EA2E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6B09A37A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39321B" w:rsidRPr="00106554" w14:paraId="091922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B1F5727" w14:textId="77777777" w:rsidR="0039321B" w:rsidRPr="00106554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PLPN</w:t>
            </w:r>
          </w:p>
        </w:tc>
        <w:tc>
          <w:tcPr>
            <w:tcW w:w="1688" w:type="dxa"/>
          </w:tcPr>
          <w:p w14:paraId="5C5F577F" w14:textId="77777777" w:rsidR="0039321B" w:rsidRPr="00106554" w:rsidRDefault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50AC854B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231" w:type="dxa"/>
          </w:tcPr>
          <w:p w14:paraId="05826624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286" w:type="dxa"/>
          </w:tcPr>
          <w:p w14:paraId="76952906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353C2FD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4F6C4ED5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61A497D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45E17B2" w14:textId="77777777" w:rsidR="0039321B" w:rsidRPr="00106554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PLPS</w:t>
            </w:r>
          </w:p>
        </w:tc>
        <w:tc>
          <w:tcPr>
            <w:tcW w:w="1688" w:type="dxa"/>
          </w:tcPr>
          <w:p w14:paraId="48BFDE95" w14:textId="77777777" w:rsidR="0039321B" w:rsidRPr="00106554" w:rsidRDefault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Subnumber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03CAC895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231" w:type="dxa"/>
          </w:tcPr>
          <w:p w14:paraId="157DB66D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6" w:type="dxa"/>
          </w:tcPr>
          <w:p w14:paraId="12CC3337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ED580A0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FB44415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0FBFED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26123FE" w14:textId="77777777" w:rsidR="0039321B" w:rsidRPr="00106554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PLP2</w:t>
            </w:r>
          </w:p>
        </w:tc>
        <w:tc>
          <w:tcPr>
            <w:tcW w:w="1688" w:type="dxa"/>
          </w:tcPr>
          <w:p w14:paraId="63AE6C70" w14:textId="77777777" w:rsidR="0039321B" w:rsidRPr="00106554" w:rsidRDefault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Subnumber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3582E220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7929C382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5</w:t>
            </w:r>
          </w:p>
        </w:tc>
        <w:tc>
          <w:tcPr>
            <w:tcW w:w="1286" w:type="dxa"/>
          </w:tcPr>
          <w:p w14:paraId="523E42EB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99A1267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66C0DBDF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2AC786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111B71F" w14:textId="77777777" w:rsidR="0039321B" w:rsidRPr="00106554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PSTS</w:t>
            </w:r>
          </w:p>
        </w:tc>
        <w:tc>
          <w:tcPr>
            <w:tcW w:w="1688" w:type="dxa"/>
          </w:tcPr>
          <w:p w14:paraId="2FAAF335" w14:textId="77777777" w:rsidR="0039321B" w:rsidRPr="00106554" w:rsidRDefault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Status</w:t>
            </w:r>
            <w:proofErr w:type="spellEnd"/>
          </w:p>
        </w:tc>
        <w:tc>
          <w:tcPr>
            <w:tcW w:w="730" w:type="dxa"/>
          </w:tcPr>
          <w:p w14:paraId="4C411504" w14:textId="77777777" w:rsidR="0039321B" w:rsidRPr="0039321B" w:rsidRDefault="0039321B">
            <w:pPr>
              <w:tabs>
                <w:tab w:val="center" w:pos="25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ab/>
              <w:t>A</w:t>
            </w:r>
          </w:p>
        </w:tc>
        <w:tc>
          <w:tcPr>
            <w:tcW w:w="1231" w:type="dxa"/>
          </w:tcPr>
          <w:p w14:paraId="77D00F58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2</w:t>
            </w:r>
          </w:p>
        </w:tc>
        <w:tc>
          <w:tcPr>
            <w:tcW w:w="1286" w:type="dxa"/>
          </w:tcPr>
          <w:p w14:paraId="03E99B75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3FD8DFA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13C8BAF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611FA3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382929D" w14:textId="77777777" w:rsidR="0039321B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PPQT</w:t>
            </w:r>
          </w:p>
        </w:tc>
        <w:tc>
          <w:tcPr>
            <w:tcW w:w="1688" w:type="dxa"/>
          </w:tcPr>
          <w:p w14:paraId="033F6961" w14:textId="77777777" w:rsidR="0039321B" w:rsidRDefault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Planned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quantity</w:t>
            </w:r>
            <w:proofErr w:type="spellEnd"/>
          </w:p>
        </w:tc>
        <w:tc>
          <w:tcPr>
            <w:tcW w:w="730" w:type="dxa"/>
          </w:tcPr>
          <w:p w14:paraId="32BA67A2" w14:textId="77777777" w:rsidR="0039321B" w:rsidRPr="0039321B" w:rsidRDefault="0039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342690F0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17</w:t>
            </w:r>
          </w:p>
        </w:tc>
        <w:tc>
          <w:tcPr>
            <w:tcW w:w="1286" w:type="dxa"/>
          </w:tcPr>
          <w:p w14:paraId="469324EC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5FC547E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0C4228B0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</w:tr>
      <w:tr w:rsidR="0039321B" w:rsidRPr="00106554" w14:paraId="78479C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5C7D59A" w14:textId="77777777" w:rsidR="0039321B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PUPR</w:t>
            </w:r>
          </w:p>
        </w:tc>
        <w:tc>
          <w:tcPr>
            <w:tcW w:w="1688" w:type="dxa"/>
          </w:tcPr>
          <w:p w14:paraId="2E5A439F" w14:textId="77777777" w:rsidR="0039321B" w:rsidRDefault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Purchase </w:t>
            </w:r>
            <w:proofErr w:type="spellStart"/>
            <w:r>
              <w:rPr>
                <w:rFonts w:cs="Arial"/>
              </w:rPr>
              <w:t>price</w:t>
            </w:r>
            <w:proofErr w:type="spellEnd"/>
          </w:p>
        </w:tc>
        <w:tc>
          <w:tcPr>
            <w:tcW w:w="730" w:type="dxa"/>
          </w:tcPr>
          <w:p w14:paraId="57E0F9F6" w14:textId="77777777" w:rsidR="0039321B" w:rsidRPr="0039321B" w:rsidRDefault="0039321B">
            <w:pPr>
              <w:tabs>
                <w:tab w:val="center" w:pos="257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6CE22BFB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19</w:t>
            </w:r>
          </w:p>
        </w:tc>
        <w:tc>
          <w:tcPr>
            <w:tcW w:w="1286" w:type="dxa"/>
          </w:tcPr>
          <w:p w14:paraId="3BBE1F50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7C425E5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0AEE6FE7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</w:tr>
      <w:tr w:rsidR="0039321B" w:rsidRPr="00106554" w14:paraId="557004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1D29FD3" w14:textId="39650CD6" w:rsidR="0039321B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DLDT</w:t>
            </w:r>
          </w:p>
        </w:tc>
        <w:tc>
          <w:tcPr>
            <w:tcW w:w="1688" w:type="dxa"/>
          </w:tcPr>
          <w:p w14:paraId="084A0E2A" w14:textId="307F4CD0" w:rsidR="0039321B" w:rsidRDefault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Planned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delivery</w:t>
            </w:r>
            <w:proofErr w:type="spellEnd"/>
            <w:r>
              <w:rPr>
                <w:rFonts w:cs="Arial"/>
              </w:rPr>
              <w:t xml:space="preserve"> date</w:t>
            </w:r>
          </w:p>
        </w:tc>
        <w:tc>
          <w:tcPr>
            <w:tcW w:w="730" w:type="dxa"/>
          </w:tcPr>
          <w:p w14:paraId="1C0E10B1" w14:textId="17E8DD0F" w:rsidR="0039321B" w:rsidRPr="0039321B" w:rsidRDefault="0039321B">
            <w:pPr>
              <w:tabs>
                <w:tab w:val="center" w:pos="257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1231" w:type="dxa"/>
          </w:tcPr>
          <w:p w14:paraId="62A31FF2" w14:textId="713C9EB4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286" w:type="dxa"/>
          </w:tcPr>
          <w:p w14:paraId="270D66B6" w14:textId="66507BBE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Entrant</w:t>
            </w:r>
          </w:p>
        </w:tc>
        <w:tc>
          <w:tcPr>
            <w:tcW w:w="1666" w:type="dxa"/>
          </w:tcPr>
          <w:p w14:paraId="482A238A" w14:textId="2BDC4FE3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13A253A8" w14:textId="22F66D91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14:paraId="413594EA" w14:textId="77777777" w:rsidR="0039321B" w:rsidRDefault="0039321B" w:rsidP="00EE1A82">
      <w:pPr>
        <w:spacing w:line="360" w:lineRule="auto"/>
        <w:jc w:val="center"/>
        <w:rPr>
          <w:rFonts w:cs="Arial"/>
        </w:rPr>
      </w:pPr>
    </w:p>
    <w:p w14:paraId="048D2EA1" w14:textId="43CE2F95" w:rsidR="0039321B" w:rsidRPr="00106554" w:rsidRDefault="0039321B" w:rsidP="0039321B">
      <w:pPr>
        <w:pStyle w:val="Heading3"/>
      </w:pPr>
      <w:r w:rsidRPr="00106554">
        <w:t>PPS</w:t>
      </w:r>
      <w:r>
        <w:t>170MI.</w:t>
      </w:r>
      <w:r w:rsidRPr="0039321B">
        <w:t xml:space="preserve"> GetPlannedPO</w:t>
      </w:r>
    </w:p>
    <w:p w14:paraId="37428FE2" w14:textId="30916B61" w:rsidR="0039321B" w:rsidRPr="00106554" w:rsidRDefault="0039321B" w:rsidP="0039321B">
      <w:pPr>
        <w:pStyle w:val="BodyText"/>
        <w:ind w:left="0"/>
      </w:pPr>
      <w:r w:rsidRPr="00106554">
        <w:t xml:space="preserve">Cette API </w:t>
      </w:r>
      <w:r>
        <w:t>PPS170MI.</w:t>
      </w:r>
      <w:r w:rsidRPr="0039321B">
        <w:t xml:space="preserve"> </w:t>
      </w:r>
      <w:proofErr w:type="spellStart"/>
      <w:r w:rsidRPr="0039321B">
        <w:t>GetPlannedPO</w:t>
      </w:r>
      <w:proofErr w:type="spellEnd"/>
      <w:r>
        <w:t xml:space="preserve"> </w:t>
      </w:r>
      <w:r w:rsidRPr="00106554">
        <w:t xml:space="preserve">sera utilisée pour </w:t>
      </w:r>
      <w:r>
        <w:t>recevoir les champs PPQT, DLDT et PUPR</w:t>
      </w:r>
      <w:r w:rsidRPr="00106554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39321B" w:rsidRPr="00106554" w14:paraId="261C44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0F96B030" w14:textId="77777777" w:rsidR="0039321B" w:rsidRPr="00106554" w:rsidRDefault="0039321B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22F1E82C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564A572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12BC880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37B7B848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1E257DA5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1F51F477" w14:textId="77777777" w:rsidR="0039321B" w:rsidRPr="00106554" w:rsidRDefault="0039321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106554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39321B" w:rsidRPr="00106554" w14:paraId="1587D9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583C40B" w14:textId="77777777" w:rsidR="0039321B" w:rsidRPr="00106554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PLPN</w:t>
            </w:r>
          </w:p>
        </w:tc>
        <w:tc>
          <w:tcPr>
            <w:tcW w:w="1688" w:type="dxa"/>
          </w:tcPr>
          <w:p w14:paraId="4B04A500" w14:textId="77777777" w:rsidR="0039321B" w:rsidRPr="00106554" w:rsidRDefault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0C3AC406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231" w:type="dxa"/>
          </w:tcPr>
          <w:p w14:paraId="457ED78C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286" w:type="dxa"/>
          </w:tcPr>
          <w:p w14:paraId="2E1FE6A2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8DFA75A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5723DAA5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21A3E1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7B23930" w14:textId="77777777" w:rsidR="0039321B" w:rsidRPr="00106554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PLPS</w:t>
            </w:r>
          </w:p>
        </w:tc>
        <w:tc>
          <w:tcPr>
            <w:tcW w:w="1688" w:type="dxa"/>
          </w:tcPr>
          <w:p w14:paraId="2B48B20B" w14:textId="77777777" w:rsidR="0039321B" w:rsidRPr="00106554" w:rsidRDefault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Subnumber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1EE30E0A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I</w:t>
            </w:r>
          </w:p>
        </w:tc>
        <w:tc>
          <w:tcPr>
            <w:tcW w:w="1231" w:type="dxa"/>
          </w:tcPr>
          <w:p w14:paraId="079E5866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86" w:type="dxa"/>
          </w:tcPr>
          <w:p w14:paraId="60B1EE76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516018E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58467283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40129C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71B84D8" w14:textId="77777777" w:rsidR="0039321B" w:rsidRPr="0039321B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39321B">
              <w:rPr>
                <w:rFonts w:cs="Arial"/>
                <w:b w:val="0"/>
                <w:bCs w:val="0"/>
              </w:rPr>
              <w:t>PLP2</w:t>
            </w:r>
          </w:p>
        </w:tc>
        <w:tc>
          <w:tcPr>
            <w:tcW w:w="1688" w:type="dxa"/>
          </w:tcPr>
          <w:p w14:paraId="65C40B7D" w14:textId="77777777" w:rsidR="0039321B" w:rsidRPr="00106554" w:rsidRDefault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Subnumber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cs="Arial"/>
                <w:sz w:val="20"/>
                <w:szCs w:val="20"/>
              </w:rPr>
              <w:t>planned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30" w:type="dxa"/>
          </w:tcPr>
          <w:p w14:paraId="2CF99D04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7F097DCA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5</w:t>
            </w:r>
          </w:p>
        </w:tc>
        <w:tc>
          <w:tcPr>
            <w:tcW w:w="1286" w:type="dxa"/>
          </w:tcPr>
          <w:p w14:paraId="2A2B9855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57FC8B9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724444DC" w14:textId="77777777" w:rsidR="0039321B" w:rsidRPr="0039321B" w:rsidRDefault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0DD202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4FAF50D" w14:textId="543FC807" w:rsidR="0039321B" w:rsidRPr="00106554" w:rsidRDefault="0039321B" w:rsidP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PPQT</w:t>
            </w:r>
          </w:p>
        </w:tc>
        <w:tc>
          <w:tcPr>
            <w:tcW w:w="1688" w:type="dxa"/>
          </w:tcPr>
          <w:p w14:paraId="4A97AD44" w14:textId="7674FB56" w:rsidR="0039321B" w:rsidRPr="00106554" w:rsidRDefault="0039321B" w:rsidP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Planned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quantity</w:t>
            </w:r>
            <w:proofErr w:type="spellEnd"/>
          </w:p>
        </w:tc>
        <w:tc>
          <w:tcPr>
            <w:tcW w:w="730" w:type="dxa"/>
          </w:tcPr>
          <w:p w14:paraId="37DEF6BA" w14:textId="6E233F62" w:rsidR="0039321B" w:rsidRPr="0039321B" w:rsidRDefault="0039321B" w:rsidP="0039321B">
            <w:pPr>
              <w:tabs>
                <w:tab w:val="center" w:pos="257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7FABFC0F" w14:textId="104FA6F5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17</w:t>
            </w:r>
          </w:p>
        </w:tc>
        <w:tc>
          <w:tcPr>
            <w:tcW w:w="1286" w:type="dxa"/>
          </w:tcPr>
          <w:p w14:paraId="03F1B806" w14:textId="74E3AD83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B2D794C" w14:textId="77777777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4A933E83" w14:textId="77777777" w:rsidR="0039321B" w:rsidRPr="0039321B" w:rsidRDefault="0039321B" w:rsidP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  <w:sz w:val="20"/>
                <w:szCs w:val="20"/>
              </w:rPr>
              <w:t>-</w:t>
            </w:r>
          </w:p>
        </w:tc>
      </w:tr>
      <w:tr w:rsidR="0039321B" w:rsidRPr="00106554" w14:paraId="275ED7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CBBA890" w14:textId="3ED4396A" w:rsidR="0039321B" w:rsidRDefault="0039321B" w:rsidP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DLDT</w:t>
            </w:r>
          </w:p>
        </w:tc>
        <w:tc>
          <w:tcPr>
            <w:tcW w:w="1688" w:type="dxa"/>
          </w:tcPr>
          <w:p w14:paraId="563E807E" w14:textId="5D4F89BC" w:rsidR="0039321B" w:rsidRDefault="0039321B" w:rsidP="0039321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Planned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delivery</w:t>
            </w:r>
            <w:proofErr w:type="spellEnd"/>
            <w:r>
              <w:rPr>
                <w:rFonts w:cs="Arial"/>
              </w:rPr>
              <w:t xml:space="preserve"> date</w:t>
            </w:r>
          </w:p>
        </w:tc>
        <w:tc>
          <w:tcPr>
            <w:tcW w:w="730" w:type="dxa"/>
          </w:tcPr>
          <w:p w14:paraId="36D435FE" w14:textId="4F63E536" w:rsidR="0039321B" w:rsidRPr="0039321B" w:rsidRDefault="0039321B" w:rsidP="00393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</w:t>
            </w:r>
          </w:p>
        </w:tc>
        <w:tc>
          <w:tcPr>
            <w:tcW w:w="1231" w:type="dxa"/>
          </w:tcPr>
          <w:p w14:paraId="06283169" w14:textId="465D2262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286" w:type="dxa"/>
          </w:tcPr>
          <w:p w14:paraId="4EFC3E58" w14:textId="5758D301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DF08E76" w14:textId="77777777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50960C33" w14:textId="77777777" w:rsidR="0039321B" w:rsidRPr="0039321B" w:rsidRDefault="0039321B" w:rsidP="003932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</w:tr>
      <w:tr w:rsidR="0039321B" w:rsidRPr="00106554" w14:paraId="7F81C4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C791EFD" w14:textId="77777777" w:rsidR="0039321B" w:rsidRDefault="0039321B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PUPR</w:t>
            </w:r>
          </w:p>
        </w:tc>
        <w:tc>
          <w:tcPr>
            <w:tcW w:w="1688" w:type="dxa"/>
          </w:tcPr>
          <w:p w14:paraId="4DA6DB0D" w14:textId="77777777" w:rsidR="0039321B" w:rsidRDefault="003932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Purchase </w:t>
            </w:r>
            <w:proofErr w:type="spellStart"/>
            <w:r>
              <w:rPr>
                <w:rFonts w:cs="Arial"/>
              </w:rPr>
              <w:t>price</w:t>
            </w:r>
            <w:proofErr w:type="spellEnd"/>
          </w:p>
        </w:tc>
        <w:tc>
          <w:tcPr>
            <w:tcW w:w="730" w:type="dxa"/>
          </w:tcPr>
          <w:p w14:paraId="152E6767" w14:textId="77777777" w:rsidR="0039321B" w:rsidRPr="0039321B" w:rsidRDefault="0039321B">
            <w:pPr>
              <w:tabs>
                <w:tab w:val="center" w:pos="257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I</w:t>
            </w:r>
          </w:p>
        </w:tc>
        <w:tc>
          <w:tcPr>
            <w:tcW w:w="1231" w:type="dxa"/>
          </w:tcPr>
          <w:p w14:paraId="3041A08D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19</w:t>
            </w:r>
          </w:p>
        </w:tc>
        <w:tc>
          <w:tcPr>
            <w:tcW w:w="1286" w:type="dxa"/>
          </w:tcPr>
          <w:p w14:paraId="60B91BA9" w14:textId="3A0D1A7C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8670573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  <w:tc>
          <w:tcPr>
            <w:tcW w:w="2382" w:type="dxa"/>
          </w:tcPr>
          <w:p w14:paraId="6348EB8F" w14:textId="77777777" w:rsidR="0039321B" w:rsidRPr="0039321B" w:rsidRDefault="003932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9321B">
              <w:rPr>
                <w:rFonts w:cs="Arial"/>
              </w:rPr>
              <w:t>-</w:t>
            </w:r>
          </w:p>
        </w:tc>
      </w:tr>
    </w:tbl>
    <w:p w14:paraId="64D4212A" w14:textId="4C8E8942" w:rsidR="00131358" w:rsidRPr="00374AE8" w:rsidRDefault="00131358" w:rsidP="0039321B">
      <w:pPr>
        <w:pStyle w:val="BodyText"/>
        <w:ind w:left="0"/>
      </w:pPr>
    </w:p>
    <w:sectPr w:rsidR="00131358" w:rsidRPr="00374AE8" w:rsidSect="006670B8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E63C" w14:textId="77777777" w:rsidR="00B32B3C" w:rsidRPr="00106554" w:rsidRDefault="00B32B3C">
      <w:r w:rsidRPr="00106554">
        <w:separator/>
      </w:r>
    </w:p>
  </w:endnote>
  <w:endnote w:type="continuationSeparator" w:id="0">
    <w:p w14:paraId="1496B3F4" w14:textId="77777777" w:rsidR="00B32B3C" w:rsidRPr="00106554" w:rsidRDefault="00B32B3C">
      <w:r w:rsidRPr="001065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106554" w:rsidRDefault="00602727">
    <w:pPr>
      <w:pStyle w:val="Footer"/>
      <w:framePr w:wrap="around" w:vAnchor="text" w:hAnchor="margin" w:xAlign="right" w:y="1"/>
      <w:rPr>
        <w:rStyle w:val="PageNumber"/>
      </w:rPr>
    </w:pPr>
    <w:r w:rsidRPr="00106554">
      <w:rPr>
        <w:rStyle w:val="PageNumber"/>
      </w:rPr>
      <w:fldChar w:fldCharType="begin"/>
    </w:r>
    <w:r w:rsidRPr="00106554">
      <w:rPr>
        <w:rStyle w:val="PageNumber"/>
      </w:rPr>
      <w:instrText xml:space="preserve">PAGE  </w:instrText>
    </w:r>
    <w:r w:rsidRPr="00106554">
      <w:rPr>
        <w:rStyle w:val="PageNumber"/>
      </w:rPr>
      <w:fldChar w:fldCharType="separate"/>
    </w:r>
    <w:r w:rsidRPr="00106554">
      <w:rPr>
        <w:rStyle w:val="PageNumber"/>
      </w:rPr>
      <w:t>iv</w:t>
    </w:r>
    <w:r w:rsidRPr="00106554">
      <w:rPr>
        <w:rStyle w:val="PageNumber"/>
      </w:rPr>
      <w:fldChar w:fldCharType="end"/>
    </w:r>
  </w:p>
  <w:p w14:paraId="6E66DCB9" w14:textId="77777777" w:rsidR="00602727" w:rsidRPr="00106554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4B41E5F8" w:rsidR="00602727" w:rsidRPr="0034402B" w:rsidRDefault="00F82D35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  <w:rPr>
        <w:lang w:val="en-GB"/>
      </w:rPr>
    </w:pPr>
    <w:r>
      <w:fldChar w:fldCharType="begin"/>
    </w:r>
    <w:r w:rsidRPr="0034402B">
      <w:rPr>
        <w:lang w:val="en-GB"/>
      </w:rPr>
      <w:instrText xml:space="preserve"> STYLEREF HD1 \* MERGEFORMAT </w:instrText>
    </w:r>
    <w:r>
      <w:fldChar w:fldCharType="separate"/>
    </w:r>
    <w:r w:rsidR="00941E0C">
      <w:rPr>
        <w:noProof/>
        <w:lang w:val="en-GB"/>
      </w:rPr>
      <w:t>SPECIFICATION TECHNIQUE</w:t>
    </w:r>
    <w:r>
      <w:rPr>
        <w:noProof/>
      </w:rPr>
      <w:fldChar w:fldCharType="end"/>
    </w:r>
    <w:r w:rsidR="00602727" w:rsidRPr="0034402B">
      <w:rPr>
        <w:lang w:val="en-GB"/>
      </w:rPr>
      <w:t xml:space="preserve">     </w:t>
    </w:r>
    <w:r w:rsidR="00602727" w:rsidRPr="00106554">
      <w:fldChar w:fldCharType="begin"/>
    </w:r>
    <w:r w:rsidR="00602727" w:rsidRPr="0034402B">
      <w:rPr>
        <w:lang w:val="en-GB"/>
      </w:rPr>
      <w:instrText xml:space="preserve"> If </w:instrText>
    </w:r>
    <w:r w:rsidR="00602727" w:rsidRPr="00106554">
      <w:fldChar w:fldCharType="begin"/>
    </w:r>
    <w:r w:rsidR="00602727" w:rsidRPr="0034402B">
      <w:rPr>
        <w:lang w:val="en-GB"/>
      </w:rPr>
      <w:instrText xml:space="preserve"> Section </w:instrText>
    </w:r>
    <w:r w:rsidR="00602727" w:rsidRPr="00106554">
      <w:fldChar w:fldCharType="separate"/>
    </w:r>
    <w:r w:rsidR="00941E0C">
      <w:rPr>
        <w:lang w:val="en-GB"/>
      </w:rPr>
      <w:instrText>1</w:instrText>
    </w:r>
    <w:r w:rsidR="00602727" w:rsidRPr="00106554">
      <w:fldChar w:fldCharType="end"/>
    </w:r>
    <w:r w:rsidR="00602727" w:rsidRPr="0034402B">
      <w:rPr>
        <w:lang w:val="en-GB"/>
      </w:rPr>
      <w:instrText xml:space="preserve"> &gt; 1 “</w:instrText>
    </w:r>
    <w:r w:rsidR="00602727" w:rsidRPr="00106554">
      <w:fldChar w:fldCharType="begin"/>
    </w:r>
    <w:r w:rsidR="00602727" w:rsidRPr="0034402B">
      <w:rPr>
        <w:lang w:val="en-GB"/>
      </w:rPr>
      <w:instrText xml:space="preserve">PAGE </w:instrText>
    </w:r>
    <w:r w:rsidR="00602727" w:rsidRPr="00106554">
      <w:fldChar w:fldCharType="separate"/>
    </w:r>
    <w:r w:rsidR="00602727" w:rsidRPr="0034402B">
      <w:rPr>
        <w:lang w:val="en-GB"/>
      </w:rPr>
      <w:instrText>1</w:instrText>
    </w:r>
    <w:r w:rsidR="00602727" w:rsidRPr="00106554">
      <w:fldChar w:fldCharType="end"/>
    </w:r>
    <w:r w:rsidR="00602727" w:rsidRPr="0034402B">
      <w:rPr>
        <w:lang w:val="en-GB"/>
      </w:rPr>
      <w:instrText xml:space="preserve"> of </w:instrText>
    </w:r>
    <w:r w:rsidR="00602727" w:rsidRPr="00106554">
      <w:fldChar w:fldCharType="begin"/>
    </w:r>
    <w:r w:rsidR="00602727" w:rsidRPr="0034402B">
      <w:rPr>
        <w:lang w:val="en-GB"/>
      </w:rPr>
      <w:instrText xml:space="preserve"> =  </w:instrText>
    </w:r>
    <w:r w:rsidR="00602727" w:rsidRPr="00106554">
      <w:fldChar w:fldCharType="begin"/>
    </w:r>
    <w:r w:rsidR="00602727" w:rsidRPr="0034402B">
      <w:rPr>
        <w:lang w:val="en-GB"/>
      </w:rPr>
      <w:instrText xml:space="preserve"> NUMPAGES </w:instrText>
    </w:r>
    <w:r w:rsidR="00602727" w:rsidRPr="00106554">
      <w:fldChar w:fldCharType="separate"/>
    </w:r>
    <w:r w:rsidR="00602727" w:rsidRPr="0034402B">
      <w:rPr>
        <w:lang w:val="en-GB"/>
      </w:rPr>
      <w:instrText>10</w:instrText>
    </w:r>
    <w:r w:rsidR="00602727" w:rsidRPr="00106554">
      <w:fldChar w:fldCharType="end"/>
    </w:r>
    <w:r w:rsidR="00602727" w:rsidRPr="0034402B">
      <w:rPr>
        <w:lang w:val="en-GB"/>
      </w:rPr>
      <w:instrText xml:space="preserve"> - Sec1  </w:instrText>
    </w:r>
    <w:r w:rsidR="00602727" w:rsidRPr="00106554">
      <w:fldChar w:fldCharType="separate"/>
    </w:r>
    <w:r w:rsidR="00602727" w:rsidRPr="0034402B">
      <w:rPr>
        <w:lang w:val="en-GB"/>
      </w:rPr>
      <w:instrText>7</w:instrText>
    </w:r>
    <w:r w:rsidR="00602727" w:rsidRPr="00106554">
      <w:fldChar w:fldCharType="end"/>
    </w:r>
    <w:r w:rsidR="00602727" w:rsidRPr="0034402B">
      <w:rPr>
        <w:lang w:val="en-GB"/>
      </w:rPr>
      <w:instrText>” “</w:instrText>
    </w:r>
    <w:r w:rsidR="00602727" w:rsidRPr="00106554">
      <w:fldChar w:fldCharType="begin"/>
    </w:r>
    <w:r w:rsidR="00602727" w:rsidRPr="0034402B">
      <w:rPr>
        <w:lang w:val="en-GB"/>
      </w:rPr>
      <w:instrText xml:space="preserve"> PAGE </w:instrText>
    </w:r>
    <w:r w:rsidR="00602727" w:rsidRPr="00106554">
      <w:fldChar w:fldCharType="separate"/>
    </w:r>
    <w:r w:rsidR="00941E0C">
      <w:rPr>
        <w:noProof/>
        <w:lang w:val="en-GB"/>
      </w:rPr>
      <w:instrText>9</w:instrText>
    </w:r>
    <w:r w:rsidR="00602727" w:rsidRPr="00106554">
      <w:fldChar w:fldCharType="end"/>
    </w:r>
    <w:r w:rsidR="00602727" w:rsidRPr="0034402B">
      <w:rPr>
        <w:lang w:val="en-GB"/>
      </w:rPr>
      <w:instrText xml:space="preserve">” </w:instrText>
    </w:r>
    <w:r w:rsidR="00602727" w:rsidRPr="00106554">
      <w:fldChar w:fldCharType="separate"/>
    </w:r>
    <w:r w:rsidR="00941E0C">
      <w:rPr>
        <w:noProof/>
        <w:lang w:val="en-GB"/>
      </w:rPr>
      <w:t>9</w:t>
    </w:r>
    <w:r w:rsidR="00602727" w:rsidRPr="00106554">
      <w:fldChar w:fldCharType="end"/>
    </w:r>
  </w:p>
  <w:p w14:paraId="78590ACA" w14:textId="3D40F3B0" w:rsidR="00602727" w:rsidRPr="0034402B" w:rsidRDefault="0039321B" w:rsidP="00D56107">
    <w:pPr>
      <w:pStyle w:val="Footer"/>
      <w:tabs>
        <w:tab w:val="clear" w:pos="7920"/>
        <w:tab w:val="right" w:pos="9900"/>
        <w:tab w:val="right" w:pos="10440"/>
      </w:tabs>
      <w:rPr>
        <w:lang w:val="en-GB"/>
      </w:rPr>
    </w:pPr>
    <w:r w:rsidRPr="0034402B">
      <w:rPr>
        <w:lang w:val="en-GB"/>
      </w:rPr>
      <w:t>Workflow</w:t>
    </w:r>
  </w:p>
  <w:p w14:paraId="1780CA83" w14:textId="430809C1" w:rsidR="00602727" w:rsidRPr="0034402B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  <w:rPr>
        <w:lang w:val="en-GB"/>
      </w:rPr>
    </w:pPr>
    <w:r w:rsidRPr="0034402B">
      <w:rPr>
        <w:lang w:val="en-GB"/>
      </w:rPr>
      <w:t xml:space="preserve">File </w:t>
    </w:r>
    <w:proofErr w:type="spellStart"/>
    <w:proofErr w:type="gramStart"/>
    <w:r w:rsidR="005610D7" w:rsidRPr="0034402B">
      <w:rPr>
        <w:lang w:val="en-GB"/>
      </w:rPr>
      <w:t>Réf</w:t>
    </w:r>
    <w:proofErr w:type="spellEnd"/>
    <w:r w:rsidR="005610D7" w:rsidRPr="0034402B">
      <w:rPr>
        <w:lang w:val="en-GB"/>
      </w:rPr>
      <w:t xml:space="preserve"> :</w:t>
    </w:r>
    <w:proofErr w:type="gramEnd"/>
    <w:r w:rsidRPr="0034402B">
      <w:rPr>
        <w:lang w:val="en-GB"/>
      </w:rPr>
      <w:t xml:space="preserve">  </w:t>
    </w:r>
    <w:r w:rsidR="00C45175" w:rsidRPr="0034402B">
      <w:rPr>
        <w:lang w:val="en-GB"/>
      </w:rPr>
      <w:t>ANA-050_U-0</w:t>
    </w:r>
    <w:r w:rsidR="003C067C" w:rsidRPr="0034402B">
      <w:rPr>
        <w:lang w:val="en-GB"/>
      </w:rPr>
      <w:t xml:space="preserve">05 </w:t>
    </w:r>
    <w:proofErr w:type="spellStart"/>
    <w:r w:rsidR="003C067C" w:rsidRPr="0034402B">
      <w:rPr>
        <w:lang w:val="en-GB"/>
      </w:rPr>
      <w:t>Approbation_workflow_achat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106554" w:rsidRDefault="00602727">
    <w:pPr>
      <w:pStyle w:val="Footer"/>
      <w:tabs>
        <w:tab w:val="clear" w:pos="7920"/>
        <w:tab w:val="right" w:pos="10440"/>
      </w:tabs>
    </w:pPr>
    <w:r w:rsidRPr="00106554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34402B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4402B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34402B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4402B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34402B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34402B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34402B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34402B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34402B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34402B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8E58B" w14:textId="77777777" w:rsidR="00B32B3C" w:rsidRPr="00106554" w:rsidRDefault="00B32B3C">
      <w:r w:rsidRPr="00106554">
        <w:separator/>
      </w:r>
    </w:p>
  </w:footnote>
  <w:footnote w:type="continuationSeparator" w:id="0">
    <w:p w14:paraId="2166E36D" w14:textId="77777777" w:rsidR="00B32B3C" w:rsidRPr="00106554" w:rsidRDefault="00B32B3C">
      <w:r w:rsidRPr="0010655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7693B8A8" w:rsidR="00602727" w:rsidRPr="00106554" w:rsidRDefault="00602727" w:rsidP="00B312E9">
    <w:pPr>
      <w:pStyle w:val="Header"/>
      <w:framePr w:hSpace="187" w:wrap="auto" w:vAnchor="page" w:hAnchor="margin" w:xAlign="right" w:y="433"/>
    </w:pPr>
    <w:r w:rsidRPr="00106554">
      <w:t xml:space="preserve">Doc </w:t>
    </w:r>
    <w:r w:rsidR="00A34B3A" w:rsidRPr="00106554">
      <w:t>Réf :</w:t>
    </w:r>
    <w:r w:rsidRPr="00106554">
      <w:rPr>
        <w:rStyle w:val="HighlightedVariable"/>
      </w:rPr>
      <w:t xml:space="preserve"> </w:t>
    </w:r>
    <w:r w:rsidR="003C067C" w:rsidRPr="00106554">
      <w:rPr>
        <w:rStyle w:val="HighlightedVariable"/>
      </w:rPr>
      <w:t>DES-020_U-005_Approbation_workflow_achat</w:t>
    </w:r>
  </w:p>
  <w:p w14:paraId="561E8E24" w14:textId="109907DC" w:rsidR="00602727" w:rsidRPr="00106554" w:rsidRDefault="00602727" w:rsidP="00B312E9">
    <w:pPr>
      <w:pStyle w:val="Header"/>
    </w:pPr>
    <w:fldSimple w:instr=" TITLE   \* MERGEFORMAT ">
      <w:r w:rsidRPr="00106554">
        <w:t xml:space="preserve">DES-020 Design </w:t>
      </w:r>
      <w:r w:rsidR="000D5557" w:rsidRPr="00106554">
        <w:t>Spécification</w:t>
      </w:r>
    </w:fldSimple>
    <w:r w:rsidRPr="00106554">
      <w:t xml:space="preserve"> </w:t>
    </w:r>
  </w:p>
  <w:p w14:paraId="6D3FD1EB" w14:textId="673F5A0E" w:rsidR="00602727" w:rsidRPr="00106554" w:rsidRDefault="003C067C" w:rsidP="00B312E9">
    <w:pPr>
      <w:pStyle w:val="Header"/>
      <w:framePr w:hSpace="187" w:wrap="auto" w:vAnchor="text" w:hAnchor="margin" w:xAlign="right" w:y="1"/>
    </w:pPr>
    <w:r w:rsidRPr="00106554">
      <w:t>24</w:t>
    </w:r>
    <w:r w:rsidR="0018455B" w:rsidRPr="00106554">
      <w:t>/</w:t>
    </w:r>
    <w:r w:rsidR="00D42CF6" w:rsidRPr="00106554">
      <w:t>11</w:t>
    </w:r>
    <w:r w:rsidR="0018455B" w:rsidRPr="00106554">
      <w:t>/2025</w:t>
    </w:r>
  </w:p>
  <w:p w14:paraId="44651237" w14:textId="77777777" w:rsidR="00602727" w:rsidRPr="00106554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4CA3AA40" w:rsidR="00602727" w:rsidRPr="00106554" w:rsidRDefault="00602727" w:rsidP="00C30DAE">
    <w:r w:rsidRPr="00106554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06554">
      <w:t xml:space="preserve"> </w:t>
    </w:r>
    <w:r w:rsidRPr="00106554">
      <w:tab/>
    </w:r>
    <w:r w:rsidRPr="00106554">
      <w:tab/>
    </w:r>
    <w:r w:rsidRPr="00106554">
      <w:tab/>
    </w:r>
    <w:r w:rsidRPr="00106554">
      <w:tab/>
    </w:r>
    <w:r w:rsidRPr="00106554">
      <w:tab/>
    </w:r>
    <w:r w:rsidRPr="00106554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="00D42CF6" w:rsidRPr="00106554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6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 w15:restartNumberingAfterBreak="0">
    <w:nsid w:val="18651304"/>
    <w:multiLevelType w:val="hybridMultilevel"/>
    <w:tmpl w:val="9E2A5E9A"/>
    <w:lvl w:ilvl="0" w:tplc="850C96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2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2F4E1104"/>
    <w:multiLevelType w:val="hybridMultilevel"/>
    <w:tmpl w:val="0B42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95B1B"/>
    <w:multiLevelType w:val="hybridMultilevel"/>
    <w:tmpl w:val="65BA13E4"/>
    <w:lvl w:ilvl="0" w:tplc="850C969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1F961E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F08F82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603A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A62B64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6A24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60A95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F4C2C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9B2ED3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8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 w15:restartNumberingAfterBreak="0">
    <w:nsid w:val="742C1583"/>
    <w:multiLevelType w:val="hybridMultilevel"/>
    <w:tmpl w:val="AF78F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765561E2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1"/>
  </w:num>
  <w:num w:numId="2" w16cid:durableId="425542575">
    <w:abstractNumId w:val="32"/>
  </w:num>
  <w:num w:numId="3" w16cid:durableId="1301963104">
    <w:abstractNumId w:val="38"/>
  </w:num>
  <w:num w:numId="4" w16cid:durableId="1409305351">
    <w:abstractNumId w:val="15"/>
  </w:num>
  <w:num w:numId="5" w16cid:durableId="680202616">
    <w:abstractNumId w:val="32"/>
    <w:lvlOverride w:ilvl="0">
      <w:startOverride w:val="1"/>
    </w:lvlOverride>
  </w:num>
  <w:num w:numId="6" w16cid:durableId="257833256">
    <w:abstractNumId w:val="32"/>
    <w:lvlOverride w:ilvl="0">
      <w:startOverride w:val="1"/>
    </w:lvlOverride>
  </w:num>
  <w:num w:numId="7" w16cid:durableId="855575486">
    <w:abstractNumId w:val="32"/>
    <w:lvlOverride w:ilvl="0">
      <w:startOverride w:val="1"/>
    </w:lvlOverride>
  </w:num>
  <w:num w:numId="8" w16cid:durableId="792754466">
    <w:abstractNumId w:val="2"/>
  </w:num>
  <w:num w:numId="9" w16cid:durableId="745035843">
    <w:abstractNumId w:val="10"/>
  </w:num>
  <w:num w:numId="10" w16cid:durableId="196508250">
    <w:abstractNumId w:val="41"/>
  </w:num>
  <w:num w:numId="11" w16cid:durableId="2105566498">
    <w:abstractNumId w:val="8"/>
  </w:num>
  <w:num w:numId="12" w16cid:durableId="1176655807">
    <w:abstractNumId w:val="3"/>
  </w:num>
  <w:num w:numId="13" w16cid:durableId="686096859">
    <w:abstractNumId w:val="43"/>
  </w:num>
  <w:num w:numId="14" w16cid:durableId="1400323625">
    <w:abstractNumId w:val="27"/>
  </w:num>
  <w:num w:numId="15" w16cid:durableId="1215501877">
    <w:abstractNumId w:val="46"/>
  </w:num>
  <w:num w:numId="16" w16cid:durableId="762721879">
    <w:abstractNumId w:val="12"/>
  </w:num>
  <w:num w:numId="17" w16cid:durableId="400569285">
    <w:abstractNumId w:val="24"/>
  </w:num>
  <w:num w:numId="18" w16cid:durableId="71005509">
    <w:abstractNumId w:val="47"/>
  </w:num>
  <w:num w:numId="19" w16cid:durableId="300036019">
    <w:abstractNumId w:val="34"/>
  </w:num>
  <w:num w:numId="20" w16cid:durableId="210465424">
    <w:abstractNumId w:val="6"/>
  </w:num>
  <w:num w:numId="21" w16cid:durableId="1505589258">
    <w:abstractNumId w:val="40"/>
  </w:num>
  <w:num w:numId="22" w16cid:durableId="1834105583">
    <w:abstractNumId w:val="37"/>
  </w:num>
  <w:num w:numId="23" w16cid:durableId="2101485394">
    <w:abstractNumId w:val="30"/>
  </w:num>
  <w:num w:numId="24" w16cid:durableId="1217013607">
    <w:abstractNumId w:val="39"/>
  </w:num>
  <w:num w:numId="25" w16cid:durableId="1865972360">
    <w:abstractNumId w:val="19"/>
  </w:num>
  <w:num w:numId="26" w16cid:durableId="1198391653">
    <w:abstractNumId w:val="36"/>
  </w:num>
  <w:num w:numId="27" w16cid:durableId="955600467">
    <w:abstractNumId w:val="45"/>
  </w:num>
  <w:num w:numId="28" w16cid:durableId="210581924">
    <w:abstractNumId w:val="5"/>
  </w:num>
  <w:num w:numId="29" w16cid:durableId="765463230">
    <w:abstractNumId w:val="21"/>
  </w:num>
  <w:num w:numId="30" w16cid:durableId="1375542390">
    <w:abstractNumId w:val="1"/>
  </w:num>
  <w:num w:numId="31" w16cid:durableId="666595848">
    <w:abstractNumId w:val="11"/>
  </w:num>
  <w:num w:numId="32" w16cid:durableId="2593408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17"/>
  </w:num>
  <w:num w:numId="35" w16cid:durableId="205918987">
    <w:abstractNumId w:val="22"/>
  </w:num>
  <w:num w:numId="36" w16cid:durableId="410933545">
    <w:abstractNumId w:val="25"/>
  </w:num>
  <w:num w:numId="37" w16cid:durableId="1928421156">
    <w:abstractNumId w:val="14"/>
  </w:num>
  <w:num w:numId="38" w16cid:durableId="1139761722">
    <w:abstractNumId w:val="4"/>
  </w:num>
  <w:num w:numId="39" w16cid:durableId="817498039">
    <w:abstractNumId w:val="18"/>
  </w:num>
  <w:num w:numId="40" w16cid:durableId="1681271397">
    <w:abstractNumId w:val="11"/>
  </w:num>
  <w:num w:numId="41" w16cid:durableId="1884753385">
    <w:abstractNumId w:val="11"/>
  </w:num>
  <w:num w:numId="42" w16cid:durableId="1324429959">
    <w:abstractNumId w:val="9"/>
  </w:num>
  <w:num w:numId="43" w16cid:durableId="1272662943">
    <w:abstractNumId w:val="13"/>
  </w:num>
  <w:num w:numId="44" w16cid:durableId="2066563174">
    <w:abstractNumId w:val="23"/>
  </w:num>
  <w:num w:numId="45" w16cid:durableId="397286660">
    <w:abstractNumId w:val="29"/>
  </w:num>
  <w:num w:numId="46" w16cid:durableId="657610545">
    <w:abstractNumId w:val="20"/>
  </w:num>
  <w:num w:numId="47" w16cid:durableId="1319843379">
    <w:abstractNumId w:val="28"/>
  </w:num>
  <w:num w:numId="48" w16cid:durableId="1777020112">
    <w:abstractNumId w:val="33"/>
  </w:num>
  <w:num w:numId="49" w16cid:durableId="1818571354">
    <w:abstractNumId w:val="35"/>
  </w:num>
  <w:num w:numId="50" w16cid:durableId="2112242060">
    <w:abstractNumId w:val="31"/>
  </w:num>
  <w:num w:numId="51" w16cid:durableId="1666082342">
    <w:abstractNumId w:val="44"/>
  </w:num>
  <w:num w:numId="52" w16cid:durableId="1209755609">
    <w:abstractNumId w:val="26"/>
  </w:num>
  <w:num w:numId="53" w16cid:durableId="1542669157">
    <w:abstractNumId w:val="16"/>
  </w:num>
  <w:num w:numId="54" w16cid:durableId="998196380">
    <w:abstractNumId w:val="7"/>
  </w:num>
  <w:num w:numId="55" w16cid:durableId="715088497">
    <w:abstractNumId w:val="11"/>
  </w:num>
  <w:num w:numId="56" w16cid:durableId="761221420">
    <w:abstractNumId w:val="11"/>
  </w:num>
  <w:num w:numId="57" w16cid:durableId="600529921">
    <w:abstractNumId w:val="11"/>
  </w:num>
  <w:num w:numId="58" w16cid:durableId="1977417919">
    <w:abstractNumId w:val="42"/>
  </w:num>
  <w:num w:numId="59" w16cid:durableId="15716934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43B7"/>
    <w:rsid w:val="00035E36"/>
    <w:rsid w:val="000366F6"/>
    <w:rsid w:val="00037C46"/>
    <w:rsid w:val="000404B8"/>
    <w:rsid w:val="000420A5"/>
    <w:rsid w:val="0004347D"/>
    <w:rsid w:val="00045D27"/>
    <w:rsid w:val="00051C3F"/>
    <w:rsid w:val="00053E19"/>
    <w:rsid w:val="00055DCD"/>
    <w:rsid w:val="0005679C"/>
    <w:rsid w:val="00060000"/>
    <w:rsid w:val="00060A99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971CF"/>
    <w:rsid w:val="000A1461"/>
    <w:rsid w:val="000A1616"/>
    <w:rsid w:val="000A1AEB"/>
    <w:rsid w:val="000A248C"/>
    <w:rsid w:val="000A66E4"/>
    <w:rsid w:val="000B19F9"/>
    <w:rsid w:val="000B1B17"/>
    <w:rsid w:val="000B595E"/>
    <w:rsid w:val="000C0CDA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07AF"/>
    <w:rsid w:val="001015C3"/>
    <w:rsid w:val="001040DF"/>
    <w:rsid w:val="00106554"/>
    <w:rsid w:val="00106E5B"/>
    <w:rsid w:val="00110CF1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F9A"/>
    <w:rsid w:val="00154091"/>
    <w:rsid w:val="00163B96"/>
    <w:rsid w:val="0016504C"/>
    <w:rsid w:val="0016605F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908D3"/>
    <w:rsid w:val="00190A3C"/>
    <w:rsid w:val="00191B44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A45"/>
    <w:rsid w:val="001F3A84"/>
    <w:rsid w:val="001F61FA"/>
    <w:rsid w:val="00200D1C"/>
    <w:rsid w:val="0020174D"/>
    <w:rsid w:val="00201B4A"/>
    <w:rsid w:val="002032A9"/>
    <w:rsid w:val="00204B0A"/>
    <w:rsid w:val="002155BB"/>
    <w:rsid w:val="0022490F"/>
    <w:rsid w:val="00243970"/>
    <w:rsid w:val="00244C05"/>
    <w:rsid w:val="00245EA3"/>
    <w:rsid w:val="00253EEA"/>
    <w:rsid w:val="002543DC"/>
    <w:rsid w:val="0025768B"/>
    <w:rsid w:val="00264425"/>
    <w:rsid w:val="00265252"/>
    <w:rsid w:val="002670E6"/>
    <w:rsid w:val="0027041A"/>
    <w:rsid w:val="00273033"/>
    <w:rsid w:val="0027693F"/>
    <w:rsid w:val="002769F7"/>
    <w:rsid w:val="00277968"/>
    <w:rsid w:val="00283093"/>
    <w:rsid w:val="00284D1A"/>
    <w:rsid w:val="002853A1"/>
    <w:rsid w:val="00286AA2"/>
    <w:rsid w:val="00293AEB"/>
    <w:rsid w:val="0029717F"/>
    <w:rsid w:val="002A2F83"/>
    <w:rsid w:val="002A36CD"/>
    <w:rsid w:val="002A3CCE"/>
    <w:rsid w:val="002A3F88"/>
    <w:rsid w:val="002A6B4A"/>
    <w:rsid w:val="002B5A20"/>
    <w:rsid w:val="002B7F02"/>
    <w:rsid w:val="002C4509"/>
    <w:rsid w:val="002D3EF8"/>
    <w:rsid w:val="002E0F26"/>
    <w:rsid w:val="002E19C9"/>
    <w:rsid w:val="002E2A7E"/>
    <w:rsid w:val="002E325D"/>
    <w:rsid w:val="002E5702"/>
    <w:rsid w:val="002E5B43"/>
    <w:rsid w:val="002E6522"/>
    <w:rsid w:val="002F1CAA"/>
    <w:rsid w:val="002F337D"/>
    <w:rsid w:val="002F3402"/>
    <w:rsid w:val="002F4B49"/>
    <w:rsid w:val="002F6A3C"/>
    <w:rsid w:val="00300B65"/>
    <w:rsid w:val="00301D90"/>
    <w:rsid w:val="0030532B"/>
    <w:rsid w:val="0031099D"/>
    <w:rsid w:val="003159A6"/>
    <w:rsid w:val="00330CE3"/>
    <w:rsid w:val="00331BD3"/>
    <w:rsid w:val="003350D6"/>
    <w:rsid w:val="00340FB1"/>
    <w:rsid w:val="0034402B"/>
    <w:rsid w:val="00346433"/>
    <w:rsid w:val="00352061"/>
    <w:rsid w:val="00352DBD"/>
    <w:rsid w:val="0035768A"/>
    <w:rsid w:val="00357893"/>
    <w:rsid w:val="00360BB6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321B"/>
    <w:rsid w:val="00395DD0"/>
    <w:rsid w:val="003A0E9B"/>
    <w:rsid w:val="003A6059"/>
    <w:rsid w:val="003B0893"/>
    <w:rsid w:val="003B0D39"/>
    <w:rsid w:val="003B2298"/>
    <w:rsid w:val="003B2798"/>
    <w:rsid w:val="003B7533"/>
    <w:rsid w:val="003C067C"/>
    <w:rsid w:val="003C26DE"/>
    <w:rsid w:val="003D4A68"/>
    <w:rsid w:val="003F10BB"/>
    <w:rsid w:val="003F157D"/>
    <w:rsid w:val="003F4EF0"/>
    <w:rsid w:val="003F56B7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94D"/>
    <w:rsid w:val="004403F1"/>
    <w:rsid w:val="00440BD3"/>
    <w:rsid w:val="004415A6"/>
    <w:rsid w:val="004420FB"/>
    <w:rsid w:val="00442CB2"/>
    <w:rsid w:val="0044319C"/>
    <w:rsid w:val="004449DE"/>
    <w:rsid w:val="00444DFD"/>
    <w:rsid w:val="00447EFE"/>
    <w:rsid w:val="00460439"/>
    <w:rsid w:val="004740E2"/>
    <w:rsid w:val="004851F6"/>
    <w:rsid w:val="004866A3"/>
    <w:rsid w:val="004913DE"/>
    <w:rsid w:val="00492274"/>
    <w:rsid w:val="00492674"/>
    <w:rsid w:val="00494E2E"/>
    <w:rsid w:val="004953DC"/>
    <w:rsid w:val="004965AC"/>
    <w:rsid w:val="004A0611"/>
    <w:rsid w:val="004A2C33"/>
    <w:rsid w:val="004A4AAD"/>
    <w:rsid w:val="004B23A8"/>
    <w:rsid w:val="004B4F1F"/>
    <w:rsid w:val="004B51E0"/>
    <w:rsid w:val="004B55C7"/>
    <w:rsid w:val="004C1B44"/>
    <w:rsid w:val="004C47E3"/>
    <w:rsid w:val="004C486C"/>
    <w:rsid w:val="004C52B8"/>
    <w:rsid w:val="004D05D5"/>
    <w:rsid w:val="004D2EFA"/>
    <w:rsid w:val="004E64C2"/>
    <w:rsid w:val="004E667E"/>
    <w:rsid w:val="004E7D99"/>
    <w:rsid w:val="004F2FE4"/>
    <w:rsid w:val="00501408"/>
    <w:rsid w:val="00502832"/>
    <w:rsid w:val="00513C3A"/>
    <w:rsid w:val="00515AD9"/>
    <w:rsid w:val="00517763"/>
    <w:rsid w:val="005201C3"/>
    <w:rsid w:val="0052731C"/>
    <w:rsid w:val="00527937"/>
    <w:rsid w:val="00530B1C"/>
    <w:rsid w:val="00534651"/>
    <w:rsid w:val="00536844"/>
    <w:rsid w:val="005369C0"/>
    <w:rsid w:val="00537692"/>
    <w:rsid w:val="0054061F"/>
    <w:rsid w:val="0054209F"/>
    <w:rsid w:val="0054280F"/>
    <w:rsid w:val="00542F68"/>
    <w:rsid w:val="00546B12"/>
    <w:rsid w:val="00547354"/>
    <w:rsid w:val="005512C4"/>
    <w:rsid w:val="00553464"/>
    <w:rsid w:val="0055458B"/>
    <w:rsid w:val="00554C68"/>
    <w:rsid w:val="005610D7"/>
    <w:rsid w:val="00564787"/>
    <w:rsid w:val="0056490D"/>
    <w:rsid w:val="005773B7"/>
    <w:rsid w:val="00581BF1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19FF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0ED0"/>
    <w:rsid w:val="0063754B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5F74"/>
    <w:rsid w:val="006670B8"/>
    <w:rsid w:val="00671E53"/>
    <w:rsid w:val="00673D7F"/>
    <w:rsid w:val="00674432"/>
    <w:rsid w:val="00677C53"/>
    <w:rsid w:val="00677CB9"/>
    <w:rsid w:val="00681480"/>
    <w:rsid w:val="00694343"/>
    <w:rsid w:val="0069506E"/>
    <w:rsid w:val="006A18D4"/>
    <w:rsid w:val="006A1E32"/>
    <w:rsid w:val="006A47E4"/>
    <w:rsid w:val="006A6F65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F15B6"/>
    <w:rsid w:val="006F1EFE"/>
    <w:rsid w:val="006F259E"/>
    <w:rsid w:val="006F474C"/>
    <w:rsid w:val="006F515D"/>
    <w:rsid w:val="006F6DC7"/>
    <w:rsid w:val="006F7A84"/>
    <w:rsid w:val="00703CA4"/>
    <w:rsid w:val="007057A9"/>
    <w:rsid w:val="007070C6"/>
    <w:rsid w:val="0071387D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7629D"/>
    <w:rsid w:val="00776AB5"/>
    <w:rsid w:val="00780441"/>
    <w:rsid w:val="00782264"/>
    <w:rsid w:val="00784BE3"/>
    <w:rsid w:val="007852F1"/>
    <w:rsid w:val="00786958"/>
    <w:rsid w:val="00791021"/>
    <w:rsid w:val="00794618"/>
    <w:rsid w:val="007A2F67"/>
    <w:rsid w:val="007A773F"/>
    <w:rsid w:val="007C20B1"/>
    <w:rsid w:val="007C40FE"/>
    <w:rsid w:val="007D1189"/>
    <w:rsid w:val="007D12AD"/>
    <w:rsid w:val="007D1F76"/>
    <w:rsid w:val="007D50EA"/>
    <w:rsid w:val="007D63F4"/>
    <w:rsid w:val="007D6427"/>
    <w:rsid w:val="007E1546"/>
    <w:rsid w:val="007F5639"/>
    <w:rsid w:val="007F5791"/>
    <w:rsid w:val="007F7E4D"/>
    <w:rsid w:val="0080041B"/>
    <w:rsid w:val="008075B4"/>
    <w:rsid w:val="00810D0F"/>
    <w:rsid w:val="008122FB"/>
    <w:rsid w:val="008149F6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50181"/>
    <w:rsid w:val="00850B5A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434B"/>
    <w:rsid w:val="00922A3D"/>
    <w:rsid w:val="00922BC9"/>
    <w:rsid w:val="00922FB8"/>
    <w:rsid w:val="00927900"/>
    <w:rsid w:val="0093245A"/>
    <w:rsid w:val="00933C9A"/>
    <w:rsid w:val="00936330"/>
    <w:rsid w:val="00936A3D"/>
    <w:rsid w:val="00937346"/>
    <w:rsid w:val="009409A6"/>
    <w:rsid w:val="00941E0C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A1EC1"/>
    <w:rsid w:val="009A45BB"/>
    <w:rsid w:val="009A49DE"/>
    <w:rsid w:val="009B17F0"/>
    <w:rsid w:val="009B4A6C"/>
    <w:rsid w:val="009B571C"/>
    <w:rsid w:val="009B797F"/>
    <w:rsid w:val="009D662A"/>
    <w:rsid w:val="009D6CE7"/>
    <w:rsid w:val="009D709E"/>
    <w:rsid w:val="009E5230"/>
    <w:rsid w:val="009E5A8E"/>
    <w:rsid w:val="009E679A"/>
    <w:rsid w:val="009E7CDC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6095"/>
    <w:rsid w:val="00A67F37"/>
    <w:rsid w:val="00A705F3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1ED1"/>
    <w:rsid w:val="00AA3483"/>
    <w:rsid w:val="00AB16AC"/>
    <w:rsid w:val="00AB23DF"/>
    <w:rsid w:val="00AB428B"/>
    <w:rsid w:val="00AB5014"/>
    <w:rsid w:val="00AB6E57"/>
    <w:rsid w:val="00AC30C2"/>
    <w:rsid w:val="00AC355E"/>
    <w:rsid w:val="00AD05F1"/>
    <w:rsid w:val="00AD4380"/>
    <w:rsid w:val="00AD4A5A"/>
    <w:rsid w:val="00AD5788"/>
    <w:rsid w:val="00AE1EAB"/>
    <w:rsid w:val="00AE6B14"/>
    <w:rsid w:val="00AF3CB4"/>
    <w:rsid w:val="00AF625F"/>
    <w:rsid w:val="00AF768F"/>
    <w:rsid w:val="00AF7BEA"/>
    <w:rsid w:val="00B0421C"/>
    <w:rsid w:val="00B12D20"/>
    <w:rsid w:val="00B21ECD"/>
    <w:rsid w:val="00B22A6A"/>
    <w:rsid w:val="00B22DF8"/>
    <w:rsid w:val="00B3014E"/>
    <w:rsid w:val="00B30E23"/>
    <w:rsid w:val="00B312E9"/>
    <w:rsid w:val="00B3223B"/>
    <w:rsid w:val="00B32B3C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6B04"/>
    <w:rsid w:val="00B96C4A"/>
    <w:rsid w:val="00BA1447"/>
    <w:rsid w:val="00BA1968"/>
    <w:rsid w:val="00BA200C"/>
    <w:rsid w:val="00BA6239"/>
    <w:rsid w:val="00BB2E6A"/>
    <w:rsid w:val="00BB349B"/>
    <w:rsid w:val="00BB51DA"/>
    <w:rsid w:val="00BB5F45"/>
    <w:rsid w:val="00BB64F0"/>
    <w:rsid w:val="00BC0CB6"/>
    <w:rsid w:val="00BC1018"/>
    <w:rsid w:val="00BC5E5C"/>
    <w:rsid w:val="00BC6167"/>
    <w:rsid w:val="00BD0EEC"/>
    <w:rsid w:val="00BD18AC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74FC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F159E"/>
    <w:rsid w:val="00CF303F"/>
    <w:rsid w:val="00CF3E21"/>
    <w:rsid w:val="00CF6DED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2B69"/>
    <w:rsid w:val="00D65519"/>
    <w:rsid w:val="00D75FDD"/>
    <w:rsid w:val="00D7769D"/>
    <w:rsid w:val="00D8034A"/>
    <w:rsid w:val="00D8262F"/>
    <w:rsid w:val="00D83E28"/>
    <w:rsid w:val="00D84071"/>
    <w:rsid w:val="00D85508"/>
    <w:rsid w:val="00D85854"/>
    <w:rsid w:val="00D92B09"/>
    <w:rsid w:val="00D93FBE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208F"/>
    <w:rsid w:val="00DE41CF"/>
    <w:rsid w:val="00DF0966"/>
    <w:rsid w:val="00DF1B30"/>
    <w:rsid w:val="00DF3536"/>
    <w:rsid w:val="00E01FFC"/>
    <w:rsid w:val="00E104F7"/>
    <w:rsid w:val="00E2312A"/>
    <w:rsid w:val="00E23DBA"/>
    <w:rsid w:val="00E27523"/>
    <w:rsid w:val="00E319C1"/>
    <w:rsid w:val="00E3412E"/>
    <w:rsid w:val="00E34BBE"/>
    <w:rsid w:val="00E35F88"/>
    <w:rsid w:val="00E40F31"/>
    <w:rsid w:val="00E42620"/>
    <w:rsid w:val="00E50551"/>
    <w:rsid w:val="00E531C4"/>
    <w:rsid w:val="00E53E82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60AF"/>
    <w:rsid w:val="00F06251"/>
    <w:rsid w:val="00F06FEB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47C2"/>
    <w:rsid w:val="00F75B0C"/>
    <w:rsid w:val="00F82CAC"/>
    <w:rsid w:val="00F82D35"/>
    <w:rsid w:val="00F8723A"/>
    <w:rsid w:val="00F91AED"/>
    <w:rsid w:val="00FA128A"/>
    <w:rsid w:val="00FA64D8"/>
    <w:rsid w:val="00FB26CB"/>
    <w:rsid w:val="00FB3D2E"/>
    <w:rsid w:val="00FB4012"/>
    <w:rsid w:val="00FC259F"/>
    <w:rsid w:val="00FD2F68"/>
    <w:rsid w:val="00FD6EAA"/>
    <w:rsid w:val="00FE0A85"/>
    <w:rsid w:val="00FE3F15"/>
    <w:rsid w:val="00FE4FDF"/>
    <w:rsid w:val="00FF076B"/>
    <w:rsid w:val="00FF100C"/>
    <w:rsid w:val="00FF1817"/>
    <w:rsid w:val="00FF292A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D870C4D7-E677-4BF4-BA21-AF4D757E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21B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5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5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uiPriority w:val="59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" w:eastAsia="Times New Roman" w:hAnsi="Times" w:cs="Times New Roman"/>
        <w:b/>
        <w:bCs/>
      </w:rPr>
    </w:tblStylePr>
    <w:tblStylePr w:type="lastCol"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paragraph" w:styleId="NoSpacing">
    <w:name w:val="No Spacing"/>
    <w:uiPriority w:val="1"/>
    <w:qFormat/>
    <w:rsid w:val="00106554"/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73872"/>
    <w:rsid w:val="000A6419"/>
    <w:rsid w:val="001007AF"/>
    <w:rsid w:val="00112AE6"/>
    <w:rsid w:val="00131335"/>
    <w:rsid w:val="00155C92"/>
    <w:rsid w:val="001A62B7"/>
    <w:rsid w:val="001B7079"/>
    <w:rsid w:val="001E3BE8"/>
    <w:rsid w:val="0020174D"/>
    <w:rsid w:val="00244A29"/>
    <w:rsid w:val="00265252"/>
    <w:rsid w:val="002670E6"/>
    <w:rsid w:val="00273A5D"/>
    <w:rsid w:val="002C3121"/>
    <w:rsid w:val="002E19C9"/>
    <w:rsid w:val="0030597D"/>
    <w:rsid w:val="0031098B"/>
    <w:rsid w:val="003714D1"/>
    <w:rsid w:val="0038375C"/>
    <w:rsid w:val="003E096F"/>
    <w:rsid w:val="00421763"/>
    <w:rsid w:val="004A4649"/>
    <w:rsid w:val="004D4A1F"/>
    <w:rsid w:val="004F6031"/>
    <w:rsid w:val="0050663D"/>
    <w:rsid w:val="005250FF"/>
    <w:rsid w:val="00556ED9"/>
    <w:rsid w:val="00560806"/>
    <w:rsid w:val="005C4435"/>
    <w:rsid w:val="005D4CAC"/>
    <w:rsid w:val="005D72BD"/>
    <w:rsid w:val="005D7D04"/>
    <w:rsid w:val="005E19FF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05F3"/>
    <w:rsid w:val="00A72C86"/>
    <w:rsid w:val="00A938E1"/>
    <w:rsid w:val="00AF7BEA"/>
    <w:rsid w:val="00B07F1B"/>
    <w:rsid w:val="00B21ECD"/>
    <w:rsid w:val="00B64221"/>
    <w:rsid w:val="00B644D7"/>
    <w:rsid w:val="00BB2133"/>
    <w:rsid w:val="00BC372A"/>
    <w:rsid w:val="00BE1125"/>
    <w:rsid w:val="00C01F63"/>
    <w:rsid w:val="00C074FC"/>
    <w:rsid w:val="00C27A1D"/>
    <w:rsid w:val="00C55B77"/>
    <w:rsid w:val="00C85F88"/>
    <w:rsid w:val="00C95909"/>
    <w:rsid w:val="00C96C1B"/>
    <w:rsid w:val="00CE61DD"/>
    <w:rsid w:val="00D005EA"/>
    <w:rsid w:val="00D0736D"/>
    <w:rsid w:val="00D1064B"/>
    <w:rsid w:val="00D1605A"/>
    <w:rsid w:val="00D36C84"/>
    <w:rsid w:val="00DA22C7"/>
    <w:rsid w:val="00DA2B69"/>
    <w:rsid w:val="00DA34DC"/>
    <w:rsid w:val="00DD3C9F"/>
    <w:rsid w:val="00DE41CF"/>
    <w:rsid w:val="00DE7F7A"/>
    <w:rsid w:val="00E36595"/>
    <w:rsid w:val="00ED395D"/>
    <w:rsid w:val="00EE7303"/>
    <w:rsid w:val="00F1657B"/>
    <w:rsid w:val="00F32054"/>
    <w:rsid w:val="00F3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1145</TotalTime>
  <Pages>9</Pages>
  <Words>1272</Words>
  <Characters>5780</Characters>
  <Application>Microsoft Office Word</Application>
  <DocSecurity>0</DocSecurity>
  <Lines>262</Lines>
  <Paragraphs>176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subject/>
  <dc:creator>Infor PMO</dc:creator>
  <cp:keywords>IPM</cp:keywords>
  <dc:description/>
  <cp:lastModifiedBy>Jhanvi Jheelan</cp:lastModifiedBy>
  <cp:revision>3</cp:revision>
  <cp:lastPrinted>2013-08-14T02:04:00Z</cp:lastPrinted>
  <dcterms:created xsi:type="dcterms:W3CDTF">2025-01-23T06:58:00Z</dcterms:created>
  <dcterms:modified xsi:type="dcterms:W3CDTF">2026-02-26T05:01:00Z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