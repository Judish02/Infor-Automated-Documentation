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506162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506162" w:rsidRDefault="004C1B44">
          <w:pPr>
            <w:pStyle w:val="Title-Major"/>
          </w:pPr>
          <w:r w:rsidRPr="00506162">
            <w:t xml:space="preserve">DES-020 </w:t>
          </w:r>
          <w:r w:rsidR="00E40F31" w:rsidRPr="00506162">
            <w:t>Spécification de Conception</w:t>
          </w:r>
        </w:p>
      </w:sdtContent>
    </w:sdt>
    <w:p w14:paraId="7720206A" w14:textId="77777777" w:rsidR="00D42CF6" w:rsidRPr="00506162" w:rsidRDefault="00D42CF6" w:rsidP="00D42CF6">
      <w:pPr>
        <w:pStyle w:val="Title"/>
        <w:ind w:left="1440"/>
      </w:pPr>
    </w:p>
    <w:p w14:paraId="5F6048F1" w14:textId="77777777" w:rsidR="00067025" w:rsidRPr="00506162" w:rsidRDefault="00067025" w:rsidP="00067025">
      <w:pPr>
        <w:numPr>
          <w:ilvl w:val="1"/>
          <w:numId w:val="0"/>
        </w:numPr>
        <w:spacing w:after="160" w:line="278" w:lineRule="auto"/>
        <w:ind w:left="720" w:firstLine="720"/>
        <w:rPr>
          <w:sz w:val="48"/>
        </w:rPr>
      </w:pPr>
      <w:r w:rsidRPr="00506162">
        <w:rPr>
          <w:sz w:val="48"/>
        </w:rPr>
        <w:t xml:space="preserve">Intégration automatique des </w:t>
      </w:r>
    </w:p>
    <w:p w14:paraId="0BDB39EB" w14:textId="77777777" w:rsidR="00067025" w:rsidRPr="00FB6ECD" w:rsidRDefault="00067025" w:rsidP="00067025">
      <w:pPr>
        <w:numPr>
          <w:ilvl w:val="1"/>
          <w:numId w:val="0"/>
        </w:numPr>
        <w:spacing w:after="160" w:line="278" w:lineRule="auto"/>
        <w:ind w:left="720" w:firstLine="720"/>
        <w:rPr>
          <w:sz w:val="48"/>
          <w:lang w:val="en-GB"/>
        </w:rPr>
      </w:pPr>
      <w:r w:rsidRPr="00FB6ECD">
        <w:rPr>
          <w:sz w:val="48"/>
          <w:lang w:val="en-GB"/>
        </w:rPr>
        <w:t>Packing Lists (Excel) dans Infor M3</w:t>
      </w:r>
    </w:p>
    <w:p w14:paraId="3639FAA8" w14:textId="1A67B3CD" w:rsidR="00D42CF6" w:rsidRPr="00506162" w:rsidRDefault="00D42CF6" w:rsidP="00D42CF6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506162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MoSCoW</w:t>
      </w:r>
      <w:proofErr w:type="spellEnd"/>
      <w:r w:rsidRPr="00506162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 Req ID </w:t>
      </w:r>
      <w:r w:rsidRPr="00506162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</w:t>
      </w:r>
      <w:r w:rsidR="00BF3D77" w:rsidRPr="00506162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20</w:t>
      </w:r>
    </w:p>
    <w:p w14:paraId="1D7D5911" w14:textId="77777777" w:rsidR="00941EF9" w:rsidRPr="00506162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506162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506162" w:rsidRDefault="00B505C9" w:rsidP="002F4B49">
            <w:pPr>
              <w:pStyle w:val="BodyText"/>
              <w:spacing w:before="60" w:after="60"/>
              <w:ind w:left="0"/>
            </w:pPr>
            <w:r w:rsidRPr="00506162">
              <w:t xml:space="preserve">Propriétés du </w:t>
            </w:r>
            <w:r w:rsidR="00976FDA" w:rsidRPr="00506162">
              <w:t>Document</w:t>
            </w:r>
          </w:p>
        </w:tc>
        <w:tc>
          <w:tcPr>
            <w:tcW w:w="4618" w:type="dxa"/>
          </w:tcPr>
          <w:p w14:paraId="50B2E817" w14:textId="77777777" w:rsidR="00976FDA" w:rsidRPr="00506162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506162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506162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06162">
              <w:t>Aut</w:t>
            </w:r>
            <w:r w:rsidR="00B505C9" w:rsidRPr="00506162">
              <w:t>eu</w:t>
            </w:r>
            <w:r w:rsidRPr="00506162">
              <w:t>r</w:t>
            </w:r>
          </w:p>
        </w:tc>
        <w:tc>
          <w:tcPr>
            <w:tcW w:w="4618" w:type="dxa"/>
          </w:tcPr>
          <w:p w14:paraId="758B910A" w14:textId="1E42B476" w:rsidR="00976FDA" w:rsidRPr="00506162" w:rsidRDefault="008A6342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506162">
              <w:t>Assootosh Dev Motah</w:t>
            </w:r>
          </w:p>
        </w:tc>
      </w:tr>
      <w:tr w:rsidR="00976FDA" w:rsidRPr="00506162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506162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06162">
              <w:t>Date</w:t>
            </w:r>
            <w:r w:rsidR="00B505C9" w:rsidRPr="00506162">
              <w:t xml:space="preserve"> de Création</w:t>
            </w:r>
          </w:p>
        </w:tc>
        <w:tc>
          <w:tcPr>
            <w:tcW w:w="4618" w:type="dxa"/>
          </w:tcPr>
          <w:p w14:paraId="2569B300" w14:textId="58DFE61C" w:rsidR="00976FDA" w:rsidRPr="00506162" w:rsidRDefault="00BC434A" w:rsidP="002F4B49">
            <w:pPr>
              <w:pStyle w:val="BodyText"/>
              <w:spacing w:beforeLines="20" w:before="48" w:afterLines="20" w:after="48"/>
              <w:ind w:left="0" w:right="567"/>
            </w:pPr>
            <w:r w:rsidRPr="00506162">
              <w:t>2</w:t>
            </w:r>
            <w:r w:rsidR="00E535F0" w:rsidRPr="00506162">
              <w:t>3</w:t>
            </w:r>
            <w:r w:rsidR="00067025" w:rsidRPr="00506162">
              <w:t>/01/2026</w:t>
            </w:r>
          </w:p>
        </w:tc>
      </w:tr>
      <w:tr w:rsidR="001C6EA4" w:rsidRPr="00506162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506162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506162">
              <w:t>Dernière Mise à jour</w:t>
            </w:r>
          </w:p>
        </w:tc>
        <w:tc>
          <w:tcPr>
            <w:tcW w:w="4618" w:type="dxa"/>
          </w:tcPr>
          <w:p w14:paraId="49CE3975" w14:textId="4FF4869C" w:rsidR="001C6EA4" w:rsidRPr="00506162" w:rsidRDefault="00FB6ECD" w:rsidP="001C6EA4">
            <w:pPr>
              <w:pStyle w:val="BodyText"/>
              <w:spacing w:beforeLines="20" w:before="48" w:afterLines="20" w:after="48"/>
              <w:ind w:left="0" w:right="567"/>
            </w:pPr>
            <w:r>
              <w:t>06</w:t>
            </w:r>
            <w:r w:rsidR="00067025" w:rsidRPr="00506162">
              <w:t>/0</w:t>
            </w:r>
            <w:r>
              <w:t>3</w:t>
            </w:r>
            <w:r w:rsidR="00067025" w:rsidRPr="00506162">
              <w:t>/2026</w:t>
            </w:r>
          </w:p>
        </w:tc>
      </w:tr>
      <w:tr w:rsidR="001C6EA4" w:rsidRPr="00506162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506162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506162">
              <w:t>Référence du Document</w:t>
            </w:r>
          </w:p>
        </w:tc>
        <w:tc>
          <w:tcPr>
            <w:tcW w:w="4618" w:type="dxa"/>
          </w:tcPr>
          <w:p w14:paraId="4B3A57D3" w14:textId="12DA06AF" w:rsidR="001C6EA4" w:rsidRPr="00506162" w:rsidRDefault="00D42FFE" w:rsidP="001C6EA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506162">
              <w:rPr>
                <w:rStyle w:val="HighlightedVariable"/>
              </w:rPr>
              <w:t>DES-0</w:t>
            </w:r>
            <w:r w:rsidR="00FB6ECD">
              <w:rPr>
                <w:rStyle w:val="HighlightedVariable"/>
              </w:rPr>
              <w:t>2</w:t>
            </w:r>
            <w:r w:rsidRPr="00506162">
              <w:rPr>
                <w:rStyle w:val="HighlightedVariable"/>
              </w:rPr>
              <w:t>0_U-020_</w:t>
            </w:r>
            <w:r w:rsidRPr="00506162">
              <w:t xml:space="preserve"> </w:t>
            </w:r>
            <w:r w:rsidRPr="00506162">
              <w:rPr>
                <w:rStyle w:val="HighlightedVariable"/>
              </w:rPr>
              <w:t xml:space="preserve">Intégration automatique des Packing </w:t>
            </w:r>
            <w:proofErr w:type="spellStart"/>
            <w:r w:rsidRPr="00506162">
              <w:rPr>
                <w:rStyle w:val="HighlightedVariable"/>
              </w:rPr>
              <w:t>Lists</w:t>
            </w:r>
            <w:proofErr w:type="spellEnd"/>
            <w:r w:rsidRPr="00506162">
              <w:rPr>
                <w:rStyle w:val="HighlightedVariable"/>
              </w:rPr>
              <w:t xml:space="preserve"> (Excel) dans </w:t>
            </w:r>
            <w:proofErr w:type="spellStart"/>
            <w:r w:rsidRPr="00506162">
              <w:rPr>
                <w:rStyle w:val="HighlightedVariable"/>
              </w:rPr>
              <w:t>Infor</w:t>
            </w:r>
            <w:proofErr w:type="spellEnd"/>
            <w:r w:rsidRPr="00506162">
              <w:rPr>
                <w:rStyle w:val="HighlightedVariable"/>
              </w:rPr>
              <w:t xml:space="preserve"> M3</w:t>
            </w:r>
          </w:p>
        </w:tc>
      </w:tr>
      <w:tr w:rsidR="001C6EA4" w:rsidRPr="00506162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506162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506162">
              <w:t>Version</w:t>
            </w:r>
          </w:p>
        </w:tc>
        <w:tc>
          <w:tcPr>
            <w:tcW w:w="4618" w:type="dxa"/>
          </w:tcPr>
          <w:p w14:paraId="709E060D" w14:textId="5C3D1BDF" w:rsidR="001C6EA4" w:rsidRPr="00506162" w:rsidRDefault="009E5A8E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506162">
              <w:rPr>
                <w:rStyle w:val="HighlightedVariable"/>
              </w:rPr>
              <w:t>1.</w:t>
            </w:r>
            <w:r w:rsidR="00FB6ECD">
              <w:rPr>
                <w:rStyle w:val="HighlightedVariable"/>
              </w:rPr>
              <w:t>1</w:t>
            </w:r>
          </w:p>
        </w:tc>
      </w:tr>
    </w:tbl>
    <w:p w14:paraId="339B88DB" w14:textId="77777777" w:rsidR="00976FDA" w:rsidRPr="00506162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506162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506162" w:rsidRDefault="00B505C9" w:rsidP="002F4B49">
            <w:pPr>
              <w:pStyle w:val="BodyText"/>
              <w:spacing w:before="60" w:after="60"/>
              <w:ind w:left="0"/>
            </w:pPr>
            <w:r w:rsidRPr="00506162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506162" w:rsidRDefault="00A777C5" w:rsidP="002F4B49">
            <w:pPr>
              <w:pStyle w:val="BodyText"/>
              <w:spacing w:before="60" w:after="60"/>
              <w:ind w:left="0"/>
            </w:pPr>
            <w:r w:rsidRPr="00506162">
              <w:t>Rôle</w:t>
            </w:r>
          </w:p>
        </w:tc>
      </w:tr>
      <w:tr w:rsidR="00976FDA" w:rsidRPr="00506162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506162" w:rsidRDefault="00976FDA" w:rsidP="002F4B49">
            <w:pPr>
              <w:pStyle w:val="BodyText"/>
              <w:spacing w:before="60" w:after="60"/>
              <w:ind w:left="0" w:right="567"/>
            </w:pPr>
            <w:r w:rsidRPr="00506162">
              <w:rPr>
                <w:rStyle w:val="HighlightedVariable"/>
              </w:rPr>
              <w:t>&lt;</w:t>
            </w:r>
            <w:r w:rsidR="00A777C5" w:rsidRPr="00506162">
              <w:rPr>
                <w:rStyle w:val="HighlightedVariable"/>
              </w:rPr>
              <w:t>Approbation</w:t>
            </w:r>
            <w:r w:rsidRPr="00506162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506162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506162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506162" w:rsidRDefault="00976FDA" w:rsidP="002F4B49">
            <w:pPr>
              <w:pStyle w:val="BodyText"/>
              <w:spacing w:before="60" w:after="60"/>
              <w:ind w:left="0" w:right="567"/>
            </w:pPr>
            <w:r w:rsidRPr="00506162">
              <w:rPr>
                <w:rStyle w:val="HighlightedVariable"/>
              </w:rPr>
              <w:t>&lt;</w:t>
            </w:r>
            <w:r w:rsidR="00A777C5" w:rsidRPr="00506162">
              <w:rPr>
                <w:rStyle w:val="HighlightedVariable"/>
              </w:rPr>
              <w:t>Approbation</w:t>
            </w:r>
            <w:r w:rsidRPr="00506162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506162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506162" w:rsidRDefault="00976FDA">
      <w:pPr>
        <w:pStyle w:val="BodyText"/>
      </w:pPr>
    </w:p>
    <w:p w14:paraId="7CF8649A" w14:textId="77777777" w:rsidR="00976FDA" w:rsidRPr="00506162" w:rsidRDefault="00976FDA">
      <w:pPr>
        <w:pStyle w:val="BodyText"/>
      </w:pPr>
    </w:p>
    <w:p w14:paraId="60386C91" w14:textId="77777777" w:rsidR="00C201DB" w:rsidRPr="00506162" w:rsidRDefault="00C201DB">
      <w:pPr>
        <w:pStyle w:val="BodyText"/>
      </w:pPr>
    </w:p>
    <w:p w14:paraId="6FA9E3FE" w14:textId="77777777" w:rsidR="00C201DB" w:rsidRPr="00506162" w:rsidRDefault="00C201DB">
      <w:pPr>
        <w:pStyle w:val="BodyText"/>
      </w:pPr>
    </w:p>
    <w:p w14:paraId="639C8800" w14:textId="10F1B28F" w:rsidR="00941EF9" w:rsidRPr="00506162" w:rsidRDefault="000E36BC" w:rsidP="00D25469">
      <w:pPr>
        <w:pStyle w:val="Heading1"/>
      </w:pPr>
      <w:bookmarkStart w:id="0" w:name="_Toc224287440"/>
      <w:r w:rsidRPr="00506162">
        <w:lastRenderedPageBreak/>
        <w:t xml:space="preserve">CONTROLE </w:t>
      </w:r>
      <w:r w:rsidR="00A22898" w:rsidRPr="00506162">
        <w:t>DU DOCUMENT</w:t>
      </w:r>
      <w:bookmarkEnd w:id="0"/>
    </w:p>
    <w:p w14:paraId="071A443E" w14:textId="6133745C" w:rsidR="00941EF9" w:rsidRPr="00506162" w:rsidRDefault="00A777C5" w:rsidP="00033A89">
      <w:pPr>
        <w:pStyle w:val="Heading2"/>
      </w:pPr>
      <w:bookmarkStart w:id="1" w:name="_Toc224287441"/>
      <w:r w:rsidRPr="00506162">
        <w:t>Enregistrement des Modifications</w:t>
      </w:r>
      <w:bookmarkEnd w:id="1"/>
    </w:p>
    <w:p w14:paraId="15B8A2A4" w14:textId="77777777" w:rsidR="00941EF9" w:rsidRPr="00506162" w:rsidRDefault="00941EF9">
      <w:pPr>
        <w:pStyle w:val="BodyText"/>
        <w:ind w:left="8640" w:firstLine="720"/>
      </w:pPr>
      <w:r w:rsidRPr="00506162">
        <w:rPr>
          <w:color w:val="FFFFFF"/>
          <w:sz w:val="10"/>
        </w:rPr>
        <w:fldChar w:fldCharType="begin"/>
      </w:r>
      <w:r w:rsidRPr="00506162">
        <w:rPr>
          <w:color w:val="FFFFFF"/>
          <w:sz w:val="10"/>
        </w:rPr>
        <w:instrText xml:space="preserve"> SECTIONPAGES  \* MERGEFORMAT </w:instrText>
      </w:r>
      <w:r w:rsidRPr="00506162">
        <w:rPr>
          <w:color w:val="FFFFFF"/>
          <w:sz w:val="10"/>
        </w:rPr>
        <w:fldChar w:fldCharType="separate"/>
      </w:r>
      <w:r w:rsidR="00DF0966" w:rsidRPr="00506162">
        <w:rPr>
          <w:color w:val="FFFFFF"/>
          <w:sz w:val="10"/>
        </w:rPr>
        <w:t>1</w:t>
      </w:r>
      <w:r w:rsidRPr="00506162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506162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506162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06162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506162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06162">
              <w:rPr>
                <w:bCs/>
                <w:color w:val="FFFFFF"/>
              </w:rPr>
              <w:t>Aut</w:t>
            </w:r>
            <w:r w:rsidR="00A777C5" w:rsidRPr="00506162">
              <w:rPr>
                <w:bCs/>
                <w:color w:val="FFFFFF"/>
              </w:rPr>
              <w:t>eu</w:t>
            </w:r>
            <w:r w:rsidRPr="00506162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506162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06162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506162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506162">
              <w:rPr>
                <w:bCs/>
                <w:color w:val="FFFFFF"/>
              </w:rPr>
              <w:t>R</w:t>
            </w:r>
            <w:r w:rsidR="00A777C5" w:rsidRPr="00506162">
              <w:rPr>
                <w:bCs/>
                <w:color w:val="FFFFFF"/>
              </w:rPr>
              <w:t>é</w:t>
            </w:r>
            <w:r w:rsidRPr="00506162">
              <w:rPr>
                <w:bCs/>
                <w:color w:val="FFFFFF"/>
              </w:rPr>
              <w:t>f</w:t>
            </w:r>
            <w:r w:rsidR="00A777C5" w:rsidRPr="00506162">
              <w:rPr>
                <w:bCs/>
                <w:color w:val="FFFFFF"/>
              </w:rPr>
              <w:t>é</w:t>
            </w:r>
            <w:r w:rsidRPr="00506162">
              <w:rPr>
                <w:bCs/>
                <w:color w:val="FFFFFF"/>
              </w:rPr>
              <w:t>rence</w:t>
            </w:r>
            <w:r w:rsidR="00CD32AC" w:rsidRPr="00506162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506162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629B2A95" w:rsidR="001F61FA" w:rsidRPr="00506162" w:rsidRDefault="00E22933" w:rsidP="00EE31B9">
            <w:pPr>
              <w:pStyle w:val="BodyText"/>
              <w:spacing w:before="60" w:after="60"/>
              <w:ind w:left="0" w:right="567"/>
            </w:pPr>
            <w:r w:rsidRPr="00506162">
              <w:t>2</w:t>
            </w:r>
            <w:r w:rsidR="00E535F0" w:rsidRPr="00506162">
              <w:t>3</w:t>
            </w:r>
            <w:r w:rsidR="005A31B1" w:rsidRPr="00506162">
              <w:t>/01/2026</w:t>
            </w:r>
          </w:p>
        </w:tc>
        <w:tc>
          <w:tcPr>
            <w:tcW w:w="2402" w:type="dxa"/>
          </w:tcPr>
          <w:p w14:paraId="05774E2C" w14:textId="66028179" w:rsidR="001F61FA" w:rsidRPr="00506162" w:rsidRDefault="008A6342" w:rsidP="00EE31B9">
            <w:pPr>
              <w:pStyle w:val="BodyText"/>
              <w:spacing w:before="60" w:after="60"/>
              <w:ind w:left="0" w:right="567"/>
            </w:pPr>
            <w:r w:rsidRPr="00506162">
              <w:t>Assoot</w:t>
            </w:r>
            <w:r w:rsidR="00332574" w:rsidRPr="00506162">
              <w:t>o</w:t>
            </w:r>
            <w:r w:rsidRPr="00506162">
              <w:t>sh</w:t>
            </w:r>
            <w:r w:rsidR="00332574" w:rsidRPr="00506162">
              <w:t xml:space="preserve"> Dev Motah</w:t>
            </w:r>
          </w:p>
        </w:tc>
        <w:tc>
          <w:tcPr>
            <w:tcW w:w="1962" w:type="dxa"/>
          </w:tcPr>
          <w:p w14:paraId="4CFEB1DE" w14:textId="700A257A" w:rsidR="001F61FA" w:rsidRPr="00506162" w:rsidRDefault="001F2A45" w:rsidP="00EE31B9">
            <w:pPr>
              <w:pStyle w:val="BodyText"/>
              <w:spacing w:before="60" w:after="60"/>
              <w:ind w:left="0"/>
            </w:pPr>
            <w:r w:rsidRPr="00506162">
              <w:t>1.0</w:t>
            </w:r>
          </w:p>
        </w:tc>
        <w:tc>
          <w:tcPr>
            <w:tcW w:w="2709" w:type="dxa"/>
          </w:tcPr>
          <w:p w14:paraId="61FA8137" w14:textId="736E08E4" w:rsidR="001F61FA" w:rsidRPr="00506162" w:rsidRDefault="0091151D" w:rsidP="00EE31B9">
            <w:pPr>
              <w:pStyle w:val="BodyText"/>
              <w:spacing w:before="60" w:after="60"/>
              <w:ind w:left="0"/>
            </w:pPr>
            <w:r w:rsidRPr="00506162">
              <w:t>Création</w:t>
            </w:r>
          </w:p>
        </w:tc>
      </w:tr>
      <w:tr w:rsidR="00FB6ECD" w:rsidRPr="00506162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4D814E42" w:rsidR="00FB6ECD" w:rsidRPr="00506162" w:rsidRDefault="00FB6ECD" w:rsidP="00FB6ECD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>
              <w:t>06</w:t>
            </w:r>
            <w:r w:rsidRPr="00506162">
              <w:t>/0</w:t>
            </w:r>
            <w:r>
              <w:t>3</w:t>
            </w:r>
            <w:r w:rsidRPr="00506162">
              <w:t>/2026</w:t>
            </w:r>
          </w:p>
        </w:tc>
        <w:tc>
          <w:tcPr>
            <w:tcW w:w="2402" w:type="dxa"/>
          </w:tcPr>
          <w:p w14:paraId="1484D7D9" w14:textId="60B166EF" w:rsidR="00FB6ECD" w:rsidRPr="00506162" w:rsidRDefault="00FB6ECD" w:rsidP="00FB6ECD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  <w:r w:rsidRPr="00506162">
              <w:t>Assootosh Dev Motah</w:t>
            </w:r>
          </w:p>
        </w:tc>
        <w:tc>
          <w:tcPr>
            <w:tcW w:w="1962" w:type="dxa"/>
          </w:tcPr>
          <w:p w14:paraId="475953C2" w14:textId="1735F4CD" w:rsidR="00FB6ECD" w:rsidRPr="00506162" w:rsidRDefault="00FB6ECD" w:rsidP="00FB6ECD">
            <w:pPr>
              <w:pStyle w:val="BodyText"/>
              <w:spacing w:before="60" w:after="60"/>
              <w:ind w:left="0" w:right="567"/>
            </w:pPr>
            <w:r w:rsidRPr="00506162">
              <w:t>1.</w:t>
            </w:r>
            <w:r>
              <w:t>1</w:t>
            </w:r>
          </w:p>
        </w:tc>
        <w:tc>
          <w:tcPr>
            <w:tcW w:w="2709" w:type="dxa"/>
          </w:tcPr>
          <w:p w14:paraId="48EF0E98" w14:textId="30BACE59" w:rsidR="00FB6ECD" w:rsidRPr="00506162" w:rsidRDefault="00FB6ECD" w:rsidP="00FB6ECD">
            <w:pPr>
              <w:pStyle w:val="BodyText"/>
              <w:spacing w:before="60" w:after="60"/>
              <w:ind w:left="0"/>
            </w:pPr>
            <w:r>
              <w:t xml:space="preserve">Mis </w:t>
            </w:r>
            <w:proofErr w:type="gramStart"/>
            <w:r>
              <w:t>a</w:t>
            </w:r>
            <w:proofErr w:type="gramEnd"/>
            <w:r>
              <w:t xml:space="preserve"> jour suite </w:t>
            </w:r>
            <w:proofErr w:type="gramStart"/>
            <w:r>
              <w:t>aux modification</w:t>
            </w:r>
            <w:proofErr w:type="gramEnd"/>
            <w:r>
              <w:t xml:space="preserve"> sur l’ANA050</w:t>
            </w:r>
          </w:p>
        </w:tc>
      </w:tr>
    </w:tbl>
    <w:p w14:paraId="36B9EDFD" w14:textId="77777777" w:rsidR="001F61FA" w:rsidRPr="00506162" w:rsidRDefault="001F61FA">
      <w:pPr>
        <w:pStyle w:val="BodyText"/>
      </w:pPr>
    </w:p>
    <w:p w14:paraId="15EBDCAD" w14:textId="2509EFF3" w:rsidR="00941EF9" w:rsidRPr="00506162" w:rsidRDefault="00941EF9" w:rsidP="00033A89">
      <w:pPr>
        <w:pStyle w:val="Heading2"/>
      </w:pPr>
      <w:bookmarkStart w:id="2" w:name="_Toc224287442"/>
      <w:r w:rsidRPr="00506162">
        <w:t>Re</w:t>
      </w:r>
      <w:r w:rsidR="00CD32AC" w:rsidRPr="00506162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506162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506162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506162">
              <w:rPr>
                <w:bCs/>
                <w:color w:val="FFFFFF"/>
              </w:rPr>
              <w:t>N</w:t>
            </w:r>
            <w:r w:rsidR="00EB2B93" w:rsidRPr="00506162">
              <w:rPr>
                <w:bCs/>
                <w:color w:val="FFFFFF"/>
              </w:rPr>
              <w:t>o</w:t>
            </w:r>
            <w:r w:rsidRPr="00506162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506162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506162">
              <w:rPr>
                <w:bCs/>
                <w:color w:val="FFFFFF"/>
              </w:rPr>
              <w:t>Rôle</w:t>
            </w:r>
          </w:p>
        </w:tc>
      </w:tr>
      <w:tr w:rsidR="00FA64D8" w:rsidRPr="00506162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506162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506162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506162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506162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506162" w:rsidRDefault="00941EF9">
      <w:pPr>
        <w:pStyle w:val="BodyText"/>
      </w:pPr>
    </w:p>
    <w:p w14:paraId="3BD4AEAF" w14:textId="05F0C370" w:rsidR="00941EF9" w:rsidRPr="00506162" w:rsidRDefault="00EB2B93" w:rsidP="00E535F0">
      <w:pPr>
        <w:pStyle w:val="TOCHeading1"/>
        <w:tabs>
          <w:tab w:val="right" w:pos="10107"/>
        </w:tabs>
      </w:pPr>
      <w:r w:rsidRPr="00506162">
        <w:lastRenderedPageBreak/>
        <w:t>Sommaire</w:t>
      </w:r>
      <w:r w:rsidR="00E535F0" w:rsidRPr="00506162">
        <w:tab/>
      </w:r>
    </w:p>
    <w:p w14:paraId="05EC71EE" w14:textId="6C4D1F91" w:rsidR="0064190D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506162">
        <w:rPr>
          <w:b w:val="0"/>
        </w:rPr>
        <w:fldChar w:fldCharType="begin"/>
      </w:r>
      <w:r w:rsidRPr="00506162">
        <w:rPr>
          <w:b w:val="0"/>
        </w:rPr>
        <w:instrText xml:space="preserve"> TOC \o "1-2" \h \z </w:instrText>
      </w:r>
      <w:r w:rsidRPr="00506162">
        <w:rPr>
          <w:b w:val="0"/>
        </w:rPr>
        <w:fldChar w:fldCharType="separate"/>
      </w:r>
      <w:hyperlink w:anchor="_Toc224287440" w:history="1">
        <w:r w:rsidR="0064190D" w:rsidRPr="0035194B">
          <w:rPr>
            <w:rStyle w:val="Hyperlink"/>
            <w:noProof/>
          </w:rPr>
          <w:t>1</w:t>
        </w:r>
        <w:r w:rsidR="0064190D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64190D" w:rsidRPr="0035194B">
          <w:rPr>
            <w:rStyle w:val="Hyperlink"/>
            <w:noProof/>
          </w:rPr>
          <w:t>CONTROLE DU DOCUMENT</w:t>
        </w:r>
        <w:r w:rsidR="0064190D">
          <w:rPr>
            <w:noProof/>
            <w:webHidden/>
          </w:rPr>
          <w:tab/>
        </w:r>
        <w:r w:rsidR="0064190D">
          <w:rPr>
            <w:noProof/>
            <w:webHidden/>
          </w:rPr>
          <w:fldChar w:fldCharType="begin"/>
        </w:r>
        <w:r w:rsidR="0064190D">
          <w:rPr>
            <w:noProof/>
            <w:webHidden/>
          </w:rPr>
          <w:instrText xml:space="preserve"> PAGEREF _Toc224287440 \h </w:instrText>
        </w:r>
        <w:r w:rsidR="0064190D">
          <w:rPr>
            <w:noProof/>
            <w:webHidden/>
          </w:rPr>
        </w:r>
        <w:r w:rsidR="0064190D">
          <w:rPr>
            <w:noProof/>
            <w:webHidden/>
          </w:rPr>
          <w:fldChar w:fldCharType="separate"/>
        </w:r>
        <w:r w:rsidR="0064190D">
          <w:rPr>
            <w:noProof/>
            <w:webHidden/>
          </w:rPr>
          <w:t>2</w:t>
        </w:r>
        <w:r w:rsidR="0064190D">
          <w:rPr>
            <w:noProof/>
            <w:webHidden/>
          </w:rPr>
          <w:fldChar w:fldCharType="end"/>
        </w:r>
      </w:hyperlink>
    </w:p>
    <w:p w14:paraId="5ADB5BA6" w14:textId="36CD1E97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1" w:history="1">
        <w:r w:rsidRPr="0035194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57E53E" w14:textId="0F90A9EC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2" w:history="1">
        <w:r w:rsidRPr="0035194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02519E" w14:textId="3B847A9E" w:rsidR="0064190D" w:rsidRDefault="0064190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3" w:history="1">
        <w:r w:rsidRPr="0035194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01E8EC" w14:textId="6F616E86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4" w:history="1">
        <w:r w:rsidRPr="0035194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518D5D" w14:textId="50C9A9E7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5" w:history="1">
        <w:r w:rsidRPr="0035194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A8E448" w14:textId="6F0A2630" w:rsidR="0064190D" w:rsidRDefault="0064190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6" w:history="1">
        <w:r w:rsidRPr="0035194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4A5A2D" w14:textId="76263B26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7" w:history="1">
        <w:r w:rsidRPr="0035194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Composant Clés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236C8" w14:textId="396FA021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8" w:history="1">
        <w:r w:rsidRPr="0035194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Flux IDP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C669C" w14:textId="76C0933A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49" w:history="1">
        <w:r w:rsidRPr="0035194B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Flux RPA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E91AE0" w14:textId="40AB6A98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0" w:history="1">
        <w:r w:rsidRPr="0035194B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Flux de Donnée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B90A06" w14:textId="2A1AEF7F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1" w:history="1">
        <w:r w:rsidRPr="0035194B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Flux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C24B64" w14:textId="6EA9C755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2" w:history="1">
        <w:r w:rsidRPr="0035194B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D3128C" w14:textId="78E9885F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3" w:history="1">
        <w:r w:rsidRPr="0035194B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Script 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7B48D1" w14:textId="4E5D18E1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4" w:history="1">
        <w:r w:rsidRPr="0035194B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A57077" w14:textId="0DFEE8F8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5" w:history="1">
        <w:r w:rsidRPr="0035194B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File 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D84659" w14:textId="28075465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6" w:history="1">
        <w:r w:rsidRPr="0035194B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API 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0F71E3" w14:textId="1D959D4C" w:rsidR="0064190D" w:rsidRDefault="0064190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7" w:history="1">
        <w:r w:rsidRPr="0035194B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90FC16" w14:textId="5B563E3D" w:rsidR="0064190D" w:rsidRDefault="0064190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8" w:history="1">
        <w:r w:rsidRPr="0035194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23C41D" w14:textId="59912D4D" w:rsidR="0064190D" w:rsidRDefault="0064190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287459" w:history="1">
        <w:r w:rsidRPr="0035194B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35194B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_Toc224287459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9D1AD0" w14:textId="29276A7F" w:rsidR="00941EF9" w:rsidRPr="00506162" w:rsidRDefault="0035768A">
      <w:r w:rsidRPr="00506162">
        <w:rPr>
          <w:b/>
        </w:rPr>
        <w:fldChar w:fldCharType="end"/>
      </w:r>
    </w:p>
    <w:p w14:paraId="7A1A7B25" w14:textId="77777777" w:rsidR="00444DFD" w:rsidRPr="00506162" w:rsidRDefault="00444DFD" w:rsidP="00D25469">
      <w:pPr>
        <w:pStyle w:val="BodyText"/>
      </w:pPr>
    </w:p>
    <w:p w14:paraId="64F3359F" w14:textId="0AC7CB57" w:rsidR="004C1B44" w:rsidRPr="00506162" w:rsidRDefault="003871BB" w:rsidP="006A18D4">
      <w:pPr>
        <w:pStyle w:val="Heading1"/>
      </w:pPr>
      <w:bookmarkStart w:id="3" w:name="_Toc224287443"/>
      <w:r w:rsidRPr="00506162">
        <w:lastRenderedPageBreak/>
        <w:t>PRESENTATION GENERALE</w:t>
      </w:r>
      <w:bookmarkEnd w:id="3"/>
    </w:p>
    <w:p w14:paraId="2FA1EB94" w14:textId="605332E8" w:rsidR="00B1731C" w:rsidRPr="00506162" w:rsidRDefault="006B11AC" w:rsidP="00151491">
      <w:pPr>
        <w:pStyle w:val="BodyText"/>
        <w:ind w:left="0"/>
      </w:pPr>
      <w:r w:rsidRPr="00506162">
        <w:t>Le but de ce document e</w:t>
      </w:r>
      <w:r w:rsidR="002E6522" w:rsidRPr="00506162">
        <w:t>s</w:t>
      </w:r>
      <w:r w:rsidRPr="00506162">
        <w:t>t de</w:t>
      </w:r>
      <w:r w:rsidR="000420A5" w:rsidRPr="00506162">
        <w:t xml:space="preserve"> décri</w:t>
      </w:r>
      <w:r w:rsidRPr="00506162">
        <w:t>re</w:t>
      </w:r>
      <w:r w:rsidR="000420A5" w:rsidRPr="00506162">
        <w:t xml:space="preserve"> la conception </w:t>
      </w:r>
      <w:r w:rsidRPr="00506162">
        <w:t xml:space="preserve">technique </w:t>
      </w:r>
      <w:r w:rsidR="000420A5" w:rsidRPr="00506162">
        <w:t xml:space="preserve">détaillée </w:t>
      </w:r>
      <w:r w:rsidR="003677F9" w:rsidRPr="00506162">
        <w:t xml:space="preserve">de l’interface </w:t>
      </w:r>
      <w:r w:rsidR="00805050" w:rsidRPr="00506162">
        <w:t>Intégration</w:t>
      </w:r>
      <w:r w:rsidR="00B1731C" w:rsidRPr="00506162">
        <w:t xml:space="preserve"> Packing </w:t>
      </w:r>
      <w:proofErr w:type="spellStart"/>
      <w:r w:rsidR="00B1731C" w:rsidRPr="00506162">
        <w:t>Lists</w:t>
      </w:r>
      <w:proofErr w:type="spellEnd"/>
    </w:p>
    <w:p w14:paraId="48C6B2C0" w14:textId="1D9F8980" w:rsidR="004C1B44" w:rsidRPr="00506162" w:rsidRDefault="000420A5" w:rsidP="00151491">
      <w:pPr>
        <w:pStyle w:val="BodyText"/>
        <w:ind w:left="0"/>
      </w:pPr>
      <w:r w:rsidRPr="00506162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506162" w:rsidRDefault="00051C3F" w:rsidP="000E4B79">
      <w:pPr>
        <w:pStyle w:val="Heading2"/>
      </w:pPr>
      <w:bookmarkStart w:id="4" w:name="_Toc224287444"/>
      <w:r w:rsidRPr="00506162">
        <w:t>P</w:t>
      </w:r>
      <w:r w:rsidR="006B11AC" w:rsidRPr="00506162">
        <w:t>rérequis</w:t>
      </w:r>
      <w:bookmarkEnd w:id="4"/>
    </w:p>
    <w:p w14:paraId="47160479" w14:textId="6D357865" w:rsidR="00936AF5" w:rsidRPr="00506162" w:rsidRDefault="00936AF5" w:rsidP="00331BD3">
      <w:pPr>
        <w:pStyle w:val="BodyText"/>
        <w:ind w:left="0"/>
      </w:pPr>
      <w:r w:rsidRPr="00506162">
        <w:t xml:space="preserve">RPA Studio doit être installé sur le serveur en mode </w:t>
      </w:r>
      <w:proofErr w:type="spellStart"/>
      <w:r w:rsidRPr="00506162">
        <w:t>unattended</w:t>
      </w:r>
      <w:proofErr w:type="spellEnd"/>
      <w:r w:rsidR="00352C07" w:rsidRPr="00506162">
        <w:t>.</w:t>
      </w:r>
    </w:p>
    <w:p w14:paraId="0999F48C" w14:textId="110E11E0" w:rsidR="00BA0256" w:rsidRPr="00506162" w:rsidRDefault="00051C3F" w:rsidP="00BA0256">
      <w:pPr>
        <w:pStyle w:val="Heading2"/>
      </w:pPr>
      <w:bookmarkStart w:id="5" w:name="_Toc224287445"/>
      <w:r w:rsidRPr="00506162">
        <w:t>Solution proposée</w:t>
      </w:r>
      <w:bookmarkEnd w:id="5"/>
    </w:p>
    <w:p w14:paraId="385BFA51" w14:textId="2A27CF29" w:rsidR="00BA0256" w:rsidRPr="00506162" w:rsidRDefault="00BA0256" w:rsidP="00B5459E">
      <w:pPr>
        <w:pStyle w:val="BodyText"/>
        <w:spacing w:line="360" w:lineRule="auto"/>
        <w:ind w:left="0"/>
        <w:jc w:val="both"/>
        <w:rPr>
          <w:rFonts w:cs="Arial"/>
        </w:rPr>
      </w:pPr>
      <w:r w:rsidRPr="00506162">
        <w:rPr>
          <w:rFonts w:cs="Arial"/>
        </w:rPr>
        <w:t>La solution proposée consiste à développer un flux RPA chargé d’accéder à l’ensemble des fichiers Excel présents dans un répertoire spécifié. Pour chaque fichier, le flux convertira les feuilles</w:t>
      </w:r>
      <w:r w:rsidR="00805050" w:rsidRPr="00506162">
        <w:rPr>
          <w:rFonts w:cs="Arial"/>
        </w:rPr>
        <w:t xml:space="preserve"> Excel</w:t>
      </w:r>
      <w:r w:rsidRPr="00506162">
        <w:rPr>
          <w:rFonts w:cs="Arial"/>
        </w:rPr>
        <w:t xml:space="preserve"> à partir de la </w:t>
      </w:r>
      <w:r w:rsidR="00805050" w:rsidRPr="00506162">
        <w:rPr>
          <w:rFonts w:cs="Arial"/>
        </w:rPr>
        <w:t>deuxième feuille Excel (</w:t>
      </w:r>
      <w:r w:rsidRPr="00506162">
        <w:rPr>
          <w:rFonts w:cs="Arial"/>
        </w:rPr>
        <w:t xml:space="preserve">correspondant aux packing </w:t>
      </w:r>
      <w:proofErr w:type="spellStart"/>
      <w:r w:rsidRPr="00506162">
        <w:rPr>
          <w:rFonts w:cs="Arial"/>
        </w:rPr>
        <w:t>lists</w:t>
      </w:r>
      <w:proofErr w:type="spellEnd"/>
      <w:r w:rsidRPr="00506162">
        <w:rPr>
          <w:rFonts w:cs="Arial"/>
        </w:rPr>
        <w:t>) en fichiers PDF, puis transmettra chacun de ces PDF à la solution IDP pour traitement.</w:t>
      </w:r>
    </w:p>
    <w:p w14:paraId="20A9A268" w14:textId="0CA565A5" w:rsidR="00862BF9" w:rsidRPr="00506162" w:rsidRDefault="00BA0256" w:rsidP="00BA0256">
      <w:pPr>
        <w:pStyle w:val="BodyText"/>
        <w:spacing w:line="360" w:lineRule="auto"/>
        <w:ind w:left="0"/>
        <w:jc w:val="both"/>
        <w:rPr>
          <w:rFonts w:cs="Arial"/>
        </w:rPr>
      </w:pPr>
      <w:r w:rsidRPr="00506162">
        <w:rPr>
          <w:rFonts w:cs="Arial"/>
        </w:rPr>
        <w:t xml:space="preserve">Les résultats générés par l’IDP seront ensuite envoyés vers le </w:t>
      </w:r>
      <w:proofErr w:type="spellStart"/>
      <w:r w:rsidRPr="00506162">
        <w:rPr>
          <w:rFonts w:cs="Arial"/>
        </w:rPr>
        <w:t>Review</w:t>
      </w:r>
      <w:proofErr w:type="spellEnd"/>
      <w:r w:rsidRPr="00506162">
        <w:rPr>
          <w:rFonts w:cs="Arial"/>
        </w:rPr>
        <w:t xml:space="preserve"> Center, où ils resteront en attente de validation par un utilisateur. Celui-ci devra vérifier l’exactitude des valeurs extraites et soumettre la validation afin de finaliser le processus.</w:t>
      </w:r>
    </w:p>
    <w:p w14:paraId="3776933D" w14:textId="1AB8BFD7" w:rsidR="000D545A" w:rsidRPr="00506162" w:rsidRDefault="00805050" w:rsidP="002C71AB">
      <w:pPr>
        <w:pStyle w:val="BodyText"/>
        <w:spacing w:line="360" w:lineRule="auto"/>
        <w:ind w:left="0"/>
        <w:jc w:val="both"/>
        <w:rPr>
          <w:rFonts w:cs="Arial"/>
        </w:rPr>
      </w:pPr>
      <w:r w:rsidRPr="00506162">
        <w:rPr>
          <w:rFonts w:cs="Arial"/>
        </w:rPr>
        <w:t xml:space="preserve">Après la soumission dans </w:t>
      </w:r>
      <w:proofErr w:type="spellStart"/>
      <w:r w:rsidRPr="00506162">
        <w:rPr>
          <w:rFonts w:cs="Arial"/>
        </w:rPr>
        <w:t>Review</w:t>
      </w:r>
      <w:proofErr w:type="spellEnd"/>
      <w:r w:rsidRPr="00506162">
        <w:rPr>
          <w:rFonts w:cs="Arial"/>
        </w:rPr>
        <w:t xml:space="preserve"> center, les donner dont envoyer dans un flux de donnée ou l’intégration des packing </w:t>
      </w:r>
      <w:proofErr w:type="spellStart"/>
      <w:r w:rsidRPr="00506162">
        <w:rPr>
          <w:rFonts w:cs="Arial"/>
        </w:rPr>
        <w:t>list</w:t>
      </w:r>
      <w:proofErr w:type="spellEnd"/>
      <w:r w:rsidRPr="00506162">
        <w:rPr>
          <w:rFonts w:cs="Arial"/>
        </w:rPr>
        <w:t xml:space="preserve"> est faites are un flux API. S’il y a eu une erreur lors de l’intégration des packing </w:t>
      </w:r>
      <w:proofErr w:type="spellStart"/>
      <w:r w:rsidRPr="00506162">
        <w:rPr>
          <w:rFonts w:cs="Arial"/>
        </w:rPr>
        <w:t>list</w:t>
      </w:r>
      <w:proofErr w:type="spellEnd"/>
      <w:r w:rsidRPr="00506162">
        <w:rPr>
          <w:rFonts w:cs="Arial"/>
        </w:rPr>
        <w:t xml:space="preserve">, un workflow vas se déclencher pour envoyer </w:t>
      </w:r>
      <w:r w:rsidR="001000BB" w:rsidRPr="00506162">
        <w:rPr>
          <w:rFonts w:cs="Arial"/>
        </w:rPr>
        <w:t>les erreurs</w:t>
      </w:r>
      <w:r w:rsidRPr="00506162">
        <w:rPr>
          <w:rFonts w:cs="Arial"/>
        </w:rPr>
        <w:t xml:space="preserve"> au groupe utilisateur défini,</w:t>
      </w:r>
    </w:p>
    <w:p w14:paraId="23E5465E" w14:textId="433681F1" w:rsidR="00314A44" w:rsidRPr="00506162" w:rsidRDefault="00C65714" w:rsidP="00314A44">
      <w:pPr>
        <w:pStyle w:val="BodyText"/>
        <w:ind w:left="0"/>
      </w:pPr>
      <w:r>
        <w:rPr>
          <w:noProof/>
        </w:rPr>
        <w:drawing>
          <wp:inline distT="0" distB="0" distL="0" distR="0" wp14:anchorId="5638E729" wp14:editId="4E16F6C4">
            <wp:extent cx="6417945" cy="2346325"/>
            <wp:effectExtent l="0" t="0" r="1905" b="0"/>
            <wp:docPr id="1140156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6A65" w14:textId="308E8575" w:rsidR="000D545A" w:rsidRPr="00506162" w:rsidRDefault="000D545A" w:rsidP="00DD77B0">
      <w:pPr>
        <w:pStyle w:val="BodyText"/>
        <w:ind w:left="0"/>
      </w:pPr>
    </w:p>
    <w:p w14:paraId="2F049532" w14:textId="59AAE9B1" w:rsidR="00506162" w:rsidRPr="00506162" w:rsidRDefault="00506162" w:rsidP="00DD77B0">
      <w:pPr>
        <w:pStyle w:val="BodyText"/>
        <w:ind w:left="0"/>
      </w:pPr>
      <w:r w:rsidRPr="00506162">
        <w:rPr>
          <w:b/>
          <w:bCs/>
        </w:rPr>
        <w:t xml:space="preserve">A </w:t>
      </w:r>
      <w:r>
        <w:rPr>
          <w:b/>
          <w:bCs/>
        </w:rPr>
        <w:t>n</w:t>
      </w:r>
      <w:r w:rsidRPr="00506162">
        <w:rPr>
          <w:b/>
          <w:bCs/>
        </w:rPr>
        <w:t xml:space="preserve">oter : </w:t>
      </w:r>
      <w:r w:rsidRPr="00506162">
        <w:t>Ils prennent 30 second</w:t>
      </w:r>
      <w:r>
        <w:t>es</w:t>
      </w:r>
      <w:r w:rsidRPr="00506162">
        <w:t xml:space="preserve"> en moyenne pour traiter une feuille Packing List depuis l’Excel par IDP</w:t>
      </w:r>
      <w:r>
        <w:t xml:space="preserve">. </w:t>
      </w:r>
    </w:p>
    <w:p w14:paraId="7A2D795B" w14:textId="23A43045" w:rsidR="004C1B44" w:rsidRPr="00506162" w:rsidRDefault="004C1B44" w:rsidP="000D545A">
      <w:pPr>
        <w:pStyle w:val="Heading1"/>
      </w:pPr>
      <w:bookmarkStart w:id="6" w:name="_Toc270369338"/>
      <w:r w:rsidRPr="00506162">
        <w:lastRenderedPageBreak/>
        <w:t xml:space="preserve"> </w:t>
      </w:r>
      <w:bookmarkStart w:id="7" w:name="_Toc224287446"/>
      <w:bookmarkEnd w:id="6"/>
      <w:r w:rsidR="003871BB" w:rsidRPr="00506162">
        <w:t>SPECIFICATION TECHNIQUE</w:t>
      </w:r>
      <w:bookmarkEnd w:id="7"/>
    </w:p>
    <w:p w14:paraId="0197424F" w14:textId="1887A2F0" w:rsidR="003871BB" w:rsidRPr="00506162" w:rsidRDefault="003207B5" w:rsidP="003207B5">
      <w:pPr>
        <w:pStyle w:val="Heading2"/>
      </w:pPr>
      <w:bookmarkStart w:id="8" w:name="_Toc224287447"/>
      <w:r w:rsidRPr="00506162">
        <w:t>Composant Clés</w:t>
      </w:r>
      <w:bookmarkEnd w:id="8"/>
    </w:p>
    <w:p w14:paraId="38E55CE4" w14:textId="3C689134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Flux IDP</w:t>
      </w:r>
    </w:p>
    <w:p w14:paraId="473DE859" w14:textId="41D4E9DD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Flux RPA</w:t>
      </w:r>
    </w:p>
    <w:p w14:paraId="678C943D" w14:textId="580C1F51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Flux de donnée</w:t>
      </w:r>
    </w:p>
    <w:p w14:paraId="17B26747" w14:textId="3B0F2E74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Flux API</w:t>
      </w:r>
    </w:p>
    <w:p w14:paraId="2F4B3A52" w14:textId="45D79250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File Connection Point</w:t>
      </w:r>
    </w:p>
    <w:p w14:paraId="171FCA78" w14:textId="77777777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API Connection Point</w:t>
      </w:r>
    </w:p>
    <w:p w14:paraId="39A71D0F" w14:textId="3F006374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>Script ION</w:t>
      </w:r>
    </w:p>
    <w:p w14:paraId="33D25E90" w14:textId="66B05A79" w:rsidR="003207B5" w:rsidRPr="00506162" w:rsidRDefault="003207B5" w:rsidP="003207B5">
      <w:pPr>
        <w:pStyle w:val="BodyText"/>
        <w:numPr>
          <w:ilvl w:val="0"/>
          <w:numId w:val="30"/>
        </w:numPr>
        <w:ind w:left="1636"/>
      </w:pPr>
      <w:r w:rsidRPr="00506162">
        <w:t xml:space="preserve">Object </w:t>
      </w:r>
      <w:proofErr w:type="spellStart"/>
      <w:r w:rsidRPr="00506162">
        <w:t>schema</w:t>
      </w:r>
      <w:proofErr w:type="spellEnd"/>
    </w:p>
    <w:p w14:paraId="4B4D35E3" w14:textId="4ECF1721" w:rsidR="00F359A9" w:rsidRPr="00506162" w:rsidRDefault="00EC3624" w:rsidP="003207B5">
      <w:pPr>
        <w:pStyle w:val="Heading2"/>
      </w:pPr>
      <w:bookmarkStart w:id="9" w:name="_Toc224287448"/>
      <w:r w:rsidRPr="00506162">
        <w:t>Flux IDP</w:t>
      </w:r>
      <w:bookmarkEnd w:id="9"/>
    </w:p>
    <w:p w14:paraId="6C192811" w14:textId="0867C2C0" w:rsidR="00F359A9" w:rsidRPr="00506162" w:rsidRDefault="00FC7DBF" w:rsidP="00F359A9">
      <w:pPr>
        <w:pStyle w:val="Heading3"/>
      </w:pPr>
      <w:r w:rsidRPr="00506162">
        <w:t>U-20 Packing Lists</w:t>
      </w:r>
    </w:p>
    <w:p w14:paraId="657F344E" w14:textId="77777777" w:rsidR="000E1531" w:rsidRPr="00506162" w:rsidRDefault="003A7312" w:rsidP="003871BB">
      <w:pPr>
        <w:pStyle w:val="BodyText"/>
        <w:ind w:left="0"/>
      </w:pPr>
      <w:r w:rsidRPr="00506162">
        <w:t>Le flux IDP extrait le Container Number et le Supplier Number en tant qu’en-têtes, ainsi que le PI No, l’Item Number, le Total CBM et le Gross Weight en tant que champs répétitifs.</w:t>
      </w:r>
    </w:p>
    <w:p w14:paraId="07D4BE61" w14:textId="77777777" w:rsidR="0078001D" w:rsidRPr="00506162" w:rsidRDefault="0078001D" w:rsidP="003871BB">
      <w:pPr>
        <w:pStyle w:val="BodyText"/>
        <w:ind w:left="0"/>
      </w:pPr>
    </w:p>
    <w:p w14:paraId="2BCCC7C4" w14:textId="2F1F795A" w:rsidR="00F359A9" w:rsidRPr="00506162" w:rsidRDefault="00FC7DBF" w:rsidP="003871BB">
      <w:pPr>
        <w:pStyle w:val="BodyText"/>
        <w:ind w:left="0"/>
      </w:pPr>
      <w:r w:rsidRPr="00506162">
        <w:rPr>
          <w:noProof/>
        </w:rPr>
        <w:drawing>
          <wp:inline distT="0" distB="0" distL="0" distR="0" wp14:anchorId="03CBCC3A" wp14:editId="00682394">
            <wp:extent cx="6417945" cy="1268095"/>
            <wp:effectExtent l="0" t="0" r="1905" b="8255"/>
            <wp:docPr id="5169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0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6646" w14:textId="77777777" w:rsidR="00415EC6" w:rsidRPr="00506162" w:rsidRDefault="00415EC6" w:rsidP="003871BB">
      <w:pPr>
        <w:pStyle w:val="BodyText"/>
        <w:ind w:left="0"/>
      </w:pPr>
    </w:p>
    <w:p w14:paraId="7DCFCCC7" w14:textId="77777777" w:rsidR="00805E75" w:rsidRPr="00506162" w:rsidRDefault="00805E75" w:rsidP="003871BB">
      <w:pPr>
        <w:pStyle w:val="BodyText"/>
        <w:ind w:left="0"/>
      </w:pPr>
    </w:p>
    <w:p w14:paraId="55AE17E5" w14:textId="77777777" w:rsidR="00805E75" w:rsidRPr="00506162" w:rsidRDefault="00805E75" w:rsidP="003871BB">
      <w:pPr>
        <w:pStyle w:val="BodyText"/>
        <w:ind w:left="0"/>
      </w:pPr>
    </w:p>
    <w:p w14:paraId="54790265" w14:textId="77777777" w:rsidR="00805E75" w:rsidRPr="00506162" w:rsidRDefault="00805E75" w:rsidP="003871BB">
      <w:pPr>
        <w:pStyle w:val="BodyText"/>
        <w:ind w:left="0"/>
      </w:pPr>
    </w:p>
    <w:p w14:paraId="6884E125" w14:textId="77777777" w:rsidR="00805E75" w:rsidRPr="00506162" w:rsidRDefault="00805E75" w:rsidP="003871BB">
      <w:pPr>
        <w:pStyle w:val="BodyText"/>
        <w:ind w:left="0"/>
      </w:pPr>
    </w:p>
    <w:p w14:paraId="702015A7" w14:textId="77777777" w:rsidR="00805E75" w:rsidRPr="00506162" w:rsidRDefault="00805E75" w:rsidP="003871BB">
      <w:pPr>
        <w:pStyle w:val="BodyText"/>
        <w:ind w:left="0"/>
      </w:pPr>
    </w:p>
    <w:p w14:paraId="52692849" w14:textId="77777777" w:rsidR="00805E75" w:rsidRPr="00506162" w:rsidRDefault="00805E75" w:rsidP="003871BB">
      <w:pPr>
        <w:pStyle w:val="BodyText"/>
        <w:ind w:left="0"/>
      </w:pPr>
    </w:p>
    <w:p w14:paraId="608D55F2" w14:textId="77777777" w:rsidR="00805E75" w:rsidRPr="00506162" w:rsidRDefault="00805E75" w:rsidP="003871BB">
      <w:pPr>
        <w:pStyle w:val="BodyText"/>
        <w:ind w:left="0"/>
      </w:pPr>
    </w:p>
    <w:p w14:paraId="3F19A0F0" w14:textId="77777777" w:rsidR="00805E75" w:rsidRPr="00506162" w:rsidRDefault="00805E75" w:rsidP="003871BB">
      <w:pPr>
        <w:pStyle w:val="BodyText"/>
        <w:ind w:left="0"/>
      </w:pPr>
    </w:p>
    <w:p w14:paraId="5F8896C7" w14:textId="77777777" w:rsidR="00805E75" w:rsidRPr="00506162" w:rsidRDefault="00805E75" w:rsidP="003871BB">
      <w:pPr>
        <w:pStyle w:val="BodyText"/>
        <w:ind w:left="0"/>
      </w:pPr>
    </w:p>
    <w:p w14:paraId="2CCFCA1A" w14:textId="77777777" w:rsidR="00805E75" w:rsidRPr="00506162" w:rsidRDefault="00805E75" w:rsidP="003871BB">
      <w:pPr>
        <w:pStyle w:val="BodyText"/>
        <w:ind w:left="0"/>
      </w:pPr>
    </w:p>
    <w:p w14:paraId="71F6976B" w14:textId="77777777" w:rsidR="00805E75" w:rsidRPr="00506162" w:rsidRDefault="00805E75" w:rsidP="003871BB">
      <w:pPr>
        <w:pStyle w:val="BodyText"/>
        <w:ind w:left="0"/>
      </w:pPr>
    </w:p>
    <w:p w14:paraId="3F76B146" w14:textId="77777777" w:rsidR="00805E75" w:rsidRPr="00506162" w:rsidRDefault="00805E75" w:rsidP="003871BB">
      <w:pPr>
        <w:pStyle w:val="BodyText"/>
        <w:ind w:left="0"/>
      </w:pPr>
    </w:p>
    <w:p w14:paraId="619EB696" w14:textId="77777777" w:rsidR="00805E75" w:rsidRPr="00506162" w:rsidRDefault="00805E75" w:rsidP="003871BB">
      <w:pPr>
        <w:pStyle w:val="BodyText"/>
        <w:ind w:left="0"/>
      </w:pPr>
    </w:p>
    <w:p w14:paraId="56A4BDD5" w14:textId="77777777" w:rsidR="00805E75" w:rsidRPr="00506162" w:rsidRDefault="00805E75" w:rsidP="003871BB">
      <w:pPr>
        <w:pStyle w:val="BodyText"/>
        <w:ind w:left="0"/>
      </w:pPr>
    </w:p>
    <w:p w14:paraId="023A980C" w14:textId="4A732651" w:rsidR="00312134" w:rsidRPr="00506162" w:rsidRDefault="003249F4" w:rsidP="00312134">
      <w:pPr>
        <w:pStyle w:val="Heading2"/>
      </w:pPr>
      <w:bookmarkStart w:id="10" w:name="_Toc224287449"/>
      <w:r w:rsidRPr="00506162">
        <w:lastRenderedPageBreak/>
        <w:t>F</w:t>
      </w:r>
      <w:r w:rsidR="00312134" w:rsidRPr="00506162">
        <w:t xml:space="preserve">lux </w:t>
      </w:r>
      <w:r w:rsidR="002F4300" w:rsidRPr="00506162">
        <w:t>RPA</w:t>
      </w:r>
      <w:bookmarkEnd w:id="10"/>
    </w:p>
    <w:p w14:paraId="1CE7AC00" w14:textId="5E3D81AA" w:rsidR="00312134" w:rsidRPr="00506162" w:rsidRDefault="00CA32AE" w:rsidP="00AD5986">
      <w:pPr>
        <w:pStyle w:val="Heading3"/>
        <w:numPr>
          <w:ilvl w:val="2"/>
          <w:numId w:val="59"/>
        </w:numPr>
      </w:pPr>
      <w:r w:rsidRPr="00CA32AE">
        <w:t>Integration_Facture_Fournisseur_PackingList_P1</w:t>
      </w:r>
    </w:p>
    <w:p w14:paraId="0F77A181" w14:textId="70BF87C2" w:rsidR="002F354C" w:rsidRPr="00506162" w:rsidRDefault="00312134" w:rsidP="00312134">
      <w:pPr>
        <w:pStyle w:val="BodyText"/>
      </w:pPr>
      <w:r w:rsidRPr="00506162">
        <w:t>Le</w:t>
      </w:r>
      <w:r w:rsidR="002F354C" w:rsidRPr="00506162">
        <w:t xml:space="preserve"> flux </w:t>
      </w:r>
      <w:r w:rsidR="00486A55" w:rsidRPr="00506162">
        <w:t>RPA</w:t>
      </w:r>
      <w:r w:rsidR="002F354C" w:rsidRPr="00506162">
        <w:t xml:space="preserve"> exécute </w:t>
      </w:r>
      <w:r w:rsidR="00486A55" w:rsidRPr="00506162">
        <w:t xml:space="preserve">s’exécute automatiquement toutes les 15 minutes afin de traiter les données. </w:t>
      </w:r>
      <w:r w:rsidR="00C5389C" w:rsidRPr="00506162">
        <w:t>Le flux est décrit dans le diagramme suivant :</w:t>
      </w:r>
    </w:p>
    <w:p w14:paraId="7664940C" w14:textId="77777777" w:rsidR="002F354C" w:rsidRPr="00506162" w:rsidRDefault="002F354C" w:rsidP="00312134">
      <w:pPr>
        <w:pStyle w:val="BodyText"/>
      </w:pPr>
    </w:p>
    <w:p w14:paraId="70E6FF25" w14:textId="12E3D710" w:rsidR="00891AC5" w:rsidRPr="00506162" w:rsidRDefault="005F687C" w:rsidP="004168D1">
      <w:pPr>
        <w:pStyle w:val="BodyText"/>
        <w:ind w:left="0"/>
        <w:jc w:val="center"/>
      </w:pPr>
      <w:r w:rsidRPr="00506162">
        <w:rPr>
          <w:noProof/>
        </w:rPr>
        <w:drawing>
          <wp:inline distT="0" distB="0" distL="0" distR="0" wp14:anchorId="49BE3C4E" wp14:editId="5DD12B2E">
            <wp:extent cx="1670050" cy="3340100"/>
            <wp:effectExtent l="0" t="0" r="6350" b="0"/>
            <wp:docPr id="1332688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8255" name="Picture 1332688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5647" w14:textId="77777777" w:rsidR="00805E75" w:rsidRPr="00506162" w:rsidRDefault="00805E75" w:rsidP="00BC1898">
      <w:pPr>
        <w:pStyle w:val="BodyText"/>
        <w:ind w:left="0"/>
      </w:pPr>
    </w:p>
    <w:p w14:paraId="3FD656B0" w14:textId="77777777" w:rsidR="00805E75" w:rsidRPr="00506162" w:rsidRDefault="00805E75" w:rsidP="004168D1">
      <w:pPr>
        <w:pStyle w:val="BodyText"/>
        <w:ind w:left="0"/>
        <w:jc w:val="center"/>
      </w:pPr>
    </w:p>
    <w:p w14:paraId="61502E00" w14:textId="1C435188" w:rsidR="001805A9" w:rsidRPr="00506162" w:rsidRDefault="001805A9" w:rsidP="001805A9">
      <w:pPr>
        <w:pStyle w:val="Heading3"/>
        <w:numPr>
          <w:ilvl w:val="0"/>
          <w:numId w:val="0"/>
        </w:numPr>
      </w:pPr>
      <w:r w:rsidRPr="00506162">
        <w:t xml:space="preserve">3.3.2 </w:t>
      </w:r>
      <w:r w:rsidR="00243A18" w:rsidRPr="00506162">
        <w:tab/>
      </w:r>
      <w:r w:rsidR="00243A18" w:rsidRPr="00506162">
        <w:tab/>
      </w:r>
      <w:r w:rsidR="00CA32AE" w:rsidRPr="00CA32AE">
        <w:t>Integration_Facture_Fournisseur_PackingList_P1</w:t>
      </w:r>
    </w:p>
    <w:p w14:paraId="3B1BD574" w14:textId="20F0214A" w:rsidR="00805E75" w:rsidRPr="00506162" w:rsidRDefault="006C39AB" w:rsidP="006C39AB">
      <w:pPr>
        <w:pStyle w:val="BodyText"/>
      </w:pPr>
      <w:r w:rsidRPr="00506162">
        <w:t>Le flux RPA s’exécute automatiquement toutes les 15 minutes afin de récupérer les valeurs mises à jour. Le flux est décrit dans le diagramme suivant :</w:t>
      </w:r>
    </w:p>
    <w:p w14:paraId="68AFDA36" w14:textId="4C397508" w:rsidR="00891AC5" w:rsidRPr="00506162" w:rsidRDefault="00217166" w:rsidP="00FB1516">
      <w:pPr>
        <w:pStyle w:val="BodyText"/>
        <w:ind w:left="0"/>
        <w:jc w:val="center"/>
      </w:pPr>
      <w:r>
        <w:rPr>
          <w:noProof/>
        </w:rPr>
        <w:lastRenderedPageBreak/>
        <w:drawing>
          <wp:inline distT="0" distB="0" distL="0" distR="0" wp14:anchorId="534B9503" wp14:editId="643904DC">
            <wp:extent cx="3536950" cy="5073286"/>
            <wp:effectExtent l="0" t="0" r="6350" b="0"/>
            <wp:docPr id="797420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20838" name="Picture 7974208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112" cy="507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2E0" w14:textId="5D8D4305" w:rsidR="001000BB" w:rsidRPr="00506162" w:rsidRDefault="003249F4" w:rsidP="001000BB">
      <w:pPr>
        <w:pStyle w:val="Heading2"/>
      </w:pPr>
      <w:bookmarkStart w:id="11" w:name="_Toc224287450"/>
      <w:r w:rsidRPr="00506162">
        <w:t>F</w:t>
      </w:r>
      <w:r w:rsidR="001000BB" w:rsidRPr="00506162">
        <w:t xml:space="preserve">lux de </w:t>
      </w:r>
      <w:r w:rsidR="00674C64" w:rsidRPr="00506162">
        <w:t>D</w:t>
      </w:r>
      <w:r w:rsidR="001000BB" w:rsidRPr="00506162">
        <w:t>onnée</w:t>
      </w:r>
      <w:bookmarkEnd w:id="11"/>
    </w:p>
    <w:p w14:paraId="230DA377" w14:textId="73041FDF" w:rsidR="001000BB" w:rsidRPr="00506162" w:rsidRDefault="001000BB" w:rsidP="001000BB">
      <w:pPr>
        <w:pStyle w:val="Heading3"/>
        <w:numPr>
          <w:ilvl w:val="2"/>
          <w:numId w:val="64"/>
        </w:numPr>
        <w:tabs>
          <w:tab w:val="clear" w:pos="1440"/>
          <w:tab w:val="num" w:pos="3960"/>
        </w:tabs>
      </w:pPr>
      <w:r w:rsidRPr="00506162">
        <w:t>Integration Packing Lists</w:t>
      </w:r>
    </w:p>
    <w:p w14:paraId="5D44C686" w14:textId="30E40869" w:rsidR="001000BB" w:rsidRPr="00506162" w:rsidRDefault="001000BB" w:rsidP="001000BB">
      <w:pPr>
        <w:pStyle w:val="BodyText"/>
      </w:pPr>
      <w:r w:rsidRPr="00506162">
        <w:t>Le flux de donn</w:t>
      </w:r>
      <w:r w:rsidR="00265E58" w:rsidRPr="00506162">
        <w:t>ée</w:t>
      </w:r>
      <w:r w:rsidR="00C25FF4" w:rsidRPr="00506162">
        <w:t>, DF_U020_Integration_Packing_List</w:t>
      </w:r>
      <w:r w:rsidR="00265E58" w:rsidRPr="00506162">
        <w:t xml:space="preserve"> vas s’</w:t>
      </w:r>
      <w:r w:rsidRPr="00506162">
        <w:t xml:space="preserve">exécute automatiquement </w:t>
      </w:r>
      <w:r w:rsidR="00265E58" w:rsidRPr="00506162">
        <w:t>après le flux RPA</w:t>
      </w:r>
      <w:r w:rsidR="00992C78" w:rsidRPr="00506162">
        <w:t>.</w:t>
      </w:r>
    </w:p>
    <w:p w14:paraId="46175FD5" w14:textId="77777777" w:rsidR="00992C78" w:rsidRPr="00506162" w:rsidRDefault="00992C78" w:rsidP="001000BB">
      <w:pPr>
        <w:pStyle w:val="BodyText"/>
      </w:pPr>
    </w:p>
    <w:p w14:paraId="04C2D30C" w14:textId="2E9FEEA2" w:rsidR="00992C78" w:rsidRPr="00506162" w:rsidRDefault="00FB1516" w:rsidP="001000BB">
      <w:pPr>
        <w:pStyle w:val="BodyText"/>
      </w:pPr>
      <w:r w:rsidRPr="00506162">
        <w:rPr>
          <w:noProof/>
        </w:rPr>
        <w:drawing>
          <wp:inline distT="0" distB="0" distL="0" distR="0" wp14:anchorId="489286BC" wp14:editId="5CA10935">
            <wp:extent cx="3661517" cy="1079595"/>
            <wp:effectExtent l="19050" t="19050" r="15240" b="25400"/>
            <wp:docPr id="1115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6073" cy="10927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BB4F2" w14:textId="77777777" w:rsidR="00992C78" w:rsidRPr="00506162" w:rsidRDefault="00992C78" w:rsidP="001000BB">
      <w:pPr>
        <w:pStyle w:val="BodyText"/>
      </w:pPr>
    </w:p>
    <w:p w14:paraId="19462F71" w14:textId="7615002A" w:rsidR="00992C78" w:rsidRPr="00506162" w:rsidRDefault="00E555C9" w:rsidP="00992C78">
      <w:pPr>
        <w:pStyle w:val="BodyText"/>
        <w:numPr>
          <w:ilvl w:val="0"/>
          <w:numId w:val="65"/>
        </w:numPr>
      </w:pPr>
      <w:r w:rsidRPr="00506162">
        <w:t>L</w:t>
      </w:r>
      <w:r w:rsidR="00992C78" w:rsidRPr="00506162">
        <w:t xml:space="preserve">a réponse du flux API est </w:t>
      </w:r>
      <w:r w:rsidRPr="00506162">
        <w:t>envoyée depuis le répertoire CMP</w:t>
      </w:r>
      <w:r w:rsidR="00992C78" w:rsidRPr="00506162">
        <w:t xml:space="preserve"> </w:t>
      </w:r>
      <w:r w:rsidRPr="00506162">
        <w:t xml:space="preserve">a un script pour le convertir </w:t>
      </w:r>
      <w:r w:rsidR="00992C78" w:rsidRPr="00506162">
        <w:t>en format XML.</w:t>
      </w:r>
    </w:p>
    <w:p w14:paraId="6C35D11F" w14:textId="37EC6F9A" w:rsidR="00992C78" w:rsidRPr="00506162" w:rsidRDefault="00992C78" w:rsidP="00992C78">
      <w:pPr>
        <w:pStyle w:val="BodyText"/>
        <w:numPr>
          <w:ilvl w:val="0"/>
          <w:numId w:val="65"/>
        </w:numPr>
      </w:pPr>
      <w:r w:rsidRPr="00506162">
        <w:t>Un workflow va se déclencher s’il y a eu une erreur lors de l’intégration.</w:t>
      </w:r>
    </w:p>
    <w:p w14:paraId="67E32C9E" w14:textId="77777777" w:rsidR="00DF1B9B" w:rsidRPr="00506162" w:rsidRDefault="00DF1B9B" w:rsidP="00DF1B9B">
      <w:pPr>
        <w:pStyle w:val="BodyText"/>
        <w:ind w:left="0"/>
      </w:pPr>
    </w:p>
    <w:p w14:paraId="326767D7" w14:textId="41ACE9C9" w:rsidR="00DF1B9B" w:rsidRPr="00506162" w:rsidRDefault="00DF1B9B" w:rsidP="00DF1B9B">
      <w:pPr>
        <w:pStyle w:val="Heading3"/>
      </w:pPr>
      <w:r w:rsidRPr="00506162">
        <w:lastRenderedPageBreak/>
        <w:t xml:space="preserve">Envoie ficher excel Packing Lists </w:t>
      </w:r>
    </w:p>
    <w:p w14:paraId="60530E6B" w14:textId="08289AA8" w:rsidR="00DF1B9B" w:rsidRPr="00506162" w:rsidRDefault="00DF1B9B" w:rsidP="00DF1B9B">
      <w:pPr>
        <w:pStyle w:val="BodyText"/>
      </w:pPr>
      <w:r w:rsidRPr="00506162">
        <w:t>Un flux de donnée</w:t>
      </w:r>
      <w:r w:rsidR="00C25FF4" w:rsidRPr="00506162">
        <w:t>, IDP-</w:t>
      </w:r>
      <w:proofErr w:type="spellStart"/>
      <w:r w:rsidR="00C25FF4" w:rsidRPr="00506162">
        <w:t>Move_Packing_List</w:t>
      </w:r>
      <w:proofErr w:type="spellEnd"/>
      <w:r w:rsidRPr="00506162">
        <w:t xml:space="preserve"> est créé pour envoyer les fichier Excel déposer dans </w:t>
      </w:r>
      <w:r w:rsidR="001203CD" w:rsidRPr="00506162">
        <w:t>B</w:t>
      </w:r>
      <w:r w:rsidRPr="00506162">
        <w:t>usiness engine files au server RPA pour leur traitement.</w:t>
      </w:r>
    </w:p>
    <w:p w14:paraId="71A87799" w14:textId="08249C91" w:rsidR="00992C78" w:rsidRPr="00506162" w:rsidRDefault="00DF1B9B" w:rsidP="00992C78">
      <w:pPr>
        <w:pStyle w:val="BodyText"/>
      </w:pPr>
      <w:r w:rsidRPr="00506162">
        <w:rPr>
          <w:noProof/>
        </w:rPr>
        <w:drawing>
          <wp:inline distT="0" distB="0" distL="0" distR="0" wp14:anchorId="7F9713DB" wp14:editId="34045E29">
            <wp:extent cx="4868215" cy="1127584"/>
            <wp:effectExtent l="19050" t="19050" r="8890" b="15875"/>
            <wp:docPr id="13527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85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998" cy="1129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F48D5" w14:textId="77777777" w:rsidR="005D1587" w:rsidRPr="00506162" w:rsidRDefault="005D1587" w:rsidP="00992C78">
      <w:pPr>
        <w:pStyle w:val="BodyText"/>
      </w:pPr>
    </w:p>
    <w:p w14:paraId="4BD7A9BB" w14:textId="0EAAC608" w:rsidR="001203CD" w:rsidRPr="00506162" w:rsidRDefault="001203CD" w:rsidP="001203CD">
      <w:pPr>
        <w:pStyle w:val="BodyText"/>
      </w:pPr>
      <w:r w:rsidRPr="00506162">
        <w:t>Une API est déclencher chaque minute pour vérifier la présence de fichier dans le répertoire /</w:t>
      </w:r>
      <w:proofErr w:type="spellStart"/>
      <w:r w:rsidRPr="00506162">
        <w:t>FileImport</w:t>
      </w:r>
      <w:proofErr w:type="spellEnd"/>
      <w:r w:rsidRPr="00506162">
        <w:t>/IDP/PL_IN/.</w:t>
      </w:r>
    </w:p>
    <w:p w14:paraId="4247F045" w14:textId="2F81185F" w:rsidR="00805E75" w:rsidRPr="00506162" w:rsidRDefault="001203CD" w:rsidP="00DA3593">
      <w:pPr>
        <w:pStyle w:val="BodyText"/>
      </w:pPr>
      <w:r w:rsidRPr="00506162">
        <w:t>S’il y a un fichier présent, le flux de donner est déclencher pour envoyer le fichier au server CMP et le fichier est supprimer depuis Business engine files.</w:t>
      </w:r>
    </w:p>
    <w:p w14:paraId="243D3BD1" w14:textId="35C2AA05" w:rsidR="00992C78" w:rsidRPr="00506162" w:rsidRDefault="003249F4" w:rsidP="00992C78">
      <w:pPr>
        <w:pStyle w:val="Heading2"/>
      </w:pPr>
      <w:bookmarkStart w:id="12" w:name="_Toc224287451"/>
      <w:r w:rsidRPr="00506162">
        <w:t>Flux API</w:t>
      </w:r>
      <w:bookmarkEnd w:id="12"/>
    </w:p>
    <w:p w14:paraId="31F5DF85" w14:textId="3DD428CD" w:rsidR="00992C78" w:rsidRPr="00506162" w:rsidRDefault="008E0429" w:rsidP="00992C78">
      <w:pPr>
        <w:pStyle w:val="BodyText"/>
      </w:pPr>
      <w:r w:rsidRPr="00506162">
        <w:t>Le flux API</w:t>
      </w:r>
      <w:r w:rsidR="00C25FF4" w:rsidRPr="00506162">
        <w:t>, AF_U-020-Integration_Packing_List</w:t>
      </w:r>
      <w:r w:rsidRPr="00506162">
        <w:t xml:space="preserve"> est responsable pour l’intégration du packing </w:t>
      </w:r>
      <w:proofErr w:type="spellStart"/>
      <w:r w:rsidRPr="00506162">
        <w:t>list</w:t>
      </w:r>
      <w:proofErr w:type="spellEnd"/>
      <w:r w:rsidRPr="00506162">
        <w:t xml:space="preserve"> dans les différent lignes OA.</w:t>
      </w:r>
    </w:p>
    <w:p w14:paraId="408CD26C" w14:textId="77777777" w:rsidR="00992C78" w:rsidRPr="00506162" w:rsidRDefault="00992C78" w:rsidP="00992C78">
      <w:pPr>
        <w:pStyle w:val="BodyText"/>
      </w:pPr>
    </w:p>
    <w:p w14:paraId="757162A8" w14:textId="16C1BF4B" w:rsidR="00992C78" w:rsidRPr="00506162" w:rsidRDefault="008E0429" w:rsidP="00992C78">
      <w:pPr>
        <w:pStyle w:val="BodyText"/>
      </w:pPr>
      <w:r w:rsidRPr="00506162">
        <w:rPr>
          <w:noProof/>
        </w:rPr>
        <w:drawing>
          <wp:inline distT="0" distB="0" distL="0" distR="0" wp14:anchorId="21D45A18" wp14:editId="624CC73D">
            <wp:extent cx="4963218" cy="1667665"/>
            <wp:effectExtent l="19050" t="19050" r="27940" b="27940"/>
            <wp:docPr id="13104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0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0252" cy="1673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2B6AD" w14:textId="77777777" w:rsidR="00992C78" w:rsidRPr="00506162" w:rsidRDefault="00992C78" w:rsidP="00992C78">
      <w:pPr>
        <w:pStyle w:val="BodyText"/>
      </w:pPr>
    </w:p>
    <w:p w14:paraId="2986D734" w14:textId="31FA39A3" w:rsidR="00992C78" w:rsidRPr="00506162" w:rsidRDefault="008E0429" w:rsidP="008E0429">
      <w:pPr>
        <w:pStyle w:val="BodyText"/>
        <w:numPr>
          <w:ilvl w:val="0"/>
          <w:numId w:val="67"/>
        </w:numPr>
      </w:pPr>
      <w:r w:rsidRPr="00506162">
        <w:t xml:space="preserve">Une vérification est faite sur l’entête du JSON extraite. S’il manque des champ entête, une erreur est envoyée et l’intégration est arrêter. </w:t>
      </w:r>
    </w:p>
    <w:p w14:paraId="02F2DD40" w14:textId="77777777" w:rsidR="008E0429" w:rsidRPr="00506162" w:rsidRDefault="008E0429" w:rsidP="008E0429">
      <w:pPr>
        <w:pStyle w:val="BodyText"/>
        <w:numPr>
          <w:ilvl w:val="0"/>
          <w:numId w:val="67"/>
        </w:numPr>
      </w:pPr>
      <w:r w:rsidRPr="00506162">
        <w:t xml:space="preserve">Un SQRY est construit dans le format suivant : </w:t>
      </w:r>
    </w:p>
    <w:p w14:paraId="34FA9CE4" w14:textId="45ABC2EF" w:rsidR="00992C78" w:rsidRPr="00506162" w:rsidRDefault="00674C64" w:rsidP="008E0429">
      <w:pPr>
        <w:pStyle w:val="BodyText"/>
        <w:ind w:left="1860"/>
      </w:pPr>
      <w:r w:rsidRPr="00506162">
        <w:t>« </w:t>
      </w:r>
      <w:r w:rsidR="008E0429" w:rsidRPr="00506162">
        <w:t>CFK</w:t>
      </w:r>
      <w:proofErr w:type="gramStart"/>
      <w:r w:rsidR="008E0429" w:rsidRPr="00506162">
        <w:t>1:</w:t>
      </w:r>
      <w:proofErr w:type="gramEnd"/>
      <w:r w:rsidR="008E0429" w:rsidRPr="00506162">
        <w:t xml:space="preserve"> No de conteneur AND </w:t>
      </w:r>
      <w:proofErr w:type="gramStart"/>
      <w:r w:rsidR="008E0429" w:rsidRPr="00506162">
        <w:t>SUNO:</w:t>
      </w:r>
      <w:proofErr w:type="gramEnd"/>
      <w:r w:rsidR="008E0429" w:rsidRPr="00506162">
        <w:t xml:space="preserve"> fournisseur </w:t>
      </w:r>
      <w:proofErr w:type="gramStart"/>
      <w:r w:rsidR="008E0429" w:rsidRPr="00506162">
        <w:t>SortBy:!</w:t>
      </w:r>
      <w:proofErr w:type="gramEnd"/>
      <w:r w:rsidR="008E0429" w:rsidRPr="00506162">
        <w:t>DNDT</w:t>
      </w:r>
      <w:r w:rsidRPr="00506162">
        <w:t> »</w:t>
      </w:r>
    </w:p>
    <w:p w14:paraId="612E20EB" w14:textId="77777777" w:rsidR="008E0429" w:rsidRPr="00506162" w:rsidRDefault="008E0429" w:rsidP="00F340AE">
      <w:pPr>
        <w:pStyle w:val="BodyText"/>
        <w:numPr>
          <w:ilvl w:val="0"/>
          <w:numId w:val="67"/>
        </w:numPr>
      </w:pPr>
      <w:r w:rsidRPr="00506162">
        <w:t>L’API PPS360MI.SearchHead est appeler pour récupérer le No de bon de livraison le plus récent.</w:t>
      </w:r>
    </w:p>
    <w:p w14:paraId="2723A7FC" w14:textId="207CD830" w:rsidR="008E0429" w:rsidRPr="00506162" w:rsidRDefault="00385A56" w:rsidP="008E0429">
      <w:pPr>
        <w:pStyle w:val="BodyText"/>
        <w:ind w:left="1860"/>
      </w:pPr>
      <w:r w:rsidRPr="00385A56">
        <w:rPr>
          <w:noProof/>
        </w:rPr>
        <w:drawing>
          <wp:inline distT="0" distB="0" distL="0" distR="0" wp14:anchorId="42BA5CE5" wp14:editId="32E104B5">
            <wp:extent cx="4785995" cy="1610485"/>
            <wp:effectExtent l="19050" t="19050" r="14605" b="27940"/>
            <wp:docPr id="13978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06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697" cy="1618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0CE89" w14:textId="77777777" w:rsidR="00992C78" w:rsidRPr="00506162" w:rsidRDefault="00992C78" w:rsidP="00992C78">
      <w:pPr>
        <w:pStyle w:val="BodyText"/>
      </w:pPr>
    </w:p>
    <w:p w14:paraId="126063F8" w14:textId="643A10DC" w:rsidR="00992C78" w:rsidRPr="00506162" w:rsidRDefault="008E0429" w:rsidP="008E0429">
      <w:pPr>
        <w:pStyle w:val="BodyText"/>
        <w:numPr>
          <w:ilvl w:val="0"/>
          <w:numId w:val="67"/>
        </w:numPr>
      </w:pPr>
      <w:r w:rsidRPr="00506162">
        <w:lastRenderedPageBreak/>
        <w:t>Si le bon de livraison est non trouver, une erreur est envoyée et l’intégration est arrêter.</w:t>
      </w:r>
    </w:p>
    <w:p w14:paraId="03ECCED1" w14:textId="1D82DBCC" w:rsidR="008E0429" w:rsidRPr="00506162" w:rsidRDefault="008E0429" w:rsidP="008E0429">
      <w:pPr>
        <w:pStyle w:val="BodyText"/>
        <w:numPr>
          <w:ilvl w:val="0"/>
          <w:numId w:val="67"/>
        </w:numPr>
      </w:pPr>
      <w:r w:rsidRPr="00506162">
        <w:t>L’API CRS610MI.GetBasicData est appeler pour récupérer le champ SUTY.</w:t>
      </w:r>
    </w:p>
    <w:p w14:paraId="6447D202" w14:textId="77777777" w:rsidR="008E0429" w:rsidRPr="00506162" w:rsidRDefault="008E0429" w:rsidP="008E0429">
      <w:pPr>
        <w:pStyle w:val="BodyText"/>
        <w:ind w:left="1860"/>
      </w:pPr>
    </w:p>
    <w:p w14:paraId="3E04A3CF" w14:textId="758C6B7E" w:rsidR="008E0429" w:rsidRPr="00506162" w:rsidRDefault="008E0429" w:rsidP="008E0429">
      <w:pPr>
        <w:pStyle w:val="BodyText"/>
        <w:ind w:left="1500"/>
      </w:pPr>
      <w:r w:rsidRPr="00506162">
        <w:rPr>
          <w:noProof/>
        </w:rPr>
        <w:drawing>
          <wp:inline distT="0" distB="0" distL="0" distR="0" wp14:anchorId="2704B969" wp14:editId="749176F2">
            <wp:extent cx="5337291" cy="1546742"/>
            <wp:effectExtent l="19050" t="19050" r="15875" b="15875"/>
            <wp:docPr id="16148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10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954" cy="1552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F075F" w14:textId="77777777" w:rsidR="00140324" w:rsidRPr="00506162" w:rsidRDefault="00140324" w:rsidP="008E0429">
      <w:pPr>
        <w:pStyle w:val="BodyText"/>
        <w:ind w:left="1500"/>
      </w:pPr>
    </w:p>
    <w:p w14:paraId="455A9C0D" w14:textId="1CF7655D" w:rsidR="008E0429" w:rsidRPr="00506162" w:rsidRDefault="008E0429" w:rsidP="008E0429">
      <w:pPr>
        <w:pStyle w:val="BodyText"/>
        <w:numPr>
          <w:ilvl w:val="0"/>
          <w:numId w:val="67"/>
        </w:numPr>
      </w:pPr>
      <w:r w:rsidRPr="00506162">
        <w:t>L’API PPS360MI.LstDetail</w:t>
      </w:r>
      <w:r w:rsidR="00140324" w:rsidRPr="00506162">
        <w:t xml:space="preserve"> est </w:t>
      </w:r>
      <w:r w:rsidR="002D41B0">
        <w:t>appeler en format bulk</w:t>
      </w:r>
      <w:r w:rsidR="00140324" w:rsidRPr="00506162">
        <w:t xml:space="preserve"> pour récupérer les lignes du No de bon de livraison.</w:t>
      </w:r>
    </w:p>
    <w:p w14:paraId="09015204" w14:textId="54D1E17F" w:rsidR="00140324" w:rsidRPr="00506162" w:rsidRDefault="00140324" w:rsidP="00140324">
      <w:pPr>
        <w:pStyle w:val="BodyText"/>
        <w:ind w:left="1860"/>
      </w:pPr>
      <w:r w:rsidRPr="00506162">
        <w:rPr>
          <w:noProof/>
        </w:rPr>
        <w:drawing>
          <wp:inline distT="0" distB="0" distL="0" distR="0" wp14:anchorId="12C4A74C" wp14:editId="6F772557">
            <wp:extent cx="4921085" cy="1591184"/>
            <wp:effectExtent l="19050" t="19050" r="13335" b="28575"/>
            <wp:docPr id="27559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90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7" cy="159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699E8" w14:textId="77777777" w:rsidR="00140324" w:rsidRPr="00506162" w:rsidRDefault="00140324" w:rsidP="00140324">
      <w:pPr>
        <w:pStyle w:val="BodyText"/>
        <w:ind w:left="1860"/>
      </w:pPr>
    </w:p>
    <w:p w14:paraId="20187480" w14:textId="03EF5531" w:rsidR="00140324" w:rsidRPr="00506162" w:rsidRDefault="00140324" w:rsidP="00140324">
      <w:pPr>
        <w:pStyle w:val="BodyText"/>
        <w:numPr>
          <w:ilvl w:val="0"/>
          <w:numId w:val="67"/>
        </w:numPr>
      </w:pPr>
      <w:r w:rsidRPr="00506162">
        <w:t xml:space="preserve">Les lignes correspondantes aux numéros d’article dans le packing </w:t>
      </w:r>
      <w:proofErr w:type="spellStart"/>
      <w:r w:rsidRPr="00506162">
        <w:t>list</w:t>
      </w:r>
      <w:proofErr w:type="spellEnd"/>
      <w:r w:rsidRPr="00506162">
        <w:t xml:space="preserve"> sont récupérer et une requête API en format bulk est construite pour appeler l’API PPS200MI.UpdUserDefLine.</w:t>
      </w:r>
    </w:p>
    <w:p w14:paraId="244685A0" w14:textId="3B028BE9" w:rsidR="00140324" w:rsidRPr="00506162" w:rsidRDefault="00140324" w:rsidP="00140324">
      <w:pPr>
        <w:pStyle w:val="BodyText"/>
        <w:numPr>
          <w:ilvl w:val="0"/>
          <w:numId w:val="67"/>
        </w:numPr>
      </w:pPr>
      <w:r w:rsidRPr="00506162">
        <w:t>S’il manque un numéro d’article dans la réponse API, une erreur au niveau de la ligne est créée.</w:t>
      </w:r>
    </w:p>
    <w:p w14:paraId="6883CE96" w14:textId="7BF9E9A5" w:rsidR="00140324" w:rsidRPr="00506162" w:rsidRDefault="00140324" w:rsidP="00140324">
      <w:pPr>
        <w:pStyle w:val="BodyText"/>
        <w:numPr>
          <w:ilvl w:val="0"/>
          <w:numId w:val="67"/>
        </w:numPr>
      </w:pPr>
      <w:r w:rsidRPr="00506162">
        <w:t xml:space="preserve"> L’API PPS200MI.UpdUserDefLine est appeler en bulk.</w:t>
      </w:r>
    </w:p>
    <w:p w14:paraId="0F4C51DA" w14:textId="58C14AF7" w:rsidR="00140324" w:rsidRPr="00506162" w:rsidRDefault="00140324" w:rsidP="00140324">
      <w:pPr>
        <w:pStyle w:val="BodyText"/>
        <w:numPr>
          <w:ilvl w:val="0"/>
          <w:numId w:val="67"/>
        </w:numPr>
      </w:pPr>
      <w:r w:rsidRPr="00506162">
        <w:t>S’il y</w:t>
      </w:r>
      <w:r w:rsidR="00775A99" w:rsidRPr="00506162">
        <w:t xml:space="preserve"> </w:t>
      </w:r>
      <w:r w:rsidRPr="00506162">
        <w:t xml:space="preserve">a eu une erreur lors de la mise </w:t>
      </w:r>
      <w:proofErr w:type="spellStart"/>
      <w:r w:rsidRPr="00506162">
        <w:t>a</w:t>
      </w:r>
      <w:proofErr w:type="spellEnd"/>
      <w:r w:rsidRPr="00506162">
        <w:t xml:space="preserve"> jour, elle est envoyée avec les erreurs au de lignes précédentes.</w:t>
      </w:r>
    </w:p>
    <w:p w14:paraId="7F406203" w14:textId="77777777" w:rsidR="00B67C6B" w:rsidRPr="00506162" w:rsidRDefault="00B67C6B" w:rsidP="00B67C6B">
      <w:pPr>
        <w:pStyle w:val="BodyText"/>
      </w:pPr>
    </w:p>
    <w:p w14:paraId="035387F4" w14:textId="77777777" w:rsidR="00B67C6B" w:rsidRPr="00506162" w:rsidRDefault="00B67C6B" w:rsidP="00B67C6B">
      <w:pPr>
        <w:pStyle w:val="ListParagraph"/>
        <w:ind w:left="0"/>
      </w:pPr>
      <w:r w:rsidRPr="00506162">
        <w:t>Format JSON entrant pour le flux API :</w:t>
      </w:r>
    </w:p>
    <w:p w14:paraId="369345AD" w14:textId="77777777" w:rsidR="00B67C6B" w:rsidRPr="00506162" w:rsidRDefault="00B67C6B" w:rsidP="00B67C6B">
      <w:pPr>
        <w:pStyle w:val="ListParagraph"/>
        <w:ind w:left="0"/>
      </w:pPr>
    </w:p>
    <w:p w14:paraId="4AE4D3D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{</w:t>
      </w:r>
    </w:p>
    <w:p w14:paraId="47A0CA35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"id"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"d395acf8-175c-4caf-bc4a-89087c591512"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7E7A35E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"reprocess"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569CD6"/>
          <w:sz w:val="21"/>
          <w:szCs w:val="21"/>
          <w:lang w:val="en-GB" w:eastAsia="en-MU"/>
        </w:rPr>
        <w:t>true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3173F422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"visibility"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569CD6"/>
          <w:sz w:val="21"/>
          <w:szCs w:val="21"/>
          <w:lang w:val="en-GB" w:eastAsia="en-MU"/>
        </w:rPr>
        <w:t>false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48697BD1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usecase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{</w:t>
      </w:r>
    </w:p>
    <w:p w14:paraId="11BFD50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"id"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"d570099e-0509-4e20-81ac-c0f97b643047"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075B0CD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"name"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"Revue Packing List"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4B082B2F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erp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"M3"</w:t>
      </w:r>
    </w:p>
    <w:p w14:paraId="136D81D1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},</w:t>
      </w:r>
    </w:p>
    <w:p w14:paraId="6B19FD4C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proofErr w:type="gram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document</w:t>
      </w:r>
      <w:proofErr w:type="gram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_name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"AnyDocument_Packinglist_container1.pdf"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5F174CA9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proofErr w:type="gram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idm</w:t>
      </w:r>
      <w:proofErr w:type="gram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_document_id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"CHN0000040_ECMU7696922"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1BE4D992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proofErr w:type="gram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category</w:t>
      </w:r>
      <w:proofErr w:type="gram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_key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Informations_extraites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357B7847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lastRenderedPageBreak/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proofErr w:type="gram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document</w:t>
      </w:r>
      <w:proofErr w:type="gram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_users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[],</w:t>
      </w:r>
    </w:p>
    <w:p w14:paraId="5CC20525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proofErr w:type="gram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document</w:t>
      </w:r>
      <w:proofErr w:type="gram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_entities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</w:t>
      </w:r>
    </w:p>
    <w:p w14:paraId="1A4C55FA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{</w:t>
      </w:r>
    </w:p>
    <w:p w14:paraId="7D8B231F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container_number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5DCF4B27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"ECMU7696922"</w:t>
      </w:r>
    </w:p>
    <w:p w14:paraId="748310C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},</w:t>
      </w:r>
    </w:p>
    <w:p w14:paraId="6327749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{</w:t>
      </w:r>
    </w:p>
    <w:p w14:paraId="7BAFA33B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supplier_number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1C16165B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"CHN0000040"</w:t>
      </w:r>
    </w:p>
    <w:p w14:paraId="166467B8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},</w:t>
      </w:r>
    </w:p>
    <w:p w14:paraId="24EBBC5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{</w:t>
      </w:r>
    </w:p>
    <w:p w14:paraId="02A4F574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document_name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0D691E3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""</w:t>
      </w:r>
    </w:p>
    <w:p w14:paraId="14B7D004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}</w:t>
      </w:r>
    </w:p>
    <w:p w14:paraId="6AB3D2E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],</w:t>
      </w:r>
    </w:p>
    <w:p w14:paraId="0FAE3977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proofErr w:type="spellStart"/>
      <w:proofErr w:type="gramStart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table</w:t>
      </w:r>
      <w:proofErr w:type="gram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_data</w:t>
      </w:r>
      <w:proofErr w:type="spellEnd"/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</w:t>
      </w:r>
    </w:p>
    <w:p w14:paraId="29DF4C65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{</w:t>
      </w:r>
    </w:p>
    <w:p w14:paraId="7682811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"name"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Lignes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079EB39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"rows"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</w:t>
      </w:r>
    </w:p>
    <w:p w14:paraId="6E5B3FF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{</w:t>
      </w:r>
    </w:p>
    <w:p w14:paraId="3DB146A9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"row"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</w:t>
      </w:r>
    </w:p>
    <w:p w14:paraId="54F0A52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2EFB8D6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numero_oa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036C548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"1000000828"</w:t>
      </w:r>
    </w:p>
    <w:p w14:paraId="6DF47E89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57A73B6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459E3B47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item_number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6254E55D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"00-M2-501"</w:t>
      </w:r>
    </w:p>
    <w:p w14:paraId="6DF00111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2B65D2AD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7C500718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volume_cbm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252D122A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"14.29"</w:t>
      </w:r>
    </w:p>
    <w:p w14:paraId="4D1EA535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2BB4B4D4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4E89E2EF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poid_brut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1AD3D45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"792"</w:t>
      </w:r>
    </w:p>
    <w:p w14:paraId="4B85446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</w:t>
      </w:r>
    </w:p>
    <w:p w14:paraId="529DEB8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]</w:t>
      </w:r>
    </w:p>
    <w:p w14:paraId="0F605D4D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},</w:t>
      </w:r>
    </w:p>
    <w:p w14:paraId="7EE8179A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{</w:t>
      </w:r>
    </w:p>
    <w:p w14:paraId="28DE7DD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"row"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</w:t>
      </w:r>
    </w:p>
    <w:p w14:paraId="7A8E3D3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3DCED227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numero_oa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4260E92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"1000000829"</w:t>
      </w:r>
    </w:p>
    <w:p w14:paraId="1ADC4AF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1035A80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757AC48A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item_number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01D2D959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"HD1300"</w:t>
      </w:r>
    </w:p>
    <w:p w14:paraId="10E8DE8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50ACFD64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1781BFD8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lastRenderedPageBreak/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volume_cbm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67A98520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"14.29"</w:t>
      </w:r>
    </w:p>
    <w:p w14:paraId="6D651DA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5B2F614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43B3403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poid_brut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4EB2BDD7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"972"</w:t>
      </w:r>
    </w:p>
    <w:p w14:paraId="3A29CEBA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</w:t>
      </w:r>
    </w:p>
    <w:p w14:paraId="70EC8571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]</w:t>
      </w:r>
    </w:p>
    <w:p w14:paraId="3CC83204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},</w:t>
      </w:r>
    </w:p>
    <w:p w14:paraId="6733A7E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{</w:t>
      </w:r>
    </w:p>
    <w:p w14:paraId="43BE458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"row"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: [</w:t>
      </w:r>
    </w:p>
    <w:p w14:paraId="757F283B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2A3762DC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numero_oa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29D85C7A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"1000000829"</w:t>
      </w:r>
    </w:p>
    <w:p w14:paraId="6C6083E4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4DB0BE49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1080C51F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item_number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3716FE7E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"BO2024"</w:t>
      </w:r>
    </w:p>
    <w:p w14:paraId="082E0583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68962EFB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64953C75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volume_cbm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4C3D3636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"value"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"14.29"</w:t>
      </w:r>
    </w:p>
    <w:p w14:paraId="63558A0F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},</w:t>
      </w:r>
    </w:p>
    <w:p w14:paraId="639E567C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                        {</w:t>
      </w:r>
    </w:p>
    <w:p w14:paraId="4C68C89C" w14:textId="77777777" w:rsidR="00B67C6B" w:rsidRPr="00FB6ECD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FB6ECD">
        <w:rPr>
          <w:rFonts w:ascii="Consolas" w:hAnsi="Consolas"/>
          <w:color w:val="9CDCFE"/>
          <w:sz w:val="21"/>
          <w:szCs w:val="21"/>
          <w:lang w:val="en-GB" w:eastAsia="en-MU"/>
        </w:rPr>
        <w:t>"key"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: </w:t>
      </w:r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proofErr w:type="spellStart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poid_brut</w:t>
      </w:r>
      <w:proofErr w:type="spellEnd"/>
      <w:r w:rsidRPr="00FB6ECD">
        <w:rPr>
          <w:rFonts w:ascii="Consolas" w:hAnsi="Consolas"/>
          <w:color w:val="CE9178"/>
          <w:sz w:val="21"/>
          <w:szCs w:val="21"/>
          <w:lang w:val="en-GB" w:eastAsia="en-MU"/>
        </w:rPr>
        <w:t>"</w:t>
      </w: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>,</w:t>
      </w:r>
    </w:p>
    <w:p w14:paraId="6AE4E249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FB6ECD">
        <w:rPr>
          <w:rFonts w:ascii="Consolas" w:hAnsi="Consolas"/>
          <w:color w:val="CCCCCC"/>
          <w:sz w:val="21"/>
          <w:szCs w:val="21"/>
          <w:lang w:val="en-GB" w:eastAsia="en-MU"/>
        </w:rPr>
        <w:t xml:space="preserve">                            </w:t>
      </w:r>
      <w:r w:rsidRPr="00506162">
        <w:rPr>
          <w:rFonts w:ascii="Consolas" w:hAnsi="Consolas"/>
          <w:color w:val="9CDCFE"/>
          <w:sz w:val="21"/>
          <w:szCs w:val="21"/>
          <w:lang w:eastAsia="en-MU"/>
        </w:rPr>
        <w:t>"value</w:t>
      </w:r>
      <w:proofErr w:type="gramStart"/>
      <w:r w:rsidRPr="00506162">
        <w:rPr>
          <w:rFonts w:ascii="Consolas" w:hAnsi="Consolas"/>
          <w:color w:val="9CDCFE"/>
          <w:sz w:val="21"/>
          <w:szCs w:val="21"/>
          <w:lang w:eastAsia="en-MU"/>
        </w:rPr>
        <w:t>"</w:t>
      </w:r>
      <w:r w:rsidRPr="00506162">
        <w:rPr>
          <w:rFonts w:ascii="Consolas" w:hAnsi="Consolas"/>
          <w:color w:val="CCCCCC"/>
          <w:sz w:val="21"/>
          <w:szCs w:val="21"/>
          <w:lang w:eastAsia="en-MU"/>
        </w:rPr>
        <w:t>:</w:t>
      </w:r>
      <w:proofErr w:type="gramEnd"/>
      <w:r w:rsidRPr="00506162">
        <w:rPr>
          <w:rFonts w:ascii="Consolas" w:hAnsi="Consolas"/>
          <w:color w:val="CCCCCC"/>
          <w:sz w:val="21"/>
          <w:szCs w:val="21"/>
          <w:lang w:eastAsia="en-MU"/>
        </w:rPr>
        <w:t xml:space="preserve"> </w:t>
      </w:r>
      <w:r w:rsidRPr="00506162">
        <w:rPr>
          <w:rFonts w:ascii="Consolas" w:hAnsi="Consolas"/>
          <w:color w:val="CE9178"/>
          <w:sz w:val="21"/>
          <w:szCs w:val="21"/>
          <w:lang w:eastAsia="en-MU"/>
        </w:rPr>
        <w:t>"1332"</w:t>
      </w:r>
    </w:p>
    <w:p w14:paraId="69C9EDA6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                        }</w:t>
      </w:r>
    </w:p>
    <w:p w14:paraId="02AEDF23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                    ]</w:t>
      </w:r>
    </w:p>
    <w:p w14:paraId="09B2EF6D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                }</w:t>
      </w:r>
    </w:p>
    <w:p w14:paraId="3097D46F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            ]</w:t>
      </w:r>
    </w:p>
    <w:p w14:paraId="4BBD7AC2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        }</w:t>
      </w:r>
    </w:p>
    <w:p w14:paraId="3F1B4A44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    ]</w:t>
      </w:r>
    </w:p>
    <w:p w14:paraId="14FCF683" w14:textId="77777777" w:rsidR="00B67C6B" w:rsidRPr="00506162" w:rsidRDefault="00B67C6B" w:rsidP="00B67C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MU"/>
        </w:rPr>
      </w:pPr>
      <w:r w:rsidRPr="00506162">
        <w:rPr>
          <w:rFonts w:ascii="Consolas" w:hAnsi="Consolas"/>
          <w:color w:val="CCCCCC"/>
          <w:sz w:val="21"/>
          <w:szCs w:val="21"/>
          <w:lang w:eastAsia="en-MU"/>
        </w:rPr>
        <w:t>}</w:t>
      </w:r>
    </w:p>
    <w:p w14:paraId="52238C13" w14:textId="77777777" w:rsidR="00992C78" w:rsidRPr="00506162" w:rsidRDefault="00992C78" w:rsidP="00992C78">
      <w:pPr>
        <w:pStyle w:val="BodyText"/>
        <w:ind w:left="0"/>
      </w:pPr>
    </w:p>
    <w:p w14:paraId="754B74FD" w14:textId="5FF818D8" w:rsidR="00C25FF4" w:rsidRPr="00506162" w:rsidRDefault="00C25FF4" w:rsidP="00C25FF4">
      <w:pPr>
        <w:pStyle w:val="Heading2"/>
      </w:pPr>
      <w:bookmarkStart w:id="13" w:name="_Toc224287452"/>
      <w:r w:rsidRPr="00506162">
        <w:t>Workflow</w:t>
      </w:r>
      <w:bookmarkEnd w:id="13"/>
    </w:p>
    <w:p w14:paraId="6AD414EE" w14:textId="36C7554E" w:rsidR="00C25FF4" w:rsidRPr="00506162" w:rsidRDefault="00C25FF4" w:rsidP="00C25FF4">
      <w:pPr>
        <w:pStyle w:val="BodyText"/>
      </w:pPr>
      <w:r w:rsidRPr="00506162">
        <w:t>Le workflow, WF_U020_Integration_Packing_List est utilisé pour envoyer les erreurs au groupe utilisateur défini.</w:t>
      </w:r>
    </w:p>
    <w:p w14:paraId="59FACD5C" w14:textId="63B4674A" w:rsidR="00805E75" w:rsidRPr="00506162" w:rsidRDefault="00C25FF4" w:rsidP="00B67C6B">
      <w:pPr>
        <w:pStyle w:val="BodyText"/>
        <w:jc w:val="center"/>
      </w:pPr>
      <w:r w:rsidRPr="00506162">
        <w:rPr>
          <w:noProof/>
        </w:rPr>
        <w:drawing>
          <wp:inline distT="0" distB="0" distL="0" distR="0" wp14:anchorId="1D59686A" wp14:editId="2F986236">
            <wp:extent cx="2154134" cy="938587"/>
            <wp:effectExtent l="19050" t="19050" r="17780" b="13970"/>
            <wp:docPr id="100501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1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3103" cy="942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56DB9" w14:textId="77777777" w:rsidR="00B67C6B" w:rsidRPr="00506162" w:rsidRDefault="00B67C6B" w:rsidP="00B67C6B">
      <w:pPr>
        <w:pStyle w:val="BodyText"/>
        <w:jc w:val="center"/>
      </w:pPr>
    </w:p>
    <w:p w14:paraId="1E03E954" w14:textId="77777777" w:rsidR="00B67C6B" w:rsidRPr="00506162" w:rsidRDefault="00B67C6B" w:rsidP="00B67C6B">
      <w:pPr>
        <w:pStyle w:val="BodyText"/>
        <w:jc w:val="center"/>
      </w:pPr>
    </w:p>
    <w:p w14:paraId="19A2E86F" w14:textId="77777777" w:rsidR="00B67C6B" w:rsidRPr="00506162" w:rsidRDefault="00B67C6B" w:rsidP="00B67C6B">
      <w:pPr>
        <w:pStyle w:val="BodyText"/>
        <w:jc w:val="center"/>
      </w:pPr>
    </w:p>
    <w:p w14:paraId="5742520D" w14:textId="77777777" w:rsidR="00B67C6B" w:rsidRPr="00506162" w:rsidRDefault="00B67C6B" w:rsidP="00871E41">
      <w:pPr>
        <w:pStyle w:val="BodyText"/>
        <w:ind w:left="0"/>
      </w:pPr>
    </w:p>
    <w:p w14:paraId="7FEC0E71" w14:textId="5EC03085" w:rsidR="00C25FF4" w:rsidRPr="00506162" w:rsidRDefault="00C25FF4" w:rsidP="00C25FF4">
      <w:pPr>
        <w:pStyle w:val="Heading2"/>
      </w:pPr>
      <w:bookmarkStart w:id="14" w:name="_Toc224287453"/>
      <w:r w:rsidRPr="00506162">
        <w:lastRenderedPageBreak/>
        <w:t>Script ION</w:t>
      </w:r>
      <w:bookmarkEnd w:id="14"/>
    </w:p>
    <w:p w14:paraId="2D42CEF3" w14:textId="1A8F5354" w:rsidR="00891AC5" w:rsidRPr="00506162" w:rsidRDefault="00891AC5" w:rsidP="00C25FF4">
      <w:pPr>
        <w:pStyle w:val="BodyText"/>
        <w:ind w:left="0"/>
      </w:pPr>
    </w:p>
    <w:p w14:paraId="6B209A40" w14:textId="7804E06F" w:rsidR="00C25FF4" w:rsidRPr="00506162" w:rsidRDefault="00C25FF4" w:rsidP="00C25FF4">
      <w:pPr>
        <w:pStyle w:val="BodyText"/>
        <w:numPr>
          <w:ilvl w:val="0"/>
          <w:numId w:val="68"/>
        </w:numPr>
      </w:pPr>
      <w:r w:rsidRPr="00506162">
        <w:t>U020_Conversion_JSON_A_XML</w:t>
      </w:r>
    </w:p>
    <w:p w14:paraId="08742E2D" w14:textId="79A80EDD" w:rsidR="00C25FF4" w:rsidRPr="00506162" w:rsidRDefault="00C25FF4" w:rsidP="00C25FF4">
      <w:pPr>
        <w:pStyle w:val="BodyText"/>
      </w:pPr>
      <w:r w:rsidRPr="00506162">
        <w:t xml:space="preserve">Ce script est utilisé pour convertir la réponse API depuis le flux API en format XML pour déclencher un workflow. Les différentes clés de l’erreur sont </w:t>
      </w:r>
      <w:proofErr w:type="gramStart"/>
      <w:r w:rsidRPr="00506162">
        <w:t>séparer</w:t>
      </w:r>
      <w:proofErr w:type="gramEnd"/>
      <w:r w:rsidRPr="00506162">
        <w:t xml:space="preserve"> pour faire un message erreur plus compréhensible.</w:t>
      </w:r>
    </w:p>
    <w:p w14:paraId="1431FDAE" w14:textId="171A217C" w:rsidR="00C25FF4" w:rsidRPr="00506162" w:rsidRDefault="00C25FF4" w:rsidP="00C25FF4">
      <w:pPr>
        <w:pStyle w:val="BodyText"/>
        <w:jc w:val="center"/>
      </w:pPr>
      <w:r w:rsidRPr="00506162">
        <w:rPr>
          <w:noProof/>
        </w:rPr>
        <w:drawing>
          <wp:inline distT="0" distB="0" distL="0" distR="0" wp14:anchorId="60835807" wp14:editId="5AE66A3F">
            <wp:extent cx="2208811" cy="2814452"/>
            <wp:effectExtent l="19050" t="19050" r="20320" b="24130"/>
            <wp:docPr id="1302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4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4246" cy="2821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603F9" w14:textId="77777777" w:rsidR="00C25FF4" w:rsidRPr="00506162" w:rsidRDefault="00C25FF4" w:rsidP="00C25FF4">
      <w:pPr>
        <w:pStyle w:val="BodyText"/>
        <w:ind w:left="0"/>
      </w:pPr>
    </w:p>
    <w:p w14:paraId="7A46E5B8" w14:textId="67E654DC" w:rsidR="00C25FF4" w:rsidRPr="00506162" w:rsidRDefault="00C25FF4" w:rsidP="00C25FF4">
      <w:pPr>
        <w:pStyle w:val="BodyText"/>
        <w:numPr>
          <w:ilvl w:val="0"/>
          <w:numId w:val="68"/>
        </w:numPr>
      </w:pPr>
      <w:proofErr w:type="spellStart"/>
      <w:r w:rsidRPr="00506162">
        <w:t>SetFileName_Packing_list</w:t>
      </w:r>
      <w:proofErr w:type="spellEnd"/>
      <w:r w:rsidRPr="00506162">
        <w:t xml:space="preserve"> </w:t>
      </w:r>
    </w:p>
    <w:p w14:paraId="2D4FA54A" w14:textId="1D2B9307" w:rsidR="00C25FF4" w:rsidRPr="00506162" w:rsidRDefault="00C25FF4" w:rsidP="00C25FF4">
      <w:pPr>
        <w:pStyle w:val="BodyText"/>
        <w:ind w:left="360" w:firstLine="720"/>
      </w:pPr>
      <w:r w:rsidRPr="00506162">
        <w:t>Ce script est utilisé pour crée un format JSON pour envoyer aux server CMP.</w:t>
      </w:r>
    </w:p>
    <w:p w14:paraId="770A0954" w14:textId="1176D600" w:rsidR="00891AC5" w:rsidRPr="00506162" w:rsidRDefault="00C25FF4" w:rsidP="00C25FF4">
      <w:pPr>
        <w:pStyle w:val="BodyText"/>
        <w:ind w:left="360" w:firstLine="720"/>
        <w:jc w:val="center"/>
      </w:pPr>
      <w:r w:rsidRPr="00506162">
        <w:rPr>
          <w:noProof/>
        </w:rPr>
        <w:drawing>
          <wp:inline distT="0" distB="0" distL="0" distR="0" wp14:anchorId="16FC7B4B" wp14:editId="5474A98C">
            <wp:extent cx="2143125" cy="2943854"/>
            <wp:effectExtent l="19050" t="19050" r="9525" b="28575"/>
            <wp:docPr id="527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6821" cy="2962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29E97" w14:textId="77777777" w:rsidR="00805E75" w:rsidRPr="00506162" w:rsidRDefault="00805E75" w:rsidP="00C25FF4">
      <w:pPr>
        <w:pStyle w:val="BodyText"/>
        <w:ind w:left="360" w:firstLine="720"/>
        <w:jc w:val="center"/>
      </w:pPr>
    </w:p>
    <w:p w14:paraId="0C6BC688" w14:textId="77777777" w:rsidR="00805E75" w:rsidRPr="00506162" w:rsidRDefault="00805E75" w:rsidP="00C25FF4">
      <w:pPr>
        <w:pStyle w:val="BodyText"/>
        <w:ind w:left="360" w:firstLine="720"/>
        <w:jc w:val="center"/>
      </w:pPr>
    </w:p>
    <w:p w14:paraId="7A4CBA6F" w14:textId="01B2C6F1" w:rsidR="002F7EAD" w:rsidRPr="00506162" w:rsidRDefault="002F7EAD" w:rsidP="002F7EAD">
      <w:pPr>
        <w:pStyle w:val="Heading2"/>
      </w:pPr>
      <w:bookmarkStart w:id="15" w:name="_Toc224287454"/>
      <w:r w:rsidRPr="00506162">
        <w:lastRenderedPageBreak/>
        <w:t>Object Schema</w:t>
      </w:r>
      <w:bookmarkEnd w:id="15"/>
    </w:p>
    <w:p w14:paraId="6C9936B2" w14:textId="7596A662" w:rsidR="002F7EAD" w:rsidRPr="00506162" w:rsidRDefault="00B67C6B" w:rsidP="002F7EAD">
      <w:pPr>
        <w:ind w:left="284" w:firstLine="284"/>
      </w:pPr>
      <w:r w:rsidRPr="00506162">
        <w:t>5</w:t>
      </w:r>
      <w:r w:rsidR="002F7EAD" w:rsidRPr="00506162">
        <w:t xml:space="preserve"> schémas d’objets vont être utilisés pour les flux.</w:t>
      </w:r>
    </w:p>
    <w:p w14:paraId="2B22AF1F" w14:textId="77777777" w:rsidR="002F7EAD" w:rsidRPr="00506162" w:rsidRDefault="002F7EAD" w:rsidP="002F7EAD">
      <w:pPr>
        <w:ind w:left="284" w:firstLine="284"/>
      </w:pPr>
    </w:p>
    <w:p w14:paraId="52F2C5A5" w14:textId="77777777" w:rsidR="002F7EAD" w:rsidRPr="00506162" w:rsidRDefault="002F7EAD" w:rsidP="002F7EAD">
      <w:pPr>
        <w:numPr>
          <w:ilvl w:val="0"/>
          <w:numId w:val="69"/>
        </w:numPr>
        <w:spacing w:after="160" w:line="259" w:lineRule="auto"/>
      </w:pPr>
      <w:bookmarkStart w:id="16" w:name="_Hlk213081996"/>
      <w:proofErr w:type="spellStart"/>
      <w:r w:rsidRPr="00506162">
        <w:t>PL_APIFlowOutput</w:t>
      </w:r>
      <w:proofErr w:type="spellEnd"/>
    </w:p>
    <w:p w14:paraId="2521AFFD" w14:textId="146C5917" w:rsidR="002F7EAD" w:rsidRPr="00506162" w:rsidRDefault="002F7EAD" w:rsidP="002F7EAD">
      <w:pPr>
        <w:numPr>
          <w:ilvl w:val="0"/>
          <w:numId w:val="69"/>
        </w:numPr>
        <w:spacing w:after="160" w:line="259" w:lineRule="auto"/>
      </w:pPr>
      <w:r w:rsidRPr="00506162">
        <w:t>Sync.U020ErreurPackingList</w:t>
      </w:r>
    </w:p>
    <w:p w14:paraId="28802FD0" w14:textId="099D4358" w:rsidR="002F7EAD" w:rsidRPr="00506162" w:rsidRDefault="002F7EAD" w:rsidP="002F7EAD">
      <w:pPr>
        <w:numPr>
          <w:ilvl w:val="0"/>
          <w:numId w:val="69"/>
        </w:numPr>
        <w:spacing w:after="160" w:line="259" w:lineRule="auto"/>
      </w:pPr>
      <w:r w:rsidRPr="00506162">
        <w:t>IDP_FILE_IN</w:t>
      </w:r>
    </w:p>
    <w:p w14:paraId="1CC01DBA" w14:textId="0A686AA9" w:rsidR="002F7EAD" w:rsidRPr="00506162" w:rsidRDefault="002F7EAD" w:rsidP="002F7EAD">
      <w:pPr>
        <w:numPr>
          <w:ilvl w:val="0"/>
          <w:numId w:val="69"/>
        </w:numPr>
        <w:spacing w:after="160" w:line="259" w:lineRule="auto"/>
      </w:pPr>
      <w:r w:rsidRPr="00506162">
        <w:t>IDP_FILE_OUT</w:t>
      </w:r>
    </w:p>
    <w:p w14:paraId="02BD6E37" w14:textId="603AF692" w:rsidR="002F7EAD" w:rsidRPr="00506162" w:rsidRDefault="002F7EAD" w:rsidP="002F7EAD">
      <w:pPr>
        <w:numPr>
          <w:ilvl w:val="0"/>
          <w:numId w:val="69"/>
        </w:numPr>
        <w:spacing w:after="160" w:line="259" w:lineRule="auto"/>
      </w:pPr>
      <w:proofErr w:type="spellStart"/>
      <w:r w:rsidRPr="00506162">
        <w:t>AnyPackingList</w:t>
      </w:r>
      <w:proofErr w:type="spellEnd"/>
    </w:p>
    <w:bookmarkEnd w:id="16"/>
    <w:p w14:paraId="6B187397" w14:textId="29A3B49D" w:rsidR="009E56CE" w:rsidRPr="00506162" w:rsidRDefault="00B93A9F" w:rsidP="003871BB">
      <w:pPr>
        <w:pStyle w:val="BodyText"/>
        <w:ind w:left="0"/>
      </w:pPr>
      <w:r w:rsidRPr="00506162">
        <w:t xml:space="preserve"> </w:t>
      </w:r>
      <w:r w:rsidRPr="00506162">
        <w:rPr>
          <w:noProof/>
        </w:rPr>
        <w:drawing>
          <wp:inline distT="0" distB="0" distL="0" distR="0" wp14:anchorId="58E66EA2" wp14:editId="1FCC9273">
            <wp:extent cx="2672975" cy="1484986"/>
            <wp:effectExtent l="0" t="0" r="0" b="1270"/>
            <wp:docPr id="21092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8224" cy="14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62">
        <w:rPr>
          <w:noProof/>
        </w:rPr>
        <w:drawing>
          <wp:inline distT="0" distB="0" distL="0" distR="0" wp14:anchorId="5BBB5F7B" wp14:editId="25100DD1">
            <wp:extent cx="2602062" cy="1492250"/>
            <wp:effectExtent l="0" t="0" r="8255" b="0"/>
            <wp:docPr id="9218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4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8818" cy="15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62">
        <w:t xml:space="preserve"> </w:t>
      </w:r>
      <w:r w:rsidRPr="00506162">
        <w:rPr>
          <w:noProof/>
        </w:rPr>
        <w:drawing>
          <wp:inline distT="0" distB="0" distL="0" distR="0" wp14:anchorId="217D5DCF" wp14:editId="5BE17326">
            <wp:extent cx="2606237" cy="1521561"/>
            <wp:effectExtent l="0" t="0" r="3810" b="2540"/>
            <wp:docPr id="175780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0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1335" cy="153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62">
        <w:rPr>
          <w:noProof/>
        </w:rPr>
        <w:drawing>
          <wp:inline distT="0" distB="0" distL="0" distR="0" wp14:anchorId="147D2F36" wp14:editId="16F0D85E">
            <wp:extent cx="2622736" cy="1484985"/>
            <wp:effectExtent l="0" t="0" r="6350" b="1270"/>
            <wp:docPr id="7134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8595" cy="14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62">
        <w:t xml:space="preserve"> </w:t>
      </w:r>
      <w:r w:rsidRPr="00506162">
        <w:rPr>
          <w:noProof/>
        </w:rPr>
        <w:drawing>
          <wp:inline distT="0" distB="0" distL="0" distR="0" wp14:anchorId="60E260B0" wp14:editId="75C21D73">
            <wp:extent cx="2560319" cy="1499616"/>
            <wp:effectExtent l="0" t="0" r="0" b="5715"/>
            <wp:docPr id="6773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3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0531" cy="15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8D72" w14:textId="77777777" w:rsidR="00805E75" w:rsidRPr="00506162" w:rsidRDefault="00805E75" w:rsidP="003871BB">
      <w:pPr>
        <w:pStyle w:val="BodyText"/>
        <w:ind w:left="0"/>
      </w:pPr>
    </w:p>
    <w:p w14:paraId="0C9DF653" w14:textId="77777777" w:rsidR="00805E75" w:rsidRPr="00506162" w:rsidRDefault="00805E75" w:rsidP="003871BB">
      <w:pPr>
        <w:pStyle w:val="BodyText"/>
        <w:ind w:left="0"/>
      </w:pPr>
    </w:p>
    <w:p w14:paraId="73CA4D6D" w14:textId="77777777" w:rsidR="00805E75" w:rsidRPr="00506162" w:rsidRDefault="00805E75" w:rsidP="003871BB">
      <w:pPr>
        <w:pStyle w:val="BodyText"/>
        <w:ind w:left="0"/>
      </w:pPr>
    </w:p>
    <w:p w14:paraId="57003412" w14:textId="77777777" w:rsidR="00805E75" w:rsidRPr="00506162" w:rsidRDefault="00805E75" w:rsidP="003871BB">
      <w:pPr>
        <w:pStyle w:val="BodyText"/>
        <w:ind w:left="0"/>
      </w:pPr>
    </w:p>
    <w:p w14:paraId="7FDFFB55" w14:textId="77777777" w:rsidR="00555051" w:rsidRPr="00506162" w:rsidRDefault="00555051" w:rsidP="003871BB">
      <w:pPr>
        <w:pStyle w:val="BodyText"/>
        <w:ind w:left="0"/>
      </w:pPr>
    </w:p>
    <w:p w14:paraId="4DEAEB8C" w14:textId="77777777" w:rsidR="00555051" w:rsidRPr="00506162" w:rsidRDefault="00555051" w:rsidP="003871BB">
      <w:pPr>
        <w:pStyle w:val="BodyText"/>
        <w:ind w:left="0"/>
      </w:pPr>
    </w:p>
    <w:p w14:paraId="7D946282" w14:textId="77777777" w:rsidR="00555051" w:rsidRPr="00506162" w:rsidRDefault="00555051" w:rsidP="003871BB">
      <w:pPr>
        <w:pStyle w:val="BodyText"/>
        <w:ind w:left="0"/>
      </w:pPr>
    </w:p>
    <w:p w14:paraId="7B2AB268" w14:textId="77777777" w:rsidR="009E56CE" w:rsidRPr="00506162" w:rsidRDefault="009E56CE" w:rsidP="003871BB">
      <w:pPr>
        <w:pStyle w:val="BodyText"/>
        <w:ind w:left="0"/>
      </w:pPr>
    </w:p>
    <w:p w14:paraId="33F76A48" w14:textId="77777777" w:rsidR="009E56CE" w:rsidRPr="00506162" w:rsidRDefault="009E56CE" w:rsidP="009E56CE">
      <w:pPr>
        <w:pStyle w:val="Heading2"/>
      </w:pPr>
      <w:bookmarkStart w:id="17" w:name="_Toc224287455"/>
      <w:r w:rsidRPr="00506162">
        <w:lastRenderedPageBreak/>
        <w:t>File Connection Point</w:t>
      </w:r>
      <w:bookmarkEnd w:id="17"/>
    </w:p>
    <w:p w14:paraId="35B50E3E" w14:textId="77777777" w:rsidR="009E56CE" w:rsidRPr="00506162" w:rsidRDefault="009E56CE" w:rsidP="009E56CE">
      <w:pPr>
        <w:pStyle w:val="Texte2"/>
        <w:ind w:left="0"/>
        <w:rPr>
          <w:noProof w:val="0"/>
        </w:rPr>
      </w:pPr>
    </w:p>
    <w:p w14:paraId="7DF0424D" w14:textId="77FB9C12" w:rsidR="009E56CE" w:rsidRPr="00506162" w:rsidRDefault="009E56CE" w:rsidP="009E56CE">
      <w:pPr>
        <w:pStyle w:val="BodyText"/>
        <w:ind w:left="708"/>
      </w:pPr>
      <w:r w:rsidRPr="00506162">
        <w:t>Un point de connexion de type File (</w:t>
      </w:r>
      <w:r w:rsidRPr="00506162">
        <w:rPr>
          <w:b/>
          <w:bCs/>
        </w:rPr>
        <w:t>IDP</w:t>
      </w:r>
      <w:r w:rsidRPr="00506162">
        <w:t>) sera créer et configurer pour détecter la déposition du fichier Excel Packing List a un emplacement spécifique.</w:t>
      </w:r>
    </w:p>
    <w:p w14:paraId="3752EA2B" w14:textId="11C0FDE3" w:rsidR="00805E75" w:rsidRPr="00506162" w:rsidRDefault="009E56CE" w:rsidP="00805E75">
      <w:pPr>
        <w:jc w:val="center"/>
      </w:pPr>
      <w:r w:rsidRPr="00506162">
        <w:rPr>
          <w:noProof/>
        </w:rPr>
        <w:drawing>
          <wp:inline distT="0" distB="0" distL="0" distR="0" wp14:anchorId="09727225" wp14:editId="744ED466">
            <wp:extent cx="5979414" cy="3776254"/>
            <wp:effectExtent l="19050" t="19050" r="21590" b="15240"/>
            <wp:docPr id="11047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8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6032" cy="37804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DF442" w14:textId="77777777" w:rsidR="00555051" w:rsidRPr="00506162" w:rsidRDefault="00555051" w:rsidP="00805E75">
      <w:pPr>
        <w:jc w:val="center"/>
      </w:pPr>
    </w:p>
    <w:p w14:paraId="07949E86" w14:textId="77777777" w:rsidR="00555051" w:rsidRPr="00506162" w:rsidRDefault="00555051" w:rsidP="00805E75">
      <w:pPr>
        <w:jc w:val="center"/>
      </w:pPr>
    </w:p>
    <w:p w14:paraId="5DB07589" w14:textId="77777777" w:rsidR="00555051" w:rsidRPr="00506162" w:rsidRDefault="00555051" w:rsidP="00805E75">
      <w:pPr>
        <w:jc w:val="center"/>
      </w:pPr>
    </w:p>
    <w:p w14:paraId="5AA38F12" w14:textId="77777777" w:rsidR="00555051" w:rsidRPr="00506162" w:rsidRDefault="00555051" w:rsidP="00805E75">
      <w:pPr>
        <w:jc w:val="center"/>
      </w:pPr>
    </w:p>
    <w:p w14:paraId="643DA4C3" w14:textId="77777777" w:rsidR="00555051" w:rsidRPr="00506162" w:rsidRDefault="00555051" w:rsidP="00805E75">
      <w:pPr>
        <w:jc w:val="center"/>
      </w:pPr>
    </w:p>
    <w:p w14:paraId="334503AA" w14:textId="77777777" w:rsidR="00555051" w:rsidRPr="00506162" w:rsidRDefault="00555051" w:rsidP="00805E75">
      <w:pPr>
        <w:jc w:val="center"/>
      </w:pPr>
    </w:p>
    <w:p w14:paraId="6BB60794" w14:textId="77777777" w:rsidR="00555051" w:rsidRPr="00506162" w:rsidRDefault="00555051" w:rsidP="00805E75">
      <w:pPr>
        <w:jc w:val="center"/>
      </w:pPr>
    </w:p>
    <w:p w14:paraId="4A5BD032" w14:textId="77777777" w:rsidR="00555051" w:rsidRPr="00506162" w:rsidRDefault="00555051" w:rsidP="00805E75">
      <w:pPr>
        <w:jc w:val="center"/>
      </w:pPr>
    </w:p>
    <w:p w14:paraId="279A7CA1" w14:textId="77777777" w:rsidR="00555051" w:rsidRPr="00506162" w:rsidRDefault="00555051" w:rsidP="00805E75">
      <w:pPr>
        <w:jc w:val="center"/>
      </w:pPr>
    </w:p>
    <w:p w14:paraId="7086A32E" w14:textId="77777777" w:rsidR="00555051" w:rsidRPr="00506162" w:rsidRDefault="00555051" w:rsidP="00805E75">
      <w:pPr>
        <w:jc w:val="center"/>
      </w:pPr>
    </w:p>
    <w:p w14:paraId="370A4006" w14:textId="77777777" w:rsidR="00555051" w:rsidRPr="00506162" w:rsidRDefault="00555051" w:rsidP="00805E75">
      <w:pPr>
        <w:jc w:val="center"/>
      </w:pPr>
    </w:p>
    <w:p w14:paraId="3D6BD733" w14:textId="77777777" w:rsidR="00555051" w:rsidRPr="00506162" w:rsidRDefault="00555051" w:rsidP="00805E75">
      <w:pPr>
        <w:jc w:val="center"/>
      </w:pPr>
    </w:p>
    <w:p w14:paraId="7B9ADC3A" w14:textId="77777777" w:rsidR="00555051" w:rsidRPr="00506162" w:rsidRDefault="00555051" w:rsidP="00805E75">
      <w:pPr>
        <w:jc w:val="center"/>
      </w:pPr>
    </w:p>
    <w:p w14:paraId="7B3C8CDE" w14:textId="77777777" w:rsidR="00555051" w:rsidRPr="00506162" w:rsidRDefault="00555051" w:rsidP="00805E75">
      <w:pPr>
        <w:jc w:val="center"/>
      </w:pPr>
    </w:p>
    <w:p w14:paraId="304764C0" w14:textId="77777777" w:rsidR="00555051" w:rsidRPr="00506162" w:rsidRDefault="00555051" w:rsidP="00805E75">
      <w:pPr>
        <w:jc w:val="center"/>
      </w:pPr>
    </w:p>
    <w:p w14:paraId="66698B0D" w14:textId="77777777" w:rsidR="00555051" w:rsidRPr="00506162" w:rsidRDefault="00555051" w:rsidP="00805E75">
      <w:pPr>
        <w:jc w:val="center"/>
      </w:pPr>
    </w:p>
    <w:p w14:paraId="053E5842" w14:textId="77777777" w:rsidR="00555051" w:rsidRPr="00506162" w:rsidRDefault="00555051" w:rsidP="00805E75">
      <w:pPr>
        <w:jc w:val="center"/>
      </w:pPr>
    </w:p>
    <w:p w14:paraId="66E63E72" w14:textId="77777777" w:rsidR="00555051" w:rsidRPr="00506162" w:rsidRDefault="00555051" w:rsidP="00805E75">
      <w:pPr>
        <w:jc w:val="center"/>
      </w:pPr>
    </w:p>
    <w:p w14:paraId="23DD5129" w14:textId="77777777" w:rsidR="00555051" w:rsidRPr="00506162" w:rsidRDefault="00555051" w:rsidP="00805E75">
      <w:pPr>
        <w:jc w:val="center"/>
      </w:pPr>
    </w:p>
    <w:p w14:paraId="76DBF9E1" w14:textId="77777777" w:rsidR="00555051" w:rsidRPr="00506162" w:rsidRDefault="00555051" w:rsidP="00805E75">
      <w:pPr>
        <w:jc w:val="center"/>
      </w:pPr>
    </w:p>
    <w:p w14:paraId="7A6F1307" w14:textId="77777777" w:rsidR="00555051" w:rsidRPr="00506162" w:rsidRDefault="00555051" w:rsidP="00805E75">
      <w:pPr>
        <w:jc w:val="center"/>
      </w:pPr>
    </w:p>
    <w:p w14:paraId="5A67F79E" w14:textId="77777777" w:rsidR="00555051" w:rsidRPr="00506162" w:rsidRDefault="00555051" w:rsidP="00805E75">
      <w:pPr>
        <w:jc w:val="center"/>
      </w:pPr>
    </w:p>
    <w:p w14:paraId="165FE23A" w14:textId="77777777" w:rsidR="00805E75" w:rsidRPr="00506162" w:rsidRDefault="00805E75" w:rsidP="00555051"/>
    <w:p w14:paraId="7E967A23" w14:textId="4568B6D4" w:rsidR="0043179C" w:rsidRPr="00506162" w:rsidRDefault="003207B5" w:rsidP="00555051">
      <w:pPr>
        <w:pStyle w:val="Heading2"/>
      </w:pPr>
      <w:bookmarkStart w:id="18" w:name="_Hlk213081866"/>
      <w:bookmarkStart w:id="19" w:name="_Toc224287456"/>
      <w:r w:rsidRPr="00506162">
        <w:lastRenderedPageBreak/>
        <w:t>API Connection Point</w:t>
      </w:r>
      <w:bookmarkEnd w:id="18"/>
      <w:bookmarkEnd w:id="19"/>
    </w:p>
    <w:p w14:paraId="24790BC1" w14:textId="6A1882F9" w:rsidR="00E145C6" w:rsidRPr="00506162" w:rsidRDefault="00E145C6" w:rsidP="00E145C6">
      <w:pPr>
        <w:pStyle w:val="Heading3"/>
        <w:numPr>
          <w:ilvl w:val="2"/>
          <w:numId w:val="70"/>
        </w:numPr>
        <w:tabs>
          <w:tab w:val="clear" w:pos="1440"/>
          <w:tab w:val="num" w:pos="3960"/>
        </w:tabs>
      </w:pPr>
      <w:r w:rsidRPr="00506162">
        <w:t xml:space="preserve">Business Engine File </w:t>
      </w:r>
    </w:p>
    <w:p w14:paraId="29F9233C" w14:textId="4E523EAF" w:rsidR="00E145C6" w:rsidRPr="00506162" w:rsidRDefault="00E145C6" w:rsidP="00E145C6">
      <w:pPr>
        <w:pStyle w:val="BodyText"/>
        <w:ind w:left="708"/>
      </w:pPr>
      <w:r w:rsidRPr="00506162">
        <w:t>Un point de connexion de type API (</w:t>
      </w:r>
      <w:r w:rsidRPr="00506162">
        <w:rPr>
          <w:b/>
          <w:bCs/>
        </w:rPr>
        <w:t>IDP_CFT</w:t>
      </w:r>
      <w:r w:rsidRPr="00506162">
        <w:t>) sera créer pour lancer les API pour récupérer et supprimer les fichiers depuis Business Engine Files et puis les envoyer au server CMP</w:t>
      </w:r>
    </w:p>
    <w:p w14:paraId="606D5BFB" w14:textId="77777777" w:rsidR="00E145C6" w:rsidRPr="00506162" w:rsidRDefault="00E145C6" w:rsidP="003871BB">
      <w:pPr>
        <w:pStyle w:val="BodyText"/>
        <w:ind w:left="0"/>
      </w:pPr>
    </w:p>
    <w:p w14:paraId="146A6DE7" w14:textId="1091CA17" w:rsidR="00E145C6" w:rsidRPr="00506162" w:rsidRDefault="00E145C6" w:rsidP="003871BB">
      <w:pPr>
        <w:pStyle w:val="BodyText"/>
        <w:ind w:left="0"/>
      </w:pPr>
      <w:r w:rsidRPr="00506162">
        <w:rPr>
          <w:noProof/>
        </w:rPr>
        <w:drawing>
          <wp:inline distT="0" distB="0" distL="0" distR="0" wp14:anchorId="44029911" wp14:editId="754818D0">
            <wp:extent cx="6417945" cy="4070350"/>
            <wp:effectExtent l="19050" t="19050" r="20955" b="25400"/>
            <wp:docPr id="8828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9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070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816AC" w14:textId="0BC041C8" w:rsidR="00E145C6" w:rsidRPr="00506162" w:rsidRDefault="00E145C6" w:rsidP="003871BB">
      <w:pPr>
        <w:pStyle w:val="BodyText"/>
        <w:ind w:left="0"/>
      </w:pPr>
      <w:r w:rsidRPr="00506162">
        <w:rPr>
          <w:noProof/>
        </w:rPr>
        <w:drawing>
          <wp:inline distT="0" distB="0" distL="0" distR="0" wp14:anchorId="69A8441C" wp14:editId="6E79D19C">
            <wp:extent cx="6417945" cy="3351530"/>
            <wp:effectExtent l="19050" t="19050" r="20955" b="20320"/>
            <wp:docPr id="10287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07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351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7B21B" w14:textId="07303150" w:rsidR="00E145C6" w:rsidRPr="00506162" w:rsidRDefault="00E145C6" w:rsidP="003871BB">
      <w:pPr>
        <w:pStyle w:val="BodyText"/>
        <w:ind w:left="0"/>
      </w:pPr>
      <w:r w:rsidRPr="00506162">
        <w:rPr>
          <w:noProof/>
        </w:rPr>
        <w:lastRenderedPageBreak/>
        <w:drawing>
          <wp:inline distT="0" distB="0" distL="0" distR="0" wp14:anchorId="5EE07751" wp14:editId="0830FA1C">
            <wp:extent cx="6417945" cy="3661410"/>
            <wp:effectExtent l="19050" t="19050" r="20955" b="15240"/>
            <wp:docPr id="17308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2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66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02A84" w14:textId="77777777" w:rsidR="00805E75" w:rsidRPr="00506162" w:rsidRDefault="00805E75" w:rsidP="003871BB">
      <w:pPr>
        <w:pStyle w:val="BodyText"/>
        <w:ind w:left="0"/>
      </w:pPr>
    </w:p>
    <w:p w14:paraId="3074C347" w14:textId="56DCD4C5" w:rsidR="004C1B44" w:rsidRPr="00506162" w:rsidRDefault="0065501B" w:rsidP="000D545A">
      <w:pPr>
        <w:pStyle w:val="Heading2"/>
      </w:pPr>
      <w:bookmarkStart w:id="20" w:name="_Toc224287457"/>
      <w:r w:rsidRPr="00506162">
        <w:t>Détails des APIs</w:t>
      </w:r>
      <w:bookmarkEnd w:id="20"/>
    </w:p>
    <w:p w14:paraId="6FA65950" w14:textId="77777777" w:rsidR="00A927CF" w:rsidRPr="00506162" w:rsidRDefault="00A927CF" w:rsidP="0065501B">
      <w:pPr>
        <w:pStyle w:val="BodyText"/>
        <w:ind w:left="0"/>
      </w:pPr>
    </w:p>
    <w:p w14:paraId="33AB6E66" w14:textId="36FE9CD4" w:rsidR="000B1B17" w:rsidRPr="00506162" w:rsidRDefault="00983C3C" w:rsidP="00674C64">
      <w:pPr>
        <w:pStyle w:val="Heading3"/>
        <w:numPr>
          <w:ilvl w:val="2"/>
          <w:numId w:val="72"/>
        </w:numPr>
      </w:pPr>
      <w:r w:rsidRPr="00506162">
        <w:t>PPS360MI</w:t>
      </w:r>
      <w:r w:rsidR="000B1B17" w:rsidRPr="00506162">
        <w:t xml:space="preserve"> – </w:t>
      </w:r>
      <w:r w:rsidRPr="00506162">
        <w:t>SearchHead</w:t>
      </w:r>
    </w:p>
    <w:p w14:paraId="52B714EC" w14:textId="32EF02A4" w:rsidR="000B1B17" w:rsidRPr="00506162" w:rsidRDefault="000B1B17" w:rsidP="000B1B17">
      <w:pPr>
        <w:pStyle w:val="BodyText"/>
        <w:ind w:left="0"/>
      </w:pPr>
      <w:r w:rsidRPr="00506162">
        <w:t xml:space="preserve">Cette API sera utilisée pour </w:t>
      </w:r>
      <w:r w:rsidR="00983C3C" w:rsidRPr="00506162">
        <w:t>filtrer sur la table PDNHEA.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0B1B17" w:rsidRPr="00506162" w14:paraId="35DD5AFF" w14:textId="77777777" w:rsidTr="00D85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4AA81B7" w14:textId="77777777" w:rsidR="000B1B17" w:rsidRPr="00506162" w:rsidRDefault="000B1B17" w:rsidP="00D85E8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2C3F3D79" w14:textId="77777777" w:rsidR="000B1B17" w:rsidRPr="00506162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11260554" w14:textId="77777777" w:rsidR="000B1B17" w:rsidRPr="00506162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AA72E18" w14:textId="77777777" w:rsidR="000B1B17" w:rsidRPr="00506162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7AA052F7" w14:textId="77777777" w:rsidR="000B1B17" w:rsidRPr="00506162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739BBE7F" w14:textId="77777777" w:rsidR="000B1B17" w:rsidRPr="00506162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38E7F636" w14:textId="77777777" w:rsidR="000B1B17" w:rsidRPr="00506162" w:rsidRDefault="000B1B17" w:rsidP="00D85E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0B1B17" w:rsidRPr="00506162" w14:paraId="4BCE9079" w14:textId="77777777" w:rsidTr="00D85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4281FD5" w14:textId="4A91B8BD" w:rsidR="000B1B17" w:rsidRPr="00506162" w:rsidRDefault="00983C3C" w:rsidP="000B1B1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06162">
              <w:rPr>
                <w:rFonts w:cs="Arial"/>
                <w:b w:val="0"/>
                <w:bCs w:val="0"/>
                <w:sz w:val="20"/>
                <w:szCs w:val="20"/>
              </w:rPr>
              <w:t>SQRY</w:t>
            </w:r>
          </w:p>
        </w:tc>
        <w:tc>
          <w:tcPr>
            <w:tcW w:w="1688" w:type="dxa"/>
          </w:tcPr>
          <w:p w14:paraId="6259FC14" w14:textId="242F9086" w:rsidR="000B1B17" w:rsidRPr="00506162" w:rsidRDefault="00983C3C" w:rsidP="000B1B1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Search Query</w:t>
            </w:r>
          </w:p>
        </w:tc>
        <w:tc>
          <w:tcPr>
            <w:tcW w:w="730" w:type="dxa"/>
          </w:tcPr>
          <w:p w14:paraId="312872F8" w14:textId="77777777" w:rsidR="000B1B17" w:rsidRPr="00506162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CF568D" w14:textId="3E894820" w:rsidR="000B1B17" w:rsidRPr="00506162" w:rsidRDefault="00983C3C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982</w:t>
            </w:r>
          </w:p>
        </w:tc>
        <w:tc>
          <w:tcPr>
            <w:tcW w:w="1286" w:type="dxa"/>
          </w:tcPr>
          <w:p w14:paraId="683863D8" w14:textId="22BE47F2" w:rsidR="000B1B17" w:rsidRPr="00506162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65B42CA" w14:textId="7B404D72" w:rsidR="000B1B17" w:rsidRPr="00506162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61E19C0" w14:textId="1BD6688C" w:rsidR="000B1B17" w:rsidRPr="00506162" w:rsidRDefault="000B1B17" w:rsidP="000B1B1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-</w:t>
            </w:r>
          </w:p>
        </w:tc>
      </w:tr>
      <w:tr w:rsidR="00983C3C" w:rsidRPr="00506162" w14:paraId="360014FD" w14:textId="77777777" w:rsidTr="00D85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E8954DD" w14:textId="0490F324" w:rsidR="00983C3C" w:rsidRPr="00506162" w:rsidRDefault="00983C3C" w:rsidP="00983C3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  <w:sz w:val="20"/>
                <w:szCs w:val="20"/>
              </w:rPr>
              <w:t>REPL</w:t>
            </w:r>
          </w:p>
        </w:tc>
        <w:tc>
          <w:tcPr>
            <w:tcW w:w="1688" w:type="dxa"/>
          </w:tcPr>
          <w:p w14:paraId="05897323" w14:textId="077D509F" w:rsidR="00983C3C" w:rsidRPr="00506162" w:rsidRDefault="00983C3C" w:rsidP="00983C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06162">
              <w:rPr>
                <w:rFonts w:cs="Arial"/>
                <w:sz w:val="20"/>
                <w:szCs w:val="20"/>
              </w:rPr>
              <w:t>Reply</w:t>
            </w:r>
            <w:proofErr w:type="spellEnd"/>
            <w:r w:rsidRPr="00506162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506162">
              <w:rPr>
                <w:rFonts w:cs="Arial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730" w:type="dxa"/>
          </w:tcPr>
          <w:p w14:paraId="0512B8D2" w14:textId="7AB03B9F" w:rsidR="00983C3C" w:rsidRPr="00506162" w:rsidRDefault="00983C3C" w:rsidP="00983C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A48FF1F" w14:textId="55EC2AFC" w:rsidR="00983C3C" w:rsidRPr="00506162" w:rsidRDefault="00983C3C" w:rsidP="00983C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86" w:type="dxa"/>
          </w:tcPr>
          <w:p w14:paraId="1D700FE5" w14:textId="2B0CFEAB" w:rsidR="00983C3C" w:rsidRPr="00506162" w:rsidRDefault="00983C3C" w:rsidP="00983C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F1E908A" w14:textId="60818075" w:rsidR="00983C3C" w:rsidRPr="00506162" w:rsidRDefault="00983C3C" w:rsidP="00983C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029C01DC" w14:textId="4AC7D2F6" w:rsidR="00983C3C" w:rsidRPr="00506162" w:rsidRDefault="00983C3C" w:rsidP="00983C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6A4FFFB2" w14:textId="780CF65D" w:rsidR="007C20B1" w:rsidRPr="00506162" w:rsidRDefault="00674C64" w:rsidP="007C20B1">
      <w:pPr>
        <w:pStyle w:val="BodyText"/>
        <w:ind w:left="0"/>
      </w:pPr>
      <w:r w:rsidRPr="00506162">
        <w:t>Format SQRY : « CFK</w:t>
      </w:r>
      <w:proofErr w:type="gramStart"/>
      <w:r w:rsidRPr="00506162">
        <w:t>1:</w:t>
      </w:r>
      <w:proofErr w:type="gramEnd"/>
      <w:r w:rsidRPr="00506162">
        <w:t xml:space="preserve"> No de conteneur AND </w:t>
      </w:r>
      <w:proofErr w:type="gramStart"/>
      <w:r w:rsidRPr="00506162">
        <w:t>SUNO:</w:t>
      </w:r>
      <w:proofErr w:type="gramEnd"/>
      <w:r w:rsidRPr="00506162">
        <w:t xml:space="preserve"> fournisseur </w:t>
      </w:r>
      <w:proofErr w:type="gramStart"/>
      <w:r w:rsidRPr="00506162">
        <w:t>SortBy:!</w:t>
      </w:r>
      <w:proofErr w:type="gramEnd"/>
      <w:r w:rsidRPr="00506162">
        <w:t>DNDT »</w:t>
      </w:r>
    </w:p>
    <w:p w14:paraId="6A422252" w14:textId="77777777" w:rsidR="00674C64" w:rsidRPr="00506162" w:rsidRDefault="00674C64" w:rsidP="007C20B1">
      <w:pPr>
        <w:pStyle w:val="BodyText"/>
        <w:ind w:left="0"/>
      </w:pPr>
    </w:p>
    <w:p w14:paraId="1A114514" w14:textId="6FD6AC37" w:rsidR="007C20B1" w:rsidRPr="00506162" w:rsidRDefault="00674C64" w:rsidP="007C20B1">
      <w:pPr>
        <w:pStyle w:val="Heading3"/>
      </w:pPr>
      <w:r w:rsidRPr="00506162">
        <w:t>CRS610MI</w:t>
      </w:r>
      <w:r w:rsidR="007C20B1" w:rsidRPr="00506162">
        <w:t xml:space="preserve"> – </w:t>
      </w:r>
      <w:r w:rsidRPr="00506162">
        <w:t>GetBasicData</w:t>
      </w:r>
    </w:p>
    <w:p w14:paraId="2393DBF2" w14:textId="0416BF8D" w:rsidR="007C20B1" w:rsidRPr="00506162" w:rsidRDefault="007C20B1" w:rsidP="007C20B1">
      <w:pPr>
        <w:pStyle w:val="BodyText"/>
        <w:ind w:left="0"/>
      </w:pPr>
      <w:r w:rsidRPr="00506162">
        <w:t xml:space="preserve">Cette API sera utilisée pour </w:t>
      </w:r>
      <w:r w:rsidR="00F54937" w:rsidRPr="00506162">
        <w:t xml:space="preserve">récupérer </w:t>
      </w:r>
      <w:r w:rsidR="00674C64" w:rsidRPr="00506162">
        <w:t>fournisseur du Packing List</w:t>
      </w:r>
      <w:r w:rsidR="00F54937" w:rsidRPr="00506162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7C20B1" w:rsidRPr="00506162" w14:paraId="47651F9D" w14:textId="77777777" w:rsidTr="00B5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A6997EB" w14:textId="77777777" w:rsidR="007C20B1" w:rsidRPr="00506162" w:rsidRDefault="007C20B1" w:rsidP="00B50524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3FF61DBD" w14:textId="77777777" w:rsidR="007C20B1" w:rsidRPr="00506162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5FDFAFCE" w14:textId="77777777" w:rsidR="007C20B1" w:rsidRPr="00506162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23684B01" w14:textId="77777777" w:rsidR="007C20B1" w:rsidRPr="00506162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73121EAE" w14:textId="77777777" w:rsidR="007C20B1" w:rsidRPr="00506162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192FF7B1" w14:textId="77777777" w:rsidR="007C20B1" w:rsidRPr="00506162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603E0C27" w14:textId="77777777" w:rsidR="007C20B1" w:rsidRPr="00506162" w:rsidRDefault="007C20B1" w:rsidP="00B505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F54937" w:rsidRPr="00506162" w14:paraId="03A4AF55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3220F61" w14:textId="11E253F7" w:rsidR="00F54937" w:rsidRPr="00506162" w:rsidRDefault="00A2257B" w:rsidP="00F5493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06162">
              <w:rPr>
                <w:rFonts w:cs="Arial"/>
                <w:b w:val="0"/>
                <w:bCs w:val="0"/>
                <w:sz w:val="20"/>
                <w:szCs w:val="20"/>
              </w:rPr>
              <w:t>SUNO</w:t>
            </w:r>
          </w:p>
        </w:tc>
        <w:tc>
          <w:tcPr>
            <w:tcW w:w="1688" w:type="dxa"/>
          </w:tcPr>
          <w:p w14:paraId="4CB4A41A" w14:textId="0C041357" w:rsidR="00F54937" w:rsidRPr="00506162" w:rsidRDefault="00A2257B" w:rsidP="00F549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Supplier Number</w:t>
            </w:r>
          </w:p>
        </w:tc>
        <w:tc>
          <w:tcPr>
            <w:tcW w:w="730" w:type="dxa"/>
          </w:tcPr>
          <w:p w14:paraId="49084533" w14:textId="77777777" w:rsidR="00F54937" w:rsidRPr="00506162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D539882" w14:textId="14F35BA6" w:rsidR="00F54937" w:rsidRPr="00506162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6B0E8B0A" w14:textId="67278FD5" w:rsidR="00F54937" w:rsidRPr="00506162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7F8FA57" w14:textId="090FCAC5" w:rsidR="00F54937" w:rsidRPr="00506162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5A8B140" w14:textId="77777777" w:rsidR="00F54937" w:rsidRPr="00506162" w:rsidRDefault="00F54937" w:rsidP="00F549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-</w:t>
            </w:r>
          </w:p>
        </w:tc>
      </w:tr>
      <w:tr w:rsidR="00F54937" w:rsidRPr="00506162" w14:paraId="588BE2B7" w14:textId="77777777" w:rsidTr="00B50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FE70381" w14:textId="3A5FC6FD" w:rsidR="00F54937" w:rsidRPr="00506162" w:rsidRDefault="00A2257B" w:rsidP="00F5493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SUTY</w:t>
            </w:r>
          </w:p>
        </w:tc>
        <w:tc>
          <w:tcPr>
            <w:tcW w:w="1688" w:type="dxa"/>
          </w:tcPr>
          <w:p w14:paraId="3C7E4B79" w14:textId="601262E8" w:rsidR="00F54937" w:rsidRPr="00506162" w:rsidRDefault="00A2257B" w:rsidP="00F549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Supplier Type</w:t>
            </w:r>
          </w:p>
        </w:tc>
        <w:tc>
          <w:tcPr>
            <w:tcW w:w="730" w:type="dxa"/>
          </w:tcPr>
          <w:p w14:paraId="5422321A" w14:textId="64070799" w:rsidR="00F54937" w:rsidRPr="00506162" w:rsidRDefault="00E86712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3EE904C9" w14:textId="5B3A583B" w:rsidR="00F54937" w:rsidRPr="00506162" w:rsidRDefault="00E86712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</w:t>
            </w:r>
          </w:p>
        </w:tc>
        <w:tc>
          <w:tcPr>
            <w:tcW w:w="1286" w:type="dxa"/>
          </w:tcPr>
          <w:p w14:paraId="0C6957BB" w14:textId="10630E43" w:rsidR="00F54937" w:rsidRPr="00506162" w:rsidRDefault="00A2257B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40576A10" w14:textId="5590F5CF" w:rsidR="00F54937" w:rsidRPr="00506162" w:rsidRDefault="00A2257B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748CCC70" w14:textId="0C584669" w:rsidR="00F54937" w:rsidRPr="00506162" w:rsidRDefault="00E86712" w:rsidP="00F549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</w:tr>
    </w:tbl>
    <w:p w14:paraId="33EA955E" w14:textId="77777777" w:rsidR="000B1B17" w:rsidRPr="00506162" w:rsidRDefault="000B1B17" w:rsidP="000B1B17">
      <w:pPr>
        <w:pStyle w:val="BodyText"/>
        <w:ind w:left="0"/>
      </w:pPr>
    </w:p>
    <w:p w14:paraId="61E89AA9" w14:textId="10BF9256" w:rsidR="00384F8D" w:rsidRPr="00506162" w:rsidRDefault="00E86712" w:rsidP="00384F8D">
      <w:pPr>
        <w:pStyle w:val="Heading3"/>
      </w:pPr>
      <w:r w:rsidRPr="00506162">
        <w:t>PPS360MI</w:t>
      </w:r>
      <w:r w:rsidR="00384F8D" w:rsidRPr="00506162">
        <w:t xml:space="preserve"> – </w:t>
      </w:r>
      <w:r w:rsidRPr="00506162">
        <w:t>LstDetail</w:t>
      </w:r>
    </w:p>
    <w:p w14:paraId="3382375D" w14:textId="68497B35" w:rsidR="00384F8D" w:rsidRPr="00506162" w:rsidRDefault="00384F8D" w:rsidP="00384F8D">
      <w:pPr>
        <w:pStyle w:val="BodyText"/>
        <w:ind w:left="0"/>
      </w:pPr>
      <w:r w:rsidRPr="00506162">
        <w:t xml:space="preserve">Cette API sera utilisée pour </w:t>
      </w:r>
      <w:r w:rsidR="00E86712" w:rsidRPr="00506162">
        <w:t>récupérer les lignes du bon de livraison.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04"/>
        <w:gridCol w:w="1602"/>
        <w:gridCol w:w="730"/>
        <w:gridCol w:w="1231"/>
        <w:gridCol w:w="1147"/>
        <w:gridCol w:w="1572"/>
        <w:gridCol w:w="2711"/>
      </w:tblGrid>
      <w:tr w:rsidR="00E86712" w:rsidRPr="00506162" w14:paraId="61F0140F" w14:textId="77777777" w:rsidTr="00E86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00B0F0"/>
          </w:tcPr>
          <w:p w14:paraId="2592A8D4" w14:textId="77777777" w:rsidR="00384F8D" w:rsidRPr="00506162" w:rsidRDefault="00384F8D" w:rsidP="00EE0BB1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02" w:type="dxa"/>
            <w:shd w:val="clear" w:color="auto" w:fill="00B0F0"/>
          </w:tcPr>
          <w:p w14:paraId="06638FC8" w14:textId="77777777" w:rsidR="00384F8D" w:rsidRPr="00506162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48F9910" w14:textId="77777777" w:rsidR="00384F8D" w:rsidRPr="00506162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03EFD781" w14:textId="77777777" w:rsidR="00384F8D" w:rsidRPr="00506162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147" w:type="dxa"/>
            <w:shd w:val="clear" w:color="auto" w:fill="00B0F0"/>
          </w:tcPr>
          <w:p w14:paraId="232B176D" w14:textId="77777777" w:rsidR="00384F8D" w:rsidRPr="00506162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572" w:type="dxa"/>
            <w:shd w:val="clear" w:color="auto" w:fill="00B0F0"/>
          </w:tcPr>
          <w:p w14:paraId="472E86D7" w14:textId="77777777" w:rsidR="00384F8D" w:rsidRPr="00506162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711" w:type="dxa"/>
            <w:shd w:val="clear" w:color="auto" w:fill="00B0F0"/>
          </w:tcPr>
          <w:p w14:paraId="5EF7C291" w14:textId="77777777" w:rsidR="00384F8D" w:rsidRPr="00506162" w:rsidRDefault="00384F8D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384F8D" w:rsidRPr="00506162" w14:paraId="2501B27B" w14:textId="77777777" w:rsidTr="00E8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523E660E" w14:textId="221CD46B" w:rsidR="00384F8D" w:rsidRPr="00506162" w:rsidRDefault="00E86712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06162"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02" w:type="dxa"/>
          </w:tcPr>
          <w:p w14:paraId="3EDE026D" w14:textId="6EFE50C4" w:rsidR="00384F8D" w:rsidRPr="00506162" w:rsidRDefault="00E86712" w:rsidP="00EE0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660FD32E" w14:textId="17C9CA3C" w:rsidR="00384F8D" w:rsidRPr="00506162" w:rsidRDefault="00E86712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82585C6" w14:textId="2BE2E6AA" w:rsidR="00384F8D" w:rsidRPr="00506162" w:rsidRDefault="00E86712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147" w:type="dxa"/>
          </w:tcPr>
          <w:p w14:paraId="2289AC49" w14:textId="77777777" w:rsidR="00384F8D" w:rsidRPr="00506162" w:rsidRDefault="00384F8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572" w:type="dxa"/>
          </w:tcPr>
          <w:p w14:paraId="16A33E92" w14:textId="77777777" w:rsidR="00384F8D" w:rsidRPr="00506162" w:rsidRDefault="00384F8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711" w:type="dxa"/>
          </w:tcPr>
          <w:p w14:paraId="0FA4168C" w14:textId="766FE9E9" w:rsidR="00384F8D" w:rsidRPr="00506162" w:rsidRDefault="00B1029D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PPS360MI.SearchHead</w:t>
            </w:r>
          </w:p>
        </w:tc>
      </w:tr>
      <w:tr w:rsidR="00384F8D" w:rsidRPr="00506162" w14:paraId="4274A223" w14:textId="77777777" w:rsidTr="00E8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4D28E64F" w14:textId="61E7E54C" w:rsidR="00384F8D" w:rsidRPr="00506162" w:rsidRDefault="00E86712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lastRenderedPageBreak/>
              <w:t>SUNO</w:t>
            </w:r>
          </w:p>
        </w:tc>
        <w:tc>
          <w:tcPr>
            <w:tcW w:w="1602" w:type="dxa"/>
          </w:tcPr>
          <w:p w14:paraId="3518456F" w14:textId="29961214" w:rsidR="00384F8D" w:rsidRPr="00506162" w:rsidRDefault="00E86712" w:rsidP="00EE0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Supplier Number</w:t>
            </w:r>
          </w:p>
        </w:tc>
        <w:tc>
          <w:tcPr>
            <w:tcW w:w="730" w:type="dxa"/>
          </w:tcPr>
          <w:p w14:paraId="7F2C79E7" w14:textId="63913C7B" w:rsidR="00384F8D" w:rsidRPr="00506162" w:rsidRDefault="00E86712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684D972A" w14:textId="0B495A6A" w:rsidR="00384F8D" w:rsidRPr="00506162" w:rsidRDefault="00E86712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10</w:t>
            </w:r>
          </w:p>
        </w:tc>
        <w:tc>
          <w:tcPr>
            <w:tcW w:w="1147" w:type="dxa"/>
          </w:tcPr>
          <w:p w14:paraId="03AD1707" w14:textId="77777777" w:rsidR="00384F8D" w:rsidRPr="00506162" w:rsidRDefault="00384F8D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572" w:type="dxa"/>
          </w:tcPr>
          <w:p w14:paraId="2259292F" w14:textId="77777777" w:rsidR="00384F8D" w:rsidRPr="00506162" w:rsidRDefault="00384F8D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711" w:type="dxa"/>
          </w:tcPr>
          <w:p w14:paraId="518DA80B" w14:textId="344171EB" w:rsidR="00384F8D" w:rsidRPr="00506162" w:rsidRDefault="00B1029D" w:rsidP="00EE0BB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PPS360MI.SearchHead</w:t>
            </w:r>
          </w:p>
        </w:tc>
      </w:tr>
      <w:tr w:rsidR="00E86712" w:rsidRPr="00506162" w14:paraId="2B2AD039" w14:textId="77777777" w:rsidTr="00E8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5EBC0D7B" w14:textId="7780C377" w:rsidR="00E86712" w:rsidRPr="00506162" w:rsidRDefault="00E86712" w:rsidP="00E86712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SUTY</w:t>
            </w:r>
          </w:p>
        </w:tc>
        <w:tc>
          <w:tcPr>
            <w:tcW w:w="1602" w:type="dxa"/>
          </w:tcPr>
          <w:p w14:paraId="6F5E0AD0" w14:textId="2A828322" w:rsidR="00E86712" w:rsidRPr="00506162" w:rsidRDefault="00E86712" w:rsidP="00E867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Supplier Type</w:t>
            </w:r>
          </w:p>
        </w:tc>
        <w:tc>
          <w:tcPr>
            <w:tcW w:w="730" w:type="dxa"/>
          </w:tcPr>
          <w:p w14:paraId="05D1B352" w14:textId="6BED7DCD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58D8F7AD" w14:textId="2B8F3B44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10</w:t>
            </w:r>
          </w:p>
        </w:tc>
        <w:tc>
          <w:tcPr>
            <w:tcW w:w="1147" w:type="dxa"/>
          </w:tcPr>
          <w:p w14:paraId="16A28C1B" w14:textId="30E156ED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572" w:type="dxa"/>
          </w:tcPr>
          <w:p w14:paraId="74E59CA1" w14:textId="4FD096EA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711" w:type="dxa"/>
          </w:tcPr>
          <w:p w14:paraId="27B6CEDE" w14:textId="7337EDD0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06162">
              <w:rPr>
                <w:rFonts w:cs="Arial"/>
                <w:sz w:val="20"/>
                <w:szCs w:val="20"/>
              </w:rPr>
              <w:t>CRS610MI.GetBasicData</w:t>
            </w:r>
          </w:p>
        </w:tc>
      </w:tr>
      <w:tr w:rsidR="00B1029D" w:rsidRPr="00506162" w14:paraId="0AB11441" w14:textId="77777777" w:rsidTr="00E8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6DB33F20" w14:textId="2F9D0D79" w:rsidR="00B1029D" w:rsidRPr="00506162" w:rsidRDefault="00B1029D" w:rsidP="00B1029D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SUDO</w:t>
            </w:r>
          </w:p>
        </w:tc>
        <w:tc>
          <w:tcPr>
            <w:tcW w:w="1602" w:type="dxa"/>
          </w:tcPr>
          <w:p w14:paraId="1089A8C3" w14:textId="4E626987" w:rsidR="00B1029D" w:rsidRPr="00506162" w:rsidRDefault="00B1029D" w:rsidP="00B10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Delivery note </w:t>
            </w:r>
            <w:proofErr w:type="spellStart"/>
            <w:r w:rsidRPr="00506162">
              <w:rPr>
                <w:rFonts w:cs="Arial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0C1BF751" w14:textId="2EDEF715" w:rsidR="00B1029D" w:rsidRPr="00506162" w:rsidRDefault="00B1029D" w:rsidP="00B102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27EB93ED" w14:textId="03926E6F" w:rsidR="00B1029D" w:rsidRPr="00506162" w:rsidRDefault="00B1029D" w:rsidP="00B102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20</w:t>
            </w:r>
          </w:p>
        </w:tc>
        <w:tc>
          <w:tcPr>
            <w:tcW w:w="1147" w:type="dxa"/>
          </w:tcPr>
          <w:p w14:paraId="1396B91A" w14:textId="2122297D" w:rsidR="00B1029D" w:rsidRPr="00506162" w:rsidRDefault="00B1029D" w:rsidP="00B102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572" w:type="dxa"/>
          </w:tcPr>
          <w:p w14:paraId="1847D14C" w14:textId="369E6E43" w:rsidR="00B1029D" w:rsidRPr="00506162" w:rsidRDefault="00B1029D" w:rsidP="00B102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711" w:type="dxa"/>
          </w:tcPr>
          <w:p w14:paraId="16350297" w14:textId="13C3220A" w:rsidR="00B1029D" w:rsidRPr="00506162" w:rsidRDefault="00B1029D" w:rsidP="00B102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PPS360MI.SearchHead</w:t>
            </w:r>
          </w:p>
        </w:tc>
      </w:tr>
      <w:tr w:rsidR="00B1029D" w:rsidRPr="00506162" w14:paraId="3EE30231" w14:textId="77777777" w:rsidTr="00E8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450AC1B0" w14:textId="505C6C3A" w:rsidR="00B1029D" w:rsidRPr="00506162" w:rsidRDefault="00B1029D" w:rsidP="00B1029D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DNDT</w:t>
            </w:r>
          </w:p>
        </w:tc>
        <w:tc>
          <w:tcPr>
            <w:tcW w:w="1602" w:type="dxa"/>
          </w:tcPr>
          <w:p w14:paraId="48B556ED" w14:textId="3314A103" w:rsidR="00B1029D" w:rsidRPr="00506162" w:rsidRDefault="00B1029D" w:rsidP="00B10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Delivery note date</w:t>
            </w:r>
          </w:p>
        </w:tc>
        <w:tc>
          <w:tcPr>
            <w:tcW w:w="730" w:type="dxa"/>
          </w:tcPr>
          <w:p w14:paraId="6FD4A1B4" w14:textId="444825EE" w:rsidR="00B1029D" w:rsidRPr="00506162" w:rsidRDefault="00B1029D" w:rsidP="00B1029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4B4C6DE7" w14:textId="029B3D29" w:rsidR="00B1029D" w:rsidRPr="00506162" w:rsidRDefault="00B1029D" w:rsidP="00B1029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10</w:t>
            </w:r>
          </w:p>
        </w:tc>
        <w:tc>
          <w:tcPr>
            <w:tcW w:w="1147" w:type="dxa"/>
          </w:tcPr>
          <w:p w14:paraId="4E2105F7" w14:textId="76F8CF9C" w:rsidR="00B1029D" w:rsidRPr="00506162" w:rsidRDefault="00B1029D" w:rsidP="00B1029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572" w:type="dxa"/>
          </w:tcPr>
          <w:p w14:paraId="63EEC6C5" w14:textId="42419A9E" w:rsidR="00B1029D" w:rsidRPr="00506162" w:rsidRDefault="00B1029D" w:rsidP="00B1029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711" w:type="dxa"/>
          </w:tcPr>
          <w:p w14:paraId="5A4C5EF0" w14:textId="7C85C391" w:rsidR="00B1029D" w:rsidRPr="00506162" w:rsidRDefault="00B1029D" w:rsidP="00B1029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PPS360MI.SearchHead</w:t>
            </w:r>
          </w:p>
        </w:tc>
      </w:tr>
      <w:tr w:rsidR="00E86712" w:rsidRPr="00506162" w14:paraId="16B5D50D" w14:textId="77777777" w:rsidTr="00E8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0F7CE106" w14:textId="5567E231" w:rsidR="00E86712" w:rsidRPr="00506162" w:rsidRDefault="00E86712" w:rsidP="00E86712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ITNO</w:t>
            </w:r>
          </w:p>
        </w:tc>
        <w:tc>
          <w:tcPr>
            <w:tcW w:w="1602" w:type="dxa"/>
          </w:tcPr>
          <w:p w14:paraId="44D16185" w14:textId="591BA2AF" w:rsidR="00E86712" w:rsidRPr="00506162" w:rsidRDefault="00E86712" w:rsidP="00E867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Item Number</w:t>
            </w:r>
          </w:p>
        </w:tc>
        <w:tc>
          <w:tcPr>
            <w:tcW w:w="730" w:type="dxa"/>
          </w:tcPr>
          <w:p w14:paraId="2F9709F4" w14:textId="77777777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06598ED" w14:textId="5994CA67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15</w:t>
            </w:r>
          </w:p>
        </w:tc>
        <w:tc>
          <w:tcPr>
            <w:tcW w:w="1147" w:type="dxa"/>
          </w:tcPr>
          <w:p w14:paraId="64A89A48" w14:textId="4B4B1F2D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572" w:type="dxa"/>
          </w:tcPr>
          <w:p w14:paraId="3333A25C" w14:textId="105E3512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  <w:tc>
          <w:tcPr>
            <w:tcW w:w="2711" w:type="dxa"/>
          </w:tcPr>
          <w:p w14:paraId="5EE873F8" w14:textId="2B778F67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</w:tr>
      <w:tr w:rsidR="00E86712" w:rsidRPr="00506162" w14:paraId="1F4F3C91" w14:textId="77777777" w:rsidTr="00E8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4DA58AE7" w14:textId="44FCC49C" w:rsidR="00E86712" w:rsidRPr="00506162" w:rsidRDefault="00E86712" w:rsidP="00E86712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RIDN</w:t>
            </w:r>
          </w:p>
        </w:tc>
        <w:tc>
          <w:tcPr>
            <w:tcW w:w="1602" w:type="dxa"/>
          </w:tcPr>
          <w:p w14:paraId="62CEA1B3" w14:textId="2747FA00" w:rsidR="00E86712" w:rsidRPr="00506162" w:rsidRDefault="00E86712" w:rsidP="00E867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06162">
              <w:rPr>
                <w:rFonts w:cs="Arial"/>
              </w:rPr>
              <w:t>Order</w:t>
            </w:r>
            <w:proofErr w:type="spellEnd"/>
            <w:r w:rsidRPr="00506162">
              <w:rPr>
                <w:rFonts w:cs="Arial"/>
              </w:rPr>
              <w:t xml:space="preserve"> </w:t>
            </w:r>
            <w:proofErr w:type="spellStart"/>
            <w:r w:rsidRPr="00506162">
              <w:rPr>
                <w:rFonts w:cs="Arial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2C1E2B71" w14:textId="659E4463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1C75589B" w14:textId="4BC0F3E6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10</w:t>
            </w:r>
          </w:p>
        </w:tc>
        <w:tc>
          <w:tcPr>
            <w:tcW w:w="1147" w:type="dxa"/>
          </w:tcPr>
          <w:p w14:paraId="5CD501E2" w14:textId="24C52555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572" w:type="dxa"/>
          </w:tcPr>
          <w:p w14:paraId="72B61131" w14:textId="3A35E939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  <w:tc>
          <w:tcPr>
            <w:tcW w:w="2711" w:type="dxa"/>
          </w:tcPr>
          <w:p w14:paraId="4DBE79B0" w14:textId="41410427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</w:tr>
      <w:tr w:rsidR="00E86712" w:rsidRPr="00506162" w14:paraId="08DD565C" w14:textId="77777777" w:rsidTr="00E86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4E7129EF" w14:textId="345985AB" w:rsidR="00E86712" w:rsidRPr="00506162" w:rsidRDefault="00E86712" w:rsidP="00E86712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PNLI</w:t>
            </w:r>
          </w:p>
        </w:tc>
        <w:tc>
          <w:tcPr>
            <w:tcW w:w="1602" w:type="dxa"/>
          </w:tcPr>
          <w:p w14:paraId="6662A278" w14:textId="210F6EAB" w:rsidR="00E86712" w:rsidRPr="00506162" w:rsidRDefault="00E86712" w:rsidP="00E867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Purchase </w:t>
            </w:r>
            <w:proofErr w:type="spellStart"/>
            <w:r w:rsidRPr="00506162">
              <w:rPr>
                <w:rFonts w:cs="Arial"/>
              </w:rPr>
              <w:t>Order</w:t>
            </w:r>
            <w:proofErr w:type="spellEnd"/>
            <w:r w:rsidRPr="00506162">
              <w:rPr>
                <w:rFonts w:cs="Arial"/>
              </w:rPr>
              <w:t xml:space="preserve"> Line </w:t>
            </w:r>
          </w:p>
        </w:tc>
        <w:tc>
          <w:tcPr>
            <w:tcW w:w="730" w:type="dxa"/>
          </w:tcPr>
          <w:p w14:paraId="70FFBDF7" w14:textId="3ACEC667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1E27ADE9" w14:textId="0534FDB4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3</w:t>
            </w:r>
          </w:p>
        </w:tc>
        <w:tc>
          <w:tcPr>
            <w:tcW w:w="1147" w:type="dxa"/>
          </w:tcPr>
          <w:p w14:paraId="73477CD0" w14:textId="76491AD7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572" w:type="dxa"/>
          </w:tcPr>
          <w:p w14:paraId="188C281C" w14:textId="6D979FAA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  <w:tc>
          <w:tcPr>
            <w:tcW w:w="2711" w:type="dxa"/>
          </w:tcPr>
          <w:p w14:paraId="53EB670E" w14:textId="6CD53CCF" w:rsidR="00E86712" w:rsidRPr="00506162" w:rsidRDefault="00E86712" w:rsidP="00E8671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</w:tr>
      <w:tr w:rsidR="00E86712" w:rsidRPr="00506162" w14:paraId="2188E4F2" w14:textId="77777777" w:rsidTr="00E86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</w:tcPr>
          <w:p w14:paraId="67ACE536" w14:textId="6389DDF9" w:rsidR="00E86712" w:rsidRPr="00506162" w:rsidRDefault="00E86712" w:rsidP="00E86712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PNLS</w:t>
            </w:r>
          </w:p>
        </w:tc>
        <w:tc>
          <w:tcPr>
            <w:tcW w:w="1602" w:type="dxa"/>
          </w:tcPr>
          <w:p w14:paraId="6EE230EA" w14:textId="45717519" w:rsidR="00E86712" w:rsidRPr="00506162" w:rsidRDefault="00E86712" w:rsidP="00E867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Purchase </w:t>
            </w:r>
            <w:proofErr w:type="spellStart"/>
            <w:r w:rsidRPr="00506162">
              <w:rPr>
                <w:rFonts w:cs="Arial"/>
              </w:rPr>
              <w:t>Order</w:t>
            </w:r>
            <w:proofErr w:type="spellEnd"/>
            <w:r w:rsidRPr="00506162">
              <w:rPr>
                <w:rFonts w:cs="Arial"/>
              </w:rPr>
              <w:t xml:space="preserve"> Line </w:t>
            </w:r>
            <w:proofErr w:type="spellStart"/>
            <w:r w:rsidRPr="00506162">
              <w:rPr>
                <w:rFonts w:cs="Arial"/>
              </w:rPr>
              <w:t>Subnumber</w:t>
            </w:r>
            <w:proofErr w:type="spellEnd"/>
          </w:p>
        </w:tc>
        <w:tc>
          <w:tcPr>
            <w:tcW w:w="730" w:type="dxa"/>
          </w:tcPr>
          <w:p w14:paraId="767B7B36" w14:textId="71436472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7A32D0B5" w14:textId="41716412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3</w:t>
            </w:r>
          </w:p>
        </w:tc>
        <w:tc>
          <w:tcPr>
            <w:tcW w:w="1147" w:type="dxa"/>
          </w:tcPr>
          <w:p w14:paraId="0A7DA6F8" w14:textId="4B8ABB5F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572" w:type="dxa"/>
          </w:tcPr>
          <w:p w14:paraId="117B2B46" w14:textId="24431430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  <w:tc>
          <w:tcPr>
            <w:tcW w:w="2711" w:type="dxa"/>
          </w:tcPr>
          <w:p w14:paraId="3D37D23B" w14:textId="3C6A45C3" w:rsidR="00E86712" w:rsidRPr="00506162" w:rsidRDefault="00E86712" w:rsidP="00E8671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-</w:t>
            </w:r>
          </w:p>
        </w:tc>
      </w:tr>
    </w:tbl>
    <w:p w14:paraId="5C3A1506" w14:textId="77777777" w:rsidR="0065501B" w:rsidRPr="00506162" w:rsidRDefault="0065501B" w:rsidP="0065501B">
      <w:pPr>
        <w:pStyle w:val="BodyText"/>
        <w:ind w:left="0"/>
      </w:pPr>
    </w:p>
    <w:p w14:paraId="2E92E262" w14:textId="74E6BE72" w:rsidR="00C67519" w:rsidRPr="00506162" w:rsidRDefault="00663B55" w:rsidP="00C67519">
      <w:pPr>
        <w:pStyle w:val="Heading3"/>
      </w:pPr>
      <w:r w:rsidRPr="00506162">
        <w:t>PPS200MI</w:t>
      </w:r>
      <w:r w:rsidR="00C67519" w:rsidRPr="00506162">
        <w:t xml:space="preserve">– </w:t>
      </w:r>
      <w:r w:rsidRPr="00506162">
        <w:t>UpdUserDefLine</w:t>
      </w:r>
    </w:p>
    <w:p w14:paraId="5403882A" w14:textId="5A004D18" w:rsidR="00C67519" w:rsidRPr="00506162" w:rsidRDefault="00C67519" w:rsidP="00C67519">
      <w:pPr>
        <w:pStyle w:val="BodyText"/>
        <w:ind w:left="0"/>
      </w:pPr>
      <w:r w:rsidRPr="00506162">
        <w:t xml:space="preserve">Cette API sera utilisée pour </w:t>
      </w:r>
      <w:r w:rsidR="00663B55" w:rsidRPr="00506162">
        <w:t>mettre à jour les lignes OA.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C67519" w:rsidRPr="00506162" w14:paraId="0FFAFBDE" w14:textId="77777777" w:rsidTr="00EE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268BA6CD" w14:textId="77777777" w:rsidR="00C67519" w:rsidRPr="00506162" w:rsidRDefault="00C67519" w:rsidP="00EE0BB1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568ABD65" w14:textId="77777777" w:rsidR="00C67519" w:rsidRPr="00506162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2390AB01" w14:textId="77777777" w:rsidR="00C67519" w:rsidRPr="00506162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FFCFAA2" w14:textId="77777777" w:rsidR="00C67519" w:rsidRPr="00506162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27281EAD" w14:textId="77777777" w:rsidR="00C67519" w:rsidRPr="00506162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492D9635" w14:textId="77777777" w:rsidR="00C67519" w:rsidRPr="00506162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74E85467" w14:textId="77777777" w:rsidR="00C67519" w:rsidRPr="00506162" w:rsidRDefault="00C67519" w:rsidP="00EE0BB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06162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C67519" w:rsidRPr="00506162" w14:paraId="2BC55AC9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A5886FC" w14:textId="38FBDF36" w:rsidR="00C67519" w:rsidRPr="00506162" w:rsidRDefault="00C67519" w:rsidP="00EE0BB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PUNO</w:t>
            </w:r>
          </w:p>
        </w:tc>
        <w:tc>
          <w:tcPr>
            <w:tcW w:w="1688" w:type="dxa"/>
          </w:tcPr>
          <w:p w14:paraId="213F4E3C" w14:textId="1E731D0C" w:rsidR="00C67519" w:rsidRPr="00506162" w:rsidRDefault="00394CA5" w:rsidP="00EE0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Purchase </w:t>
            </w:r>
            <w:proofErr w:type="spellStart"/>
            <w:r w:rsidRPr="00506162">
              <w:rPr>
                <w:rFonts w:cs="Arial"/>
              </w:rPr>
              <w:t>Order</w:t>
            </w:r>
            <w:proofErr w:type="spellEnd"/>
            <w:r w:rsidRPr="00506162">
              <w:rPr>
                <w:rFonts w:cs="Arial"/>
              </w:rPr>
              <w:t xml:space="preserve"> </w:t>
            </w:r>
            <w:proofErr w:type="spellStart"/>
            <w:r w:rsidRPr="00506162">
              <w:rPr>
                <w:rFonts w:cs="Arial"/>
              </w:rPr>
              <w:t>number</w:t>
            </w:r>
            <w:proofErr w:type="spellEnd"/>
          </w:p>
        </w:tc>
        <w:tc>
          <w:tcPr>
            <w:tcW w:w="730" w:type="dxa"/>
          </w:tcPr>
          <w:p w14:paraId="14A921BA" w14:textId="77777777" w:rsidR="00C67519" w:rsidRPr="00506162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77F8C73" w14:textId="1FEC35C7" w:rsidR="00C67519" w:rsidRPr="00506162" w:rsidRDefault="00394CA5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10</w:t>
            </w:r>
          </w:p>
        </w:tc>
        <w:tc>
          <w:tcPr>
            <w:tcW w:w="1286" w:type="dxa"/>
          </w:tcPr>
          <w:p w14:paraId="333BF43D" w14:textId="77777777" w:rsidR="00C67519" w:rsidRPr="00506162" w:rsidRDefault="00C67519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E15A78C" w14:textId="5CED08B9" w:rsidR="00C67519" w:rsidRPr="00506162" w:rsidRDefault="00E61C3B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3FC9621A" w14:textId="275169D7" w:rsidR="00C67519" w:rsidRPr="00506162" w:rsidRDefault="007C7CEB" w:rsidP="00EE0B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PPS360MI.LstDetail</w:t>
            </w:r>
          </w:p>
        </w:tc>
      </w:tr>
      <w:tr w:rsidR="007C7CEB" w:rsidRPr="00506162" w14:paraId="04ED51A7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1B3DF2D" w14:textId="4BC3221E" w:rsidR="007C7CEB" w:rsidRPr="00506162" w:rsidRDefault="007C7CEB" w:rsidP="007C7CE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PNLI</w:t>
            </w:r>
          </w:p>
        </w:tc>
        <w:tc>
          <w:tcPr>
            <w:tcW w:w="1688" w:type="dxa"/>
          </w:tcPr>
          <w:p w14:paraId="1C85C7C6" w14:textId="02D0C1D0" w:rsidR="007C7CEB" w:rsidRPr="00506162" w:rsidRDefault="007C7CEB" w:rsidP="007C7C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Purchase </w:t>
            </w:r>
            <w:proofErr w:type="spellStart"/>
            <w:r w:rsidRPr="00506162">
              <w:rPr>
                <w:rFonts w:cs="Arial"/>
              </w:rPr>
              <w:t>order</w:t>
            </w:r>
            <w:proofErr w:type="spellEnd"/>
            <w:r w:rsidRPr="00506162">
              <w:rPr>
                <w:rFonts w:cs="Arial"/>
              </w:rPr>
              <w:t xml:space="preserve"> line</w:t>
            </w:r>
          </w:p>
        </w:tc>
        <w:tc>
          <w:tcPr>
            <w:tcW w:w="730" w:type="dxa"/>
          </w:tcPr>
          <w:p w14:paraId="534DA54F" w14:textId="2619EA35" w:rsidR="007C7CEB" w:rsidRPr="00506162" w:rsidRDefault="007C7CEB" w:rsidP="007C7C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64CBB23F" w14:textId="499EBC04" w:rsidR="007C7CEB" w:rsidRPr="00506162" w:rsidRDefault="007C7CEB" w:rsidP="007C7C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7581FFF6" w14:textId="29008B26" w:rsidR="007C7CEB" w:rsidRPr="00506162" w:rsidRDefault="007C7CEB" w:rsidP="007C7C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74581D9" w14:textId="4DDA18E3" w:rsidR="007C7CEB" w:rsidRPr="00506162" w:rsidRDefault="007C7CEB" w:rsidP="007C7C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60931083" w14:textId="1F16DBC3" w:rsidR="007C7CEB" w:rsidRPr="00506162" w:rsidRDefault="007C7CEB" w:rsidP="007C7C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PPS360MI.LstDetail</w:t>
            </w:r>
          </w:p>
        </w:tc>
      </w:tr>
      <w:tr w:rsidR="007C7CEB" w:rsidRPr="00506162" w14:paraId="581FEA2C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7E23C12" w14:textId="4E40F3C8" w:rsidR="007C7CEB" w:rsidRPr="00506162" w:rsidRDefault="007C7CEB" w:rsidP="007C7CE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PNLS</w:t>
            </w:r>
          </w:p>
        </w:tc>
        <w:tc>
          <w:tcPr>
            <w:tcW w:w="1688" w:type="dxa"/>
          </w:tcPr>
          <w:p w14:paraId="5D2731CA" w14:textId="42D38F3D" w:rsidR="007C7CEB" w:rsidRPr="00506162" w:rsidRDefault="007C7CEB" w:rsidP="007C7C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Purchase </w:t>
            </w:r>
            <w:proofErr w:type="spellStart"/>
            <w:r w:rsidRPr="00506162">
              <w:rPr>
                <w:rFonts w:cs="Arial"/>
              </w:rPr>
              <w:t>order</w:t>
            </w:r>
            <w:proofErr w:type="spellEnd"/>
            <w:r w:rsidRPr="00506162">
              <w:rPr>
                <w:rFonts w:cs="Arial"/>
              </w:rPr>
              <w:t xml:space="preserve"> line </w:t>
            </w:r>
            <w:proofErr w:type="spellStart"/>
            <w:r w:rsidRPr="00506162">
              <w:rPr>
                <w:rFonts w:cs="Arial"/>
              </w:rPr>
              <w:t>subnumber</w:t>
            </w:r>
            <w:proofErr w:type="spellEnd"/>
          </w:p>
        </w:tc>
        <w:tc>
          <w:tcPr>
            <w:tcW w:w="730" w:type="dxa"/>
          </w:tcPr>
          <w:p w14:paraId="43ADF583" w14:textId="3929887A" w:rsidR="007C7CEB" w:rsidRPr="00506162" w:rsidRDefault="007C7CEB" w:rsidP="007C7C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03B08859" w14:textId="5AEB9543" w:rsidR="007C7CEB" w:rsidRPr="00506162" w:rsidRDefault="007C7CEB" w:rsidP="007C7C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3</w:t>
            </w:r>
          </w:p>
        </w:tc>
        <w:tc>
          <w:tcPr>
            <w:tcW w:w="1286" w:type="dxa"/>
          </w:tcPr>
          <w:p w14:paraId="266B6512" w14:textId="3B9C9EB7" w:rsidR="007C7CEB" w:rsidRPr="00506162" w:rsidRDefault="007C7CEB" w:rsidP="007C7C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11139DC" w14:textId="7ED97F8B" w:rsidR="007C7CEB" w:rsidRPr="00506162" w:rsidRDefault="007C7CEB" w:rsidP="007C7C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0CE569FE" w14:textId="646C1103" w:rsidR="007C7CEB" w:rsidRPr="00506162" w:rsidRDefault="007C7CEB" w:rsidP="007C7C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PPS360MI.LstDetail</w:t>
            </w:r>
          </w:p>
        </w:tc>
      </w:tr>
      <w:tr w:rsidR="00394CA5" w:rsidRPr="00506162" w14:paraId="4B04824F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FCA8D80" w14:textId="3DFA8953" w:rsidR="00394CA5" w:rsidRPr="00506162" w:rsidRDefault="00663B5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UDN1</w:t>
            </w:r>
          </w:p>
        </w:tc>
        <w:tc>
          <w:tcPr>
            <w:tcW w:w="1688" w:type="dxa"/>
          </w:tcPr>
          <w:p w14:paraId="18A35E44" w14:textId="65AA7A61" w:rsidR="00394CA5" w:rsidRPr="00506162" w:rsidRDefault="00E61C3B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User </w:t>
            </w:r>
            <w:proofErr w:type="spellStart"/>
            <w:r w:rsidRPr="00506162">
              <w:rPr>
                <w:rFonts w:cs="Arial"/>
              </w:rPr>
              <w:t>defined</w:t>
            </w:r>
            <w:proofErr w:type="spellEnd"/>
            <w:r w:rsidRPr="00506162">
              <w:rPr>
                <w:rFonts w:cs="Arial"/>
              </w:rPr>
              <w:t xml:space="preserve"> </w:t>
            </w:r>
            <w:proofErr w:type="spellStart"/>
            <w:r w:rsidRPr="00506162">
              <w:rPr>
                <w:rFonts w:cs="Arial"/>
              </w:rPr>
              <w:t>numeric</w:t>
            </w:r>
            <w:proofErr w:type="spellEnd"/>
            <w:r w:rsidRPr="00506162">
              <w:rPr>
                <w:rFonts w:cs="Arial"/>
              </w:rPr>
              <w:t xml:space="preserve"> 1</w:t>
            </w:r>
          </w:p>
        </w:tc>
        <w:tc>
          <w:tcPr>
            <w:tcW w:w="730" w:type="dxa"/>
          </w:tcPr>
          <w:p w14:paraId="4E64066F" w14:textId="284CB043" w:rsidR="00394CA5" w:rsidRPr="00506162" w:rsidRDefault="00E61C3B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6E579ED9" w14:textId="36CC69D1" w:rsidR="00394CA5" w:rsidRPr="00506162" w:rsidRDefault="00E61C3B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19</w:t>
            </w:r>
          </w:p>
        </w:tc>
        <w:tc>
          <w:tcPr>
            <w:tcW w:w="1286" w:type="dxa"/>
          </w:tcPr>
          <w:p w14:paraId="3275D276" w14:textId="472250B0" w:rsidR="00394CA5" w:rsidRPr="00506162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D17B46F" w14:textId="0A7E5877" w:rsidR="00394CA5" w:rsidRPr="00506162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4171EFAC" w14:textId="04E5F0BE" w:rsidR="00394CA5" w:rsidRPr="00506162" w:rsidRDefault="00006A9F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Volume</w:t>
            </w:r>
          </w:p>
        </w:tc>
      </w:tr>
      <w:tr w:rsidR="00394CA5" w:rsidRPr="00506162" w14:paraId="345E8461" w14:textId="77777777" w:rsidTr="00EE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15E67D" w14:textId="328F3BB2" w:rsidR="00394CA5" w:rsidRPr="00506162" w:rsidRDefault="00663B5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UDN</w:t>
            </w:r>
            <w:r w:rsidR="00E61C3B" w:rsidRPr="00506162">
              <w:rPr>
                <w:rFonts w:cs="Arial"/>
                <w:b w:val="0"/>
                <w:bCs w:val="0"/>
              </w:rPr>
              <w:t>2</w:t>
            </w:r>
          </w:p>
        </w:tc>
        <w:tc>
          <w:tcPr>
            <w:tcW w:w="1688" w:type="dxa"/>
          </w:tcPr>
          <w:p w14:paraId="1238462B" w14:textId="17831468" w:rsidR="00394CA5" w:rsidRPr="00506162" w:rsidRDefault="00E61C3B" w:rsidP="00394CA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User </w:t>
            </w:r>
            <w:proofErr w:type="spellStart"/>
            <w:r w:rsidRPr="00506162">
              <w:rPr>
                <w:rFonts w:cs="Arial"/>
              </w:rPr>
              <w:t>defined</w:t>
            </w:r>
            <w:proofErr w:type="spellEnd"/>
            <w:r w:rsidRPr="00506162">
              <w:rPr>
                <w:rFonts w:cs="Arial"/>
              </w:rPr>
              <w:t xml:space="preserve"> </w:t>
            </w:r>
            <w:proofErr w:type="spellStart"/>
            <w:r w:rsidRPr="00506162">
              <w:rPr>
                <w:rFonts w:cs="Arial"/>
              </w:rPr>
              <w:t>numeric</w:t>
            </w:r>
            <w:proofErr w:type="spellEnd"/>
            <w:r w:rsidRPr="00506162">
              <w:rPr>
                <w:rFonts w:cs="Arial"/>
              </w:rPr>
              <w:t xml:space="preserve"> 2</w:t>
            </w:r>
          </w:p>
        </w:tc>
        <w:tc>
          <w:tcPr>
            <w:tcW w:w="730" w:type="dxa"/>
          </w:tcPr>
          <w:p w14:paraId="13E8A3BC" w14:textId="2BFDBFFC" w:rsidR="00394CA5" w:rsidRPr="00506162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5EDE1B0B" w14:textId="0FA8EE72" w:rsidR="00394CA5" w:rsidRPr="00506162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19</w:t>
            </w:r>
          </w:p>
        </w:tc>
        <w:tc>
          <w:tcPr>
            <w:tcW w:w="1286" w:type="dxa"/>
          </w:tcPr>
          <w:p w14:paraId="09C0543C" w14:textId="2BD677B1" w:rsidR="00394CA5" w:rsidRPr="00506162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26C301B" w14:textId="5DBA8C3A" w:rsidR="00394CA5" w:rsidRPr="00506162" w:rsidRDefault="00394CA5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7B7E3906" w14:textId="5899673E" w:rsidR="00394CA5" w:rsidRPr="00506162" w:rsidRDefault="00006A9F" w:rsidP="00394C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Poids</w:t>
            </w:r>
          </w:p>
        </w:tc>
      </w:tr>
      <w:tr w:rsidR="00394CA5" w:rsidRPr="00506162" w14:paraId="652C91F8" w14:textId="77777777" w:rsidTr="00EE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8B60792" w14:textId="02CDE694" w:rsidR="00394CA5" w:rsidRPr="00506162" w:rsidRDefault="00663B55" w:rsidP="00394CA5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506162">
              <w:rPr>
                <w:rFonts w:cs="Arial"/>
                <w:b w:val="0"/>
                <w:bCs w:val="0"/>
              </w:rPr>
              <w:t>UCA1</w:t>
            </w:r>
          </w:p>
        </w:tc>
        <w:tc>
          <w:tcPr>
            <w:tcW w:w="1688" w:type="dxa"/>
          </w:tcPr>
          <w:p w14:paraId="2A4D50D2" w14:textId="03D063EA" w:rsidR="00394CA5" w:rsidRPr="00506162" w:rsidRDefault="00E61C3B" w:rsidP="00394C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 xml:space="preserve">User </w:t>
            </w:r>
            <w:proofErr w:type="spellStart"/>
            <w:r w:rsidRPr="00506162">
              <w:rPr>
                <w:rFonts w:cs="Arial"/>
              </w:rPr>
              <w:t>defined</w:t>
            </w:r>
            <w:proofErr w:type="spellEnd"/>
            <w:r w:rsidRPr="00506162">
              <w:rPr>
                <w:rFonts w:cs="Arial"/>
              </w:rPr>
              <w:t xml:space="preserve"> alpha </w:t>
            </w:r>
            <w:proofErr w:type="spellStart"/>
            <w:r w:rsidRPr="00506162">
              <w:rPr>
                <w:rFonts w:cs="Arial"/>
              </w:rPr>
              <w:t>field</w:t>
            </w:r>
            <w:proofErr w:type="spellEnd"/>
            <w:r w:rsidRPr="00506162">
              <w:rPr>
                <w:rFonts w:cs="Arial"/>
              </w:rPr>
              <w:t xml:space="preserve"> 1</w:t>
            </w:r>
          </w:p>
        </w:tc>
        <w:tc>
          <w:tcPr>
            <w:tcW w:w="730" w:type="dxa"/>
          </w:tcPr>
          <w:p w14:paraId="73224787" w14:textId="4FEEA221" w:rsidR="00394CA5" w:rsidRPr="00506162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51EEB93" w14:textId="77AFDAC1" w:rsidR="00394CA5" w:rsidRPr="00506162" w:rsidRDefault="00E61C3B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20</w:t>
            </w:r>
          </w:p>
        </w:tc>
        <w:tc>
          <w:tcPr>
            <w:tcW w:w="1286" w:type="dxa"/>
          </w:tcPr>
          <w:p w14:paraId="0E401EAD" w14:textId="6D019FE5" w:rsidR="00394CA5" w:rsidRPr="00506162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CE59622" w14:textId="72600AF3" w:rsidR="00394CA5" w:rsidRPr="00506162" w:rsidRDefault="00394CA5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1EBD748A" w14:textId="0886BB65" w:rsidR="00394CA5" w:rsidRPr="00506162" w:rsidRDefault="00006A9F" w:rsidP="00394CA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06162">
              <w:rPr>
                <w:rFonts w:cs="Arial"/>
              </w:rPr>
              <w:t>No Conteneur</w:t>
            </w:r>
          </w:p>
        </w:tc>
      </w:tr>
    </w:tbl>
    <w:p w14:paraId="30F55BD5" w14:textId="4C7DC233" w:rsidR="00A22898" w:rsidRPr="00506162" w:rsidRDefault="00A22898" w:rsidP="00A22898">
      <w:pPr>
        <w:pStyle w:val="Heading1"/>
      </w:pPr>
      <w:bookmarkStart w:id="21" w:name="_Toc224287458"/>
      <w:r w:rsidRPr="00506162">
        <w:lastRenderedPageBreak/>
        <w:t>GESTION DES ERREURS</w:t>
      </w:r>
      <w:bookmarkEnd w:id="21"/>
    </w:p>
    <w:p w14:paraId="640DA96E" w14:textId="213749A2" w:rsidR="00C45175" w:rsidRPr="00506162" w:rsidRDefault="00C45175" w:rsidP="00C45175">
      <w:pPr>
        <w:pStyle w:val="BodyText"/>
        <w:spacing w:line="360" w:lineRule="auto"/>
        <w:ind w:left="0"/>
        <w:jc w:val="both"/>
      </w:pPr>
      <w:r w:rsidRPr="00506162">
        <w:rPr>
          <w:rFonts w:cs="Arial"/>
        </w:rPr>
        <w:t xml:space="preserve">Si un des appel API </w:t>
      </w:r>
      <w:r w:rsidR="00144BFC" w:rsidRPr="00506162">
        <w:rPr>
          <w:rFonts w:cs="Arial"/>
        </w:rPr>
        <w:t xml:space="preserve">qui </w:t>
      </w:r>
      <w:r w:rsidRPr="00506162">
        <w:rPr>
          <w:rFonts w:cs="Arial"/>
        </w:rPr>
        <w:t>tombe en erreur</w:t>
      </w:r>
      <w:r w:rsidR="00144BFC" w:rsidRPr="00506162">
        <w:rPr>
          <w:rFonts w:cs="Arial"/>
        </w:rPr>
        <w:t xml:space="preserve"> ou qui ne retourne pas de valeur,</w:t>
      </w:r>
      <w:r w:rsidRPr="00506162">
        <w:rPr>
          <w:rFonts w:cs="Arial"/>
        </w:rPr>
        <w:t xml:space="preserve"> </w:t>
      </w:r>
      <w:r w:rsidR="00144BFC" w:rsidRPr="00506162">
        <w:rPr>
          <w:rFonts w:cs="Arial"/>
        </w:rPr>
        <w:t xml:space="preserve">le flux API envoie en réponse des erreurs correspondante. Puis le workflow </w:t>
      </w:r>
      <w:r w:rsidR="00415EC6" w:rsidRPr="00506162">
        <w:rPr>
          <w:rFonts w:cs="Arial"/>
        </w:rPr>
        <w:t>va</w:t>
      </w:r>
      <w:r w:rsidR="00144BFC" w:rsidRPr="00506162">
        <w:rPr>
          <w:rFonts w:cs="Arial"/>
        </w:rPr>
        <w:t xml:space="preserve"> envoyer </w:t>
      </w:r>
      <w:r w:rsidR="00415EC6" w:rsidRPr="00506162">
        <w:rPr>
          <w:rFonts w:cs="Arial"/>
        </w:rPr>
        <w:t>les erreurs</w:t>
      </w:r>
      <w:r w:rsidR="00144BFC" w:rsidRPr="00506162">
        <w:rPr>
          <w:rFonts w:cs="Arial"/>
        </w:rPr>
        <w:t xml:space="preserve"> au</w:t>
      </w:r>
      <w:r w:rsidR="008F1906" w:rsidRPr="00506162">
        <w:rPr>
          <w:rFonts w:cs="Arial"/>
        </w:rPr>
        <w:t>x</w:t>
      </w:r>
      <w:r w:rsidR="00144BFC" w:rsidRPr="00506162">
        <w:rPr>
          <w:rFonts w:cs="Arial"/>
        </w:rPr>
        <w:t xml:space="preserve"> </w:t>
      </w:r>
      <w:r w:rsidR="008F1906" w:rsidRPr="00506162">
        <w:rPr>
          <w:rFonts w:cs="Arial"/>
        </w:rPr>
        <w:t>groupes utilisateur</w:t>
      </w:r>
      <w:r w:rsidR="00144BFC" w:rsidRPr="00506162">
        <w:rPr>
          <w:rFonts w:cs="Arial"/>
        </w:rPr>
        <w:t xml:space="preserve"> défini.</w:t>
      </w:r>
    </w:p>
    <w:p w14:paraId="412673E7" w14:textId="6F16807B" w:rsidR="002A2F83" w:rsidRPr="00506162" w:rsidRDefault="002A2F83" w:rsidP="001B26AF">
      <w:pPr>
        <w:spacing w:line="360" w:lineRule="auto"/>
        <w:jc w:val="both"/>
        <w:rPr>
          <w:rFonts w:cs="Arial"/>
        </w:rPr>
      </w:pPr>
    </w:p>
    <w:p w14:paraId="0ABBCC17" w14:textId="191F9C06" w:rsidR="00EE1A82" w:rsidRPr="00506162" w:rsidRDefault="00BA3B77" w:rsidP="00EE1A82">
      <w:pPr>
        <w:spacing w:line="360" w:lineRule="auto"/>
        <w:jc w:val="center"/>
        <w:rPr>
          <w:rFonts w:cs="Arial"/>
        </w:rPr>
      </w:pPr>
      <w:r w:rsidRPr="00506162">
        <w:rPr>
          <w:rFonts w:cs="Arial"/>
          <w:noProof/>
        </w:rPr>
        <w:drawing>
          <wp:inline distT="0" distB="0" distL="0" distR="0" wp14:anchorId="6CB15430" wp14:editId="196D092C">
            <wp:extent cx="1267002" cy="1066949"/>
            <wp:effectExtent l="19050" t="19050" r="28575" b="19050"/>
            <wp:docPr id="15532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9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06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3DA21" w14:textId="20A837E6" w:rsidR="00546B12" w:rsidRPr="00506162" w:rsidRDefault="00546B12" w:rsidP="00546B12">
      <w:pPr>
        <w:pStyle w:val="Heading1"/>
      </w:pPr>
      <w:bookmarkStart w:id="22" w:name="_Toc224287459"/>
      <w:r w:rsidRPr="00506162">
        <w:lastRenderedPageBreak/>
        <w:t>POINTS A DETERMINER</w:t>
      </w:r>
      <w:bookmarkEnd w:id="22"/>
    </w:p>
    <w:p w14:paraId="64D4212A" w14:textId="1D5C85CB" w:rsidR="00131358" w:rsidRPr="00374AE8" w:rsidRDefault="00C45175" w:rsidP="00C45175">
      <w:pPr>
        <w:pStyle w:val="BodyText"/>
        <w:numPr>
          <w:ilvl w:val="0"/>
          <w:numId w:val="58"/>
        </w:numPr>
      </w:pPr>
      <w:r w:rsidRPr="00506162">
        <w:t xml:space="preserve">Quels vont être </w:t>
      </w:r>
      <w:r w:rsidR="00681898" w:rsidRPr="00506162">
        <w:t xml:space="preserve">les groupes utilisateur </w:t>
      </w:r>
      <w:r w:rsidR="000971CF" w:rsidRPr="00506162">
        <w:t xml:space="preserve">à </w:t>
      </w:r>
      <w:r w:rsidRPr="00506162">
        <w:t>qu</w:t>
      </w:r>
      <w:r w:rsidR="000971CF" w:rsidRPr="00506162">
        <w:t xml:space="preserve">i </w:t>
      </w:r>
      <w:r w:rsidRPr="00506162">
        <w:t>on vas envoyer les notifications ?</w:t>
      </w:r>
    </w:p>
    <w:sectPr w:rsidR="00131358" w:rsidRPr="00374AE8" w:rsidSect="006670B8"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C4F2" w14:textId="77777777" w:rsidR="008636B3" w:rsidRPr="00506162" w:rsidRDefault="008636B3">
      <w:r w:rsidRPr="00506162">
        <w:separator/>
      </w:r>
    </w:p>
  </w:endnote>
  <w:endnote w:type="continuationSeparator" w:id="0">
    <w:p w14:paraId="797EA93B" w14:textId="77777777" w:rsidR="008636B3" w:rsidRPr="00506162" w:rsidRDefault="008636B3">
      <w:r w:rsidRPr="005061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506162" w:rsidRDefault="00602727">
    <w:pPr>
      <w:pStyle w:val="Footer"/>
      <w:framePr w:wrap="around" w:vAnchor="text" w:hAnchor="margin" w:xAlign="right" w:y="1"/>
      <w:rPr>
        <w:rStyle w:val="PageNumber"/>
      </w:rPr>
    </w:pPr>
    <w:r w:rsidRPr="00506162">
      <w:rPr>
        <w:rStyle w:val="PageNumber"/>
      </w:rPr>
      <w:fldChar w:fldCharType="begin"/>
    </w:r>
    <w:r w:rsidRPr="00506162">
      <w:rPr>
        <w:rStyle w:val="PageNumber"/>
      </w:rPr>
      <w:instrText xml:space="preserve">PAGE  </w:instrText>
    </w:r>
    <w:r w:rsidRPr="00506162">
      <w:rPr>
        <w:rStyle w:val="PageNumber"/>
      </w:rPr>
      <w:fldChar w:fldCharType="separate"/>
    </w:r>
    <w:r w:rsidRPr="00506162">
      <w:rPr>
        <w:rStyle w:val="PageNumber"/>
      </w:rPr>
      <w:t>i</w:t>
    </w:r>
    <w:proofErr w:type="gramStart"/>
    <w:r w:rsidRPr="00506162">
      <w:rPr>
        <w:rStyle w:val="PageNumber"/>
      </w:rPr>
      <w:t>v</w:t>
    </w:r>
    <w:proofErr w:type="gramEnd"/>
    <w:r w:rsidRPr="00506162">
      <w:rPr>
        <w:rStyle w:val="PageNumber"/>
      </w:rPr>
      <w:fldChar w:fldCharType="end"/>
    </w:r>
  </w:p>
  <w:p w14:paraId="6E66DCB9" w14:textId="77777777" w:rsidR="00602727" w:rsidRPr="00506162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4CC7CB66" w:rsidR="00602727" w:rsidRPr="00506162" w:rsidRDefault="00871E41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64190D">
        <w:rPr>
          <w:noProof/>
        </w:rPr>
        <w:t>CONTROLE DU DOCUMENT</w:t>
      </w:r>
    </w:fldSimple>
    <w:r w:rsidR="00602727" w:rsidRPr="00506162">
      <w:t xml:space="preserve">     </w:t>
    </w:r>
    <w:r w:rsidR="00602727" w:rsidRPr="00506162">
      <w:fldChar w:fldCharType="begin"/>
    </w:r>
    <w:r w:rsidR="00602727" w:rsidRPr="00506162">
      <w:instrText xml:space="preserve"> If </w:instrText>
    </w:r>
    <w:r w:rsidR="00602727" w:rsidRPr="00506162">
      <w:fldChar w:fldCharType="begin"/>
    </w:r>
    <w:r w:rsidR="00602727" w:rsidRPr="00506162">
      <w:instrText xml:space="preserve"> Section </w:instrText>
    </w:r>
    <w:r w:rsidR="00602727" w:rsidRPr="00506162">
      <w:fldChar w:fldCharType="separate"/>
    </w:r>
    <w:r w:rsidR="0064190D">
      <w:instrText>1</w:instrText>
    </w:r>
    <w:r w:rsidR="00602727" w:rsidRPr="00506162">
      <w:fldChar w:fldCharType="end"/>
    </w:r>
    <w:r w:rsidR="00602727" w:rsidRPr="00506162">
      <w:instrText xml:space="preserve"> &gt; 1 “</w:instrText>
    </w:r>
    <w:r w:rsidR="00602727" w:rsidRPr="00506162">
      <w:fldChar w:fldCharType="begin"/>
    </w:r>
    <w:r w:rsidR="00602727" w:rsidRPr="00506162">
      <w:instrText xml:space="preserve">PAGE </w:instrText>
    </w:r>
    <w:r w:rsidR="00602727" w:rsidRPr="00506162">
      <w:fldChar w:fldCharType="separate"/>
    </w:r>
    <w:r w:rsidR="00602727" w:rsidRPr="00506162">
      <w:instrText>1</w:instrText>
    </w:r>
    <w:r w:rsidR="00602727" w:rsidRPr="00506162">
      <w:fldChar w:fldCharType="end"/>
    </w:r>
    <w:r w:rsidR="00602727" w:rsidRPr="00506162">
      <w:instrText xml:space="preserve"> of </w:instrText>
    </w:r>
    <w:r w:rsidR="00602727" w:rsidRPr="00506162">
      <w:fldChar w:fldCharType="begin"/>
    </w:r>
    <w:r w:rsidR="00602727" w:rsidRPr="00506162">
      <w:instrText xml:space="preserve"> =  </w:instrText>
    </w:r>
    <w:r w:rsidR="00602727" w:rsidRPr="00506162">
      <w:fldChar w:fldCharType="begin"/>
    </w:r>
    <w:r w:rsidR="00602727" w:rsidRPr="00506162">
      <w:instrText xml:space="preserve"> NUMPAGES </w:instrText>
    </w:r>
    <w:r w:rsidR="00602727" w:rsidRPr="00506162">
      <w:fldChar w:fldCharType="separate"/>
    </w:r>
    <w:r w:rsidR="00602727" w:rsidRPr="00506162">
      <w:instrText>10</w:instrText>
    </w:r>
    <w:r w:rsidR="00602727" w:rsidRPr="00506162">
      <w:fldChar w:fldCharType="end"/>
    </w:r>
    <w:r w:rsidR="00602727" w:rsidRPr="00506162">
      <w:instrText xml:space="preserve"> - Sec1  </w:instrText>
    </w:r>
    <w:r w:rsidR="00602727" w:rsidRPr="00506162">
      <w:fldChar w:fldCharType="separate"/>
    </w:r>
    <w:r w:rsidR="00602727" w:rsidRPr="00506162">
      <w:instrText>7</w:instrText>
    </w:r>
    <w:r w:rsidR="00602727" w:rsidRPr="00506162">
      <w:fldChar w:fldCharType="end"/>
    </w:r>
    <w:r w:rsidR="00602727" w:rsidRPr="00506162">
      <w:instrText>” “</w:instrText>
    </w:r>
    <w:r w:rsidR="00602727" w:rsidRPr="00506162">
      <w:fldChar w:fldCharType="begin"/>
    </w:r>
    <w:r w:rsidR="00602727" w:rsidRPr="00506162">
      <w:instrText xml:space="preserve"> PAGE </w:instrText>
    </w:r>
    <w:r w:rsidR="00602727" w:rsidRPr="00506162">
      <w:fldChar w:fldCharType="separate"/>
    </w:r>
    <w:r w:rsidR="0064190D">
      <w:rPr>
        <w:noProof/>
      </w:rPr>
      <w:instrText>3</w:instrText>
    </w:r>
    <w:r w:rsidR="00602727" w:rsidRPr="00506162">
      <w:fldChar w:fldCharType="end"/>
    </w:r>
    <w:r w:rsidR="00602727" w:rsidRPr="00506162">
      <w:instrText xml:space="preserve">” </w:instrText>
    </w:r>
    <w:r w:rsidR="00602727" w:rsidRPr="00506162">
      <w:fldChar w:fldCharType="separate"/>
    </w:r>
    <w:r w:rsidR="0064190D">
      <w:rPr>
        <w:noProof/>
      </w:rPr>
      <w:t>3</w:t>
    </w:r>
    <w:r w:rsidR="00602727" w:rsidRPr="00506162">
      <w:fldChar w:fldCharType="end"/>
    </w:r>
  </w:p>
  <w:p w14:paraId="78590ACA" w14:textId="021B74DC" w:rsidR="00602727" w:rsidRPr="00506162" w:rsidRDefault="008A6342" w:rsidP="00D56107">
    <w:pPr>
      <w:pStyle w:val="Footer"/>
      <w:tabs>
        <w:tab w:val="clear" w:pos="7920"/>
        <w:tab w:val="right" w:pos="9900"/>
        <w:tab w:val="right" w:pos="10440"/>
      </w:tabs>
    </w:pPr>
    <w:r w:rsidRPr="00506162">
      <w:t>Interface</w:t>
    </w:r>
  </w:p>
  <w:p w14:paraId="1780CA83" w14:textId="41A068CB" w:rsidR="00602727" w:rsidRPr="00506162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506162">
      <w:t xml:space="preserve">File </w:t>
    </w:r>
    <w:r w:rsidR="005610D7" w:rsidRPr="00506162">
      <w:t>Réf :</w:t>
    </w:r>
    <w:r w:rsidRPr="00506162">
      <w:t xml:space="preserve">  </w:t>
    </w:r>
    <w:r w:rsidR="000C6916" w:rsidRPr="00506162">
      <w:t xml:space="preserve">ANA-050_U-020_ Intégration Packing </w:t>
    </w:r>
    <w:proofErr w:type="spellStart"/>
    <w:r w:rsidR="000C6916" w:rsidRPr="00506162">
      <w:t>Lists</w:t>
    </w:r>
    <w:proofErr w:type="spellEnd"/>
    <w:r w:rsidR="000C6916" w:rsidRPr="00506162">
      <w:t xml:space="preserve"> (Excel) dans M3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506162" w:rsidRDefault="00602727">
    <w:pPr>
      <w:pStyle w:val="Footer"/>
      <w:tabs>
        <w:tab w:val="clear" w:pos="7920"/>
        <w:tab w:val="right" w:pos="10440"/>
      </w:tabs>
    </w:pPr>
    <w:r w:rsidRPr="00506162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FB6ECD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FB6ECD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FB6ECD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FB6ECD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FB6ECD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FB6ECD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FB6ECD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FB6ECD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FB6ECD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FB6ECD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57CC" w14:textId="77777777" w:rsidR="008636B3" w:rsidRPr="00506162" w:rsidRDefault="008636B3">
      <w:r w:rsidRPr="00506162">
        <w:separator/>
      </w:r>
    </w:p>
  </w:footnote>
  <w:footnote w:type="continuationSeparator" w:id="0">
    <w:p w14:paraId="33EB60A4" w14:textId="77777777" w:rsidR="008636B3" w:rsidRPr="00506162" w:rsidRDefault="008636B3">
      <w:r w:rsidRPr="005061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11FBCE2B" w:rsidR="00602727" w:rsidRPr="00506162" w:rsidRDefault="00602727" w:rsidP="00B312E9">
    <w:pPr>
      <w:pStyle w:val="Header"/>
      <w:framePr w:hSpace="187" w:wrap="auto" w:vAnchor="page" w:hAnchor="margin" w:xAlign="right" w:y="433"/>
    </w:pPr>
    <w:r w:rsidRPr="00506162">
      <w:t xml:space="preserve">Doc </w:t>
    </w:r>
    <w:r w:rsidR="00A34B3A" w:rsidRPr="00506162">
      <w:t>Réf :</w:t>
    </w:r>
    <w:r w:rsidRPr="00506162">
      <w:rPr>
        <w:rStyle w:val="HighlightedVariable"/>
      </w:rPr>
      <w:t xml:space="preserve"> </w:t>
    </w:r>
    <w:r w:rsidR="00D42CF6" w:rsidRPr="00506162">
      <w:rPr>
        <w:rStyle w:val="HighlightedVariable"/>
      </w:rPr>
      <w:t>DES-020_</w:t>
    </w:r>
    <w:r w:rsidR="006B118E" w:rsidRPr="00506162">
      <w:rPr>
        <w:color w:val="13A3F7"/>
      </w:rPr>
      <w:t xml:space="preserve">U-020_ Intégration automatique des Packing </w:t>
    </w:r>
    <w:proofErr w:type="spellStart"/>
    <w:r w:rsidR="006B118E" w:rsidRPr="00506162">
      <w:rPr>
        <w:color w:val="13A3F7"/>
      </w:rPr>
      <w:t>Lists</w:t>
    </w:r>
    <w:proofErr w:type="spellEnd"/>
    <w:r w:rsidR="006B118E" w:rsidRPr="00506162">
      <w:rPr>
        <w:color w:val="13A3F7"/>
      </w:rPr>
      <w:t xml:space="preserve"> (Excel) dans </w:t>
    </w:r>
    <w:proofErr w:type="spellStart"/>
    <w:r w:rsidR="006B118E" w:rsidRPr="00506162">
      <w:rPr>
        <w:color w:val="13A3F7"/>
      </w:rPr>
      <w:t>Infor</w:t>
    </w:r>
    <w:proofErr w:type="spellEnd"/>
    <w:r w:rsidR="006B118E" w:rsidRPr="00506162">
      <w:rPr>
        <w:color w:val="13A3F7"/>
      </w:rPr>
      <w:t xml:space="preserve"> M3</w:t>
    </w:r>
  </w:p>
  <w:p w14:paraId="561E8E24" w14:textId="109907DC" w:rsidR="00602727" w:rsidRPr="00506162" w:rsidRDefault="00602727" w:rsidP="00B312E9">
    <w:pPr>
      <w:pStyle w:val="Header"/>
    </w:pPr>
    <w:fldSimple w:instr=" TITLE   \* MERGEFORMAT ">
      <w:r w:rsidRPr="00506162">
        <w:t xml:space="preserve">DES-020 Design </w:t>
      </w:r>
      <w:r w:rsidR="000D5557" w:rsidRPr="00506162">
        <w:t>Spécification</w:t>
      </w:r>
    </w:fldSimple>
    <w:r w:rsidRPr="00506162">
      <w:t xml:space="preserve"> </w:t>
    </w:r>
  </w:p>
  <w:p w14:paraId="6D3FD1EB" w14:textId="0965CC2A" w:rsidR="00602727" w:rsidRPr="00506162" w:rsidRDefault="00675189" w:rsidP="00B312E9">
    <w:pPr>
      <w:pStyle w:val="Header"/>
      <w:framePr w:hSpace="187" w:wrap="auto" w:vAnchor="text" w:hAnchor="margin" w:xAlign="right" w:y="1"/>
    </w:pPr>
    <w:r>
      <w:t>06</w:t>
    </w:r>
    <w:r w:rsidR="00FA6F1C" w:rsidRPr="00506162">
      <w:t>/0</w:t>
    </w:r>
    <w:r>
      <w:t>3</w:t>
    </w:r>
    <w:r w:rsidR="00FA6F1C" w:rsidRPr="00506162">
      <w:t>/2026</w:t>
    </w:r>
  </w:p>
  <w:p w14:paraId="44651237" w14:textId="77777777" w:rsidR="00602727" w:rsidRPr="00506162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4CA3AA40" w:rsidR="00602727" w:rsidRPr="00506162" w:rsidRDefault="00602727" w:rsidP="00C30DAE">
    <w:r w:rsidRPr="00506162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06162">
      <w:t xml:space="preserve"> </w:t>
    </w:r>
    <w:r w:rsidRPr="00506162">
      <w:tab/>
    </w:r>
    <w:r w:rsidRPr="00506162">
      <w:tab/>
    </w:r>
    <w:r w:rsidRPr="00506162">
      <w:tab/>
    </w:r>
    <w:r w:rsidRPr="00506162">
      <w:tab/>
    </w:r>
    <w:r w:rsidRPr="00506162">
      <w:tab/>
    </w:r>
    <w:r w:rsidRPr="00506162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="00D42CF6" w:rsidRPr="00506162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6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 w15:restartNumberingAfterBreak="0">
    <w:nsid w:val="18651304"/>
    <w:multiLevelType w:val="hybridMultilevel"/>
    <w:tmpl w:val="9E2A5E9A"/>
    <w:lvl w:ilvl="0" w:tplc="850C96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52CC"/>
    <w:multiLevelType w:val="hybridMultilevel"/>
    <w:tmpl w:val="6E7031EC"/>
    <w:lvl w:ilvl="0" w:tplc="16A077AC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80" w:hanging="360"/>
      </w:pPr>
    </w:lvl>
    <w:lvl w:ilvl="2" w:tplc="2000001B" w:tentative="1">
      <w:start w:val="1"/>
      <w:numFmt w:val="lowerRoman"/>
      <w:lvlText w:val="%3."/>
      <w:lvlJc w:val="right"/>
      <w:pPr>
        <w:ind w:left="3300" w:hanging="180"/>
      </w:pPr>
    </w:lvl>
    <w:lvl w:ilvl="3" w:tplc="2000000F" w:tentative="1">
      <w:start w:val="1"/>
      <w:numFmt w:val="decimal"/>
      <w:lvlText w:val="%4."/>
      <w:lvlJc w:val="left"/>
      <w:pPr>
        <w:ind w:left="4020" w:hanging="360"/>
      </w:pPr>
    </w:lvl>
    <w:lvl w:ilvl="4" w:tplc="20000019" w:tentative="1">
      <w:start w:val="1"/>
      <w:numFmt w:val="lowerLetter"/>
      <w:lvlText w:val="%5."/>
      <w:lvlJc w:val="left"/>
      <w:pPr>
        <w:ind w:left="4740" w:hanging="360"/>
      </w:pPr>
    </w:lvl>
    <w:lvl w:ilvl="5" w:tplc="2000001B" w:tentative="1">
      <w:start w:val="1"/>
      <w:numFmt w:val="lowerRoman"/>
      <w:lvlText w:val="%6."/>
      <w:lvlJc w:val="right"/>
      <w:pPr>
        <w:ind w:left="5460" w:hanging="180"/>
      </w:pPr>
    </w:lvl>
    <w:lvl w:ilvl="6" w:tplc="2000000F" w:tentative="1">
      <w:start w:val="1"/>
      <w:numFmt w:val="decimal"/>
      <w:lvlText w:val="%7."/>
      <w:lvlJc w:val="left"/>
      <w:pPr>
        <w:ind w:left="6180" w:hanging="360"/>
      </w:pPr>
    </w:lvl>
    <w:lvl w:ilvl="7" w:tplc="20000019" w:tentative="1">
      <w:start w:val="1"/>
      <w:numFmt w:val="lowerLetter"/>
      <w:lvlText w:val="%8."/>
      <w:lvlJc w:val="left"/>
      <w:pPr>
        <w:ind w:left="6900" w:hanging="360"/>
      </w:pPr>
    </w:lvl>
    <w:lvl w:ilvl="8" w:tplc="2000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1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F4E1104"/>
    <w:multiLevelType w:val="hybridMultilevel"/>
    <w:tmpl w:val="0B42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4FB2DE2"/>
    <w:multiLevelType w:val="hybridMultilevel"/>
    <w:tmpl w:val="D0AE180C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95B1B"/>
    <w:multiLevelType w:val="hybridMultilevel"/>
    <w:tmpl w:val="65BA13E4"/>
    <w:lvl w:ilvl="0" w:tplc="850C969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1F961E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F08F82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603A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A62B64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6A24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60A95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F4C2C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9B2ED3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 w15:restartNumberingAfterBreak="0">
    <w:nsid w:val="6AE10721"/>
    <w:multiLevelType w:val="hybridMultilevel"/>
    <w:tmpl w:val="61CA0C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 w15:restartNumberingAfterBreak="0">
    <w:nsid w:val="742C1583"/>
    <w:multiLevelType w:val="hybridMultilevel"/>
    <w:tmpl w:val="AF78F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765561E2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A3F2391"/>
    <w:multiLevelType w:val="hybridMultilevel"/>
    <w:tmpl w:val="6E7031EC"/>
    <w:lvl w:ilvl="0" w:tplc="FFFFFFFF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9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0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1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2"/>
  </w:num>
  <w:num w:numId="2" w16cid:durableId="425542575">
    <w:abstractNumId w:val="34"/>
  </w:num>
  <w:num w:numId="3" w16cid:durableId="1301963104">
    <w:abstractNumId w:val="40"/>
  </w:num>
  <w:num w:numId="4" w16cid:durableId="1409305351">
    <w:abstractNumId w:val="16"/>
  </w:num>
  <w:num w:numId="5" w16cid:durableId="680202616">
    <w:abstractNumId w:val="34"/>
    <w:lvlOverride w:ilvl="0">
      <w:startOverride w:val="1"/>
    </w:lvlOverride>
  </w:num>
  <w:num w:numId="6" w16cid:durableId="257833256">
    <w:abstractNumId w:val="34"/>
    <w:lvlOverride w:ilvl="0">
      <w:startOverride w:val="1"/>
    </w:lvlOverride>
  </w:num>
  <w:num w:numId="7" w16cid:durableId="855575486">
    <w:abstractNumId w:val="34"/>
    <w:lvlOverride w:ilvl="0">
      <w:startOverride w:val="1"/>
    </w:lvlOverride>
  </w:num>
  <w:num w:numId="8" w16cid:durableId="792754466">
    <w:abstractNumId w:val="2"/>
  </w:num>
  <w:num w:numId="9" w16cid:durableId="745035843">
    <w:abstractNumId w:val="11"/>
  </w:num>
  <w:num w:numId="10" w16cid:durableId="196508250">
    <w:abstractNumId w:val="44"/>
  </w:num>
  <w:num w:numId="11" w16cid:durableId="2105566498">
    <w:abstractNumId w:val="8"/>
  </w:num>
  <w:num w:numId="12" w16cid:durableId="1176655807">
    <w:abstractNumId w:val="3"/>
  </w:num>
  <w:num w:numId="13" w16cid:durableId="686096859">
    <w:abstractNumId w:val="46"/>
  </w:num>
  <w:num w:numId="14" w16cid:durableId="1400323625">
    <w:abstractNumId w:val="29"/>
  </w:num>
  <w:num w:numId="15" w16cid:durableId="1215501877">
    <w:abstractNumId w:val="50"/>
  </w:num>
  <w:num w:numId="16" w16cid:durableId="762721879">
    <w:abstractNumId w:val="13"/>
  </w:num>
  <w:num w:numId="17" w16cid:durableId="400569285">
    <w:abstractNumId w:val="26"/>
  </w:num>
  <w:num w:numId="18" w16cid:durableId="71005509">
    <w:abstractNumId w:val="51"/>
  </w:num>
  <w:num w:numId="19" w16cid:durableId="300036019">
    <w:abstractNumId w:val="36"/>
  </w:num>
  <w:num w:numId="20" w16cid:durableId="210465424">
    <w:abstractNumId w:val="6"/>
  </w:num>
  <w:num w:numId="21" w16cid:durableId="1505589258">
    <w:abstractNumId w:val="43"/>
  </w:num>
  <w:num w:numId="22" w16cid:durableId="1834105583">
    <w:abstractNumId w:val="39"/>
  </w:num>
  <w:num w:numId="23" w16cid:durableId="2101485394">
    <w:abstractNumId w:val="32"/>
  </w:num>
  <w:num w:numId="24" w16cid:durableId="1217013607">
    <w:abstractNumId w:val="41"/>
  </w:num>
  <w:num w:numId="25" w16cid:durableId="1865972360">
    <w:abstractNumId w:val="21"/>
  </w:num>
  <w:num w:numId="26" w16cid:durableId="1198391653">
    <w:abstractNumId w:val="38"/>
  </w:num>
  <w:num w:numId="27" w16cid:durableId="955600467">
    <w:abstractNumId w:val="49"/>
  </w:num>
  <w:num w:numId="28" w16cid:durableId="210581924">
    <w:abstractNumId w:val="5"/>
  </w:num>
  <w:num w:numId="29" w16cid:durableId="765463230">
    <w:abstractNumId w:val="23"/>
  </w:num>
  <w:num w:numId="30" w16cid:durableId="1375542390">
    <w:abstractNumId w:val="1"/>
  </w:num>
  <w:num w:numId="31" w16cid:durableId="666595848">
    <w:abstractNumId w:val="12"/>
  </w:num>
  <w:num w:numId="32" w16cid:durableId="2593408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18"/>
  </w:num>
  <w:num w:numId="35" w16cid:durableId="205918987">
    <w:abstractNumId w:val="24"/>
  </w:num>
  <w:num w:numId="36" w16cid:durableId="410933545">
    <w:abstractNumId w:val="27"/>
  </w:num>
  <w:num w:numId="37" w16cid:durableId="1928421156">
    <w:abstractNumId w:val="15"/>
  </w:num>
  <w:num w:numId="38" w16cid:durableId="1139761722">
    <w:abstractNumId w:val="4"/>
  </w:num>
  <w:num w:numId="39" w16cid:durableId="817498039">
    <w:abstractNumId w:val="19"/>
  </w:num>
  <w:num w:numId="40" w16cid:durableId="1681271397">
    <w:abstractNumId w:val="12"/>
  </w:num>
  <w:num w:numId="41" w16cid:durableId="1884753385">
    <w:abstractNumId w:val="12"/>
  </w:num>
  <w:num w:numId="42" w16cid:durableId="1324429959">
    <w:abstractNumId w:val="9"/>
  </w:num>
  <w:num w:numId="43" w16cid:durableId="1272662943">
    <w:abstractNumId w:val="14"/>
  </w:num>
  <w:num w:numId="44" w16cid:durableId="2066563174">
    <w:abstractNumId w:val="25"/>
  </w:num>
  <w:num w:numId="45" w16cid:durableId="397286660">
    <w:abstractNumId w:val="31"/>
  </w:num>
  <w:num w:numId="46" w16cid:durableId="657610545">
    <w:abstractNumId w:val="22"/>
  </w:num>
  <w:num w:numId="47" w16cid:durableId="1319843379">
    <w:abstractNumId w:val="30"/>
  </w:num>
  <w:num w:numId="48" w16cid:durableId="1777020112">
    <w:abstractNumId w:val="35"/>
  </w:num>
  <w:num w:numId="49" w16cid:durableId="1818571354">
    <w:abstractNumId w:val="37"/>
  </w:num>
  <w:num w:numId="50" w16cid:durableId="2112242060">
    <w:abstractNumId w:val="33"/>
  </w:num>
  <w:num w:numId="51" w16cid:durableId="1666082342">
    <w:abstractNumId w:val="47"/>
  </w:num>
  <w:num w:numId="52" w16cid:durableId="1209755609">
    <w:abstractNumId w:val="28"/>
  </w:num>
  <w:num w:numId="53" w16cid:durableId="1542669157">
    <w:abstractNumId w:val="17"/>
  </w:num>
  <w:num w:numId="54" w16cid:durableId="998196380">
    <w:abstractNumId w:val="7"/>
  </w:num>
  <w:num w:numId="55" w16cid:durableId="715088497">
    <w:abstractNumId w:val="12"/>
  </w:num>
  <w:num w:numId="56" w16cid:durableId="761221420">
    <w:abstractNumId w:val="12"/>
  </w:num>
  <w:num w:numId="57" w16cid:durableId="600529921">
    <w:abstractNumId w:val="12"/>
  </w:num>
  <w:num w:numId="58" w16cid:durableId="1977417919">
    <w:abstractNumId w:val="45"/>
  </w:num>
  <w:num w:numId="59" w16cid:durableId="22579779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19510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7919761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5239320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896657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2695044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661398653">
    <w:abstractNumId w:val="10"/>
  </w:num>
  <w:num w:numId="66" w16cid:durableId="1996340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719205756">
    <w:abstractNumId w:val="48"/>
  </w:num>
  <w:num w:numId="68" w16cid:durableId="922690591">
    <w:abstractNumId w:val="42"/>
  </w:num>
  <w:num w:numId="69" w16cid:durableId="992370655">
    <w:abstractNumId w:val="20"/>
  </w:num>
  <w:num w:numId="70" w16cid:durableId="4378004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3990855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633988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06A9F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43B7"/>
    <w:rsid w:val="00035E36"/>
    <w:rsid w:val="000366F6"/>
    <w:rsid w:val="00037C46"/>
    <w:rsid w:val="000404B8"/>
    <w:rsid w:val="000420A5"/>
    <w:rsid w:val="0004347D"/>
    <w:rsid w:val="00045D27"/>
    <w:rsid w:val="00047F3E"/>
    <w:rsid w:val="00051C3F"/>
    <w:rsid w:val="00055DCD"/>
    <w:rsid w:val="0005679C"/>
    <w:rsid w:val="000572D4"/>
    <w:rsid w:val="00060A99"/>
    <w:rsid w:val="00061856"/>
    <w:rsid w:val="00067025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971CF"/>
    <w:rsid w:val="000A1461"/>
    <w:rsid w:val="000A1616"/>
    <w:rsid w:val="000A1AEB"/>
    <w:rsid w:val="000A248C"/>
    <w:rsid w:val="000A5AF9"/>
    <w:rsid w:val="000B19F9"/>
    <w:rsid w:val="000B1B17"/>
    <w:rsid w:val="000B3E86"/>
    <w:rsid w:val="000C0CDA"/>
    <w:rsid w:val="000C3ED5"/>
    <w:rsid w:val="000C4AED"/>
    <w:rsid w:val="000C5C9D"/>
    <w:rsid w:val="000C6916"/>
    <w:rsid w:val="000D2C24"/>
    <w:rsid w:val="000D545A"/>
    <w:rsid w:val="000D5557"/>
    <w:rsid w:val="000E1158"/>
    <w:rsid w:val="000E1531"/>
    <w:rsid w:val="000E36BC"/>
    <w:rsid w:val="000E413E"/>
    <w:rsid w:val="000E4B79"/>
    <w:rsid w:val="000E57BE"/>
    <w:rsid w:val="000E7207"/>
    <w:rsid w:val="000F0298"/>
    <w:rsid w:val="000F0D7C"/>
    <w:rsid w:val="000F7FB7"/>
    <w:rsid w:val="001000BB"/>
    <w:rsid w:val="001007AF"/>
    <w:rsid w:val="001015C3"/>
    <w:rsid w:val="001040DF"/>
    <w:rsid w:val="00106E5B"/>
    <w:rsid w:val="00110CF1"/>
    <w:rsid w:val="001203CD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0324"/>
    <w:rsid w:val="00141C83"/>
    <w:rsid w:val="00141CE8"/>
    <w:rsid w:val="00142075"/>
    <w:rsid w:val="00144BFC"/>
    <w:rsid w:val="001477EC"/>
    <w:rsid w:val="00151491"/>
    <w:rsid w:val="001518DD"/>
    <w:rsid w:val="00152F9A"/>
    <w:rsid w:val="00154091"/>
    <w:rsid w:val="00157BEB"/>
    <w:rsid w:val="00163B96"/>
    <w:rsid w:val="0016504C"/>
    <w:rsid w:val="001714B7"/>
    <w:rsid w:val="0017205F"/>
    <w:rsid w:val="001723CA"/>
    <w:rsid w:val="001726C6"/>
    <w:rsid w:val="0017486D"/>
    <w:rsid w:val="001749C7"/>
    <w:rsid w:val="00174CBF"/>
    <w:rsid w:val="00174D7E"/>
    <w:rsid w:val="00175FD0"/>
    <w:rsid w:val="001805A9"/>
    <w:rsid w:val="001811F7"/>
    <w:rsid w:val="00181E2A"/>
    <w:rsid w:val="00182BFF"/>
    <w:rsid w:val="0018455B"/>
    <w:rsid w:val="001908D3"/>
    <w:rsid w:val="00190A3C"/>
    <w:rsid w:val="00191B44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9DA"/>
    <w:rsid w:val="001B2B36"/>
    <w:rsid w:val="001B7079"/>
    <w:rsid w:val="001C1ED2"/>
    <w:rsid w:val="001C4697"/>
    <w:rsid w:val="001C47D0"/>
    <w:rsid w:val="001C6EA4"/>
    <w:rsid w:val="001D4CE8"/>
    <w:rsid w:val="001D5876"/>
    <w:rsid w:val="001D606C"/>
    <w:rsid w:val="001E0B83"/>
    <w:rsid w:val="001E3BE8"/>
    <w:rsid w:val="001E516C"/>
    <w:rsid w:val="001E689E"/>
    <w:rsid w:val="001F0860"/>
    <w:rsid w:val="001F12F2"/>
    <w:rsid w:val="001F1F37"/>
    <w:rsid w:val="001F2A45"/>
    <w:rsid w:val="001F3A84"/>
    <w:rsid w:val="001F61FA"/>
    <w:rsid w:val="00200D1C"/>
    <w:rsid w:val="0020174D"/>
    <w:rsid w:val="00201B4A"/>
    <w:rsid w:val="002032A9"/>
    <w:rsid w:val="00204B0A"/>
    <w:rsid w:val="002155BB"/>
    <w:rsid w:val="00217166"/>
    <w:rsid w:val="0022490F"/>
    <w:rsid w:val="002378CB"/>
    <w:rsid w:val="00243970"/>
    <w:rsid w:val="00243A18"/>
    <w:rsid w:val="00244C05"/>
    <w:rsid w:val="00245EA3"/>
    <w:rsid w:val="002543DC"/>
    <w:rsid w:val="0025768B"/>
    <w:rsid w:val="00260A96"/>
    <w:rsid w:val="00264425"/>
    <w:rsid w:val="00265252"/>
    <w:rsid w:val="00265E58"/>
    <w:rsid w:val="002670E6"/>
    <w:rsid w:val="0027041A"/>
    <w:rsid w:val="00273033"/>
    <w:rsid w:val="00273126"/>
    <w:rsid w:val="0027693F"/>
    <w:rsid w:val="002769F7"/>
    <w:rsid w:val="00277968"/>
    <w:rsid w:val="00283093"/>
    <w:rsid w:val="002831D4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7F02"/>
    <w:rsid w:val="002C4509"/>
    <w:rsid w:val="002C71AB"/>
    <w:rsid w:val="002D3EF8"/>
    <w:rsid w:val="002D41B0"/>
    <w:rsid w:val="002E0F26"/>
    <w:rsid w:val="002E19C9"/>
    <w:rsid w:val="002E2A7E"/>
    <w:rsid w:val="002E325D"/>
    <w:rsid w:val="002E5702"/>
    <w:rsid w:val="002E5B43"/>
    <w:rsid w:val="002E6522"/>
    <w:rsid w:val="002F1CAA"/>
    <w:rsid w:val="002F337D"/>
    <w:rsid w:val="002F3402"/>
    <w:rsid w:val="002F354C"/>
    <w:rsid w:val="002F4300"/>
    <w:rsid w:val="002F4B49"/>
    <w:rsid w:val="002F6A3C"/>
    <w:rsid w:val="002F7EAD"/>
    <w:rsid w:val="00300B65"/>
    <w:rsid w:val="00301D90"/>
    <w:rsid w:val="0030532B"/>
    <w:rsid w:val="0031099D"/>
    <w:rsid w:val="00312134"/>
    <w:rsid w:val="00314A44"/>
    <w:rsid w:val="003159A6"/>
    <w:rsid w:val="00317843"/>
    <w:rsid w:val="003207B5"/>
    <w:rsid w:val="003249F4"/>
    <w:rsid w:val="00330CE3"/>
    <w:rsid w:val="00331BD3"/>
    <w:rsid w:val="00332574"/>
    <w:rsid w:val="003350D6"/>
    <w:rsid w:val="00340FB1"/>
    <w:rsid w:val="0034632D"/>
    <w:rsid w:val="00346433"/>
    <w:rsid w:val="00350A6D"/>
    <w:rsid w:val="00352061"/>
    <w:rsid w:val="00352C07"/>
    <w:rsid w:val="00352DBD"/>
    <w:rsid w:val="0035768A"/>
    <w:rsid w:val="00357893"/>
    <w:rsid w:val="00360BB6"/>
    <w:rsid w:val="0036526D"/>
    <w:rsid w:val="003677F9"/>
    <w:rsid w:val="00367A6A"/>
    <w:rsid w:val="00374AE8"/>
    <w:rsid w:val="00374D17"/>
    <w:rsid w:val="003762F9"/>
    <w:rsid w:val="00382B86"/>
    <w:rsid w:val="0038375C"/>
    <w:rsid w:val="00384F8D"/>
    <w:rsid w:val="003851CC"/>
    <w:rsid w:val="00385A56"/>
    <w:rsid w:val="003871BB"/>
    <w:rsid w:val="00390CE2"/>
    <w:rsid w:val="00394CA5"/>
    <w:rsid w:val="00395DD0"/>
    <w:rsid w:val="003A0E9B"/>
    <w:rsid w:val="003A4F91"/>
    <w:rsid w:val="003A6059"/>
    <w:rsid w:val="003A7312"/>
    <w:rsid w:val="003B0D39"/>
    <w:rsid w:val="003B2298"/>
    <w:rsid w:val="003B2798"/>
    <w:rsid w:val="003B7533"/>
    <w:rsid w:val="003C26DE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15EC6"/>
    <w:rsid w:val="004168D1"/>
    <w:rsid w:val="00423671"/>
    <w:rsid w:val="00425611"/>
    <w:rsid w:val="00426C0F"/>
    <w:rsid w:val="00427052"/>
    <w:rsid w:val="0043179C"/>
    <w:rsid w:val="00431CD6"/>
    <w:rsid w:val="0043306F"/>
    <w:rsid w:val="0043394D"/>
    <w:rsid w:val="004403F1"/>
    <w:rsid w:val="00440BD3"/>
    <w:rsid w:val="004415A6"/>
    <w:rsid w:val="004420FB"/>
    <w:rsid w:val="00442CB2"/>
    <w:rsid w:val="0044319C"/>
    <w:rsid w:val="00443ED8"/>
    <w:rsid w:val="004449DE"/>
    <w:rsid w:val="00444DFD"/>
    <w:rsid w:val="00447EFE"/>
    <w:rsid w:val="00460439"/>
    <w:rsid w:val="004740E2"/>
    <w:rsid w:val="004851F6"/>
    <w:rsid w:val="00486A55"/>
    <w:rsid w:val="004913DE"/>
    <w:rsid w:val="00492274"/>
    <w:rsid w:val="00492674"/>
    <w:rsid w:val="004935CE"/>
    <w:rsid w:val="00494E2E"/>
    <w:rsid w:val="004953DC"/>
    <w:rsid w:val="004965AC"/>
    <w:rsid w:val="004A0611"/>
    <w:rsid w:val="004A2C33"/>
    <w:rsid w:val="004A4AAD"/>
    <w:rsid w:val="004B23A8"/>
    <w:rsid w:val="004B51E0"/>
    <w:rsid w:val="004B55C7"/>
    <w:rsid w:val="004C1B44"/>
    <w:rsid w:val="004C47E3"/>
    <w:rsid w:val="004C486C"/>
    <w:rsid w:val="004C52B8"/>
    <w:rsid w:val="004C635D"/>
    <w:rsid w:val="004D05D5"/>
    <w:rsid w:val="004D2EFA"/>
    <w:rsid w:val="004E64C2"/>
    <w:rsid w:val="004E667E"/>
    <w:rsid w:val="004F2FE4"/>
    <w:rsid w:val="00501408"/>
    <w:rsid w:val="00502832"/>
    <w:rsid w:val="005059E8"/>
    <w:rsid w:val="00506162"/>
    <w:rsid w:val="00513C3A"/>
    <w:rsid w:val="00515AD9"/>
    <w:rsid w:val="00517763"/>
    <w:rsid w:val="005201C3"/>
    <w:rsid w:val="005221E5"/>
    <w:rsid w:val="0052731C"/>
    <w:rsid w:val="00527937"/>
    <w:rsid w:val="00530B1C"/>
    <w:rsid w:val="00534651"/>
    <w:rsid w:val="00536844"/>
    <w:rsid w:val="005369C0"/>
    <w:rsid w:val="0054061F"/>
    <w:rsid w:val="0054209F"/>
    <w:rsid w:val="0054280F"/>
    <w:rsid w:val="00542F68"/>
    <w:rsid w:val="00546B12"/>
    <w:rsid w:val="00547354"/>
    <w:rsid w:val="005512C4"/>
    <w:rsid w:val="005515E1"/>
    <w:rsid w:val="00553464"/>
    <w:rsid w:val="0055458B"/>
    <w:rsid w:val="00554C68"/>
    <w:rsid w:val="00555051"/>
    <w:rsid w:val="005610D7"/>
    <w:rsid w:val="00561BD1"/>
    <w:rsid w:val="00564787"/>
    <w:rsid w:val="0056490D"/>
    <w:rsid w:val="00570B3E"/>
    <w:rsid w:val="005773B7"/>
    <w:rsid w:val="00581BF1"/>
    <w:rsid w:val="005832AE"/>
    <w:rsid w:val="00590A72"/>
    <w:rsid w:val="00595F9E"/>
    <w:rsid w:val="005A0C71"/>
    <w:rsid w:val="005A31B1"/>
    <w:rsid w:val="005A3C9C"/>
    <w:rsid w:val="005A529A"/>
    <w:rsid w:val="005A6953"/>
    <w:rsid w:val="005A6A14"/>
    <w:rsid w:val="005B0B74"/>
    <w:rsid w:val="005B327A"/>
    <w:rsid w:val="005B5F74"/>
    <w:rsid w:val="005B60D8"/>
    <w:rsid w:val="005B78FC"/>
    <w:rsid w:val="005C1445"/>
    <w:rsid w:val="005C4435"/>
    <w:rsid w:val="005C79E1"/>
    <w:rsid w:val="005D14E0"/>
    <w:rsid w:val="005D1587"/>
    <w:rsid w:val="005D35B6"/>
    <w:rsid w:val="005D486D"/>
    <w:rsid w:val="005D7137"/>
    <w:rsid w:val="005E0F69"/>
    <w:rsid w:val="005E2735"/>
    <w:rsid w:val="005E3574"/>
    <w:rsid w:val="005F24FC"/>
    <w:rsid w:val="005F3F2B"/>
    <w:rsid w:val="005F4D61"/>
    <w:rsid w:val="005F4DF2"/>
    <w:rsid w:val="005F4F53"/>
    <w:rsid w:val="005F687C"/>
    <w:rsid w:val="005F7057"/>
    <w:rsid w:val="005F7CB8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0ED0"/>
    <w:rsid w:val="0063754B"/>
    <w:rsid w:val="0064190D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2D28"/>
    <w:rsid w:val="00663B55"/>
    <w:rsid w:val="00665F74"/>
    <w:rsid w:val="006670B8"/>
    <w:rsid w:val="00671E53"/>
    <w:rsid w:val="00673D7F"/>
    <w:rsid w:val="00674432"/>
    <w:rsid w:val="00674C64"/>
    <w:rsid w:val="00675189"/>
    <w:rsid w:val="00677C53"/>
    <w:rsid w:val="00677CB9"/>
    <w:rsid w:val="00681480"/>
    <w:rsid w:val="00681898"/>
    <w:rsid w:val="00691D91"/>
    <w:rsid w:val="00694343"/>
    <w:rsid w:val="0069506E"/>
    <w:rsid w:val="006A18D4"/>
    <w:rsid w:val="006A1E32"/>
    <w:rsid w:val="006A47E4"/>
    <w:rsid w:val="006A6F65"/>
    <w:rsid w:val="006B118E"/>
    <w:rsid w:val="006B11AC"/>
    <w:rsid w:val="006B125D"/>
    <w:rsid w:val="006B143B"/>
    <w:rsid w:val="006B48F3"/>
    <w:rsid w:val="006B6A83"/>
    <w:rsid w:val="006C0EB3"/>
    <w:rsid w:val="006C39AB"/>
    <w:rsid w:val="006D1C18"/>
    <w:rsid w:val="006D35E4"/>
    <w:rsid w:val="006D4A8F"/>
    <w:rsid w:val="006D505C"/>
    <w:rsid w:val="006D66D3"/>
    <w:rsid w:val="006E641B"/>
    <w:rsid w:val="006F116B"/>
    <w:rsid w:val="006F15B6"/>
    <w:rsid w:val="006F1EFE"/>
    <w:rsid w:val="006F259E"/>
    <w:rsid w:val="006F474C"/>
    <w:rsid w:val="006F515D"/>
    <w:rsid w:val="006F6DC7"/>
    <w:rsid w:val="006F7A84"/>
    <w:rsid w:val="00703CA4"/>
    <w:rsid w:val="007057A9"/>
    <w:rsid w:val="007070C6"/>
    <w:rsid w:val="0071387D"/>
    <w:rsid w:val="00716054"/>
    <w:rsid w:val="00717E47"/>
    <w:rsid w:val="00723B38"/>
    <w:rsid w:val="007332AB"/>
    <w:rsid w:val="00733BE1"/>
    <w:rsid w:val="00734221"/>
    <w:rsid w:val="007417FD"/>
    <w:rsid w:val="007479AA"/>
    <w:rsid w:val="007501DC"/>
    <w:rsid w:val="0075030B"/>
    <w:rsid w:val="00754960"/>
    <w:rsid w:val="00755292"/>
    <w:rsid w:val="00775A99"/>
    <w:rsid w:val="0077629D"/>
    <w:rsid w:val="00776AB5"/>
    <w:rsid w:val="0078001D"/>
    <w:rsid w:val="00780441"/>
    <w:rsid w:val="00782264"/>
    <w:rsid w:val="00784BE3"/>
    <w:rsid w:val="007852F1"/>
    <w:rsid w:val="00786958"/>
    <w:rsid w:val="00791021"/>
    <w:rsid w:val="00794618"/>
    <w:rsid w:val="007A2F67"/>
    <w:rsid w:val="007A773F"/>
    <w:rsid w:val="007C20B1"/>
    <w:rsid w:val="007C40FE"/>
    <w:rsid w:val="007C7CEB"/>
    <w:rsid w:val="007D1189"/>
    <w:rsid w:val="007D12AD"/>
    <w:rsid w:val="007D1F76"/>
    <w:rsid w:val="007D50EA"/>
    <w:rsid w:val="007D63F4"/>
    <w:rsid w:val="007D6427"/>
    <w:rsid w:val="007E1546"/>
    <w:rsid w:val="007F5639"/>
    <w:rsid w:val="007F5791"/>
    <w:rsid w:val="0080041B"/>
    <w:rsid w:val="00805050"/>
    <w:rsid w:val="00805E75"/>
    <w:rsid w:val="008075B4"/>
    <w:rsid w:val="00810D0F"/>
    <w:rsid w:val="008122FB"/>
    <w:rsid w:val="008149F6"/>
    <w:rsid w:val="0082146A"/>
    <w:rsid w:val="00821ACD"/>
    <w:rsid w:val="00827296"/>
    <w:rsid w:val="008305A9"/>
    <w:rsid w:val="00831324"/>
    <w:rsid w:val="00831EA4"/>
    <w:rsid w:val="008324EB"/>
    <w:rsid w:val="008348C2"/>
    <w:rsid w:val="00835AE4"/>
    <w:rsid w:val="0084031F"/>
    <w:rsid w:val="0084169A"/>
    <w:rsid w:val="00844517"/>
    <w:rsid w:val="00850181"/>
    <w:rsid w:val="00850B5A"/>
    <w:rsid w:val="00853980"/>
    <w:rsid w:val="00855DBA"/>
    <w:rsid w:val="008565A5"/>
    <w:rsid w:val="008565C3"/>
    <w:rsid w:val="0086031A"/>
    <w:rsid w:val="00862155"/>
    <w:rsid w:val="00862689"/>
    <w:rsid w:val="00862BF9"/>
    <w:rsid w:val="008636B3"/>
    <w:rsid w:val="00864550"/>
    <w:rsid w:val="0086654B"/>
    <w:rsid w:val="0086781D"/>
    <w:rsid w:val="0087015F"/>
    <w:rsid w:val="00871E41"/>
    <w:rsid w:val="0087600D"/>
    <w:rsid w:val="008810F3"/>
    <w:rsid w:val="008817E8"/>
    <w:rsid w:val="0088328E"/>
    <w:rsid w:val="0088397B"/>
    <w:rsid w:val="00890175"/>
    <w:rsid w:val="008905E3"/>
    <w:rsid w:val="00891AC5"/>
    <w:rsid w:val="00891BC2"/>
    <w:rsid w:val="00897B71"/>
    <w:rsid w:val="008A496C"/>
    <w:rsid w:val="008A6342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429"/>
    <w:rsid w:val="008E06DD"/>
    <w:rsid w:val="008E1013"/>
    <w:rsid w:val="008E1A85"/>
    <w:rsid w:val="008E51E0"/>
    <w:rsid w:val="008E7D5C"/>
    <w:rsid w:val="008F1906"/>
    <w:rsid w:val="008F542D"/>
    <w:rsid w:val="00902997"/>
    <w:rsid w:val="00906540"/>
    <w:rsid w:val="00910397"/>
    <w:rsid w:val="00910BE8"/>
    <w:rsid w:val="0091151D"/>
    <w:rsid w:val="009117F0"/>
    <w:rsid w:val="0091434B"/>
    <w:rsid w:val="00922A3D"/>
    <w:rsid w:val="00922BC9"/>
    <w:rsid w:val="00922FB8"/>
    <w:rsid w:val="00927900"/>
    <w:rsid w:val="0093245A"/>
    <w:rsid w:val="00933C9A"/>
    <w:rsid w:val="00936330"/>
    <w:rsid w:val="00936A3D"/>
    <w:rsid w:val="00936AF5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26FB"/>
    <w:rsid w:val="00966510"/>
    <w:rsid w:val="00967CE1"/>
    <w:rsid w:val="00970A66"/>
    <w:rsid w:val="00970AE9"/>
    <w:rsid w:val="00976FDA"/>
    <w:rsid w:val="0098276C"/>
    <w:rsid w:val="00983C3C"/>
    <w:rsid w:val="0098423B"/>
    <w:rsid w:val="00984EB5"/>
    <w:rsid w:val="00985D51"/>
    <w:rsid w:val="00986171"/>
    <w:rsid w:val="009879F6"/>
    <w:rsid w:val="00987D3C"/>
    <w:rsid w:val="009915DD"/>
    <w:rsid w:val="00992276"/>
    <w:rsid w:val="0099272B"/>
    <w:rsid w:val="00992C78"/>
    <w:rsid w:val="00995F55"/>
    <w:rsid w:val="00996AB8"/>
    <w:rsid w:val="009A1EC1"/>
    <w:rsid w:val="009A45BB"/>
    <w:rsid w:val="009A49DE"/>
    <w:rsid w:val="009B17F0"/>
    <w:rsid w:val="009B4A6C"/>
    <w:rsid w:val="009B571C"/>
    <w:rsid w:val="009B797F"/>
    <w:rsid w:val="009C44FC"/>
    <w:rsid w:val="009D105B"/>
    <w:rsid w:val="009D662A"/>
    <w:rsid w:val="009D6CE7"/>
    <w:rsid w:val="009D709E"/>
    <w:rsid w:val="009D7A82"/>
    <w:rsid w:val="009E5230"/>
    <w:rsid w:val="009E56CE"/>
    <w:rsid w:val="009E5A8E"/>
    <w:rsid w:val="009E679A"/>
    <w:rsid w:val="009E7CDC"/>
    <w:rsid w:val="009F16F3"/>
    <w:rsid w:val="00A0112B"/>
    <w:rsid w:val="00A01C0C"/>
    <w:rsid w:val="00A020F8"/>
    <w:rsid w:val="00A046A9"/>
    <w:rsid w:val="00A066CC"/>
    <w:rsid w:val="00A10179"/>
    <w:rsid w:val="00A111FC"/>
    <w:rsid w:val="00A15A9D"/>
    <w:rsid w:val="00A1768C"/>
    <w:rsid w:val="00A20ED7"/>
    <w:rsid w:val="00A2257B"/>
    <w:rsid w:val="00A22898"/>
    <w:rsid w:val="00A230FC"/>
    <w:rsid w:val="00A236AD"/>
    <w:rsid w:val="00A23D36"/>
    <w:rsid w:val="00A25322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1897"/>
    <w:rsid w:val="00A53113"/>
    <w:rsid w:val="00A556F1"/>
    <w:rsid w:val="00A5658E"/>
    <w:rsid w:val="00A565EF"/>
    <w:rsid w:val="00A56694"/>
    <w:rsid w:val="00A6076D"/>
    <w:rsid w:val="00A609D8"/>
    <w:rsid w:val="00A66095"/>
    <w:rsid w:val="00A67F37"/>
    <w:rsid w:val="00A705F3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927CF"/>
    <w:rsid w:val="00AA13FA"/>
    <w:rsid w:val="00AA3483"/>
    <w:rsid w:val="00AB16AC"/>
    <w:rsid w:val="00AB428B"/>
    <w:rsid w:val="00AB5014"/>
    <w:rsid w:val="00AB6E57"/>
    <w:rsid w:val="00AC30C2"/>
    <w:rsid w:val="00AC355E"/>
    <w:rsid w:val="00AC7548"/>
    <w:rsid w:val="00AD05F1"/>
    <w:rsid w:val="00AD0F5F"/>
    <w:rsid w:val="00AD4380"/>
    <w:rsid w:val="00AD4A5A"/>
    <w:rsid w:val="00AD4DA5"/>
    <w:rsid w:val="00AD5788"/>
    <w:rsid w:val="00AD5986"/>
    <w:rsid w:val="00AE1EAB"/>
    <w:rsid w:val="00AE6B14"/>
    <w:rsid w:val="00AF3CB4"/>
    <w:rsid w:val="00AF625F"/>
    <w:rsid w:val="00AF768F"/>
    <w:rsid w:val="00AF7BEA"/>
    <w:rsid w:val="00B0421C"/>
    <w:rsid w:val="00B1029D"/>
    <w:rsid w:val="00B104E4"/>
    <w:rsid w:val="00B12D20"/>
    <w:rsid w:val="00B1731C"/>
    <w:rsid w:val="00B21ECD"/>
    <w:rsid w:val="00B223A4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46655"/>
    <w:rsid w:val="00B505C9"/>
    <w:rsid w:val="00B51177"/>
    <w:rsid w:val="00B5459E"/>
    <w:rsid w:val="00B55B3D"/>
    <w:rsid w:val="00B55D36"/>
    <w:rsid w:val="00B55DBA"/>
    <w:rsid w:val="00B56E81"/>
    <w:rsid w:val="00B57519"/>
    <w:rsid w:val="00B6317F"/>
    <w:rsid w:val="00B644D7"/>
    <w:rsid w:val="00B64590"/>
    <w:rsid w:val="00B67C6B"/>
    <w:rsid w:val="00B770FC"/>
    <w:rsid w:val="00B8354B"/>
    <w:rsid w:val="00B83EF7"/>
    <w:rsid w:val="00B93A9F"/>
    <w:rsid w:val="00B94A27"/>
    <w:rsid w:val="00B96B04"/>
    <w:rsid w:val="00B96C4A"/>
    <w:rsid w:val="00BA0256"/>
    <w:rsid w:val="00BA1447"/>
    <w:rsid w:val="00BA1968"/>
    <w:rsid w:val="00BA200C"/>
    <w:rsid w:val="00BA3B77"/>
    <w:rsid w:val="00BA6239"/>
    <w:rsid w:val="00BB2E6A"/>
    <w:rsid w:val="00BB349B"/>
    <w:rsid w:val="00BB51DA"/>
    <w:rsid w:val="00BB5F45"/>
    <w:rsid w:val="00BB64F0"/>
    <w:rsid w:val="00BB7536"/>
    <w:rsid w:val="00BC0CB6"/>
    <w:rsid w:val="00BC1018"/>
    <w:rsid w:val="00BC1898"/>
    <w:rsid w:val="00BC434A"/>
    <w:rsid w:val="00BC5E5C"/>
    <w:rsid w:val="00BC6167"/>
    <w:rsid w:val="00BD0EEC"/>
    <w:rsid w:val="00BD18AC"/>
    <w:rsid w:val="00BD3B19"/>
    <w:rsid w:val="00BE03B2"/>
    <w:rsid w:val="00BE1125"/>
    <w:rsid w:val="00BE6797"/>
    <w:rsid w:val="00BE6AD2"/>
    <w:rsid w:val="00BE7268"/>
    <w:rsid w:val="00BF0D11"/>
    <w:rsid w:val="00BF1CED"/>
    <w:rsid w:val="00BF3D77"/>
    <w:rsid w:val="00BF42BA"/>
    <w:rsid w:val="00BF4E14"/>
    <w:rsid w:val="00C018CF"/>
    <w:rsid w:val="00C01F63"/>
    <w:rsid w:val="00C01FDE"/>
    <w:rsid w:val="00C07823"/>
    <w:rsid w:val="00C07ECE"/>
    <w:rsid w:val="00C1056C"/>
    <w:rsid w:val="00C10EC5"/>
    <w:rsid w:val="00C1125C"/>
    <w:rsid w:val="00C17359"/>
    <w:rsid w:val="00C176CF"/>
    <w:rsid w:val="00C17AF9"/>
    <w:rsid w:val="00C201DB"/>
    <w:rsid w:val="00C25247"/>
    <w:rsid w:val="00C25FF4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5389C"/>
    <w:rsid w:val="00C605A8"/>
    <w:rsid w:val="00C60CEF"/>
    <w:rsid w:val="00C61DF2"/>
    <w:rsid w:val="00C61FA0"/>
    <w:rsid w:val="00C625D6"/>
    <w:rsid w:val="00C656CA"/>
    <w:rsid w:val="00C65714"/>
    <w:rsid w:val="00C67519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32AE"/>
    <w:rsid w:val="00CA67DC"/>
    <w:rsid w:val="00CA7D15"/>
    <w:rsid w:val="00CA7FE1"/>
    <w:rsid w:val="00CB2727"/>
    <w:rsid w:val="00CB3ED1"/>
    <w:rsid w:val="00CB7A49"/>
    <w:rsid w:val="00CC4EB5"/>
    <w:rsid w:val="00CC4FA6"/>
    <w:rsid w:val="00CC6C9E"/>
    <w:rsid w:val="00CD144A"/>
    <w:rsid w:val="00CD174D"/>
    <w:rsid w:val="00CD1EDD"/>
    <w:rsid w:val="00CD3005"/>
    <w:rsid w:val="00CD32AC"/>
    <w:rsid w:val="00CD4747"/>
    <w:rsid w:val="00CD4C33"/>
    <w:rsid w:val="00CD6943"/>
    <w:rsid w:val="00CE1412"/>
    <w:rsid w:val="00CE1A88"/>
    <w:rsid w:val="00CF06B0"/>
    <w:rsid w:val="00CF159E"/>
    <w:rsid w:val="00CF303F"/>
    <w:rsid w:val="00CF3E21"/>
    <w:rsid w:val="00CF50F1"/>
    <w:rsid w:val="00CF6DED"/>
    <w:rsid w:val="00D0221D"/>
    <w:rsid w:val="00D0563C"/>
    <w:rsid w:val="00D06060"/>
    <w:rsid w:val="00D0736D"/>
    <w:rsid w:val="00D1773E"/>
    <w:rsid w:val="00D17835"/>
    <w:rsid w:val="00D20455"/>
    <w:rsid w:val="00D21208"/>
    <w:rsid w:val="00D222BB"/>
    <w:rsid w:val="00D233C3"/>
    <w:rsid w:val="00D233DB"/>
    <w:rsid w:val="00D25469"/>
    <w:rsid w:val="00D25D7C"/>
    <w:rsid w:val="00D31FD0"/>
    <w:rsid w:val="00D32F75"/>
    <w:rsid w:val="00D42CF6"/>
    <w:rsid w:val="00D42FFE"/>
    <w:rsid w:val="00D43BCA"/>
    <w:rsid w:val="00D43BF7"/>
    <w:rsid w:val="00D44492"/>
    <w:rsid w:val="00D50DCC"/>
    <w:rsid w:val="00D521EB"/>
    <w:rsid w:val="00D56107"/>
    <w:rsid w:val="00D56DCC"/>
    <w:rsid w:val="00D6033B"/>
    <w:rsid w:val="00D62B69"/>
    <w:rsid w:val="00D65519"/>
    <w:rsid w:val="00D75FDD"/>
    <w:rsid w:val="00D76A1E"/>
    <w:rsid w:val="00D7769D"/>
    <w:rsid w:val="00D8034A"/>
    <w:rsid w:val="00D8262F"/>
    <w:rsid w:val="00D83E28"/>
    <w:rsid w:val="00D84071"/>
    <w:rsid w:val="00D85508"/>
    <w:rsid w:val="00D85854"/>
    <w:rsid w:val="00D94458"/>
    <w:rsid w:val="00D963F0"/>
    <w:rsid w:val="00D966CE"/>
    <w:rsid w:val="00DA22C7"/>
    <w:rsid w:val="00DA3593"/>
    <w:rsid w:val="00DA3D4E"/>
    <w:rsid w:val="00DA5E95"/>
    <w:rsid w:val="00DA6459"/>
    <w:rsid w:val="00DA66D7"/>
    <w:rsid w:val="00DA6DC8"/>
    <w:rsid w:val="00DB0AAE"/>
    <w:rsid w:val="00DB3680"/>
    <w:rsid w:val="00DB51CE"/>
    <w:rsid w:val="00DB69CE"/>
    <w:rsid w:val="00DC6C26"/>
    <w:rsid w:val="00DD0648"/>
    <w:rsid w:val="00DD187A"/>
    <w:rsid w:val="00DD1E84"/>
    <w:rsid w:val="00DD1F31"/>
    <w:rsid w:val="00DD29B8"/>
    <w:rsid w:val="00DD7028"/>
    <w:rsid w:val="00DD77B0"/>
    <w:rsid w:val="00DD78DF"/>
    <w:rsid w:val="00DE0DC6"/>
    <w:rsid w:val="00DE208F"/>
    <w:rsid w:val="00DF0966"/>
    <w:rsid w:val="00DF1B30"/>
    <w:rsid w:val="00DF1B9B"/>
    <w:rsid w:val="00DF3536"/>
    <w:rsid w:val="00E01FFC"/>
    <w:rsid w:val="00E104F7"/>
    <w:rsid w:val="00E145C6"/>
    <w:rsid w:val="00E22933"/>
    <w:rsid w:val="00E2312A"/>
    <w:rsid w:val="00E23DBA"/>
    <w:rsid w:val="00E27523"/>
    <w:rsid w:val="00E319C1"/>
    <w:rsid w:val="00E3412E"/>
    <w:rsid w:val="00E34BBE"/>
    <w:rsid w:val="00E35F88"/>
    <w:rsid w:val="00E40F31"/>
    <w:rsid w:val="00E42620"/>
    <w:rsid w:val="00E458E6"/>
    <w:rsid w:val="00E50551"/>
    <w:rsid w:val="00E531C4"/>
    <w:rsid w:val="00E535F0"/>
    <w:rsid w:val="00E53E82"/>
    <w:rsid w:val="00E555C9"/>
    <w:rsid w:val="00E61A97"/>
    <w:rsid w:val="00E61C3B"/>
    <w:rsid w:val="00E6493E"/>
    <w:rsid w:val="00E70368"/>
    <w:rsid w:val="00E7249D"/>
    <w:rsid w:val="00E73304"/>
    <w:rsid w:val="00E748CC"/>
    <w:rsid w:val="00E75D35"/>
    <w:rsid w:val="00E82C19"/>
    <w:rsid w:val="00E84FB1"/>
    <w:rsid w:val="00E86712"/>
    <w:rsid w:val="00E86804"/>
    <w:rsid w:val="00E8680A"/>
    <w:rsid w:val="00E90BE1"/>
    <w:rsid w:val="00E91B9E"/>
    <w:rsid w:val="00E9583E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624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5002"/>
    <w:rsid w:val="00EE66F4"/>
    <w:rsid w:val="00EE68B1"/>
    <w:rsid w:val="00EE7303"/>
    <w:rsid w:val="00EF0D71"/>
    <w:rsid w:val="00EF781D"/>
    <w:rsid w:val="00F01137"/>
    <w:rsid w:val="00F060AF"/>
    <w:rsid w:val="00F06251"/>
    <w:rsid w:val="00F06FEB"/>
    <w:rsid w:val="00F32912"/>
    <w:rsid w:val="00F34C6C"/>
    <w:rsid w:val="00F359A9"/>
    <w:rsid w:val="00F4011D"/>
    <w:rsid w:val="00F40683"/>
    <w:rsid w:val="00F42A45"/>
    <w:rsid w:val="00F51B91"/>
    <w:rsid w:val="00F52B61"/>
    <w:rsid w:val="00F54937"/>
    <w:rsid w:val="00F61214"/>
    <w:rsid w:val="00F6728E"/>
    <w:rsid w:val="00F70519"/>
    <w:rsid w:val="00F71BEA"/>
    <w:rsid w:val="00F747C2"/>
    <w:rsid w:val="00F75B0C"/>
    <w:rsid w:val="00F76C41"/>
    <w:rsid w:val="00F82CAC"/>
    <w:rsid w:val="00F8723A"/>
    <w:rsid w:val="00F91AED"/>
    <w:rsid w:val="00FA128A"/>
    <w:rsid w:val="00FA64D8"/>
    <w:rsid w:val="00FA6F1C"/>
    <w:rsid w:val="00FB1516"/>
    <w:rsid w:val="00FB26CB"/>
    <w:rsid w:val="00FB3D2E"/>
    <w:rsid w:val="00FB4012"/>
    <w:rsid w:val="00FB6ECD"/>
    <w:rsid w:val="00FC259F"/>
    <w:rsid w:val="00FC2EE6"/>
    <w:rsid w:val="00FC7DBF"/>
    <w:rsid w:val="00FD2F68"/>
    <w:rsid w:val="00FD6EAA"/>
    <w:rsid w:val="00FE0A85"/>
    <w:rsid w:val="00FE3F15"/>
    <w:rsid w:val="00FE4FDF"/>
    <w:rsid w:val="00FF076B"/>
    <w:rsid w:val="00FF100C"/>
    <w:rsid w:val="00FF1817"/>
    <w:rsid w:val="00FF2BD1"/>
    <w:rsid w:val="00FF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29DA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5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5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uiPriority w:val="39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paragraph" w:customStyle="1" w:styleId="Texte2">
    <w:name w:val="Texte 2"/>
    <w:basedOn w:val="Normal"/>
    <w:qFormat/>
    <w:rsid w:val="002F7EAD"/>
    <w:pPr>
      <w:spacing w:before="120" w:after="120"/>
      <w:ind w:left="284"/>
      <w:contextualSpacing/>
    </w:pPr>
    <w:rPr>
      <w:rFonts w:ascii="Calibri" w:hAnsi="Calibri" w:cs="Calibri"/>
      <w:noProof/>
      <w:sz w:val="24"/>
      <w:szCs w:val="28"/>
    </w:rPr>
  </w:style>
  <w:style w:type="paragraph" w:customStyle="1" w:styleId="Texte1">
    <w:name w:val="Texte 1"/>
    <w:basedOn w:val="Normal"/>
    <w:qFormat/>
    <w:rsid w:val="003207B5"/>
    <w:pPr>
      <w:spacing w:before="120" w:after="120"/>
      <w:contextualSpacing/>
    </w:pPr>
    <w:rPr>
      <w:rFonts w:ascii="Calibri" w:hAnsi="Calibri" w:cs="Calibri"/>
      <w:noProof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73872"/>
    <w:rsid w:val="000A6419"/>
    <w:rsid w:val="001007AF"/>
    <w:rsid w:val="00112AE6"/>
    <w:rsid w:val="00131335"/>
    <w:rsid w:val="00155C92"/>
    <w:rsid w:val="001A62B7"/>
    <w:rsid w:val="001B7079"/>
    <w:rsid w:val="001E3BE8"/>
    <w:rsid w:val="0020174D"/>
    <w:rsid w:val="002378CB"/>
    <w:rsid w:val="00244A29"/>
    <w:rsid w:val="00265252"/>
    <w:rsid w:val="002670E6"/>
    <w:rsid w:val="00273A5D"/>
    <w:rsid w:val="002A175A"/>
    <w:rsid w:val="002C3121"/>
    <w:rsid w:val="002E19C9"/>
    <w:rsid w:val="0030597D"/>
    <w:rsid w:val="0031098B"/>
    <w:rsid w:val="0036526D"/>
    <w:rsid w:val="003714D1"/>
    <w:rsid w:val="0038375C"/>
    <w:rsid w:val="003A0E36"/>
    <w:rsid w:val="003E096F"/>
    <w:rsid w:val="0049319B"/>
    <w:rsid w:val="004A4649"/>
    <w:rsid w:val="004D4A1F"/>
    <w:rsid w:val="004F6031"/>
    <w:rsid w:val="0050663D"/>
    <w:rsid w:val="005221E5"/>
    <w:rsid w:val="005250FF"/>
    <w:rsid w:val="00560806"/>
    <w:rsid w:val="005C4435"/>
    <w:rsid w:val="005D4CAC"/>
    <w:rsid w:val="005D72BD"/>
    <w:rsid w:val="005D7D04"/>
    <w:rsid w:val="005E4E92"/>
    <w:rsid w:val="005E76D1"/>
    <w:rsid w:val="005F4F53"/>
    <w:rsid w:val="005F7CB8"/>
    <w:rsid w:val="006061F9"/>
    <w:rsid w:val="00611BD5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116B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103E3"/>
    <w:rsid w:val="008253E6"/>
    <w:rsid w:val="0086741F"/>
    <w:rsid w:val="00872B30"/>
    <w:rsid w:val="00883696"/>
    <w:rsid w:val="008A6141"/>
    <w:rsid w:val="008A7D45"/>
    <w:rsid w:val="008B6EE5"/>
    <w:rsid w:val="008C4B2C"/>
    <w:rsid w:val="00902D63"/>
    <w:rsid w:val="00912474"/>
    <w:rsid w:val="00937AA3"/>
    <w:rsid w:val="00937C25"/>
    <w:rsid w:val="00980871"/>
    <w:rsid w:val="009879F6"/>
    <w:rsid w:val="009B1D7E"/>
    <w:rsid w:val="009C688F"/>
    <w:rsid w:val="009F3AC9"/>
    <w:rsid w:val="00A01479"/>
    <w:rsid w:val="00A052B6"/>
    <w:rsid w:val="00A34220"/>
    <w:rsid w:val="00A46E85"/>
    <w:rsid w:val="00A565EF"/>
    <w:rsid w:val="00A705F3"/>
    <w:rsid w:val="00A72C86"/>
    <w:rsid w:val="00A938E1"/>
    <w:rsid w:val="00AD0F5F"/>
    <w:rsid w:val="00AD4DA5"/>
    <w:rsid w:val="00AF7BEA"/>
    <w:rsid w:val="00B07F1B"/>
    <w:rsid w:val="00B21ECD"/>
    <w:rsid w:val="00B3796A"/>
    <w:rsid w:val="00B64221"/>
    <w:rsid w:val="00B644D7"/>
    <w:rsid w:val="00BB2133"/>
    <w:rsid w:val="00BE1125"/>
    <w:rsid w:val="00C01F63"/>
    <w:rsid w:val="00C27A1D"/>
    <w:rsid w:val="00C55B77"/>
    <w:rsid w:val="00C7092D"/>
    <w:rsid w:val="00C95909"/>
    <w:rsid w:val="00C96C1B"/>
    <w:rsid w:val="00CD4C33"/>
    <w:rsid w:val="00CD6943"/>
    <w:rsid w:val="00CE61DD"/>
    <w:rsid w:val="00CF63DA"/>
    <w:rsid w:val="00D0736D"/>
    <w:rsid w:val="00D1605A"/>
    <w:rsid w:val="00D36C84"/>
    <w:rsid w:val="00D963F0"/>
    <w:rsid w:val="00DA22C7"/>
    <w:rsid w:val="00DA2B69"/>
    <w:rsid w:val="00DA34DC"/>
    <w:rsid w:val="00DD3C9F"/>
    <w:rsid w:val="00DE7F7A"/>
    <w:rsid w:val="00E36595"/>
    <w:rsid w:val="00ED0645"/>
    <w:rsid w:val="00ED395D"/>
    <w:rsid w:val="00EE7303"/>
    <w:rsid w:val="00F1657B"/>
    <w:rsid w:val="00F32054"/>
    <w:rsid w:val="00F34C6C"/>
    <w:rsid w:val="00F60C54"/>
    <w:rsid w:val="00FC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2134</TotalTime>
  <Pages>19</Pages>
  <Words>1890</Words>
  <Characters>10777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Assootosh Dev Motah</cp:lastModifiedBy>
  <cp:revision>625</cp:revision>
  <cp:lastPrinted>2013-08-14T02:04:00Z</cp:lastPrinted>
  <dcterms:created xsi:type="dcterms:W3CDTF">2025-01-23T06:58:00Z</dcterms:created>
  <dcterms:modified xsi:type="dcterms:W3CDTF">2026-03-13T05:43:00Z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