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2B663" w14:textId="77777777" w:rsidR="002769F7" w:rsidRPr="00FF6AEA" w:rsidRDefault="002769F7" w:rsidP="002769F7">
      <w:pPr>
        <w:pStyle w:val="TitleBar"/>
      </w:pPr>
    </w:p>
    <w:sdt>
      <w:sdtPr>
        <w:alias w:val="Title"/>
        <w:tag w:val=""/>
        <w:id w:val="-1922327287"/>
        <w:placeholder>
          <w:docPart w:val="2F2F5AE293E844058FDE5A500D9AA5B3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0F7BB947" w14:textId="0CE0BE33" w:rsidR="00941EF9" w:rsidRPr="00FF6AEA" w:rsidRDefault="004C1B44">
          <w:pPr>
            <w:pStyle w:val="Title-Major"/>
          </w:pPr>
          <w:r w:rsidRPr="00FF6AEA">
            <w:t>DES-0</w:t>
          </w:r>
          <w:r w:rsidR="001856A8" w:rsidRPr="00FF6AEA">
            <w:t>3</w:t>
          </w:r>
          <w:r w:rsidRPr="00FF6AEA">
            <w:t xml:space="preserve">0 </w:t>
          </w:r>
          <w:r w:rsidR="00E40F31" w:rsidRPr="00FF6AEA">
            <w:t xml:space="preserve">Spécification de </w:t>
          </w:r>
          <w:r w:rsidR="00782110" w:rsidRPr="00FF6AEA">
            <w:t>Déploiement</w:t>
          </w:r>
        </w:p>
      </w:sdtContent>
    </w:sdt>
    <w:p w14:paraId="7720206A" w14:textId="77777777" w:rsidR="00D42CF6" w:rsidRPr="00FF6AEA" w:rsidRDefault="00D42CF6" w:rsidP="00D42CF6">
      <w:pPr>
        <w:pStyle w:val="Title"/>
        <w:ind w:left="1440"/>
      </w:pPr>
    </w:p>
    <w:p w14:paraId="0D02A7CA" w14:textId="77777777" w:rsidR="005954E0" w:rsidRDefault="005954E0" w:rsidP="00166D6C">
      <w:pPr>
        <w:numPr>
          <w:ilvl w:val="1"/>
          <w:numId w:val="0"/>
        </w:numPr>
        <w:spacing w:after="160" w:line="278" w:lineRule="auto"/>
        <w:ind w:left="720" w:firstLine="720"/>
        <w:rPr>
          <w:sz w:val="48"/>
        </w:rPr>
      </w:pPr>
      <w:r w:rsidRPr="005954E0">
        <w:rPr>
          <w:sz w:val="48"/>
        </w:rPr>
        <w:t xml:space="preserve">Intégration automatique des </w:t>
      </w:r>
    </w:p>
    <w:p w14:paraId="792759DC" w14:textId="4A2F209B" w:rsidR="005954E0" w:rsidRPr="0030774A" w:rsidRDefault="005954E0" w:rsidP="00166D6C">
      <w:pPr>
        <w:numPr>
          <w:ilvl w:val="1"/>
          <w:numId w:val="0"/>
        </w:numPr>
        <w:spacing w:after="160" w:line="278" w:lineRule="auto"/>
        <w:ind w:left="720" w:firstLine="720"/>
        <w:rPr>
          <w:sz w:val="48"/>
          <w:lang w:val="en-GB"/>
        </w:rPr>
      </w:pPr>
      <w:r w:rsidRPr="0030774A">
        <w:rPr>
          <w:sz w:val="48"/>
          <w:lang w:val="en-GB"/>
        </w:rPr>
        <w:t>Packing Lists (Excel) dans Infor M3</w:t>
      </w:r>
    </w:p>
    <w:p w14:paraId="40AD9476" w14:textId="7E2BA85A" w:rsidR="00166D6C" w:rsidRPr="00FF6AEA" w:rsidRDefault="00166D6C" w:rsidP="00166D6C">
      <w:pPr>
        <w:numPr>
          <w:ilvl w:val="1"/>
          <w:numId w:val="0"/>
        </w:numPr>
        <w:spacing w:after="160" w:line="278" w:lineRule="auto"/>
        <w:ind w:left="720" w:firstLine="720"/>
        <w:rPr>
          <w:rFonts w:ascii="Aptos" w:eastAsia="DengXian Light" w:hAnsi="Aptos"/>
          <w:b/>
          <w:bCs/>
          <w:color w:val="0F4761"/>
          <w:spacing w:val="15"/>
          <w:kern w:val="2"/>
          <w:sz w:val="28"/>
          <w:szCs w:val="28"/>
          <w:lang w:eastAsia="zh-CN"/>
          <w14:ligatures w14:val="standardContextual"/>
        </w:rPr>
      </w:pPr>
      <w:r w:rsidRPr="00FF6AEA">
        <w:rPr>
          <w:rFonts w:ascii="Aptos" w:eastAsia="DengXian Light" w:hAnsi="Aptos"/>
          <w:i/>
          <w:iCs/>
          <w:color w:val="0F4761"/>
          <w:spacing w:val="15"/>
          <w:kern w:val="2"/>
          <w:sz w:val="28"/>
          <w:szCs w:val="28"/>
          <w:lang w:eastAsia="zh-CN"/>
          <w14:ligatures w14:val="standardContextual"/>
        </w:rPr>
        <w:t xml:space="preserve">MoSCoW Req ID </w:t>
      </w:r>
      <w:r w:rsidRPr="00FF6AEA">
        <w:rPr>
          <w:rFonts w:ascii="Aptos" w:eastAsia="DengXian Light" w:hAnsi="Aptos"/>
          <w:b/>
          <w:bCs/>
          <w:i/>
          <w:iCs/>
          <w:color w:val="0F4761"/>
          <w:spacing w:val="15"/>
          <w:kern w:val="2"/>
          <w:sz w:val="28"/>
          <w:szCs w:val="28"/>
          <w:lang w:eastAsia="zh-CN"/>
          <w14:ligatures w14:val="standardContextual"/>
        </w:rPr>
        <w:t>U-0</w:t>
      </w:r>
      <w:r w:rsidR="005954E0">
        <w:rPr>
          <w:rFonts w:ascii="Aptos" w:eastAsia="DengXian Light" w:hAnsi="Aptos"/>
          <w:b/>
          <w:bCs/>
          <w:i/>
          <w:iCs/>
          <w:color w:val="0F4761"/>
          <w:spacing w:val="15"/>
          <w:kern w:val="2"/>
          <w:sz w:val="28"/>
          <w:szCs w:val="28"/>
          <w:lang w:eastAsia="zh-CN"/>
          <w14:ligatures w14:val="standardContextual"/>
        </w:rPr>
        <w:t>20</w:t>
      </w:r>
    </w:p>
    <w:p w14:paraId="1D7D5911" w14:textId="77777777" w:rsidR="00941EF9" w:rsidRPr="00FF6AEA" w:rsidRDefault="00941EF9">
      <w:pPr>
        <w:pStyle w:val="BodyText"/>
      </w:pPr>
    </w:p>
    <w:tbl>
      <w:tblPr>
        <w:tblStyle w:val="InforTable0"/>
        <w:tblW w:w="8903" w:type="dxa"/>
        <w:tblInd w:w="1440" w:type="dxa"/>
        <w:tblLook w:val="04A0" w:firstRow="1" w:lastRow="0" w:firstColumn="1" w:lastColumn="0" w:noHBand="0" w:noVBand="1"/>
      </w:tblPr>
      <w:tblGrid>
        <w:gridCol w:w="4285"/>
        <w:gridCol w:w="4618"/>
      </w:tblGrid>
      <w:tr w:rsidR="00976FDA" w:rsidRPr="00FF6AEA" w14:paraId="7A7EAAF8" w14:textId="77777777" w:rsidTr="001C6E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285" w:type="dxa"/>
          </w:tcPr>
          <w:p w14:paraId="6CCEB2EC" w14:textId="78EDC703" w:rsidR="00976FDA" w:rsidRPr="00FF6AEA" w:rsidRDefault="00B505C9" w:rsidP="002F4B49">
            <w:pPr>
              <w:pStyle w:val="BodyText"/>
              <w:spacing w:before="60" w:after="60"/>
              <w:ind w:left="0"/>
            </w:pPr>
            <w:r w:rsidRPr="00FF6AEA">
              <w:t xml:space="preserve">Propriétés du </w:t>
            </w:r>
            <w:r w:rsidR="00976FDA" w:rsidRPr="00FF6AEA">
              <w:t>Document</w:t>
            </w:r>
          </w:p>
        </w:tc>
        <w:tc>
          <w:tcPr>
            <w:tcW w:w="4618" w:type="dxa"/>
          </w:tcPr>
          <w:p w14:paraId="50B2E817" w14:textId="77777777" w:rsidR="00976FDA" w:rsidRPr="00FF6AEA" w:rsidRDefault="00976FDA" w:rsidP="002F4B49">
            <w:pPr>
              <w:pStyle w:val="BodyText"/>
              <w:spacing w:before="60" w:after="60"/>
              <w:ind w:left="0"/>
            </w:pPr>
          </w:p>
        </w:tc>
      </w:tr>
      <w:tr w:rsidR="00BE2534" w:rsidRPr="00FF6AEA" w14:paraId="06482DF7" w14:textId="77777777" w:rsidTr="001C6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85" w:type="dxa"/>
          </w:tcPr>
          <w:p w14:paraId="6871EC85" w14:textId="2C60A2F2" w:rsidR="00BE2534" w:rsidRPr="00FF6AEA" w:rsidRDefault="00BE2534" w:rsidP="00BE2534">
            <w:pPr>
              <w:pStyle w:val="BodyText"/>
              <w:spacing w:beforeLines="20" w:before="48" w:afterLines="20" w:after="48"/>
              <w:ind w:left="0" w:right="567"/>
            </w:pPr>
            <w:r w:rsidRPr="00FF6AEA">
              <w:t>Auteur</w:t>
            </w:r>
          </w:p>
        </w:tc>
        <w:tc>
          <w:tcPr>
            <w:tcW w:w="4618" w:type="dxa"/>
          </w:tcPr>
          <w:p w14:paraId="758B910A" w14:textId="1EFE1727" w:rsidR="00BE2534" w:rsidRPr="00FF6AEA" w:rsidRDefault="00BE2534" w:rsidP="00BE2534">
            <w:pPr>
              <w:pStyle w:val="BodyText"/>
              <w:tabs>
                <w:tab w:val="left" w:pos="4320"/>
              </w:tabs>
              <w:spacing w:beforeLines="20" w:before="48" w:afterLines="20" w:after="48"/>
              <w:ind w:left="0" w:right="567"/>
            </w:pPr>
            <w:r w:rsidRPr="00FF6AEA">
              <w:t>Assootosh Dev Motah</w:t>
            </w:r>
          </w:p>
        </w:tc>
      </w:tr>
      <w:tr w:rsidR="00BE2534" w:rsidRPr="00FF6AEA" w14:paraId="6304D29A" w14:textId="77777777" w:rsidTr="001C6E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285" w:type="dxa"/>
          </w:tcPr>
          <w:p w14:paraId="1A17FDA0" w14:textId="2C61C4F5" w:rsidR="00BE2534" w:rsidRPr="00FF6AEA" w:rsidRDefault="00BE2534" w:rsidP="00BE2534">
            <w:pPr>
              <w:pStyle w:val="BodyText"/>
              <w:spacing w:beforeLines="20" w:before="48" w:afterLines="20" w:after="48"/>
              <w:ind w:left="0" w:right="567"/>
            </w:pPr>
            <w:r w:rsidRPr="00FF6AEA">
              <w:t>Date de Création</w:t>
            </w:r>
          </w:p>
        </w:tc>
        <w:tc>
          <w:tcPr>
            <w:tcW w:w="4618" w:type="dxa"/>
          </w:tcPr>
          <w:p w14:paraId="2569B300" w14:textId="5A55B7AD" w:rsidR="00BE2534" w:rsidRPr="00FF6AEA" w:rsidRDefault="0030774A" w:rsidP="00BE2534">
            <w:pPr>
              <w:pStyle w:val="BodyText"/>
              <w:spacing w:beforeLines="20" w:before="48" w:afterLines="20" w:after="48"/>
              <w:ind w:left="0" w:right="567"/>
            </w:pPr>
            <w:r>
              <w:t>21</w:t>
            </w:r>
            <w:r w:rsidR="00884F59">
              <w:t>/01/2026</w:t>
            </w:r>
          </w:p>
        </w:tc>
      </w:tr>
      <w:tr w:rsidR="00BE2534" w:rsidRPr="00FF6AEA" w14:paraId="077F1147" w14:textId="77777777" w:rsidTr="001C6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85" w:type="dxa"/>
          </w:tcPr>
          <w:p w14:paraId="4B104259" w14:textId="5504389E" w:rsidR="00BE2534" w:rsidRPr="00FF6AEA" w:rsidRDefault="00BE2534" w:rsidP="00BE2534">
            <w:pPr>
              <w:pStyle w:val="BodyText"/>
              <w:spacing w:beforeLines="20" w:before="48" w:afterLines="20" w:after="48"/>
              <w:ind w:left="0" w:right="567"/>
            </w:pPr>
            <w:r w:rsidRPr="00FF6AEA">
              <w:t>Dernière Mise à jour</w:t>
            </w:r>
          </w:p>
        </w:tc>
        <w:tc>
          <w:tcPr>
            <w:tcW w:w="4618" w:type="dxa"/>
          </w:tcPr>
          <w:p w14:paraId="49CE3975" w14:textId="53592CA1" w:rsidR="00BE2534" w:rsidRPr="00FF6AEA" w:rsidRDefault="0030774A" w:rsidP="00BE2534">
            <w:pPr>
              <w:pStyle w:val="BodyText"/>
              <w:spacing w:beforeLines="20" w:before="48" w:afterLines="20" w:after="48"/>
              <w:ind w:left="0" w:right="567"/>
            </w:pPr>
            <w:r>
              <w:t>21</w:t>
            </w:r>
            <w:r w:rsidR="00884F59">
              <w:t>/01/2026</w:t>
            </w:r>
          </w:p>
        </w:tc>
      </w:tr>
      <w:tr w:rsidR="00BE2534" w:rsidRPr="00FF6AEA" w14:paraId="18480FE6" w14:textId="77777777" w:rsidTr="001C6E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285" w:type="dxa"/>
          </w:tcPr>
          <w:p w14:paraId="30C6871E" w14:textId="11F1A849" w:rsidR="00BE2534" w:rsidRPr="00FF6AEA" w:rsidRDefault="00BE2534" w:rsidP="00BE2534">
            <w:pPr>
              <w:pStyle w:val="BodyText"/>
              <w:spacing w:beforeLines="20" w:before="48" w:afterLines="20" w:after="48"/>
              <w:ind w:left="0" w:right="567"/>
            </w:pPr>
            <w:r w:rsidRPr="00FF6AEA">
              <w:t>Référence du Document</w:t>
            </w:r>
          </w:p>
        </w:tc>
        <w:tc>
          <w:tcPr>
            <w:tcW w:w="4618" w:type="dxa"/>
          </w:tcPr>
          <w:p w14:paraId="4B3A57D3" w14:textId="5719B6F3" w:rsidR="00BE2534" w:rsidRPr="00FF6AEA" w:rsidRDefault="00BE2534" w:rsidP="00BE2534">
            <w:pPr>
              <w:pStyle w:val="BodyText"/>
              <w:spacing w:beforeLines="20" w:before="48" w:afterLines="20" w:after="48"/>
              <w:ind w:left="0" w:right="567"/>
              <w:rPr>
                <w:color w:val="13A3F7"/>
              </w:rPr>
            </w:pPr>
            <w:r w:rsidRPr="00FF6AEA">
              <w:rPr>
                <w:rStyle w:val="HighlightedVariable"/>
              </w:rPr>
              <w:t>DES-030_U-0</w:t>
            </w:r>
            <w:r w:rsidR="00884F59">
              <w:rPr>
                <w:rStyle w:val="HighlightedVariable"/>
              </w:rPr>
              <w:t>20_</w:t>
            </w:r>
            <w:r w:rsidR="00884F59">
              <w:t xml:space="preserve"> </w:t>
            </w:r>
            <w:r w:rsidR="00884F59" w:rsidRPr="00884F59">
              <w:rPr>
                <w:rStyle w:val="HighlightedVariable"/>
              </w:rPr>
              <w:t>Intégration automatique des Packing Lists (Excel) dans Infor M3</w:t>
            </w:r>
          </w:p>
        </w:tc>
      </w:tr>
      <w:tr w:rsidR="00BE2534" w:rsidRPr="00FF6AEA" w14:paraId="795B0353" w14:textId="77777777" w:rsidTr="001C6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85" w:type="dxa"/>
          </w:tcPr>
          <w:p w14:paraId="1F96A0A8" w14:textId="77777777" w:rsidR="00BE2534" w:rsidRPr="00FF6AEA" w:rsidRDefault="00BE2534" w:rsidP="00BE2534">
            <w:pPr>
              <w:pStyle w:val="BodyText"/>
              <w:spacing w:beforeLines="20" w:before="48" w:afterLines="20" w:after="48"/>
              <w:ind w:left="0" w:right="567"/>
            </w:pPr>
            <w:r w:rsidRPr="00FF6AEA">
              <w:t>Version</w:t>
            </w:r>
          </w:p>
        </w:tc>
        <w:tc>
          <w:tcPr>
            <w:tcW w:w="4618" w:type="dxa"/>
          </w:tcPr>
          <w:p w14:paraId="709E060D" w14:textId="720A11C8" w:rsidR="00BE2534" w:rsidRPr="00FF6AEA" w:rsidRDefault="00BE2534" w:rsidP="00BE2534">
            <w:pPr>
              <w:pStyle w:val="BodyText"/>
              <w:spacing w:beforeLines="20" w:before="48" w:afterLines="20" w:after="48"/>
              <w:ind w:left="0" w:right="567"/>
              <w:rPr>
                <w:rStyle w:val="HighlightedVariable"/>
              </w:rPr>
            </w:pPr>
            <w:r w:rsidRPr="00FF6AEA">
              <w:rPr>
                <w:rStyle w:val="HighlightedVariable"/>
              </w:rPr>
              <w:t>1.</w:t>
            </w:r>
            <w:r w:rsidR="00884F59">
              <w:rPr>
                <w:rStyle w:val="HighlightedVariable"/>
              </w:rPr>
              <w:t>0</w:t>
            </w:r>
          </w:p>
        </w:tc>
      </w:tr>
    </w:tbl>
    <w:p w14:paraId="339B88DB" w14:textId="77777777" w:rsidR="00976FDA" w:rsidRPr="00FF6AEA" w:rsidRDefault="00976FDA">
      <w:pPr>
        <w:pStyle w:val="BodyText"/>
      </w:pPr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4303"/>
        <w:gridCol w:w="4357"/>
      </w:tblGrid>
      <w:tr w:rsidR="00976FDA" w:rsidRPr="00FF6AEA" w14:paraId="5E33A679" w14:textId="77777777" w:rsidTr="002F4B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38" w:type="dxa"/>
          </w:tcPr>
          <w:p w14:paraId="70DDFD37" w14:textId="76D08E21" w:rsidR="00976FDA" w:rsidRPr="00FF6AEA" w:rsidRDefault="00B505C9" w:rsidP="002F4B49">
            <w:pPr>
              <w:pStyle w:val="BodyText"/>
              <w:spacing w:before="60" w:after="60"/>
              <w:ind w:left="0"/>
            </w:pPr>
            <w:r w:rsidRPr="00FF6AEA">
              <w:t>Approbation</w:t>
            </w:r>
          </w:p>
        </w:tc>
        <w:tc>
          <w:tcPr>
            <w:tcW w:w="4410" w:type="dxa"/>
          </w:tcPr>
          <w:p w14:paraId="0F482803" w14:textId="280F563A" w:rsidR="00976FDA" w:rsidRPr="00FF6AEA" w:rsidRDefault="00A777C5" w:rsidP="002F4B49">
            <w:pPr>
              <w:pStyle w:val="BodyText"/>
              <w:spacing w:before="60" w:after="60"/>
              <w:ind w:left="0"/>
            </w:pPr>
            <w:r w:rsidRPr="00FF6AEA">
              <w:t>Rôle</w:t>
            </w:r>
          </w:p>
        </w:tc>
      </w:tr>
      <w:tr w:rsidR="00976FDA" w:rsidRPr="00FF6AEA" w14:paraId="56E2169B" w14:textId="77777777" w:rsidTr="002F4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</w:tcPr>
          <w:p w14:paraId="7E865050" w14:textId="352662F2" w:rsidR="00976FDA" w:rsidRPr="00FF6AEA" w:rsidRDefault="00976FDA" w:rsidP="002F4B49">
            <w:pPr>
              <w:pStyle w:val="BodyText"/>
              <w:spacing w:before="60" w:after="60"/>
              <w:ind w:left="0" w:right="567"/>
            </w:pPr>
            <w:r w:rsidRPr="00FF6AEA">
              <w:rPr>
                <w:rStyle w:val="HighlightedVariable"/>
              </w:rPr>
              <w:t>&lt;</w:t>
            </w:r>
            <w:r w:rsidR="00A777C5" w:rsidRPr="00FF6AEA">
              <w:rPr>
                <w:rStyle w:val="HighlightedVariable"/>
              </w:rPr>
              <w:t>Approbation</w:t>
            </w:r>
            <w:r w:rsidRPr="00FF6AEA">
              <w:rPr>
                <w:rStyle w:val="HighlightedVariable"/>
              </w:rPr>
              <w:t xml:space="preserve"> 1&gt;</w:t>
            </w:r>
          </w:p>
        </w:tc>
        <w:tc>
          <w:tcPr>
            <w:tcW w:w="4410" w:type="dxa"/>
          </w:tcPr>
          <w:p w14:paraId="01C3FD89" w14:textId="77777777" w:rsidR="00976FDA" w:rsidRPr="00FF6AEA" w:rsidRDefault="00976FDA" w:rsidP="002F4B49">
            <w:pPr>
              <w:pStyle w:val="BodyText"/>
              <w:spacing w:before="60" w:after="60"/>
              <w:ind w:left="0"/>
            </w:pPr>
          </w:p>
        </w:tc>
      </w:tr>
      <w:tr w:rsidR="00976FDA" w:rsidRPr="00FF6AEA" w14:paraId="34079C3A" w14:textId="77777777" w:rsidTr="002F4B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38" w:type="dxa"/>
          </w:tcPr>
          <w:p w14:paraId="3A8A2E19" w14:textId="626FCD52" w:rsidR="00976FDA" w:rsidRPr="00FF6AEA" w:rsidRDefault="00976FDA" w:rsidP="002F4B49">
            <w:pPr>
              <w:pStyle w:val="BodyText"/>
              <w:spacing w:before="60" w:after="60"/>
              <w:ind w:left="0" w:right="567"/>
            </w:pPr>
            <w:r w:rsidRPr="00FF6AEA">
              <w:rPr>
                <w:rStyle w:val="HighlightedVariable"/>
              </w:rPr>
              <w:t>&lt;</w:t>
            </w:r>
            <w:r w:rsidR="00A777C5" w:rsidRPr="00FF6AEA">
              <w:rPr>
                <w:rStyle w:val="HighlightedVariable"/>
              </w:rPr>
              <w:t>Approbation</w:t>
            </w:r>
            <w:r w:rsidRPr="00FF6AEA">
              <w:rPr>
                <w:rStyle w:val="HighlightedVariable"/>
              </w:rPr>
              <w:t xml:space="preserve"> 2&gt;</w:t>
            </w:r>
          </w:p>
        </w:tc>
        <w:tc>
          <w:tcPr>
            <w:tcW w:w="4410" w:type="dxa"/>
          </w:tcPr>
          <w:p w14:paraId="6217543D" w14:textId="77777777" w:rsidR="00976FDA" w:rsidRPr="00FF6AEA" w:rsidRDefault="00976FDA" w:rsidP="002F4B49">
            <w:pPr>
              <w:pStyle w:val="BodyText"/>
              <w:spacing w:before="60" w:after="60"/>
              <w:ind w:left="0"/>
            </w:pPr>
          </w:p>
        </w:tc>
      </w:tr>
    </w:tbl>
    <w:p w14:paraId="23011E69" w14:textId="77777777" w:rsidR="00976FDA" w:rsidRPr="00FF6AEA" w:rsidRDefault="00976FDA">
      <w:pPr>
        <w:pStyle w:val="BodyText"/>
      </w:pPr>
    </w:p>
    <w:p w14:paraId="7CF8649A" w14:textId="77777777" w:rsidR="00976FDA" w:rsidRPr="00FF6AEA" w:rsidRDefault="00976FDA">
      <w:pPr>
        <w:pStyle w:val="BodyText"/>
      </w:pPr>
    </w:p>
    <w:p w14:paraId="60386C91" w14:textId="77777777" w:rsidR="00C201DB" w:rsidRPr="00FF6AEA" w:rsidRDefault="00C201DB">
      <w:pPr>
        <w:pStyle w:val="BodyText"/>
      </w:pPr>
    </w:p>
    <w:p w14:paraId="6FA9E3FE" w14:textId="77777777" w:rsidR="00C201DB" w:rsidRPr="00FF6AEA" w:rsidRDefault="00C201DB">
      <w:pPr>
        <w:pStyle w:val="BodyText"/>
      </w:pPr>
    </w:p>
    <w:p w14:paraId="639C8800" w14:textId="10F1B28F" w:rsidR="00941EF9" w:rsidRPr="00FF6AEA" w:rsidRDefault="000E36BC" w:rsidP="00D25469">
      <w:pPr>
        <w:pStyle w:val="Heading1"/>
      </w:pPr>
      <w:bookmarkStart w:id="0" w:name="_Toc219820121"/>
      <w:r w:rsidRPr="00FF6AEA">
        <w:lastRenderedPageBreak/>
        <w:t xml:space="preserve">CONTROLE </w:t>
      </w:r>
      <w:r w:rsidR="00A22898" w:rsidRPr="00FF6AEA">
        <w:t>DU DOCUMENT</w:t>
      </w:r>
      <w:bookmarkEnd w:id="0"/>
    </w:p>
    <w:p w14:paraId="071A443E" w14:textId="6133745C" w:rsidR="00941EF9" w:rsidRPr="00FF6AEA" w:rsidRDefault="00A777C5" w:rsidP="00033A89">
      <w:pPr>
        <w:pStyle w:val="Heading2"/>
      </w:pPr>
      <w:bookmarkStart w:id="1" w:name="_Toc219820122"/>
      <w:r w:rsidRPr="00FF6AEA">
        <w:t>Enregistrement des Modifications</w:t>
      </w:r>
      <w:bookmarkEnd w:id="1"/>
    </w:p>
    <w:p w14:paraId="15B8A2A4" w14:textId="77777777" w:rsidR="00941EF9" w:rsidRPr="00FF6AEA" w:rsidRDefault="00941EF9">
      <w:pPr>
        <w:pStyle w:val="BodyText"/>
        <w:ind w:left="8640" w:firstLine="720"/>
      </w:pPr>
      <w:r w:rsidRPr="00FF6AEA">
        <w:rPr>
          <w:color w:val="FFFFFF"/>
          <w:sz w:val="10"/>
        </w:rPr>
        <w:fldChar w:fldCharType="begin"/>
      </w:r>
      <w:r w:rsidRPr="00FF6AEA">
        <w:rPr>
          <w:color w:val="FFFFFF"/>
          <w:sz w:val="10"/>
        </w:rPr>
        <w:instrText xml:space="preserve"> SECTIONPAGES  \* MERGEFORMAT </w:instrText>
      </w:r>
      <w:r w:rsidRPr="00FF6AEA">
        <w:rPr>
          <w:color w:val="FFFFFF"/>
          <w:sz w:val="10"/>
        </w:rPr>
        <w:fldChar w:fldCharType="separate"/>
      </w:r>
      <w:r w:rsidR="00DF0966" w:rsidRPr="00FF6AEA">
        <w:rPr>
          <w:color w:val="FFFFFF"/>
          <w:sz w:val="10"/>
        </w:rPr>
        <w:t>1</w:t>
      </w:r>
      <w:r w:rsidRPr="00FF6AEA">
        <w:rPr>
          <w:color w:val="FFFFFF"/>
          <w:sz w:val="10"/>
        </w:rPr>
        <w:fldChar w:fldCharType="end"/>
      </w:r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1584"/>
        <w:gridCol w:w="2402"/>
        <w:gridCol w:w="1962"/>
        <w:gridCol w:w="2709"/>
      </w:tblGrid>
      <w:tr w:rsidR="001F61FA" w:rsidRPr="00FF6AEA" w14:paraId="1E2D2B30" w14:textId="77777777" w:rsidTr="001C6E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84" w:type="dxa"/>
          </w:tcPr>
          <w:p w14:paraId="6744362E" w14:textId="77777777" w:rsidR="001F61FA" w:rsidRPr="00FF6AEA" w:rsidRDefault="001F61FA" w:rsidP="00EE31B9">
            <w:pPr>
              <w:pStyle w:val="BodyText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 w:rsidRPr="00FF6AEA">
              <w:rPr>
                <w:bCs/>
                <w:color w:val="FFFFFF"/>
              </w:rPr>
              <w:t>Date</w:t>
            </w:r>
          </w:p>
        </w:tc>
        <w:tc>
          <w:tcPr>
            <w:tcW w:w="2402" w:type="dxa"/>
          </w:tcPr>
          <w:p w14:paraId="3EDF834A" w14:textId="54425B6E" w:rsidR="001F61FA" w:rsidRPr="00FF6AEA" w:rsidRDefault="001F61FA" w:rsidP="00EE31B9">
            <w:pPr>
              <w:pStyle w:val="BodyText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 w:rsidRPr="00FF6AEA">
              <w:rPr>
                <w:bCs/>
                <w:color w:val="FFFFFF"/>
              </w:rPr>
              <w:t>Aut</w:t>
            </w:r>
            <w:r w:rsidR="00A777C5" w:rsidRPr="00FF6AEA">
              <w:rPr>
                <w:bCs/>
                <w:color w:val="FFFFFF"/>
              </w:rPr>
              <w:t>eu</w:t>
            </w:r>
            <w:r w:rsidRPr="00FF6AEA">
              <w:rPr>
                <w:bCs/>
                <w:color w:val="FFFFFF"/>
              </w:rPr>
              <w:t>r</w:t>
            </w:r>
          </w:p>
        </w:tc>
        <w:tc>
          <w:tcPr>
            <w:tcW w:w="1962" w:type="dxa"/>
          </w:tcPr>
          <w:p w14:paraId="1FBC7C09" w14:textId="77777777" w:rsidR="001F61FA" w:rsidRPr="00FF6AEA" w:rsidRDefault="001F61FA" w:rsidP="00EE31B9">
            <w:pPr>
              <w:pStyle w:val="BodyText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 w:rsidRPr="00FF6AEA">
              <w:rPr>
                <w:bCs/>
                <w:color w:val="FFFFFF"/>
              </w:rPr>
              <w:t>Version</w:t>
            </w:r>
          </w:p>
        </w:tc>
        <w:tc>
          <w:tcPr>
            <w:tcW w:w="2709" w:type="dxa"/>
          </w:tcPr>
          <w:p w14:paraId="1CEF2A0E" w14:textId="695AF56C" w:rsidR="001F61FA" w:rsidRPr="00FF6AEA" w:rsidRDefault="001F61FA" w:rsidP="00EE31B9">
            <w:pPr>
              <w:pStyle w:val="BodyText"/>
              <w:spacing w:before="60" w:after="60"/>
              <w:ind w:left="0" w:right="562"/>
              <w:rPr>
                <w:bCs/>
                <w:color w:val="FFFFFF"/>
              </w:rPr>
            </w:pPr>
            <w:r w:rsidRPr="00FF6AEA">
              <w:rPr>
                <w:bCs/>
                <w:color w:val="FFFFFF"/>
              </w:rPr>
              <w:t>R</w:t>
            </w:r>
            <w:r w:rsidR="00A777C5" w:rsidRPr="00FF6AEA">
              <w:rPr>
                <w:bCs/>
                <w:color w:val="FFFFFF"/>
              </w:rPr>
              <w:t>é</w:t>
            </w:r>
            <w:r w:rsidRPr="00FF6AEA">
              <w:rPr>
                <w:bCs/>
                <w:color w:val="FFFFFF"/>
              </w:rPr>
              <w:t>f</w:t>
            </w:r>
            <w:r w:rsidR="00A777C5" w:rsidRPr="00FF6AEA">
              <w:rPr>
                <w:bCs/>
                <w:color w:val="FFFFFF"/>
              </w:rPr>
              <w:t>é</w:t>
            </w:r>
            <w:r w:rsidRPr="00FF6AEA">
              <w:rPr>
                <w:bCs/>
                <w:color w:val="FFFFFF"/>
              </w:rPr>
              <w:t>rence</w:t>
            </w:r>
            <w:r w:rsidR="00CD32AC" w:rsidRPr="00FF6AEA">
              <w:rPr>
                <w:bCs/>
                <w:color w:val="FFFFFF"/>
              </w:rPr>
              <w:t xml:space="preserve"> de la modification</w:t>
            </w:r>
          </w:p>
        </w:tc>
      </w:tr>
      <w:tr w:rsidR="00E9568B" w:rsidRPr="00FF6AEA" w14:paraId="623C0693" w14:textId="77777777" w:rsidTr="001C6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84" w:type="dxa"/>
          </w:tcPr>
          <w:p w14:paraId="45DE8A95" w14:textId="5487621A" w:rsidR="00E9568B" w:rsidRPr="00FF6AEA" w:rsidRDefault="0030774A" w:rsidP="00E9568B">
            <w:pPr>
              <w:pStyle w:val="BodyText"/>
              <w:spacing w:before="60" w:after="60"/>
              <w:ind w:left="0" w:right="567"/>
            </w:pPr>
            <w:r>
              <w:t>21</w:t>
            </w:r>
            <w:r w:rsidR="00AB3EE4">
              <w:t>/01/2026</w:t>
            </w:r>
          </w:p>
        </w:tc>
        <w:tc>
          <w:tcPr>
            <w:tcW w:w="2402" w:type="dxa"/>
          </w:tcPr>
          <w:p w14:paraId="05774E2C" w14:textId="23E4FF36" w:rsidR="00E9568B" w:rsidRPr="00FF6AEA" w:rsidRDefault="00E9568B" w:rsidP="00E9568B">
            <w:pPr>
              <w:pStyle w:val="BodyText"/>
              <w:spacing w:before="60" w:after="60"/>
              <w:ind w:left="0" w:right="567"/>
            </w:pPr>
            <w:r w:rsidRPr="00FF6AEA">
              <w:t>Assootosh Dev Motah</w:t>
            </w:r>
          </w:p>
        </w:tc>
        <w:tc>
          <w:tcPr>
            <w:tcW w:w="1962" w:type="dxa"/>
          </w:tcPr>
          <w:p w14:paraId="4CFEB1DE" w14:textId="700A257A" w:rsidR="00E9568B" w:rsidRPr="00FF6AEA" w:rsidRDefault="00E9568B" w:rsidP="00E9568B">
            <w:pPr>
              <w:pStyle w:val="BodyText"/>
              <w:spacing w:before="60" w:after="60"/>
              <w:ind w:left="0"/>
            </w:pPr>
            <w:r w:rsidRPr="00FF6AEA">
              <w:t>1.0</w:t>
            </w:r>
          </w:p>
        </w:tc>
        <w:tc>
          <w:tcPr>
            <w:tcW w:w="2709" w:type="dxa"/>
          </w:tcPr>
          <w:p w14:paraId="61FA8137" w14:textId="736E08E4" w:rsidR="00E9568B" w:rsidRPr="00FF6AEA" w:rsidRDefault="00E9568B" w:rsidP="00E9568B">
            <w:pPr>
              <w:pStyle w:val="BodyText"/>
              <w:spacing w:before="60" w:after="60"/>
              <w:ind w:left="0"/>
            </w:pPr>
            <w:r w:rsidRPr="00FF6AEA">
              <w:t>Création</w:t>
            </w:r>
          </w:p>
        </w:tc>
      </w:tr>
      <w:tr w:rsidR="00AF107B" w:rsidRPr="00FF6AEA" w14:paraId="160FC43F" w14:textId="77777777" w:rsidTr="001C6E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84" w:type="dxa"/>
          </w:tcPr>
          <w:p w14:paraId="33D52F50" w14:textId="15D59A82" w:rsidR="00AF107B" w:rsidRPr="00FF6AEA" w:rsidRDefault="00AF107B" w:rsidP="00AF107B">
            <w:pPr>
              <w:pStyle w:val="BodyText"/>
              <w:spacing w:before="60" w:after="60"/>
              <w:ind w:left="0" w:right="567"/>
              <w:rPr>
                <w:rStyle w:val="HighlightedVariable"/>
                <w:color w:val="000000" w:themeColor="text1"/>
              </w:rPr>
            </w:pPr>
          </w:p>
        </w:tc>
        <w:tc>
          <w:tcPr>
            <w:tcW w:w="2402" w:type="dxa"/>
          </w:tcPr>
          <w:p w14:paraId="1484D7D9" w14:textId="49492322" w:rsidR="00AF107B" w:rsidRPr="00FF6AEA" w:rsidRDefault="00AF107B" w:rsidP="00AF107B">
            <w:pPr>
              <w:pStyle w:val="BodyText"/>
              <w:spacing w:before="60" w:after="60"/>
              <w:ind w:left="0" w:right="567"/>
              <w:rPr>
                <w:rStyle w:val="HighlightedVariable"/>
              </w:rPr>
            </w:pPr>
          </w:p>
        </w:tc>
        <w:tc>
          <w:tcPr>
            <w:tcW w:w="1962" w:type="dxa"/>
          </w:tcPr>
          <w:p w14:paraId="475953C2" w14:textId="707811A0" w:rsidR="00AF107B" w:rsidRPr="00FF6AEA" w:rsidRDefault="00AF107B" w:rsidP="00AF107B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2709" w:type="dxa"/>
          </w:tcPr>
          <w:p w14:paraId="48EF0E98" w14:textId="79D4B6DC" w:rsidR="00AF107B" w:rsidRPr="00FF6AEA" w:rsidRDefault="00AF107B" w:rsidP="00AF107B">
            <w:pPr>
              <w:pStyle w:val="BodyText"/>
              <w:spacing w:before="60" w:after="60"/>
              <w:ind w:left="0"/>
            </w:pPr>
          </w:p>
        </w:tc>
      </w:tr>
      <w:tr w:rsidR="007C70BB" w:rsidRPr="00FF6AEA" w14:paraId="2F0108A7" w14:textId="77777777" w:rsidTr="001C6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84" w:type="dxa"/>
          </w:tcPr>
          <w:p w14:paraId="4DE849C1" w14:textId="2E514261" w:rsidR="007C70BB" w:rsidRDefault="007C70BB" w:rsidP="007C70BB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2402" w:type="dxa"/>
          </w:tcPr>
          <w:p w14:paraId="63624D46" w14:textId="687D69D0" w:rsidR="007C70BB" w:rsidRPr="00FF6AEA" w:rsidRDefault="007C70BB" w:rsidP="007C70BB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1962" w:type="dxa"/>
          </w:tcPr>
          <w:p w14:paraId="4D3B604E" w14:textId="7B257EC6" w:rsidR="007C70BB" w:rsidRPr="00FF6AEA" w:rsidRDefault="007C70BB" w:rsidP="007C70BB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2709" w:type="dxa"/>
          </w:tcPr>
          <w:p w14:paraId="79EA5D0F" w14:textId="3E9527D2" w:rsidR="007C70BB" w:rsidRPr="00FF6AEA" w:rsidRDefault="007C70BB" w:rsidP="007C70BB">
            <w:pPr>
              <w:pStyle w:val="BodyText"/>
              <w:spacing w:before="60" w:after="60"/>
              <w:ind w:left="0"/>
            </w:pPr>
          </w:p>
        </w:tc>
      </w:tr>
    </w:tbl>
    <w:p w14:paraId="36B9EDFD" w14:textId="77777777" w:rsidR="001F61FA" w:rsidRPr="00FF6AEA" w:rsidRDefault="001F61FA">
      <w:pPr>
        <w:pStyle w:val="BodyText"/>
      </w:pPr>
    </w:p>
    <w:p w14:paraId="15EBDCAD" w14:textId="2509EFF3" w:rsidR="00941EF9" w:rsidRPr="00FF6AEA" w:rsidRDefault="00941EF9" w:rsidP="00033A89">
      <w:pPr>
        <w:pStyle w:val="Heading2"/>
      </w:pPr>
      <w:bookmarkStart w:id="2" w:name="_Toc219820123"/>
      <w:r w:rsidRPr="00FF6AEA">
        <w:t>Re</w:t>
      </w:r>
      <w:r w:rsidR="00CD32AC" w:rsidRPr="00FF6AEA">
        <w:t>lecteurs</w:t>
      </w:r>
      <w:bookmarkEnd w:id="2"/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3346"/>
        <w:gridCol w:w="5103"/>
      </w:tblGrid>
      <w:tr w:rsidR="00FA64D8" w:rsidRPr="00FF6AEA" w14:paraId="77323B25" w14:textId="77777777" w:rsidTr="00FE0A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46" w:type="dxa"/>
          </w:tcPr>
          <w:p w14:paraId="147DA38E" w14:textId="7C52B6FA" w:rsidR="00FA64D8" w:rsidRPr="00FF6AEA" w:rsidRDefault="00FA64D8" w:rsidP="00EE31B9">
            <w:pPr>
              <w:pStyle w:val="BodyText"/>
              <w:spacing w:before="60" w:after="60"/>
              <w:ind w:left="0" w:right="562"/>
              <w:rPr>
                <w:bCs/>
                <w:color w:val="FFFFFF"/>
              </w:rPr>
            </w:pPr>
            <w:r w:rsidRPr="00FF6AEA">
              <w:rPr>
                <w:bCs/>
                <w:color w:val="FFFFFF"/>
              </w:rPr>
              <w:t>N</w:t>
            </w:r>
            <w:r w:rsidR="00EB2B93" w:rsidRPr="00FF6AEA">
              <w:rPr>
                <w:bCs/>
                <w:color w:val="FFFFFF"/>
              </w:rPr>
              <w:t>o</w:t>
            </w:r>
            <w:r w:rsidRPr="00FF6AEA">
              <w:rPr>
                <w:bCs/>
                <w:color w:val="FFFFFF"/>
              </w:rPr>
              <w:t xml:space="preserve">m </w:t>
            </w:r>
          </w:p>
        </w:tc>
        <w:tc>
          <w:tcPr>
            <w:tcW w:w="5103" w:type="dxa"/>
          </w:tcPr>
          <w:p w14:paraId="32F835BC" w14:textId="28E567BA" w:rsidR="00FA64D8" w:rsidRPr="00FF6AEA" w:rsidRDefault="00EB2B93" w:rsidP="00EE31B9">
            <w:pPr>
              <w:pStyle w:val="BodyText"/>
              <w:spacing w:before="60" w:after="60"/>
              <w:ind w:left="0" w:right="562"/>
              <w:rPr>
                <w:bCs/>
                <w:color w:val="FFFFFF"/>
              </w:rPr>
            </w:pPr>
            <w:r w:rsidRPr="00FF6AEA">
              <w:rPr>
                <w:bCs/>
                <w:color w:val="FFFFFF"/>
              </w:rPr>
              <w:t>Rôle</w:t>
            </w:r>
          </w:p>
        </w:tc>
      </w:tr>
      <w:tr w:rsidR="00FA64D8" w:rsidRPr="00FF6AEA" w14:paraId="27E89696" w14:textId="77777777" w:rsidTr="00FE0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46" w:type="dxa"/>
          </w:tcPr>
          <w:p w14:paraId="5D13F014" w14:textId="77777777" w:rsidR="00FA64D8" w:rsidRPr="00FF6AEA" w:rsidRDefault="00FA64D8" w:rsidP="00985D51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5103" w:type="dxa"/>
          </w:tcPr>
          <w:p w14:paraId="60EE0FFF" w14:textId="77777777" w:rsidR="00FA64D8" w:rsidRPr="00FF6AEA" w:rsidRDefault="00FA64D8" w:rsidP="00985D51">
            <w:pPr>
              <w:pStyle w:val="BodyText"/>
              <w:spacing w:before="60" w:after="60"/>
              <w:ind w:left="0" w:right="567"/>
            </w:pPr>
          </w:p>
        </w:tc>
      </w:tr>
      <w:tr w:rsidR="00FA64D8" w:rsidRPr="00FF6AEA" w14:paraId="230100B1" w14:textId="77777777" w:rsidTr="00FE0A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46" w:type="dxa"/>
          </w:tcPr>
          <w:p w14:paraId="20E5B004" w14:textId="77777777" w:rsidR="00FA64D8" w:rsidRPr="00FF6AEA" w:rsidRDefault="00FA64D8" w:rsidP="00985D51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5103" w:type="dxa"/>
          </w:tcPr>
          <w:p w14:paraId="269E53C9" w14:textId="77777777" w:rsidR="00FA64D8" w:rsidRPr="00FF6AEA" w:rsidRDefault="00FA64D8" w:rsidP="00985D51">
            <w:pPr>
              <w:pStyle w:val="BodyText"/>
              <w:spacing w:before="60" w:after="60"/>
              <w:ind w:left="0" w:right="567"/>
            </w:pPr>
          </w:p>
        </w:tc>
      </w:tr>
      <w:tr w:rsidR="00FA64D8" w:rsidRPr="00FF6AEA" w14:paraId="1C6866A0" w14:textId="77777777" w:rsidTr="00FE0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46" w:type="dxa"/>
          </w:tcPr>
          <w:p w14:paraId="78844264" w14:textId="77777777" w:rsidR="00FA64D8" w:rsidRPr="00FF6AEA" w:rsidRDefault="00FA64D8" w:rsidP="00985D51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5103" w:type="dxa"/>
          </w:tcPr>
          <w:p w14:paraId="04F3EA19" w14:textId="77777777" w:rsidR="00FA64D8" w:rsidRPr="00FF6AEA" w:rsidRDefault="00FA64D8" w:rsidP="00985D51">
            <w:pPr>
              <w:pStyle w:val="BodyText"/>
              <w:spacing w:before="60" w:after="60"/>
              <w:ind w:left="0" w:right="567"/>
            </w:pPr>
          </w:p>
        </w:tc>
      </w:tr>
      <w:tr w:rsidR="00FA64D8" w:rsidRPr="00FF6AEA" w14:paraId="5FB1F4C0" w14:textId="77777777" w:rsidTr="00FE0A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46" w:type="dxa"/>
          </w:tcPr>
          <w:p w14:paraId="6C35BBAC" w14:textId="77777777" w:rsidR="00FA64D8" w:rsidRPr="00FF6AEA" w:rsidRDefault="00FA64D8" w:rsidP="00985D51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5103" w:type="dxa"/>
          </w:tcPr>
          <w:p w14:paraId="646DB47C" w14:textId="77777777" w:rsidR="00FA64D8" w:rsidRPr="00FF6AEA" w:rsidRDefault="00FA64D8" w:rsidP="00985D51">
            <w:pPr>
              <w:pStyle w:val="BodyText"/>
              <w:spacing w:before="60" w:after="60"/>
              <w:ind w:left="0" w:right="567"/>
            </w:pPr>
          </w:p>
        </w:tc>
      </w:tr>
    </w:tbl>
    <w:p w14:paraId="490765AE" w14:textId="77777777" w:rsidR="00941EF9" w:rsidRPr="00FF6AEA" w:rsidRDefault="00941EF9">
      <w:pPr>
        <w:pStyle w:val="BodyText"/>
      </w:pPr>
    </w:p>
    <w:p w14:paraId="3BD4AEAF" w14:textId="1FB8DBA8" w:rsidR="00941EF9" w:rsidRPr="00FF6AEA" w:rsidRDefault="00EB2B93">
      <w:pPr>
        <w:pStyle w:val="TOCHeading1"/>
      </w:pPr>
      <w:r w:rsidRPr="00FF6AEA">
        <w:lastRenderedPageBreak/>
        <w:t>Sommaire</w:t>
      </w:r>
    </w:p>
    <w:p w14:paraId="56B06B9B" w14:textId="3F2419CD" w:rsidR="00B21DA2" w:rsidRDefault="0035768A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r w:rsidRPr="00FF6AEA">
        <w:rPr>
          <w:b w:val="0"/>
        </w:rPr>
        <w:fldChar w:fldCharType="begin"/>
      </w:r>
      <w:r w:rsidRPr="00FF6AEA">
        <w:rPr>
          <w:b w:val="0"/>
        </w:rPr>
        <w:instrText xml:space="preserve"> TOC \o "1-2" \h \z </w:instrText>
      </w:r>
      <w:r w:rsidRPr="00FF6AEA">
        <w:rPr>
          <w:b w:val="0"/>
        </w:rPr>
        <w:fldChar w:fldCharType="separate"/>
      </w:r>
      <w:hyperlink w:anchor="_Toc219820121" w:history="1">
        <w:r w:rsidR="00B21DA2" w:rsidRPr="00681147">
          <w:rPr>
            <w:rStyle w:val="Hyperlink"/>
            <w:noProof/>
          </w:rPr>
          <w:t>1</w:t>
        </w:r>
        <w:r w:rsidR="00B21DA2"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="00B21DA2" w:rsidRPr="00681147">
          <w:rPr>
            <w:rStyle w:val="Hyperlink"/>
            <w:noProof/>
          </w:rPr>
          <w:t>CONTROLE DU DOCUMENT</w:t>
        </w:r>
        <w:r w:rsidR="00B21DA2">
          <w:rPr>
            <w:noProof/>
            <w:webHidden/>
          </w:rPr>
          <w:tab/>
        </w:r>
        <w:r w:rsidR="00B21DA2">
          <w:rPr>
            <w:noProof/>
            <w:webHidden/>
          </w:rPr>
          <w:fldChar w:fldCharType="begin"/>
        </w:r>
        <w:r w:rsidR="00B21DA2">
          <w:rPr>
            <w:noProof/>
            <w:webHidden/>
          </w:rPr>
          <w:instrText xml:space="preserve"> PAGEREF _Toc219820121 \h </w:instrText>
        </w:r>
        <w:r w:rsidR="00B21DA2">
          <w:rPr>
            <w:noProof/>
            <w:webHidden/>
          </w:rPr>
        </w:r>
        <w:r w:rsidR="00B21DA2">
          <w:rPr>
            <w:noProof/>
            <w:webHidden/>
          </w:rPr>
          <w:fldChar w:fldCharType="separate"/>
        </w:r>
        <w:r w:rsidR="00B21DA2">
          <w:rPr>
            <w:noProof/>
            <w:webHidden/>
          </w:rPr>
          <w:t>2</w:t>
        </w:r>
        <w:r w:rsidR="00B21DA2">
          <w:rPr>
            <w:noProof/>
            <w:webHidden/>
          </w:rPr>
          <w:fldChar w:fldCharType="end"/>
        </w:r>
      </w:hyperlink>
    </w:p>
    <w:p w14:paraId="491CFD91" w14:textId="503D9290" w:rsidR="00B21DA2" w:rsidRDefault="00B21DA2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9820122" w:history="1">
        <w:r w:rsidRPr="00681147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681147">
          <w:rPr>
            <w:rStyle w:val="Hyperlink"/>
            <w:noProof/>
          </w:rPr>
          <w:t>Enregistrement des Modifications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_Toc219820122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8386F80" w14:textId="7990D93A" w:rsidR="00B21DA2" w:rsidRDefault="00B21DA2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9820123" w:history="1">
        <w:r w:rsidRPr="00681147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681147">
          <w:rPr>
            <w:rStyle w:val="Hyperlink"/>
            <w:noProof/>
          </w:rPr>
          <w:t>Relecteurs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_Toc219820123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81A7AD0" w14:textId="75A96C1A" w:rsidR="00B21DA2" w:rsidRDefault="00B21DA2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9820124" w:history="1">
        <w:r w:rsidRPr="00681147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681147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_Toc219820124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AE6340A" w14:textId="7CFA4FC5" w:rsidR="00B21DA2" w:rsidRDefault="00B21DA2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9820125" w:history="1">
        <w:r w:rsidRPr="00681147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681147">
          <w:rPr>
            <w:rStyle w:val="Hyperlink"/>
            <w:noProof/>
          </w:rPr>
          <w:t>Objectif de ce document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_Toc219820125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C671923" w14:textId="2694B68F" w:rsidR="00B21DA2" w:rsidRDefault="00B21DA2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9820126" w:history="1">
        <w:r w:rsidRPr="00681147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681147">
          <w:rPr>
            <w:rStyle w:val="Hyperlink"/>
            <w:noProof/>
          </w:rPr>
          <w:t>Prérequis et Dépendances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_Toc219820126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A3BFB5A" w14:textId="679B1DFB" w:rsidR="00B21DA2" w:rsidRDefault="00B21DA2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9820127" w:history="1">
        <w:r w:rsidRPr="00681147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681147">
          <w:rPr>
            <w:rStyle w:val="Hyperlink"/>
            <w:noProof/>
          </w:rPr>
          <w:t>Installation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_Toc219820127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A2688E9" w14:textId="7EC063FD" w:rsidR="00B21DA2" w:rsidRDefault="00B21DA2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9820128" w:history="1">
        <w:r w:rsidRPr="00681147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681147">
          <w:rPr>
            <w:rStyle w:val="Hyperlink"/>
            <w:noProof/>
          </w:rPr>
          <w:t>Interface Délivrables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_Toc219820128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35F049F" w14:textId="75EF8D2C" w:rsidR="00B21DA2" w:rsidRDefault="00B21DA2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9820129" w:history="1">
        <w:r w:rsidRPr="00681147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681147">
          <w:rPr>
            <w:rStyle w:val="Hyperlink"/>
            <w:noProof/>
          </w:rPr>
          <w:t>Document Processor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_Toc219820129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F412784" w14:textId="020203FA" w:rsidR="00B21DA2" w:rsidRDefault="00B21DA2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9820130" w:history="1">
        <w:r w:rsidRPr="00681147">
          <w:rPr>
            <w:rStyle w:val="Hyperlink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681147">
          <w:rPr>
            <w:rStyle w:val="Hyperlink"/>
            <w:noProof/>
          </w:rPr>
          <w:t>Review Center Usecase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_Toc219820130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195F868" w14:textId="3C307F95" w:rsidR="00B21DA2" w:rsidRDefault="00B21DA2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9820131" w:history="1">
        <w:r w:rsidRPr="00681147">
          <w:rPr>
            <w:rStyle w:val="Hyperlink"/>
            <w:noProof/>
          </w:rPr>
          <w:t>3.4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681147">
          <w:rPr>
            <w:rStyle w:val="Hyperlink"/>
            <w:noProof/>
          </w:rPr>
          <w:t>RPA Process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_Toc219820131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1674E39" w14:textId="7D986D21" w:rsidR="00B21DA2" w:rsidRDefault="00B21DA2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9820132" w:history="1">
        <w:r w:rsidRPr="00681147">
          <w:rPr>
            <w:rStyle w:val="Hyperlink"/>
            <w:noProof/>
          </w:rPr>
          <w:t>3.5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681147">
          <w:rPr>
            <w:rStyle w:val="Hyperlink"/>
            <w:noProof/>
          </w:rPr>
          <w:t>IDM Document Type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_Toc219820132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330D380" w14:textId="10F6BC35" w:rsidR="00B21DA2" w:rsidRDefault="00B21DA2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9820133" w:history="1">
        <w:r w:rsidRPr="00681147">
          <w:rPr>
            <w:rStyle w:val="Hyperlink"/>
            <w:noProof/>
          </w:rPr>
          <w:t>3.6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681147">
          <w:rPr>
            <w:rStyle w:val="Hyperlink"/>
            <w:noProof/>
          </w:rPr>
          <w:t>Workflow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_Toc219820133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32E9F02" w14:textId="436306A1" w:rsidR="00B21DA2" w:rsidRDefault="00B21DA2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9820134" w:history="1">
        <w:r w:rsidRPr="00681147">
          <w:rPr>
            <w:rStyle w:val="Hyperlink"/>
            <w:noProof/>
          </w:rPr>
          <w:t>3.7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681147">
          <w:rPr>
            <w:rStyle w:val="Hyperlink"/>
            <w:noProof/>
          </w:rPr>
          <w:t>Flux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_Toc219820134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E96CA78" w14:textId="707EEAF5" w:rsidR="00B21DA2" w:rsidRDefault="00B21DA2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9820135" w:history="1">
        <w:r w:rsidRPr="00681147">
          <w:rPr>
            <w:rStyle w:val="Hyperlink"/>
            <w:noProof/>
          </w:rPr>
          <w:t>3.8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681147">
          <w:rPr>
            <w:rStyle w:val="Hyperlink"/>
            <w:noProof/>
          </w:rPr>
          <w:t>Object Schema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_Toc219820135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9E24705" w14:textId="7540CB6A" w:rsidR="00B21DA2" w:rsidRDefault="00B21DA2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9820136" w:history="1">
        <w:r w:rsidRPr="00681147">
          <w:rPr>
            <w:rStyle w:val="Hyperlink"/>
            <w:noProof/>
          </w:rPr>
          <w:t>3.9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681147">
          <w:rPr>
            <w:rStyle w:val="Hyperlink"/>
            <w:noProof/>
          </w:rPr>
          <w:t>Script (ION Desk)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_Toc219820136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8CB5419" w14:textId="18EDB512" w:rsidR="00B21DA2" w:rsidRDefault="00B21DA2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9820137" w:history="1">
        <w:r w:rsidRPr="00681147">
          <w:rPr>
            <w:rStyle w:val="Hyperlink"/>
            <w:noProof/>
          </w:rPr>
          <w:t>3.10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681147">
          <w:rPr>
            <w:rStyle w:val="Hyperlink"/>
            <w:noProof/>
          </w:rPr>
          <w:t>API Connection 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_Toc219820137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B660F49" w14:textId="57B117BB" w:rsidR="00B21DA2" w:rsidRDefault="00B21DA2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9820138" w:history="1">
        <w:r w:rsidRPr="00681147">
          <w:rPr>
            <w:rStyle w:val="Hyperlink"/>
            <w:noProof/>
          </w:rPr>
          <w:t>3.11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681147">
          <w:rPr>
            <w:rStyle w:val="Hyperlink"/>
            <w:noProof/>
          </w:rPr>
          <w:t>File Connection 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_Toc219820138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56532F1" w14:textId="4F6D9E33" w:rsidR="00B21DA2" w:rsidRDefault="00B21DA2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19820139" w:history="1">
        <w:r w:rsidRPr="00681147">
          <w:rPr>
            <w:rStyle w:val="Hyperlink"/>
            <w:noProof/>
          </w:rPr>
          <w:t>3.12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681147">
          <w:rPr>
            <w:rStyle w:val="Hyperlink"/>
            <w:noProof/>
          </w:rPr>
          <w:t>Flux de Donnée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_Toc219820139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49D1AD0" w14:textId="26603612" w:rsidR="00941EF9" w:rsidRPr="00FF6AEA" w:rsidRDefault="0035768A">
      <w:r w:rsidRPr="00FF6AEA">
        <w:rPr>
          <w:b/>
        </w:rPr>
        <w:fldChar w:fldCharType="end"/>
      </w:r>
    </w:p>
    <w:p w14:paraId="7A1A7B25" w14:textId="77777777" w:rsidR="00444DFD" w:rsidRPr="00FF6AEA" w:rsidRDefault="00444DFD" w:rsidP="00D25469">
      <w:pPr>
        <w:pStyle w:val="BodyText"/>
      </w:pPr>
    </w:p>
    <w:p w14:paraId="23F6A1ED" w14:textId="77777777" w:rsidR="006A7541" w:rsidRPr="00FF6AEA" w:rsidRDefault="006A7541" w:rsidP="006A7541">
      <w:pPr>
        <w:pStyle w:val="Heading1"/>
        <w:numPr>
          <w:ilvl w:val="0"/>
          <w:numId w:val="1"/>
        </w:numPr>
      </w:pPr>
      <w:bookmarkStart w:id="3" w:name="_Toc436807305"/>
      <w:bookmarkStart w:id="4" w:name="_Toc191993941"/>
      <w:bookmarkStart w:id="5" w:name="_Toc219820124"/>
      <w:r w:rsidRPr="00FF6AEA">
        <w:lastRenderedPageBreak/>
        <w:t>Introduction</w:t>
      </w:r>
      <w:bookmarkEnd w:id="3"/>
      <w:bookmarkEnd w:id="4"/>
      <w:bookmarkEnd w:id="5"/>
    </w:p>
    <w:p w14:paraId="47AEB612" w14:textId="77777777" w:rsidR="006A7541" w:rsidRPr="00FF6AEA" w:rsidRDefault="006A7541" w:rsidP="0035163B">
      <w:pPr>
        <w:pStyle w:val="BodyText"/>
        <w:ind w:left="0"/>
      </w:pPr>
    </w:p>
    <w:p w14:paraId="148BBA7E" w14:textId="77777777" w:rsidR="006A7541" w:rsidRPr="00FF6AEA" w:rsidRDefault="006A7541" w:rsidP="006A7541">
      <w:pPr>
        <w:pStyle w:val="Heading2"/>
        <w:numPr>
          <w:ilvl w:val="1"/>
          <w:numId w:val="1"/>
        </w:numPr>
      </w:pPr>
      <w:bookmarkStart w:id="6" w:name="_Toc191993942"/>
      <w:bookmarkStart w:id="7" w:name="_Toc219820125"/>
      <w:r w:rsidRPr="00FF6AEA">
        <w:t>Objectif de ce document</w:t>
      </w:r>
      <w:bookmarkEnd w:id="6"/>
      <w:bookmarkEnd w:id="7"/>
    </w:p>
    <w:p w14:paraId="4F7E211B" w14:textId="425A8C5D" w:rsidR="006A7541" w:rsidRPr="00FF6AEA" w:rsidRDefault="006A7541" w:rsidP="006A7541">
      <w:pPr>
        <w:pStyle w:val="BodyText"/>
        <w:spacing w:line="360" w:lineRule="auto"/>
        <w:ind w:left="0"/>
      </w:pPr>
      <w:r w:rsidRPr="00FF6AEA">
        <w:t>Ce document identifie les informations nécessaires à la promotion d</w:t>
      </w:r>
      <w:r w:rsidR="00834737">
        <w:t>es</w:t>
      </w:r>
      <w:r w:rsidRPr="00FF6AEA">
        <w:t xml:space="preserve"> </w:t>
      </w:r>
      <w:r w:rsidR="00834737">
        <w:t>IDP flow, RPA flow, Data flow et API flow</w:t>
      </w:r>
      <w:r w:rsidRPr="00FF6AEA">
        <w:t xml:space="preserve"> U-0</w:t>
      </w:r>
      <w:r w:rsidR="00834737">
        <w:t xml:space="preserve">20 </w:t>
      </w:r>
      <w:r w:rsidR="00834737" w:rsidRPr="00834737">
        <w:t>Intégration automatique des Packing Lists (Excel) dans Infor M3</w:t>
      </w:r>
      <w:r w:rsidR="00834737">
        <w:t xml:space="preserve"> </w:t>
      </w:r>
      <w:r w:rsidRPr="00FF6AEA">
        <w:t>de l'environnement de développement vers les environnements de test et/ou de production</w:t>
      </w:r>
      <w:r w:rsidR="007D1D97" w:rsidRPr="00FF6AEA">
        <w:t>.</w:t>
      </w:r>
    </w:p>
    <w:p w14:paraId="34C8DE87" w14:textId="77777777" w:rsidR="006A7541" w:rsidRPr="00FF6AEA" w:rsidRDefault="006A7541" w:rsidP="006A7541">
      <w:pPr>
        <w:pStyle w:val="BodyText"/>
        <w:spacing w:line="360" w:lineRule="auto"/>
        <w:ind w:left="0"/>
      </w:pPr>
    </w:p>
    <w:p w14:paraId="190DB318" w14:textId="77777777" w:rsidR="006A7541" w:rsidRPr="00FF6AEA" w:rsidRDefault="006A7541" w:rsidP="006A7541">
      <w:pPr>
        <w:pStyle w:val="Heading2"/>
        <w:numPr>
          <w:ilvl w:val="1"/>
          <w:numId w:val="1"/>
        </w:numPr>
      </w:pPr>
      <w:bookmarkStart w:id="8" w:name="_Toc191993943"/>
      <w:bookmarkStart w:id="9" w:name="_Toc219820126"/>
      <w:r w:rsidRPr="00FF6AEA">
        <w:t>Prérequis et Dépendances</w:t>
      </w:r>
      <w:bookmarkEnd w:id="8"/>
      <w:bookmarkEnd w:id="9"/>
    </w:p>
    <w:p w14:paraId="3D9C4F39" w14:textId="77777777" w:rsidR="006A7541" w:rsidRPr="00FF6AEA" w:rsidRDefault="006A7541" w:rsidP="006A7541">
      <w:pPr>
        <w:spacing w:line="360" w:lineRule="auto"/>
        <w:rPr>
          <w:rFonts w:cs="Arial"/>
          <w:color w:val="000000"/>
        </w:rPr>
      </w:pPr>
      <w:r w:rsidRPr="00FF6AEA">
        <w:rPr>
          <w:rFonts w:cs="Arial"/>
          <w:color w:val="000000"/>
        </w:rPr>
        <w:t>Pour effectuer le déploiement, tous les éléments suivants doivent être accessibles :</w:t>
      </w:r>
    </w:p>
    <w:p w14:paraId="30981DB1" w14:textId="6368F520" w:rsidR="006A7541" w:rsidRPr="00806856" w:rsidRDefault="008205BA" w:rsidP="0019318C">
      <w:pPr>
        <w:pStyle w:val="ListParagraph"/>
        <w:numPr>
          <w:ilvl w:val="0"/>
          <w:numId w:val="6"/>
        </w:numPr>
        <w:spacing w:line="360" w:lineRule="auto"/>
        <w:contextualSpacing/>
        <w:rPr>
          <w:rStyle w:val="InforHeadline"/>
          <w:rFonts w:ascii="Arial" w:hAnsi="Arial" w:cs="Arial"/>
          <w:b w:val="0"/>
          <w:sz w:val="20"/>
          <w:szCs w:val="20"/>
        </w:rPr>
      </w:pPr>
      <w:r>
        <w:rPr>
          <w:rStyle w:val="InforHeadline"/>
          <w:rFonts w:ascii="Arial" w:hAnsi="Arial" w:cs="Arial"/>
          <w:sz w:val="20"/>
          <w:szCs w:val="20"/>
        </w:rPr>
        <w:t>Document Processor</w:t>
      </w:r>
    </w:p>
    <w:p w14:paraId="07177194" w14:textId="3FDB4416" w:rsidR="00806856" w:rsidRPr="008205BA" w:rsidRDefault="00922ECE" w:rsidP="0019318C">
      <w:pPr>
        <w:pStyle w:val="ListParagraph"/>
        <w:numPr>
          <w:ilvl w:val="0"/>
          <w:numId w:val="6"/>
        </w:numPr>
        <w:spacing w:line="360" w:lineRule="auto"/>
        <w:contextualSpacing/>
        <w:rPr>
          <w:rStyle w:val="InforHeadline"/>
          <w:rFonts w:ascii="Arial" w:hAnsi="Arial" w:cs="Arial"/>
          <w:b w:val="0"/>
          <w:sz w:val="20"/>
          <w:szCs w:val="20"/>
        </w:rPr>
      </w:pPr>
      <w:r>
        <w:rPr>
          <w:rStyle w:val="InforHeadline"/>
          <w:rFonts w:ascii="Arial" w:hAnsi="Arial" w:cs="Arial"/>
          <w:sz w:val="20"/>
          <w:szCs w:val="20"/>
        </w:rPr>
        <w:t>RPA Managem</w:t>
      </w:r>
      <w:r w:rsidR="007B1C8B">
        <w:rPr>
          <w:rStyle w:val="InforHeadline"/>
          <w:rFonts w:ascii="Arial" w:hAnsi="Arial" w:cs="Arial"/>
          <w:sz w:val="20"/>
          <w:szCs w:val="20"/>
        </w:rPr>
        <w:t>ent</w:t>
      </w:r>
    </w:p>
    <w:p w14:paraId="0A968FC2" w14:textId="78EA0CB1" w:rsidR="008205BA" w:rsidRPr="00FF6AEA" w:rsidRDefault="008205BA" w:rsidP="0019318C">
      <w:pPr>
        <w:pStyle w:val="ListParagraph"/>
        <w:numPr>
          <w:ilvl w:val="0"/>
          <w:numId w:val="6"/>
        </w:numPr>
        <w:spacing w:line="360" w:lineRule="auto"/>
        <w:contextualSpacing/>
        <w:rPr>
          <w:rStyle w:val="InforHeadline"/>
          <w:rFonts w:ascii="Arial" w:hAnsi="Arial" w:cs="Arial"/>
          <w:b w:val="0"/>
          <w:sz w:val="20"/>
          <w:szCs w:val="20"/>
        </w:rPr>
      </w:pPr>
      <w:r>
        <w:rPr>
          <w:rStyle w:val="InforHeadline"/>
          <w:rFonts w:ascii="Arial" w:hAnsi="Arial" w:cs="Arial"/>
          <w:sz w:val="20"/>
          <w:szCs w:val="20"/>
        </w:rPr>
        <w:t>ION</w:t>
      </w:r>
    </w:p>
    <w:p w14:paraId="56B7DCED" w14:textId="77777777" w:rsidR="006A7541" w:rsidRPr="008205BA" w:rsidRDefault="006A7541" w:rsidP="0019318C">
      <w:pPr>
        <w:pStyle w:val="ListParagraph"/>
        <w:numPr>
          <w:ilvl w:val="0"/>
          <w:numId w:val="6"/>
        </w:numPr>
        <w:spacing w:line="360" w:lineRule="auto"/>
        <w:contextualSpacing/>
        <w:rPr>
          <w:rStyle w:val="InforHeadline"/>
          <w:rFonts w:ascii="Arial" w:hAnsi="Arial" w:cs="Arial"/>
          <w:b w:val="0"/>
          <w:sz w:val="20"/>
          <w:szCs w:val="20"/>
        </w:rPr>
      </w:pPr>
      <w:r w:rsidRPr="00FF6AEA">
        <w:rPr>
          <w:rStyle w:val="InforHeadline"/>
          <w:rFonts w:ascii="Arial" w:hAnsi="Arial" w:cs="Arial"/>
          <w:sz w:val="20"/>
          <w:szCs w:val="20"/>
        </w:rPr>
        <w:t xml:space="preserve">M3 </w:t>
      </w:r>
    </w:p>
    <w:p w14:paraId="0EC86961" w14:textId="77777777" w:rsidR="006A7541" w:rsidRPr="00FF6AEA" w:rsidRDefault="006A7541" w:rsidP="006A7541">
      <w:pPr>
        <w:spacing w:line="360" w:lineRule="auto"/>
        <w:contextualSpacing/>
        <w:rPr>
          <w:rStyle w:val="InforHeadline"/>
          <w:rFonts w:ascii="Arial" w:hAnsi="Arial" w:cs="Arial"/>
          <w:b w:val="0"/>
          <w:sz w:val="20"/>
          <w:szCs w:val="20"/>
        </w:rPr>
      </w:pPr>
    </w:p>
    <w:p w14:paraId="5B822720" w14:textId="77777777" w:rsidR="006A7541" w:rsidRPr="00FF6AEA" w:rsidRDefault="006A7541" w:rsidP="006A7541">
      <w:pPr>
        <w:spacing w:line="360" w:lineRule="auto"/>
        <w:contextualSpacing/>
        <w:rPr>
          <w:rStyle w:val="InforHeadline"/>
          <w:rFonts w:ascii="Arial" w:hAnsi="Arial" w:cs="Arial"/>
          <w:b w:val="0"/>
          <w:sz w:val="20"/>
          <w:szCs w:val="20"/>
        </w:rPr>
      </w:pPr>
    </w:p>
    <w:p w14:paraId="3CE75FFC" w14:textId="77777777" w:rsidR="006A7541" w:rsidRPr="00FF6AEA" w:rsidRDefault="006A7541" w:rsidP="006A7541">
      <w:pPr>
        <w:spacing w:line="360" w:lineRule="auto"/>
        <w:contextualSpacing/>
        <w:rPr>
          <w:rStyle w:val="InforHeadline"/>
          <w:rFonts w:ascii="Arial" w:hAnsi="Arial" w:cs="Arial"/>
          <w:b w:val="0"/>
          <w:sz w:val="20"/>
          <w:szCs w:val="20"/>
        </w:rPr>
      </w:pPr>
    </w:p>
    <w:p w14:paraId="08CE92BB" w14:textId="77777777" w:rsidR="006A7541" w:rsidRPr="00FF6AEA" w:rsidRDefault="006A7541" w:rsidP="006A7541">
      <w:pPr>
        <w:pStyle w:val="Heading1"/>
        <w:numPr>
          <w:ilvl w:val="0"/>
          <w:numId w:val="1"/>
        </w:numPr>
      </w:pPr>
      <w:bookmarkStart w:id="10" w:name="_Toc191993944"/>
      <w:bookmarkStart w:id="11" w:name="_Toc219820127"/>
      <w:r w:rsidRPr="00FF6AEA">
        <w:lastRenderedPageBreak/>
        <w:t>Installation</w:t>
      </w:r>
      <w:bookmarkEnd w:id="10"/>
      <w:bookmarkEnd w:id="11"/>
    </w:p>
    <w:p w14:paraId="71981E9E" w14:textId="232CC217" w:rsidR="006A7541" w:rsidRPr="00AD7F87" w:rsidRDefault="006A7541" w:rsidP="006A7541">
      <w:pPr>
        <w:pStyle w:val="Heading2"/>
        <w:numPr>
          <w:ilvl w:val="1"/>
          <w:numId w:val="1"/>
        </w:numPr>
        <w:rPr>
          <w:rStyle w:val="InforHeadline"/>
          <w:rFonts w:ascii="Arial" w:hAnsi="Arial"/>
          <w:b/>
          <w:color w:val="auto"/>
          <w:szCs w:val="20"/>
        </w:rPr>
      </w:pPr>
      <w:bookmarkStart w:id="12" w:name="_Toc191993945"/>
      <w:bookmarkStart w:id="13" w:name="_Toc219820128"/>
      <w:r w:rsidRPr="00FF6AEA">
        <w:t>Interface Délivrables</w:t>
      </w:r>
      <w:bookmarkEnd w:id="12"/>
      <w:bookmarkEnd w:id="13"/>
    </w:p>
    <w:tbl>
      <w:tblPr>
        <w:tblStyle w:val="InforTable0"/>
        <w:tblW w:w="10100" w:type="dxa"/>
        <w:tblInd w:w="5" w:type="dxa"/>
        <w:tblLayout w:type="fixed"/>
        <w:tblLook w:val="04A0" w:firstRow="1" w:lastRow="0" w:firstColumn="1" w:lastColumn="0" w:noHBand="0" w:noVBand="1"/>
      </w:tblPr>
      <w:tblGrid>
        <w:gridCol w:w="1691"/>
        <w:gridCol w:w="3261"/>
        <w:gridCol w:w="4252"/>
        <w:gridCol w:w="896"/>
      </w:tblGrid>
      <w:tr w:rsidR="00C03854" w:rsidRPr="00FF6AEA" w14:paraId="49CD8CBE" w14:textId="71A5396B" w:rsidTr="00AD7F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91" w:type="dxa"/>
          </w:tcPr>
          <w:p w14:paraId="0923A03F" w14:textId="77777777" w:rsidR="00C03854" w:rsidRPr="00FF6AEA" w:rsidRDefault="00C03854" w:rsidP="00B50524">
            <w:pPr>
              <w:spacing w:before="60" w:after="60"/>
              <w:ind w:right="-677"/>
              <w:contextualSpacing/>
              <w:rPr>
                <w:rFonts w:cs="Arial"/>
                <w:b w:val="0"/>
                <w:bCs/>
                <w:color w:val="FFFFFF"/>
                <w:szCs w:val="16"/>
              </w:rPr>
            </w:pPr>
            <w:r w:rsidRPr="00FF6AEA">
              <w:rPr>
                <w:rFonts w:cs="Arial"/>
                <w:b w:val="0"/>
                <w:bCs/>
                <w:color w:val="FFFFFF"/>
                <w:szCs w:val="16"/>
              </w:rPr>
              <w:t>T</w:t>
            </w:r>
            <w:r w:rsidRPr="00FF6AEA">
              <w:rPr>
                <w:rFonts w:cs="Arial"/>
                <w:b w:val="0"/>
                <w:bCs/>
              </w:rPr>
              <w:t>ype</w:t>
            </w:r>
          </w:p>
        </w:tc>
        <w:tc>
          <w:tcPr>
            <w:tcW w:w="3261" w:type="dxa"/>
          </w:tcPr>
          <w:p w14:paraId="36C750CD" w14:textId="77777777" w:rsidR="00C03854" w:rsidRPr="00FF6AEA" w:rsidRDefault="00C03854" w:rsidP="00B50524">
            <w:pPr>
              <w:spacing w:before="60" w:after="60"/>
              <w:contextualSpacing/>
              <w:rPr>
                <w:rFonts w:cs="Arial"/>
                <w:b w:val="0"/>
                <w:bCs/>
                <w:color w:val="FFFFFF"/>
                <w:szCs w:val="16"/>
              </w:rPr>
            </w:pPr>
            <w:r w:rsidRPr="00FF6AEA">
              <w:rPr>
                <w:rFonts w:cs="Arial"/>
                <w:b w:val="0"/>
                <w:bCs/>
                <w:color w:val="FFFFFF"/>
                <w:szCs w:val="16"/>
              </w:rPr>
              <w:t>Name</w:t>
            </w:r>
          </w:p>
        </w:tc>
        <w:tc>
          <w:tcPr>
            <w:tcW w:w="4252" w:type="dxa"/>
          </w:tcPr>
          <w:p w14:paraId="17739FFE" w14:textId="77777777" w:rsidR="00C03854" w:rsidRPr="00FF6AEA" w:rsidRDefault="00C03854" w:rsidP="00B50524">
            <w:pPr>
              <w:spacing w:before="60" w:after="60"/>
              <w:rPr>
                <w:rFonts w:cs="Arial"/>
                <w:bCs/>
                <w:color w:val="FFFFFF"/>
                <w:szCs w:val="16"/>
              </w:rPr>
            </w:pPr>
            <w:r w:rsidRPr="00FF6AEA">
              <w:rPr>
                <w:rFonts w:cs="Arial"/>
                <w:bCs/>
                <w:color w:val="FFFFFF"/>
                <w:szCs w:val="16"/>
              </w:rPr>
              <w:t>Install File</w:t>
            </w:r>
          </w:p>
        </w:tc>
        <w:tc>
          <w:tcPr>
            <w:tcW w:w="896" w:type="dxa"/>
          </w:tcPr>
          <w:p w14:paraId="6A98A891" w14:textId="77777777" w:rsidR="00C03854" w:rsidRPr="00FF6AEA" w:rsidRDefault="00C03854" w:rsidP="00B50524">
            <w:pPr>
              <w:spacing w:before="60" w:after="60"/>
              <w:rPr>
                <w:rFonts w:cs="Arial"/>
                <w:bCs/>
                <w:color w:val="FFFFFF"/>
                <w:szCs w:val="16"/>
              </w:rPr>
            </w:pPr>
          </w:p>
        </w:tc>
      </w:tr>
      <w:tr w:rsidR="00C03854" w:rsidRPr="00FF6AEA" w14:paraId="402C95E8" w14:textId="7D87B5B0" w:rsidTr="00AD7F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91" w:type="dxa"/>
          </w:tcPr>
          <w:p w14:paraId="0452072A" w14:textId="165D45B9" w:rsidR="00C03854" w:rsidRPr="00FF6AEA" w:rsidRDefault="00D56C86" w:rsidP="00B50524">
            <w:pPr>
              <w:spacing w:before="120" w:after="120"/>
              <w:rPr>
                <w:rFonts w:eastAsia="Times New Roman" w:cs="Arial"/>
                <w:sz w:val="20"/>
                <w:szCs w:val="20"/>
              </w:rPr>
            </w:pPr>
            <w:r>
              <w:rPr>
                <w:rStyle w:val="InforHeadline"/>
                <w:rFonts w:ascii="Arial" w:hAnsi="Arial" w:cs="Arial"/>
                <w:sz w:val="20"/>
                <w:szCs w:val="20"/>
              </w:rPr>
              <w:t>Document Processor Flow</w:t>
            </w:r>
          </w:p>
        </w:tc>
        <w:tc>
          <w:tcPr>
            <w:tcW w:w="3261" w:type="dxa"/>
          </w:tcPr>
          <w:p w14:paraId="59E98D8E" w14:textId="6DF06894" w:rsidR="00C03854" w:rsidRPr="00FF6AEA" w:rsidRDefault="00D56C86" w:rsidP="00B50524">
            <w:pPr>
              <w:spacing w:before="120" w:after="120"/>
              <w:jc w:val="both"/>
              <w:rPr>
                <w:rFonts w:eastAsia="Times New Roman" w:cs="Arial"/>
                <w:color w:val="13A3F7"/>
                <w:sz w:val="20"/>
                <w:szCs w:val="20"/>
              </w:rPr>
            </w:pPr>
            <w:r>
              <w:rPr>
                <w:rStyle w:val="InforHeadline"/>
                <w:rFonts w:ascii="Arial" w:hAnsi="Arial" w:cs="Arial"/>
                <w:sz w:val="20"/>
                <w:szCs w:val="20"/>
              </w:rPr>
              <w:t>U-20 Packing Lists</w:t>
            </w:r>
          </w:p>
        </w:tc>
        <w:tc>
          <w:tcPr>
            <w:tcW w:w="4252" w:type="dxa"/>
          </w:tcPr>
          <w:p w14:paraId="6FE85C5F" w14:textId="483E01C3" w:rsidR="00C03854" w:rsidRPr="00FF6AEA" w:rsidRDefault="00D56C86" w:rsidP="00B50524">
            <w:pPr>
              <w:spacing w:before="120" w:after="120"/>
              <w:jc w:val="both"/>
              <w:rPr>
                <w:rFonts w:cs="Arial"/>
                <w:color w:val="13A3F7"/>
                <w:sz w:val="20"/>
                <w:szCs w:val="20"/>
              </w:rPr>
            </w:pPr>
            <w:r>
              <w:rPr>
                <w:rStyle w:val="InforHeadline"/>
                <w:rFonts w:ascii="Arial" w:hAnsi="Arial" w:cs="Arial"/>
                <w:sz w:val="20"/>
                <w:szCs w:val="20"/>
              </w:rPr>
              <w:t>DPF.json</w:t>
            </w:r>
          </w:p>
        </w:tc>
        <w:tc>
          <w:tcPr>
            <w:tcW w:w="896" w:type="dxa"/>
          </w:tcPr>
          <w:p w14:paraId="5A521A2C" w14:textId="77777777" w:rsidR="00C03854" w:rsidRPr="00FF6AEA" w:rsidRDefault="00C03854" w:rsidP="00B50524">
            <w:pPr>
              <w:spacing w:before="120" w:after="120"/>
              <w:jc w:val="both"/>
              <w:rPr>
                <w:rStyle w:val="InforHeadline"/>
                <w:rFonts w:ascii="Arial" w:hAnsi="Arial" w:cs="Arial"/>
                <w:sz w:val="20"/>
                <w:szCs w:val="20"/>
              </w:rPr>
            </w:pPr>
            <w:r>
              <w:rPr>
                <w:rStyle w:val="InforHeadline"/>
                <w:rFonts w:ascii="Arial" w:hAnsi="Arial" w:cs="Arial"/>
                <w:sz w:val="20"/>
                <w:szCs w:val="20"/>
              </w:rPr>
              <w:t>New</w:t>
            </w:r>
          </w:p>
        </w:tc>
      </w:tr>
      <w:tr w:rsidR="004915CA" w:rsidRPr="00FF6AEA" w14:paraId="02FF4128" w14:textId="1AC2DFEE" w:rsidTr="00AD7F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691" w:type="dxa"/>
          </w:tcPr>
          <w:p w14:paraId="4DD6EB8A" w14:textId="08E51239" w:rsidR="004915CA" w:rsidRPr="00FF6AEA" w:rsidRDefault="004915CA" w:rsidP="004915CA">
            <w:pPr>
              <w:spacing w:before="120" w:after="120"/>
              <w:rPr>
                <w:rStyle w:val="InforHeadline"/>
                <w:rFonts w:ascii="Arial" w:hAnsi="Arial" w:cs="Arial"/>
                <w:sz w:val="20"/>
                <w:szCs w:val="20"/>
              </w:rPr>
            </w:pPr>
            <w:r>
              <w:rPr>
                <w:rStyle w:val="InforHeadline"/>
                <w:rFonts w:ascii="Arial" w:hAnsi="Arial" w:cs="Arial"/>
                <w:sz w:val="20"/>
                <w:szCs w:val="20"/>
              </w:rPr>
              <w:t>RPA Flow Process</w:t>
            </w:r>
          </w:p>
        </w:tc>
        <w:tc>
          <w:tcPr>
            <w:tcW w:w="3261" w:type="dxa"/>
          </w:tcPr>
          <w:p w14:paraId="4916F4D5" w14:textId="22DC50F6" w:rsidR="004915CA" w:rsidRPr="00FF6AEA" w:rsidRDefault="004915CA" w:rsidP="004915CA">
            <w:pPr>
              <w:spacing w:before="120" w:after="120"/>
              <w:jc w:val="both"/>
              <w:rPr>
                <w:rStyle w:val="InforHeadline"/>
                <w:rFonts w:ascii="Arial" w:hAnsi="Arial" w:cs="Arial"/>
                <w:sz w:val="20"/>
                <w:szCs w:val="20"/>
              </w:rPr>
            </w:pPr>
            <w:r>
              <w:rPr>
                <w:rStyle w:val="InforHeadline"/>
                <w:rFonts w:ascii="Arial" w:hAnsi="Arial" w:cs="Arial"/>
                <w:sz w:val="20"/>
                <w:szCs w:val="20"/>
              </w:rPr>
              <w:t>Automatisation Packing List Partie1</w:t>
            </w:r>
          </w:p>
        </w:tc>
        <w:tc>
          <w:tcPr>
            <w:tcW w:w="4252" w:type="dxa"/>
          </w:tcPr>
          <w:p w14:paraId="10BB7835" w14:textId="6A6A8569" w:rsidR="004915CA" w:rsidRPr="00FF6AEA" w:rsidRDefault="004915CA" w:rsidP="004915CA">
            <w:pPr>
              <w:spacing w:before="120" w:after="120"/>
              <w:jc w:val="both"/>
              <w:rPr>
                <w:rStyle w:val="InforHeadline"/>
                <w:rFonts w:ascii="Arial" w:hAnsi="Arial" w:cs="Arial"/>
                <w:sz w:val="20"/>
                <w:szCs w:val="20"/>
              </w:rPr>
            </w:pPr>
            <w:r w:rsidRPr="004915CA">
              <w:rPr>
                <w:rStyle w:val="InforHeadline"/>
                <w:rFonts w:ascii="Arial" w:hAnsi="Arial" w:cs="Arial"/>
                <w:sz w:val="20"/>
                <w:szCs w:val="20"/>
              </w:rPr>
              <w:t>Automatisation Packing List Partie 11.0.0</w:t>
            </w:r>
            <w:r>
              <w:rPr>
                <w:rStyle w:val="InforHeadline"/>
                <w:rFonts w:ascii="Arial" w:hAnsi="Arial" w:cs="Arial"/>
                <w:sz w:val="20"/>
                <w:szCs w:val="20"/>
              </w:rPr>
              <w:t>.zip</w:t>
            </w:r>
          </w:p>
        </w:tc>
        <w:tc>
          <w:tcPr>
            <w:tcW w:w="896" w:type="dxa"/>
          </w:tcPr>
          <w:p w14:paraId="41156E0D" w14:textId="58C2A912" w:rsidR="004915CA" w:rsidRPr="00FF6AEA" w:rsidRDefault="004915CA" w:rsidP="004915CA">
            <w:pPr>
              <w:spacing w:before="120" w:after="120"/>
              <w:jc w:val="both"/>
              <w:rPr>
                <w:rStyle w:val="InforHeadline"/>
                <w:rFonts w:ascii="Arial" w:hAnsi="Arial" w:cs="Arial"/>
                <w:sz w:val="20"/>
                <w:szCs w:val="20"/>
              </w:rPr>
            </w:pPr>
            <w:r>
              <w:rPr>
                <w:rStyle w:val="InforHeadline"/>
                <w:rFonts w:ascii="Arial" w:hAnsi="Arial" w:cs="Arial"/>
                <w:sz w:val="20"/>
                <w:szCs w:val="20"/>
              </w:rPr>
              <w:t xml:space="preserve">New </w:t>
            </w:r>
          </w:p>
        </w:tc>
      </w:tr>
      <w:tr w:rsidR="004915CA" w:rsidRPr="00FF6AEA" w14:paraId="5E0EE20D" w14:textId="77777777" w:rsidTr="00AD7F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91" w:type="dxa"/>
          </w:tcPr>
          <w:p w14:paraId="48843BFF" w14:textId="71D62FB9" w:rsidR="004915CA" w:rsidRDefault="004915CA" w:rsidP="004915CA">
            <w:pPr>
              <w:spacing w:before="120" w:after="120"/>
              <w:rPr>
                <w:rStyle w:val="InforHeadline"/>
                <w:rFonts w:ascii="Arial" w:hAnsi="Arial" w:cs="Arial"/>
                <w:sz w:val="20"/>
                <w:szCs w:val="20"/>
              </w:rPr>
            </w:pPr>
            <w:r>
              <w:rPr>
                <w:rStyle w:val="InforHeadline"/>
                <w:rFonts w:ascii="Arial" w:hAnsi="Arial" w:cs="Arial"/>
                <w:sz w:val="20"/>
                <w:szCs w:val="20"/>
              </w:rPr>
              <w:t>RPA Flow Process</w:t>
            </w:r>
          </w:p>
        </w:tc>
        <w:tc>
          <w:tcPr>
            <w:tcW w:w="3261" w:type="dxa"/>
          </w:tcPr>
          <w:p w14:paraId="13FE7118" w14:textId="4DAD7743" w:rsidR="004915CA" w:rsidRDefault="004915CA" w:rsidP="004915CA">
            <w:pPr>
              <w:spacing w:before="120" w:after="120"/>
              <w:jc w:val="both"/>
              <w:rPr>
                <w:rStyle w:val="InforHeadline"/>
                <w:rFonts w:ascii="Arial" w:hAnsi="Arial" w:cs="Arial"/>
                <w:sz w:val="20"/>
                <w:szCs w:val="20"/>
              </w:rPr>
            </w:pPr>
            <w:r>
              <w:rPr>
                <w:rStyle w:val="InforHeadline"/>
                <w:rFonts w:ascii="Arial" w:hAnsi="Arial" w:cs="Arial"/>
                <w:sz w:val="20"/>
                <w:szCs w:val="20"/>
              </w:rPr>
              <w:t>Automatisation Packing List Partie2</w:t>
            </w:r>
          </w:p>
        </w:tc>
        <w:tc>
          <w:tcPr>
            <w:tcW w:w="4252" w:type="dxa"/>
          </w:tcPr>
          <w:p w14:paraId="234555D3" w14:textId="0E912EF2" w:rsidR="004915CA" w:rsidRDefault="004915CA" w:rsidP="004915CA">
            <w:pPr>
              <w:spacing w:before="120" w:after="120"/>
              <w:jc w:val="both"/>
              <w:rPr>
                <w:rStyle w:val="InforHeadline"/>
                <w:rFonts w:ascii="Arial" w:hAnsi="Arial" w:cs="Arial"/>
                <w:sz w:val="20"/>
                <w:szCs w:val="20"/>
              </w:rPr>
            </w:pPr>
            <w:r w:rsidRPr="004915CA">
              <w:rPr>
                <w:rStyle w:val="InforHeadline"/>
                <w:rFonts w:ascii="Arial" w:hAnsi="Arial" w:cs="Arial"/>
                <w:sz w:val="20"/>
                <w:szCs w:val="20"/>
              </w:rPr>
              <w:t>Automatisation Packing List Partie 21.0.</w:t>
            </w:r>
            <w:r w:rsidR="00042DEC">
              <w:rPr>
                <w:rStyle w:val="InforHeadline"/>
                <w:rFonts w:ascii="Arial" w:hAnsi="Arial" w:cs="Arial"/>
                <w:sz w:val="20"/>
                <w:szCs w:val="20"/>
              </w:rPr>
              <w:t>3</w:t>
            </w:r>
            <w:r w:rsidR="00C37190">
              <w:rPr>
                <w:rStyle w:val="InforHeadline"/>
                <w:rFonts w:ascii="Arial" w:hAnsi="Arial" w:cs="Arial"/>
                <w:sz w:val="20"/>
                <w:szCs w:val="20"/>
              </w:rPr>
              <w:t>.zip</w:t>
            </w:r>
          </w:p>
        </w:tc>
        <w:tc>
          <w:tcPr>
            <w:tcW w:w="896" w:type="dxa"/>
          </w:tcPr>
          <w:p w14:paraId="35FA4AA8" w14:textId="415925B1" w:rsidR="004915CA" w:rsidRDefault="004915CA" w:rsidP="004915CA">
            <w:pPr>
              <w:spacing w:before="120" w:after="120"/>
              <w:jc w:val="both"/>
              <w:rPr>
                <w:rStyle w:val="InforHeadline"/>
                <w:rFonts w:ascii="Arial" w:hAnsi="Arial" w:cs="Arial"/>
                <w:sz w:val="20"/>
                <w:szCs w:val="20"/>
              </w:rPr>
            </w:pPr>
            <w:r>
              <w:rPr>
                <w:rStyle w:val="InforHeadline"/>
                <w:rFonts w:ascii="Arial" w:hAnsi="Arial" w:cs="Arial"/>
                <w:sz w:val="20"/>
                <w:szCs w:val="20"/>
              </w:rPr>
              <w:t xml:space="preserve">New </w:t>
            </w:r>
          </w:p>
        </w:tc>
      </w:tr>
      <w:tr w:rsidR="00F37876" w:rsidRPr="00FF6AEA" w14:paraId="0CC0BC24" w14:textId="77777777" w:rsidTr="00AD7F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691" w:type="dxa"/>
          </w:tcPr>
          <w:p w14:paraId="02A701DD" w14:textId="290EC82E" w:rsidR="00F37876" w:rsidRPr="00FF6AEA" w:rsidRDefault="00F37876" w:rsidP="00F37876">
            <w:pPr>
              <w:spacing w:before="120" w:after="120"/>
              <w:rPr>
                <w:rStyle w:val="InforHeadline"/>
                <w:rFonts w:ascii="Arial" w:hAnsi="Arial" w:cs="Arial"/>
                <w:sz w:val="20"/>
                <w:szCs w:val="20"/>
              </w:rPr>
            </w:pPr>
            <w:r>
              <w:rPr>
                <w:rStyle w:val="InforHeadline"/>
                <w:rFonts w:ascii="Arial" w:hAnsi="Arial" w:cs="Arial"/>
                <w:sz w:val="20"/>
                <w:szCs w:val="20"/>
              </w:rPr>
              <w:t>API Connection Point</w:t>
            </w:r>
          </w:p>
        </w:tc>
        <w:tc>
          <w:tcPr>
            <w:tcW w:w="3261" w:type="dxa"/>
          </w:tcPr>
          <w:p w14:paraId="5BFF1F66" w14:textId="5626B4B8" w:rsidR="00F37876" w:rsidRPr="00FF6AEA" w:rsidRDefault="00F37876" w:rsidP="00F37876">
            <w:pPr>
              <w:spacing w:before="120" w:after="120"/>
              <w:jc w:val="both"/>
              <w:rPr>
                <w:rStyle w:val="InforHeadline"/>
                <w:rFonts w:ascii="Arial" w:hAnsi="Arial" w:cs="Arial"/>
                <w:sz w:val="20"/>
                <w:szCs w:val="20"/>
              </w:rPr>
            </w:pPr>
            <w:r>
              <w:rPr>
                <w:rStyle w:val="InforHeadline"/>
                <w:rFonts w:ascii="Arial" w:hAnsi="Arial" w:cs="Arial"/>
                <w:sz w:val="20"/>
                <w:szCs w:val="20"/>
              </w:rPr>
              <w:t>IDP_CFT</w:t>
            </w:r>
          </w:p>
        </w:tc>
        <w:tc>
          <w:tcPr>
            <w:tcW w:w="4252" w:type="dxa"/>
          </w:tcPr>
          <w:p w14:paraId="65647B06" w14:textId="1900A2BE" w:rsidR="00F37876" w:rsidRPr="00FF6AEA" w:rsidRDefault="00F37876" w:rsidP="00F37876">
            <w:pPr>
              <w:spacing w:before="120" w:after="120"/>
              <w:jc w:val="both"/>
              <w:rPr>
                <w:rStyle w:val="InforHeadline"/>
                <w:rFonts w:ascii="Arial" w:hAnsi="Arial" w:cs="Arial"/>
                <w:sz w:val="20"/>
                <w:szCs w:val="20"/>
              </w:rPr>
            </w:pPr>
            <w:r>
              <w:rPr>
                <w:rStyle w:val="InforHeadline"/>
                <w:rFonts w:ascii="Arial" w:hAnsi="Arial" w:cs="Arial"/>
                <w:sz w:val="20"/>
                <w:szCs w:val="20"/>
              </w:rPr>
              <w:t>IDP_CFT.xml</w:t>
            </w:r>
          </w:p>
        </w:tc>
        <w:tc>
          <w:tcPr>
            <w:tcW w:w="896" w:type="dxa"/>
            <w:vAlign w:val="top"/>
          </w:tcPr>
          <w:p w14:paraId="5AD08665" w14:textId="0A3518EE" w:rsidR="00F37876" w:rsidRDefault="00F37876" w:rsidP="00F37876">
            <w:pPr>
              <w:spacing w:before="120" w:after="120"/>
              <w:jc w:val="both"/>
              <w:rPr>
                <w:rStyle w:val="InforHeadline"/>
                <w:rFonts w:ascii="Arial" w:hAnsi="Arial" w:cs="Arial"/>
                <w:sz w:val="20"/>
                <w:szCs w:val="20"/>
              </w:rPr>
            </w:pPr>
            <w:r w:rsidRPr="00B56D96">
              <w:rPr>
                <w:rStyle w:val="InforHeadline"/>
                <w:rFonts w:ascii="Arial" w:hAnsi="Arial" w:cs="Arial"/>
                <w:sz w:val="20"/>
                <w:szCs w:val="20"/>
              </w:rPr>
              <w:t xml:space="preserve">New </w:t>
            </w:r>
          </w:p>
        </w:tc>
      </w:tr>
      <w:tr w:rsidR="00F37876" w:rsidRPr="00FF6AEA" w14:paraId="701E556F" w14:textId="77777777" w:rsidTr="00AD7F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91" w:type="dxa"/>
          </w:tcPr>
          <w:p w14:paraId="302C783E" w14:textId="69A81F2E" w:rsidR="00F37876" w:rsidRDefault="00F37876" w:rsidP="00F37876">
            <w:pPr>
              <w:spacing w:before="120" w:after="120"/>
              <w:rPr>
                <w:rStyle w:val="InforHeadline"/>
                <w:rFonts w:ascii="Arial" w:hAnsi="Arial" w:cs="Arial"/>
                <w:sz w:val="20"/>
                <w:szCs w:val="20"/>
              </w:rPr>
            </w:pPr>
            <w:r>
              <w:rPr>
                <w:rStyle w:val="InforHeadline"/>
                <w:rFonts w:ascii="Arial" w:hAnsi="Arial" w:cs="Arial"/>
                <w:sz w:val="20"/>
                <w:szCs w:val="20"/>
              </w:rPr>
              <w:t>File Connection Point</w:t>
            </w:r>
          </w:p>
        </w:tc>
        <w:tc>
          <w:tcPr>
            <w:tcW w:w="3261" w:type="dxa"/>
          </w:tcPr>
          <w:p w14:paraId="350DB206" w14:textId="7BE456C4" w:rsidR="00F37876" w:rsidRDefault="00F37876" w:rsidP="00F37876">
            <w:pPr>
              <w:spacing w:before="120" w:after="120"/>
              <w:jc w:val="both"/>
              <w:rPr>
                <w:rStyle w:val="InforHeadline"/>
                <w:rFonts w:ascii="Arial" w:hAnsi="Arial" w:cs="Arial"/>
                <w:sz w:val="20"/>
                <w:szCs w:val="20"/>
              </w:rPr>
            </w:pPr>
            <w:r>
              <w:rPr>
                <w:rStyle w:val="InforHeadline"/>
                <w:rFonts w:ascii="Arial" w:hAnsi="Arial" w:cs="Arial"/>
                <w:sz w:val="20"/>
                <w:szCs w:val="20"/>
              </w:rPr>
              <w:t>IDP</w:t>
            </w:r>
          </w:p>
        </w:tc>
        <w:tc>
          <w:tcPr>
            <w:tcW w:w="4252" w:type="dxa"/>
          </w:tcPr>
          <w:p w14:paraId="69735F4D" w14:textId="680AB354" w:rsidR="00F37876" w:rsidRDefault="00F37876" w:rsidP="00F37876">
            <w:pPr>
              <w:spacing w:before="120" w:after="120"/>
              <w:jc w:val="both"/>
              <w:rPr>
                <w:rStyle w:val="InforHeadline"/>
                <w:rFonts w:ascii="Arial" w:hAnsi="Arial" w:cs="Arial"/>
                <w:sz w:val="20"/>
                <w:szCs w:val="20"/>
              </w:rPr>
            </w:pPr>
            <w:r>
              <w:rPr>
                <w:rStyle w:val="InforHeadline"/>
                <w:rFonts w:ascii="Arial" w:hAnsi="Arial" w:cs="Arial"/>
                <w:sz w:val="20"/>
                <w:szCs w:val="20"/>
              </w:rPr>
              <w:t>IDP.xml</w:t>
            </w:r>
          </w:p>
        </w:tc>
        <w:tc>
          <w:tcPr>
            <w:tcW w:w="896" w:type="dxa"/>
            <w:vAlign w:val="top"/>
          </w:tcPr>
          <w:p w14:paraId="0A1C05FC" w14:textId="320A0B26" w:rsidR="00F37876" w:rsidRDefault="00F37876" w:rsidP="00F37876">
            <w:pPr>
              <w:spacing w:before="120" w:after="120"/>
              <w:jc w:val="both"/>
              <w:rPr>
                <w:rStyle w:val="InforHeadline"/>
                <w:rFonts w:ascii="Arial" w:hAnsi="Arial" w:cs="Arial"/>
                <w:sz w:val="20"/>
                <w:szCs w:val="20"/>
              </w:rPr>
            </w:pPr>
            <w:r w:rsidRPr="00B56D96">
              <w:rPr>
                <w:rStyle w:val="InforHeadline"/>
                <w:rFonts w:ascii="Arial" w:hAnsi="Arial" w:cs="Arial"/>
                <w:sz w:val="20"/>
                <w:szCs w:val="20"/>
              </w:rPr>
              <w:t xml:space="preserve">New </w:t>
            </w:r>
          </w:p>
        </w:tc>
      </w:tr>
      <w:tr w:rsidR="00F37876" w:rsidRPr="00C91028" w14:paraId="6A82DE64" w14:textId="77777777" w:rsidTr="00AD7F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691" w:type="dxa"/>
          </w:tcPr>
          <w:p w14:paraId="72D300ED" w14:textId="1F60ADCC" w:rsidR="00F37876" w:rsidRDefault="00F37876" w:rsidP="00F37876">
            <w:pPr>
              <w:spacing w:before="120" w:after="120"/>
              <w:rPr>
                <w:rStyle w:val="InforHeadline"/>
                <w:rFonts w:ascii="Arial" w:hAnsi="Arial" w:cs="Arial"/>
                <w:sz w:val="20"/>
                <w:szCs w:val="20"/>
              </w:rPr>
            </w:pPr>
            <w:r>
              <w:rPr>
                <w:rStyle w:val="InforHeadline"/>
                <w:rFonts w:ascii="Arial" w:hAnsi="Arial" w:cs="Arial"/>
                <w:sz w:val="20"/>
                <w:szCs w:val="20"/>
              </w:rPr>
              <w:t>API Flow</w:t>
            </w:r>
          </w:p>
        </w:tc>
        <w:tc>
          <w:tcPr>
            <w:tcW w:w="3261" w:type="dxa"/>
          </w:tcPr>
          <w:p w14:paraId="23D78C2B" w14:textId="29979B48" w:rsidR="00F37876" w:rsidRPr="00C91028" w:rsidRDefault="00F37876" w:rsidP="00F37876">
            <w:pPr>
              <w:spacing w:before="120" w:after="120"/>
              <w:jc w:val="both"/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</w:pPr>
            <w:r w:rsidRPr="00C91028"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  <w:t>AF_U-020-Integration_Packing_List</w:t>
            </w:r>
          </w:p>
        </w:tc>
        <w:tc>
          <w:tcPr>
            <w:tcW w:w="4252" w:type="dxa"/>
          </w:tcPr>
          <w:p w14:paraId="1F292211" w14:textId="59404A58" w:rsidR="00F37876" w:rsidRPr="00C91028" w:rsidRDefault="00F37876" w:rsidP="00F37876">
            <w:pPr>
              <w:spacing w:before="120" w:after="120"/>
              <w:jc w:val="both"/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</w:pPr>
            <w:r w:rsidRPr="00C91028"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  <w:t>AF_U-020-Integration_Packing_List</w:t>
            </w:r>
            <w:r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  <w:t>.json</w:t>
            </w:r>
          </w:p>
        </w:tc>
        <w:tc>
          <w:tcPr>
            <w:tcW w:w="896" w:type="dxa"/>
            <w:vAlign w:val="top"/>
          </w:tcPr>
          <w:p w14:paraId="080CB4DB" w14:textId="465A7C7B" w:rsidR="00F37876" w:rsidRPr="00C91028" w:rsidRDefault="00F37876" w:rsidP="00F37876">
            <w:pPr>
              <w:spacing w:before="120" w:after="120"/>
              <w:jc w:val="both"/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</w:pPr>
            <w:r w:rsidRPr="00B56D96">
              <w:rPr>
                <w:rStyle w:val="InforHeadline"/>
                <w:rFonts w:ascii="Arial" w:hAnsi="Arial" w:cs="Arial"/>
                <w:sz w:val="20"/>
                <w:szCs w:val="20"/>
              </w:rPr>
              <w:t xml:space="preserve">New </w:t>
            </w:r>
          </w:p>
        </w:tc>
      </w:tr>
      <w:tr w:rsidR="00F37876" w:rsidRPr="00C91028" w14:paraId="6A53A2CE" w14:textId="77777777" w:rsidTr="00AD7F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91" w:type="dxa"/>
          </w:tcPr>
          <w:p w14:paraId="3979FF05" w14:textId="6749C5B4" w:rsidR="00F37876" w:rsidRPr="00C91028" w:rsidRDefault="00F37876" w:rsidP="00F37876">
            <w:pPr>
              <w:spacing w:before="120" w:after="120"/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  <w:t>Data Flow</w:t>
            </w:r>
          </w:p>
        </w:tc>
        <w:tc>
          <w:tcPr>
            <w:tcW w:w="3261" w:type="dxa"/>
          </w:tcPr>
          <w:p w14:paraId="18394580" w14:textId="41F9454F" w:rsidR="00F37876" w:rsidRPr="00C91028" w:rsidRDefault="00F37876" w:rsidP="00F37876">
            <w:pPr>
              <w:spacing w:before="120" w:after="120"/>
              <w:jc w:val="both"/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</w:pPr>
            <w:r w:rsidRPr="00C91028"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  <w:t>DF_U020_Integration_Packing_List</w:t>
            </w:r>
          </w:p>
        </w:tc>
        <w:tc>
          <w:tcPr>
            <w:tcW w:w="4252" w:type="dxa"/>
          </w:tcPr>
          <w:p w14:paraId="682BFB71" w14:textId="1CA046B0" w:rsidR="00F37876" w:rsidRPr="00C91028" w:rsidRDefault="00F37876" w:rsidP="00F37876">
            <w:pPr>
              <w:spacing w:before="120" w:after="120"/>
              <w:jc w:val="both"/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</w:pPr>
            <w:r w:rsidRPr="00C91028"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  <w:t>DF_U020_Integration_Packing_List</w:t>
            </w:r>
            <w:r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  <w:t>.xml</w:t>
            </w:r>
          </w:p>
        </w:tc>
        <w:tc>
          <w:tcPr>
            <w:tcW w:w="896" w:type="dxa"/>
            <w:vAlign w:val="top"/>
          </w:tcPr>
          <w:p w14:paraId="7A5A03E0" w14:textId="1866660F" w:rsidR="00F37876" w:rsidRPr="00C91028" w:rsidRDefault="00F37876" w:rsidP="00F37876">
            <w:pPr>
              <w:spacing w:before="120" w:after="120"/>
              <w:jc w:val="both"/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</w:pPr>
            <w:r w:rsidRPr="00B56D96">
              <w:rPr>
                <w:rStyle w:val="InforHeadline"/>
                <w:rFonts w:ascii="Arial" w:hAnsi="Arial" w:cs="Arial"/>
                <w:sz w:val="20"/>
                <w:szCs w:val="20"/>
              </w:rPr>
              <w:t xml:space="preserve">New </w:t>
            </w:r>
          </w:p>
        </w:tc>
      </w:tr>
      <w:tr w:rsidR="00F37876" w:rsidRPr="00C91028" w14:paraId="66F5A64E" w14:textId="77777777" w:rsidTr="00AD7F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691" w:type="dxa"/>
          </w:tcPr>
          <w:p w14:paraId="3C68ECA7" w14:textId="7C917504" w:rsidR="00F37876" w:rsidRPr="00C91028" w:rsidRDefault="00F37876" w:rsidP="00F37876">
            <w:pPr>
              <w:spacing w:before="120" w:after="120"/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  <w:t>Data Flow</w:t>
            </w:r>
          </w:p>
        </w:tc>
        <w:tc>
          <w:tcPr>
            <w:tcW w:w="3261" w:type="dxa"/>
          </w:tcPr>
          <w:p w14:paraId="204BA101" w14:textId="5436C160" w:rsidR="00F37876" w:rsidRPr="00C91028" w:rsidRDefault="00F37876" w:rsidP="00F37876">
            <w:pPr>
              <w:spacing w:before="120" w:after="120"/>
              <w:jc w:val="both"/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</w:pPr>
            <w:r w:rsidRPr="00C91028"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  <w:t>IDP-Move_Packing_List</w:t>
            </w:r>
          </w:p>
        </w:tc>
        <w:tc>
          <w:tcPr>
            <w:tcW w:w="4252" w:type="dxa"/>
          </w:tcPr>
          <w:p w14:paraId="106C7124" w14:textId="6A353DF3" w:rsidR="00F37876" w:rsidRPr="00C91028" w:rsidRDefault="00F37876" w:rsidP="00F37876">
            <w:pPr>
              <w:spacing w:before="120" w:after="120"/>
              <w:jc w:val="both"/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</w:pPr>
            <w:r w:rsidRPr="00C91028"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  <w:t>IDP-Move_Packing_List</w:t>
            </w:r>
            <w:r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  <w:t>.xml</w:t>
            </w:r>
          </w:p>
        </w:tc>
        <w:tc>
          <w:tcPr>
            <w:tcW w:w="896" w:type="dxa"/>
            <w:vAlign w:val="top"/>
          </w:tcPr>
          <w:p w14:paraId="2B3D3A63" w14:textId="2B660C17" w:rsidR="00F37876" w:rsidRPr="00C91028" w:rsidRDefault="00F37876" w:rsidP="00F37876">
            <w:pPr>
              <w:spacing w:before="120" w:after="120"/>
              <w:jc w:val="both"/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</w:pPr>
            <w:r w:rsidRPr="00B56D96">
              <w:rPr>
                <w:rStyle w:val="InforHeadline"/>
                <w:rFonts w:ascii="Arial" w:hAnsi="Arial" w:cs="Arial"/>
                <w:sz w:val="20"/>
                <w:szCs w:val="20"/>
              </w:rPr>
              <w:t xml:space="preserve">New </w:t>
            </w:r>
          </w:p>
        </w:tc>
      </w:tr>
      <w:tr w:rsidR="00F37876" w:rsidRPr="00C91028" w14:paraId="6269A9F1" w14:textId="77777777" w:rsidTr="00AD7F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91" w:type="dxa"/>
          </w:tcPr>
          <w:p w14:paraId="1C7D00CC" w14:textId="756CC6EE" w:rsidR="00F37876" w:rsidRPr="00C91028" w:rsidRDefault="00F37876" w:rsidP="00F37876">
            <w:pPr>
              <w:spacing w:before="120" w:after="120"/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  <w:t>Object Schema</w:t>
            </w:r>
          </w:p>
        </w:tc>
        <w:tc>
          <w:tcPr>
            <w:tcW w:w="3261" w:type="dxa"/>
          </w:tcPr>
          <w:p w14:paraId="02945B8B" w14:textId="76A031CE" w:rsidR="00F37876" w:rsidRPr="00C91028" w:rsidRDefault="00F37876" w:rsidP="00F37876">
            <w:pPr>
              <w:spacing w:before="120" w:after="120"/>
              <w:jc w:val="both"/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</w:pPr>
            <w:r w:rsidRPr="00C91028"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  <w:t>AnyPackingList</w:t>
            </w:r>
          </w:p>
        </w:tc>
        <w:tc>
          <w:tcPr>
            <w:tcW w:w="4252" w:type="dxa"/>
          </w:tcPr>
          <w:p w14:paraId="10889746" w14:textId="3246FE42" w:rsidR="00F37876" w:rsidRPr="00C91028" w:rsidRDefault="00F37876" w:rsidP="00F37876">
            <w:pPr>
              <w:spacing w:before="120" w:after="120"/>
              <w:jc w:val="both"/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</w:pPr>
            <w:r w:rsidRPr="00C91028"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  <w:t>AnyPackingList</w:t>
            </w:r>
            <w:r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  <w:t>.zip</w:t>
            </w:r>
          </w:p>
        </w:tc>
        <w:tc>
          <w:tcPr>
            <w:tcW w:w="896" w:type="dxa"/>
            <w:vAlign w:val="top"/>
          </w:tcPr>
          <w:p w14:paraId="63201F9D" w14:textId="04EAA281" w:rsidR="00F37876" w:rsidRPr="00C91028" w:rsidRDefault="00F37876" w:rsidP="00F37876">
            <w:pPr>
              <w:spacing w:before="120" w:after="120"/>
              <w:jc w:val="both"/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</w:pPr>
            <w:r w:rsidRPr="00B56D96">
              <w:rPr>
                <w:rStyle w:val="InforHeadline"/>
                <w:rFonts w:ascii="Arial" w:hAnsi="Arial" w:cs="Arial"/>
                <w:sz w:val="20"/>
                <w:szCs w:val="20"/>
              </w:rPr>
              <w:t xml:space="preserve">New </w:t>
            </w:r>
          </w:p>
        </w:tc>
      </w:tr>
      <w:tr w:rsidR="00F37876" w:rsidRPr="00C91028" w14:paraId="25C5561E" w14:textId="77777777" w:rsidTr="00AD7F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691" w:type="dxa"/>
          </w:tcPr>
          <w:p w14:paraId="73495BD1" w14:textId="710D555E" w:rsidR="00F37876" w:rsidRDefault="00F37876" w:rsidP="00F37876">
            <w:pPr>
              <w:spacing w:before="120" w:after="120"/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  <w:t>Object Schema</w:t>
            </w:r>
          </w:p>
        </w:tc>
        <w:tc>
          <w:tcPr>
            <w:tcW w:w="3261" w:type="dxa"/>
          </w:tcPr>
          <w:p w14:paraId="605458A9" w14:textId="3021D12A" w:rsidR="00F37876" w:rsidRPr="00C91028" w:rsidRDefault="00F37876" w:rsidP="00F37876">
            <w:pPr>
              <w:spacing w:before="120" w:after="120"/>
              <w:jc w:val="both"/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</w:pPr>
            <w:r w:rsidRPr="00C91028"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  <w:t>IDP_FILE_IN</w:t>
            </w:r>
          </w:p>
        </w:tc>
        <w:tc>
          <w:tcPr>
            <w:tcW w:w="4252" w:type="dxa"/>
          </w:tcPr>
          <w:p w14:paraId="1EDA2F6D" w14:textId="7AFED097" w:rsidR="00F37876" w:rsidRPr="00C91028" w:rsidRDefault="00F37876" w:rsidP="00F37876">
            <w:pPr>
              <w:spacing w:before="120" w:after="120"/>
              <w:jc w:val="both"/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</w:pPr>
            <w:r w:rsidRPr="00C91028"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  <w:t>IDP_FILE_IN</w:t>
            </w:r>
            <w:r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  <w:t>.zip</w:t>
            </w:r>
          </w:p>
        </w:tc>
        <w:tc>
          <w:tcPr>
            <w:tcW w:w="896" w:type="dxa"/>
            <w:vAlign w:val="top"/>
          </w:tcPr>
          <w:p w14:paraId="335A2EE2" w14:textId="3868E1AA" w:rsidR="00F37876" w:rsidRPr="00C91028" w:rsidRDefault="00F37876" w:rsidP="00F37876">
            <w:pPr>
              <w:spacing w:before="120" w:after="120"/>
              <w:jc w:val="both"/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</w:pPr>
            <w:r w:rsidRPr="00B56D96">
              <w:rPr>
                <w:rStyle w:val="InforHeadline"/>
                <w:rFonts w:ascii="Arial" w:hAnsi="Arial" w:cs="Arial"/>
                <w:sz w:val="20"/>
                <w:szCs w:val="20"/>
              </w:rPr>
              <w:t xml:space="preserve">New </w:t>
            </w:r>
          </w:p>
        </w:tc>
      </w:tr>
      <w:tr w:rsidR="00F37876" w:rsidRPr="00C91028" w14:paraId="43298E0B" w14:textId="77777777" w:rsidTr="00AD7F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91" w:type="dxa"/>
          </w:tcPr>
          <w:p w14:paraId="694A95CF" w14:textId="35D0ADD0" w:rsidR="00F37876" w:rsidRDefault="00F37876" w:rsidP="00F37876">
            <w:pPr>
              <w:spacing w:before="120" w:after="120"/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  <w:t>Object Schema</w:t>
            </w:r>
          </w:p>
        </w:tc>
        <w:tc>
          <w:tcPr>
            <w:tcW w:w="3261" w:type="dxa"/>
          </w:tcPr>
          <w:p w14:paraId="6D62189D" w14:textId="28C377E9" w:rsidR="00F37876" w:rsidRPr="00C91028" w:rsidRDefault="00F37876" w:rsidP="00F37876">
            <w:pPr>
              <w:spacing w:before="120" w:after="120"/>
              <w:jc w:val="both"/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</w:pPr>
            <w:r w:rsidRPr="00C91028"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  <w:t>IDP_FILE_OUT</w:t>
            </w:r>
          </w:p>
        </w:tc>
        <w:tc>
          <w:tcPr>
            <w:tcW w:w="4252" w:type="dxa"/>
          </w:tcPr>
          <w:p w14:paraId="675726E2" w14:textId="6D4A90F7" w:rsidR="00F37876" w:rsidRPr="00C91028" w:rsidRDefault="00F37876" w:rsidP="00F37876">
            <w:pPr>
              <w:spacing w:before="120" w:after="120"/>
              <w:jc w:val="both"/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</w:pPr>
            <w:r w:rsidRPr="00C91028"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  <w:t>IDP_FILE_OUT</w:t>
            </w:r>
            <w:r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  <w:t>.zip</w:t>
            </w:r>
          </w:p>
        </w:tc>
        <w:tc>
          <w:tcPr>
            <w:tcW w:w="896" w:type="dxa"/>
            <w:vAlign w:val="top"/>
          </w:tcPr>
          <w:p w14:paraId="157BA304" w14:textId="2AA61671" w:rsidR="00F37876" w:rsidRPr="00C91028" w:rsidRDefault="00F37876" w:rsidP="00F37876">
            <w:pPr>
              <w:spacing w:before="120" w:after="120"/>
              <w:jc w:val="both"/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</w:pPr>
            <w:r w:rsidRPr="00B56D96">
              <w:rPr>
                <w:rStyle w:val="InforHeadline"/>
                <w:rFonts w:ascii="Arial" w:hAnsi="Arial" w:cs="Arial"/>
                <w:sz w:val="20"/>
                <w:szCs w:val="20"/>
              </w:rPr>
              <w:t xml:space="preserve">New </w:t>
            </w:r>
          </w:p>
        </w:tc>
      </w:tr>
      <w:tr w:rsidR="00F37876" w:rsidRPr="00C91028" w14:paraId="0A062F50" w14:textId="77777777" w:rsidTr="00AD7F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691" w:type="dxa"/>
          </w:tcPr>
          <w:p w14:paraId="7611F576" w14:textId="18165D88" w:rsidR="00F37876" w:rsidRDefault="00F37876" w:rsidP="00F37876">
            <w:pPr>
              <w:spacing w:before="120" w:after="120"/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  <w:t>Object Schema</w:t>
            </w:r>
          </w:p>
        </w:tc>
        <w:tc>
          <w:tcPr>
            <w:tcW w:w="3261" w:type="dxa"/>
          </w:tcPr>
          <w:p w14:paraId="2A02AA01" w14:textId="0048FE81" w:rsidR="00F37876" w:rsidRPr="00C91028" w:rsidRDefault="00F37876" w:rsidP="00F37876">
            <w:pPr>
              <w:spacing w:before="120" w:after="120"/>
              <w:jc w:val="both"/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</w:pPr>
            <w:r w:rsidRPr="00C91028"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  <w:t>PL_APIFlowOutput</w:t>
            </w:r>
          </w:p>
        </w:tc>
        <w:tc>
          <w:tcPr>
            <w:tcW w:w="4252" w:type="dxa"/>
          </w:tcPr>
          <w:p w14:paraId="43409ED6" w14:textId="278EF24A" w:rsidR="00F37876" w:rsidRPr="00C91028" w:rsidRDefault="00F37876" w:rsidP="00F37876">
            <w:pPr>
              <w:spacing w:before="120" w:after="120"/>
              <w:jc w:val="both"/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</w:pPr>
            <w:r w:rsidRPr="00C91028"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  <w:t>PL_APIFlowOutput</w:t>
            </w:r>
            <w:r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  <w:t>.zip</w:t>
            </w:r>
          </w:p>
        </w:tc>
        <w:tc>
          <w:tcPr>
            <w:tcW w:w="896" w:type="dxa"/>
            <w:vAlign w:val="top"/>
          </w:tcPr>
          <w:p w14:paraId="211A539B" w14:textId="40B7C52B" w:rsidR="00F37876" w:rsidRPr="00C91028" w:rsidRDefault="00F37876" w:rsidP="00F37876">
            <w:pPr>
              <w:spacing w:before="120" w:after="120"/>
              <w:jc w:val="both"/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</w:pPr>
            <w:r w:rsidRPr="00B56D96">
              <w:rPr>
                <w:rStyle w:val="InforHeadline"/>
                <w:rFonts w:ascii="Arial" w:hAnsi="Arial" w:cs="Arial"/>
                <w:sz w:val="20"/>
                <w:szCs w:val="20"/>
              </w:rPr>
              <w:t xml:space="preserve">New </w:t>
            </w:r>
          </w:p>
        </w:tc>
      </w:tr>
      <w:tr w:rsidR="00F37876" w:rsidRPr="00C91028" w14:paraId="00FA048C" w14:textId="77777777" w:rsidTr="00AD7F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91" w:type="dxa"/>
          </w:tcPr>
          <w:p w14:paraId="59D87BB8" w14:textId="4836B7F6" w:rsidR="00F37876" w:rsidRDefault="00F37876" w:rsidP="00F37876">
            <w:pPr>
              <w:spacing w:before="120" w:after="120"/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  <w:t>Object Schema</w:t>
            </w:r>
          </w:p>
        </w:tc>
        <w:tc>
          <w:tcPr>
            <w:tcW w:w="3261" w:type="dxa"/>
          </w:tcPr>
          <w:p w14:paraId="610F29EB" w14:textId="73C4526A" w:rsidR="00F37876" w:rsidRPr="00C91028" w:rsidRDefault="00F37876" w:rsidP="00F37876">
            <w:pPr>
              <w:spacing w:before="120" w:after="120"/>
              <w:jc w:val="both"/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</w:pPr>
            <w:r w:rsidRPr="00C91028"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  <w:t>PL_IDPOutput</w:t>
            </w:r>
          </w:p>
        </w:tc>
        <w:tc>
          <w:tcPr>
            <w:tcW w:w="4252" w:type="dxa"/>
          </w:tcPr>
          <w:p w14:paraId="1DC801AD" w14:textId="38805120" w:rsidR="00F37876" w:rsidRPr="00C91028" w:rsidRDefault="00F37876" w:rsidP="00F37876">
            <w:pPr>
              <w:spacing w:before="120" w:after="120"/>
              <w:jc w:val="both"/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</w:pPr>
            <w:r w:rsidRPr="00C91028"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  <w:t>PL_IDPOutput</w:t>
            </w:r>
            <w:r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  <w:t>.zip</w:t>
            </w:r>
          </w:p>
        </w:tc>
        <w:tc>
          <w:tcPr>
            <w:tcW w:w="896" w:type="dxa"/>
            <w:vAlign w:val="top"/>
          </w:tcPr>
          <w:p w14:paraId="1CF51381" w14:textId="6513CD79" w:rsidR="00F37876" w:rsidRPr="00C91028" w:rsidRDefault="00F37876" w:rsidP="00F37876">
            <w:pPr>
              <w:spacing w:before="120" w:after="120"/>
              <w:jc w:val="both"/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</w:pPr>
            <w:r w:rsidRPr="00B56D96">
              <w:rPr>
                <w:rStyle w:val="InforHeadline"/>
                <w:rFonts w:ascii="Arial" w:hAnsi="Arial" w:cs="Arial"/>
                <w:sz w:val="20"/>
                <w:szCs w:val="20"/>
              </w:rPr>
              <w:t xml:space="preserve">New </w:t>
            </w:r>
          </w:p>
        </w:tc>
      </w:tr>
      <w:tr w:rsidR="00F37876" w:rsidRPr="00C91028" w14:paraId="103B9C7F" w14:textId="77777777" w:rsidTr="00AD7F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691" w:type="dxa"/>
          </w:tcPr>
          <w:p w14:paraId="0E68B9E5" w14:textId="57EF9102" w:rsidR="00F37876" w:rsidRDefault="00F37876" w:rsidP="00F37876">
            <w:pPr>
              <w:spacing w:before="120" w:after="120"/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  <w:t>Object Schema</w:t>
            </w:r>
          </w:p>
        </w:tc>
        <w:tc>
          <w:tcPr>
            <w:tcW w:w="3261" w:type="dxa"/>
          </w:tcPr>
          <w:p w14:paraId="62B048A7" w14:textId="38BBC266" w:rsidR="00F37876" w:rsidRPr="00C91028" w:rsidRDefault="00F37876" w:rsidP="00F37876">
            <w:pPr>
              <w:spacing w:before="120" w:after="120"/>
              <w:jc w:val="both"/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</w:pPr>
            <w:r w:rsidRPr="00C91028"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  <w:t>U020ErreurPackingList</w:t>
            </w:r>
          </w:p>
        </w:tc>
        <w:tc>
          <w:tcPr>
            <w:tcW w:w="4252" w:type="dxa"/>
          </w:tcPr>
          <w:p w14:paraId="1FE00CEE" w14:textId="109D83B9" w:rsidR="00F37876" w:rsidRPr="00C91028" w:rsidRDefault="00F37876" w:rsidP="00F37876">
            <w:pPr>
              <w:spacing w:before="120" w:after="120"/>
              <w:jc w:val="both"/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</w:pPr>
            <w:r w:rsidRPr="00C91028"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  <w:t>U020ErreurPackingList</w:t>
            </w:r>
            <w:r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  <w:t>.zip</w:t>
            </w:r>
          </w:p>
        </w:tc>
        <w:tc>
          <w:tcPr>
            <w:tcW w:w="896" w:type="dxa"/>
            <w:vAlign w:val="top"/>
          </w:tcPr>
          <w:p w14:paraId="715CCD44" w14:textId="43BE8668" w:rsidR="00F37876" w:rsidRPr="00C91028" w:rsidRDefault="00F37876" w:rsidP="00F37876">
            <w:pPr>
              <w:spacing w:before="120" w:after="120"/>
              <w:jc w:val="both"/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</w:pPr>
            <w:r w:rsidRPr="00B56D96">
              <w:rPr>
                <w:rStyle w:val="InforHeadline"/>
                <w:rFonts w:ascii="Arial" w:hAnsi="Arial" w:cs="Arial"/>
                <w:sz w:val="20"/>
                <w:szCs w:val="20"/>
              </w:rPr>
              <w:t xml:space="preserve">New </w:t>
            </w:r>
          </w:p>
        </w:tc>
      </w:tr>
      <w:tr w:rsidR="00F37876" w:rsidRPr="00C91028" w14:paraId="7DEDC111" w14:textId="77777777" w:rsidTr="00AD7F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91" w:type="dxa"/>
          </w:tcPr>
          <w:p w14:paraId="710B5C73" w14:textId="29A69CF5" w:rsidR="00F37876" w:rsidRDefault="00F37876" w:rsidP="00F37876">
            <w:pPr>
              <w:spacing w:before="120" w:after="120"/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  <w:t>Script ION</w:t>
            </w:r>
          </w:p>
        </w:tc>
        <w:tc>
          <w:tcPr>
            <w:tcW w:w="3261" w:type="dxa"/>
          </w:tcPr>
          <w:p w14:paraId="5BE69CD0" w14:textId="3A26558F" w:rsidR="00F37876" w:rsidRPr="00C91028" w:rsidRDefault="00F37876" w:rsidP="00F37876">
            <w:pPr>
              <w:spacing w:before="120" w:after="120"/>
              <w:jc w:val="both"/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</w:pPr>
            <w:r w:rsidRPr="00F37876"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  <w:t>SetFileName_Packing_list</w:t>
            </w:r>
          </w:p>
        </w:tc>
        <w:tc>
          <w:tcPr>
            <w:tcW w:w="4252" w:type="dxa"/>
          </w:tcPr>
          <w:p w14:paraId="391ACD47" w14:textId="54734BA0" w:rsidR="00F37876" w:rsidRPr="00C91028" w:rsidRDefault="00F37876" w:rsidP="00F37876">
            <w:pPr>
              <w:spacing w:before="120" w:after="120"/>
              <w:jc w:val="both"/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</w:pPr>
            <w:r w:rsidRPr="00F37876"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  <w:t>SetFileName_Packing_list</w:t>
            </w:r>
            <w:r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  <w:t>.json</w:t>
            </w:r>
          </w:p>
        </w:tc>
        <w:tc>
          <w:tcPr>
            <w:tcW w:w="896" w:type="dxa"/>
            <w:vAlign w:val="top"/>
          </w:tcPr>
          <w:p w14:paraId="5441DDFB" w14:textId="7F370963" w:rsidR="00F37876" w:rsidRPr="00C91028" w:rsidRDefault="00F37876" w:rsidP="00F37876">
            <w:pPr>
              <w:spacing w:before="120" w:after="120"/>
              <w:jc w:val="both"/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</w:pPr>
            <w:r w:rsidRPr="00B56D96">
              <w:rPr>
                <w:rStyle w:val="InforHeadline"/>
                <w:rFonts w:ascii="Arial" w:hAnsi="Arial" w:cs="Arial"/>
                <w:sz w:val="20"/>
                <w:szCs w:val="20"/>
              </w:rPr>
              <w:t xml:space="preserve">New </w:t>
            </w:r>
          </w:p>
        </w:tc>
      </w:tr>
      <w:tr w:rsidR="00F37876" w:rsidRPr="00F37876" w14:paraId="1415E91A" w14:textId="77777777" w:rsidTr="00AD7F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691" w:type="dxa"/>
          </w:tcPr>
          <w:p w14:paraId="0A4B965F" w14:textId="1491E146" w:rsidR="00F37876" w:rsidRDefault="00F37876" w:rsidP="00F37876">
            <w:pPr>
              <w:spacing w:before="120" w:after="120"/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  <w:t>Script ION</w:t>
            </w:r>
          </w:p>
        </w:tc>
        <w:tc>
          <w:tcPr>
            <w:tcW w:w="3261" w:type="dxa"/>
          </w:tcPr>
          <w:p w14:paraId="10D46201" w14:textId="7FB5C61B" w:rsidR="00F37876" w:rsidRPr="00F37876" w:rsidRDefault="00F37876" w:rsidP="00F37876">
            <w:pPr>
              <w:spacing w:before="120" w:after="120"/>
              <w:jc w:val="both"/>
              <w:rPr>
                <w:rStyle w:val="InforHeadline"/>
                <w:rFonts w:ascii="Arial" w:hAnsi="Arial" w:cs="Arial"/>
                <w:sz w:val="20"/>
                <w:szCs w:val="20"/>
              </w:rPr>
            </w:pPr>
            <w:r w:rsidRPr="00F37876">
              <w:rPr>
                <w:rStyle w:val="InforHeadline"/>
                <w:rFonts w:ascii="Arial" w:hAnsi="Arial" w:cs="Arial"/>
                <w:sz w:val="20"/>
                <w:szCs w:val="20"/>
              </w:rPr>
              <w:t>U020_Conversion_JSON_A_XML</w:t>
            </w:r>
          </w:p>
        </w:tc>
        <w:tc>
          <w:tcPr>
            <w:tcW w:w="4252" w:type="dxa"/>
          </w:tcPr>
          <w:p w14:paraId="3EC06946" w14:textId="5C6C991E" w:rsidR="00F37876" w:rsidRPr="00F37876" w:rsidRDefault="00F37876" w:rsidP="00F37876">
            <w:pPr>
              <w:spacing w:before="120" w:after="120"/>
              <w:jc w:val="both"/>
              <w:rPr>
                <w:rStyle w:val="InforHeadline"/>
                <w:rFonts w:ascii="Arial" w:hAnsi="Arial" w:cs="Arial"/>
                <w:sz w:val="20"/>
                <w:szCs w:val="20"/>
              </w:rPr>
            </w:pPr>
            <w:r w:rsidRPr="00F37876">
              <w:rPr>
                <w:rStyle w:val="InforHeadline"/>
                <w:rFonts w:ascii="Arial" w:hAnsi="Arial" w:cs="Arial"/>
                <w:sz w:val="20"/>
                <w:szCs w:val="20"/>
              </w:rPr>
              <w:t>U020_Conversion_JSON_A_XML</w:t>
            </w:r>
            <w:r>
              <w:rPr>
                <w:rStyle w:val="InforHeadline"/>
                <w:rFonts w:ascii="Arial" w:hAnsi="Arial" w:cs="Arial"/>
                <w:sz w:val="20"/>
                <w:szCs w:val="20"/>
              </w:rPr>
              <w:t>.json</w:t>
            </w:r>
          </w:p>
        </w:tc>
        <w:tc>
          <w:tcPr>
            <w:tcW w:w="896" w:type="dxa"/>
            <w:vAlign w:val="top"/>
          </w:tcPr>
          <w:p w14:paraId="76938302" w14:textId="7D701159" w:rsidR="00F37876" w:rsidRPr="00F37876" w:rsidRDefault="00F37876" w:rsidP="00F37876">
            <w:pPr>
              <w:spacing w:before="120" w:after="120"/>
              <w:jc w:val="both"/>
              <w:rPr>
                <w:rStyle w:val="InforHeadline"/>
                <w:rFonts w:ascii="Arial" w:hAnsi="Arial" w:cs="Arial"/>
                <w:sz w:val="20"/>
                <w:szCs w:val="20"/>
              </w:rPr>
            </w:pPr>
            <w:r w:rsidRPr="00B56D96">
              <w:rPr>
                <w:rStyle w:val="InforHeadline"/>
                <w:rFonts w:ascii="Arial" w:hAnsi="Arial" w:cs="Arial"/>
                <w:sz w:val="20"/>
                <w:szCs w:val="20"/>
              </w:rPr>
              <w:t xml:space="preserve">New </w:t>
            </w:r>
          </w:p>
        </w:tc>
      </w:tr>
      <w:tr w:rsidR="00F37876" w:rsidRPr="00F37876" w14:paraId="226AC301" w14:textId="77777777" w:rsidTr="00AD7F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91" w:type="dxa"/>
          </w:tcPr>
          <w:p w14:paraId="154ADCF6" w14:textId="6B1B7CFE" w:rsidR="00F37876" w:rsidRDefault="00F37876" w:rsidP="00F37876">
            <w:pPr>
              <w:spacing w:before="120" w:after="120"/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  <w:t>Workflow</w:t>
            </w:r>
          </w:p>
        </w:tc>
        <w:tc>
          <w:tcPr>
            <w:tcW w:w="3261" w:type="dxa"/>
          </w:tcPr>
          <w:p w14:paraId="740B8A2B" w14:textId="05B5935B" w:rsidR="00F37876" w:rsidRPr="00F37876" w:rsidRDefault="00F37876" w:rsidP="00F37876">
            <w:pPr>
              <w:spacing w:before="120" w:after="120"/>
              <w:jc w:val="both"/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</w:pPr>
            <w:r w:rsidRPr="00F37876"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  <w:t>WF_U020_Integration_Packing_List</w:t>
            </w:r>
          </w:p>
        </w:tc>
        <w:tc>
          <w:tcPr>
            <w:tcW w:w="4252" w:type="dxa"/>
          </w:tcPr>
          <w:p w14:paraId="79C08925" w14:textId="08C95608" w:rsidR="00F37876" w:rsidRPr="00F37876" w:rsidRDefault="00F37876" w:rsidP="00F37876">
            <w:pPr>
              <w:spacing w:before="120" w:after="120"/>
              <w:jc w:val="both"/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</w:pPr>
            <w:r w:rsidRPr="00F37876"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  <w:t>WF_U020_Integration_Packing_List</w:t>
            </w:r>
            <w:r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  <w:t>.xml</w:t>
            </w:r>
          </w:p>
        </w:tc>
        <w:tc>
          <w:tcPr>
            <w:tcW w:w="896" w:type="dxa"/>
            <w:vAlign w:val="top"/>
          </w:tcPr>
          <w:p w14:paraId="6A5A39DD" w14:textId="4F56833C" w:rsidR="00F37876" w:rsidRPr="00F37876" w:rsidRDefault="00F37876" w:rsidP="00F37876">
            <w:pPr>
              <w:spacing w:before="120" w:after="120"/>
              <w:jc w:val="both"/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</w:pPr>
            <w:r w:rsidRPr="00B56D96">
              <w:rPr>
                <w:rStyle w:val="InforHeadline"/>
                <w:rFonts w:ascii="Arial" w:hAnsi="Arial" w:cs="Arial"/>
                <w:sz w:val="20"/>
                <w:szCs w:val="20"/>
              </w:rPr>
              <w:t xml:space="preserve">New </w:t>
            </w:r>
          </w:p>
        </w:tc>
      </w:tr>
      <w:tr w:rsidR="00A36FBA" w:rsidRPr="00F37876" w14:paraId="470449F9" w14:textId="77777777" w:rsidTr="00AD7F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691" w:type="dxa"/>
          </w:tcPr>
          <w:p w14:paraId="38B158A5" w14:textId="4AD74D27" w:rsidR="00A36FBA" w:rsidRDefault="00A36FBA" w:rsidP="00F37876">
            <w:pPr>
              <w:spacing w:before="120" w:after="120"/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  <w:t>IDM</w:t>
            </w:r>
          </w:p>
        </w:tc>
        <w:tc>
          <w:tcPr>
            <w:tcW w:w="3261" w:type="dxa"/>
          </w:tcPr>
          <w:p w14:paraId="06A292FA" w14:textId="19D2C97E" w:rsidR="00A36FBA" w:rsidRPr="00F37876" w:rsidRDefault="00A36FBA" w:rsidP="00F37876">
            <w:pPr>
              <w:spacing w:before="120" w:after="120"/>
              <w:jc w:val="both"/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  <w:t>RPAReviewCenter</w:t>
            </w:r>
          </w:p>
        </w:tc>
        <w:tc>
          <w:tcPr>
            <w:tcW w:w="4252" w:type="dxa"/>
          </w:tcPr>
          <w:p w14:paraId="25ED3CEA" w14:textId="044AFEE0" w:rsidR="00A36FBA" w:rsidRPr="00F37876" w:rsidRDefault="00A36FBA" w:rsidP="00F37876">
            <w:pPr>
              <w:spacing w:before="120" w:after="120"/>
              <w:jc w:val="both"/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  <w:t>IDMconfiguration.xml</w:t>
            </w:r>
          </w:p>
        </w:tc>
        <w:tc>
          <w:tcPr>
            <w:tcW w:w="896" w:type="dxa"/>
            <w:vAlign w:val="top"/>
          </w:tcPr>
          <w:p w14:paraId="1946AA69" w14:textId="1FF9B79E" w:rsidR="00A36FBA" w:rsidRPr="00B56D96" w:rsidRDefault="00A36FBA" w:rsidP="00F37876">
            <w:pPr>
              <w:spacing w:before="120" w:after="120"/>
              <w:jc w:val="both"/>
              <w:rPr>
                <w:rStyle w:val="InforHeadline"/>
                <w:rFonts w:ascii="Arial" w:hAnsi="Arial" w:cs="Arial"/>
                <w:sz w:val="20"/>
                <w:szCs w:val="20"/>
              </w:rPr>
            </w:pPr>
            <w:r>
              <w:rPr>
                <w:rStyle w:val="InforHeadline"/>
                <w:rFonts w:ascii="Arial" w:hAnsi="Arial" w:cs="Arial"/>
                <w:sz w:val="20"/>
                <w:szCs w:val="20"/>
              </w:rPr>
              <w:t>New</w:t>
            </w:r>
          </w:p>
        </w:tc>
      </w:tr>
    </w:tbl>
    <w:p w14:paraId="0AF79284" w14:textId="77777777" w:rsidR="00566DB2" w:rsidRDefault="00566DB2" w:rsidP="00566DB2">
      <w:pPr>
        <w:pStyle w:val="Heading2"/>
        <w:numPr>
          <w:ilvl w:val="0"/>
          <w:numId w:val="0"/>
        </w:numPr>
      </w:pPr>
      <w:bookmarkStart w:id="14" w:name="_Toc219820129"/>
    </w:p>
    <w:p w14:paraId="46D08B11" w14:textId="6EC80869" w:rsidR="009B1533" w:rsidRPr="00FF6AEA" w:rsidRDefault="001B0404" w:rsidP="005E4085">
      <w:pPr>
        <w:pStyle w:val="Heading2"/>
        <w:numPr>
          <w:ilvl w:val="1"/>
          <w:numId w:val="1"/>
        </w:numPr>
      </w:pPr>
      <w:r>
        <w:t>Document Processor Flow</w:t>
      </w:r>
      <w:bookmarkEnd w:id="14"/>
    </w:p>
    <w:p w14:paraId="6E1F6823" w14:textId="6914745B" w:rsidR="001F378A" w:rsidRPr="00FF6AEA" w:rsidRDefault="00D02750" w:rsidP="00F01C37">
      <w:pPr>
        <w:pStyle w:val="BodyText"/>
        <w:numPr>
          <w:ilvl w:val="0"/>
          <w:numId w:val="10"/>
        </w:numPr>
      </w:pPr>
      <w:r w:rsidRPr="00D02750">
        <w:t>Accéde</w:t>
      </w:r>
      <w:r w:rsidR="006D23A4">
        <w:t>r</w:t>
      </w:r>
      <w:r w:rsidRPr="00D02750">
        <w:t xml:space="preserve"> au menu de navigation</w:t>
      </w:r>
      <w:r>
        <w:t xml:space="preserve"> &gt; </w:t>
      </w:r>
      <w:r w:rsidRPr="00D02750">
        <w:t>Document Processor</w:t>
      </w:r>
    </w:p>
    <w:p w14:paraId="4D73E95A" w14:textId="77777777" w:rsidR="00514BCD" w:rsidRPr="00FF6AEA" w:rsidRDefault="00514BCD" w:rsidP="00514BCD">
      <w:pPr>
        <w:pStyle w:val="BodyText"/>
      </w:pPr>
    </w:p>
    <w:p w14:paraId="676EA998" w14:textId="430169DE" w:rsidR="00514BCD" w:rsidRDefault="007B090C" w:rsidP="00FA2159">
      <w:pPr>
        <w:pStyle w:val="BodyText"/>
        <w:jc w:val="center"/>
      </w:pPr>
      <w:r w:rsidRPr="007B090C">
        <w:rPr>
          <w:noProof/>
        </w:rPr>
        <w:drawing>
          <wp:inline distT="0" distB="0" distL="0" distR="0" wp14:anchorId="25DA34DA" wp14:editId="564A4273">
            <wp:extent cx="1657350" cy="2877634"/>
            <wp:effectExtent l="0" t="0" r="0" b="0"/>
            <wp:docPr id="708725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257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61761" cy="288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83725" w14:textId="54EAFA49" w:rsidR="003F66B0" w:rsidRDefault="003F66B0" w:rsidP="003F66B0">
      <w:pPr>
        <w:pStyle w:val="BodyText"/>
        <w:numPr>
          <w:ilvl w:val="0"/>
          <w:numId w:val="10"/>
        </w:numPr>
      </w:pPr>
      <w:r w:rsidRPr="00D02750">
        <w:t>Accéde</w:t>
      </w:r>
      <w:r w:rsidR="006D23A4">
        <w:t>r</w:t>
      </w:r>
      <w:r>
        <w:t xml:space="preserve"> au Document Processor Flow &gt; Import</w:t>
      </w:r>
    </w:p>
    <w:p w14:paraId="02861AE9" w14:textId="5CEA4AE8" w:rsidR="003F66B0" w:rsidRPr="00FF6AEA" w:rsidRDefault="003F66B0" w:rsidP="003F66B0">
      <w:pPr>
        <w:pStyle w:val="BodyText"/>
        <w:ind w:left="1080"/>
      </w:pPr>
      <w:r w:rsidRPr="003F66B0">
        <w:rPr>
          <w:noProof/>
        </w:rPr>
        <w:drawing>
          <wp:inline distT="0" distB="0" distL="0" distR="0" wp14:anchorId="2348825F" wp14:editId="013744EC">
            <wp:extent cx="5721350" cy="736249"/>
            <wp:effectExtent l="0" t="0" r="0" b="6985"/>
            <wp:docPr id="1051094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941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858" cy="73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9E23D" w14:textId="77777777" w:rsidR="00514BCD" w:rsidRPr="00FF6AEA" w:rsidRDefault="00514BCD" w:rsidP="003F66B0">
      <w:pPr>
        <w:pStyle w:val="BodyText"/>
        <w:ind w:left="0"/>
      </w:pPr>
    </w:p>
    <w:p w14:paraId="45EAE75F" w14:textId="77777777" w:rsidR="001F378A" w:rsidRPr="00FF6AEA" w:rsidRDefault="001F378A" w:rsidP="001F378A">
      <w:pPr>
        <w:pStyle w:val="BodyText"/>
        <w:ind w:left="720"/>
      </w:pPr>
    </w:p>
    <w:p w14:paraId="5FBB0DA3" w14:textId="716349CE" w:rsidR="001F378A" w:rsidRPr="00FF6AEA" w:rsidRDefault="00D614BB" w:rsidP="003F66B0">
      <w:pPr>
        <w:pStyle w:val="BodyText"/>
        <w:numPr>
          <w:ilvl w:val="0"/>
          <w:numId w:val="10"/>
        </w:numPr>
        <w:rPr>
          <w:b/>
          <w:bCs/>
        </w:rPr>
      </w:pPr>
      <w:r w:rsidRPr="00FF6AEA">
        <w:rPr>
          <w:rFonts w:cs="Arial"/>
        </w:rPr>
        <w:t>Sélectionner le fichier à importer :</w:t>
      </w:r>
      <w:r w:rsidR="00AB7F9C">
        <w:rPr>
          <w:rFonts w:cs="Arial"/>
        </w:rPr>
        <w:t xml:space="preserve"> DPF.json</w:t>
      </w:r>
    </w:p>
    <w:p w14:paraId="26071629" w14:textId="22CDA333" w:rsidR="001F378A" w:rsidRPr="00FF6AEA" w:rsidRDefault="00AB7F9C" w:rsidP="001F378A">
      <w:pPr>
        <w:pStyle w:val="BodyText"/>
        <w:ind w:left="720"/>
        <w:jc w:val="center"/>
      </w:pPr>
      <w:r w:rsidRPr="00AB7F9C">
        <w:rPr>
          <w:noProof/>
        </w:rPr>
        <w:drawing>
          <wp:inline distT="0" distB="0" distL="0" distR="0" wp14:anchorId="45FAB36B" wp14:editId="2F49CCA2">
            <wp:extent cx="3346450" cy="2736979"/>
            <wp:effectExtent l="0" t="0" r="6350" b="6350"/>
            <wp:docPr id="1607770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7700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4837" cy="274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2A979" w14:textId="10C801AD" w:rsidR="00B1391F" w:rsidRPr="00FF6AEA" w:rsidRDefault="00B1391F" w:rsidP="00C12827">
      <w:pPr>
        <w:pStyle w:val="BodyText"/>
        <w:ind w:left="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65934DCF" w14:textId="77777777" w:rsidR="00514BCD" w:rsidRPr="00FF6AEA" w:rsidRDefault="00514BCD" w:rsidP="00C12827">
      <w:pPr>
        <w:pStyle w:val="BodyText"/>
        <w:ind w:left="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1DD4A368" w14:textId="77777777" w:rsidR="00514BCD" w:rsidRPr="00FF6AEA" w:rsidRDefault="00514BCD" w:rsidP="00C12827">
      <w:pPr>
        <w:pStyle w:val="BodyText"/>
        <w:ind w:left="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2A85E7AB" w14:textId="0484C6D8" w:rsidR="00C12827" w:rsidRDefault="002A28CE" w:rsidP="00232280">
      <w:pPr>
        <w:pStyle w:val="Heading2"/>
        <w:numPr>
          <w:ilvl w:val="1"/>
          <w:numId w:val="1"/>
        </w:numPr>
      </w:pPr>
      <w:bookmarkStart w:id="15" w:name="_Toc219820130"/>
      <w:r>
        <w:t>Review Center U</w:t>
      </w:r>
      <w:r w:rsidR="00EB0469">
        <w:t>secase</w:t>
      </w:r>
      <w:bookmarkEnd w:id="15"/>
    </w:p>
    <w:p w14:paraId="328256FA" w14:textId="1CEAAEE0" w:rsidR="00760B06" w:rsidRDefault="00760B06" w:rsidP="00760B06">
      <w:pPr>
        <w:pStyle w:val="BodyText"/>
        <w:numPr>
          <w:ilvl w:val="0"/>
          <w:numId w:val="16"/>
        </w:numPr>
      </w:pPr>
      <w:r>
        <w:t>Naviguer sur OS &gt; API Gateway &gt; Available APIs &gt; Robotic Process Automation &gt; RPA/rpaactuatorsvc &gt; Documentation</w:t>
      </w:r>
    </w:p>
    <w:p w14:paraId="3A218BC6" w14:textId="553835C1" w:rsidR="00FA171F" w:rsidRDefault="00FA171F" w:rsidP="00FA171F">
      <w:pPr>
        <w:pStyle w:val="BodyText"/>
        <w:ind w:left="1080"/>
      </w:pPr>
      <w:r w:rsidRPr="00FA171F">
        <w:rPr>
          <w:noProof/>
        </w:rPr>
        <w:drawing>
          <wp:inline distT="0" distB="0" distL="0" distR="0" wp14:anchorId="6873175C" wp14:editId="351F93B7">
            <wp:extent cx="5022850" cy="1235094"/>
            <wp:effectExtent l="0" t="0" r="6350" b="3175"/>
            <wp:docPr id="1368135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359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6149" cy="1238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0ACDA" w14:textId="77777777" w:rsidR="00711D34" w:rsidRDefault="00711D34" w:rsidP="00FA171F">
      <w:pPr>
        <w:pStyle w:val="BodyText"/>
        <w:ind w:left="1080"/>
      </w:pPr>
    </w:p>
    <w:p w14:paraId="7F6238A4" w14:textId="244DB632" w:rsidR="00711D34" w:rsidRPr="00AD319D" w:rsidRDefault="00711D34" w:rsidP="00711D34">
      <w:pPr>
        <w:pStyle w:val="BodyText"/>
        <w:numPr>
          <w:ilvl w:val="0"/>
          <w:numId w:val="16"/>
        </w:numPr>
      </w:pPr>
      <w:r w:rsidRPr="00711D34">
        <w:t xml:space="preserve">Ouvrir le détail du point de terminaison « Create a new usecase » &gt; Cliquer sur </w:t>
      </w:r>
      <w:r w:rsidRPr="00711D34">
        <w:rPr>
          <w:i/>
          <w:iCs/>
        </w:rPr>
        <w:t>Try it out</w:t>
      </w:r>
      <w:r w:rsidRPr="00711D34">
        <w:t xml:space="preserve"> &gt; Copier-coller le contenu du document texte joint dans le </w:t>
      </w:r>
      <w:r w:rsidRPr="00711D34">
        <w:rPr>
          <w:i/>
          <w:iCs/>
        </w:rPr>
        <w:t>Request body</w:t>
      </w:r>
      <w:r w:rsidR="00AD319D">
        <w:rPr>
          <w:i/>
          <w:iCs/>
        </w:rPr>
        <w:t xml:space="preserve"> &gt;Execute</w:t>
      </w:r>
    </w:p>
    <w:p w14:paraId="0450A22A" w14:textId="6B545B10" w:rsidR="00AD319D" w:rsidRPr="00AD319D" w:rsidRDefault="00C806DD" w:rsidP="00C009B0">
      <w:pPr>
        <w:pStyle w:val="BodyText"/>
        <w:ind w:left="1080"/>
        <w:jc w:val="center"/>
      </w:pPr>
      <w:r>
        <w:rPr>
          <w:i/>
          <w:iCs/>
        </w:rPr>
        <w:object w:dxaOrig="1504" w:dyaOrig="981" w14:anchorId="1E3654C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pt;height:49pt" o:ole="">
            <v:imagedata r:id="rId15" o:title=""/>
          </v:shape>
          <o:OLEObject Type="Embed" ProgID="Package" ShapeID="_x0000_i1025" DrawAspect="Icon" ObjectID="_1832504393" r:id="rId16"/>
        </w:object>
      </w:r>
    </w:p>
    <w:p w14:paraId="58D069B0" w14:textId="204BF8B7" w:rsidR="00AD319D" w:rsidRPr="00EB0469" w:rsidRDefault="00AD319D" w:rsidP="00AD319D">
      <w:pPr>
        <w:pStyle w:val="BodyText"/>
        <w:ind w:left="1080"/>
      </w:pPr>
      <w:r w:rsidRPr="00AD319D">
        <w:rPr>
          <w:noProof/>
        </w:rPr>
        <w:drawing>
          <wp:inline distT="0" distB="0" distL="0" distR="0" wp14:anchorId="1D914871" wp14:editId="1595A2E5">
            <wp:extent cx="5461000" cy="2275687"/>
            <wp:effectExtent l="0" t="0" r="6350" b="0"/>
            <wp:docPr id="50676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66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67164" cy="227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23DD6" w14:textId="61E748AA" w:rsidR="002A28CE" w:rsidRPr="002A28CE" w:rsidRDefault="002A28CE" w:rsidP="00046515">
      <w:pPr>
        <w:pStyle w:val="Heading2"/>
        <w:numPr>
          <w:ilvl w:val="1"/>
          <w:numId w:val="1"/>
        </w:numPr>
      </w:pPr>
      <w:bookmarkStart w:id="16" w:name="_Toc219820131"/>
      <w:r>
        <w:t>RPA Process</w:t>
      </w:r>
      <w:bookmarkEnd w:id="16"/>
    </w:p>
    <w:p w14:paraId="26FD7AA1" w14:textId="2E6F0388" w:rsidR="000E2F96" w:rsidRDefault="000E2F96" w:rsidP="00CF39F8">
      <w:pPr>
        <w:pStyle w:val="BodyText"/>
        <w:numPr>
          <w:ilvl w:val="0"/>
          <w:numId w:val="19"/>
        </w:numPr>
      </w:pPr>
      <w:r>
        <w:t>Ouvre</w:t>
      </w:r>
      <w:r w:rsidR="006D23A4">
        <w:t>r</w:t>
      </w:r>
      <w:r>
        <w:t xml:space="preserve"> RPA Studio et cliquer sur Import Project </w:t>
      </w:r>
    </w:p>
    <w:p w14:paraId="6E154F61" w14:textId="40327395" w:rsidR="00C12827" w:rsidRPr="00FF6AEA" w:rsidRDefault="00AB4377" w:rsidP="00AB4377">
      <w:pPr>
        <w:pStyle w:val="BodyText"/>
        <w:ind w:left="1080"/>
      </w:pPr>
      <w:r w:rsidRPr="00AB4377">
        <w:rPr>
          <w:noProof/>
        </w:rPr>
        <w:drawing>
          <wp:inline distT="0" distB="0" distL="0" distR="0" wp14:anchorId="6A88FE08" wp14:editId="7902F7A1">
            <wp:extent cx="5424953" cy="1797050"/>
            <wp:effectExtent l="0" t="0" r="4445" b="0"/>
            <wp:docPr id="43491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9118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34724" cy="1800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32849" w14:textId="77777777" w:rsidR="00C12827" w:rsidRPr="00FF6AEA" w:rsidRDefault="00C12827" w:rsidP="00C12827">
      <w:pPr>
        <w:pStyle w:val="BodyText"/>
        <w:ind w:left="720"/>
      </w:pPr>
    </w:p>
    <w:p w14:paraId="645AD7A9" w14:textId="186C989B" w:rsidR="00571DEE" w:rsidRPr="00DC71DF" w:rsidRDefault="00C12827" w:rsidP="00AD262F">
      <w:pPr>
        <w:pStyle w:val="BodyText"/>
        <w:numPr>
          <w:ilvl w:val="0"/>
          <w:numId w:val="19"/>
        </w:numPr>
        <w:rPr>
          <w:b/>
          <w:bCs/>
        </w:rPr>
      </w:pPr>
      <w:r w:rsidRPr="00DC71DF">
        <w:rPr>
          <w:rFonts w:cs="Arial"/>
        </w:rPr>
        <w:lastRenderedPageBreak/>
        <w:t xml:space="preserve">Sélectionner le fichier à importer : </w:t>
      </w:r>
      <w:r w:rsidR="00DC71DF" w:rsidRPr="00DC71DF">
        <w:rPr>
          <w:rFonts w:cs="Arial"/>
        </w:rPr>
        <w:t>Automatisation Packing List Partie 11.0.0</w:t>
      </w:r>
      <w:r w:rsidR="00DC71DF">
        <w:rPr>
          <w:rFonts w:cs="Arial"/>
        </w:rPr>
        <w:t>.zip</w:t>
      </w:r>
    </w:p>
    <w:p w14:paraId="241641EF" w14:textId="23982BE4" w:rsidR="001477D1" w:rsidRPr="001477D1" w:rsidRDefault="001477D1" w:rsidP="00CF39F8">
      <w:pPr>
        <w:pStyle w:val="BodyText"/>
        <w:numPr>
          <w:ilvl w:val="0"/>
          <w:numId w:val="19"/>
        </w:numPr>
        <w:rPr>
          <w:b/>
          <w:bCs/>
        </w:rPr>
      </w:pPr>
      <w:r w:rsidRPr="001477D1">
        <w:rPr>
          <w:rFonts w:cs="Arial"/>
        </w:rPr>
        <w:t xml:space="preserve">Cliquer sur Publish &gt; saisir un nom </w:t>
      </w:r>
      <w:r>
        <w:rPr>
          <w:rFonts w:cs="Arial"/>
        </w:rPr>
        <w:t xml:space="preserve">pour le projet </w:t>
      </w:r>
      <w:r w:rsidRPr="001477D1">
        <w:rPr>
          <w:rFonts w:cs="Arial"/>
        </w:rPr>
        <w:t>&gt; puis publier</w:t>
      </w:r>
    </w:p>
    <w:p w14:paraId="3D77161F" w14:textId="10B1179C" w:rsidR="001477D1" w:rsidRPr="00FF6AEA" w:rsidRDefault="001477D1" w:rsidP="001477D1">
      <w:pPr>
        <w:pStyle w:val="BodyText"/>
        <w:ind w:left="1080"/>
        <w:rPr>
          <w:b/>
          <w:bCs/>
        </w:rPr>
      </w:pPr>
      <w:r w:rsidRPr="001477D1">
        <w:rPr>
          <w:b/>
          <w:bCs/>
          <w:noProof/>
        </w:rPr>
        <w:drawing>
          <wp:inline distT="0" distB="0" distL="0" distR="0" wp14:anchorId="74E37E21" wp14:editId="6CA73B86">
            <wp:extent cx="5492750" cy="1407144"/>
            <wp:effectExtent l="0" t="0" r="0" b="3175"/>
            <wp:docPr id="160461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181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07453" cy="1410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07019" w14:textId="0A30328E" w:rsidR="00C12827" w:rsidRDefault="00C12827" w:rsidP="00514BCD">
      <w:pPr>
        <w:pStyle w:val="BodyText"/>
        <w:ind w:left="720"/>
        <w:jc w:val="center"/>
      </w:pPr>
    </w:p>
    <w:p w14:paraId="337091A1" w14:textId="6E72A553" w:rsidR="001477D1" w:rsidRPr="00FF6AEA" w:rsidRDefault="00155673" w:rsidP="00514BCD">
      <w:pPr>
        <w:pStyle w:val="BodyText"/>
        <w:ind w:left="720"/>
        <w:jc w:val="center"/>
      </w:pPr>
      <w:r w:rsidRPr="00155673">
        <w:rPr>
          <w:noProof/>
        </w:rPr>
        <w:drawing>
          <wp:inline distT="0" distB="0" distL="0" distR="0" wp14:anchorId="5C45D9A4" wp14:editId="56809C9C">
            <wp:extent cx="2406650" cy="3337445"/>
            <wp:effectExtent l="0" t="0" r="0" b="0"/>
            <wp:docPr id="22114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1487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08449" cy="333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81D8E" w14:textId="77777777" w:rsidR="001477D1" w:rsidRDefault="001477D1" w:rsidP="00B317F8">
      <w:pPr>
        <w:pStyle w:val="BodyText"/>
        <w:ind w:left="0"/>
      </w:pPr>
    </w:p>
    <w:p w14:paraId="0A210244" w14:textId="77777777" w:rsidR="001477D1" w:rsidRPr="00FF6AEA" w:rsidRDefault="001477D1" w:rsidP="00514BCD">
      <w:pPr>
        <w:pStyle w:val="BodyText"/>
        <w:ind w:left="720"/>
        <w:jc w:val="center"/>
      </w:pPr>
    </w:p>
    <w:p w14:paraId="335B8908" w14:textId="37AE1D5E" w:rsidR="001477D1" w:rsidRPr="004B4DF6" w:rsidRDefault="006D23A4" w:rsidP="00CF39F8">
      <w:pPr>
        <w:pStyle w:val="BodyText"/>
        <w:numPr>
          <w:ilvl w:val="0"/>
          <w:numId w:val="19"/>
        </w:numPr>
        <w:rPr>
          <w:b/>
          <w:bCs/>
        </w:rPr>
      </w:pPr>
      <w:r>
        <w:rPr>
          <w:rFonts w:cs="Arial"/>
        </w:rPr>
        <w:t>Naviguer sur OS &gt; RPA Management &gt; Manage &gt; Processes</w:t>
      </w:r>
    </w:p>
    <w:p w14:paraId="1F2B4D86" w14:textId="0F2F0802" w:rsidR="004B4DF6" w:rsidRDefault="004B4DF6" w:rsidP="004B4DF6">
      <w:pPr>
        <w:pStyle w:val="BodyText"/>
        <w:ind w:left="1080"/>
        <w:rPr>
          <w:b/>
          <w:bCs/>
        </w:rPr>
      </w:pPr>
      <w:r w:rsidRPr="004B4DF6">
        <w:rPr>
          <w:b/>
          <w:bCs/>
          <w:noProof/>
        </w:rPr>
        <w:drawing>
          <wp:inline distT="0" distB="0" distL="0" distR="0" wp14:anchorId="1A52E6B5" wp14:editId="5A1FE370">
            <wp:extent cx="5022848" cy="1077587"/>
            <wp:effectExtent l="0" t="0" r="6985" b="8890"/>
            <wp:docPr id="966577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5777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352" cy="1081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3A20D" w14:textId="77777777" w:rsidR="001B52BE" w:rsidRDefault="001B52BE" w:rsidP="001B52BE">
      <w:pPr>
        <w:pStyle w:val="BodyText"/>
        <w:ind w:left="0"/>
        <w:rPr>
          <w:b/>
          <w:bCs/>
        </w:rPr>
      </w:pPr>
    </w:p>
    <w:p w14:paraId="21C43106" w14:textId="40FF6679" w:rsidR="001B52BE" w:rsidRPr="001D752B" w:rsidRDefault="001B52BE" w:rsidP="00CF39F8">
      <w:pPr>
        <w:pStyle w:val="BodyText"/>
        <w:numPr>
          <w:ilvl w:val="0"/>
          <w:numId w:val="19"/>
        </w:numPr>
        <w:rPr>
          <w:b/>
          <w:bCs/>
        </w:rPr>
      </w:pPr>
      <w:r>
        <w:rPr>
          <w:rFonts w:cs="Arial"/>
        </w:rPr>
        <w:t xml:space="preserve">Aller sur le detail du </w:t>
      </w:r>
      <w:r w:rsidRPr="001B52BE">
        <w:rPr>
          <w:rFonts w:cs="Arial"/>
        </w:rPr>
        <w:t>processus</w:t>
      </w:r>
      <w:r>
        <w:rPr>
          <w:rFonts w:cs="Arial"/>
        </w:rPr>
        <w:t xml:space="preserve"> </w:t>
      </w:r>
      <w:r w:rsidR="0073221F">
        <w:rPr>
          <w:rFonts w:cs="Arial"/>
        </w:rPr>
        <w:t>Automatisation</w:t>
      </w:r>
      <w:r w:rsidR="00706B87">
        <w:rPr>
          <w:rFonts w:cs="Arial"/>
        </w:rPr>
        <w:t xml:space="preserve"> Packing List Partie 1</w:t>
      </w:r>
      <w:r>
        <w:rPr>
          <w:rFonts w:cs="Arial"/>
        </w:rPr>
        <w:t>&gt; Process Arguments &gt; Save</w:t>
      </w:r>
    </w:p>
    <w:p w14:paraId="5317CE60" w14:textId="462FBF66" w:rsidR="00EF7A64" w:rsidRPr="00EF7A64" w:rsidRDefault="001D752B" w:rsidP="00CF39F8">
      <w:pPr>
        <w:pStyle w:val="ListParagraph"/>
        <w:numPr>
          <w:ilvl w:val="0"/>
          <w:numId w:val="19"/>
        </w:numPr>
        <w:rPr>
          <w:rFonts w:ascii="Arial" w:eastAsia="Times New Roman" w:hAnsi="Arial" w:cs="Arial"/>
          <w:sz w:val="20"/>
          <w:szCs w:val="20"/>
          <w:lang w:eastAsia="es-ES"/>
        </w:rPr>
      </w:pPr>
      <w:r w:rsidRPr="00EF7A64">
        <w:rPr>
          <w:rFonts w:cs="Arial"/>
        </w:rPr>
        <w:t>Re</w:t>
      </w:r>
      <w:r w:rsidR="0010146B" w:rsidRPr="00EF7A64">
        <w:rPr>
          <w:rFonts w:cs="Arial"/>
        </w:rPr>
        <w:t xml:space="preserve">mpli les arguments avec leur valeurs correspondantes </w:t>
      </w:r>
      <w:r w:rsidR="0010146B" w:rsidRPr="00EF7A64">
        <w:rPr>
          <w:rFonts w:ascii="Arial" w:eastAsia="Times New Roman" w:hAnsi="Arial" w:cs="Arial"/>
          <w:sz w:val="20"/>
          <w:szCs w:val="20"/>
          <w:lang w:eastAsia="es-ES"/>
        </w:rPr>
        <w:t>telles qu’indiquées dans le fichier Excel joint</w:t>
      </w:r>
      <w:r w:rsidR="00EF7A64" w:rsidRPr="00EF7A64">
        <w:rPr>
          <w:rFonts w:ascii="Arial" w:eastAsia="Times New Roman" w:hAnsi="Arial" w:cs="Arial"/>
          <w:sz w:val="20"/>
          <w:szCs w:val="20"/>
          <w:lang w:eastAsia="es-ES"/>
        </w:rPr>
        <w:t xml:space="preserve"> telles qu’indiquées dans le fichier Excel joint</w:t>
      </w:r>
      <w:r w:rsidR="00EF7A64">
        <w:rPr>
          <w:rFonts w:ascii="Arial" w:eastAsia="Times New Roman" w:hAnsi="Arial" w:cs="Arial"/>
          <w:sz w:val="20"/>
          <w:szCs w:val="20"/>
          <w:lang w:eastAsia="es-ES"/>
        </w:rPr>
        <w:t xml:space="preserve">. </w:t>
      </w:r>
      <w:r w:rsidR="00EF7A64" w:rsidRPr="00EF7A64">
        <w:rPr>
          <w:rFonts w:ascii="Arial" w:eastAsia="Times New Roman" w:hAnsi="Arial" w:cs="Arial"/>
          <w:sz w:val="20"/>
          <w:szCs w:val="20"/>
          <w:lang w:eastAsia="es-ES"/>
        </w:rPr>
        <w:t>Les arguments create_document_url et list_doc_url doivent avoir leurs valeurs réelles de Tenant ID et Usecase ID remplacées, tandis que idm_add_api_url doi</w:t>
      </w:r>
      <w:r w:rsidR="008D1BDE">
        <w:rPr>
          <w:rFonts w:ascii="Arial" w:eastAsia="Times New Roman" w:hAnsi="Arial" w:cs="Arial"/>
          <w:sz w:val="20"/>
          <w:szCs w:val="20"/>
          <w:lang w:eastAsia="es-ES"/>
        </w:rPr>
        <w:t>t</w:t>
      </w:r>
      <w:r w:rsidR="00EF7A64" w:rsidRPr="00EF7A64">
        <w:rPr>
          <w:rFonts w:ascii="Arial" w:eastAsia="Times New Roman" w:hAnsi="Arial" w:cs="Arial"/>
          <w:sz w:val="20"/>
          <w:szCs w:val="20"/>
          <w:lang w:eastAsia="es-ES"/>
        </w:rPr>
        <w:t xml:space="preserve"> avoir leur Tenant ID réel remplacé.</w:t>
      </w:r>
    </w:p>
    <w:p w14:paraId="3EE3F941" w14:textId="535510B1" w:rsidR="0010146B" w:rsidRDefault="0010146B" w:rsidP="00EF7A64">
      <w:pPr>
        <w:pStyle w:val="ListParagraph"/>
        <w:ind w:left="1080"/>
        <w:rPr>
          <w:rFonts w:ascii="Arial" w:eastAsia="Times New Roman" w:hAnsi="Arial" w:cs="Arial"/>
          <w:sz w:val="20"/>
          <w:szCs w:val="20"/>
          <w:lang w:eastAsia="es-ES"/>
        </w:rPr>
      </w:pPr>
    </w:p>
    <w:p w14:paraId="1FD81E9A" w14:textId="77777777" w:rsidR="001D0531" w:rsidRPr="00EF7A64" w:rsidRDefault="001D0531" w:rsidP="00EF7A64">
      <w:pPr>
        <w:rPr>
          <w:rFonts w:cs="Arial"/>
        </w:rPr>
      </w:pPr>
    </w:p>
    <w:bookmarkStart w:id="17" w:name="_MON_1832501600"/>
    <w:bookmarkEnd w:id="17"/>
    <w:p w14:paraId="70154D75" w14:textId="49AF197B" w:rsidR="00C12827" w:rsidRPr="00226BAB" w:rsidRDefault="00873061" w:rsidP="00BA70B9">
      <w:pPr>
        <w:pStyle w:val="BodyText"/>
        <w:ind w:left="1080"/>
        <w:jc w:val="center"/>
        <w:rPr>
          <w:rStyle w:val="InforHeadline"/>
          <w:rFonts w:ascii="Arial" w:hAnsi="Arial"/>
          <w:bCs/>
          <w:color w:val="auto"/>
          <w:sz w:val="20"/>
          <w:szCs w:val="20"/>
        </w:rPr>
      </w:pPr>
      <w:r>
        <w:rPr>
          <w:rStyle w:val="InforHeadline"/>
          <w:rFonts w:ascii="Arial" w:hAnsi="Arial"/>
          <w:b w:val="0"/>
          <w:color w:val="auto"/>
          <w:sz w:val="20"/>
          <w:szCs w:val="20"/>
        </w:rPr>
        <w:object w:dxaOrig="1504" w:dyaOrig="981" w14:anchorId="2C0FB1C3">
          <v:shape id="_x0000_i1034" type="#_x0000_t75" style="width:75pt;height:49pt" o:ole="">
            <v:imagedata r:id="rId22" o:title=""/>
          </v:shape>
          <o:OLEObject Type="Embed" ProgID="Excel.Sheet.12" ShapeID="_x0000_i1034" DrawAspect="Icon" ObjectID="_1832504394" r:id="rId23"/>
        </w:object>
      </w:r>
    </w:p>
    <w:p w14:paraId="1702E2D5" w14:textId="3CA8C7B2" w:rsidR="000F283A" w:rsidRDefault="005555A3" w:rsidP="007263EB">
      <w:pPr>
        <w:pStyle w:val="BodyText"/>
        <w:numPr>
          <w:ilvl w:val="0"/>
          <w:numId w:val="19"/>
        </w:numPr>
        <w:jc w:val="center"/>
        <w:rPr>
          <w:rStyle w:val="InforHeadline"/>
          <w:rFonts w:ascii="Arial" w:hAnsi="Arial"/>
          <w:b w:val="0"/>
          <w:color w:val="auto"/>
          <w:sz w:val="20"/>
          <w:szCs w:val="20"/>
        </w:rPr>
      </w:pPr>
      <w:r>
        <w:rPr>
          <w:rStyle w:val="InforHeadline"/>
          <w:rFonts w:ascii="Arial" w:hAnsi="Arial"/>
          <w:b w:val="0"/>
          <w:color w:val="auto"/>
          <w:sz w:val="20"/>
          <w:szCs w:val="20"/>
        </w:rPr>
        <w:t xml:space="preserve">La valeur du Usecase ID peut être obtenue en utilisant OS &gt; API Gateway &gt; Available APIs &gt; Robotic Process Automation &gt; </w:t>
      </w:r>
      <w:r w:rsidR="00FE0307">
        <w:rPr>
          <w:rStyle w:val="InforHeadline"/>
          <w:rFonts w:ascii="Arial" w:hAnsi="Arial"/>
          <w:b w:val="0"/>
          <w:color w:val="auto"/>
          <w:sz w:val="20"/>
          <w:szCs w:val="20"/>
        </w:rPr>
        <w:t>RPArpaactuatorsvc &gt; Documentation &gt; Get all usecaes &gt; Try it out &gt; Execute</w:t>
      </w:r>
    </w:p>
    <w:p w14:paraId="28025935" w14:textId="183AD455" w:rsidR="007163FA" w:rsidRPr="00FF6AEA" w:rsidRDefault="007163FA" w:rsidP="007163FA">
      <w:pPr>
        <w:pStyle w:val="BodyText"/>
        <w:ind w:left="1080"/>
        <w:rPr>
          <w:rStyle w:val="InforHeadline"/>
          <w:rFonts w:ascii="Arial" w:hAnsi="Arial"/>
          <w:b w:val="0"/>
          <w:color w:val="auto"/>
          <w:sz w:val="20"/>
          <w:szCs w:val="20"/>
        </w:rPr>
      </w:pPr>
      <w:r w:rsidRPr="007163FA">
        <w:rPr>
          <w:rStyle w:val="InforHeadline"/>
          <w:rFonts w:ascii="Arial" w:hAnsi="Arial"/>
          <w:b w:val="0"/>
          <w:noProof/>
          <w:color w:val="auto"/>
          <w:sz w:val="20"/>
          <w:szCs w:val="20"/>
        </w:rPr>
        <w:drawing>
          <wp:inline distT="0" distB="0" distL="0" distR="0" wp14:anchorId="23F071A9" wp14:editId="74B0172F">
            <wp:extent cx="5483196" cy="2546350"/>
            <wp:effectExtent l="0" t="0" r="3810" b="6350"/>
            <wp:docPr id="1152331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315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93509" cy="2551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9C6F5" w14:textId="77777777" w:rsidR="000F283A" w:rsidRPr="00FF6AEA" w:rsidRDefault="000F283A" w:rsidP="00545876">
      <w:pPr>
        <w:pStyle w:val="BodyText"/>
        <w:ind w:left="720"/>
        <w:jc w:val="center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6BBC88EC" w14:textId="670F6A9B" w:rsidR="00D40F25" w:rsidRDefault="00D40F25" w:rsidP="00D40F25">
      <w:pPr>
        <w:pStyle w:val="BodyText"/>
        <w:numPr>
          <w:ilvl w:val="0"/>
          <w:numId w:val="19"/>
        </w:numPr>
      </w:pPr>
      <w:r w:rsidRPr="00D40F25">
        <w:t xml:space="preserve">Trouver l’ID correspondant au nom du </w:t>
      </w:r>
      <w:r>
        <w:t>usecase</w:t>
      </w:r>
      <w:r w:rsidRPr="00D40F25">
        <w:t xml:space="preserve"> créé</w:t>
      </w:r>
    </w:p>
    <w:p w14:paraId="0BAB9C14" w14:textId="682DB800" w:rsidR="009210CF" w:rsidRPr="009210CF" w:rsidRDefault="009210CF" w:rsidP="001C0255">
      <w:pPr>
        <w:pStyle w:val="BodyText"/>
        <w:numPr>
          <w:ilvl w:val="0"/>
          <w:numId w:val="19"/>
        </w:numPr>
      </w:pPr>
      <w:r w:rsidRPr="009210CF">
        <w:t xml:space="preserve">Répéter les étapes 1 à 5 pour le flux RPA </w:t>
      </w:r>
      <w:r w:rsidRPr="009210CF">
        <w:rPr>
          <w:i/>
          <w:iCs/>
        </w:rPr>
        <w:t>Automatisation Packing List Partie 2</w:t>
      </w:r>
    </w:p>
    <w:p w14:paraId="4CED735C" w14:textId="6B1D959F" w:rsidR="006811BF" w:rsidRPr="00EF7A64" w:rsidRDefault="006811BF" w:rsidP="006811BF">
      <w:pPr>
        <w:pStyle w:val="ListParagraph"/>
        <w:numPr>
          <w:ilvl w:val="0"/>
          <w:numId w:val="19"/>
        </w:numPr>
        <w:rPr>
          <w:rFonts w:ascii="Arial" w:eastAsia="Times New Roman" w:hAnsi="Arial" w:cs="Arial"/>
          <w:sz w:val="20"/>
          <w:szCs w:val="20"/>
          <w:lang w:eastAsia="es-ES"/>
        </w:rPr>
      </w:pPr>
      <w:r w:rsidRPr="00EF7A64">
        <w:rPr>
          <w:rFonts w:cs="Arial"/>
        </w:rPr>
        <w:t xml:space="preserve">Rempli les arguments avec leur valeurs correspondantes </w:t>
      </w:r>
      <w:r w:rsidRPr="00EF7A64">
        <w:rPr>
          <w:rFonts w:ascii="Arial" w:eastAsia="Times New Roman" w:hAnsi="Arial" w:cs="Arial"/>
          <w:sz w:val="20"/>
          <w:szCs w:val="20"/>
          <w:lang w:eastAsia="es-ES"/>
        </w:rPr>
        <w:t>telles qu’indiquées dans le fichier Excel joint telles qu’indiquées dans le fichier Excel joint</w:t>
      </w:r>
      <w:r>
        <w:rPr>
          <w:rFonts w:ascii="Arial" w:eastAsia="Times New Roman" w:hAnsi="Arial" w:cs="Arial"/>
          <w:sz w:val="20"/>
          <w:szCs w:val="20"/>
          <w:lang w:eastAsia="es-ES"/>
        </w:rPr>
        <w:t xml:space="preserve">. </w:t>
      </w:r>
      <w:r w:rsidRPr="00EF7A64">
        <w:rPr>
          <w:rFonts w:ascii="Arial" w:eastAsia="Times New Roman" w:hAnsi="Arial" w:cs="Arial"/>
          <w:sz w:val="20"/>
          <w:szCs w:val="20"/>
          <w:lang w:eastAsia="es-ES"/>
        </w:rPr>
        <w:t>L</w:t>
      </w:r>
      <w:r w:rsidR="00176188">
        <w:rPr>
          <w:rFonts w:ascii="Arial" w:eastAsia="Times New Roman" w:hAnsi="Arial" w:cs="Arial"/>
          <w:sz w:val="20"/>
          <w:szCs w:val="20"/>
          <w:lang w:eastAsia="es-ES"/>
        </w:rPr>
        <w:t>’</w:t>
      </w:r>
      <w:r w:rsidRPr="00EF7A64">
        <w:rPr>
          <w:rFonts w:ascii="Arial" w:eastAsia="Times New Roman" w:hAnsi="Arial" w:cs="Arial"/>
          <w:sz w:val="20"/>
          <w:szCs w:val="20"/>
          <w:lang w:eastAsia="es-ES"/>
        </w:rPr>
        <w:t>argument</w:t>
      </w:r>
      <w:r w:rsidR="00176188">
        <w:rPr>
          <w:rFonts w:ascii="Arial" w:eastAsia="Times New Roman" w:hAnsi="Arial" w:cs="Arial"/>
          <w:sz w:val="20"/>
          <w:szCs w:val="20"/>
          <w:lang w:eastAsia="es-ES"/>
        </w:rPr>
        <w:t>d</w:t>
      </w:r>
      <w:r w:rsidRPr="00EF7A64">
        <w:rPr>
          <w:rFonts w:ascii="Arial" w:eastAsia="Times New Roman" w:hAnsi="Arial" w:cs="Arial"/>
          <w:sz w:val="20"/>
          <w:szCs w:val="20"/>
          <w:lang w:eastAsia="es-ES"/>
        </w:rPr>
        <w:t xml:space="preserve"> </w:t>
      </w:r>
      <w:r w:rsidR="00A95364">
        <w:rPr>
          <w:rFonts w:ascii="Arial" w:eastAsia="Times New Roman" w:hAnsi="Arial" w:cs="Arial"/>
          <w:sz w:val="20"/>
          <w:szCs w:val="20"/>
          <w:lang w:eastAsia="es-ES"/>
        </w:rPr>
        <w:t xml:space="preserve">get_all_documents_url </w:t>
      </w:r>
      <w:r w:rsidRPr="00EF7A64">
        <w:rPr>
          <w:rFonts w:ascii="Arial" w:eastAsia="Times New Roman" w:hAnsi="Arial" w:cs="Arial"/>
          <w:sz w:val="20"/>
          <w:szCs w:val="20"/>
          <w:lang w:eastAsia="es-ES"/>
        </w:rPr>
        <w:t xml:space="preserve">doivent avoir leurs valeurs réelles de Tenant ID et Usecase ID remplacées, tandis que </w:t>
      </w:r>
      <w:r w:rsidR="00441D8B">
        <w:rPr>
          <w:rFonts w:ascii="Arial" w:eastAsia="Times New Roman" w:hAnsi="Arial" w:cs="Arial"/>
          <w:sz w:val="20"/>
          <w:szCs w:val="20"/>
          <w:lang w:eastAsia="es-ES"/>
        </w:rPr>
        <w:t>get_document_url</w:t>
      </w:r>
      <w:r w:rsidRPr="00EF7A64">
        <w:rPr>
          <w:rFonts w:ascii="Arial" w:eastAsia="Times New Roman" w:hAnsi="Arial" w:cs="Arial"/>
          <w:sz w:val="20"/>
          <w:szCs w:val="20"/>
          <w:lang w:eastAsia="es-ES"/>
        </w:rPr>
        <w:t xml:space="preserve"> doi</w:t>
      </w:r>
      <w:r>
        <w:rPr>
          <w:rFonts w:ascii="Arial" w:eastAsia="Times New Roman" w:hAnsi="Arial" w:cs="Arial"/>
          <w:sz w:val="20"/>
          <w:szCs w:val="20"/>
          <w:lang w:eastAsia="es-ES"/>
        </w:rPr>
        <w:t>t</w:t>
      </w:r>
      <w:r w:rsidRPr="00EF7A64">
        <w:rPr>
          <w:rFonts w:ascii="Arial" w:eastAsia="Times New Roman" w:hAnsi="Arial" w:cs="Arial"/>
          <w:sz w:val="20"/>
          <w:szCs w:val="20"/>
          <w:lang w:eastAsia="es-ES"/>
        </w:rPr>
        <w:t xml:space="preserve"> avoir leur Tenant ID réel remplacé.</w:t>
      </w:r>
    </w:p>
    <w:p w14:paraId="6339E94A" w14:textId="5897E5C1" w:rsidR="009210CF" w:rsidRPr="009210CF" w:rsidRDefault="00CD007B" w:rsidP="00CD007B">
      <w:pPr>
        <w:pStyle w:val="BodyText"/>
        <w:ind w:left="1080"/>
        <w:jc w:val="center"/>
      </w:pPr>
      <w:r>
        <w:object w:dxaOrig="1504" w:dyaOrig="981" w14:anchorId="5655F18E">
          <v:shape id="_x0000_i1027" type="#_x0000_t75" style="width:75pt;height:49pt" o:ole="">
            <v:imagedata r:id="rId25" o:title=""/>
          </v:shape>
          <o:OLEObject Type="Embed" ProgID="Excel.Sheet.12" ShapeID="_x0000_i1027" DrawAspect="Icon" ObjectID="_1832504395" r:id="rId26"/>
        </w:object>
      </w:r>
    </w:p>
    <w:p w14:paraId="777C1E52" w14:textId="21E28F99" w:rsidR="000F283A" w:rsidRDefault="001C0255" w:rsidP="001C0255">
      <w:pPr>
        <w:pStyle w:val="BodyText"/>
        <w:numPr>
          <w:ilvl w:val="0"/>
          <w:numId w:val="19"/>
        </w:numPr>
      </w:pPr>
      <w:r w:rsidRPr="001C0255">
        <w:t>Ouvrir l’application Configuration Manager sur le serveur où les fichiers Excel sont déposés</w:t>
      </w:r>
    </w:p>
    <w:p w14:paraId="79B0253C" w14:textId="2DECF0B7" w:rsidR="001C0255" w:rsidRDefault="001C0255" w:rsidP="001C0255">
      <w:pPr>
        <w:pStyle w:val="BodyText"/>
        <w:numPr>
          <w:ilvl w:val="0"/>
          <w:numId w:val="19"/>
        </w:numPr>
        <w:rPr>
          <w:rStyle w:val="InforHeadline"/>
          <w:rFonts w:ascii="Arial" w:hAnsi="Arial"/>
          <w:b w:val="0"/>
          <w:color w:val="auto"/>
          <w:sz w:val="20"/>
          <w:szCs w:val="20"/>
        </w:rPr>
      </w:pPr>
      <w:r w:rsidRPr="001C0255">
        <w:rPr>
          <w:rStyle w:val="InforHeadline"/>
          <w:rFonts w:ascii="Arial" w:hAnsi="Arial"/>
          <w:b w:val="0"/>
          <w:color w:val="auto"/>
          <w:sz w:val="20"/>
          <w:szCs w:val="20"/>
        </w:rPr>
        <w:t>Cliquer sur « Add » pour ajouter un profil dans l’onglet « Manage Profile »</w:t>
      </w:r>
    </w:p>
    <w:p w14:paraId="225EBF4D" w14:textId="2DFDEF6F" w:rsidR="000F283A" w:rsidRDefault="00092754" w:rsidP="00092754">
      <w:pPr>
        <w:pStyle w:val="BodyText"/>
        <w:numPr>
          <w:ilvl w:val="0"/>
          <w:numId w:val="19"/>
        </w:numPr>
        <w:rPr>
          <w:rStyle w:val="InforHeadline"/>
          <w:rFonts w:ascii="Arial" w:hAnsi="Arial"/>
          <w:b w:val="0"/>
          <w:color w:val="auto"/>
          <w:sz w:val="20"/>
          <w:szCs w:val="20"/>
        </w:rPr>
      </w:pPr>
      <w:r w:rsidRPr="00092754">
        <w:rPr>
          <w:rStyle w:val="InforHeadline"/>
          <w:rFonts w:ascii="Arial" w:hAnsi="Arial"/>
          <w:b w:val="0"/>
          <w:color w:val="auto"/>
          <w:sz w:val="20"/>
          <w:szCs w:val="20"/>
        </w:rPr>
        <w:t xml:space="preserve">Naviguer vers OS &gt; API Gateway &gt; Authorized Apps &gt; RPA Agent &gt; Download Credentials &gt; </w:t>
      </w:r>
      <w:r>
        <w:rPr>
          <w:rStyle w:val="InforHeadline"/>
          <w:rFonts w:ascii="Arial" w:hAnsi="Arial"/>
          <w:b w:val="0"/>
          <w:color w:val="auto"/>
          <w:sz w:val="20"/>
          <w:szCs w:val="20"/>
        </w:rPr>
        <w:t>Create a Service Account</w:t>
      </w:r>
      <w:r w:rsidRPr="00092754">
        <w:rPr>
          <w:rStyle w:val="InforHeadline"/>
          <w:rFonts w:ascii="Arial" w:hAnsi="Arial"/>
          <w:b w:val="0"/>
          <w:color w:val="auto"/>
          <w:sz w:val="20"/>
          <w:szCs w:val="20"/>
        </w:rPr>
        <w:t xml:space="preserve"> &gt; Saisir le nom complet de l’utilisateur &gt; </w:t>
      </w:r>
      <w:r>
        <w:rPr>
          <w:rStyle w:val="InforHeadline"/>
          <w:rFonts w:ascii="Arial" w:hAnsi="Arial"/>
          <w:b w:val="0"/>
          <w:color w:val="auto"/>
          <w:sz w:val="20"/>
          <w:szCs w:val="20"/>
        </w:rPr>
        <w:t>Download</w:t>
      </w:r>
    </w:p>
    <w:p w14:paraId="4D333CA7" w14:textId="77777777" w:rsidR="00092754" w:rsidRDefault="00092754" w:rsidP="00092754">
      <w:pPr>
        <w:pStyle w:val="BodyText"/>
        <w:ind w:left="108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0B52A036" w14:textId="754DCAFF" w:rsidR="00092754" w:rsidRDefault="00092754" w:rsidP="00092754">
      <w:pPr>
        <w:pStyle w:val="BodyText"/>
        <w:ind w:left="720"/>
        <w:jc w:val="center"/>
        <w:rPr>
          <w:rStyle w:val="InforHeadline"/>
          <w:rFonts w:ascii="Arial" w:hAnsi="Arial"/>
          <w:b w:val="0"/>
          <w:color w:val="auto"/>
          <w:sz w:val="20"/>
          <w:szCs w:val="20"/>
        </w:rPr>
      </w:pPr>
      <w:r w:rsidRPr="00092754">
        <w:rPr>
          <w:rStyle w:val="InforHeadline"/>
          <w:rFonts w:ascii="Arial" w:hAnsi="Arial"/>
          <w:b w:val="0"/>
          <w:noProof/>
          <w:color w:val="auto"/>
          <w:sz w:val="20"/>
          <w:szCs w:val="20"/>
        </w:rPr>
        <w:lastRenderedPageBreak/>
        <w:drawing>
          <wp:inline distT="0" distB="0" distL="0" distR="0" wp14:anchorId="44718DE6" wp14:editId="5E56233D">
            <wp:extent cx="4493200" cy="3067050"/>
            <wp:effectExtent l="0" t="0" r="3175" b="0"/>
            <wp:docPr id="1501797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7976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94452" cy="306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6178D" w14:textId="77777777" w:rsidR="001A0DB5" w:rsidRPr="00FF6AEA" w:rsidRDefault="001A0DB5" w:rsidP="00092754">
      <w:pPr>
        <w:pStyle w:val="BodyText"/>
        <w:ind w:left="720"/>
        <w:jc w:val="center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706962E9" w14:textId="6F26AF71" w:rsidR="000F283A" w:rsidRDefault="001A0DB5" w:rsidP="001A0DB5">
      <w:pPr>
        <w:pStyle w:val="BodyText"/>
        <w:numPr>
          <w:ilvl w:val="0"/>
          <w:numId w:val="19"/>
        </w:numPr>
        <w:rPr>
          <w:rStyle w:val="InforHeadline"/>
          <w:rFonts w:ascii="Arial" w:hAnsi="Arial"/>
          <w:b w:val="0"/>
          <w:color w:val="auto"/>
          <w:sz w:val="20"/>
          <w:szCs w:val="20"/>
        </w:rPr>
      </w:pPr>
      <w:r w:rsidRPr="001A0DB5">
        <w:rPr>
          <w:rStyle w:val="InforHeadline"/>
          <w:rFonts w:ascii="Arial" w:hAnsi="Arial"/>
          <w:b w:val="0"/>
          <w:color w:val="auto"/>
          <w:sz w:val="20"/>
          <w:szCs w:val="20"/>
        </w:rPr>
        <w:t>Revenir dans Configuration Manager et sélectionner le fichier de credentials RPA Agent `.ionapi` téléchargé depuis le dossier de téléchargement par défaut de votre appareil</w:t>
      </w:r>
    </w:p>
    <w:p w14:paraId="101572D9" w14:textId="68311DA3" w:rsidR="001A0DB5" w:rsidRDefault="00B60B61" w:rsidP="001A0DB5">
      <w:pPr>
        <w:pStyle w:val="BodyText"/>
        <w:numPr>
          <w:ilvl w:val="0"/>
          <w:numId w:val="19"/>
        </w:numPr>
        <w:rPr>
          <w:rStyle w:val="InforHeadline"/>
          <w:rFonts w:ascii="Arial" w:hAnsi="Arial"/>
          <w:b w:val="0"/>
          <w:color w:val="auto"/>
          <w:sz w:val="20"/>
          <w:szCs w:val="20"/>
        </w:rPr>
      </w:pPr>
      <w:r w:rsidRPr="00B60B61">
        <w:rPr>
          <w:rStyle w:val="InforHeadline"/>
          <w:rFonts w:ascii="Arial" w:hAnsi="Arial"/>
          <w:b w:val="0"/>
          <w:color w:val="auto"/>
          <w:sz w:val="20"/>
          <w:szCs w:val="20"/>
        </w:rPr>
        <w:t xml:space="preserve">Cliquer sur « Default » correspondant au </w:t>
      </w:r>
      <w:r w:rsidR="00C5030B" w:rsidRPr="00B60B61">
        <w:rPr>
          <w:rStyle w:val="InforHeadline"/>
          <w:rFonts w:ascii="Arial" w:hAnsi="Arial"/>
          <w:b w:val="0"/>
          <w:color w:val="auto"/>
          <w:sz w:val="20"/>
          <w:szCs w:val="20"/>
        </w:rPr>
        <w:t>profil que</w:t>
      </w:r>
      <w:r w:rsidRPr="00B60B61">
        <w:rPr>
          <w:rStyle w:val="InforHeadline"/>
          <w:rFonts w:ascii="Arial" w:hAnsi="Arial"/>
          <w:b w:val="0"/>
          <w:color w:val="auto"/>
          <w:sz w:val="20"/>
          <w:szCs w:val="20"/>
        </w:rPr>
        <w:t xml:space="preserve"> vous souhaitez utiliser pour vous connecter</w:t>
      </w:r>
    </w:p>
    <w:p w14:paraId="0F853150" w14:textId="10F2BEEE" w:rsidR="00913D9C" w:rsidRPr="00913D9C" w:rsidRDefault="00913D9C" w:rsidP="00913D9C">
      <w:pPr>
        <w:pStyle w:val="BodyText"/>
        <w:numPr>
          <w:ilvl w:val="0"/>
          <w:numId w:val="19"/>
        </w:numPr>
        <w:rPr>
          <w:rStyle w:val="InforHeadline"/>
          <w:rFonts w:ascii="Arial" w:hAnsi="Arial"/>
          <w:b w:val="0"/>
          <w:color w:val="auto"/>
          <w:sz w:val="20"/>
          <w:szCs w:val="20"/>
        </w:rPr>
      </w:pPr>
      <w:r w:rsidRPr="00913D9C">
        <w:rPr>
          <w:rStyle w:val="InforHeadline"/>
          <w:rFonts w:ascii="Arial" w:hAnsi="Arial"/>
          <w:b w:val="0"/>
          <w:color w:val="auto"/>
          <w:sz w:val="20"/>
          <w:szCs w:val="20"/>
        </w:rPr>
        <w:t>Cliquer sur l’onglet « Create Device » dans la fenêtre Configuration Manager pour créer un nouveau périphérique.</w:t>
      </w:r>
    </w:p>
    <w:p w14:paraId="03C18170" w14:textId="59CEB2A0" w:rsidR="00913D9C" w:rsidRPr="00913D9C" w:rsidRDefault="00913D9C" w:rsidP="00913D9C">
      <w:pPr>
        <w:pStyle w:val="BodyText"/>
        <w:ind w:left="1080"/>
        <w:rPr>
          <w:rStyle w:val="InforHeadline"/>
          <w:rFonts w:ascii="Arial" w:hAnsi="Arial"/>
          <w:b w:val="0"/>
          <w:color w:val="auto"/>
          <w:sz w:val="20"/>
          <w:szCs w:val="20"/>
        </w:rPr>
      </w:pPr>
      <w:r w:rsidRPr="00913D9C">
        <w:rPr>
          <w:rStyle w:val="InforHeadline"/>
          <w:rFonts w:ascii="Arial" w:hAnsi="Arial"/>
          <w:b w:val="0"/>
          <w:color w:val="auto"/>
          <w:sz w:val="20"/>
          <w:szCs w:val="20"/>
        </w:rPr>
        <w:t>Spécifier les informations suivantes :</w:t>
      </w:r>
    </w:p>
    <w:p w14:paraId="64B2828A" w14:textId="0843BE4E" w:rsidR="00913D9C" w:rsidRPr="00913D9C" w:rsidRDefault="00913D9C" w:rsidP="00913D9C">
      <w:pPr>
        <w:pStyle w:val="BodyText"/>
        <w:ind w:left="1080"/>
        <w:rPr>
          <w:rStyle w:val="InforHeadline"/>
          <w:rFonts w:ascii="Arial" w:hAnsi="Arial"/>
          <w:b w:val="0"/>
          <w:color w:val="auto"/>
          <w:sz w:val="20"/>
          <w:szCs w:val="20"/>
        </w:rPr>
      </w:pPr>
      <w:r w:rsidRPr="00913D9C">
        <w:rPr>
          <w:rStyle w:val="InforHeadline"/>
          <w:rFonts w:ascii="Arial" w:hAnsi="Arial"/>
          <w:b w:val="0"/>
          <w:color w:val="auto"/>
          <w:sz w:val="20"/>
          <w:szCs w:val="20"/>
        </w:rPr>
        <w:t>Display Name : le nom du périphérique.</w:t>
      </w:r>
    </w:p>
    <w:p w14:paraId="2F46C9D7" w14:textId="113BEA20" w:rsidR="00913D9C" w:rsidRPr="00913D9C" w:rsidRDefault="00913D9C" w:rsidP="00913D9C">
      <w:pPr>
        <w:pStyle w:val="BodyText"/>
        <w:ind w:left="1080"/>
        <w:rPr>
          <w:rStyle w:val="InforHeadline"/>
          <w:rFonts w:ascii="Arial" w:hAnsi="Arial"/>
          <w:b w:val="0"/>
          <w:color w:val="auto"/>
          <w:sz w:val="20"/>
          <w:szCs w:val="20"/>
        </w:rPr>
      </w:pPr>
      <w:r w:rsidRPr="00913D9C">
        <w:rPr>
          <w:rStyle w:val="InforHeadline"/>
          <w:rFonts w:ascii="Arial" w:hAnsi="Arial"/>
          <w:b w:val="0"/>
          <w:color w:val="auto"/>
          <w:sz w:val="20"/>
          <w:szCs w:val="20"/>
        </w:rPr>
        <w:t>Domain : le domaine du périphérique.</w:t>
      </w:r>
    </w:p>
    <w:p w14:paraId="1AD195DE" w14:textId="372D4CA3" w:rsidR="000F283A" w:rsidRDefault="00913D9C" w:rsidP="003A3C9D">
      <w:pPr>
        <w:pStyle w:val="BodyText"/>
        <w:ind w:left="1080"/>
        <w:rPr>
          <w:rStyle w:val="InforHeadline"/>
          <w:rFonts w:ascii="Arial" w:hAnsi="Arial"/>
          <w:b w:val="0"/>
          <w:color w:val="auto"/>
          <w:sz w:val="20"/>
          <w:szCs w:val="20"/>
        </w:rPr>
      </w:pPr>
      <w:r w:rsidRPr="00913D9C">
        <w:rPr>
          <w:rStyle w:val="InforHeadline"/>
          <w:rFonts w:ascii="Arial" w:hAnsi="Arial"/>
          <w:b w:val="0"/>
          <w:color w:val="auto"/>
          <w:sz w:val="20"/>
          <w:szCs w:val="20"/>
        </w:rPr>
        <w:t>Scope</w:t>
      </w:r>
      <w:r w:rsidR="003A3C9D">
        <w:rPr>
          <w:rStyle w:val="InforHeadline"/>
          <w:rFonts w:ascii="Arial" w:hAnsi="Arial"/>
          <w:b w:val="0"/>
          <w:color w:val="auto"/>
          <w:sz w:val="20"/>
          <w:szCs w:val="20"/>
        </w:rPr>
        <w:t> : Public</w:t>
      </w:r>
    </w:p>
    <w:p w14:paraId="46B16ECE" w14:textId="77777777" w:rsidR="00926802" w:rsidRPr="003A3C9D" w:rsidRDefault="00926802" w:rsidP="003A3C9D">
      <w:pPr>
        <w:pStyle w:val="BodyText"/>
        <w:ind w:left="108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06E00FA1" w14:textId="1FDE4C22" w:rsidR="000F283A" w:rsidRDefault="000B2C13" w:rsidP="000B2C13">
      <w:pPr>
        <w:pStyle w:val="BodyText"/>
        <w:numPr>
          <w:ilvl w:val="0"/>
          <w:numId w:val="19"/>
        </w:numPr>
      </w:pPr>
      <w:r w:rsidRPr="000B2C13">
        <w:t>Cliquer sur « Create Device ». Le périphérique est créé automatiquement dans RPA Management au sein d’Infor OS.</w:t>
      </w:r>
    </w:p>
    <w:p w14:paraId="290257F6" w14:textId="77777777" w:rsidR="00660DC3" w:rsidRPr="00660DC3" w:rsidRDefault="00660DC3" w:rsidP="00660DC3">
      <w:pPr>
        <w:pStyle w:val="BodyText"/>
        <w:numPr>
          <w:ilvl w:val="0"/>
          <w:numId w:val="19"/>
        </w:numPr>
        <w:rPr>
          <w:rStyle w:val="InforHeadline"/>
          <w:rFonts w:ascii="Arial" w:hAnsi="Arial"/>
          <w:b w:val="0"/>
          <w:color w:val="auto"/>
          <w:sz w:val="20"/>
          <w:szCs w:val="20"/>
        </w:rPr>
      </w:pPr>
      <w:r w:rsidRPr="00660DC3">
        <w:rPr>
          <w:rStyle w:val="InforHeadline"/>
          <w:rFonts w:ascii="Arial" w:hAnsi="Arial"/>
          <w:b w:val="0"/>
          <w:color w:val="auto"/>
          <w:sz w:val="20"/>
          <w:szCs w:val="20"/>
        </w:rPr>
        <w:t>Cliquer sur l’onglet « Mastermind Connection ».</w:t>
      </w:r>
    </w:p>
    <w:p w14:paraId="15ADE259" w14:textId="59F550C8" w:rsidR="00660DC3" w:rsidRDefault="00660DC3" w:rsidP="00660DC3">
      <w:pPr>
        <w:pStyle w:val="BodyText"/>
        <w:numPr>
          <w:ilvl w:val="0"/>
          <w:numId w:val="19"/>
        </w:numPr>
        <w:rPr>
          <w:rStyle w:val="InforHeadline"/>
          <w:rFonts w:ascii="Arial" w:hAnsi="Arial"/>
          <w:b w:val="0"/>
          <w:color w:val="auto"/>
          <w:sz w:val="20"/>
          <w:szCs w:val="20"/>
        </w:rPr>
      </w:pPr>
      <w:r w:rsidRPr="00660DC3">
        <w:rPr>
          <w:rStyle w:val="InforHeadline"/>
          <w:rFonts w:ascii="Arial" w:hAnsi="Arial"/>
          <w:b w:val="0"/>
          <w:color w:val="auto"/>
          <w:sz w:val="20"/>
          <w:szCs w:val="20"/>
        </w:rPr>
        <w:t>Cliquer sur « Connect ». Le statut s’affiche alors comme « Connected ».</w:t>
      </w:r>
    </w:p>
    <w:p w14:paraId="4B9F641B" w14:textId="77777777" w:rsidR="00434779" w:rsidRPr="00434779" w:rsidRDefault="00434779" w:rsidP="00434779">
      <w:pPr>
        <w:pStyle w:val="BodyText"/>
        <w:numPr>
          <w:ilvl w:val="0"/>
          <w:numId w:val="19"/>
        </w:numPr>
        <w:rPr>
          <w:rStyle w:val="InforHeadline"/>
          <w:rFonts w:ascii="Arial" w:hAnsi="Arial"/>
          <w:b w:val="0"/>
          <w:color w:val="auto"/>
          <w:sz w:val="20"/>
          <w:szCs w:val="20"/>
        </w:rPr>
      </w:pPr>
      <w:r w:rsidRPr="00434779">
        <w:rPr>
          <w:rStyle w:val="InforHeadline"/>
          <w:rFonts w:ascii="Arial" w:hAnsi="Arial"/>
          <w:b w:val="0"/>
          <w:color w:val="auto"/>
          <w:sz w:val="20"/>
          <w:szCs w:val="20"/>
        </w:rPr>
        <w:t>Naviguer vers Infor OS.</w:t>
      </w:r>
    </w:p>
    <w:p w14:paraId="3CD04EDA" w14:textId="77777777" w:rsidR="00434779" w:rsidRPr="00434779" w:rsidRDefault="00434779" w:rsidP="00434779">
      <w:pPr>
        <w:pStyle w:val="BodyText"/>
        <w:numPr>
          <w:ilvl w:val="0"/>
          <w:numId w:val="19"/>
        </w:numPr>
        <w:rPr>
          <w:rStyle w:val="InforHeadline"/>
          <w:rFonts w:ascii="Arial" w:hAnsi="Arial"/>
          <w:b w:val="0"/>
          <w:color w:val="auto"/>
          <w:sz w:val="20"/>
          <w:szCs w:val="20"/>
        </w:rPr>
      </w:pPr>
      <w:r w:rsidRPr="00434779">
        <w:rPr>
          <w:rStyle w:val="InforHeadline"/>
          <w:rFonts w:ascii="Arial" w:hAnsi="Arial"/>
          <w:b w:val="0"/>
          <w:color w:val="auto"/>
          <w:sz w:val="20"/>
          <w:szCs w:val="20"/>
        </w:rPr>
        <w:t>Cliquer sur RPA Management &gt; Manage &gt; Robots dans l’application RPA Management pour créer un robot.</w:t>
      </w:r>
    </w:p>
    <w:p w14:paraId="1E6DE261" w14:textId="37FF9050" w:rsidR="00434779" w:rsidRDefault="00434779" w:rsidP="00434779">
      <w:pPr>
        <w:pStyle w:val="BodyText"/>
        <w:numPr>
          <w:ilvl w:val="0"/>
          <w:numId w:val="19"/>
        </w:numPr>
        <w:rPr>
          <w:rStyle w:val="InforHeadline"/>
          <w:rFonts w:ascii="Arial" w:hAnsi="Arial"/>
          <w:b w:val="0"/>
          <w:color w:val="auto"/>
          <w:sz w:val="20"/>
          <w:szCs w:val="20"/>
        </w:rPr>
      </w:pPr>
      <w:r w:rsidRPr="00434779">
        <w:rPr>
          <w:rStyle w:val="InforHeadline"/>
          <w:rFonts w:ascii="Arial" w:hAnsi="Arial"/>
          <w:b w:val="0"/>
          <w:color w:val="auto"/>
          <w:sz w:val="20"/>
          <w:szCs w:val="20"/>
        </w:rPr>
        <w:t>Cliquer sur « Add Bot ».</w:t>
      </w:r>
    </w:p>
    <w:p w14:paraId="0E258780" w14:textId="345624A3" w:rsidR="00A5729F" w:rsidRPr="00434779" w:rsidRDefault="00A5729F" w:rsidP="00A5729F">
      <w:pPr>
        <w:pStyle w:val="BodyText"/>
        <w:ind w:left="1080"/>
        <w:rPr>
          <w:rStyle w:val="InforHeadline"/>
          <w:rFonts w:ascii="Arial" w:hAnsi="Arial"/>
          <w:b w:val="0"/>
          <w:color w:val="auto"/>
          <w:sz w:val="20"/>
          <w:szCs w:val="20"/>
        </w:rPr>
      </w:pPr>
      <w:r w:rsidRPr="00A5729F">
        <w:rPr>
          <w:rStyle w:val="InforHeadline"/>
          <w:rFonts w:ascii="Arial" w:hAnsi="Arial"/>
          <w:b w:val="0"/>
          <w:noProof/>
          <w:color w:val="auto"/>
          <w:sz w:val="20"/>
          <w:szCs w:val="20"/>
        </w:rPr>
        <w:drawing>
          <wp:inline distT="0" distB="0" distL="0" distR="0" wp14:anchorId="67C844A6" wp14:editId="35706F83">
            <wp:extent cx="5734050" cy="457703"/>
            <wp:effectExtent l="0" t="0" r="0" b="0"/>
            <wp:docPr id="1966176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17686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4514" cy="46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CFCC5" w14:textId="77777777" w:rsidR="00D857C7" w:rsidRDefault="00D857C7" w:rsidP="00434779">
      <w:pPr>
        <w:pStyle w:val="BodyText"/>
        <w:ind w:left="108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2476B53A" w14:textId="339550E4" w:rsidR="00434779" w:rsidRPr="00434779" w:rsidRDefault="00434779" w:rsidP="00434779">
      <w:pPr>
        <w:pStyle w:val="BodyText"/>
        <w:ind w:left="1080"/>
        <w:rPr>
          <w:rStyle w:val="InforHeadline"/>
          <w:rFonts w:ascii="Arial" w:hAnsi="Arial"/>
          <w:b w:val="0"/>
          <w:color w:val="auto"/>
          <w:sz w:val="20"/>
          <w:szCs w:val="20"/>
        </w:rPr>
      </w:pPr>
      <w:r w:rsidRPr="00434779">
        <w:rPr>
          <w:rStyle w:val="InforHeadline"/>
          <w:rFonts w:ascii="Arial" w:hAnsi="Arial"/>
          <w:b w:val="0"/>
          <w:color w:val="auto"/>
          <w:sz w:val="20"/>
          <w:szCs w:val="20"/>
        </w:rPr>
        <w:t>Spécifier les informations suivantes :</w:t>
      </w:r>
    </w:p>
    <w:p w14:paraId="725A1213" w14:textId="1A775DB9" w:rsidR="00434779" w:rsidRPr="00434779" w:rsidRDefault="00434779" w:rsidP="00434779">
      <w:pPr>
        <w:pStyle w:val="BodyText"/>
        <w:numPr>
          <w:ilvl w:val="0"/>
          <w:numId w:val="20"/>
        </w:numPr>
        <w:rPr>
          <w:rStyle w:val="InforHeadline"/>
          <w:rFonts w:ascii="Arial" w:hAnsi="Arial"/>
          <w:b w:val="0"/>
          <w:color w:val="auto"/>
          <w:sz w:val="20"/>
          <w:szCs w:val="20"/>
        </w:rPr>
      </w:pPr>
      <w:r w:rsidRPr="00434779">
        <w:rPr>
          <w:rStyle w:val="InforHeadline"/>
          <w:rFonts w:ascii="Arial" w:hAnsi="Arial"/>
          <w:b w:val="0"/>
          <w:color w:val="auto"/>
          <w:sz w:val="20"/>
          <w:szCs w:val="20"/>
        </w:rPr>
        <w:t>Domain or FQDN</w:t>
      </w:r>
    </w:p>
    <w:p w14:paraId="7F755B47" w14:textId="6A18D30E" w:rsidR="00434779" w:rsidRPr="00434779" w:rsidRDefault="00434779" w:rsidP="00434779">
      <w:pPr>
        <w:pStyle w:val="BodyText"/>
        <w:numPr>
          <w:ilvl w:val="0"/>
          <w:numId w:val="20"/>
        </w:numPr>
        <w:rPr>
          <w:rStyle w:val="InforHeadline"/>
          <w:rFonts w:ascii="Arial" w:hAnsi="Arial"/>
          <w:b w:val="0"/>
          <w:color w:val="auto"/>
          <w:sz w:val="20"/>
          <w:szCs w:val="20"/>
        </w:rPr>
      </w:pPr>
      <w:r w:rsidRPr="00434779">
        <w:rPr>
          <w:rStyle w:val="InforHeadline"/>
          <w:rFonts w:ascii="Arial" w:hAnsi="Arial"/>
          <w:b w:val="0"/>
          <w:color w:val="auto"/>
          <w:sz w:val="20"/>
          <w:szCs w:val="20"/>
        </w:rPr>
        <w:t>Name</w:t>
      </w:r>
    </w:p>
    <w:p w14:paraId="0FE762A1" w14:textId="74079AB1" w:rsidR="00434779" w:rsidRPr="00434779" w:rsidRDefault="00434779" w:rsidP="00434779">
      <w:pPr>
        <w:pStyle w:val="BodyText"/>
        <w:numPr>
          <w:ilvl w:val="0"/>
          <w:numId w:val="20"/>
        </w:numPr>
        <w:rPr>
          <w:rStyle w:val="InforHeadline"/>
          <w:rFonts w:ascii="Arial" w:hAnsi="Arial"/>
          <w:b w:val="0"/>
          <w:color w:val="auto"/>
          <w:sz w:val="20"/>
          <w:szCs w:val="20"/>
        </w:rPr>
      </w:pPr>
      <w:r w:rsidRPr="00434779">
        <w:rPr>
          <w:rStyle w:val="InforHeadline"/>
          <w:rFonts w:ascii="Arial" w:hAnsi="Arial"/>
          <w:b w:val="0"/>
          <w:color w:val="auto"/>
          <w:sz w:val="20"/>
          <w:szCs w:val="20"/>
        </w:rPr>
        <w:t>User : le compte utilisateur sous lequel le robot doit exécuter les processus.</w:t>
      </w:r>
    </w:p>
    <w:p w14:paraId="5BA59D04" w14:textId="6ADDC5F3" w:rsidR="00434779" w:rsidRPr="00434779" w:rsidRDefault="00434779" w:rsidP="00434779">
      <w:pPr>
        <w:pStyle w:val="BodyText"/>
        <w:numPr>
          <w:ilvl w:val="0"/>
          <w:numId w:val="20"/>
        </w:numPr>
        <w:rPr>
          <w:rStyle w:val="InforHeadline"/>
          <w:rFonts w:ascii="Arial" w:hAnsi="Arial"/>
          <w:b w:val="0"/>
          <w:color w:val="auto"/>
          <w:sz w:val="20"/>
          <w:szCs w:val="20"/>
        </w:rPr>
      </w:pPr>
      <w:r w:rsidRPr="00434779">
        <w:rPr>
          <w:rStyle w:val="InforHeadline"/>
          <w:rFonts w:ascii="Arial" w:hAnsi="Arial"/>
          <w:b w:val="0"/>
          <w:color w:val="auto"/>
          <w:sz w:val="20"/>
          <w:szCs w:val="20"/>
        </w:rPr>
        <w:t>Password : le mot de passe pour accéder au nouveau compte utilisateur.</w:t>
      </w:r>
    </w:p>
    <w:p w14:paraId="3D31E047" w14:textId="7B858129" w:rsidR="009874C1" w:rsidRPr="00FF6AEA" w:rsidRDefault="00434779" w:rsidP="00434779">
      <w:pPr>
        <w:pStyle w:val="BodyText"/>
        <w:numPr>
          <w:ilvl w:val="0"/>
          <w:numId w:val="20"/>
        </w:numPr>
        <w:rPr>
          <w:rStyle w:val="InforHeadline"/>
          <w:rFonts w:ascii="Arial" w:hAnsi="Arial"/>
          <w:b w:val="0"/>
          <w:color w:val="auto"/>
          <w:sz w:val="20"/>
          <w:szCs w:val="20"/>
        </w:rPr>
      </w:pPr>
      <w:r w:rsidRPr="00434779">
        <w:rPr>
          <w:rStyle w:val="InforHeadline"/>
          <w:rFonts w:ascii="Arial" w:hAnsi="Arial"/>
          <w:b w:val="0"/>
          <w:color w:val="auto"/>
          <w:sz w:val="20"/>
          <w:szCs w:val="20"/>
        </w:rPr>
        <w:lastRenderedPageBreak/>
        <w:t>Devices</w:t>
      </w:r>
    </w:p>
    <w:p w14:paraId="36029E0C" w14:textId="53E7620F" w:rsidR="009A7369" w:rsidRDefault="00F2544D" w:rsidP="00107BC6">
      <w:pPr>
        <w:pStyle w:val="BodyText"/>
        <w:numPr>
          <w:ilvl w:val="0"/>
          <w:numId w:val="19"/>
        </w:numPr>
      </w:pPr>
      <w:r w:rsidRPr="00F2544D">
        <w:t>Cliquer sur « Add ».</w:t>
      </w:r>
    </w:p>
    <w:p w14:paraId="3F3BA71A" w14:textId="3BD05F7B" w:rsidR="002C39C8" w:rsidRDefault="002C39C8" w:rsidP="002C39C8">
      <w:pPr>
        <w:pStyle w:val="BodyText"/>
        <w:ind w:left="1080"/>
        <w:rPr>
          <w:rStyle w:val="InforHeadline"/>
          <w:rFonts w:ascii="Arial" w:hAnsi="Arial"/>
          <w:b w:val="0"/>
          <w:color w:val="auto"/>
          <w:sz w:val="20"/>
          <w:szCs w:val="20"/>
        </w:rPr>
      </w:pPr>
      <w:r w:rsidRPr="002C39C8">
        <w:rPr>
          <w:rStyle w:val="InforHeadline"/>
          <w:rFonts w:ascii="Arial" w:hAnsi="Arial"/>
          <w:b w:val="0"/>
          <w:noProof/>
          <w:color w:val="auto"/>
          <w:sz w:val="20"/>
          <w:szCs w:val="20"/>
        </w:rPr>
        <w:drawing>
          <wp:inline distT="0" distB="0" distL="0" distR="0" wp14:anchorId="43EBC6E1" wp14:editId="47396D5F">
            <wp:extent cx="3949903" cy="3486329"/>
            <wp:effectExtent l="0" t="0" r="0" b="0"/>
            <wp:docPr id="160398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98641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348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8CD6F" w14:textId="77777777" w:rsidR="001A10DD" w:rsidRDefault="001A10DD" w:rsidP="002C39C8">
      <w:pPr>
        <w:pStyle w:val="BodyText"/>
        <w:ind w:left="108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244BC321" w14:textId="77777777" w:rsidR="001A10DD" w:rsidRDefault="001A10DD" w:rsidP="002C39C8">
      <w:pPr>
        <w:pStyle w:val="BodyText"/>
        <w:ind w:left="108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67AD04B8" w14:textId="77777777" w:rsidR="001A10DD" w:rsidRPr="00107BC6" w:rsidRDefault="001A10DD" w:rsidP="00FE09A8">
      <w:pPr>
        <w:pStyle w:val="BodyText"/>
        <w:ind w:left="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32168E17" w14:textId="30849AB5" w:rsidR="000F283A" w:rsidRPr="00FF6AEA" w:rsidRDefault="008A7D74" w:rsidP="00701721">
      <w:pPr>
        <w:pStyle w:val="BodyText"/>
        <w:numPr>
          <w:ilvl w:val="0"/>
          <w:numId w:val="19"/>
        </w:numPr>
        <w:rPr>
          <w:rStyle w:val="InforHeadline"/>
          <w:rFonts w:ascii="Arial" w:hAnsi="Arial"/>
          <w:b w:val="0"/>
          <w:color w:val="auto"/>
          <w:sz w:val="20"/>
          <w:szCs w:val="20"/>
        </w:rPr>
      </w:pPr>
      <w:r w:rsidRPr="008A7D74">
        <w:t>Naviguer vers Manage &gt; Jobs &gt; + New</w:t>
      </w:r>
    </w:p>
    <w:p w14:paraId="21343909" w14:textId="77777777" w:rsidR="004E5605" w:rsidRPr="00FF6AEA" w:rsidRDefault="00E20217" w:rsidP="004E5605">
      <w:pPr>
        <w:pStyle w:val="BodyText"/>
        <w:numPr>
          <w:ilvl w:val="0"/>
          <w:numId w:val="19"/>
        </w:numPr>
        <w:rPr>
          <w:rStyle w:val="InforHeadline"/>
          <w:rFonts w:ascii="Arial" w:hAnsi="Arial"/>
          <w:b w:val="0"/>
          <w:color w:val="auto"/>
          <w:sz w:val="20"/>
          <w:szCs w:val="20"/>
        </w:rPr>
      </w:pPr>
      <w:r w:rsidRPr="00E20217">
        <w:rPr>
          <w:rStyle w:val="InforHeadline"/>
          <w:rFonts w:ascii="Arial" w:hAnsi="Arial"/>
          <w:b w:val="0"/>
          <w:color w:val="auto"/>
          <w:sz w:val="20"/>
          <w:szCs w:val="20"/>
        </w:rPr>
        <w:t>Saisir un nom et une description pour le job, sélectionner le processus RPA publié à l’étape 3, puis choisir la dernière version</w:t>
      </w:r>
      <w:r w:rsidR="00E92785">
        <w:rPr>
          <w:rStyle w:val="InforHeadline"/>
          <w:rFonts w:ascii="Arial" w:hAnsi="Arial"/>
          <w:b w:val="0"/>
          <w:color w:val="auto"/>
          <w:sz w:val="20"/>
          <w:szCs w:val="20"/>
        </w:rPr>
        <w:t xml:space="preserve"> et cliquer </w:t>
      </w:r>
      <w:r w:rsidR="004E5605" w:rsidRPr="00362B73">
        <w:rPr>
          <w:rStyle w:val="InforHeadline"/>
          <w:rFonts w:ascii="Arial" w:hAnsi="Arial"/>
          <w:b w:val="0"/>
          <w:color w:val="auto"/>
          <w:sz w:val="20"/>
          <w:szCs w:val="20"/>
        </w:rPr>
        <w:t>« Next ».</w:t>
      </w:r>
    </w:p>
    <w:p w14:paraId="5C5A67A1" w14:textId="6B7CC8B6" w:rsidR="000F283A" w:rsidRDefault="000F283A" w:rsidP="004E5605">
      <w:pPr>
        <w:pStyle w:val="BodyText"/>
        <w:ind w:left="108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4C241649" w14:textId="2A4BEC59" w:rsidR="005A650A" w:rsidRDefault="00653FDC" w:rsidP="00C34339">
      <w:pPr>
        <w:pStyle w:val="BodyText"/>
        <w:ind w:left="1080"/>
        <w:rPr>
          <w:rStyle w:val="InforHeadline"/>
          <w:rFonts w:ascii="Arial" w:hAnsi="Arial"/>
          <w:b w:val="0"/>
          <w:color w:val="auto"/>
          <w:sz w:val="20"/>
          <w:szCs w:val="20"/>
        </w:rPr>
      </w:pPr>
      <w:r w:rsidRPr="00653FDC">
        <w:rPr>
          <w:rStyle w:val="InforHeadline"/>
          <w:rFonts w:ascii="Arial" w:hAnsi="Arial"/>
          <w:b w:val="0"/>
          <w:noProof/>
          <w:color w:val="auto"/>
          <w:sz w:val="20"/>
          <w:szCs w:val="20"/>
        </w:rPr>
        <w:lastRenderedPageBreak/>
        <w:drawing>
          <wp:inline distT="0" distB="0" distL="0" distR="0" wp14:anchorId="2FAF78CA" wp14:editId="29D0185F">
            <wp:extent cx="4693733" cy="4083050"/>
            <wp:effectExtent l="0" t="0" r="0" b="0"/>
            <wp:docPr id="183529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2921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95341" cy="4084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79369" w14:textId="3216DF5D" w:rsidR="00E20217" w:rsidRPr="00FF6AEA" w:rsidRDefault="00362B73" w:rsidP="00E20217">
      <w:pPr>
        <w:pStyle w:val="BodyText"/>
        <w:numPr>
          <w:ilvl w:val="0"/>
          <w:numId w:val="19"/>
        </w:numPr>
        <w:rPr>
          <w:rStyle w:val="InforHeadline"/>
          <w:rFonts w:ascii="Arial" w:hAnsi="Arial"/>
          <w:b w:val="0"/>
          <w:color w:val="auto"/>
          <w:sz w:val="20"/>
          <w:szCs w:val="20"/>
        </w:rPr>
      </w:pPr>
      <w:r w:rsidRPr="00362B73">
        <w:rPr>
          <w:rStyle w:val="InforHeadline"/>
          <w:rFonts w:ascii="Arial" w:hAnsi="Arial"/>
          <w:b w:val="0"/>
          <w:color w:val="auto"/>
          <w:sz w:val="20"/>
          <w:szCs w:val="20"/>
        </w:rPr>
        <w:t>Sélectionner le périphérique créé à l’étape 1</w:t>
      </w:r>
      <w:r w:rsidR="0015360C">
        <w:rPr>
          <w:rStyle w:val="InforHeadline"/>
          <w:rFonts w:ascii="Arial" w:hAnsi="Arial"/>
          <w:b w:val="0"/>
          <w:color w:val="auto"/>
          <w:sz w:val="20"/>
          <w:szCs w:val="20"/>
        </w:rPr>
        <w:t>6</w:t>
      </w:r>
      <w:r w:rsidRPr="00362B73">
        <w:rPr>
          <w:rStyle w:val="InforHeadline"/>
          <w:rFonts w:ascii="Arial" w:hAnsi="Arial"/>
          <w:b w:val="0"/>
          <w:color w:val="auto"/>
          <w:sz w:val="20"/>
          <w:szCs w:val="20"/>
        </w:rPr>
        <w:t>, le bot créé à l’étape 2</w:t>
      </w:r>
      <w:r w:rsidR="00002EDB">
        <w:rPr>
          <w:rStyle w:val="InforHeadline"/>
          <w:rFonts w:ascii="Arial" w:hAnsi="Arial"/>
          <w:b w:val="0"/>
          <w:color w:val="auto"/>
          <w:sz w:val="20"/>
          <w:szCs w:val="20"/>
        </w:rPr>
        <w:t>2</w:t>
      </w:r>
      <w:r w:rsidRPr="00362B73">
        <w:rPr>
          <w:rStyle w:val="InforHeadline"/>
          <w:rFonts w:ascii="Arial" w:hAnsi="Arial"/>
          <w:b w:val="0"/>
          <w:color w:val="auto"/>
          <w:sz w:val="20"/>
          <w:szCs w:val="20"/>
        </w:rPr>
        <w:t xml:space="preserve"> ainsi qu’un utilisateur, puis cliquer sur « Next ».</w:t>
      </w:r>
    </w:p>
    <w:p w14:paraId="7A5F90DF" w14:textId="4A26A327" w:rsidR="000F283A" w:rsidRPr="00FF6AEA" w:rsidRDefault="00876FDB" w:rsidP="000F283A">
      <w:pPr>
        <w:pStyle w:val="BodyText"/>
        <w:ind w:left="720"/>
        <w:rPr>
          <w:rStyle w:val="InforHeadline"/>
          <w:rFonts w:ascii="Arial" w:hAnsi="Arial"/>
          <w:b w:val="0"/>
          <w:color w:val="auto"/>
          <w:sz w:val="20"/>
          <w:szCs w:val="20"/>
        </w:rPr>
      </w:pPr>
      <w:r w:rsidRPr="00876FDB">
        <w:rPr>
          <w:rStyle w:val="InforHeadline"/>
          <w:rFonts w:ascii="Arial" w:hAnsi="Arial"/>
          <w:b w:val="0"/>
          <w:noProof/>
          <w:color w:val="auto"/>
          <w:sz w:val="20"/>
          <w:szCs w:val="20"/>
        </w:rPr>
        <w:drawing>
          <wp:inline distT="0" distB="0" distL="0" distR="0" wp14:anchorId="52F8D02C" wp14:editId="6F62D24D">
            <wp:extent cx="5200650" cy="2768022"/>
            <wp:effectExtent l="0" t="0" r="0" b="0"/>
            <wp:docPr id="57062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62801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11897" cy="277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8241C" w14:textId="77777777" w:rsidR="000F283A" w:rsidRDefault="000F283A" w:rsidP="000F283A">
      <w:pPr>
        <w:pStyle w:val="BodyText"/>
        <w:ind w:left="72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3A0E72A1" w14:textId="77777777" w:rsidR="00255B9C" w:rsidRDefault="00255B9C" w:rsidP="000F283A">
      <w:pPr>
        <w:pStyle w:val="BodyText"/>
        <w:ind w:left="72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52E0F9C9" w14:textId="77777777" w:rsidR="00255B9C" w:rsidRDefault="00255B9C" w:rsidP="000F283A">
      <w:pPr>
        <w:pStyle w:val="BodyText"/>
        <w:ind w:left="72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3C9E5930" w14:textId="77777777" w:rsidR="00255B9C" w:rsidRPr="00FF6AEA" w:rsidRDefault="00255B9C" w:rsidP="000F283A">
      <w:pPr>
        <w:pStyle w:val="BodyText"/>
        <w:ind w:left="72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034A3B00" w14:textId="002596FC" w:rsidR="000F283A" w:rsidRDefault="00FB4470" w:rsidP="00DA6F0A">
      <w:pPr>
        <w:pStyle w:val="BodyText"/>
        <w:numPr>
          <w:ilvl w:val="0"/>
          <w:numId w:val="19"/>
        </w:numPr>
      </w:pPr>
      <w:r w:rsidRPr="00FB4470">
        <w:t>Sélectionner « On Trigger » et planifier le job pour qu’il se déclenche selon les besoins.</w:t>
      </w:r>
    </w:p>
    <w:p w14:paraId="345B844F" w14:textId="4DBB7E25" w:rsidR="000F283A" w:rsidRDefault="00AA3CD0" w:rsidP="00AA3CD0">
      <w:pPr>
        <w:pStyle w:val="BodyText"/>
        <w:ind w:left="0"/>
        <w:jc w:val="center"/>
        <w:rPr>
          <w:rStyle w:val="InforHeadline"/>
          <w:rFonts w:ascii="Arial" w:hAnsi="Arial"/>
          <w:b w:val="0"/>
          <w:color w:val="auto"/>
          <w:sz w:val="20"/>
          <w:szCs w:val="20"/>
        </w:rPr>
      </w:pPr>
      <w:r w:rsidRPr="00AA3CD0">
        <w:rPr>
          <w:rStyle w:val="InforHeadline"/>
          <w:rFonts w:ascii="Arial" w:hAnsi="Arial"/>
          <w:b w:val="0"/>
          <w:noProof/>
          <w:color w:val="auto"/>
          <w:sz w:val="20"/>
          <w:szCs w:val="20"/>
        </w:rPr>
        <w:lastRenderedPageBreak/>
        <w:drawing>
          <wp:inline distT="0" distB="0" distL="0" distR="0" wp14:anchorId="2CE3322D" wp14:editId="2F3453BB">
            <wp:extent cx="2776286" cy="4210050"/>
            <wp:effectExtent l="0" t="0" r="5080" b="0"/>
            <wp:docPr id="181647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4709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80398" cy="421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2A46A" w14:textId="77777777" w:rsidR="00590519" w:rsidRDefault="00590519" w:rsidP="00571DEE">
      <w:pPr>
        <w:pStyle w:val="BodyText"/>
        <w:ind w:left="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5F5A423A" w14:textId="77777777" w:rsidR="00590519" w:rsidRDefault="00590519" w:rsidP="00AA3CD0">
      <w:pPr>
        <w:pStyle w:val="BodyText"/>
        <w:ind w:left="0"/>
        <w:jc w:val="center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04D0ACCB" w14:textId="59101AB3" w:rsidR="00BA1F87" w:rsidRDefault="00E864C6" w:rsidP="00645849">
      <w:pPr>
        <w:pStyle w:val="Heading2"/>
        <w:numPr>
          <w:ilvl w:val="1"/>
          <w:numId w:val="1"/>
        </w:numPr>
      </w:pPr>
      <w:bookmarkStart w:id="18" w:name="_Toc219820132"/>
      <w:r>
        <w:t>IDM Document Type</w:t>
      </w:r>
      <w:bookmarkEnd w:id="18"/>
    </w:p>
    <w:p w14:paraId="240212D3" w14:textId="7C74CADB" w:rsidR="00355BD2" w:rsidRDefault="00645849" w:rsidP="00355BD2">
      <w:pPr>
        <w:pStyle w:val="BodyText"/>
        <w:numPr>
          <w:ilvl w:val="0"/>
          <w:numId w:val="28"/>
        </w:numPr>
      </w:pPr>
      <w:r>
        <w:t>N</w:t>
      </w:r>
      <w:r w:rsidRPr="00645849">
        <w:t>aviguer vers Document Management &gt; Control Center &gt; Import / Export &gt; Import</w:t>
      </w:r>
    </w:p>
    <w:p w14:paraId="5F4CE927" w14:textId="58D9C2F0" w:rsidR="00645849" w:rsidRDefault="00645849" w:rsidP="00355BD2">
      <w:pPr>
        <w:pStyle w:val="BodyText"/>
        <w:numPr>
          <w:ilvl w:val="0"/>
          <w:numId w:val="28"/>
        </w:numPr>
      </w:pPr>
      <w:r w:rsidRPr="00645849">
        <w:t>Sélectionner</w:t>
      </w:r>
      <w:r>
        <w:t xml:space="preserve"> le fichier IDMconfiguration.xml et cliquer sur Import</w:t>
      </w:r>
    </w:p>
    <w:p w14:paraId="05C29768" w14:textId="4F8DBB8C" w:rsidR="00645849" w:rsidRDefault="00645849" w:rsidP="00645849">
      <w:pPr>
        <w:pStyle w:val="BodyText"/>
        <w:ind w:left="720"/>
      </w:pPr>
      <w:r w:rsidRPr="00645849">
        <w:rPr>
          <w:noProof/>
        </w:rPr>
        <w:drawing>
          <wp:inline distT="0" distB="0" distL="0" distR="0" wp14:anchorId="0B60BDB5" wp14:editId="195A860C">
            <wp:extent cx="2552831" cy="1682836"/>
            <wp:effectExtent l="0" t="0" r="0" b="0"/>
            <wp:docPr id="875139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3996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52831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EEFFE" w14:textId="77777777" w:rsidR="00571DEE" w:rsidRDefault="00571DEE" w:rsidP="00645849">
      <w:pPr>
        <w:pStyle w:val="BodyText"/>
        <w:ind w:left="720"/>
      </w:pPr>
    </w:p>
    <w:p w14:paraId="0E909177" w14:textId="77777777" w:rsidR="00E864C6" w:rsidRPr="00FF6AEA" w:rsidRDefault="00E864C6" w:rsidP="00E864C6">
      <w:pPr>
        <w:pStyle w:val="Heading2"/>
        <w:numPr>
          <w:ilvl w:val="1"/>
          <w:numId w:val="1"/>
        </w:numPr>
      </w:pPr>
      <w:bookmarkStart w:id="19" w:name="_Toc219820133"/>
      <w:r w:rsidRPr="00FF6AEA">
        <w:t>Workflow</w:t>
      </w:r>
      <w:bookmarkEnd w:id="19"/>
      <w:r w:rsidRPr="00FF6AEA">
        <w:t xml:space="preserve"> </w:t>
      </w:r>
    </w:p>
    <w:p w14:paraId="2FC56DB3" w14:textId="77777777" w:rsidR="00E864C6" w:rsidRPr="00E864C6" w:rsidRDefault="00E864C6" w:rsidP="00E864C6">
      <w:pPr>
        <w:pStyle w:val="BodyText"/>
        <w:ind w:left="0"/>
      </w:pPr>
    </w:p>
    <w:p w14:paraId="6D307E74" w14:textId="77777777" w:rsidR="00590519" w:rsidRPr="00FF6AEA" w:rsidRDefault="00590519" w:rsidP="00590519">
      <w:pPr>
        <w:pStyle w:val="BodyText"/>
      </w:pPr>
    </w:p>
    <w:p w14:paraId="492AC91F" w14:textId="4A5DA955" w:rsidR="00590519" w:rsidRPr="00FF6AEA" w:rsidRDefault="00590519" w:rsidP="00590519">
      <w:pPr>
        <w:pStyle w:val="BodyText"/>
        <w:numPr>
          <w:ilvl w:val="0"/>
          <w:numId w:val="21"/>
        </w:numPr>
      </w:pPr>
      <w:r w:rsidRPr="00FF6AEA">
        <w:lastRenderedPageBreak/>
        <w:t>Naviguer vers ION &gt; Connect &gt; Workflows &gt; Import</w:t>
      </w:r>
      <w:r w:rsidRPr="00590519">
        <w:rPr>
          <w:noProof/>
        </w:rPr>
        <w:t xml:space="preserve"> </w:t>
      </w:r>
      <w:r w:rsidRPr="00590519">
        <w:rPr>
          <w:noProof/>
        </w:rPr>
        <w:drawing>
          <wp:inline distT="0" distB="0" distL="0" distR="0" wp14:anchorId="76BBE49F" wp14:editId="4C91A112">
            <wp:extent cx="4496937" cy="2469979"/>
            <wp:effectExtent l="0" t="0" r="0" b="6985"/>
            <wp:docPr id="1786522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2257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04831" cy="24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286CD" w14:textId="77777777" w:rsidR="00590519" w:rsidRPr="00FF6AEA" w:rsidRDefault="00590519" w:rsidP="00590519">
      <w:pPr>
        <w:pStyle w:val="BodyText"/>
        <w:ind w:left="720"/>
      </w:pPr>
    </w:p>
    <w:p w14:paraId="09AA2677" w14:textId="5AD9E00B" w:rsidR="00590519" w:rsidRPr="00683675" w:rsidRDefault="00590519" w:rsidP="00590519">
      <w:pPr>
        <w:pStyle w:val="BodyText"/>
        <w:numPr>
          <w:ilvl w:val="0"/>
          <w:numId w:val="21"/>
        </w:numPr>
        <w:rPr>
          <w:b/>
          <w:bCs/>
        </w:rPr>
      </w:pPr>
      <w:r w:rsidRPr="00FF6AEA">
        <w:rPr>
          <w:rFonts w:cs="Arial"/>
        </w:rPr>
        <w:t xml:space="preserve">Sélectionner le fichier à importer : </w:t>
      </w:r>
      <w:r w:rsidR="00683675" w:rsidRPr="00683675">
        <w:rPr>
          <w:rStyle w:val="InforHeadline"/>
          <w:rFonts w:ascii="Arial" w:hAnsi="Arial" w:cs="Arial"/>
          <w:b w:val="0"/>
          <w:bCs/>
          <w:sz w:val="20"/>
          <w:szCs w:val="20"/>
        </w:rPr>
        <w:t>WF_U020_Integration_Packing_List</w:t>
      </w:r>
      <w:r w:rsidRPr="00FF6AEA">
        <w:rPr>
          <w:rFonts w:cs="Arial"/>
        </w:rPr>
        <w:t>.xml</w:t>
      </w:r>
    </w:p>
    <w:p w14:paraId="3923721A" w14:textId="42FF114B" w:rsidR="00683675" w:rsidRPr="00FF6AEA" w:rsidRDefault="00683675" w:rsidP="00683675">
      <w:pPr>
        <w:pStyle w:val="BodyText"/>
        <w:ind w:left="1080"/>
        <w:rPr>
          <w:b/>
          <w:bCs/>
        </w:rPr>
      </w:pPr>
      <w:r w:rsidRPr="00683675">
        <w:rPr>
          <w:b/>
          <w:bCs/>
          <w:noProof/>
        </w:rPr>
        <w:drawing>
          <wp:inline distT="0" distB="0" distL="0" distR="0" wp14:anchorId="4E47558B" wp14:editId="4AFB6A18">
            <wp:extent cx="5785229" cy="330748"/>
            <wp:effectExtent l="0" t="0" r="0" b="0"/>
            <wp:docPr id="931505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0530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89423" cy="33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41458" w14:textId="13BD5BDA" w:rsidR="00590519" w:rsidRPr="00FF6AEA" w:rsidRDefault="00683675" w:rsidP="00590519">
      <w:pPr>
        <w:pStyle w:val="BodyText"/>
        <w:ind w:left="720"/>
        <w:jc w:val="center"/>
      </w:pPr>
      <w:r w:rsidRPr="00683675">
        <w:rPr>
          <w:noProof/>
        </w:rPr>
        <w:drawing>
          <wp:inline distT="0" distB="0" distL="0" distR="0" wp14:anchorId="6279784F" wp14:editId="78BC7DF2">
            <wp:extent cx="3628883" cy="1823774"/>
            <wp:effectExtent l="0" t="0" r="0" b="5080"/>
            <wp:docPr id="235330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33036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33483" cy="1826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D5AC5" w14:textId="77777777" w:rsidR="00590519" w:rsidRDefault="00590519" w:rsidP="00590519">
      <w:pPr>
        <w:pStyle w:val="BodyText"/>
        <w:ind w:left="720"/>
      </w:pPr>
    </w:p>
    <w:p w14:paraId="58FFE55D" w14:textId="77777777" w:rsidR="00571DEE" w:rsidRDefault="00571DEE" w:rsidP="00590519">
      <w:pPr>
        <w:pStyle w:val="BodyText"/>
        <w:ind w:left="720"/>
      </w:pPr>
    </w:p>
    <w:p w14:paraId="2243B989" w14:textId="77777777" w:rsidR="00571DEE" w:rsidRDefault="00571DEE" w:rsidP="00590519">
      <w:pPr>
        <w:pStyle w:val="BodyText"/>
        <w:ind w:left="720"/>
      </w:pPr>
    </w:p>
    <w:p w14:paraId="214D4DA5" w14:textId="77777777" w:rsidR="00571DEE" w:rsidRDefault="00571DEE" w:rsidP="00590519">
      <w:pPr>
        <w:pStyle w:val="BodyText"/>
        <w:ind w:left="720"/>
      </w:pPr>
    </w:p>
    <w:p w14:paraId="0FCB8D4A" w14:textId="77777777" w:rsidR="00571DEE" w:rsidRDefault="00571DEE" w:rsidP="00590519">
      <w:pPr>
        <w:pStyle w:val="BodyText"/>
        <w:ind w:left="720"/>
      </w:pPr>
    </w:p>
    <w:p w14:paraId="54451E36" w14:textId="77777777" w:rsidR="00571DEE" w:rsidRDefault="00571DEE" w:rsidP="00590519">
      <w:pPr>
        <w:pStyle w:val="BodyText"/>
        <w:ind w:left="720"/>
      </w:pPr>
    </w:p>
    <w:p w14:paraId="0A543D18" w14:textId="77777777" w:rsidR="00571DEE" w:rsidRDefault="00571DEE" w:rsidP="00590519">
      <w:pPr>
        <w:pStyle w:val="BodyText"/>
        <w:ind w:left="720"/>
      </w:pPr>
    </w:p>
    <w:p w14:paraId="2F6E2219" w14:textId="77777777" w:rsidR="00571DEE" w:rsidRDefault="00571DEE" w:rsidP="00590519">
      <w:pPr>
        <w:pStyle w:val="BodyText"/>
        <w:ind w:left="720"/>
      </w:pPr>
    </w:p>
    <w:p w14:paraId="1BCF4B6F" w14:textId="77777777" w:rsidR="00571DEE" w:rsidRDefault="00571DEE" w:rsidP="00590519">
      <w:pPr>
        <w:pStyle w:val="BodyText"/>
        <w:ind w:left="720"/>
      </w:pPr>
    </w:p>
    <w:p w14:paraId="5A2F780C" w14:textId="77777777" w:rsidR="00571DEE" w:rsidRDefault="00571DEE" w:rsidP="00590519">
      <w:pPr>
        <w:pStyle w:val="BodyText"/>
        <w:ind w:left="720"/>
      </w:pPr>
    </w:p>
    <w:p w14:paraId="39201B74" w14:textId="77777777" w:rsidR="00571DEE" w:rsidRDefault="00571DEE" w:rsidP="00590519">
      <w:pPr>
        <w:pStyle w:val="BodyText"/>
        <w:ind w:left="720"/>
      </w:pPr>
    </w:p>
    <w:p w14:paraId="2686AB82" w14:textId="77777777" w:rsidR="00571DEE" w:rsidRPr="00FF6AEA" w:rsidRDefault="00571DEE" w:rsidP="00590519">
      <w:pPr>
        <w:pStyle w:val="BodyText"/>
        <w:ind w:left="720"/>
      </w:pPr>
    </w:p>
    <w:p w14:paraId="7EA0197F" w14:textId="77777777" w:rsidR="00590519" w:rsidRPr="00FF6AEA" w:rsidRDefault="00590519" w:rsidP="00590519">
      <w:pPr>
        <w:pStyle w:val="BodyText"/>
        <w:numPr>
          <w:ilvl w:val="0"/>
          <w:numId w:val="21"/>
        </w:numPr>
      </w:pPr>
      <w:r w:rsidRPr="00FF6AEA">
        <w:t>Vous recevrez le message suivant. Cliquer sur le bouton “OK”.</w:t>
      </w:r>
    </w:p>
    <w:p w14:paraId="5EFF067C" w14:textId="69A96476" w:rsidR="00590519" w:rsidRPr="00FF6AEA" w:rsidRDefault="00683675" w:rsidP="00590519">
      <w:pPr>
        <w:pStyle w:val="BodyText"/>
        <w:ind w:left="720"/>
        <w:jc w:val="center"/>
      </w:pPr>
      <w:r w:rsidRPr="00683675">
        <w:rPr>
          <w:noProof/>
        </w:rPr>
        <w:lastRenderedPageBreak/>
        <w:drawing>
          <wp:inline distT="0" distB="0" distL="0" distR="0" wp14:anchorId="227FF7FB" wp14:editId="12AFE465">
            <wp:extent cx="4986835" cy="2393286"/>
            <wp:effectExtent l="0" t="0" r="4445" b="7620"/>
            <wp:docPr id="610329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32973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96220" cy="239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8ABDE" w14:textId="77777777" w:rsidR="00590519" w:rsidRPr="00FF6AEA" w:rsidRDefault="00590519" w:rsidP="00590519">
      <w:pPr>
        <w:pStyle w:val="BodyText"/>
        <w:ind w:left="720"/>
      </w:pPr>
    </w:p>
    <w:p w14:paraId="79D66845" w14:textId="58948FCE" w:rsidR="00590519" w:rsidRPr="00FF6AEA" w:rsidRDefault="00590519" w:rsidP="00590519">
      <w:pPr>
        <w:pStyle w:val="BodyText"/>
        <w:numPr>
          <w:ilvl w:val="0"/>
          <w:numId w:val="21"/>
        </w:numPr>
      </w:pPr>
      <w:r w:rsidRPr="00FF6AEA">
        <w:t xml:space="preserve">Cliquer sur le </w:t>
      </w:r>
      <w:r w:rsidR="00AC5AFE">
        <w:t>bouton Activer du workflow</w:t>
      </w:r>
      <w:r w:rsidRPr="00FF6AEA">
        <w:t xml:space="preserve"> </w:t>
      </w:r>
      <w:r w:rsidR="00683675" w:rsidRPr="00683675">
        <w:rPr>
          <w:rStyle w:val="InforHeadline"/>
          <w:rFonts w:ascii="Arial" w:hAnsi="Arial" w:cs="Arial"/>
          <w:b w:val="0"/>
          <w:bCs/>
          <w:sz w:val="20"/>
          <w:szCs w:val="20"/>
        </w:rPr>
        <w:t>WF_U020_Integration_Packing_List</w:t>
      </w:r>
      <w:r w:rsidRPr="00FF6AEA">
        <w:t xml:space="preserve"> pour </w:t>
      </w:r>
      <w:r w:rsidR="00AC5AFE">
        <w:t>l’activer</w:t>
      </w:r>
    </w:p>
    <w:p w14:paraId="316B0C63" w14:textId="5FF85112" w:rsidR="00590519" w:rsidRPr="00FF6AEA" w:rsidRDefault="00AC5AFE" w:rsidP="00590519">
      <w:pPr>
        <w:pStyle w:val="BodyText"/>
        <w:ind w:left="720"/>
        <w:jc w:val="center"/>
      </w:pPr>
      <w:r w:rsidRPr="00AC5AFE">
        <w:rPr>
          <w:noProof/>
        </w:rPr>
        <w:drawing>
          <wp:inline distT="0" distB="0" distL="0" distR="0" wp14:anchorId="544B03DE" wp14:editId="2EDFC4D3">
            <wp:extent cx="5955826" cy="1769075"/>
            <wp:effectExtent l="0" t="0" r="6985" b="3175"/>
            <wp:docPr id="471840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84015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69462" cy="17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5D489" w14:textId="77777777" w:rsidR="00590519" w:rsidRDefault="00590519" w:rsidP="00590519">
      <w:pPr>
        <w:pStyle w:val="BodyText"/>
        <w:ind w:left="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33811233" w14:textId="77777777" w:rsidR="00391946" w:rsidRDefault="00391946" w:rsidP="00590519">
      <w:pPr>
        <w:pStyle w:val="BodyText"/>
        <w:ind w:left="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6EED4029" w14:textId="77777777" w:rsidR="00391946" w:rsidRDefault="00391946" w:rsidP="00590519">
      <w:pPr>
        <w:pStyle w:val="BodyText"/>
        <w:ind w:left="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2FB2E177" w14:textId="77777777" w:rsidR="00391946" w:rsidRDefault="00391946" w:rsidP="00590519">
      <w:pPr>
        <w:pStyle w:val="BodyText"/>
        <w:ind w:left="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6C2E2330" w14:textId="77777777" w:rsidR="00571DEE" w:rsidRDefault="00571DEE" w:rsidP="00590519">
      <w:pPr>
        <w:pStyle w:val="BodyText"/>
        <w:ind w:left="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7E369512" w14:textId="77777777" w:rsidR="00571DEE" w:rsidRDefault="00571DEE" w:rsidP="00590519">
      <w:pPr>
        <w:pStyle w:val="BodyText"/>
        <w:ind w:left="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426177C9" w14:textId="77777777" w:rsidR="00571DEE" w:rsidRDefault="00571DEE" w:rsidP="00590519">
      <w:pPr>
        <w:pStyle w:val="BodyText"/>
        <w:ind w:left="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65EA23EE" w14:textId="77777777" w:rsidR="00571DEE" w:rsidRDefault="00571DEE" w:rsidP="00590519">
      <w:pPr>
        <w:pStyle w:val="BodyText"/>
        <w:ind w:left="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4A979E2F" w14:textId="77777777" w:rsidR="00571DEE" w:rsidRDefault="00571DEE" w:rsidP="00590519">
      <w:pPr>
        <w:pStyle w:val="BodyText"/>
        <w:ind w:left="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11BB6F55" w14:textId="77777777" w:rsidR="00571DEE" w:rsidRDefault="00571DEE" w:rsidP="00590519">
      <w:pPr>
        <w:pStyle w:val="BodyText"/>
        <w:ind w:left="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77ADEF5C" w14:textId="77777777" w:rsidR="00571DEE" w:rsidRDefault="00571DEE" w:rsidP="00590519">
      <w:pPr>
        <w:pStyle w:val="BodyText"/>
        <w:ind w:left="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0022FA4B" w14:textId="77777777" w:rsidR="00571DEE" w:rsidRDefault="00571DEE" w:rsidP="00590519">
      <w:pPr>
        <w:pStyle w:val="BodyText"/>
        <w:ind w:left="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401CF75C" w14:textId="77777777" w:rsidR="00571DEE" w:rsidRDefault="00571DEE" w:rsidP="00590519">
      <w:pPr>
        <w:pStyle w:val="BodyText"/>
        <w:ind w:left="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709306F4" w14:textId="77777777" w:rsidR="00571DEE" w:rsidRDefault="00571DEE" w:rsidP="00590519">
      <w:pPr>
        <w:pStyle w:val="BodyText"/>
        <w:ind w:left="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277DCE3F" w14:textId="77777777" w:rsidR="00571DEE" w:rsidRDefault="00571DEE" w:rsidP="00590519">
      <w:pPr>
        <w:pStyle w:val="BodyText"/>
        <w:ind w:left="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5BF61EFB" w14:textId="77777777" w:rsidR="00571DEE" w:rsidRDefault="00571DEE" w:rsidP="00590519">
      <w:pPr>
        <w:pStyle w:val="BodyText"/>
        <w:ind w:left="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363981C2" w14:textId="77777777" w:rsidR="00391946" w:rsidRDefault="00391946" w:rsidP="00590519">
      <w:pPr>
        <w:pStyle w:val="BodyText"/>
        <w:ind w:left="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108E139E" w14:textId="77777777" w:rsidR="00391946" w:rsidRPr="00FF6AEA" w:rsidRDefault="00391946" w:rsidP="00391946">
      <w:pPr>
        <w:pStyle w:val="Heading2"/>
        <w:numPr>
          <w:ilvl w:val="1"/>
          <w:numId w:val="1"/>
        </w:numPr>
      </w:pPr>
      <w:bookmarkStart w:id="20" w:name="_Toc218861439"/>
      <w:bookmarkStart w:id="21" w:name="_Toc219820134"/>
      <w:r w:rsidRPr="00FF6AEA">
        <w:lastRenderedPageBreak/>
        <w:t>Flux API</w:t>
      </w:r>
      <w:bookmarkEnd w:id="20"/>
      <w:bookmarkEnd w:id="21"/>
    </w:p>
    <w:p w14:paraId="35934900" w14:textId="77777777" w:rsidR="00391946" w:rsidRPr="00FF6AEA" w:rsidRDefault="00391946" w:rsidP="00391946">
      <w:pPr>
        <w:pStyle w:val="BodyText"/>
      </w:pPr>
    </w:p>
    <w:p w14:paraId="6E644C1B" w14:textId="77777777" w:rsidR="00391946" w:rsidRPr="00FF6AEA" w:rsidRDefault="00391946" w:rsidP="00391946">
      <w:pPr>
        <w:pStyle w:val="BodyText"/>
        <w:numPr>
          <w:ilvl w:val="0"/>
          <w:numId w:val="22"/>
        </w:numPr>
      </w:pPr>
      <w:r w:rsidRPr="00FF6AEA">
        <w:t xml:space="preserve">Naviguer vers ION &gt; Connect &gt; API Flows &gt; Import </w:t>
      </w:r>
      <w:r w:rsidRPr="00FF6AEA">
        <w:rPr>
          <w:noProof/>
        </w:rPr>
        <w:drawing>
          <wp:inline distT="0" distB="0" distL="0" distR="0" wp14:anchorId="69D02F23" wp14:editId="72AD4986">
            <wp:extent cx="5175250" cy="2745800"/>
            <wp:effectExtent l="19050" t="19050" r="25400" b="16510"/>
            <wp:docPr id="9838969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96968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87185" cy="2752132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C8901D" w14:textId="77777777" w:rsidR="00391946" w:rsidRPr="00FF6AEA" w:rsidRDefault="00391946" w:rsidP="00391946">
      <w:pPr>
        <w:pStyle w:val="BodyText"/>
        <w:ind w:left="720"/>
      </w:pPr>
    </w:p>
    <w:p w14:paraId="614D5604" w14:textId="1A601C76" w:rsidR="00391946" w:rsidRPr="00FF668B" w:rsidRDefault="00391946" w:rsidP="00391946">
      <w:pPr>
        <w:pStyle w:val="BodyText"/>
        <w:numPr>
          <w:ilvl w:val="0"/>
          <w:numId w:val="22"/>
        </w:numPr>
        <w:rPr>
          <w:b/>
          <w:bCs/>
        </w:rPr>
      </w:pPr>
      <w:r w:rsidRPr="00FF6AEA">
        <w:rPr>
          <w:rFonts w:cs="Arial"/>
        </w:rPr>
        <w:t xml:space="preserve">Sélectionner le fichier à importer : </w:t>
      </w:r>
      <w:r w:rsidR="00FF668B" w:rsidRPr="00FF668B">
        <w:rPr>
          <w:rStyle w:val="InforHeadline"/>
          <w:rFonts w:ascii="Arial" w:hAnsi="Arial" w:cs="Arial"/>
          <w:b w:val="0"/>
          <w:bCs/>
          <w:sz w:val="20"/>
          <w:szCs w:val="20"/>
        </w:rPr>
        <w:t>AF_U-020-Integration_Packing_List</w:t>
      </w:r>
      <w:r w:rsidRPr="00FF6AEA">
        <w:rPr>
          <w:rFonts w:cs="Arial"/>
        </w:rPr>
        <w:t>.xml</w:t>
      </w:r>
    </w:p>
    <w:p w14:paraId="7EEEBBAE" w14:textId="676875E6" w:rsidR="00FF668B" w:rsidRPr="00FF6AEA" w:rsidRDefault="00FF668B" w:rsidP="00FF668B">
      <w:pPr>
        <w:pStyle w:val="BodyText"/>
        <w:ind w:left="720"/>
        <w:jc w:val="center"/>
        <w:rPr>
          <w:b/>
          <w:bCs/>
        </w:rPr>
      </w:pPr>
      <w:r w:rsidRPr="00FF668B">
        <w:rPr>
          <w:b/>
          <w:bCs/>
          <w:noProof/>
        </w:rPr>
        <w:drawing>
          <wp:inline distT="0" distB="0" distL="0" distR="0" wp14:anchorId="2D7FF16A" wp14:editId="07FE2699">
            <wp:extent cx="5123313" cy="375000"/>
            <wp:effectExtent l="0" t="0" r="1270" b="6350"/>
            <wp:docPr id="940529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52916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84919" cy="3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9BB1B" w14:textId="6D84874C" w:rsidR="00391946" w:rsidRPr="00FF6AEA" w:rsidRDefault="00FF668B" w:rsidP="00391946">
      <w:pPr>
        <w:pStyle w:val="BodyText"/>
        <w:ind w:left="720"/>
        <w:jc w:val="center"/>
      </w:pPr>
      <w:r w:rsidRPr="00FF668B">
        <w:rPr>
          <w:noProof/>
        </w:rPr>
        <w:drawing>
          <wp:inline distT="0" distB="0" distL="0" distR="0" wp14:anchorId="10476034" wp14:editId="61FA6066">
            <wp:extent cx="4519806" cy="2224585"/>
            <wp:effectExtent l="0" t="0" r="0" b="4445"/>
            <wp:docPr id="1527951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5143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32265" cy="2230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BEAFB" w14:textId="77777777" w:rsidR="00391946" w:rsidRPr="00FF6AEA" w:rsidRDefault="00391946" w:rsidP="00391946">
      <w:pPr>
        <w:pStyle w:val="BodyText"/>
        <w:ind w:left="720"/>
        <w:jc w:val="center"/>
      </w:pPr>
    </w:p>
    <w:p w14:paraId="1F324F84" w14:textId="77777777" w:rsidR="00391946" w:rsidRPr="00FF6AEA" w:rsidRDefault="00391946" w:rsidP="00391946">
      <w:pPr>
        <w:pStyle w:val="BodyText"/>
        <w:ind w:left="720"/>
        <w:jc w:val="center"/>
      </w:pPr>
    </w:p>
    <w:p w14:paraId="6821347F" w14:textId="77777777" w:rsidR="00391946" w:rsidRPr="00FF6AEA" w:rsidRDefault="00391946" w:rsidP="00391946">
      <w:pPr>
        <w:pStyle w:val="BodyText"/>
        <w:ind w:left="720"/>
        <w:jc w:val="center"/>
      </w:pPr>
    </w:p>
    <w:p w14:paraId="5CE7D928" w14:textId="77777777" w:rsidR="00391946" w:rsidRPr="00FF6AEA" w:rsidRDefault="00391946" w:rsidP="00391946">
      <w:pPr>
        <w:pStyle w:val="BodyText"/>
        <w:ind w:left="720"/>
        <w:jc w:val="center"/>
      </w:pPr>
    </w:p>
    <w:p w14:paraId="4582B862" w14:textId="77777777" w:rsidR="00391946" w:rsidRPr="00FF6AEA" w:rsidRDefault="00391946" w:rsidP="00391946">
      <w:pPr>
        <w:pStyle w:val="BodyText"/>
        <w:ind w:left="720"/>
        <w:jc w:val="center"/>
      </w:pPr>
    </w:p>
    <w:p w14:paraId="42E8742C" w14:textId="77777777" w:rsidR="00391946" w:rsidRPr="00FF6AEA" w:rsidRDefault="00391946" w:rsidP="00391946">
      <w:pPr>
        <w:pStyle w:val="BodyText"/>
        <w:ind w:left="720"/>
        <w:jc w:val="center"/>
      </w:pPr>
    </w:p>
    <w:p w14:paraId="6ABD9D64" w14:textId="77777777" w:rsidR="00391946" w:rsidRPr="00FF6AEA" w:rsidRDefault="00391946" w:rsidP="00391946">
      <w:pPr>
        <w:pStyle w:val="BodyText"/>
        <w:ind w:left="720"/>
        <w:jc w:val="center"/>
      </w:pPr>
    </w:p>
    <w:p w14:paraId="074BE444" w14:textId="77777777" w:rsidR="00391946" w:rsidRPr="00FF6AEA" w:rsidRDefault="00391946" w:rsidP="00391946">
      <w:pPr>
        <w:pStyle w:val="BodyText"/>
        <w:ind w:left="720"/>
        <w:jc w:val="center"/>
      </w:pPr>
    </w:p>
    <w:p w14:paraId="0580BD81" w14:textId="77777777" w:rsidR="00391946" w:rsidRPr="00FF6AEA" w:rsidRDefault="00391946" w:rsidP="00391946">
      <w:pPr>
        <w:pStyle w:val="BodyText"/>
        <w:ind w:left="720"/>
        <w:jc w:val="center"/>
      </w:pPr>
    </w:p>
    <w:p w14:paraId="36F2A534" w14:textId="77777777" w:rsidR="00391946" w:rsidRPr="00FF6AEA" w:rsidRDefault="00391946" w:rsidP="00391946">
      <w:pPr>
        <w:pStyle w:val="BodyText"/>
        <w:ind w:left="720"/>
        <w:jc w:val="center"/>
      </w:pPr>
    </w:p>
    <w:p w14:paraId="15B87D3B" w14:textId="77777777" w:rsidR="00391946" w:rsidRPr="00FF6AEA" w:rsidRDefault="00391946" w:rsidP="00391946">
      <w:pPr>
        <w:pStyle w:val="BodyText"/>
        <w:ind w:left="720"/>
        <w:jc w:val="center"/>
      </w:pPr>
    </w:p>
    <w:p w14:paraId="61A902E5" w14:textId="77777777" w:rsidR="00391946" w:rsidRPr="00FF6AEA" w:rsidRDefault="00391946" w:rsidP="00391946">
      <w:pPr>
        <w:pStyle w:val="BodyText"/>
        <w:ind w:left="720"/>
        <w:jc w:val="center"/>
      </w:pPr>
    </w:p>
    <w:p w14:paraId="2BE0E974" w14:textId="77777777" w:rsidR="00391946" w:rsidRPr="00FF6AEA" w:rsidRDefault="00391946" w:rsidP="00391946">
      <w:pPr>
        <w:pStyle w:val="BodyText"/>
        <w:numPr>
          <w:ilvl w:val="0"/>
          <w:numId w:val="22"/>
        </w:numPr>
      </w:pPr>
      <w:r w:rsidRPr="00FF6AEA">
        <w:t>Vous recevrez le message suivant. Cliquer sur le bouton “OK”.</w:t>
      </w:r>
    </w:p>
    <w:p w14:paraId="6E68CDF2" w14:textId="7BD58201" w:rsidR="00391946" w:rsidRPr="00FF6AEA" w:rsidRDefault="007A0270" w:rsidP="00391946">
      <w:pPr>
        <w:pStyle w:val="BodyText"/>
        <w:ind w:left="720"/>
        <w:jc w:val="center"/>
      </w:pPr>
      <w:r w:rsidRPr="007A0270">
        <w:rPr>
          <w:noProof/>
        </w:rPr>
        <w:drawing>
          <wp:inline distT="0" distB="0" distL="0" distR="0" wp14:anchorId="48E967C2" wp14:editId="097E14BA">
            <wp:extent cx="5566865" cy="2589611"/>
            <wp:effectExtent l="0" t="0" r="0" b="1270"/>
            <wp:docPr id="2134638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3833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71045" cy="259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1AFB4" w14:textId="77777777" w:rsidR="00391946" w:rsidRPr="00FF6AEA" w:rsidRDefault="00391946" w:rsidP="00391946">
      <w:pPr>
        <w:pStyle w:val="BodyText"/>
        <w:ind w:left="720"/>
      </w:pPr>
    </w:p>
    <w:p w14:paraId="4CAE70B8" w14:textId="2528F10D" w:rsidR="00391946" w:rsidRPr="00FF6AEA" w:rsidRDefault="00391946" w:rsidP="00391946">
      <w:pPr>
        <w:pStyle w:val="BodyText"/>
        <w:numPr>
          <w:ilvl w:val="0"/>
          <w:numId w:val="22"/>
        </w:numPr>
      </w:pPr>
      <w:r w:rsidRPr="00FF6AEA">
        <w:t xml:space="preserve">Cliquer sur le bouton Activate pour le flux API </w:t>
      </w:r>
      <w:r w:rsidR="007A0270" w:rsidRPr="00FF668B">
        <w:rPr>
          <w:rStyle w:val="InforHeadline"/>
          <w:rFonts w:ascii="Arial" w:hAnsi="Arial" w:cs="Arial"/>
          <w:b w:val="0"/>
          <w:bCs/>
          <w:sz w:val="20"/>
          <w:szCs w:val="20"/>
        </w:rPr>
        <w:t>AF_U-020-Integration_Packing_List</w:t>
      </w:r>
      <w:r w:rsidRPr="00FF6AEA">
        <w:t>.</w:t>
      </w:r>
    </w:p>
    <w:p w14:paraId="5B272500" w14:textId="3F8D67DA" w:rsidR="00391946" w:rsidRPr="00FF6AEA" w:rsidRDefault="007A0270" w:rsidP="00391946">
      <w:pPr>
        <w:pStyle w:val="BodyText"/>
        <w:ind w:left="720"/>
        <w:jc w:val="center"/>
        <w:rPr>
          <w:rStyle w:val="InforHeadline"/>
          <w:rFonts w:ascii="Arial" w:hAnsi="Arial"/>
          <w:b w:val="0"/>
          <w:color w:val="auto"/>
          <w:sz w:val="20"/>
          <w:szCs w:val="20"/>
        </w:rPr>
      </w:pPr>
      <w:r w:rsidRPr="007A0270">
        <w:rPr>
          <w:rStyle w:val="InforHeadline"/>
          <w:rFonts w:ascii="Arial" w:hAnsi="Arial"/>
          <w:b w:val="0"/>
          <w:noProof/>
          <w:color w:val="auto"/>
          <w:sz w:val="20"/>
          <w:szCs w:val="20"/>
        </w:rPr>
        <w:drawing>
          <wp:inline distT="0" distB="0" distL="0" distR="0" wp14:anchorId="2ED5DF1A" wp14:editId="779AB001">
            <wp:extent cx="5832996" cy="1762015"/>
            <wp:effectExtent l="0" t="0" r="0" b="0"/>
            <wp:docPr id="1656716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71643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42847" cy="1764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348E5" w14:textId="77777777" w:rsidR="00391946" w:rsidRDefault="00391946" w:rsidP="00391946">
      <w:pPr>
        <w:pStyle w:val="BodyText"/>
        <w:ind w:left="720"/>
        <w:jc w:val="center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488B866A" w14:textId="77777777" w:rsidR="00571DEE" w:rsidRDefault="00571DEE" w:rsidP="00391946">
      <w:pPr>
        <w:pStyle w:val="BodyText"/>
        <w:ind w:left="720"/>
        <w:jc w:val="center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4F3D5C2F" w14:textId="77777777" w:rsidR="00571DEE" w:rsidRDefault="00571DEE" w:rsidP="00391946">
      <w:pPr>
        <w:pStyle w:val="BodyText"/>
        <w:ind w:left="720"/>
        <w:jc w:val="center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34F2FDA8" w14:textId="77777777" w:rsidR="00571DEE" w:rsidRDefault="00571DEE" w:rsidP="00391946">
      <w:pPr>
        <w:pStyle w:val="BodyText"/>
        <w:ind w:left="720"/>
        <w:jc w:val="center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55425011" w14:textId="77777777" w:rsidR="00571DEE" w:rsidRDefault="00571DEE" w:rsidP="00391946">
      <w:pPr>
        <w:pStyle w:val="BodyText"/>
        <w:ind w:left="720"/>
        <w:jc w:val="center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361F590E" w14:textId="77777777" w:rsidR="00571DEE" w:rsidRDefault="00571DEE" w:rsidP="00391946">
      <w:pPr>
        <w:pStyle w:val="BodyText"/>
        <w:ind w:left="720"/>
        <w:jc w:val="center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5D62597F" w14:textId="77777777" w:rsidR="00571DEE" w:rsidRDefault="00571DEE" w:rsidP="00391946">
      <w:pPr>
        <w:pStyle w:val="BodyText"/>
        <w:ind w:left="720"/>
        <w:jc w:val="center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0D2A0FA7" w14:textId="77777777" w:rsidR="00571DEE" w:rsidRDefault="00571DEE" w:rsidP="00391946">
      <w:pPr>
        <w:pStyle w:val="BodyText"/>
        <w:ind w:left="720"/>
        <w:jc w:val="center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2894A49F" w14:textId="77777777" w:rsidR="00571DEE" w:rsidRDefault="00571DEE" w:rsidP="00391946">
      <w:pPr>
        <w:pStyle w:val="BodyText"/>
        <w:ind w:left="720"/>
        <w:jc w:val="center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08F21057" w14:textId="77777777" w:rsidR="00571DEE" w:rsidRDefault="00571DEE" w:rsidP="00391946">
      <w:pPr>
        <w:pStyle w:val="BodyText"/>
        <w:ind w:left="720"/>
        <w:jc w:val="center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1385A802" w14:textId="77777777" w:rsidR="00571DEE" w:rsidRDefault="00571DEE" w:rsidP="00391946">
      <w:pPr>
        <w:pStyle w:val="BodyText"/>
        <w:ind w:left="720"/>
        <w:jc w:val="center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702D1B01" w14:textId="77777777" w:rsidR="00571DEE" w:rsidRDefault="00571DEE" w:rsidP="00391946">
      <w:pPr>
        <w:pStyle w:val="BodyText"/>
        <w:ind w:left="720"/>
        <w:jc w:val="center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43D1FF59" w14:textId="77777777" w:rsidR="00571DEE" w:rsidRPr="00FF6AEA" w:rsidRDefault="00571DEE" w:rsidP="00391946">
      <w:pPr>
        <w:pStyle w:val="BodyText"/>
        <w:ind w:left="720"/>
        <w:jc w:val="center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6EA1BA26" w14:textId="77777777" w:rsidR="001B6AF9" w:rsidRPr="003234F9" w:rsidRDefault="001B6AF9" w:rsidP="001B6AF9">
      <w:pPr>
        <w:pStyle w:val="Heading2"/>
      </w:pPr>
      <w:bookmarkStart w:id="22" w:name="_Toc219820135"/>
      <w:r w:rsidRPr="003234F9">
        <w:lastRenderedPageBreak/>
        <w:t>Object Schema</w:t>
      </w:r>
      <w:bookmarkEnd w:id="22"/>
    </w:p>
    <w:p w14:paraId="4D6F2583" w14:textId="77777777" w:rsidR="001B6AF9" w:rsidRPr="003234F9" w:rsidRDefault="001B6AF9" w:rsidP="001B6AF9">
      <w:pPr>
        <w:pStyle w:val="Texte1"/>
        <w:rPr>
          <w:noProof w:val="0"/>
        </w:rPr>
      </w:pPr>
    </w:p>
    <w:p w14:paraId="0D3A9F15" w14:textId="08021C54" w:rsidR="001B6AF9" w:rsidRPr="003234F9" w:rsidRDefault="001B6AF9" w:rsidP="001B6AF9">
      <w:pPr>
        <w:pStyle w:val="BodyText"/>
        <w:numPr>
          <w:ilvl w:val="0"/>
          <w:numId w:val="23"/>
        </w:numPr>
      </w:pPr>
      <w:r w:rsidRPr="003234F9">
        <w:t xml:space="preserve">Allez dans OS &gt; </w:t>
      </w:r>
      <w:r w:rsidRPr="003234F9">
        <w:rPr>
          <w:i/>
          <w:iCs/>
        </w:rPr>
        <w:t>ION &gt; Catalogue de données &gt;Schémas d’objet</w:t>
      </w:r>
      <w:r>
        <w:rPr>
          <w:i/>
          <w:iCs/>
        </w:rPr>
        <w:t xml:space="preserve"> et </w:t>
      </w:r>
      <w:r>
        <w:t>c</w:t>
      </w:r>
      <w:r w:rsidRPr="003234F9">
        <w:t xml:space="preserve">liquez sur le bouton Importer </w:t>
      </w:r>
    </w:p>
    <w:p w14:paraId="3BFEE709" w14:textId="1CF5AB3E" w:rsidR="001B6AF9" w:rsidRPr="003234F9" w:rsidRDefault="001B6AF9" w:rsidP="001B6AF9">
      <w:pPr>
        <w:pStyle w:val="BodyText"/>
        <w:ind w:left="0"/>
      </w:pPr>
    </w:p>
    <w:p w14:paraId="3CF212F2" w14:textId="05107375" w:rsidR="001B6AF9" w:rsidRPr="003234F9" w:rsidRDefault="001B6AF9" w:rsidP="001B6AF9">
      <w:pPr>
        <w:pStyle w:val="BodyText"/>
        <w:rPr>
          <w:i/>
          <w:iCs/>
        </w:rPr>
      </w:pPr>
      <w:r w:rsidRPr="001B6AF9">
        <w:rPr>
          <w:i/>
          <w:iCs/>
          <w:noProof/>
        </w:rPr>
        <w:drawing>
          <wp:inline distT="0" distB="0" distL="0" distR="0" wp14:anchorId="632A024E" wp14:editId="46A7E99A">
            <wp:extent cx="4434101" cy="2759581"/>
            <wp:effectExtent l="0" t="0" r="5080" b="3175"/>
            <wp:docPr id="608763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76354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56996" cy="27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13B26" w14:textId="201201BE" w:rsidR="001B6AF9" w:rsidRPr="003234F9" w:rsidRDefault="001B6AF9" w:rsidP="001B6AF9">
      <w:pPr>
        <w:pStyle w:val="BodyText"/>
      </w:pPr>
    </w:p>
    <w:p w14:paraId="641703EF" w14:textId="77777777" w:rsidR="001B6AF9" w:rsidRPr="003234F9" w:rsidRDefault="001B6AF9" w:rsidP="001B6AF9">
      <w:pPr>
        <w:pStyle w:val="BodyText"/>
      </w:pPr>
    </w:p>
    <w:p w14:paraId="61FECD93" w14:textId="796C4AF6" w:rsidR="001B6AF9" w:rsidRPr="003234F9" w:rsidRDefault="001B6AF9" w:rsidP="001B6AF9">
      <w:pPr>
        <w:pStyle w:val="BodyText"/>
        <w:numPr>
          <w:ilvl w:val="0"/>
          <w:numId w:val="23"/>
        </w:numPr>
      </w:pPr>
      <w:r w:rsidRPr="003234F9">
        <w:t xml:space="preserve">Localisez le fichier </w:t>
      </w:r>
      <w:r w:rsidRPr="001B6AF9">
        <w:t>AnyPackingList.zip</w:t>
      </w:r>
      <w:r w:rsidRPr="003234F9">
        <w:t xml:space="preserve"> et cliquez </w:t>
      </w:r>
      <w:r w:rsidRPr="003234F9">
        <w:rPr>
          <w:i/>
          <w:iCs/>
        </w:rPr>
        <w:t>OK</w:t>
      </w:r>
    </w:p>
    <w:p w14:paraId="072173DF" w14:textId="77777777" w:rsidR="001B6AF9" w:rsidRPr="003234F9" w:rsidRDefault="001B6AF9" w:rsidP="001B6AF9">
      <w:pPr>
        <w:pStyle w:val="BodyText"/>
        <w:jc w:val="center"/>
        <w:rPr>
          <w14:ligatures w14:val="standardContextual"/>
        </w:rPr>
      </w:pPr>
    </w:p>
    <w:p w14:paraId="2966E1F8" w14:textId="1E79BBDE" w:rsidR="001B6AF9" w:rsidRPr="003234F9" w:rsidRDefault="001B6AF9" w:rsidP="001B6AF9">
      <w:pPr>
        <w:pStyle w:val="BodyText"/>
        <w:ind w:left="0"/>
        <w:jc w:val="center"/>
        <w:rPr>
          <w:i/>
          <w:iCs/>
        </w:rPr>
      </w:pPr>
      <w:r w:rsidRPr="001B6AF9">
        <w:rPr>
          <w:i/>
          <w:iCs/>
          <w:noProof/>
        </w:rPr>
        <w:drawing>
          <wp:inline distT="0" distB="0" distL="0" distR="0" wp14:anchorId="3F28F9A2" wp14:editId="59F6CC89">
            <wp:extent cx="4290799" cy="290722"/>
            <wp:effectExtent l="0" t="0" r="0" b="0"/>
            <wp:docPr id="815400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40087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88844" cy="29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7A428" w14:textId="003E6ED0" w:rsidR="001B6AF9" w:rsidRPr="003234F9" w:rsidRDefault="001B6AF9" w:rsidP="001B6AF9">
      <w:pPr>
        <w:pStyle w:val="BodyText"/>
        <w:jc w:val="center"/>
        <w:rPr>
          <w:i/>
          <w:iCs/>
        </w:rPr>
      </w:pPr>
      <w:r w:rsidRPr="001B6AF9">
        <w:rPr>
          <w:i/>
          <w:iCs/>
          <w:noProof/>
        </w:rPr>
        <w:drawing>
          <wp:inline distT="0" distB="0" distL="0" distR="0" wp14:anchorId="762DC108" wp14:editId="2A896CE9">
            <wp:extent cx="3033612" cy="2210938"/>
            <wp:effectExtent l="0" t="0" r="0" b="0"/>
            <wp:docPr id="477652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65285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048220" cy="222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19428" w14:textId="4CB13989" w:rsidR="001B6AF9" w:rsidRPr="003234F9" w:rsidRDefault="001B6AF9" w:rsidP="001B6AF9">
      <w:pPr>
        <w:pStyle w:val="BodyText"/>
        <w:jc w:val="center"/>
        <w:rPr>
          <w:i/>
          <w:iCs/>
        </w:rPr>
      </w:pPr>
      <w:r w:rsidRPr="001B6AF9">
        <w:rPr>
          <w:i/>
          <w:iCs/>
          <w:noProof/>
        </w:rPr>
        <w:lastRenderedPageBreak/>
        <w:drawing>
          <wp:inline distT="0" distB="0" distL="0" distR="0" wp14:anchorId="45F90B25" wp14:editId="1DCFEA0E">
            <wp:extent cx="3089672" cy="3070746"/>
            <wp:effectExtent l="0" t="0" r="0" b="0"/>
            <wp:docPr id="13833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3724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098609" cy="3079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92A26" w14:textId="77777777" w:rsidR="001B6AF9" w:rsidRPr="003234F9" w:rsidRDefault="001B6AF9" w:rsidP="001B6AF9">
      <w:pPr>
        <w:pStyle w:val="BodyText"/>
      </w:pPr>
    </w:p>
    <w:p w14:paraId="780B3248" w14:textId="5F8AC02D" w:rsidR="00B949D6" w:rsidRPr="00571DEE" w:rsidRDefault="001B6AF9" w:rsidP="00571DEE">
      <w:pPr>
        <w:pStyle w:val="BodyText"/>
        <w:numPr>
          <w:ilvl w:val="0"/>
          <w:numId w:val="23"/>
        </w:numPr>
      </w:pPr>
      <w:r w:rsidRPr="003234F9">
        <w:t xml:space="preserve">Refaites les étapes 2-3 pour les fichiers </w:t>
      </w:r>
      <w:r>
        <w:rPr>
          <w:i/>
          <w:iCs/>
        </w:rPr>
        <w:t>Sync</w:t>
      </w:r>
      <w:r w:rsidRPr="003234F9">
        <w:rPr>
          <w:i/>
          <w:iCs/>
        </w:rPr>
        <w:t>.</w:t>
      </w:r>
      <w:r w:rsidRPr="001B6AF9">
        <w:rPr>
          <w:i/>
          <w:iCs/>
        </w:rPr>
        <w:t>U020ErreurPackingList</w:t>
      </w:r>
      <w:r w:rsidRPr="003234F9">
        <w:rPr>
          <w:i/>
          <w:iCs/>
        </w:rPr>
        <w:t>.zip</w:t>
      </w:r>
      <w:r>
        <w:rPr>
          <w:i/>
          <w:iCs/>
        </w:rPr>
        <w:t xml:space="preserve">, </w:t>
      </w:r>
      <w:r w:rsidRPr="001B6AF9">
        <w:rPr>
          <w:i/>
          <w:iCs/>
        </w:rPr>
        <w:t>IDP_FILE_IN</w:t>
      </w:r>
      <w:r>
        <w:rPr>
          <w:i/>
          <w:iCs/>
        </w:rPr>
        <w:t xml:space="preserve">.zip, </w:t>
      </w:r>
      <w:r w:rsidRPr="001B6AF9">
        <w:rPr>
          <w:i/>
          <w:iCs/>
        </w:rPr>
        <w:t>IDP_FILE_OUT</w:t>
      </w:r>
      <w:r>
        <w:rPr>
          <w:i/>
          <w:iCs/>
        </w:rPr>
        <w:t xml:space="preserve">.zip, </w:t>
      </w:r>
      <w:r w:rsidRPr="001B6AF9">
        <w:rPr>
          <w:i/>
          <w:iCs/>
        </w:rPr>
        <w:t>PL_APIFlowOutput</w:t>
      </w:r>
      <w:r>
        <w:rPr>
          <w:i/>
          <w:iCs/>
        </w:rPr>
        <w:t xml:space="preserve">.zip et </w:t>
      </w:r>
      <w:r w:rsidRPr="001B6AF9">
        <w:rPr>
          <w:i/>
          <w:iCs/>
        </w:rPr>
        <w:t>PL_IDPOutput</w:t>
      </w:r>
      <w:r>
        <w:rPr>
          <w:i/>
          <w:iCs/>
        </w:rPr>
        <w:t>.zip</w:t>
      </w:r>
      <w:r w:rsidRPr="003234F9">
        <w:rPr>
          <w:i/>
          <w:iCs/>
        </w:rPr>
        <w:t>.</w:t>
      </w:r>
    </w:p>
    <w:p w14:paraId="7747C9F5" w14:textId="77777777" w:rsidR="00B949D6" w:rsidRDefault="00B949D6" w:rsidP="00B949D6">
      <w:pPr>
        <w:pStyle w:val="BodyText"/>
        <w:ind w:left="0"/>
        <w:rPr>
          <w:i/>
          <w:iCs/>
        </w:rPr>
      </w:pPr>
    </w:p>
    <w:p w14:paraId="687AD413" w14:textId="77777777" w:rsidR="00B949D6" w:rsidRPr="003234F9" w:rsidRDefault="00B949D6" w:rsidP="00B949D6">
      <w:pPr>
        <w:pStyle w:val="Heading2"/>
      </w:pPr>
      <w:bookmarkStart w:id="23" w:name="_Toc219820136"/>
      <w:r w:rsidRPr="003234F9">
        <w:t>Script (ION Desk)</w:t>
      </w:r>
      <w:bookmarkEnd w:id="23"/>
    </w:p>
    <w:p w14:paraId="4B26B9D0" w14:textId="77777777" w:rsidR="00B949D6" w:rsidRPr="003234F9" w:rsidRDefault="00B949D6" w:rsidP="00B949D6">
      <w:pPr>
        <w:pStyle w:val="BodyText"/>
        <w:numPr>
          <w:ilvl w:val="0"/>
          <w:numId w:val="24"/>
        </w:numPr>
      </w:pPr>
      <w:r w:rsidRPr="003234F9">
        <w:t>Allez dans ION Desk &gt; Scripting &gt; Script &gt; Import</w:t>
      </w:r>
    </w:p>
    <w:p w14:paraId="27B34365" w14:textId="410ED982" w:rsidR="00B949D6" w:rsidRPr="003234F9" w:rsidRDefault="00B949D6" w:rsidP="00B949D6">
      <w:pPr>
        <w:pStyle w:val="BodyText"/>
        <w:ind w:left="1800"/>
        <w:jc w:val="center"/>
      </w:pPr>
      <w:r w:rsidRPr="00B949D6">
        <w:rPr>
          <w:noProof/>
        </w:rPr>
        <w:drawing>
          <wp:inline distT="0" distB="0" distL="0" distR="0" wp14:anchorId="71BB2AD0" wp14:editId="546C422D">
            <wp:extent cx="5034602" cy="2489414"/>
            <wp:effectExtent l="0" t="0" r="0" b="6350"/>
            <wp:docPr id="839031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03176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47690" cy="2495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D4393" w14:textId="77777777" w:rsidR="00B949D6" w:rsidRPr="003234F9" w:rsidRDefault="00B949D6" w:rsidP="00B949D6">
      <w:pPr>
        <w:pStyle w:val="BodyText"/>
        <w:ind w:left="1800"/>
      </w:pPr>
    </w:p>
    <w:p w14:paraId="1A8615A1" w14:textId="77777777" w:rsidR="00B949D6" w:rsidRPr="003234F9" w:rsidRDefault="00B949D6" w:rsidP="00B949D6">
      <w:pPr>
        <w:pStyle w:val="BodyText"/>
        <w:numPr>
          <w:ilvl w:val="0"/>
          <w:numId w:val="24"/>
        </w:numPr>
      </w:pPr>
      <w:r w:rsidRPr="003234F9">
        <w:t>Sélectionnez le fichier à importer. Cliquer sur OK</w:t>
      </w:r>
    </w:p>
    <w:p w14:paraId="24F86FF2" w14:textId="44EC0E99" w:rsidR="00B949D6" w:rsidRPr="003234F9" w:rsidRDefault="00B949D6" w:rsidP="00B949D6">
      <w:pPr>
        <w:pStyle w:val="BodyText"/>
        <w:ind w:left="1800"/>
      </w:pPr>
      <w:r w:rsidRPr="00B949D6">
        <w:rPr>
          <w:noProof/>
        </w:rPr>
        <w:drawing>
          <wp:inline distT="0" distB="0" distL="0" distR="0" wp14:anchorId="2EF8DB2D" wp14:editId="4958C9FD">
            <wp:extent cx="5109665" cy="259274"/>
            <wp:effectExtent l="0" t="0" r="0" b="7620"/>
            <wp:docPr id="645712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71280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30575" cy="27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B6211" w14:textId="715407F6" w:rsidR="00B949D6" w:rsidRPr="003234F9" w:rsidRDefault="00B949D6" w:rsidP="00B949D6">
      <w:pPr>
        <w:pStyle w:val="BodyText"/>
        <w:ind w:left="1800"/>
        <w:jc w:val="center"/>
      </w:pPr>
      <w:r w:rsidRPr="00B949D6">
        <w:rPr>
          <w:noProof/>
        </w:rPr>
        <w:lastRenderedPageBreak/>
        <w:drawing>
          <wp:inline distT="0" distB="0" distL="0" distR="0" wp14:anchorId="3FC2687F" wp14:editId="696DAACC">
            <wp:extent cx="2724678" cy="2053988"/>
            <wp:effectExtent l="0" t="0" r="0" b="3810"/>
            <wp:docPr id="1297434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43497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42331" cy="2067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E0723" w14:textId="77777777" w:rsidR="00B949D6" w:rsidRPr="003234F9" w:rsidRDefault="00B949D6" w:rsidP="00B949D6">
      <w:pPr>
        <w:pStyle w:val="BodyText"/>
        <w:ind w:left="0"/>
      </w:pPr>
    </w:p>
    <w:p w14:paraId="49047ED7" w14:textId="77777777" w:rsidR="00B949D6" w:rsidRPr="003234F9" w:rsidRDefault="00B949D6" w:rsidP="00B949D6">
      <w:pPr>
        <w:pStyle w:val="BodyText"/>
        <w:numPr>
          <w:ilvl w:val="0"/>
          <w:numId w:val="24"/>
        </w:numPr>
      </w:pPr>
      <w:r w:rsidRPr="003234F9">
        <w:t>Activez le script.</w:t>
      </w:r>
    </w:p>
    <w:p w14:paraId="4C82CFA1" w14:textId="3A2AA3A6" w:rsidR="00B949D6" w:rsidRPr="003234F9" w:rsidRDefault="00B949D6" w:rsidP="00B949D6">
      <w:pPr>
        <w:pStyle w:val="BodyText"/>
        <w:ind w:left="1800"/>
        <w:jc w:val="center"/>
      </w:pPr>
      <w:r w:rsidRPr="00B949D6">
        <w:rPr>
          <w:noProof/>
        </w:rPr>
        <w:drawing>
          <wp:inline distT="0" distB="0" distL="0" distR="0" wp14:anchorId="10D4E95B" wp14:editId="3737A9F4">
            <wp:extent cx="4918596" cy="1478011"/>
            <wp:effectExtent l="0" t="0" r="0" b="8255"/>
            <wp:docPr id="183438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8200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947848" cy="148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41EF1" w14:textId="77777777" w:rsidR="00B949D6" w:rsidRPr="003234F9" w:rsidRDefault="00B949D6" w:rsidP="00B949D6">
      <w:pPr>
        <w:pStyle w:val="BodyText"/>
        <w:ind w:left="1800"/>
        <w:jc w:val="center"/>
      </w:pPr>
    </w:p>
    <w:p w14:paraId="0903DA06" w14:textId="77777777" w:rsidR="00B949D6" w:rsidRPr="003234F9" w:rsidRDefault="00B949D6" w:rsidP="00B949D6">
      <w:pPr>
        <w:pStyle w:val="BodyText"/>
        <w:ind w:left="1800"/>
        <w:jc w:val="center"/>
      </w:pPr>
    </w:p>
    <w:p w14:paraId="73CFBCD1" w14:textId="77777777" w:rsidR="00B949D6" w:rsidRPr="003234F9" w:rsidRDefault="00B949D6" w:rsidP="00B949D6">
      <w:pPr>
        <w:pStyle w:val="BodyText"/>
        <w:numPr>
          <w:ilvl w:val="0"/>
          <w:numId w:val="24"/>
        </w:numPr>
      </w:pPr>
      <w:r w:rsidRPr="003234F9">
        <w:t>Approuvez le script.</w:t>
      </w:r>
    </w:p>
    <w:p w14:paraId="038B9750" w14:textId="77777777" w:rsidR="00B949D6" w:rsidRPr="003234F9" w:rsidRDefault="00B949D6" w:rsidP="00B949D6">
      <w:pPr>
        <w:pStyle w:val="BodyText"/>
        <w:ind w:left="1800"/>
        <w:jc w:val="center"/>
      </w:pPr>
      <w:r w:rsidRPr="003234F9">
        <w:rPr>
          <w:noProof/>
        </w:rPr>
        <w:drawing>
          <wp:inline distT="0" distB="0" distL="0" distR="0" wp14:anchorId="4D377387" wp14:editId="6357D5D0">
            <wp:extent cx="3600953" cy="1724266"/>
            <wp:effectExtent l="0" t="0" r="0" b="9525"/>
            <wp:docPr id="439878292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878292" name="Picture 1" descr="A screenshot of a computer error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8956E" w14:textId="77777777" w:rsidR="00B949D6" w:rsidRPr="003234F9" w:rsidRDefault="00B949D6" w:rsidP="00B949D6">
      <w:pPr>
        <w:pStyle w:val="BodyText"/>
        <w:ind w:left="1800"/>
      </w:pPr>
    </w:p>
    <w:p w14:paraId="1EC96DBC" w14:textId="7BBE2475" w:rsidR="00B949D6" w:rsidRPr="003234F9" w:rsidRDefault="00B949D6" w:rsidP="00B949D6">
      <w:pPr>
        <w:pStyle w:val="BodyText"/>
        <w:numPr>
          <w:ilvl w:val="0"/>
          <w:numId w:val="24"/>
        </w:numPr>
      </w:pPr>
      <w:r w:rsidRPr="003234F9">
        <w:t xml:space="preserve">Refaites les étapes pour le script </w:t>
      </w:r>
      <w:r w:rsidR="00BF5A94" w:rsidRPr="00BF5A94">
        <w:rPr>
          <w:bCs/>
        </w:rPr>
        <w:t>U020_Conversion_JSON_A_XML</w:t>
      </w:r>
      <w:r w:rsidRPr="003234F9">
        <w:t>.</w:t>
      </w:r>
    </w:p>
    <w:p w14:paraId="3628BAA2" w14:textId="77777777" w:rsidR="00B949D6" w:rsidRDefault="00B949D6" w:rsidP="00B949D6">
      <w:pPr>
        <w:pStyle w:val="BodyText"/>
        <w:ind w:left="0"/>
      </w:pPr>
    </w:p>
    <w:p w14:paraId="5F1E64DC" w14:textId="77777777" w:rsidR="00571DEE" w:rsidRDefault="00571DEE" w:rsidP="00B949D6">
      <w:pPr>
        <w:pStyle w:val="BodyText"/>
        <w:ind w:left="0"/>
      </w:pPr>
    </w:p>
    <w:p w14:paraId="05E9EC36" w14:textId="77777777" w:rsidR="00571DEE" w:rsidRDefault="00571DEE" w:rsidP="00B949D6">
      <w:pPr>
        <w:pStyle w:val="BodyText"/>
        <w:ind w:left="0"/>
      </w:pPr>
    </w:p>
    <w:p w14:paraId="3D978434" w14:textId="77777777" w:rsidR="00571DEE" w:rsidRDefault="00571DEE" w:rsidP="00B949D6">
      <w:pPr>
        <w:pStyle w:val="BodyText"/>
        <w:ind w:left="0"/>
      </w:pPr>
    </w:p>
    <w:p w14:paraId="15260979" w14:textId="77777777" w:rsidR="00571DEE" w:rsidRDefault="00571DEE" w:rsidP="00B949D6">
      <w:pPr>
        <w:pStyle w:val="BodyText"/>
        <w:ind w:left="0"/>
      </w:pPr>
    </w:p>
    <w:p w14:paraId="620FCD87" w14:textId="77777777" w:rsidR="00571DEE" w:rsidRPr="003234F9" w:rsidRDefault="00571DEE" w:rsidP="00B949D6">
      <w:pPr>
        <w:pStyle w:val="BodyText"/>
        <w:ind w:left="0"/>
      </w:pPr>
    </w:p>
    <w:p w14:paraId="1F7E1573" w14:textId="77777777" w:rsidR="00391946" w:rsidRDefault="00391946" w:rsidP="00590519">
      <w:pPr>
        <w:pStyle w:val="BodyText"/>
        <w:ind w:left="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32DDD263" w14:textId="77777777" w:rsidR="006946D5" w:rsidRPr="003234F9" w:rsidRDefault="006946D5" w:rsidP="006946D5">
      <w:pPr>
        <w:pStyle w:val="Heading2"/>
      </w:pPr>
      <w:bookmarkStart w:id="24" w:name="_Toc219820137"/>
      <w:bookmarkStart w:id="25" w:name="_Hlk209450883"/>
      <w:r w:rsidRPr="003234F9">
        <w:lastRenderedPageBreak/>
        <w:t>API Connection Point</w:t>
      </w:r>
      <w:bookmarkEnd w:id="24"/>
    </w:p>
    <w:p w14:paraId="02DCFBC2" w14:textId="77777777" w:rsidR="006946D5" w:rsidRPr="003234F9" w:rsidRDefault="006946D5" w:rsidP="006946D5">
      <w:pPr>
        <w:pStyle w:val="BodyText"/>
        <w:numPr>
          <w:ilvl w:val="0"/>
          <w:numId w:val="25"/>
        </w:numPr>
      </w:pPr>
      <w:r w:rsidRPr="003234F9">
        <w:t>Naviguez dans ION Desk &gt; Connect &gt; Connection Points &gt; Import</w:t>
      </w:r>
    </w:p>
    <w:p w14:paraId="72B2E224" w14:textId="31EC2BE0" w:rsidR="006946D5" w:rsidRPr="003234F9" w:rsidRDefault="006946D5" w:rsidP="006946D5">
      <w:pPr>
        <w:pStyle w:val="BodyText"/>
        <w:ind w:left="1800"/>
        <w:jc w:val="center"/>
      </w:pPr>
      <w:r w:rsidRPr="006946D5">
        <w:rPr>
          <w:noProof/>
        </w:rPr>
        <w:drawing>
          <wp:inline distT="0" distB="0" distL="0" distR="0" wp14:anchorId="4C5C00EC" wp14:editId="52C62D78">
            <wp:extent cx="4440925" cy="2473477"/>
            <wp:effectExtent l="0" t="0" r="0" b="3175"/>
            <wp:docPr id="223426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42645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57155" cy="2482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A86C6" w14:textId="77777777" w:rsidR="006946D5" w:rsidRPr="003234F9" w:rsidRDefault="006946D5" w:rsidP="006946D5">
      <w:pPr>
        <w:pStyle w:val="BodyText"/>
        <w:ind w:left="0"/>
      </w:pPr>
    </w:p>
    <w:p w14:paraId="6A3148E5" w14:textId="6218B3B0" w:rsidR="006946D5" w:rsidRPr="003234F9" w:rsidRDefault="006946D5" w:rsidP="006946D5">
      <w:pPr>
        <w:pStyle w:val="BodyText"/>
        <w:numPr>
          <w:ilvl w:val="0"/>
          <w:numId w:val="25"/>
        </w:numPr>
        <w:rPr>
          <w:b/>
          <w:bCs/>
        </w:rPr>
      </w:pPr>
      <w:r w:rsidRPr="003234F9">
        <w:t xml:space="preserve">Sélectionnez le fichier </w:t>
      </w:r>
      <w:r w:rsidR="007D228C">
        <w:rPr>
          <w:b/>
          <w:bCs/>
        </w:rPr>
        <w:t>IDP_CFT</w:t>
      </w:r>
      <w:r w:rsidRPr="003234F9">
        <w:rPr>
          <w:b/>
          <w:bCs/>
        </w:rPr>
        <w:t>.xml</w:t>
      </w:r>
      <w:r w:rsidRPr="003234F9">
        <w:t xml:space="preserve"> à importer</w:t>
      </w:r>
      <w:r w:rsidRPr="003234F9">
        <w:rPr>
          <w:rFonts w:ascii="Source Sans Pro" w:hAnsi="Source Sans Pro"/>
          <w:color w:val="000000"/>
          <w:shd w:val="clear" w:color="auto" w:fill="FFFFFF"/>
        </w:rPr>
        <w:t>.</w:t>
      </w:r>
    </w:p>
    <w:p w14:paraId="7FC679C4" w14:textId="1DBBCB20" w:rsidR="006946D5" w:rsidRDefault="007D228C" w:rsidP="006946D5">
      <w:pPr>
        <w:pStyle w:val="BodyText"/>
        <w:ind w:left="1800"/>
        <w:rPr>
          <w:b/>
          <w:bCs/>
        </w:rPr>
      </w:pPr>
      <w:r w:rsidRPr="007D228C">
        <w:rPr>
          <w:b/>
          <w:bCs/>
          <w:noProof/>
        </w:rPr>
        <w:drawing>
          <wp:inline distT="0" distB="0" distL="0" distR="0" wp14:anchorId="486C59F9" wp14:editId="7FC48D01">
            <wp:extent cx="2676899" cy="1743318"/>
            <wp:effectExtent l="0" t="0" r="9525" b="0"/>
            <wp:docPr id="1154879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87929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F767F" w14:textId="77777777" w:rsidR="007D228C" w:rsidRPr="003234F9" w:rsidRDefault="007D228C" w:rsidP="006946D5">
      <w:pPr>
        <w:pStyle w:val="BodyText"/>
        <w:ind w:left="1800"/>
        <w:rPr>
          <w:b/>
          <w:bCs/>
        </w:rPr>
      </w:pPr>
    </w:p>
    <w:p w14:paraId="7C3A48B7" w14:textId="77777777" w:rsidR="006946D5" w:rsidRPr="003234F9" w:rsidRDefault="006946D5" w:rsidP="006946D5">
      <w:pPr>
        <w:pStyle w:val="BodyText"/>
        <w:numPr>
          <w:ilvl w:val="0"/>
          <w:numId w:val="25"/>
        </w:numPr>
        <w:rPr>
          <w:b/>
          <w:bCs/>
        </w:rPr>
      </w:pPr>
      <w:r w:rsidRPr="003234F9">
        <w:t>Cliquez sur OK.</w:t>
      </w:r>
    </w:p>
    <w:p w14:paraId="2F68BCC4" w14:textId="1D0BD444" w:rsidR="00571DEE" w:rsidRDefault="007D228C" w:rsidP="007D228C">
      <w:pPr>
        <w:pStyle w:val="BodyText"/>
        <w:ind w:left="1800"/>
        <w:rPr>
          <w:b/>
          <w:bCs/>
        </w:rPr>
      </w:pPr>
      <w:r w:rsidRPr="007D228C">
        <w:rPr>
          <w:b/>
          <w:bCs/>
          <w:noProof/>
        </w:rPr>
        <w:drawing>
          <wp:inline distT="0" distB="0" distL="0" distR="0" wp14:anchorId="245A8360" wp14:editId="3F03516A">
            <wp:extent cx="4857268" cy="1486007"/>
            <wp:effectExtent l="0" t="0" r="635" b="0"/>
            <wp:docPr id="1674226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22655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871409" cy="1490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8E904" w14:textId="77777777" w:rsidR="007D228C" w:rsidRDefault="007D228C" w:rsidP="007D228C">
      <w:pPr>
        <w:pStyle w:val="BodyText"/>
        <w:ind w:left="1800"/>
        <w:rPr>
          <w:b/>
          <w:bCs/>
        </w:rPr>
      </w:pPr>
    </w:p>
    <w:p w14:paraId="41758920" w14:textId="77777777" w:rsidR="007D228C" w:rsidRDefault="007D228C" w:rsidP="007D228C">
      <w:pPr>
        <w:pStyle w:val="BodyText"/>
        <w:ind w:left="1800"/>
        <w:rPr>
          <w:b/>
          <w:bCs/>
        </w:rPr>
      </w:pPr>
    </w:p>
    <w:p w14:paraId="58B958DF" w14:textId="77777777" w:rsidR="007D228C" w:rsidRDefault="007D228C" w:rsidP="007D228C">
      <w:pPr>
        <w:pStyle w:val="BodyText"/>
        <w:ind w:left="1800"/>
        <w:rPr>
          <w:b/>
          <w:bCs/>
        </w:rPr>
      </w:pPr>
    </w:p>
    <w:p w14:paraId="2CEEC111" w14:textId="77777777" w:rsidR="007D228C" w:rsidRDefault="007D228C" w:rsidP="007D228C">
      <w:pPr>
        <w:pStyle w:val="BodyText"/>
        <w:ind w:left="1800"/>
        <w:rPr>
          <w:b/>
          <w:bCs/>
        </w:rPr>
      </w:pPr>
    </w:p>
    <w:p w14:paraId="2C2A1AE8" w14:textId="77777777" w:rsidR="007D228C" w:rsidRDefault="007D228C" w:rsidP="007D228C">
      <w:pPr>
        <w:pStyle w:val="BodyText"/>
        <w:ind w:left="1800"/>
        <w:rPr>
          <w:b/>
          <w:bCs/>
        </w:rPr>
      </w:pPr>
    </w:p>
    <w:p w14:paraId="2F697285" w14:textId="77777777" w:rsidR="007D228C" w:rsidRDefault="007D228C" w:rsidP="007D228C">
      <w:pPr>
        <w:pStyle w:val="BodyText"/>
        <w:ind w:left="1800"/>
        <w:rPr>
          <w:b/>
          <w:bCs/>
        </w:rPr>
      </w:pPr>
    </w:p>
    <w:p w14:paraId="6A3B57AA" w14:textId="77777777" w:rsidR="007D228C" w:rsidRPr="007D228C" w:rsidRDefault="007D228C" w:rsidP="007D228C">
      <w:pPr>
        <w:pStyle w:val="BodyText"/>
        <w:ind w:left="1800"/>
        <w:rPr>
          <w:b/>
          <w:bCs/>
        </w:rPr>
      </w:pPr>
    </w:p>
    <w:p w14:paraId="32C28BC3" w14:textId="77777777" w:rsidR="006946D5" w:rsidRPr="003234F9" w:rsidRDefault="006946D5" w:rsidP="006946D5">
      <w:pPr>
        <w:pStyle w:val="BodyText"/>
        <w:numPr>
          <w:ilvl w:val="0"/>
          <w:numId w:val="25"/>
        </w:numPr>
      </w:pPr>
      <w:r w:rsidRPr="003234F9">
        <w:lastRenderedPageBreak/>
        <w:t>Ouvrez-le Connection point.</w:t>
      </w:r>
    </w:p>
    <w:p w14:paraId="6C788C22" w14:textId="5B7D9F6D" w:rsidR="006946D5" w:rsidRPr="003234F9" w:rsidRDefault="007D228C" w:rsidP="006946D5">
      <w:pPr>
        <w:pStyle w:val="BodyText"/>
        <w:ind w:left="1800"/>
      </w:pPr>
      <w:r w:rsidRPr="007D228C">
        <w:rPr>
          <w:noProof/>
        </w:rPr>
        <w:drawing>
          <wp:inline distT="0" distB="0" distL="0" distR="0" wp14:anchorId="7D59F01C" wp14:editId="79C552B7">
            <wp:extent cx="3926567" cy="1278087"/>
            <wp:effectExtent l="0" t="0" r="0" b="0"/>
            <wp:docPr id="531784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78443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942462" cy="1283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4DB73" w14:textId="77777777" w:rsidR="006946D5" w:rsidRPr="003234F9" w:rsidRDefault="006946D5" w:rsidP="006946D5">
      <w:pPr>
        <w:pStyle w:val="BodyText"/>
        <w:ind w:left="0"/>
      </w:pPr>
    </w:p>
    <w:p w14:paraId="3A83C895" w14:textId="77777777" w:rsidR="006946D5" w:rsidRPr="003234F9" w:rsidRDefault="006946D5" w:rsidP="006946D5">
      <w:pPr>
        <w:pStyle w:val="BodyText"/>
        <w:numPr>
          <w:ilvl w:val="0"/>
          <w:numId w:val="25"/>
        </w:numPr>
      </w:pPr>
      <w:r w:rsidRPr="003234F9">
        <w:t>Importez le Service account approvisionnez par votre administrateur de system.</w:t>
      </w:r>
    </w:p>
    <w:p w14:paraId="6CB2D4FE" w14:textId="3D1D8397" w:rsidR="006946D5" w:rsidRDefault="007D228C" w:rsidP="006946D5">
      <w:pPr>
        <w:pStyle w:val="BodyText"/>
        <w:ind w:left="1800"/>
      </w:pPr>
      <w:r w:rsidRPr="007D228C">
        <w:rPr>
          <w:noProof/>
        </w:rPr>
        <w:drawing>
          <wp:inline distT="0" distB="0" distL="0" distR="0" wp14:anchorId="304E028F" wp14:editId="54A54C63">
            <wp:extent cx="4376918" cy="2216166"/>
            <wp:effectExtent l="19050" t="19050" r="24130" b="12700"/>
            <wp:docPr id="549739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73936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388527" cy="22220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D82398" w14:textId="77777777" w:rsidR="007D228C" w:rsidRPr="003234F9" w:rsidRDefault="007D228C" w:rsidP="006946D5">
      <w:pPr>
        <w:pStyle w:val="Texte2"/>
        <w:ind w:left="0"/>
        <w:rPr>
          <w:noProof w:val="0"/>
        </w:rPr>
      </w:pPr>
    </w:p>
    <w:p w14:paraId="18AB4417" w14:textId="77777777" w:rsidR="006946D5" w:rsidRPr="003234F9" w:rsidRDefault="006946D5" w:rsidP="006946D5">
      <w:pPr>
        <w:pStyle w:val="Heading2"/>
      </w:pPr>
      <w:bookmarkStart w:id="26" w:name="_Toc219820138"/>
      <w:bookmarkEnd w:id="25"/>
      <w:r w:rsidRPr="003234F9">
        <w:t>File Connection Point</w:t>
      </w:r>
      <w:bookmarkEnd w:id="26"/>
    </w:p>
    <w:p w14:paraId="7D5FF6AD" w14:textId="77777777" w:rsidR="006946D5" w:rsidRPr="003234F9" w:rsidRDefault="006946D5" w:rsidP="006946D5">
      <w:pPr>
        <w:pStyle w:val="BodyText"/>
        <w:numPr>
          <w:ilvl w:val="0"/>
          <w:numId w:val="26"/>
        </w:numPr>
      </w:pPr>
      <w:r w:rsidRPr="003234F9">
        <w:t>Naviguez dans ION Desk &gt; Connect &gt; Connection Points &gt; Import</w:t>
      </w:r>
    </w:p>
    <w:p w14:paraId="65874042" w14:textId="15D3CBE9" w:rsidR="006946D5" w:rsidRDefault="002624EA" w:rsidP="006946D5">
      <w:pPr>
        <w:pStyle w:val="BodyText"/>
        <w:ind w:left="1800"/>
        <w:jc w:val="center"/>
      </w:pPr>
      <w:r w:rsidRPr="006946D5">
        <w:rPr>
          <w:noProof/>
        </w:rPr>
        <w:drawing>
          <wp:inline distT="0" distB="0" distL="0" distR="0" wp14:anchorId="79427997" wp14:editId="063F8ECB">
            <wp:extent cx="4440925" cy="2473477"/>
            <wp:effectExtent l="0" t="0" r="0" b="3175"/>
            <wp:docPr id="942608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42645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57155" cy="2482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4058A" w14:textId="77777777" w:rsidR="00571DEE" w:rsidRDefault="00571DEE" w:rsidP="006946D5">
      <w:pPr>
        <w:pStyle w:val="BodyText"/>
        <w:ind w:left="1800"/>
        <w:jc w:val="center"/>
      </w:pPr>
    </w:p>
    <w:p w14:paraId="72362B7A" w14:textId="77777777" w:rsidR="00571DEE" w:rsidRDefault="00571DEE" w:rsidP="006946D5">
      <w:pPr>
        <w:pStyle w:val="BodyText"/>
        <w:ind w:left="1800"/>
        <w:jc w:val="center"/>
      </w:pPr>
    </w:p>
    <w:p w14:paraId="654101F5" w14:textId="77777777" w:rsidR="007D228C" w:rsidRDefault="007D228C" w:rsidP="006946D5">
      <w:pPr>
        <w:pStyle w:val="BodyText"/>
        <w:ind w:left="1800"/>
        <w:jc w:val="center"/>
      </w:pPr>
    </w:p>
    <w:p w14:paraId="681AA449" w14:textId="77777777" w:rsidR="007D228C" w:rsidRDefault="007D228C" w:rsidP="006946D5">
      <w:pPr>
        <w:pStyle w:val="BodyText"/>
        <w:ind w:left="1800"/>
        <w:jc w:val="center"/>
      </w:pPr>
    </w:p>
    <w:p w14:paraId="78A90382" w14:textId="77777777" w:rsidR="007D228C" w:rsidRPr="003234F9" w:rsidRDefault="007D228C" w:rsidP="006946D5">
      <w:pPr>
        <w:pStyle w:val="BodyText"/>
        <w:ind w:left="1800"/>
        <w:jc w:val="center"/>
      </w:pPr>
    </w:p>
    <w:p w14:paraId="10B91618" w14:textId="77777777" w:rsidR="006946D5" w:rsidRPr="00AE4C3F" w:rsidRDefault="006946D5" w:rsidP="006946D5">
      <w:pPr>
        <w:pStyle w:val="BodyText"/>
        <w:ind w:left="0"/>
      </w:pPr>
    </w:p>
    <w:p w14:paraId="279162B3" w14:textId="626CDB95" w:rsidR="006946D5" w:rsidRPr="003234F9" w:rsidRDefault="006946D5" w:rsidP="006946D5">
      <w:pPr>
        <w:pStyle w:val="BodyText"/>
        <w:numPr>
          <w:ilvl w:val="0"/>
          <w:numId w:val="26"/>
        </w:numPr>
        <w:rPr>
          <w:b/>
          <w:bCs/>
        </w:rPr>
      </w:pPr>
      <w:r w:rsidRPr="00AE4C3F">
        <w:t>Sélectionnez</w:t>
      </w:r>
      <w:r w:rsidRPr="003234F9">
        <w:t xml:space="preserve"> le fichier </w:t>
      </w:r>
      <w:r w:rsidR="002624EA">
        <w:rPr>
          <w:b/>
          <w:bCs/>
        </w:rPr>
        <w:t>IDP</w:t>
      </w:r>
      <w:r w:rsidRPr="003234F9">
        <w:rPr>
          <w:b/>
          <w:bCs/>
        </w:rPr>
        <w:t>.xml</w:t>
      </w:r>
      <w:r w:rsidRPr="003234F9">
        <w:t xml:space="preserve"> à importer</w:t>
      </w:r>
      <w:r w:rsidRPr="003234F9">
        <w:rPr>
          <w:rFonts w:ascii="Source Sans Pro" w:hAnsi="Source Sans Pro"/>
          <w:color w:val="000000"/>
          <w:shd w:val="clear" w:color="auto" w:fill="FFFFFF"/>
        </w:rPr>
        <w:t>.</w:t>
      </w:r>
    </w:p>
    <w:p w14:paraId="0F84278D" w14:textId="2A75B77A" w:rsidR="006946D5" w:rsidRDefault="002624EA" w:rsidP="006946D5">
      <w:pPr>
        <w:pStyle w:val="BodyText"/>
        <w:ind w:left="1800"/>
        <w:rPr>
          <w:b/>
          <w:bCs/>
        </w:rPr>
      </w:pPr>
      <w:r w:rsidRPr="002624EA">
        <w:rPr>
          <w:b/>
          <w:bCs/>
          <w:noProof/>
        </w:rPr>
        <w:drawing>
          <wp:inline distT="0" distB="0" distL="0" distR="0" wp14:anchorId="010C8B7B" wp14:editId="3C1B370E">
            <wp:extent cx="3514299" cy="1966200"/>
            <wp:effectExtent l="0" t="0" r="0" b="0"/>
            <wp:docPr id="673740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74092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537196" cy="197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4189E" w14:textId="77777777" w:rsidR="002624EA" w:rsidRPr="003234F9" w:rsidRDefault="002624EA" w:rsidP="006946D5">
      <w:pPr>
        <w:pStyle w:val="BodyText"/>
        <w:ind w:left="1800"/>
        <w:rPr>
          <w:b/>
          <w:bCs/>
        </w:rPr>
      </w:pPr>
    </w:p>
    <w:p w14:paraId="5BEDFA61" w14:textId="77777777" w:rsidR="006946D5" w:rsidRPr="003234F9" w:rsidRDefault="006946D5" w:rsidP="006946D5">
      <w:pPr>
        <w:pStyle w:val="BodyText"/>
        <w:numPr>
          <w:ilvl w:val="0"/>
          <w:numId w:val="26"/>
        </w:numPr>
        <w:rPr>
          <w:b/>
          <w:bCs/>
        </w:rPr>
      </w:pPr>
      <w:r w:rsidRPr="003234F9">
        <w:t>Cliquez sur OK.</w:t>
      </w:r>
    </w:p>
    <w:p w14:paraId="53AB30E1" w14:textId="4C8DE7F3" w:rsidR="006946D5" w:rsidRPr="003234F9" w:rsidRDefault="002624EA" w:rsidP="006946D5">
      <w:pPr>
        <w:pStyle w:val="BodyText"/>
        <w:ind w:left="1800"/>
        <w:rPr>
          <w:b/>
          <w:bCs/>
        </w:rPr>
      </w:pPr>
      <w:r w:rsidRPr="002624EA">
        <w:rPr>
          <w:b/>
          <w:bCs/>
          <w:noProof/>
        </w:rPr>
        <w:drawing>
          <wp:inline distT="0" distB="0" distL="0" distR="0" wp14:anchorId="7B084465" wp14:editId="638086B6">
            <wp:extent cx="4174793" cy="1997376"/>
            <wp:effectExtent l="0" t="0" r="0" b="3175"/>
            <wp:docPr id="1909846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84685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181167" cy="20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F192D" w14:textId="77777777" w:rsidR="006946D5" w:rsidRPr="003234F9" w:rsidRDefault="006946D5" w:rsidP="006946D5">
      <w:pPr>
        <w:pStyle w:val="BodyText"/>
        <w:ind w:left="1800"/>
        <w:rPr>
          <w:b/>
          <w:bCs/>
        </w:rPr>
      </w:pPr>
    </w:p>
    <w:p w14:paraId="4BF5D3B3" w14:textId="77777777" w:rsidR="006946D5" w:rsidRPr="003234F9" w:rsidRDefault="006946D5" w:rsidP="006946D5">
      <w:pPr>
        <w:pStyle w:val="BodyText"/>
        <w:numPr>
          <w:ilvl w:val="0"/>
          <w:numId w:val="26"/>
        </w:numPr>
      </w:pPr>
      <w:r w:rsidRPr="003234F9">
        <w:t>Ouvrez-le Connection point et remplissez les champs marquez en rouge.</w:t>
      </w:r>
    </w:p>
    <w:p w14:paraId="30C759A3" w14:textId="3DAAD723" w:rsidR="006946D5" w:rsidRPr="003234F9" w:rsidRDefault="002676A6" w:rsidP="006946D5">
      <w:pPr>
        <w:pStyle w:val="BodyText"/>
        <w:ind w:left="1800"/>
      </w:pPr>
      <w:r w:rsidRPr="002676A6">
        <w:rPr>
          <w:noProof/>
        </w:rPr>
        <w:drawing>
          <wp:inline distT="0" distB="0" distL="0" distR="0" wp14:anchorId="5E0C32F4" wp14:editId="24E09196">
            <wp:extent cx="4597874" cy="2565441"/>
            <wp:effectExtent l="0" t="0" r="0" b="6350"/>
            <wp:docPr id="1258788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78847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605091" cy="2569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6935C" w14:textId="77777777" w:rsidR="006946D5" w:rsidRDefault="006946D5" w:rsidP="006946D5">
      <w:pPr>
        <w:pStyle w:val="BodyText"/>
        <w:ind w:left="0"/>
      </w:pPr>
    </w:p>
    <w:p w14:paraId="79805C93" w14:textId="77777777" w:rsidR="00571DEE" w:rsidRDefault="00571DEE" w:rsidP="006946D5">
      <w:pPr>
        <w:pStyle w:val="BodyText"/>
        <w:ind w:left="0"/>
      </w:pPr>
    </w:p>
    <w:p w14:paraId="73070417" w14:textId="77777777" w:rsidR="00571DEE" w:rsidRDefault="00571DEE" w:rsidP="006946D5">
      <w:pPr>
        <w:pStyle w:val="BodyText"/>
        <w:ind w:left="0"/>
      </w:pPr>
    </w:p>
    <w:p w14:paraId="2C689729" w14:textId="77777777" w:rsidR="00571DEE" w:rsidRDefault="00571DEE" w:rsidP="006946D5">
      <w:pPr>
        <w:pStyle w:val="BodyText"/>
        <w:ind w:left="0"/>
      </w:pPr>
    </w:p>
    <w:p w14:paraId="4BF82A8B" w14:textId="77777777" w:rsidR="00571DEE" w:rsidRPr="003234F9" w:rsidRDefault="00571DEE" w:rsidP="006946D5">
      <w:pPr>
        <w:pStyle w:val="BodyText"/>
        <w:ind w:left="0"/>
      </w:pPr>
    </w:p>
    <w:p w14:paraId="5F1025C2" w14:textId="77777777" w:rsidR="006946D5" w:rsidRPr="003234F9" w:rsidRDefault="006946D5" w:rsidP="006946D5">
      <w:pPr>
        <w:pStyle w:val="BodyText"/>
        <w:numPr>
          <w:ilvl w:val="0"/>
          <w:numId w:val="26"/>
        </w:numPr>
      </w:pPr>
      <w:bookmarkStart w:id="27" w:name="_Hlk209451043"/>
      <w:r w:rsidRPr="003234F9">
        <w:t>Cliquez sur le bouton « TEST » et pour vérifier que le Connection point est bien configurer.</w:t>
      </w:r>
    </w:p>
    <w:p w14:paraId="09856EB4" w14:textId="0EE3ADAB" w:rsidR="006946D5" w:rsidRPr="003234F9" w:rsidRDefault="002676A6" w:rsidP="006946D5">
      <w:pPr>
        <w:pStyle w:val="BodyText"/>
        <w:ind w:firstLine="264"/>
      </w:pPr>
      <w:r w:rsidRPr="002676A6">
        <w:rPr>
          <w:noProof/>
        </w:rPr>
        <w:drawing>
          <wp:inline distT="0" distB="0" distL="0" distR="0" wp14:anchorId="4F8A3AFC" wp14:editId="3DC3CFF9">
            <wp:extent cx="5152390" cy="2545108"/>
            <wp:effectExtent l="0" t="0" r="0" b="7620"/>
            <wp:docPr id="940065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6529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175750" cy="25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4A018" w14:textId="77777777" w:rsidR="006946D5" w:rsidRPr="003234F9" w:rsidRDefault="006946D5" w:rsidP="006946D5">
      <w:pPr>
        <w:pStyle w:val="BodyText"/>
        <w:ind w:firstLine="264"/>
      </w:pPr>
    </w:p>
    <w:p w14:paraId="69AE951A" w14:textId="296ADA01" w:rsidR="006946D5" w:rsidRPr="003234F9" w:rsidRDefault="002676A6" w:rsidP="006946D5">
      <w:pPr>
        <w:pStyle w:val="BodyText"/>
        <w:ind w:firstLine="264"/>
      </w:pPr>
      <w:r w:rsidRPr="002676A6">
        <w:rPr>
          <w:noProof/>
        </w:rPr>
        <w:drawing>
          <wp:inline distT="0" distB="0" distL="0" distR="0" wp14:anchorId="033A0E8A" wp14:editId="72B38E21">
            <wp:extent cx="5177904" cy="3125180"/>
            <wp:effectExtent l="0" t="0" r="3810" b="0"/>
            <wp:docPr id="143549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917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188229" cy="3131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B0539" w14:textId="77777777" w:rsidR="006946D5" w:rsidRPr="003234F9" w:rsidRDefault="006946D5" w:rsidP="006946D5">
      <w:pPr>
        <w:pStyle w:val="Texte2"/>
        <w:ind w:left="0"/>
        <w:rPr>
          <w:noProof w:val="0"/>
        </w:rPr>
      </w:pPr>
    </w:p>
    <w:bookmarkEnd w:id="27"/>
    <w:p w14:paraId="04D9C40F" w14:textId="77777777" w:rsidR="006946D5" w:rsidRDefault="006946D5" w:rsidP="00590519">
      <w:pPr>
        <w:pStyle w:val="BodyText"/>
        <w:ind w:left="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00C70678" w14:textId="77777777" w:rsidR="00571DEE" w:rsidRDefault="00571DEE" w:rsidP="00590519">
      <w:pPr>
        <w:pStyle w:val="BodyText"/>
        <w:ind w:left="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2F589E66" w14:textId="77777777" w:rsidR="00571DEE" w:rsidRDefault="00571DEE" w:rsidP="00590519">
      <w:pPr>
        <w:pStyle w:val="BodyText"/>
        <w:ind w:left="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3B0CA8B1" w14:textId="77777777" w:rsidR="00571DEE" w:rsidRDefault="00571DEE" w:rsidP="00590519">
      <w:pPr>
        <w:pStyle w:val="BodyText"/>
        <w:ind w:left="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45B1D018" w14:textId="77777777" w:rsidR="00571DEE" w:rsidRDefault="00571DEE" w:rsidP="00590519">
      <w:pPr>
        <w:pStyle w:val="BodyText"/>
        <w:ind w:left="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0CB1C6EF" w14:textId="77777777" w:rsidR="00571DEE" w:rsidRDefault="00571DEE" w:rsidP="00590519">
      <w:pPr>
        <w:pStyle w:val="BodyText"/>
        <w:ind w:left="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23053021" w14:textId="77777777" w:rsidR="00571DEE" w:rsidRDefault="00571DEE" w:rsidP="00590519">
      <w:pPr>
        <w:pStyle w:val="BodyText"/>
        <w:ind w:left="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319E5519" w14:textId="77777777" w:rsidR="00571DEE" w:rsidRDefault="00571DEE" w:rsidP="00590519">
      <w:pPr>
        <w:pStyle w:val="BodyText"/>
        <w:ind w:left="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732C5110" w14:textId="77777777" w:rsidR="00571DEE" w:rsidRDefault="00571DEE" w:rsidP="00590519">
      <w:pPr>
        <w:pStyle w:val="BodyText"/>
        <w:ind w:left="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p w14:paraId="117094DF" w14:textId="47B3DB4A" w:rsidR="00260CBE" w:rsidRPr="003234F9" w:rsidRDefault="006E2C9D" w:rsidP="00260CBE">
      <w:pPr>
        <w:pStyle w:val="Heading2"/>
      </w:pPr>
      <w:bookmarkStart w:id="28" w:name="_Toc219820139"/>
      <w:r>
        <w:lastRenderedPageBreak/>
        <w:t xml:space="preserve">Flux de </w:t>
      </w:r>
      <w:r w:rsidR="000650FB">
        <w:t>D</w:t>
      </w:r>
      <w:r>
        <w:t>onnée</w:t>
      </w:r>
      <w:bookmarkEnd w:id="28"/>
    </w:p>
    <w:p w14:paraId="270BEB8E" w14:textId="77777777" w:rsidR="00260CBE" w:rsidRPr="003234F9" w:rsidRDefault="00260CBE" w:rsidP="00260CBE">
      <w:pPr>
        <w:pStyle w:val="BodyText"/>
        <w:numPr>
          <w:ilvl w:val="0"/>
          <w:numId w:val="27"/>
        </w:numPr>
      </w:pPr>
      <w:r w:rsidRPr="003234F9">
        <w:t>Naviguez dans ION Desk &gt; Connect &gt; Dataflow &gt; Import</w:t>
      </w:r>
    </w:p>
    <w:p w14:paraId="0F587770" w14:textId="3C0F0B61" w:rsidR="00260CBE" w:rsidRPr="003234F9" w:rsidRDefault="00FC2D77" w:rsidP="00260CBE">
      <w:pPr>
        <w:pStyle w:val="BodyText"/>
        <w:ind w:left="1800"/>
        <w:jc w:val="center"/>
        <w:rPr>
          <w:b/>
          <w:bCs/>
        </w:rPr>
      </w:pPr>
      <w:r w:rsidRPr="00FC2D77">
        <w:rPr>
          <w:b/>
          <w:bCs/>
          <w:noProof/>
        </w:rPr>
        <w:drawing>
          <wp:inline distT="0" distB="0" distL="0" distR="0" wp14:anchorId="28345950" wp14:editId="189C1B70">
            <wp:extent cx="4263504" cy="2006082"/>
            <wp:effectExtent l="0" t="0" r="3810" b="0"/>
            <wp:docPr id="1958212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21218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277793" cy="201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AB6CA" w14:textId="77777777" w:rsidR="00260CBE" w:rsidRPr="003234F9" w:rsidRDefault="00260CBE" w:rsidP="00260CBE">
      <w:pPr>
        <w:pStyle w:val="BodyText"/>
        <w:ind w:left="1800"/>
      </w:pPr>
    </w:p>
    <w:p w14:paraId="7A733893" w14:textId="6849D9AC" w:rsidR="00260CBE" w:rsidRPr="003234F9" w:rsidRDefault="00260CBE" w:rsidP="00260CBE">
      <w:pPr>
        <w:pStyle w:val="BodyText"/>
        <w:numPr>
          <w:ilvl w:val="0"/>
          <w:numId w:val="27"/>
        </w:numPr>
      </w:pPr>
      <w:r w:rsidRPr="003234F9">
        <w:t xml:space="preserve">Sélectionnez le fichier </w:t>
      </w:r>
      <w:r w:rsidR="00FC2D77" w:rsidRPr="00FC2D77">
        <w:rPr>
          <w:b/>
          <w:bCs/>
        </w:rPr>
        <w:t>DF_U020_Integration_Packing_List</w:t>
      </w:r>
      <w:r w:rsidRPr="003234F9">
        <w:rPr>
          <w:b/>
          <w:bCs/>
        </w:rPr>
        <w:t>.xml</w:t>
      </w:r>
      <w:r w:rsidRPr="003234F9">
        <w:t xml:space="preserve"> à importer </w:t>
      </w:r>
    </w:p>
    <w:p w14:paraId="314E4D66" w14:textId="370A1EA7" w:rsidR="00260CBE" w:rsidRDefault="00FC2D77" w:rsidP="00260CBE">
      <w:pPr>
        <w:pStyle w:val="BodyText"/>
        <w:ind w:left="1800"/>
        <w:jc w:val="center"/>
      </w:pPr>
      <w:r w:rsidRPr="00FC2D77">
        <w:rPr>
          <w:noProof/>
        </w:rPr>
        <w:drawing>
          <wp:inline distT="0" distB="0" distL="0" distR="0" wp14:anchorId="1A46C9CE" wp14:editId="3CACFC06">
            <wp:extent cx="3801469" cy="1880223"/>
            <wp:effectExtent l="0" t="0" r="0" b="6350"/>
            <wp:docPr id="158928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28597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809456" cy="1884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EDFB2" w14:textId="77777777" w:rsidR="00571DEE" w:rsidRDefault="00571DEE" w:rsidP="00260CBE">
      <w:pPr>
        <w:pStyle w:val="BodyText"/>
        <w:ind w:left="1800"/>
        <w:jc w:val="center"/>
      </w:pPr>
    </w:p>
    <w:p w14:paraId="4A063F4D" w14:textId="77777777" w:rsidR="00571DEE" w:rsidRDefault="00571DEE" w:rsidP="00260CBE">
      <w:pPr>
        <w:pStyle w:val="BodyText"/>
        <w:ind w:left="1800"/>
        <w:jc w:val="center"/>
      </w:pPr>
    </w:p>
    <w:p w14:paraId="3C3A5106" w14:textId="77777777" w:rsidR="00571DEE" w:rsidRDefault="00571DEE" w:rsidP="00260CBE">
      <w:pPr>
        <w:pStyle w:val="BodyText"/>
        <w:ind w:left="1800"/>
        <w:jc w:val="center"/>
      </w:pPr>
    </w:p>
    <w:p w14:paraId="0A83E4C5" w14:textId="77777777" w:rsidR="00571DEE" w:rsidRDefault="00571DEE" w:rsidP="00260CBE">
      <w:pPr>
        <w:pStyle w:val="BodyText"/>
        <w:ind w:left="1800"/>
        <w:jc w:val="center"/>
      </w:pPr>
    </w:p>
    <w:p w14:paraId="39E173B2" w14:textId="77777777" w:rsidR="00571DEE" w:rsidRDefault="00571DEE" w:rsidP="00260CBE">
      <w:pPr>
        <w:pStyle w:val="BodyText"/>
        <w:ind w:left="1800"/>
        <w:jc w:val="center"/>
      </w:pPr>
    </w:p>
    <w:p w14:paraId="48DBE16E" w14:textId="77777777" w:rsidR="00571DEE" w:rsidRDefault="00571DEE" w:rsidP="00260CBE">
      <w:pPr>
        <w:pStyle w:val="BodyText"/>
        <w:ind w:left="1800"/>
        <w:jc w:val="center"/>
      </w:pPr>
    </w:p>
    <w:p w14:paraId="477B8D8D" w14:textId="77777777" w:rsidR="00571DEE" w:rsidRDefault="00571DEE" w:rsidP="00260CBE">
      <w:pPr>
        <w:pStyle w:val="BodyText"/>
        <w:ind w:left="1800"/>
        <w:jc w:val="center"/>
      </w:pPr>
    </w:p>
    <w:p w14:paraId="38644007" w14:textId="77777777" w:rsidR="00571DEE" w:rsidRDefault="00571DEE" w:rsidP="00260CBE">
      <w:pPr>
        <w:pStyle w:val="BodyText"/>
        <w:ind w:left="1800"/>
        <w:jc w:val="center"/>
      </w:pPr>
    </w:p>
    <w:p w14:paraId="2402EFEE" w14:textId="77777777" w:rsidR="00571DEE" w:rsidRDefault="00571DEE" w:rsidP="00260CBE">
      <w:pPr>
        <w:pStyle w:val="BodyText"/>
        <w:ind w:left="1800"/>
        <w:jc w:val="center"/>
      </w:pPr>
    </w:p>
    <w:p w14:paraId="25AE4FDB" w14:textId="77777777" w:rsidR="00571DEE" w:rsidRDefault="00571DEE" w:rsidP="00260CBE">
      <w:pPr>
        <w:pStyle w:val="BodyText"/>
        <w:ind w:left="1800"/>
        <w:jc w:val="center"/>
      </w:pPr>
    </w:p>
    <w:p w14:paraId="32E6C159" w14:textId="77777777" w:rsidR="00571DEE" w:rsidRDefault="00571DEE" w:rsidP="00260CBE">
      <w:pPr>
        <w:pStyle w:val="BodyText"/>
        <w:ind w:left="1800"/>
        <w:jc w:val="center"/>
      </w:pPr>
    </w:p>
    <w:p w14:paraId="469CBB8E" w14:textId="77777777" w:rsidR="00571DEE" w:rsidRDefault="00571DEE" w:rsidP="00260CBE">
      <w:pPr>
        <w:pStyle w:val="BodyText"/>
        <w:ind w:left="1800"/>
        <w:jc w:val="center"/>
      </w:pPr>
    </w:p>
    <w:p w14:paraId="16E3DB36" w14:textId="77777777" w:rsidR="00571DEE" w:rsidRDefault="00571DEE" w:rsidP="00260CBE">
      <w:pPr>
        <w:pStyle w:val="BodyText"/>
        <w:ind w:left="1800"/>
        <w:jc w:val="center"/>
      </w:pPr>
    </w:p>
    <w:p w14:paraId="6FCA7114" w14:textId="77777777" w:rsidR="00571DEE" w:rsidRDefault="00571DEE" w:rsidP="00260CBE">
      <w:pPr>
        <w:pStyle w:val="BodyText"/>
        <w:ind w:left="1800"/>
        <w:jc w:val="center"/>
      </w:pPr>
    </w:p>
    <w:p w14:paraId="0EB8C2C1" w14:textId="77777777" w:rsidR="00571DEE" w:rsidRDefault="00571DEE" w:rsidP="00260CBE">
      <w:pPr>
        <w:pStyle w:val="BodyText"/>
        <w:ind w:left="1800"/>
        <w:jc w:val="center"/>
      </w:pPr>
    </w:p>
    <w:p w14:paraId="467F23CA" w14:textId="77777777" w:rsidR="00571DEE" w:rsidRPr="003234F9" w:rsidRDefault="00571DEE" w:rsidP="00260CBE">
      <w:pPr>
        <w:pStyle w:val="BodyText"/>
        <w:ind w:left="1800"/>
        <w:jc w:val="center"/>
      </w:pPr>
    </w:p>
    <w:p w14:paraId="23FC0E69" w14:textId="77777777" w:rsidR="00260CBE" w:rsidRPr="003234F9" w:rsidRDefault="00260CBE" w:rsidP="00260CBE">
      <w:pPr>
        <w:pStyle w:val="BodyText"/>
        <w:ind w:left="0"/>
      </w:pPr>
    </w:p>
    <w:p w14:paraId="17C18925" w14:textId="77777777" w:rsidR="00260CBE" w:rsidRPr="003234F9" w:rsidRDefault="00260CBE" w:rsidP="00260CBE">
      <w:pPr>
        <w:pStyle w:val="BodyText"/>
        <w:numPr>
          <w:ilvl w:val="0"/>
          <w:numId w:val="27"/>
        </w:numPr>
        <w:rPr>
          <w:b/>
          <w:bCs/>
        </w:rPr>
      </w:pPr>
      <w:r>
        <w:lastRenderedPageBreak/>
        <w:t>Cochez les cases « Merge additional documents » et « Skip already existing ».</w:t>
      </w:r>
      <w:r w:rsidRPr="003234F9">
        <w:t xml:space="preserve"> Cliquez sur OK.</w:t>
      </w:r>
    </w:p>
    <w:p w14:paraId="76B7105A" w14:textId="5AEE8F9A" w:rsidR="00260CBE" w:rsidRPr="003234F9" w:rsidRDefault="00FC2D77" w:rsidP="00260CBE">
      <w:pPr>
        <w:pStyle w:val="BodyText"/>
        <w:ind w:left="1800"/>
        <w:jc w:val="center"/>
      </w:pPr>
      <w:r w:rsidRPr="00FC2D77">
        <w:rPr>
          <w:noProof/>
        </w:rPr>
        <w:drawing>
          <wp:inline distT="0" distB="0" distL="0" distR="0" wp14:anchorId="0D07FD1C" wp14:editId="72309543">
            <wp:extent cx="2555792" cy="3657600"/>
            <wp:effectExtent l="0" t="0" r="0" b="0"/>
            <wp:docPr id="847876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7684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559379" cy="3662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B4A93" w14:textId="0AC2A2E4" w:rsidR="00260CBE" w:rsidRPr="003234F9" w:rsidRDefault="00260CBE" w:rsidP="00260CBE">
      <w:pPr>
        <w:pStyle w:val="BodyText"/>
        <w:numPr>
          <w:ilvl w:val="0"/>
          <w:numId w:val="27"/>
        </w:numPr>
      </w:pPr>
      <w:r w:rsidRPr="003234F9">
        <w:t>Si le flux a des erreurs, vérifiez que tout le composants scripts, object schema</w:t>
      </w:r>
      <w:r w:rsidR="006E2C9D">
        <w:t>, workflow</w:t>
      </w:r>
      <w:r w:rsidR="006E2C9D">
        <w:tab/>
      </w:r>
      <w:r w:rsidRPr="003234F9">
        <w:t xml:space="preserve"> et connection point sont bien importer.</w:t>
      </w:r>
    </w:p>
    <w:p w14:paraId="2E68C93D" w14:textId="77777777" w:rsidR="00260CBE" w:rsidRPr="003234F9" w:rsidRDefault="00260CBE" w:rsidP="00260CBE">
      <w:pPr>
        <w:pStyle w:val="BodyText"/>
        <w:ind w:left="1800"/>
      </w:pPr>
    </w:p>
    <w:p w14:paraId="04FCE8DA" w14:textId="77777777" w:rsidR="00260CBE" w:rsidRPr="003234F9" w:rsidRDefault="00260CBE" w:rsidP="00260CBE">
      <w:pPr>
        <w:pStyle w:val="BodyText"/>
        <w:numPr>
          <w:ilvl w:val="0"/>
          <w:numId w:val="27"/>
        </w:numPr>
      </w:pPr>
      <w:r w:rsidRPr="003234F9">
        <w:t>Ouvrez le dataflow et activez-le.</w:t>
      </w:r>
    </w:p>
    <w:p w14:paraId="757DB5CE" w14:textId="58D1E295" w:rsidR="00260CBE" w:rsidRDefault="00FC2D77" w:rsidP="00260CBE">
      <w:pPr>
        <w:pStyle w:val="BodyText"/>
        <w:ind w:left="1800"/>
      </w:pPr>
      <w:r w:rsidRPr="00FC2D77">
        <w:rPr>
          <w:noProof/>
        </w:rPr>
        <w:drawing>
          <wp:inline distT="0" distB="0" distL="0" distR="0" wp14:anchorId="06EE65DE" wp14:editId="4BA36C45">
            <wp:extent cx="4079259" cy="2107819"/>
            <wp:effectExtent l="0" t="0" r="0" b="6985"/>
            <wp:docPr id="2137604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60477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090495" cy="211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E4CC4" w14:textId="3A07F010" w:rsidR="006E2C9D" w:rsidRPr="006E2C9D" w:rsidRDefault="006E2C9D" w:rsidP="006E2C9D">
      <w:pPr>
        <w:pStyle w:val="BodyText"/>
        <w:numPr>
          <w:ilvl w:val="0"/>
          <w:numId w:val="27"/>
        </w:numPr>
        <w:rPr>
          <w:i/>
          <w:iCs/>
        </w:rPr>
      </w:pPr>
      <w:r>
        <w:t xml:space="preserve">Répétez les étapes précédentes pour le dataflow </w:t>
      </w:r>
      <w:r w:rsidRPr="006E2C9D">
        <w:rPr>
          <w:i/>
          <w:iCs/>
        </w:rPr>
        <w:t>IDP-Move_Packing_List</w:t>
      </w:r>
      <w:r>
        <w:rPr>
          <w:i/>
          <w:iCs/>
        </w:rPr>
        <w:t>.</w:t>
      </w:r>
    </w:p>
    <w:p w14:paraId="72B48C08" w14:textId="77777777" w:rsidR="00260CBE" w:rsidRPr="003A10D0" w:rsidRDefault="00260CBE" w:rsidP="00260CBE">
      <w:pPr>
        <w:pStyle w:val="Texte1"/>
        <w:jc w:val="both"/>
      </w:pPr>
    </w:p>
    <w:p w14:paraId="74201C95" w14:textId="77777777" w:rsidR="00260CBE" w:rsidRPr="0006143B" w:rsidRDefault="00260CBE" w:rsidP="00590519">
      <w:pPr>
        <w:pStyle w:val="BodyText"/>
        <w:ind w:left="0"/>
        <w:rPr>
          <w:rStyle w:val="InforHeadline"/>
          <w:rFonts w:ascii="Arial" w:hAnsi="Arial"/>
          <w:b w:val="0"/>
          <w:color w:val="auto"/>
          <w:sz w:val="20"/>
          <w:szCs w:val="20"/>
        </w:rPr>
      </w:pPr>
    </w:p>
    <w:sectPr w:rsidR="00260CBE" w:rsidRPr="0006143B" w:rsidSect="002459A4">
      <w:headerReference w:type="default" r:id="rId67"/>
      <w:footerReference w:type="even" r:id="rId68"/>
      <w:footerReference w:type="default" r:id="rId69"/>
      <w:headerReference w:type="first" r:id="rId70"/>
      <w:footerReference w:type="first" r:id="rId71"/>
      <w:pgSz w:w="11907" w:h="16839" w:code="1"/>
      <w:pgMar w:top="1077" w:right="720" w:bottom="1440" w:left="720" w:header="431" w:footer="720" w:gutter="357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9BA1D" w14:textId="77777777" w:rsidR="00702135" w:rsidRPr="00FF6AEA" w:rsidRDefault="00702135">
      <w:r w:rsidRPr="00FF6AEA">
        <w:separator/>
      </w:r>
    </w:p>
  </w:endnote>
  <w:endnote w:type="continuationSeparator" w:id="0">
    <w:p w14:paraId="109F21F9" w14:textId="77777777" w:rsidR="00702135" w:rsidRPr="00FF6AEA" w:rsidRDefault="00702135">
      <w:r w:rsidRPr="00FF6AE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E33D2" w14:textId="77777777" w:rsidR="00602727" w:rsidRPr="00FF6AEA" w:rsidRDefault="00602727">
    <w:pPr>
      <w:pStyle w:val="Footer"/>
      <w:framePr w:wrap="around" w:vAnchor="text" w:hAnchor="margin" w:xAlign="right" w:y="1"/>
      <w:rPr>
        <w:rStyle w:val="PageNumber"/>
      </w:rPr>
    </w:pPr>
    <w:r w:rsidRPr="00FF6AEA">
      <w:rPr>
        <w:rStyle w:val="PageNumber"/>
      </w:rPr>
      <w:fldChar w:fldCharType="begin"/>
    </w:r>
    <w:r w:rsidRPr="00FF6AEA">
      <w:rPr>
        <w:rStyle w:val="PageNumber"/>
      </w:rPr>
      <w:instrText xml:space="preserve">PAGE  </w:instrText>
    </w:r>
    <w:r w:rsidRPr="00FF6AEA">
      <w:rPr>
        <w:rStyle w:val="PageNumber"/>
      </w:rPr>
      <w:fldChar w:fldCharType="separate"/>
    </w:r>
    <w:r w:rsidRPr="00FF6AEA">
      <w:rPr>
        <w:rStyle w:val="PageNumber"/>
      </w:rPr>
      <w:t>iv</w:t>
    </w:r>
    <w:r w:rsidRPr="00FF6AEA">
      <w:rPr>
        <w:rStyle w:val="PageNumber"/>
      </w:rPr>
      <w:fldChar w:fldCharType="end"/>
    </w:r>
  </w:p>
  <w:p w14:paraId="6E66DCB9" w14:textId="77777777" w:rsidR="00602727" w:rsidRPr="00FF6AEA" w:rsidRDefault="0060272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53FB0" w14:textId="4E10CAF1" w:rsidR="00602727" w:rsidRPr="00FF6AEA" w:rsidRDefault="005B323B" w:rsidP="00D56107">
    <w:pPr>
      <w:pStyle w:val="Footer"/>
      <w:framePr w:hSpace="187" w:wrap="auto" w:vAnchor="text" w:hAnchor="margin" w:xAlign="right" w:y="1"/>
      <w:tabs>
        <w:tab w:val="clear" w:pos="7920"/>
        <w:tab w:val="right" w:pos="9900"/>
        <w:tab w:val="right" w:pos="10440"/>
      </w:tabs>
    </w:pPr>
    <w:fldSimple w:instr=" STYLEREF HD1 \* MERGEFORMAT ">
      <w:r w:rsidR="009637B8">
        <w:rPr>
          <w:noProof/>
        </w:rPr>
        <w:t>Installation</w:t>
      </w:r>
    </w:fldSimple>
    <w:r w:rsidR="00602727" w:rsidRPr="00FF6AEA">
      <w:t xml:space="preserve">     </w:t>
    </w:r>
    <w:r w:rsidR="00602727" w:rsidRPr="00FF6AEA">
      <w:fldChar w:fldCharType="begin"/>
    </w:r>
    <w:r w:rsidR="00602727" w:rsidRPr="00FF6AEA">
      <w:instrText xml:space="preserve"> If </w:instrText>
    </w:r>
    <w:r w:rsidR="00602727" w:rsidRPr="00FF6AEA">
      <w:fldChar w:fldCharType="begin"/>
    </w:r>
    <w:r w:rsidR="00602727" w:rsidRPr="00FF6AEA">
      <w:instrText xml:space="preserve"> Section </w:instrText>
    </w:r>
    <w:r w:rsidR="00602727" w:rsidRPr="00FF6AEA">
      <w:fldChar w:fldCharType="separate"/>
    </w:r>
    <w:r w:rsidR="009637B8">
      <w:instrText>1</w:instrText>
    </w:r>
    <w:r w:rsidR="00602727" w:rsidRPr="00FF6AEA">
      <w:fldChar w:fldCharType="end"/>
    </w:r>
    <w:r w:rsidR="00602727" w:rsidRPr="00FF6AEA">
      <w:instrText xml:space="preserve"> &gt; 1 “</w:instrText>
    </w:r>
    <w:r w:rsidR="00602727" w:rsidRPr="00FF6AEA">
      <w:fldChar w:fldCharType="begin"/>
    </w:r>
    <w:r w:rsidR="00602727" w:rsidRPr="00FF6AEA">
      <w:instrText xml:space="preserve">PAGE </w:instrText>
    </w:r>
    <w:r w:rsidR="00602727" w:rsidRPr="00FF6AEA">
      <w:fldChar w:fldCharType="separate"/>
    </w:r>
    <w:r w:rsidR="00602727" w:rsidRPr="00FF6AEA">
      <w:instrText>1</w:instrText>
    </w:r>
    <w:r w:rsidR="00602727" w:rsidRPr="00FF6AEA">
      <w:fldChar w:fldCharType="end"/>
    </w:r>
    <w:r w:rsidR="00602727" w:rsidRPr="00FF6AEA">
      <w:instrText xml:space="preserve"> of </w:instrText>
    </w:r>
    <w:r w:rsidR="00602727" w:rsidRPr="00FF6AEA">
      <w:fldChar w:fldCharType="begin"/>
    </w:r>
    <w:r w:rsidR="00602727" w:rsidRPr="00FF6AEA">
      <w:instrText xml:space="preserve"> =  </w:instrText>
    </w:r>
    <w:r w:rsidR="00602727" w:rsidRPr="00FF6AEA">
      <w:fldChar w:fldCharType="begin"/>
    </w:r>
    <w:r w:rsidR="00602727" w:rsidRPr="00FF6AEA">
      <w:instrText xml:space="preserve"> NUMPAGES </w:instrText>
    </w:r>
    <w:r w:rsidR="00602727" w:rsidRPr="00FF6AEA">
      <w:fldChar w:fldCharType="separate"/>
    </w:r>
    <w:r w:rsidR="00602727" w:rsidRPr="00FF6AEA">
      <w:instrText>10</w:instrText>
    </w:r>
    <w:r w:rsidR="00602727" w:rsidRPr="00FF6AEA">
      <w:fldChar w:fldCharType="end"/>
    </w:r>
    <w:r w:rsidR="00602727" w:rsidRPr="00FF6AEA">
      <w:instrText xml:space="preserve"> - Sec1  </w:instrText>
    </w:r>
    <w:r w:rsidR="00602727" w:rsidRPr="00FF6AEA">
      <w:fldChar w:fldCharType="separate"/>
    </w:r>
    <w:r w:rsidR="00602727" w:rsidRPr="00FF6AEA">
      <w:instrText>7</w:instrText>
    </w:r>
    <w:r w:rsidR="00602727" w:rsidRPr="00FF6AEA">
      <w:fldChar w:fldCharType="end"/>
    </w:r>
    <w:r w:rsidR="00602727" w:rsidRPr="00FF6AEA">
      <w:instrText>” “</w:instrText>
    </w:r>
    <w:r w:rsidR="00602727" w:rsidRPr="00FF6AEA">
      <w:fldChar w:fldCharType="begin"/>
    </w:r>
    <w:r w:rsidR="00602727" w:rsidRPr="00FF6AEA">
      <w:instrText xml:space="preserve"> PAGE </w:instrText>
    </w:r>
    <w:r w:rsidR="00602727" w:rsidRPr="00FF6AEA">
      <w:fldChar w:fldCharType="separate"/>
    </w:r>
    <w:r w:rsidR="009637B8">
      <w:rPr>
        <w:noProof/>
      </w:rPr>
      <w:instrText>9</w:instrText>
    </w:r>
    <w:r w:rsidR="00602727" w:rsidRPr="00FF6AEA">
      <w:fldChar w:fldCharType="end"/>
    </w:r>
    <w:r w:rsidR="00602727" w:rsidRPr="00FF6AEA">
      <w:instrText xml:space="preserve">” </w:instrText>
    </w:r>
    <w:r w:rsidR="00602727" w:rsidRPr="00FF6AEA">
      <w:fldChar w:fldCharType="separate"/>
    </w:r>
    <w:r w:rsidR="009637B8">
      <w:rPr>
        <w:noProof/>
      </w:rPr>
      <w:t>9</w:t>
    </w:r>
    <w:r w:rsidR="00602727" w:rsidRPr="00FF6AEA">
      <w:fldChar w:fldCharType="end"/>
    </w:r>
  </w:p>
  <w:p w14:paraId="78590ACA" w14:textId="7BDDDB03" w:rsidR="00602727" w:rsidRPr="00FF6AEA" w:rsidRDefault="000866B9" w:rsidP="00D56107">
    <w:pPr>
      <w:pStyle w:val="Footer"/>
      <w:tabs>
        <w:tab w:val="clear" w:pos="7920"/>
        <w:tab w:val="right" w:pos="9900"/>
        <w:tab w:val="right" w:pos="10440"/>
      </w:tabs>
    </w:pPr>
    <w:r>
      <w:t>Interface</w:t>
    </w:r>
  </w:p>
  <w:p w14:paraId="1780CA83" w14:textId="114788ED" w:rsidR="00602727" w:rsidRPr="00FF6AEA" w:rsidRDefault="00602727" w:rsidP="00A56694">
    <w:pPr>
      <w:pStyle w:val="Footer"/>
      <w:tabs>
        <w:tab w:val="clear" w:pos="7920"/>
        <w:tab w:val="center" w:pos="5400"/>
        <w:tab w:val="right" w:pos="9720"/>
        <w:tab w:val="right" w:pos="10440"/>
      </w:tabs>
    </w:pPr>
    <w:r w:rsidRPr="00FF6AEA">
      <w:t xml:space="preserve">File </w:t>
    </w:r>
    <w:r w:rsidR="005610D7" w:rsidRPr="00FF6AEA">
      <w:t>Réf :</w:t>
    </w:r>
    <w:r w:rsidRPr="00FF6AEA">
      <w:t xml:space="preserve">  </w:t>
    </w:r>
    <w:r w:rsidR="002459A4" w:rsidRPr="00FF6AEA">
      <w:t>DES-0</w:t>
    </w:r>
    <w:r w:rsidR="00DC4774">
      <w:t>2</w:t>
    </w:r>
    <w:r w:rsidR="002459A4" w:rsidRPr="00FF6AEA">
      <w:t>0_U-0</w:t>
    </w:r>
    <w:r w:rsidR="00044B7F">
      <w:t>20</w:t>
    </w:r>
    <w:r w:rsidR="00006805" w:rsidRPr="00FF6AEA">
      <w:t>_</w:t>
    </w:r>
    <w:r w:rsidR="00044B7F" w:rsidRPr="00044B7F">
      <w:t>Intégration automatique des Packing Lists (Excel) dans Infor M3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9115A" w14:textId="77777777" w:rsidR="00602727" w:rsidRPr="00FF6AEA" w:rsidRDefault="00602727">
    <w:pPr>
      <w:pStyle w:val="Footer"/>
      <w:tabs>
        <w:tab w:val="clear" w:pos="7920"/>
        <w:tab w:val="right" w:pos="10440"/>
      </w:tabs>
    </w:pPr>
    <w:r w:rsidRPr="00FF6AEA"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58752" behindDoc="0" locked="1" layoutInCell="1" allowOverlap="1" wp14:anchorId="6069DD5E" wp14:editId="585E3BE9">
              <wp:simplePos x="0" y="0"/>
              <wp:positionH relativeFrom="page">
                <wp:posOffset>1414145</wp:posOffset>
              </wp:positionH>
              <wp:positionV relativeFrom="page">
                <wp:posOffset>9725025</wp:posOffset>
              </wp:positionV>
              <wp:extent cx="6055995" cy="265430"/>
              <wp:effectExtent l="0" t="0" r="0" b="1270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55995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2D2E8A" w14:textId="77777777" w:rsidR="00602727" w:rsidRPr="00061C0A" w:rsidRDefault="00602727" w:rsidP="005F7057">
                          <w:pPr>
                            <w:pStyle w:val="CopyrightText0"/>
                            <w:rPr>
                              <w:lang w:val="en-GB"/>
                            </w:rPr>
                          </w:pPr>
                          <w:r w:rsidRPr="00061C0A">
                            <w:rPr>
                              <w:lang w:val="en-GB"/>
                            </w:rPr>
                            <w:t xml:space="preserve">Copyright © 2013 Infor. All rights reserved. The word and design marks set forth herein are trademarks and/or registered trademarks of Infor and/or related affiliates </w:t>
                          </w:r>
                        </w:p>
                        <w:p w14:paraId="0A5F3642" w14:textId="77777777" w:rsidR="00602727" w:rsidRPr="00061C0A" w:rsidRDefault="00602727" w:rsidP="005F7057">
                          <w:pPr>
                            <w:pStyle w:val="CopyrightText0"/>
                            <w:rPr>
                              <w:lang w:val="en-GB"/>
                            </w:rPr>
                          </w:pPr>
                          <w:r w:rsidRPr="00061C0A">
                            <w:rPr>
                              <w:lang w:val="en-GB"/>
                            </w:rPr>
                            <w:t>and subsidiaries. All other trademarks listed herein are the property of their respective owners. www.infor.com.</w:t>
                          </w:r>
                        </w:p>
                        <w:p w14:paraId="01B13874" w14:textId="77777777" w:rsidR="00602727" w:rsidRPr="00061C0A" w:rsidRDefault="00602727" w:rsidP="005F7057">
                          <w:pPr>
                            <w:pStyle w:val="Copyright"/>
                            <w:rPr>
                              <w:color w:val="262626"/>
                              <w:lang w:val="en-GB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069DD5E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margin-left:111.35pt;margin-top:765.75pt;width:476.85pt;height:20.9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" filled="f" stroked="f">
              <v:textbox>
                <w:txbxContent>
                  <w:p w14:paraId="322D2E8A" w14:textId="77777777" w:rsidR="00602727" w:rsidRPr="00061C0A" w:rsidRDefault="00602727" w:rsidP="005F7057">
                    <w:pPr>
                      <w:pStyle w:val="CopyrightText0"/>
                      <w:rPr>
                        <w:lang w:val="en-GB"/>
                      </w:rPr>
                    </w:pPr>
                    <w:r w:rsidRPr="00061C0A">
                      <w:rPr>
                        <w:lang w:val="en-GB"/>
                      </w:rPr>
                      <w:t xml:space="preserve">Copyright © 2013 Infor. All rights reserved. The word and design marks set forth herein are trademarks and/or registered trademarks of Infor and/or related affiliates </w:t>
                    </w:r>
                  </w:p>
                  <w:p w14:paraId="0A5F3642" w14:textId="77777777" w:rsidR="00602727" w:rsidRPr="00061C0A" w:rsidRDefault="00602727" w:rsidP="005F7057">
                    <w:pPr>
                      <w:pStyle w:val="CopyrightText0"/>
                      <w:rPr>
                        <w:lang w:val="en-GB"/>
                      </w:rPr>
                    </w:pPr>
                    <w:r w:rsidRPr="00061C0A">
                      <w:rPr>
                        <w:lang w:val="en-GB"/>
                      </w:rPr>
                      <w:t>and subsidiaries. All other trademarks listed herein are the property of their respective owners. www.infor.com.</w:t>
                    </w:r>
                  </w:p>
                  <w:p w14:paraId="01B13874" w14:textId="77777777" w:rsidR="00602727" w:rsidRPr="00061C0A" w:rsidRDefault="00602727" w:rsidP="005F7057">
                    <w:pPr>
                      <w:pStyle w:val="Copyright"/>
                      <w:rPr>
                        <w:color w:val="262626"/>
                        <w:lang w:val="en-GB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06A0F" w14:textId="77777777" w:rsidR="00702135" w:rsidRPr="00FF6AEA" w:rsidRDefault="00702135">
      <w:r w:rsidRPr="00FF6AEA">
        <w:separator/>
      </w:r>
    </w:p>
  </w:footnote>
  <w:footnote w:type="continuationSeparator" w:id="0">
    <w:p w14:paraId="11225DE5" w14:textId="77777777" w:rsidR="00702135" w:rsidRPr="00FF6AEA" w:rsidRDefault="00702135">
      <w:r w:rsidRPr="00FF6AE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2F71B" w14:textId="6D0975D7" w:rsidR="00602727" w:rsidRPr="00FF6AEA" w:rsidRDefault="00602727" w:rsidP="00B312E9">
    <w:pPr>
      <w:pStyle w:val="Header"/>
      <w:framePr w:hSpace="187" w:wrap="auto" w:vAnchor="page" w:hAnchor="margin" w:xAlign="right" w:y="433"/>
    </w:pPr>
    <w:r w:rsidRPr="00FF6AEA">
      <w:t xml:space="preserve">Doc </w:t>
    </w:r>
    <w:r w:rsidR="00A34B3A" w:rsidRPr="00FF6AEA">
      <w:t>Réf :</w:t>
    </w:r>
    <w:r w:rsidRPr="00FF6AEA">
      <w:rPr>
        <w:rStyle w:val="HighlightedVariable"/>
      </w:rPr>
      <w:t xml:space="preserve"> </w:t>
    </w:r>
    <w:r w:rsidR="00495AAE" w:rsidRPr="00FF6AEA">
      <w:rPr>
        <w:rStyle w:val="HighlightedVariable"/>
      </w:rPr>
      <w:t>DES-0</w:t>
    </w:r>
    <w:r w:rsidR="009D70B9" w:rsidRPr="00FF6AEA">
      <w:rPr>
        <w:rStyle w:val="HighlightedVariable"/>
      </w:rPr>
      <w:t>3</w:t>
    </w:r>
    <w:r w:rsidR="00495AAE" w:rsidRPr="00FF6AEA">
      <w:rPr>
        <w:rStyle w:val="HighlightedVariable"/>
      </w:rPr>
      <w:t>0_</w:t>
    </w:r>
    <w:r w:rsidR="00B95E79" w:rsidRPr="00FF6AEA">
      <w:rPr>
        <w:rStyle w:val="HighlightedVariable"/>
      </w:rPr>
      <w:t>U-0</w:t>
    </w:r>
    <w:r w:rsidR="00044B7F">
      <w:rPr>
        <w:rStyle w:val="HighlightedVariable"/>
      </w:rPr>
      <w:t>20_</w:t>
    </w:r>
    <w:r w:rsidR="00044B7F" w:rsidRPr="00044B7F">
      <w:rPr>
        <w:rStyle w:val="HighlightedVariable"/>
      </w:rPr>
      <w:t>Intégration automatique des Packing Lists (Excel) dans Infor M3</w:t>
    </w:r>
  </w:p>
  <w:p w14:paraId="561E8E24" w14:textId="2F1CFBAD" w:rsidR="00602727" w:rsidRPr="00FF6AEA" w:rsidRDefault="00602727" w:rsidP="00B312E9">
    <w:pPr>
      <w:pStyle w:val="Header"/>
    </w:pPr>
    <w:fldSimple w:instr=" TITLE   \* MERGEFORMAT ">
      <w:r w:rsidRPr="00FF6AEA">
        <w:t>DES-0</w:t>
      </w:r>
      <w:r w:rsidR="001856A8" w:rsidRPr="00FF6AEA">
        <w:t>3</w:t>
      </w:r>
      <w:r w:rsidRPr="00FF6AEA">
        <w:t xml:space="preserve">0 </w:t>
      </w:r>
      <w:r w:rsidR="00782110" w:rsidRPr="00FF6AEA">
        <w:t>Spécification de Déploiement</w:t>
      </w:r>
    </w:fldSimple>
  </w:p>
  <w:p w14:paraId="6D3FD1EB" w14:textId="5DACCAB8" w:rsidR="00602727" w:rsidRPr="00FF6AEA" w:rsidRDefault="0030774A" w:rsidP="00B312E9">
    <w:pPr>
      <w:pStyle w:val="Header"/>
      <w:framePr w:hSpace="187" w:wrap="auto" w:vAnchor="text" w:hAnchor="margin" w:xAlign="right" w:y="1"/>
    </w:pPr>
    <w:r>
      <w:t>21</w:t>
    </w:r>
    <w:r w:rsidR="00044B7F">
      <w:t>/01</w:t>
    </w:r>
    <w:r w:rsidR="0018455B" w:rsidRPr="00FF6AEA">
      <w:t>/202</w:t>
    </w:r>
    <w:r w:rsidR="00061C0A">
      <w:t>6</w:t>
    </w:r>
  </w:p>
  <w:p w14:paraId="44651237" w14:textId="77777777" w:rsidR="00602727" w:rsidRPr="00FF6AEA" w:rsidRDefault="00602727" w:rsidP="00B312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BC964" w14:textId="5C639E92" w:rsidR="00602727" w:rsidRPr="00FF6AEA" w:rsidRDefault="001856A8" w:rsidP="001856A8">
    <w:pPr>
      <w:ind w:firstLine="720"/>
    </w:pPr>
    <w:r w:rsidRPr="00FF6AEA">
      <w:rPr>
        <w:noProof/>
      </w:rPr>
      <w:drawing>
        <wp:inline distT="0" distB="0" distL="0" distR="0" wp14:anchorId="59761F2B" wp14:editId="23969D5F">
          <wp:extent cx="723900" cy="723900"/>
          <wp:effectExtent l="0" t="0" r="0" b="0"/>
          <wp:docPr id="128360611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2270723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3900" cy="723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602727" w:rsidRPr="00FF6AEA">
      <w:t xml:space="preserve"> </w:t>
    </w:r>
    <w:r w:rsidR="00602727" w:rsidRPr="00FF6AEA">
      <w:tab/>
    </w:r>
    <w:r w:rsidR="00602727" w:rsidRPr="00FF6AEA">
      <w:tab/>
    </w:r>
    <w:r w:rsidR="00602727" w:rsidRPr="00FF6AEA">
      <w:tab/>
    </w:r>
    <w:r w:rsidR="00602727" w:rsidRPr="00FF6AEA">
      <w:tab/>
    </w:r>
    <w:r w:rsidR="00602727" w:rsidRPr="00FF6AEA">
      <w:tab/>
    </w:r>
    <w:r w:rsidRPr="00FF6AEA">
      <w:tab/>
    </w:r>
    <w:r w:rsidRPr="00FF6AEA">
      <w:tab/>
    </w:r>
    <w:r w:rsidRPr="00FF6AEA">
      <w:tab/>
    </w:r>
    <w:r w:rsidRPr="00FF6AEA">
      <w:tab/>
    </w:r>
    <w:sdt>
      <w:sdtPr>
        <w:alias w:val="Custom Logo"/>
        <w:tag w:val="Custom Logo"/>
        <w:id w:val="691650801"/>
        <w:picture/>
      </w:sdtPr>
      <w:sdtContent>
        <w:r w:rsidR="00D42CF6" w:rsidRPr="00FF6AEA">
          <w:rPr>
            <w:noProof/>
          </w:rPr>
          <w:drawing>
            <wp:inline distT="0" distB="0" distL="0" distR="0" wp14:anchorId="3DC73364" wp14:editId="1E0B4A83">
              <wp:extent cx="774700" cy="729129"/>
              <wp:effectExtent l="0" t="0" r="6350" b="0"/>
              <wp:docPr id="2683120" name="Picture 1" descr="A blue and white logo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95620963" name="Picture 1" descr="A blue and white logo&#10;&#10;AI-generated content may be incorrect."/>
                      <pic:cNvPicPr>
                        <a:picLocks noChangeAspect="1" noChangeArrowheads="1"/>
                      </pic:cNvPicPr>
                    </pic:nvPicPr>
                    <pic:blipFill>
                      <a:blip r:embed="rId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83447" cy="73736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24DE"/>
    <w:multiLevelType w:val="hybridMultilevel"/>
    <w:tmpl w:val="D06EA96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4C187A"/>
    <w:multiLevelType w:val="hybridMultilevel"/>
    <w:tmpl w:val="D49C1900"/>
    <w:lvl w:ilvl="0" w:tplc="B7C822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EC74EA"/>
    <w:multiLevelType w:val="hybridMultilevel"/>
    <w:tmpl w:val="D06EA96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1514FB3"/>
    <w:multiLevelType w:val="hybridMultilevel"/>
    <w:tmpl w:val="6A6AFFA8"/>
    <w:lvl w:ilvl="0" w:tplc="3C0AA382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503506"/>
    <w:multiLevelType w:val="multilevel"/>
    <w:tmpl w:val="60064F0A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5" w15:restartNumberingAfterBreak="0">
    <w:nsid w:val="2E2908E5"/>
    <w:multiLevelType w:val="hybridMultilevel"/>
    <w:tmpl w:val="CEFACB4E"/>
    <w:lvl w:ilvl="0" w:tplc="712ADDD2">
      <w:start w:val="1"/>
      <w:numFmt w:val="bullet"/>
      <w:pStyle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30D8175A"/>
    <w:multiLevelType w:val="hybridMultilevel"/>
    <w:tmpl w:val="87E4AFC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C66218"/>
    <w:multiLevelType w:val="hybridMultilevel"/>
    <w:tmpl w:val="3CB8DF3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0D0390"/>
    <w:multiLevelType w:val="hybridMultilevel"/>
    <w:tmpl w:val="BA98CB6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20A2BCE"/>
    <w:multiLevelType w:val="hybridMultilevel"/>
    <w:tmpl w:val="3FE0DC04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43097CFC"/>
    <w:multiLevelType w:val="hybridMultilevel"/>
    <w:tmpl w:val="F4086FB6"/>
    <w:lvl w:ilvl="0" w:tplc="FFFFFFFF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1A4973"/>
    <w:multiLevelType w:val="hybridMultilevel"/>
    <w:tmpl w:val="2EA60F7E"/>
    <w:lvl w:ilvl="0" w:tplc="AD5C32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80B64D3"/>
    <w:multiLevelType w:val="hybridMultilevel"/>
    <w:tmpl w:val="6276E58E"/>
    <w:lvl w:ilvl="0" w:tplc="3EE2BBA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5B63278B"/>
    <w:multiLevelType w:val="hybridMultilevel"/>
    <w:tmpl w:val="C3B0EC74"/>
    <w:lvl w:ilvl="0" w:tplc="0C5A4558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4" w15:restartNumberingAfterBreak="0">
    <w:nsid w:val="5ED13E09"/>
    <w:multiLevelType w:val="multilevel"/>
    <w:tmpl w:val="6580798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650EEA"/>
    <w:multiLevelType w:val="hybridMultilevel"/>
    <w:tmpl w:val="A754D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8D6F2A"/>
    <w:multiLevelType w:val="hybridMultilevel"/>
    <w:tmpl w:val="1ED2AB7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C231BB"/>
    <w:multiLevelType w:val="hybridMultilevel"/>
    <w:tmpl w:val="C07E5D6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4F66AB6"/>
    <w:multiLevelType w:val="hybridMultilevel"/>
    <w:tmpl w:val="48A08EF0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67FF7ECE"/>
    <w:multiLevelType w:val="hybridMultilevel"/>
    <w:tmpl w:val="BA98CB66"/>
    <w:lvl w:ilvl="0" w:tplc="C5A24A44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1" w15:restartNumberingAfterBreak="0">
    <w:nsid w:val="6A837C04"/>
    <w:multiLevelType w:val="hybridMultilevel"/>
    <w:tmpl w:val="D06EA96E"/>
    <w:lvl w:ilvl="0" w:tplc="8F460ED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CB66202"/>
    <w:multiLevelType w:val="hybridMultilevel"/>
    <w:tmpl w:val="8B2EDBF8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F50555"/>
    <w:multiLevelType w:val="hybridMultilevel"/>
    <w:tmpl w:val="3DE87CC2"/>
    <w:lvl w:ilvl="0" w:tplc="ACE8DF0C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77024680"/>
    <w:multiLevelType w:val="hybridMultilevel"/>
    <w:tmpl w:val="0508522C"/>
    <w:lvl w:ilvl="0" w:tplc="224AE99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78B80B68"/>
    <w:multiLevelType w:val="hybridMultilevel"/>
    <w:tmpl w:val="45DC5E2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FE756D"/>
    <w:multiLevelType w:val="hybridMultilevel"/>
    <w:tmpl w:val="C07E5D6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00177485">
    <w:abstractNumId w:val="4"/>
  </w:num>
  <w:num w:numId="2" w16cid:durableId="425542575">
    <w:abstractNumId w:val="13"/>
  </w:num>
  <w:num w:numId="3" w16cid:durableId="1301963104">
    <w:abstractNumId w:val="20"/>
  </w:num>
  <w:num w:numId="4" w16cid:durableId="1409305351">
    <w:abstractNumId w:val="5"/>
  </w:num>
  <w:num w:numId="5" w16cid:durableId="715088497">
    <w:abstractNumId w:val="4"/>
  </w:num>
  <w:num w:numId="6" w16cid:durableId="1188836884">
    <w:abstractNumId w:val="15"/>
  </w:num>
  <w:num w:numId="7" w16cid:durableId="678117411">
    <w:abstractNumId w:val="10"/>
  </w:num>
  <w:num w:numId="8" w16cid:durableId="2033729267">
    <w:abstractNumId w:val="3"/>
  </w:num>
  <w:num w:numId="9" w16cid:durableId="1635793782">
    <w:abstractNumId w:val="11"/>
  </w:num>
  <w:num w:numId="10" w16cid:durableId="435755141">
    <w:abstractNumId w:val="19"/>
  </w:num>
  <w:num w:numId="11" w16cid:durableId="1880166208">
    <w:abstractNumId w:val="6"/>
  </w:num>
  <w:num w:numId="12" w16cid:durableId="951593932">
    <w:abstractNumId w:val="1"/>
  </w:num>
  <w:num w:numId="13" w16cid:durableId="78061563">
    <w:abstractNumId w:val="7"/>
  </w:num>
  <w:num w:numId="14" w16cid:durableId="576598003">
    <w:abstractNumId w:val="26"/>
  </w:num>
  <w:num w:numId="15" w16cid:durableId="46270949">
    <w:abstractNumId w:val="17"/>
  </w:num>
  <w:num w:numId="16" w16cid:durableId="1964115111">
    <w:abstractNumId w:val="21"/>
  </w:num>
  <w:num w:numId="17" w16cid:durableId="1524247678">
    <w:abstractNumId w:val="25"/>
  </w:num>
  <w:num w:numId="18" w16cid:durableId="2112050060">
    <w:abstractNumId w:val="14"/>
    <w:lvlOverride w:ilvl="0">
      <w:lvl w:ilvl="0">
        <w:numFmt w:val="decimal"/>
        <w:lvlText w:val="%1."/>
        <w:lvlJc w:val="left"/>
      </w:lvl>
    </w:lvlOverride>
  </w:num>
  <w:num w:numId="19" w16cid:durableId="2074037443">
    <w:abstractNumId w:val="2"/>
  </w:num>
  <w:num w:numId="20" w16cid:durableId="915937363">
    <w:abstractNumId w:val="18"/>
  </w:num>
  <w:num w:numId="21" w16cid:durableId="1389571599">
    <w:abstractNumId w:val="8"/>
  </w:num>
  <w:num w:numId="22" w16cid:durableId="505481097">
    <w:abstractNumId w:val="0"/>
  </w:num>
  <w:num w:numId="23" w16cid:durableId="2021465172">
    <w:abstractNumId w:val="22"/>
  </w:num>
  <w:num w:numId="24" w16cid:durableId="1136217142">
    <w:abstractNumId w:val="9"/>
  </w:num>
  <w:num w:numId="25" w16cid:durableId="1498111031">
    <w:abstractNumId w:val="23"/>
  </w:num>
  <w:num w:numId="26" w16cid:durableId="933560697">
    <w:abstractNumId w:val="12"/>
  </w:num>
  <w:num w:numId="27" w16cid:durableId="218244338">
    <w:abstractNumId w:val="24"/>
  </w:num>
  <w:num w:numId="28" w16cid:durableId="1674526483">
    <w:abstractNumId w:val="1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#__1234" w:val="&lt;Document Reference Number&gt;"/>
    <w:docVar w:name="#__asd" w:val="&lt;Document Reference Number&gt;"/>
  </w:docVars>
  <w:rsids>
    <w:rsidRoot w:val="00941EF9"/>
    <w:rsid w:val="00002EDB"/>
    <w:rsid w:val="00003933"/>
    <w:rsid w:val="00006805"/>
    <w:rsid w:val="00010332"/>
    <w:rsid w:val="00011B6F"/>
    <w:rsid w:val="0001363C"/>
    <w:rsid w:val="000136FC"/>
    <w:rsid w:val="00013B64"/>
    <w:rsid w:val="000148A6"/>
    <w:rsid w:val="00021794"/>
    <w:rsid w:val="00022A76"/>
    <w:rsid w:val="00031144"/>
    <w:rsid w:val="00033A89"/>
    <w:rsid w:val="00033FA8"/>
    <w:rsid w:val="000343B7"/>
    <w:rsid w:val="00034D31"/>
    <w:rsid w:val="00035E36"/>
    <w:rsid w:val="000366F6"/>
    <w:rsid w:val="00037C46"/>
    <w:rsid w:val="000404B8"/>
    <w:rsid w:val="000420A5"/>
    <w:rsid w:val="00042DEC"/>
    <w:rsid w:val="0004347D"/>
    <w:rsid w:val="00044A14"/>
    <w:rsid w:val="00044B7F"/>
    <w:rsid w:val="00045D27"/>
    <w:rsid w:val="00046515"/>
    <w:rsid w:val="00051C3F"/>
    <w:rsid w:val="00055DCD"/>
    <w:rsid w:val="0005679C"/>
    <w:rsid w:val="00060A99"/>
    <w:rsid w:val="0006143B"/>
    <w:rsid w:val="00061856"/>
    <w:rsid w:val="00061C0A"/>
    <w:rsid w:val="000650FB"/>
    <w:rsid w:val="00067FDE"/>
    <w:rsid w:val="00073031"/>
    <w:rsid w:val="000731AF"/>
    <w:rsid w:val="0007608C"/>
    <w:rsid w:val="000812BA"/>
    <w:rsid w:val="00082825"/>
    <w:rsid w:val="00085E31"/>
    <w:rsid w:val="000862C2"/>
    <w:rsid w:val="000866B9"/>
    <w:rsid w:val="0009238D"/>
    <w:rsid w:val="00092754"/>
    <w:rsid w:val="000A1461"/>
    <w:rsid w:val="000A1616"/>
    <w:rsid w:val="000A1AEB"/>
    <w:rsid w:val="000A248C"/>
    <w:rsid w:val="000A56F7"/>
    <w:rsid w:val="000A60E9"/>
    <w:rsid w:val="000B19F9"/>
    <w:rsid w:val="000B1B17"/>
    <w:rsid w:val="000B2C13"/>
    <w:rsid w:val="000C0CDA"/>
    <w:rsid w:val="000C3ED5"/>
    <w:rsid w:val="000C4AED"/>
    <w:rsid w:val="000C5C9D"/>
    <w:rsid w:val="000C5DBD"/>
    <w:rsid w:val="000D2C24"/>
    <w:rsid w:val="000D545A"/>
    <w:rsid w:val="000D5557"/>
    <w:rsid w:val="000E0C04"/>
    <w:rsid w:val="000E1158"/>
    <w:rsid w:val="000E2F96"/>
    <w:rsid w:val="000E36BC"/>
    <w:rsid w:val="000E413E"/>
    <w:rsid w:val="000E4B79"/>
    <w:rsid w:val="000E57BE"/>
    <w:rsid w:val="000E7207"/>
    <w:rsid w:val="000F0298"/>
    <w:rsid w:val="000F0D7C"/>
    <w:rsid w:val="000F283A"/>
    <w:rsid w:val="000F6E7E"/>
    <w:rsid w:val="000F7FB7"/>
    <w:rsid w:val="001007AF"/>
    <w:rsid w:val="0010146B"/>
    <w:rsid w:val="001015C3"/>
    <w:rsid w:val="0010353C"/>
    <w:rsid w:val="001040DF"/>
    <w:rsid w:val="00106E5B"/>
    <w:rsid w:val="00107BC6"/>
    <w:rsid w:val="00110CF1"/>
    <w:rsid w:val="00114D6A"/>
    <w:rsid w:val="0012053F"/>
    <w:rsid w:val="00120FEB"/>
    <w:rsid w:val="00130CBB"/>
    <w:rsid w:val="00131358"/>
    <w:rsid w:val="00131CFE"/>
    <w:rsid w:val="00133710"/>
    <w:rsid w:val="001346F3"/>
    <w:rsid w:val="00134E10"/>
    <w:rsid w:val="001360F5"/>
    <w:rsid w:val="00141C83"/>
    <w:rsid w:val="00141CE8"/>
    <w:rsid w:val="00142075"/>
    <w:rsid w:val="001477D1"/>
    <w:rsid w:val="001477EC"/>
    <w:rsid w:val="00151491"/>
    <w:rsid w:val="001518DD"/>
    <w:rsid w:val="00152705"/>
    <w:rsid w:val="00152F9A"/>
    <w:rsid w:val="0015360C"/>
    <w:rsid w:val="00154091"/>
    <w:rsid w:val="00155673"/>
    <w:rsid w:val="00156BC9"/>
    <w:rsid w:val="00163B96"/>
    <w:rsid w:val="0016504C"/>
    <w:rsid w:val="00166D6C"/>
    <w:rsid w:val="0017205F"/>
    <w:rsid w:val="001723CA"/>
    <w:rsid w:val="001726C6"/>
    <w:rsid w:val="00173B3A"/>
    <w:rsid w:val="0017486D"/>
    <w:rsid w:val="001749C7"/>
    <w:rsid w:val="00174CBF"/>
    <w:rsid w:val="00174D7E"/>
    <w:rsid w:val="00175FD0"/>
    <w:rsid w:val="00176188"/>
    <w:rsid w:val="001811F7"/>
    <w:rsid w:val="00181E2A"/>
    <w:rsid w:val="00182BFF"/>
    <w:rsid w:val="0018455B"/>
    <w:rsid w:val="001856A8"/>
    <w:rsid w:val="001908D3"/>
    <w:rsid w:val="00190A3C"/>
    <w:rsid w:val="00191B44"/>
    <w:rsid w:val="0019318C"/>
    <w:rsid w:val="00194BF8"/>
    <w:rsid w:val="001956B3"/>
    <w:rsid w:val="00197B7F"/>
    <w:rsid w:val="001A01A2"/>
    <w:rsid w:val="001A0DB5"/>
    <w:rsid w:val="001A10DD"/>
    <w:rsid w:val="001A41EF"/>
    <w:rsid w:val="001A62B7"/>
    <w:rsid w:val="001A6B21"/>
    <w:rsid w:val="001A7F9A"/>
    <w:rsid w:val="001B0404"/>
    <w:rsid w:val="001B2098"/>
    <w:rsid w:val="001B26AF"/>
    <w:rsid w:val="001B2B36"/>
    <w:rsid w:val="001B52BE"/>
    <w:rsid w:val="001B6AF9"/>
    <w:rsid w:val="001B7079"/>
    <w:rsid w:val="001C0255"/>
    <w:rsid w:val="001C4697"/>
    <w:rsid w:val="001C47D0"/>
    <w:rsid w:val="001C6EA4"/>
    <w:rsid w:val="001D0531"/>
    <w:rsid w:val="001D4CE8"/>
    <w:rsid w:val="001D5876"/>
    <w:rsid w:val="001D606C"/>
    <w:rsid w:val="001D752B"/>
    <w:rsid w:val="001E0B83"/>
    <w:rsid w:val="001E3BE8"/>
    <w:rsid w:val="001E689E"/>
    <w:rsid w:val="001F0860"/>
    <w:rsid w:val="001F12F2"/>
    <w:rsid w:val="001F1F37"/>
    <w:rsid w:val="001F211D"/>
    <w:rsid w:val="001F2A45"/>
    <w:rsid w:val="001F3188"/>
    <w:rsid w:val="001F378A"/>
    <w:rsid w:val="001F3A84"/>
    <w:rsid w:val="001F61FA"/>
    <w:rsid w:val="00200D1C"/>
    <w:rsid w:val="0020174D"/>
    <w:rsid w:val="00201B4A"/>
    <w:rsid w:val="002032A9"/>
    <w:rsid w:val="00204006"/>
    <w:rsid w:val="00204B0A"/>
    <w:rsid w:val="002155BB"/>
    <w:rsid w:val="00215D2B"/>
    <w:rsid w:val="00216358"/>
    <w:rsid w:val="0022490F"/>
    <w:rsid w:val="00226BAB"/>
    <w:rsid w:val="00232280"/>
    <w:rsid w:val="00232D5A"/>
    <w:rsid w:val="002378CB"/>
    <w:rsid w:val="00240B40"/>
    <w:rsid w:val="00243970"/>
    <w:rsid w:val="00243AC7"/>
    <w:rsid w:val="00244C05"/>
    <w:rsid w:val="002459A4"/>
    <w:rsid w:val="00245EA3"/>
    <w:rsid w:val="002543DC"/>
    <w:rsid w:val="00255B9C"/>
    <w:rsid w:val="0025768B"/>
    <w:rsid w:val="00260CBE"/>
    <w:rsid w:val="002624EA"/>
    <w:rsid w:val="00264425"/>
    <w:rsid w:val="00264FCC"/>
    <w:rsid w:val="00265252"/>
    <w:rsid w:val="00265432"/>
    <w:rsid w:val="002676A6"/>
    <w:rsid w:val="0027041A"/>
    <w:rsid w:val="00273033"/>
    <w:rsid w:val="0027693F"/>
    <w:rsid w:val="002769F7"/>
    <w:rsid w:val="00277968"/>
    <w:rsid w:val="002813D8"/>
    <w:rsid w:val="00283093"/>
    <w:rsid w:val="00284D1A"/>
    <w:rsid w:val="002853A1"/>
    <w:rsid w:val="00286AA2"/>
    <w:rsid w:val="002908BD"/>
    <w:rsid w:val="00293AEB"/>
    <w:rsid w:val="002A28CE"/>
    <w:rsid w:val="002A2F83"/>
    <w:rsid w:val="002A36CD"/>
    <w:rsid w:val="002A3CCE"/>
    <w:rsid w:val="002A3F88"/>
    <w:rsid w:val="002A6B4A"/>
    <w:rsid w:val="002B256D"/>
    <w:rsid w:val="002B5A20"/>
    <w:rsid w:val="002B7F02"/>
    <w:rsid w:val="002C39C8"/>
    <w:rsid w:val="002C4509"/>
    <w:rsid w:val="002D3B7A"/>
    <w:rsid w:val="002D3EF8"/>
    <w:rsid w:val="002D6494"/>
    <w:rsid w:val="002E0F26"/>
    <w:rsid w:val="002E19C9"/>
    <w:rsid w:val="002E2A7E"/>
    <w:rsid w:val="002E325D"/>
    <w:rsid w:val="002E34D4"/>
    <w:rsid w:val="002E510A"/>
    <w:rsid w:val="002E5702"/>
    <w:rsid w:val="002E5B43"/>
    <w:rsid w:val="002E6522"/>
    <w:rsid w:val="002F0F77"/>
    <w:rsid w:val="002F1CAA"/>
    <w:rsid w:val="002F217C"/>
    <w:rsid w:val="002F337D"/>
    <w:rsid w:val="002F3402"/>
    <w:rsid w:val="002F4B49"/>
    <w:rsid w:val="002F6A3C"/>
    <w:rsid w:val="00300B65"/>
    <w:rsid w:val="00301D90"/>
    <w:rsid w:val="0030283C"/>
    <w:rsid w:val="00302CB8"/>
    <w:rsid w:val="0030532B"/>
    <w:rsid w:val="0030774A"/>
    <w:rsid w:val="0031099D"/>
    <w:rsid w:val="003159A6"/>
    <w:rsid w:val="00330CE3"/>
    <w:rsid w:val="00331BD3"/>
    <w:rsid w:val="003350D6"/>
    <w:rsid w:val="00340FB1"/>
    <w:rsid w:val="00346433"/>
    <w:rsid w:val="0035163B"/>
    <w:rsid w:val="00352061"/>
    <w:rsid w:val="00352DBD"/>
    <w:rsid w:val="00355BD2"/>
    <w:rsid w:val="0035768A"/>
    <w:rsid w:val="00357893"/>
    <w:rsid w:val="00360BB6"/>
    <w:rsid w:val="003626DB"/>
    <w:rsid w:val="00362B73"/>
    <w:rsid w:val="0036526D"/>
    <w:rsid w:val="00367A6A"/>
    <w:rsid w:val="00374AE8"/>
    <w:rsid w:val="00374D17"/>
    <w:rsid w:val="003762F9"/>
    <w:rsid w:val="00382B86"/>
    <w:rsid w:val="0038375C"/>
    <w:rsid w:val="003851CC"/>
    <w:rsid w:val="003871BB"/>
    <w:rsid w:val="00390CE2"/>
    <w:rsid w:val="00391946"/>
    <w:rsid w:val="00395DD0"/>
    <w:rsid w:val="003A0E9B"/>
    <w:rsid w:val="003A120F"/>
    <w:rsid w:val="003A3C9D"/>
    <w:rsid w:val="003A6059"/>
    <w:rsid w:val="003B0CCB"/>
    <w:rsid w:val="003B0D39"/>
    <w:rsid w:val="003B0F3A"/>
    <w:rsid w:val="003B1C84"/>
    <w:rsid w:val="003B2298"/>
    <w:rsid w:val="003B2798"/>
    <w:rsid w:val="003B7533"/>
    <w:rsid w:val="003C26DE"/>
    <w:rsid w:val="003D08F4"/>
    <w:rsid w:val="003D3BE4"/>
    <w:rsid w:val="003D4A68"/>
    <w:rsid w:val="003E355F"/>
    <w:rsid w:val="003F10BB"/>
    <w:rsid w:val="003F157D"/>
    <w:rsid w:val="003F4EF0"/>
    <w:rsid w:val="003F66B0"/>
    <w:rsid w:val="003F78D5"/>
    <w:rsid w:val="00400507"/>
    <w:rsid w:val="00400F5D"/>
    <w:rsid w:val="004042B6"/>
    <w:rsid w:val="00410709"/>
    <w:rsid w:val="0041267C"/>
    <w:rsid w:val="00412A24"/>
    <w:rsid w:val="00415396"/>
    <w:rsid w:val="00423671"/>
    <w:rsid w:val="00425611"/>
    <w:rsid w:val="00426C0F"/>
    <w:rsid w:val="00427052"/>
    <w:rsid w:val="00431CD6"/>
    <w:rsid w:val="0043306F"/>
    <w:rsid w:val="0043341A"/>
    <w:rsid w:val="0043394D"/>
    <w:rsid w:val="00434779"/>
    <w:rsid w:val="004403F1"/>
    <w:rsid w:val="00440BD3"/>
    <w:rsid w:val="004415A6"/>
    <w:rsid w:val="00441D8B"/>
    <w:rsid w:val="004420FB"/>
    <w:rsid w:val="00442CB2"/>
    <w:rsid w:val="0044319C"/>
    <w:rsid w:val="004449DE"/>
    <w:rsid w:val="00444DFD"/>
    <w:rsid w:val="004458B8"/>
    <w:rsid w:val="00447EFE"/>
    <w:rsid w:val="00460439"/>
    <w:rsid w:val="00461111"/>
    <w:rsid w:val="004740E2"/>
    <w:rsid w:val="004851F6"/>
    <w:rsid w:val="004913DE"/>
    <w:rsid w:val="004915CA"/>
    <w:rsid w:val="00492274"/>
    <w:rsid w:val="004923EB"/>
    <w:rsid w:val="00492674"/>
    <w:rsid w:val="00494E2E"/>
    <w:rsid w:val="00495026"/>
    <w:rsid w:val="004953DC"/>
    <w:rsid w:val="00495AAE"/>
    <w:rsid w:val="004965AC"/>
    <w:rsid w:val="00496661"/>
    <w:rsid w:val="0049694A"/>
    <w:rsid w:val="004976EC"/>
    <w:rsid w:val="004A0611"/>
    <w:rsid w:val="004A23BA"/>
    <w:rsid w:val="004A2C33"/>
    <w:rsid w:val="004A4AAD"/>
    <w:rsid w:val="004B23A8"/>
    <w:rsid w:val="004B4DF6"/>
    <w:rsid w:val="004B51E0"/>
    <w:rsid w:val="004B55C7"/>
    <w:rsid w:val="004B78DE"/>
    <w:rsid w:val="004C1B44"/>
    <w:rsid w:val="004C47E3"/>
    <w:rsid w:val="004C486C"/>
    <w:rsid w:val="004C52B8"/>
    <w:rsid w:val="004D05D5"/>
    <w:rsid w:val="004D2EFA"/>
    <w:rsid w:val="004D4402"/>
    <w:rsid w:val="004D584F"/>
    <w:rsid w:val="004E5605"/>
    <w:rsid w:val="004E5CB7"/>
    <w:rsid w:val="004E64C2"/>
    <w:rsid w:val="004E667E"/>
    <w:rsid w:val="004F1684"/>
    <w:rsid w:val="004F2FE4"/>
    <w:rsid w:val="00500FB2"/>
    <w:rsid w:val="00501408"/>
    <w:rsid w:val="0050247D"/>
    <w:rsid w:val="0050586B"/>
    <w:rsid w:val="00513C3A"/>
    <w:rsid w:val="00514BCD"/>
    <w:rsid w:val="00515AD9"/>
    <w:rsid w:val="00517763"/>
    <w:rsid w:val="005201C3"/>
    <w:rsid w:val="00524A2F"/>
    <w:rsid w:val="005264DE"/>
    <w:rsid w:val="0052731C"/>
    <w:rsid w:val="00527937"/>
    <w:rsid w:val="00530B1C"/>
    <w:rsid w:val="00531481"/>
    <w:rsid w:val="00534651"/>
    <w:rsid w:val="00536844"/>
    <w:rsid w:val="005369C0"/>
    <w:rsid w:val="00537BE1"/>
    <w:rsid w:val="0054061F"/>
    <w:rsid w:val="0054209F"/>
    <w:rsid w:val="0054280F"/>
    <w:rsid w:val="00542F68"/>
    <w:rsid w:val="00545876"/>
    <w:rsid w:val="00546B12"/>
    <w:rsid w:val="00546C8C"/>
    <w:rsid w:val="00547354"/>
    <w:rsid w:val="005512C4"/>
    <w:rsid w:val="00553464"/>
    <w:rsid w:val="0055458B"/>
    <w:rsid w:val="0055477F"/>
    <w:rsid w:val="00554C68"/>
    <w:rsid w:val="005555A3"/>
    <w:rsid w:val="00556CEB"/>
    <w:rsid w:val="005610D7"/>
    <w:rsid w:val="00564787"/>
    <w:rsid w:val="0056490D"/>
    <w:rsid w:val="00566DB2"/>
    <w:rsid w:val="0057105E"/>
    <w:rsid w:val="00571DEE"/>
    <w:rsid w:val="005773B7"/>
    <w:rsid w:val="00581BF1"/>
    <w:rsid w:val="00582413"/>
    <w:rsid w:val="005830FD"/>
    <w:rsid w:val="005832AE"/>
    <w:rsid w:val="00590519"/>
    <w:rsid w:val="00590A72"/>
    <w:rsid w:val="005954E0"/>
    <w:rsid w:val="00595F9E"/>
    <w:rsid w:val="005A0C71"/>
    <w:rsid w:val="005A3C9C"/>
    <w:rsid w:val="005A529A"/>
    <w:rsid w:val="005A650A"/>
    <w:rsid w:val="005A6953"/>
    <w:rsid w:val="005A6A14"/>
    <w:rsid w:val="005B0B74"/>
    <w:rsid w:val="005B323B"/>
    <w:rsid w:val="005B327A"/>
    <w:rsid w:val="005B5832"/>
    <w:rsid w:val="005B5F74"/>
    <w:rsid w:val="005B60D8"/>
    <w:rsid w:val="005B78FC"/>
    <w:rsid w:val="005C1445"/>
    <w:rsid w:val="005C4435"/>
    <w:rsid w:val="005C79E1"/>
    <w:rsid w:val="005D14E0"/>
    <w:rsid w:val="005D35B6"/>
    <w:rsid w:val="005D7137"/>
    <w:rsid w:val="005E0F69"/>
    <w:rsid w:val="005E2735"/>
    <w:rsid w:val="005E3574"/>
    <w:rsid w:val="005E4085"/>
    <w:rsid w:val="005E40C3"/>
    <w:rsid w:val="005F066A"/>
    <w:rsid w:val="005F24FC"/>
    <w:rsid w:val="005F3F2B"/>
    <w:rsid w:val="005F4DF2"/>
    <w:rsid w:val="005F4F53"/>
    <w:rsid w:val="005F7057"/>
    <w:rsid w:val="00600552"/>
    <w:rsid w:val="00600752"/>
    <w:rsid w:val="00601C5B"/>
    <w:rsid w:val="00602727"/>
    <w:rsid w:val="006061F9"/>
    <w:rsid w:val="00607152"/>
    <w:rsid w:val="00612906"/>
    <w:rsid w:val="0061484A"/>
    <w:rsid w:val="006179D5"/>
    <w:rsid w:val="00617E09"/>
    <w:rsid w:val="006216FC"/>
    <w:rsid w:val="00622F47"/>
    <w:rsid w:val="00623D20"/>
    <w:rsid w:val="006242E7"/>
    <w:rsid w:val="00627C86"/>
    <w:rsid w:val="0063754B"/>
    <w:rsid w:val="0064263B"/>
    <w:rsid w:val="006432E4"/>
    <w:rsid w:val="00643427"/>
    <w:rsid w:val="006434B5"/>
    <w:rsid w:val="00644B11"/>
    <w:rsid w:val="006452D8"/>
    <w:rsid w:val="00645849"/>
    <w:rsid w:val="006465C2"/>
    <w:rsid w:val="00646EE8"/>
    <w:rsid w:val="00646F9F"/>
    <w:rsid w:val="00647D1A"/>
    <w:rsid w:val="00651767"/>
    <w:rsid w:val="00651975"/>
    <w:rsid w:val="00653FDC"/>
    <w:rsid w:val="0065501B"/>
    <w:rsid w:val="00660DC3"/>
    <w:rsid w:val="00664C24"/>
    <w:rsid w:val="00665F74"/>
    <w:rsid w:val="006670B8"/>
    <w:rsid w:val="00671E53"/>
    <w:rsid w:val="00673D7F"/>
    <w:rsid w:val="00674432"/>
    <w:rsid w:val="00677C53"/>
    <w:rsid w:val="00677CB9"/>
    <w:rsid w:val="006811BF"/>
    <w:rsid w:val="00681480"/>
    <w:rsid w:val="00683675"/>
    <w:rsid w:val="0069359C"/>
    <w:rsid w:val="00694343"/>
    <w:rsid w:val="006946D5"/>
    <w:rsid w:val="0069506E"/>
    <w:rsid w:val="006A1396"/>
    <w:rsid w:val="006A18D4"/>
    <w:rsid w:val="006A1E32"/>
    <w:rsid w:val="006A47E4"/>
    <w:rsid w:val="006A6F65"/>
    <w:rsid w:val="006A7540"/>
    <w:rsid w:val="006A7541"/>
    <w:rsid w:val="006B11AC"/>
    <w:rsid w:val="006B125D"/>
    <w:rsid w:val="006B143B"/>
    <w:rsid w:val="006B48F3"/>
    <w:rsid w:val="006B6A83"/>
    <w:rsid w:val="006C0EB3"/>
    <w:rsid w:val="006C1092"/>
    <w:rsid w:val="006D1C18"/>
    <w:rsid w:val="006D23A4"/>
    <w:rsid w:val="006D3169"/>
    <w:rsid w:val="006D35E4"/>
    <w:rsid w:val="006D4A8F"/>
    <w:rsid w:val="006D505C"/>
    <w:rsid w:val="006D66D3"/>
    <w:rsid w:val="006E2C9D"/>
    <w:rsid w:val="006E641B"/>
    <w:rsid w:val="006E6DCF"/>
    <w:rsid w:val="006F15B6"/>
    <w:rsid w:val="006F1EFE"/>
    <w:rsid w:val="006F259E"/>
    <w:rsid w:val="006F474C"/>
    <w:rsid w:val="006F515D"/>
    <w:rsid w:val="006F6DC7"/>
    <w:rsid w:val="006F7649"/>
    <w:rsid w:val="006F7A84"/>
    <w:rsid w:val="00701721"/>
    <w:rsid w:val="00702135"/>
    <w:rsid w:val="00703CA4"/>
    <w:rsid w:val="007057A9"/>
    <w:rsid w:val="00706B87"/>
    <w:rsid w:val="007070C6"/>
    <w:rsid w:val="00711D34"/>
    <w:rsid w:val="0071387D"/>
    <w:rsid w:val="007152CE"/>
    <w:rsid w:val="00716054"/>
    <w:rsid w:val="007163FA"/>
    <w:rsid w:val="00717E47"/>
    <w:rsid w:val="00723448"/>
    <w:rsid w:val="007263EB"/>
    <w:rsid w:val="0073221F"/>
    <w:rsid w:val="007332AB"/>
    <w:rsid w:val="00734221"/>
    <w:rsid w:val="007417FD"/>
    <w:rsid w:val="007479AA"/>
    <w:rsid w:val="007501DC"/>
    <w:rsid w:val="0075030B"/>
    <w:rsid w:val="00755292"/>
    <w:rsid w:val="00760B06"/>
    <w:rsid w:val="0077629D"/>
    <w:rsid w:val="00776AB5"/>
    <w:rsid w:val="00780441"/>
    <w:rsid w:val="00782110"/>
    <w:rsid w:val="00782264"/>
    <w:rsid w:val="00784BE3"/>
    <w:rsid w:val="007852F1"/>
    <w:rsid w:val="00786958"/>
    <w:rsid w:val="00791021"/>
    <w:rsid w:val="00794618"/>
    <w:rsid w:val="00794D0E"/>
    <w:rsid w:val="007A0270"/>
    <w:rsid w:val="007A2F67"/>
    <w:rsid w:val="007A773F"/>
    <w:rsid w:val="007B090C"/>
    <w:rsid w:val="007B1C8B"/>
    <w:rsid w:val="007C1383"/>
    <w:rsid w:val="007C20B1"/>
    <w:rsid w:val="007C40FE"/>
    <w:rsid w:val="007C70BB"/>
    <w:rsid w:val="007D1189"/>
    <w:rsid w:val="007D12AD"/>
    <w:rsid w:val="007D1D97"/>
    <w:rsid w:val="007D1F76"/>
    <w:rsid w:val="007D228C"/>
    <w:rsid w:val="007D50EA"/>
    <w:rsid w:val="007D63F4"/>
    <w:rsid w:val="007D6427"/>
    <w:rsid w:val="007D7AAA"/>
    <w:rsid w:val="007E1546"/>
    <w:rsid w:val="007F1548"/>
    <w:rsid w:val="007F5639"/>
    <w:rsid w:val="007F5791"/>
    <w:rsid w:val="007F659E"/>
    <w:rsid w:val="007F77DD"/>
    <w:rsid w:val="007F7A5D"/>
    <w:rsid w:val="0080041B"/>
    <w:rsid w:val="008034AE"/>
    <w:rsid w:val="00806856"/>
    <w:rsid w:val="008075B4"/>
    <w:rsid w:val="008101C9"/>
    <w:rsid w:val="00810D0F"/>
    <w:rsid w:val="008122FB"/>
    <w:rsid w:val="008149F6"/>
    <w:rsid w:val="008205BA"/>
    <w:rsid w:val="00821ACD"/>
    <w:rsid w:val="00827296"/>
    <w:rsid w:val="008305A9"/>
    <w:rsid w:val="00831324"/>
    <w:rsid w:val="008324EB"/>
    <w:rsid w:val="00834737"/>
    <w:rsid w:val="008348C2"/>
    <w:rsid w:val="00835AE4"/>
    <w:rsid w:val="0083679D"/>
    <w:rsid w:val="0084031F"/>
    <w:rsid w:val="0084169A"/>
    <w:rsid w:val="00844517"/>
    <w:rsid w:val="008458C3"/>
    <w:rsid w:val="00850181"/>
    <w:rsid w:val="00850B5A"/>
    <w:rsid w:val="00850E21"/>
    <w:rsid w:val="008511A6"/>
    <w:rsid w:val="008532C3"/>
    <w:rsid w:val="00853980"/>
    <w:rsid w:val="00855DBA"/>
    <w:rsid w:val="008565A5"/>
    <w:rsid w:val="008565C3"/>
    <w:rsid w:val="0086031A"/>
    <w:rsid w:val="00862155"/>
    <w:rsid w:val="00864550"/>
    <w:rsid w:val="0086654B"/>
    <w:rsid w:val="0086781D"/>
    <w:rsid w:val="0087015F"/>
    <w:rsid w:val="00873061"/>
    <w:rsid w:val="00874757"/>
    <w:rsid w:val="0087600D"/>
    <w:rsid w:val="00876FDB"/>
    <w:rsid w:val="008810F3"/>
    <w:rsid w:val="008817E8"/>
    <w:rsid w:val="0088328E"/>
    <w:rsid w:val="0088397B"/>
    <w:rsid w:val="00884F59"/>
    <w:rsid w:val="00890175"/>
    <w:rsid w:val="008905E3"/>
    <w:rsid w:val="00891BC2"/>
    <w:rsid w:val="00893B82"/>
    <w:rsid w:val="00897B71"/>
    <w:rsid w:val="008A4524"/>
    <w:rsid w:val="008A496C"/>
    <w:rsid w:val="008A7909"/>
    <w:rsid w:val="008A7D74"/>
    <w:rsid w:val="008B235A"/>
    <w:rsid w:val="008B23DE"/>
    <w:rsid w:val="008B37DD"/>
    <w:rsid w:val="008B68D6"/>
    <w:rsid w:val="008C1613"/>
    <w:rsid w:val="008C1B1F"/>
    <w:rsid w:val="008C4B2C"/>
    <w:rsid w:val="008D0B1A"/>
    <w:rsid w:val="008D0DE7"/>
    <w:rsid w:val="008D1BDE"/>
    <w:rsid w:val="008D25D6"/>
    <w:rsid w:val="008D3584"/>
    <w:rsid w:val="008D4693"/>
    <w:rsid w:val="008D5F42"/>
    <w:rsid w:val="008E0213"/>
    <w:rsid w:val="008E06DD"/>
    <w:rsid w:val="008E1013"/>
    <w:rsid w:val="008E1A85"/>
    <w:rsid w:val="008E51E0"/>
    <w:rsid w:val="008E7D5C"/>
    <w:rsid w:val="008F1093"/>
    <w:rsid w:val="008F542D"/>
    <w:rsid w:val="00902997"/>
    <w:rsid w:val="0090519C"/>
    <w:rsid w:val="00906540"/>
    <w:rsid w:val="00910397"/>
    <w:rsid w:val="00910BE8"/>
    <w:rsid w:val="0091151D"/>
    <w:rsid w:val="009117F0"/>
    <w:rsid w:val="00912A64"/>
    <w:rsid w:val="00913D9C"/>
    <w:rsid w:val="0091434B"/>
    <w:rsid w:val="009210CF"/>
    <w:rsid w:val="00922A3D"/>
    <w:rsid w:val="00922BC9"/>
    <w:rsid w:val="00922ECE"/>
    <w:rsid w:val="00922FB8"/>
    <w:rsid w:val="00925459"/>
    <w:rsid w:val="00926802"/>
    <w:rsid w:val="00927900"/>
    <w:rsid w:val="0093245A"/>
    <w:rsid w:val="009328CD"/>
    <w:rsid w:val="00933C9A"/>
    <w:rsid w:val="00936330"/>
    <w:rsid w:val="00936A3D"/>
    <w:rsid w:val="00937346"/>
    <w:rsid w:val="00940784"/>
    <w:rsid w:val="009409A6"/>
    <w:rsid w:val="00941EF9"/>
    <w:rsid w:val="00944E51"/>
    <w:rsid w:val="00946258"/>
    <w:rsid w:val="00950000"/>
    <w:rsid w:val="0095100F"/>
    <w:rsid w:val="009528D7"/>
    <w:rsid w:val="00954779"/>
    <w:rsid w:val="009614CB"/>
    <w:rsid w:val="00963203"/>
    <w:rsid w:val="009637B8"/>
    <w:rsid w:val="00966510"/>
    <w:rsid w:val="00967CE1"/>
    <w:rsid w:val="00970A66"/>
    <w:rsid w:val="00970AE9"/>
    <w:rsid w:val="00976FDA"/>
    <w:rsid w:val="0098276C"/>
    <w:rsid w:val="0098423B"/>
    <w:rsid w:val="00984EB5"/>
    <w:rsid w:val="00985D51"/>
    <w:rsid w:val="00986171"/>
    <w:rsid w:val="009874C1"/>
    <w:rsid w:val="009879F6"/>
    <w:rsid w:val="00987D3C"/>
    <w:rsid w:val="009915DD"/>
    <w:rsid w:val="0099272B"/>
    <w:rsid w:val="00995F55"/>
    <w:rsid w:val="00997978"/>
    <w:rsid w:val="009A0753"/>
    <w:rsid w:val="009A1EC1"/>
    <w:rsid w:val="009A45BB"/>
    <w:rsid w:val="009A49DE"/>
    <w:rsid w:val="009A7369"/>
    <w:rsid w:val="009B1533"/>
    <w:rsid w:val="009B17F0"/>
    <w:rsid w:val="009B4A6C"/>
    <w:rsid w:val="009B571C"/>
    <w:rsid w:val="009B797F"/>
    <w:rsid w:val="009D4973"/>
    <w:rsid w:val="009D6CE7"/>
    <w:rsid w:val="009D709E"/>
    <w:rsid w:val="009D70B9"/>
    <w:rsid w:val="009E5230"/>
    <w:rsid w:val="009E5A8E"/>
    <w:rsid w:val="009E679A"/>
    <w:rsid w:val="009E7CDC"/>
    <w:rsid w:val="009F78C3"/>
    <w:rsid w:val="00A020F8"/>
    <w:rsid w:val="00A046A9"/>
    <w:rsid w:val="00A15A9D"/>
    <w:rsid w:val="00A1768C"/>
    <w:rsid w:val="00A20ED7"/>
    <w:rsid w:val="00A21E8E"/>
    <w:rsid w:val="00A22898"/>
    <w:rsid w:val="00A230FC"/>
    <w:rsid w:val="00A236AD"/>
    <w:rsid w:val="00A23D36"/>
    <w:rsid w:val="00A23F4D"/>
    <w:rsid w:val="00A27B83"/>
    <w:rsid w:val="00A30D6D"/>
    <w:rsid w:val="00A3282A"/>
    <w:rsid w:val="00A33425"/>
    <w:rsid w:val="00A33534"/>
    <w:rsid w:val="00A335C1"/>
    <w:rsid w:val="00A33E4E"/>
    <w:rsid w:val="00A33F02"/>
    <w:rsid w:val="00A34220"/>
    <w:rsid w:val="00A34B3A"/>
    <w:rsid w:val="00A34C6D"/>
    <w:rsid w:val="00A366F4"/>
    <w:rsid w:val="00A36FBA"/>
    <w:rsid w:val="00A44C95"/>
    <w:rsid w:val="00A4628D"/>
    <w:rsid w:val="00A46D7D"/>
    <w:rsid w:val="00A47A00"/>
    <w:rsid w:val="00A53113"/>
    <w:rsid w:val="00A556F1"/>
    <w:rsid w:val="00A5658E"/>
    <w:rsid w:val="00A565EF"/>
    <w:rsid w:val="00A56694"/>
    <w:rsid w:val="00A5729F"/>
    <w:rsid w:val="00A6076D"/>
    <w:rsid w:val="00A609D8"/>
    <w:rsid w:val="00A6196E"/>
    <w:rsid w:val="00A66095"/>
    <w:rsid w:val="00A67F37"/>
    <w:rsid w:val="00A70755"/>
    <w:rsid w:val="00A717CC"/>
    <w:rsid w:val="00A71C4E"/>
    <w:rsid w:val="00A71CC0"/>
    <w:rsid w:val="00A74B06"/>
    <w:rsid w:val="00A759F6"/>
    <w:rsid w:val="00A76A43"/>
    <w:rsid w:val="00A77239"/>
    <w:rsid w:val="00A777C5"/>
    <w:rsid w:val="00A814FC"/>
    <w:rsid w:val="00A82639"/>
    <w:rsid w:val="00A82B22"/>
    <w:rsid w:val="00A8524C"/>
    <w:rsid w:val="00A9127E"/>
    <w:rsid w:val="00A95364"/>
    <w:rsid w:val="00AA13FA"/>
    <w:rsid w:val="00AA30AF"/>
    <w:rsid w:val="00AA3483"/>
    <w:rsid w:val="00AA3CD0"/>
    <w:rsid w:val="00AB02DA"/>
    <w:rsid w:val="00AB16AC"/>
    <w:rsid w:val="00AB2361"/>
    <w:rsid w:val="00AB3EE4"/>
    <w:rsid w:val="00AB428B"/>
    <w:rsid w:val="00AB4377"/>
    <w:rsid w:val="00AB5014"/>
    <w:rsid w:val="00AB6E57"/>
    <w:rsid w:val="00AB7F9C"/>
    <w:rsid w:val="00AC30C2"/>
    <w:rsid w:val="00AC355E"/>
    <w:rsid w:val="00AC5AFE"/>
    <w:rsid w:val="00AC5E07"/>
    <w:rsid w:val="00AC60DA"/>
    <w:rsid w:val="00AC6304"/>
    <w:rsid w:val="00AD05F1"/>
    <w:rsid w:val="00AD319D"/>
    <w:rsid w:val="00AD4380"/>
    <w:rsid w:val="00AD49ED"/>
    <w:rsid w:val="00AD4A5A"/>
    <w:rsid w:val="00AD4DA5"/>
    <w:rsid w:val="00AD5788"/>
    <w:rsid w:val="00AD7F87"/>
    <w:rsid w:val="00AE1EAB"/>
    <w:rsid w:val="00AE6B14"/>
    <w:rsid w:val="00AF107B"/>
    <w:rsid w:val="00AF3315"/>
    <w:rsid w:val="00AF3CB4"/>
    <w:rsid w:val="00AF625F"/>
    <w:rsid w:val="00AF768F"/>
    <w:rsid w:val="00AF7BEA"/>
    <w:rsid w:val="00B0421C"/>
    <w:rsid w:val="00B10255"/>
    <w:rsid w:val="00B12D20"/>
    <w:rsid w:val="00B1391F"/>
    <w:rsid w:val="00B14EAE"/>
    <w:rsid w:val="00B21DA2"/>
    <w:rsid w:val="00B21ECD"/>
    <w:rsid w:val="00B22A6A"/>
    <w:rsid w:val="00B22DF8"/>
    <w:rsid w:val="00B3014E"/>
    <w:rsid w:val="00B30E23"/>
    <w:rsid w:val="00B312E9"/>
    <w:rsid w:val="00B317F8"/>
    <w:rsid w:val="00B3223B"/>
    <w:rsid w:val="00B32CB8"/>
    <w:rsid w:val="00B36FE3"/>
    <w:rsid w:val="00B41248"/>
    <w:rsid w:val="00B42D39"/>
    <w:rsid w:val="00B43B61"/>
    <w:rsid w:val="00B44B08"/>
    <w:rsid w:val="00B44BD2"/>
    <w:rsid w:val="00B505C9"/>
    <w:rsid w:val="00B51177"/>
    <w:rsid w:val="00B55D36"/>
    <w:rsid w:val="00B55DBA"/>
    <w:rsid w:val="00B60B61"/>
    <w:rsid w:val="00B6317F"/>
    <w:rsid w:val="00B644D7"/>
    <w:rsid w:val="00B64590"/>
    <w:rsid w:val="00B770FC"/>
    <w:rsid w:val="00B8354B"/>
    <w:rsid w:val="00B83EF7"/>
    <w:rsid w:val="00B949D6"/>
    <w:rsid w:val="00B95E79"/>
    <w:rsid w:val="00B96B04"/>
    <w:rsid w:val="00B96C4A"/>
    <w:rsid w:val="00BA1447"/>
    <w:rsid w:val="00BA1968"/>
    <w:rsid w:val="00BA1F87"/>
    <w:rsid w:val="00BA200C"/>
    <w:rsid w:val="00BA33E2"/>
    <w:rsid w:val="00BA6239"/>
    <w:rsid w:val="00BA6B8F"/>
    <w:rsid w:val="00BA70B9"/>
    <w:rsid w:val="00BB2E6A"/>
    <w:rsid w:val="00BB349B"/>
    <w:rsid w:val="00BB51DA"/>
    <w:rsid w:val="00BB5F45"/>
    <w:rsid w:val="00BB64F0"/>
    <w:rsid w:val="00BC0CB6"/>
    <w:rsid w:val="00BC1018"/>
    <w:rsid w:val="00BC18D8"/>
    <w:rsid w:val="00BC5E5C"/>
    <w:rsid w:val="00BC6167"/>
    <w:rsid w:val="00BD0EEC"/>
    <w:rsid w:val="00BD18AC"/>
    <w:rsid w:val="00BE1125"/>
    <w:rsid w:val="00BE2534"/>
    <w:rsid w:val="00BE62FA"/>
    <w:rsid w:val="00BE6797"/>
    <w:rsid w:val="00BE6AD2"/>
    <w:rsid w:val="00BE7268"/>
    <w:rsid w:val="00BF0D11"/>
    <w:rsid w:val="00BF1CED"/>
    <w:rsid w:val="00BF42BA"/>
    <w:rsid w:val="00BF4E14"/>
    <w:rsid w:val="00BF5A94"/>
    <w:rsid w:val="00C00210"/>
    <w:rsid w:val="00C009B0"/>
    <w:rsid w:val="00C018CF"/>
    <w:rsid w:val="00C01F63"/>
    <w:rsid w:val="00C01FDE"/>
    <w:rsid w:val="00C03854"/>
    <w:rsid w:val="00C074FC"/>
    <w:rsid w:val="00C1056C"/>
    <w:rsid w:val="00C10EC5"/>
    <w:rsid w:val="00C1125C"/>
    <w:rsid w:val="00C12827"/>
    <w:rsid w:val="00C152F8"/>
    <w:rsid w:val="00C17359"/>
    <w:rsid w:val="00C176CF"/>
    <w:rsid w:val="00C17AF9"/>
    <w:rsid w:val="00C201DB"/>
    <w:rsid w:val="00C226D2"/>
    <w:rsid w:val="00C25247"/>
    <w:rsid w:val="00C30DAE"/>
    <w:rsid w:val="00C30FE9"/>
    <w:rsid w:val="00C336CF"/>
    <w:rsid w:val="00C34339"/>
    <w:rsid w:val="00C37190"/>
    <w:rsid w:val="00C37B13"/>
    <w:rsid w:val="00C400B0"/>
    <w:rsid w:val="00C40C62"/>
    <w:rsid w:val="00C43184"/>
    <w:rsid w:val="00C436E5"/>
    <w:rsid w:val="00C45175"/>
    <w:rsid w:val="00C453F9"/>
    <w:rsid w:val="00C47ADD"/>
    <w:rsid w:val="00C5030B"/>
    <w:rsid w:val="00C605A8"/>
    <w:rsid w:val="00C60CEF"/>
    <w:rsid w:val="00C61DF2"/>
    <w:rsid w:val="00C61FA0"/>
    <w:rsid w:val="00C656CA"/>
    <w:rsid w:val="00C70C9B"/>
    <w:rsid w:val="00C73253"/>
    <w:rsid w:val="00C734BB"/>
    <w:rsid w:val="00C73A5A"/>
    <w:rsid w:val="00C75EEB"/>
    <w:rsid w:val="00C806DD"/>
    <w:rsid w:val="00C82D5B"/>
    <w:rsid w:val="00C848C0"/>
    <w:rsid w:val="00C85936"/>
    <w:rsid w:val="00C8609B"/>
    <w:rsid w:val="00C86309"/>
    <w:rsid w:val="00C90733"/>
    <w:rsid w:val="00C91028"/>
    <w:rsid w:val="00C95909"/>
    <w:rsid w:val="00C974A6"/>
    <w:rsid w:val="00C979B9"/>
    <w:rsid w:val="00CA043F"/>
    <w:rsid w:val="00CA67DC"/>
    <w:rsid w:val="00CA7D15"/>
    <w:rsid w:val="00CA7FE1"/>
    <w:rsid w:val="00CB2727"/>
    <w:rsid w:val="00CB7A49"/>
    <w:rsid w:val="00CC4EB5"/>
    <w:rsid w:val="00CC4FA6"/>
    <w:rsid w:val="00CC6C9E"/>
    <w:rsid w:val="00CD007B"/>
    <w:rsid w:val="00CD144A"/>
    <w:rsid w:val="00CD174D"/>
    <w:rsid w:val="00CD1EDD"/>
    <w:rsid w:val="00CD32AC"/>
    <w:rsid w:val="00CD373D"/>
    <w:rsid w:val="00CE1412"/>
    <w:rsid w:val="00CE1A88"/>
    <w:rsid w:val="00CF159E"/>
    <w:rsid w:val="00CF303F"/>
    <w:rsid w:val="00CF39F8"/>
    <w:rsid w:val="00CF3E21"/>
    <w:rsid w:val="00CF6DED"/>
    <w:rsid w:val="00D017CA"/>
    <w:rsid w:val="00D0221D"/>
    <w:rsid w:val="00D02750"/>
    <w:rsid w:val="00D06060"/>
    <w:rsid w:val="00D0736D"/>
    <w:rsid w:val="00D16736"/>
    <w:rsid w:val="00D1773E"/>
    <w:rsid w:val="00D21208"/>
    <w:rsid w:val="00D222BB"/>
    <w:rsid w:val="00D233C3"/>
    <w:rsid w:val="00D233DB"/>
    <w:rsid w:val="00D25469"/>
    <w:rsid w:val="00D25D7C"/>
    <w:rsid w:val="00D30C2F"/>
    <w:rsid w:val="00D31FD0"/>
    <w:rsid w:val="00D32F75"/>
    <w:rsid w:val="00D373C3"/>
    <w:rsid w:val="00D40F25"/>
    <w:rsid w:val="00D42CF6"/>
    <w:rsid w:val="00D43BCA"/>
    <w:rsid w:val="00D43BF7"/>
    <w:rsid w:val="00D44492"/>
    <w:rsid w:val="00D50DCC"/>
    <w:rsid w:val="00D51242"/>
    <w:rsid w:val="00D521EB"/>
    <w:rsid w:val="00D55DEE"/>
    <w:rsid w:val="00D56107"/>
    <w:rsid w:val="00D56C86"/>
    <w:rsid w:val="00D56DCC"/>
    <w:rsid w:val="00D6033B"/>
    <w:rsid w:val="00D614BB"/>
    <w:rsid w:val="00D62B69"/>
    <w:rsid w:val="00D65519"/>
    <w:rsid w:val="00D65692"/>
    <w:rsid w:val="00D75FDD"/>
    <w:rsid w:val="00D775FB"/>
    <w:rsid w:val="00D7769D"/>
    <w:rsid w:val="00D8034A"/>
    <w:rsid w:val="00D8262F"/>
    <w:rsid w:val="00D83E28"/>
    <w:rsid w:val="00D84071"/>
    <w:rsid w:val="00D85508"/>
    <w:rsid w:val="00D857C7"/>
    <w:rsid w:val="00D85854"/>
    <w:rsid w:val="00D921E5"/>
    <w:rsid w:val="00D923E1"/>
    <w:rsid w:val="00D92902"/>
    <w:rsid w:val="00D94458"/>
    <w:rsid w:val="00D966CE"/>
    <w:rsid w:val="00DA1022"/>
    <w:rsid w:val="00DA22C7"/>
    <w:rsid w:val="00DA393E"/>
    <w:rsid w:val="00DA3D4E"/>
    <w:rsid w:val="00DA4A40"/>
    <w:rsid w:val="00DA5E95"/>
    <w:rsid w:val="00DA6459"/>
    <w:rsid w:val="00DA66D7"/>
    <w:rsid w:val="00DA6DC8"/>
    <w:rsid w:val="00DA6F0A"/>
    <w:rsid w:val="00DB69CE"/>
    <w:rsid w:val="00DC4774"/>
    <w:rsid w:val="00DC62BD"/>
    <w:rsid w:val="00DC6C26"/>
    <w:rsid w:val="00DC71DF"/>
    <w:rsid w:val="00DD0648"/>
    <w:rsid w:val="00DD12B3"/>
    <w:rsid w:val="00DD187A"/>
    <w:rsid w:val="00DD1F31"/>
    <w:rsid w:val="00DD29B8"/>
    <w:rsid w:val="00DD7028"/>
    <w:rsid w:val="00DD77B0"/>
    <w:rsid w:val="00DD78DF"/>
    <w:rsid w:val="00DE0DC6"/>
    <w:rsid w:val="00DE120A"/>
    <w:rsid w:val="00DE208F"/>
    <w:rsid w:val="00DF0966"/>
    <w:rsid w:val="00DF1B30"/>
    <w:rsid w:val="00DF3536"/>
    <w:rsid w:val="00E01FFC"/>
    <w:rsid w:val="00E104F7"/>
    <w:rsid w:val="00E16B29"/>
    <w:rsid w:val="00E20217"/>
    <w:rsid w:val="00E22B8D"/>
    <w:rsid w:val="00E2312A"/>
    <w:rsid w:val="00E23DBA"/>
    <w:rsid w:val="00E27523"/>
    <w:rsid w:val="00E27B34"/>
    <w:rsid w:val="00E27EFA"/>
    <w:rsid w:val="00E319C1"/>
    <w:rsid w:val="00E3412E"/>
    <w:rsid w:val="00E34BBE"/>
    <w:rsid w:val="00E35F88"/>
    <w:rsid w:val="00E40F31"/>
    <w:rsid w:val="00E42620"/>
    <w:rsid w:val="00E44E50"/>
    <w:rsid w:val="00E45154"/>
    <w:rsid w:val="00E50551"/>
    <w:rsid w:val="00E531C4"/>
    <w:rsid w:val="00E53E82"/>
    <w:rsid w:val="00E6493E"/>
    <w:rsid w:val="00E6737F"/>
    <w:rsid w:val="00E70368"/>
    <w:rsid w:val="00E7249D"/>
    <w:rsid w:val="00E729E2"/>
    <w:rsid w:val="00E73304"/>
    <w:rsid w:val="00E748CC"/>
    <w:rsid w:val="00E75D35"/>
    <w:rsid w:val="00E77C47"/>
    <w:rsid w:val="00E82C19"/>
    <w:rsid w:val="00E84FB1"/>
    <w:rsid w:val="00E864C6"/>
    <w:rsid w:val="00E86804"/>
    <w:rsid w:val="00E8680A"/>
    <w:rsid w:val="00E90BE1"/>
    <w:rsid w:val="00E91B9E"/>
    <w:rsid w:val="00E92785"/>
    <w:rsid w:val="00E9568B"/>
    <w:rsid w:val="00E9583E"/>
    <w:rsid w:val="00EA1428"/>
    <w:rsid w:val="00EA43CA"/>
    <w:rsid w:val="00EA526D"/>
    <w:rsid w:val="00EA6954"/>
    <w:rsid w:val="00EA7FA7"/>
    <w:rsid w:val="00EB0469"/>
    <w:rsid w:val="00EB2122"/>
    <w:rsid w:val="00EB2B93"/>
    <w:rsid w:val="00EB36FB"/>
    <w:rsid w:val="00EB6B1A"/>
    <w:rsid w:val="00EB6D65"/>
    <w:rsid w:val="00EB7C0D"/>
    <w:rsid w:val="00EC2178"/>
    <w:rsid w:val="00EC25F9"/>
    <w:rsid w:val="00EC32AC"/>
    <w:rsid w:val="00EC3D6D"/>
    <w:rsid w:val="00EC4475"/>
    <w:rsid w:val="00EC612A"/>
    <w:rsid w:val="00EC6F74"/>
    <w:rsid w:val="00EC786A"/>
    <w:rsid w:val="00ED0C33"/>
    <w:rsid w:val="00ED1620"/>
    <w:rsid w:val="00ED2F79"/>
    <w:rsid w:val="00ED31CC"/>
    <w:rsid w:val="00ED395D"/>
    <w:rsid w:val="00ED3A04"/>
    <w:rsid w:val="00ED46BA"/>
    <w:rsid w:val="00ED6A4B"/>
    <w:rsid w:val="00EE073A"/>
    <w:rsid w:val="00EE1A45"/>
    <w:rsid w:val="00EE1A82"/>
    <w:rsid w:val="00EE31B9"/>
    <w:rsid w:val="00EE66F4"/>
    <w:rsid w:val="00EE68B1"/>
    <w:rsid w:val="00EE7303"/>
    <w:rsid w:val="00EF0D71"/>
    <w:rsid w:val="00EF781D"/>
    <w:rsid w:val="00EF7A64"/>
    <w:rsid w:val="00F007A7"/>
    <w:rsid w:val="00F01137"/>
    <w:rsid w:val="00F0138C"/>
    <w:rsid w:val="00F01C37"/>
    <w:rsid w:val="00F039AF"/>
    <w:rsid w:val="00F060AF"/>
    <w:rsid w:val="00F06251"/>
    <w:rsid w:val="00F06FEB"/>
    <w:rsid w:val="00F2544D"/>
    <w:rsid w:val="00F26823"/>
    <w:rsid w:val="00F32912"/>
    <w:rsid w:val="00F34C6C"/>
    <w:rsid w:val="00F37876"/>
    <w:rsid w:val="00F40683"/>
    <w:rsid w:val="00F42A45"/>
    <w:rsid w:val="00F51B91"/>
    <w:rsid w:val="00F52B61"/>
    <w:rsid w:val="00F6728E"/>
    <w:rsid w:val="00F70519"/>
    <w:rsid w:val="00F71BEA"/>
    <w:rsid w:val="00F747C2"/>
    <w:rsid w:val="00F75B0C"/>
    <w:rsid w:val="00F82CAC"/>
    <w:rsid w:val="00F83CA7"/>
    <w:rsid w:val="00F8723A"/>
    <w:rsid w:val="00F91AED"/>
    <w:rsid w:val="00F970EE"/>
    <w:rsid w:val="00F978A9"/>
    <w:rsid w:val="00FA128A"/>
    <w:rsid w:val="00FA171F"/>
    <w:rsid w:val="00FA2159"/>
    <w:rsid w:val="00FA64D8"/>
    <w:rsid w:val="00FA67F1"/>
    <w:rsid w:val="00FB0E2A"/>
    <w:rsid w:val="00FB26CB"/>
    <w:rsid w:val="00FB3D2E"/>
    <w:rsid w:val="00FB4012"/>
    <w:rsid w:val="00FB4470"/>
    <w:rsid w:val="00FB796D"/>
    <w:rsid w:val="00FC259F"/>
    <w:rsid w:val="00FC2D77"/>
    <w:rsid w:val="00FC2EE6"/>
    <w:rsid w:val="00FC6948"/>
    <w:rsid w:val="00FD2F68"/>
    <w:rsid w:val="00FD6EAA"/>
    <w:rsid w:val="00FE0307"/>
    <w:rsid w:val="00FE09A8"/>
    <w:rsid w:val="00FE0A85"/>
    <w:rsid w:val="00FE3F15"/>
    <w:rsid w:val="00FE4FDF"/>
    <w:rsid w:val="00FE5045"/>
    <w:rsid w:val="00FE5887"/>
    <w:rsid w:val="00FF076B"/>
    <w:rsid w:val="00FF100C"/>
    <w:rsid w:val="00FF1817"/>
    <w:rsid w:val="00FF2BD1"/>
    <w:rsid w:val="00FF668B"/>
    <w:rsid w:val="00FF6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966173"/>
  <w15:docId w15:val="{2B4028C0-8CF6-49A0-87EC-D768BE2F1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C20B1"/>
    <w:rPr>
      <w:rFonts w:ascii="Arial" w:hAnsi="Arial"/>
      <w:lang w:val="fr-FR" w:eastAsia="es-ES"/>
    </w:rPr>
  </w:style>
  <w:style w:type="paragraph" w:styleId="Heading1">
    <w:name w:val="heading 1"/>
    <w:aliases w:val="HD1,Heading 1-Subhead"/>
    <w:basedOn w:val="Normal"/>
    <w:next w:val="BodyText"/>
    <w:link w:val="Heading1Char"/>
    <w:uiPriority w:val="9"/>
    <w:qFormat/>
    <w:rsid w:val="006670B8"/>
    <w:pPr>
      <w:keepNext/>
      <w:keepLines/>
      <w:pageBreakBefore/>
      <w:numPr>
        <w:numId w:val="5"/>
      </w:numPr>
      <w:pBdr>
        <w:top w:val="single" w:sz="48" w:space="1" w:color="ACACAC"/>
      </w:pBdr>
      <w:tabs>
        <w:tab w:val="left" w:pos="2520"/>
      </w:tabs>
      <w:spacing w:before="120" w:after="240"/>
      <w:ind w:right="720"/>
      <w:outlineLvl w:val="0"/>
    </w:pPr>
    <w:rPr>
      <w:b/>
      <w:caps/>
      <w:sz w:val="28"/>
    </w:rPr>
  </w:style>
  <w:style w:type="paragraph" w:styleId="Heading2">
    <w:name w:val="heading 2"/>
    <w:aliases w:val="HD2,Subheader"/>
    <w:basedOn w:val="BodyText"/>
    <w:next w:val="BodyText"/>
    <w:link w:val="Heading2Char"/>
    <w:qFormat/>
    <w:rsid w:val="006670B8"/>
    <w:pPr>
      <w:keepNext/>
      <w:keepLines/>
      <w:numPr>
        <w:ilvl w:val="1"/>
        <w:numId w:val="5"/>
      </w:numPr>
      <w:pBdr>
        <w:top w:val="single" w:sz="48" w:space="1" w:color="ACACAC"/>
      </w:pBdr>
      <w:spacing w:before="240" w:line="300" w:lineRule="auto"/>
      <w:ind w:right="2835"/>
      <w:outlineLvl w:val="1"/>
    </w:pPr>
    <w:rPr>
      <w:b/>
      <w:sz w:val="28"/>
    </w:rPr>
  </w:style>
  <w:style w:type="paragraph" w:styleId="Heading3">
    <w:name w:val="heading 3"/>
    <w:basedOn w:val="BodyText"/>
    <w:next w:val="BodyText"/>
    <w:link w:val="Heading3Char"/>
    <w:qFormat/>
    <w:rsid w:val="006670B8"/>
    <w:pPr>
      <w:keepNext/>
      <w:keepLines/>
      <w:numPr>
        <w:ilvl w:val="2"/>
        <w:numId w:val="5"/>
      </w:numPr>
      <w:outlineLvl w:val="2"/>
    </w:pPr>
    <w:rPr>
      <w:b/>
      <w:caps/>
      <w:sz w:val="24"/>
    </w:rPr>
  </w:style>
  <w:style w:type="paragraph" w:styleId="Heading4">
    <w:name w:val="heading 4"/>
    <w:basedOn w:val="BodyText"/>
    <w:next w:val="BodyText"/>
    <w:link w:val="Heading4Char"/>
    <w:qFormat/>
    <w:rsid w:val="006670B8"/>
    <w:pPr>
      <w:keepNext/>
      <w:keepLines/>
      <w:numPr>
        <w:ilvl w:val="3"/>
        <w:numId w:val="5"/>
      </w:numPr>
      <w:tabs>
        <w:tab w:val="center" w:pos="6480"/>
        <w:tab w:val="right" w:pos="10440"/>
      </w:tabs>
      <w:outlineLvl w:val="3"/>
    </w:pPr>
    <w:rPr>
      <w:b/>
      <w:sz w:val="24"/>
    </w:rPr>
  </w:style>
  <w:style w:type="paragraph" w:styleId="Heading5">
    <w:name w:val="heading 5"/>
    <w:basedOn w:val="BodyText"/>
    <w:next w:val="BodyText"/>
    <w:link w:val="Heading5Char"/>
    <w:qFormat/>
    <w:rsid w:val="006670B8"/>
    <w:pPr>
      <w:keepNext/>
      <w:keepLines/>
      <w:numPr>
        <w:ilvl w:val="4"/>
        <w:numId w:val="5"/>
      </w:numPr>
      <w:outlineLvl w:val="4"/>
    </w:pPr>
    <w:rPr>
      <w:b/>
      <w:caps/>
    </w:rPr>
  </w:style>
  <w:style w:type="paragraph" w:styleId="Heading6">
    <w:name w:val="heading 6"/>
    <w:basedOn w:val="BodyText"/>
    <w:next w:val="BodyText"/>
    <w:link w:val="Heading6Char"/>
    <w:qFormat/>
    <w:rsid w:val="006670B8"/>
    <w:pPr>
      <w:keepNext/>
      <w:numPr>
        <w:ilvl w:val="5"/>
        <w:numId w:val="5"/>
      </w:numPr>
      <w:spacing w:line="300" w:lineRule="auto"/>
      <w:outlineLvl w:val="5"/>
    </w:pPr>
    <w:rPr>
      <w:b/>
    </w:rPr>
  </w:style>
  <w:style w:type="paragraph" w:styleId="Heading7">
    <w:name w:val="heading 7"/>
    <w:basedOn w:val="Normal"/>
    <w:next w:val="NormalIndent"/>
    <w:link w:val="Heading7Char"/>
    <w:qFormat/>
    <w:rsid w:val="006670B8"/>
    <w:pPr>
      <w:keepNext/>
      <w:numPr>
        <w:ilvl w:val="6"/>
        <w:numId w:val="5"/>
      </w:numPr>
      <w:spacing w:before="120" w:after="120" w:line="300" w:lineRule="auto"/>
      <w:outlineLvl w:val="6"/>
    </w:pPr>
    <w:rPr>
      <w:rFonts w:ascii="Times" w:hAnsi="Times"/>
      <w:i/>
    </w:rPr>
  </w:style>
  <w:style w:type="paragraph" w:styleId="Heading8">
    <w:name w:val="heading 8"/>
    <w:basedOn w:val="BodyText"/>
    <w:next w:val="BodyText"/>
    <w:link w:val="Heading8Char"/>
    <w:qFormat/>
    <w:rsid w:val="006670B8"/>
    <w:pPr>
      <w:keepNext/>
      <w:pBdr>
        <w:bottom w:val="single" w:sz="8" w:space="1" w:color="auto"/>
      </w:pBdr>
      <w:tabs>
        <w:tab w:val="center" w:pos="6480"/>
        <w:tab w:val="right" w:pos="10440"/>
      </w:tabs>
      <w:outlineLvl w:val="7"/>
    </w:pPr>
    <w:rPr>
      <w:b/>
    </w:rPr>
  </w:style>
  <w:style w:type="paragraph" w:styleId="Heading9">
    <w:name w:val="heading 9"/>
    <w:basedOn w:val="BodyText"/>
    <w:next w:val="BodyText"/>
    <w:link w:val="Heading9Char"/>
    <w:qFormat/>
    <w:rsid w:val="006670B8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aliases w:val="body text,bt,t,contents,xPlatte tekst,Platte tekst,??2,heading_txt,bodytxy2,Body Text - Level 2,body,Specs,Tempo Body Text,Viñeta,Texto independiente,body tesx,body text1,body text2,bt1,body text3,bt2,body text4,bt3,body text5,b,Corps de texte"/>
    <w:basedOn w:val="Normal"/>
    <w:link w:val="BodyTextChar"/>
    <w:qFormat/>
    <w:rsid w:val="006670B8"/>
    <w:pPr>
      <w:spacing w:before="120" w:after="120"/>
      <w:ind w:left="1440"/>
    </w:pPr>
  </w:style>
  <w:style w:type="paragraph" w:styleId="NormalIndent">
    <w:name w:val="Normal Indent"/>
    <w:basedOn w:val="Normal"/>
    <w:rsid w:val="006670B8"/>
    <w:pPr>
      <w:ind w:left="720"/>
    </w:pPr>
  </w:style>
  <w:style w:type="paragraph" w:styleId="TOC3">
    <w:name w:val="toc 3"/>
    <w:basedOn w:val="Normal"/>
    <w:next w:val="Normal"/>
    <w:rsid w:val="006670B8"/>
    <w:pPr>
      <w:tabs>
        <w:tab w:val="right" w:leader="dot" w:pos="10080"/>
      </w:tabs>
      <w:ind w:left="2549"/>
    </w:pPr>
  </w:style>
  <w:style w:type="paragraph" w:styleId="TOC2">
    <w:name w:val="toc 2"/>
    <w:basedOn w:val="Normal"/>
    <w:next w:val="Normal"/>
    <w:uiPriority w:val="39"/>
    <w:rsid w:val="006670B8"/>
    <w:pPr>
      <w:tabs>
        <w:tab w:val="right" w:leader="dot" w:pos="10080"/>
      </w:tabs>
      <w:ind w:left="1440"/>
    </w:pPr>
  </w:style>
  <w:style w:type="paragraph" w:styleId="Footer">
    <w:name w:val="footer"/>
    <w:basedOn w:val="Normal"/>
    <w:link w:val="FooterChar"/>
    <w:rsid w:val="006670B8"/>
    <w:pPr>
      <w:tabs>
        <w:tab w:val="right" w:pos="7920"/>
      </w:tabs>
    </w:pPr>
    <w:rPr>
      <w:sz w:val="16"/>
    </w:rPr>
  </w:style>
  <w:style w:type="paragraph" w:styleId="Header">
    <w:name w:val="header"/>
    <w:basedOn w:val="Normal"/>
    <w:link w:val="HeaderChar"/>
    <w:rsid w:val="006670B8"/>
    <w:pPr>
      <w:tabs>
        <w:tab w:val="right" w:pos="10440"/>
      </w:tabs>
    </w:pPr>
    <w:rPr>
      <w:sz w:val="16"/>
    </w:rPr>
  </w:style>
  <w:style w:type="paragraph" w:styleId="Title">
    <w:name w:val="Title"/>
    <w:basedOn w:val="Normal"/>
    <w:link w:val="TitleChar"/>
    <w:uiPriority w:val="10"/>
    <w:qFormat/>
    <w:rsid w:val="006670B8"/>
    <w:pPr>
      <w:keepLines/>
      <w:ind w:right="720"/>
    </w:pPr>
    <w:rPr>
      <w:sz w:val="48"/>
    </w:rPr>
  </w:style>
  <w:style w:type="paragraph" w:customStyle="1" w:styleId="TableText">
    <w:name w:val="Table Text"/>
    <w:basedOn w:val="Normal"/>
    <w:link w:val="TableTextChar"/>
    <w:rsid w:val="006670B8"/>
    <w:pPr>
      <w:keepLines/>
    </w:pPr>
    <w:rPr>
      <w:sz w:val="16"/>
    </w:rPr>
  </w:style>
  <w:style w:type="paragraph" w:customStyle="1" w:styleId="HeadingBar">
    <w:name w:val="Heading Bar"/>
    <w:basedOn w:val="Normal"/>
    <w:next w:val="Heading3"/>
    <w:rsid w:val="006670B8"/>
    <w:pPr>
      <w:keepNext/>
      <w:keepLines/>
      <w:shd w:val="solid" w:color="ACACAC" w:fill="ACACAC"/>
      <w:spacing w:before="240"/>
      <w:ind w:right="7920"/>
    </w:pPr>
    <w:rPr>
      <w:color w:val="FFFFFF"/>
      <w:sz w:val="8"/>
    </w:rPr>
  </w:style>
  <w:style w:type="paragraph" w:customStyle="1" w:styleId="TitleBar">
    <w:name w:val="Title Bar"/>
    <w:basedOn w:val="Normal"/>
    <w:rsid w:val="006670B8"/>
    <w:pPr>
      <w:keepNext/>
      <w:pageBreakBefore/>
      <w:shd w:val="solid" w:color="ACACAC" w:fill="auto"/>
      <w:spacing w:before="1680"/>
      <w:ind w:left="1440" w:right="720"/>
    </w:pPr>
    <w:rPr>
      <w:sz w:val="16"/>
    </w:rPr>
  </w:style>
  <w:style w:type="paragraph" w:customStyle="1" w:styleId="TOCHeading1">
    <w:name w:val="TOC Heading1"/>
    <w:basedOn w:val="Normal"/>
    <w:rsid w:val="006670B8"/>
    <w:pPr>
      <w:keepNext/>
      <w:pageBreakBefore/>
      <w:pBdr>
        <w:top w:val="single" w:sz="48" w:space="26" w:color="ACACAC"/>
      </w:pBdr>
      <w:spacing w:before="960" w:after="960"/>
      <w:ind w:left="1440"/>
    </w:pPr>
    <w:rPr>
      <w:sz w:val="36"/>
    </w:rPr>
  </w:style>
  <w:style w:type="character" w:customStyle="1" w:styleId="HighlightedVariable">
    <w:name w:val="Highlighted Variable"/>
    <w:rsid w:val="006670B8"/>
    <w:rPr>
      <w:color w:val="13A3F7"/>
    </w:rPr>
  </w:style>
  <w:style w:type="paragraph" w:customStyle="1" w:styleId="TableHeading">
    <w:name w:val="Table Heading"/>
    <w:basedOn w:val="TableText"/>
    <w:rsid w:val="006670B8"/>
    <w:pPr>
      <w:spacing w:before="120" w:after="120"/>
    </w:pPr>
    <w:rPr>
      <w:b/>
    </w:rPr>
  </w:style>
  <w:style w:type="character" w:styleId="PageNumber">
    <w:name w:val="page number"/>
    <w:rsid w:val="006670B8"/>
    <w:rPr>
      <w:rFonts w:ascii="Arial" w:hAnsi="Arial"/>
    </w:rPr>
  </w:style>
  <w:style w:type="paragraph" w:customStyle="1" w:styleId="RouteTitle">
    <w:name w:val="Route Title"/>
    <w:basedOn w:val="Normal"/>
    <w:rsid w:val="006670B8"/>
    <w:pPr>
      <w:keepLines/>
      <w:spacing w:after="120"/>
      <w:ind w:left="1440" w:right="720"/>
    </w:pPr>
    <w:rPr>
      <w:sz w:val="36"/>
    </w:rPr>
  </w:style>
  <w:style w:type="paragraph" w:customStyle="1" w:styleId="Title-Major">
    <w:name w:val="Title-Major"/>
    <w:basedOn w:val="Title"/>
    <w:rsid w:val="006670B8"/>
    <w:pPr>
      <w:ind w:left="1440"/>
    </w:pPr>
    <w:rPr>
      <w:smallCaps/>
    </w:rPr>
  </w:style>
  <w:style w:type="paragraph" w:customStyle="1" w:styleId="Note">
    <w:name w:val="Note"/>
    <w:basedOn w:val="BodyText"/>
    <w:rsid w:val="006670B8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13A3F7" w:fill="auto"/>
      <w:ind w:left="0" w:right="5041"/>
    </w:pPr>
    <w:rPr>
      <w:color w:val="FFFFFF"/>
    </w:rPr>
  </w:style>
  <w:style w:type="paragraph" w:customStyle="1" w:styleId="Bullet">
    <w:name w:val="Bullet"/>
    <w:basedOn w:val="BodyText"/>
    <w:rsid w:val="006670B8"/>
    <w:pPr>
      <w:keepLines/>
      <w:numPr>
        <w:numId w:val="4"/>
      </w:numPr>
      <w:tabs>
        <w:tab w:val="left" w:pos="2520"/>
      </w:tabs>
      <w:spacing w:before="60" w:after="60"/>
    </w:pPr>
  </w:style>
  <w:style w:type="paragraph" w:customStyle="1" w:styleId="Checklist">
    <w:name w:val="Checklist"/>
    <w:basedOn w:val="BodyText"/>
    <w:rsid w:val="006670B8"/>
    <w:pPr>
      <w:numPr>
        <w:numId w:val="3"/>
      </w:numPr>
    </w:pPr>
  </w:style>
  <w:style w:type="paragraph" w:customStyle="1" w:styleId="Subject">
    <w:name w:val="Subject"/>
    <w:basedOn w:val="BodyText"/>
    <w:rsid w:val="006670B8"/>
    <w:rPr>
      <w:sz w:val="48"/>
    </w:rPr>
  </w:style>
  <w:style w:type="paragraph" w:customStyle="1" w:styleId="InfoBox">
    <w:name w:val="Info Box"/>
    <w:basedOn w:val="BodyText"/>
    <w:rsid w:val="006670B8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  <w:rPr>
      <w:sz w:val="18"/>
    </w:rPr>
  </w:style>
  <w:style w:type="paragraph" w:customStyle="1" w:styleId="NumberList">
    <w:name w:val="Number List"/>
    <w:basedOn w:val="NumberedList"/>
    <w:rsid w:val="006670B8"/>
    <w:pPr>
      <w:numPr>
        <w:numId w:val="0"/>
      </w:numPr>
    </w:pPr>
  </w:style>
  <w:style w:type="paragraph" w:styleId="TOC1">
    <w:name w:val="toc 1"/>
    <w:basedOn w:val="Normal"/>
    <w:next w:val="Normal"/>
    <w:uiPriority w:val="39"/>
    <w:rsid w:val="006670B8"/>
    <w:pPr>
      <w:keepNext/>
      <w:tabs>
        <w:tab w:val="right" w:leader="dot" w:pos="10080"/>
      </w:tabs>
      <w:spacing w:before="240" w:after="120"/>
      <w:ind w:left="1440"/>
    </w:pPr>
    <w:rPr>
      <w:b/>
    </w:rPr>
  </w:style>
  <w:style w:type="paragraph" w:styleId="TOC4">
    <w:name w:val="toc 4"/>
    <w:basedOn w:val="Normal"/>
    <w:next w:val="Normal"/>
    <w:semiHidden/>
    <w:rsid w:val="006670B8"/>
    <w:pPr>
      <w:tabs>
        <w:tab w:val="right" w:leader="dot" w:pos="10080"/>
      </w:tabs>
      <w:ind w:left="3240"/>
    </w:pPr>
    <w:rPr>
      <w:sz w:val="18"/>
    </w:rPr>
  </w:style>
  <w:style w:type="paragraph" w:styleId="TOC5">
    <w:name w:val="toc 5"/>
    <w:basedOn w:val="Normal"/>
    <w:next w:val="Normal"/>
    <w:semiHidden/>
    <w:rsid w:val="006670B8"/>
    <w:pPr>
      <w:tabs>
        <w:tab w:val="right" w:leader="dot" w:pos="10080"/>
      </w:tabs>
      <w:ind w:left="3600"/>
    </w:pPr>
    <w:rPr>
      <w:sz w:val="18"/>
    </w:rPr>
  </w:style>
  <w:style w:type="paragraph" w:customStyle="1" w:styleId="tty132">
    <w:name w:val="tty132"/>
    <w:basedOn w:val="Normal"/>
    <w:rsid w:val="006670B8"/>
    <w:rPr>
      <w:rFonts w:ascii="Courier New" w:hAnsi="Courier New"/>
      <w:sz w:val="12"/>
    </w:rPr>
  </w:style>
  <w:style w:type="paragraph" w:customStyle="1" w:styleId="tty180">
    <w:name w:val="tty180"/>
    <w:basedOn w:val="Normal"/>
    <w:rsid w:val="006670B8"/>
    <w:pPr>
      <w:ind w:right="-720"/>
    </w:pPr>
    <w:rPr>
      <w:rFonts w:ascii="Courier New" w:hAnsi="Courier New"/>
      <w:sz w:val="8"/>
    </w:rPr>
  </w:style>
  <w:style w:type="paragraph" w:customStyle="1" w:styleId="tty80">
    <w:name w:val="tty80"/>
    <w:basedOn w:val="Normal"/>
    <w:rsid w:val="006670B8"/>
    <w:rPr>
      <w:rFonts w:ascii="Courier New" w:hAnsi="Courier New"/>
    </w:rPr>
  </w:style>
  <w:style w:type="paragraph" w:customStyle="1" w:styleId="tty80indent">
    <w:name w:val="tty80 indent"/>
    <w:basedOn w:val="tty80"/>
    <w:rsid w:val="006670B8"/>
    <w:pPr>
      <w:ind w:left="2895"/>
    </w:pPr>
  </w:style>
  <w:style w:type="paragraph" w:customStyle="1" w:styleId="NoteWide">
    <w:name w:val="Note Wide"/>
    <w:basedOn w:val="Note"/>
    <w:rsid w:val="006670B8"/>
    <w:pPr>
      <w:ind w:right="2160"/>
    </w:pPr>
  </w:style>
  <w:style w:type="table" w:styleId="TableGrid">
    <w:name w:val="Table Grid"/>
    <w:basedOn w:val="TableNormal"/>
    <w:rsid w:val="006670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aliases w:val="Infor_Standard"/>
    <w:basedOn w:val="TableNormal"/>
    <w:uiPriority w:val="62"/>
    <w:rsid w:val="0080041B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InforTable">
    <w:name w:val="Infor_Table"/>
    <w:basedOn w:val="TableNormal"/>
    <w:rsid w:val="0080041B"/>
    <w:tblPr/>
  </w:style>
  <w:style w:type="paragraph" w:customStyle="1" w:styleId="NumberedList">
    <w:name w:val="Numbered List"/>
    <w:basedOn w:val="Bullet"/>
    <w:rsid w:val="006670B8"/>
    <w:pPr>
      <w:numPr>
        <w:numId w:val="2"/>
      </w:numPr>
      <w:tabs>
        <w:tab w:val="left" w:pos="2880"/>
      </w:tabs>
    </w:pPr>
  </w:style>
  <w:style w:type="paragraph" w:customStyle="1" w:styleId="Paragraph">
    <w:name w:val="Paragraph"/>
    <w:rsid w:val="006670B8"/>
    <w:pPr>
      <w:spacing w:before="130" w:after="130" w:line="260" w:lineRule="exact"/>
    </w:pPr>
    <w:rPr>
      <w:rFonts w:ascii="Arial" w:eastAsia="Arial Unicode MS" w:hAnsi="Arial"/>
      <w:sz w:val="21"/>
      <w:szCs w:val="22"/>
      <w:lang w:val="en-US" w:eastAsia="en-US"/>
    </w:rPr>
  </w:style>
  <w:style w:type="paragraph" w:customStyle="1" w:styleId="CopyrightText">
    <w:name w:val="Copyright Text"/>
    <w:basedOn w:val="Paragraph"/>
    <w:rsid w:val="006670B8"/>
    <w:pPr>
      <w:spacing w:before="70" w:after="70"/>
    </w:pPr>
    <w:rPr>
      <w:szCs w:val="21"/>
    </w:rPr>
  </w:style>
  <w:style w:type="paragraph" w:customStyle="1" w:styleId="HeadingCopyright">
    <w:name w:val="Heading Copyright"/>
    <w:basedOn w:val="Heading2"/>
    <w:next w:val="CopyrightText"/>
    <w:rsid w:val="006670B8"/>
    <w:pPr>
      <w:numPr>
        <w:ilvl w:val="0"/>
        <w:numId w:val="0"/>
      </w:numPr>
      <w:pBdr>
        <w:top w:val="none" w:sz="0" w:space="0" w:color="auto"/>
      </w:pBdr>
      <w:spacing w:before="65" w:after="65" w:line="260" w:lineRule="exact"/>
      <w:ind w:right="0"/>
      <w:outlineLvl w:val="9"/>
    </w:pPr>
    <w:rPr>
      <w:rFonts w:eastAsia="Arial Unicode MS"/>
      <w:bCs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6670B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670B8"/>
    <w:rPr>
      <w:rFonts w:ascii="Tahoma" w:hAnsi="Tahoma" w:cs="Tahoma"/>
      <w:sz w:val="16"/>
      <w:szCs w:val="16"/>
      <w:lang w:val="en-US" w:eastAsia="es-ES"/>
    </w:rPr>
  </w:style>
  <w:style w:type="character" w:customStyle="1" w:styleId="TableTextChar">
    <w:name w:val="Table Text Char"/>
    <w:link w:val="TableText"/>
    <w:rsid w:val="005A6953"/>
    <w:rPr>
      <w:rFonts w:ascii="Arial" w:hAnsi="Arial"/>
      <w:sz w:val="16"/>
      <w:lang w:val="en-US" w:eastAsia="es-ES"/>
    </w:rPr>
  </w:style>
  <w:style w:type="table" w:styleId="LightList-Accent5">
    <w:name w:val="Light List Accent 5"/>
    <w:basedOn w:val="TableNormal"/>
    <w:uiPriority w:val="61"/>
    <w:rsid w:val="006670B8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MediumGrid3-Accent5">
    <w:name w:val="Medium Grid 3 Accent 5"/>
    <w:basedOn w:val="TableNormal"/>
    <w:uiPriority w:val="69"/>
    <w:rsid w:val="006670B8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TableGrid8">
    <w:name w:val="Table Grid 8"/>
    <w:basedOn w:val="TableNormal"/>
    <w:rsid w:val="003350D6"/>
    <w:pPr>
      <w:spacing w:before="120" w:after="120"/>
      <w:ind w:left="1440" w:right="567"/>
    </w:pPr>
    <w:rPr>
      <w:rFonts w:ascii="Arial" w:hAnsi="Arial"/>
      <w:sz w:val="16"/>
    </w:rPr>
    <w:tblPr>
      <w:tblStyleRow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rFonts w:ascii="Arial" w:hAnsi="Arial"/>
        <w:b/>
        <w:bCs/>
        <w:i w:val="0"/>
        <w:color w:val="FFFFFF"/>
        <w:sz w:val="20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ascii="Arial" w:hAnsi="Arial"/>
        <w:sz w:val="16"/>
      </w:rPr>
    </w:tblStylePr>
    <w:tblStylePr w:type="band2Horz">
      <w:rPr>
        <w:rFonts w:ascii="Arial" w:hAnsi="Arial"/>
        <w:sz w:val="16"/>
      </w:rPr>
    </w:tblStylePr>
  </w:style>
  <w:style w:type="paragraph" w:customStyle="1" w:styleId="Copyright">
    <w:name w:val="Copyright"/>
    <w:uiPriority w:val="99"/>
    <w:rsid w:val="007057A9"/>
    <w:rPr>
      <w:rFonts w:ascii="Arial" w:hAnsi="Arial" w:cs="Arial"/>
      <w:bCs/>
      <w:kern w:val="32"/>
      <w:sz w:val="10"/>
      <w:szCs w:val="32"/>
      <w:lang w:val="en-US" w:eastAsia="en-US"/>
    </w:rPr>
  </w:style>
  <w:style w:type="paragraph" w:customStyle="1" w:styleId="CopyrightText0">
    <w:name w:val="Copyright © Text"/>
    <w:basedOn w:val="Normal"/>
    <w:uiPriority w:val="99"/>
    <w:rsid w:val="007057A9"/>
    <w:pPr>
      <w:widowControl w:val="0"/>
      <w:autoSpaceDE w:val="0"/>
      <w:autoSpaceDN w:val="0"/>
      <w:adjustRightInd w:val="0"/>
      <w:spacing w:line="140" w:lineRule="atLeast"/>
      <w:textAlignment w:val="center"/>
    </w:pPr>
    <w:rPr>
      <w:rFonts w:ascii="ProximaNova-Light" w:hAnsi="ProximaNova-Light" w:cs="ProximaNova-Light"/>
      <w:color w:val="000000"/>
      <w:spacing w:val="-1"/>
      <w:sz w:val="12"/>
      <w:szCs w:val="12"/>
      <w:lang w:eastAsia="en-US"/>
    </w:rPr>
  </w:style>
  <w:style w:type="paragraph" w:customStyle="1" w:styleId="TOCHeading2">
    <w:name w:val="TOC Heading2"/>
    <w:basedOn w:val="Normal"/>
    <w:rsid w:val="00CF3E21"/>
    <w:pPr>
      <w:keepNext/>
      <w:pageBreakBefore/>
      <w:pBdr>
        <w:top w:val="single" w:sz="48" w:space="26" w:color="002060"/>
      </w:pBdr>
      <w:spacing w:before="960" w:after="960"/>
      <w:ind w:left="1440"/>
    </w:pPr>
    <w:rPr>
      <w:sz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5A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305A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es-ES"/>
    </w:rPr>
  </w:style>
  <w:style w:type="table" w:customStyle="1" w:styleId="InforTable0">
    <w:name w:val="Infor Table"/>
    <w:basedOn w:val="TableNormal"/>
    <w:uiPriority w:val="99"/>
    <w:rsid w:val="006670B8"/>
    <w:pPr>
      <w:jc w:val="center"/>
    </w:pPr>
    <w:rPr>
      <w:rFonts w:ascii="Arial" w:eastAsiaTheme="minorEastAsia" w:hAnsi="Arial" w:cstheme="minorBidi"/>
      <w:sz w:val="16"/>
      <w:szCs w:val="22"/>
      <w:lang w:val="es-AR" w:eastAsia="es-AR"/>
    </w:rPr>
    <w:tblPr>
      <w:tblStyleRowBandSize w:val="1"/>
    </w:tblPr>
    <w:tcPr>
      <w:shd w:val="clear" w:color="auto" w:fill="auto"/>
      <w:vAlign w:val="center"/>
    </w:tcPr>
    <w:tblStylePr w:type="firstRow">
      <w:pPr>
        <w:wordWrap/>
        <w:jc w:val="left"/>
      </w:pPr>
      <w:rPr>
        <w:rFonts w:ascii="Arial" w:hAnsi="Arial"/>
        <w:b/>
        <w:color w:val="FFFFFF" w:themeColor="background1"/>
        <w:sz w:val="16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  <w:shd w:val="clear" w:color="auto" w:fill="13A3F7"/>
      </w:tcPr>
    </w:tblStylePr>
    <w:tblStylePr w:type="la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</w:tcPr>
    </w:tblStylePr>
    <w:tblStylePr w:type="band1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E8E8E8"/>
      </w:tcPr>
    </w:tblStylePr>
    <w:tblStylePr w:type="band2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uto"/>
      </w:tcPr>
    </w:tblStylePr>
  </w:style>
  <w:style w:type="table" w:styleId="LightShading-Accent3">
    <w:name w:val="Light Shading Accent 3"/>
    <w:basedOn w:val="TableNormal"/>
    <w:uiPriority w:val="60"/>
    <w:rsid w:val="008305A9"/>
    <w:rPr>
      <w:rFonts w:asciiTheme="minorHAnsi" w:eastAsiaTheme="minorEastAsia" w:hAnsiTheme="minorHAnsi" w:cstheme="minorBidi"/>
      <w:color w:val="76923C" w:themeColor="accent3" w:themeShade="BF"/>
      <w:sz w:val="22"/>
      <w:szCs w:val="22"/>
      <w:lang w:val="es-AR" w:eastAsia="es-AR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customStyle="1" w:styleId="TitleChar">
    <w:name w:val="Title Char"/>
    <w:basedOn w:val="DefaultParagraphFont"/>
    <w:link w:val="Title"/>
    <w:uiPriority w:val="10"/>
    <w:rsid w:val="006670B8"/>
    <w:rPr>
      <w:rFonts w:ascii="Arial" w:hAnsi="Arial"/>
      <w:sz w:val="48"/>
      <w:lang w:val="en-US" w:eastAsia="es-ES"/>
    </w:rPr>
  </w:style>
  <w:style w:type="character" w:customStyle="1" w:styleId="BodyTextChar">
    <w:name w:val="Body Text Char"/>
    <w:aliases w:val="body text Char,bt Char,t Char,contents Char,xPlatte tekst Char,Platte tekst Char,??2 Char,heading_txt Char,bodytxy2 Char,Body Text - Level 2 Char,body Char,Specs Char,Tempo Body Text Char,Viñeta Char,Texto independiente Char,bt1 Char"/>
    <w:basedOn w:val="DefaultParagraphFont"/>
    <w:link w:val="BodyText"/>
    <w:rsid w:val="006670B8"/>
    <w:rPr>
      <w:rFonts w:ascii="Arial" w:hAnsi="Arial"/>
      <w:lang w:val="en-US" w:eastAsia="es-ES"/>
    </w:rPr>
  </w:style>
  <w:style w:type="character" w:customStyle="1" w:styleId="FooterChar">
    <w:name w:val="Footer Char"/>
    <w:basedOn w:val="DefaultParagraphFont"/>
    <w:link w:val="Footer"/>
    <w:rsid w:val="006670B8"/>
    <w:rPr>
      <w:rFonts w:ascii="Arial" w:hAnsi="Arial"/>
      <w:sz w:val="16"/>
      <w:lang w:val="en-US" w:eastAsia="es-ES"/>
    </w:rPr>
  </w:style>
  <w:style w:type="character" w:customStyle="1" w:styleId="HeaderChar">
    <w:name w:val="Header Char"/>
    <w:basedOn w:val="DefaultParagraphFont"/>
    <w:link w:val="Header"/>
    <w:rsid w:val="006670B8"/>
    <w:rPr>
      <w:rFonts w:ascii="Arial" w:hAnsi="Arial"/>
      <w:sz w:val="16"/>
      <w:lang w:val="en-US" w:eastAsia="es-ES"/>
    </w:rPr>
  </w:style>
  <w:style w:type="character" w:customStyle="1" w:styleId="Heading1Char">
    <w:name w:val="Heading 1 Char"/>
    <w:aliases w:val="HD1 Char,Heading 1-Subhead Char"/>
    <w:basedOn w:val="DefaultParagraphFont"/>
    <w:link w:val="Heading1"/>
    <w:uiPriority w:val="9"/>
    <w:rsid w:val="006670B8"/>
    <w:rPr>
      <w:rFonts w:ascii="Arial" w:hAnsi="Arial"/>
      <w:b/>
      <w:caps/>
      <w:sz w:val="28"/>
      <w:lang w:val="fr-FR" w:eastAsia="es-ES"/>
    </w:rPr>
  </w:style>
  <w:style w:type="character" w:customStyle="1" w:styleId="Heading2Char">
    <w:name w:val="Heading 2 Char"/>
    <w:aliases w:val="HD2 Char,Subheader Char"/>
    <w:basedOn w:val="DefaultParagraphFont"/>
    <w:link w:val="Heading2"/>
    <w:rsid w:val="006670B8"/>
    <w:rPr>
      <w:rFonts w:ascii="Arial" w:hAnsi="Arial"/>
      <w:b/>
      <w:sz w:val="28"/>
      <w:lang w:val="fr-FR" w:eastAsia="es-ES"/>
    </w:rPr>
  </w:style>
  <w:style w:type="character" w:customStyle="1" w:styleId="Heading3Char">
    <w:name w:val="Heading 3 Char"/>
    <w:basedOn w:val="DefaultParagraphFont"/>
    <w:link w:val="Heading3"/>
    <w:rsid w:val="006670B8"/>
    <w:rPr>
      <w:rFonts w:ascii="Arial" w:hAnsi="Arial"/>
      <w:b/>
      <w:caps/>
      <w:sz w:val="24"/>
      <w:lang w:val="fr-FR" w:eastAsia="es-ES"/>
    </w:rPr>
  </w:style>
  <w:style w:type="character" w:customStyle="1" w:styleId="Heading4Char">
    <w:name w:val="Heading 4 Char"/>
    <w:basedOn w:val="DefaultParagraphFont"/>
    <w:link w:val="Heading4"/>
    <w:rsid w:val="006670B8"/>
    <w:rPr>
      <w:rFonts w:ascii="Arial" w:hAnsi="Arial"/>
      <w:b/>
      <w:sz w:val="24"/>
      <w:lang w:val="fr-FR" w:eastAsia="es-ES"/>
    </w:rPr>
  </w:style>
  <w:style w:type="character" w:customStyle="1" w:styleId="Heading5Char">
    <w:name w:val="Heading 5 Char"/>
    <w:basedOn w:val="DefaultParagraphFont"/>
    <w:link w:val="Heading5"/>
    <w:rsid w:val="006670B8"/>
    <w:rPr>
      <w:rFonts w:ascii="Arial" w:hAnsi="Arial"/>
      <w:b/>
      <w:caps/>
      <w:lang w:val="fr-FR" w:eastAsia="es-ES"/>
    </w:rPr>
  </w:style>
  <w:style w:type="character" w:customStyle="1" w:styleId="Heading6Char">
    <w:name w:val="Heading 6 Char"/>
    <w:basedOn w:val="DefaultParagraphFont"/>
    <w:link w:val="Heading6"/>
    <w:rsid w:val="006670B8"/>
    <w:rPr>
      <w:rFonts w:ascii="Arial" w:hAnsi="Arial"/>
      <w:b/>
      <w:lang w:val="fr-FR" w:eastAsia="es-ES"/>
    </w:rPr>
  </w:style>
  <w:style w:type="character" w:customStyle="1" w:styleId="Heading7Char">
    <w:name w:val="Heading 7 Char"/>
    <w:basedOn w:val="DefaultParagraphFont"/>
    <w:link w:val="Heading7"/>
    <w:rsid w:val="006670B8"/>
    <w:rPr>
      <w:rFonts w:ascii="Times" w:hAnsi="Times"/>
      <w:i/>
      <w:lang w:val="fr-FR" w:eastAsia="es-ES"/>
    </w:rPr>
  </w:style>
  <w:style w:type="character" w:customStyle="1" w:styleId="Heading8Char">
    <w:name w:val="Heading 8 Char"/>
    <w:basedOn w:val="DefaultParagraphFont"/>
    <w:link w:val="Heading8"/>
    <w:rsid w:val="006670B8"/>
    <w:rPr>
      <w:rFonts w:ascii="Arial" w:hAnsi="Arial"/>
      <w:b/>
      <w:lang w:val="en-US" w:eastAsia="es-ES"/>
    </w:rPr>
  </w:style>
  <w:style w:type="character" w:customStyle="1" w:styleId="Heading9Char">
    <w:name w:val="Heading 9 Char"/>
    <w:basedOn w:val="DefaultParagraphFont"/>
    <w:link w:val="Heading9"/>
    <w:rsid w:val="006670B8"/>
    <w:rPr>
      <w:rFonts w:ascii="Arial" w:hAnsi="Arial"/>
      <w:b/>
      <w:i/>
      <w:lang w:val="en-US" w:eastAsia="es-ES"/>
    </w:rPr>
  </w:style>
  <w:style w:type="character" w:styleId="CommentReference">
    <w:name w:val="annotation reference"/>
    <w:basedOn w:val="DefaultParagraphFont"/>
    <w:uiPriority w:val="99"/>
    <w:unhideWhenUsed/>
    <w:rsid w:val="006670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670B8"/>
  </w:style>
  <w:style w:type="character" w:customStyle="1" w:styleId="CommentTextChar">
    <w:name w:val="Comment Text Char"/>
    <w:basedOn w:val="DefaultParagraphFont"/>
    <w:link w:val="CommentText"/>
    <w:uiPriority w:val="99"/>
    <w:rsid w:val="006670B8"/>
    <w:rPr>
      <w:rFonts w:ascii="Arial" w:hAnsi="Arial"/>
      <w:lang w:val="en-US"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6670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6670B8"/>
    <w:rPr>
      <w:rFonts w:ascii="Arial" w:hAnsi="Arial"/>
      <w:b/>
      <w:bCs/>
      <w:lang w:val="en-US" w:eastAsia="es-ES"/>
    </w:rPr>
  </w:style>
  <w:style w:type="paragraph" w:styleId="NormalWeb">
    <w:name w:val="Normal (Web)"/>
    <w:basedOn w:val="Normal"/>
    <w:uiPriority w:val="99"/>
    <w:unhideWhenUsed/>
    <w:rsid w:val="006670B8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1A6B21"/>
    <w:rPr>
      <w:color w:val="80808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F61FA"/>
    <w:pPr>
      <w:pageBreakBefore w:val="0"/>
      <w:numPr>
        <w:numId w:val="0"/>
      </w:numPr>
      <w:pBdr>
        <w:top w:val="none" w:sz="0" w:space="0" w:color="auto"/>
      </w:pBdr>
      <w:tabs>
        <w:tab w:val="clear" w:pos="2520"/>
      </w:tabs>
      <w:spacing w:before="480" w:after="0" w:line="276" w:lineRule="auto"/>
      <w:ind w:right="0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Cs w:val="28"/>
      <w:lang w:eastAsia="ja-JP"/>
    </w:rPr>
  </w:style>
  <w:style w:type="character" w:styleId="Hyperlink">
    <w:name w:val="Hyperlink"/>
    <w:basedOn w:val="DefaultParagraphFont"/>
    <w:uiPriority w:val="99"/>
    <w:unhideWhenUsed/>
    <w:rsid w:val="001F61FA"/>
    <w:rPr>
      <w:color w:val="0000FF" w:themeColor="hyperlink"/>
      <w:u w:val="single"/>
    </w:rPr>
  </w:style>
  <w:style w:type="table" w:styleId="PlainTable1">
    <w:name w:val="Plain Table 1"/>
    <w:basedOn w:val="TableNormal"/>
    <w:uiPriority w:val="41"/>
    <w:rsid w:val="00D56DCC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BD0EEC"/>
    <w:pPr>
      <w:ind w:left="720"/>
    </w:pPr>
    <w:rPr>
      <w:rFonts w:ascii="Calibri" w:eastAsiaTheme="minorHAnsi" w:hAnsi="Calibri"/>
      <w:sz w:val="22"/>
      <w:szCs w:val="22"/>
      <w:lang w:eastAsia="en-US"/>
    </w:rPr>
  </w:style>
  <w:style w:type="character" w:styleId="Strong">
    <w:name w:val="Strong"/>
    <w:basedOn w:val="DefaultParagraphFont"/>
    <w:uiPriority w:val="22"/>
    <w:qFormat/>
    <w:rsid w:val="008E0213"/>
    <w:rPr>
      <w:b/>
      <w:bCs/>
    </w:rPr>
  </w:style>
  <w:style w:type="character" w:customStyle="1" w:styleId="InforHeadline">
    <w:name w:val="Infor Headline"/>
    <w:rsid w:val="006A7541"/>
    <w:rPr>
      <w:rFonts w:ascii="Arial Narrow" w:hAnsi="Arial Narrow"/>
      <w:b/>
      <w:color w:val="000000"/>
      <w:sz w:val="28"/>
      <w:szCs w:val="24"/>
    </w:rPr>
  </w:style>
  <w:style w:type="paragraph" w:customStyle="1" w:styleId="Texte1">
    <w:name w:val="Texte 1"/>
    <w:basedOn w:val="Normal"/>
    <w:qFormat/>
    <w:rsid w:val="001B6AF9"/>
    <w:pPr>
      <w:spacing w:before="120" w:after="120"/>
      <w:contextualSpacing/>
    </w:pPr>
    <w:rPr>
      <w:rFonts w:ascii="Calibri" w:hAnsi="Calibri" w:cs="Calibri"/>
      <w:noProof/>
      <w:sz w:val="24"/>
      <w:szCs w:val="28"/>
    </w:rPr>
  </w:style>
  <w:style w:type="paragraph" w:customStyle="1" w:styleId="Texte2">
    <w:name w:val="Texte 2"/>
    <w:basedOn w:val="Normal"/>
    <w:qFormat/>
    <w:rsid w:val="006946D5"/>
    <w:pPr>
      <w:spacing w:before="120" w:after="120"/>
      <w:ind w:left="284"/>
      <w:contextualSpacing/>
    </w:pPr>
    <w:rPr>
      <w:rFonts w:ascii="Calibri" w:hAnsi="Calibri" w:cs="Calibri"/>
      <w:noProof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95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03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9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72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9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68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4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63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3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3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36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7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2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40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30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58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7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54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9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4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58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27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9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8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60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2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1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53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58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4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9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43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63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71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4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4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3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8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60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18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9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6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4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05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10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9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17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53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1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63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6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80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7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1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9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2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package" Target="embeddings/Microsoft_Excel_Worksheet1.xlsx"/><Relationship Id="rId21" Type="http://schemas.openxmlformats.org/officeDocument/2006/relationships/image" Target="media/image10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63" Type="http://schemas.openxmlformats.org/officeDocument/2006/relationships/image" Target="media/image50.png"/><Relationship Id="rId68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1.bin"/><Relationship Id="rId29" Type="http://schemas.openxmlformats.org/officeDocument/2006/relationships/image" Target="media/image16.png"/><Relationship Id="rId11" Type="http://schemas.openxmlformats.org/officeDocument/2006/relationships/image" Target="media/image1.png"/><Relationship Id="rId24" Type="http://schemas.openxmlformats.org/officeDocument/2006/relationships/image" Target="media/image12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image" Target="media/image40.png"/><Relationship Id="rId58" Type="http://schemas.openxmlformats.org/officeDocument/2006/relationships/image" Target="media/image45.png"/><Relationship Id="rId66" Type="http://schemas.openxmlformats.org/officeDocument/2006/relationships/image" Target="media/image53.png"/><Relationship Id="rId74" Type="http://schemas.openxmlformats.org/officeDocument/2006/relationships/theme" Target="theme/theme1.xml"/><Relationship Id="rId5" Type="http://schemas.openxmlformats.org/officeDocument/2006/relationships/numbering" Target="numbering.xml"/><Relationship Id="rId61" Type="http://schemas.openxmlformats.org/officeDocument/2006/relationships/image" Target="media/image48.png"/><Relationship Id="rId19" Type="http://schemas.openxmlformats.org/officeDocument/2006/relationships/image" Target="media/image8.png"/><Relationship Id="rId14" Type="http://schemas.openxmlformats.org/officeDocument/2006/relationships/image" Target="media/image4.png"/><Relationship Id="rId22" Type="http://schemas.openxmlformats.org/officeDocument/2006/relationships/image" Target="media/image11.emf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image" Target="media/image43.png"/><Relationship Id="rId64" Type="http://schemas.openxmlformats.org/officeDocument/2006/relationships/image" Target="media/image51.png"/><Relationship Id="rId69" Type="http://schemas.openxmlformats.org/officeDocument/2006/relationships/footer" Target="footer2.xml"/><Relationship Id="rId8" Type="http://schemas.openxmlformats.org/officeDocument/2006/relationships/webSettings" Target="webSettings.xml"/><Relationship Id="rId51" Type="http://schemas.openxmlformats.org/officeDocument/2006/relationships/image" Target="media/image38.png"/><Relationship Id="rId72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media/image13.emf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59" Type="http://schemas.openxmlformats.org/officeDocument/2006/relationships/image" Target="media/image46.png"/><Relationship Id="rId67" Type="http://schemas.openxmlformats.org/officeDocument/2006/relationships/header" Target="header1.xml"/><Relationship Id="rId20" Type="http://schemas.openxmlformats.org/officeDocument/2006/relationships/image" Target="media/image9.png"/><Relationship Id="rId41" Type="http://schemas.openxmlformats.org/officeDocument/2006/relationships/image" Target="media/image28.png"/><Relationship Id="rId54" Type="http://schemas.openxmlformats.org/officeDocument/2006/relationships/image" Target="media/image41.png"/><Relationship Id="rId62" Type="http://schemas.openxmlformats.org/officeDocument/2006/relationships/image" Target="media/image49.png"/><Relationship Id="rId7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emf"/><Relationship Id="rId23" Type="http://schemas.openxmlformats.org/officeDocument/2006/relationships/package" Target="embeddings/Microsoft_Excel_Worksheet.xlsx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6.png"/><Relationship Id="rId57" Type="http://schemas.openxmlformats.org/officeDocument/2006/relationships/image" Target="media/image44.png"/><Relationship Id="rId10" Type="http://schemas.openxmlformats.org/officeDocument/2006/relationships/endnotes" Target="endnotes.xml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60" Type="http://schemas.openxmlformats.org/officeDocument/2006/relationships/image" Target="media/image47.png"/><Relationship Id="rId65" Type="http://schemas.openxmlformats.org/officeDocument/2006/relationships/image" Target="media/image52.png"/><Relationship Id="rId73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39" Type="http://schemas.openxmlformats.org/officeDocument/2006/relationships/image" Target="media/image26.png"/><Relationship Id="rId34" Type="http://schemas.openxmlformats.org/officeDocument/2006/relationships/image" Target="media/image21.png"/><Relationship Id="rId50" Type="http://schemas.openxmlformats.org/officeDocument/2006/relationships/image" Target="media/image37.png"/><Relationship Id="rId55" Type="http://schemas.openxmlformats.org/officeDocument/2006/relationships/image" Target="media/image42.png"/><Relationship Id="rId7" Type="http://schemas.openxmlformats.org/officeDocument/2006/relationships/settings" Target="settings.xml"/><Relationship Id="rId71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6.jpeg"/><Relationship Id="rId2" Type="http://schemas.openxmlformats.org/officeDocument/2006/relationships/image" Target="media/image55.svg"/><Relationship Id="rId1" Type="http://schemas.openxmlformats.org/officeDocument/2006/relationships/image" Target="media/image5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burke\IBM\rationalsdp\workspace\Infor.core.guidance\guidances\templates\resources\infor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F2F5AE293E844058FDE5A500D9AA5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3448C4-ED67-48F0-8544-F514FF2A999C}"/>
      </w:docPartPr>
      <w:docPartBody>
        <w:p w:rsidR="008A6141" w:rsidRDefault="008A7D45">
          <w:r w:rsidRPr="00177C70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7D45"/>
    <w:rsid w:val="00041E44"/>
    <w:rsid w:val="00060166"/>
    <w:rsid w:val="00073872"/>
    <w:rsid w:val="00095323"/>
    <w:rsid w:val="000A56F7"/>
    <w:rsid w:val="000A6419"/>
    <w:rsid w:val="000F44C3"/>
    <w:rsid w:val="001007AF"/>
    <w:rsid w:val="00105051"/>
    <w:rsid w:val="00112AE6"/>
    <w:rsid w:val="00131335"/>
    <w:rsid w:val="00155C92"/>
    <w:rsid w:val="001A62B7"/>
    <w:rsid w:val="001B7079"/>
    <w:rsid w:val="001E3BE8"/>
    <w:rsid w:val="0020174D"/>
    <w:rsid w:val="00215D2B"/>
    <w:rsid w:val="002205A0"/>
    <w:rsid w:val="0023199A"/>
    <w:rsid w:val="002319E8"/>
    <w:rsid w:val="002378CB"/>
    <w:rsid w:val="00244A29"/>
    <w:rsid w:val="00265252"/>
    <w:rsid w:val="00273A5D"/>
    <w:rsid w:val="002C3121"/>
    <w:rsid w:val="002D3B7A"/>
    <w:rsid w:val="002D6494"/>
    <w:rsid w:val="002E19C9"/>
    <w:rsid w:val="002E408D"/>
    <w:rsid w:val="0030597D"/>
    <w:rsid w:val="0031098B"/>
    <w:rsid w:val="003244A8"/>
    <w:rsid w:val="0036526D"/>
    <w:rsid w:val="003714D1"/>
    <w:rsid w:val="00380D05"/>
    <w:rsid w:val="0038375C"/>
    <w:rsid w:val="003D08F4"/>
    <w:rsid w:val="003E096F"/>
    <w:rsid w:val="003E38CE"/>
    <w:rsid w:val="00470A3C"/>
    <w:rsid w:val="00495026"/>
    <w:rsid w:val="004A4649"/>
    <w:rsid w:val="004D4A1F"/>
    <w:rsid w:val="004D584F"/>
    <w:rsid w:val="004F6031"/>
    <w:rsid w:val="0050663D"/>
    <w:rsid w:val="005250FF"/>
    <w:rsid w:val="00531481"/>
    <w:rsid w:val="00557184"/>
    <w:rsid w:val="00560806"/>
    <w:rsid w:val="00564333"/>
    <w:rsid w:val="005C4435"/>
    <w:rsid w:val="005D4CAC"/>
    <w:rsid w:val="005D72BD"/>
    <w:rsid w:val="005D7D04"/>
    <w:rsid w:val="005E4E92"/>
    <w:rsid w:val="005F4F53"/>
    <w:rsid w:val="006061F9"/>
    <w:rsid w:val="00622F47"/>
    <w:rsid w:val="00625466"/>
    <w:rsid w:val="00641FC2"/>
    <w:rsid w:val="00645712"/>
    <w:rsid w:val="00664C24"/>
    <w:rsid w:val="0066567A"/>
    <w:rsid w:val="006839CF"/>
    <w:rsid w:val="006A1132"/>
    <w:rsid w:val="006A6CAE"/>
    <w:rsid w:val="006D1C18"/>
    <w:rsid w:val="006D6755"/>
    <w:rsid w:val="006E1D83"/>
    <w:rsid w:val="006E3A39"/>
    <w:rsid w:val="006E71C3"/>
    <w:rsid w:val="006F7A84"/>
    <w:rsid w:val="00722DAF"/>
    <w:rsid w:val="00723448"/>
    <w:rsid w:val="00735AC7"/>
    <w:rsid w:val="00736DEE"/>
    <w:rsid w:val="00754F44"/>
    <w:rsid w:val="00774973"/>
    <w:rsid w:val="00776FD2"/>
    <w:rsid w:val="00777DB7"/>
    <w:rsid w:val="00794552"/>
    <w:rsid w:val="007C5BD5"/>
    <w:rsid w:val="007C72C4"/>
    <w:rsid w:val="007E7874"/>
    <w:rsid w:val="007F1548"/>
    <w:rsid w:val="008253E6"/>
    <w:rsid w:val="00827EEA"/>
    <w:rsid w:val="0086741F"/>
    <w:rsid w:val="00872B30"/>
    <w:rsid w:val="00874757"/>
    <w:rsid w:val="00883696"/>
    <w:rsid w:val="00883A52"/>
    <w:rsid w:val="008A6141"/>
    <w:rsid w:val="008A7D45"/>
    <w:rsid w:val="008B6EE5"/>
    <w:rsid w:val="008C4B2C"/>
    <w:rsid w:val="008D5D62"/>
    <w:rsid w:val="009105EA"/>
    <w:rsid w:val="00912474"/>
    <w:rsid w:val="0092274A"/>
    <w:rsid w:val="009328CD"/>
    <w:rsid w:val="00937AA3"/>
    <w:rsid w:val="009879F6"/>
    <w:rsid w:val="009B1D7E"/>
    <w:rsid w:val="009C688F"/>
    <w:rsid w:val="009F3AC9"/>
    <w:rsid w:val="00A01479"/>
    <w:rsid w:val="00A21E8E"/>
    <w:rsid w:val="00A34220"/>
    <w:rsid w:val="00A565EF"/>
    <w:rsid w:val="00A72C86"/>
    <w:rsid w:val="00A77239"/>
    <w:rsid w:val="00A938E1"/>
    <w:rsid w:val="00AA1B22"/>
    <w:rsid w:val="00AA213E"/>
    <w:rsid w:val="00AA67EA"/>
    <w:rsid w:val="00AD4DA5"/>
    <w:rsid w:val="00AE65F5"/>
    <w:rsid w:val="00AF7BEA"/>
    <w:rsid w:val="00B07F1B"/>
    <w:rsid w:val="00B20288"/>
    <w:rsid w:val="00B21ECD"/>
    <w:rsid w:val="00B50EEB"/>
    <w:rsid w:val="00B64221"/>
    <w:rsid w:val="00B644D7"/>
    <w:rsid w:val="00B71882"/>
    <w:rsid w:val="00BB2133"/>
    <w:rsid w:val="00BE1125"/>
    <w:rsid w:val="00BF2FFD"/>
    <w:rsid w:val="00C01F63"/>
    <w:rsid w:val="00C074FC"/>
    <w:rsid w:val="00C226D2"/>
    <w:rsid w:val="00C27A1D"/>
    <w:rsid w:val="00C3236C"/>
    <w:rsid w:val="00C4767E"/>
    <w:rsid w:val="00C55B77"/>
    <w:rsid w:val="00C70C9B"/>
    <w:rsid w:val="00C95909"/>
    <w:rsid w:val="00C96C1B"/>
    <w:rsid w:val="00CD373D"/>
    <w:rsid w:val="00CE61DD"/>
    <w:rsid w:val="00CF1942"/>
    <w:rsid w:val="00D0736D"/>
    <w:rsid w:val="00D1605A"/>
    <w:rsid w:val="00D30C2F"/>
    <w:rsid w:val="00D36C84"/>
    <w:rsid w:val="00D373C3"/>
    <w:rsid w:val="00D775FB"/>
    <w:rsid w:val="00DA22C7"/>
    <w:rsid w:val="00DA2B69"/>
    <w:rsid w:val="00DA34DC"/>
    <w:rsid w:val="00DD3C9F"/>
    <w:rsid w:val="00DE7F7A"/>
    <w:rsid w:val="00E31141"/>
    <w:rsid w:val="00E32FF3"/>
    <w:rsid w:val="00E35FA2"/>
    <w:rsid w:val="00E45154"/>
    <w:rsid w:val="00E52BA8"/>
    <w:rsid w:val="00E6737F"/>
    <w:rsid w:val="00ED395D"/>
    <w:rsid w:val="00EE7303"/>
    <w:rsid w:val="00F007A7"/>
    <w:rsid w:val="00F32054"/>
    <w:rsid w:val="00F325F4"/>
    <w:rsid w:val="00F34C6C"/>
    <w:rsid w:val="00F50D22"/>
    <w:rsid w:val="00F92B4C"/>
    <w:rsid w:val="00F958B9"/>
    <w:rsid w:val="00F978A9"/>
    <w:rsid w:val="00FC2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A7D4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D27AD2F346041867EF162EAAE0D08" ma:contentTypeVersion="11" ma:contentTypeDescription="Create a new document." ma:contentTypeScope="" ma:versionID="543bc8ba687609ce56bd3825f56f2482">
  <xsd:schema xmlns:xsd="http://www.w3.org/2001/XMLSchema" xmlns:xs="http://www.w3.org/2001/XMLSchema" xmlns:p="http://schemas.microsoft.com/office/2006/metadata/properties" xmlns:ns2="5811aba2-1417-49bf-938a-1f49539a4726" xmlns:ns3="31fc32fa-9109-4f86-80c8-3d210bde96da" targetNamespace="http://schemas.microsoft.com/office/2006/metadata/properties" ma:root="true" ma:fieldsID="9dca225ae6ed2e93b9703855c7629966" ns2:_="" ns3:_="">
    <xsd:import namespace="5811aba2-1417-49bf-938a-1f49539a4726"/>
    <xsd:import namespace="31fc32fa-9109-4f86-80c8-3d210bde96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Status" minOccurs="0"/>
                <xsd:element ref="ns2:Assigned_x0020_to0" minOccurs="0"/>
                <xsd:element ref="ns2:Priority" minOccurs="0"/>
                <xsd:element ref="ns3:SharedWithUsers" minOccurs="0"/>
                <xsd:element ref="ns3:SharedWithDetails" minOccurs="0"/>
                <xsd:element ref="ns2:Comment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11aba2-1417-49bf-938a-1f49539a47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Status" ma:index="10" nillable="true" ma:displayName="Status" ma:default="N/A" ma:format="Dropdown" ma:internalName="Status">
      <xsd:simpleType>
        <xsd:restriction base="dms:Choice">
          <xsd:enumeration value="N/A"/>
          <xsd:enumeration value="0 - in Translation"/>
          <xsd:enumeration value="1 - Translated"/>
          <xsd:enumeration value="2 - Assigned and under Review"/>
          <xsd:enumeration value="3 - Review completed"/>
          <xsd:enumeration value="4 - Passed to Method Team"/>
          <xsd:enumeration value="5 - NOT Uploaded to Infor Deployment Method Homepage"/>
          <xsd:enumeration value="5 - Uploaded to Infor Deployment Method Homepage"/>
        </xsd:restriction>
      </xsd:simpleType>
    </xsd:element>
    <xsd:element name="Assigned_x0020_to0" ma:index="11" nillable="true" ma:displayName="Assigned to" ma:list="UserInfo" ma:SharePointGroup="0" ma:internalName="Assigned_x0020_to0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iority" ma:index="12" nillable="true" ma:displayName="Priority" ma:default="(2) Medium" ma:format="Dropdown" ma:internalName="Priority">
      <xsd:simpleType>
        <xsd:restriction base="dms:Choice">
          <xsd:enumeration value="(1) High"/>
          <xsd:enumeration value="(2) Medium"/>
          <xsd:enumeration value="(3) Low"/>
        </xsd:restriction>
      </xsd:simpleType>
    </xsd:element>
    <xsd:element name="Comments" ma:index="15" nillable="true" ma:displayName="Comments" ma:format="Dropdown" ma:internalName="Comments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fc32fa-9109-4f86-80c8-3d210bde96da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5811aba2-1417-49bf-938a-1f49539a4726">3 - Review completed</Status>
    <Assigned_x0020_to0 xmlns="5811aba2-1417-49bf-938a-1f49539a4726">
      <UserInfo>
        <DisplayName/>
        <AccountId xsi:nil="true"/>
        <AccountType/>
      </UserInfo>
    </Assigned_x0020_to0>
    <Comments xmlns="5811aba2-1417-49bf-938a-1f49539a4726" xsi:nil="true"/>
    <Priority xmlns="5811aba2-1417-49bf-938a-1f49539a4726">(1) High</Priority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5C3669F-752F-415D-A60C-AD4F8F4E89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11aba2-1417-49bf-938a-1f49539a4726"/>
    <ds:schemaRef ds:uri="31fc32fa-9109-4f86-80c8-3d210bde96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0491F36-F85B-452B-983B-9787DAC4B08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DCD7D65-E089-432A-807B-A6A980943A3E}">
  <ds:schemaRefs>
    <ds:schemaRef ds:uri="http://schemas.microsoft.com/office/2006/metadata/properties"/>
    <ds:schemaRef ds:uri="http://schemas.microsoft.com/office/infopath/2007/PartnerControls"/>
    <ds:schemaRef ds:uri="5811aba2-1417-49bf-938a-1f49539a4726"/>
  </ds:schemaRefs>
</ds:datastoreItem>
</file>

<file path=customXml/itemProps4.xml><?xml version="1.0" encoding="utf-8"?>
<ds:datastoreItem xmlns:ds="http://schemas.openxmlformats.org/officeDocument/2006/customXml" ds:itemID="{2FDBFAC2-01F8-4122-99B2-F89FF78B3BE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</Template>
  <TotalTime>2074</TotalTime>
  <Pages>26</Pages>
  <Words>1526</Words>
  <Characters>8855</Characters>
  <Application>Microsoft Office Word</Application>
  <DocSecurity>0</DocSecurity>
  <Lines>632</Lines>
  <Paragraphs>305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DES-030 Spécification de Déploiement</vt:lpstr>
      <vt:lpstr>DES-020 Spécification de Conception</vt:lpstr>
    </vt:vector>
  </TitlesOfParts>
  <Company>Infor</Company>
  <LinksUpToDate>false</LinksUpToDate>
  <CharactersWithSpaces>10076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DES-030 Spécification de Déploiement</dc:title>
  <dc:creator>Infor PMO</dc:creator>
  <cp:keywords>IPM</cp:keywords>
  <dc:description>Copyright © Infor 2013</dc:description>
  <cp:lastModifiedBy>Noor E Muhammad Faryaz Damree</cp:lastModifiedBy>
  <cp:revision>788</cp:revision>
  <cp:lastPrinted>2013-08-14T02:04:00Z</cp:lastPrinted>
  <dcterms:created xsi:type="dcterms:W3CDTF">2025-01-23T06:58:00Z</dcterms:created>
  <dcterms:modified xsi:type="dcterms:W3CDTF">2026-02-13T12:13:00Z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0x010100A28D27AD2F346041867EF162EAAE0D08</vt:lpwstr>
  </property>
</Properties>
</file>