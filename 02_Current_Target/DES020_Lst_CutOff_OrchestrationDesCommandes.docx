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1B27" w:rsidR="002769F7" w:rsidP="007A0689" w:rsidRDefault="002769F7" w14:paraId="3F56B0EA" w14:textId="08C1458B">
      <w:pPr>
        <w:pStyle w:val="TitleBar"/>
        <w:jc w:val="right"/>
      </w:pPr>
    </w:p>
    <w:p w:rsidRPr="00111B27" w:rsidR="00F150D4" w:rsidP="00F150D4" w:rsidRDefault="00F150D4" w14:paraId="55DC9836" w14:textId="78088F5F">
      <w:pPr>
        <w:pStyle w:val="Title-Major"/>
        <w:rPr>
          <w:rFonts w:cs="Arial"/>
          <w:smallCaps w:val="0"/>
          <w:sz w:val="44"/>
          <w:szCs w:val="44"/>
        </w:rPr>
      </w:pPr>
      <w:r w:rsidRPr="00111B27">
        <w:rPr>
          <w:rStyle w:val="normaltextrun"/>
          <w:rFonts w:cs="Arial"/>
          <w:sz w:val="44"/>
          <w:szCs w:val="44"/>
        </w:rPr>
        <w:t>DES020 - SPÉCIFICATION DE CONCEPTION</w:t>
      </w:r>
    </w:p>
    <w:p w:rsidRPr="00111B27" w:rsidR="005A3C9C" w:rsidP="00D43BF7" w:rsidRDefault="000271AC" w14:paraId="6DA58090" w14:textId="09514A4C">
      <w:pPr>
        <w:pStyle w:val="Subject"/>
      </w:pPr>
      <w:sdt>
        <w:sdtPr>
          <w:rPr>
            <w:color w:val="13A3F7"/>
            <w:sz w:val="44"/>
            <w:szCs w:val="44"/>
          </w:rPr>
          <w:alias w:val="Title"/>
          <w:tag w:val=""/>
          <w:id w:val="1194881388"/>
          <w:placeholder>
            <w:docPart w:val="1D58C5C15800481E9269A2EDD3FC80FA"/>
          </w:placeholder>
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</w:sdtPr>
        <w:sdtEndPr/>
        <w:sdtContent>
          <w:r w:rsidR="00C12A18">
            <w:rPr>
              <w:color w:val="13A3F7"/>
              <w:sz w:val="44"/>
              <w:szCs w:val="44"/>
            </w:rPr>
            <w:t>LstCutoff</w:t>
          </w:r>
          <w:r w:rsidR="005F49CA">
            <w:rPr>
              <w:color w:val="13A3F7"/>
              <w:sz w:val="44"/>
              <w:szCs w:val="44"/>
            </w:rPr>
            <w:t xml:space="preserve"> OrchestrationDesCommandes</w:t>
          </w:r>
        </w:sdtContent>
      </w:sdt>
    </w:p>
    <w:tbl>
      <w:tblPr>
        <w:tblStyle w:val="InforTable0"/>
        <w:tblW w:w="0" w:type="auto"/>
        <w:tblInd w:w="1885" w:type="dxa"/>
        <w:tblLook w:val="04A0" w:firstRow="1" w:lastRow="0" w:firstColumn="1" w:lastColumn="0" w:noHBand="0" w:noVBand="1"/>
      </w:tblPr>
      <w:tblGrid>
        <w:gridCol w:w="4218"/>
        <w:gridCol w:w="3994"/>
      </w:tblGrid>
      <w:tr w:rsidRPr="00111B27" w:rsidR="00FA64D8" w:rsidTr="08D3B023" w14:paraId="0865D0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65" w:type="dxa"/>
          </w:tcPr>
          <w:p w:rsidRPr="00111B27" w:rsidR="00FA64D8" w:rsidP="004403F1" w:rsidRDefault="00C84E3A" w14:paraId="230564F9" w14:textId="625AB978">
            <w:pPr>
              <w:pStyle w:val="BodyText"/>
              <w:ind w:left="0" w:right="567"/>
              <w:rPr>
                <w:b w:val="0"/>
                <w:bCs/>
                <w:color w:val="FFFFFF"/>
                <w:sz w:val="20"/>
                <w:szCs w:val="20"/>
              </w:rPr>
            </w:pPr>
            <w:r w:rsidRPr="00111B27">
              <w:rPr>
                <w:bCs/>
                <w:color w:val="FFFFFF"/>
                <w:sz w:val="20"/>
                <w:szCs w:val="20"/>
              </w:rPr>
              <w:t xml:space="preserve">Propriétés du </w:t>
            </w:r>
            <w:r w:rsidRPr="00111B27" w:rsidR="00517763">
              <w:rPr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3715" w:type="dxa"/>
          </w:tcPr>
          <w:p w:rsidRPr="00111B27" w:rsidR="00FA64D8" w:rsidP="00FA128A" w:rsidRDefault="00FA64D8" w14:paraId="5F53E47C" w14:textId="77777777">
            <w:pPr>
              <w:pStyle w:val="BodyText"/>
              <w:ind w:right="567"/>
              <w:rPr>
                <w:b w:val="0"/>
                <w:bCs/>
                <w:color w:val="FFFFFF"/>
              </w:rPr>
            </w:pPr>
          </w:p>
        </w:tc>
      </w:tr>
      <w:tr w:rsidRPr="00111B27" w:rsidR="00FA64D8" w:rsidTr="08D3B023" w14:paraId="162FD5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4365" w:type="dxa"/>
          </w:tcPr>
          <w:p w:rsidRPr="00111B27" w:rsidR="00FA64D8" w:rsidP="004403F1" w:rsidRDefault="00517763" w14:paraId="6EB52D04" w14:textId="4FE0AEEB">
            <w:pPr>
              <w:pStyle w:val="BodyText"/>
              <w:ind w:left="0" w:right="567"/>
            </w:pPr>
            <w:r w:rsidRPr="00111B27">
              <w:t>Aut</w:t>
            </w:r>
            <w:r w:rsidRPr="00111B27" w:rsidR="00277AB3">
              <w:t>eur</w:t>
            </w:r>
          </w:p>
        </w:tc>
        <w:tc>
          <w:tcPr>
            <w:tcW w:w="3715" w:type="dxa"/>
          </w:tcPr>
          <w:p w:rsidRPr="00111B27" w:rsidR="00FA64D8" w:rsidP="00EA61A8" w:rsidRDefault="000B45FB" w14:paraId="10065EBB" w14:textId="21B27C04">
            <w:pPr>
              <w:pStyle w:val="BodyText"/>
              <w:tabs>
                <w:tab w:val="left" w:pos="4320"/>
              </w:tabs>
              <w:spacing w:after="0"/>
              <w:ind w:left="0" w:right="567"/>
              <w:rPr>
                <w:color w:val="13A3F7"/>
              </w:rPr>
            </w:pPr>
            <w:r w:rsidRPr="00111B27">
              <w:rPr>
                <w:color w:val="13A3F7"/>
              </w:rPr>
              <w:t>Motean Kenylen</w:t>
            </w:r>
          </w:p>
        </w:tc>
      </w:tr>
      <w:tr w:rsidRPr="00111B27" w:rsidR="00FA64D8" w:rsidTr="08D3B023" w14:paraId="6E4EAC2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65" w:type="dxa"/>
          </w:tcPr>
          <w:p w:rsidRPr="00111B27" w:rsidR="00FA64D8" w:rsidP="004403F1" w:rsidRDefault="00277AB3" w14:paraId="1405F5D7" w14:textId="1F2D7CDB">
            <w:pPr>
              <w:pStyle w:val="BodyText"/>
              <w:ind w:left="0" w:right="567"/>
            </w:pPr>
            <w:r w:rsidRPr="00111B27">
              <w:t>Date de cr</w:t>
            </w:r>
            <w:r w:rsidRPr="00111B27" w:rsidR="00C84E3A">
              <w:t>éa</w:t>
            </w:r>
            <w:r w:rsidRPr="00111B27">
              <w:t>tion</w:t>
            </w:r>
          </w:p>
        </w:tc>
        <w:tc>
          <w:tcPr>
            <w:tcW w:w="3715" w:type="dxa"/>
          </w:tcPr>
          <w:p w:rsidRPr="00111B27" w:rsidR="00FA64D8" w:rsidP="08D3B023" w:rsidRDefault="71C629E9" w14:paraId="43C3B9EA" w14:textId="7218F61F">
            <w:pPr>
              <w:pStyle w:val="BodyText"/>
              <w:ind w:left="0"/>
            </w:pPr>
            <w:r>
              <w:t>27/11/25</w:t>
            </w:r>
          </w:p>
          <w:p w:rsidRPr="00111B27" w:rsidR="00FA64D8" w:rsidP="004403F1" w:rsidRDefault="00FA64D8" w14:paraId="50285470" w14:textId="2508D3D0">
            <w:pPr>
              <w:pStyle w:val="BodyText"/>
              <w:ind w:left="0" w:right="567"/>
              <w:jc w:val="both"/>
            </w:pPr>
          </w:p>
        </w:tc>
      </w:tr>
      <w:tr w:rsidRPr="00111B27" w:rsidR="00473ED3" w:rsidTr="08D3B023" w14:paraId="3D8932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65" w:type="dxa"/>
          </w:tcPr>
          <w:p w:rsidRPr="00111B27" w:rsidR="00473ED3" w:rsidP="00473ED3" w:rsidRDefault="00473ED3" w14:paraId="15E74EDB" w14:textId="17387AC4">
            <w:pPr>
              <w:pStyle w:val="BodyText"/>
              <w:ind w:left="0" w:right="567"/>
            </w:pPr>
            <w:r w:rsidRPr="00111B27">
              <w:t xml:space="preserve">Dernière mise à jour </w:t>
            </w:r>
          </w:p>
        </w:tc>
        <w:tc>
          <w:tcPr>
            <w:tcW w:w="3715" w:type="dxa"/>
          </w:tcPr>
          <w:p w:rsidRPr="00111B27" w:rsidR="00473ED3" w:rsidP="08D3B023" w:rsidRDefault="3DE0F62D" w14:paraId="728AD78D" w14:textId="7218F61F">
            <w:pPr>
              <w:pStyle w:val="BodyText"/>
              <w:ind w:left="0"/>
            </w:pPr>
            <w:r>
              <w:t>27/11/25</w:t>
            </w:r>
          </w:p>
          <w:p w:rsidRPr="00111B27" w:rsidR="00473ED3" w:rsidP="00473ED3" w:rsidRDefault="00473ED3" w14:paraId="6C83F65F" w14:textId="1169BF28">
            <w:pPr>
              <w:pStyle w:val="BodyText"/>
              <w:ind w:left="0" w:right="567"/>
              <w:jc w:val="both"/>
            </w:pPr>
          </w:p>
        </w:tc>
      </w:tr>
      <w:tr w:rsidRPr="00111B27" w:rsidR="00C20F0B" w:rsidTr="08D3B023" w14:paraId="3AB70C0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65" w:type="dxa"/>
          </w:tcPr>
          <w:p w:rsidRPr="00111B27" w:rsidR="00C20F0B" w:rsidP="00C20F0B" w:rsidRDefault="00C20F0B" w14:paraId="38C76F0B" w14:textId="626E6707">
            <w:pPr>
              <w:pStyle w:val="BodyText"/>
              <w:ind w:left="0" w:right="567"/>
            </w:pPr>
            <w:r w:rsidRPr="00111B27">
              <w:t>Référence du document</w:t>
            </w:r>
          </w:p>
        </w:tc>
        <w:tc>
          <w:tcPr>
            <w:tcW w:w="3715" w:type="dxa"/>
          </w:tcPr>
          <w:p w:rsidRPr="00111B27" w:rsidR="00C20F0B" w:rsidP="00C20F0B" w:rsidRDefault="23501615" w14:paraId="606E2532" w14:textId="279B926E">
            <w:pPr>
              <w:pStyle w:val="BodyText"/>
              <w:ind w:left="0" w:right="567"/>
              <w:jc w:val="both"/>
            </w:pPr>
            <w:r w:rsidRPr="08D3B023">
              <w:rPr>
                <w:color w:val="00B0F0"/>
              </w:rPr>
              <w:t>LstCutOff</w:t>
            </w:r>
            <w:r w:rsidRPr="08D3B023" w:rsidR="005F49CA">
              <w:rPr>
                <w:color w:val="00B0F0"/>
              </w:rPr>
              <w:t>OrchestrationDesCommandes</w:t>
            </w:r>
            <w:r w:rsidRPr="08D3B023" w:rsidR="303D2FEA">
              <w:rPr>
                <w:color w:val="00B0F0"/>
              </w:rPr>
              <w:t>.docx</w:t>
            </w:r>
          </w:p>
        </w:tc>
      </w:tr>
      <w:tr w:rsidRPr="00111B27" w:rsidR="00C20F0B" w:rsidTr="08D3B023" w14:paraId="50CE30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65" w:type="dxa"/>
          </w:tcPr>
          <w:p w:rsidRPr="00111B27" w:rsidR="00C20F0B" w:rsidP="00C20F0B" w:rsidRDefault="00C20F0B" w14:paraId="28FCBA96" w14:textId="77777777">
            <w:pPr>
              <w:pStyle w:val="BodyText"/>
              <w:ind w:left="0" w:right="567"/>
            </w:pPr>
            <w:r w:rsidRPr="00111B27">
              <w:t>Version</w:t>
            </w:r>
          </w:p>
        </w:tc>
        <w:tc>
          <w:tcPr>
            <w:tcW w:w="3715" w:type="dxa"/>
          </w:tcPr>
          <w:p w:rsidRPr="00111B27" w:rsidR="00C20F0B" w:rsidP="00C20F0B" w:rsidRDefault="005F49CA" w14:paraId="68640F43" w14:textId="0B4ECF19">
            <w:pPr>
              <w:pStyle w:val="BodyText"/>
              <w:ind w:left="0" w:right="567"/>
              <w:jc w:val="both"/>
              <w:rPr>
                <w:rStyle w:val="HighlightedVariable"/>
              </w:rPr>
            </w:pPr>
            <w:r>
              <w:rPr>
                <w:rStyle w:val="HighlightedVariable"/>
              </w:rPr>
              <w:t>1</w:t>
            </w:r>
          </w:p>
        </w:tc>
      </w:tr>
    </w:tbl>
    <w:p w:rsidRPr="00111B27" w:rsidR="00941EF9" w:rsidP="00234F11" w:rsidRDefault="00234F11" w14:paraId="3F5D3D94" w14:textId="7DA89A64">
      <w:pPr>
        <w:pStyle w:val="BodyText"/>
        <w:tabs>
          <w:tab w:val="left" w:pos="7425"/>
        </w:tabs>
      </w:pPr>
      <w:r w:rsidRPr="00111B27">
        <w:tab/>
      </w:r>
    </w:p>
    <w:tbl>
      <w:tblPr>
        <w:tblStyle w:val="InforTable0"/>
        <w:tblW w:w="8080" w:type="dxa"/>
        <w:tblInd w:w="1855" w:type="dxa"/>
        <w:tblLook w:val="04A0" w:firstRow="1" w:lastRow="0" w:firstColumn="1" w:lastColumn="0" w:noHBand="0" w:noVBand="1"/>
      </w:tblPr>
      <w:tblGrid>
        <w:gridCol w:w="4394"/>
        <w:gridCol w:w="3686"/>
      </w:tblGrid>
      <w:tr w:rsidRPr="00111B27" w:rsidR="007057A9" w:rsidTr="00255495" w14:paraId="64F8FF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94" w:type="dxa"/>
          </w:tcPr>
          <w:p w:rsidRPr="00111B27" w:rsidR="007057A9" w:rsidP="004403F1" w:rsidRDefault="0055119A" w14:paraId="204F77DA" w14:textId="29B670CA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111B27">
              <w:rPr>
                <w:bCs/>
                <w:color w:val="FFFFFF"/>
                <w:szCs w:val="16"/>
              </w:rPr>
              <w:t>Validation</w:t>
            </w:r>
          </w:p>
        </w:tc>
        <w:tc>
          <w:tcPr>
            <w:tcW w:w="3686" w:type="dxa"/>
          </w:tcPr>
          <w:p w:rsidRPr="00111B27" w:rsidR="007057A9" w:rsidP="004403F1" w:rsidRDefault="007057A9" w14:paraId="53291713" w14:textId="77777777">
            <w:pPr>
              <w:pStyle w:val="BodyText"/>
              <w:ind w:left="0" w:right="567"/>
              <w:rPr>
                <w:b w:val="0"/>
                <w:bCs/>
                <w:color w:val="FFFFFF"/>
                <w:szCs w:val="16"/>
              </w:rPr>
            </w:pPr>
            <w:r w:rsidRPr="00111B27">
              <w:rPr>
                <w:bCs/>
                <w:color w:val="FFFFFF"/>
                <w:szCs w:val="16"/>
              </w:rPr>
              <w:t>Position</w:t>
            </w:r>
          </w:p>
        </w:tc>
      </w:tr>
      <w:tr w:rsidRPr="00111B27" w:rsidR="00B14838" w:rsidTr="00255495" w14:paraId="4C9ACA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4394" w:type="dxa"/>
          </w:tcPr>
          <w:p w:rsidRPr="00111B27" w:rsidR="00B14838" w:rsidP="004403F1" w:rsidRDefault="00B14838" w14:paraId="04AB62D0" w14:textId="77777777">
            <w:pPr>
              <w:pStyle w:val="BodyText"/>
              <w:ind w:left="0" w:right="567"/>
              <w:rPr>
                <w:rStyle w:val="HighlightedVariable"/>
              </w:rPr>
            </w:pPr>
          </w:p>
        </w:tc>
        <w:tc>
          <w:tcPr>
            <w:tcW w:w="3686" w:type="dxa"/>
          </w:tcPr>
          <w:p w:rsidRPr="00111B27" w:rsidR="00B14838" w:rsidP="0055119A" w:rsidRDefault="00B14838" w14:paraId="3DFA7657" w14:textId="77777777">
            <w:pPr>
              <w:pStyle w:val="BodyText"/>
              <w:ind w:left="0" w:right="567"/>
              <w:rPr>
                <w:rStyle w:val="HighlightedVariable"/>
              </w:rPr>
            </w:pPr>
          </w:p>
        </w:tc>
      </w:tr>
    </w:tbl>
    <w:p w:rsidRPr="00111B27" w:rsidR="00941EF9" w:rsidP="00D25469" w:rsidRDefault="0055119A" w14:paraId="37699155" w14:textId="742CEB22">
      <w:pPr>
        <w:pStyle w:val="Heading1"/>
      </w:pPr>
      <w:bookmarkStart w:name="_Toc29384913" w:id="0"/>
      <w:bookmarkStart w:name="_Toc192243964" w:id="1"/>
      <w:r w:rsidRPr="00111B27">
        <w:t xml:space="preserve">Contrôle du </w:t>
      </w:r>
      <w:r w:rsidRPr="00111B27" w:rsidR="00941EF9">
        <w:t>Document</w:t>
      </w:r>
      <w:bookmarkEnd w:id="0"/>
      <w:bookmarkEnd w:id="1"/>
    </w:p>
    <w:p w:rsidRPr="00111B27" w:rsidR="00387171" w:rsidP="00387171" w:rsidRDefault="00387171" w14:paraId="121F46C5" w14:textId="070F8229">
      <w:pPr>
        <w:pStyle w:val="BodyText"/>
        <w:ind w:left="720"/>
      </w:pPr>
      <w:r w:rsidRPr="00111B27">
        <w:t>Comme tous les documents produits dans le cadre du présent projet, ce document est stocké dans l’espace collaboratif SharePoint du projet</w:t>
      </w:r>
      <w:r w:rsidRPr="00111B27" w:rsidR="007E76D6">
        <w:t>.</w:t>
      </w:r>
    </w:p>
    <w:p w:rsidRPr="00111B27" w:rsidR="00941EF9" w:rsidP="00094CB3" w:rsidRDefault="00094CB3" w14:paraId="49A2B867" w14:textId="181210AE">
      <w:pPr>
        <w:pStyle w:val="Heading2"/>
        <w:ind w:right="3444"/>
      </w:pPr>
      <w:bookmarkStart w:name="_Toc192243965" w:id="2"/>
      <w:r w:rsidRPr="00111B27">
        <w:t>Suivi des modifications</w:t>
      </w:r>
      <w:bookmarkEnd w:id="2"/>
    </w:p>
    <w:p w:rsidRPr="00111B27" w:rsidR="00941EF9" w:rsidRDefault="0055322F" w14:paraId="1B046523" w14:textId="2C85A698">
      <w:pPr>
        <w:pStyle w:val="BodyText"/>
        <w:ind w:left="8640" w:firstLine="720"/>
      </w:pPr>
      <w:r w:rsidRPr="00111B27">
        <w:rPr>
          <w:color w:val="FFFFFF"/>
          <w:sz w:val="10"/>
        </w:rPr>
        <w:t>a</w:t>
      </w:r>
      <w:r w:rsidRPr="00111B27" w:rsidR="00941EF9">
        <w:rPr>
          <w:color w:val="FFFFFF"/>
          <w:sz w:val="10"/>
        </w:rPr>
        <w:fldChar w:fldCharType="begin"/>
      </w:r>
      <w:r w:rsidRPr="00111B27" w:rsidR="00941EF9">
        <w:rPr>
          <w:color w:val="FFFFFF"/>
          <w:sz w:val="10"/>
        </w:rPr>
        <w:instrText xml:space="preserve"> SECTIONPAGES  \* MERGEFORMAT </w:instrText>
      </w:r>
      <w:r w:rsidRPr="00111B27" w:rsidR="00941EF9">
        <w:rPr>
          <w:color w:val="FFFFFF"/>
          <w:sz w:val="10"/>
        </w:rPr>
        <w:fldChar w:fldCharType="separate"/>
      </w:r>
      <w:r w:rsidRPr="00111B27" w:rsidR="00E3134E">
        <w:rPr>
          <w:color w:val="FFFFFF"/>
          <w:sz w:val="10"/>
        </w:rPr>
        <w:t>24</w:t>
      </w:r>
      <w:r w:rsidRPr="00111B27" w:rsidR="00941EF9">
        <w:rPr>
          <w:color w:val="FFFFFF"/>
          <w:sz w:val="10"/>
        </w:rPr>
        <w:fldChar w:fldCharType="end"/>
      </w:r>
    </w:p>
    <w:tbl>
      <w:tblPr>
        <w:tblStyle w:val="InforTable0"/>
        <w:tblW w:w="8449" w:type="dxa"/>
        <w:tblLayout w:type="fixed"/>
        <w:tblLook w:val="04A0" w:firstRow="1" w:lastRow="0" w:firstColumn="1" w:lastColumn="0" w:noHBand="0" w:noVBand="1"/>
      </w:tblPr>
      <w:tblGrid>
        <w:gridCol w:w="1645"/>
        <w:gridCol w:w="2013"/>
        <w:gridCol w:w="2700"/>
        <w:gridCol w:w="2091"/>
      </w:tblGrid>
      <w:tr w:rsidRPr="00111B27" w:rsidR="00FE0A85" w:rsidTr="08D3B023" w14:paraId="4B2F50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45" w:type="dxa"/>
          </w:tcPr>
          <w:p w:rsidRPr="00111B27" w:rsidR="00FE0A85" w:rsidP="00507112" w:rsidRDefault="00FE0A85" w14:paraId="2E085D38" w14:textId="77777777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Date</w:t>
            </w:r>
          </w:p>
        </w:tc>
        <w:tc>
          <w:tcPr>
            <w:tcW w:w="2013" w:type="dxa"/>
          </w:tcPr>
          <w:p w:rsidRPr="00111B27" w:rsidR="00FE0A85" w:rsidP="00507112" w:rsidRDefault="00FE0A85" w14:paraId="2424C835" w14:textId="17669C11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Aut</w:t>
            </w:r>
            <w:r w:rsidRPr="00111B27" w:rsidR="0055119A">
              <w:rPr>
                <w:bCs/>
                <w:color w:val="FFFFFF"/>
              </w:rPr>
              <w:t>eur</w:t>
            </w:r>
          </w:p>
        </w:tc>
        <w:tc>
          <w:tcPr>
            <w:tcW w:w="2700" w:type="dxa"/>
          </w:tcPr>
          <w:p w:rsidRPr="00111B27" w:rsidR="00FE0A85" w:rsidP="00507112" w:rsidRDefault="00FE0A85" w14:paraId="181A2024" w14:textId="77777777">
            <w:pPr>
              <w:pStyle w:val="BodyText"/>
              <w:ind w:left="0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Version</w:t>
            </w:r>
          </w:p>
        </w:tc>
        <w:tc>
          <w:tcPr>
            <w:tcW w:w="2091" w:type="dxa"/>
          </w:tcPr>
          <w:p w:rsidRPr="00111B27" w:rsidR="00FE0A85" w:rsidP="00507112" w:rsidRDefault="0055119A" w14:paraId="3D074F31" w14:textId="3F03E088">
            <w:pPr>
              <w:pStyle w:val="BodyText"/>
              <w:ind w:left="0"/>
              <w:rPr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Référence</w:t>
            </w:r>
          </w:p>
        </w:tc>
      </w:tr>
      <w:tr w:rsidRPr="000C16A2" w:rsidR="00046A6F" w:rsidTr="08D3B023" w14:paraId="65077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45" w:type="dxa"/>
          </w:tcPr>
          <w:p w:rsidR="00046A6F" w:rsidP="00046A6F" w:rsidRDefault="4F3ED2F4" w14:paraId="15CE4C43" w14:textId="7218F61F">
            <w:pPr>
              <w:pStyle w:val="BodyText"/>
              <w:ind w:left="0"/>
            </w:pPr>
            <w:r>
              <w:t>2</w:t>
            </w:r>
            <w:r w:rsidR="32C3A269">
              <w:t>7</w:t>
            </w:r>
            <w:r w:rsidR="5A63C79A">
              <w:t>/</w:t>
            </w:r>
            <w:r w:rsidR="2360F46B">
              <w:t>11</w:t>
            </w:r>
            <w:r w:rsidR="5A63C79A">
              <w:t>/25</w:t>
            </w:r>
          </w:p>
        </w:tc>
        <w:tc>
          <w:tcPr>
            <w:tcW w:w="2013" w:type="dxa"/>
          </w:tcPr>
          <w:p w:rsidR="00046A6F" w:rsidP="00046A6F" w:rsidRDefault="00046A6F" w14:paraId="26506F66" w14:textId="34080DCA">
            <w:pPr>
              <w:pStyle w:val="BodyText"/>
              <w:ind w:left="0"/>
            </w:pPr>
            <w:r>
              <w:t>Kenylen Motean</w:t>
            </w:r>
          </w:p>
        </w:tc>
        <w:tc>
          <w:tcPr>
            <w:tcW w:w="2700" w:type="dxa"/>
          </w:tcPr>
          <w:p w:rsidRPr="00111B27" w:rsidR="00046A6F" w:rsidP="00046A6F" w:rsidRDefault="00AB326E" w14:paraId="76CE5359" w14:textId="17075390">
            <w:pPr>
              <w:pStyle w:val="BodyText"/>
            </w:pPr>
            <w:r>
              <w:t>1</w:t>
            </w:r>
          </w:p>
        </w:tc>
        <w:tc>
          <w:tcPr>
            <w:tcW w:w="2091" w:type="dxa"/>
          </w:tcPr>
          <w:p w:rsidRPr="000C16A2" w:rsidR="00046A6F" w:rsidP="00046A6F" w:rsidRDefault="008E1B93" w14:paraId="64607F7B" w14:textId="1DE7494D">
            <w:pPr>
              <w:pStyle w:val="BodyText"/>
              <w:ind w:left="0"/>
            </w:pPr>
            <w:r>
              <w:t>Création</w:t>
            </w:r>
          </w:p>
        </w:tc>
      </w:tr>
      <w:tr w:rsidR="3025B7C5" w:rsidTr="08D3B023" w14:paraId="17C122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645" w:type="dxa"/>
          </w:tcPr>
          <w:p w:rsidR="3025B7C5" w:rsidP="3025B7C5" w:rsidRDefault="3025B7C5" w14:paraId="09A4EB54" w14:textId="0DED8491">
            <w:pPr>
              <w:pStyle w:val="BodyText"/>
              <w:ind w:left="0"/>
            </w:pPr>
          </w:p>
        </w:tc>
        <w:tc>
          <w:tcPr>
            <w:tcW w:w="2013" w:type="dxa"/>
          </w:tcPr>
          <w:p w:rsidR="3025B7C5" w:rsidP="3025B7C5" w:rsidRDefault="3025B7C5" w14:paraId="15C2790C" w14:textId="277B9624">
            <w:pPr>
              <w:pStyle w:val="BodyText"/>
              <w:ind w:left="0"/>
            </w:pPr>
          </w:p>
        </w:tc>
        <w:tc>
          <w:tcPr>
            <w:tcW w:w="2700" w:type="dxa"/>
          </w:tcPr>
          <w:p w:rsidR="3025B7C5" w:rsidP="3025B7C5" w:rsidRDefault="3025B7C5" w14:paraId="63C2C8E9" w14:textId="08F39FED">
            <w:pPr>
              <w:pStyle w:val="BodyText"/>
            </w:pPr>
          </w:p>
        </w:tc>
        <w:tc>
          <w:tcPr>
            <w:tcW w:w="2091" w:type="dxa"/>
          </w:tcPr>
          <w:p w:rsidR="283116B2" w:rsidP="3025B7C5" w:rsidRDefault="283116B2" w14:paraId="5A511FF2" w14:textId="1EDF4A0C">
            <w:pPr>
              <w:pStyle w:val="BodyText"/>
              <w:ind w:left="0"/>
            </w:pPr>
          </w:p>
        </w:tc>
      </w:tr>
    </w:tbl>
    <w:p w:rsidRPr="000C16A2" w:rsidR="0080041B" w:rsidRDefault="0080041B" w14:paraId="39CAB9D4" w14:textId="785EBB77">
      <w:pPr>
        <w:pStyle w:val="BodyText"/>
      </w:pPr>
    </w:p>
    <w:p w:rsidRPr="00111B27" w:rsidR="00941EF9" w:rsidP="00094CB3" w:rsidRDefault="00094CB3" w14:paraId="7D8C997A" w14:textId="6E0C9E81">
      <w:pPr>
        <w:pStyle w:val="Heading2"/>
        <w:ind w:right="4011"/>
      </w:pPr>
      <w:bookmarkStart w:name="_Toc192243966" w:id="3"/>
      <w:r w:rsidRPr="00111B27">
        <w:t>Relecture / Vérification</w:t>
      </w:r>
      <w:bookmarkEnd w:id="3"/>
    </w:p>
    <w:p w:rsidRPr="00111B27" w:rsidR="00941EF9" w:rsidRDefault="00941EF9" w14:paraId="62F9DB14" w14:textId="77777777">
      <w:pPr>
        <w:pStyle w:val="BodyText"/>
      </w:pPr>
    </w:p>
    <w:tbl>
      <w:tblPr>
        <w:tblStyle w:val="InforTable0"/>
        <w:tblW w:w="0" w:type="auto"/>
        <w:tblLook w:val="04A0" w:firstRow="1" w:lastRow="0" w:firstColumn="1" w:lastColumn="0" w:noHBand="0" w:noVBand="1"/>
      </w:tblPr>
      <w:tblGrid>
        <w:gridCol w:w="3346"/>
        <w:gridCol w:w="5103"/>
      </w:tblGrid>
      <w:tr w:rsidRPr="00111B27" w:rsidR="00FA64D8" w:rsidTr="00F9291E" w14:paraId="3D35DB8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:rsidRPr="00111B27" w:rsidR="00FA64D8" w:rsidP="004A2C33" w:rsidRDefault="00507112" w14:paraId="47A93795" w14:textId="6738BC32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Nom</w:t>
            </w:r>
            <w:r w:rsidRPr="00111B27" w:rsidR="00FA64D8">
              <w:rPr>
                <w:bCs/>
                <w:color w:val="FFFFFF"/>
              </w:rPr>
              <w:t xml:space="preserve"> </w:t>
            </w:r>
          </w:p>
        </w:tc>
        <w:tc>
          <w:tcPr>
            <w:tcW w:w="5103" w:type="dxa"/>
          </w:tcPr>
          <w:p w:rsidRPr="00111B27" w:rsidR="00FA64D8" w:rsidP="004A2C33" w:rsidRDefault="00FA64D8" w14:paraId="711AA7B2" w14:textId="77777777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111B27">
              <w:rPr>
                <w:bCs/>
                <w:color w:val="FFFFFF"/>
              </w:rPr>
              <w:t>Position</w:t>
            </w:r>
          </w:p>
        </w:tc>
      </w:tr>
      <w:tr w:rsidRPr="00111B27" w:rsidR="00FA64D8" w:rsidTr="00F9291E" w14:paraId="5C9C64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111B27" w:rsidR="00FA64D8" w:rsidP="002659B7" w:rsidRDefault="00027773" w14:paraId="06859C09" w14:textId="4110C9BB">
            <w:pPr>
              <w:pStyle w:val="BodyText"/>
              <w:ind w:left="0" w:right="567"/>
            </w:pPr>
            <w:r w:rsidRPr="00111B27">
              <w:t xml:space="preserve">A déterminer </w:t>
            </w:r>
          </w:p>
        </w:tc>
        <w:tc>
          <w:tcPr>
            <w:tcW w:w="5103" w:type="dxa"/>
          </w:tcPr>
          <w:p w:rsidRPr="00111B27" w:rsidR="00FA64D8" w:rsidP="002659B7" w:rsidRDefault="00FA64D8" w14:paraId="2284CDBC" w14:textId="77777777">
            <w:pPr>
              <w:pStyle w:val="BodyText"/>
              <w:ind w:left="0" w:right="567"/>
            </w:pPr>
          </w:p>
        </w:tc>
      </w:tr>
      <w:tr w:rsidRPr="00111B27" w:rsidR="00FA64D8" w:rsidTr="00F9291E" w14:paraId="4AB7FE6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111B27" w:rsidR="00FA64D8" w:rsidP="002659B7" w:rsidRDefault="00FA64D8" w14:paraId="3E7B9927" w14:textId="7777777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:rsidRPr="00111B27" w:rsidR="00FA64D8" w:rsidP="002659B7" w:rsidRDefault="00FA64D8" w14:paraId="169243CC" w14:textId="77777777">
            <w:pPr>
              <w:pStyle w:val="BodyText"/>
              <w:ind w:left="0" w:right="567"/>
            </w:pPr>
          </w:p>
        </w:tc>
      </w:tr>
      <w:tr w:rsidRPr="00111B27" w:rsidR="00FA64D8" w:rsidTr="00F9291E" w14:paraId="20AD4E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111B27" w:rsidR="00FA64D8" w:rsidP="002659B7" w:rsidRDefault="00FA64D8" w14:paraId="2366D601" w14:textId="7777777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:rsidRPr="00111B27" w:rsidR="00FA64D8" w:rsidP="002659B7" w:rsidRDefault="00FA64D8" w14:paraId="59710D74" w14:textId="77777777">
            <w:pPr>
              <w:pStyle w:val="BodyText"/>
              <w:ind w:left="0" w:right="567"/>
            </w:pPr>
          </w:p>
        </w:tc>
      </w:tr>
      <w:tr w:rsidRPr="00111B27" w:rsidR="00FA64D8" w:rsidTr="00F9291E" w14:paraId="51BEE8A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111B27" w:rsidR="00FA64D8" w:rsidP="002659B7" w:rsidRDefault="00FA64D8" w14:paraId="62FD7B43" w14:textId="77777777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:rsidRPr="00111B27" w:rsidR="00FA64D8" w:rsidP="002659B7" w:rsidRDefault="00FA64D8" w14:paraId="0424E6D4" w14:textId="77777777">
            <w:pPr>
              <w:pStyle w:val="BodyText"/>
              <w:ind w:left="0" w:right="567"/>
            </w:pPr>
          </w:p>
        </w:tc>
      </w:tr>
    </w:tbl>
    <w:p w:rsidRPr="00111B27" w:rsidR="00941EF9" w:rsidRDefault="00941EF9" w14:paraId="0E829E42" w14:textId="77777777">
      <w:pPr>
        <w:pStyle w:val="BodyText"/>
      </w:pPr>
    </w:p>
    <w:p w:rsidRPr="00111B27" w:rsidR="00941EF9" w:rsidRDefault="00CF3972" w14:paraId="54BCE303" w14:textId="295F6CED">
      <w:pPr>
        <w:pStyle w:val="TOCHeading1"/>
      </w:pPr>
      <w:r w:rsidRPr="00111B27">
        <w:t>Sommaire</w:t>
      </w:r>
    </w:p>
    <w:p w:rsidR="00F36F57" w:rsidRDefault="00941EF9" w14:paraId="7A9A90DC" w14:textId="33F85B70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 w:rsidRPr="00A9394C">
        <w:fldChar w:fldCharType="begin"/>
      </w:r>
      <w:r w:rsidRPr="00A9394C" w:rsidR="0001363C">
        <w:instrText xml:space="preserve"> TOC \o "1-2</w:instrText>
      </w:r>
      <w:r w:rsidRPr="00A9394C">
        <w:instrText xml:space="preserve"> </w:instrText>
      </w:r>
      <w:r w:rsidRPr="00A9394C">
        <w:fldChar w:fldCharType="separate"/>
      </w:r>
      <w:r w:rsidR="00F36F57">
        <w:rPr>
          <w:noProof/>
        </w:rPr>
        <w:t>1</w:t>
      </w:r>
      <w:r w:rsidR="00F36F57"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 w:rsidR="00F36F57">
        <w:rPr>
          <w:noProof/>
        </w:rPr>
        <w:t>Contrôle du Document</w:t>
      </w:r>
      <w:r w:rsidR="00F36F57">
        <w:rPr>
          <w:noProof/>
        </w:rPr>
        <w:tab/>
      </w:r>
      <w:r w:rsidR="00F36F57">
        <w:rPr>
          <w:noProof/>
        </w:rPr>
        <w:fldChar w:fldCharType="begin"/>
      </w:r>
      <w:r w:rsidR="00F36F57">
        <w:rPr>
          <w:noProof/>
        </w:rPr>
        <w:instrText xml:space="preserve"> PAGEREF _Toc192243964 \h </w:instrText>
      </w:r>
      <w:r w:rsidR="00F36F57">
        <w:rPr>
          <w:noProof/>
        </w:rPr>
      </w:r>
      <w:r w:rsidR="00F36F57">
        <w:rPr>
          <w:noProof/>
        </w:rPr>
        <w:fldChar w:fldCharType="separate"/>
      </w:r>
      <w:r w:rsidR="00F36F57">
        <w:rPr>
          <w:noProof/>
        </w:rPr>
        <w:t>2</w:t>
      </w:r>
      <w:r w:rsidR="00F36F57">
        <w:rPr>
          <w:noProof/>
        </w:rPr>
        <w:fldChar w:fldCharType="end"/>
      </w:r>
    </w:p>
    <w:p w:rsidR="00F36F57" w:rsidRDefault="00F36F57" w14:paraId="16B450BE" w14:textId="462951A7">
      <w:pPr>
        <w:pStyle w:val="TOC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Suivi des modifications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F36F57" w:rsidRDefault="00F36F57" w14:paraId="1E8A5694" w14:textId="2119F6E3">
      <w:pPr>
        <w:pStyle w:val="TOC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Relecture / Vérification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F36F57" w:rsidRDefault="00F36F57" w14:paraId="3C281F2B" w14:textId="56B07FCF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F36F57" w:rsidRDefault="00F36F57" w14:paraId="6A407F53" w14:textId="7436A5B9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 w:rsidRPr="00180ADF">
        <w:rPr>
          <w:noProof/>
          <w:color w:val="000000" w:themeColor="text1"/>
        </w:rPr>
        <w:t>3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 w:rsidRPr="00180ADF">
        <w:rPr>
          <w:noProof/>
          <w:color w:val="000000" w:themeColor="text1"/>
        </w:rPr>
        <w:t>Intégration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36F57" w:rsidRDefault="00F36F57" w14:paraId="476170AA" w14:textId="46CC1220">
      <w:pPr>
        <w:pStyle w:val="TOC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Description globale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F36F57" w:rsidRDefault="00F36F57" w14:paraId="002BF79D" w14:textId="57E44278">
      <w:pPr>
        <w:pStyle w:val="TOC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  <w:lang w:eastAsia="en-AU"/>
        </w:rPr>
        <w:t>3.2</w:t>
      </w:r>
      <w:r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  <w:lang w:eastAsia="en-AU"/>
        </w:rPr>
        <w:t>Gestion des erreurs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F36F57" w:rsidRDefault="00F36F57" w14:paraId="31C6EAF2" w14:textId="225D8800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Analyse des risques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F36F57" w:rsidRDefault="00F36F57" w14:paraId="37302680" w14:textId="47DA456D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hypothèses et 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F36F57" w:rsidRDefault="00F36F57" w14:paraId="4D41C388" w14:textId="2A5D71F2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POINTS A DETERMINER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F36F57" w:rsidRDefault="00F36F57" w14:paraId="6EF719BC" w14:textId="4BD02011">
      <w:pPr>
        <w:pStyle w:val="TOC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</w:t>
      </w:r>
      <w:r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Annexes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_Toc192243974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Pr="00111B27" w:rsidR="00941EF9" w:rsidRDefault="00941EF9" w14:paraId="4830B870" w14:textId="18A33FA1">
      <w:r w:rsidRPr="00A9394C">
        <w:fldChar w:fldCharType="end"/>
      </w:r>
    </w:p>
    <w:p w:rsidRPr="00111B27" w:rsidR="00941EF9" w:rsidP="00033A89" w:rsidRDefault="00941EF9" w14:paraId="738F1F2A" w14:textId="77777777">
      <w:pPr>
        <w:pStyle w:val="Heading1"/>
      </w:pPr>
      <w:bookmarkStart w:name="_Toc436807305" w:id="4"/>
      <w:bookmarkStart w:name="_Toc29384916" w:id="5"/>
      <w:bookmarkStart w:name="_Toc192243967" w:id="6"/>
      <w:r w:rsidRPr="00111B27">
        <w:t>Introduction</w:t>
      </w:r>
      <w:bookmarkEnd w:id="4"/>
      <w:bookmarkEnd w:id="5"/>
      <w:bookmarkEnd w:id="6"/>
    </w:p>
    <w:p w:rsidRPr="00111B27" w:rsidR="0066153A" w:rsidP="003525E5" w:rsidRDefault="0066153A" w14:paraId="7D14731F" w14:textId="7524AD02">
      <w:pPr>
        <w:spacing w:before="100" w:beforeAutospacing="1" w:after="100" w:afterAutospacing="1"/>
        <w:ind w:left="720"/>
      </w:pPr>
      <w:r w:rsidRPr="00111B27">
        <w:t xml:space="preserve">L’objectif de ce document consiste </w:t>
      </w:r>
      <w:r w:rsidRPr="00111B27" w:rsidR="00610DB3">
        <w:t>à</w:t>
      </w:r>
      <w:r w:rsidRPr="00111B27" w:rsidR="0043566F">
        <w:t xml:space="preserve"> décrire de manière </w:t>
      </w:r>
      <w:r w:rsidRPr="00111B27" w:rsidR="00610DB3">
        <w:t>synthétique</w:t>
      </w:r>
      <w:r w:rsidRPr="00111B27" w:rsidR="0043566F">
        <w:t xml:space="preserve"> chaque interface </w:t>
      </w:r>
      <w:r w:rsidRPr="00111B27" w:rsidR="00D31F1F">
        <w:t xml:space="preserve">concernant une </w:t>
      </w:r>
      <w:r w:rsidRPr="00111B27" w:rsidR="00610DB3">
        <w:t xml:space="preserve">applications </w:t>
      </w:r>
      <w:r w:rsidRPr="00111B27" w:rsidR="005A43D2">
        <w:t>Infor</w:t>
      </w:r>
      <w:r w:rsidRPr="00111B27" w:rsidR="00D31F1F">
        <w:t>,</w:t>
      </w:r>
      <w:r w:rsidRPr="00111B27" w:rsidR="00610DB3">
        <w:t xml:space="preserve"> </w:t>
      </w:r>
      <w:r w:rsidRPr="00111B27" w:rsidR="00D31F1F">
        <w:t xml:space="preserve">définie dans le cadre du projet </w:t>
      </w:r>
      <w:r w:rsidRPr="00111B27" w:rsidR="00F1010B">
        <w:t>Lynx</w:t>
      </w:r>
      <w:r w:rsidRPr="00111B27" w:rsidR="005A43D2">
        <w:t>.</w:t>
      </w:r>
      <w:r w:rsidRPr="00111B27" w:rsidR="00BC0846">
        <w:t xml:space="preserve"> </w:t>
      </w:r>
    </w:p>
    <w:p w:rsidRPr="00111B27" w:rsidR="00AC1D39" w:rsidP="003525E5" w:rsidRDefault="00D31F1F" w14:paraId="581F0890" w14:textId="35743D45">
      <w:pPr>
        <w:spacing w:before="100" w:beforeAutospacing="1" w:after="100" w:afterAutospacing="1"/>
        <w:ind w:left="720"/>
        <w:rPr>
          <w:rFonts w:cs="Arial"/>
          <w:lang w:eastAsia="en-GB"/>
        </w:rPr>
      </w:pPr>
      <w:r w:rsidRPr="00111B27">
        <w:rPr>
          <w:rFonts w:cs="Arial"/>
          <w:lang w:eastAsia="en-GB"/>
        </w:rPr>
        <w:t>La stratégie définit l</w:t>
      </w:r>
      <w:r w:rsidRPr="00111B27" w:rsidR="00AC1D39">
        <w:rPr>
          <w:rFonts w:cs="Arial"/>
          <w:lang w:eastAsia="en-GB"/>
        </w:rPr>
        <w:t xml:space="preserve">es attendus de l’interface, </w:t>
      </w:r>
      <w:r w:rsidRPr="00111B27" w:rsidR="00C842EE">
        <w:rPr>
          <w:rFonts w:cs="Arial"/>
          <w:lang w:eastAsia="en-GB"/>
        </w:rPr>
        <w:t xml:space="preserve">les règles métiers qui y sont associées, </w:t>
      </w:r>
      <w:r w:rsidRPr="00111B27" w:rsidR="00AC1D39">
        <w:rPr>
          <w:rFonts w:cs="Arial"/>
          <w:lang w:eastAsia="en-GB"/>
        </w:rPr>
        <w:t>les résultats escomptés</w:t>
      </w:r>
      <w:r w:rsidRPr="00111B27" w:rsidR="00C842EE">
        <w:rPr>
          <w:rFonts w:cs="Arial"/>
          <w:lang w:eastAsia="en-GB"/>
        </w:rPr>
        <w:t xml:space="preserve">, </w:t>
      </w:r>
      <w:r w:rsidRPr="00111B27" w:rsidR="00AC1D39">
        <w:rPr>
          <w:rFonts w:cs="Arial"/>
          <w:lang w:eastAsia="en-GB"/>
        </w:rPr>
        <w:t>le mécanisme mis en œuvre pour la faire fonctionner, ainsi que les intervenants.</w:t>
      </w:r>
    </w:p>
    <w:p w:rsidRPr="00111B27" w:rsidR="008B7B4E" w:rsidP="003525E5" w:rsidRDefault="004D2164" w14:paraId="52916F97" w14:textId="147B16CF">
      <w:pPr>
        <w:spacing w:after="200"/>
        <w:ind w:left="720"/>
        <w:rPr>
          <w:rFonts w:cs="Arial"/>
          <w:lang w:eastAsia="en-GB"/>
        </w:rPr>
      </w:pPr>
      <w:r w:rsidRPr="00111B27">
        <w:rPr>
          <w:rFonts w:cs="Arial"/>
          <w:lang w:eastAsia="en-GB"/>
        </w:rPr>
        <w:t>Seront détaillé</w:t>
      </w:r>
      <w:r w:rsidRPr="00111B27" w:rsidR="00755DF1">
        <w:rPr>
          <w:rFonts w:cs="Arial"/>
          <w:lang w:eastAsia="en-GB"/>
        </w:rPr>
        <w:t>s</w:t>
      </w:r>
      <w:r w:rsidRPr="00111B27">
        <w:rPr>
          <w:rFonts w:cs="Arial"/>
          <w:lang w:eastAsia="en-GB"/>
        </w:rPr>
        <w:t xml:space="preserve"> par interface :</w:t>
      </w:r>
    </w:p>
    <w:p w:rsidRPr="00111B27" w:rsidR="004D2164" w:rsidP="00E632CE" w:rsidRDefault="004D2164" w14:paraId="279488CA" w14:textId="188D5DE8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 xml:space="preserve">Un schéma décrivant </w:t>
      </w:r>
    </w:p>
    <w:p w:rsidRPr="00111B27" w:rsidR="004D2164" w:rsidP="00E632CE" w:rsidRDefault="004D2164" w14:paraId="4D5F1783" w14:textId="71A8FAAA">
      <w:pPr>
        <w:pStyle w:val="ListParagraph"/>
        <w:numPr>
          <w:ilvl w:val="1"/>
          <w:numId w:val="9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Les données en entrées nécessaires</w:t>
      </w:r>
    </w:p>
    <w:p w:rsidRPr="00111B27" w:rsidR="004D2164" w:rsidP="00E632CE" w:rsidRDefault="000B50E7" w14:paraId="14C58DDF" w14:textId="43EDB34B">
      <w:pPr>
        <w:pStyle w:val="ListParagraph"/>
        <w:numPr>
          <w:ilvl w:val="1"/>
          <w:numId w:val="9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D</w:t>
      </w:r>
      <w:r w:rsidRPr="00111B27" w:rsidR="004D2164">
        <w:rPr>
          <w:rFonts w:ascii="Arial" w:hAnsi="Arial" w:cs="Arial"/>
          <w:sz w:val="20"/>
          <w:szCs w:val="20"/>
          <w:lang w:eastAsia="en-GB"/>
        </w:rPr>
        <w:t xml:space="preserve">iagramme de </w:t>
      </w:r>
      <w:r w:rsidRPr="00111B27" w:rsidR="0043736B">
        <w:rPr>
          <w:rFonts w:ascii="Arial" w:hAnsi="Arial" w:cs="Arial"/>
          <w:sz w:val="20"/>
          <w:szCs w:val="20"/>
          <w:lang w:eastAsia="en-GB"/>
        </w:rPr>
        <w:t>fonctionnement</w:t>
      </w:r>
    </w:p>
    <w:p w:rsidRPr="00111B27" w:rsidR="0070560F" w:rsidP="000666D7" w:rsidRDefault="0043736B" w14:paraId="7942BBC2" w14:textId="76AE45F7">
      <w:pPr>
        <w:pStyle w:val="ListParagraph"/>
        <w:numPr>
          <w:ilvl w:val="0"/>
          <w:numId w:val="9"/>
        </w:numPr>
        <w:spacing w:after="200"/>
        <w:rPr>
          <w:rFonts w:ascii="Arial" w:hAnsi="Arial" w:cs="Arial"/>
          <w:sz w:val="20"/>
          <w:szCs w:val="20"/>
          <w:lang w:eastAsia="en-GB"/>
        </w:rPr>
      </w:pPr>
      <w:r w:rsidRPr="00111B27">
        <w:rPr>
          <w:rFonts w:ascii="Arial" w:hAnsi="Arial" w:cs="Arial"/>
          <w:sz w:val="20"/>
          <w:szCs w:val="20"/>
          <w:lang w:eastAsia="en-GB"/>
        </w:rPr>
        <w:t>La complexité de</w:t>
      </w:r>
      <w:r w:rsidR="0041193D">
        <w:rPr>
          <w:rFonts w:ascii="Arial" w:hAnsi="Arial" w:cs="Arial"/>
          <w:sz w:val="20"/>
          <w:szCs w:val="20"/>
          <w:lang w:eastAsia="en-GB"/>
        </w:rPr>
        <w:t>s APIs</w:t>
      </w:r>
    </w:p>
    <w:p w:rsidRPr="00111B27" w:rsidR="00D5415A" w:rsidP="00F27E4F" w:rsidRDefault="1416CD8B" w14:paraId="7FF3EB5C" w14:textId="0809A5FE">
      <w:pPr>
        <w:pStyle w:val="Heading1"/>
        <w:rPr>
          <w:color w:val="000000" w:themeColor="text1"/>
        </w:rPr>
      </w:pPr>
      <w:bookmarkStart w:name="_Toc192243968" w:id="7"/>
      <w:bookmarkStart w:name="_Toc373904330" w:id="8"/>
      <w:bookmarkStart w:name="_Toc29384919" w:id="9"/>
      <w:r w:rsidRPr="00111B27">
        <w:rPr>
          <w:color w:val="000000" w:themeColor="text1"/>
        </w:rPr>
        <w:t>Intégration</w:t>
      </w:r>
      <w:bookmarkEnd w:id="7"/>
      <w:r w:rsidRPr="00111B27" w:rsidR="00280F81">
        <w:rPr>
          <w:color w:val="000000" w:themeColor="text1"/>
        </w:rPr>
        <w:t xml:space="preserve"> </w:t>
      </w:r>
      <w:bookmarkEnd w:id="8"/>
      <w:bookmarkEnd w:id="9"/>
    </w:p>
    <w:p w:rsidRPr="00111B27" w:rsidR="00781722" w:rsidP="00F27E4F" w:rsidRDefault="00781722" w14:paraId="13D54E0B" w14:textId="77777777"/>
    <w:p w:rsidRPr="00111B27" w:rsidR="00D11964" w:rsidP="00F27E4F" w:rsidRDefault="005A43D2" w14:paraId="6BFC5099" w14:textId="48710213">
      <w:pPr>
        <w:pStyle w:val="Heading2"/>
      </w:pPr>
      <w:bookmarkStart w:name="_Toc192243969" w:id="10"/>
      <w:r w:rsidRPr="00111B27">
        <w:t>Description globale :</w:t>
      </w:r>
      <w:bookmarkEnd w:id="10"/>
    </w:p>
    <w:p w:rsidRPr="00A9394C" w:rsidR="00877851" w:rsidP="00063225" w:rsidRDefault="00D9526D" w14:paraId="712ECEE2" w14:textId="0256BFD7">
      <w:pPr>
        <w:pStyle w:val="BodyText"/>
        <w:ind w:left="720"/>
        <w:rPr>
          <w:rFonts w:cs="Arial"/>
        </w:rPr>
      </w:pPr>
      <w:r w:rsidRPr="289D536B" w:rsidR="00D9526D">
        <w:rPr>
          <w:rFonts w:cs="Arial"/>
        </w:rPr>
        <w:t xml:space="preserve">La solution propose consiste à développer </w:t>
      </w:r>
      <w:r w:rsidRPr="289D536B" w:rsidR="000000BE">
        <w:rPr>
          <w:rFonts w:cs="Arial"/>
        </w:rPr>
        <w:t xml:space="preserve">une </w:t>
      </w:r>
      <w:r w:rsidRPr="289D536B" w:rsidR="0063365B">
        <w:rPr>
          <w:rFonts w:cs="Arial"/>
        </w:rPr>
        <w:t xml:space="preserve">API XtendM3 pour </w:t>
      </w:r>
      <w:r w:rsidRPr="289D536B" w:rsidR="00681605">
        <w:rPr>
          <w:rFonts w:cs="Arial"/>
        </w:rPr>
        <w:t xml:space="preserve">remonter la </w:t>
      </w:r>
      <w:r w:rsidRPr="289D536B" w:rsidR="00236BFE">
        <w:rPr>
          <w:rFonts w:cs="Arial"/>
        </w:rPr>
        <w:t>disponibilité</w:t>
      </w:r>
      <w:r w:rsidRPr="289D536B" w:rsidR="00681605">
        <w:rPr>
          <w:rFonts w:cs="Arial"/>
        </w:rPr>
        <w:t xml:space="preserve"> de stock, les tournées </w:t>
      </w:r>
      <w:r w:rsidRPr="289D536B" w:rsidR="00236BFE">
        <w:rPr>
          <w:rFonts w:cs="Arial"/>
        </w:rPr>
        <w:t>dans l’ordre le plus convenable et les prixs et remises associés articles. Tous ces informations seront récupérées depuis M3.</w:t>
      </w:r>
    </w:p>
    <w:p w:rsidR="00A650F0" w:rsidP="289D536B" w:rsidRDefault="00A650F0" w14:paraId="783AF6CE" w14:textId="78D8331A">
      <w:pPr>
        <w:pStyle w:val="BodyText"/>
        <w:spacing w:before="120" w:after="12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</w:pPr>
      <w:r w:rsidRPr="289D536B" w:rsidR="5DC96D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  <w:t>LST_CUTOFF : EXT340MI-</w:t>
      </w:r>
      <w:r w:rsidRPr="289D536B" w:rsidR="5DC96D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fr-FR"/>
        </w:rPr>
        <w:t>LST_CUTOFF</w:t>
      </w:r>
    </w:p>
    <w:p w:rsidR="00A650F0" w:rsidP="289D536B" w:rsidRDefault="00A650F0" w14:paraId="123CF30F" w14:textId="45CB60F0">
      <w:pPr>
        <w:spacing w:before="120" w:after="12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fr-FR"/>
        </w:rPr>
      </w:pPr>
    </w:p>
    <w:p w:rsidR="00A650F0" w:rsidP="289D536B" w:rsidRDefault="00A650F0" w14:paraId="04D32630" w14:textId="587530E6">
      <w:pPr>
        <w:pStyle w:val="BodyText"/>
        <w:spacing w:before="120" w:after="12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lang w:val="fr-FR"/>
        </w:rPr>
      </w:pPr>
      <w:r w:rsidRPr="289D536B" w:rsidR="5DC96D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highlight w:val="yellow"/>
          <w:lang w:val="fr-FR"/>
        </w:rPr>
        <w:t xml:space="preserve">Nouveau nommage de l’API sur </w:t>
      </w:r>
      <w:r w:rsidRPr="289D536B" w:rsidR="5DC96D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highlight w:val="yellow"/>
          <w:lang w:val="fr-FR"/>
        </w:rPr>
        <w:t>PRD:</w:t>
      </w:r>
      <w:r w:rsidRPr="289D536B" w:rsidR="5DC96D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0"/>
          <w:szCs w:val="20"/>
          <w:highlight w:val="yellow"/>
          <w:lang w:val="fr-FR"/>
        </w:rPr>
        <w:t xml:space="preserve"> EXT340MI- LstCutOff</w:t>
      </w:r>
    </w:p>
    <w:p w:rsidR="00A650F0" w:rsidP="009B3A89" w:rsidRDefault="00A650F0" w14:paraId="71B72736" w14:textId="52CB3E3F">
      <w:pPr>
        <w:pStyle w:val="BodyText"/>
        <w:ind w:left="0"/>
        <w:rPr>
          <w:rFonts w:cs="Arial"/>
        </w:rPr>
      </w:pPr>
    </w:p>
    <w:p w:rsidRPr="00A9394C" w:rsidR="005D6D5F" w:rsidP="00693542" w:rsidRDefault="005D6D5F" w14:paraId="46501F83" w14:textId="05FFCC9F">
      <w:pPr>
        <w:pStyle w:val="BodyText"/>
        <w:ind w:left="720"/>
        <w:rPr>
          <w:rFonts w:cs="Arial"/>
        </w:rPr>
      </w:pPr>
      <w:r w:rsidRPr="00A9394C">
        <w:rPr>
          <w:rFonts w:cs="Arial"/>
        </w:rPr>
        <w:t xml:space="preserve">Champs </w:t>
      </w:r>
      <w:r w:rsidRPr="00A9394C" w:rsidR="009B3A89">
        <w:rPr>
          <w:rFonts w:cs="Arial"/>
        </w:rPr>
        <w:t>à</w:t>
      </w:r>
      <w:r w:rsidRPr="00A9394C">
        <w:rPr>
          <w:rFonts w:cs="Arial"/>
        </w:rPr>
        <w:t xml:space="preserve"> saisir:</w:t>
      </w:r>
    </w:p>
    <w:tbl>
      <w:tblPr>
        <w:tblStyle w:val="InforTable0"/>
        <w:tblW w:w="0" w:type="auto"/>
        <w:tblInd w:w="-5" w:type="dxa"/>
        <w:tblLook w:val="04A0" w:firstRow="1" w:lastRow="0" w:firstColumn="1" w:lastColumn="0" w:noHBand="0" w:noVBand="1"/>
      </w:tblPr>
      <w:tblGrid>
        <w:gridCol w:w="1731"/>
        <w:gridCol w:w="1731"/>
        <w:gridCol w:w="1731"/>
        <w:gridCol w:w="1732"/>
        <w:gridCol w:w="1732"/>
      </w:tblGrid>
      <w:tr w:rsidRPr="00A9394C" w:rsidR="00B02059" w:rsidTr="08D3B023" w14:paraId="4048A0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B02059" w:rsidP="00D9526D" w:rsidRDefault="00B02059" w14:paraId="01A1CB30" w14:textId="7046B4BF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Champ M3</w:t>
            </w:r>
          </w:p>
        </w:tc>
        <w:tc>
          <w:tcPr>
            <w:tcW w:w="1731" w:type="dxa"/>
          </w:tcPr>
          <w:p w:rsidRPr="00A9394C" w:rsidR="00B02059" w:rsidP="00D9526D" w:rsidRDefault="00B02059" w14:paraId="36FCA7A9" w14:textId="38A7B8D6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Type</w:t>
            </w:r>
          </w:p>
        </w:tc>
        <w:tc>
          <w:tcPr>
            <w:tcW w:w="1731" w:type="dxa"/>
          </w:tcPr>
          <w:p w:rsidRPr="00A9394C" w:rsidR="00B02059" w:rsidP="00D9526D" w:rsidRDefault="00B02059" w14:paraId="15B8D338" w14:textId="598EFA42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Longueur</w:t>
            </w:r>
          </w:p>
        </w:tc>
        <w:tc>
          <w:tcPr>
            <w:tcW w:w="1732" w:type="dxa"/>
          </w:tcPr>
          <w:p w:rsidRPr="00A9394C" w:rsidR="00B02059" w:rsidP="00D9526D" w:rsidRDefault="00B02059" w14:paraId="6E8BBB98" w14:textId="722D9DAF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Obligatoire</w:t>
            </w:r>
          </w:p>
        </w:tc>
        <w:tc>
          <w:tcPr>
            <w:tcW w:w="1732" w:type="dxa"/>
          </w:tcPr>
          <w:p w:rsidRPr="00A9394C" w:rsidR="00B02059" w:rsidP="00D9526D" w:rsidRDefault="00B02059" w14:paraId="01A8B587" w14:textId="520D3C4D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Description</w:t>
            </w:r>
          </w:p>
        </w:tc>
      </w:tr>
      <w:tr w:rsidRPr="00A9394C" w:rsidR="00CF0069" w:rsidTr="08D3B023" w14:paraId="7B8BD4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CF0069" w:rsidP="00CF0069" w:rsidRDefault="00CF0069" w14:paraId="3D436CDB" w14:textId="39DB9488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CONO</w:t>
            </w:r>
          </w:p>
        </w:tc>
        <w:tc>
          <w:tcPr>
            <w:tcW w:w="1731" w:type="dxa"/>
          </w:tcPr>
          <w:p w:rsidRPr="00A9394C" w:rsidR="00CF0069" w:rsidP="00CF0069" w:rsidRDefault="00CF0069" w14:paraId="5EB3DEA1" w14:textId="44993E17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N</w:t>
            </w:r>
          </w:p>
        </w:tc>
        <w:tc>
          <w:tcPr>
            <w:tcW w:w="1731" w:type="dxa"/>
          </w:tcPr>
          <w:p w:rsidRPr="00A9394C" w:rsidR="00CF0069" w:rsidP="00CF0069" w:rsidRDefault="00CF0069" w14:paraId="3570B4DC" w14:textId="6F33C309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3</w:t>
            </w:r>
          </w:p>
        </w:tc>
        <w:tc>
          <w:tcPr>
            <w:tcW w:w="1732" w:type="dxa"/>
            <w:vAlign w:val="top"/>
          </w:tcPr>
          <w:p w:rsidRPr="00A9394C" w:rsidR="00CF0069" w:rsidP="00CF0069" w:rsidRDefault="00CF0069" w14:paraId="3FD724C1" w14:textId="3FC55687">
            <w:pPr>
              <w:pStyle w:val="BodyText"/>
              <w:ind w:left="0"/>
              <w:rPr>
                <w:rFonts w:cs="Arial"/>
              </w:rPr>
            </w:pPr>
            <w:r w:rsidRPr="00EB2BBE">
              <w:rPr>
                <w:rFonts w:cs="Arial"/>
              </w:rPr>
              <w:t>Oui</w:t>
            </w:r>
          </w:p>
        </w:tc>
        <w:tc>
          <w:tcPr>
            <w:tcW w:w="1732" w:type="dxa"/>
          </w:tcPr>
          <w:p w:rsidRPr="00A9394C" w:rsidR="00CF0069" w:rsidP="00CF0069" w:rsidRDefault="00CF0069" w14:paraId="3BA9C8DF" w14:textId="4540A22B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Company</w:t>
            </w:r>
          </w:p>
        </w:tc>
      </w:tr>
      <w:tr w:rsidRPr="00A9394C" w:rsidR="00CF0069" w:rsidTr="08D3B023" w14:paraId="63CC2F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:rsidRPr="00A9394C" w:rsidR="00CF0069" w:rsidP="00CF0069" w:rsidRDefault="00CF0069" w14:paraId="3E6F8262" w14:textId="0839CD04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DIVI</w:t>
            </w:r>
          </w:p>
        </w:tc>
        <w:tc>
          <w:tcPr>
            <w:tcW w:w="1731" w:type="dxa"/>
          </w:tcPr>
          <w:p w:rsidRPr="00A9394C" w:rsidR="00CF0069" w:rsidP="00CF0069" w:rsidRDefault="00CF0069" w14:paraId="56E9AF35" w14:textId="79C5ABEE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A</w:t>
            </w:r>
          </w:p>
        </w:tc>
        <w:tc>
          <w:tcPr>
            <w:tcW w:w="1731" w:type="dxa"/>
          </w:tcPr>
          <w:p w:rsidRPr="00A9394C" w:rsidR="00CF0069" w:rsidP="00CF0069" w:rsidRDefault="00CF0069" w14:paraId="5DF37AA4" w14:textId="2FCE1F17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3</w:t>
            </w:r>
          </w:p>
        </w:tc>
        <w:tc>
          <w:tcPr>
            <w:tcW w:w="1732" w:type="dxa"/>
            <w:vAlign w:val="top"/>
          </w:tcPr>
          <w:p w:rsidRPr="00A9394C" w:rsidR="00CF0069" w:rsidP="00CF0069" w:rsidRDefault="00CF0069" w14:paraId="60B4BF1E" w14:textId="4D7C640C">
            <w:pPr>
              <w:pStyle w:val="BodyText"/>
              <w:ind w:left="0"/>
              <w:rPr>
                <w:rFonts w:cs="Arial"/>
              </w:rPr>
            </w:pPr>
            <w:r w:rsidRPr="00EB2BBE">
              <w:rPr>
                <w:rFonts w:cs="Arial"/>
              </w:rPr>
              <w:t>Oui</w:t>
            </w:r>
          </w:p>
        </w:tc>
        <w:tc>
          <w:tcPr>
            <w:tcW w:w="1732" w:type="dxa"/>
          </w:tcPr>
          <w:p w:rsidRPr="00A9394C" w:rsidR="00CF0069" w:rsidP="00CF0069" w:rsidRDefault="00CF0069" w14:paraId="1114BE10" w14:textId="2B001F03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Division</w:t>
            </w:r>
          </w:p>
        </w:tc>
      </w:tr>
      <w:tr w:rsidRPr="00A9394C" w:rsidR="0042277D" w:rsidTr="08D3B023" w14:paraId="6204E7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42277D" w:rsidP="0042277D" w:rsidRDefault="0042277D" w14:paraId="45712205" w14:textId="076BB6CD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CUNO</w:t>
            </w:r>
          </w:p>
        </w:tc>
        <w:tc>
          <w:tcPr>
            <w:tcW w:w="1731" w:type="dxa"/>
          </w:tcPr>
          <w:p w:rsidRPr="00A9394C" w:rsidR="0042277D" w:rsidP="0042277D" w:rsidRDefault="0042277D" w14:paraId="2032FAB3" w14:textId="2201D97B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A</w:t>
            </w:r>
          </w:p>
        </w:tc>
        <w:tc>
          <w:tcPr>
            <w:tcW w:w="1731" w:type="dxa"/>
          </w:tcPr>
          <w:p w:rsidRPr="00A9394C" w:rsidR="0042277D" w:rsidP="0042277D" w:rsidRDefault="0042277D" w14:paraId="5EC8798B" w14:textId="792F8853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10</w:t>
            </w:r>
          </w:p>
        </w:tc>
        <w:tc>
          <w:tcPr>
            <w:tcW w:w="1732" w:type="dxa"/>
            <w:vAlign w:val="top"/>
          </w:tcPr>
          <w:p w:rsidRPr="00A9394C" w:rsidR="0042277D" w:rsidP="0042277D" w:rsidRDefault="0042277D" w14:paraId="4BEBC581" w14:textId="52B5BA53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Oui</w:t>
            </w:r>
          </w:p>
        </w:tc>
        <w:tc>
          <w:tcPr>
            <w:tcW w:w="1732" w:type="dxa"/>
          </w:tcPr>
          <w:p w:rsidRPr="00A9394C" w:rsidR="0042277D" w:rsidP="0042277D" w:rsidRDefault="00330219" w14:paraId="2F04B0F1" w14:textId="07F3CF3A">
            <w:pPr>
              <w:pStyle w:val="BodyText"/>
              <w:ind w:left="0"/>
              <w:rPr>
                <w:rFonts w:cs="Arial"/>
              </w:rPr>
            </w:pPr>
            <w:r w:rsidRPr="00A9394C">
              <w:rPr>
                <w:rFonts w:cs="Arial"/>
              </w:rPr>
              <w:t>Code client</w:t>
            </w:r>
          </w:p>
        </w:tc>
      </w:tr>
    </w:tbl>
    <w:p w:rsidR="002E187E" w:rsidP="00E278ED" w:rsidRDefault="002E187E" w14:paraId="73C5635C" w14:textId="3C16A6A9">
      <w:pPr>
        <w:pStyle w:val="BodyText"/>
        <w:ind w:left="0"/>
      </w:pPr>
    </w:p>
    <w:p w:rsidR="003E0836" w:rsidP="003E0836" w:rsidRDefault="003E0836" w14:paraId="3F16B732" w14:textId="76470A99">
      <w:pPr>
        <w:pStyle w:val="BodyText"/>
        <w:ind w:left="0"/>
        <w:rPr>
          <w:rFonts w:cs="Arial"/>
        </w:rPr>
      </w:pPr>
    </w:p>
    <w:p w:rsidR="08D3B023" w:rsidP="08D3B023" w:rsidRDefault="08D3B023" w14:paraId="740C04E8" w14:textId="6868FA9C">
      <w:pPr>
        <w:pStyle w:val="BodyText"/>
        <w:ind w:left="0"/>
        <w:rPr>
          <w:rFonts w:cs="Arial"/>
        </w:rPr>
      </w:pPr>
    </w:p>
    <w:p w:rsidR="08D3B023" w:rsidP="08D3B023" w:rsidRDefault="08D3B023" w14:paraId="2606EB3E" w14:textId="51A0943B">
      <w:pPr>
        <w:pStyle w:val="BodyText"/>
        <w:ind w:left="0"/>
        <w:rPr>
          <w:rFonts w:cs="Arial"/>
        </w:rPr>
      </w:pPr>
    </w:p>
    <w:p w:rsidR="08D3B023" w:rsidP="08D3B023" w:rsidRDefault="08D3B023" w14:paraId="25D260A3" w14:textId="1A0EA508">
      <w:pPr>
        <w:pStyle w:val="BodyText"/>
        <w:ind w:left="0"/>
        <w:rPr>
          <w:rFonts w:cs="Arial"/>
        </w:rPr>
      </w:pPr>
    </w:p>
    <w:p w:rsidR="08D3B023" w:rsidP="08D3B023" w:rsidRDefault="08D3B023" w14:paraId="632F73ED" w14:textId="7F755C66">
      <w:pPr>
        <w:pStyle w:val="BodyText"/>
        <w:ind w:left="0"/>
        <w:rPr>
          <w:rFonts w:cs="Arial"/>
        </w:rPr>
      </w:pPr>
    </w:p>
    <w:p w:rsidR="08D3B023" w:rsidP="08D3B023" w:rsidRDefault="08D3B023" w14:paraId="266E24F5" w14:textId="4DC7E329">
      <w:pPr>
        <w:pStyle w:val="BodyText"/>
        <w:ind w:left="0"/>
        <w:rPr>
          <w:rFonts w:cs="Arial"/>
        </w:rPr>
      </w:pPr>
    </w:p>
    <w:p w:rsidR="08D3B023" w:rsidP="08D3B023" w:rsidRDefault="08D3B023" w14:paraId="22EA8623" w14:textId="02892F74">
      <w:pPr>
        <w:pStyle w:val="BodyText"/>
        <w:ind w:left="0"/>
        <w:rPr>
          <w:rFonts w:cs="Arial"/>
        </w:rPr>
      </w:pPr>
    </w:p>
    <w:p w:rsidR="08D3B023" w:rsidP="08D3B023" w:rsidRDefault="08D3B023" w14:paraId="510A3988" w14:textId="313C6B0F">
      <w:pPr>
        <w:pStyle w:val="BodyText"/>
        <w:ind w:left="0"/>
        <w:rPr>
          <w:rFonts w:cs="Arial"/>
        </w:rPr>
      </w:pPr>
    </w:p>
    <w:p w:rsidR="08D3B023" w:rsidP="08D3B023" w:rsidRDefault="08D3B023" w14:paraId="37028F42" w14:textId="24012ED5">
      <w:pPr>
        <w:pStyle w:val="BodyText"/>
        <w:ind w:left="0"/>
        <w:rPr>
          <w:rFonts w:cs="Arial"/>
        </w:rPr>
      </w:pPr>
    </w:p>
    <w:p w:rsidR="08D3B023" w:rsidP="08D3B023" w:rsidRDefault="08D3B023" w14:paraId="10B7B34E" w14:textId="48136304">
      <w:pPr>
        <w:pStyle w:val="BodyText"/>
        <w:ind w:left="0"/>
        <w:rPr>
          <w:rFonts w:cs="Arial"/>
        </w:rPr>
      </w:pPr>
    </w:p>
    <w:p w:rsidR="08D3B023" w:rsidP="08D3B023" w:rsidRDefault="08D3B023" w14:paraId="739D5091" w14:textId="1F7303EA">
      <w:pPr>
        <w:pStyle w:val="BodyText"/>
        <w:ind w:left="0"/>
        <w:rPr>
          <w:rFonts w:cs="Arial"/>
        </w:rPr>
      </w:pPr>
    </w:p>
    <w:p w:rsidR="08D3B023" w:rsidP="08D3B023" w:rsidRDefault="08D3B023" w14:paraId="5EF33FD6" w14:textId="58CF6FC8">
      <w:pPr>
        <w:pStyle w:val="BodyText"/>
        <w:ind w:left="0"/>
        <w:rPr>
          <w:rFonts w:cs="Arial"/>
        </w:rPr>
      </w:pPr>
    </w:p>
    <w:p w:rsidRPr="00A9394C" w:rsidR="002E187E" w:rsidP="00D9526D" w:rsidRDefault="002E187E" w14:paraId="58F9A220" w14:textId="77777777">
      <w:pPr>
        <w:pStyle w:val="BodyText"/>
        <w:rPr>
          <w:rFonts w:cs="Arial"/>
        </w:rPr>
      </w:pPr>
    </w:p>
    <w:p w:rsidRPr="00A9394C" w:rsidR="002E187E" w:rsidP="00D9526D" w:rsidRDefault="002E187E" w14:paraId="168B7F4D" w14:textId="77777777">
      <w:pPr>
        <w:pStyle w:val="BodyText"/>
        <w:rPr>
          <w:rFonts w:cs="Arial"/>
        </w:rPr>
      </w:pPr>
    </w:p>
    <w:p w:rsidRPr="00A9394C" w:rsidR="00325745" w:rsidP="00781782" w:rsidRDefault="00325745" w14:paraId="55FA27EA" w14:textId="77777777">
      <w:pPr>
        <w:pStyle w:val="BodyText"/>
        <w:ind w:left="0"/>
        <w:rPr>
          <w:rFonts w:cs="Arial"/>
        </w:rPr>
      </w:pPr>
    </w:p>
    <w:p w:rsidRPr="006253AB" w:rsidR="00D11D6D" w:rsidP="00793D4C" w:rsidRDefault="005A43D2" w14:paraId="4BC53028" w14:textId="15A36BD7">
      <w:pPr>
        <w:pStyle w:val="BodyText"/>
        <w:ind w:left="0"/>
        <w:rPr>
          <w:rFonts w:cs="Arial"/>
        </w:rPr>
      </w:pPr>
      <w:r w:rsidRPr="08D3B023">
        <w:rPr>
          <w:rFonts w:cs="Arial"/>
        </w:rPr>
        <w:t xml:space="preserve">Le schéma ci-dessous </w:t>
      </w:r>
      <w:r w:rsidRPr="08D3B023" w:rsidR="005C0F2E">
        <w:rPr>
          <w:rFonts w:cs="Arial"/>
        </w:rPr>
        <w:t>démontre</w:t>
      </w:r>
      <w:r w:rsidRPr="08D3B023" w:rsidR="000C3D80">
        <w:rPr>
          <w:rFonts w:cs="Arial"/>
        </w:rPr>
        <w:t xml:space="preserve"> le </w:t>
      </w:r>
      <w:r w:rsidRPr="08D3B023" w:rsidR="004566DB">
        <w:rPr>
          <w:rFonts w:cs="Arial"/>
        </w:rPr>
        <w:t>flux de l’API XtendM3</w:t>
      </w:r>
      <w:r w:rsidRPr="08D3B023" w:rsidR="00D9526D">
        <w:rPr>
          <w:rFonts w:cs="Arial"/>
        </w:rPr>
        <w:t xml:space="preserve"> :</w:t>
      </w:r>
      <w:bookmarkStart w:name="_Toc29384920" w:id="11"/>
    </w:p>
    <w:p w:rsidRPr="00A9394C" w:rsidR="005C0F2E" w:rsidP="00793D4C" w:rsidRDefault="3404394D" w14:paraId="1DF7AB5D" w14:textId="19AE59C4">
      <w:pPr>
        <w:pStyle w:val="BodyText"/>
        <w:ind w:left="0"/>
      </w:pPr>
      <w:r>
        <w:rPr>
          <w:noProof/>
        </w:rPr>
        <w:drawing>
          <wp:inline distT="0" distB="0" distL="0" distR="0" wp14:anchorId="1668189F" wp14:editId="35D6E51A">
            <wp:extent cx="2324100" cy="6524625"/>
            <wp:effectExtent l="0" t="0" r="0" b="0"/>
            <wp:docPr id="13932870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7032" name="Picture 13932870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9394C" w:rsidR="005C0F2E" w:rsidP="00793D4C" w:rsidRDefault="005C0F2E" w14:paraId="649206A0" w14:textId="5CC72444">
      <w:pPr>
        <w:pStyle w:val="BodyText"/>
        <w:ind w:left="0"/>
      </w:pPr>
    </w:p>
    <w:p w:rsidRPr="00A9394C" w:rsidR="002E187E" w:rsidP="005C0F2E" w:rsidRDefault="002E187E" w14:paraId="2A021665" w14:textId="77777777">
      <w:pPr>
        <w:rPr>
          <w:lang w:eastAsia="en-AU"/>
        </w:rPr>
      </w:pPr>
    </w:p>
    <w:p w:rsidRPr="00A9394C" w:rsidR="002E187E" w:rsidP="005C0F2E" w:rsidRDefault="002E187E" w14:paraId="0AEB6CB6" w14:textId="77777777">
      <w:pPr>
        <w:rPr>
          <w:lang w:eastAsia="en-AU"/>
        </w:rPr>
      </w:pPr>
    </w:p>
    <w:p w:rsidRPr="00A9394C" w:rsidR="005C0F2E" w:rsidP="001C16E5" w:rsidRDefault="001C16E5" w14:paraId="181E8C5F" w14:textId="5DFF91FF">
      <w:pPr>
        <w:pStyle w:val="Heading3"/>
        <w:rPr>
          <w:lang w:eastAsia="en-AU"/>
        </w:rPr>
      </w:pPr>
      <w:r w:rsidRPr="00A9394C">
        <w:rPr>
          <w:lang w:eastAsia="en-AU"/>
        </w:rPr>
        <w:t>Validation et Verification</w:t>
      </w:r>
    </w:p>
    <w:p w:rsidRPr="00A9394C" w:rsidR="001C16E5" w:rsidP="001C16E5" w:rsidRDefault="001C16E5" w14:paraId="47C933FE" w14:textId="77777777">
      <w:pPr>
        <w:pStyle w:val="BodyText"/>
        <w:rPr>
          <w:lang w:eastAsia="en-AU"/>
        </w:rPr>
      </w:pPr>
    </w:p>
    <w:p w:rsidRPr="00A9394C" w:rsidR="0046136E" w:rsidP="00BE1ED7" w:rsidRDefault="0046136E" w14:paraId="2C5106C6" w14:textId="3D79A8FC">
      <w:pPr>
        <w:pStyle w:val="BodyText"/>
        <w:numPr>
          <w:ilvl w:val="0"/>
          <w:numId w:val="17"/>
        </w:numPr>
        <w:rPr>
          <w:u w:val="single"/>
          <w:lang w:eastAsia="en-AU"/>
        </w:rPr>
      </w:pPr>
      <w:r w:rsidRPr="00A9394C">
        <w:rPr>
          <w:u w:val="single"/>
          <w:lang w:eastAsia="en-AU"/>
        </w:rPr>
        <w:t>Validation CUNO</w:t>
      </w:r>
    </w:p>
    <w:p w:rsidRPr="00A9394C" w:rsidR="00D569A5" w:rsidP="000C603B" w:rsidRDefault="00D569A5" w14:paraId="4739BAAC" w14:textId="2FF114B3">
      <w:pPr>
        <w:pStyle w:val="BodyText"/>
        <w:tabs>
          <w:tab w:val="left" w:pos="5080"/>
        </w:tabs>
        <w:rPr>
          <w:lang w:eastAsia="en-AU"/>
        </w:rPr>
      </w:pPr>
      <w:r w:rsidRPr="00A9394C">
        <w:rPr>
          <w:lang w:eastAsia="en-AU"/>
        </w:rPr>
        <w:t>Vérifier si client existant et</w:t>
      </w:r>
      <w:r w:rsidRPr="00A9394C" w:rsidR="00BE1ED7">
        <w:rPr>
          <w:lang w:eastAsia="en-AU"/>
        </w:rPr>
        <w:t xml:space="preserve"> statut=20</w:t>
      </w:r>
      <w:r w:rsidRPr="00A9394C" w:rsidR="000C603B">
        <w:rPr>
          <w:lang w:eastAsia="en-AU"/>
        </w:rPr>
        <w:tab/>
      </w:r>
    </w:p>
    <w:p w:rsidRPr="00A9394C" w:rsidR="000C603B" w:rsidP="000C603B" w:rsidRDefault="000C603B" w14:paraId="637ABC60" w14:textId="77777777">
      <w:pPr>
        <w:pStyle w:val="BodyText"/>
        <w:tabs>
          <w:tab w:val="left" w:pos="5080"/>
        </w:tabs>
        <w:rPr>
          <w:lang w:eastAsia="en-AU"/>
        </w:rPr>
      </w:pPr>
    </w:p>
    <w:p w:rsidRPr="00A9394C" w:rsidR="005F6B91" w:rsidP="00005B97" w:rsidRDefault="005F6B91" w14:paraId="7F620209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Pr="00A9394C" w:rsidR="00C73B27" w:rsidP="00005B97" w:rsidRDefault="00C73B27" w14:paraId="1164A9A9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Pr="00A9394C" w:rsidR="004701CF" w:rsidP="004701CF" w:rsidRDefault="004701CF" w14:paraId="5FDDB6EF" w14:textId="6E37B1DB">
      <w:pPr>
        <w:pStyle w:val="Heading3"/>
        <w:rPr>
          <w:lang w:eastAsia="en-AU"/>
        </w:rPr>
      </w:pPr>
      <w:r w:rsidRPr="00A9394C">
        <w:rPr>
          <w:lang w:eastAsia="en-AU"/>
        </w:rPr>
        <w:t>Recuperation TOURNEES</w:t>
      </w:r>
      <w:r w:rsidR="00CB3D8F">
        <w:rPr>
          <w:lang w:eastAsia="en-AU"/>
        </w:rPr>
        <w:t xml:space="preserve"> ET STOCK</w:t>
      </w:r>
    </w:p>
    <w:p w:rsidRPr="00A9394C" w:rsidR="004701CF" w:rsidP="004701CF" w:rsidRDefault="004701CF" w14:paraId="7A2B34B9" w14:textId="77777777">
      <w:pPr>
        <w:pStyle w:val="BodyText"/>
        <w:rPr>
          <w:lang w:eastAsia="en-AU"/>
        </w:rPr>
      </w:pPr>
    </w:p>
    <w:p w:rsidRPr="00A9394C" w:rsidR="004701CF" w:rsidP="004701CF" w:rsidRDefault="00D60CC6" w14:paraId="7DC97B9C" w14:textId="149BC72B">
      <w:pPr>
        <w:pStyle w:val="BodyText"/>
        <w:numPr>
          <w:ilvl w:val="0"/>
          <w:numId w:val="19"/>
        </w:numPr>
        <w:rPr>
          <w:u w:val="single"/>
          <w:lang w:eastAsia="en-AU"/>
        </w:rPr>
      </w:pPr>
      <w:r w:rsidRPr="00A9394C">
        <w:rPr>
          <w:u w:val="single"/>
          <w:lang w:eastAsia="en-AU"/>
        </w:rPr>
        <w:t>Modèle d’approvisionnement</w:t>
      </w:r>
    </w:p>
    <w:p w:rsidR="00575049" w:rsidP="00575049" w:rsidRDefault="00D60CC6" w14:paraId="5D9E7282" w14:textId="2A1FC0FD">
      <w:pPr>
        <w:pStyle w:val="BodyText"/>
        <w:ind w:left="349" w:firstLine="720"/>
        <w:rPr>
          <w:lang w:eastAsia="en-AU"/>
        </w:rPr>
      </w:pPr>
      <w:r w:rsidRPr="00A9394C">
        <w:rPr>
          <w:lang w:eastAsia="en-AU"/>
        </w:rPr>
        <w:t xml:space="preserve">Récupérer le modèle d’approvisionnement du </w:t>
      </w:r>
      <w:r w:rsidRPr="00A9394C" w:rsidR="00963FA4">
        <w:rPr>
          <w:lang w:eastAsia="en-AU"/>
        </w:rPr>
        <w:t>client (</w:t>
      </w:r>
      <w:r w:rsidRPr="00A9394C">
        <w:rPr>
          <w:lang w:eastAsia="en-AU"/>
        </w:rPr>
        <w:t>SPLM dans OCUSMA)</w:t>
      </w:r>
    </w:p>
    <w:p w:rsidRPr="00A9394C" w:rsidR="00575049" w:rsidP="00D60CC6" w:rsidRDefault="00575049" w14:paraId="50FFC72B" w14:textId="17841638">
      <w:pPr>
        <w:pStyle w:val="BodyText"/>
        <w:ind w:left="349" w:firstLine="720"/>
        <w:rPr>
          <w:lang w:eastAsia="en-AU"/>
        </w:rPr>
      </w:pPr>
      <w:bookmarkStart w:name="_Hlk195107005" w:id="12"/>
      <w:r>
        <w:rPr>
          <w:lang w:eastAsia="en-AU"/>
        </w:rPr>
        <w:t>Si OKSPLM est vide, le dépôt principal du client (OKWHLO) est prise en compte,</w:t>
      </w:r>
    </w:p>
    <w:bookmarkEnd w:id="12"/>
    <w:p w:rsidRPr="00A9394C" w:rsidR="004701CF" w:rsidP="004701CF" w:rsidRDefault="004701CF" w14:paraId="2B9DF3CF" w14:textId="77777777">
      <w:pPr>
        <w:pStyle w:val="BodyText"/>
        <w:rPr>
          <w:u w:val="single"/>
          <w:lang w:eastAsia="en-AU"/>
        </w:rPr>
      </w:pPr>
    </w:p>
    <w:p w:rsidRPr="00A9394C" w:rsidR="004701CF" w:rsidP="004701CF" w:rsidRDefault="00FA169C" w14:paraId="2748CBF5" w14:textId="7C99B7BC">
      <w:pPr>
        <w:pStyle w:val="BodyText"/>
        <w:numPr>
          <w:ilvl w:val="0"/>
          <w:numId w:val="19"/>
        </w:numPr>
        <w:rPr>
          <w:u w:val="single"/>
          <w:lang w:eastAsia="en-AU"/>
        </w:rPr>
      </w:pPr>
      <w:r w:rsidRPr="00A9394C">
        <w:rPr>
          <w:u w:val="single"/>
          <w:lang w:eastAsia="en-AU"/>
        </w:rPr>
        <w:t>Dépôts et lieu de chargements</w:t>
      </w:r>
    </w:p>
    <w:p w:rsidRPr="00637881" w:rsidR="00C00A24" w:rsidP="00637881" w:rsidRDefault="00637881" w14:paraId="13E92357" w14:textId="7DCEBEC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000000"/>
          <w:sz w:val="22"/>
          <w:szCs w:val="22"/>
          <w:lang w:val="fr-FR"/>
        </w:rPr>
      </w:pPr>
      <w:r w:rsidRPr="00637881">
        <w:rPr>
          <w:rFonts w:ascii="Aptos" w:hAnsi="Aptos" w:cs="Arial"/>
          <w:color w:val="000000"/>
          <w:sz w:val="22"/>
          <w:szCs w:val="22"/>
          <w:lang w:val="fr-FR"/>
        </w:rPr>
        <w:t>Utiliser uniquement le dépôt reçu dans la Request</w:t>
      </w:r>
      <w:r>
        <w:rPr>
          <w:rFonts w:ascii="Aptos" w:hAnsi="Aptos" w:cs="Arial"/>
          <w:color w:val="000000"/>
          <w:sz w:val="22"/>
          <w:szCs w:val="22"/>
          <w:lang w:val="fr-FR"/>
        </w:rPr>
        <w:t>.</w:t>
      </w:r>
    </w:p>
    <w:p w:rsidRPr="00A9394C" w:rsidR="004701CF" w:rsidP="00FA169C" w:rsidRDefault="004701CF" w14:paraId="23DF7230" w14:textId="77777777">
      <w:pPr>
        <w:pStyle w:val="BodyText"/>
        <w:ind w:left="0"/>
        <w:rPr>
          <w:u w:val="single"/>
          <w:lang w:eastAsia="en-AU"/>
        </w:rPr>
      </w:pPr>
    </w:p>
    <w:p w:rsidRPr="00A9394C" w:rsidR="004701CF" w:rsidP="004701CF" w:rsidRDefault="00EC7F26" w14:paraId="1FB4E8F7" w14:textId="1FF264FE">
      <w:pPr>
        <w:pStyle w:val="BodyText"/>
        <w:numPr>
          <w:ilvl w:val="0"/>
          <w:numId w:val="19"/>
        </w:numPr>
        <w:rPr>
          <w:u w:val="single"/>
          <w:lang w:eastAsia="en-AU"/>
        </w:rPr>
      </w:pPr>
      <w:r w:rsidRPr="00A9394C">
        <w:rPr>
          <w:u w:val="single"/>
          <w:lang w:eastAsia="en-AU"/>
        </w:rPr>
        <w:t>Routes</w:t>
      </w:r>
      <w:r w:rsidR="00D76BA8">
        <w:rPr>
          <w:u w:val="single"/>
          <w:lang w:eastAsia="en-AU"/>
        </w:rPr>
        <w:t xml:space="preserve"> et </w:t>
      </w:r>
      <w:r w:rsidR="00AE0A72">
        <w:rPr>
          <w:u w:val="single"/>
          <w:lang w:eastAsia="en-AU"/>
        </w:rPr>
        <w:t>heures</w:t>
      </w:r>
      <w:r w:rsidR="00D76BA8">
        <w:rPr>
          <w:u w:val="single"/>
          <w:lang w:eastAsia="en-AU"/>
        </w:rPr>
        <w:t xml:space="preserve"> de livraison</w:t>
      </w:r>
    </w:p>
    <w:p w:rsidR="00A9394C" w:rsidP="00160D13" w:rsidRDefault="00A9394C" w14:paraId="3394A31E" w14:textId="777777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000000"/>
          <w:sz w:val="22"/>
          <w:szCs w:val="22"/>
          <w:lang w:val="fr-FR"/>
        </w:rPr>
      </w:pPr>
    </w:p>
    <w:p w:rsidRPr="009161FD" w:rsidR="00160D13" w:rsidP="00160D13" w:rsidRDefault="00160D13" w14:paraId="4D195F20" w14:textId="6B961E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  <w:r w:rsidRPr="009161FD">
        <w:rPr>
          <w:rFonts w:ascii="Aptos" w:hAnsi="Aptos" w:cs="Arial"/>
          <w:color w:val="FF0000"/>
          <w:sz w:val="22"/>
          <w:szCs w:val="22"/>
          <w:lang w:val="fr-FR"/>
        </w:rPr>
        <w:t xml:space="preserve">Récupérer toutes les </w:t>
      </w:r>
      <w:r w:rsidRPr="009161FD" w:rsidR="00963FA4">
        <w:rPr>
          <w:rFonts w:ascii="Aptos" w:hAnsi="Aptos" w:cs="Arial"/>
          <w:color w:val="FF0000"/>
          <w:sz w:val="22"/>
          <w:szCs w:val="22"/>
          <w:lang w:val="fr-FR"/>
        </w:rPr>
        <w:t>routes (</w:t>
      </w:r>
      <w:r w:rsidRPr="009161FD" w:rsidR="00116E16">
        <w:rPr>
          <w:rFonts w:ascii="Aptos" w:hAnsi="Aptos" w:cs="Arial"/>
          <w:color w:val="FF0000"/>
          <w:sz w:val="22"/>
          <w:szCs w:val="22"/>
          <w:lang w:val="fr-FR"/>
        </w:rPr>
        <w:t>ROUT-RODN)</w:t>
      </w:r>
      <w:r w:rsidRPr="009161FD">
        <w:rPr>
          <w:rFonts w:ascii="Aptos" w:hAnsi="Aptos" w:cs="Arial"/>
          <w:color w:val="FF0000"/>
          <w:sz w:val="22"/>
          <w:szCs w:val="22"/>
          <w:lang w:val="fr-FR"/>
        </w:rPr>
        <w:t xml:space="preserve"> possibles </w:t>
      </w:r>
      <w:r w:rsidRPr="009161FD" w:rsidR="00116E16">
        <w:rPr>
          <w:rFonts w:ascii="Aptos" w:hAnsi="Aptos" w:cs="Arial"/>
          <w:color w:val="FF0000"/>
          <w:sz w:val="22"/>
          <w:szCs w:val="22"/>
          <w:lang w:val="fr-FR"/>
        </w:rPr>
        <w:t>et les champs associes aux routes.</w:t>
      </w:r>
    </w:p>
    <w:p w:rsidRPr="009161FD" w:rsidR="00D76BA8" w:rsidP="00160D13" w:rsidRDefault="00D76BA8" w14:paraId="10EDDDCD" w14:textId="777777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</w:p>
    <w:p w:rsidRPr="009161FD" w:rsidR="00D76BA8" w:rsidP="00160D13" w:rsidRDefault="00D76BA8" w14:paraId="370F3114" w14:textId="18C1D7F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  <w:r w:rsidRPr="009161FD">
        <w:rPr>
          <w:rFonts w:ascii="Aptos" w:hAnsi="Aptos" w:cs="Arial"/>
          <w:color w:val="FF0000"/>
          <w:sz w:val="22"/>
          <w:szCs w:val="22"/>
          <w:lang w:val="fr-FR"/>
        </w:rPr>
        <w:t>Calculer la meilleure date de livraison</w:t>
      </w:r>
      <w:r w:rsidRPr="009161FD" w:rsidR="00255D80">
        <w:rPr>
          <w:rFonts w:ascii="Aptos" w:hAnsi="Aptos" w:cs="Arial"/>
          <w:color w:val="FF0000"/>
          <w:sz w:val="22"/>
          <w:szCs w:val="22"/>
          <w:lang w:val="fr-FR"/>
        </w:rPr>
        <w:t xml:space="preserve"> </w:t>
      </w:r>
      <w:r w:rsidRPr="009161FD" w:rsidR="0038286E">
        <w:rPr>
          <w:rFonts w:ascii="Aptos" w:hAnsi="Aptos" w:cs="Arial"/>
          <w:color w:val="FF0000"/>
          <w:sz w:val="22"/>
          <w:szCs w:val="22"/>
          <w:lang w:val="fr-FR"/>
        </w:rPr>
        <w:t xml:space="preserve">pour chaque tournée </w:t>
      </w:r>
      <w:r w:rsidRPr="009161FD" w:rsidR="00255D80">
        <w:rPr>
          <w:rFonts w:ascii="Aptos" w:hAnsi="Aptos" w:cs="Arial"/>
          <w:color w:val="FF0000"/>
          <w:sz w:val="22"/>
          <w:szCs w:val="22"/>
          <w:lang w:val="fr-FR"/>
        </w:rPr>
        <w:t xml:space="preserve">en prenant en compte l’heure actuel ou la </w:t>
      </w:r>
      <w:r w:rsidRPr="009161FD" w:rsidR="0038286E">
        <w:rPr>
          <w:rFonts w:ascii="Aptos" w:hAnsi="Aptos" w:cs="Arial"/>
          <w:color w:val="FF0000"/>
          <w:sz w:val="22"/>
          <w:szCs w:val="22"/>
          <w:lang w:val="fr-FR"/>
        </w:rPr>
        <w:t>requête se lance.</w:t>
      </w:r>
    </w:p>
    <w:p w:rsidRPr="009161FD" w:rsidR="00D76BA8" w:rsidP="00160D13" w:rsidRDefault="00D76BA8" w14:paraId="6FF44CD8" w14:textId="777777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</w:p>
    <w:p w:rsidRPr="009161FD" w:rsidR="00116E16" w:rsidP="00160D13" w:rsidRDefault="00116E16" w14:paraId="683EC18D" w14:textId="777777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</w:p>
    <w:p w:rsidRPr="009161FD" w:rsidR="00116E16" w:rsidP="00160D13" w:rsidRDefault="00185C0C" w14:paraId="78779117" w14:textId="321F538B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  <w:r w:rsidRPr="009161FD">
        <w:rPr>
          <w:rFonts w:ascii="Aptos" w:hAnsi="Aptos" w:cs="Arial"/>
          <w:color w:val="FF0000"/>
          <w:sz w:val="22"/>
          <w:szCs w:val="22"/>
          <w:lang w:val="fr-FR"/>
        </w:rPr>
        <w:t>La logique suivante a été mise en place pour prioritiser certain</w:t>
      </w:r>
      <w:r w:rsidRPr="009161FD" w:rsidR="0038286E">
        <w:rPr>
          <w:rFonts w:ascii="Aptos" w:hAnsi="Aptos" w:cs="Arial"/>
          <w:color w:val="FF0000"/>
          <w:sz w:val="22"/>
          <w:szCs w:val="22"/>
          <w:lang w:val="fr-FR"/>
        </w:rPr>
        <w:t>e</w:t>
      </w:r>
      <w:r w:rsidRPr="009161FD">
        <w:rPr>
          <w:rFonts w:ascii="Aptos" w:hAnsi="Aptos" w:cs="Arial"/>
          <w:color w:val="FF0000"/>
          <w:sz w:val="22"/>
          <w:szCs w:val="22"/>
          <w:lang w:val="fr-FR"/>
        </w:rPr>
        <w:t xml:space="preserve">s </w:t>
      </w:r>
      <w:r w:rsidRPr="009161FD" w:rsidR="0038286E">
        <w:rPr>
          <w:rFonts w:ascii="Aptos" w:hAnsi="Aptos" w:cs="Arial"/>
          <w:color w:val="FF0000"/>
          <w:sz w:val="22"/>
          <w:szCs w:val="22"/>
          <w:lang w:val="fr-FR"/>
        </w:rPr>
        <w:t>tournées</w:t>
      </w:r>
      <w:r w:rsidRPr="009161FD">
        <w:rPr>
          <w:rFonts w:ascii="Aptos" w:hAnsi="Aptos" w:cs="Arial"/>
          <w:color w:val="FF0000"/>
          <w:sz w:val="22"/>
          <w:szCs w:val="22"/>
          <w:lang w:val="fr-FR"/>
        </w:rPr>
        <w:t xml:space="preserve"> et toujours avoir aumoin une tournée par défaut.</w:t>
      </w:r>
    </w:p>
    <w:p w:rsidRPr="009161FD" w:rsidR="00185C0C" w:rsidP="00160D13" w:rsidRDefault="00185C0C" w14:paraId="56557BC1" w14:textId="7777777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 w:cs="Arial"/>
          <w:color w:val="FF0000"/>
          <w:sz w:val="22"/>
          <w:szCs w:val="22"/>
          <w:lang w:val="fr-FR"/>
        </w:rPr>
      </w:pPr>
    </w:p>
    <w:p w:rsidRPr="009161FD" w:rsidR="00C43F84" w:rsidP="00C55E6C" w:rsidRDefault="00A9394C" w14:paraId="110AEC2D" w14:textId="692891E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FF0000"/>
          <w:lang w:val="fr-FR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  <w:lang w:val="fr-FR"/>
        </w:rPr>
        <w:t>Pour les commandes interfacées, quelle que soit la source (</w:t>
      </w:r>
      <w:r w:rsidRPr="009161FD">
        <w:rPr>
          <w:rFonts w:asciiTheme="minorHAnsi" w:hAnsiTheme="minorHAnsi" w:cstheme="minorHAnsi"/>
          <w:i/>
          <w:iCs/>
          <w:color w:val="FF0000"/>
          <w:sz w:val="22"/>
          <w:szCs w:val="22"/>
          <w:lang w:val="fr-FR"/>
        </w:rPr>
        <w:t>Ariane, ETAI, TecCom, Standard, Doyen</w:t>
      </w:r>
      <w:r w:rsidRPr="009161FD">
        <w:rPr>
          <w:rFonts w:asciiTheme="minorHAnsi" w:hAnsiTheme="minorHAnsi" w:cstheme="minorHAnsi"/>
          <w:color w:val="FF0000"/>
          <w:sz w:val="22"/>
          <w:szCs w:val="22"/>
          <w:lang w:val="fr-FR"/>
        </w:rPr>
        <w:t>)</w:t>
      </w:r>
    </w:p>
    <w:p w:rsidRPr="009161FD" w:rsidR="00C43F84" w:rsidP="00C55E6C" w:rsidRDefault="00C43F84" w14:paraId="4190B1C2" w14:textId="77777777">
      <w:pPr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Toutes les tournées en priorité 5 (DRS011) sont remontées (</w:t>
      </w:r>
      <w:r w:rsidRPr="009161FD">
        <w:rPr>
          <w:rFonts w:asciiTheme="minorHAnsi" w:hAnsiTheme="minorHAnsi" w:cstheme="minorHAnsi"/>
          <w:i/>
          <w:iCs/>
          <w:color w:val="FF0000"/>
          <w:sz w:val="22"/>
          <w:szCs w:val="22"/>
        </w:rPr>
        <w:t>P01, P02, P03, P04, P05, etc.</w:t>
      </w:r>
      <w:r w:rsidRPr="009161FD">
        <w:rPr>
          <w:rFonts w:asciiTheme="minorHAnsi" w:hAnsiTheme="minorHAnsi" w:cstheme="minorHAnsi"/>
          <w:color w:val="FF0000"/>
          <w:sz w:val="22"/>
          <w:szCs w:val="22"/>
        </w:rPr>
        <w:t>)</w:t>
      </w:r>
    </w:p>
    <w:p w:rsidRPr="009161FD" w:rsidR="00C43F84" w:rsidP="00C55E6C" w:rsidRDefault="00C43F84" w14:paraId="67003245" w14:textId="77777777">
      <w:pPr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La priorité des tournées P01 et P02 est définie en fonction de la promesse client la plus rapide (</w:t>
      </w:r>
      <w:r w:rsidRPr="009161FD">
        <w:rPr>
          <w:rFonts w:asciiTheme="minorHAnsi" w:hAnsiTheme="minorHAnsi" w:cstheme="minorHAnsi"/>
          <w:i/>
          <w:iCs/>
          <w:color w:val="FF0000"/>
          <w:sz w:val="22"/>
          <w:szCs w:val="22"/>
        </w:rPr>
        <w:t>par ordre croissant de la plus rapide à la moins rapide</w:t>
      </w:r>
      <w:r w:rsidRPr="009161FD">
        <w:rPr>
          <w:rFonts w:asciiTheme="minorHAnsi" w:hAnsiTheme="minorHAnsi" w:cstheme="minorHAnsi"/>
          <w:color w:val="FF0000"/>
          <w:sz w:val="22"/>
          <w:szCs w:val="22"/>
        </w:rPr>
        <w:t>)</w:t>
      </w:r>
    </w:p>
    <w:p w:rsidRPr="009161FD" w:rsidR="00C43F84" w:rsidP="00C55E6C" w:rsidRDefault="00C43F84" w14:paraId="0D957642" w14:textId="77777777">
      <w:pPr>
        <w:numPr>
          <w:ilvl w:val="1"/>
          <w:numId w:val="20"/>
        </w:numPr>
        <w:shd w:val="clear" w:color="auto" w:fill="FFFFFF"/>
        <w:tabs>
          <w:tab w:val="clear" w:pos="1440"/>
          <w:tab w:val="num" w:pos="2160"/>
        </w:tabs>
        <w:ind w:left="216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La priorité a un impact sur la sélection des tournées</w:t>
      </w:r>
    </w:p>
    <w:p w:rsidRPr="009161FD" w:rsidR="00C43F84" w:rsidP="00C55E6C" w:rsidRDefault="00C43F84" w14:paraId="39E678C0" w14:textId="77777777">
      <w:pPr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Les tournées P01 et P02 sont toujours prioritaires par rapport aux autres tournées (</w:t>
      </w:r>
      <w:r w:rsidRPr="009161FD">
        <w:rPr>
          <w:rFonts w:asciiTheme="minorHAnsi" w:hAnsiTheme="minorHAnsi" w:cstheme="minorHAnsi"/>
          <w:i/>
          <w:iCs/>
          <w:color w:val="FF0000"/>
          <w:sz w:val="22"/>
          <w:szCs w:val="22"/>
        </w:rPr>
        <w:t>P03, P04, P05, etc.</w:t>
      </w:r>
      <w:r w:rsidRPr="009161FD">
        <w:rPr>
          <w:rFonts w:asciiTheme="minorHAnsi" w:hAnsiTheme="minorHAnsi" w:cstheme="minorHAnsi"/>
          <w:color w:val="FF0000"/>
          <w:sz w:val="22"/>
          <w:szCs w:val="22"/>
        </w:rPr>
        <w:t>)</w:t>
      </w:r>
    </w:p>
    <w:p w:rsidRPr="009161FD" w:rsidR="00C43F84" w:rsidP="00C55E6C" w:rsidRDefault="00C43F84" w14:paraId="59B32F1F" w14:textId="77777777">
      <w:pPr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Si aucune tournée P01 et P02 en priorité 5 est paramétrée alors sélectionner la tournée J+1 en priorité 9</w:t>
      </w:r>
    </w:p>
    <w:p w:rsidRPr="009161FD" w:rsidR="00C43F84" w:rsidP="00C55E6C" w:rsidRDefault="00C43F84" w14:paraId="4A239C24" w14:textId="77777777">
      <w:pPr>
        <w:numPr>
          <w:ilvl w:val="1"/>
          <w:numId w:val="20"/>
        </w:numPr>
        <w:shd w:val="clear" w:color="auto" w:fill="FFFFFF"/>
        <w:tabs>
          <w:tab w:val="clear" w:pos="1440"/>
          <w:tab w:val="num" w:pos="2160"/>
        </w:tabs>
        <w:ind w:left="2160"/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b/>
          <w:bCs/>
          <w:color w:val="FF0000"/>
          <w:sz w:val="22"/>
          <w:szCs w:val="22"/>
        </w:rPr>
        <w:t>Les tournées P03, P04, P05 sont affichées et sélectionnables uniquement pour Ariane et Doyen</w:t>
      </w:r>
    </w:p>
    <w:p w:rsidRPr="009161FD" w:rsidR="00C43F84" w:rsidP="00C55E6C" w:rsidRDefault="00C43F84" w14:paraId="5329EFC9" w14:textId="77777777">
      <w:pPr>
        <w:numPr>
          <w:ilvl w:val="1"/>
          <w:numId w:val="20"/>
        </w:numPr>
        <w:shd w:val="clear" w:color="auto" w:fill="FFFFFF"/>
        <w:tabs>
          <w:tab w:val="clear" w:pos="1440"/>
          <w:tab w:val="num" w:pos="2160"/>
        </w:tabs>
        <w:ind w:left="216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HAnsi"/>
          <w:color w:val="FF0000"/>
          <w:sz w:val="22"/>
          <w:szCs w:val="22"/>
        </w:rPr>
        <w:t>Les tournées P03, P04, P05 sont ne sont jamais sélectionnées pour ETAI, TecCom, Standard</w:t>
      </w:r>
    </w:p>
    <w:p w:rsidRPr="009161FD" w:rsidR="004701CF" w:rsidP="00C55E6C" w:rsidRDefault="004701CF" w14:paraId="0E158EFE" w14:textId="77777777">
      <w:pPr>
        <w:pStyle w:val="BodyText"/>
        <w:ind w:left="2160"/>
        <w:rPr>
          <w:color w:val="FF0000"/>
          <w:u w:val="single"/>
          <w:lang w:eastAsia="en-AU"/>
        </w:rPr>
      </w:pPr>
    </w:p>
    <w:p w:rsidRPr="009161FD" w:rsidR="00AC6264" w:rsidP="00C55E6C" w:rsidRDefault="00AC6264" w14:paraId="7867F384" w14:textId="637E54EA">
      <w:pPr>
        <w:numPr>
          <w:ilvl w:val="0"/>
          <w:numId w:val="20"/>
        </w:numPr>
        <w:shd w:val="clear" w:color="auto" w:fill="FFFFFF"/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color w:val="FF0000"/>
          <w:sz w:val="22"/>
          <w:szCs w:val="22"/>
        </w:rPr>
      </w:pPr>
      <w:r w:rsidRPr="009161FD">
        <w:rPr>
          <w:rFonts w:asciiTheme="minorHAnsi" w:hAnsiTheme="minorHAnsi" w:cstheme="minorBidi"/>
          <w:color w:val="FF0000"/>
          <w:sz w:val="22"/>
          <w:szCs w:val="22"/>
          <w:lang w:eastAsia="en-US"/>
        </w:rPr>
        <w:t xml:space="preserve">Les tournées P01 et P02 </w:t>
      </w:r>
      <w:r w:rsidRPr="009161FD" w:rsidR="00C55E6C">
        <w:rPr>
          <w:rFonts w:asciiTheme="minorHAnsi" w:hAnsiTheme="minorHAnsi" w:cstheme="minorBidi"/>
          <w:color w:val="FF0000"/>
          <w:sz w:val="22"/>
          <w:szCs w:val="22"/>
          <w:lang w:eastAsia="en-US"/>
        </w:rPr>
        <w:t xml:space="preserve">sont toujours prioritaires par rapport aux </w:t>
      </w:r>
      <w:r w:rsidRPr="009161FD">
        <w:rPr>
          <w:rFonts w:asciiTheme="minorHAnsi" w:hAnsiTheme="minorHAnsi" w:cstheme="minorBidi"/>
          <w:color w:val="FF0000"/>
          <w:sz w:val="22"/>
          <w:szCs w:val="22"/>
          <w:lang w:eastAsia="en-US"/>
        </w:rPr>
        <w:t>tournée</w:t>
      </w:r>
      <w:r w:rsidRPr="009161FD" w:rsidR="00C55E6C">
        <w:rPr>
          <w:rFonts w:asciiTheme="minorHAnsi" w:hAnsiTheme="minorHAnsi" w:cstheme="minorBidi"/>
          <w:color w:val="FF0000"/>
          <w:sz w:val="22"/>
          <w:szCs w:val="22"/>
          <w:lang w:eastAsia="en-US"/>
        </w:rPr>
        <w:t>s</w:t>
      </w:r>
      <w:r w:rsidRPr="009161FD">
        <w:rPr>
          <w:rFonts w:asciiTheme="minorHAnsi" w:hAnsiTheme="minorHAnsi" w:cstheme="minorBidi"/>
          <w:color w:val="FF0000"/>
          <w:sz w:val="22"/>
          <w:szCs w:val="22"/>
          <w:lang w:eastAsia="en-US"/>
        </w:rPr>
        <w:t xml:space="preserve"> J+1 en priorité 9</w:t>
      </w:r>
    </w:p>
    <w:p w:rsidRPr="009161FD" w:rsidR="00C43F84" w:rsidP="47F73DC1" w:rsidRDefault="39AABE0A" w14:paraId="16C4FAB4" w14:textId="5BD3DDF0">
      <w:pPr>
        <w:pStyle w:val="BodyText"/>
        <w:ind w:left="0"/>
        <w:rPr>
          <w:color w:val="FF0000"/>
        </w:rPr>
      </w:pPr>
      <w:r w:rsidRPr="009161FD">
        <w:rPr>
          <w:rFonts w:eastAsia="Arial" w:cs="Arial"/>
          <w:color w:val="FF0000"/>
          <w:u w:val="single"/>
        </w:rPr>
        <w:t>Note:</w:t>
      </w:r>
      <w:r w:rsidRPr="009161FD">
        <w:rPr>
          <w:rFonts w:ascii="Segoe UI" w:hAnsi="Segoe UI" w:eastAsia="Segoe UI" w:cs="Segoe UI"/>
          <w:color w:val="FF0000"/>
          <w:sz w:val="21"/>
          <w:szCs w:val="21"/>
        </w:rPr>
        <w:t xml:space="preserve"> La tournée J+1 en priorité 9 doit être prioritaire sur les les tournées en priorité 5 différente de P01 et P02.</w:t>
      </w:r>
    </w:p>
    <w:p w:rsidRPr="00A9394C" w:rsidR="00C43F84" w:rsidP="006E0445" w:rsidRDefault="00C43F84" w14:paraId="0EEF5E51" w14:textId="36047DC9">
      <w:pPr>
        <w:pStyle w:val="BodyText"/>
        <w:ind w:left="0"/>
        <w:rPr>
          <w:u w:val="single"/>
          <w:lang w:eastAsia="en-AU"/>
        </w:rPr>
      </w:pPr>
    </w:p>
    <w:p w:rsidRPr="00A9394C" w:rsidR="00C43F84" w:rsidP="004701CF" w:rsidRDefault="00C43F84" w14:paraId="3A359A39" w14:textId="77777777">
      <w:pPr>
        <w:pStyle w:val="BodyText"/>
        <w:rPr>
          <w:u w:val="single"/>
          <w:lang w:eastAsia="en-AU"/>
        </w:rPr>
      </w:pPr>
    </w:p>
    <w:p w:rsidRPr="00A9394C" w:rsidR="004701CF" w:rsidP="004701CF" w:rsidRDefault="00ED3B22" w14:paraId="77EBFFA0" w14:textId="2E1F2E17">
      <w:pPr>
        <w:pStyle w:val="BodyText"/>
        <w:numPr>
          <w:ilvl w:val="0"/>
          <w:numId w:val="19"/>
        </w:numPr>
        <w:rPr>
          <w:u w:val="single"/>
          <w:lang w:eastAsia="en-AU"/>
        </w:rPr>
      </w:pPr>
      <w:r>
        <w:rPr>
          <w:u w:val="single"/>
          <w:lang w:eastAsia="en-AU"/>
        </w:rPr>
        <w:t>Récupération</w:t>
      </w:r>
      <w:r w:rsidR="00CB3D8F">
        <w:rPr>
          <w:u w:val="single"/>
          <w:lang w:eastAsia="en-AU"/>
        </w:rPr>
        <w:t xml:space="preserve"> Stock</w:t>
      </w:r>
    </w:p>
    <w:p w:rsidRPr="00A9394C" w:rsidR="004701CF" w:rsidP="004701CF" w:rsidRDefault="004701CF" w14:paraId="1CCAC388" w14:textId="0D64C3C9">
      <w:pPr>
        <w:pStyle w:val="ListParagraph"/>
        <w:rPr>
          <w:u w:val="single"/>
          <w:lang w:eastAsia="en-AU"/>
        </w:rPr>
      </w:pPr>
    </w:p>
    <w:p w:rsidR="00A27B40" w:rsidP="00A27B40" w:rsidRDefault="00A27B40" w14:paraId="587D0292" w14:textId="77777777">
      <w:pPr>
        <w:pStyle w:val="NormalWeb"/>
        <w:shd w:val="clear" w:color="auto" w:fill="FFFFFF"/>
        <w:spacing w:before="0" w:beforeAutospacing="0" w:after="0" w:afterAutospacing="0"/>
        <w:ind w:left="1069"/>
        <w:rPr>
          <w:rFonts w:ascii="Aptos" w:hAnsi="Aptos" w:cs="Arial"/>
          <w:color w:val="000000"/>
          <w:sz w:val="22"/>
          <w:szCs w:val="22"/>
          <w:lang w:val="fr-FR"/>
        </w:rPr>
      </w:pPr>
      <w:r>
        <w:rPr>
          <w:rFonts w:ascii="Aptos" w:hAnsi="Aptos" w:cs="Arial"/>
          <w:color w:val="000000"/>
          <w:sz w:val="22"/>
          <w:szCs w:val="22"/>
          <w:lang w:val="fr-FR"/>
        </w:rPr>
        <w:t>Remonter le stock disponible pour le code article et les dépôts disponibles. Le multiple de vente est pris en compte.(Si TOMU=2, alors les dispo de stocks sont en multiples de 2.)</w:t>
      </w:r>
    </w:p>
    <w:p w:rsidR="00523D23" w:rsidP="00005B97" w:rsidRDefault="00523D23" w14:paraId="6DA2875B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523D23" w:rsidP="00005B97" w:rsidRDefault="00523D23" w14:paraId="6A37A8AF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Pr="00A9394C" w:rsidR="00523D23" w:rsidP="00523D23" w:rsidRDefault="00B9534F" w14:paraId="4CDAE6C2" w14:textId="093C0F08">
      <w:pPr>
        <w:pStyle w:val="Heading3"/>
        <w:rPr>
          <w:lang w:eastAsia="en-AU"/>
        </w:rPr>
      </w:pPr>
      <w:r>
        <w:rPr>
          <w:lang w:eastAsia="en-AU"/>
        </w:rPr>
        <w:t>Mis a jour statut ligne</w:t>
      </w:r>
    </w:p>
    <w:p w:rsidR="00523D23" w:rsidP="00005B97" w:rsidRDefault="00523D23" w14:paraId="163D2305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27373C" w:rsidP="00773E88" w:rsidRDefault="0027373C" w14:paraId="778826BE" w14:textId="7F82E585">
      <w:pPr>
        <w:pStyle w:val="BodyText"/>
        <w:tabs>
          <w:tab w:val="left" w:pos="5080"/>
        </w:tabs>
        <w:ind w:left="720"/>
        <w:rPr>
          <w:lang w:eastAsia="en-AU"/>
        </w:rPr>
      </w:pPr>
      <w:r>
        <w:rPr>
          <w:lang w:eastAsia="en-AU"/>
        </w:rPr>
        <w:t>Si la quantité proposée = 0 alors LNST=‘I’,</w:t>
      </w:r>
      <w:r w:rsidRPr="00773E88">
        <w:rPr>
          <w:lang w:eastAsia="en-AU"/>
        </w:rPr>
        <w:t xml:space="preserve"> </w:t>
      </w:r>
      <w:r>
        <w:rPr>
          <w:lang w:eastAsia="en-AU"/>
        </w:rPr>
        <w:t>LNTX=‘Non d</w:t>
      </w:r>
      <w:r w:rsidRPr="00773E88">
        <w:rPr>
          <w:lang w:eastAsia="en-AU"/>
        </w:rPr>
        <w:t>isponible</w:t>
      </w:r>
      <w:r>
        <w:rPr>
          <w:lang w:eastAsia="en-AU"/>
        </w:rPr>
        <w:t>’</w:t>
      </w:r>
    </w:p>
    <w:p w:rsidRPr="00773E88" w:rsidR="00493457" w:rsidP="00773E88" w:rsidRDefault="00517328" w14:paraId="7764ED98" w14:textId="7CEEF9EF">
      <w:pPr>
        <w:pStyle w:val="BodyText"/>
        <w:tabs>
          <w:tab w:val="left" w:pos="5080"/>
        </w:tabs>
        <w:ind w:left="720"/>
        <w:rPr>
          <w:lang w:eastAsia="en-AU"/>
        </w:rPr>
      </w:pPr>
      <w:r>
        <w:rPr>
          <w:lang w:eastAsia="en-AU"/>
        </w:rPr>
        <w:t>Si</w:t>
      </w:r>
      <w:r w:rsidR="0027373C">
        <w:rPr>
          <w:lang w:eastAsia="en-AU"/>
        </w:rPr>
        <w:t>non</w:t>
      </w:r>
      <w:r w:rsidR="00A0188C">
        <w:rPr>
          <w:lang w:eastAsia="en-AU"/>
        </w:rPr>
        <w:t xml:space="preserve"> Si</w:t>
      </w:r>
      <w:r>
        <w:rPr>
          <w:lang w:eastAsia="en-AU"/>
        </w:rPr>
        <w:t xml:space="preserve"> </w:t>
      </w:r>
      <w:r w:rsidR="00B31EE0">
        <w:rPr>
          <w:lang w:eastAsia="en-AU"/>
        </w:rPr>
        <w:t xml:space="preserve">la quantité proposée est &gt;= à la quantité demandée, </w:t>
      </w:r>
      <w:r w:rsidR="0027373C">
        <w:rPr>
          <w:lang w:eastAsia="en-AU"/>
        </w:rPr>
        <w:t>alors</w:t>
      </w:r>
      <w:r w:rsidR="00B01DC7">
        <w:rPr>
          <w:lang w:eastAsia="en-AU"/>
        </w:rPr>
        <w:t xml:space="preserve"> </w:t>
      </w:r>
      <w:r w:rsidR="00773E88">
        <w:rPr>
          <w:lang w:eastAsia="en-AU"/>
        </w:rPr>
        <w:t>LNST=‘D’,</w:t>
      </w:r>
      <w:r w:rsidRPr="00773E88" w:rsidR="00773E88">
        <w:rPr>
          <w:lang w:eastAsia="en-AU"/>
        </w:rPr>
        <w:t xml:space="preserve"> </w:t>
      </w:r>
      <w:r w:rsidR="00773E88">
        <w:rPr>
          <w:lang w:eastAsia="en-AU"/>
        </w:rPr>
        <w:t>LNTX=‘</w:t>
      </w:r>
      <w:r w:rsidRPr="00773E88" w:rsidR="00773E88">
        <w:rPr>
          <w:lang w:eastAsia="en-AU"/>
        </w:rPr>
        <w:t>Disponible</w:t>
      </w:r>
      <w:r w:rsidR="00773E88">
        <w:rPr>
          <w:lang w:eastAsia="en-AU"/>
        </w:rPr>
        <w:t>’</w:t>
      </w:r>
    </w:p>
    <w:p w:rsidR="003108E4" w:rsidP="003108E4" w:rsidRDefault="00773E88" w14:paraId="73544B59" w14:textId="4D7B2923">
      <w:pPr>
        <w:pStyle w:val="BodyText"/>
        <w:tabs>
          <w:tab w:val="left" w:pos="5080"/>
        </w:tabs>
        <w:ind w:left="720"/>
        <w:rPr>
          <w:lang w:eastAsia="en-AU"/>
        </w:rPr>
      </w:pPr>
      <w:r>
        <w:rPr>
          <w:lang w:eastAsia="en-AU"/>
        </w:rPr>
        <w:t>Sinon LNST=‘P’,</w:t>
      </w:r>
      <w:r w:rsidRPr="00773E88">
        <w:rPr>
          <w:lang w:eastAsia="en-AU"/>
        </w:rPr>
        <w:t xml:space="preserve"> </w:t>
      </w:r>
      <w:r>
        <w:rPr>
          <w:lang w:eastAsia="en-AU"/>
        </w:rPr>
        <w:t>LNTX=‘Partiellement d</w:t>
      </w:r>
      <w:r w:rsidRPr="00773E88">
        <w:rPr>
          <w:lang w:eastAsia="en-AU"/>
        </w:rPr>
        <w:t>isponible</w:t>
      </w:r>
      <w:r>
        <w:rPr>
          <w:lang w:eastAsia="en-AU"/>
        </w:rPr>
        <w:t>’</w:t>
      </w:r>
    </w:p>
    <w:p w:rsidR="00493457" w:rsidP="00005B97" w:rsidRDefault="00493457" w14:paraId="11FEC8BB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F84A2E" w:rsidP="08D3B023" w:rsidRDefault="6C589901" w14:paraId="22981B6E" w14:textId="3AB28DC3">
      <w:pPr>
        <w:pStyle w:val="Heading3"/>
        <w:spacing w:line="259" w:lineRule="auto"/>
      </w:pPr>
      <w:r w:rsidRPr="08D3B023">
        <w:rPr>
          <w:lang w:eastAsia="en-AU"/>
        </w:rPr>
        <w:t>Recuperation DONNEES OOLINE</w:t>
      </w:r>
    </w:p>
    <w:p w:rsidR="00F84A2E" w:rsidP="08D3B023" w:rsidRDefault="00F84A2E" w14:paraId="11665C38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F84A2E" w:rsidP="08D3B023" w:rsidRDefault="22570501" w14:paraId="66713A4E" w14:textId="48D09972">
      <w:pPr>
        <w:pStyle w:val="BodyText"/>
        <w:tabs>
          <w:tab w:val="left" w:pos="5080"/>
        </w:tabs>
        <w:ind w:left="0"/>
        <w:rPr>
          <w:lang w:eastAsia="en-AU"/>
        </w:rPr>
      </w:pPr>
      <w:r w:rsidRPr="08D3B023">
        <w:rPr>
          <w:lang w:eastAsia="en-AU"/>
        </w:rPr>
        <w:t xml:space="preserve">Les montants de commandes sont </w:t>
      </w:r>
      <w:r w:rsidRPr="08D3B023" w:rsidR="6BA85F33">
        <w:rPr>
          <w:lang w:eastAsia="en-AU"/>
        </w:rPr>
        <w:t>ajouté et recuperés prennant en compte les filtres:</w:t>
      </w:r>
    </w:p>
    <w:p w:rsidR="00F84A2E" w:rsidP="08D3B023" w:rsidRDefault="00F84A2E" w14:paraId="27129538" w14:textId="139EA9D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F84A2E" w:rsidP="08D3B023" w:rsidRDefault="6BA85F33" w14:paraId="35A4612D" w14:textId="55C2DBEE">
      <w:pPr>
        <w:pStyle w:val="BodyText"/>
        <w:tabs>
          <w:tab w:val="left" w:pos="5080"/>
        </w:tabs>
        <w:ind w:left="0"/>
        <w:rPr>
          <w:lang w:eastAsia="en-AU"/>
        </w:rPr>
      </w:pPr>
      <w:r w:rsidRPr="08D3B023">
        <w:rPr>
          <w:lang w:eastAsia="en-AU"/>
        </w:rPr>
        <w:t>OBCUNO=code client</w:t>
      </w:r>
    </w:p>
    <w:p w:rsidR="00F84A2E" w:rsidP="08D3B023" w:rsidRDefault="7B6334C9" w14:paraId="177A57CD" w14:textId="24B5066A">
      <w:pPr>
        <w:pStyle w:val="BodyText"/>
        <w:tabs>
          <w:tab w:val="left" w:pos="5080"/>
        </w:tabs>
        <w:ind w:left="0"/>
        <w:rPr>
          <w:lang w:eastAsia="en-AU"/>
        </w:rPr>
      </w:pPr>
      <w:r w:rsidRPr="08D3B023">
        <w:rPr>
          <w:lang w:eastAsia="en-AU"/>
        </w:rPr>
        <w:t>OBORST&gt;32 et OBORST&lt;90</w:t>
      </w:r>
    </w:p>
    <w:p w:rsidR="00F84A2E" w:rsidP="08D3B023" w:rsidRDefault="7B6334C9" w14:paraId="530D838E" w14:textId="6E1BECE8">
      <w:pPr>
        <w:pStyle w:val="BodyText"/>
        <w:tabs>
          <w:tab w:val="left" w:pos="5080"/>
        </w:tabs>
        <w:ind w:left="0"/>
        <w:rPr>
          <w:lang w:eastAsia="en-AU"/>
        </w:rPr>
      </w:pPr>
      <w:r w:rsidRPr="08D3B023">
        <w:rPr>
          <w:lang w:eastAsia="en-AU"/>
        </w:rPr>
        <w:t>OBCODZ=date d’aujourd’hui</w:t>
      </w:r>
    </w:p>
    <w:p w:rsidR="00F84A2E" w:rsidP="08D3B023" w:rsidRDefault="00F84A2E" w14:paraId="355EA744" w14:textId="2EC7301B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F84A2E" w:rsidP="08D3B023" w:rsidRDefault="7B6334C9" w14:paraId="4E0F0422" w14:textId="757CF2E5">
      <w:pPr>
        <w:pStyle w:val="BodyText"/>
        <w:tabs>
          <w:tab w:val="left" w:pos="5080"/>
        </w:tabs>
        <w:ind w:left="0"/>
        <w:rPr>
          <w:lang w:eastAsia="en-AU"/>
        </w:rPr>
      </w:pPr>
      <w:r w:rsidRPr="08D3B023">
        <w:rPr>
          <w:lang w:eastAsia="en-AU"/>
        </w:rPr>
        <w:t>Champs a cummulé: OBLNA2</w:t>
      </w:r>
    </w:p>
    <w:p w:rsidR="00F84A2E" w:rsidP="00005B97" w:rsidRDefault="00F84A2E" w14:paraId="1EB8684C" w14:textId="2BBD3004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326668" w:rsidP="00005B97" w:rsidRDefault="00326668" w14:paraId="1B3451A0" w14:textId="77777777">
      <w:pPr>
        <w:pStyle w:val="BodyText"/>
        <w:tabs>
          <w:tab w:val="left" w:pos="5080"/>
        </w:tabs>
        <w:ind w:left="0"/>
        <w:rPr>
          <w:lang w:eastAsia="en-AU"/>
        </w:rPr>
      </w:pPr>
    </w:p>
    <w:p w:rsidR="00D40634" w:rsidP="00D40634" w:rsidRDefault="00D40634" w14:paraId="356B6762" w14:textId="63AD2D33">
      <w:pPr>
        <w:pStyle w:val="Heading2"/>
        <w:rPr>
          <w:lang w:eastAsia="en-AU"/>
        </w:rPr>
      </w:pPr>
      <w:bookmarkStart w:name="_Toc192243970" w:id="13"/>
      <w:r>
        <w:rPr>
          <w:lang w:eastAsia="en-AU"/>
        </w:rPr>
        <w:t>Gestion des erreurs</w:t>
      </w:r>
      <w:bookmarkEnd w:id="13"/>
    </w:p>
    <w:p w:rsidRPr="0095164F" w:rsidR="006C1FDE" w:rsidP="006C1FDE" w:rsidRDefault="00631854" w14:paraId="28F32029" w14:textId="6ABE7462">
      <w:pPr>
        <w:pStyle w:val="NoSpacing"/>
        <w:rPr>
          <w:color w:val="FF0000"/>
          <w:lang w:val="fr-FR" w:eastAsia="en-AU"/>
        </w:rPr>
      </w:pPr>
      <w:r w:rsidRPr="0095164F">
        <w:rPr>
          <w:color w:val="FF0000"/>
          <w:lang w:val="fr-FR" w:eastAsia="en-AU"/>
        </w:rPr>
        <w:t>Pour les erreurs d’en-tête, le champs ECHK de la réponse M3 sera alimenté.</w:t>
      </w:r>
    </w:p>
    <w:p w:rsidRPr="006C1FDE" w:rsidR="00F72DF1" w:rsidP="006C1FDE" w:rsidRDefault="00F72DF1" w14:paraId="6FB4A70A" w14:textId="77777777">
      <w:pPr>
        <w:pStyle w:val="NoSpacing"/>
        <w:rPr>
          <w:lang w:val="fr-FR" w:eastAsia="en-AU"/>
        </w:rPr>
      </w:pPr>
    </w:p>
    <w:tbl>
      <w:tblPr>
        <w:tblStyle w:val="InforTable0"/>
        <w:tblW w:w="10343" w:type="dxa"/>
        <w:tblInd w:w="-5" w:type="dxa"/>
        <w:tblLook w:val="04A0" w:firstRow="1" w:lastRow="0" w:firstColumn="1" w:lastColumn="0" w:noHBand="0" w:noVBand="1"/>
      </w:tblPr>
      <w:tblGrid>
        <w:gridCol w:w="2241"/>
        <w:gridCol w:w="1615"/>
        <w:gridCol w:w="1675"/>
        <w:gridCol w:w="1688"/>
        <w:gridCol w:w="3124"/>
      </w:tblGrid>
      <w:tr w:rsidRPr="00A9394C" w:rsidR="00C553F9" w:rsidTr="08D3B023" w14:paraId="50F92E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C553F9" w:rsidP="003C5159" w:rsidRDefault="009C1560" w14:paraId="25770037" w14:textId="2378DDF0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Cas</w:t>
            </w:r>
          </w:p>
        </w:tc>
        <w:tc>
          <w:tcPr>
            <w:tcW w:w="1731" w:type="dxa"/>
          </w:tcPr>
          <w:p w:rsidRPr="00A9394C" w:rsidR="00C553F9" w:rsidP="003C5159" w:rsidRDefault="00EF0549" w14:paraId="61500AA1" w14:textId="5B63A2A2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LNST</w:t>
            </w:r>
          </w:p>
        </w:tc>
        <w:tc>
          <w:tcPr>
            <w:tcW w:w="1731" w:type="dxa"/>
          </w:tcPr>
          <w:p w:rsidRPr="00A9394C" w:rsidR="00C553F9" w:rsidP="003C5159" w:rsidRDefault="00EF0549" w14:paraId="56B4BBB9" w14:textId="2378119D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LNTX</w:t>
            </w:r>
          </w:p>
        </w:tc>
        <w:tc>
          <w:tcPr>
            <w:tcW w:w="1732" w:type="dxa"/>
          </w:tcPr>
          <w:p w:rsidRPr="00A9394C" w:rsidR="00C553F9" w:rsidP="08D3B023" w:rsidRDefault="111F0BB5" w14:paraId="6E927DFF" w14:textId="450CD688">
            <w:pPr>
              <w:pStyle w:val="BodyText"/>
              <w:spacing w:line="259" w:lineRule="auto"/>
              <w:ind w:left="0"/>
            </w:pPr>
            <w:r w:rsidRPr="08D3B023">
              <w:rPr>
                <w:rFonts w:cs="Arial"/>
              </w:rPr>
              <w:t>TEXT</w:t>
            </w:r>
          </w:p>
        </w:tc>
        <w:tc>
          <w:tcPr>
            <w:tcW w:w="3418" w:type="dxa"/>
          </w:tcPr>
          <w:p w:rsidRPr="00A9394C" w:rsidR="00C553F9" w:rsidP="003C5159" w:rsidRDefault="00C346EF" w14:paraId="04F89F05" w14:textId="4F799E67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AVTX</w:t>
            </w:r>
          </w:p>
        </w:tc>
      </w:tr>
      <w:tr w:rsidRPr="00A9394C" w:rsidR="00EF0549" w:rsidTr="08D3B023" w14:paraId="5AF2F1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EF0549" w:rsidP="00EF0549" w:rsidRDefault="00EF0549" w14:paraId="026E3AE4" w14:textId="584978F0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CONO/DIVI inconnue</w:t>
            </w:r>
          </w:p>
        </w:tc>
        <w:tc>
          <w:tcPr>
            <w:tcW w:w="1731" w:type="dxa"/>
            <w:vAlign w:val="top"/>
          </w:tcPr>
          <w:p w:rsidRPr="00A9394C" w:rsidR="00EF0549" w:rsidP="00EF0549" w:rsidRDefault="060D8A3A" w14:paraId="59D5E091" w14:textId="2E5D8B43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error</w:t>
            </w:r>
          </w:p>
        </w:tc>
        <w:tc>
          <w:tcPr>
            <w:tcW w:w="1731" w:type="dxa"/>
          </w:tcPr>
          <w:p w:rsidRPr="00A9394C" w:rsidR="00EF0549" w:rsidP="00EF0549" w:rsidRDefault="060D8A3A" w14:paraId="7D150D2A" w14:textId="0D0B9364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Impossible</w:t>
            </w:r>
          </w:p>
        </w:tc>
        <w:tc>
          <w:tcPr>
            <w:tcW w:w="1732" w:type="dxa"/>
          </w:tcPr>
          <w:p w:rsidRPr="00A9394C" w:rsidR="00EF0549" w:rsidP="00EF0549" w:rsidRDefault="64EF8219" w14:paraId="2BA70A15" w14:textId="65BE7A50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invalidConoDivi</w:t>
            </w:r>
          </w:p>
        </w:tc>
        <w:tc>
          <w:tcPr>
            <w:tcW w:w="3418" w:type="dxa"/>
          </w:tcPr>
          <w:p w:rsidRPr="00A9394C" w:rsidR="00EF0549" w:rsidP="00EF0549" w:rsidRDefault="00EF0549" w14:paraId="423A8AFD" w14:textId="1A7AFF19">
            <w:pPr>
              <w:pStyle w:val="BodyText"/>
              <w:ind w:left="0"/>
              <w:rPr>
                <w:rFonts w:cs="Arial"/>
              </w:rPr>
            </w:pPr>
          </w:p>
        </w:tc>
      </w:tr>
      <w:tr w:rsidRPr="00A9394C" w:rsidR="00EF0549" w:rsidTr="08D3B023" w14:paraId="0F73C56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:rsidR="00EF0549" w:rsidP="00EF0549" w:rsidRDefault="00EF0549" w14:paraId="125E9430" w14:textId="1C646FAF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Client inconnue</w:t>
            </w:r>
          </w:p>
        </w:tc>
        <w:tc>
          <w:tcPr>
            <w:tcW w:w="1731" w:type="dxa"/>
            <w:vAlign w:val="top"/>
          </w:tcPr>
          <w:p w:rsidRPr="00A9394C" w:rsidR="00EF0549" w:rsidP="00EF0549" w:rsidRDefault="408FE2E8" w14:paraId="5167A9A9" w14:textId="5AA613C2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error</w:t>
            </w:r>
          </w:p>
        </w:tc>
        <w:tc>
          <w:tcPr>
            <w:tcW w:w="1731" w:type="dxa"/>
          </w:tcPr>
          <w:p w:rsidRPr="00A9394C" w:rsidR="00EF0549" w:rsidP="00EF0549" w:rsidRDefault="408FE2E8" w14:paraId="10E4A964" w14:textId="42D986B3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invalidGarage</w:t>
            </w:r>
          </w:p>
        </w:tc>
        <w:tc>
          <w:tcPr>
            <w:tcW w:w="1732" w:type="dxa"/>
          </w:tcPr>
          <w:p w:rsidRPr="00A9394C" w:rsidR="00EF0549" w:rsidP="00EF0549" w:rsidRDefault="00EF0549" w14:paraId="2F431182" w14:textId="77777777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3418" w:type="dxa"/>
          </w:tcPr>
          <w:p w:rsidRPr="00316391" w:rsidR="00EF0549" w:rsidP="00EF0549" w:rsidRDefault="00EF0549" w14:paraId="3B037A33" w14:textId="7B9920F2">
            <w:pPr>
              <w:pStyle w:val="BodyText"/>
              <w:ind w:left="0"/>
              <w:rPr>
                <w:rFonts w:cs="Arial"/>
              </w:rPr>
            </w:pPr>
          </w:p>
        </w:tc>
      </w:tr>
      <w:tr w:rsidRPr="00A9394C" w:rsidR="00EF0549" w:rsidTr="08D3B023" w14:paraId="02EE9A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:rsidR="00EF0549" w:rsidP="00EF0549" w:rsidRDefault="00EF0549" w14:paraId="6E65BD86" w14:textId="07328EAF">
            <w:pPr>
              <w:pStyle w:val="BodyText"/>
              <w:ind w:left="0"/>
              <w:rPr>
                <w:rFonts w:cs="Arial"/>
              </w:rPr>
            </w:pPr>
            <w:r>
              <w:rPr>
                <w:rFonts w:cs="Arial"/>
              </w:rPr>
              <w:t>Client statut !=20</w:t>
            </w:r>
          </w:p>
        </w:tc>
        <w:tc>
          <w:tcPr>
            <w:tcW w:w="1731" w:type="dxa"/>
            <w:vAlign w:val="top"/>
          </w:tcPr>
          <w:p w:rsidR="08D3B023" w:rsidP="08D3B023" w:rsidRDefault="08D3B023" w14:paraId="52526FF7" w14:textId="5AA613C2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error</w:t>
            </w:r>
          </w:p>
        </w:tc>
        <w:tc>
          <w:tcPr>
            <w:tcW w:w="1731" w:type="dxa"/>
          </w:tcPr>
          <w:p w:rsidR="08D3B023" w:rsidP="08D3B023" w:rsidRDefault="08D3B023" w14:paraId="3E0AAA56" w14:textId="42D986B3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invalidGarage</w:t>
            </w:r>
          </w:p>
        </w:tc>
        <w:tc>
          <w:tcPr>
            <w:tcW w:w="1732" w:type="dxa"/>
          </w:tcPr>
          <w:p w:rsidR="00EF0549" w:rsidP="00EF0549" w:rsidRDefault="00EF0549" w14:paraId="0CD6A623" w14:textId="101814BD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3418" w:type="dxa"/>
          </w:tcPr>
          <w:p w:rsidRPr="00316391" w:rsidR="00EF0549" w:rsidP="00EF0549" w:rsidRDefault="00EF0549" w14:paraId="21B04909" w14:textId="3C91CCF7">
            <w:pPr>
              <w:pStyle w:val="BodyText"/>
              <w:ind w:left="0"/>
              <w:rPr>
                <w:rFonts w:cs="Arial"/>
              </w:rPr>
            </w:pPr>
          </w:p>
        </w:tc>
      </w:tr>
      <w:tr w:rsidRPr="00A9394C" w:rsidR="00EF0549" w:rsidTr="08D3B023" w14:paraId="2D7ECD6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:rsidRPr="00A9394C" w:rsidR="00EF0549" w:rsidP="08D3B023" w:rsidRDefault="4C5BD337" w14:paraId="41962DC5" w14:textId="6830D721">
            <w:pPr>
              <w:pStyle w:val="BodyText"/>
              <w:spacing w:line="259" w:lineRule="auto"/>
              <w:ind w:left="0"/>
              <w:jc w:val="both"/>
              <w:rPr>
                <w:rFonts w:eastAsia="Arial" w:cs="Arial"/>
                <w:color w:val="000000" w:themeColor="text1"/>
              </w:rPr>
            </w:pPr>
            <w:r w:rsidRPr="08D3B023">
              <w:rPr>
                <w:rFonts w:eastAsia="Arial" w:cs="Arial"/>
                <w:color w:val="000000" w:themeColor="text1"/>
              </w:rPr>
              <w:t>Model d’appro existant mais Ancun client dans model d’appro</w:t>
            </w:r>
          </w:p>
          <w:p w:rsidRPr="00A9394C" w:rsidR="00EF0549" w:rsidP="00EF0549" w:rsidRDefault="00EF0549" w14:paraId="2B02458C" w14:textId="3EFC6F50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A9394C" w:rsidR="00EF0549" w:rsidP="00EF0549" w:rsidRDefault="4C5BD337" w14:paraId="1132CDA6" w14:textId="5E7DF61D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error</w:t>
            </w:r>
          </w:p>
        </w:tc>
        <w:tc>
          <w:tcPr>
            <w:tcW w:w="1731" w:type="dxa"/>
            <w:vAlign w:val="top"/>
          </w:tcPr>
          <w:p w:rsidRPr="00A9394C" w:rsidR="00EF0549" w:rsidP="08D3B023" w:rsidRDefault="4C5BD337" w14:paraId="65081F36" w14:textId="205A7025">
            <w:pPr>
              <w:pStyle w:val="BodyText"/>
              <w:ind w:left="0"/>
            </w:pPr>
            <w:r>
              <w:t>Impossible</w:t>
            </w:r>
          </w:p>
        </w:tc>
        <w:tc>
          <w:tcPr>
            <w:tcW w:w="1732" w:type="dxa"/>
          </w:tcPr>
          <w:p w:rsidRPr="00A9394C" w:rsidR="00EF0549" w:rsidP="00EF0549" w:rsidRDefault="4C5BD337" w14:paraId="03A24685" w14:textId="60C4503F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Default warehouse for customer not defined</w:t>
            </w:r>
          </w:p>
        </w:tc>
        <w:tc>
          <w:tcPr>
            <w:tcW w:w="3418" w:type="dxa"/>
          </w:tcPr>
          <w:p w:rsidRPr="0090142D" w:rsidR="00EF0549" w:rsidP="00EF0549" w:rsidRDefault="00EF0549" w14:paraId="0377FF03" w14:textId="4734BDF4">
            <w:pPr>
              <w:pStyle w:val="BodyText"/>
              <w:ind w:left="0"/>
              <w:rPr>
                <w:rFonts w:cs="Arial"/>
              </w:rPr>
            </w:pPr>
          </w:p>
        </w:tc>
      </w:tr>
      <w:tr w:rsidRPr="00CF0069" w:rsidR="00EF0549" w:rsidTr="08D3B023" w14:paraId="6A71CF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31" w:type="dxa"/>
          </w:tcPr>
          <w:p w:rsidRPr="00A9394C" w:rsidR="00EF0549" w:rsidP="08D3B023" w:rsidRDefault="36BA640E" w14:paraId="24FFA977" w14:textId="1B1E0BB8">
            <w:pPr>
              <w:pStyle w:val="BodyText"/>
              <w:spacing w:line="259" w:lineRule="auto"/>
              <w:ind w:left="0"/>
              <w:jc w:val="both"/>
              <w:rPr>
                <w:rFonts w:eastAsia="Arial" w:cs="Arial"/>
                <w:color w:val="000000" w:themeColor="text1"/>
              </w:rPr>
            </w:pPr>
            <w:r w:rsidRPr="08D3B023">
              <w:rPr>
                <w:rFonts w:eastAsia="Arial" w:cs="Arial"/>
                <w:color w:val="000000" w:themeColor="text1"/>
              </w:rPr>
              <w:t>Auncun client dans model d’approvisionnement+Aucun depot client par defaut</w:t>
            </w:r>
          </w:p>
          <w:p w:rsidRPr="00A9394C" w:rsidR="00EF0549" w:rsidP="00EF0549" w:rsidRDefault="00EF0549" w14:paraId="749A2AC0" w14:textId="2B471E1C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A9394C" w:rsidR="00EF0549" w:rsidP="00EF0549" w:rsidRDefault="4C5BD337" w14:paraId="5966F525" w14:textId="307660D7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error</w:t>
            </w:r>
          </w:p>
        </w:tc>
        <w:tc>
          <w:tcPr>
            <w:tcW w:w="1731" w:type="dxa"/>
            <w:vAlign w:val="top"/>
          </w:tcPr>
          <w:p w:rsidRPr="00A9394C" w:rsidR="00EF0549" w:rsidP="08D3B023" w:rsidRDefault="4C5BD337" w14:paraId="5DD76DC6" w14:textId="6A7A304B">
            <w:pPr>
              <w:pStyle w:val="BodyText"/>
              <w:ind w:left="0"/>
            </w:pPr>
            <w:r>
              <w:t>Impossible</w:t>
            </w:r>
          </w:p>
        </w:tc>
        <w:tc>
          <w:tcPr>
            <w:tcW w:w="1732" w:type="dxa"/>
          </w:tcPr>
          <w:p w:rsidRPr="00A9394C" w:rsidR="00EF0549" w:rsidP="00EF0549" w:rsidRDefault="4C5BD337" w14:paraId="2C9B1CE6" w14:textId="6EFE0CBF">
            <w:pPr>
              <w:pStyle w:val="BodyText"/>
              <w:ind w:left="0"/>
              <w:rPr>
                <w:rFonts w:cs="Arial"/>
              </w:rPr>
            </w:pPr>
            <w:r w:rsidRPr="08D3B023">
              <w:rPr>
                <w:rFonts w:cs="Arial"/>
              </w:rPr>
              <w:t>Order type WAV for supply model not defined</w:t>
            </w:r>
          </w:p>
        </w:tc>
        <w:tc>
          <w:tcPr>
            <w:tcW w:w="3418" w:type="dxa"/>
          </w:tcPr>
          <w:p w:rsidRPr="0090142D" w:rsidR="00EF0549" w:rsidP="00EF0549" w:rsidRDefault="00EF0549" w14:paraId="55B06078" w14:textId="4D682550">
            <w:pPr>
              <w:pStyle w:val="BodyText"/>
              <w:ind w:left="0"/>
              <w:rPr>
                <w:rFonts w:cs="Arial"/>
              </w:rPr>
            </w:pPr>
          </w:p>
        </w:tc>
      </w:tr>
      <w:tr w:rsidRPr="00CF0069" w:rsidR="00D24B34" w:rsidTr="08D3B023" w14:paraId="0D6F3D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dxa"/>
          </w:tcPr>
          <w:p w:rsidRPr="007328C4" w:rsidR="00D24B34" w:rsidP="00D24B34" w:rsidRDefault="00D24B34" w14:paraId="2B29E861" w14:textId="6C9463CF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7328C4" w:rsidR="00D24B34" w:rsidP="00D24B34" w:rsidRDefault="00D24B34" w14:paraId="01C4A84F" w14:textId="665C4541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7328C4" w:rsidR="00D24B34" w:rsidP="08D3B023" w:rsidRDefault="00D24B34" w14:paraId="707994B8" w14:textId="280AE129">
            <w:pPr>
              <w:pStyle w:val="BodyText"/>
              <w:ind w:left="0"/>
            </w:pPr>
          </w:p>
        </w:tc>
        <w:tc>
          <w:tcPr>
            <w:tcW w:w="1732" w:type="dxa"/>
            <w:vAlign w:val="top"/>
          </w:tcPr>
          <w:p w:rsidRPr="007328C4" w:rsidR="00D24B34" w:rsidP="00D24B34" w:rsidRDefault="00D24B34" w14:paraId="034B55A1" w14:textId="3CBD60E5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3418" w:type="dxa"/>
            <w:vAlign w:val="top"/>
          </w:tcPr>
          <w:p w:rsidRPr="00E43B9B" w:rsidR="00D24B34" w:rsidP="08D3B023" w:rsidRDefault="00D24B34" w14:paraId="7C20B290" w14:textId="35C12C09">
            <w:pPr>
              <w:pStyle w:val="BodyText"/>
              <w:ind w:left="0"/>
            </w:pPr>
          </w:p>
        </w:tc>
      </w:tr>
      <w:tr w:rsidRPr="00CF0069" w:rsidR="00D24B34" w:rsidTr="08D3B023" w14:paraId="640A20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tcW w:w="1731" w:type="dxa"/>
          </w:tcPr>
          <w:p w:rsidRPr="00E43B9B" w:rsidR="00D24B34" w:rsidP="00D24B34" w:rsidRDefault="00D24B34" w14:paraId="7F98D861" w14:textId="7F122BDD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E43B9B" w:rsidR="00D24B34" w:rsidP="00D24B34" w:rsidRDefault="00D24B34" w14:paraId="25B20E1B" w14:textId="0AFFBEAA">
            <w:pPr>
              <w:pStyle w:val="BodyText"/>
              <w:ind w:left="0"/>
              <w:rPr>
                <w:rFonts w:cs="Arial"/>
                <w:lang w:val="en-GB"/>
              </w:rPr>
            </w:pPr>
          </w:p>
        </w:tc>
        <w:tc>
          <w:tcPr>
            <w:tcW w:w="1731" w:type="dxa"/>
            <w:vAlign w:val="top"/>
          </w:tcPr>
          <w:p w:rsidRPr="00E43B9B" w:rsidR="00D24B34" w:rsidP="08D3B023" w:rsidRDefault="00D24B34" w14:paraId="3AD3E7DE" w14:textId="396CED6E">
            <w:pPr>
              <w:pStyle w:val="BodyText"/>
              <w:ind w:left="0"/>
              <w:rPr>
                <w:lang w:val="en-GB"/>
              </w:rPr>
            </w:pPr>
          </w:p>
        </w:tc>
        <w:tc>
          <w:tcPr>
            <w:tcW w:w="1732" w:type="dxa"/>
            <w:vAlign w:val="top"/>
          </w:tcPr>
          <w:p w:rsidRPr="00337CCA" w:rsidR="00D24B34" w:rsidP="00D24B34" w:rsidRDefault="00D24B34" w14:paraId="6E73031E" w14:textId="2314873A">
            <w:pPr>
              <w:pStyle w:val="BodyText"/>
              <w:ind w:left="0"/>
              <w:rPr>
                <w:rFonts w:cs="Arial"/>
                <w:lang w:val="en-GB"/>
              </w:rPr>
            </w:pPr>
          </w:p>
        </w:tc>
        <w:tc>
          <w:tcPr>
            <w:tcW w:w="3418" w:type="dxa"/>
            <w:vAlign w:val="top"/>
          </w:tcPr>
          <w:p w:rsidRPr="00E43B9B" w:rsidR="00D24B34" w:rsidP="08D3B023" w:rsidRDefault="00D24B34" w14:paraId="4D4B7D13" w14:textId="167BEFEA">
            <w:pPr>
              <w:pStyle w:val="BodyText"/>
              <w:ind w:left="0"/>
              <w:rPr>
                <w:lang w:val="en-GB"/>
              </w:rPr>
            </w:pPr>
          </w:p>
        </w:tc>
      </w:tr>
      <w:tr w:rsidRPr="00CF0069" w:rsidR="00D24B34" w:rsidTr="08D3B023" w14:paraId="2286530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tcW w:w="1731" w:type="dxa"/>
          </w:tcPr>
          <w:p w:rsidRPr="007328C4" w:rsidR="00D24B34" w:rsidP="00D24B34" w:rsidRDefault="00D24B34" w14:paraId="26B6FD74" w14:textId="074969A3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954B42" w:rsidR="00D24B34" w:rsidP="00D24B34" w:rsidRDefault="00D24B34" w14:paraId="5526122C" w14:textId="45C84A07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654EAD" w:rsidR="00D24B34" w:rsidP="00D24B34" w:rsidRDefault="00D24B34" w14:paraId="30940351" w14:textId="7979D7AE">
            <w:pPr>
              <w:pStyle w:val="BodyText"/>
              <w:ind w:left="0"/>
            </w:pPr>
          </w:p>
        </w:tc>
        <w:tc>
          <w:tcPr>
            <w:tcW w:w="1732" w:type="dxa"/>
            <w:vAlign w:val="top"/>
          </w:tcPr>
          <w:p w:rsidRPr="00337CCA" w:rsidR="00D24B34" w:rsidP="00D24B34" w:rsidRDefault="00D24B34" w14:paraId="39501264" w14:textId="1889784E">
            <w:pPr>
              <w:pStyle w:val="BodyText"/>
              <w:ind w:left="0"/>
              <w:rPr>
                <w:rFonts w:cs="Arial"/>
                <w:lang w:val="en-GB"/>
              </w:rPr>
            </w:pPr>
          </w:p>
        </w:tc>
        <w:tc>
          <w:tcPr>
            <w:tcW w:w="3418" w:type="dxa"/>
            <w:vAlign w:val="top"/>
          </w:tcPr>
          <w:p w:rsidRPr="00E43B9B" w:rsidR="00D24B34" w:rsidP="08D3B023" w:rsidRDefault="00D24B34" w14:paraId="4FDE699C" w14:textId="5C2D8C72">
            <w:pPr>
              <w:pStyle w:val="BodyText"/>
              <w:ind w:left="0"/>
              <w:rPr>
                <w:lang w:val="en-GB"/>
              </w:rPr>
            </w:pPr>
          </w:p>
        </w:tc>
      </w:tr>
      <w:tr w:rsidR="00D24B34" w:rsidTr="08D3B023" w14:paraId="5BC28C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731" w:type="dxa"/>
          </w:tcPr>
          <w:p w:rsidR="00D24B34" w:rsidP="08D3B023" w:rsidRDefault="00D24B34" w14:paraId="40AE079D" w14:textId="2641CCBB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="00D24B34" w:rsidP="08D3B023" w:rsidRDefault="00D24B34" w14:paraId="0742FA8E" w14:textId="1F05AF5B">
            <w:pPr>
              <w:pStyle w:val="BodyText"/>
              <w:ind w:left="0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="00D24B34" w:rsidP="08D3B023" w:rsidRDefault="00D24B34" w14:paraId="249C1EDF" w14:textId="0EBB33CC">
            <w:pPr>
              <w:spacing w:before="120" w:after="120"/>
            </w:pPr>
          </w:p>
        </w:tc>
        <w:tc>
          <w:tcPr>
            <w:tcW w:w="1732" w:type="dxa"/>
            <w:vAlign w:val="top"/>
          </w:tcPr>
          <w:p w:rsidR="00D24B34" w:rsidP="08D3B023" w:rsidRDefault="00D24B34" w14:paraId="7018CD20" w14:textId="2D438200">
            <w:pPr>
              <w:spacing w:before="120" w:after="120"/>
              <w:rPr>
                <w:rFonts w:eastAsia="Arial" w:cs="Arial"/>
                <w:color w:val="000000" w:themeColor="text1"/>
              </w:rPr>
            </w:pPr>
          </w:p>
        </w:tc>
        <w:tc>
          <w:tcPr>
            <w:tcW w:w="3418" w:type="dxa"/>
          </w:tcPr>
          <w:p w:rsidR="00D24B34" w:rsidP="00D24B34" w:rsidRDefault="00D24B34" w14:paraId="6DF4EDBC" w14:textId="1C3B6234">
            <w:pPr>
              <w:spacing w:before="120" w:after="120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  <w:tr w:rsidRPr="00D3547A" w:rsidR="7523AE3B" w:rsidTr="08D3B023" w14:paraId="065DA6F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1731" w:type="dxa"/>
          </w:tcPr>
          <w:p w:rsidRPr="00ED426A" w:rsidR="7523AE3B" w:rsidP="08D3B023" w:rsidRDefault="7523AE3B" w14:paraId="405929F4" w14:textId="7A6F8FD6">
            <w:pPr>
              <w:pStyle w:val="BodyText"/>
              <w:spacing w:line="259" w:lineRule="auto"/>
              <w:ind w:left="0"/>
              <w:jc w:val="both"/>
              <w:rPr>
                <w:rFonts w:eastAsia="Arial" w:cs="Arial"/>
                <w:color w:val="000000" w:themeColor="text1"/>
              </w:rPr>
            </w:pPr>
          </w:p>
        </w:tc>
        <w:tc>
          <w:tcPr>
            <w:tcW w:w="1731" w:type="dxa"/>
            <w:vAlign w:val="top"/>
          </w:tcPr>
          <w:p w:rsidR="51A94AC3" w:rsidP="7523AE3B" w:rsidRDefault="51A94AC3" w14:paraId="6F8FAF56" w14:textId="0C776074">
            <w:pPr>
              <w:pStyle w:val="BodyText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ED426A" w:rsidR="7523AE3B" w:rsidP="7523AE3B" w:rsidRDefault="7523AE3B" w14:paraId="52A391CB" w14:textId="3C874ADB">
            <w:pPr>
              <w:rPr>
                <w:lang w:val="en-US"/>
              </w:rPr>
            </w:pPr>
          </w:p>
        </w:tc>
        <w:tc>
          <w:tcPr>
            <w:tcW w:w="1732" w:type="dxa"/>
            <w:vAlign w:val="top"/>
          </w:tcPr>
          <w:p w:rsidRPr="00ED426A" w:rsidR="7523AE3B" w:rsidP="7523AE3B" w:rsidRDefault="7523AE3B" w14:paraId="44550185" w14:textId="1B6300DE">
            <w:pPr>
              <w:rPr>
                <w:rFonts w:eastAsia="Arial" w:cs="Arial"/>
                <w:color w:val="000000" w:themeColor="text1"/>
                <w:lang w:val="en-US"/>
              </w:rPr>
            </w:pPr>
          </w:p>
        </w:tc>
        <w:tc>
          <w:tcPr>
            <w:tcW w:w="3418" w:type="dxa"/>
          </w:tcPr>
          <w:p w:rsidRPr="00ED426A" w:rsidR="7523AE3B" w:rsidP="7523AE3B" w:rsidRDefault="7523AE3B" w14:paraId="4535AD84" w14:textId="43101A35">
            <w:pPr>
              <w:rPr>
                <w:rFonts w:eastAsia="Arial" w:cs="Arial"/>
                <w:color w:val="000000" w:themeColor="text1"/>
                <w:lang w:val="en-US"/>
              </w:rPr>
            </w:pPr>
          </w:p>
        </w:tc>
      </w:tr>
      <w:tr w:rsidRPr="00D3547A" w:rsidR="7523AE3B" w:rsidTr="08D3B023" w14:paraId="2D5AC8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731" w:type="dxa"/>
          </w:tcPr>
          <w:p w:rsidRPr="00ED426A" w:rsidR="7523AE3B" w:rsidP="08D3B023" w:rsidRDefault="7523AE3B" w14:paraId="4F68DA46" w14:textId="66E0EA38">
            <w:pPr>
              <w:pStyle w:val="BodyText"/>
              <w:spacing w:line="259" w:lineRule="auto"/>
              <w:ind w:left="0"/>
              <w:jc w:val="both"/>
              <w:rPr>
                <w:rFonts w:eastAsia="Arial" w:cs="Arial"/>
                <w:color w:val="000000" w:themeColor="text1"/>
              </w:rPr>
            </w:pPr>
          </w:p>
        </w:tc>
        <w:tc>
          <w:tcPr>
            <w:tcW w:w="1731" w:type="dxa"/>
            <w:vAlign w:val="top"/>
          </w:tcPr>
          <w:p w:rsidR="51A94AC3" w:rsidP="7523AE3B" w:rsidRDefault="51A94AC3" w14:paraId="7031A3EA" w14:textId="2349B8D0">
            <w:pPr>
              <w:pStyle w:val="BodyText"/>
              <w:rPr>
                <w:rFonts w:cs="Arial"/>
              </w:rPr>
            </w:pPr>
          </w:p>
        </w:tc>
        <w:tc>
          <w:tcPr>
            <w:tcW w:w="1731" w:type="dxa"/>
            <w:vAlign w:val="top"/>
          </w:tcPr>
          <w:p w:rsidRPr="00ED426A" w:rsidR="7523AE3B" w:rsidP="7523AE3B" w:rsidRDefault="7523AE3B" w14:paraId="27D043AD" w14:textId="7441D43C">
            <w:pPr>
              <w:rPr>
                <w:lang w:val="en-US"/>
              </w:rPr>
            </w:pPr>
          </w:p>
        </w:tc>
        <w:tc>
          <w:tcPr>
            <w:tcW w:w="1732" w:type="dxa"/>
            <w:vAlign w:val="top"/>
          </w:tcPr>
          <w:p w:rsidRPr="00ED426A" w:rsidR="7523AE3B" w:rsidP="7523AE3B" w:rsidRDefault="7523AE3B" w14:paraId="36B0C0C2" w14:textId="3E5E0FF6">
            <w:pPr>
              <w:rPr>
                <w:rFonts w:eastAsia="Arial" w:cs="Arial"/>
                <w:color w:val="000000" w:themeColor="text1"/>
                <w:lang w:val="en-US"/>
              </w:rPr>
            </w:pPr>
          </w:p>
        </w:tc>
        <w:tc>
          <w:tcPr>
            <w:tcW w:w="3418" w:type="dxa"/>
          </w:tcPr>
          <w:p w:rsidRPr="00ED426A" w:rsidR="7523AE3B" w:rsidP="7523AE3B" w:rsidRDefault="7523AE3B" w14:paraId="0109DE30" w14:textId="1442337C">
            <w:pPr>
              <w:rPr>
                <w:rFonts w:eastAsia="Arial" w:cs="Arial"/>
                <w:color w:val="000000" w:themeColor="text1"/>
                <w:lang w:val="en-US"/>
              </w:rPr>
            </w:pPr>
          </w:p>
        </w:tc>
      </w:tr>
    </w:tbl>
    <w:p w:rsidRPr="00E43B9B" w:rsidR="001E2D7F" w:rsidP="00005B97" w:rsidRDefault="001E2D7F" w14:paraId="4DA7B667" w14:textId="77777777">
      <w:pPr>
        <w:pStyle w:val="BodyText"/>
        <w:tabs>
          <w:tab w:val="left" w:pos="5080"/>
        </w:tabs>
        <w:ind w:left="0"/>
        <w:rPr>
          <w:lang w:val="en-GB" w:eastAsia="en-AU"/>
        </w:rPr>
      </w:pPr>
    </w:p>
    <w:p w:rsidR="1A3632ED" w:rsidP="1A3632ED" w:rsidRDefault="1A3632ED" w14:paraId="7A9B6E5F" w14:textId="12F02890">
      <w:pPr>
        <w:tabs>
          <w:tab w:val="left" w:pos="5080"/>
        </w:tabs>
        <w:spacing w:before="120" w:after="120"/>
        <w:rPr>
          <w:rFonts w:eastAsia="Arial" w:cs="Arial"/>
          <w:color w:val="000000" w:themeColor="text1"/>
          <w:lang w:val="en-GB"/>
        </w:rPr>
      </w:pPr>
    </w:p>
    <w:p w:rsidRPr="00C56288" w:rsidR="00C56288" w:rsidP="08D3B023" w:rsidRDefault="00C56288" w14:paraId="72CEEB1F" w14:textId="038A5EEC">
      <w:pPr>
        <w:pStyle w:val="Heading4"/>
        <w:spacing w:line="285" w:lineRule="atLeast"/>
        <w:rPr>
          <w:rFonts w:ascii="Consolas" w:hAnsi="Consolas"/>
          <w:color w:val="CCCCCC"/>
          <w:sz w:val="21"/>
          <w:szCs w:val="21"/>
          <w:lang w:val="en-US" w:eastAsia="de-DE"/>
        </w:rPr>
      </w:pPr>
    </w:p>
    <w:p w:rsidR="00ED426A" w:rsidP="00E41720" w:rsidRDefault="00ED426A" w14:paraId="07B8BECE" w14:textId="007B39E9">
      <w:pPr>
        <w:pStyle w:val="NoSpacing"/>
      </w:pPr>
    </w:p>
    <w:p w:rsidR="00E41720" w:rsidP="00E41720" w:rsidRDefault="00E41720" w14:paraId="10492AAB" w14:textId="77777777">
      <w:pPr>
        <w:pStyle w:val="NoSpacing"/>
      </w:pPr>
    </w:p>
    <w:p w:rsidR="00E41720" w:rsidP="00E41720" w:rsidRDefault="00E41720" w14:paraId="1FC4E3CE" w14:textId="77777777">
      <w:pPr>
        <w:pStyle w:val="NoSpacing"/>
      </w:pPr>
    </w:p>
    <w:p w:rsidRPr="00ED426A" w:rsidR="00E41720" w:rsidP="00E41720" w:rsidRDefault="00E41720" w14:paraId="3B48B85B" w14:textId="77777777">
      <w:pPr>
        <w:pStyle w:val="NoSpacing"/>
      </w:pPr>
    </w:p>
    <w:p w:rsidRPr="00111B27" w:rsidR="0067377E" w:rsidP="0067377E" w:rsidRDefault="00A317DB" w14:paraId="2754DD11" w14:textId="4728B0AC">
      <w:pPr>
        <w:pStyle w:val="Heading1"/>
      </w:pPr>
      <w:bookmarkStart w:name="_Toc29384946" w:id="14"/>
      <w:bookmarkStart w:name="_Toc192243971" w:id="15"/>
      <w:bookmarkStart w:name="_Toc373904331" w:id="16"/>
      <w:bookmarkStart w:name="_Toc373904333" w:id="17"/>
      <w:bookmarkEnd w:id="11"/>
      <w:r w:rsidRPr="00111B27">
        <w:t>Analyse des risques</w:t>
      </w:r>
      <w:bookmarkEnd w:id="14"/>
      <w:bookmarkEnd w:id="15"/>
      <w:r w:rsidRPr="00111B27">
        <w:t xml:space="preserve"> </w:t>
      </w:r>
      <w:bookmarkEnd w:id="16"/>
    </w:p>
    <w:p w:rsidRPr="00111B27" w:rsidR="0067377E" w:rsidP="0067377E" w:rsidRDefault="0067377E" w14:paraId="5644DAEC" w14:textId="77777777"/>
    <w:p w:rsidRPr="00111B27" w:rsidR="00A317DB" w:rsidP="0067377E" w:rsidRDefault="00A317DB" w14:paraId="56E73506" w14:textId="023E9151">
      <w:r w:rsidRPr="00111B27">
        <w:t xml:space="preserve">Les risques identifiés pour ces interfaces sont </w:t>
      </w:r>
      <w:r w:rsidRPr="00111B27" w:rsidR="00212D84">
        <w:t xml:space="preserve">les </w:t>
      </w:r>
      <w:r w:rsidRPr="00111B27" w:rsidR="000B3B1A">
        <w:t>suivants :</w:t>
      </w:r>
    </w:p>
    <w:p w:rsidRPr="00111B27" w:rsidR="00D5415A" w:rsidP="0067377E" w:rsidRDefault="00022002" w14:paraId="11EB9D19" w14:textId="21DC1537">
      <w:pPr>
        <w:pStyle w:val="Heading1"/>
      </w:pPr>
      <w:bookmarkStart w:name="_Toc29384947" w:id="18"/>
      <w:bookmarkStart w:name="_Toc192243972" w:id="19"/>
      <w:r w:rsidRPr="00111B27">
        <w:t xml:space="preserve">hypothèses et </w:t>
      </w:r>
      <w:r w:rsidRPr="00111B27" w:rsidR="00D5415A">
        <w:t>Limitations</w:t>
      </w:r>
      <w:bookmarkEnd w:id="17"/>
      <w:bookmarkEnd w:id="18"/>
      <w:bookmarkEnd w:id="19"/>
    </w:p>
    <w:p w:rsidRPr="00111B27" w:rsidR="00084D0C" w:rsidP="007D1B3B" w:rsidRDefault="00084D0C" w14:paraId="136D0881" w14:textId="77777777">
      <w:pPr>
        <w:pStyle w:val="ListParagraph"/>
        <w:rPr>
          <w:rFonts w:cs="Arial"/>
        </w:rPr>
      </w:pPr>
    </w:p>
    <w:p w:rsidRPr="00111B27" w:rsidR="00022002" w:rsidP="00D5415A" w:rsidRDefault="00022002" w14:paraId="1925052D" w14:textId="7DD56C5F"/>
    <w:p w:rsidRPr="00111B27" w:rsidR="000A672A" w:rsidP="18583174" w:rsidRDefault="000A672A" w14:paraId="6FC71665" w14:textId="2984A982">
      <w:pPr>
        <w:pStyle w:val="Heading1"/>
      </w:pPr>
      <w:bookmarkStart w:name="_Toc192243973" w:id="20"/>
      <w:bookmarkStart w:name="_Toc29384948" w:id="21"/>
      <w:r w:rsidRPr="00111B27">
        <w:t>POINTS A DETERMINER</w:t>
      </w:r>
      <w:bookmarkEnd w:id="20"/>
    </w:p>
    <w:p w:rsidRPr="00111B27" w:rsidR="18583174" w:rsidP="18583174" w:rsidRDefault="18583174" w14:paraId="1A2ADBFE" w14:textId="2AF3F6D4">
      <w:pPr>
        <w:pStyle w:val="BodyText"/>
        <w:ind w:left="1080"/>
        <w:rPr>
          <w:b/>
          <w:bCs/>
        </w:rPr>
      </w:pPr>
    </w:p>
    <w:p w:rsidRPr="00410F43" w:rsidR="002D7296" w:rsidP="18583174" w:rsidRDefault="00CD1B2D" w14:paraId="367B43E5" w14:textId="6345C0CD">
      <w:pPr>
        <w:pStyle w:val="Heading1"/>
      </w:pPr>
      <w:bookmarkStart w:name="_Toc192243974" w:id="22"/>
      <w:r w:rsidRPr="00111B27">
        <w:t>Annexes</w:t>
      </w:r>
      <w:bookmarkEnd w:id="21"/>
      <w:bookmarkEnd w:id="22"/>
    </w:p>
    <w:sectPr w:rsidRPr="00410F43" w:rsidR="002D7296" w:rsidSect="0035355D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orient="portrait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111B27" w:rsidR="0022698E" w:rsidRDefault="0022698E" w14:paraId="56B40224" w14:textId="77777777">
      <w:r w:rsidRPr="00111B27">
        <w:separator/>
      </w:r>
    </w:p>
  </w:endnote>
  <w:endnote w:type="continuationSeparator" w:id="0">
    <w:p w:rsidRPr="00111B27" w:rsidR="0022698E" w:rsidRDefault="0022698E" w14:paraId="20F31195" w14:textId="77777777">
      <w:r w:rsidRPr="00111B27">
        <w:continuationSeparator/>
      </w:r>
    </w:p>
  </w:endnote>
  <w:endnote w:type="continuationNotice" w:id="1">
    <w:p w:rsidRPr="00111B27" w:rsidR="0022698E" w:rsidRDefault="0022698E" w14:paraId="2E8BAA9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1B27" w:rsidR="002F617B" w:rsidRDefault="002F617B" w14:paraId="47691D69" w14:textId="77777777">
    <w:pPr>
      <w:pStyle w:val="Footer"/>
      <w:framePr w:wrap="around" w:hAnchor="margin" w:vAnchor="text" w:xAlign="right" w:y="1"/>
      <w:rPr>
        <w:rStyle w:val="PageNumber"/>
      </w:rPr>
    </w:pPr>
    <w:r w:rsidRPr="00111B27">
      <w:rPr>
        <w:rStyle w:val="PageNumber"/>
      </w:rPr>
      <w:fldChar w:fldCharType="begin"/>
    </w:r>
    <w:r w:rsidRPr="00111B27">
      <w:rPr>
        <w:rStyle w:val="PageNumber"/>
      </w:rPr>
      <w:instrText xml:space="preserve">PAGE  </w:instrText>
    </w:r>
    <w:r w:rsidRPr="00111B27">
      <w:rPr>
        <w:rStyle w:val="PageNumber"/>
      </w:rPr>
      <w:fldChar w:fldCharType="separate"/>
    </w:r>
    <w:r w:rsidRPr="00111B27">
      <w:rPr>
        <w:rStyle w:val="PageNumber"/>
      </w:rPr>
      <w:t>iv</w:t>
    </w:r>
    <w:r w:rsidRPr="00111B27">
      <w:rPr>
        <w:rStyle w:val="PageNumber"/>
      </w:rPr>
      <w:fldChar w:fldCharType="end"/>
    </w:r>
  </w:p>
  <w:p w:rsidRPr="00111B27" w:rsidR="002F617B" w:rsidRDefault="002F617B" w14:paraId="138A8D61" w14:textId="77777777">
    <w:pPr>
      <w:pStyle w:val="Footer"/>
      <w:ind w:right="360"/>
    </w:pPr>
  </w:p>
  <w:p w:rsidRPr="00111B27" w:rsidR="002F617B" w:rsidRDefault="002F617B" w14:paraId="573DF5A4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1B27" w:rsidR="002F617B" w:rsidP="00D56107" w:rsidRDefault="002F617B" w14:paraId="03952FF3" w14:textId="4A84E6BD">
    <w:pPr>
      <w:pStyle w:val="Footer"/>
      <w:tabs>
        <w:tab w:val="clear" w:pos="7920"/>
        <w:tab w:val="right" w:pos="9900"/>
        <w:tab w:val="right" w:pos="10440"/>
      </w:tabs>
    </w:pPr>
    <w:r w:rsidRPr="00111B27">
      <w:rPr>
        <w:rStyle w:val="HighlightedVariable"/>
      </w:rPr>
      <w:t>Interfaces</w:t>
    </w:r>
    <w:r w:rsidR="00071E83">
      <w:rPr>
        <w:rStyle w:val="HighlightedVariable"/>
      </w:rPr>
      <w:t>-</w:t>
    </w:r>
  </w:p>
  <w:p w:rsidRPr="00111B27" w:rsidR="002F617B" w:rsidP="00A56694" w:rsidRDefault="08D3B023" w14:paraId="6C07A1C5" w14:textId="74686F62">
    <w:pPr>
      <w:pStyle w:val="Footer"/>
      <w:tabs>
        <w:tab w:val="clear" w:pos="7920"/>
        <w:tab w:val="center" w:pos="5400"/>
        <w:tab w:val="right" w:pos="9720"/>
        <w:tab w:val="right" w:pos="10440"/>
      </w:tabs>
    </w:pPr>
    <w:r>
      <w:t>File Ref: DES020_ LstCutOff_OrchestrationDesCommandes</w:t>
    </w:r>
  </w:p>
  <w:p w:rsidRPr="00111B27" w:rsidR="002F617B" w:rsidRDefault="002F617B" w14:paraId="7FA19B23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111B27" w:rsidR="002F617B" w:rsidRDefault="002F617B" w14:paraId="0A9FDF83" w14:textId="77777777">
    <w:pPr>
      <w:pStyle w:val="Footer"/>
      <w:tabs>
        <w:tab w:val="clear" w:pos="7920"/>
        <w:tab w:val="right" w:pos="10440"/>
      </w:tabs>
    </w:pPr>
    <w:r w:rsidRPr="00111B27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8A9E506" wp14:editId="18C3E20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326668" w:rsidR="002F617B" w:rsidP="005F7057" w:rsidRDefault="002F617B" w14:paraId="419A466E" w14:textId="1AC4CE71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26668">
                            <w:rPr>
                              <w:lang w:val="en-GB"/>
                            </w:rPr>
                            <w:t xml:space="preserve">Copyright © 2020 Infor. All rights reserved. The word and design marks set forth herein are trademarks and/or registered trademarks of Infor and/or related affiliates </w:t>
                          </w:r>
                        </w:p>
                        <w:p w:rsidRPr="00326668" w:rsidR="002F617B" w:rsidP="005F7057" w:rsidRDefault="002F617B" w14:paraId="7B88FF0D" w14:textId="7777777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26668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:rsidRPr="00326668" w:rsidR="002F617B" w:rsidP="005F7057" w:rsidRDefault="002F617B" w14:paraId="716C7CCF" w14:textId="7777777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31E2835">
            <v:shapetype id="_x0000_t202" coordsize="21600,21600" o:spt="202" path="m,l,21600r21600,l21600,xe" w14:anchorId="28A9E506">
              <v:stroke joinstyle="miter"/>
              <v:path gradientshapeok="t" o:connecttype="rect"/>
            </v:shapetype>
            <v:shape id="Zone de texte 8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>
              <v:textbox>
                <w:txbxContent>
                  <w:p w:rsidRPr="00326668" w:rsidR="002F617B" w:rsidP="005F7057" w:rsidRDefault="002F617B" w14:paraId="6E5BC624" w14:textId="1AC4CE71">
                    <w:pPr>
                      <w:pStyle w:val="CopyrightText0"/>
                      <w:rPr>
                        <w:lang w:val="en-GB"/>
                      </w:rPr>
                    </w:pPr>
                    <w:r w:rsidRPr="00326668">
                      <w:rPr>
                        <w:lang w:val="en-GB"/>
                      </w:rPr>
                      <w:t xml:space="preserve">Copyright © 2020 Infor. All rights reserved. The word and design marks set forth herein are trademarks and/or registered trademarks of Infor and/or related affiliates </w:t>
                    </w:r>
                  </w:p>
                  <w:p w:rsidRPr="00326668" w:rsidR="002F617B" w:rsidP="005F7057" w:rsidRDefault="002F617B" w14:paraId="3813C853" w14:textId="77777777">
                    <w:pPr>
                      <w:pStyle w:val="CopyrightText0"/>
                      <w:rPr>
                        <w:lang w:val="en-GB"/>
                      </w:rPr>
                    </w:pPr>
                    <w:r w:rsidRPr="00326668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:rsidRPr="00326668" w:rsidR="002F617B" w:rsidP="005F7057" w:rsidRDefault="002F617B" w14:paraId="672A6659" w14:textId="7777777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111B27" w:rsidR="0022698E" w:rsidRDefault="0022698E" w14:paraId="2F404594" w14:textId="77777777">
      <w:r w:rsidRPr="00111B27">
        <w:separator/>
      </w:r>
    </w:p>
  </w:footnote>
  <w:footnote w:type="continuationSeparator" w:id="0">
    <w:p w:rsidRPr="00111B27" w:rsidR="0022698E" w:rsidRDefault="0022698E" w14:paraId="3082AD2A" w14:textId="77777777">
      <w:r w:rsidRPr="00111B27">
        <w:continuationSeparator/>
      </w:r>
    </w:p>
  </w:footnote>
  <w:footnote w:type="continuationNotice" w:id="1">
    <w:p w:rsidRPr="00111B27" w:rsidR="0022698E" w:rsidRDefault="0022698E" w14:paraId="699F903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8D3B023" w:rsidP="08D3B023" w:rsidRDefault="08D3B023" w14:paraId="07AD41D4" w14:textId="73652D64">
    <w:pPr>
      <w:pStyle w:val="Header"/>
    </w:pPr>
    <w:r>
      <w:t>Réf. doc : DES020_ LstCutOffOrchestrationDesCommandes</w:t>
    </w:r>
  </w:p>
  <w:p w:rsidRPr="00111B27" w:rsidR="002F617B" w:rsidP="00B312E9" w:rsidRDefault="002F617B" w14:paraId="0EDCAC09" w14:textId="77777777">
    <w:pPr>
      <w:pStyle w:val="Header"/>
    </w:pPr>
  </w:p>
  <w:p w:rsidRPr="00111B27" w:rsidR="002F617B" w:rsidRDefault="002F617B" w14:paraId="7BA1F969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11B27" w:rsidR="002F617B" w:rsidP="00C30DAE" w:rsidRDefault="002F617B" w14:paraId="2A48ADB1" w14:textId="60945646">
    <w:r w:rsidRPr="00111B27">
      <w:rPr>
        <w:noProof/>
        <w:lang w:eastAsia="fr-FR"/>
      </w:rPr>
      <w:drawing>
        <wp:inline distT="0" distB="0" distL="0" distR="0" wp14:anchorId="67637001" wp14:editId="6CCCD0DE">
          <wp:extent cx="2626360" cy="723900"/>
          <wp:effectExtent l="0" t="0" r="254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11B27">
      <w:t xml:space="preserve"> </w:t>
    </w:r>
    <w:r w:rsidRPr="00111B27">
      <w:tab/>
    </w:r>
    <w:r w:rsidRPr="00111B27">
      <w:tab/>
    </w:r>
    <w:r w:rsidRPr="00111B27">
      <w:tab/>
    </w:r>
    <w:r w:rsidRPr="00111B27">
      <w:tab/>
    </w:r>
    <w:r w:rsidRPr="00111B27">
      <w:tab/>
    </w:r>
    <w:r w:rsidRPr="00111B27">
      <w:tab/>
    </w:r>
    <w:r w:rsidRPr="00111B27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 w:rsidRPr="00111B27" w:rsidR="009C2C43">
          <w:rPr>
            <w:noProof/>
          </w:rPr>
          <w:drawing>
            <wp:inline distT="0" distB="0" distL="0" distR="0" wp14:anchorId="35BEB065" wp14:editId="28FFDA8D">
              <wp:extent cx="1270000" cy="897833"/>
              <wp:effectExtent l="0" t="0" r="0" b="0"/>
              <wp:docPr id="9" name="Picture 4" descr="A black background with grey letter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4" descr="A black background with grey letters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8978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7C0"/>
    <w:multiLevelType w:val="hybridMultilevel"/>
    <w:tmpl w:val="3762375E"/>
    <w:lvl w:ilvl="0" w:tplc="2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hint="default" w:ascii="Webdings" w:hAnsi="Webdings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19704E"/>
    <w:multiLevelType w:val="hybridMultilevel"/>
    <w:tmpl w:val="5FD4CC64"/>
    <w:lvl w:ilvl="0" w:tplc="2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18B2B5E"/>
    <w:multiLevelType w:val="hybridMultilevel"/>
    <w:tmpl w:val="E2B269F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CF6D00"/>
    <w:multiLevelType w:val="hybridMultilevel"/>
    <w:tmpl w:val="E47CE6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163215"/>
    <w:multiLevelType w:val="hybridMultilevel"/>
    <w:tmpl w:val="19F05A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80D54"/>
    <w:multiLevelType w:val="hybridMultilevel"/>
    <w:tmpl w:val="1EB088EE"/>
    <w:lvl w:ilvl="0" w:tplc="040C0001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7" w15:restartNumberingAfterBreak="0">
    <w:nsid w:val="1ED627BC"/>
    <w:multiLevelType w:val="multilevel"/>
    <w:tmpl w:val="015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504143"/>
    <w:multiLevelType w:val="hybridMultilevel"/>
    <w:tmpl w:val="B3AC756C"/>
    <w:lvl w:ilvl="0" w:tplc="4B24115C">
      <w:start w:val="20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0" w15:restartNumberingAfterBreak="0">
    <w:nsid w:val="25F42D9F"/>
    <w:multiLevelType w:val="hybridMultilevel"/>
    <w:tmpl w:val="CC64A2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E32C07"/>
    <w:multiLevelType w:val="hybridMultilevel"/>
    <w:tmpl w:val="637A9DCA"/>
    <w:lvl w:ilvl="0" w:tplc="2000000F">
      <w:start w:val="1"/>
      <w:numFmt w:val="decimal"/>
      <w:lvlText w:val="%1."/>
      <w:lvlJc w:val="left"/>
      <w:pPr>
        <w:ind w:left="1069" w:hanging="360"/>
      </w:p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</w:rPr>
    </w:lvl>
  </w:abstractNum>
  <w:abstractNum w:abstractNumId="13" w15:restartNumberingAfterBreak="0">
    <w:nsid w:val="343A56E6"/>
    <w:multiLevelType w:val="hybridMultilevel"/>
    <w:tmpl w:val="F85A602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D30DA1"/>
    <w:multiLevelType w:val="multilevel"/>
    <w:tmpl w:val="6CD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EC713AA"/>
    <w:multiLevelType w:val="hybridMultilevel"/>
    <w:tmpl w:val="FF66B64E"/>
    <w:lvl w:ilvl="0" w:tplc="2000000F">
      <w:start w:val="1"/>
      <w:numFmt w:val="decimal"/>
      <w:lvlText w:val="%1."/>
      <w:lvlJc w:val="left"/>
      <w:pPr>
        <w:ind w:left="1353" w:hanging="360"/>
      </w:pPr>
    </w:lvl>
    <w:lvl w:ilvl="1" w:tplc="20000019" w:tentative="1">
      <w:start w:val="1"/>
      <w:numFmt w:val="lowerLetter"/>
      <w:lvlText w:val="%2."/>
      <w:lvlJc w:val="left"/>
      <w:pPr>
        <w:ind w:left="2073" w:hanging="360"/>
      </w:pPr>
    </w:lvl>
    <w:lvl w:ilvl="2" w:tplc="2000001B" w:tentative="1">
      <w:start w:val="1"/>
      <w:numFmt w:val="lowerRoman"/>
      <w:lvlText w:val="%3."/>
      <w:lvlJc w:val="right"/>
      <w:pPr>
        <w:ind w:left="2793" w:hanging="180"/>
      </w:pPr>
    </w:lvl>
    <w:lvl w:ilvl="3" w:tplc="2000000F" w:tentative="1">
      <w:start w:val="1"/>
      <w:numFmt w:val="decimal"/>
      <w:lvlText w:val="%4."/>
      <w:lvlJc w:val="left"/>
      <w:pPr>
        <w:ind w:left="3513" w:hanging="360"/>
      </w:pPr>
    </w:lvl>
    <w:lvl w:ilvl="4" w:tplc="20000019" w:tentative="1">
      <w:start w:val="1"/>
      <w:numFmt w:val="lowerLetter"/>
      <w:lvlText w:val="%5."/>
      <w:lvlJc w:val="left"/>
      <w:pPr>
        <w:ind w:left="4233" w:hanging="360"/>
      </w:pPr>
    </w:lvl>
    <w:lvl w:ilvl="5" w:tplc="2000001B" w:tentative="1">
      <w:start w:val="1"/>
      <w:numFmt w:val="lowerRoman"/>
      <w:lvlText w:val="%6."/>
      <w:lvlJc w:val="right"/>
      <w:pPr>
        <w:ind w:left="4953" w:hanging="180"/>
      </w:pPr>
    </w:lvl>
    <w:lvl w:ilvl="6" w:tplc="2000000F" w:tentative="1">
      <w:start w:val="1"/>
      <w:numFmt w:val="decimal"/>
      <w:lvlText w:val="%7."/>
      <w:lvlJc w:val="left"/>
      <w:pPr>
        <w:ind w:left="5673" w:hanging="360"/>
      </w:pPr>
    </w:lvl>
    <w:lvl w:ilvl="7" w:tplc="20000019" w:tentative="1">
      <w:start w:val="1"/>
      <w:numFmt w:val="lowerLetter"/>
      <w:lvlText w:val="%8."/>
      <w:lvlJc w:val="left"/>
      <w:pPr>
        <w:ind w:left="6393" w:hanging="360"/>
      </w:pPr>
    </w:lvl>
    <w:lvl w:ilvl="8" w:tplc="20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45D73126"/>
    <w:multiLevelType w:val="multilevel"/>
    <w:tmpl w:val="7AEC2F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 w:ascii="Arial" w:hAnsi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F6619"/>
    <w:multiLevelType w:val="hybridMultilevel"/>
    <w:tmpl w:val="1A64C58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F44F13"/>
    <w:multiLevelType w:val="multilevel"/>
    <w:tmpl w:val="B094C2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7751734"/>
    <w:multiLevelType w:val="hybridMultilevel"/>
    <w:tmpl w:val="25B27556"/>
    <w:lvl w:ilvl="0" w:tplc="FFFFFFFF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CB630DF"/>
    <w:multiLevelType w:val="hybridMultilevel"/>
    <w:tmpl w:val="428C493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3F36E25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3D2B6F"/>
    <w:multiLevelType w:val="hybridMultilevel"/>
    <w:tmpl w:val="EB2C988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2011F4"/>
    <w:multiLevelType w:val="hybridMultilevel"/>
    <w:tmpl w:val="F7529F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25" w15:restartNumberingAfterBreak="0">
    <w:nsid w:val="61942EFF"/>
    <w:multiLevelType w:val="hybridMultilevel"/>
    <w:tmpl w:val="5B1CCB0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593011"/>
    <w:multiLevelType w:val="multilevel"/>
    <w:tmpl w:val="53402B0E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2E405E3"/>
    <w:multiLevelType w:val="multilevel"/>
    <w:tmpl w:val="0D2A48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29" w15:restartNumberingAfterBreak="0">
    <w:nsid w:val="69BE5CDB"/>
    <w:multiLevelType w:val="hybridMultilevel"/>
    <w:tmpl w:val="2D80FCE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AC96926"/>
    <w:multiLevelType w:val="hybridMultilevel"/>
    <w:tmpl w:val="4D1A393C"/>
    <w:lvl w:ilvl="0" w:tplc="D6B8124C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7E1656"/>
    <w:multiLevelType w:val="multilevel"/>
    <w:tmpl w:val="4E1885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0C74792"/>
    <w:multiLevelType w:val="hybridMultilevel"/>
    <w:tmpl w:val="D09EDBC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10B7087"/>
    <w:multiLevelType w:val="hybridMultilevel"/>
    <w:tmpl w:val="637A9DC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2201798"/>
    <w:multiLevelType w:val="multilevel"/>
    <w:tmpl w:val="E912F04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color w:val="548DD4" w:themeColor="text2" w:themeTint="99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548DD4" w:themeColor="text2" w:themeTint="99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color w:val="548DD4" w:themeColor="text2" w:themeTint="99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  <w:color w:val="548DD4" w:themeColor="text2" w:themeTint="99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AA42EA5"/>
    <w:multiLevelType w:val="hybridMultilevel"/>
    <w:tmpl w:val="B6C079F8"/>
    <w:lvl w:ilvl="0" w:tplc="4B24115C">
      <w:start w:val="20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325205104">
    <w:abstractNumId w:val="21"/>
  </w:num>
  <w:num w:numId="2" w16cid:durableId="1360201893">
    <w:abstractNumId w:val="16"/>
  </w:num>
  <w:num w:numId="3" w16cid:durableId="1736080878">
    <w:abstractNumId w:val="9"/>
  </w:num>
  <w:num w:numId="4" w16cid:durableId="409618883">
    <w:abstractNumId w:val="24"/>
  </w:num>
  <w:num w:numId="5" w16cid:durableId="2025940198">
    <w:abstractNumId w:val="28"/>
  </w:num>
  <w:num w:numId="6" w16cid:durableId="1928728588">
    <w:abstractNumId w:val="12"/>
  </w:num>
  <w:num w:numId="7" w16cid:durableId="555091879">
    <w:abstractNumId w:val="1"/>
  </w:num>
  <w:num w:numId="8" w16cid:durableId="926158179">
    <w:abstractNumId w:val="30"/>
  </w:num>
  <w:num w:numId="9" w16cid:durableId="231356852">
    <w:abstractNumId w:val="35"/>
  </w:num>
  <w:num w:numId="10" w16cid:durableId="974944713">
    <w:abstractNumId w:val="10"/>
  </w:num>
  <w:num w:numId="11" w16cid:durableId="1908344141">
    <w:abstractNumId w:val="14"/>
  </w:num>
  <w:num w:numId="12" w16cid:durableId="1924140853">
    <w:abstractNumId w:val="8"/>
  </w:num>
  <w:num w:numId="13" w16cid:durableId="227616634">
    <w:abstractNumId w:val="19"/>
  </w:num>
  <w:num w:numId="14" w16cid:durableId="1018387821">
    <w:abstractNumId w:val="32"/>
  </w:num>
  <w:num w:numId="15" w16cid:durableId="1084381062">
    <w:abstractNumId w:val="2"/>
  </w:num>
  <w:num w:numId="16" w16cid:durableId="1648438107">
    <w:abstractNumId w:val="0"/>
  </w:num>
  <w:num w:numId="17" w16cid:durableId="11761082">
    <w:abstractNumId w:val="15"/>
  </w:num>
  <w:num w:numId="18" w16cid:durableId="929392097">
    <w:abstractNumId w:val="11"/>
  </w:num>
  <w:num w:numId="19" w16cid:durableId="742602220">
    <w:abstractNumId w:val="33"/>
  </w:num>
  <w:num w:numId="20" w16cid:durableId="178813520">
    <w:abstractNumId w:val="7"/>
  </w:num>
  <w:num w:numId="21" w16cid:durableId="957947984">
    <w:abstractNumId w:val="22"/>
  </w:num>
  <w:num w:numId="22" w16cid:durableId="14411436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1322835">
    <w:abstractNumId w:val="23"/>
  </w:num>
  <w:num w:numId="24" w16cid:durableId="411437110">
    <w:abstractNumId w:val="35"/>
  </w:num>
  <w:num w:numId="25" w16cid:durableId="227419404">
    <w:abstractNumId w:val="17"/>
  </w:num>
  <w:num w:numId="26" w16cid:durableId="545261825">
    <w:abstractNumId w:val="13"/>
  </w:num>
  <w:num w:numId="27" w16cid:durableId="594896899">
    <w:abstractNumId w:val="3"/>
  </w:num>
  <w:num w:numId="28" w16cid:durableId="2004699209">
    <w:abstractNumId w:val="25"/>
  </w:num>
  <w:num w:numId="29" w16cid:durableId="56125307">
    <w:abstractNumId w:val="26"/>
  </w:num>
  <w:num w:numId="30" w16cid:durableId="324478576">
    <w:abstractNumId w:val="18"/>
  </w:num>
  <w:num w:numId="31" w16cid:durableId="1130395581">
    <w:abstractNumId w:val="27"/>
  </w:num>
  <w:num w:numId="32" w16cid:durableId="1234856706">
    <w:abstractNumId w:val="31"/>
  </w:num>
  <w:num w:numId="33" w16cid:durableId="568418663">
    <w:abstractNumId w:val="29"/>
  </w:num>
  <w:num w:numId="34" w16cid:durableId="990596783">
    <w:abstractNumId w:val="20"/>
  </w:num>
  <w:num w:numId="35" w16cid:durableId="281808043">
    <w:abstractNumId w:val="5"/>
  </w:num>
  <w:num w:numId="36" w16cid:durableId="83694559">
    <w:abstractNumId w:val="4"/>
  </w:num>
  <w:num w:numId="37" w16cid:durableId="663633323">
    <w:abstractNumId w:val="6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  <w:docVar w:name="#__Interfaces" w:val="&lt;Subject&gt;"/>
    <w:docVar w:name="#__M'Road" w:val="&lt;Project Name&gt;"/>
    <w:docVar w:name="#__TAR-030 version 0.9" w:val="&lt;Document Reference Number&gt;"/>
    <w:docVar w:name="&lt;Document Reference Number&gt;" w:val="TAR-030 version 0.9"/>
    <w:docVar w:name="&lt;Project Name&gt;" w:val="M'Road"/>
    <w:docVar w:name="&lt;Subject&gt;" w:val="Interfaces"/>
  </w:docVars>
  <w:rsids>
    <w:rsidRoot w:val="00941EF9"/>
    <w:rsid w:val="000000BE"/>
    <w:rsid w:val="000002D1"/>
    <w:rsid w:val="00000FC1"/>
    <w:rsid w:val="0000134D"/>
    <w:rsid w:val="000017D5"/>
    <w:rsid w:val="00002515"/>
    <w:rsid w:val="000035E9"/>
    <w:rsid w:val="0000366B"/>
    <w:rsid w:val="00003A28"/>
    <w:rsid w:val="000041E1"/>
    <w:rsid w:val="0000425B"/>
    <w:rsid w:val="000043D6"/>
    <w:rsid w:val="00004B53"/>
    <w:rsid w:val="00005B97"/>
    <w:rsid w:val="00005FD0"/>
    <w:rsid w:val="00006807"/>
    <w:rsid w:val="00007740"/>
    <w:rsid w:val="0001016C"/>
    <w:rsid w:val="00010332"/>
    <w:rsid w:val="00010B0C"/>
    <w:rsid w:val="000116AC"/>
    <w:rsid w:val="00011B6F"/>
    <w:rsid w:val="00012C9F"/>
    <w:rsid w:val="0001363C"/>
    <w:rsid w:val="000148A6"/>
    <w:rsid w:val="0001613D"/>
    <w:rsid w:val="000164C9"/>
    <w:rsid w:val="00017F0C"/>
    <w:rsid w:val="00020CBF"/>
    <w:rsid w:val="00022002"/>
    <w:rsid w:val="000226A7"/>
    <w:rsid w:val="00022A76"/>
    <w:rsid w:val="00022FC3"/>
    <w:rsid w:val="0002396E"/>
    <w:rsid w:val="00024998"/>
    <w:rsid w:val="000249D1"/>
    <w:rsid w:val="00025829"/>
    <w:rsid w:val="000260CA"/>
    <w:rsid w:val="00026472"/>
    <w:rsid w:val="00026F2C"/>
    <w:rsid w:val="000271AC"/>
    <w:rsid w:val="00027773"/>
    <w:rsid w:val="00030AE8"/>
    <w:rsid w:val="00031144"/>
    <w:rsid w:val="000317A4"/>
    <w:rsid w:val="00031C73"/>
    <w:rsid w:val="00031E94"/>
    <w:rsid w:val="00032430"/>
    <w:rsid w:val="00032A9A"/>
    <w:rsid w:val="00033743"/>
    <w:rsid w:val="00033A89"/>
    <w:rsid w:val="000343B7"/>
    <w:rsid w:val="00035C67"/>
    <w:rsid w:val="00035D3F"/>
    <w:rsid w:val="00035E36"/>
    <w:rsid w:val="0003635D"/>
    <w:rsid w:val="00037096"/>
    <w:rsid w:val="000378D8"/>
    <w:rsid w:val="0004082F"/>
    <w:rsid w:val="00040FE8"/>
    <w:rsid w:val="000423D8"/>
    <w:rsid w:val="00042E0C"/>
    <w:rsid w:val="00044E85"/>
    <w:rsid w:val="0004520F"/>
    <w:rsid w:val="000452D9"/>
    <w:rsid w:val="00045D27"/>
    <w:rsid w:val="00046A6F"/>
    <w:rsid w:val="000474DC"/>
    <w:rsid w:val="00050908"/>
    <w:rsid w:val="00051542"/>
    <w:rsid w:val="00051AA5"/>
    <w:rsid w:val="00052801"/>
    <w:rsid w:val="0005679C"/>
    <w:rsid w:val="0005728D"/>
    <w:rsid w:val="00057762"/>
    <w:rsid w:val="00057B12"/>
    <w:rsid w:val="00057FC3"/>
    <w:rsid w:val="000600B8"/>
    <w:rsid w:val="000601C3"/>
    <w:rsid w:val="000603D3"/>
    <w:rsid w:val="00060897"/>
    <w:rsid w:val="00060A99"/>
    <w:rsid w:val="00060DF8"/>
    <w:rsid w:val="00061A34"/>
    <w:rsid w:val="000624EF"/>
    <w:rsid w:val="00062A04"/>
    <w:rsid w:val="00063225"/>
    <w:rsid w:val="00063678"/>
    <w:rsid w:val="00063BE5"/>
    <w:rsid w:val="00064594"/>
    <w:rsid w:val="00065A34"/>
    <w:rsid w:val="0006615A"/>
    <w:rsid w:val="00066504"/>
    <w:rsid w:val="000666D7"/>
    <w:rsid w:val="0006721B"/>
    <w:rsid w:val="000676B7"/>
    <w:rsid w:val="00067C6F"/>
    <w:rsid w:val="00070D12"/>
    <w:rsid w:val="00071E83"/>
    <w:rsid w:val="00073031"/>
    <w:rsid w:val="00074941"/>
    <w:rsid w:val="0007608C"/>
    <w:rsid w:val="0007653C"/>
    <w:rsid w:val="0007778B"/>
    <w:rsid w:val="0008065C"/>
    <w:rsid w:val="00082D9D"/>
    <w:rsid w:val="00083655"/>
    <w:rsid w:val="00084D0C"/>
    <w:rsid w:val="00084E6C"/>
    <w:rsid w:val="00084F35"/>
    <w:rsid w:val="000862C2"/>
    <w:rsid w:val="00086814"/>
    <w:rsid w:val="00087BBE"/>
    <w:rsid w:val="00091570"/>
    <w:rsid w:val="00091B6A"/>
    <w:rsid w:val="00091FB0"/>
    <w:rsid w:val="0009220E"/>
    <w:rsid w:val="0009238D"/>
    <w:rsid w:val="00092660"/>
    <w:rsid w:val="0009358B"/>
    <w:rsid w:val="00093AFA"/>
    <w:rsid w:val="00094CB3"/>
    <w:rsid w:val="00095B2D"/>
    <w:rsid w:val="000965FF"/>
    <w:rsid w:val="00096B2A"/>
    <w:rsid w:val="00097721"/>
    <w:rsid w:val="000A079E"/>
    <w:rsid w:val="000A0DD9"/>
    <w:rsid w:val="000A1616"/>
    <w:rsid w:val="000A22CC"/>
    <w:rsid w:val="000A248C"/>
    <w:rsid w:val="000A2F6B"/>
    <w:rsid w:val="000A4EB2"/>
    <w:rsid w:val="000A57A3"/>
    <w:rsid w:val="000A64B6"/>
    <w:rsid w:val="000A672A"/>
    <w:rsid w:val="000A7F06"/>
    <w:rsid w:val="000B03A9"/>
    <w:rsid w:val="000B0C4C"/>
    <w:rsid w:val="000B2F81"/>
    <w:rsid w:val="000B325F"/>
    <w:rsid w:val="000B3B1A"/>
    <w:rsid w:val="000B45FB"/>
    <w:rsid w:val="000B4F64"/>
    <w:rsid w:val="000B50E7"/>
    <w:rsid w:val="000B5718"/>
    <w:rsid w:val="000B6FB5"/>
    <w:rsid w:val="000C139B"/>
    <w:rsid w:val="000C1663"/>
    <w:rsid w:val="000C16A2"/>
    <w:rsid w:val="000C20DE"/>
    <w:rsid w:val="000C36FB"/>
    <w:rsid w:val="000C3D80"/>
    <w:rsid w:val="000C4504"/>
    <w:rsid w:val="000C58B0"/>
    <w:rsid w:val="000C59B6"/>
    <w:rsid w:val="000C603B"/>
    <w:rsid w:val="000C6C92"/>
    <w:rsid w:val="000C70EA"/>
    <w:rsid w:val="000D0009"/>
    <w:rsid w:val="000D0DD2"/>
    <w:rsid w:val="000D16F0"/>
    <w:rsid w:val="000D1798"/>
    <w:rsid w:val="000D3A3C"/>
    <w:rsid w:val="000D48A5"/>
    <w:rsid w:val="000D4A53"/>
    <w:rsid w:val="000D4A7F"/>
    <w:rsid w:val="000D5404"/>
    <w:rsid w:val="000D63FA"/>
    <w:rsid w:val="000D7750"/>
    <w:rsid w:val="000E2689"/>
    <w:rsid w:val="000E2973"/>
    <w:rsid w:val="000E30EC"/>
    <w:rsid w:val="000E3336"/>
    <w:rsid w:val="000E6253"/>
    <w:rsid w:val="000E63D9"/>
    <w:rsid w:val="000E7207"/>
    <w:rsid w:val="000E79C3"/>
    <w:rsid w:val="000F22BB"/>
    <w:rsid w:val="000F3A45"/>
    <w:rsid w:val="000F56B4"/>
    <w:rsid w:val="000F7640"/>
    <w:rsid w:val="000F7FB7"/>
    <w:rsid w:val="00101544"/>
    <w:rsid w:val="00102E83"/>
    <w:rsid w:val="001030E8"/>
    <w:rsid w:val="0010313B"/>
    <w:rsid w:val="00103C25"/>
    <w:rsid w:val="001055F6"/>
    <w:rsid w:val="00106A00"/>
    <w:rsid w:val="00107BE2"/>
    <w:rsid w:val="0011047A"/>
    <w:rsid w:val="0011078B"/>
    <w:rsid w:val="00111B27"/>
    <w:rsid w:val="0011389C"/>
    <w:rsid w:val="001141D1"/>
    <w:rsid w:val="00116E16"/>
    <w:rsid w:val="00117B92"/>
    <w:rsid w:val="0012039E"/>
    <w:rsid w:val="00120F2C"/>
    <w:rsid w:val="001225A2"/>
    <w:rsid w:val="001230CB"/>
    <w:rsid w:val="001251F3"/>
    <w:rsid w:val="00125684"/>
    <w:rsid w:val="00127D11"/>
    <w:rsid w:val="00127FBC"/>
    <w:rsid w:val="00130742"/>
    <w:rsid w:val="001308CC"/>
    <w:rsid w:val="00131A58"/>
    <w:rsid w:val="00131ACE"/>
    <w:rsid w:val="00131CFE"/>
    <w:rsid w:val="00132F96"/>
    <w:rsid w:val="00134169"/>
    <w:rsid w:val="00134E10"/>
    <w:rsid w:val="00135BCA"/>
    <w:rsid w:val="00135D88"/>
    <w:rsid w:val="001360F5"/>
    <w:rsid w:val="00137400"/>
    <w:rsid w:val="00143DF6"/>
    <w:rsid w:val="00144C98"/>
    <w:rsid w:val="00145165"/>
    <w:rsid w:val="00145203"/>
    <w:rsid w:val="00146703"/>
    <w:rsid w:val="0015226E"/>
    <w:rsid w:val="00153EE1"/>
    <w:rsid w:val="00154813"/>
    <w:rsid w:val="001548D6"/>
    <w:rsid w:val="00155A67"/>
    <w:rsid w:val="00156403"/>
    <w:rsid w:val="00160D13"/>
    <w:rsid w:val="001612A5"/>
    <w:rsid w:val="00162896"/>
    <w:rsid w:val="00163808"/>
    <w:rsid w:val="001639CF"/>
    <w:rsid w:val="00163D39"/>
    <w:rsid w:val="00165171"/>
    <w:rsid w:val="001654D9"/>
    <w:rsid w:val="00167066"/>
    <w:rsid w:val="0016706D"/>
    <w:rsid w:val="00171AC1"/>
    <w:rsid w:val="00171FB2"/>
    <w:rsid w:val="0017205F"/>
    <w:rsid w:val="00172B1A"/>
    <w:rsid w:val="001731D5"/>
    <w:rsid w:val="00173B76"/>
    <w:rsid w:val="00174C0D"/>
    <w:rsid w:val="001756A8"/>
    <w:rsid w:val="00175FD0"/>
    <w:rsid w:val="00180B6C"/>
    <w:rsid w:val="00180FED"/>
    <w:rsid w:val="001811C9"/>
    <w:rsid w:val="001819B6"/>
    <w:rsid w:val="00181E2A"/>
    <w:rsid w:val="0018218C"/>
    <w:rsid w:val="00182BFF"/>
    <w:rsid w:val="0018597D"/>
    <w:rsid w:val="00185C0C"/>
    <w:rsid w:val="0018647B"/>
    <w:rsid w:val="00187091"/>
    <w:rsid w:val="001908D3"/>
    <w:rsid w:val="00191B44"/>
    <w:rsid w:val="00191EE3"/>
    <w:rsid w:val="00192F06"/>
    <w:rsid w:val="00194248"/>
    <w:rsid w:val="001952E8"/>
    <w:rsid w:val="001955AE"/>
    <w:rsid w:val="001964F3"/>
    <w:rsid w:val="00196800"/>
    <w:rsid w:val="00196834"/>
    <w:rsid w:val="00196B89"/>
    <w:rsid w:val="001A0B03"/>
    <w:rsid w:val="001A0B5E"/>
    <w:rsid w:val="001A1680"/>
    <w:rsid w:val="001A29EB"/>
    <w:rsid w:val="001A3CFB"/>
    <w:rsid w:val="001A41EF"/>
    <w:rsid w:val="001A54FE"/>
    <w:rsid w:val="001A5B14"/>
    <w:rsid w:val="001A60BD"/>
    <w:rsid w:val="001A6B21"/>
    <w:rsid w:val="001A7F9A"/>
    <w:rsid w:val="001B0429"/>
    <w:rsid w:val="001B1D41"/>
    <w:rsid w:val="001B2B36"/>
    <w:rsid w:val="001B465E"/>
    <w:rsid w:val="001B534C"/>
    <w:rsid w:val="001B602B"/>
    <w:rsid w:val="001B68F5"/>
    <w:rsid w:val="001C0252"/>
    <w:rsid w:val="001C0C0C"/>
    <w:rsid w:val="001C117D"/>
    <w:rsid w:val="001C120B"/>
    <w:rsid w:val="001C154B"/>
    <w:rsid w:val="001C1696"/>
    <w:rsid w:val="001C16E5"/>
    <w:rsid w:val="001C1CFC"/>
    <w:rsid w:val="001C1E03"/>
    <w:rsid w:val="001C2627"/>
    <w:rsid w:val="001C3005"/>
    <w:rsid w:val="001C3B66"/>
    <w:rsid w:val="001C3D8A"/>
    <w:rsid w:val="001C5E2F"/>
    <w:rsid w:val="001C5F5D"/>
    <w:rsid w:val="001C6375"/>
    <w:rsid w:val="001C6B0D"/>
    <w:rsid w:val="001C6E9D"/>
    <w:rsid w:val="001C7C45"/>
    <w:rsid w:val="001C7D01"/>
    <w:rsid w:val="001D027F"/>
    <w:rsid w:val="001D0EBD"/>
    <w:rsid w:val="001D1A63"/>
    <w:rsid w:val="001D3128"/>
    <w:rsid w:val="001D3382"/>
    <w:rsid w:val="001D3A40"/>
    <w:rsid w:val="001D3D22"/>
    <w:rsid w:val="001D4B39"/>
    <w:rsid w:val="001D4CE8"/>
    <w:rsid w:val="001D6287"/>
    <w:rsid w:val="001D6309"/>
    <w:rsid w:val="001D746C"/>
    <w:rsid w:val="001D7735"/>
    <w:rsid w:val="001D7D81"/>
    <w:rsid w:val="001E020B"/>
    <w:rsid w:val="001E0C89"/>
    <w:rsid w:val="001E2D7F"/>
    <w:rsid w:val="001E3019"/>
    <w:rsid w:val="001E3650"/>
    <w:rsid w:val="001E3A32"/>
    <w:rsid w:val="001E51B1"/>
    <w:rsid w:val="001E677D"/>
    <w:rsid w:val="001F03C6"/>
    <w:rsid w:val="001F0860"/>
    <w:rsid w:val="001F0882"/>
    <w:rsid w:val="001F0DD5"/>
    <w:rsid w:val="001F1869"/>
    <w:rsid w:val="001F1991"/>
    <w:rsid w:val="001F1D29"/>
    <w:rsid w:val="001F1F37"/>
    <w:rsid w:val="001F2061"/>
    <w:rsid w:val="001F2577"/>
    <w:rsid w:val="001F3AD7"/>
    <w:rsid w:val="001F401D"/>
    <w:rsid w:val="001F5146"/>
    <w:rsid w:val="001F608F"/>
    <w:rsid w:val="001F7C63"/>
    <w:rsid w:val="0020023B"/>
    <w:rsid w:val="0020032B"/>
    <w:rsid w:val="00200CF7"/>
    <w:rsid w:val="00203174"/>
    <w:rsid w:val="00203570"/>
    <w:rsid w:val="00203E1D"/>
    <w:rsid w:val="002054B6"/>
    <w:rsid w:val="00205E39"/>
    <w:rsid w:val="00205F3E"/>
    <w:rsid w:val="002110B1"/>
    <w:rsid w:val="0021127A"/>
    <w:rsid w:val="00212D84"/>
    <w:rsid w:val="00212DAE"/>
    <w:rsid w:val="0021374D"/>
    <w:rsid w:val="00216397"/>
    <w:rsid w:val="00216887"/>
    <w:rsid w:val="0022084A"/>
    <w:rsid w:val="002217F8"/>
    <w:rsid w:val="0022207B"/>
    <w:rsid w:val="0022283B"/>
    <w:rsid w:val="002244D5"/>
    <w:rsid w:val="002248B8"/>
    <w:rsid w:val="0022490F"/>
    <w:rsid w:val="00224C4B"/>
    <w:rsid w:val="00225A26"/>
    <w:rsid w:val="00226315"/>
    <w:rsid w:val="00226388"/>
    <w:rsid w:val="0022698E"/>
    <w:rsid w:val="00227208"/>
    <w:rsid w:val="002306C9"/>
    <w:rsid w:val="00230D2D"/>
    <w:rsid w:val="00231519"/>
    <w:rsid w:val="00232EDD"/>
    <w:rsid w:val="00233EC5"/>
    <w:rsid w:val="002344D8"/>
    <w:rsid w:val="00234F11"/>
    <w:rsid w:val="00234F55"/>
    <w:rsid w:val="00235C5B"/>
    <w:rsid w:val="0023671A"/>
    <w:rsid w:val="00236BFE"/>
    <w:rsid w:val="00241431"/>
    <w:rsid w:val="00241A28"/>
    <w:rsid w:val="00241DFB"/>
    <w:rsid w:val="0024297F"/>
    <w:rsid w:val="00242AD3"/>
    <w:rsid w:val="00242EA1"/>
    <w:rsid w:val="002442D2"/>
    <w:rsid w:val="002443D1"/>
    <w:rsid w:val="00246522"/>
    <w:rsid w:val="002468A9"/>
    <w:rsid w:val="00247C03"/>
    <w:rsid w:val="00250B5D"/>
    <w:rsid w:val="0025107D"/>
    <w:rsid w:val="00251409"/>
    <w:rsid w:val="002520AA"/>
    <w:rsid w:val="002532DE"/>
    <w:rsid w:val="00255495"/>
    <w:rsid w:val="00255A92"/>
    <w:rsid w:val="00255D80"/>
    <w:rsid w:val="0025768B"/>
    <w:rsid w:val="00260E8F"/>
    <w:rsid w:val="002630C6"/>
    <w:rsid w:val="00263AF7"/>
    <w:rsid w:val="00265228"/>
    <w:rsid w:val="002659B7"/>
    <w:rsid w:val="00265DC2"/>
    <w:rsid w:val="0026631A"/>
    <w:rsid w:val="00266D6E"/>
    <w:rsid w:val="0026714F"/>
    <w:rsid w:val="0026749C"/>
    <w:rsid w:val="00267AE8"/>
    <w:rsid w:val="00267E77"/>
    <w:rsid w:val="00270313"/>
    <w:rsid w:val="00271267"/>
    <w:rsid w:val="002712C8"/>
    <w:rsid w:val="0027205F"/>
    <w:rsid w:val="002723FC"/>
    <w:rsid w:val="00273136"/>
    <w:rsid w:val="002733BF"/>
    <w:rsid w:val="0027370E"/>
    <w:rsid w:val="0027373C"/>
    <w:rsid w:val="00274130"/>
    <w:rsid w:val="0027510A"/>
    <w:rsid w:val="002768E8"/>
    <w:rsid w:val="002769F7"/>
    <w:rsid w:val="00276D9E"/>
    <w:rsid w:val="00277AB3"/>
    <w:rsid w:val="00277D35"/>
    <w:rsid w:val="00280F22"/>
    <w:rsid w:val="00280F81"/>
    <w:rsid w:val="00283814"/>
    <w:rsid w:val="002842DF"/>
    <w:rsid w:val="00284C63"/>
    <w:rsid w:val="00285FF9"/>
    <w:rsid w:val="00286543"/>
    <w:rsid w:val="00287954"/>
    <w:rsid w:val="00293AB4"/>
    <w:rsid w:val="00294B5E"/>
    <w:rsid w:val="00295F73"/>
    <w:rsid w:val="002962C4"/>
    <w:rsid w:val="00296574"/>
    <w:rsid w:val="002968DB"/>
    <w:rsid w:val="00296D40"/>
    <w:rsid w:val="00297A4C"/>
    <w:rsid w:val="00297FDE"/>
    <w:rsid w:val="002A03A5"/>
    <w:rsid w:val="002A10C7"/>
    <w:rsid w:val="002A38E9"/>
    <w:rsid w:val="002A415F"/>
    <w:rsid w:val="002A46EB"/>
    <w:rsid w:val="002A611D"/>
    <w:rsid w:val="002B0156"/>
    <w:rsid w:val="002B10D9"/>
    <w:rsid w:val="002B1AA6"/>
    <w:rsid w:val="002B2668"/>
    <w:rsid w:val="002B5B9F"/>
    <w:rsid w:val="002B6381"/>
    <w:rsid w:val="002B66A4"/>
    <w:rsid w:val="002B7EDA"/>
    <w:rsid w:val="002C07D3"/>
    <w:rsid w:val="002C09CF"/>
    <w:rsid w:val="002C0DFE"/>
    <w:rsid w:val="002C1FD6"/>
    <w:rsid w:val="002C2858"/>
    <w:rsid w:val="002C36E3"/>
    <w:rsid w:val="002C42FE"/>
    <w:rsid w:val="002C54CB"/>
    <w:rsid w:val="002C66B3"/>
    <w:rsid w:val="002C6855"/>
    <w:rsid w:val="002C6D35"/>
    <w:rsid w:val="002C75B1"/>
    <w:rsid w:val="002C7B8B"/>
    <w:rsid w:val="002C7F86"/>
    <w:rsid w:val="002D030C"/>
    <w:rsid w:val="002D0A6B"/>
    <w:rsid w:val="002D2689"/>
    <w:rsid w:val="002D3A28"/>
    <w:rsid w:val="002D3DF7"/>
    <w:rsid w:val="002D3EF8"/>
    <w:rsid w:val="002D40C5"/>
    <w:rsid w:val="002D50B5"/>
    <w:rsid w:val="002D51FA"/>
    <w:rsid w:val="002D57C9"/>
    <w:rsid w:val="002D5987"/>
    <w:rsid w:val="002D6B3B"/>
    <w:rsid w:val="002D7296"/>
    <w:rsid w:val="002D7B22"/>
    <w:rsid w:val="002E13FD"/>
    <w:rsid w:val="002E187E"/>
    <w:rsid w:val="002E3186"/>
    <w:rsid w:val="002E4898"/>
    <w:rsid w:val="002F10F8"/>
    <w:rsid w:val="002F337D"/>
    <w:rsid w:val="002F3402"/>
    <w:rsid w:val="002F507B"/>
    <w:rsid w:val="002F52B0"/>
    <w:rsid w:val="002F617B"/>
    <w:rsid w:val="002F62FB"/>
    <w:rsid w:val="002F6736"/>
    <w:rsid w:val="002F6EA0"/>
    <w:rsid w:val="00302932"/>
    <w:rsid w:val="00303718"/>
    <w:rsid w:val="00303BD3"/>
    <w:rsid w:val="003041FB"/>
    <w:rsid w:val="00304A98"/>
    <w:rsid w:val="00310287"/>
    <w:rsid w:val="003108E4"/>
    <w:rsid w:val="0031099D"/>
    <w:rsid w:val="0031105F"/>
    <w:rsid w:val="00311217"/>
    <w:rsid w:val="00311EAE"/>
    <w:rsid w:val="003121C1"/>
    <w:rsid w:val="0031280B"/>
    <w:rsid w:val="00312B98"/>
    <w:rsid w:val="00313352"/>
    <w:rsid w:val="00314280"/>
    <w:rsid w:val="00314894"/>
    <w:rsid w:val="00315084"/>
    <w:rsid w:val="003157B5"/>
    <w:rsid w:val="00316391"/>
    <w:rsid w:val="00316FC5"/>
    <w:rsid w:val="00317AEA"/>
    <w:rsid w:val="003210E4"/>
    <w:rsid w:val="00321780"/>
    <w:rsid w:val="00323EB3"/>
    <w:rsid w:val="003248CF"/>
    <w:rsid w:val="00324AE8"/>
    <w:rsid w:val="00324E95"/>
    <w:rsid w:val="00325217"/>
    <w:rsid w:val="00325745"/>
    <w:rsid w:val="00325A40"/>
    <w:rsid w:val="00325B98"/>
    <w:rsid w:val="00325BF6"/>
    <w:rsid w:val="0032635C"/>
    <w:rsid w:val="00326668"/>
    <w:rsid w:val="0032707C"/>
    <w:rsid w:val="00327179"/>
    <w:rsid w:val="003276E1"/>
    <w:rsid w:val="00330219"/>
    <w:rsid w:val="00330E53"/>
    <w:rsid w:val="003319A8"/>
    <w:rsid w:val="003325F1"/>
    <w:rsid w:val="00333B3F"/>
    <w:rsid w:val="003342B2"/>
    <w:rsid w:val="00334D91"/>
    <w:rsid w:val="003350D6"/>
    <w:rsid w:val="00335469"/>
    <w:rsid w:val="00335F77"/>
    <w:rsid w:val="00337CCA"/>
    <w:rsid w:val="00340B44"/>
    <w:rsid w:val="00340FB1"/>
    <w:rsid w:val="0034317F"/>
    <w:rsid w:val="00343BB8"/>
    <w:rsid w:val="00343F4C"/>
    <w:rsid w:val="0034552D"/>
    <w:rsid w:val="003469AF"/>
    <w:rsid w:val="00350572"/>
    <w:rsid w:val="00351513"/>
    <w:rsid w:val="00351DB2"/>
    <w:rsid w:val="003525E5"/>
    <w:rsid w:val="0035355D"/>
    <w:rsid w:val="00354A79"/>
    <w:rsid w:val="003551CB"/>
    <w:rsid w:val="00355828"/>
    <w:rsid w:val="00355B4D"/>
    <w:rsid w:val="00357C8A"/>
    <w:rsid w:val="00360BB6"/>
    <w:rsid w:val="00362116"/>
    <w:rsid w:val="00363095"/>
    <w:rsid w:val="003630F5"/>
    <w:rsid w:val="00364EFF"/>
    <w:rsid w:val="00365565"/>
    <w:rsid w:val="00366707"/>
    <w:rsid w:val="0036783D"/>
    <w:rsid w:val="003708E5"/>
    <w:rsid w:val="00373525"/>
    <w:rsid w:val="003738DB"/>
    <w:rsid w:val="003749EB"/>
    <w:rsid w:val="00374AE3"/>
    <w:rsid w:val="00374BA7"/>
    <w:rsid w:val="003755A3"/>
    <w:rsid w:val="00376CF9"/>
    <w:rsid w:val="00376F36"/>
    <w:rsid w:val="0038150A"/>
    <w:rsid w:val="00381D57"/>
    <w:rsid w:val="0038286E"/>
    <w:rsid w:val="003834E5"/>
    <w:rsid w:val="00387171"/>
    <w:rsid w:val="003874AE"/>
    <w:rsid w:val="003879CC"/>
    <w:rsid w:val="0039165C"/>
    <w:rsid w:val="003917C4"/>
    <w:rsid w:val="00391AA2"/>
    <w:rsid w:val="00391EC5"/>
    <w:rsid w:val="00392E14"/>
    <w:rsid w:val="00393BD1"/>
    <w:rsid w:val="0039682A"/>
    <w:rsid w:val="003971A0"/>
    <w:rsid w:val="003A112A"/>
    <w:rsid w:val="003A1C6E"/>
    <w:rsid w:val="003A26EC"/>
    <w:rsid w:val="003A386F"/>
    <w:rsid w:val="003A3A77"/>
    <w:rsid w:val="003A4614"/>
    <w:rsid w:val="003A490F"/>
    <w:rsid w:val="003A50E6"/>
    <w:rsid w:val="003A6A9F"/>
    <w:rsid w:val="003A753F"/>
    <w:rsid w:val="003A75C0"/>
    <w:rsid w:val="003A776E"/>
    <w:rsid w:val="003B1889"/>
    <w:rsid w:val="003B2298"/>
    <w:rsid w:val="003B34E3"/>
    <w:rsid w:val="003B3FC7"/>
    <w:rsid w:val="003B424F"/>
    <w:rsid w:val="003B4CB4"/>
    <w:rsid w:val="003B7D00"/>
    <w:rsid w:val="003C004E"/>
    <w:rsid w:val="003C0CBA"/>
    <w:rsid w:val="003C26DE"/>
    <w:rsid w:val="003C4958"/>
    <w:rsid w:val="003C5B25"/>
    <w:rsid w:val="003C5EF2"/>
    <w:rsid w:val="003C640C"/>
    <w:rsid w:val="003C7100"/>
    <w:rsid w:val="003C73A1"/>
    <w:rsid w:val="003C74FB"/>
    <w:rsid w:val="003D00EE"/>
    <w:rsid w:val="003D10D3"/>
    <w:rsid w:val="003D117B"/>
    <w:rsid w:val="003D182F"/>
    <w:rsid w:val="003D1A6F"/>
    <w:rsid w:val="003D271F"/>
    <w:rsid w:val="003D28C1"/>
    <w:rsid w:val="003D355E"/>
    <w:rsid w:val="003D517D"/>
    <w:rsid w:val="003D5332"/>
    <w:rsid w:val="003D6B0A"/>
    <w:rsid w:val="003D7EA1"/>
    <w:rsid w:val="003D7FB0"/>
    <w:rsid w:val="003E0220"/>
    <w:rsid w:val="003E0836"/>
    <w:rsid w:val="003E0F6B"/>
    <w:rsid w:val="003E1307"/>
    <w:rsid w:val="003E1EB5"/>
    <w:rsid w:val="003E2F3D"/>
    <w:rsid w:val="003E32F2"/>
    <w:rsid w:val="003E403F"/>
    <w:rsid w:val="003E4B15"/>
    <w:rsid w:val="003E557D"/>
    <w:rsid w:val="003E606D"/>
    <w:rsid w:val="003E7305"/>
    <w:rsid w:val="003E7B52"/>
    <w:rsid w:val="003F10BB"/>
    <w:rsid w:val="003F2792"/>
    <w:rsid w:val="003F4043"/>
    <w:rsid w:val="003F5154"/>
    <w:rsid w:val="003F73FB"/>
    <w:rsid w:val="003F7B3D"/>
    <w:rsid w:val="004000C9"/>
    <w:rsid w:val="0040028E"/>
    <w:rsid w:val="00401BCC"/>
    <w:rsid w:val="004021DC"/>
    <w:rsid w:val="00402519"/>
    <w:rsid w:val="00403305"/>
    <w:rsid w:val="00407798"/>
    <w:rsid w:val="0040798E"/>
    <w:rsid w:val="0041016A"/>
    <w:rsid w:val="004106E4"/>
    <w:rsid w:val="00410733"/>
    <w:rsid w:val="00410F43"/>
    <w:rsid w:val="0041193D"/>
    <w:rsid w:val="00411BBA"/>
    <w:rsid w:val="00412A87"/>
    <w:rsid w:val="00412FA8"/>
    <w:rsid w:val="00414821"/>
    <w:rsid w:val="00415396"/>
    <w:rsid w:val="00416127"/>
    <w:rsid w:val="00416E36"/>
    <w:rsid w:val="0041738C"/>
    <w:rsid w:val="00420536"/>
    <w:rsid w:val="004206F4"/>
    <w:rsid w:val="00421B43"/>
    <w:rsid w:val="0042277D"/>
    <w:rsid w:val="004227C7"/>
    <w:rsid w:val="00425017"/>
    <w:rsid w:val="00425786"/>
    <w:rsid w:val="00427211"/>
    <w:rsid w:val="00431BBE"/>
    <w:rsid w:val="00431C3E"/>
    <w:rsid w:val="00431E4D"/>
    <w:rsid w:val="004321DD"/>
    <w:rsid w:val="0043306F"/>
    <w:rsid w:val="0043394D"/>
    <w:rsid w:val="00434126"/>
    <w:rsid w:val="00435439"/>
    <w:rsid w:val="0043566F"/>
    <w:rsid w:val="00435E5F"/>
    <w:rsid w:val="004363EF"/>
    <w:rsid w:val="0043736B"/>
    <w:rsid w:val="004400E2"/>
    <w:rsid w:val="004403F1"/>
    <w:rsid w:val="00440947"/>
    <w:rsid w:val="00440BD3"/>
    <w:rsid w:val="00440E0F"/>
    <w:rsid w:val="0044104B"/>
    <w:rsid w:val="0044108A"/>
    <w:rsid w:val="004415A6"/>
    <w:rsid w:val="004415ED"/>
    <w:rsid w:val="00442B24"/>
    <w:rsid w:val="00442CB2"/>
    <w:rsid w:val="0044356E"/>
    <w:rsid w:val="00443B91"/>
    <w:rsid w:val="004449DE"/>
    <w:rsid w:val="00444B38"/>
    <w:rsid w:val="00446E25"/>
    <w:rsid w:val="0044717E"/>
    <w:rsid w:val="00447910"/>
    <w:rsid w:val="00447A78"/>
    <w:rsid w:val="00450A91"/>
    <w:rsid w:val="00453B3A"/>
    <w:rsid w:val="004542BA"/>
    <w:rsid w:val="00455D00"/>
    <w:rsid w:val="004566DB"/>
    <w:rsid w:val="00457D07"/>
    <w:rsid w:val="0046136E"/>
    <w:rsid w:val="004622A1"/>
    <w:rsid w:val="00464E7A"/>
    <w:rsid w:val="00465C43"/>
    <w:rsid w:val="00465C5D"/>
    <w:rsid w:val="0046612E"/>
    <w:rsid w:val="004661B5"/>
    <w:rsid w:val="004664AD"/>
    <w:rsid w:val="00470094"/>
    <w:rsid w:val="004701CF"/>
    <w:rsid w:val="00470E7A"/>
    <w:rsid w:val="004729E5"/>
    <w:rsid w:val="004731C8"/>
    <w:rsid w:val="00473ED3"/>
    <w:rsid w:val="004747CF"/>
    <w:rsid w:val="004769D3"/>
    <w:rsid w:val="0047736A"/>
    <w:rsid w:val="00477791"/>
    <w:rsid w:val="004809E4"/>
    <w:rsid w:val="00484CC1"/>
    <w:rsid w:val="004862D0"/>
    <w:rsid w:val="004864B5"/>
    <w:rsid w:val="00486F93"/>
    <w:rsid w:val="00487841"/>
    <w:rsid w:val="0049023E"/>
    <w:rsid w:val="0049059F"/>
    <w:rsid w:val="004907E7"/>
    <w:rsid w:val="00493457"/>
    <w:rsid w:val="0049573F"/>
    <w:rsid w:val="00496529"/>
    <w:rsid w:val="00497252"/>
    <w:rsid w:val="0049742A"/>
    <w:rsid w:val="004A0104"/>
    <w:rsid w:val="004A0FC8"/>
    <w:rsid w:val="004A2AD7"/>
    <w:rsid w:val="004A2C33"/>
    <w:rsid w:val="004A301F"/>
    <w:rsid w:val="004A43E9"/>
    <w:rsid w:val="004A48E3"/>
    <w:rsid w:val="004A4BA2"/>
    <w:rsid w:val="004A582B"/>
    <w:rsid w:val="004A7401"/>
    <w:rsid w:val="004A7948"/>
    <w:rsid w:val="004B06B7"/>
    <w:rsid w:val="004B0926"/>
    <w:rsid w:val="004B0A58"/>
    <w:rsid w:val="004B0C10"/>
    <w:rsid w:val="004B1532"/>
    <w:rsid w:val="004B2C5D"/>
    <w:rsid w:val="004B3D92"/>
    <w:rsid w:val="004B53CC"/>
    <w:rsid w:val="004B54B6"/>
    <w:rsid w:val="004B55C7"/>
    <w:rsid w:val="004C0DF6"/>
    <w:rsid w:val="004C1883"/>
    <w:rsid w:val="004C2CA9"/>
    <w:rsid w:val="004C3310"/>
    <w:rsid w:val="004C44DD"/>
    <w:rsid w:val="004C47E3"/>
    <w:rsid w:val="004C486C"/>
    <w:rsid w:val="004C52B8"/>
    <w:rsid w:val="004C5C56"/>
    <w:rsid w:val="004C5EC6"/>
    <w:rsid w:val="004C6F51"/>
    <w:rsid w:val="004C7112"/>
    <w:rsid w:val="004D010D"/>
    <w:rsid w:val="004D01CD"/>
    <w:rsid w:val="004D05D5"/>
    <w:rsid w:val="004D080F"/>
    <w:rsid w:val="004D08B4"/>
    <w:rsid w:val="004D2164"/>
    <w:rsid w:val="004D2AD0"/>
    <w:rsid w:val="004D31D0"/>
    <w:rsid w:val="004D5B0A"/>
    <w:rsid w:val="004D5E76"/>
    <w:rsid w:val="004D7354"/>
    <w:rsid w:val="004E0696"/>
    <w:rsid w:val="004E0E5D"/>
    <w:rsid w:val="004E1D3B"/>
    <w:rsid w:val="004E3C67"/>
    <w:rsid w:val="004E3F13"/>
    <w:rsid w:val="004E5358"/>
    <w:rsid w:val="004E667E"/>
    <w:rsid w:val="004E671F"/>
    <w:rsid w:val="004E68F0"/>
    <w:rsid w:val="004F03B1"/>
    <w:rsid w:val="004F0B19"/>
    <w:rsid w:val="004F15AA"/>
    <w:rsid w:val="004F1D37"/>
    <w:rsid w:val="004F23C9"/>
    <w:rsid w:val="004F28DF"/>
    <w:rsid w:val="004F2FE4"/>
    <w:rsid w:val="004F45FD"/>
    <w:rsid w:val="004F4E35"/>
    <w:rsid w:val="004F5E6E"/>
    <w:rsid w:val="004F63F2"/>
    <w:rsid w:val="004F6653"/>
    <w:rsid w:val="004F682A"/>
    <w:rsid w:val="004F6ACE"/>
    <w:rsid w:val="004F6CE5"/>
    <w:rsid w:val="00500AAE"/>
    <w:rsid w:val="00501870"/>
    <w:rsid w:val="00502531"/>
    <w:rsid w:val="00503C7E"/>
    <w:rsid w:val="005042B1"/>
    <w:rsid w:val="00504454"/>
    <w:rsid w:val="00504729"/>
    <w:rsid w:val="005055FB"/>
    <w:rsid w:val="005062BF"/>
    <w:rsid w:val="00507112"/>
    <w:rsid w:val="00507268"/>
    <w:rsid w:val="00507AE8"/>
    <w:rsid w:val="005116AC"/>
    <w:rsid w:val="005123C9"/>
    <w:rsid w:val="005139EC"/>
    <w:rsid w:val="00513C14"/>
    <w:rsid w:val="00513D81"/>
    <w:rsid w:val="0051591D"/>
    <w:rsid w:val="00515C45"/>
    <w:rsid w:val="00515D80"/>
    <w:rsid w:val="00517328"/>
    <w:rsid w:val="00517763"/>
    <w:rsid w:val="00517C67"/>
    <w:rsid w:val="00520EF1"/>
    <w:rsid w:val="00521B35"/>
    <w:rsid w:val="005225D3"/>
    <w:rsid w:val="00523ADD"/>
    <w:rsid w:val="00523D1A"/>
    <w:rsid w:val="00523D23"/>
    <w:rsid w:val="00525AB5"/>
    <w:rsid w:val="00525AFA"/>
    <w:rsid w:val="00525E03"/>
    <w:rsid w:val="00527699"/>
    <w:rsid w:val="0053019C"/>
    <w:rsid w:val="00530521"/>
    <w:rsid w:val="00533721"/>
    <w:rsid w:val="005369C0"/>
    <w:rsid w:val="00536FBB"/>
    <w:rsid w:val="00537B7F"/>
    <w:rsid w:val="00541112"/>
    <w:rsid w:val="00541EED"/>
    <w:rsid w:val="005427EE"/>
    <w:rsid w:val="00542F68"/>
    <w:rsid w:val="00544B1E"/>
    <w:rsid w:val="005452C0"/>
    <w:rsid w:val="0054568C"/>
    <w:rsid w:val="005461A0"/>
    <w:rsid w:val="0055058B"/>
    <w:rsid w:val="0055119A"/>
    <w:rsid w:val="00551B3F"/>
    <w:rsid w:val="0055322F"/>
    <w:rsid w:val="0055458B"/>
    <w:rsid w:val="005550B4"/>
    <w:rsid w:val="0055514A"/>
    <w:rsid w:val="00556899"/>
    <w:rsid w:val="00560219"/>
    <w:rsid w:val="00562BEB"/>
    <w:rsid w:val="0056462C"/>
    <w:rsid w:val="00564787"/>
    <w:rsid w:val="00564F11"/>
    <w:rsid w:val="00567886"/>
    <w:rsid w:val="0057018C"/>
    <w:rsid w:val="00570BD8"/>
    <w:rsid w:val="00572E7D"/>
    <w:rsid w:val="005739E3"/>
    <w:rsid w:val="00575049"/>
    <w:rsid w:val="00575514"/>
    <w:rsid w:val="00576E2E"/>
    <w:rsid w:val="00580E00"/>
    <w:rsid w:val="00580E57"/>
    <w:rsid w:val="005822FD"/>
    <w:rsid w:val="00582592"/>
    <w:rsid w:val="00582A85"/>
    <w:rsid w:val="005839CC"/>
    <w:rsid w:val="00583A59"/>
    <w:rsid w:val="005843C5"/>
    <w:rsid w:val="005900FA"/>
    <w:rsid w:val="00590107"/>
    <w:rsid w:val="005910E3"/>
    <w:rsid w:val="005934FF"/>
    <w:rsid w:val="00595051"/>
    <w:rsid w:val="00597D6A"/>
    <w:rsid w:val="005A0C87"/>
    <w:rsid w:val="005A14C3"/>
    <w:rsid w:val="005A19EF"/>
    <w:rsid w:val="005A342C"/>
    <w:rsid w:val="005A3AD1"/>
    <w:rsid w:val="005A3C9C"/>
    <w:rsid w:val="005A4043"/>
    <w:rsid w:val="005A406E"/>
    <w:rsid w:val="005A4371"/>
    <w:rsid w:val="005A43D2"/>
    <w:rsid w:val="005A45B4"/>
    <w:rsid w:val="005A4F8C"/>
    <w:rsid w:val="005A6953"/>
    <w:rsid w:val="005A6A14"/>
    <w:rsid w:val="005B273A"/>
    <w:rsid w:val="005B3628"/>
    <w:rsid w:val="005B3A6D"/>
    <w:rsid w:val="005B4817"/>
    <w:rsid w:val="005B56A9"/>
    <w:rsid w:val="005B57D6"/>
    <w:rsid w:val="005C0724"/>
    <w:rsid w:val="005C0F2E"/>
    <w:rsid w:val="005C164A"/>
    <w:rsid w:val="005C2197"/>
    <w:rsid w:val="005C3A2E"/>
    <w:rsid w:val="005C3E4D"/>
    <w:rsid w:val="005C490D"/>
    <w:rsid w:val="005C5CC4"/>
    <w:rsid w:val="005C6475"/>
    <w:rsid w:val="005C75D8"/>
    <w:rsid w:val="005C79E1"/>
    <w:rsid w:val="005D0FF5"/>
    <w:rsid w:val="005D156C"/>
    <w:rsid w:val="005D1D9E"/>
    <w:rsid w:val="005D3075"/>
    <w:rsid w:val="005D325E"/>
    <w:rsid w:val="005D4F5F"/>
    <w:rsid w:val="005D66EE"/>
    <w:rsid w:val="005D6CCB"/>
    <w:rsid w:val="005D6D28"/>
    <w:rsid w:val="005D6D5F"/>
    <w:rsid w:val="005D7BCD"/>
    <w:rsid w:val="005E0989"/>
    <w:rsid w:val="005E0A75"/>
    <w:rsid w:val="005E1130"/>
    <w:rsid w:val="005E1452"/>
    <w:rsid w:val="005E1E2B"/>
    <w:rsid w:val="005E2894"/>
    <w:rsid w:val="005E2920"/>
    <w:rsid w:val="005E3A94"/>
    <w:rsid w:val="005E49D8"/>
    <w:rsid w:val="005F1097"/>
    <w:rsid w:val="005F24F3"/>
    <w:rsid w:val="005F256A"/>
    <w:rsid w:val="005F2734"/>
    <w:rsid w:val="005F3F2B"/>
    <w:rsid w:val="005F402B"/>
    <w:rsid w:val="005F41E2"/>
    <w:rsid w:val="005F43D6"/>
    <w:rsid w:val="005F46B9"/>
    <w:rsid w:val="005F49CA"/>
    <w:rsid w:val="005F5267"/>
    <w:rsid w:val="005F5B02"/>
    <w:rsid w:val="005F6B91"/>
    <w:rsid w:val="005F7057"/>
    <w:rsid w:val="005F759C"/>
    <w:rsid w:val="00601145"/>
    <w:rsid w:val="0060176B"/>
    <w:rsid w:val="00601855"/>
    <w:rsid w:val="00602C49"/>
    <w:rsid w:val="00603056"/>
    <w:rsid w:val="00603574"/>
    <w:rsid w:val="00603C4C"/>
    <w:rsid w:val="0060435A"/>
    <w:rsid w:val="00604CCF"/>
    <w:rsid w:val="00606BEA"/>
    <w:rsid w:val="00607046"/>
    <w:rsid w:val="00607D24"/>
    <w:rsid w:val="0061058A"/>
    <w:rsid w:val="0061068E"/>
    <w:rsid w:val="00610DB3"/>
    <w:rsid w:val="00610FCC"/>
    <w:rsid w:val="00611A54"/>
    <w:rsid w:val="00612158"/>
    <w:rsid w:val="0061274F"/>
    <w:rsid w:val="0061484A"/>
    <w:rsid w:val="00614CB0"/>
    <w:rsid w:val="00614EFA"/>
    <w:rsid w:val="00615AE3"/>
    <w:rsid w:val="00615D01"/>
    <w:rsid w:val="00615F93"/>
    <w:rsid w:val="0061633F"/>
    <w:rsid w:val="00616E37"/>
    <w:rsid w:val="00617A71"/>
    <w:rsid w:val="006201C7"/>
    <w:rsid w:val="00620387"/>
    <w:rsid w:val="006212BE"/>
    <w:rsid w:val="0062138B"/>
    <w:rsid w:val="006220CD"/>
    <w:rsid w:val="00622A19"/>
    <w:rsid w:val="00623ACA"/>
    <w:rsid w:val="006253AB"/>
    <w:rsid w:val="00625BAE"/>
    <w:rsid w:val="0062622D"/>
    <w:rsid w:val="006269D2"/>
    <w:rsid w:val="00626BA7"/>
    <w:rsid w:val="00626F5B"/>
    <w:rsid w:val="00630145"/>
    <w:rsid w:val="00630A9A"/>
    <w:rsid w:val="00631346"/>
    <w:rsid w:val="00631854"/>
    <w:rsid w:val="0063365B"/>
    <w:rsid w:val="00633BF9"/>
    <w:rsid w:val="006344BE"/>
    <w:rsid w:val="00634C84"/>
    <w:rsid w:val="00637881"/>
    <w:rsid w:val="00637935"/>
    <w:rsid w:val="00641AFD"/>
    <w:rsid w:val="00642922"/>
    <w:rsid w:val="00643427"/>
    <w:rsid w:val="00644EB5"/>
    <w:rsid w:val="00645597"/>
    <w:rsid w:val="0064596C"/>
    <w:rsid w:val="00647D1A"/>
    <w:rsid w:val="006502D5"/>
    <w:rsid w:val="006509A3"/>
    <w:rsid w:val="00651975"/>
    <w:rsid w:val="006525EB"/>
    <w:rsid w:val="006529BF"/>
    <w:rsid w:val="00654ADB"/>
    <w:rsid w:val="00655967"/>
    <w:rsid w:val="00655D4F"/>
    <w:rsid w:val="00656297"/>
    <w:rsid w:val="00657DC4"/>
    <w:rsid w:val="0066153A"/>
    <w:rsid w:val="00661BCA"/>
    <w:rsid w:val="0066211C"/>
    <w:rsid w:val="00662F38"/>
    <w:rsid w:val="006638C9"/>
    <w:rsid w:val="006649E3"/>
    <w:rsid w:val="00665DF2"/>
    <w:rsid w:val="00665E68"/>
    <w:rsid w:val="00665F74"/>
    <w:rsid w:val="00666094"/>
    <w:rsid w:val="006668BA"/>
    <w:rsid w:val="006669EB"/>
    <w:rsid w:val="00670865"/>
    <w:rsid w:val="0067377E"/>
    <w:rsid w:val="00673D7F"/>
    <w:rsid w:val="00673DD9"/>
    <w:rsid w:val="0067442E"/>
    <w:rsid w:val="0067500C"/>
    <w:rsid w:val="006754BA"/>
    <w:rsid w:val="00676E2B"/>
    <w:rsid w:val="00676F3D"/>
    <w:rsid w:val="00677602"/>
    <w:rsid w:val="0067777C"/>
    <w:rsid w:val="00677911"/>
    <w:rsid w:val="00677CB9"/>
    <w:rsid w:val="00681264"/>
    <w:rsid w:val="0068128A"/>
    <w:rsid w:val="006814F5"/>
    <w:rsid w:val="00681605"/>
    <w:rsid w:val="00681772"/>
    <w:rsid w:val="00682535"/>
    <w:rsid w:val="00682B2A"/>
    <w:rsid w:val="00684113"/>
    <w:rsid w:val="00686FF8"/>
    <w:rsid w:val="00687A4E"/>
    <w:rsid w:val="00687EAA"/>
    <w:rsid w:val="006902C7"/>
    <w:rsid w:val="00690628"/>
    <w:rsid w:val="00690788"/>
    <w:rsid w:val="006910B1"/>
    <w:rsid w:val="006925C4"/>
    <w:rsid w:val="00693542"/>
    <w:rsid w:val="00693623"/>
    <w:rsid w:val="00694BD3"/>
    <w:rsid w:val="00694DD9"/>
    <w:rsid w:val="00695EB6"/>
    <w:rsid w:val="006A12CF"/>
    <w:rsid w:val="006A2321"/>
    <w:rsid w:val="006A36D8"/>
    <w:rsid w:val="006A390E"/>
    <w:rsid w:val="006A3AD1"/>
    <w:rsid w:val="006A3E18"/>
    <w:rsid w:val="006A3E31"/>
    <w:rsid w:val="006A47E4"/>
    <w:rsid w:val="006A63D1"/>
    <w:rsid w:val="006B125D"/>
    <w:rsid w:val="006B15BF"/>
    <w:rsid w:val="006B21B4"/>
    <w:rsid w:val="006B25B3"/>
    <w:rsid w:val="006B2CDA"/>
    <w:rsid w:val="006B4358"/>
    <w:rsid w:val="006B4942"/>
    <w:rsid w:val="006B5406"/>
    <w:rsid w:val="006B5F38"/>
    <w:rsid w:val="006B609F"/>
    <w:rsid w:val="006B60B6"/>
    <w:rsid w:val="006B65C3"/>
    <w:rsid w:val="006B6669"/>
    <w:rsid w:val="006B6A83"/>
    <w:rsid w:val="006B6D0A"/>
    <w:rsid w:val="006B7100"/>
    <w:rsid w:val="006B78AC"/>
    <w:rsid w:val="006B7BA0"/>
    <w:rsid w:val="006B7F13"/>
    <w:rsid w:val="006C1FDE"/>
    <w:rsid w:val="006C3D1E"/>
    <w:rsid w:val="006D36B8"/>
    <w:rsid w:val="006D4565"/>
    <w:rsid w:val="006D536D"/>
    <w:rsid w:val="006D541B"/>
    <w:rsid w:val="006D5D4E"/>
    <w:rsid w:val="006D63E1"/>
    <w:rsid w:val="006D69E1"/>
    <w:rsid w:val="006D6A49"/>
    <w:rsid w:val="006D761E"/>
    <w:rsid w:val="006D78DD"/>
    <w:rsid w:val="006E0445"/>
    <w:rsid w:val="006E1476"/>
    <w:rsid w:val="006E5D88"/>
    <w:rsid w:val="006E713A"/>
    <w:rsid w:val="006E71C8"/>
    <w:rsid w:val="006E73A0"/>
    <w:rsid w:val="006F09D9"/>
    <w:rsid w:val="006F259E"/>
    <w:rsid w:val="006F3381"/>
    <w:rsid w:val="006F36DA"/>
    <w:rsid w:val="006F51AD"/>
    <w:rsid w:val="006F550A"/>
    <w:rsid w:val="006F5A3D"/>
    <w:rsid w:val="006F5A5E"/>
    <w:rsid w:val="006F6898"/>
    <w:rsid w:val="006F6959"/>
    <w:rsid w:val="006F6AB5"/>
    <w:rsid w:val="006F7752"/>
    <w:rsid w:val="006F7ABB"/>
    <w:rsid w:val="00701C4F"/>
    <w:rsid w:val="00702639"/>
    <w:rsid w:val="00702BBC"/>
    <w:rsid w:val="0070330E"/>
    <w:rsid w:val="00704A8D"/>
    <w:rsid w:val="00704AED"/>
    <w:rsid w:val="0070560F"/>
    <w:rsid w:val="007057A9"/>
    <w:rsid w:val="007103BB"/>
    <w:rsid w:val="00712915"/>
    <w:rsid w:val="00712F10"/>
    <w:rsid w:val="00713603"/>
    <w:rsid w:val="007140EB"/>
    <w:rsid w:val="00716D52"/>
    <w:rsid w:val="00717973"/>
    <w:rsid w:val="0072360D"/>
    <w:rsid w:val="00724A04"/>
    <w:rsid w:val="00726212"/>
    <w:rsid w:val="007276ED"/>
    <w:rsid w:val="007307B0"/>
    <w:rsid w:val="00730819"/>
    <w:rsid w:val="0073192E"/>
    <w:rsid w:val="0073236C"/>
    <w:rsid w:val="007328C4"/>
    <w:rsid w:val="007334A1"/>
    <w:rsid w:val="007351CB"/>
    <w:rsid w:val="0073537C"/>
    <w:rsid w:val="007375BB"/>
    <w:rsid w:val="00740D1E"/>
    <w:rsid w:val="007410C2"/>
    <w:rsid w:val="00741D67"/>
    <w:rsid w:val="007422F4"/>
    <w:rsid w:val="00742AA1"/>
    <w:rsid w:val="00743F9A"/>
    <w:rsid w:val="00744C7E"/>
    <w:rsid w:val="007455CE"/>
    <w:rsid w:val="007461BD"/>
    <w:rsid w:val="00746494"/>
    <w:rsid w:val="00746DE0"/>
    <w:rsid w:val="00747F77"/>
    <w:rsid w:val="0075030B"/>
    <w:rsid w:val="00750C32"/>
    <w:rsid w:val="00750C97"/>
    <w:rsid w:val="007517DB"/>
    <w:rsid w:val="00751A9A"/>
    <w:rsid w:val="00752B26"/>
    <w:rsid w:val="00752B4E"/>
    <w:rsid w:val="00752FFD"/>
    <w:rsid w:val="00755DF1"/>
    <w:rsid w:val="00757282"/>
    <w:rsid w:val="0075782C"/>
    <w:rsid w:val="00757E6C"/>
    <w:rsid w:val="0076245A"/>
    <w:rsid w:val="00762921"/>
    <w:rsid w:val="0076412A"/>
    <w:rsid w:val="00764975"/>
    <w:rsid w:val="0076564C"/>
    <w:rsid w:val="00767B27"/>
    <w:rsid w:val="00767D71"/>
    <w:rsid w:val="00767F76"/>
    <w:rsid w:val="0077036A"/>
    <w:rsid w:val="00770729"/>
    <w:rsid w:val="00773D0A"/>
    <w:rsid w:val="00773E88"/>
    <w:rsid w:val="00774C23"/>
    <w:rsid w:val="00775B4D"/>
    <w:rsid w:val="00777500"/>
    <w:rsid w:val="00780441"/>
    <w:rsid w:val="007812A9"/>
    <w:rsid w:val="00781307"/>
    <w:rsid w:val="00781722"/>
    <w:rsid w:val="00781782"/>
    <w:rsid w:val="00782579"/>
    <w:rsid w:val="007838DE"/>
    <w:rsid w:val="00783ECF"/>
    <w:rsid w:val="00783EF1"/>
    <w:rsid w:val="00784FB8"/>
    <w:rsid w:val="007852F1"/>
    <w:rsid w:val="007860E3"/>
    <w:rsid w:val="007862B7"/>
    <w:rsid w:val="00786958"/>
    <w:rsid w:val="00786AE9"/>
    <w:rsid w:val="00790138"/>
    <w:rsid w:val="00790C74"/>
    <w:rsid w:val="00790E90"/>
    <w:rsid w:val="00791021"/>
    <w:rsid w:val="00792271"/>
    <w:rsid w:val="00792B11"/>
    <w:rsid w:val="00793D4C"/>
    <w:rsid w:val="007944FB"/>
    <w:rsid w:val="00794618"/>
    <w:rsid w:val="007A0689"/>
    <w:rsid w:val="007A273E"/>
    <w:rsid w:val="007A2BEB"/>
    <w:rsid w:val="007A2F67"/>
    <w:rsid w:val="007A640D"/>
    <w:rsid w:val="007A64A4"/>
    <w:rsid w:val="007A6FC5"/>
    <w:rsid w:val="007B1575"/>
    <w:rsid w:val="007B174B"/>
    <w:rsid w:val="007B3030"/>
    <w:rsid w:val="007B3378"/>
    <w:rsid w:val="007B4561"/>
    <w:rsid w:val="007B5BCF"/>
    <w:rsid w:val="007B634C"/>
    <w:rsid w:val="007B6576"/>
    <w:rsid w:val="007C005A"/>
    <w:rsid w:val="007C1467"/>
    <w:rsid w:val="007C173D"/>
    <w:rsid w:val="007C1A71"/>
    <w:rsid w:val="007C2557"/>
    <w:rsid w:val="007C40FE"/>
    <w:rsid w:val="007C43D8"/>
    <w:rsid w:val="007C4EF8"/>
    <w:rsid w:val="007C5A50"/>
    <w:rsid w:val="007C5C5B"/>
    <w:rsid w:val="007C6FBD"/>
    <w:rsid w:val="007D1189"/>
    <w:rsid w:val="007D1B3B"/>
    <w:rsid w:val="007D3FD8"/>
    <w:rsid w:val="007D5AA6"/>
    <w:rsid w:val="007D5B42"/>
    <w:rsid w:val="007D6427"/>
    <w:rsid w:val="007D64C8"/>
    <w:rsid w:val="007D7D19"/>
    <w:rsid w:val="007D7ECE"/>
    <w:rsid w:val="007E0385"/>
    <w:rsid w:val="007E0E23"/>
    <w:rsid w:val="007E1546"/>
    <w:rsid w:val="007E1EDB"/>
    <w:rsid w:val="007E24CE"/>
    <w:rsid w:val="007E3348"/>
    <w:rsid w:val="007E3951"/>
    <w:rsid w:val="007E6247"/>
    <w:rsid w:val="007E76D6"/>
    <w:rsid w:val="007E7D5F"/>
    <w:rsid w:val="007E7FBB"/>
    <w:rsid w:val="007F0AA1"/>
    <w:rsid w:val="007F0DD8"/>
    <w:rsid w:val="007F1B0B"/>
    <w:rsid w:val="007F2B31"/>
    <w:rsid w:val="007F3378"/>
    <w:rsid w:val="007F3E32"/>
    <w:rsid w:val="007F45EC"/>
    <w:rsid w:val="007F6007"/>
    <w:rsid w:val="0080041B"/>
    <w:rsid w:val="00801EEC"/>
    <w:rsid w:val="00802049"/>
    <w:rsid w:val="0080366F"/>
    <w:rsid w:val="008041BF"/>
    <w:rsid w:val="00804D33"/>
    <w:rsid w:val="008056F2"/>
    <w:rsid w:val="00805863"/>
    <w:rsid w:val="00805D5C"/>
    <w:rsid w:val="00805FAA"/>
    <w:rsid w:val="00807011"/>
    <w:rsid w:val="0080797F"/>
    <w:rsid w:val="0081003C"/>
    <w:rsid w:val="0081011E"/>
    <w:rsid w:val="00811498"/>
    <w:rsid w:val="00811ABC"/>
    <w:rsid w:val="00812ADD"/>
    <w:rsid w:val="008139BC"/>
    <w:rsid w:val="008147F1"/>
    <w:rsid w:val="0081623F"/>
    <w:rsid w:val="00817088"/>
    <w:rsid w:val="0081715A"/>
    <w:rsid w:val="008203E6"/>
    <w:rsid w:val="00820DAF"/>
    <w:rsid w:val="0082155E"/>
    <w:rsid w:val="00821ACD"/>
    <w:rsid w:val="00821D24"/>
    <w:rsid w:val="0082291D"/>
    <w:rsid w:val="00827C4A"/>
    <w:rsid w:val="008305A9"/>
    <w:rsid w:val="008305BB"/>
    <w:rsid w:val="00831324"/>
    <w:rsid w:val="00833911"/>
    <w:rsid w:val="00833A30"/>
    <w:rsid w:val="00834A72"/>
    <w:rsid w:val="0083583A"/>
    <w:rsid w:val="008358D2"/>
    <w:rsid w:val="00835AE4"/>
    <w:rsid w:val="00835ECD"/>
    <w:rsid w:val="008365F7"/>
    <w:rsid w:val="008368FB"/>
    <w:rsid w:val="00836DA8"/>
    <w:rsid w:val="00837025"/>
    <w:rsid w:val="00837098"/>
    <w:rsid w:val="0083746C"/>
    <w:rsid w:val="00837884"/>
    <w:rsid w:val="00837AF3"/>
    <w:rsid w:val="0084197C"/>
    <w:rsid w:val="0084302F"/>
    <w:rsid w:val="008430C8"/>
    <w:rsid w:val="0084385A"/>
    <w:rsid w:val="008439EF"/>
    <w:rsid w:val="00845021"/>
    <w:rsid w:val="0084539D"/>
    <w:rsid w:val="00846C59"/>
    <w:rsid w:val="00847A36"/>
    <w:rsid w:val="00851C82"/>
    <w:rsid w:val="00852FDC"/>
    <w:rsid w:val="0085368A"/>
    <w:rsid w:val="00853C91"/>
    <w:rsid w:val="0085409D"/>
    <w:rsid w:val="00854700"/>
    <w:rsid w:val="00854717"/>
    <w:rsid w:val="00854933"/>
    <w:rsid w:val="008567A3"/>
    <w:rsid w:val="00856B52"/>
    <w:rsid w:val="0086031A"/>
    <w:rsid w:val="00860447"/>
    <w:rsid w:val="0086217D"/>
    <w:rsid w:val="00863BDC"/>
    <w:rsid w:val="0086484D"/>
    <w:rsid w:val="00865E34"/>
    <w:rsid w:val="00866EC0"/>
    <w:rsid w:val="008674DB"/>
    <w:rsid w:val="00867549"/>
    <w:rsid w:val="008704F7"/>
    <w:rsid w:val="00873DBA"/>
    <w:rsid w:val="0087510A"/>
    <w:rsid w:val="008758C3"/>
    <w:rsid w:val="00875C0B"/>
    <w:rsid w:val="00875CB7"/>
    <w:rsid w:val="00876A02"/>
    <w:rsid w:val="00877851"/>
    <w:rsid w:val="008779CC"/>
    <w:rsid w:val="00877A4B"/>
    <w:rsid w:val="0087B724"/>
    <w:rsid w:val="008810F3"/>
    <w:rsid w:val="00882E4D"/>
    <w:rsid w:val="00883A7D"/>
    <w:rsid w:val="00886517"/>
    <w:rsid w:val="0088658C"/>
    <w:rsid w:val="008905E3"/>
    <w:rsid w:val="00891C62"/>
    <w:rsid w:val="008924A7"/>
    <w:rsid w:val="008926C5"/>
    <w:rsid w:val="00893197"/>
    <w:rsid w:val="008936AD"/>
    <w:rsid w:val="0089646D"/>
    <w:rsid w:val="00896D5F"/>
    <w:rsid w:val="00897718"/>
    <w:rsid w:val="00897B71"/>
    <w:rsid w:val="00897F07"/>
    <w:rsid w:val="008A1DE1"/>
    <w:rsid w:val="008A222D"/>
    <w:rsid w:val="008A2458"/>
    <w:rsid w:val="008A2AFC"/>
    <w:rsid w:val="008A2BC4"/>
    <w:rsid w:val="008A4029"/>
    <w:rsid w:val="008A40AF"/>
    <w:rsid w:val="008A429D"/>
    <w:rsid w:val="008A5884"/>
    <w:rsid w:val="008A65B2"/>
    <w:rsid w:val="008A6A63"/>
    <w:rsid w:val="008A7900"/>
    <w:rsid w:val="008A7B05"/>
    <w:rsid w:val="008A7D45"/>
    <w:rsid w:val="008B041A"/>
    <w:rsid w:val="008B07F8"/>
    <w:rsid w:val="008B0AE7"/>
    <w:rsid w:val="008B0B1E"/>
    <w:rsid w:val="008B0F96"/>
    <w:rsid w:val="008B187A"/>
    <w:rsid w:val="008B1E57"/>
    <w:rsid w:val="008B235A"/>
    <w:rsid w:val="008B36CB"/>
    <w:rsid w:val="008B46B7"/>
    <w:rsid w:val="008B56D7"/>
    <w:rsid w:val="008B5B96"/>
    <w:rsid w:val="008B7994"/>
    <w:rsid w:val="008B7B4E"/>
    <w:rsid w:val="008C0B6F"/>
    <w:rsid w:val="008C2112"/>
    <w:rsid w:val="008C2B3C"/>
    <w:rsid w:val="008C365A"/>
    <w:rsid w:val="008C4DF6"/>
    <w:rsid w:val="008C53B1"/>
    <w:rsid w:val="008C5A09"/>
    <w:rsid w:val="008C7A87"/>
    <w:rsid w:val="008D028D"/>
    <w:rsid w:val="008D0DE7"/>
    <w:rsid w:val="008D2718"/>
    <w:rsid w:val="008D306B"/>
    <w:rsid w:val="008D4693"/>
    <w:rsid w:val="008D4FDF"/>
    <w:rsid w:val="008D6923"/>
    <w:rsid w:val="008D696B"/>
    <w:rsid w:val="008D6EF7"/>
    <w:rsid w:val="008D73B6"/>
    <w:rsid w:val="008D794B"/>
    <w:rsid w:val="008D7A31"/>
    <w:rsid w:val="008E0F8A"/>
    <w:rsid w:val="008E1B93"/>
    <w:rsid w:val="008E3101"/>
    <w:rsid w:val="008E3947"/>
    <w:rsid w:val="008E49BD"/>
    <w:rsid w:val="008E6FED"/>
    <w:rsid w:val="008E76FF"/>
    <w:rsid w:val="008E7D5C"/>
    <w:rsid w:val="008E7DE8"/>
    <w:rsid w:val="008F0290"/>
    <w:rsid w:val="008F087E"/>
    <w:rsid w:val="008F0FBF"/>
    <w:rsid w:val="008F1382"/>
    <w:rsid w:val="008F2081"/>
    <w:rsid w:val="008F223D"/>
    <w:rsid w:val="008F4347"/>
    <w:rsid w:val="008F55DA"/>
    <w:rsid w:val="009001FA"/>
    <w:rsid w:val="0090142D"/>
    <w:rsid w:val="00903EAA"/>
    <w:rsid w:val="009045B0"/>
    <w:rsid w:val="009056C0"/>
    <w:rsid w:val="00910085"/>
    <w:rsid w:val="009101BE"/>
    <w:rsid w:val="00910397"/>
    <w:rsid w:val="00911424"/>
    <w:rsid w:val="0091157D"/>
    <w:rsid w:val="00912061"/>
    <w:rsid w:val="00913EB2"/>
    <w:rsid w:val="009148AF"/>
    <w:rsid w:val="009155F6"/>
    <w:rsid w:val="009161FD"/>
    <w:rsid w:val="00917F2F"/>
    <w:rsid w:val="0092042C"/>
    <w:rsid w:val="009204D2"/>
    <w:rsid w:val="009224F1"/>
    <w:rsid w:val="00922758"/>
    <w:rsid w:val="00922D75"/>
    <w:rsid w:val="00923B58"/>
    <w:rsid w:val="0092432D"/>
    <w:rsid w:val="00925561"/>
    <w:rsid w:val="00925DAF"/>
    <w:rsid w:val="00925F7E"/>
    <w:rsid w:val="009260E4"/>
    <w:rsid w:val="00926EEA"/>
    <w:rsid w:val="00927CE8"/>
    <w:rsid w:val="00927E67"/>
    <w:rsid w:val="009310A9"/>
    <w:rsid w:val="0093295B"/>
    <w:rsid w:val="00933C9A"/>
    <w:rsid w:val="00933F57"/>
    <w:rsid w:val="009340FA"/>
    <w:rsid w:val="00934A67"/>
    <w:rsid w:val="00935DE8"/>
    <w:rsid w:val="00936491"/>
    <w:rsid w:val="00936D0F"/>
    <w:rsid w:val="00937636"/>
    <w:rsid w:val="00937C8E"/>
    <w:rsid w:val="00940A5D"/>
    <w:rsid w:val="00941B70"/>
    <w:rsid w:val="00941EF9"/>
    <w:rsid w:val="00942C6E"/>
    <w:rsid w:val="0094426E"/>
    <w:rsid w:val="00944B33"/>
    <w:rsid w:val="00946263"/>
    <w:rsid w:val="009466C7"/>
    <w:rsid w:val="0094748B"/>
    <w:rsid w:val="00950B9E"/>
    <w:rsid w:val="0095164F"/>
    <w:rsid w:val="00951D7E"/>
    <w:rsid w:val="00951FA0"/>
    <w:rsid w:val="00952069"/>
    <w:rsid w:val="009522EB"/>
    <w:rsid w:val="009527A6"/>
    <w:rsid w:val="00954655"/>
    <w:rsid w:val="00954CCE"/>
    <w:rsid w:val="0095737A"/>
    <w:rsid w:val="00957940"/>
    <w:rsid w:val="00960A7D"/>
    <w:rsid w:val="00961654"/>
    <w:rsid w:val="00961BF4"/>
    <w:rsid w:val="009622ED"/>
    <w:rsid w:val="00962462"/>
    <w:rsid w:val="00962B21"/>
    <w:rsid w:val="00962F21"/>
    <w:rsid w:val="00963FA4"/>
    <w:rsid w:val="009649A3"/>
    <w:rsid w:val="00966424"/>
    <w:rsid w:val="0096698F"/>
    <w:rsid w:val="00967941"/>
    <w:rsid w:val="00967CE1"/>
    <w:rsid w:val="00967D19"/>
    <w:rsid w:val="009700FD"/>
    <w:rsid w:val="009713B4"/>
    <w:rsid w:val="00971E54"/>
    <w:rsid w:val="0097284F"/>
    <w:rsid w:val="009733A7"/>
    <w:rsid w:val="00973C93"/>
    <w:rsid w:val="009742A2"/>
    <w:rsid w:val="0097475E"/>
    <w:rsid w:val="00974C48"/>
    <w:rsid w:val="00975D44"/>
    <w:rsid w:val="00975FE3"/>
    <w:rsid w:val="00975FF0"/>
    <w:rsid w:val="00976A17"/>
    <w:rsid w:val="009773BC"/>
    <w:rsid w:val="0098019A"/>
    <w:rsid w:val="00980EB7"/>
    <w:rsid w:val="0098199A"/>
    <w:rsid w:val="0098276C"/>
    <w:rsid w:val="00982CFE"/>
    <w:rsid w:val="009838F4"/>
    <w:rsid w:val="0098407B"/>
    <w:rsid w:val="0098423B"/>
    <w:rsid w:val="00984745"/>
    <w:rsid w:val="00984FC5"/>
    <w:rsid w:val="00985F39"/>
    <w:rsid w:val="00985FFB"/>
    <w:rsid w:val="009866CB"/>
    <w:rsid w:val="0098699B"/>
    <w:rsid w:val="0098736D"/>
    <w:rsid w:val="00987FC6"/>
    <w:rsid w:val="00990664"/>
    <w:rsid w:val="00992216"/>
    <w:rsid w:val="009926EB"/>
    <w:rsid w:val="00992E32"/>
    <w:rsid w:val="0099541A"/>
    <w:rsid w:val="0099595B"/>
    <w:rsid w:val="00995A8A"/>
    <w:rsid w:val="009967AD"/>
    <w:rsid w:val="00997377"/>
    <w:rsid w:val="00997C4B"/>
    <w:rsid w:val="009A13CA"/>
    <w:rsid w:val="009A166A"/>
    <w:rsid w:val="009A188B"/>
    <w:rsid w:val="009A1EC1"/>
    <w:rsid w:val="009A28E3"/>
    <w:rsid w:val="009A330E"/>
    <w:rsid w:val="009A45BB"/>
    <w:rsid w:val="009A5243"/>
    <w:rsid w:val="009A6039"/>
    <w:rsid w:val="009A718B"/>
    <w:rsid w:val="009A74D8"/>
    <w:rsid w:val="009A7BAA"/>
    <w:rsid w:val="009B07E7"/>
    <w:rsid w:val="009B0DCD"/>
    <w:rsid w:val="009B102D"/>
    <w:rsid w:val="009B22BC"/>
    <w:rsid w:val="009B2A60"/>
    <w:rsid w:val="009B2CB2"/>
    <w:rsid w:val="009B3654"/>
    <w:rsid w:val="009B3A89"/>
    <w:rsid w:val="009B441A"/>
    <w:rsid w:val="009B4850"/>
    <w:rsid w:val="009B4A6C"/>
    <w:rsid w:val="009B4AEF"/>
    <w:rsid w:val="009B781E"/>
    <w:rsid w:val="009C0C9A"/>
    <w:rsid w:val="009C1560"/>
    <w:rsid w:val="009C2C43"/>
    <w:rsid w:val="009C31C0"/>
    <w:rsid w:val="009C3B89"/>
    <w:rsid w:val="009C4361"/>
    <w:rsid w:val="009C43F9"/>
    <w:rsid w:val="009C5409"/>
    <w:rsid w:val="009C5FD7"/>
    <w:rsid w:val="009C6878"/>
    <w:rsid w:val="009C6917"/>
    <w:rsid w:val="009C7FDF"/>
    <w:rsid w:val="009D00E8"/>
    <w:rsid w:val="009D0B89"/>
    <w:rsid w:val="009D0D9D"/>
    <w:rsid w:val="009D1137"/>
    <w:rsid w:val="009D56B0"/>
    <w:rsid w:val="009D6CE7"/>
    <w:rsid w:val="009D6D19"/>
    <w:rsid w:val="009D7014"/>
    <w:rsid w:val="009D7966"/>
    <w:rsid w:val="009E04D1"/>
    <w:rsid w:val="009E0BD3"/>
    <w:rsid w:val="009E0E18"/>
    <w:rsid w:val="009E1E11"/>
    <w:rsid w:val="009E2390"/>
    <w:rsid w:val="009E3048"/>
    <w:rsid w:val="009E3D05"/>
    <w:rsid w:val="009E4A1A"/>
    <w:rsid w:val="009E6B89"/>
    <w:rsid w:val="009F03DE"/>
    <w:rsid w:val="009F0ABE"/>
    <w:rsid w:val="009F4C59"/>
    <w:rsid w:val="009F4CA6"/>
    <w:rsid w:val="009F59B9"/>
    <w:rsid w:val="009F6EC1"/>
    <w:rsid w:val="009F7437"/>
    <w:rsid w:val="009F7AD5"/>
    <w:rsid w:val="00A0188C"/>
    <w:rsid w:val="00A0371F"/>
    <w:rsid w:val="00A03D4B"/>
    <w:rsid w:val="00A0551E"/>
    <w:rsid w:val="00A059AB"/>
    <w:rsid w:val="00A07965"/>
    <w:rsid w:val="00A10322"/>
    <w:rsid w:val="00A10C9D"/>
    <w:rsid w:val="00A11371"/>
    <w:rsid w:val="00A11EB0"/>
    <w:rsid w:val="00A128E3"/>
    <w:rsid w:val="00A12FDF"/>
    <w:rsid w:val="00A13723"/>
    <w:rsid w:val="00A13A3C"/>
    <w:rsid w:val="00A144EB"/>
    <w:rsid w:val="00A158D8"/>
    <w:rsid w:val="00A16068"/>
    <w:rsid w:val="00A1648D"/>
    <w:rsid w:val="00A21688"/>
    <w:rsid w:val="00A22047"/>
    <w:rsid w:val="00A22D0F"/>
    <w:rsid w:val="00A230FC"/>
    <w:rsid w:val="00A2384E"/>
    <w:rsid w:val="00A24693"/>
    <w:rsid w:val="00A25A7D"/>
    <w:rsid w:val="00A26B55"/>
    <w:rsid w:val="00A26E25"/>
    <w:rsid w:val="00A278DD"/>
    <w:rsid w:val="00A27B40"/>
    <w:rsid w:val="00A317DB"/>
    <w:rsid w:val="00A31D4C"/>
    <w:rsid w:val="00A3324C"/>
    <w:rsid w:val="00A33E4E"/>
    <w:rsid w:val="00A342B1"/>
    <w:rsid w:val="00A34E16"/>
    <w:rsid w:val="00A3680A"/>
    <w:rsid w:val="00A41CB8"/>
    <w:rsid w:val="00A423C2"/>
    <w:rsid w:val="00A4263A"/>
    <w:rsid w:val="00A442C8"/>
    <w:rsid w:val="00A44384"/>
    <w:rsid w:val="00A444BF"/>
    <w:rsid w:val="00A450BA"/>
    <w:rsid w:val="00A45D41"/>
    <w:rsid w:val="00A465E4"/>
    <w:rsid w:val="00A46A89"/>
    <w:rsid w:val="00A47559"/>
    <w:rsid w:val="00A47A9A"/>
    <w:rsid w:val="00A5048D"/>
    <w:rsid w:val="00A555E5"/>
    <w:rsid w:val="00A56694"/>
    <w:rsid w:val="00A609D8"/>
    <w:rsid w:val="00A611C0"/>
    <w:rsid w:val="00A622EB"/>
    <w:rsid w:val="00A641ED"/>
    <w:rsid w:val="00A6462E"/>
    <w:rsid w:val="00A650F0"/>
    <w:rsid w:val="00A6657E"/>
    <w:rsid w:val="00A66687"/>
    <w:rsid w:val="00A674F8"/>
    <w:rsid w:val="00A67659"/>
    <w:rsid w:val="00A677A1"/>
    <w:rsid w:val="00A67A94"/>
    <w:rsid w:val="00A703F0"/>
    <w:rsid w:val="00A70814"/>
    <w:rsid w:val="00A71C8C"/>
    <w:rsid w:val="00A7428C"/>
    <w:rsid w:val="00A74B06"/>
    <w:rsid w:val="00A755FF"/>
    <w:rsid w:val="00A764F7"/>
    <w:rsid w:val="00A76A43"/>
    <w:rsid w:val="00A77D9E"/>
    <w:rsid w:val="00A80D92"/>
    <w:rsid w:val="00A814FC"/>
    <w:rsid w:val="00A821DB"/>
    <w:rsid w:val="00A82EDD"/>
    <w:rsid w:val="00A82FB3"/>
    <w:rsid w:val="00A834B6"/>
    <w:rsid w:val="00A84F1E"/>
    <w:rsid w:val="00A8524C"/>
    <w:rsid w:val="00A86B99"/>
    <w:rsid w:val="00A87350"/>
    <w:rsid w:val="00A910A8"/>
    <w:rsid w:val="00A9127E"/>
    <w:rsid w:val="00A915DF"/>
    <w:rsid w:val="00A92601"/>
    <w:rsid w:val="00A93181"/>
    <w:rsid w:val="00A9346E"/>
    <w:rsid w:val="00A9394C"/>
    <w:rsid w:val="00A949F4"/>
    <w:rsid w:val="00A94E93"/>
    <w:rsid w:val="00A9521D"/>
    <w:rsid w:val="00A95636"/>
    <w:rsid w:val="00A95F90"/>
    <w:rsid w:val="00A9604B"/>
    <w:rsid w:val="00A9716D"/>
    <w:rsid w:val="00AA10E1"/>
    <w:rsid w:val="00AA1BDA"/>
    <w:rsid w:val="00AA262E"/>
    <w:rsid w:val="00AA3035"/>
    <w:rsid w:val="00AA3F6E"/>
    <w:rsid w:val="00AA4308"/>
    <w:rsid w:val="00AA61F9"/>
    <w:rsid w:val="00AA6246"/>
    <w:rsid w:val="00AA6993"/>
    <w:rsid w:val="00AA73E9"/>
    <w:rsid w:val="00AA7476"/>
    <w:rsid w:val="00AB1141"/>
    <w:rsid w:val="00AB2D5A"/>
    <w:rsid w:val="00AB326E"/>
    <w:rsid w:val="00AB36E6"/>
    <w:rsid w:val="00AB3E99"/>
    <w:rsid w:val="00AB4709"/>
    <w:rsid w:val="00AB669B"/>
    <w:rsid w:val="00AB70A7"/>
    <w:rsid w:val="00AB77E1"/>
    <w:rsid w:val="00AB7989"/>
    <w:rsid w:val="00AB7DC3"/>
    <w:rsid w:val="00AC00F8"/>
    <w:rsid w:val="00AC039F"/>
    <w:rsid w:val="00AC0E62"/>
    <w:rsid w:val="00AC1D39"/>
    <w:rsid w:val="00AC2921"/>
    <w:rsid w:val="00AC3BF2"/>
    <w:rsid w:val="00AC4321"/>
    <w:rsid w:val="00AC44F8"/>
    <w:rsid w:val="00AC5665"/>
    <w:rsid w:val="00AC6264"/>
    <w:rsid w:val="00AC6331"/>
    <w:rsid w:val="00AC634C"/>
    <w:rsid w:val="00AC6C1A"/>
    <w:rsid w:val="00AC7F03"/>
    <w:rsid w:val="00AD0882"/>
    <w:rsid w:val="00AD4A5A"/>
    <w:rsid w:val="00AD53DB"/>
    <w:rsid w:val="00AD5525"/>
    <w:rsid w:val="00AD78DD"/>
    <w:rsid w:val="00AD7A7A"/>
    <w:rsid w:val="00AE0851"/>
    <w:rsid w:val="00AE0A72"/>
    <w:rsid w:val="00AE1E8F"/>
    <w:rsid w:val="00AE200E"/>
    <w:rsid w:val="00AE2743"/>
    <w:rsid w:val="00AE2E61"/>
    <w:rsid w:val="00AE4489"/>
    <w:rsid w:val="00AE54FB"/>
    <w:rsid w:val="00AE56F1"/>
    <w:rsid w:val="00AE5FDD"/>
    <w:rsid w:val="00AE62C8"/>
    <w:rsid w:val="00AE6B14"/>
    <w:rsid w:val="00AE6F0C"/>
    <w:rsid w:val="00AE76F9"/>
    <w:rsid w:val="00AF0364"/>
    <w:rsid w:val="00AF117B"/>
    <w:rsid w:val="00AF15CC"/>
    <w:rsid w:val="00AF2AD6"/>
    <w:rsid w:val="00AF30D0"/>
    <w:rsid w:val="00AF5124"/>
    <w:rsid w:val="00AF545F"/>
    <w:rsid w:val="00AF6496"/>
    <w:rsid w:val="00AF6516"/>
    <w:rsid w:val="00B001DA"/>
    <w:rsid w:val="00B01DC7"/>
    <w:rsid w:val="00B02059"/>
    <w:rsid w:val="00B022CA"/>
    <w:rsid w:val="00B02380"/>
    <w:rsid w:val="00B02DF9"/>
    <w:rsid w:val="00B03EA6"/>
    <w:rsid w:val="00B0421C"/>
    <w:rsid w:val="00B0431A"/>
    <w:rsid w:val="00B0455E"/>
    <w:rsid w:val="00B06CCE"/>
    <w:rsid w:val="00B074D7"/>
    <w:rsid w:val="00B07812"/>
    <w:rsid w:val="00B0790E"/>
    <w:rsid w:val="00B109F8"/>
    <w:rsid w:val="00B12973"/>
    <w:rsid w:val="00B12D51"/>
    <w:rsid w:val="00B14838"/>
    <w:rsid w:val="00B156F1"/>
    <w:rsid w:val="00B1577F"/>
    <w:rsid w:val="00B16BE3"/>
    <w:rsid w:val="00B172FC"/>
    <w:rsid w:val="00B20B09"/>
    <w:rsid w:val="00B21AA6"/>
    <w:rsid w:val="00B21D0B"/>
    <w:rsid w:val="00B23F03"/>
    <w:rsid w:val="00B2411D"/>
    <w:rsid w:val="00B243A6"/>
    <w:rsid w:val="00B24E45"/>
    <w:rsid w:val="00B24E98"/>
    <w:rsid w:val="00B2521C"/>
    <w:rsid w:val="00B25B04"/>
    <w:rsid w:val="00B2699B"/>
    <w:rsid w:val="00B27556"/>
    <w:rsid w:val="00B27C78"/>
    <w:rsid w:val="00B312E9"/>
    <w:rsid w:val="00B316C5"/>
    <w:rsid w:val="00B31EE0"/>
    <w:rsid w:val="00B3223B"/>
    <w:rsid w:val="00B32F1A"/>
    <w:rsid w:val="00B340D9"/>
    <w:rsid w:val="00B346CB"/>
    <w:rsid w:val="00B34A12"/>
    <w:rsid w:val="00B351A5"/>
    <w:rsid w:val="00B3682F"/>
    <w:rsid w:val="00B37429"/>
    <w:rsid w:val="00B37A41"/>
    <w:rsid w:val="00B40508"/>
    <w:rsid w:val="00B411A6"/>
    <w:rsid w:val="00B41829"/>
    <w:rsid w:val="00B41F12"/>
    <w:rsid w:val="00B42550"/>
    <w:rsid w:val="00B43B61"/>
    <w:rsid w:val="00B44B08"/>
    <w:rsid w:val="00B463E9"/>
    <w:rsid w:val="00B46CEF"/>
    <w:rsid w:val="00B47C0F"/>
    <w:rsid w:val="00B50E30"/>
    <w:rsid w:val="00B52473"/>
    <w:rsid w:val="00B5394A"/>
    <w:rsid w:val="00B54BA1"/>
    <w:rsid w:val="00B552A8"/>
    <w:rsid w:val="00B56153"/>
    <w:rsid w:val="00B56AE6"/>
    <w:rsid w:val="00B60435"/>
    <w:rsid w:val="00B61557"/>
    <w:rsid w:val="00B6317F"/>
    <w:rsid w:val="00B636C2"/>
    <w:rsid w:val="00B64554"/>
    <w:rsid w:val="00B64590"/>
    <w:rsid w:val="00B64B97"/>
    <w:rsid w:val="00B64C6E"/>
    <w:rsid w:val="00B66002"/>
    <w:rsid w:val="00B70B7B"/>
    <w:rsid w:val="00B71EC3"/>
    <w:rsid w:val="00B72031"/>
    <w:rsid w:val="00B7289B"/>
    <w:rsid w:val="00B7297D"/>
    <w:rsid w:val="00B73175"/>
    <w:rsid w:val="00B7476C"/>
    <w:rsid w:val="00B75940"/>
    <w:rsid w:val="00B75F9F"/>
    <w:rsid w:val="00B76EB6"/>
    <w:rsid w:val="00B7719D"/>
    <w:rsid w:val="00B77F91"/>
    <w:rsid w:val="00B800DE"/>
    <w:rsid w:val="00B81F0D"/>
    <w:rsid w:val="00B8265A"/>
    <w:rsid w:val="00B82683"/>
    <w:rsid w:val="00B827A2"/>
    <w:rsid w:val="00B8441D"/>
    <w:rsid w:val="00B849C7"/>
    <w:rsid w:val="00B860DB"/>
    <w:rsid w:val="00B86188"/>
    <w:rsid w:val="00B9033B"/>
    <w:rsid w:val="00B90F3F"/>
    <w:rsid w:val="00B91246"/>
    <w:rsid w:val="00B9234C"/>
    <w:rsid w:val="00B942A6"/>
    <w:rsid w:val="00B94D60"/>
    <w:rsid w:val="00B9534F"/>
    <w:rsid w:val="00B95487"/>
    <w:rsid w:val="00B978A9"/>
    <w:rsid w:val="00BA02B5"/>
    <w:rsid w:val="00BA200C"/>
    <w:rsid w:val="00BA344E"/>
    <w:rsid w:val="00BA450F"/>
    <w:rsid w:val="00BA5F38"/>
    <w:rsid w:val="00BA69F5"/>
    <w:rsid w:val="00BA6DBD"/>
    <w:rsid w:val="00BB0731"/>
    <w:rsid w:val="00BB0F08"/>
    <w:rsid w:val="00BB0F8D"/>
    <w:rsid w:val="00BB12B6"/>
    <w:rsid w:val="00BB1616"/>
    <w:rsid w:val="00BB2E6A"/>
    <w:rsid w:val="00BB4365"/>
    <w:rsid w:val="00BB449B"/>
    <w:rsid w:val="00BB4EC3"/>
    <w:rsid w:val="00BB5682"/>
    <w:rsid w:val="00BB6418"/>
    <w:rsid w:val="00BB68B0"/>
    <w:rsid w:val="00BB753C"/>
    <w:rsid w:val="00BB7934"/>
    <w:rsid w:val="00BC0846"/>
    <w:rsid w:val="00BC0C04"/>
    <w:rsid w:val="00BC1BA2"/>
    <w:rsid w:val="00BC1EA0"/>
    <w:rsid w:val="00BC1F69"/>
    <w:rsid w:val="00BC394A"/>
    <w:rsid w:val="00BC44EF"/>
    <w:rsid w:val="00BC5E5C"/>
    <w:rsid w:val="00BC5F2D"/>
    <w:rsid w:val="00BC6086"/>
    <w:rsid w:val="00BC7CE0"/>
    <w:rsid w:val="00BD06B7"/>
    <w:rsid w:val="00BD3398"/>
    <w:rsid w:val="00BD3B6A"/>
    <w:rsid w:val="00BD3FAD"/>
    <w:rsid w:val="00BD6B8B"/>
    <w:rsid w:val="00BD6F8B"/>
    <w:rsid w:val="00BD7F3C"/>
    <w:rsid w:val="00BE1075"/>
    <w:rsid w:val="00BE13AB"/>
    <w:rsid w:val="00BE1ED7"/>
    <w:rsid w:val="00BE2812"/>
    <w:rsid w:val="00BE3467"/>
    <w:rsid w:val="00BE36E4"/>
    <w:rsid w:val="00BE3A8C"/>
    <w:rsid w:val="00BE4DCE"/>
    <w:rsid w:val="00BE5AA0"/>
    <w:rsid w:val="00BE672F"/>
    <w:rsid w:val="00BE6AD2"/>
    <w:rsid w:val="00BF0EB0"/>
    <w:rsid w:val="00BF112B"/>
    <w:rsid w:val="00BF1CED"/>
    <w:rsid w:val="00BF2D28"/>
    <w:rsid w:val="00BF2EB6"/>
    <w:rsid w:val="00BF3D01"/>
    <w:rsid w:val="00BF3F5F"/>
    <w:rsid w:val="00BF4E14"/>
    <w:rsid w:val="00BF5292"/>
    <w:rsid w:val="00BF70C9"/>
    <w:rsid w:val="00BF745F"/>
    <w:rsid w:val="00BF773C"/>
    <w:rsid w:val="00C00A24"/>
    <w:rsid w:val="00C00F4A"/>
    <w:rsid w:val="00C00F7D"/>
    <w:rsid w:val="00C0113A"/>
    <w:rsid w:val="00C01272"/>
    <w:rsid w:val="00C018CF"/>
    <w:rsid w:val="00C0398B"/>
    <w:rsid w:val="00C03B54"/>
    <w:rsid w:val="00C04756"/>
    <w:rsid w:val="00C05D7C"/>
    <w:rsid w:val="00C05DB8"/>
    <w:rsid w:val="00C06AC4"/>
    <w:rsid w:val="00C0712F"/>
    <w:rsid w:val="00C07987"/>
    <w:rsid w:val="00C11970"/>
    <w:rsid w:val="00C11BA1"/>
    <w:rsid w:val="00C12421"/>
    <w:rsid w:val="00C12A18"/>
    <w:rsid w:val="00C12E58"/>
    <w:rsid w:val="00C13736"/>
    <w:rsid w:val="00C1552D"/>
    <w:rsid w:val="00C15600"/>
    <w:rsid w:val="00C15658"/>
    <w:rsid w:val="00C16A59"/>
    <w:rsid w:val="00C16BC8"/>
    <w:rsid w:val="00C1743D"/>
    <w:rsid w:val="00C17545"/>
    <w:rsid w:val="00C176F3"/>
    <w:rsid w:val="00C20838"/>
    <w:rsid w:val="00C20A76"/>
    <w:rsid w:val="00C20F0B"/>
    <w:rsid w:val="00C22757"/>
    <w:rsid w:val="00C23F05"/>
    <w:rsid w:val="00C25247"/>
    <w:rsid w:val="00C25A48"/>
    <w:rsid w:val="00C26073"/>
    <w:rsid w:val="00C2608D"/>
    <w:rsid w:val="00C26666"/>
    <w:rsid w:val="00C26A67"/>
    <w:rsid w:val="00C26F59"/>
    <w:rsid w:val="00C27E74"/>
    <w:rsid w:val="00C30DAE"/>
    <w:rsid w:val="00C322E7"/>
    <w:rsid w:val="00C329B1"/>
    <w:rsid w:val="00C32F4E"/>
    <w:rsid w:val="00C33EE8"/>
    <w:rsid w:val="00C34279"/>
    <w:rsid w:val="00C34645"/>
    <w:rsid w:val="00C346EF"/>
    <w:rsid w:val="00C370F9"/>
    <w:rsid w:val="00C40C62"/>
    <w:rsid w:val="00C436E5"/>
    <w:rsid w:val="00C43F84"/>
    <w:rsid w:val="00C44476"/>
    <w:rsid w:val="00C44EC2"/>
    <w:rsid w:val="00C47A09"/>
    <w:rsid w:val="00C525E3"/>
    <w:rsid w:val="00C53350"/>
    <w:rsid w:val="00C53DF2"/>
    <w:rsid w:val="00C553F9"/>
    <w:rsid w:val="00C5573A"/>
    <w:rsid w:val="00C55E11"/>
    <w:rsid w:val="00C55E6C"/>
    <w:rsid w:val="00C56288"/>
    <w:rsid w:val="00C56E34"/>
    <w:rsid w:val="00C605A8"/>
    <w:rsid w:val="00C60CEF"/>
    <w:rsid w:val="00C61DF2"/>
    <w:rsid w:val="00C61FA0"/>
    <w:rsid w:val="00C62844"/>
    <w:rsid w:val="00C64493"/>
    <w:rsid w:val="00C64500"/>
    <w:rsid w:val="00C6529B"/>
    <w:rsid w:val="00C65CDB"/>
    <w:rsid w:val="00C65FEE"/>
    <w:rsid w:val="00C66BED"/>
    <w:rsid w:val="00C73A23"/>
    <w:rsid w:val="00C73A87"/>
    <w:rsid w:val="00C73B27"/>
    <w:rsid w:val="00C73BBB"/>
    <w:rsid w:val="00C73BF6"/>
    <w:rsid w:val="00C73FB3"/>
    <w:rsid w:val="00C74294"/>
    <w:rsid w:val="00C749AD"/>
    <w:rsid w:val="00C74BAF"/>
    <w:rsid w:val="00C758E8"/>
    <w:rsid w:val="00C76B58"/>
    <w:rsid w:val="00C7703D"/>
    <w:rsid w:val="00C80DCC"/>
    <w:rsid w:val="00C81C09"/>
    <w:rsid w:val="00C8423E"/>
    <w:rsid w:val="00C842EE"/>
    <w:rsid w:val="00C848C0"/>
    <w:rsid w:val="00C84E3A"/>
    <w:rsid w:val="00C84FE8"/>
    <w:rsid w:val="00C85611"/>
    <w:rsid w:val="00C86A93"/>
    <w:rsid w:val="00C918BE"/>
    <w:rsid w:val="00C91C81"/>
    <w:rsid w:val="00C91D30"/>
    <w:rsid w:val="00C92881"/>
    <w:rsid w:val="00C92C64"/>
    <w:rsid w:val="00C93ADF"/>
    <w:rsid w:val="00C949AD"/>
    <w:rsid w:val="00C94B1B"/>
    <w:rsid w:val="00C9577B"/>
    <w:rsid w:val="00C9628C"/>
    <w:rsid w:val="00C96679"/>
    <w:rsid w:val="00C96FF4"/>
    <w:rsid w:val="00C974BB"/>
    <w:rsid w:val="00CA043F"/>
    <w:rsid w:val="00CA1BA7"/>
    <w:rsid w:val="00CA20ED"/>
    <w:rsid w:val="00CA21BE"/>
    <w:rsid w:val="00CA5B50"/>
    <w:rsid w:val="00CA5D3A"/>
    <w:rsid w:val="00CA5D96"/>
    <w:rsid w:val="00CA61DD"/>
    <w:rsid w:val="00CA6762"/>
    <w:rsid w:val="00CA6FAA"/>
    <w:rsid w:val="00CA794B"/>
    <w:rsid w:val="00CA7B7A"/>
    <w:rsid w:val="00CA7BBF"/>
    <w:rsid w:val="00CB030A"/>
    <w:rsid w:val="00CB0356"/>
    <w:rsid w:val="00CB089F"/>
    <w:rsid w:val="00CB1003"/>
    <w:rsid w:val="00CB12F0"/>
    <w:rsid w:val="00CB1B20"/>
    <w:rsid w:val="00CB2727"/>
    <w:rsid w:val="00CB3214"/>
    <w:rsid w:val="00CB34C6"/>
    <w:rsid w:val="00CB3D8F"/>
    <w:rsid w:val="00CB603A"/>
    <w:rsid w:val="00CB6EEF"/>
    <w:rsid w:val="00CB72EF"/>
    <w:rsid w:val="00CB73F1"/>
    <w:rsid w:val="00CB7A49"/>
    <w:rsid w:val="00CC28A0"/>
    <w:rsid w:val="00CC29FB"/>
    <w:rsid w:val="00CC2D7C"/>
    <w:rsid w:val="00CC30D2"/>
    <w:rsid w:val="00CC481B"/>
    <w:rsid w:val="00CC4FA6"/>
    <w:rsid w:val="00CC585B"/>
    <w:rsid w:val="00CC6AB4"/>
    <w:rsid w:val="00CC6C9E"/>
    <w:rsid w:val="00CC729F"/>
    <w:rsid w:val="00CC74A5"/>
    <w:rsid w:val="00CD0E1A"/>
    <w:rsid w:val="00CD11DD"/>
    <w:rsid w:val="00CD174D"/>
    <w:rsid w:val="00CD1B2D"/>
    <w:rsid w:val="00CD25DA"/>
    <w:rsid w:val="00CD2A6B"/>
    <w:rsid w:val="00CD2CC1"/>
    <w:rsid w:val="00CD33F1"/>
    <w:rsid w:val="00CD34D0"/>
    <w:rsid w:val="00CD36B4"/>
    <w:rsid w:val="00CD3A63"/>
    <w:rsid w:val="00CD47AD"/>
    <w:rsid w:val="00CD4CE2"/>
    <w:rsid w:val="00CD53E9"/>
    <w:rsid w:val="00CD57BD"/>
    <w:rsid w:val="00CD6227"/>
    <w:rsid w:val="00CD7171"/>
    <w:rsid w:val="00CE06C2"/>
    <w:rsid w:val="00CE14B0"/>
    <w:rsid w:val="00CE2156"/>
    <w:rsid w:val="00CE2ABD"/>
    <w:rsid w:val="00CE360D"/>
    <w:rsid w:val="00CE3768"/>
    <w:rsid w:val="00CE3945"/>
    <w:rsid w:val="00CE39F1"/>
    <w:rsid w:val="00CE45B9"/>
    <w:rsid w:val="00CE4635"/>
    <w:rsid w:val="00CE475F"/>
    <w:rsid w:val="00CE62CC"/>
    <w:rsid w:val="00CE7510"/>
    <w:rsid w:val="00CF0069"/>
    <w:rsid w:val="00CF0C8F"/>
    <w:rsid w:val="00CF0FF8"/>
    <w:rsid w:val="00CF18C3"/>
    <w:rsid w:val="00CF1CFA"/>
    <w:rsid w:val="00CF2890"/>
    <w:rsid w:val="00CF331B"/>
    <w:rsid w:val="00CF3972"/>
    <w:rsid w:val="00CF3E21"/>
    <w:rsid w:val="00CF4878"/>
    <w:rsid w:val="00CF5936"/>
    <w:rsid w:val="00CF5C90"/>
    <w:rsid w:val="00D03386"/>
    <w:rsid w:val="00D0350B"/>
    <w:rsid w:val="00D03B6B"/>
    <w:rsid w:val="00D046C6"/>
    <w:rsid w:val="00D0582A"/>
    <w:rsid w:val="00D07151"/>
    <w:rsid w:val="00D11964"/>
    <w:rsid w:val="00D119C4"/>
    <w:rsid w:val="00D11D6D"/>
    <w:rsid w:val="00D13408"/>
    <w:rsid w:val="00D13897"/>
    <w:rsid w:val="00D13A4C"/>
    <w:rsid w:val="00D14064"/>
    <w:rsid w:val="00D157EE"/>
    <w:rsid w:val="00D1636A"/>
    <w:rsid w:val="00D177A8"/>
    <w:rsid w:val="00D2015E"/>
    <w:rsid w:val="00D2094C"/>
    <w:rsid w:val="00D20F4D"/>
    <w:rsid w:val="00D21E0C"/>
    <w:rsid w:val="00D2260E"/>
    <w:rsid w:val="00D2277C"/>
    <w:rsid w:val="00D24B34"/>
    <w:rsid w:val="00D25196"/>
    <w:rsid w:val="00D25469"/>
    <w:rsid w:val="00D26D32"/>
    <w:rsid w:val="00D27FED"/>
    <w:rsid w:val="00D31C0D"/>
    <w:rsid w:val="00D31F1F"/>
    <w:rsid w:val="00D32020"/>
    <w:rsid w:val="00D3392C"/>
    <w:rsid w:val="00D33C59"/>
    <w:rsid w:val="00D342EC"/>
    <w:rsid w:val="00D348E9"/>
    <w:rsid w:val="00D3547A"/>
    <w:rsid w:val="00D355C4"/>
    <w:rsid w:val="00D36E30"/>
    <w:rsid w:val="00D37A8D"/>
    <w:rsid w:val="00D40146"/>
    <w:rsid w:val="00D40634"/>
    <w:rsid w:val="00D41F66"/>
    <w:rsid w:val="00D42F21"/>
    <w:rsid w:val="00D43BF7"/>
    <w:rsid w:val="00D447C6"/>
    <w:rsid w:val="00D44ED9"/>
    <w:rsid w:val="00D4682B"/>
    <w:rsid w:val="00D47244"/>
    <w:rsid w:val="00D47C81"/>
    <w:rsid w:val="00D5012E"/>
    <w:rsid w:val="00D50892"/>
    <w:rsid w:val="00D509C7"/>
    <w:rsid w:val="00D50DCC"/>
    <w:rsid w:val="00D51BCE"/>
    <w:rsid w:val="00D52CBD"/>
    <w:rsid w:val="00D52E3B"/>
    <w:rsid w:val="00D53F04"/>
    <w:rsid w:val="00D5415A"/>
    <w:rsid w:val="00D5446E"/>
    <w:rsid w:val="00D5595B"/>
    <w:rsid w:val="00D559AA"/>
    <w:rsid w:val="00D55A28"/>
    <w:rsid w:val="00D56107"/>
    <w:rsid w:val="00D569A5"/>
    <w:rsid w:val="00D5733E"/>
    <w:rsid w:val="00D57E84"/>
    <w:rsid w:val="00D601D6"/>
    <w:rsid w:val="00D60321"/>
    <w:rsid w:val="00D60CC6"/>
    <w:rsid w:val="00D61190"/>
    <w:rsid w:val="00D61CBA"/>
    <w:rsid w:val="00D622A1"/>
    <w:rsid w:val="00D63C42"/>
    <w:rsid w:val="00D63E7C"/>
    <w:rsid w:val="00D64E5B"/>
    <w:rsid w:val="00D65EB8"/>
    <w:rsid w:val="00D66580"/>
    <w:rsid w:val="00D66ED2"/>
    <w:rsid w:val="00D70653"/>
    <w:rsid w:val="00D713BC"/>
    <w:rsid w:val="00D713C3"/>
    <w:rsid w:val="00D716FF"/>
    <w:rsid w:val="00D7238E"/>
    <w:rsid w:val="00D72854"/>
    <w:rsid w:val="00D738B3"/>
    <w:rsid w:val="00D73F72"/>
    <w:rsid w:val="00D745D2"/>
    <w:rsid w:val="00D756D2"/>
    <w:rsid w:val="00D76702"/>
    <w:rsid w:val="00D7688F"/>
    <w:rsid w:val="00D76BA8"/>
    <w:rsid w:val="00D77712"/>
    <w:rsid w:val="00D80766"/>
    <w:rsid w:val="00D810FF"/>
    <w:rsid w:val="00D8121B"/>
    <w:rsid w:val="00D81939"/>
    <w:rsid w:val="00D83E54"/>
    <w:rsid w:val="00D864F8"/>
    <w:rsid w:val="00D878B9"/>
    <w:rsid w:val="00D87A58"/>
    <w:rsid w:val="00D918C4"/>
    <w:rsid w:val="00D919EF"/>
    <w:rsid w:val="00D93792"/>
    <w:rsid w:val="00D94490"/>
    <w:rsid w:val="00D94F70"/>
    <w:rsid w:val="00D9526D"/>
    <w:rsid w:val="00D95A42"/>
    <w:rsid w:val="00D9629B"/>
    <w:rsid w:val="00D970F9"/>
    <w:rsid w:val="00D97700"/>
    <w:rsid w:val="00D97E1F"/>
    <w:rsid w:val="00DA17E6"/>
    <w:rsid w:val="00DA1A5A"/>
    <w:rsid w:val="00DA4D63"/>
    <w:rsid w:val="00DB0080"/>
    <w:rsid w:val="00DB0500"/>
    <w:rsid w:val="00DB0905"/>
    <w:rsid w:val="00DB0A64"/>
    <w:rsid w:val="00DB1282"/>
    <w:rsid w:val="00DB13A7"/>
    <w:rsid w:val="00DB294C"/>
    <w:rsid w:val="00DB3C2C"/>
    <w:rsid w:val="00DB4639"/>
    <w:rsid w:val="00DB4B05"/>
    <w:rsid w:val="00DB4C67"/>
    <w:rsid w:val="00DB5C62"/>
    <w:rsid w:val="00DB69CE"/>
    <w:rsid w:val="00DB7613"/>
    <w:rsid w:val="00DB7A8B"/>
    <w:rsid w:val="00DC07F0"/>
    <w:rsid w:val="00DC0D41"/>
    <w:rsid w:val="00DC0FEE"/>
    <w:rsid w:val="00DC2A0A"/>
    <w:rsid w:val="00DC4E72"/>
    <w:rsid w:val="00DC5D2B"/>
    <w:rsid w:val="00DC5E71"/>
    <w:rsid w:val="00DC71E0"/>
    <w:rsid w:val="00DC78D5"/>
    <w:rsid w:val="00DD0573"/>
    <w:rsid w:val="00DD0648"/>
    <w:rsid w:val="00DD2B14"/>
    <w:rsid w:val="00DD46BB"/>
    <w:rsid w:val="00DD48EC"/>
    <w:rsid w:val="00DD78DF"/>
    <w:rsid w:val="00DD7A02"/>
    <w:rsid w:val="00DE0202"/>
    <w:rsid w:val="00DE0DC6"/>
    <w:rsid w:val="00DE2317"/>
    <w:rsid w:val="00DE330A"/>
    <w:rsid w:val="00DE3326"/>
    <w:rsid w:val="00DE35D3"/>
    <w:rsid w:val="00DE3C63"/>
    <w:rsid w:val="00DE4C99"/>
    <w:rsid w:val="00DE4F3F"/>
    <w:rsid w:val="00DE54FC"/>
    <w:rsid w:val="00DE79B5"/>
    <w:rsid w:val="00DF0EBE"/>
    <w:rsid w:val="00DF0F84"/>
    <w:rsid w:val="00DF1601"/>
    <w:rsid w:val="00DF2E4A"/>
    <w:rsid w:val="00DF3335"/>
    <w:rsid w:val="00DF353A"/>
    <w:rsid w:val="00E00409"/>
    <w:rsid w:val="00E01705"/>
    <w:rsid w:val="00E03094"/>
    <w:rsid w:val="00E04EC3"/>
    <w:rsid w:val="00E05CBE"/>
    <w:rsid w:val="00E0631C"/>
    <w:rsid w:val="00E07504"/>
    <w:rsid w:val="00E10047"/>
    <w:rsid w:val="00E1017A"/>
    <w:rsid w:val="00E101B7"/>
    <w:rsid w:val="00E1096E"/>
    <w:rsid w:val="00E12F96"/>
    <w:rsid w:val="00E132B1"/>
    <w:rsid w:val="00E14046"/>
    <w:rsid w:val="00E1423D"/>
    <w:rsid w:val="00E14481"/>
    <w:rsid w:val="00E16132"/>
    <w:rsid w:val="00E17BD7"/>
    <w:rsid w:val="00E20658"/>
    <w:rsid w:val="00E21FBF"/>
    <w:rsid w:val="00E226C9"/>
    <w:rsid w:val="00E2312A"/>
    <w:rsid w:val="00E24BAB"/>
    <w:rsid w:val="00E25B4C"/>
    <w:rsid w:val="00E25D5B"/>
    <w:rsid w:val="00E2692E"/>
    <w:rsid w:val="00E278ED"/>
    <w:rsid w:val="00E30DC5"/>
    <w:rsid w:val="00E3134E"/>
    <w:rsid w:val="00E31BD0"/>
    <w:rsid w:val="00E3327F"/>
    <w:rsid w:val="00E33DEA"/>
    <w:rsid w:val="00E3412E"/>
    <w:rsid w:val="00E34BBE"/>
    <w:rsid w:val="00E361DA"/>
    <w:rsid w:val="00E36688"/>
    <w:rsid w:val="00E41720"/>
    <w:rsid w:val="00E41AEE"/>
    <w:rsid w:val="00E428A9"/>
    <w:rsid w:val="00E4349E"/>
    <w:rsid w:val="00E43B9B"/>
    <w:rsid w:val="00E44CA1"/>
    <w:rsid w:val="00E45180"/>
    <w:rsid w:val="00E467CB"/>
    <w:rsid w:val="00E4747D"/>
    <w:rsid w:val="00E5133A"/>
    <w:rsid w:val="00E51BBF"/>
    <w:rsid w:val="00E5255D"/>
    <w:rsid w:val="00E531C4"/>
    <w:rsid w:val="00E53E82"/>
    <w:rsid w:val="00E54AB6"/>
    <w:rsid w:val="00E55453"/>
    <w:rsid w:val="00E55DC4"/>
    <w:rsid w:val="00E56A64"/>
    <w:rsid w:val="00E57A05"/>
    <w:rsid w:val="00E618B0"/>
    <w:rsid w:val="00E62F88"/>
    <w:rsid w:val="00E632CE"/>
    <w:rsid w:val="00E64497"/>
    <w:rsid w:val="00E6493E"/>
    <w:rsid w:val="00E65A7E"/>
    <w:rsid w:val="00E66B79"/>
    <w:rsid w:val="00E66EFA"/>
    <w:rsid w:val="00E67456"/>
    <w:rsid w:val="00E67EAA"/>
    <w:rsid w:val="00E710DA"/>
    <w:rsid w:val="00E710F3"/>
    <w:rsid w:val="00E71DC9"/>
    <w:rsid w:val="00E7249D"/>
    <w:rsid w:val="00E72EEF"/>
    <w:rsid w:val="00E75D00"/>
    <w:rsid w:val="00E75D35"/>
    <w:rsid w:val="00E7775E"/>
    <w:rsid w:val="00E80516"/>
    <w:rsid w:val="00E806D0"/>
    <w:rsid w:val="00E807F7"/>
    <w:rsid w:val="00E8208B"/>
    <w:rsid w:val="00E84FB1"/>
    <w:rsid w:val="00E8680A"/>
    <w:rsid w:val="00E86C97"/>
    <w:rsid w:val="00E879D2"/>
    <w:rsid w:val="00E90BE1"/>
    <w:rsid w:val="00E90FFB"/>
    <w:rsid w:val="00E9153C"/>
    <w:rsid w:val="00E91B9E"/>
    <w:rsid w:val="00E91CA1"/>
    <w:rsid w:val="00E9276D"/>
    <w:rsid w:val="00E931E4"/>
    <w:rsid w:val="00E93B16"/>
    <w:rsid w:val="00E941E9"/>
    <w:rsid w:val="00E94BFB"/>
    <w:rsid w:val="00E96D47"/>
    <w:rsid w:val="00E96E5F"/>
    <w:rsid w:val="00E97529"/>
    <w:rsid w:val="00E975BD"/>
    <w:rsid w:val="00EA08EB"/>
    <w:rsid w:val="00EA2D71"/>
    <w:rsid w:val="00EA32DE"/>
    <w:rsid w:val="00EA3476"/>
    <w:rsid w:val="00EA399C"/>
    <w:rsid w:val="00EA3AEB"/>
    <w:rsid w:val="00EA3E57"/>
    <w:rsid w:val="00EA5C3C"/>
    <w:rsid w:val="00EA617B"/>
    <w:rsid w:val="00EA61A8"/>
    <w:rsid w:val="00EA661E"/>
    <w:rsid w:val="00EA78DC"/>
    <w:rsid w:val="00EB1856"/>
    <w:rsid w:val="00EB2204"/>
    <w:rsid w:val="00EB2D89"/>
    <w:rsid w:val="00EB2E7E"/>
    <w:rsid w:val="00EB3577"/>
    <w:rsid w:val="00EB418F"/>
    <w:rsid w:val="00EB4EB5"/>
    <w:rsid w:val="00EB50A5"/>
    <w:rsid w:val="00EB7B63"/>
    <w:rsid w:val="00EC023D"/>
    <w:rsid w:val="00EC0875"/>
    <w:rsid w:val="00EC10D3"/>
    <w:rsid w:val="00EC1B93"/>
    <w:rsid w:val="00EC205D"/>
    <w:rsid w:val="00EC2178"/>
    <w:rsid w:val="00EC32AC"/>
    <w:rsid w:val="00EC4E9C"/>
    <w:rsid w:val="00EC505A"/>
    <w:rsid w:val="00EC57E6"/>
    <w:rsid w:val="00EC7F26"/>
    <w:rsid w:val="00ED0AC7"/>
    <w:rsid w:val="00ED17B1"/>
    <w:rsid w:val="00ED2397"/>
    <w:rsid w:val="00ED24A9"/>
    <w:rsid w:val="00ED3B22"/>
    <w:rsid w:val="00ED3C6A"/>
    <w:rsid w:val="00ED426A"/>
    <w:rsid w:val="00ED46BA"/>
    <w:rsid w:val="00ED5620"/>
    <w:rsid w:val="00ED6228"/>
    <w:rsid w:val="00ED7A6C"/>
    <w:rsid w:val="00ED7E68"/>
    <w:rsid w:val="00EE006A"/>
    <w:rsid w:val="00EE09F7"/>
    <w:rsid w:val="00EE0B4A"/>
    <w:rsid w:val="00EE245D"/>
    <w:rsid w:val="00EE2BA8"/>
    <w:rsid w:val="00EE3927"/>
    <w:rsid w:val="00EE3AC5"/>
    <w:rsid w:val="00EE4DAB"/>
    <w:rsid w:val="00EE67B7"/>
    <w:rsid w:val="00EE68B1"/>
    <w:rsid w:val="00EE7B97"/>
    <w:rsid w:val="00EF0398"/>
    <w:rsid w:val="00EF0549"/>
    <w:rsid w:val="00EF0AB2"/>
    <w:rsid w:val="00EF0B12"/>
    <w:rsid w:val="00EF16AD"/>
    <w:rsid w:val="00EF386C"/>
    <w:rsid w:val="00EF3997"/>
    <w:rsid w:val="00EF48B0"/>
    <w:rsid w:val="00EF4C1F"/>
    <w:rsid w:val="00F00C60"/>
    <w:rsid w:val="00F02783"/>
    <w:rsid w:val="00F02B13"/>
    <w:rsid w:val="00F03A8F"/>
    <w:rsid w:val="00F04A67"/>
    <w:rsid w:val="00F05866"/>
    <w:rsid w:val="00F0602C"/>
    <w:rsid w:val="00F06FEB"/>
    <w:rsid w:val="00F07DB5"/>
    <w:rsid w:val="00F1010B"/>
    <w:rsid w:val="00F11058"/>
    <w:rsid w:val="00F1151E"/>
    <w:rsid w:val="00F12256"/>
    <w:rsid w:val="00F1359A"/>
    <w:rsid w:val="00F150D4"/>
    <w:rsid w:val="00F16D83"/>
    <w:rsid w:val="00F23539"/>
    <w:rsid w:val="00F24311"/>
    <w:rsid w:val="00F25706"/>
    <w:rsid w:val="00F276DE"/>
    <w:rsid w:val="00F27E4F"/>
    <w:rsid w:val="00F314EE"/>
    <w:rsid w:val="00F34EA5"/>
    <w:rsid w:val="00F35A8F"/>
    <w:rsid w:val="00F35D2F"/>
    <w:rsid w:val="00F360A5"/>
    <w:rsid w:val="00F36F57"/>
    <w:rsid w:val="00F37C94"/>
    <w:rsid w:val="00F40238"/>
    <w:rsid w:val="00F40530"/>
    <w:rsid w:val="00F4291D"/>
    <w:rsid w:val="00F42FAD"/>
    <w:rsid w:val="00F4316E"/>
    <w:rsid w:val="00F448E6"/>
    <w:rsid w:val="00F44AF2"/>
    <w:rsid w:val="00F45346"/>
    <w:rsid w:val="00F45B30"/>
    <w:rsid w:val="00F469F7"/>
    <w:rsid w:val="00F47365"/>
    <w:rsid w:val="00F47538"/>
    <w:rsid w:val="00F47835"/>
    <w:rsid w:val="00F47D18"/>
    <w:rsid w:val="00F507FB"/>
    <w:rsid w:val="00F51372"/>
    <w:rsid w:val="00F5305C"/>
    <w:rsid w:val="00F53F4E"/>
    <w:rsid w:val="00F54C33"/>
    <w:rsid w:val="00F558F7"/>
    <w:rsid w:val="00F559C8"/>
    <w:rsid w:val="00F56B5F"/>
    <w:rsid w:val="00F572FF"/>
    <w:rsid w:val="00F61557"/>
    <w:rsid w:val="00F628F9"/>
    <w:rsid w:val="00F638EE"/>
    <w:rsid w:val="00F645E7"/>
    <w:rsid w:val="00F652B6"/>
    <w:rsid w:val="00F66914"/>
    <w:rsid w:val="00F66D69"/>
    <w:rsid w:val="00F67184"/>
    <w:rsid w:val="00F67B91"/>
    <w:rsid w:val="00F705F9"/>
    <w:rsid w:val="00F709BD"/>
    <w:rsid w:val="00F71BEA"/>
    <w:rsid w:val="00F72DF1"/>
    <w:rsid w:val="00F73D51"/>
    <w:rsid w:val="00F73D56"/>
    <w:rsid w:val="00F747C2"/>
    <w:rsid w:val="00F74B09"/>
    <w:rsid w:val="00F75B0C"/>
    <w:rsid w:val="00F75FFF"/>
    <w:rsid w:val="00F761DE"/>
    <w:rsid w:val="00F771AE"/>
    <w:rsid w:val="00F77568"/>
    <w:rsid w:val="00F80D4A"/>
    <w:rsid w:val="00F8104D"/>
    <w:rsid w:val="00F8180E"/>
    <w:rsid w:val="00F81A38"/>
    <w:rsid w:val="00F82238"/>
    <w:rsid w:val="00F8261B"/>
    <w:rsid w:val="00F831B4"/>
    <w:rsid w:val="00F83686"/>
    <w:rsid w:val="00F84A2E"/>
    <w:rsid w:val="00F84BB7"/>
    <w:rsid w:val="00F8593B"/>
    <w:rsid w:val="00F86121"/>
    <w:rsid w:val="00F86572"/>
    <w:rsid w:val="00F87BB0"/>
    <w:rsid w:val="00F87DCB"/>
    <w:rsid w:val="00F911A5"/>
    <w:rsid w:val="00F915A8"/>
    <w:rsid w:val="00F9166E"/>
    <w:rsid w:val="00F9291E"/>
    <w:rsid w:val="00F93271"/>
    <w:rsid w:val="00F94323"/>
    <w:rsid w:val="00F94564"/>
    <w:rsid w:val="00F94E77"/>
    <w:rsid w:val="00F95EE7"/>
    <w:rsid w:val="00FA042D"/>
    <w:rsid w:val="00FA128A"/>
    <w:rsid w:val="00FA169C"/>
    <w:rsid w:val="00FA1B61"/>
    <w:rsid w:val="00FA2DC2"/>
    <w:rsid w:val="00FA44A1"/>
    <w:rsid w:val="00FA5041"/>
    <w:rsid w:val="00FA5B72"/>
    <w:rsid w:val="00FA5C03"/>
    <w:rsid w:val="00FA614C"/>
    <w:rsid w:val="00FA64D8"/>
    <w:rsid w:val="00FA6572"/>
    <w:rsid w:val="00FA746F"/>
    <w:rsid w:val="00FA7538"/>
    <w:rsid w:val="00FB03D4"/>
    <w:rsid w:val="00FB123A"/>
    <w:rsid w:val="00FB1481"/>
    <w:rsid w:val="00FB1621"/>
    <w:rsid w:val="00FB195C"/>
    <w:rsid w:val="00FB1BFD"/>
    <w:rsid w:val="00FB21CA"/>
    <w:rsid w:val="00FB3207"/>
    <w:rsid w:val="00FB7A39"/>
    <w:rsid w:val="00FC0257"/>
    <w:rsid w:val="00FC04EC"/>
    <w:rsid w:val="00FC19DB"/>
    <w:rsid w:val="00FC1AE8"/>
    <w:rsid w:val="00FC21B0"/>
    <w:rsid w:val="00FC234C"/>
    <w:rsid w:val="00FC2F8D"/>
    <w:rsid w:val="00FC3B9E"/>
    <w:rsid w:val="00FC4480"/>
    <w:rsid w:val="00FC4C19"/>
    <w:rsid w:val="00FC4EEC"/>
    <w:rsid w:val="00FC6352"/>
    <w:rsid w:val="00FC7166"/>
    <w:rsid w:val="00FC75D1"/>
    <w:rsid w:val="00FD0150"/>
    <w:rsid w:val="00FD049D"/>
    <w:rsid w:val="00FD10E5"/>
    <w:rsid w:val="00FD1B9D"/>
    <w:rsid w:val="00FD29BA"/>
    <w:rsid w:val="00FD2FFD"/>
    <w:rsid w:val="00FD3E19"/>
    <w:rsid w:val="00FD4385"/>
    <w:rsid w:val="00FD4BAC"/>
    <w:rsid w:val="00FD56CE"/>
    <w:rsid w:val="00FD60E6"/>
    <w:rsid w:val="00FD68C3"/>
    <w:rsid w:val="00FD7B0E"/>
    <w:rsid w:val="00FE02D6"/>
    <w:rsid w:val="00FE0571"/>
    <w:rsid w:val="00FE0A85"/>
    <w:rsid w:val="00FE1A57"/>
    <w:rsid w:val="00FE2315"/>
    <w:rsid w:val="00FE3F15"/>
    <w:rsid w:val="00FE44BF"/>
    <w:rsid w:val="00FE4FDF"/>
    <w:rsid w:val="00FE5823"/>
    <w:rsid w:val="00FE5FF8"/>
    <w:rsid w:val="00FE7F3C"/>
    <w:rsid w:val="00FF0315"/>
    <w:rsid w:val="00FF0BCD"/>
    <w:rsid w:val="00FF0F3A"/>
    <w:rsid w:val="00FF4128"/>
    <w:rsid w:val="00FF5706"/>
    <w:rsid w:val="00FF58B5"/>
    <w:rsid w:val="00FF7535"/>
    <w:rsid w:val="00FF78DA"/>
    <w:rsid w:val="00FF7BC2"/>
    <w:rsid w:val="00FF7E3D"/>
    <w:rsid w:val="023FE591"/>
    <w:rsid w:val="035D3D33"/>
    <w:rsid w:val="03D047EE"/>
    <w:rsid w:val="055F482F"/>
    <w:rsid w:val="05854622"/>
    <w:rsid w:val="060D8A3A"/>
    <w:rsid w:val="06A19D2C"/>
    <w:rsid w:val="0730CCF7"/>
    <w:rsid w:val="07DB4BD2"/>
    <w:rsid w:val="08625C84"/>
    <w:rsid w:val="08D3B023"/>
    <w:rsid w:val="09DDEECA"/>
    <w:rsid w:val="0A1A98F3"/>
    <w:rsid w:val="0A665D5B"/>
    <w:rsid w:val="0AC82BC7"/>
    <w:rsid w:val="0BA25D7A"/>
    <w:rsid w:val="0C48973A"/>
    <w:rsid w:val="0C54064F"/>
    <w:rsid w:val="0D5E9390"/>
    <w:rsid w:val="0DCA0D48"/>
    <w:rsid w:val="0DEB7E0B"/>
    <w:rsid w:val="0E80F73F"/>
    <w:rsid w:val="0EAEEADE"/>
    <w:rsid w:val="0EB1BEC6"/>
    <w:rsid w:val="102918A8"/>
    <w:rsid w:val="104A7256"/>
    <w:rsid w:val="10787A9E"/>
    <w:rsid w:val="111F0BB5"/>
    <w:rsid w:val="13175F67"/>
    <w:rsid w:val="1416CD8B"/>
    <w:rsid w:val="14EB5789"/>
    <w:rsid w:val="17579AF6"/>
    <w:rsid w:val="1843FFBA"/>
    <w:rsid w:val="1850E4E3"/>
    <w:rsid w:val="18583174"/>
    <w:rsid w:val="18C376D5"/>
    <w:rsid w:val="18F604B7"/>
    <w:rsid w:val="198A0E8C"/>
    <w:rsid w:val="19D02C9D"/>
    <w:rsid w:val="1A3632ED"/>
    <w:rsid w:val="1A45BFC3"/>
    <w:rsid w:val="1E286F4F"/>
    <w:rsid w:val="1EF1F0A3"/>
    <w:rsid w:val="2056DB37"/>
    <w:rsid w:val="21D772EF"/>
    <w:rsid w:val="22570501"/>
    <w:rsid w:val="23501615"/>
    <w:rsid w:val="2360F46B"/>
    <w:rsid w:val="239A544E"/>
    <w:rsid w:val="24022794"/>
    <w:rsid w:val="2432CBC9"/>
    <w:rsid w:val="256CCE74"/>
    <w:rsid w:val="26302D0B"/>
    <w:rsid w:val="266D1179"/>
    <w:rsid w:val="26D157C7"/>
    <w:rsid w:val="26E607E9"/>
    <w:rsid w:val="2708B88F"/>
    <w:rsid w:val="27B2905C"/>
    <w:rsid w:val="27D7A75E"/>
    <w:rsid w:val="283116B2"/>
    <w:rsid w:val="285DE4B0"/>
    <w:rsid w:val="289D536B"/>
    <w:rsid w:val="291A8ED8"/>
    <w:rsid w:val="29248F31"/>
    <w:rsid w:val="2A7A54A3"/>
    <w:rsid w:val="2A7C43CB"/>
    <w:rsid w:val="2AE9A6F1"/>
    <w:rsid w:val="2AF5FC07"/>
    <w:rsid w:val="2BFACE5D"/>
    <w:rsid w:val="2C475C33"/>
    <w:rsid w:val="2DF04B30"/>
    <w:rsid w:val="2E71AE52"/>
    <w:rsid w:val="2FB1FD72"/>
    <w:rsid w:val="3025B7C5"/>
    <w:rsid w:val="3036D429"/>
    <w:rsid w:val="303D2FEA"/>
    <w:rsid w:val="325AB34B"/>
    <w:rsid w:val="32781E06"/>
    <w:rsid w:val="32C3A269"/>
    <w:rsid w:val="3404394D"/>
    <w:rsid w:val="36BA640E"/>
    <w:rsid w:val="36E25CD3"/>
    <w:rsid w:val="398A5956"/>
    <w:rsid w:val="39AABE0A"/>
    <w:rsid w:val="3A11CB86"/>
    <w:rsid w:val="3B50346A"/>
    <w:rsid w:val="3BBCEEAB"/>
    <w:rsid w:val="3D4C0C5B"/>
    <w:rsid w:val="3DE0F62D"/>
    <w:rsid w:val="3FFC7ABA"/>
    <w:rsid w:val="408FE2E8"/>
    <w:rsid w:val="41DD5C5A"/>
    <w:rsid w:val="41EBE58A"/>
    <w:rsid w:val="43B24DD0"/>
    <w:rsid w:val="462E2237"/>
    <w:rsid w:val="46B014C1"/>
    <w:rsid w:val="46B3AE4C"/>
    <w:rsid w:val="47D96802"/>
    <w:rsid w:val="47E5DEDD"/>
    <w:rsid w:val="47F73DC1"/>
    <w:rsid w:val="4810583E"/>
    <w:rsid w:val="48D846EA"/>
    <w:rsid w:val="493D738A"/>
    <w:rsid w:val="4C3131C1"/>
    <w:rsid w:val="4C5BD337"/>
    <w:rsid w:val="4D5B0DF3"/>
    <w:rsid w:val="4D6A8220"/>
    <w:rsid w:val="4E38BE17"/>
    <w:rsid w:val="4F3ED2F4"/>
    <w:rsid w:val="4F8FAF65"/>
    <w:rsid w:val="5072C87B"/>
    <w:rsid w:val="50A87239"/>
    <w:rsid w:val="5193FAFA"/>
    <w:rsid w:val="51A94AC3"/>
    <w:rsid w:val="5256F13B"/>
    <w:rsid w:val="52899313"/>
    <w:rsid w:val="5407C4A2"/>
    <w:rsid w:val="545E7ACD"/>
    <w:rsid w:val="546B3450"/>
    <w:rsid w:val="5594069E"/>
    <w:rsid w:val="57855F06"/>
    <w:rsid w:val="581D0FE0"/>
    <w:rsid w:val="588E54AF"/>
    <w:rsid w:val="58B9B4D9"/>
    <w:rsid w:val="58BEE0C4"/>
    <w:rsid w:val="5A63C79A"/>
    <w:rsid w:val="5ABC18DF"/>
    <w:rsid w:val="5B6E889B"/>
    <w:rsid w:val="5BF39E65"/>
    <w:rsid w:val="5C4F4216"/>
    <w:rsid w:val="5D382326"/>
    <w:rsid w:val="5DC96D73"/>
    <w:rsid w:val="5E3D20F0"/>
    <w:rsid w:val="5E78546F"/>
    <w:rsid w:val="602708B6"/>
    <w:rsid w:val="60F48DDA"/>
    <w:rsid w:val="61D1511D"/>
    <w:rsid w:val="61E5E75E"/>
    <w:rsid w:val="62071F18"/>
    <w:rsid w:val="62873A16"/>
    <w:rsid w:val="63545A12"/>
    <w:rsid w:val="6392A3B5"/>
    <w:rsid w:val="6403DFE3"/>
    <w:rsid w:val="643808DA"/>
    <w:rsid w:val="64EF8219"/>
    <w:rsid w:val="68D7C629"/>
    <w:rsid w:val="69904520"/>
    <w:rsid w:val="6A44655F"/>
    <w:rsid w:val="6A8236FF"/>
    <w:rsid w:val="6AA33260"/>
    <w:rsid w:val="6B13ABB2"/>
    <w:rsid w:val="6B518D38"/>
    <w:rsid w:val="6B9A35FE"/>
    <w:rsid w:val="6B9BF8A5"/>
    <w:rsid w:val="6BA85F33"/>
    <w:rsid w:val="6BDF8130"/>
    <w:rsid w:val="6C589901"/>
    <w:rsid w:val="6DB79B7E"/>
    <w:rsid w:val="6F2EE88D"/>
    <w:rsid w:val="6F3A2956"/>
    <w:rsid w:val="7021E81F"/>
    <w:rsid w:val="70646351"/>
    <w:rsid w:val="71C629E9"/>
    <w:rsid w:val="71EE619D"/>
    <w:rsid w:val="739BC580"/>
    <w:rsid w:val="742EA5FB"/>
    <w:rsid w:val="74C2B463"/>
    <w:rsid w:val="7523AE3B"/>
    <w:rsid w:val="754F39F3"/>
    <w:rsid w:val="76B4EFC2"/>
    <w:rsid w:val="775EFE82"/>
    <w:rsid w:val="778523DA"/>
    <w:rsid w:val="778EF787"/>
    <w:rsid w:val="779CC7D7"/>
    <w:rsid w:val="77D7842B"/>
    <w:rsid w:val="792A8EB5"/>
    <w:rsid w:val="7A928DEB"/>
    <w:rsid w:val="7AFD6D61"/>
    <w:rsid w:val="7B6334C9"/>
    <w:rsid w:val="7C174D9A"/>
    <w:rsid w:val="7CC3F50C"/>
    <w:rsid w:val="7EFF9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3A0F3"/>
  <w15:docId w15:val="{77008A59-7414-4113-97DC-60DABB4062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A11EB0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F747C2"/>
    <w:pPr>
      <w:keepNext/>
      <w:keepLines/>
      <w:pageBreakBefore/>
      <w:numPr>
        <w:numId w:val="3"/>
      </w:numPr>
      <w:pBdr>
        <w:top w:val="single" w:color="ACACAC" w:sz="48" w:space="1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NoSpacing"/>
    <w:link w:val="Heading2Char"/>
    <w:qFormat/>
    <w:rsid w:val="00F747C2"/>
    <w:pPr>
      <w:keepNext/>
      <w:keepLines/>
      <w:numPr>
        <w:ilvl w:val="1"/>
        <w:numId w:val="3"/>
      </w:numPr>
      <w:pBdr>
        <w:top w:val="single" w:color="ACACAC" w:sz="48" w:space="1"/>
      </w:pBdr>
      <w:spacing w:before="240" w:line="300" w:lineRule="auto"/>
      <w:ind w:right="576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F747C2"/>
    <w:pPr>
      <w:keepNext/>
      <w:keepLines/>
      <w:numPr>
        <w:ilvl w:val="2"/>
        <w:numId w:val="3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F747C2"/>
    <w:pPr>
      <w:keepNext/>
      <w:keepLines/>
      <w:numPr>
        <w:ilvl w:val="3"/>
        <w:numId w:val="3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F747C2"/>
    <w:pPr>
      <w:keepNext/>
      <w:keepLines/>
      <w:numPr>
        <w:ilvl w:val="4"/>
        <w:numId w:val="3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F747C2"/>
    <w:pPr>
      <w:keepNext/>
      <w:numPr>
        <w:ilvl w:val="5"/>
        <w:numId w:val="3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F747C2"/>
    <w:pPr>
      <w:keepNext/>
      <w:numPr>
        <w:ilvl w:val="6"/>
        <w:numId w:val="3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F747C2"/>
    <w:pPr>
      <w:keepNext/>
      <w:pBdr>
        <w:bottom w:val="single" w:color="auto" w:sz="8" w:space="1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F747C2"/>
    <w:pPr>
      <w:keepNext/>
      <w:pBdr>
        <w:bottom w:val="single" w:color="auto" w:sz="8" w:space="1"/>
      </w:pBdr>
      <w:outlineLvl w:val="8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47C2"/>
    <w:pPr>
      <w:spacing w:before="120" w:after="120"/>
      <w:ind w:left="1440"/>
    </w:pPr>
  </w:style>
  <w:style w:type="paragraph" w:styleId="NormalIndent">
    <w:name w:val="Normal Indent"/>
    <w:basedOn w:val="Normal"/>
    <w:rsid w:val="00F747C2"/>
    <w:pPr>
      <w:ind w:left="720"/>
    </w:pPr>
  </w:style>
  <w:style w:type="paragraph" w:styleId="TOC3">
    <w:name w:val="toc 3"/>
    <w:basedOn w:val="Normal"/>
    <w:next w:val="Normal"/>
    <w:semiHidden/>
    <w:rsid w:val="00F747C2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F747C2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F747C2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F747C2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F747C2"/>
    <w:pPr>
      <w:keepLines/>
      <w:ind w:right="720"/>
    </w:pPr>
    <w:rPr>
      <w:sz w:val="48"/>
    </w:rPr>
  </w:style>
  <w:style w:type="paragraph" w:styleId="TableText" w:customStyle="1">
    <w:name w:val="Table Text"/>
    <w:basedOn w:val="Normal"/>
    <w:link w:val="TableTextChar"/>
    <w:rsid w:val="00F747C2"/>
    <w:pPr>
      <w:keepLines/>
    </w:pPr>
    <w:rPr>
      <w:sz w:val="16"/>
    </w:rPr>
  </w:style>
  <w:style w:type="paragraph" w:styleId="HeadingBar" w:customStyle="1">
    <w:name w:val="Heading Bar"/>
    <w:basedOn w:val="Normal"/>
    <w:next w:val="Heading3"/>
    <w:rsid w:val="00F747C2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styleId="TitleBar" w:customStyle="1">
    <w:name w:val="Title Bar"/>
    <w:basedOn w:val="Normal"/>
    <w:rsid w:val="00F747C2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styleId="TOCHeading1" w:customStyle="1">
    <w:name w:val="TOC Heading1"/>
    <w:basedOn w:val="Normal"/>
    <w:rsid w:val="00F747C2"/>
    <w:pPr>
      <w:keepNext/>
      <w:pageBreakBefore/>
      <w:pBdr>
        <w:top w:val="single" w:color="ACACAC" w:sz="48" w:space="26"/>
      </w:pBdr>
      <w:spacing w:before="960" w:after="960"/>
      <w:ind w:left="1440"/>
    </w:pPr>
    <w:rPr>
      <w:sz w:val="36"/>
    </w:rPr>
  </w:style>
  <w:style w:type="character" w:styleId="HighlightedVariable" w:customStyle="1">
    <w:name w:val="Highlighted Variable"/>
    <w:rsid w:val="00F747C2"/>
    <w:rPr>
      <w:color w:val="13A3F7"/>
    </w:rPr>
  </w:style>
  <w:style w:type="paragraph" w:styleId="TableHeading" w:customStyle="1">
    <w:name w:val="Table Heading"/>
    <w:basedOn w:val="TableText"/>
    <w:rsid w:val="00F747C2"/>
    <w:pPr>
      <w:spacing w:before="120" w:after="120"/>
    </w:pPr>
    <w:rPr>
      <w:b/>
    </w:rPr>
  </w:style>
  <w:style w:type="character" w:styleId="PageNumber">
    <w:name w:val="page number"/>
    <w:rsid w:val="00F747C2"/>
    <w:rPr>
      <w:rFonts w:ascii="Arial" w:hAnsi="Arial"/>
    </w:rPr>
  </w:style>
  <w:style w:type="paragraph" w:styleId="RouteTitle" w:customStyle="1">
    <w:name w:val="Route Title"/>
    <w:basedOn w:val="Normal"/>
    <w:rsid w:val="00F747C2"/>
    <w:pPr>
      <w:keepLines/>
      <w:spacing w:after="120"/>
      <w:ind w:left="1440" w:right="720"/>
    </w:pPr>
    <w:rPr>
      <w:sz w:val="36"/>
    </w:rPr>
  </w:style>
  <w:style w:type="paragraph" w:styleId="Title-Major" w:customStyle="1">
    <w:name w:val="Title-Major"/>
    <w:basedOn w:val="Title"/>
    <w:rsid w:val="00F747C2"/>
    <w:pPr>
      <w:ind w:left="1440"/>
    </w:pPr>
    <w:rPr>
      <w:smallCaps/>
    </w:rPr>
  </w:style>
  <w:style w:type="paragraph" w:styleId="Note" w:customStyle="1">
    <w:name w:val="Note"/>
    <w:basedOn w:val="BodyText"/>
    <w:rsid w:val="00F747C2"/>
    <w:pPr>
      <w:pBdr>
        <w:top w:val="single" w:color="auto" w:sz="6" w:space="1" w:shadow="1"/>
        <w:left w:val="single" w:color="auto" w:sz="6" w:space="1" w:shadow="1"/>
        <w:bottom w:val="single" w:color="auto" w:sz="6" w:space="1" w:shadow="1"/>
        <w:right w:val="single" w:color="auto" w:sz="6" w:space="1" w:shadow="1"/>
      </w:pBdr>
      <w:shd w:val="solid" w:color="13A3F7" w:fill="auto"/>
      <w:ind w:left="720" w:right="5040" w:hanging="720"/>
    </w:pPr>
    <w:rPr>
      <w:color w:val="FFFFFF"/>
    </w:rPr>
  </w:style>
  <w:style w:type="paragraph" w:styleId="Bullet" w:customStyle="1">
    <w:name w:val="Bullet"/>
    <w:basedOn w:val="BodyText"/>
    <w:rsid w:val="00F747C2"/>
    <w:pPr>
      <w:keepLines/>
      <w:numPr>
        <w:numId w:val="6"/>
      </w:numPr>
      <w:tabs>
        <w:tab w:val="left" w:pos="2520"/>
      </w:tabs>
      <w:spacing w:before="60" w:after="60"/>
    </w:pPr>
  </w:style>
  <w:style w:type="paragraph" w:styleId="Checklist" w:customStyle="1">
    <w:name w:val="Checklist"/>
    <w:basedOn w:val="BodyText"/>
    <w:rsid w:val="00F747C2"/>
    <w:pPr>
      <w:numPr>
        <w:numId w:val="5"/>
      </w:numPr>
    </w:pPr>
  </w:style>
  <w:style w:type="paragraph" w:styleId="Subject" w:customStyle="1">
    <w:name w:val="Subject"/>
    <w:basedOn w:val="BodyText"/>
    <w:rsid w:val="00F747C2"/>
    <w:rPr>
      <w:sz w:val="48"/>
    </w:rPr>
  </w:style>
  <w:style w:type="paragraph" w:styleId="InfoBox" w:customStyle="1">
    <w:name w:val="Info Box"/>
    <w:basedOn w:val="BodyText"/>
    <w:rsid w:val="00F747C2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2520" w:right="2160"/>
      <w:jc w:val="center"/>
    </w:pPr>
    <w:rPr>
      <w:sz w:val="18"/>
    </w:rPr>
  </w:style>
  <w:style w:type="paragraph" w:styleId="NumberList" w:customStyle="1">
    <w:name w:val="Number List"/>
    <w:basedOn w:val="NumberedList"/>
    <w:rsid w:val="00F747C2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F747C2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F747C2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F747C2"/>
    <w:pPr>
      <w:tabs>
        <w:tab w:val="right" w:leader="dot" w:pos="10080"/>
      </w:tabs>
      <w:ind w:left="3600"/>
    </w:pPr>
    <w:rPr>
      <w:sz w:val="18"/>
    </w:rPr>
  </w:style>
  <w:style w:type="paragraph" w:styleId="tty132" w:customStyle="1">
    <w:name w:val="tty132"/>
    <w:basedOn w:val="Normal"/>
    <w:rsid w:val="00F747C2"/>
    <w:rPr>
      <w:rFonts w:ascii="Courier New" w:hAnsi="Courier New"/>
      <w:sz w:val="12"/>
    </w:rPr>
  </w:style>
  <w:style w:type="paragraph" w:styleId="tty180" w:customStyle="1">
    <w:name w:val="tty180"/>
    <w:basedOn w:val="Normal"/>
    <w:rsid w:val="00F747C2"/>
    <w:pPr>
      <w:ind w:right="-720"/>
    </w:pPr>
    <w:rPr>
      <w:rFonts w:ascii="Courier New" w:hAnsi="Courier New"/>
      <w:sz w:val="8"/>
    </w:rPr>
  </w:style>
  <w:style w:type="paragraph" w:styleId="tty80" w:customStyle="1">
    <w:name w:val="tty80"/>
    <w:basedOn w:val="Normal"/>
    <w:rsid w:val="00F747C2"/>
    <w:rPr>
      <w:rFonts w:ascii="Courier New" w:hAnsi="Courier New"/>
    </w:rPr>
  </w:style>
  <w:style w:type="paragraph" w:styleId="tty80indent" w:customStyle="1">
    <w:name w:val="tty80 indent"/>
    <w:basedOn w:val="tty80"/>
    <w:rsid w:val="00F747C2"/>
    <w:pPr>
      <w:ind w:left="2895"/>
    </w:pPr>
  </w:style>
  <w:style w:type="paragraph" w:styleId="NoteWide" w:customStyle="1">
    <w:name w:val="Note Wide"/>
    <w:basedOn w:val="Note"/>
    <w:rsid w:val="00F747C2"/>
    <w:pPr>
      <w:ind w:right="2160"/>
    </w:pPr>
  </w:style>
  <w:style w:type="table" w:styleId="TableGrid">
    <w:name w:val="Table Grid"/>
    <w:basedOn w:val="TableNormal"/>
    <w:rsid w:val="00F747C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Bahnschrift SemiLight SemiConde" w:hAnsi="Bahnschrift SemiLight SemiConde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hAnsi="Bahnschrift SemiLight SemiConde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Bahnschrift SemiLight SemiConde" w:hAnsi="Bahnschrift SemiLight SemiConde" w:eastAsia="Times New Roman" w:cs="Times New Roman"/>
        <w:b/>
        <w:bCs/>
      </w:rPr>
    </w:tblStylePr>
    <w:tblStylePr w:type="lastCol">
      <w:rPr>
        <w:rFonts w:ascii="Bahnschrift SemiLight SemiConde" w:hAnsi="Bahnschrift SemiLight SemiConde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InforTable" w:customStyle="1">
    <w:name w:val="Infor_Table"/>
    <w:basedOn w:val="TableNormal"/>
    <w:rsid w:val="0080041B"/>
    <w:tblPr/>
  </w:style>
  <w:style w:type="paragraph" w:styleId="NumberedList" w:customStyle="1">
    <w:name w:val="Numbered List"/>
    <w:basedOn w:val="Bullet"/>
    <w:rsid w:val="00F747C2"/>
    <w:pPr>
      <w:numPr>
        <w:numId w:val="4"/>
      </w:numPr>
      <w:tabs>
        <w:tab w:val="left" w:pos="2880"/>
      </w:tabs>
    </w:pPr>
  </w:style>
  <w:style w:type="paragraph" w:styleId="Paragraph" w:customStyle="1">
    <w:name w:val="Paragraph"/>
    <w:rsid w:val="00F747C2"/>
    <w:pPr>
      <w:spacing w:before="130" w:after="130" w:line="260" w:lineRule="exact"/>
    </w:pPr>
    <w:rPr>
      <w:rFonts w:ascii="Arial" w:hAnsi="Arial" w:eastAsia="Arial Unicode MS"/>
      <w:sz w:val="21"/>
      <w:szCs w:val="22"/>
      <w:lang w:val="en-US" w:eastAsia="en-US"/>
    </w:rPr>
  </w:style>
  <w:style w:type="paragraph" w:styleId="CopyrightText" w:customStyle="1">
    <w:name w:val="Copyright Text"/>
    <w:basedOn w:val="Paragraph"/>
    <w:rsid w:val="00F747C2"/>
    <w:pPr>
      <w:spacing w:before="70" w:after="70"/>
    </w:pPr>
    <w:rPr>
      <w:szCs w:val="21"/>
    </w:rPr>
  </w:style>
  <w:style w:type="paragraph" w:styleId="HeadingCopyright" w:customStyle="1">
    <w:name w:val="Heading Copyright"/>
    <w:basedOn w:val="Heading2"/>
    <w:next w:val="CopyrightText"/>
    <w:rsid w:val="00F747C2"/>
    <w:pPr>
      <w:numPr>
        <w:ilvl w:val="0"/>
        <w:numId w:val="0"/>
      </w:numPr>
      <w:pBdr>
        <w:top w:val="none" w:color="auto" w:sz="0" w:space="0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F747C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F747C2"/>
    <w:rPr>
      <w:rFonts w:ascii="Tahoma" w:hAnsi="Tahoma" w:cs="Tahoma"/>
      <w:sz w:val="16"/>
      <w:szCs w:val="16"/>
      <w:lang w:val="en-US" w:eastAsia="es-ES"/>
    </w:rPr>
  </w:style>
  <w:style w:type="character" w:styleId="TableTextChar" w:customStyle="1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F747C2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MediumGrid3-Accent5">
    <w:name w:val="Medium Grid 3 Accent 5"/>
    <w:basedOn w:val="TableNormal"/>
    <w:uiPriority w:val="69"/>
    <w:rsid w:val="00F747C2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styleId="Copyright" w:customStyle="1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styleId="CopyrightText0" w:customStyle="1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styleId="TOCHeading2" w:customStyle="1">
    <w:name w:val="TOC Heading2"/>
    <w:basedOn w:val="Normal"/>
    <w:rsid w:val="00CF3E21"/>
    <w:pPr>
      <w:keepNext/>
      <w:pageBreakBefore/>
      <w:pBdr>
        <w:top w:val="single" w:color="002060" w:sz="48" w:space="26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305A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styleId="InforTable0" w:customStyle="1">
    <w:name w:val="Infor Table"/>
    <w:basedOn w:val="TableNormal"/>
    <w:uiPriority w:val="99"/>
    <w:rsid w:val="00F747C2"/>
    <w:pPr>
      <w:jc w:val="center"/>
    </w:pPr>
    <w:rPr>
      <w:rFonts w:ascii="Arial" w:hAnsi="Arial" w:eastAsiaTheme="minorEastAsia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hAnsiTheme="minorHAnsi" w:eastAsiaTheme="minorEastAsia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TitleChar" w:customStyle="1">
    <w:name w:val="Title Char"/>
    <w:basedOn w:val="DefaultParagraphFont"/>
    <w:link w:val="Title"/>
    <w:rsid w:val="00F747C2"/>
    <w:rPr>
      <w:rFonts w:ascii="Arial" w:hAnsi="Arial"/>
      <w:sz w:val="48"/>
      <w:lang w:val="en-US" w:eastAsia="es-ES"/>
    </w:rPr>
  </w:style>
  <w:style w:type="character" w:styleId="BodyTextChar" w:customStyle="1">
    <w:name w:val="Body Text Char"/>
    <w:basedOn w:val="DefaultParagraphFont"/>
    <w:link w:val="BodyText"/>
    <w:rsid w:val="00F747C2"/>
    <w:rPr>
      <w:rFonts w:ascii="Arial" w:hAnsi="Arial"/>
      <w:lang w:val="en-US" w:eastAsia="es-ES"/>
    </w:rPr>
  </w:style>
  <w:style w:type="character" w:styleId="FooterChar" w:customStyle="1">
    <w:name w:val="Footer Char"/>
    <w:basedOn w:val="DefaultParagraphFont"/>
    <w:link w:val="Footer"/>
    <w:rsid w:val="00F747C2"/>
    <w:rPr>
      <w:rFonts w:ascii="Arial" w:hAnsi="Arial"/>
      <w:sz w:val="16"/>
      <w:lang w:val="en-US" w:eastAsia="es-ES"/>
    </w:rPr>
  </w:style>
  <w:style w:type="character" w:styleId="HeaderChar" w:customStyle="1">
    <w:name w:val="Header Char"/>
    <w:basedOn w:val="DefaultParagraphFont"/>
    <w:link w:val="Header"/>
    <w:rsid w:val="00F747C2"/>
    <w:rPr>
      <w:rFonts w:ascii="Arial" w:hAnsi="Arial"/>
      <w:sz w:val="16"/>
      <w:lang w:val="en-US" w:eastAsia="es-ES"/>
    </w:rPr>
  </w:style>
  <w:style w:type="character" w:styleId="Heading1Char" w:customStyle="1">
    <w:name w:val="Heading 1 Char"/>
    <w:aliases w:val="HD1 Char"/>
    <w:basedOn w:val="DefaultParagraphFont"/>
    <w:link w:val="Heading1"/>
    <w:rsid w:val="00F747C2"/>
    <w:rPr>
      <w:rFonts w:ascii="Arial" w:hAnsi="Arial"/>
      <w:b/>
      <w:caps/>
      <w:sz w:val="28"/>
      <w:lang w:val="fr-FR" w:eastAsia="es-ES"/>
    </w:rPr>
  </w:style>
  <w:style w:type="character" w:styleId="Heading2Char" w:customStyle="1">
    <w:name w:val="Heading 2 Char"/>
    <w:aliases w:val="HD2 Char"/>
    <w:basedOn w:val="DefaultParagraphFont"/>
    <w:link w:val="Heading2"/>
    <w:rsid w:val="00F747C2"/>
    <w:rPr>
      <w:rFonts w:ascii="Arial" w:hAnsi="Arial"/>
      <w:b/>
      <w:sz w:val="28"/>
      <w:lang w:val="fr-FR" w:eastAsia="es-ES"/>
    </w:rPr>
  </w:style>
  <w:style w:type="character" w:styleId="Heading3Char" w:customStyle="1">
    <w:name w:val="Heading 3 Char"/>
    <w:basedOn w:val="DefaultParagraphFont"/>
    <w:link w:val="Heading3"/>
    <w:rsid w:val="00F747C2"/>
    <w:rPr>
      <w:rFonts w:ascii="Arial" w:hAnsi="Arial"/>
      <w:b/>
      <w:caps/>
      <w:sz w:val="24"/>
      <w:lang w:val="fr-FR" w:eastAsia="es-ES"/>
    </w:rPr>
  </w:style>
  <w:style w:type="character" w:styleId="Heading4Char" w:customStyle="1">
    <w:name w:val="Heading 4 Char"/>
    <w:basedOn w:val="DefaultParagraphFont"/>
    <w:link w:val="Heading4"/>
    <w:rsid w:val="00F747C2"/>
    <w:rPr>
      <w:rFonts w:ascii="Arial" w:hAnsi="Arial"/>
      <w:b/>
      <w:sz w:val="24"/>
      <w:lang w:val="fr-FR" w:eastAsia="es-ES"/>
    </w:rPr>
  </w:style>
  <w:style w:type="character" w:styleId="Heading5Char" w:customStyle="1">
    <w:name w:val="Heading 5 Char"/>
    <w:basedOn w:val="DefaultParagraphFont"/>
    <w:link w:val="Heading5"/>
    <w:rsid w:val="00F747C2"/>
    <w:rPr>
      <w:rFonts w:ascii="Arial" w:hAnsi="Arial"/>
      <w:b/>
      <w:caps/>
      <w:lang w:val="fr-FR" w:eastAsia="es-ES"/>
    </w:rPr>
  </w:style>
  <w:style w:type="character" w:styleId="Heading6Char" w:customStyle="1">
    <w:name w:val="Heading 6 Char"/>
    <w:basedOn w:val="DefaultParagraphFont"/>
    <w:link w:val="Heading6"/>
    <w:rsid w:val="00F747C2"/>
    <w:rPr>
      <w:rFonts w:ascii="Arial" w:hAnsi="Arial"/>
      <w:b/>
      <w:lang w:val="fr-FR" w:eastAsia="es-ES"/>
    </w:rPr>
  </w:style>
  <w:style w:type="character" w:styleId="Heading7Char" w:customStyle="1">
    <w:name w:val="Heading 7 Char"/>
    <w:basedOn w:val="DefaultParagraphFont"/>
    <w:link w:val="Heading7"/>
    <w:rsid w:val="00F747C2"/>
    <w:rPr>
      <w:rFonts w:ascii="Times" w:hAnsi="Times"/>
      <w:i/>
      <w:lang w:val="fr-FR" w:eastAsia="es-ES"/>
    </w:rPr>
  </w:style>
  <w:style w:type="character" w:styleId="Heading8Char" w:customStyle="1">
    <w:name w:val="Heading 8 Char"/>
    <w:basedOn w:val="DefaultParagraphFont"/>
    <w:link w:val="Heading8"/>
    <w:rsid w:val="00F747C2"/>
    <w:rPr>
      <w:rFonts w:ascii="Arial" w:hAnsi="Arial"/>
      <w:b/>
      <w:lang w:val="en-US" w:eastAsia="es-ES"/>
    </w:rPr>
  </w:style>
  <w:style w:type="character" w:styleId="Heading9Char" w:customStyle="1">
    <w:name w:val="Heading 9 Char"/>
    <w:basedOn w:val="DefaultParagraphFont"/>
    <w:link w:val="Heading9"/>
    <w:rsid w:val="00F747C2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nhideWhenUsed/>
    <w:rsid w:val="00F747C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747C2"/>
  </w:style>
  <w:style w:type="character" w:styleId="CommentTextChar" w:customStyle="1">
    <w:name w:val="Comment Text Char"/>
    <w:basedOn w:val="DefaultParagraphFont"/>
    <w:link w:val="CommentText"/>
    <w:rsid w:val="00F747C2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F747C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F747C2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F747C2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uiPriority w:val="34"/>
    <w:qFormat/>
    <w:rsid w:val="008926C5"/>
    <w:pPr>
      <w:ind w:left="720"/>
    </w:pPr>
    <w:rPr>
      <w:rFonts w:ascii="Calibri" w:hAnsi="Calibri" w:eastAsiaTheme="minorHAnsi"/>
      <w:sz w:val="22"/>
      <w:szCs w:val="22"/>
      <w:lang w:eastAsia="en-US"/>
    </w:rPr>
  </w:style>
  <w:style w:type="paragraph" w:styleId="TOCHeading3" w:customStyle="1">
    <w:name w:val="TOC Heading3"/>
    <w:basedOn w:val="Normal"/>
    <w:rsid w:val="008E7DE8"/>
    <w:pPr>
      <w:keepNext/>
      <w:pageBreakBefore/>
      <w:pBdr>
        <w:top w:val="single" w:color="auto" w:sz="48" w:space="26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rsid w:val="008E7DE8"/>
    <w:pPr>
      <w:ind w:left="1200"/>
    </w:pPr>
    <w:rPr>
      <w:rFonts w:ascii="Times New Roman" w:hAnsi="Times New Roman"/>
      <w:sz w:val="24"/>
      <w:szCs w:val="24"/>
      <w:lang w:eastAsia="en-US"/>
    </w:rPr>
  </w:style>
  <w:style w:type="paragraph" w:styleId="TOC7">
    <w:name w:val="toc 7"/>
    <w:basedOn w:val="Normal"/>
    <w:next w:val="Normal"/>
    <w:autoRedefine/>
    <w:rsid w:val="008E7DE8"/>
    <w:pPr>
      <w:ind w:left="1440"/>
    </w:pPr>
    <w:rPr>
      <w:rFonts w:ascii="Times New Roman" w:hAnsi="Times New Roman"/>
      <w:sz w:val="24"/>
      <w:szCs w:val="24"/>
      <w:lang w:eastAsia="en-US"/>
    </w:rPr>
  </w:style>
  <w:style w:type="paragraph" w:styleId="TOC8">
    <w:name w:val="toc 8"/>
    <w:basedOn w:val="Normal"/>
    <w:next w:val="Normal"/>
    <w:autoRedefine/>
    <w:rsid w:val="008E7DE8"/>
    <w:pPr>
      <w:ind w:left="1680"/>
    </w:pPr>
    <w:rPr>
      <w:rFonts w:ascii="Times New Roman" w:hAnsi="Times New Roman"/>
      <w:sz w:val="24"/>
      <w:szCs w:val="24"/>
      <w:lang w:eastAsia="en-US"/>
    </w:rPr>
  </w:style>
  <w:style w:type="paragraph" w:styleId="TOC9">
    <w:name w:val="toc 9"/>
    <w:basedOn w:val="Normal"/>
    <w:next w:val="Normal"/>
    <w:autoRedefine/>
    <w:rsid w:val="008E7DE8"/>
    <w:pPr>
      <w:ind w:left="1920"/>
    </w:pPr>
    <w:rPr>
      <w:rFonts w:ascii="Times New Roman" w:hAnsi="Times New Roman"/>
      <w:sz w:val="24"/>
      <w:szCs w:val="24"/>
      <w:lang w:eastAsia="en-US"/>
    </w:rPr>
  </w:style>
  <w:style w:type="paragraph" w:styleId="Bullets" w:customStyle="1">
    <w:name w:val="Bullets"/>
    <w:rsid w:val="00D5415A"/>
    <w:pPr>
      <w:numPr>
        <w:numId w:val="7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uiPriority w:val="1"/>
    <w:qFormat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B4B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B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12D84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758E8"/>
    <w:rPr>
      <w:rFonts w:ascii="Arial" w:hAnsi="Arial"/>
      <w:lang w:val="en-US" w:eastAsia="es-ES"/>
    </w:rPr>
  </w:style>
  <w:style w:type="character" w:styleId="Strong">
    <w:name w:val="Strong"/>
    <w:basedOn w:val="DefaultParagraphFont"/>
    <w:uiPriority w:val="22"/>
    <w:qFormat/>
    <w:rsid w:val="00D9526D"/>
    <w:rPr>
      <w:b/>
      <w:bCs/>
    </w:rPr>
  </w:style>
  <w:style w:type="table" w:styleId="PlainTable1">
    <w:name w:val="Plain Table 1"/>
    <w:basedOn w:val="TableNormal"/>
    <w:uiPriority w:val="41"/>
    <w:rsid w:val="000000BE"/>
    <w:rPr>
      <w:rFonts w:asciiTheme="minorHAnsi" w:hAnsiTheme="minorHAnsi" w:eastAsia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ormaltextrun" w:customStyle="1">
    <w:name w:val="normaltextrun"/>
    <w:basedOn w:val="DefaultParagraphFont"/>
    <w:rsid w:val="006A390E"/>
  </w:style>
  <w:style w:type="paragraph" w:styleId="HTMLPreformatted">
    <w:name w:val="HTML Preformatted"/>
    <w:basedOn w:val="Normal"/>
    <w:link w:val="HTMLPreformattedChar"/>
    <w:semiHidden/>
    <w:unhideWhenUsed/>
    <w:rsid w:val="00351DB2"/>
    <w:rPr>
      <w:rFonts w:ascii="Consolas" w:hAnsi="Consolas"/>
    </w:rPr>
  </w:style>
  <w:style w:type="character" w:styleId="HTMLPreformattedChar" w:customStyle="1">
    <w:name w:val="HTML Preformatted Char"/>
    <w:basedOn w:val="DefaultParagraphFont"/>
    <w:link w:val="HTMLPreformatted"/>
    <w:semiHidden/>
    <w:rsid w:val="00351DB2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49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7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32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31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57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olff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58C5C15800481E9269A2EDD3FC8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A9C8D-8319-4C95-9E0B-E7D45F79B531}"/>
      </w:docPartPr>
      <w:docPartBody>
        <w:p xmlns:wp14="http://schemas.microsoft.com/office/word/2010/wordml" w:rsidR="00EB2204" w:rsidP="00EB2204" w:rsidRDefault="00EB2204" w14:paraId="72EE8D63" wp14:textId="77777777">
          <w:pPr>
            <w:pStyle w:val="1D58C5C15800481E9269A2EDD3FC80FA"/>
          </w:pPr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charset w:val="00"/>
    <w:family w:val="swiss"/>
    <w:pitch w:val="variable"/>
    <w:sig w:usb0="A00002C7" w:usb1="00000002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20905"/>
    <w:rsid w:val="00034B56"/>
    <w:rsid w:val="0005017D"/>
    <w:rsid w:val="00060598"/>
    <w:rsid w:val="00083D05"/>
    <w:rsid w:val="000B1362"/>
    <w:rsid w:val="000C583D"/>
    <w:rsid w:val="000F60B3"/>
    <w:rsid w:val="001153F3"/>
    <w:rsid w:val="001230CB"/>
    <w:rsid w:val="001251F3"/>
    <w:rsid w:val="00134169"/>
    <w:rsid w:val="00176ACF"/>
    <w:rsid w:val="0018218C"/>
    <w:rsid w:val="001B34D1"/>
    <w:rsid w:val="001B5F6C"/>
    <w:rsid w:val="001F3CF8"/>
    <w:rsid w:val="00205111"/>
    <w:rsid w:val="00231EF9"/>
    <w:rsid w:val="0027412D"/>
    <w:rsid w:val="002A40A3"/>
    <w:rsid w:val="002A5F67"/>
    <w:rsid w:val="002F657C"/>
    <w:rsid w:val="002F6B1C"/>
    <w:rsid w:val="0032724B"/>
    <w:rsid w:val="00351513"/>
    <w:rsid w:val="00356B90"/>
    <w:rsid w:val="00390D26"/>
    <w:rsid w:val="003C2E05"/>
    <w:rsid w:val="003D66AA"/>
    <w:rsid w:val="003E4FBE"/>
    <w:rsid w:val="003E7B3E"/>
    <w:rsid w:val="003F0E53"/>
    <w:rsid w:val="0040769D"/>
    <w:rsid w:val="004442BD"/>
    <w:rsid w:val="004542BA"/>
    <w:rsid w:val="004545C7"/>
    <w:rsid w:val="00487F75"/>
    <w:rsid w:val="004A027C"/>
    <w:rsid w:val="004C51C0"/>
    <w:rsid w:val="004D4A1F"/>
    <w:rsid w:val="005116AC"/>
    <w:rsid w:val="00544A9C"/>
    <w:rsid w:val="00547384"/>
    <w:rsid w:val="005A28BC"/>
    <w:rsid w:val="005B3F77"/>
    <w:rsid w:val="00630CAA"/>
    <w:rsid w:val="006839CF"/>
    <w:rsid w:val="00691F4D"/>
    <w:rsid w:val="00735AC7"/>
    <w:rsid w:val="00790E90"/>
    <w:rsid w:val="007931CD"/>
    <w:rsid w:val="007B174B"/>
    <w:rsid w:val="007B41C8"/>
    <w:rsid w:val="007B7882"/>
    <w:rsid w:val="007D1538"/>
    <w:rsid w:val="0083746C"/>
    <w:rsid w:val="00845021"/>
    <w:rsid w:val="00862197"/>
    <w:rsid w:val="008A5825"/>
    <w:rsid w:val="008A6141"/>
    <w:rsid w:val="008A7D45"/>
    <w:rsid w:val="008B56D7"/>
    <w:rsid w:val="008B5F9C"/>
    <w:rsid w:val="008F788F"/>
    <w:rsid w:val="00910085"/>
    <w:rsid w:val="0092153E"/>
    <w:rsid w:val="00921F81"/>
    <w:rsid w:val="00926E00"/>
    <w:rsid w:val="009527A6"/>
    <w:rsid w:val="00961233"/>
    <w:rsid w:val="00976D60"/>
    <w:rsid w:val="009936FA"/>
    <w:rsid w:val="009A790D"/>
    <w:rsid w:val="009D04E5"/>
    <w:rsid w:val="009D7455"/>
    <w:rsid w:val="009F3DA2"/>
    <w:rsid w:val="00A10A48"/>
    <w:rsid w:val="00A1560D"/>
    <w:rsid w:val="00A245BD"/>
    <w:rsid w:val="00A56B2D"/>
    <w:rsid w:val="00A85277"/>
    <w:rsid w:val="00AA3035"/>
    <w:rsid w:val="00AB0494"/>
    <w:rsid w:val="00AC3BF2"/>
    <w:rsid w:val="00AC6331"/>
    <w:rsid w:val="00AC6DBB"/>
    <w:rsid w:val="00AE42A5"/>
    <w:rsid w:val="00AF5901"/>
    <w:rsid w:val="00B36712"/>
    <w:rsid w:val="00B47933"/>
    <w:rsid w:val="00B73172"/>
    <w:rsid w:val="00B8441D"/>
    <w:rsid w:val="00B92837"/>
    <w:rsid w:val="00BA3AD0"/>
    <w:rsid w:val="00BB2133"/>
    <w:rsid w:val="00BC36D1"/>
    <w:rsid w:val="00BE6B8E"/>
    <w:rsid w:val="00C00F4A"/>
    <w:rsid w:val="00C019B9"/>
    <w:rsid w:val="00C0461B"/>
    <w:rsid w:val="00C11BA1"/>
    <w:rsid w:val="00C8143B"/>
    <w:rsid w:val="00C918BE"/>
    <w:rsid w:val="00CC170F"/>
    <w:rsid w:val="00CD53E9"/>
    <w:rsid w:val="00D016A3"/>
    <w:rsid w:val="00D34498"/>
    <w:rsid w:val="00D56EFE"/>
    <w:rsid w:val="00D859CE"/>
    <w:rsid w:val="00DE1721"/>
    <w:rsid w:val="00DE6912"/>
    <w:rsid w:val="00E004CA"/>
    <w:rsid w:val="00E21663"/>
    <w:rsid w:val="00E2667A"/>
    <w:rsid w:val="00E76837"/>
    <w:rsid w:val="00EB2204"/>
    <w:rsid w:val="00EF3997"/>
    <w:rsid w:val="00F14F2F"/>
    <w:rsid w:val="00F20B0F"/>
    <w:rsid w:val="00F20EBF"/>
    <w:rsid w:val="00F448E6"/>
    <w:rsid w:val="00F83FB5"/>
    <w:rsid w:val="00FA5041"/>
    <w:rsid w:val="00FB7A39"/>
    <w:rsid w:val="00FD29BA"/>
    <w:rsid w:val="00FF2D0C"/>
    <w:rsid w:val="00FF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412D"/>
    <w:rPr>
      <w:color w:val="808080"/>
    </w:rPr>
  </w:style>
  <w:style w:type="paragraph" w:customStyle="1" w:styleId="1D58C5C15800481E9269A2EDD3FC80FA">
    <w:name w:val="1D58C5C15800481E9269A2EDD3FC80FA"/>
    <w:rsid w:val="00EB2204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E873A5A313045A652502C2C1B8948" ma:contentTypeVersion="14" ma:contentTypeDescription="Create a new document." ma:contentTypeScope="" ma:versionID="8a42613d5bc8344927efc299e5e1d47c">
  <xsd:schema xmlns:xsd="http://www.w3.org/2001/XMLSchema" xmlns:xs="http://www.w3.org/2001/XMLSchema" xmlns:p="http://schemas.microsoft.com/office/2006/metadata/properties" xmlns:ns2="36a8680f-f9fa-4392-92b4-5efabb277fb5" xmlns:ns3="aa49b574-5d2a-4f79-a28d-7eacb7c586a1" targetNamespace="http://schemas.microsoft.com/office/2006/metadata/properties" ma:root="true" ma:fieldsID="34a3e66b0da13b2d69d424dd831ebb79" ns2:_="" ns3:_="">
    <xsd:import namespace="36a8680f-f9fa-4392-92b4-5efabb277fb5"/>
    <xsd:import namespace="aa49b574-5d2a-4f79-a28d-7eacb7c58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8680f-f9fa-4392-92b4-5efabb277f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49b574-5d2a-4f79-a28d-7eacb7c586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8a5b88d-5f30-4596-9425-e110939b1288}" ma:internalName="TaxCatchAll" ma:showField="CatchAllData" ma:web="aa49b574-5d2a-4f79-a28d-7eacb7c58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a49b574-5d2a-4f79-a28d-7eacb7c586a1">
      <UserInfo>
        <DisplayName>Sylvie Champliau</DisplayName>
        <AccountId>35053</AccountId>
        <AccountType/>
      </UserInfo>
      <UserInfo>
        <DisplayName>Olivier Wolff</DisplayName>
        <AccountId>15307</AccountId>
        <AccountType/>
      </UserInfo>
      <UserInfo>
        <DisplayName>Frederic Delrue</DisplayName>
        <AccountId>35199</AccountId>
        <AccountType/>
      </UserInfo>
    </SharedWithUsers>
    <lcf76f155ced4ddcb4097134ff3c332f xmlns="36a8680f-f9fa-4392-92b4-5efabb277fb5">
      <Terms xmlns="http://schemas.microsoft.com/office/infopath/2007/PartnerControls"/>
    </lcf76f155ced4ddcb4097134ff3c332f>
    <TaxCatchAll xmlns="aa49b574-5d2a-4f79-a28d-7eacb7c586a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7E574D-8266-4350-83E3-75E59E6F76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D13496-7EEF-488A-9951-877E286A1F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a8680f-f9fa-4392-92b4-5efabb277fb5"/>
    <ds:schemaRef ds:uri="aa49b574-5d2a-4f79-a28d-7eacb7c58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72092E-529B-4B05-9A8A-BB5EB9970541}">
  <ds:schemaRefs>
    <ds:schemaRef ds:uri="http://schemas.microsoft.com/office/2006/metadata/properties"/>
    <ds:schemaRef ds:uri="http://schemas.microsoft.com/office/infopath/2007/PartnerControls"/>
    <ds:schemaRef ds:uri="aa49b574-5d2a-4f79-a28d-7eacb7c586a1"/>
    <ds:schemaRef ds:uri="36a8680f-f9fa-4392-92b4-5efabb277fb5"/>
  </ds:schemaRefs>
</ds:datastoreItem>
</file>

<file path=customXml/itemProps4.xml><?xml version="1.0" encoding="utf-8"?>
<ds:datastoreItem xmlns:ds="http://schemas.openxmlformats.org/officeDocument/2006/customXml" ds:itemID="{92704536-DCE6-47A9-9F60-4472AC6B4F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infor.dotm</ap:Template>
  <ap:Application>Microsoft Word for the web</ap:Application>
  <ap:DocSecurity>0</ap:DocSecurity>
  <ap:ScaleCrop>false</ap:ScaleCrop>
  <ap:Company>Infor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5058-</dc:title>
  <dc:subject/>
  <dc:creator>Infor PMO</dc:creator>
  <keywords>IPM</keywords>
  <dc:description>Copyright © Infor 2013</dc:description>
  <lastModifiedBy>Kenylen Motean</lastModifiedBy>
  <revision>86</revision>
  <lastPrinted>2013-08-15T05:04:00.0000000Z</lastPrinted>
  <dcterms:created xsi:type="dcterms:W3CDTF">2025-11-28T08:11:00.0000000Z</dcterms:created>
  <dcterms:modified xsi:type="dcterms:W3CDTF">2025-11-28T08:14:10.6684124Z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0x010100458E873A5A313045A652502C2C1B8948</vt:lpwstr>
  </property>
  <property fmtid="{D5CDD505-2E9C-101B-9397-08002B2CF9AE}" pid="3" name="MediaServiceImageTags">
    <vt:lpwstr/>
  </property>
</Properties>
</file>