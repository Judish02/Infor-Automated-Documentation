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62D8" w14:textId="77777777" w:rsidR="002769F7" w:rsidRPr="00F2392E" w:rsidRDefault="002769F7" w:rsidP="002769F7">
      <w:pPr>
        <w:pStyle w:val="TitleBar"/>
      </w:pPr>
    </w:p>
    <w:sdt>
      <w:sdtPr>
        <w:rPr>
          <w:lang w:val="en-US"/>
        </w:r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70E62D9" w14:textId="6D0686DE" w:rsidR="00941EF9" w:rsidRPr="00C77ECA" w:rsidRDefault="00B65427">
          <w:pPr>
            <w:pStyle w:val="Title-Major"/>
            <w:rPr>
              <w:lang w:val="en-US"/>
            </w:rPr>
          </w:pPr>
          <w:r>
            <w:rPr>
              <w:lang w:val="en-US"/>
            </w:rPr>
            <w:t>ANA050</w:t>
          </w:r>
          <w:r w:rsidR="00D4081A" w:rsidRPr="00C77ECA">
            <w:rPr>
              <w:lang w:val="en-US"/>
            </w:rPr>
            <w:t xml:space="preserve"> </w:t>
          </w:r>
          <w:r>
            <w:rPr>
              <w:lang w:val="en-US"/>
            </w:rPr>
            <w:t xml:space="preserve">Analysis </w:t>
          </w:r>
          <w:r w:rsidR="00D4081A" w:rsidRPr="00C77ECA">
            <w:rPr>
              <w:lang w:val="en-US"/>
            </w:rPr>
            <w:t>Specification</w:t>
          </w:r>
        </w:p>
      </w:sdtContent>
    </w:sdt>
    <w:p w14:paraId="4FF7C986" w14:textId="380B85FE" w:rsidR="00D57709" w:rsidRPr="00C77ECA" w:rsidRDefault="002030ED" w:rsidP="001F0004">
      <w:pPr>
        <w:pStyle w:val="BodyText"/>
        <w:rPr>
          <w:sz w:val="48"/>
          <w:lang w:val="en-US"/>
        </w:rPr>
      </w:pPr>
      <w:r>
        <w:rPr>
          <w:rStyle w:val="HighlightedVariable"/>
          <w:sz w:val="48"/>
          <w:lang w:val="en-US"/>
        </w:rPr>
        <w:t>Gouters Magiques</w:t>
      </w:r>
    </w:p>
    <w:p w14:paraId="6FFB0B7E" w14:textId="08F45E12" w:rsidR="00D57709" w:rsidRPr="00C77ECA" w:rsidRDefault="00C77ECA" w:rsidP="00D57709">
      <w:pPr>
        <w:pStyle w:val="BodyText"/>
        <w:rPr>
          <w:rStyle w:val="HighlightedVariable"/>
          <w:sz w:val="48"/>
          <w:lang w:val="en-US"/>
        </w:rPr>
      </w:pPr>
      <w:r w:rsidRPr="00C77ECA">
        <w:rPr>
          <w:rStyle w:val="HighlightedVariable"/>
          <w:sz w:val="48"/>
          <w:lang w:val="en-US"/>
        </w:rPr>
        <w:t xml:space="preserve">EDI_OUT_B </w:t>
      </w:r>
      <w:r>
        <w:rPr>
          <w:rStyle w:val="HighlightedVariable"/>
          <w:sz w:val="48"/>
          <w:lang w:val="en-US"/>
        </w:rPr>
        <w:t>M3</w:t>
      </w:r>
      <w:r w:rsidR="00466145" w:rsidRPr="00C77ECA">
        <w:rPr>
          <w:rStyle w:val="HighlightedVariable"/>
          <w:sz w:val="48"/>
          <w:lang w:val="en-US"/>
        </w:rPr>
        <w:t>-&gt;</w:t>
      </w:r>
      <w:r>
        <w:rPr>
          <w:rStyle w:val="HighlightedVariable"/>
          <w:sz w:val="48"/>
          <w:lang w:val="en-US"/>
        </w:rPr>
        <w:t>Agena</w:t>
      </w:r>
      <w:r w:rsidR="00466145" w:rsidRPr="00C77ECA">
        <w:rPr>
          <w:rStyle w:val="HighlightedVariable"/>
          <w:sz w:val="48"/>
          <w:lang w:val="en-US"/>
        </w:rPr>
        <w:t xml:space="preserve"> </w:t>
      </w:r>
      <w:r w:rsidR="00D22213" w:rsidRPr="00C77ECA">
        <w:rPr>
          <w:rStyle w:val="HighlightedVariable"/>
          <w:sz w:val="48"/>
          <w:lang w:val="en-US"/>
        </w:rPr>
        <w:t>INVOIC</w:t>
      </w:r>
      <w:r w:rsidR="00F2664B" w:rsidRPr="00C77ECA">
        <w:rPr>
          <w:rStyle w:val="HighlightedVariable"/>
          <w:sz w:val="48"/>
          <w:lang w:val="en-US"/>
        </w:rPr>
        <w:t xml:space="preserve"> out</w:t>
      </w:r>
    </w:p>
    <w:tbl>
      <w:tblPr>
        <w:tblStyle w:val="InforTable0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812"/>
      </w:tblGrid>
      <w:tr w:rsidR="003C51F7" w:rsidRPr="00F2392E" w14:paraId="270E62DE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263" w:type="dxa"/>
          </w:tcPr>
          <w:p w14:paraId="270E62DC" w14:textId="77777777" w:rsidR="00FA64D8" w:rsidRPr="00F2392E" w:rsidRDefault="00C131FF" w:rsidP="004403F1">
            <w:pPr>
              <w:pStyle w:val="BodyText"/>
              <w:ind w:left="0" w:right="567"/>
              <w:rPr>
                <w:b w:val="0"/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Document</w:t>
            </w:r>
          </w:p>
        </w:tc>
        <w:tc>
          <w:tcPr>
            <w:tcW w:w="5812" w:type="dxa"/>
          </w:tcPr>
          <w:p w14:paraId="270E62DD" w14:textId="77777777" w:rsidR="00FA64D8" w:rsidRPr="00F2392E" w:rsidRDefault="00FA64D8" w:rsidP="00FA128A">
            <w:pPr>
              <w:pStyle w:val="BodyText"/>
              <w:ind w:right="567"/>
              <w:rPr>
                <w:b w:val="0"/>
                <w:bCs/>
                <w:color w:val="FFFFFF"/>
              </w:rPr>
            </w:pPr>
          </w:p>
        </w:tc>
      </w:tr>
      <w:tr w:rsidR="003C51F7" w:rsidRPr="00F2392E" w14:paraId="731E5416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263" w:type="dxa"/>
          </w:tcPr>
          <w:p w14:paraId="1C37E8E3" w14:textId="77777777" w:rsidR="00AC5101" w:rsidRPr="00F2392E" w:rsidRDefault="00AC5101" w:rsidP="00AC5101">
            <w:pPr>
              <w:pStyle w:val="BodyText"/>
              <w:ind w:left="0" w:right="567"/>
              <w:rPr>
                <w:color w:val="000000" w:themeColor="text1"/>
              </w:rPr>
            </w:pPr>
            <w:bookmarkStart w:id="0" w:name="_Toc435200507"/>
            <w:bookmarkStart w:id="1" w:name="_Toc494472355"/>
            <w:r w:rsidRPr="00F2392E">
              <w:rPr>
                <w:color w:val="000000" w:themeColor="text1"/>
              </w:rPr>
              <w:t>Author</w:t>
            </w:r>
          </w:p>
        </w:tc>
        <w:tc>
          <w:tcPr>
            <w:tcW w:w="5812" w:type="dxa"/>
          </w:tcPr>
          <w:p w14:paraId="27EE1167" w14:textId="1BE5C376" w:rsidR="00AC5101" w:rsidRPr="00F2392E" w:rsidRDefault="00C77ECA" w:rsidP="00AC5101">
            <w:pPr>
              <w:pStyle w:val="BodyText"/>
              <w:tabs>
                <w:tab w:val="left" w:pos="4320"/>
              </w:tabs>
              <w:spacing w:after="0"/>
              <w:ind w:left="0" w:right="567"/>
              <w:rPr>
                <w:color w:val="000000" w:themeColor="text1"/>
              </w:rPr>
            </w:pPr>
            <w:r>
              <w:rPr>
                <w:color w:val="000000" w:themeColor="text1"/>
              </w:rPr>
              <w:t>Jihed Mejdi</w:t>
            </w:r>
          </w:p>
        </w:tc>
      </w:tr>
      <w:tr w:rsidR="001460D4" w:rsidRPr="00F2392E" w14:paraId="12A5FE3F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2263" w:type="dxa"/>
          </w:tcPr>
          <w:p w14:paraId="6D8CCE9E" w14:textId="77777777" w:rsidR="00AC5101" w:rsidRPr="00F2392E" w:rsidRDefault="00AC5101" w:rsidP="00AC5101">
            <w:pPr>
              <w:pStyle w:val="BodyText"/>
              <w:ind w:left="0" w:right="567"/>
              <w:rPr>
                <w:color w:val="000000" w:themeColor="text1"/>
              </w:rPr>
            </w:pPr>
            <w:r w:rsidRPr="00F2392E">
              <w:rPr>
                <w:color w:val="000000" w:themeColor="text1"/>
              </w:rPr>
              <w:t>Document date</w:t>
            </w:r>
          </w:p>
        </w:tc>
        <w:tc>
          <w:tcPr>
            <w:tcW w:w="5812" w:type="dxa"/>
          </w:tcPr>
          <w:p w14:paraId="4DDF82B3" w14:textId="4167320E" w:rsidR="00C77ECA" w:rsidRPr="00F2392E" w:rsidRDefault="00C77ECA" w:rsidP="00AC5101">
            <w:pPr>
              <w:pStyle w:val="BodyText"/>
              <w:ind w:left="0" w:right="567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</w:t>
            </w:r>
            <w:r w:rsidR="00F2664B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01</w:t>
            </w:r>
            <w:r w:rsidR="00466145">
              <w:rPr>
                <w:color w:val="000000" w:themeColor="text1"/>
              </w:rPr>
              <w:t>/202</w:t>
            </w:r>
            <w:r>
              <w:rPr>
                <w:color w:val="000000" w:themeColor="text1"/>
              </w:rPr>
              <w:t>5</w:t>
            </w:r>
          </w:p>
        </w:tc>
      </w:tr>
      <w:tr w:rsidR="003C51F7" w:rsidRPr="00F2392E" w14:paraId="05C3ED34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  <w:jc w:val="center"/>
        </w:trPr>
        <w:tc>
          <w:tcPr>
            <w:tcW w:w="2263" w:type="dxa"/>
          </w:tcPr>
          <w:p w14:paraId="05177BF9" w14:textId="77777777" w:rsidR="00AC5101" w:rsidRPr="00F2392E" w:rsidRDefault="00AC5101" w:rsidP="00AC5101">
            <w:pPr>
              <w:pStyle w:val="BodyText"/>
              <w:ind w:left="0" w:right="567"/>
              <w:rPr>
                <w:color w:val="000000" w:themeColor="text1"/>
              </w:rPr>
            </w:pPr>
            <w:r w:rsidRPr="00F2392E">
              <w:rPr>
                <w:color w:val="000000" w:themeColor="text1"/>
              </w:rPr>
              <w:t>Last modification</w:t>
            </w:r>
          </w:p>
        </w:tc>
        <w:tc>
          <w:tcPr>
            <w:tcW w:w="5812" w:type="dxa"/>
          </w:tcPr>
          <w:p w14:paraId="70FBC510" w14:textId="25ADD091" w:rsidR="00AC5101" w:rsidRPr="00F2392E" w:rsidRDefault="00C77ECA" w:rsidP="14E87E95">
            <w:pPr>
              <w:pStyle w:val="BodyText"/>
              <w:ind w:left="0" w:right="567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</w:t>
            </w:r>
            <w:r w:rsidR="00966D7C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01</w:t>
            </w:r>
            <w:r w:rsidR="00466145">
              <w:rPr>
                <w:color w:val="000000" w:themeColor="text1"/>
              </w:rPr>
              <w:t>/202</w:t>
            </w:r>
            <w:r w:rsidR="002030ED">
              <w:rPr>
                <w:color w:val="000000" w:themeColor="text1"/>
              </w:rPr>
              <w:t>5</w:t>
            </w:r>
          </w:p>
        </w:tc>
      </w:tr>
      <w:tr w:rsidR="001460D4" w:rsidRPr="00F2392E" w14:paraId="243B241E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2263" w:type="dxa"/>
          </w:tcPr>
          <w:p w14:paraId="486F9711" w14:textId="77777777" w:rsidR="00AC5101" w:rsidRPr="00F2392E" w:rsidRDefault="00AC5101" w:rsidP="00AC5101">
            <w:pPr>
              <w:pStyle w:val="BodyText"/>
              <w:ind w:left="0" w:right="567"/>
              <w:rPr>
                <w:color w:val="000000" w:themeColor="text1"/>
              </w:rPr>
            </w:pPr>
            <w:r w:rsidRPr="00F2392E">
              <w:rPr>
                <w:color w:val="000000" w:themeColor="text1"/>
              </w:rPr>
              <w:t>Reference</w:t>
            </w:r>
          </w:p>
        </w:tc>
        <w:tc>
          <w:tcPr>
            <w:tcW w:w="5812" w:type="dxa"/>
          </w:tcPr>
          <w:p w14:paraId="7C034356" w14:textId="76FF4CE4" w:rsidR="0077201C" w:rsidRPr="00F2392E" w:rsidRDefault="002030ED" w:rsidP="00AC5101">
            <w:pPr>
              <w:pStyle w:val="BodyText"/>
              <w:ind w:left="0" w:right="567"/>
              <w:rPr>
                <w:color w:val="000000" w:themeColor="text1"/>
              </w:rPr>
            </w:pPr>
            <w:r>
              <w:rPr>
                <w:color w:val="000000" w:themeColor="text1"/>
              </w:rPr>
              <w:t>EDI_OUT_B</w:t>
            </w:r>
          </w:p>
        </w:tc>
      </w:tr>
      <w:tr w:rsidR="003C51F7" w:rsidRPr="00F2392E" w14:paraId="6C657D4A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263" w:type="dxa"/>
          </w:tcPr>
          <w:p w14:paraId="0BE55FB4" w14:textId="77777777" w:rsidR="00CD1606" w:rsidRPr="00F2392E" w:rsidRDefault="00CD1606" w:rsidP="00CD1606">
            <w:pPr>
              <w:pStyle w:val="BodyText"/>
              <w:ind w:left="0" w:right="567"/>
              <w:rPr>
                <w:color w:val="000000" w:themeColor="text1"/>
              </w:rPr>
            </w:pPr>
            <w:r w:rsidRPr="00F2392E">
              <w:rPr>
                <w:color w:val="000000" w:themeColor="text1"/>
              </w:rPr>
              <w:t>Version</w:t>
            </w:r>
          </w:p>
        </w:tc>
        <w:tc>
          <w:tcPr>
            <w:tcW w:w="5812" w:type="dxa"/>
          </w:tcPr>
          <w:p w14:paraId="799536D5" w14:textId="1B1AEAA1" w:rsidR="00CD1606" w:rsidRPr="00F2392E" w:rsidRDefault="00D22213" w:rsidP="00CD1606">
            <w:pPr>
              <w:pStyle w:val="BodyText"/>
              <w:ind w:left="0" w:right="567"/>
              <w:rPr>
                <w:rStyle w:val="HighlightedVariable"/>
                <w:color w:val="000000" w:themeColor="text1"/>
              </w:rPr>
            </w:pPr>
            <w:r>
              <w:rPr>
                <w:rStyle w:val="HighlightedVariable"/>
                <w:color w:val="000000" w:themeColor="text1"/>
              </w:rPr>
              <w:t>1</w:t>
            </w:r>
          </w:p>
        </w:tc>
      </w:tr>
    </w:tbl>
    <w:p w14:paraId="0C848017" w14:textId="68BBDB88" w:rsidR="009447FA" w:rsidRPr="00F2392E" w:rsidRDefault="009447FA" w:rsidP="009447FA">
      <w:pPr>
        <w:pStyle w:val="BodyText"/>
      </w:pPr>
    </w:p>
    <w:p w14:paraId="09E1DD48" w14:textId="77777777" w:rsidR="00A66267" w:rsidRPr="00F2392E" w:rsidRDefault="00A66267" w:rsidP="009447FA">
      <w:pPr>
        <w:pStyle w:val="BodyText"/>
      </w:pPr>
    </w:p>
    <w:tbl>
      <w:tblPr>
        <w:tblStyle w:val="InforTable0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5103"/>
      </w:tblGrid>
      <w:tr w:rsidR="003C51F7" w:rsidRPr="00F2392E" w14:paraId="213D55EC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972" w:type="dxa"/>
          </w:tcPr>
          <w:p w14:paraId="52329DBD" w14:textId="77777777" w:rsidR="009447FA" w:rsidRPr="00F2392E" w:rsidRDefault="009447FA" w:rsidP="009447FA">
            <w:pPr>
              <w:pStyle w:val="BodyText"/>
              <w:ind w:left="0" w:right="567"/>
              <w:rPr>
                <w:b w:val="0"/>
                <w:bCs/>
                <w:color w:val="FFFFFF"/>
                <w:szCs w:val="16"/>
              </w:rPr>
            </w:pPr>
            <w:r w:rsidRPr="00F2392E">
              <w:rPr>
                <w:bCs/>
                <w:color w:val="FFFFFF"/>
                <w:szCs w:val="16"/>
              </w:rPr>
              <w:t>Approval</w:t>
            </w:r>
          </w:p>
        </w:tc>
        <w:tc>
          <w:tcPr>
            <w:tcW w:w="5103" w:type="dxa"/>
          </w:tcPr>
          <w:p w14:paraId="7ADA3C04" w14:textId="77777777" w:rsidR="009447FA" w:rsidRPr="00F2392E" w:rsidRDefault="009447FA" w:rsidP="009447FA">
            <w:pPr>
              <w:pStyle w:val="BodyText"/>
              <w:ind w:left="0" w:right="567"/>
              <w:rPr>
                <w:b w:val="0"/>
                <w:bCs/>
                <w:color w:val="FFFFFF"/>
                <w:szCs w:val="16"/>
              </w:rPr>
            </w:pPr>
            <w:r w:rsidRPr="00F2392E">
              <w:rPr>
                <w:bCs/>
                <w:color w:val="FFFFFF"/>
                <w:szCs w:val="16"/>
              </w:rPr>
              <w:t>Roles</w:t>
            </w:r>
          </w:p>
        </w:tc>
      </w:tr>
      <w:tr w:rsidR="003C51F7" w:rsidRPr="00F2392E" w14:paraId="56F01731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"/>
          <w:jc w:val="center"/>
        </w:trPr>
        <w:tc>
          <w:tcPr>
            <w:tcW w:w="2972" w:type="dxa"/>
          </w:tcPr>
          <w:p w14:paraId="49160AF0" w14:textId="77777777" w:rsidR="009447FA" w:rsidRPr="00F2392E" w:rsidRDefault="009447FA" w:rsidP="009447FA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6DAE689C" w14:textId="77777777" w:rsidR="009447FA" w:rsidRPr="00F2392E" w:rsidRDefault="009447FA" w:rsidP="009447FA">
            <w:pPr>
              <w:pStyle w:val="BodyText"/>
              <w:ind w:left="0" w:right="567"/>
            </w:pPr>
          </w:p>
        </w:tc>
      </w:tr>
      <w:tr w:rsidR="009447FA" w:rsidRPr="00F2392E" w14:paraId="3D598203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5"/>
          <w:jc w:val="center"/>
        </w:trPr>
        <w:tc>
          <w:tcPr>
            <w:tcW w:w="2972" w:type="dxa"/>
          </w:tcPr>
          <w:p w14:paraId="53B689A4" w14:textId="77777777" w:rsidR="009447FA" w:rsidRPr="00F2392E" w:rsidRDefault="009447FA" w:rsidP="009447FA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1CCB466D" w14:textId="4F8C9AB2" w:rsidR="004C17F2" w:rsidRPr="00F2392E" w:rsidRDefault="004C17F2" w:rsidP="004C17F2"/>
        </w:tc>
      </w:tr>
    </w:tbl>
    <w:p w14:paraId="270E62F8" w14:textId="77777777" w:rsidR="00941EF9" w:rsidRPr="00F2392E" w:rsidRDefault="001C6430" w:rsidP="00D25469">
      <w:pPr>
        <w:pStyle w:val="Heading1"/>
      </w:pPr>
      <w:bookmarkStart w:id="2" w:name="_Toc188364697"/>
      <w:r w:rsidRPr="00F2392E">
        <w:t>Document tracking</w:t>
      </w:r>
      <w:bookmarkEnd w:id="0"/>
      <w:bookmarkEnd w:id="1"/>
      <w:bookmarkEnd w:id="2"/>
    </w:p>
    <w:p w14:paraId="270E62F9" w14:textId="71EBFA9B" w:rsidR="00941EF9" w:rsidRPr="00F2392E" w:rsidRDefault="00DF4512" w:rsidP="00D4381D">
      <w:pPr>
        <w:pStyle w:val="Heading2"/>
      </w:pPr>
      <w:bookmarkStart w:id="3" w:name="_Toc188364698"/>
      <w:r w:rsidRPr="00F2392E">
        <w:t>Tracker</w:t>
      </w:r>
      <w:bookmarkEnd w:id="3"/>
    </w:p>
    <w:p w14:paraId="270E62FA" w14:textId="7D1E1345" w:rsidR="00941EF9" w:rsidRPr="00F2392E" w:rsidRDefault="00941EF9">
      <w:pPr>
        <w:pStyle w:val="BodyText"/>
        <w:ind w:left="8640" w:firstLine="720"/>
      </w:pPr>
      <w:r w:rsidRPr="00F2392E">
        <w:rPr>
          <w:color w:val="FFFFFF"/>
          <w:sz w:val="10"/>
        </w:rPr>
        <w:fldChar w:fldCharType="begin"/>
      </w:r>
      <w:r w:rsidRPr="00F2392E">
        <w:rPr>
          <w:color w:val="FFFFFF"/>
          <w:sz w:val="10"/>
        </w:rPr>
        <w:instrText xml:space="preserve"> SECTIONPAGES  \* MERGEFORMAT </w:instrText>
      </w:r>
      <w:r w:rsidRPr="00F2392E">
        <w:rPr>
          <w:color w:val="FFFFFF"/>
          <w:sz w:val="10"/>
        </w:rPr>
        <w:fldChar w:fldCharType="separate"/>
      </w:r>
      <w:r w:rsidR="00D66F4D" w:rsidRPr="00F2392E">
        <w:rPr>
          <w:color w:val="FFFFFF"/>
          <w:sz w:val="10"/>
        </w:rPr>
        <w:t>9</w:t>
      </w:r>
      <w:r w:rsidRPr="00F2392E">
        <w:rPr>
          <w:color w:val="FFFFFF"/>
          <w:sz w:val="10"/>
        </w:rPr>
        <w:fldChar w:fldCharType="end"/>
      </w:r>
    </w:p>
    <w:tbl>
      <w:tblPr>
        <w:tblStyle w:val="InforTable0"/>
        <w:tblW w:w="8449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418"/>
        <w:gridCol w:w="3492"/>
      </w:tblGrid>
      <w:tr w:rsidR="00FE6581" w:rsidRPr="00F2392E" w14:paraId="3325501C" w14:textId="77777777" w:rsidTr="004F3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96" w:type="dxa"/>
          </w:tcPr>
          <w:p w14:paraId="26DD16B0" w14:textId="77777777" w:rsidR="009A05B8" w:rsidRPr="00F2392E" w:rsidRDefault="009A05B8" w:rsidP="00B8407F">
            <w:pPr>
              <w:pStyle w:val="BodyText"/>
              <w:ind w:left="0" w:right="567"/>
              <w:rPr>
                <w:b w:val="0"/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Dated</w:t>
            </w:r>
          </w:p>
        </w:tc>
        <w:tc>
          <w:tcPr>
            <w:tcW w:w="1843" w:type="dxa"/>
          </w:tcPr>
          <w:p w14:paraId="0ABC281F" w14:textId="77777777" w:rsidR="009A05B8" w:rsidRPr="00F2392E" w:rsidRDefault="009A05B8" w:rsidP="009A05B8">
            <w:pPr>
              <w:pStyle w:val="BodyText"/>
              <w:ind w:left="0" w:right="144"/>
              <w:rPr>
                <w:b w:val="0"/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Author</w:t>
            </w:r>
          </w:p>
        </w:tc>
        <w:tc>
          <w:tcPr>
            <w:tcW w:w="1418" w:type="dxa"/>
          </w:tcPr>
          <w:p w14:paraId="6F5BD9FE" w14:textId="77777777" w:rsidR="009A05B8" w:rsidRPr="00F2392E" w:rsidRDefault="009A05B8" w:rsidP="00B8407F">
            <w:pPr>
              <w:pStyle w:val="BodyText"/>
              <w:ind w:left="0" w:right="567"/>
              <w:rPr>
                <w:b w:val="0"/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Version</w:t>
            </w:r>
          </w:p>
        </w:tc>
        <w:tc>
          <w:tcPr>
            <w:tcW w:w="3492" w:type="dxa"/>
          </w:tcPr>
          <w:p w14:paraId="31C6CFF9" w14:textId="77777777" w:rsidR="009A05B8" w:rsidRPr="00F2392E" w:rsidRDefault="009A05B8" w:rsidP="00B8407F">
            <w:pPr>
              <w:pStyle w:val="BodyText"/>
              <w:ind w:left="0" w:right="567"/>
              <w:rPr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Modifications</w:t>
            </w:r>
          </w:p>
        </w:tc>
      </w:tr>
      <w:tr w:rsidR="00FE6581" w:rsidRPr="00F2392E" w14:paraId="16D124D5" w14:textId="77777777" w:rsidTr="004F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696" w:type="dxa"/>
          </w:tcPr>
          <w:p w14:paraId="397F150B" w14:textId="0659C1E2" w:rsidR="009A05B8" w:rsidRPr="00F2392E" w:rsidRDefault="002030ED" w:rsidP="004F3109">
            <w:pPr>
              <w:pStyle w:val="BodyText"/>
              <w:ind w:left="0" w:right="597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21</w:t>
            </w:r>
            <w:r w:rsidR="00DB4760">
              <w:rPr>
                <w:b/>
                <w:color w:val="000000" w:themeColor="text1"/>
              </w:rPr>
              <w:t>/</w:t>
            </w:r>
            <w:r>
              <w:rPr>
                <w:b/>
                <w:color w:val="000000" w:themeColor="text1"/>
              </w:rPr>
              <w:t>01</w:t>
            </w:r>
            <w:r w:rsidR="002D0617">
              <w:rPr>
                <w:b/>
                <w:color w:val="000000" w:themeColor="text1"/>
              </w:rPr>
              <w:t>/202</w:t>
            </w:r>
            <w:r>
              <w:rPr>
                <w:b/>
                <w:color w:val="000000" w:themeColor="text1"/>
              </w:rPr>
              <w:t>5</w:t>
            </w:r>
          </w:p>
        </w:tc>
        <w:tc>
          <w:tcPr>
            <w:tcW w:w="1843" w:type="dxa"/>
          </w:tcPr>
          <w:p w14:paraId="5B571CCA" w14:textId="1CAF38B0" w:rsidR="009A05B8" w:rsidRPr="00F2392E" w:rsidRDefault="002030ED" w:rsidP="009A05B8">
            <w:pPr>
              <w:pStyle w:val="BodyText"/>
              <w:ind w:left="0" w:right="144"/>
              <w:rPr>
                <w:color w:val="000000" w:themeColor="text1"/>
              </w:rPr>
            </w:pPr>
            <w:r>
              <w:rPr>
                <w:rStyle w:val="HighlightedVariable"/>
                <w:color w:val="000000" w:themeColor="text1"/>
              </w:rPr>
              <w:t>Jihed Mejdi</w:t>
            </w:r>
          </w:p>
        </w:tc>
        <w:tc>
          <w:tcPr>
            <w:tcW w:w="1418" w:type="dxa"/>
          </w:tcPr>
          <w:p w14:paraId="37F84A66" w14:textId="77777777" w:rsidR="009A05B8" w:rsidRPr="00F2392E" w:rsidRDefault="009A05B8" w:rsidP="00B8407F">
            <w:pPr>
              <w:pStyle w:val="BodyText"/>
              <w:ind w:left="0" w:right="567"/>
              <w:rPr>
                <w:color w:val="000000" w:themeColor="text1"/>
              </w:rPr>
            </w:pPr>
            <w:r w:rsidRPr="00F2392E">
              <w:rPr>
                <w:color w:val="000000" w:themeColor="text1"/>
              </w:rPr>
              <w:t>1.0</w:t>
            </w:r>
          </w:p>
        </w:tc>
        <w:tc>
          <w:tcPr>
            <w:tcW w:w="3492" w:type="dxa"/>
          </w:tcPr>
          <w:p w14:paraId="4B4AFCCD" w14:textId="7144B992" w:rsidR="009A05B8" w:rsidRPr="00F2392E" w:rsidRDefault="002030ED" w:rsidP="00B8407F">
            <w:pPr>
              <w:pStyle w:val="BodyText"/>
              <w:ind w:left="0" w:right="567"/>
              <w:rPr>
                <w:color w:val="000000" w:themeColor="text1"/>
              </w:rPr>
            </w:pPr>
            <w:r w:rsidRPr="00F2392E">
              <w:rPr>
                <w:color w:val="000000" w:themeColor="text1"/>
              </w:rPr>
              <w:t>Création</w:t>
            </w:r>
          </w:p>
        </w:tc>
      </w:tr>
      <w:tr w:rsidR="001460D4" w:rsidRPr="00F2392E" w14:paraId="145881EF" w14:textId="77777777" w:rsidTr="004F31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696" w:type="dxa"/>
          </w:tcPr>
          <w:p w14:paraId="707EC97B" w14:textId="7D92A94A" w:rsidR="009A05B8" w:rsidRPr="00F2392E" w:rsidRDefault="009A05B8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4B04662C" w14:textId="2869CAB7" w:rsidR="009A05B8" w:rsidRPr="00F2392E" w:rsidRDefault="009A05B8" w:rsidP="009A05B8">
            <w:pPr>
              <w:pStyle w:val="BodyText"/>
              <w:ind w:left="0" w:right="144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02D094CF" w14:textId="1CC0B844" w:rsidR="009A05B8" w:rsidRPr="00F2392E" w:rsidRDefault="009A05B8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  <w:tc>
          <w:tcPr>
            <w:tcW w:w="3492" w:type="dxa"/>
          </w:tcPr>
          <w:p w14:paraId="16E96F1E" w14:textId="07B74437" w:rsidR="00966D7C" w:rsidRPr="00F2392E" w:rsidRDefault="00966D7C" w:rsidP="00966D7C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</w:tr>
      <w:tr w:rsidR="00FE6581" w:rsidRPr="00F2392E" w14:paraId="18F4DCCB" w14:textId="77777777" w:rsidTr="004F3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696" w:type="dxa"/>
          </w:tcPr>
          <w:p w14:paraId="514FC43F" w14:textId="771E0E2F" w:rsidR="009A05B8" w:rsidRPr="00F2392E" w:rsidRDefault="009A05B8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7C289341" w14:textId="0A90FBF1" w:rsidR="009A05B8" w:rsidRPr="00F2392E" w:rsidRDefault="009A05B8" w:rsidP="009A05B8">
            <w:pPr>
              <w:pStyle w:val="BodyText"/>
              <w:ind w:left="0" w:right="144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1418" w:type="dxa"/>
          </w:tcPr>
          <w:p w14:paraId="3BA613CF" w14:textId="4CAFAD1C" w:rsidR="009A05B8" w:rsidRPr="00F2392E" w:rsidRDefault="009A05B8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  <w:tc>
          <w:tcPr>
            <w:tcW w:w="3492" w:type="dxa"/>
          </w:tcPr>
          <w:p w14:paraId="6D52B4F4" w14:textId="20D95572" w:rsidR="007D6A8C" w:rsidRPr="00F2392E" w:rsidRDefault="007D6A8C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</w:tr>
      <w:tr w:rsidR="001460D4" w:rsidRPr="00F2392E" w14:paraId="07340BC9" w14:textId="77777777" w:rsidTr="004F31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696" w:type="dxa"/>
          </w:tcPr>
          <w:p w14:paraId="355BFD89" w14:textId="53296D69" w:rsidR="00AF279F" w:rsidRPr="00F2392E" w:rsidRDefault="00AF279F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251A3123" w14:textId="4373F922" w:rsidR="00AF279F" w:rsidRPr="00F2392E" w:rsidRDefault="00AF279F" w:rsidP="009A05B8">
            <w:pPr>
              <w:pStyle w:val="BodyText"/>
              <w:ind w:left="0" w:right="144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1418" w:type="dxa"/>
          </w:tcPr>
          <w:p w14:paraId="78DBC050" w14:textId="62146502" w:rsidR="00AF279F" w:rsidRPr="00F2392E" w:rsidRDefault="00AF279F" w:rsidP="00B8407F">
            <w:pPr>
              <w:pStyle w:val="BodyText"/>
              <w:ind w:left="0" w:right="567"/>
              <w:rPr>
                <w:color w:val="000000" w:themeColor="text1"/>
              </w:rPr>
            </w:pPr>
          </w:p>
        </w:tc>
        <w:tc>
          <w:tcPr>
            <w:tcW w:w="3492" w:type="dxa"/>
          </w:tcPr>
          <w:p w14:paraId="216DAA89" w14:textId="7B14A53F" w:rsidR="00FB1971" w:rsidRPr="00F2392E" w:rsidRDefault="00FB1971" w:rsidP="00FB1971">
            <w:pPr>
              <w:pStyle w:val="BodyText"/>
              <w:ind w:left="0" w:right="567"/>
              <w:jc w:val="left"/>
              <w:rPr>
                <w:color w:val="000000" w:themeColor="text1"/>
              </w:rPr>
            </w:pPr>
          </w:p>
        </w:tc>
      </w:tr>
    </w:tbl>
    <w:p w14:paraId="02EACC96" w14:textId="77777777" w:rsidR="009A05B8" w:rsidRPr="00F2392E" w:rsidRDefault="009A05B8">
      <w:pPr>
        <w:pStyle w:val="BodyText"/>
      </w:pPr>
    </w:p>
    <w:p w14:paraId="270E6315" w14:textId="77777777" w:rsidR="00941EF9" w:rsidRPr="00F2392E" w:rsidRDefault="001C6430" w:rsidP="00D4381D">
      <w:pPr>
        <w:pStyle w:val="Heading2"/>
      </w:pPr>
      <w:bookmarkStart w:id="4" w:name="_Toc188364699"/>
      <w:r w:rsidRPr="00F2392E">
        <w:t>Proofreaders</w:t>
      </w:r>
      <w:bookmarkEnd w:id="4"/>
    </w:p>
    <w:p w14:paraId="270E6316" w14:textId="77777777" w:rsidR="00941EF9" w:rsidRPr="00F2392E" w:rsidRDefault="00941EF9">
      <w:pPr>
        <w:pStyle w:val="BodyText"/>
      </w:pPr>
    </w:p>
    <w:tbl>
      <w:tblPr>
        <w:tblStyle w:val="InforTable0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4689"/>
      </w:tblGrid>
      <w:tr w:rsidR="003C51F7" w:rsidRPr="00F2392E" w14:paraId="270E6319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686" w:type="dxa"/>
          </w:tcPr>
          <w:p w14:paraId="270E6317" w14:textId="77777777" w:rsidR="00FA64D8" w:rsidRPr="00F2392E" w:rsidRDefault="004C6640" w:rsidP="004A2C33">
            <w:pPr>
              <w:pStyle w:val="BodyText"/>
              <w:ind w:left="0" w:right="567"/>
              <w:rPr>
                <w:b w:val="0"/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Last name</w:t>
            </w:r>
          </w:p>
        </w:tc>
        <w:tc>
          <w:tcPr>
            <w:tcW w:w="4689" w:type="dxa"/>
          </w:tcPr>
          <w:p w14:paraId="270E6318" w14:textId="77777777" w:rsidR="00FA64D8" w:rsidRPr="00F2392E" w:rsidRDefault="001C6430" w:rsidP="004A2C33">
            <w:pPr>
              <w:pStyle w:val="BodyText"/>
              <w:ind w:left="0" w:right="567"/>
              <w:rPr>
                <w:b w:val="0"/>
                <w:bCs/>
                <w:color w:val="FFFFFF"/>
              </w:rPr>
            </w:pPr>
            <w:r w:rsidRPr="00F2392E">
              <w:rPr>
                <w:bCs/>
                <w:color w:val="FFFFFF"/>
              </w:rPr>
              <w:t>Role</w:t>
            </w:r>
          </w:p>
        </w:tc>
      </w:tr>
      <w:tr w:rsidR="003C51F7" w:rsidRPr="00F2392E" w14:paraId="270E631C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3686" w:type="dxa"/>
          </w:tcPr>
          <w:p w14:paraId="270E631A" w14:textId="0E488984" w:rsidR="00FA64D8" w:rsidRPr="00F2392E" w:rsidRDefault="00FA36B9" w:rsidP="00F1042D">
            <w:pPr>
              <w:pStyle w:val="BodyText"/>
              <w:ind w:left="0" w:right="567"/>
            </w:pPr>
            <w:r>
              <w:t>Lucas Chapron</w:t>
            </w:r>
          </w:p>
        </w:tc>
        <w:tc>
          <w:tcPr>
            <w:tcW w:w="4689" w:type="dxa"/>
          </w:tcPr>
          <w:p w14:paraId="270E631B" w14:textId="3806C8FC" w:rsidR="00FA64D8" w:rsidRPr="00F2392E" w:rsidRDefault="00FA64D8" w:rsidP="00F1042D">
            <w:pPr>
              <w:pStyle w:val="BodyText"/>
              <w:ind w:left="0" w:right="567"/>
            </w:pPr>
          </w:p>
        </w:tc>
      </w:tr>
      <w:tr w:rsidR="001A10ED" w:rsidRPr="00F2392E" w14:paraId="07868ED1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686" w:type="dxa"/>
          </w:tcPr>
          <w:p w14:paraId="0A931576" w14:textId="79A221EE" w:rsidR="001A10ED" w:rsidRDefault="001A10ED" w:rsidP="00F1042D">
            <w:pPr>
              <w:pStyle w:val="BodyText"/>
              <w:ind w:left="0" w:right="567"/>
            </w:pPr>
          </w:p>
        </w:tc>
        <w:tc>
          <w:tcPr>
            <w:tcW w:w="4689" w:type="dxa"/>
          </w:tcPr>
          <w:p w14:paraId="47AB090A" w14:textId="77777777" w:rsidR="001A10ED" w:rsidRPr="00F2392E" w:rsidRDefault="001A10ED" w:rsidP="00F1042D">
            <w:pPr>
              <w:pStyle w:val="BodyText"/>
              <w:ind w:left="0" w:right="567"/>
            </w:pPr>
          </w:p>
        </w:tc>
      </w:tr>
      <w:tr w:rsidR="003C51F7" w:rsidRPr="00F2392E" w14:paraId="270E631F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3686" w:type="dxa"/>
          </w:tcPr>
          <w:p w14:paraId="270E631D" w14:textId="4183D57E" w:rsidR="00FA64D8" w:rsidRPr="00F2392E" w:rsidRDefault="00FA64D8" w:rsidP="00F1042D">
            <w:pPr>
              <w:pStyle w:val="BodyText"/>
              <w:ind w:left="0" w:right="567"/>
            </w:pPr>
          </w:p>
        </w:tc>
        <w:tc>
          <w:tcPr>
            <w:tcW w:w="4689" w:type="dxa"/>
          </w:tcPr>
          <w:p w14:paraId="270E631E" w14:textId="77777777" w:rsidR="00FA64D8" w:rsidRPr="00F2392E" w:rsidRDefault="00FA64D8" w:rsidP="00F1042D">
            <w:pPr>
              <w:pStyle w:val="BodyText"/>
              <w:ind w:left="0" w:right="567"/>
            </w:pPr>
          </w:p>
        </w:tc>
      </w:tr>
      <w:tr w:rsidR="00FA64D8" w:rsidRPr="00F2392E" w14:paraId="270E6322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686" w:type="dxa"/>
          </w:tcPr>
          <w:p w14:paraId="270E6320" w14:textId="136269DC" w:rsidR="00FA64D8" w:rsidRPr="00F2392E" w:rsidRDefault="00FA64D8" w:rsidP="00F1042D">
            <w:pPr>
              <w:pStyle w:val="BodyText"/>
              <w:ind w:left="0" w:right="567"/>
            </w:pPr>
          </w:p>
        </w:tc>
        <w:tc>
          <w:tcPr>
            <w:tcW w:w="4689" w:type="dxa"/>
          </w:tcPr>
          <w:p w14:paraId="270E6321" w14:textId="77777777" w:rsidR="00FA64D8" w:rsidRPr="00F2392E" w:rsidRDefault="00FA64D8" w:rsidP="00F1042D">
            <w:pPr>
              <w:pStyle w:val="BodyText"/>
              <w:ind w:left="0" w:right="567"/>
            </w:pPr>
          </w:p>
        </w:tc>
      </w:tr>
      <w:tr w:rsidR="003C51F7" w:rsidRPr="00F2392E" w14:paraId="270E6325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3686" w:type="dxa"/>
          </w:tcPr>
          <w:p w14:paraId="270E6323" w14:textId="77777777" w:rsidR="00FA64D8" w:rsidRPr="00F2392E" w:rsidRDefault="00FA64D8" w:rsidP="00F1042D">
            <w:pPr>
              <w:pStyle w:val="BodyText"/>
              <w:ind w:left="0" w:right="567"/>
            </w:pPr>
          </w:p>
        </w:tc>
        <w:tc>
          <w:tcPr>
            <w:tcW w:w="4689" w:type="dxa"/>
          </w:tcPr>
          <w:p w14:paraId="270E6324" w14:textId="77777777" w:rsidR="00FA64D8" w:rsidRPr="00F2392E" w:rsidRDefault="00FA64D8" w:rsidP="00F1042D">
            <w:pPr>
              <w:pStyle w:val="BodyText"/>
              <w:ind w:left="0" w:right="567"/>
            </w:pPr>
          </w:p>
        </w:tc>
      </w:tr>
    </w:tbl>
    <w:p w14:paraId="736A0DF1" w14:textId="490B5DDC" w:rsidR="6EBA3CBD" w:rsidRPr="00F2392E" w:rsidRDefault="6EBA3CBD">
      <w:pPr>
        <w:bidi/>
      </w:pPr>
    </w:p>
    <w:p w14:paraId="270E6326" w14:textId="2604369A" w:rsidR="00941EF9" w:rsidRPr="00F2392E" w:rsidRDefault="00941EF9">
      <w:pPr>
        <w:pStyle w:val="BodyText"/>
      </w:pPr>
    </w:p>
    <w:p w14:paraId="2E150222" w14:textId="77777777" w:rsidR="005D6808" w:rsidRPr="00F2392E" w:rsidRDefault="005D6808">
      <w:r w:rsidRPr="00F2392E">
        <w:br w:type="page"/>
      </w:r>
    </w:p>
    <w:p w14:paraId="270E6327" w14:textId="77777777" w:rsidR="00941EF9" w:rsidRPr="00F2392E" w:rsidRDefault="001C6430">
      <w:pPr>
        <w:pStyle w:val="TOCHeading1"/>
      </w:pPr>
      <w:r w:rsidRPr="00F2392E">
        <w:t>Contents</w:t>
      </w:r>
    </w:p>
    <w:p w14:paraId="01E0C625" w14:textId="618EAA59" w:rsidR="00732559" w:rsidRDefault="00AC660D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</w:pPr>
      <w:r w:rsidRPr="00F2392E">
        <w:rPr>
          <w:noProof w:val="0"/>
        </w:rPr>
        <w:fldChar w:fldCharType="begin"/>
      </w:r>
      <w:r w:rsidRPr="00F2392E">
        <w:rPr>
          <w:noProof w:val="0"/>
        </w:rPr>
        <w:instrText xml:space="preserve"> TOC \o "1-4" </w:instrText>
      </w:r>
      <w:r w:rsidRPr="00F2392E">
        <w:rPr>
          <w:noProof w:val="0"/>
        </w:rPr>
        <w:fldChar w:fldCharType="separate"/>
      </w:r>
      <w:r w:rsidR="00732559">
        <w:t>1</w:t>
      </w:r>
      <w:r w:rsidR="00732559"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  <w:tab/>
      </w:r>
      <w:r w:rsidR="00732559">
        <w:t>Document tracking</w:t>
      </w:r>
      <w:r w:rsidR="00732559">
        <w:tab/>
      </w:r>
      <w:r w:rsidR="00732559">
        <w:fldChar w:fldCharType="begin"/>
      </w:r>
      <w:r w:rsidR="00732559">
        <w:instrText xml:space="preserve"> PAGEREF _Toc188364697 \h </w:instrText>
      </w:r>
      <w:r w:rsidR="00732559">
        <w:fldChar w:fldCharType="separate"/>
      </w:r>
      <w:r w:rsidR="00732559">
        <w:t>2</w:t>
      </w:r>
      <w:r w:rsidR="00732559">
        <w:fldChar w:fldCharType="end"/>
      </w:r>
    </w:p>
    <w:p w14:paraId="271E1970" w14:textId="6D4AB45D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Tracker</w:t>
      </w:r>
      <w:r>
        <w:tab/>
      </w:r>
      <w:r>
        <w:fldChar w:fldCharType="begin"/>
      </w:r>
      <w:r>
        <w:instrText xml:space="preserve"> PAGEREF _Toc188364698 \h </w:instrText>
      </w:r>
      <w:r>
        <w:fldChar w:fldCharType="separate"/>
      </w:r>
      <w:r>
        <w:t>2</w:t>
      </w:r>
      <w:r>
        <w:fldChar w:fldCharType="end"/>
      </w:r>
    </w:p>
    <w:p w14:paraId="48C2A6AB" w14:textId="7B423D24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Proofreaders</w:t>
      </w:r>
      <w:r>
        <w:tab/>
      </w:r>
      <w:r>
        <w:fldChar w:fldCharType="begin"/>
      </w:r>
      <w:r>
        <w:instrText xml:space="preserve"> PAGEREF _Toc188364699 \h </w:instrText>
      </w:r>
      <w:r>
        <w:fldChar w:fldCharType="separate"/>
      </w:r>
      <w:r>
        <w:t>2</w:t>
      </w:r>
      <w:r>
        <w:fldChar w:fldCharType="end"/>
      </w:r>
    </w:p>
    <w:p w14:paraId="6E80DBD0" w14:textId="23AC1A6E" w:rsidR="00732559" w:rsidRDefault="0073255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Références</w:t>
      </w:r>
      <w:r>
        <w:tab/>
      </w:r>
      <w:r>
        <w:fldChar w:fldCharType="begin"/>
      </w:r>
      <w:r>
        <w:instrText xml:space="preserve"> PAGEREF _Toc188364700 \h </w:instrText>
      </w:r>
      <w:r>
        <w:fldChar w:fldCharType="separate"/>
      </w:r>
      <w:r>
        <w:t>4</w:t>
      </w:r>
      <w:r>
        <w:fldChar w:fldCharType="end"/>
      </w:r>
    </w:p>
    <w:p w14:paraId="607DB7C4" w14:textId="489EBC93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Reference document</w:t>
      </w:r>
      <w:r>
        <w:tab/>
      </w:r>
      <w:r>
        <w:fldChar w:fldCharType="begin"/>
      </w:r>
      <w:r>
        <w:instrText xml:space="preserve"> PAGEREF _Toc188364701 \h </w:instrText>
      </w:r>
      <w:r>
        <w:fldChar w:fldCharType="separate"/>
      </w:r>
      <w:r>
        <w:t>4</w:t>
      </w:r>
      <w:r>
        <w:fldChar w:fldCharType="end"/>
      </w:r>
    </w:p>
    <w:p w14:paraId="51FFC81F" w14:textId="60B51D40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Terminologies</w:t>
      </w:r>
      <w:r>
        <w:tab/>
      </w:r>
      <w:r>
        <w:fldChar w:fldCharType="begin"/>
      </w:r>
      <w:r>
        <w:instrText xml:space="preserve"> PAGEREF _Toc188364702 \h </w:instrText>
      </w:r>
      <w:r>
        <w:fldChar w:fldCharType="separate"/>
      </w:r>
      <w:r>
        <w:t>4</w:t>
      </w:r>
      <w:r>
        <w:fldChar w:fldCharType="end"/>
      </w:r>
    </w:p>
    <w:p w14:paraId="5CAD3902" w14:textId="5025AE67" w:rsidR="00732559" w:rsidRDefault="0073255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Contexte et description générale</w:t>
      </w:r>
      <w:r>
        <w:tab/>
      </w:r>
      <w:r>
        <w:fldChar w:fldCharType="begin"/>
      </w:r>
      <w:r>
        <w:instrText xml:space="preserve"> PAGEREF _Toc188364703 \h </w:instrText>
      </w:r>
      <w:r>
        <w:fldChar w:fldCharType="separate"/>
      </w:r>
      <w:r>
        <w:t>5</w:t>
      </w:r>
      <w:r>
        <w:fldChar w:fldCharType="end"/>
      </w:r>
    </w:p>
    <w:p w14:paraId="7C70E334" w14:textId="40A908FD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Objectif du document</w:t>
      </w:r>
      <w:r>
        <w:tab/>
      </w:r>
      <w:r>
        <w:fldChar w:fldCharType="begin"/>
      </w:r>
      <w:r>
        <w:instrText xml:space="preserve"> PAGEREF _Toc188364704 \h </w:instrText>
      </w:r>
      <w:r>
        <w:fldChar w:fldCharType="separate"/>
      </w:r>
      <w:r>
        <w:t>5</w:t>
      </w:r>
      <w:r>
        <w:fldChar w:fldCharType="end"/>
      </w:r>
    </w:p>
    <w:p w14:paraId="11C94E29" w14:textId="164E0610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Description du processus métier</w:t>
      </w:r>
      <w:r>
        <w:tab/>
      </w:r>
      <w:r>
        <w:fldChar w:fldCharType="begin"/>
      </w:r>
      <w:r>
        <w:instrText xml:space="preserve"> PAGEREF _Toc188364705 \h </w:instrText>
      </w:r>
      <w:r>
        <w:fldChar w:fldCharType="separate"/>
      </w:r>
      <w:r>
        <w:t>5</w:t>
      </w:r>
      <w:r>
        <w:fldChar w:fldCharType="end"/>
      </w:r>
    </w:p>
    <w:p w14:paraId="72C82F91" w14:textId="3374301E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Diagramme générale et périmètre</w:t>
      </w:r>
      <w:r>
        <w:tab/>
      </w:r>
      <w:r>
        <w:fldChar w:fldCharType="begin"/>
      </w:r>
      <w:r>
        <w:instrText xml:space="preserve"> PAGEREF _Toc188364706 \h </w:instrText>
      </w:r>
      <w:r>
        <w:fldChar w:fldCharType="separate"/>
      </w:r>
      <w:r>
        <w:t>7</w:t>
      </w:r>
      <w:r>
        <w:fldChar w:fldCharType="end"/>
      </w:r>
    </w:p>
    <w:p w14:paraId="04D5C21E" w14:textId="7A7DBDEB" w:rsidR="00732559" w:rsidRDefault="0073255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Prérequis, hypothèses et contraintes</w:t>
      </w:r>
      <w:r>
        <w:tab/>
      </w:r>
      <w:r>
        <w:fldChar w:fldCharType="begin"/>
      </w:r>
      <w:r>
        <w:instrText xml:space="preserve"> PAGEREF _Toc188364707 \h </w:instrText>
      </w:r>
      <w:r>
        <w:fldChar w:fldCharType="separate"/>
      </w:r>
      <w:r>
        <w:t>8</w:t>
      </w:r>
      <w:r>
        <w:fldChar w:fldCharType="end"/>
      </w:r>
    </w:p>
    <w:p w14:paraId="1784B6DE" w14:textId="0A9633B3" w:rsidR="00732559" w:rsidRDefault="00732559">
      <w:pPr>
        <w:pStyle w:val="TOC3"/>
        <w:rPr>
          <w:kern w:val="2"/>
          <w:sz w:val="24"/>
          <w:szCs w:val="24"/>
          <w:lang w:val="en-US" w:eastAsia="en-US"/>
          <w14:ligatures w14:val="standardContextual"/>
        </w:rPr>
      </w:pPr>
      <w:r>
        <w:t>4.1.1</w:t>
      </w:r>
      <w:r>
        <w:rPr>
          <w:kern w:val="2"/>
          <w:sz w:val="24"/>
          <w:szCs w:val="24"/>
          <w:lang w:val="en-US" w:eastAsia="en-US"/>
          <w14:ligatures w14:val="standardContextual"/>
        </w:rPr>
        <w:tab/>
      </w:r>
      <w:r>
        <w:t>Prérequis</w:t>
      </w:r>
      <w:r>
        <w:tab/>
      </w:r>
      <w:r>
        <w:fldChar w:fldCharType="begin"/>
      </w:r>
      <w:r>
        <w:instrText xml:space="preserve"> PAGEREF _Toc188364708 \h </w:instrText>
      </w:r>
      <w:r>
        <w:fldChar w:fldCharType="separate"/>
      </w:r>
      <w:r>
        <w:t>8</w:t>
      </w:r>
      <w:r>
        <w:fldChar w:fldCharType="end"/>
      </w:r>
    </w:p>
    <w:p w14:paraId="59681E71" w14:textId="4EFE2C49" w:rsidR="00732559" w:rsidRDefault="00732559">
      <w:pPr>
        <w:pStyle w:val="TOC3"/>
        <w:rPr>
          <w:kern w:val="2"/>
          <w:sz w:val="24"/>
          <w:szCs w:val="24"/>
          <w:lang w:val="en-US" w:eastAsia="en-US"/>
          <w14:ligatures w14:val="standardContextual"/>
        </w:rPr>
      </w:pPr>
      <w:r>
        <w:t>4.1.2</w:t>
      </w:r>
      <w:r>
        <w:rPr>
          <w:kern w:val="2"/>
          <w:sz w:val="24"/>
          <w:szCs w:val="24"/>
          <w:lang w:val="en-US" w:eastAsia="en-US"/>
          <w14:ligatures w14:val="standardContextual"/>
        </w:rPr>
        <w:tab/>
      </w:r>
      <w:r>
        <w:t>Hypothèses structurantes</w:t>
      </w:r>
      <w:r>
        <w:tab/>
      </w:r>
      <w:r>
        <w:fldChar w:fldCharType="begin"/>
      </w:r>
      <w:r>
        <w:instrText xml:space="preserve"> PAGEREF _Toc188364709 \h </w:instrText>
      </w:r>
      <w:r>
        <w:fldChar w:fldCharType="separate"/>
      </w:r>
      <w:r>
        <w:t>8</w:t>
      </w:r>
      <w:r>
        <w:fldChar w:fldCharType="end"/>
      </w:r>
    </w:p>
    <w:p w14:paraId="0A64ACF2" w14:textId="224602B2" w:rsidR="00732559" w:rsidRDefault="00732559">
      <w:pPr>
        <w:pStyle w:val="TOC3"/>
        <w:rPr>
          <w:kern w:val="2"/>
          <w:sz w:val="24"/>
          <w:szCs w:val="24"/>
          <w:lang w:val="en-US" w:eastAsia="en-US"/>
          <w14:ligatures w14:val="standardContextual"/>
        </w:rPr>
      </w:pPr>
      <w:r>
        <w:t>4.1.3</w:t>
      </w:r>
      <w:r>
        <w:rPr>
          <w:kern w:val="2"/>
          <w:sz w:val="24"/>
          <w:szCs w:val="24"/>
          <w:lang w:val="en-US" w:eastAsia="en-US"/>
          <w14:ligatures w14:val="standardContextual"/>
        </w:rPr>
        <w:tab/>
      </w:r>
      <w:r>
        <w:t>Contraintes</w:t>
      </w:r>
      <w:r>
        <w:tab/>
      </w:r>
      <w:r>
        <w:fldChar w:fldCharType="begin"/>
      </w:r>
      <w:r>
        <w:instrText xml:space="preserve"> PAGEREF _Toc188364710 \h </w:instrText>
      </w:r>
      <w:r>
        <w:fldChar w:fldCharType="separate"/>
      </w:r>
      <w:r>
        <w:t>8</w:t>
      </w:r>
      <w:r>
        <w:fldChar w:fldCharType="end"/>
      </w:r>
    </w:p>
    <w:p w14:paraId="534B75DD" w14:textId="3E888FEE" w:rsidR="00732559" w:rsidRDefault="00732559">
      <w:pPr>
        <w:pStyle w:val="TOC3"/>
        <w:rPr>
          <w:kern w:val="2"/>
          <w:sz w:val="24"/>
          <w:szCs w:val="24"/>
          <w:lang w:val="en-US" w:eastAsia="en-US"/>
          <w14:ligatures w14:val="standardContextual"/>
        </w:rPr>
      </w:pPr>
      <w:r>
        <w:t>4.1.4</w:t>
      </w:r>
      <w:r>
        <w:rPr>
          <w:kern w:val="2"/>
          <w:sz w:val="24"/>
          <w:szCs w:val="24"/>
          <w:lang w:val="en-US" w:eastAsia="en-US"/>
          <w14:ligatures w14:val="standardContextual"/>
        </w:rPr>
        <w:tab/>
      </w:r>
      <w:r>
        <w:t>Questions</w:t>
      </w:r>
      <w:r>
        <w:tab/>
      </w:r>
      <w:r>
        <w:fldChar w:fldCharType="begin"/>
      </w:r>
      <w:r>
        <w:instrText xml:space="preserve"> PAGEREF _Toc188364711 \h </w:instrText>
      </w:r>
      <w:r>
        <w:fldChar w:fldCharType="separate"/>
      </w:r>
      <w:r>
        <w:t>8</w:t>
      </w:r>
      <w:r>
        <w:fldChar w:fldCharType="end"/>
      </w:r>
    </w:p>
    <w:p w14:paraId="10F570BC" w14:textId="7105B8F2" w:rsidR="00732559" w:rsidRDefault="0073255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Description de la solution</w:t>
      </w:r>
      <w:r>
        <w:tab/>
      </w:r>
      <w:r>
        <w:fldChar w:fldCharType="begin"/>
      </w:r>
      <w:r>
        <w:instrText xml:space="preserve"> PAGEREF _Toc188364712 \h </w:instrText>
      </w:r>
      <w:r>
        <w:fldChar w:fldCharType="separate"/>
      </w:r>
      <w:r>
        <w:t>9</w:t>
      </w:r>
      <w:r>
        <w:fldChar w:fldCharType="end"/>
      </w:r>
    </w:p>
    <w:p w14:paraId="32F2A0C8" w14:textId="68027F7F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5.1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Fonctionnement attendu</w:t>
      </w:r>
      <w:r>
        <w:tab/>
      </w:r>
      <w:r>
        <w:fldChar w:fldCharType="begin"/>
      </w:r>
      <w:r>
        <w:instrText xml:space="preserve"> PAGEREF _Toc188364713 \h </w:instrText>
      </w:r>
      <w:r>
        <w:fldChar w:fldCharType="separate"/>
      </w:r>
      <w:r>
        <w:t>9</w:t>
      </w:r>
      <w:r>
        <w:fldChar w:fldCharType="end"/>
      </w:r>
    </w:p>
    <w:p w14:paraId="210EF33F" w14:textId="3D27DF85" w:rsid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r>
        <w:t>5.2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ab/>
      </w:r>
      <w:r>
        <w:t>Description de l’interface</w:t>
      </w:r>
      <w:r>
        <w:tab/>
      </w:r>
      <w:r>
        <w:fldChar w:fldCharType="begin"/>
      </w:r>
      <w:r>
        <w:instrText xml:space="preserve"> PAGEREF _Toc188364714 \h </w:instrText>
      </w:r>
      <w:r>
        <w:fldChar w:fldCharType="separate"/>
      </w:r>
      <w:r>
        <w:t>10</w:t>
      </w:r>
      <w:r>
        <w:fldChar w:fldCharType="end"/>
      </w:r>
    </w:p>
    <w:p w14:paraId="55968284" w14:textId="40ADC5D7" w:rsidR="00732559" w:rsidRDefault="00732559">
      <w:pPr>
        <w:pStyle w:val="TOC3"/>
        <w:rPr>
          <w:kern w:val="2"/>
          <w:sz w:val="24"/>
          <w:szCs w:val="24"/>
          <w:lang w:val="en-US" w:eastAsia="en-US"/>
          <w14:ligatures w14:val="standardContextual"/>
        </w:rPr>
      </w:pPr>
      <w:r>
        <w:t>5.2.1</w:t>
      </w:r>
      <w:r>
        <w:rPr>
          <w:kern w:val="2"/>
          <w:sz w:val="24"/>
          <w:szCs w:val="24"/>
          <w:lang w:val="en-US" w:eastAsia="en-US"/>
          <w14:ligatures w14:val="standardContextual"/>
        </w:rPr>
        <w:tab/>
      </w:r>
      <w:r>
        <w:t>Schéma des flux</w:t>
      </w:r>
      <w:r>
        <w:tab/>
      </w:r>
      <w:r>
        <w:fldChar w:fldCharType="begin"/>
      </w:r>
      <w:r>
        <w:instrText xml:space="preserve"> PAGEREF _Toc188364715 \h </w:instrText>
      </w:r>
      <w:r>
        <w:fldChar w:fldCharType="separate"/>
      </w:r>
      <w:r>
        <w:t>10</w:t>
      </w:r>
      <w:r>
        <w:fldChar w:fldCharType="end"/>
      </w:r>
    </w:p>
    <w:p w14:paraId="0A19D880" w14:textId="01FFBAA7" w:rsidR="00732559" w:rsidRDefault="00732559">
      <w:pPr>
        <w:pStyle w:val="TOC3"/>
        <w:rPr>
          <w:kern w:val="2"/>
          <w:sz w:val="24"/>
          <w:szCs w:val="24"/>
          <w:lang w:val="en-US" w:eastAsia="en-US"/>
          <w14:ligatures w14:val="standardContextual"/>
        </w:rPr>
      </w:pPr>
      <w:r>
        <w:t>5.2.2</w:t>
      </w:r>
      <w:r>
        <w:rPr>
          <w:kern w:val="2"/>
          <w:sz w:val="24"/>
          <w:szCs w:val="24"/>
          <w:lang w:val="en-US" w:eastAsia="en-US"/>
          <w14:ligatures w14:val="standardContextual"/>
        </w:rPr>
        <w:tab/>
      </w:r>
      <w:r>
        <w:t>Règles d’échange</w:t>
      </w:r>
      <w:r>
        <w:tab/>
      </w:r>
      <w:r>
        <w:fldChar w:fldCharType="begin"/>
      </w:r>
      <w:r>
        <w:instrText xml:space="preserve"> PAGEREF _Toc188364716 \h </w:instrText>
      </w:r>
      <w:r>
        <w:fldChar w:fldCharType="separate"/>
      </w:r>
      <w:r>
        <w:t>11</w:t>
      </w:r>
      <w:r>
        <w:fldChar w:fldCharType="end"/>
      </w:r>
    </w:p>
    <w:p w14:paraId="1C93521C" w14:textId="3C8C83B7" w:rsidR="00732559" w:rsidRPr="00732559" w:rsidRDefault="00732559">
      <w:pPr>
        <w:pStyle w:val="TOC3"/>
        <w:rPr>
          <w:kern w:val="2"/>
          <w:sz w:val="24"/>
          <w:szCs w:val="24"/>
          <w:lang w:eastAsia="en-US"/>
          <w14:ligatures w14:val="standardContextual"/>
        </w:rPr>
      </w:pPr>
      <w:r>
        <w:t>5.2.3</w:t>
      </w:r>
      <w:r w:rsidRPr="00732559">
        <w:rPr>
          <w:kern w:val="2"/>
          <w:sz w:val="24"/>
          <w:szCs w:val="24"/>
          <w:lang w:eastAsia="en-US"/>
          <w14:ligatures w14:val="standardContextual"/>
        </w:rPr>
        <w:tab/>
      </w:r>
      <w:r>
        <w:t>Règles de formatage des données</w:t>
      </w:r>
      <w:r>
        <w:tab/>
      </w:r>
      <w:r>
        <w:fldChar w:fldCharType="begin"/>
      </w:r>
      <w:r>
        <w:instrText xml:space="preserve"> PAGEREF _Toc188364717 \h </w:instrText>
      </w:r>
      <w:r>
        <w:fldChar w:fldCharType="separate"/>
      </w:r>
      <w:r>
        <w:t>11</w:t>
      </w:r>
      <w:r>
        <w:fldChar w:fldCharType="end"/>
      </w:r>
    </w:p>
    <w:p w14:paraId="5AC1CB12" w14:textId="71ADC758" w:rsidR="00732559" w:rsidRPr="00732559" w:rsidRDefault="00732559">
      <w:pPr>
        <w:pStyle w:val="TOC3"/>
        <w:rPr>
          <w:kern w:val="2"/>
          <w:sz w:val="24"/>
          <w:szCs w:val="24"/>
          <w:lang w:eastAsia="en-US"/>
          <w14:ligatures w14:val="standardContextual"/>
        </w:rPr>
      </w:pPr>
      <w:r>
        <w:t>5.2.4</w:t>
      </w:r>
      <w:r w:rsidRPr="00732559">
        <w:rPr>
          <w:kern w:val="2"/>
          <w:sz w:val="24"/>
          <w:szCs w:val="24"/>
          <w:lang w:eastAsia="en-US"/>
          <w14:ligatures w14:val="standardContextual"/>
        </w:rPr>
        <w:tab/>
      </w:r>
      <w:r>
        <w:t>Structure des données échangées</w:t>
      </w:r>
      <w:r>
        <w:tab/>
      </w:r>
      <w:r>
        <w:fldChar w:fldCharType="begin"/>
      </w:r>
      <w:r>
        <w:instrText xml:space="preserve"> PAGEREF _Toc188364718 \h </w:instrText>
      </w:r>
      <w:r>
        <w:fldChar w:fldCharType="separate"/>
      </w:r>
      <w:r>
        <w:t>12</w:t>
      </w:r>
      <w:r>
        <w:fldChar w:fldCharType="end"/>
      </w:r>
    </w:p>
    <w:p w14:paraId="579855A4" w14:textId="3D574A97" w:rsidR="00732559" w:rsidRP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5.3</w:t>
      </w:r>
      <w:r w:rsidRPr="00732559"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Diagramme de traitement</w:t>
      </w:r>
      <w:r>
        <w:tab/>
      </w:r>
      <w:r>
        <w:fldChar w:fldCharType="begin"/>
      </w:r>
      <w:r>
        <w:instrText xml:space="preserve"> PAGEREF _Toc188364719 \h </w:instrText>
      </w:r>
      <w:r>
        <w:fldChar w:fldCharType="separate"/>
      </w:r>
      <w:r>
        <w:t>26</w:t>
      </w:r>
      <w:r>
        <w:fldChar w:fldCharType="end"/>
      </w:r>
    </w:p>
    <w:p w14:paraId="0A1A6832" w14:textId="6A8D5F2B" w:rsidR="00732559" w:rsidRPr="00732559" w:rsidRDefault="00732559">
      <w:pPr>
        <w:pStyle w:val="TOC3"/>
        <w:rPr>
          <w:kern w:val="2"/>
          <w:sz w:val="24"/>
          <w:szCs w:val="24"/>
          <w:lang w:eastAsia="en-US"/>
          <w14:ligatures w14:val="standardContextual"/>
        </w:rPr>
      </w:pPr>
      <w:r>
        <w:t>5.3.1</w:t>
      </w:r>
      <w:r w:rsidRPr="00732559">
        <w:rPr>
          <w:kern w:val="2"/>
          <w:sz w:val="24"/>
          <w:szCs w:val="24"/>
          <w:lang w:eastAsia="en-US"/>
          <w14:ligatures w14:val="standardContextual"/>
        </w:rPr>
        <w:tab/>
      </w:r>
      <w:r>
        <w:t>Description du déclenchement</w:t>
      </w:r>
      <w:r>
        <w:tab/>
      </w:r>
      <w:r>
        <w:fldChar w:fldCharType="begin"/>
      </w:r>
      <w:r>
        <w:instrText xml:space="preserve"> PAGEREF _Toc188364720 \h </w:instrText>
      </w:r>
      <w:r>
        <w:fldChar w:fldCharType="separate"/>
      </w:r>
      <w:r>
        <w:t>26</w:t>
      </w:r>
      <w:r>
        <w:fldChar w:fldCharType="end"/>
      </w:r>
    </w:p>
    <w:p w14:paraId="321C040E" w14:textId="550C0324" w:rsidR="00732559" w:rsidRPr="00732559" w:rsidRDefault="00732559">
      <w:pPr>
        <w:pStyle w:val="TOC3"/>
        <w:rPr>
          <w:kern w:val="2"/>
          <w:sz w:val="24"/>
          <w:szCs w:val="24"/>
          <w:lang w:eastAsia="en-US"/>
          <w14:ligatures w14:val="standardContextual"/>
        </w:rPr>
      </w:pPr>
      <w:r>
        <w:t>5.3.2</w:t>
      </w:r>
      <w:r w:rsidRPr="00732559">
        <w:rPr>
          <w:kern w:val="2"/>
          <w:sz w:val="24"/>
          <w:szCs w:val="24"/>
          <w:lang w:eastAsia="en-US"/>
          <w14:ligatures w14:val="standardContextual"/>
        </w:rPr>
        <w:tab/>
      </w:r>
      <w:r>
        <w:t>Schéma fonctionnel</w:t>
      </w:r>
      <w:r>
        <w:tab/>
      </w:r>
      <w:r>
        <w:fldChar w:fldCharType="begin"/>
      </w:r>
      <w:r>
        <w:instrText xml:space="preserve"> PAGEREF _Toc188364721 \h </w:instrText>
      </w:r>
      <w:r>
        <w:fldChar w:fldCharType="separate"/>
      </w:r>
      <w:r>
        <w:t>26</w:t>
      </w:r>
      <w:r>
        <w:fldChar w:fldCharType="end"/>
      </w:r>
    </w:p>
    <w:p w14:paraId="77D46845" w14:textId="0AEA0863" w:rsidR="00732559" w:rsidRP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5.4</w:t>
      </w:r>
      <w:r w:rsidRPr="00732559"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Description des traitements</w:t>
      </w:r>
      <w:r>
        <w:tab/>
      </w:r>
      <w:r>
        <w:fldChar w:fldCharType="begin"/>
      </w:r>
      <w:r>
        <w:instrText xml:space="preserve"> PAGEREF _Toc188364722 \h </w:instrText>
      </w:r>
      <w:r>
        <w:fldChar w:fldCharType="separate"/>
      </w:r>
      <w:r>
        <w:t>26</w:t>
      </w:r>
      <w:r>
        <w:fldChar w:fldCharType="end"/>
      </w:r>
    </w:p>
    <w:p w14:paraId="2AB12171" w14:textId="483A598D" w:rsidR="00732559" w:rsidRPr="00732559" w:rsidRDefault="00732559">
      <w:pPr>
        <w:pStyle w:val="TOC3"/>
        <w:rPr>
          <w:kern w:val="2"/>
          <w:sz w:val="24"/>
          <w:szCs w:val="24"/>
          <w:lang w:eastAsia="en-US"/>
          <w14:ligatures w14:val="standardContextual"/>
        </w:rPr>
      </w:pPr>
      <w:r>
        <w:t>5.4.1</w:t>
      </w:r>
      <w:r w:rsidRPr="00732559">
        <w:rPr>
          <w:kern w:val="2"/>
          <w:sz w:val="24"/>
          <w:szCs w:val="24"/>
          <w:lang w:eastAsia="en-US"/>
          <w14:ligatures w14:val="standardContextual"/>
        </w:rPr>
        <w:tab/>
      </w:r>
      <w:r>
        <w:t>Contrôles</w:t>
      </w:r>
      <w:r>
        <w:tab/>
      </w:r>
      <w:r>
        <w:fldChar w:fldCharType="begin"/>
      </w:r>
      <w:r>
        <w:instrText xml:space="preserve"> PAGEREF _Toc188364723 \h </w:instrText>
      </w:r>
      <w:r>
        <w:fldChar w:fldCharType="separate"/>
      </w:r>
      <w:r>
        <w:t>26</w:t>
      </w:r>
      <w:r>
        <w:fldChar w:fldCharType="end"/>
      </w:r>
    </w:p>
    <w:p w14:paraId="685CC7FC" w14:textId="20B9A229" w:rsidR="00732559" w:rsidRPr="00732559" w:rsidRDefault="00732559">
      <w:pPr>
        <w:pStyle w:val="TOC3"/>
        <w:rPr>
          <w:kern w:val="2"/>
          <w:sz w:val="24"/>
          <w:szCs w:val="24"/>
          <w:lang w:eastAsia="en-US"/>
          <w14:ligatures w14:val="standardContextual"/>
        </w:rPr>
      </w:pPr>
      <w:r>
        <w:t>5.4.2</w:t>
      </w:r>
      <w:r w:rsidRPr="00732559">
        <w:rPr>
          <w:kern w:val="2"/>
          <w:sz w:val="24"/>
          <w:szCs w:val="24"/>
          <w:lang w:eastAsia="en-US"/>
          <w14:ligatures w14:val="standardContextual"/>
        </w:rPr>
        <w:tab/>
      </w:r>
      <w:r>
        <w:t>Traitements</w:t>
      </w:r>
      <w:r>
        <w:tab/>
      </w:r>
      <w:r>
        <w:fldChar w:fldCharType="begin"/>
      </w:r>
      <w:r>
        <w:instrText xml:space="preserve"> PAGEREF _Toc188364724 \h </w:instrText>
      </w:r>
      <w:r>
        <w:fldChar w:fldCharType="separate"/>
      </w:r>
      <w:r>
        <w:t>26</w:t>
      </w:r>
      <w:r>
        <w:fldChar w:fldCharType="end"/>
      </w:r>
    </w:p>
    <w:p w14:paraId="4A7109E1" w14:textId="73482939" w:rsidR="00732559" w:rsidRPr="00732559" w:rsidRDefault="0073255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>
        <w:t>6</w:t>
      </w:r>
      <w:r w:rsidRPr="00732559"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>
        <w:t>Specifications Techniques</w:t>
      </w:r>
      <w:r>
        <w:tab/>
      </w:r>
      <w:r>
        <w:fldChar w:fldCharType="begin"/>
      </w:r>
      <w:r>
        <w:instrText xml:space="preserve"> PAGEREF _Toc188364725 \h </w:instrText>
      </w:r>
      <w:r>
        <w:fldChar w:fldCharType="separate"/>
      </w:r>
      <w:r>
        <w:t>27</w:t>
      </w:r>
      <w:r>
        <w:fldChar w:fldCharType="end"/>
      </w:r>
    </w:p>
    <w:p w14:paraId="6D94D5D3" w14:textId="6C3B355B" w:rsidR="00732559" w:rsidRP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6.1</w:t>
      </w:r>
      <w:r w:rsidRPr="00732559"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Composants techniques</w:t>
      </w:r>
      <w:r>
        <w:tab/>
      </w:r>
      <w:r>
        <w:fldChar w:fldCharType="begin"/>
      </w:r>
      <w:r>
        <w:instrText xml:space="preserve"> PAGEREF _Toc188364726 \h </w:instrText>
      </w:r>
      <w:r>
        <w:fldChar w:fldCharType="separate"/>
      </w:r>
      <w:r>
        <w:t>27</w:t>
      </w:r>
      <w:r>
        <w:fldChar w:fldCharType="end"/>
      </w:r>
    </w:p>
    <w:p w14:paraId="01DBFEBC" w14:textId="4944D44E" w:rsidR="00732559" w:rsidRP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6.2</w:t>
      </w:r>
      <w:r w:rsidRPr="00732559"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Points d’attention pour l’application AGENA</w:t>
      </w:r>
      <w:r>
        <w:tab/>
      </w:r>
      <w:r>
        <w:fldChar w:fldCharType="begin"/>
      </w:r>
      <w:r>
        <w:instrText xml:space="preserve"> PAGEREF _Toc188364727 \h </w:instrText>
      </w:r>
      <w:r>
        <w:fldChar w:fldCharType="separate"/>
      </w:r>
      <w:r>
        <w:t>27</w:t>
      </w:r>
      <w:r>
        <w:fldChar w:fldCharType="end"/>
      </w:r>
    </w:p>
    <w:p w14:paraId="6FC8282B" w14:textId="0B58422A" w:rsidR="00732559" w:rsidRP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6.3</w:t>
      </w:r>
      <w:r w:rsidRPr="00732559"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Spécificités sur mapping IEC</w:t>
      </w:r>
      <w:r>
        <w:tab/>
      </w:r>
      <w:r>
        <w:fldChar w:fldCharType="begin"/>
      </w:r>
      <w:r>
        <w:instrText xml:space="preserve"> PAGEREF _Toc188364728 \h </w:instrText>
      </w:r>
      <w:r>
        <w:fldChar w:fldCharType="separate"/>
      </w:r>
      <w:r>
        <w:t>27</w:t>
      </w:r>
      <w:r>
        <w:fldChar w:fldCharType="end"/>
      </w:r>
    </w:p>
    <w:p w14:paraId="6CB9EA77" w14:textId="69FF4D29" w:rsidR="00732559" w:rsidRPr="00732559" w:rsidRDefault="0073255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>
        <w:t>7</w:t>
      </w:r>
      <w:r w:rsidRPr="00732559"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>
        <w:t>Annexe</w:t>
      </w:r>
      <w:r>
        <w:tab/>
      </w:r>
      <w:r>
        <w:fldChar w:fldCharType="begin"/>
      </w:r>
      <w:r>
        <w:instrText xml:space="preserve"> PAGEREF _Toc188364729 \h </w:instrText>
      </w:r>
      <w:r>
        <w:fldChar w:fldCharType="separate"/>
      </w:r>
      <w:r>
        <w:t>28</w:t>
      </w:r>
      <w:r>
        <w:fldChar w:fldCharType="end"/>
      </w:r>
    </w:p>
    <w:p w14:paraId="3364B6EA" w14:textId="01EF41D0" w:rsidR="00732559" w:rsidRPr="00732559" w:rsidRDefault="00732559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7.1</w:t>
      </w:r>
      <w:r w:rsidRPr="00732559"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Transcodification code Sender et Receiver – Segment UNB</w:t>
      </w:r>
      <w:r>
        <w:tab/>
      </w:r>
      <w:r>
        <w:fldChar w:fldCharType="begin"/>
      </w:r>
      <w:r>
        <w:instrText xml:space="preserve"> PAGEREF _Toc188364730 \h </w:instrText>
      </w:r>
      <w:r>
        <w:fldChar w:fldCharType="separate"/>
      </w:r>
      <w:r>
        <w:t>28</w:t>
      </w:r>
      <w:r>
        <w:fldChar w:fldCharType="end"/>
      </w:r>
    </w:p>
    <w:p w14:paraId="270E6367" w14:textId="39CA0733" w:rsidR="00941EF9" w:rsidRPr="00F2392E" w:rsidRDefault="00AC660D">
      <w:r w:rsidRPr="00F2392E">
        <w:rPr>
          <w:b/>
        </w:rPr>
        <w:fldChar w:fldCharType="end"/>
      </w:r>
    </w:p>
    <w:p w14:paraId="72DA01F8" w14:textId="5CF23865" w:rsidR="008320C7" w:rsidRPr="00F2392E" w:rsidRDefault="00FB70EE" w:rsidP="00965CCF">
      <w:pPr>
        <w:pStyle w:val="Heading1"/>
      </w:pPr>
      <w:bookmarkStart w:id="5" w:name="_Toc188364700"/>
      <w:bookmarkStart w:id="6" w:name="_Toc479767833"/>
      <w:r w:rsidRPr="00F2392E">
        <w:t>Références</w:t>
      </w:r>
      <w:bookmarkEnd w:id="5"/>
    </w:p>
    <w:p w14:paraId="30786690" w14:textId="4A67E663" w:rsidR="005E3E01" w:rsidRPr="00F2392E" w:rsidRDefault="005E3E01" w:rsidP="005E3E01">
      <w:pPr>
        <w:pStyle w:val="Heading2"/>
      </w:pPr>
      <w:bookmarkStart w:id="7" w:name="_Toc188364701"/>
      <w:bookmarkStart w:id="8" w:name="_Toc362537527"/>
      <w:r w:rsidRPr="00F2392E">
        <w:t>Reference document</w:t>
      </w:r>
      <w:bookmarkEnd w:id="7"/>
    </w:p>
    <w:tbl>
      <w:tblPr>
        <w:tblStyle w:val="InforTable2"/>
        <w:tblW w:w="0" w:type="auto"/>
        <w:tblInd w:w="-5" w:type="dxa"/>
        <w:tblLook w:val="0420" w:firstRow="1" w:lastRow="0" w:firstColumn="0" w:lastColumn="0" w:noHBand="0" w:noVBand="1"/>
      </w:tblPr>
      <w:tblGrid>
        <w:gridCol w:w="688"/>
        <w:gridCol w:w="5579"/>
        <w:gridCol w:w="3453"/>
      </w:tblGrid>
      <w:tr w:rsidR="005E3E01" w:rsidRPr="00F2392E" w14:paraId="0A6A6822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88" w:type="dxa"/>
          </w:tcPr>
          <w:p w14:paraId="2262531F" w14:textId="77777777" w:rsidR="005E3E01" w:rsidRPr="00F2392E" w:rsidRDefault="005E3E01" w:rsidP="00604E3D">
            <w:pPr>
              <w:pStyle w:val="BodyText"/>
              <w:ind w:left="0"/>
            </w:pPr>
            <w:r w:rsidRPr="00F2392E">
              <w:t>Ref</w:t>
            </w:r>
          </w:p>
        </w:tc>
        <w:tc>
          <w:tcPr>
            <w:tcW w:w="5579" w:type="dxa"/>
          </w:tcPr>
          <w:p w14:paraId="311BA427" w14:textId="77777777" w:rsidR="005E3E01" w:rsidRPr="00F2392E" w:rsidRDefault="005E3E01" w:rsidP="00604E3D">
            <w:pPr>
              <w:pStyle w:val="BodyText"/>
              <w:ind w:left="0"/>
            </w:pPr>
            <w:r w:rsidRPr="00F2392E">
              <w:t>Document</w:t>
            </w:r>
          </w:p>
        </w:tc>
        <w:tc>
          <w:tcPr>
            <w:tcW w:w="3453" w:type="dxa"/>
          </w:tcPr>
          <w:p w14:paraId="0C75487C" w14:textId="77777777" w:rsidR="005E3E01" w:rsidRPr="00F2392E" w:rsidRDefault="005E3E01" w:rsidP="00604E3D">
            <w:pPr>
              <w:pStyle w:val="BodyText"/>
              <w:ind w:left="0"/>
            </w:pPr>
            <w:r w:rsidRPr="00F2392E">
              <w:t>Comments</w:t>
            </w:r>
          </w:p>
        </w:tc>
      </w:tr>
      <w:tr w:rsidR="005E3E01" w:rsidRPr="00F2392E" w14:paraId="71E1DCC4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88" w:type="dxa"/>
          </w:tcPr>
          <w:p w14:paraId="2F29A4D6" w14:textId="5DEA5D2C" w:rsidR="005E3E01" w:rsidRPr="00F2392E" w:rsidRDefault="005E3E01" w:rsidP="00604E3D">
            <w:pPr>
              <w:pStyle w:val="BodyText"/>
              <w:ind w:left="0"/>
            </w:pPr>
          </w:p>
        </w:tc>
        <w:tc>
          <w:tcPr>
            <w:tcW w:w="5579" w:type="dxa"/>
          </w:tcPr>
          <w:p w14:paraId="6BA58054" w14:textId="619A2D22" w:rsidR="005E3E01" w:rsidRPr="00F2392E" w:rsidRDefault="002C476F" w:rsidP="006E5687">
            <w:pPr>
              <w:pStyle w:val="BodyText"/>
              <w:ind w:left="0" w:right="567"/>
              <w:jc w:val="left"/>
            </w:pPr>
            <w:r w:rsidRPr="002C476F">
              <w:t>INFOR_</w:t>
            </w:r>
            <w:r w:rsidR="004D5A9D">
              <w:t>INVOIC</w:t>
            </w:r>
            <w:r w:rsidRPr="002C476F">
              <w:t>.xlsx</w:t>
            </w:r>
          </w:p>
        </w:tc>
        <w:tc>
          <w:tcPr>
            <w:tcW w:w="3453" w:type="dxa"/>
          </w:tcPr>
          <w:p w14:paraId="47390782" w14:textId="0655B971" w:rsidR="005E3E01" w:rsidRPr="00F2392E" w:rsidRDefault="0020176C" w:rsidP="00604E3D">
            <w:pPr>
              <w:pStyle w:val="BodyText"/>
              <w:ind w:left="0"/>
            </w:pPr>
            <w:r>
              <w:t xml:space="preserve">Mapping message EDI </w:t>
            </w:r>
            <w:r w:rsidR="004D5A9D">
              <w:t>INVOIC</w:t>
            </w:r>
            <w:r>
              <w:t xml:space="preserve"> avec fichier pivot </w:t>
            </w:r>
            <w:r w:rsidR="00FA36B9">
              <w:t>Navision</w:t>
            </w:r>
            <w:r>
              <w:t xml:space="preserve"> et champs M3 associés aux données</w:t>
            </w:r>
          </w:p>
        </w:tc>
      </w:tr>
      <w:tr w:rsidR="005E3E01" w:rsidRPr="00F2392E" w14:paraId="566AEE9F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88" w:type="dxa"/>
          </w:tcPr>
          <w:p w14:paraId="00DF438B" w14:textId="77777777" w:rsidR="005E3E01" w:rsidRPr="00F2392E" w:rsidRDefault="005E3E01" w:rsidP="00604E3D">
            <w:pPr>
              <w:pStyle w:val="BodyText"/>
              <w:ind w:left="0"/>
            </w:pPr>
          </w:p>
        </w:tc>
        <w:tc>
          <w:tcPr>
            <w:tcW w:w="5579" w:type="dxa"/>
          </w:tcPr>
          <w:p w14:paraId="102ED42F" w14:textId="2D4E323B" w:rsidR="005E3E01" w:rsidRPr="00C77ECA" w:rsidRDefault="004D5A9D" w:rsidP="00604E3D">
            <w:pPr>
              <w:pStyle w:val="BodyText"/>
              <w:ind w:left="0"/>
              <w:rPr>
                <w:lang w:val="en-US"/>
              </w:rPr>
            </w:pPr>
            <w:r w:rsidRPr="00C77ECA">
              <w:rPr>
                <w:lang w:val="en-US"/>
              </w:rPr>
              <w:t>M3EDI InvoiceCustomerOrder MIG EDIFACT_INVOIC_out</w:t>
            </w:r>
            <w:r w:rsidR="002C5537" w:rsidRPr="00C77ECA">
              <w:rPr>
                <w:lang w:val="en-US"/>
              </w:rPr>
              <w:t>.pdf</w:t>
            </w:r>
          </w:p>
        </w:tc>
        <w:tc>
          <w:tcPr>
            <w:tcW w:w="3453" w:type="dxa"/>
          </w:tcPr>
          <w:p w14:paraId="1C89ED88" w14:textId="77777777" w:rsidR="005E3E01" w:rsidRDefault="00714B1E" w:rsidP="00604E3D">
            <w:pPr>
              <w:pStyle w:val="BodyText"/>
              <w:ind w:left="0"/>
            </w:pPr>
            <w:r>
              <w:t>Documentation Infor</w:t>
            </w:r>
          </w:p>
          <w:p w14:paraId="6F8EDAC0" w14:textId="12B7B7DC" w:rsidR="00714B1E" w:rsidRPr="00F2392E" w:rsidRDefault="00714B1E" w:rsidP="00714B1E">
            <w:pPr>
              <w:pStyle w:val="BodyText"/>
              <w:ind w:left="0"/>
              <w:jc w:val="left"/>
            </w:pPr>
            <w:r>
              <w:t xml:space="preserve">Mapping BOD </w:t>
            </w:r>
            <w:r w:rsidR="001C4984" w:rsidRPr="001C4984">
              <w:t>M3EDI</w:t>
            </w:r>
            <w:r w:rsidR="004D5A9D">
              <w:t>Invoic</w:t>
            </w:r>
            <w:r w:rsidR="001C4984">
              <w:t xml:space="preserve"> </w:t>
            </w:r>
            <w:r>
              <w:t>vers Message EDIFACT</w:t>
            </w:r>
          </w:p>
        </w:tc>
      </w:tr>
    </w:tbl>
    <w:p w14:paraId="1384FDA9" w14:textId="77777777" w:rsidR="0064221D" w:rsidRPr="00F2392E" w:rsidRDefault="0064221D" w:rsidP="0064221D">
      <w:bookmarkStart w:id="9" w:name="_Toc50728029"/>
    </w:p>
    <w:p w14:paraId="5F513D86" w14:textId="2FFA64DF" w:rsidR="005E3E01" w:rsidRPr="00F2392E" w:rsidRDefault="00FB70EE" w:rsidP="005E3E01">
      <w:pPr>
        <w:pStyle w:val="Heading2"/>
        <w:jc w:val="left"/>
      </w:pPr>
      <w:bookmarkStart w:id="10" w:name="_Toc188364702"/>
      <w:bookmarkEnd w:id="9"/>
      <w:r w:rsidRPr="00F2392E">
        <w:t>Terminologies</w:t>
      </w:r>
      <w:bookmarkEnd w:id="10"/>
    </w:p>
    <w:p w14:paraId="77AEFBAF" w14:textId="77777777" w:rsidR="00FB70EE" w:rsidRPr="00F2392E" w:rsidRDefault="00FB70EE" w:rsidP="00FB70EE">
      <w:pPr>
        <w:pStyle w:val="BodyText"/>
        <w:ind w:left="0"/>
      </w:pPr>
    </w:p>
    <w:tbl>
      <w:tblPr>
        <w:tblStyle w:val="InforTable2"/>
        <w:tblW w:w="0" w:type="auto"/>
        <w:tblInd w:w="-5" w:type="dxa"/>
        <w:tblLook w:val="0420" w:firstRow="1" w:lastRow="0" w:firstColumn="0" w:lastColumn="0" w:noHBand="0" w:noVBand="1"/>
      </w:tblPr>
      <w:tblGrid>
        <w:gridCol w:w="2376"/>
        <w:gridCol w:w="6769"/>
      </w:tblGrid>
      <w:tr w:rsidR="005E3E01" w:rsidRPr="00F2392E" w14:paraId="62FABBD6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376" w:type="dxa"/>
            <w:noWrap/>
            <w:hideMark/>
          </w:tcPr>
          <w:bookmarkEnd w:id="8"/>
          <w:p w14:paraId="178A8930" w14:textId="77777777" w:rsidR="005E3E01" w:rsidRPr="00F2392E" w:rsidRDefault="005E3E01" w:rsidP="008A5665">
            <w:pPr>
              <w:pStyle w:val="Array"/>
              <w:rPr>
                <w:b w:val="0"/>
              </w:rPr>
            </w:pPr>
            <w:r w:rsidRPr="00F2392E">
              <w:t>Terminology</w:t>
            </w:r>
          </w:p>
        </w:tc>
        <w:tc>
          <w:tcPr>
            <w:tcW w:w="6769" w:type="dxa"/>
            <w:noWrap/>
            <w:hideMark/>
          </w:tcPr>
          <w:p w14:paraId="38BDC351" w14:textId="77777777" w:rsidR="005E3E01" w:rsidRPr="00F2392E" w:rsidRDefault="005E3E01" w:rsidP="00604E3D">
            <w:pPr>
              <w:pStyle w:val="Array"/>
              <w:jc w:val="center"/>
              <w:rPr>
                <w:b w:val="0"/>
              </w:rPr>
            </w:pPr>
            <w:r w:rsidRPr="00F2392E">
              <w:t>Definition</w:t>
            </w:r>
          </w:p>
        </w:tc>
      </w:tr>
      <w:tr w:rsidR="005E3E01" w:rsidRPr="00C77ECA" w14:paraId="2BC65ED4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2376" w:type="dxa"/>
            <w:noWrap/>
          </w:tcPr>
          <w:p w14:paraId="4804F089" w14:textId="77777777" w:rsidR="005E3E01" w:rsidRPr="00F2392E" w:rsidRDefault="005E3E01" w:rsidP="008A5665">
            <w:pPr>
              <w:pStyle w:val="BodyText"/>
              <w:ind w:left="0"/>
              <w:jc w:val="left"/>
            </w:pPr>
            <w:r w:rsidRPr="00F2392E">
              <w:t>BOD (Business Object Document)</w:t>
            </w:r>
          </w:p>
        </w:tc>
        <w:tc>
          <w:tcPr>
            <w:tcW w:w="6769" w:type="dxa"/>
            <w:noWrap/>
          </w:tcPr>
          <w:p w14:paraId="008C91EA" w14:textId="77777777" w:rsidR="005E3E01" w:rsidRPr="00C77ECA" w:rsidRDefault="005E3E01" w:rsidP="00604E3D">
            <w:pPr>
              <w:pStyle w:val="BodyText"/>
              <w:ind w:left="0"/>
              <w:rPr>
                <w:lang w:val="en-US"/>
              </w:rPr>
            </w:pPr>
            <w:r w:rsidRPr="00C77ECA">
              <w:rPr>
                <w:lang w:val="en-US"/>
              </w:rPr>
              <w:t>BODs are XML documents used to exchange data between different types of systems</w:t>
            </w:r>
          </w:p>
        </w:tc>
      </w:tr>
      <w:tr w:rsidR="00FB70EE" w:rsidRPr="00F2392E" w14:paraId="3A8516D6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2376" w:type="dxa"/>
            <w:noWrap/>
          </w:tcPr>
          <w:p w14:paraId="6C387556" w14:textId="0FE0A265" w:rsidR="00FB70EE" w:rsidRPr="00F2392E" w:rsidRDefault="00FB70EE" w:rsidP="008A5665">
            <w:pPr>
              <w:pStyle w:val="BodyText"/>
              <w:ind w:left="0"/>
              <w:jc w:val="left"/>
            </w:pPr>
            <w:r w:rsidRPr="00F2392E">
              <w:t>ION</w:t>
            </w:r>
          </w:p>
        </w:tc>
        <w:tc>
          <w:tcPr>
            <w:tcW w:w="6769" w:type="dxa"/>
            <w:noWrap/>
          </w:tcPr>
          <w:p w14:paraId="4CFA5469" w14:textId="6D9B0601" w:rsidR="00FB70EE" w:rsidRPr="00F2392E" w:rsidRDefault="00FB70EE" w:rsidP="00604E3D">
            <w:pPr>
              <w:pStyle w:val="BodyText"/>
              <w:ind w:left="0"/>
            </w:pPr>
            <w:r w:rsidRPr="00F2392E">
              <w:rPr>
                <w:rStyle w:val="normaltextrun"/>
                <w:rFonts w:cs="Arial"/>
                <w:color w:val="000000"/>
                <w:szCs w:val="16"/>
                <w:shd w:val="clear" w:color="auto" w:fill="FFFFFF"/>
              </w:rPr>
              <w:t>Bus interne à InforOS, permettant la communication de données entre les différentes applications internes ou externes.</w:t>
            </w:r>
          </w:p>
        </w:tc>
      </w:tr>
      <w:tr w:rsidR="00FB70EE" w:rsidRPr="00F2392E" w14:paraId="03EC979D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2376" w:type="dxa"/>
            <w:noWrap/>
          </w:tcPr>
          <w:p w14:paraId="3612AA8A" w14:textId="2990B25A" w:rsidR="00FB70EE" w:rsidRPr="00F2392E" w:rsidRDefault="00FB70EE" w:rsidP="008A5665">
            <w:pPr>
              <w:pStyle w:val="BodyText"/>
              <w:ind w:left="0"/>
              <w:jc w:val="left"/>
            </w:pPr>
            <w:r w:rsidRPr="00F2392E">
              <w:t>IEC</w:t>
            </w:r>
          </w:p>
        </w:tc>
        <w:tc>
          <w:tcPr>
            <w:tcW w:w="6769" w:type="dxa"/>
            <w:noWrap/>
          </w:tcPr>
          <w:p w14:paraId="03D48F57" w14:textId="002D1172" w:rsidR="00FB70EE" w:rsidRPr="00F2392E" w:rsidRDefault="00FB70EE" w:rsidP="00FB70EE">
            <w:pPr>
              <w:pStyle w:val="paragraph0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F2392E">
              <w:rPr>
                <w:rStyle w:val="normaltextrun"/>
                <w:rFonts w:ascii="Arial" w:hAnsi="Arial" w:cs="Arial"/>
                <w:sz w:val="16"/>
                <w:szCs w:val="16"/>
              </w:rPr>
              <w:t>Infor Enterprise Collaborator.</w:t>
            </w:r>
            <w:r w:rsidRPr="00F2392E">
              <w:rPr>
                <w:rStyle w:val="eop"/>
                <w:rFonts w:ascii="Arial" w:hAnsi="Arial" w:cs="Arial"/>
                <w:sz w:val="16"/>
                <w:szCs w:val="16"/>
              </w:rPr>
              <w:t> </w:t>
            </w:r>
          </w:p>
          <w:p w14:paraId="052552F8" w14:textId="636E55DC" w:rsidR="00FB70EE" w:rsidRPr="00F2392E" w:rsidRDefault="00FB70EE" w:rsidP="00FB70EE">
            <w:pPr>
              <w:pStyle w:val="paragraph0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</w:rPr>
            </w:pPr>
            <w:r w:rsidRPr="00F2392E">
              <w:rPr>
                <w:rStyle w:val="normaltextrun"/>
                <w:rFonts w:ascii="Arial" w:hAnsi="Arial" w:cs="Arial"/>
                <w:sz w:val="16"/>
                <w:szCs w:val="16"/>
              </w:rPr>
              <w:t>Outils d’intégration M3</w:t>
            </w:r>
          </w:p>
        </w:tc>
      </w:tr>
    </w:tbl>
    <w:p w14:paraId="7B7C1E1C" w14:textId="77777777" w:rsidR="005E3E01" w:rsidRPr="00F2392E" w:rsidRDefault="005E3E01" w:rsidP="00D7674C">
      <w:pPr>
        <w:pStyle w:val="BodyText"/>
        <w:ind w:left="0"/>
      </w:pPr>
    </w:p>
    <w:p w14:paraId="6EED4901" w14:textId="3C38573A" w:rsidR="00D7674C" w:rsidRPr="00F2392E" w:rsidRDefault="00D7674C" w:rsidP="00D7674C">
      <w:pPr>
        <w:pStyle w:val="Heading1"/>
      </w:pPr>
      <w:bookmarkStart w:id="11" w:name="_Toc188364703"/>
      <w:r w:rsidRPr="00F2392E">
        <w:t>Contexte et description générale</w:t>
      </w:r>
      <w:bookmarkEnd w:id="11"/>
    </w:p>
    <w:p w14:paraId="08015BF1" w14:textId="4EA47589" w:rsidR="00D7674C" w:rsidRPr="00F2392E" w:rsidRDefault="00D7674C" w:rsidP="00D7674C">
      <w:pPr>
        <w:pStyle w:val="Heading2"/>
        <w:jc w:val="left"/>
      </w:pPr>
      <w:bookmarkStart w:id="12" w:name="_Toc188364704"/>
      <w:r w:rsidRPr="00F2392E">
        <w:t>Objectif du document</w:t>
      </w:r>
      <w:bookmarkEnd w:id="12"/>
    </w:p>
    <w:p w14:paraId="2E336955" w14:textId="46C38CEB" w:rsidR="00F71327" w:rsidRPr="00F2392E" w:rsidRDefault="00F71327" w:rsidP="00F71327">
      <w:pPr>
        <w:pStyle w:val="BodyText"/>
        <w:jc w:val="left"/>
      </w:pPr>
      <w:r w:rsidRPr="00F2392E">
        <w:t xml:space="preserve">Ce document décrit les spécifications techniques pour </w:t>
      </w:r>
      <w:r>
        <w:t xml:space="preserve">le flux EDI entre </w:t>
      </w:r>
      <w:r w:rsidR="003D66B6">
        <w:t xml:space="preserve">M3 et </w:t>
      </w:r>
      <w:r>
        <w:t xml:space="preserve">le traducteur </w:t>
      </w:r>
      <w:r w:rsidR="0021078E">
        <w:t>AGENA</w:t>
      </w:r>
    </w:p>
    <w:p w14:paraId="055CBCB2" w14:textId="2E2C16F0" w:rsidR="00F71327" w:rsidRPr="00F2392E" w:rsidRDefault="00F71327" w:rsidP="00F71327">
      <w:pPr>
        <w:pStyle w:val="BodyText"/>
        <w:jc w:val="left"/>
      </w:pPr>
      <w:r w:rsidRPr="00F2392E">
        <w:t xml:space="preserve">Le flux interface </w:t>
      </w:r>
      <w:r>
        <w:t>concerné par le document est</w:t>
      </w:r>
      <w:r w:rsidRPr="00F2392E">
        <w:t> :</w:t>
      </w:r>
    </w:p>
    <w:p w14:paraId="51BFB1D5" w14:textId="3CCA0F83" w:rsidR="00F71327" w:rsidRDefault="00F71327" w:rsidP="00F71327">
      <w:pPr>
        <w:pStyle w:val="BodyText"/>
        <w:numPr>
          <w:ilvl w:val="0"/>
          <w:numId w:val="36"/>
        </w:numPr>
        <w:jc w:val="left"/>
      </w:pPr>
      <w:r>
        <w:t xml:space="preserve">Message EDIFACT </w:t>
      </w:r>
      <w:r w:rsidR="00E0156C">
        <w:t>INVOIC</w:t>
      </w:r>
      <w:r w:rsidR="000638FF">
        <w:t>E</w:t>
      </w:r>
      <w:r>
        <w:t xml:space="preserve"> </w:t>
      </w:r>
      <w:r w:rsidR="003D66B6">
        <w:t>out</w:t>
      </w:r>
    </w:p>
    <w:p w14:paraId="6FA31C96" w14:textId="1BB0AC8C" w:rsidR="007B3741" w:rsidRDefault="007B3741" w:rsidP="007B3741">
      <w:pPr>
        <w:pStyle w:val="BodyText"/>
        <w:jc w:val="left"/>
      </w:pPr>
      <w:r>
        <w:t xml:space="preserve">Le message BOD </w:t>
      </w:r>
      <w:r w:rsidR="00EF2B19">
        <w:t xml:space="preserve">standard </w:t>
      </w:r>
      <w:r>
        <w:t>généré par M3 est :</w:t>
      </w:r>
    </w:p>
    <w:p w14:paraId="33936EB7" w14:textId="130E0C8D" w:rsidR="007B3741" w:rsidRDefault="00961F3A" w:rsidP="007B3741">
      <w:pPr>
        <w:pStyle w:val="BodyText"/>
        <w:numPr>
          <w:ilvl w:val="0"/>
          <w:numId w:val="48"/>
        </w:numPr>
        <w:jc w:val="left"/>
      </w:pPr>
      <w:r>
        <w:t>M3EDI</w:t>
      </w:r>
      <w:r w:rsidR="00E0156C">
        <w:t>Invoice</w:t>
      </w:r>
    </w:p>
    <w:p w14:paraId="4CE1518E" w14:textId="77777777" w:rsidR="00D7674C" w:rsidRPr="00F2392E" w:rsidRDefault="00D7674C" w:rsidP="00D7674C">
      <w:pPr>
        <w:pStyle w:val="BodyText"/>
        <w:ind w:left="0"/>
      </w:pPr>
    </w:p>
    <w:p w14:paraId="2FF975CC" w14:textId="33B6E195" w:rsidR="00D7674C" w:rsidRPr="00F2392E" w:rsidRDefault="00D7674C" w:rsidP="00D7674C">
      <w:pPr>
        <w:pStyle w:val="Heading2"/>
        <w:jc w:val="left"/>
      </w:pPr>
      <w:bookmarkStart w:id="13" w:name="_Toc188364705"/>
      <w:r w:rsidRPr="00F2392E">
        <w:t>Description du processus métier</w:t>
      </w:r>
      <w:bookmarkEnd w:id="13"/>
    </w:p>
    <w:p w14:paraId="5F97B3DD" w14:textId="728E3CA7" w:rsidR="000919D5" w:rsidRDefault="00ED57D8" w:rsidP="00EF2B19">
      <w:pPr>
        <w:ind w:left="1440"/>
      </w:pPr>
      <w:r>
        <w:t>Gouters Magiques</w:t>
      </w:r>
      <w:r w:rsidR="00EF2B19">
        <w:t xml:space="preserve"> transmets </w:t>
      </w:r>
      <w:r w:rsidR="00DD2928">
        <w:t xml:space="preserve">les factures de commande de vente à ces partenaire ‘client’ </w:t>
      </w:r>
      <w:r w:rsidR="00EF2B19">
        <w:t xml:space="preserve">via </w:t>
      </w:r>
      <w:r w:rsidR="00DD2928">
        <w:t xml:space="preserve">un </w:t>
      </w:r>
      <w:r w:rsidR="00EF2B19">
        <w:t xml:space="preserve">flux EDI sous format standard EDIFACT </w:t>
      </w:r>
      <w:r w:rsidR="00DD2928">
        <w:t>INVOIC</w:t>
      </w:r>
      <w:r w:rsidR="00EF2B19">
        <w:t>.</w:t>
      </w:r>
    </w:p>
    <w:p w14:paraId="41BCD54A" w14:textId="77777777" w:rsidR="00EF2B19" w:rsidRDefault="00EF2B19" w:rsidP="00EF2B19">
      <w:pPr>
        <w:ind w:left="1440"/>
      </w:pPr>
    </w:p>
    <w:p w14:paraId="2825E39E" w14:textId="754DAEDE" w:rsidR="00C179D1" w:rsidRDefault="00DD2928" w:rsidP="00EF2B19">
      <w:pPr>
        <w:ind w:left="1440"/>
      </w:pPr>
      <w:r>
        <w:t>Le déclenchement du flux EDI s’effectuera à la facturation des commandes de vente qui passeront au statut 77.</w:t>
      </w:r>
    </w:p>
    <w:p w14:paraId="67484884" w14:textId="54598E87" w:rsidR="00DD2928" w:rsidRDefault="00DD2928" w:rsidP="00EF2B19">
      <w:pPr>
        <w:ind w:left="1440"/>
      </w:pPr>
      <w:r>
        <w:t>Ce déclenchement est indépendant de l’Edition de la facture elle-même</w:t>
      </w:r>
      <w:r w:rsidR="000A38BE">
        <w:t xml:space="preserve"> (Document M3 380)</w:t>
      </w:r>
      <w:r>
        <w:t>.</w:t>
      </w:r>
    </w:p>
    <w:p w14:paraId="53F184B1" w14:textId="77777777" w:rsidR="004377DE" w:rsidRDefault="004377DE" w:rsidP="00EF2B19">
      <w:pPr>
        <w:ind w:left="1440"/>
      </w:pPr>
    </w:p>
    <w:p w14:paraId="07C26C11" w14:textId="6AFC1298" w:rsidR="004377DE" w:rsidRDefault="004377DE" w:rsidP="00EF2B19">
      <w:pPr>
        <w:ind w:left="1440"/>
      </w:pPr>
      <w:r>
        <w:t>Le document M3 concerné par le flux EDI est le document IB :</w:t>
      </w:r>
    </w:p>
    <w:p w14:paraId="49EF3B31" w14:textId="43F24CFD" w:rsidR="004377DE" w:rsidRDefault="009D0651" w:rsidP="004377DE">
      <w:r w:rsidRPr="009D0651">
        <w:rPr>
          <w:noProof/>
        </w:rPr>
        <w:drawing>
          <wp:inline distT="0" distB="0" distL="0" distR="0" wp14:anchorId="41804F44" wp14:editId="526D642C">
            <wp:extent cx="6570345" cy="983615"/>
            <wp:effectExtent l="0" t="0" r="1905" b="6985"/>
            <wp:docPr id="299883088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3088" name="Image 1" descr="Une image contenant texte, capture d’écran, Police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5228" w14:textId="77777777" w:rsidR="00DD2928" w:rsidRDefault="00DD2928" w:rsidP="00EF2B19">
      <w:pPr>
        <w:ind w:left="1440"/>
      </w:pPr>
    </w:p>
    <w:p w14:paraId="184D4F8B" w14:textId="396ADA35" w:rsidR="00DD2928" w:rsidRDefault="00DD2928" w:rsidP="00EF2B19">
      <w:pPr>
        <w:ind w:left="1440"/>
        <w:rPr>
          <w:rFonts w:cs="Arial"/>
        </w:rPr>
      </w:pPr>
      <w:r>
        <w:rPr>
          <w:rFonts w:cs="Arial"/>
        </w:rPr>
        <w:t>La facture générée est visualisable via la fonction M3 OIS350 :</w:t>
      </w:r>
    </w:p>
    <w:p w14:paraId="5FF5CF9E" w14:textId="355E30CA" w:rsidR="00DD2928" w:rsidRDefault="003470B9" w:rsidP="00DD2928">
      <w:pPr>
        <w:ind w:left="90"/>
        <w:rPr>
          <w:rFonts w:cs="Arial"/>
        </w:rPr>
      </w:pPr>
      <w:r w:rsidRPr="003470B9">
        <w:rPr>
          <w:rFonts w:cs="Arial"/>
          <w:noProof/>
        </w:rPr>
        <w:drawing>
          <wp:inline distT="0" distB="0" distL="0" distR="0" wp14:anchorId="79829237" wp14:editId="64B97D83">
            <wp:extent cx="6570345" cy="2240915"/>
            <wp:effectExtent l="0" t="0" r="1905" b="6985"/>
            <wp:docPr id="2028868818" name="Image 1" descr="Une image contenant texte, nombre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8818" name="Image 1" descr="Une image contenant texte, nombre, Police, lign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7BBE" w14:textId="77777777" w:rsidR="00DD2928" w:rsidRDefault="00DD2928" w:rsidP="00DD2928">
      <w:pPr>
        <w:ind w:left="1440"/>
        <w:rPr>
          <w:rFonts w:cs="Arial"/>
        </w:rPr>
      </w:pPr>
    </w:p>
    <w:p w14:paraId="04D86975" w14:textId="7F52829A" w:rsidR="00DD2928" w:rsidRDefault="00DD2928" w:rsidP="00DD2928">
      <w:pPr>
        <w:ind w:left="1440"/>
        <w:rPr>
          <w:rFonts w:cs="Arial"/>
        </w:rPr>
      </w:pPr>
      <w:r>
        <w:rPr>
          <w:rFonts w:cs="Arial"/>
        </w:rPr>
        <w:t>Le suivi de l’envoi du document facture via flux EDI sera effectué via la fonction M3 CMS500 :</w:t>
      </w:r>
    </w:p>
    <w:p w14:paraId="514C8097" w14:textId="76D5B749" w:rsidR="00DD2928" w:rsidRDefault="00A35F2C" w:rsidP="00DD2928">
      <w:pPr>
        <w:rPr>
          <w:rFonts w:cs="Arial"/>
        </w:rPr>
      </w:pPr>
      <w:r w:rsidRPr="00A35F2C">
        <w:rPr>
          <w:rFonts w:cs="Arial"/>
          <w:noProof/>
        </w:rPr>
        <w:drawing>
          <wp:inline distT="0" distB="0" distL="0" distR="0" wp14:anchorId="7FE5511E" wp14:editId="0E1813C5">
            <wp:extent cx="6570345" cy="1734185"/>
            <wp:effectExtent l="0" t="0" r="1905" b="0"/>
            <wp:docPr id="1130782243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2243" name="Image 1" descr="Une image contenant texte, Police, ligne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AA5D" w14:textId="77777777" w:rsidR="00DD2928" w:rsidRDefault="00DD2928" w:rsidP="00DD2928">
      <w:pPr>
        <w:rPr>
          <w:rFonts w:cs="Arial"/>
        </w:rPr>
      </w:pPr>
    </w:p>
    <w:p w14:paraId="36F24332" w14:textId="77777777" w:rsidR="00DD2928" w:rsidRDefault="00DD2928" w:rsidP="00AE1E5A">
      <w:pPr>
        <w:rPr>
          <w:rFonts w:cs="Arial"/>
        </w:rPr>
      </w:pPr>
    </w:p>
    <w:p w14:paraId="5E256BE9" w14:textId="1630F7CB" w:rsidR="00AE1E5A" w:rsidRDefault="00AE1E5A" w:rsidP="00AE1E5A">
      <w:pPr>
        <w:ind w:left="1440"/>
        <w:rPr>
          <w:rFonts w:cs="Arial"/>
        </w:rPr>
      </w:pPr>
      <w:r>
        <w:rPr>
          <w:rFonts w:cs="Arial"/>
        </w:rPr>
        <w:t>Les partenaires ‘clients’ EDI devront être paramètres via la fonction M3 CRS945, pour que la facture EDI soit générée :</w:t>
      </w:r>
    </w:p>
    <w:p w14:paraId="39A5324C" w14:textId="77777777" w:rsidR="00273510" w:rsidRDefault="00273510" w:rsidP="00AE1E5A">
      <w:pPr>
        <w:ind w:left="1440"/>
        <w:rPr>
          <w:rFonts w:cs="Arial"/>
        </w:rPr>
      </w:pPr>
    </w:p>
    <w:p w14:paraId="3EBE9081" w14:textId="539C4269" w:rsidR="00AE1E5A" w:rsidRDefault="00273510" w:rsidP="00AE1E5A">
      <w:pPr>
        <w:rPr>
          <w:rFonts w:cs="Arial"/>
        </w:rPr>
      </w:pPr>
      <w:r w:rsidRPr="00273510">
        <w:rPr>
          <w:rFonts w:cs="Arial"/>
          <w:noProof/>
        </w:rPr>
        <w:drawing>
          <wp:inline distT="0" distB="0" distL="0" distR="0" wp14:anchorId="2CAC97ED" wp14:editId="34C06F47">
            <wp:extent cx="6570345" cy="1223010"/>
            <wp:effectExtent l="0" t="0" r="1905" b="0"/>
            <wp:docPr id="524319201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9201" name="Image 1" descr="Une image contenant texte, capture d’écran, ligne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45A9" w14:textId="77777777" w:rsidR="00AE1E5A" w:rsidRPr="00E10F05" w:rsidRDefault="00AE1E5A" w:rsidP="00AE1E5A">
      <w:pPr>
        <w:rPr>
          <w:rFonts w:cs="Arial"/>
        </w:rPr>
      </w:pPr>
    </w:p>
    <w:p w14:paraId="7CB27F7F" w14:textId="115C8F69" w:rsidR="00625322" w:rsidRPr="00E10F05" w:rsidRDefault="00625322" w:rsidP="00EF2B19">
      <w:pPr>
        <w:ind w:left="1440"/>
        <w:rPr>
          <w:rFonts w:cs="Arial"/>
        </w:rPr>
      </w:pPr>
      <w:r w:rsidRPr="00E10F05">
        <w:rPr>
          <w:rFonts w:cs="Arial"/>
        </w:rPr>
        <w:t xml:space="preserve">L’envoi </w:t>
      </w:r>
      <w:r w:rsidR="0099225F">
        <w:rPr>
          <w:rFonts w:cs="Arial"/>
        </w:rPr>
        <w:t xml:space="preserve">du document </w:t>
      </w:r>
      <w:r w:rsidR="00DD2928">
        <w:rPr>
          <w:rFonts w:cs="Arial"/>
        </w:rPr>
        <w:t>BOD Facture (Document M3 IB)</w:t>
      </w:r>
      <w:r w:rsidRPr="00E10F05">
        <w:rPr>
          <w:rFonts w:cs="Arial"/>
        </w:rPr>
        <w:t xml:space="preserve"> se traduira par la génération par M3 d’un message BOD Infor </w:t>
      </w:r>
      <w:r w:rsidR="00961F3A" w:rsidRPr="00E10F05">
        <w:rPr>
          <w:rFonts w:cs="Arial"/>
        </w:rPr>
        <w:t>M3EDI</w:t>
      </w:r>
      <w:r w:rsidR="00DD2928">
        <w:rPr>
          <w:rFonts w:cs="Arial"/>
        </w:rPr>
        <w:t xml:space="preserve">Invoice </w:t>
      </w:r>
      <w:r w:rsidRPr="00E10F05">
        <w:rPr>
          <w:rFonts w:cs="Arial"/>
        </w:rPr>
        <w:t xml:space="preserve">(format XML) et sa transmission au traducteur </w:t>
      </w:r>
      <w:r w:rsidR="00CF0837">
        <w:rPr>
          <w:rFonts w:cs="Arial"/>
        </w:rPr>
        <w:t>AGENA</w:t>
      </w:r>
      <w:r w:rsidRPr="00E10F05">
        <w:rPr>
          <w:rFonts w:cs="Arial"/>
        </w:rPr>
        <w:t>.</w:t>
      </w:r>
    </w:p>
    <w:p w14:paraId="4C80F9FE" w14:textId="77777777" w:rsidR="00625322" w:rsidRPr="00E10F05" w:rsidRDefault="00625322" w:rsidP="00EF2B19">
      <w:pPr>
        <w:ind w:left="1440"/>
        <w:rPr>
          <w:rFonts w:cs="Arial"/>
        </w:rPr>
      </w:pPr>
    </w:p>
    <w:p w14:paraId="5285C731" w14:textId="1B22AA7E" w:rsidR="00625322" w:rsidRPr="00E10F05" w:rsidRDefault="00131297" w:rsidP="000919D5">
      <w:pPr>
        <w:ind w:left="1440"/>
        <w:rPr>
          <w:rFonts w:cs="Arial"/>
        </w:rPr>
      </w:pPr>
      <w:r w:rsidRPr="00E10F05">
        <w:rPr>
          <w:rFonts w:cs="Arial"/>
        </w:rPr>
        <w:t xml:space="preserve">Le traducteur </w:t>
      </w:r>
      <w:r w:rsidR="000C002F">
        <w:rPr>
          <w:rFonts w:cs="Arial"/>
        </w:rPr>
        <w:t>AGENA</w:t>
      </w:r>
      <w:r w:rsidRPr="00E10F05">
        <w:rPr>
          <w:rFonts w:cs="Arial"/>
        </w:rPr>
        <w:t xml:space="preserve"> se charge</w:t>
      </w:r>
      <w:r w:rsidR="00D763FA" w:rsidRPr="00E10F05">
        <w:rPr>
          <w:rFonts w:cs="Arial"/>
        </w:rPr>
        <w:t>ra</w:t>
      </w:r>
      <w:r w:rsidRPr="00E10F05">
        <w:rPr>
          <w:rFonts w:cs="Arial"/>
        </w:rPr>
        <w:t xml:space="preserve"> de</w:t>
      </w:r>
      <w:r w:rsidR="00625322" w:rsidRPr="00E10F05">
        <w:rPr>
          <w:rFonts w:cs="Arial"/>
        </w:rPr>
        <w:t> :</w:t>
      </w:r>
    </w:p>
    <w:p w14:paraId="36B1C012" w14:textId="34C7DC07" w:rsidR="00625322" w:rsidRPr="00E10F05" w:rsidRDefault="00131297" w:rsidP="00625322">
      <w:pPr>
        <w:pStyle w:val="ListParagraph"/>
        <w:numPr>
          <w:ilvl w:val="0"/>
          <w:numId w:val="49"/>
        </w:numPr>
        <w:rPr>
          <w:rFonts w:ascii="Arial" w:hAnsi="Arial" w:cs="Arial"/>
          <w:sz w:val="20"/>
          <w:szCs w:val="20"/>
        </w:rPr>
      </w:pPr>
      <w:r w:rsidRPr="00E10F05">
        <w:rPr>
          <w:rFonts w:ascii="Arial" w:hAnsi="Arial" w:cs="Arial"/>
          <w:sz w:val="20"/>
          <w:szCs w:val="20"/>
        </w:rPr>
        <w:t xml:space="preserve">convertir le messages </w:t>
      </w:r>
      <w:r w:rsidR="00625322" w:rsidRPr="00E10F05">
        <w:rPr>
          <w:rFonts w:ascii="Arial" w:hAnsi="Arial" w:cs="Arial"/>
          <w:sz w:val="20"/>
          <w:szCs w:val="20"/>
        </w:rPr>
        <w:t>BOD Infor</w:t>
      </w:r>
      <w:r w:rsidRPr="00E10F05">
        <w:rPr>
          <w:rFonts w:ascii="Arial" w:hAnsi="Arial" w:cs="Arial"/>
          <w:sz w:val="20"/>
          <w:szCs w:val="20"/>
        </w:rPr>
        <w:t xml:space="preserve"> </w:t>
      </w:r>
      <w:r w:rsidR="00625322" w:rsidRPr="00E10F05">
        <w:rPr>
          <w:rFonts w:ascii="Arial" w:hAnsi="Arial" w:cs="Arial"/>
          <w:sz w:val="20"/>
          <w:szCs w:val="20"/>
        </w:rPr>
        <w:t xml:space="preserve">reçu en message EDI standard EDIFACT </w:t>
      </w:r>
      <w:r w:rsidR="001F1EFF">
        <w:rPr>
          <w:rFonts w:ascii="Arial" w:hAnsi="Arial" w:cs="Arial"/>
          <w:sz w:val="20"/>
          <w:szCs w:val="20"/>
        </w:rPr>
        <w:t>INVOIC</w:t>
      </w:r>
      <w:r w:rsidR="00FC0BB1">
        <w:rPr>
          <w:rFonts w:ascii="Arial" w:hAnsi="Arial" w:cs="Arial"/>
          <w:sz w:val="20"/>
          <w:szCs w:val="20"/>
        </w:rPr>
        <w:t>E</w:t>
      </w:r>
      <w:r w:rsidR="00625322" w:rsidRPr="00E10F05">
        <w:rPr>
          <w:rFonts w:ascii="Arial" w:hAnsi="Arial" w:cs="Arial"/>
          <w:sz w:val="20"/>
          <w:szCs w:val="20"/>
        </w:rPr>
        <w:t>.</w:t>
      </w:r>
    </w:p>
    <w:p w14:paraId="44A2CF54" w14:textId="0C5CF94A" w:rsidR="00131297" w:rsidRPr="00E10F05" w:rsidRDefault="00625322" w:rsidP="00625322">
      <w:pPr>
        <w:pStyle w:val="ListParagraph"/>
        <w:numPr>
          <w:ilvl w:val="0"/>
          <w:numId w:val="49"/>
        </w:numPr>
        <w:rPr>
          <w:rFonts w:ascii="Arial" w:hAnsi="Arial" w:cs="Arial"/>
          <w:sz w:val="20"/>
          <w:szCs w:val="20"/>
        </w:rPr>
      </w:pPr>
      <w:r w:rsidRPr="00E10F05">
        <w:rPr>
          <w:rFonts w:ascii="Arial" w:hAnsi="Arial" w:cs="Arial"/>
          <w:sz w:val="20"/>
          <w:szCs w:val="20"/>
        </w:rPr>
        <w:t xml:space="preserve">transmettre le message EDI </w:t>
      </w:r>
      <w:r w:rsidR="001F1EFF">
        <w:rPr>
          <w:rFonts w:ascii="Arial" w:hAnsi="Arial" w:cs="Arial"/>
          <w:sz w:val="20"/>
          <w:szCs w:val="20"/>
        </w:rPr>
        <w:t>INVOIC</w:t>
      </w:r>
      <w:r w:rsidR="00FC0BB1">
        <w:rPr>
          <w:rFonts w:ascii="Arial" w:hAnsi="Arial" w:cs="Arial"/>
          <w:sz w:val="20"/>
          <w:szCs w:val="20"/>
        </w:rPr>
        <w:t>E</w:t>
      </w:r>
      <w:r w:rsidRPr="00E10F05">
        <w:rPr>
          <w:rFonts w:ascii="Arial" w:hAnsi="Arial" w:cs="Arial"/>
          <w:sz w:val="20"/>
          <w:szCs w:val="20"/>
        </w:rPr>
        <w:t xml:space="preserve"> aux</w:t>
      </w:r>
      <w:r w:rsidR="00131297" w:rsidRPr="00E10F05">
        <w:rPr>
          <w:rFonts w:ascii="Arial" w:hAnsi="Arial" w:cs="Arial"/>
          <w:sz w:val="20"/>
          <w:szCs w:val="20"/>
        </w:rPr>
        <w:t xml:space="preserve"> partenaires </w:t>
      </w:r>
      <w:r w:rsidRPr="00E10F05">
        <w:rPr>
          <w:rFonts w:ascii="Arial" w:hAnsi="Arial" w:cs="Arial"/>
          <w:sz w:val="20"/>
          <w:szCs w:val="20"/>
        </w:rPr>
        <w:t>‘client’.</w:t>
      </w:r>
    </w:p>
    <w:p w14:paraId="6287E21E" w14:textId="77777777" w:rsidR="00C179D1" w:rsidRDefault="00C179D1" w:rsidP="000919D5">
      <w:pPr>
        <w:ind w:left="1440"/>
      </w:pPr>
    </w:p>
    <w:p w14:paraId="3BDF24D8" w14:textId="34893210" w:rsidR="00D7674C" w:rsidRPr="00F2392E" w:rsidRDefault="00C659DC" w:rsidP="00340295">
      <w:r>
        <w:br w:type="page"/>
      </w:r>
    </w:p>
    <w:p w14:paraId="2306CBA2" w14:textId="40676E22" w:rsidR="00221D47" w:rsidRPr="00F2392E" w:rsidRDefault="00221D47" w:rsidP="00221D47">
      <w:pPr>
        <w:pStyle w:val="Heading2"/>
        <w:jc w:val="left"/>
      </w:pPr>
      <w:bookmarkStart w:id="14" w:name="_Toc188364706"/>
      <w:r w:rsidRPr="00F2392E">
        <w:t>Diagramme générale et périmètre</w:t>
      </w:r>
      <w:bookmarkEnd w:id="14"/>
    </w:p>
    <w:p w14:paraId="4B3E6638" w14:textId="54502573" w:rsidR="00221D47" w:rsidRDefault="00CB7A84" w:rsidP="00CB7A84">
      <w:pPr>
        <w:pStyle w:val="BodyText"/>
        <w:ind w:left="0"/>
      </w:pPr>
      <w:r w:rsidRPr="00CB7A84">
        <w:rPr>
          <w:noProof/>
        </w:rPr>
        <w:drawing>
          <wp:inline distT="0" distB="0" distL="0" distR="0" wp14:anchorId="21B992AF" wp14:editId="7AADB136">
            <wp:extent cx="6570345" cy="1426210"/>
            <wp:effectExtent l="0" t="0" r="1905" b="2540"/>
            <wp:docPr id="927935216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35216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F456" w14:textId="77777777" w:rsidR="00C66E14" w:rsidRPr="00F2392E" w:rsidRDefault="00C66E14" w:rsidP="00F2392E">
      <w:pPr>
        <w:pStyle w:val="BodyText"/>
        <w:ind w:left="0"/>
        <w:jc w:val="center"/>
      </w:pPr>
    </w:p>
    <w:p w14:paraId="2CE72442" w14:textId="7FD60546" w:rsidR="00221D47" w:rsidRPr="00F2392E" w:rsidRDefault="00221D47" w:rsidP="00D7674C">
      <w:pPr>
        <w:pStyle w:val="BodyText"/>
        <w:ind w:left="0"/>
      </w:pPr>
      <w:r w:rsidRPr="00F2392E">
        <w:t>Flux concerné par ce document: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39"/>
        <w:gridCol w:w="22"/>
        <w:gridCol w:w="2238"/>
        <w:gridCol w:w="80"/>
        <w:gridCol w:w="1224"/>
        <w:gridCol w:w="81"/>
        <w:gridCol w:w="1224"/>
        <w:gridCol w:w="81"/>
        <w:gridCol w:w="3832"/>
        <w:gridCol w:w="216"/>
      </w:tblGrid>
      <w:tr w:rsidR="00804A7A" w:rsidRPr="0050219F" w14:paraId="3E19EE6E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5" w:type="dxa"/>
            <w:gridSpan w:val="2"/>
          </w:tcPr>
          <w:p w14:paraId="716AB704" w14:textId="77777777" w:rsidR="00804A7A" w:rsidRPr="0050219F" w:rsidRDefault="00804A7A" w:rsidP="006626B3">
            <w:pPr>
              <w:pStyle w:val="BodyText"/>
              <w:ind w:left="0"/>
            </w:pPr>
            <w:r w:rsidRPr="0050219F">
              <w:t>Id</w:t>
            </w:r>
          </w:p>
        </w:tc>
        <w:tc>
          <w:tcPr>
            <w:tcW w:w="2345" w:type="dxa"/>
            <w:gridSpan w:val="2"/>
          </w:tcPr>
          <w:p w14:paraId="25FC006D" w14:textId="77777777" w:rsidR="00804A7A" w:rsidRPr="0050219F" w:rsidRDefault="00804A7A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Flux interface</w:t>
            </w:r>
          </w:p>
        </w:tc>
        <w:tc>
          <w:tcPr>
            <w:tcW w:w="1305" w:type="dxa"/>
            <w:gridSpan w:val="2"/>
          </w:tcPr>
          <w:p w14:paraId="4FA925B2" w14:textId="77777777" w:rsidR="00804A7A" w:rsidRPr="0050219F" w:rsidRDefault="00804A7A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Application</w:t>
            </w:r>
            <w:r w:rsidRPr="0050219F">
              <w:br/>
              <w:t>Source</w:t>
            </w:r>
          </w:p>
        </w:tc>
        <w:tc>
          <w:tcPr>
            <w:tcW w:w="1305" w:type="dxa"/>
            <w:gridSpan w:val="2"/>
          </w:tcPr>
          <w:p w14:paraId="2717FE2C" w14:textId="77777777" w:rsidR="00804A7A" w:rsidRPr="0050219F" w:rsidRDefault="00804A7A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Application</w:t>
            </w:r>
            <w:r w:rsidRPr="0050219F">
              <w:br/>
              <w:t>Cible</w:t>
            </w:r>
          </w:p>
        </w:tc>
        <w:tc>
          <w:tcPr>
            <w:tcW w:w="4107" w:type="dxa"/>
            <w:gridSpan w:val="2"/>
          </w:tcPr>
          <w:p w14:paraId="5E7EB606" w14:textId="77777777" w:rsidR="00804A7A" w:rsidRPr="0050219F" w:rsidRDefault="00804A7A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Description</w:t>
            </w:r>
          </w:p>
        </w:tc>
      </w:tr>
      <w:tr w:rsidR="006D4F84" w:rsidRPr="000C28F0" w14:paraId="41C983CC" w14:textId="77777777" w:rsidTr="006426B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3E0CF6E" w14:textId="5137AB6F" w:rsidR="006D4F84" w:rsidRPr="00F37902" w:rsidRDefault="00CB7A84" w:rsidP="006626B3">
            <w:pPr>
              <w:pStyle w:val="BodyText"/>
              <w:ind w:left="0"/>
              <w:rPr>
                <w:b w:val="0"/>
                <w:bCs w:val="0"/>
              </w:rPr>
            </w:pPr>
            <w:r>
              <w:t>EDI_OUT_</w:t>
            </w:r>
            <w:r w:rsidR="003E2D49">
              <w:t>B</w:t>
            </w:r>
          </w:p>
        </w:tc>
        <w:tc>
          <w:tcPr>
            <w:tcW w:w="2286" w:type="dxa"/>
            <w:gridSpan w:val="2"/>
          </w:tcPr>
          <w:p w14:paraId="22828B33" w14:textId="4C646600" w:rsidR="006D4F84" w:rsidRPr="007E4A83" w:rsidRDefault="006C31E4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Envoi message </w:t>
            </w:r>
            <w:r w:rsidR="003E2D49">
              <w:t>Invoice</w:t>
            </w:r>
          </w:p>
        </w:tc>
        <w:tc>
          <w:tcPr>
            <w:tcW w:w="1305" w:type="dxa"/>
            <w:gridSpan w:val="2"/>
          </w:tcPr>
          <w:p w14:paraId="0522EE03" w14:textId="01C0ECF1" w:rsidR="006D4F84" w:rsidRDefault="006C31E4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305" w:type="dxa"/>
            <w:gridSpan w:val="2"/>
          </w:tcPr>
          <w:p w14:paraId="28118B55" w14:textId="5C979444" w:rsidR="006D4F84" w:rsidRDefault="003E2D49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AGENA</w:t>
            </w:r>
          </w:p>
        </w:tc>
        <w:tc>
          <w:tcPr>
            <w:tcW w:w="3968" w:type="dxa"/>
            <w:gridSpan w:val="2"/>
          </w:tcPr>
          <w:p w14:paraId="7B9B8494" w14:textId="3A018FDB" w:rsidR="006C31E4" w:rsidRPr="003D726C" w:rsidRDefault="006C31E4" w:rsidP="006C31E4">
            <w:pPr>
              <w:pStyle w:val="paragraph0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D726C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Envoi message </w:t>
            </w:r>
            <w:r w:rsidR="003E2D49">
              <w:rPr>
                <w:rStyle w:val="normaltextrun"/>
                <w:rFonts w:ascii="Arial" w:hAnsi="Arial" w:cs="Arial"/>
                <w:sz w:val="20"/>
                <w:szCs w:val="20"/>
              </w:rPr>
              <w:t>I</w:t>
            </w:r>
            <w:r w:rsidR="003E2D49">
              <w:rPr>
                <w:rStyle w:val="normaltextrun"/>
                <w:rFonts w:ascii="Arial" w:hAnsi="Arial" w:cs="Arial"/>
              </w:rPr>
              <w:t>INVOICE</w:t>
            </w:r>
          </w:p>
          <w:p w14:paraId="5E2B64DE" w14:textId="6B02EDD2" w:rsidR="006D4F84" w:rsidRPr="006C31E4" w:rsidRDefault="006D4F84" w:rsidP="006C31E4">
            <w:pPr>
              <w:pStyle w:val="paragraph0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4331B5D7" w14:textId="77777777" w:rsidR="00221D47" w:rsidRDefault="00221D47" w:rsidP="00D7674C">
      <w:pPr>
        <w:pStyle w:val="BodyText"/>
        <w:ind w:left="0"/>
      </w:pPr>
    </w:p>
    <w:p w14:paraId="7F16C4A0" w14:textId="76CCDF20" w:rsidR="00167421" w:rsidRPr="00F2392E" w:rsidRDefault="00167421" w:rsidP="00167421">
      <w:pPr>
        <w:pStyle w:val="Heading1"/>
      </w:pPr>
      <w:bookmarkStart w:id="15" w:name="_Toc160618782"/>
      <w:bookmarkStart w:id="16" w:name="_Toc188364707"/>
      <w:r w:rsidRPr="0050219F">
        <w:t>Prérequis, hypothèses et contraintes</w:t>
      </w:r>
      <w:bookmarkEnd w:id="15"/>
      <w:bookmarkEnd w:id="16"/>
    </w:p>
    <w:p w14:paraId="119BA7CA" w14:textId="77777777" w:rsidR="00167421" w:rsidRPr="0050219F" w:rsidRDefault="00167421" w:rsidP="00167421">
      <w:pPr>
        <w:pStyle w:val="Heading3"/>
        <w:tabs>
          <w:tab w:val="num" w:pos="851"/>
        </w:tabs>
        <w:spacing w:before="120" w:after="120"/>
        <w:ind w:left="851" w:hanging="851"/>
        <w:jc w:val="left"/>
      </w:pPr>
      <w:bookmarkStart w:id="17" w:name="_Toc160618783"/>
      <w:bookmarkStart w:id="18" w:name="_Toc188364708"/>
      <w:r w:rsidRPr="0050219F">
        <w:t>Prérequis</w:t>
      </w:r>
      <w:bookmarkEnd w:id="17"/>
      <w:bookmarkEnd w:id="18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625"/>
        <w:gridCol w:w="6840"/>
        <w:gridCol w:w="2872"/>
      </w:tblGrid>
      <w:tr w:rsidR="00167421" w:rsidRPr="0050219F" w14:paraId="31203F44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25" w:type="dxa"/>
          </w:tcPr>
          <w:p w14:paraId="28C00036" w14:textId="77777777" w:rsidR="00167421" w:rsidRPr="0050219F" w:rsidRDefault="00167421" w:rsidP="006626B3">
            <w:pPr>
              <w:pStyle w:val="BodyText"/>
              <w:ind w:left="0"/>
            </w:pPr>
            <w:r w:rsidRPr="0050219F">
              <w:t>ID</w:t>
            </w:r>
          </w:p>
        </w:tc>
        <w:tc>
          <w:tcPr>
            <w:tcW w:w="6840" w:type="dxa"/>
          </w:tcPr>
          <w:p w14:paraId="68D4EB9C" w14:textId="77777777" w:rsidR="00167421" w:rsidRPr="0050219F" w:rsidRDefault="00167421" w:rsidP="006626B3">
            <w:pPr>
              <w:pStyle w:val="BodyText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Prérequis</w:t>
            </w:r>
          </w:p>
        </w:tc>
        <w:tc>
          <w:tcPr>
            <w:tcW w:w="2872" w:type="dxa"/>
          </w:tcPr>
          <w:p w14:paraId="4B5FB143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Commentaires</w:t>
            </w:r>
          </w:p>
        </w:tc>
      </w:tr>
      <w:tr w:rsidR="00736B44" w:rsidRPr="00736B44" w14:paraId="43D871FF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896367A" w14:textId="77777777" w:rsidR="00736B44" w:rsidRPr="00736B44" w:rsidRDefault="00736B44" w:rsidP="006626B3">
            <w:pPr>
              <w:pStyle w:val="BodyText"/>
              <w:ind w:left="0"/>
            </w:pPr>
          </w:p>
        </w:tc>
        <w:tc>
          <w:tcPr>
            <w:tcW w:w="6840" w:type="dxa"/>
          </w:tcPr>
          <w:p w14:paraId="64B2548D" w14:textId="6D29D795" w:rsidR="00736B44" w:rsidRDefault="00736B44" w:rsidP="00D54CC3">
            <w:pPr>
              <w:pStyle w:val="BodyText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Les codes alias des identifications partenaires</w:t>
            </w:r>
            <w:r w:rsidR="00BB43D8">
              <w:rPr>
                <w:lang w:eastAsia="fr-FR"/>
              </w:rPr>
              <w:t xml:space="preserve"> (GLN)</w:t>
            </w:r>
            <w:r>
              <w:rPr>
                <w:lang w:eastAsia="fr-FR"/>
              </w:rPr>
              <w:t xml:space="preserve"> utilisés dans le message EDI devront être définis. Concerne</w:t>
            </w:r>
            <w:r w:rsidR="00DC5574">
              <w:rPr>
                <w:lang w:eastAsia="fr-FR"/>
              </w:rPr>
              <w:t xml:space="preserve"> les codes des</w:t>
            </w:r>
            <w:r>
              <w:rPr>
                <w:lang w:eastAsia="fr-FR"/>
              </w:rPr>
              <w:t> :</w:t>
            </w:r>
          </w:p>
          <w:p w14:paraId="1C0E3635" w14:textId="594B70DD" w:rsidR="00736B44" w:rsidRDefault="00736B44" w:rsidP="00736B44">
            <w:pPr>
              <w:pStyle w:val="BodyText"/>
              <w:numPr>
                <w:ilvl w:val="0"/>
                <w:numId w:val="4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 xml:space="preserve">Client </w:t>
            </w:r>
            <w:r w:rsidR="00FA509D">
              <w:rPr>
                <w:lang w:eastAsia="fr-FR"/>
              </w:rPr>
              <w:t>C</w:t>
            </w:r>
            <w:r>
              <w:rPr>
                <w:lang w:eastAsia="fr-FR"/>
              </w:rPr>
              <w:t>ommandé (correspond au segment NAD+BY dans le message EDI)</w:t>
            </w:r>
          </w:p>
          <w:p w14:paraId="3ACDAB96" w14:textId="59345809" w:rsidR="00736B44" w:rsidRDefault="00736B44" w:rsidP="00736B44">
            <w:pPr>
              <w:pStyle w:val="BodyText"/>
              <w:numPr>
                <w:ilvl w:val="0"/>
                <w:numId w:val="4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Client Livré (correspond au segment NAD+DP dans le message EDI)</w:t>
            </w:r>
          </w:p>
          <w:p w14:paraId="4D6CC70D" w14:textId="2EDB1EA1" w:rsidR="00736B44" w:rsidRDefault="00736B44" w:rsidP="00736B44">
            <w:pPr>
              <w:pStyle w:val="BodyText"/>
              <w:numPr>
                <w:ilvl w:val="0"/>
                <w:numId w:val="4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 xml:space="preserve">Client </w:t>
            </w:r>
            <w:r w:rsidR="00FA509D">
              <w:rPr>
                <w:lang w:eastAsia="fr-FR"/>
              </w:rPr>
              <w:t>F</w:t>
            </w:r>
            <w:r>
              <w:rPr>
                <w:lang w:eastAsia="fr-FR"/>
              </w:rPr>
              <w:t>acturé(correspond au segment NAD+IV dans le message EDI)</w:t>
            </w:r>
          </w:p>
          <w:p w14:paraId="5279F30B" w14:textId="77777777" w:rsidR="003F739F" w:rsidRDefault="00736B44" w:rsidP="003F739F">
            <w:pPr>
              <w:pStyle w:val="BodyText"/>
              <w:numPr>
                <w:ilvl w:val="0"/>
                <w:numId w:val="4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Fournisseur (Delta Plus) (correspond au segment NAD+</w:t>
            </w:r>
            <w:r w:rsidR="00DC19BA">
              <w:rPr>
                <w:lang w:eastAsia="fr-FR"/>
              </w:rPr>
              <w:t>SE</w:t>
            </w:r>
            <w:r>
              <w:rPr>
                <w:lang w:eastAsia="fr-FR"/>
              </w:rPr>
              <w:t xml:space="preserve"> dans le message EDI)</w:t>
            </w:r>
          </w:p>
          <w:p w14:paraId="65B4D4C3" w14:textId="522BF8DD" w:rsidR="003F739F" w:rsidRDefault="003F739F" w:rsidP="003F739F">
            <w:pPr>
              <w:pStyle w:val="BodyText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872" w:type="dxa"/>
          </w:tcPr>
          <w:p w14:paraId="65533300" w14:textId="1B6C638E" w:rsidR="00736B44" w:rsidRPr="00736B44" w:rsidRDefault="00E03D6D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CRS610</w:t>
            </w:r>
          </w:p>
        </w:tc>
      </w:tr>
      <w:tr w:rsidR="00736B44" w:rsidRPr="00736B44" w14:paraId="4566F54A" w14:textId="77777777" w:rsidTr="00642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137C9D8" w14:textId="77777777" w:rsidR="00736B44" w:rsidRPr="00736B44" w:rsidRDefault="00736B44" w:rsidP="006626B3">
            <w:pPr>
              <w:pStyle w:val="BodyText"/>
              <w:ind w:left="0"/>
            </w:pPr>
          </w:p>
        </w:tc>
        <w:tc>
          <w:tcPr>
            <w:tcW w:w="6840" w:type="dxa"/>
          </w:tcPr>
          <w:p w14:paraId="04475C7B" w14:textId="4A49A335" w:rsidR="00736B44" w:rsidRDefault="00736B44" w:rsidP="00D54CC3">
            <w:pPr>
              <w:pStyle w:val="BodyText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</w:p>
        </w:tc>
        <w:tc>
          <w:tcPr>
            <w:tcW w:w="2872" w:type="dxa"/>
          </w:tcPr>
          <w:p w14:paraId="40B39BA6" w14:textId="4641182F" w:rsidR="00736B44" w:rsidRPr="00736B44" w:rsidRDefault="00736B44" w:rsidP="006626B3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154C18" w14:textId="77777777" w:rsidR="00167421" w:rsidRDefault="00167421" w:rsidP="00D7674C">
      <w:pPr>
        <w:pStyle w:val="BodyText"/>
        <w:ind w:left="0"/>
      </w:pPr>
    </w:p>
    <w:p w14:paraId="013C9300" w14:textId="77777777" w:rsidR="00167421" w:rsidRPr="0050219F" w:rsidRDefault="00167421" w:rsidP="00167421">
      <w:pPr>
        <w:pStyle w:val="Heading3"/>
        <w:tabs>
          <w:tab w:val="num" w:pos="851"/>
        </w:tabs>
        <w:spacing w:before="120" w:after="120"/>
        <w:ind w:left="851" w:hanging="851"/>
        <w:jc w:val="left"/>
      </w:pPr>
      <w:bookmarkStart w:id="19" w:name="_Toc160618784"/>
      <w:bookmarkStart w:id="20" w:name="_Toc188364709"/>
      <w:r w:rsidRPr="0050219F">
        <w:t>Hypothèses structurantes</w:t>
      </w:r>
      <w:bookmarkEnd w:id="19"/>
      <w:bookmarkEnd w:id="20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625"/>
        <w:gridCol w:w="5606"/>
        <w:gridCol w:w="4106"/>
      </w:tblGrid>
      <w:tr w:rsidR="00167421" w:rsidRPr="0050219F" w14:paraId="79D2C0C6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25" w:type="dxa"/>
          </w:tcPr>
          <w:p w14:paraId="0BE01649" w14:textId="77777777" w:rsidR="00167421" w:rsidRPr="0050219F" w:rsidRDefault="00167421" w:rsidP="006626B3">
            <w:pPr>
              <w:pStyle w:val="BodyText"/>
              <w:ind w:left="0"/>
            </w:pPr>
            <w:r w:rsidRPr="0050219F">
              <w:t>ID</w:t>
            </w:r>
          </w:p>
        </w:tc>
        <w:tc>
          <w:tcPr>
            <w:tcW w:w="5606" w:type="dxa"/>
          </w:tcPr>
          <w:p w14:paraId="2EC3933D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Hypothèses</w:t>
            </w:r>
          </w:p>
        </w:tc>
        <w:tc>
          <w:tcPr>
            <w:tcW w:w="4106" w:type="dxa"/>
          </w:tcPr>
          <w:p w14:paraId="1FF44A4A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Commentaire</w:t>
            </w:r>
          </w:p>
        </w:tc>
      </w:tr>
      <w:tr w:rsidR="00167421" w:rsidRPr="0050219F" w14:paraId="65CAE8B1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53A63DB" w14:textId="77777777" w:rsidR="00167421" w:rsidRPr="0050219F" w:rsidRDefault="00167421" w:rsidP="006626B3">
            <w:pPr>
              <w:pStyle w:val="BodyText"/>
              <w:ind w:left="0"/>
            </w:pPr>
          </w:p>
        </w:tc>
        <w:tc>
          <w:tcPr>
            <w:tcW w:w="5606" w:type="dxa"/>
          </w:tcPr>
          <w:p w14:paraId="4C15846D" w14:textId="22F5D93E" w:rsidR="00167421" w:rsidRPr="0050219F" w:rsidRDefault="00167421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70862874" w14:textId="62C5213D" w:rsidR="00167421" w:rsidRPr="0050219F" w:rsidRDefault="00167421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407" w:rsidRPr="0050219F" w14:paraId="36A8182F" w14:textId="77777777" w:rsidTr="00642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AABF7F8" w14:textId="77777777" w:rsidR="00321407" w:rsidRPr="0050219F" w:rsidRDefault="00321407" w:rsidP="006626B3">
            <w:pPr>
              <w:pStyle w:val="BodyText"/>
              <w:ind w:left="0"/>
            </w:pPr>
          </w:p>
        </w:tc>
        <w:tc>
          <w:tcPr>
            <w:tcW w:w="5606" w:type="dxa"/>
          </w:tcPr>
          <w:p w14:paraId="7254CAEB" w14:textId="4C9BEF40" w:rsidR="00321407" w:rsidRDefault="00321407" w:rsidP="006626B3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39F993CE" w14:textId="77777777" w:rsidR="00321407" w:rsidRPr="0050219F" w:rsidRDefault="00321407" w:rsidP="006626B3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ABB4F5" w14:textId="77777777" w:rsidR="00167421" w:rsidRPr="0050219F" w:rsidRDefault="00167421" w:rsidP="00167421">
      <w:pPr>
        <w:pStyle w:val="BodyText"/>
        <w:ind w:left="0"/>
      </w:pPr>
    </w:p>
    <w:p w14:paraId="2449D96C" w14:textId="77777777" w:rsidR="00167421" w:rsidRPr="0050219F" w:rsidRDefault="00167421" w:rsidP="00167421">
      <w:pPr>
        <w:pStyle w:val="Heading3"/>
        <w:tabs>
          <w:tab w:val="num" w:pos="851"/>
        </w:tabs>
        <w:spacing w:before="120" w:after="120"/>
        <w:ind w:left="851" w:hanging="851"/>
        <w:jc w:val="left"/>
      </w:pPr>
      <w:bookmarkStart w:id="21" w:name="_Toc160618785"/>
      <w:bookmarkStart w:id="22" w:name="_Toc188364710"/>
      <w:r w:rsidRPr="0050219F">
        <w:t>Contraintes</w:t>
      </w:r>
      <w:bookmarkEnd w:id="21"/>
      <w:bookmarkEnd w:id="22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15"/>
        <w:gridCol w:w="5516"/>
        <w:gridCol w:w="4106"/>
      </w:tblGrid>
      <w:tr w:rsidR="00167421" w:rsidRPr="0050219F" w14:paraId="4F4431FD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4026C379" w14:textId="77777777" w:rsidR="00167421" w:rsidRPr="0050219F" w:rsidRDefault="00167421" w:rsidP="006626B3">
            <w:pPr>
              <w:pStyle w:val="BodyText"/>
              <w:ind w:left="0"/>
            </w:pPr>
            <w:r w:rsidRPr="0050219F">
              <w:t>ID</w:t>
            </w:r>
          </w:p>
        </w:tc>
        <w:tc>
          <w:tcPr>
            <w:tcW w:w="5516" w:type="dxa"/>
          </w:tcPr>
          <w:p w14:paraId="2A25DE7D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09D5199C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7421" w:rsidRPr="0050219F" w14:paraId="196B7644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63E9938" w14:textId="77777777" w:rsidR="00167421" w:rsidRPr="0050219F" w:rsidRDefault="00167421" w:rsidP="006626B3">
            <w:pPr>
              <w:pStyle w:val="BodyText"/>
              <w:ind w:left="0"/>
            </w:pPr>
          </w:p>
        </w:tc>
        <w:tc>
          <w:tcPr>
            <w:tcW w:w="5516" w:type="dxa"/>
          </w:tcPr>
          <w:p w14:paraId="2A88B8CF" w14:textId="77777777" w:rsidR="00167421" w:rsidRPr="0050219F" w:rsidRDefault="00167421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5A26B144" w14:textId="77777777" w:rsidR="00167421" w:rsidRPr="0050219F" w:rsidRDefault="00167421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A4CC25" w14:textId="77777777" w:rsidR="00167421" w:rsidRPr="0050219F" w:rsidRDefault="00167421" w:rsidP="00167421">
      <w:pPr>
        <w:pStyle w:val="BodyText"/>
        <w:ind w:left="0"/>
      </w:pPr>
    </w:p>
    <w:p w14:paraId="2F387F2F" w14:textId="77777777" w:rsidR="00167421" w:rsidRPr="0050219F" w:rsidRDefault="00167421" w:rsidP="00167421">
      <w:pPr>
        <w:pStyle w:val="Heading3"/>
        <w:tabs>
          <w:tab w:val="num" w:pos="851"/>
        </w:tabs>
        <w:spacing w:before="120" w:after="120"/>
        <w:ind w:left="851" w:hanging="851"/>
        <w:jc w:val="left"/>
      </w:pPr>
      <w:bookmarkStart w:id="23" w:name="_Toc160618786"/>
      <w:bookmarkStart w:id="24" w:name="_Toc188364711"/>
      <w:r w:rsidRPr="0050219F">
        <w:t>Questions</w:t>
      </w:r>
      <w:bookmarkEnd w:id="23"/>
      <w:bookmarkEnd w:id="24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15"/>
        <w:gridCol w:w="5516"/>
        <w:gridCol w:w="4106"/>
      </w:tblGrid>
      <w:tr w:rsidR="00167421" w:rsidRPr="0050219F" w14:paraId="3CE24426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2573FC73" w14:textId="77777777" w:rsidR="00167421" w:rsidRPr="0050219F" w:rsidRDefault="00167421" w:rsidP="006626B3">
            <w:pPr>
              <w:pStyle w:val="BodyText"/>
              <w:ind w:left="0"/>
            </w:pPr>
            <w:r w:rsidRPr="0050219F">
              <w:t>ID</w:t>
            </w:r>
          </w:p>
        </w:tc>
        <w:tc>
          <w:tcPr>
            <w:tcW w:w="5516" w:type="dxa"/>
          </w:tcPr>
          <w:p w14:paraId="6DA8A177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79473C53" w14:textId="77777777" w:rsidR="00167421" w:rsidRPr="0050219F" w:rsidRDefault="00167421" w:rsidP="006626B3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3A21" w:rsidRPr="0050219F" w14:paraId="25627A04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BF680F3" w14:textId="77777777" w:rsidR="00FE3A21" w:rsidRPr="0050219F" w:rsidRDefault="00FE3A21" w:rsidP="006626B3">
            <w:pPr>
              <w:pStyle w:val="BodyText"/>
              <w:ind w:left="0"/>
            </w:pPr>
          </w:p>
        </w:tc>
        <w:tc>
          <w:tcPr>
            <w:tcW w:w="5516" w:type="dxa"/>
          </w:tcPr>
          <w:p w14:paraId="1ABDD37B" w14:textId="0E2913AE" w:rsidR="00FE3A21" w:rsidRPr="0050219F" w:rsidRDefault="00FE3A21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7F66CA0E" w14:textId="77777777" w:rsidR="00FE3A21" w:rsidRPr="0050219F" w:rsidRDefault="00FE3A21" w:rsidP="006626B3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7421" w:rsidRPr="0050219F" w14:paraId="50D40092" w14:textId="77777777" w:rsidTr="00642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F5D335B" w14:textId="77777777" w:rsidR="00167421" w:rsidRPr="0050219F" w:rsidRDefault="00167421" w:rsidP="006626B3">
            <w:pPr>
              <w:pStyle w:val="BodyText"/>
              <w:ind w:left="0"/>
            </w:pPr>
          </w:p>
        </w:tc>
        <w:tc>
          <w:tcPr>
            <w:tcW w:w="5516" w:type="dxa"/>
          </w:tcPr>
          <w:p w14:paraId="458803D3" w14:textId="4ACB1C13" w:rsidR="00167421" w:rsidRPr="0050219F" w:rsidRDefault="00167421" w:rsidP="006626B3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06" w:type="dxa"/>
          </w:tcPr>
          <w:p w14:paraId="0E07805C" w14:textId="77777777" w:rsidR="00167421" w:rsidRPr="0050219F" w:rsidRDefault="00167421" w:rsidP="006626B3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81FABA" w14:textId="77777777" w:rsidR="00167421" w:rsidRDefault="00167421" w:rsidP="00D7674C">
      <w:pPr>
        <w:pStyle w:val="BodyText"/>
        <w:ind w:left="0"/>
      </w:pPr>
    </w:p>
    <w:p w14:paraId="66F453B3" w14:textId="70D80EDA" w:rsidR="000021E6" w:rsidRPr="00F2392E" w:rsidRDefault="000021E6" w:rsidP="000021E6">
      <w:pPr>
        <w:pStyle w:val="Heading1"/>
      </w:pPr>
      <w:bookmarkStart w:id="25" w:name="_Toc188364712"/>
      <w:r>
        <w:t>Description de la solution</w:t>
      </w:r>
      <w:bookmarkEnd w:id="25"/>
    </w:p>
    <w:p w14:paraId="0F46329E" w14:textId="292E3818" w:rsidR="00F528C1" w:rsidRDefault="000021E6" w:rsidP="00F528C1">
      <w:pPr>
        <w:pStyle w:val="Heading2"/>
      </w:pPr>
      <w:bookmarkStart w:id="26" w:name="_Toc160618788"/>
      <w:bookmarkStart w:id="27" w:name="_Toc188364713"/>
      <w:r w:rsidRPr="0050219F">
        <w:t>Fonctionnement attendu</w:t>
      </w:r>
      <w:bookmarkEnd w:id="26"/>
      <w:bookmarkEnd w:id="27"/>
    </w:p>
    <w:p w14:paraId="501F56FD" w14:textId="77777777" w:rsidR="00B148C7" w:rsidRDefault="00B148C7" w:rsidP="00C750BA"/>
    <w:p w14:paraId="4BBCBCAB" w14:textId="685CEDE5" w:rsidR="00C750BA" w:rsidRPr="00C750BA" w:rsidRDefault="00C750BA" w:rsidP="00C750BA">
      <w:r>
        <w:br w:type="page"/>
      </w:r>
    </w:p>
    <w:p w14:paraId="183D8FE5" w14:textId="77777777" w:rsidR="000021E6" w:rsidRPr="0050219F" w:rsidRDefault="000021E6" w:rsidP="000021E6">
      <w:pPr>
        <w:pStyle w:val="Heading2"/>
      </w:pPr>
      <w:bookmarkStart w:id="28" w:name="_Toc160618789"/>
      <w:bookmarkStart w:id="29" w:name="_Toc188364714"/>
      <w:r w:rsidRPr="0050219F">
        <w:t>Description de l’interface</w:t>
      </w:r>
      <w:bookmarkEnd w:id="28"/>
      <w:bookmarkEnd w:id="29"/>
    </w:p>
    <w:p w14:paraId="0CC608D5" w14:textId="77777777" w:rsidR="000021E6" w:rsidRDefault="000021E6" w:rsidP="000021E6">
      <w:pPr>
        <w:pStyle w:val="Heading3"/>
      </w:pPr>
      <w:bookmarkStart w:id="30" w:name="_Toc160618790"/>
      <w:bookmarkStart w:id="31" w:name="_Toc188364715"/>
      <w:r w:rsidRPr="0050219F">
        <w:t>Schéma des flux</w:t>
      </w:r>
      <w:bookmarkEnd w:id="30"/>
      <w:bookmarkEnd w:id="31"/>
    </w:p>
    <w:p w14:paraId="7E7EB3B5" w14:textId="7756C556" w:rsidR="00B80463" w:rsidRDefault="00B80463" w:rsidP="006725D0">
      <w:pPr>
        <w:pStyle w:val="BodyText"/>
        <w:tabs>
          <w:tab w:val="left" w:pos="90"/>
        </w:tabs>
        <w:ind w:left="180"/>
        <w:jc w:val="center"/>
      </w:pPr>
    </w:p>
    <w:p w14:paraId="4E55CF47" w14:textId="67B01D41" w:rsidR="009C5389" w:rsidRDefault="009C5389">
      <w:r>
        <w:br w:type="page"/>
      </w:r>
    </w:p>
    <w:p w14:paraId="6A5F349B" w14:textId="77777777" w:rsidR="00CD5AC8" w:rsidRDefault="00CD5AC8" w:rsidP="006725D0">
      <w:pPr>
        <w:pStyle w:val="BodyText"/>
        <w:tabs>
          <w:tab w:val="left" w:pos="90"/>
        </w:tabs>
        <w:ind w:left="180"/>
        <w:jc w:val="center"/>
      </w:pPr>
    </w:p>
    <w:p w14:paraId="0F14631E" w14:textId="0F0FA45E" w:rsidR="00B80463" w:rsidRDefault="00B80463"/>
    <w:p w14:paraId="7E24C3A2" w14:textId="77777777" w:rsidR="000021E6" w:rsidRPr="0050219F" w:rsidRDefault="000021E6" w:rsidP="000021E6">
      <w:pPr>
        <w:pStyle w:val="Heading3"/>
      </w:pPr>
      <w:bookmarkStart w:id="32" w:name="_Toc160618791"/>
      <w:bookmarkStart w:id="33" w:name="_Toc188364716"/>
      <w:r w:rsidRPr="0050219F">
        <w:t>Règles d’échange</w:t>
      </w:r>
      <w:bookmarkEnd w:id="32"/>
      <w:bookmarkEnd w:id="33"/>
    </w:p>
    <w:p w14:paraId="63720C12" w14:textId="77777777" w:rsidR="000021E6" w:rsidRPr="0050219F" w:rsidRDefault="000021E6" w:rsidP="000021E6">
      <w:pPr>
        <w:pStyle w:val="BodyText"/>
        <w:ind w:left="0"/>
        <w:rPr>
          <w:lang w:eastAsia="fr-FR"/>
        </w:rPr>
      </w:pPr>
    </w:p>
    <w:tbl>
      <w:tblPr>
        <w:tblStyle w:val="TableInforVertical"/>
        <w:tblW w:w="10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C0" w:firstRow="0" w:lastRow="1" w:firstColumn="1" w:lastColumn="1" w:noHBand="0" w:noVBand="0"/>
      </w:tblPr>
      <w:tblGrid>
        <w:gridCol w:w="2039"/>
        <w:gridCol w:w="8196"/>
      </w:tblGrid>
      <w:tr w:rsidR="000021E6" w:rsidRPr="0050219F" w14:paraId="3327FB1A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  <w:hideMark/>
          </w:tcPr>
          <w:p w14:paraId="2945EFDF" w14:textId="77777777" w:rsidR="000021E6" w:rsidRPr="0050219F" w:rsidRDefault="000021E6" w:rsidP="006626B3">
            <w:pPr>
              <w:spacing w:beforeAutospacing="0" w:afterAutospacing="0"/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Direction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1015F9" w14:textId="1C3B8371" w:rsidR="000021E6" w:rsidRPr="0050219F" w:rsidRDefault="00714B1E" w:rsidP="006626B3">
            <w:pPr>
              <w:pStyle w:val="TableText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M3 </w:t>
            </w:r>
            <w:r>
              <w:rPr>
                <w:rFonts w:ascii="Wingdings" w:eastAsia="Wingdings" w:hAnsi="Wingdings" w:cs="Wingdings"/>
              </w:rPr>
              <w:t>à</w:t>
            </w:r>
            <w:r>
              <w:t xml:space="preserve"> </w:t>
            </w:r>
            <w:r w:rsidR="003E67C3">
              <w:t>AGENA</w:t>
            </w:r>
          </w:p>
        </w:tc>
      </w:tr>
      <w:tr w:rsidR="000021E6" w:rsidRPr="0050219F" w14:paraId="32E1DF57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</w:tcPr>
          <w:p w14:paraId="1FD8E1D9" w14:textId="77777777" w:rsidR="000021E6" w:rsidRPr="0050219F" w:rsidRDefault="000021E6" w:rsidP="006626B3">
            <w:pPr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Type d’échange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5D0DA8" w14:textId="483D726E" w:rsidR="000021E6" w:rsidRPr="0050219F" w:rsidRDefault="000021E6" w:rsidP="006626B3">
            <w:pPr>
              <w:pStyle w:val="TableText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219F">
              <w:t>Données échangées au format XML propriétaire</w:t>
            </w:r>
            <w:r w:rsidR="009C5389">
              <w:t xml:space="preserve"> (BOD </w:t>
            </w:r>
            <w:r w:rsidR="00CA1BC9">
              <w:t xml:space="preserve">standard </w:t>
            </w:r>
            <w:r w:rsidR="00BC6539">
              <w:t>M3EDI</w:t>
            </w:r>
            <w:r w:rsidR="00F14C32">
              <w:t>Invoice</w:t>
            </w:r>
            <w:r w:rsidR="009C5389">
              <w:t>)</w:t>
            </w:r>
            <w:r w:rsidRPr="0050219F">
              <w:t>.</w:t>
            </w:r>
          </w:p>
        </w:tc>
      </w:tr>
      <w:tr w:rsidR="000021E6" w:rsidRPr="0050219F" w14:paraId="347CC81E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</w:tcPr>
          <w:p w14:paraId="1E41E95E" w14:textId="77777777" w:rsidR="000021E6" w:rsidRPr="0050219F" w:rsidRDefault="000021E6" w:rsidP="006626B3">
            <w:pPr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Régle Nommage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A2900A" w14:textId="77777777" w:rsidR="000021E6" w:rsidRPr="0050219F" w:rsidRDefault="000021E6" w:rsidP="006626B3">
            <w:pPr>
              <w:pStyle w:val="TableText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19F">
              <w:t>n/a</w:t>
            </w:r>
          </w:p>
        </w:tc>
      </w:tr>
      <w:tr w:rsidR="000021E6" w:rsidRPr="0050219F" w14:paraId="60AA35E5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</w:tcPr>
          <w:p w14:paraId="321603BC" w14:textId="77777777" w:rsidR="000021E6" w:rsidRPr="0050219F" w:rsidRDefault="000021E6" w:rsidP="006626B3">
            <w:pPr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Protocole d’échange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362B2B" w14:textId="2009E4A5" w:rsidR="00F07699" w:rsidRPr="0050219F" w:rsidRDefault="00095D1D" w:rsidP="00F07699">
            <w:pPr>
              <w:pStyle w:val="TableText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Utilisation d’un dossier partagé local. </w:t>
            </w:r>
          </w:p>
          <w:p w14:paraId="119A1F2A" w14:textId="13A31551" w:rsidR="00095D1D" w:rsidRPr="0050219F" w:rsidRDefault="00095D1D" w:rsidP="006626B3">
            <w:pPr>
              <w:pStyle w:val="TableText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21E6" w:rsidRPr="0050219F" w14:paraId="7F24B358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  <w:hideMark/>
          </w:tcPr>
          <w:p w14:paraId="7CE26F66" w14:textId="77777777" w:rsidR="000021E6" w:rsidRPr="0050219F" w:rsidRDefault="000021E6" w:rsidP="006626B3">
            <w:pPr>
              <w:spacing w:beforeAutospacing="0" w:afterAutospacing="0"/>
              <w:contextualSpacing/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Déclenchement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C15120C" w14:textId="77777777" w:rsidR="00F14C32" w:rsidRDefault="00F14C32" w:rsidP="006626B3">
            <w:pPr>
              <w:pStyle w:val="TableText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la facturation des commandes de ventes</w:t>
            </w:r>
          </w:p>
          <w:p w14:paraId="7505EB67" w14:textId="1AF4D4A2" w:rsidR="000021E6" w:rsidRPr="0050219F" w:rsidRDefault="00F14C32" w:rsidP="006626B3">
            <w:pPr>
              <w:pStyle w:val="TableText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Géré à travers le </w:t>
            </w:r>
            <w:r w:rsidR="00467BAA">
              <w:t xml:space="preserve">document </w:t>
            </w:r>
            <w:r>
              <w:t>BOD Facture (Document M3 IB)</w:t>
            </w:r>
          </w:p>
        </w:tc>
      </w:tr>
      <w:tr w:rsidR="000021E6" w:rsidRPr="0050219F" w14:paraId="01C407D6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  <w:hideMark/>
          </w:tcPr>
          <w:p w14:paraId="3E012A95" w14:textId="77777777" w:rsidR="000021E6" w:rsidRPr="0050219F" w:rsidRDefault="000021E6" w:rsidP="006626B3">
            <w:pPr>
              <w:spacing w:beforeAutospacing="0" w:afterAutospacing="0"/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Fréquence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CC37749" w14:textId="3FAA75B4" w:rsidR="000021E6" w:rsidRPr="0050219F" w:rsidRDefault="00467BAA" w:rsidP="006626B3">
            <w:pPr>
              <w:pStyle w:val="TableText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0021E6" w:rsidRPr="0050219F" w14:paraId="2ADBA418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  <w:hideMark/>
          </w:tcPr>
          <w:p w14:paraId="586D47D3" w14:textId="77777777" w:rsidR="000021E6" w:rsidRPr="0050219F" w:rsidRDefault="000021E6" w:rsidP="006626B3">
            <w:pPr>
              <w:spacing w:beforeAutospacing="0" w:afterAutospacing="0"/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Régles d’extraction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5480" w14:textId="77777777" w:rsidR="000021E6" w:rsidRPr="0050219F" w:rsidRDefault="000021E6" w:rsidP="006626B3">
            <w:pPr>
              <w:pStyle w:val="TableText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19F">
              <w:t>n/a</w:t>
            </w:r>
          </w:p>
        </w:tc>
      </w:tr>
      <w:tr w:rsidR="000021E6" w:rsidRPr="0050219F" w14:paraId="074F4195" w14:textId="77777777" w:rsidTr="006426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</w:tcPr>
          <w:p w14:paraId="4732EE48" w14:textId="77777777" w:rsidR="000021E6" w:rsidRPr="0050219F" w:rsidRDefault="000021E6" w:rsidP="006626B3">
            <w:pPr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ION BOD involved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1787" w14:textId="6B785CB0" w:rsidR="008B7887" w:rsidRPr="0050219F" w:rsidRDefault="00467BAA" w:rsidP="006626B3">
            <w:pPr>
              <w:pStyle w:val="TableText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Sync</w:t>
            </w:r>
            <w:r w:rsidRPr="007B3741">
              <w:t xml:space="preserve"> </w:t>
            </w:r>
            <w:r w:rsidR="00B9058E">
              <w:t>M3EDI</w:t>
            </w:r>
            <w:r w:rsidR="00F14C32">
              <w:t>Invoice</w:t>
            </w:r>
          </w:p>
        </w:tc>
      </w:tr>
      <w:tr w:rsidR="000021E6" w:rsidRPr="0050219F" w14:paraId="632F5DB4" w14:textId="77777777" w:rsidTr="0064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A3F7"/>
          </w:tcPr>
          <w:p w14:paraId="069392B3" w14:textId="77777777" w:rsidR="000021E6" w:rsidRPr="0050219F" w:rsidRDefault="000021E6" w:rsidP="006626B3">
            <w:pPr>
              <w:rPr>
                <w:caps/>
                <w:color w:val="FFFFFF"/>
                <w:szCs w:val="18"/>
              </w:rPr>
            </w:pPr>
            <w:r w:rsidRPr="0050219F">
              <w:rPr>
                <w:caps/>
                <w:color w:val="FFFFFF"/>
                <w:szCs w:val="18"/>
              </w:rPr>
              <w:t>Commentaire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9EE3" w14:textId="1F764B16" w:rsidR="000021E6" w:rsidRPr="0050219F" w:rsidRDefault="00102446" w:rsidP="006626B3">
            <w:pPr>
              <w:pStyle w:val="TableText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 fichier BOD ne contient qu’une seule </w:t>
            </w:r>
            <w:r w:rsidR="00F14C32">
              <w:t>facture</w:t>
            </w:r>
          </w:p>
        </w:tc>
      </w:tr>
    </w:tbl>
    <w:p w14:paraId="2B2AAA2B" w14:textId="77777777" w:rsidR="000021E6" w:rsidRPr="0050219F" w:rsidRDefault="000021E6" w:rsidP="000021E6">
      <w:pPr>
        <w:pStyle w:val="BodyText"/>
        <w:ind w:left="0"/>
      </w:pPr>
    </w:p>
    <w:p w14:paraId="1ECEFD0E" w14:textId="77777777" w:rsidR="000021E6" w:rsidRPr="0050219F" w:rsidRDefault="000021E6" w:rsidP="000021E6">
      <w:pPr>
        <w:pStyle w:val="Heading3"/>
      </w:pPr>
      <w:bookmarkStart w:id="34" w:name="_Toc160618792"/>
      <w:bookmarkStart w:id="35" w:name="_Toc188364717"/>
      <w:r w:rsidRPr="0050219F">
        <w:t>Règles de formatage des données</w:t>
      </w:r>
      <w:bookmarkEnd w:id="34"/>
      <w:bookmarkEnd w:id="35"/>
    </w:p>
    <w:p w14:paraId="05CEB5DE" w14:textId="77777777" w:rsidR="000021E6" w:rsidRPr="0050219F" w:rsidRDefault="000021E6" w:rsidP="000021E6">
      <w:pPr>
        <w:pStyle w:val="BodyText"/>
        <w:ind w:left="0"/>
      </w:pPr>
    </w:p>
    <w:p w14:paraId="38CE128E" w14:textId="77777777" w:rsidR="00C046A9" w:rsidRDefault="00C046A9" w:rsidP="00C046A9">
      <w:pPr>
        <w:pStyle w:val="BodyText"/>
        <w:ind w:left="0"/>
        <w:sectPr w:rsidR="00C046A9" w:rsidSect="00B03762">
          <w:footerReference w:type="default" r:id="rId16"/>
          <w:headerReference w:type="first" r:id="rId17"/>
          <w:pgSz w:w="11907" w:h="16839" w:code="9"/>
          <w:pgMar w:top="1502" w:right="567" w:bottom="1440" w:left="993" w:header="720" w:footer="310" w:gutter="0"/>
          <w:cols w:space="720"/>
          <w:titlePg/>
          <w:docGrid w:linePitch="272"/>
        </w:sectPr>
      </w:pPr>
    </w:p>
    <w:p w14:paraId="065E3250" w14:textId="69FF3994" w:rsidR="00616E93" w:rsidRDefault="00FD7582" w:rsidP="00E6308D">
      <w:pPr>
        <w:pStyle w:val="Heading3"/>
      </w:pPr>
      <w:bookmarkStart w:id="36" w:name="_Toc160618793"/>
      <w:bookmarkStart w:id="37" w:name="_Toc188364718"/>
      <w:r w:rsidRPr="0050219F">
        <w:t>Structure des données échangées</w:t>
      </w:r>
      <w:bookmarkEnd w:id="36"/>
      <w:bookmarkEnd w:id="37"/>
    </w:p>
    <w:p w14:paraId="2C204F46" w14:textId="4CF22FA0" w:rsidR="00925A0F" w:rsidRDefault="00D12257" w:rsidP="00650B14">
      <w:pPr>
        <w:pStyle w:val="BodyText"/>
        <w:ind w:left="0"/>
      </w:pPr>
      <w:r w:rsidRPr="00D12257">
        <w:t xml:space="preserve">Ce chapitre détaille les données </w:t>
      </w:r>
      <w:r w:rsidR="00E6308D">
        <w:t>envoyées par M3 dans le BOD M3EDIINVOICE</w:t>
      </w:r>
      <w:r w:rsidR="00925A0F">
        <w:t> :</w:t>
      </w:r>
    </w:p>
    <w:tbl>
      <w:tblPr>
        <w:tblW w:w="10337" w:type="dxa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622"/>
        <w:gridCol w:w="2347"/>
        <w:gridCol w:w="2410"/>
        <w:gridCol w:w="708"/>
        <w:gridCol w:w="1270"/>
      </w:tblGrid>
      <w:tr w:rsidR="001E6ABB" w:rsidRPr="001E6ABB" w14:paraId="302C0D53" w14:textId="77777777" w:rsidTr="4055B2C1">
        <w:trPr>
          <w:trHeight w:val="290"/>
        </w:trPr>
        <w:tc>
          <w:tcPr>
            <w:tcW w:w="988" w:type="dxa"/>
            <w:shd w:val="clear" w:color="auto" w:fill="548DD4" w:themeFill="text2" w:themeFillTint="99"/>
            <w:hideMark/>
          </w:tcPr>
          <w:p w14:paraId="2A45D9D9" w14:textId="77777777" w:rsidR="001E6ABB" w:rsidRDefault="001E6ABB" w:rsidP="001E6ABB">
            <w:pPr>
              <w:rPr>
                <w:rFonts w:cs="Arial"/>
                <w:b/>
                <w:bCs/>
                <w:color w:val="FFFFFF"/>
                <w:sz w:val="12"/>
                <w:szCs w:val="12"/>
                <w:lang w:val="en-US" w:eastAsia="en-US"/>
              </w:rPr>
            </w:pPr>
          </w:p>
          <w:p w14:paraId="4857D0F2" w14:textId="1A1171C2" w:rsidR="001E6ABB" w:rsidRPr="001E6ABB" w:rsidRDefault="001E6ABB" w:rsidP="001E6ABB">
            <w:pPr>
              <w:rPr>
                <w:rFonts w:cs="Arial"/>
                <w:b/>
                <w:bCs/>
                <w:color w:val="FFFFFF"/>
                <w:sz w:val="12"/>
                <w:szCs w:val="12"/>
                <w:lang w:val="en-US" w:eastAsia="en-US"/>
              </w:rPr>
            </w:pPr>
            <w:r w:rsidRPr="001E6ABB">
              <w:rPr>
                <w:rFonts w:cs="Arial"/>
                <w:b/>
                <w:bCs/>
                <w:color w:val="FFFFFF"/>
                <w:sz w:val="12"/>
                <w:szCs w:val="12"/>
                <w:lang w:val="en-US" w:eastAsia="en-US"/>
              </w:rPr>
              <w:t>Destination</w:t>
            </w:r>
          </w:p>
        </w:tc>
        <w:tc>
          <w:tcPr>
            <w:tcW w:w="992" w:type="dxa"/>
            <w:shd w:val="clear" w:color="auto" w:fill="548DD4" w:themeFill="text2" w:themeFillTint="99"/>
            <w:hideMark/>
          </w:tcPr>
          <w:p w14:paraId="1F8C6496" w14:textId="77777777" w:rsidR="001E6ABB" w:rsidRDefault="001E6ABB" w:rsidP="001E6ABB">
            <w:pPr>
              <w:rPr>
                <w:rFonts w:cs="Arial"/>
                <w:b/>
                <w:bCs/>
                <w:color w:val="FFFFFF"/>
                <w:sz w:val="12"/>
                <w:szCs w:val="12"/>
                <w:lang w:val="en-US" w:eastAsia="en-US"/>
              </w:rPr>
            </w:pPr>
          </w:p>
          <w:p w14:paraId="6BF7A2D0" w14:textId="707A5143" w:rsidR="001E6ABB" w:rsidRPr="001E6ABB" w:rsidRDefault="001E6ABB" w:rsidP="001E6ABB">
            <w:pPr>
              <w:rPr>
                <w:rFonts w:cs="Arial"/>
                <w:b/>
                <w:bCs/>
                <w:color w:val="FFFFFF"/>
                <w:sz w:val="12"/>
                <w:szCs w:val="12"/>
                <w:lang w:val="en-US" w:eastAsia="en-US"/>
              </w:rPr>
            </w:pPr>
            <w:r w:rsidRPr="001E6ABB">
              <w:rPr>
                <w:rFonts w:cs="Arial"/>
                <w:b/>
                <w:bCs/>
                <w:color w:val="FFFFFF"/>
                <w:sz w:val="12"/>
                <w:szCs w:val="12"/>
                <w:lang w:val="en-US" w:eastAsia="en-US"/>
              </w:rPr>
              <w:t>Nom / Libellé</w:t>
            </w:r>
          </w:p>
        </w:tc>
        <w:tc>
          <w:tcPr>
            <w:tcW w:w="1622" w:type="dxa"/>
            <w:shd w:val="clear" w:color="auto" w:fill="548DD4" w:themeFill="text2" w:themeFillTint="99"/>
            <w:vAlign w:val="bottom"/>
            <w:hideMark/>
          </w:tcPr>
          <w:p w14:paraId="162DE9AB" w14:textId="77777777" w:rsidR="001E6ABB" w:rsidRPr="001E6ABB" w:rsidRDefault="001E6ABB" w:rsidP="001E6ABB">
            <w:pPr>
              <w:rPr>
                <w:rFonts w:ascii="Calibri" w:hAnsi="Calibri" w:cs="Calibri"/>
                <w:b/>
                <w:bCs/>
                <w:color w:val="FFFFFF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b/>
                <w:bCs/>
                <w:color w:val="FFFFFF"/>
                <w:sz w:val="12"/>
                <w:szCs w:val="12"/>
                <w:lang w:val="en-US" w:eastAsia="en-US"/>
              </w:rPr>
              <w:t>Exemple donnée source</w:t>
            </w:r>
          </w:p>
        </w:tc>
        <w:tc>
          <w:tcPr>
            <w:tcW w:w="2347" w:type="dxa"/>
            <w:shd w:val="clear" w:color="auto" w:fill="548DD4" w:themeFill="text2" w:themeFillTint="99"/>
            <w:noWrap/>
            <w:vAlign w:val="bottom"/>
            <w:hideMark/>
          </w:tcPr>
          <w:p w14:paraId="7A6A125E" w14:textId="77777777" w:rsidR="001E6ABB" w:rsidRPr="001E6ABB" w:rsidRDefault="001E6ABB" w:rsidP="001E6ABB">
            <w:pPr>
              <w:rPr>
                <w:rFonts w:ascii="Calibri" w:hAnsi="Calibri" w:cs="Calibri"/>
                <w:b/>
                <w:bCs/>
                <w:color w:val="FFFFFF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b/>
                <w:bCs/>
                <w:color w:val="FFFFFF"/>
                <w:sz w:val="12"/>
                <w:szCs w:val="12"/>
                <w:lang w:val="en-US" w:eastAsia="en-US"/>
              </w:rPr>
              <w:t>Exemple donnée sortie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bottom"/>
            <w:hideMark/>
          </w:tcPr>
          <w:p w14:paraId="524FAAC4" w14:textId="77777777" w:rsidR="001E6ABB" w:rsidRPr="001E6ABB" w:rsidRDefault="001E6ABB" w:rsidP="001E6ABB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 w:eastAsia="en-US"/>
              </w:rPr>
              <w:t>Balise M3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noWrap/>
            <w:vAlign w:val="bottom"/>
            <w:hideMark/>
          </w:tcPr>
          <w:p w14:paraId="5556FC8A" w14:textId="77777777" w:rsidR="001E6ABB" w:rsidRPr="001E6ABB" w:rsidRDefault="001E6ABB" w:rsidP="001E6ABB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 w:eastAsia="en-US"/>
              </w:rPr>
              <w:t xml:space="preserve">Règle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bottom"/>
            <w:hideMark/>
          </w:tcPr>
          <w:p w14:paraId="05232416" w14:textId="77777777" w:rsidR="001E6ABB" w:rsidRPr="001E6ABB" w:rsidRDefault="001E6ABB" w:rsidP="001E6ABB">
            <w:pPr>
              <w:rPr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 w:eastAsia="en-US"/>
              </w:rPr>
              <w:t>Commentaires</w:t>
            </w:r>
          </w:p>
        </w:tc>
      </w:tr>
      <w:tr w:rsidR="001E6ABB" w:rsidRPr="001E6ABB" w14:paraId="6926A778" w14:textId="77777777" w:rsidTr="4055B2C1">
        <w:trPr>
          <w:trHeight w:val="1160"/>
        </w:trPr>
        <w:tc>
          <w:tcPr>
            <w:tcW w:w="988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507FEDF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BGM.1.1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830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1001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du document</w:t>
            </w:r>
          </w:p>
        </w:tc>
        <w:tc>
          <w:tcPr>
            <w:tcW w:w="16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B5AC5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&lt;DOCUMENT_TYPE&gt;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Facture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&lt;/DOCUMENT_TYPE&gt;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&lt;DOCUMENT_TYPE&gt;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Avoir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&lt;/DOCUMENT_TYPE&gt;</w:t>
            </w:r>
          </w:p>
        </w:tc>
        <w:tc>
          <w:tcPr>
            <w:tcW w:w="23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07F6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da-DK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da-DK" w:eastAsia="en-US"/>
              </w:rPr>
              <w:t>BGM+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da-DK" w:eastAsia="en-US"/>
              </w:rPr>
              <w:t>380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da-DK" w:eastAsia="en-US"/>
              </w:rPr>
              <w:t>:::V02P01+00785203+9'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da-DK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da-DK" w:eastAsia="en-US"/>
              </w:rPr>
              <w:br/>
              <w:t>BGM+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da-DK" w:eastAsia="en-US"/>
              </w:rPr>
              <w:t>381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da-DK" w:eastAsia="en-US"/>
              </w:rPr>
              <w:t>:::V02P01+00785088+9'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4ACC5" w14:textId="16CA3628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InvoiceHeader/Reference3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4A930" w14:textId="2A4783E0" w:rsidR="001E6ABB" w:rsidRPr="001E6ABB" w:rsidRDefault="001E6ABB" w:rsidP="2F7A6ADD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F7A6ADD">
              <w:rPr>
                <w:rFonts w:asciiTheme="minorHAnsi" w:hAnsiTheme="minorHAnsi" w:cstheme="minorBidi"/>
                <w:color w:val="000000" w:themeColor="text1"/>
                <w:sz w:val="16"/>
                <w:szCs w:val="16"/>
                <w:lang w:val="en-US" w:eastAsia="en-US"/>
              </w:rPr>
              <w:t> </w:t>
            </w:r>
            <w:r w:rsidR="15732F39" w:rsidRPr="2F7A6ADD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CUSTOM</w:t>
            </w:r>
          </w:p>
          <w:p w14:paraId="00A4E24E" w14:textId="7E5B4ACB" w:rsidR="001E6ABB" w:rsidRPr="001E6ABB" w:rsidRDefault="001E6ABB" w:rsidP="2F7A6ADD">
            <w:pPr>
              <w:rPr>
                <w:rFonts w:asciiTheme="minorHAnsi" w:hAnsiTheme="minorHAnsi" w:cstheme="minorBid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0B05119C" w14:textId="207BCF46" w:rsidR="001E6ABB" w:rsidRPr="001E6ABB" w:rsidRDefault="001E6ABB" w:rsidP="2F7A6ADD">
            <w:pPr>
              <w:rPr>
                <w:rFonts w:asciiTheme="minorHAnsi" w:hAnsiTheme="minorHAnsi" w:cstheme="minorBidi"/>
                <w:color w:val="000000" w:themeColor="text1"/>
                <w:sz w:val="16"/>
                <w:szCs w:val="16"/>
                <w:lang w:eastAsia="en-US"/>
              </w:rPr>
            </w:pPr>
            <w:r w:rsidRPr="2F7A6ADD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Facture, alors valeur 380, sinon  Avoir 381</w:t>
            </w:r>
          </w:p>
          <w:p w14:paraId="0AAB592D" w14:textId="606BBBAE" w:rsidR="001E6ABB" w:rsidRPr="001E6ABB" w:rsidRDefault="66817CCC" w:rsidP="2F7A6ADD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2F7A6ADD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Recherche valeur </w:t>
            </w:r>
          </w:p>
          <w:p w14:paraId="07CC19A7" w14:textId="55987912" w:rsidR="001E6ABB" w:rsidRPr="001E6ABB" w:rsidRDefault="66817CCC" w:rsidP="2F7A6ADD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2F7A6ADD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CINHED.CIIVTP</w:t>
            </w:r>
          </w:p>
          <w:p w14:paraId="5468A9EA" w14:textId="49310908" w:rsidR="001E6ABB" w:rsidRPr="001E6ABB" w:rsidRDefault="66817CCC" w:rsidP="2F7A6ADD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2F7A6ADD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IVTP= 00 donc 380</w:t>
            </w:r>
          </w:p>
          <w:p w14:paraId="72F3B06D" w14:textId="29CF62A0" w:rsidR="001E6ABB" w:rsidRPr="001E6ABB" w:rsidRDefault="001E6ABB" w:rsidP="2F7A6ADD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</w:p>
          <w:p w14:paraId="04A8277B" w14:textId="78E417F2" w:rsidR="001E6ABB" w:rsidRPr="001E6ABB" w:rsidRDefault="66817CCC" w:rsidP="2F7A6ADD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2F7A6ADD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IVTP= 02 donc 381</w:t>
            </w:r>
          </w:p>
          <w:p w14:paraId="508A6A8E" w14:textId="3AF4C33A" w:rsidR="001E6ABB" w:rsidRPr="001E6ABB" w:rsidRDefault="001E6ABB" w:rsidP="2F7A6ADD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eastAsia="en-US"/>
              </w:rPr>
            </w:pPr>
          </w:p>
        </w:tc>
      </w:tr>
      <w:tr w:rsidR="001E6ABB" w:rsidRPr="001E6ABB" w14:paraId="3851B9D7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006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BGM.2.1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4A6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1004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du document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B127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&lt;INVOICE_NO&gt;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00785203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&lt;/INVOICE_NO&gt;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1110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BGM+380:::V02P01+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00785203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+9'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6847E" w14:textId="53AFF014" w:rsidR="001E6ABB" w:rsidRPr="001E6ABB" w:rsidRDefault="59872FE7" w:rsidP="7D879AB4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7D879AB4">
              <w:rPr>
                <w:rFonts w:ascii="Calibri" w:eastAsia="Calibri" w:hAnsi="Calibri" w:cs="Calibri"/>
                <w:sz w:val="12"/>
                <w:szCs w:val="12"/>
                <w:lang w:val="en-US"/>
              </w:rPr>
              <w:t>M3EDIInvoiceCustom/</w:t>
            </w:r>
            <w:r w:rsidR="6BDDBA8E" w:rsidRPr="7D879AB4">
              <w:rPr>
                <w:rFonts w:ascii="Calibri" w:eastAsia="Calibri" w:hAnsi="Calibri" w:cs="Calibri"/>
                <w:sz w:val="12"/>
                <w:szCs w:val="12"/>
                <w:lang w:val="en-US"/>
              </w:rPr>
              <w:t>InvoiceHeader/D</w:t>
            </w:r>
            <w:r w:rsidR="0F8207EE" w:rsidRPr="7D879AB4">
              <w:rPr>
                <w:rFonts w:ascii="Calibri" w:eastAsia="Calibri" w:hAnsi="Calibri" w:cs="Calibri"/>
                <w:sz w:val="12"/>
                <w:szCs w:val="12"/>
                <w:lang w:val="en-US"/>
              </w:rPr>
              <w:t>isplayID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5BEE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515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</w:tr>
      <w:tr w:rsidR="001E6ABB" w:rsidRPr="001E6ABB" w14:paraId="56817948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FC39EC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1a.DTM.1.2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00A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9B24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&lt;INVOICE_DATE&gt;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&lt;/INVOICE_DATE&gt;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A42C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137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0FACD" w14:textId="075B8984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InvoiceHeader/DocumentDateTime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265F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E5FE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 </w:t>
            </w:r>
          </w:p>
        </w:tc>
      </w:tr>
      <w:tr w:rsidR="001E6ABB" w:rsidRPr="001E6ABB" w14:paraId="4D81F2B0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2FDF4AB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1b.DTM.1.2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49D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EAC5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&lt;SHIPMENT_DATE&gt;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&lt;/SHIPMENT_DATE&gt;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5F4D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DTM+11: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E021F" w14:textId="6229DB32" w:rsidR="001E6ABB" w:rsidRPr="001E6ABB" w:rsidRDefault="59872FE7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Times New Roman" w:hAnsi="Times New Roman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Times New Roman" w:hAnsi="Times New Roman"/>
                <w:color w:val="000000" w:themeColor="text1"/>
                <w:sz w:val="12"/>
                <w:szCs w:val="12"/>
                <w:lang w:val="en-US" w:eastAsia="en-US"/>
              </w:rPr>
              <w:t>InvoiceHeader/DateDepart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40CF9" w14:textId="22B45198" w:rsidR="001E6ABB" w:rsidRPr="001E6ABB" w:rsidRDefault="001E6ABB" w:rsidP="2F7A6ADD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82584B" w14:textId="652F4BCC" w:rsidR="001E6ABB" w:rsidRPr="001E6ABB" w:rsidRDefault="4098704C" w:rsidP="0125DAA1">
            <w:pPr>
              <w:ind w:firstLineChars="100" w:firstLine="120"/>
              <w:jc w:val="center"/>
              <w:rPr>
                <w:rFonts w:ascii="Calibri" w:eastAsia="Calibri" w:hAnsi="Calibri" w:cs="Calibri"/>
                <w:sz w:val="16"/>
                <w:szCs w:val="16"/>
                <w:lang w:val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MHDISH.OQDSDT </w:t>
            </w:r>
            <w:r w:rsidR="001E6ABB" w:rsidRPr="0125DAA1">
              <w:rPr>
                <w:rFonts w:asciiTheme="minorHAnsi" w:hAnsiTheme="minorHAnsi" w:cstheme="minorBidi"/>
                <w:color w:val="000000" w:themeColor="text1"/>
                <w:sz w:val="16"/>
                <w:szCs w:val="16"/>
                <w:lang w:val="en-US" w:eastAsia="en-US"/>
              </w:rPr>
              <w:t> </w:t>
            </w:r>
            <w:r w:rsidR="5A6266AB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</w:p>
        </w:tc>
      </w:tr>
      <w:tr w:rsidR="001E6ABB" w:rsidRPr="001E6ABB" w14:paraId="137E212F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DA9F918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1c.DTM.1.2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F54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F331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&lt;DELIVERY_DATE&gt;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20241128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&lt;/DELIVERY_DATE&gt;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860E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DTM+35: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20241128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9A249" w14:textId="772638B7" w:rsidR="001E6ABB" w:rsidRPr="001E6ABB" w:rsidRDefault="59872FE7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Times New Roman" w:hAnsi="Times New Roman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Times New Roman" w:hAnsi="Times New Roman"/>
                <w:color w:val="000000" w:themeColor="text1"/>
                <w:sz w:val="12"/>
                <w:szCs w:val="12"/>
                <w:lang w:val="en-US" w:eastAsia="en-US"/>
              </w:rPr>
              <w:t>InvoiceHeader/DateLivraison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3787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5D5FCF" w14:textId="722CF76F" w:rsidR="001E6ABB" w:rsidRPr="001E6ABB" w:rsidRDefault="6143796D" w:rsidP="0125DAA1">
            <w:pPr>
              <w:ind w:firstLineChars="100" w:firstLine="120"/>
              <w:jc w:val="center"/>
              <w:rPr>
                <w:rFonts w:ascii="Calibri" w:eastAsia="Calibri" w:hAnsi="Calibri" w:cs="Calibri"/>
                <w:sz w:val="16"/>
                <w:szCs w:val="16"/>
                <w:lang w:val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MHDISH.OQDEDA</w:t>
            </w:r>
            <w:r w:rsidRPr="0125DAA1">
              <w:rPr>
                <w:rFonts w:asciiTheme="minorHAnsi" w:hAnsiTheme="minorHAnsi" w:cstheme="minorBidi"/>
                <w:color w:val="000000" w:themeColor="text1"/>
                <w:sz w:val="16"/>
                <w:szCs w:val="16"/>
                <w:lang w:val="en-US" w:eastAsia="en-US"/>
              </w:rPr>
              <w:t xml:space="preserve"> </w:t>
            </w:r>
          </w:p>
          <w:p w14:paraId="2730BAE1" w14:textId="293E70CD" w:rsidR="001E6ABB" w:rsidRPr="001E6ABB" w:rsidRDefault="001E6ABB" w:rsidP="0125DAA1">
            <w:pPr>
              <w:ind w:firstLineChars="100" w:firstLine="160"/>
              <w:jc w:val="center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6"/>
                <w:szCs w:val="16"/>
                <w:lang w:val="en-US" w:eastAsia="en-US"/>
              </w:rPr>
              <w:t> </w:t>
            </w:r>
            <w:r w:rsidR="329E0A75" w:rsidRPr="0125DAA1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1E6ABB" w:rsidRPr="001E6ABB" w14:paraId="72B51754" w14:textId="77777777" w:rsidTr="4055B2C1">
        <w:trPr>
          <w:trHeight w:val="112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6B804CE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PAI.1.3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E37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4461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Moyen de paiement (en code)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9CF37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&lt;PAYMENT_TERMS&gt;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&lt;/PAYMENT_TERMS&gt;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584C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PAI+::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34CBD9" w14:textId="0B67E124" w:rsidR="001E6ABB" w:rsidRPr="001E6ABB" w:rsidRDefault="59872FE7" w:rsidP="4055B2C1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4055B2C1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4055B2C1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</w:t>
            </w:r>
            <w:r w:rsidR="53C201CA" w:rsidRPr="4055B2C1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PaymentTerm /</w:t>
            </w:r>
            <w:r w:rsidR="59AB2969" w:rsidRPr="4055B2C1">
              <w:rPr>
                <w:rFonts w:ascii="Times New Roman" w:hAnsi="Times New Roman"/>
                <w:color w:val="000000" w:themeColor="text1"/>
                <w:sz w:val="12"/>
                <w:szCs w:val="12"/>
                <w:lang w:val="en-US"/>
              </w:rPr>
              <w:t>PaymentMethodCode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BB83" w14:textId="51EA5769" w:rsidR="001E6ABB" w:rsidRPr="001E6ABB" w:rsidRDefault="001E6ABB" w:rsidP="4055B2C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4055B2C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6556A3A" w:rsidRPr="4055B2C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  <w:r w:rsidR="76556A3A" w:rsidRPr="4055B2C1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CUSTOM</w:t>
            </w:r>
          </w:p>
          <w:p w14:paraId="5E7D04B8" w14:textId="58E91EF4" w:rsidR="001E6ABB" w:rsidRPr="001E6ABB" w:rsidRDefault="001E6ABB" w:rsidP="22714077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F8A4C" w14:textId="7575F6A0" w:rsidR="00696E4C" w:rsidRDefault="52CBFDE2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Transcodification dans CRS882</w:t>
            </w:r>
          </w:p>
          <w:p w14:paraId="2BD5DC63" w14:textId="63F7427F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commentRangeStart w:id="38"/>
          </w:p>
          <w:p w14:paraId="13AC5D85" w14:textId="03CF5A9B" w:rsidR="001E6ABB" w:rsidRPr="001E6ABB" w:rsidRDefault="7AFFC77F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Nouvelle Balise </w:t>
            </w:r>
            <w:commentRangeEnd w:id="38"/>
            <w:r w:rsidR="25E452A7" w:rsidRPr="001E6ABB">
              <w:rPr>
                <w:rStyle w:val="CommentReference"/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commentReference w:id="38"/>
            </w:r>
          </w:p>
          <w:p w14:paraId="3E6E258C" w14:textId="08F3337A" w:rsidR="001E6ABB" w:rsidRPr="001E6ABB" w:rsidRDefault="0EBA8095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Prendre la valeur </w:t>
            </w:r>
          </w:p>
          <w:p w14:paraId="11376706" w14:textId="68259050" w:rsidR="001E6ABB" w:rsidRPr="001E6ABB" w:rsidRDefault="0EBA8095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Dans CRS882 </w:t>
            </w:r>
          </w:p>
          <w:p w14:paraId="36CBD115" w14:textId="1432B8C1" w:rsidR="001E6ABB" w:rsidRPr="001E6ABB" w:rsidRDefault="0EBA8095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Message std = M3EDI </w:t>
            </w:r>
          </w:p>
          <w:p w14:paraId="078B7B2C" w14:textId="34A73FC0" w:rsidR="001E6ABB" w:rsidRPr="001E6ABB" w:rsidRDefault="0EBA8095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Message = Custom </w:t>
            </w:r>
          </w:p>
          <w:p w14:paraId="70592CB9" w14:textId="4F348C51" w:rsidR="001E6ABB" w:rsidRPr="001E6ABB" w:rsidRDefault="0EBA8095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Element = Payment Method</w:t>
            </w:r>
          </w:p>
          <w:p w14:paraId="7D2AEC38" w14:textId="4977EC8A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346BBF92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5A13160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2.FTX.4.1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FA9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4440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Texte en format libre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6CDD4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&lt;NAME&gt;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GOUTERS MAGIQUES 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&lt;/NAME&gt;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1BAA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FTX+REG+++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GOUTERS MAGIQUES 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:SAS:1760380 EUR'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21B37" w14:textId="798009E5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InvoiceHeader/SupplierParty/Name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AEDB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E4C2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3AD51616" w14:textId="77777777" w:rsidTr="4055B2C1">
        <w:trPr>
          <w:trHeight w:val="1125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4A10A40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2.FTX.4.2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44B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4440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Texte en format libre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32C02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&lt;LEGAL_FORM&gt;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&lt;/LEGAL_FORM&gt;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83D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FTX+REG+++GOUTERS MAGIQUES SAS: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:1760380 EUR'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6CFB6" w14:textId="550CF593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InvoiceHeader/SupplierParty/Titre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60D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E1AC1" w14:textId="25754D00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F63ED7E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CMNDIV. F1A030</w:t>
            </w:r>
          </w:p>
        </w:tc>
      </w:tr>
      <w:tr w:rsidR="001E6ABB" w:rsidRPr="001E6ABB" w14:paraId="6B0987AD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BBD17C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2.FTX.4.3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BFE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4440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Texte en format libre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ED00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&lt;CAPITAL&gt;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1760380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&lt;/CAPITAL&gt;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&lt;CURRENCY&gt;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EUR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&lt;/CURRENCY&gt;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EE28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FTX+REG+++GOUTERS MAGIQUES SAS:SAS: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1760380 EUR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A5FE70" w14:textId="69B83C7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InvoiceHeader/SupplierParty/Capital                                  </w:t>
            </w: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InvoiceHeader/SupplierParty/Devise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BF8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0DA53" w14:textId="6BEE1F86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</w:p>
          <w:p w14:paraId="00BC5BB7" w14:textId="785044D0" w:rsidR="001E6ABB" w:rsidRPr="001E6ABB" w:rsidRDefault="320942DE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Devise = CMNDIV. CCLOCD</w:t>
            </w:r>
          </w:p>
          <w:p w14:paraId="0E2CDEBA" w14:textId="2B35842C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2A6FB75" w14:textId="0A726D7A" w:rsidR="001E6ABB" w:rsidRPr="001E6ABB" w:rsidRDefault="320942DE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CAPITAL = </w:t>
            </w:r>
            <w:r w:rsidR="292795D0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CMNDIV. WWCCD2</w:t>
            </w:r>
          </w:p>
        </w:tc>
      </w:tr>
      <w:tr w:rsidR="001E6ABB" w:rsidRPr="001E6ABB" w14:paraId="358E6101" w14:textId="77777777" w:rsidTr="4055B2C1">
        <w:trPr>
          <w:trHeight w:val="783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7A6DF52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2b.FTX.1.1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24727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0480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CONDITIONS GENERALES DE REGLEMENT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ABSENCE D ESCOMPTE ACCORDE EN CAS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DE PAIEMENT ANTICIPE.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PENALITES  POUR PAIEMENT TARDIF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EGALES A 3 FOIS LE TAUX D INTERET LEGAL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 xml:space="preserve"> INDEMNITE FORFAITAIRE POUR FRAIS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DE RECOUVREMENT DE 40 E DUE DES LE PREMIER JOUR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DE RETARD DE PAIEMENT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(ARTICLE L441-6 DU CODE DE COMMERCE).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&lt;/INVOICE_COMMENT&gt;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42D6" w14:textId="77777777" w:rsidR="001E6ABB" w:rsidRPr="001E6ABB" w:rsidRDefault="001E6ABB" w:rsidP="2C82EF37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eastAsia="en-US"/>
              </w:rPr>
            </w:pPr>
            <w:r w:rsidRPr="2C82EF37">
              <w:rPr>
                <w:rFonts w:ascii="Calibri" w:hAnsi="Calibri" w:cs="Calibri"/>
                <w:color w:val="000000" w:themeColor="text1"/>
                <w:sz w:val="12"/>
                <w:szCs w:val="12"/>
                <w:lang w:eastAsia="en-US"/>
              </w:rPr>
              <w:t>FTX+SUR+++CONDITIONS GENERALES DE REGLEMENT ABSENCE D ESCOMPTE ACCORDE EN CAS DE: PAIEMENT ANTICIPE. PENALITES  POUR PAIEMENT TARDIF EGALES A 3 FOIS LE: TAUX D INTERET LEGAL INDEMNITE FORFAITAIRE POUR FRAIS DE RECOUVREMENT: DE 40 E DUE DES LE PREMIER JOUR DE RETARD DE PAIEMENT (ARTICLE L441-6: DU CODE DE COMMERCE).'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73791" w14:textId="4B872C6A" w:rsidR="6DCBA78E" w:rsidRDefault="6DCBA78E" w:rsidP="07504AA8">
            <w:r w:rsidRPr="07504AA8">
              <w:rPr>
                <w:rFonts w:ascii="Calibri" w:eastAsia="Calibri" w:hAnsi="Calibri" w:cs="Calibri"/>
                <w:strike/>
                <w:color w:val="EE0000"/>
                <w:sz w:val="12"/>
                <w:szCs w:val="12"/>
                <w:highlight w:val="yellow"/>
                <w:lang w:val="en-US"/>
              </w:rPr>
              <w:t>M3EDIInvoiceCustom/InvoiceHeader/ Invoice_Comment</w:t>
            </w:r>
          </w:p>
          <w:p w14:paraId="19E84F3B" w14:textId="70DE577C" w:rsidR="6DCBA78E" w:rsidRDefault="6DCBA78E" w:rsidP="07504AA8">
            <w:r w:rsidRPr="07504AA8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</w:t>
            </w:r>
          </w:p>
          <w:p w14:paraId="690BD064" w14:textId="15E0F181" w:rsidR="6DCBA78E" w:rsidRDefault="6DCBA78E" w:rsidP="07504AA8">
            <w:r w:rsidRPr="07504AA8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M3EDIInvoiceCustom/InvoiceHeader/ InvoiceComment</w:t>
            </w:r>
          </w:p>
          <w:p w14:paraId="6BDE1960" w14:textId="2EDE2D28" w:rsidR="07504AA8" w:rsidRDefault="07504AA8" w:rsidP="07504AA8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28E980B" w14:textId="01495904" w:rsidR="001E6ABB" w:rsidRPr="001E6ABB" w:rsidRDefault="001E6ABB" w:rsidP="2C681AAC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F8C832F" w14:textId="0F55257B" w:rsidR="001E6ABB" w:rsidRPr="001E6ABB" w:rsidRDefault="001E6ABB" w:rsidP="2C681AAC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588BCBF" w14:textId="6D9D797E" w:rsidR="001E6ABB" w:rsidRPr="001E6ABB" w:rsidRDefault="001E6ABB" w:rsidP="53B7CA53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DBD49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38728F" w14:textId="6DEEEDF2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Commentaire générale facture + Qualifiant</w:t>
            </w:r>
          </w:p>
          <w:p w14:paraId="29A2EAEC" w14:textId="752559D3" w:rsidR="001E6ABB" w:rsidRPr="001E6ABB" w:rsidRDefault="001E6ABB" w:rsidP="731CF425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09309AD" w14:textId="7F1C10FD" w:rsidR="5D146DEE" w:rsidRDefault="03BA8534" w:rsidP="5D146DEE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F49FB44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+ Commentaire du document </w:t>
            </w:r>
            <w:r w:rsidRPr="293AA8F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380 </w:t>
            </w:r>
          </w:p>
          <w:p w14:paraId="59FE55CF" w14:textId="2F8EA744" w:rsidR="59E21CB9" w:rsidRDefault="59E21CB9" w:rsidP="59E21CB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F590004" w14:textId="62B913DE" w:rsidR="59E21CB9" w:rsidRDefault="03BA8534" w:rsidP="59E21CB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02462643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+ Commentaire avec bloc texte = FAC </w:t>
            </w:r>
            <w:r w:rsidR="44B57507" w:rsidRPr="02462643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 pour le client </w:t>
            </w:r>
          </w:p>
          <w:p w14:paraId="14A0AE58" w14:textId="0C41671B" w:rsidR="59E21CB9" w:rsidRDefault="59E21CB9" w:rsidP="59E21CB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B2B4293" w14:textId="0CCA0506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F136173" w14:textId="6EED573A" w:rsidR="001E6ABB" w:rsidRPr="001E6ABB" w:rsidRDefault="001E6ABB" w:rsidP="731CF425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52DC62F9" w14:textId="77777777" w:rsidTr="4055B2C1">
        <w:trPr>
          <w:trHeight w:val="203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22C303E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2b0.FTX.1.1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7BE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66F9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&lt;BIO_COMMENT&gt;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BIO* = PRODUIT ISSU DE L AGRICULTURE BIOLOGIQUE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,&lt;/BIO_COMMENT&gt;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&lt;BIO_COMMENT&gt;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CERTIFIE PAR ECOCERT SAS FR-BIO-01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&lt;/BIO_COMMENT&gt;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&lt;BIO_COMMENT/&gt;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DA8A" w14:textId="77777777" w:rsidR="001E6ABB" w:rsidRPr="001E6ABB" w:rsidRDefault="001E6ABB" w:rsidP="001E6ABB">
            <w:pPr>
              <w:rPr>
                <w:rFonts w:ascii="Arial Unicode MS" w:eastAsia="Arial Unicode MS" w:hAnsi="Arial Unicode MS" w:cs="Arial Unicode MS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eastAsia="en-US"/>
              </w:rPr>
              <w:t>FTX+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eastAsia="en-US"/>
              </w:rPr>
              <w:t>SUR</w:t>
            </w: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eastAsia="en-US"/>
              </w:rPr>
              <w:t>+++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eastAsia="en-US"/>
              </w:rPr>
              <w:t>BIO* = PRODUIT ISSU DE L AGRICULTURE BIOLOGIQUE, SUR CERTIFIE PAR ECOC:ERT SAS FR-BIO-01 SUR:0:0</w:t>
            </w: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1949F3" w14:textId="2DA70A93" w:rsidR="001E6ABB" w:rsidRPr="001E6ABB" w:rsidRDefault="001E6ABB" w:rsidP="6BEADA56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BEADA56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4B7A969D" w:rsidRPr="6BEADA56">
              <w:rPr>
                <w:rFonts w:ascii="Calibri" w:eastAsia="Calibri" w:hAnsi="Calibri" w:cs="Calibri"/>
                <w:strike/>
                <w:color w:val="EE0000"/>
                <w:sz w:val="12"/>
                <w:szCs w:val="12"/>
                <w:highlight w:val="yellow"/>
                <w:lang w:val="en-US"/>
              </w:rPr>
              <w:t xml:space="preserve"> M3EDIInvoiceCustom/InvoiceHeader/ Bio_Comment</w:t>
            </w:r>
          </w:p>
          <w:p w14:paraId="2019D811" w14:textId="366206CD" w:rsidR="001E6ABB" w:rsidRPr="001E6ABB" w:rsidRDefault="4B7A969D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</w:t>
            </w:r>
          </w:p>
          <w:p w14:paraId="3E2D677B" w14:textId="1EF356F6" w:rsidR="001E6ABB" w:rsidRPr="001E6ABB" w:rsidRDefault="4B7A969D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>M3EDIInvoiceCustom/InvoiceHeader/ Bio</w:t>
            </w:r>
          </w:p>
          <w:p w14:paraId="1BAA89A4" w14:textId="5CA8C637" w:rsidR="001E6ABB" w:rsidRPr="001E6ABB" w:rsidRDefault="4B7A969D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>Comment</w:t>
            </w:r>
          </w:p>
          <w:p w14:paraId="1F2439CE" w14:textId="083F6C48" w:rsidR="001E6ABB" w:rsidRPr="001E6ABB" w:rsidRDefault="001E6ABB" w:rsidP="53B7CA53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8E0A752" w14:textId="55764AD4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96C1" w14:textId="48CF54E8" w:rsidR="001E6ABB" w:rsidRPr="001E6ABB" w:rsidRDefault="001E6ABB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0BDE85CB" w14:textId="4E400E19" w:rsidR="001E6ABB" w:rsidRPr="001E6ABB" w:rsidRDefault="001E6ABB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232A233" w14:textId="45565BEA" w:rsidR="001E6ABB" w:rsidRPr="001E6ABB" w:rsidRDefault="001E6ABB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984D7FE" w14:textId="45FAB1BE" w:rsidR="001E6ABB" w:rsidRPr="001E6ABB" w:rsidRDefault="001E6ABB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E941C55" w14:textId="43F88788" w:rsidR="001E6ABB" w:rsidRPr="001E6ABB" w:rsidRDefault="001E6ABB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53A49B6" w14:textId="0D60F3ED" w:rsidR="001E6ABB" w:rsidRPr="001E6ABB" w:rsidRDefault="001E6ABB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D7F9755" w14:textId="5E2D7A3D" w:rsidR="001E6ABB" w:rsidRPr="001E6ABB" w:rsidRDefault="001E6ABB" w:rsidP="22714077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8172D2" w14:textId="6844E62E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 </w:t>
            </w:r>
            <w:r w:rsidR="1A23CE9A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</w:t>
            </w:r>
            <w:r w:rsidR="3723403A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Utilser l’API </w:t>
            </w:r>
          </w:p>
          <w:p w14:paraId="78F9F5B8" w14:textId="3D3CE20D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39574085" w14:textId="74319F9A" w:rsidR="3723403A" w:rsidRDefault="3723403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CMS474MI/ GetUdefContent</w:t>
            </w:r>
          </w:p>
          <w:p w14:paraId="7AFF0D28" w14:textId="05DE6A16" w:rsidR="3723403A" w:rsidRDefault="3723403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UDFT=1 </w:t>
            </w:r>
          </w:p>
          <w:p w14:paraId="5BC591D0" w14:textId="3E8C75A3" w:rsidR="3723403A" w:rsidRDefault="3723403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ITNO </w:t>
            </w:r>
          </w:p>
          <w:p w14:paraId="1784B942" w14:textId="3A7C02D4" w:rsidR="3723403A" w:rsidRDefault="3723403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CFMG= CERTING</w:t>
            </w:r>
          </w:p>
          <w:p w14:paraId="2A6D4C32" w14:textId="2DD72A1F" w:rsidR="3723403A" w:rsidRDefault="3723403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CFFM= CERING03 </w:t>
            </w:r>
          </w:p>
          <w:p w14:paraId="5225BE5B" w14:textId="2C052DB6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3CA7A71E" w14:textId="5E6F6E12" w:rsidR="3723403A" w:rsidRDefault="3723403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=&gt; Si </w:t>
            </w:r>
            <w:r w:rsidR="2AED7863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CFMA = CER </w:t>
            </w:r>
          </w:p>
          <w:p w14:paraId="7AA66BBA" w14:textId="6EE78152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34DBED8" w14:textId="3627CB3D" w:rsidR="2AED7863" w:rsidRDefault="2AED7863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A</w:t>
            </w:r>
            <w:r w:rsidR="35E6A5F6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l</w:t>
            </w: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ors prendre </w:t>
            </w:r>
            <w:r w:rsidR="0B07A98B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Bloc texte dans CMS475 </w:t>
            </w:r>
          </w:p>
          <w:p w14:paraId="221BFE0F" w14:textId="1AA58AA1" w:rsidR="0B07A98B" w:rsidRDefault="0B07A98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Avec UACFMF = CERING03 </w:t>
            </w:r>
          </w:p>
          <w:p w14:paraId="51F9528E" w14:textId="387557BE" w:rsidR="0B07A98B" w:rsidRDefault="0B07A98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Et UACFMA = CER</w:t>
            </w:r>
          </w:p>
          <w:p w14:paraId="3B3C3526" w14:textId="70FDC974" w:rsidR="001E6ABB" w:rsidRPr="001E6ABB" w:rsidRDefault="001E6ABB" w:rsidP="5279BD30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464E921" w14:textId="3B04F79C" w:rsidR="001E6ABB" w:rsidRPr="001E6ABB" w:rsidRDefault="001E6ABB" w:rsidP="5279BD30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1E49B99" w14:textId="7DD6A5F2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2DD679B" w14:textId="050D5A20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22714077" w14:paraId="0547888F" w14:textId="77777777" w:rsidTr="4055B2C1">
        <w:trPr>
          <w:trHeight w:val="30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703B79E" w14:textId="01421827" w:rsidR="22714077" w:rsidRDefault="22714077" w:rsidP="22714077">
            <w:pPr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212F" w14:textId="2D81C976" w:rsidR="22714077" w:rsidRDefault="22714077" w:rsidP="22714077">
            <w:pPr>
              <w:rPr>
                <w:rFonts w:ascii="Arial MT" w:hAnsi="Arial MT"/>
                <w:sz w:val="12"/>
                <w:szCs w:val="12"/>
                <w:lang w:eastAsia="en-US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FD51BE" w14:textId="0B8E04F3" w:rsidR="22714077" w:rsidRDefault="22714077" w:rsidP="22714077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eastAsia="en-US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99B1C" w14:textId="32B4E36E" w:rsidR="22714077" w:rsidRDefault="22714077" w:rsidP="22714077">
            <w:pPr>
              <w:rPr>
                <w:rFonts w:ascii="Arial Unicode MS" w:eastAsia="Arial Unicode MS" w:hAnsi="Arial Unicode MS" w:cs="Arial Unicode MS"/>
                <w:color w:val="000000" w:themeColor="text1"/>
                <w:sz w:val="12"/>
                <w:szCs w:val="12"/>
                <w:lang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80311" w14:textId="14F1C88E" w:rsidR="13FEAAED" w:rsidRDefault="13FEAAED">
            <w:r w:rsidRPr="22714077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>M3EDIInvoiceCustom/InvoiceHeader/ RFA</w:t>
            </w:r>
          </w:p>
          <w:p w14:paraId="126851F6" w14:textId="5CA8C637" w:rsidR="13FEAAED" w:rsidRDefault="13FEAAED">
            <w:r w:rsidRPr="22714077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>Comment</w:t>
            </w:r>
          </w:p>
          <w:p w14:paraId="25DD2734" w14:textId="277B4773" w:rsidR="22714077" w:rsidRDefault="22714077" w:rsidP="22714077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81D03" w14:textId="48CF54E8" w:rsidR="13FEAAED" w:rsidRDefault="13FEAAED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01C57502" w14:textId="49105367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02CC5AB" w14:textId="0EA0C589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0C97DB8" w14:textId="2E84B9F1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D97E395" w14:textId="0C5002CE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8C6D4C3" w14:textId="03789039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5700668" w14:textId="596634A2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7A2DDA6" w14:textId="161BA9D4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4217A25" w14:textId="6BC25C7C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EBAE253" w14:textId="3276366C" w:rsidR="22714077" w:rsidRDefault="22714077" w:rsidP="2271407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2C64F" w14:textId="0CC435AC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7B1E169" w14:textId="6844E62E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  Utilser l’API </w:t>
            </w:r>
          </w:p>
          <w:p w14:paraId="574620FE" w14:textId="3D3CE20D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49F35ED" w14:textId="74319F9A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CMS474MI/ GetUdefContent</w:t>
            </w:r>
          </w:p>
          <w:p w14:paraId="09E3FBC5" w14:textId="05DE6A16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UDFT=1 </w:t>
            </w:r>
          </w:p>
          <w:p w14:paraId="5E958A67" w14:textId="3E8C75A3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ITNO </w:t>
            </w:r>
          </w:p>
          <w:p w14:paraId="3FB2DBD9" w14:textId="3A7C02D4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CFMG= CERTING</w:t>
            </w:r>
          </w:p>
          <w:p w14:paraId="6E2C19D7" w14:textId="4A85A130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CFFM= CERING01 </w:t>
            </w:r>
          </w:p>
          <w:p w14:paraId="58BB0791" w14:textId="2C052DB6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1487AD6" w14:textId="5E6F6E12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=&gt; Si CFMA = CER </w:t>
            </w:r>
          </w:p>
          <w:p w14:paraId="40CC1D44" w14:textId="6EE78152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51189AC" w14:textId="70EF53FB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Alors prendre Bloc texte dans CMS475 </w:t>
            </w:r>
          </w:p>
          <w:p w14:paraId="7122C58D" w14:textId="3F889FDB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Avec UACFMF = CERING01</w:t>
            </w:r>
          </w:p>
          <w:p w14:paraId="74169533" w14:textId="387557BE" w:rsidR="13FEAAED" w:rsidRDefault="13FEAAED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Et UACFMA = CER</w:t>
            </w:r>
          </w:p>
          <w:p w14:paraId="75D02E22" w14:textId="70FDC974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46B1973" w14:textId="3B04F79C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7DA3C12" w14:textId="7DAF02FD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0983FD8" w14:textId="2C61A39E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2BD19DE" w14:textId="7FE32BE7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3888EA3A" w14:textId="24744CAA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5439E3F" w14:textId="6D6A2239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C756693" w14:textId="12B2F3DE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5736F16" w14:textId="59B514F2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83D41C8" w14:textId="00CE2045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3EB178D8" w14:textId="781C2859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B0023A5" w14:textId="6A69179C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64298A52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BCDD71A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2b0bis.FTX.1.1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1E8D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D9B2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&lt;UTZ_COMMENT&gt;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6F3D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5B84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691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E31CF" w14:textId="41A4AFD8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3164F836" w14:textId="77777777" w:rsidTr="4055B2C1">
        <w:trPr>
          <w:trHeight w:val="435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8AC478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2b1.FTX.1.1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FDFE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7E6C8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&lt;PAYMENT_COMMENT&gt;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CONDITIONS GENERALES DE REGLEMENT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ABSENCE D ESCOMPTE ACCORDE EN CAS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DE PAIEMENT ANTICIPE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.&lt;/PAYMENT_COMMENT&gt;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PENALITES  POUR PAIEMENT TARDIF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EGALES A 3 FOIS LE TAUX D INTERET LEGAL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734F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FTX+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PMD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CONDITIONS GENERALES DE REGLEMENT ABSENCE D ESCOMPTE ACCORDE EN CAS DE: PAIEMENT ANTICIPE. PENALITES  POUR PAIEMENT TARDIF EGALES A 3 FOIS LE: TAUX D INTERET LEGAL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6B9B77" w14:textId="7F42CBE1" w:rsidR="001E6ABB" w:rsidRPr="001E6ABB" w:rsidRDefault="001E6ABB" w:rsidP="6BEADA56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BEADA56">
              <w:rPr>
                <w:rFonts w:ascii="Calibri" w:hAnsi="Calibri" w:cs="Calibri"/>
                <w:color w:val="000000" w:themeColor="text1"/>
                <w:sz w:val="12"/>
                <w:szCs w:val="12"/>
                <w:lang w:eastAsia="en-US"/>
              </w:rPr>
              <w:t> </w:t>
            </w:r>
            <w:r w:rsidR="0B8D4B49" w:rsidRPr="6BEADA56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  <w:r w:rsidR="2608C994" w:rsidRPr="6BEADA56">
              <w:rPr>
                <w:rFonts w:ascii="Calibri" w:eastAsia="Calibri" w:hAnsi="Calibri" w:cs="Calibri"/>
                <w:strike/>
                <w:color w:val="EE0000"/>
                <w:sz w:val="12"/>
                <w:szCs w:val="12"/>
                <w:highlight w:val="yellow"/>
                <w:lang w:val="en-US"/>
              </w:rPr>
              <w:t xml:space="preserve">  M3EDIInvoiceCustom/InvoiceHeader/ Payment_Comment</w:t>
            </w:r>
          </w:p>
          <w:p w14:paraId="07C1A168" w14:textId="72FFC595" w:rsidR="001E6ABB" w:rsidRPr="001E6ABB" w:rsidRDefault="2608C994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</w:t>
            </w:r>
          </w:p>
          <w:p w14:paraId="38EAFCA9" w14:textId="4446F554" w:rsidR="001E6ABB" w:rsidRPr="001E6ABB" w:rsidRDefault="2608C994" w:rsidP="38AE5556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>M3EDIInvoiceCustom/InvoiceHeader/ PaymentComment</w:t>
            </w:r>
          </w:p>
          <w:p w14:paraId="4350C7CB" w14:textId="5CFB4B1C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198D637E" w14:textId="5A30208C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1124DCA6" w14:textId="15544CCC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0E7B2E0C" w14:textId="0EDE6784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0FC262AF" w14:textId="576655AA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51FD7A36" w14:textId="5232FD7F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7DDC5EFF" w14:textId="55FDF82A" w:rsidR="001E6ABB" w:rsidRPr="001E6ABB" w:rsidRDefault="001E6ABB" w:rsidP="38AE55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6757B61A" w14:textId="5100D002" w:rsidR="001E6ABB" w:rsidRPr="001E6ABB" w:rsidRDefault="001E6ABB" w:rsidP="6BEADA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CA53" w14:textId="3581CF1A" w:rsidR="0083BB57" w:rsidRDefault="0083BB57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10986A9" w14:textId="2E2CC9D1" w:rsidR="0083BB57" w:rsidRDefault="0083BB57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3D5AFAF" w14:textId="79CAF71C" w:rsidR="0083BB57" w:rsidRDefault="0083BB57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8CFC9CB" w14:textId="355CC1F7" w:rsidR="0083BB57" w:rsidRDefault="0083BB57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AC6775F" w14:textId="7B9FCEE8" w:rsidR="0083BB57" w:rsidRDefault="0083BB57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D1643FC" w14:textId="26BC2F96" w:rsidR="0083BB57" w:rsidRDefault="0083BB57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5B787B8" w14:textId="7CFE6BBF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C53DABB" w14:textId="0928FAE6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083BB5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2015BC51" w14:textId="281077F7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865C42F" w14:textId="5EBFE13A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D6B0F6B" w14:textId="4D2C3F0F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01A599E" w14:textId="45574008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78F6B91" w14:textId="4E635986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2DBCF3F" w14:textId="43D463D7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F8ED805" w14:textId="70FEA047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34AE225" w14:textId="15F3CBC0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FA68359" w14:textId="6FBBA253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3B8204D" w14:textId="668EA7BC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59C94D1" w14:textId="6FA54F12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94C0888" w14:textId="4A3B3736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EDE3B3B" w14:textId="2C457987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EDCDC94" w14:textId="0CAC5453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5A06393" w14:textId="0B8402E7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F4791CD" w14:textId="10A36656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AF203A6" w14:textId="552A1D23" w:rsidR="001E6ABB" w:rsidRPr="001E6ABB" w:rsidRDefault="001E6ABB" w:rsidP="001E6ABB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AAC9E" w14:textId="42CBD8D1" w:rsidR="007960D1" w:rsidRPr="001E6ABB" w:rsidRDefault="001E6ABB" w:rsidP="007960D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083BB5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 </w:t>
            </w:r>
            <w:r w:rsidR="5657B62F" w:rsidRPr="0083BB5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Texte présent dans le GAP Analysis </w:t>
            </w:r>
          </w:p>
          <w:p w14:paraId="6B0CF5C0" w14:textId="77777777" w:rsidR="007960D1" w:rsidRPr="001E6ABB" w:rsidRDefault="007960D1" w:rsidP="007960D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1145AF0" w14:textId="71EB8A1C" w:rsidR="47E9220F" w:rsidRDefault="47E9220F" w:rsidP="47E9220F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344812F" w14:textId="6DD499DB" w:rsidR="001E6ABB" w:rsidRPr="001E6ABB" w:rsidRDefault="11F65C07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6C1142B1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OIS035 : document 380 / </w:t>
            </w:r>
            <w:r w:rsidRPr="2BDD0819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Type = 1 </w:t>
            </w:r>
          </w:p>
          <w:p w14:paraId="00F89C17" w14:textId="672BF951" w:rsidR="2BDD0819" w:rsidRDefault="2BDD0819" w:rsidP="2BDD081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02216BF" w14:textId="2FF99B93" w:rsidR="11F65C07" w:rsidRDefault="11F65C0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Code Bloc = FAC </w:t>
            </w:r>
            <w:r w:rsidR="147EC3A5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1</w:t>
            </w:r>
          </w:p>
          <w:p w14:paraId="5C135894" w14:textId="680B5D55" w:rsidR="2060C519" w:rsidRDefault="2060C519" w:rsidP="2060C51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F3FC118" w14:textId="116013A5" w:rsidR="0083BB57" w:rsidRDefault="0083BB57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BA7BF0C" w14:textId="396BD07B" w:rsidR="0083BB57" w:rsidRDefault="147EC3A5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LNG = OC</w:t>
            </w:r>
            <w:r w:rsidR="738F5315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USMA. OKLHCD</w:t>
            </w:r>
          </w:p>
          <w:p w14:paraId="16E0863D" w14:textId="0977C1E8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35E0A524" w14:textId="40E6DD4D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3420237F" w14:textId="3F83AF76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8E1B293" w14:textId="7C986298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0B6EBF1" w14:textId="7AFF5D3B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B601AD4" w14:textId="4B1B0203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6874600" w14:textId="3EE91AD3" w:rsidR="001E6ABB" w:rsidRPr="001E6ABB" w:rsidRDefault="001E6ABB" w:rsidP="38AE5556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182C8FB" w14:textId="4FEEEA63" w:rsidR="001E6ABB" w:rsidRPr="001E6ABB" w:rsidRDefault="001E6ABB" w:rsidP="007960D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0B39AC22" w14:textId="77777777" w:rsidTr="4055B2C1">
        <w:trPr>
          <w:trHeight w:val="40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992FDD9" w14:textId="70517FEE" w:rsidR="001E6ABB" w:rsidRPr="001E6ABB" w:rsidRDefault="5657B62F" w:rsidP="0083BB57">
            <w:pPr>
              <w:spacing w:line="259" w:lineRule="auto"/>
            </w:pPr>
            <w:r w:rsidRPr="0083BB57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Nnaly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11338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B3DA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&lt;PAYMENT_COMMENT2&gt;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 xml:space="preserve"> INDEMNITE FORFAITAIRE POUR FRAIS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&lt;/PAYMENT_COMMENT2&gt;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&lt;PAYMENT_COMMENT2&gt;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DE RECOUVREMENT DE 40 E DUE DES LE PREMIER JOUR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&lt;/PAYMENT_COMMENT2&gt;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&lt;PAYMENT_COMMENT2&gt;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DE RETARD DE PAIEMENT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&lt;/PAYMENT_COMMENT2&gt;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&lt;PAYMENT_COMMENT2&gt;(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ARTICLE L441-6 DU CODE DE COMMERCE)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.&lt;/PAYMENT_COMMENT2&gt;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AA437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FTX+PMT+++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INDEMNITE FORFAITAIRE POUR FRAIS DE RECOUVREMENT DE 40 E DUE DES LE PR:EMIER JOUR DE RETARD DE PAIEMENT (ARTICLE L441-6 DU CODE DE COMMERCE)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.'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D3213" w14:textId="7CA759D8" w:rsidR="001E6ABB" w:rsidRPr="001E6ABB" w:rsidRDefault="001E6ABB" w:rsidP="6BEADA56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BEADA56">
              <w:rPr>
                <w:rFonts w:ascii="Calibri" w:hAnsi="Calibri" w:cs="Calibri"/>
                <w:color w:val="000000" w:themeColor="text1"/>
                <w:sz w:val="12"/>
                <w:szCs w:val="12"/>
                <w:lang w:eastAsia="en-US"/>
              </w:rPr>
              <w:t> </w:t>
            </w:r>
            <w:r w:rsidR="2337EFEE" w:rsidRPr="6BEADA56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  <w:r w:rsidR="0E283420" w:rsidRPr="6BEADA56">
              <w:rPr>
                <w:rFonts w:ascii="Calibri" w:eastAsia="Calibri" w:hAnsi="Calibri" w:cs="Calibri"/>
                <w:color w:val="EE0000"/>
                <w:sz w:val="12"/>
                <w:szCs w:val="12"/>
                <w:highlight w:val="yellow"/>
                <w:lang w:val="en-US"/>
              </w:rPr>
              <w:t xml:space="preserve">  </w:t>
            </w:r>
            <w:r w:rsidR="0E283420" w:rsidRPr="6BEADA56">
              <w:rPr>
                <w:rFonts w:ascii="Calibri" w:eastAsia="Calibri" w:hAnsi="Calibri" w:cs="Calibri"/>
                <w:strike/>
                <w:color w:val="EE0000"/>
                <w:sz w:val="12"/>
                <w:szCs w:val="12"/>
                <w:highlight w:val="yellow"/>
                <w:lang w:val="en-US"/>
              </w:rPr>
              <w:t>M3EDIInvoiceCustom/InvoiceHeader/ Payment_Comment2</w:t>
            </w:r>
          </w:p>
          <w:p w14:paraId="58A5EA89" w14:textId="416E33C1" w:rsidR="001E6ABB" w:rsidRPr="001E6ABB" w:rsidRDefault="0E283420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</w:t>
            </w:r>
          </w:p>
          <w:p w14:paraId="69DED530" w14:textId="00959FDF" w:rsidR="001E6ABB" w:rsidRPr="001E6ABB" w:rsidRDefault="0E283420" w:rsidP="0083BB57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 M3EDIInvoiceCustom/InvoiceHeader/ PaymentComment2</w:t>
            </w:r>
          </w:p>
          <w:p w14:paraId="46A8D853" w14:textId="33F73539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1BB7CD78" w14:textId="666D15B0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2A41F3B1" w14:textId="1BAD0871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4915064B" w14:textId="075E8BBF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5D257EEC" w14:textId="2CC6B76B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53D93683" w14:textId="761FE424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2F04E199" w14:textId="29ADD244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406F0496" w14:textId="4A2B8906" w:rsidR="001E6ABB" w:rsidRPr="001E6ABB" w:rsidRDefault="001E6ABB" w:rsidP="0083BB57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  <w:p w14:paraId="77EAB418" w14:textId="097D0E2E" w:rsidR="001E6ABB" w:rsidRPr="001E6ABB" w:rsidRDefault="001E6ABB" w:rsidP="6BEADA56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6794A" w14:textId="1A8CE8E1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083BB5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1A2409BC" w14:textId="2CB7B39F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E80E750" w14:textId="00148530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A557181" w14:textId="7ED7ABE4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86D8BC1" w14:textId="3323E6E7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9199524" w14:textId="1442098A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590C35B" w14:textId="40F59804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4F011FF" w14:textId="5E38FDB5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7B419B2" w14:textId="6378913F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BD95E94" w14:textId="40EF78E6" w:rsidR="001E6ABB" w:rsidRPr="001E6ABB" w:rsidRDefault="001E6ABB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20BFFB3" w14:textId="69E963FC" w:rsidR="001E6ABB" w:rsidRPr="001E6ABB" w:rsidRDefault="001E6ABB" w:rsidP="001E6ABB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2308E" w14:textId="7F99B891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6A262D5" w14:textId="6DD499DB" w:rsidR="001E6ABB" w:rsidRPr="001E6ABB" w:rsidRDefault="666DE680" w:rsidP="7A0C80B3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7A0C80B3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OIS035 : document 380 / Type = 1 </w:t>
            </w:r>
          </w:p>
          <w:p w14:paraId="20846191" w14:textId="672BF951" w:rsidR="001E6ABB" w:rsidRPr="001E6ABB" w:rsidRDefault="001E6ABB" w:rsidP="7A0C80B3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027F55D" w14:textId="7DB2515A" w:rsidR="001E6ABB" w:rsidRPr="001E6ABB" w:rsidRDefault="666DE680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Code Bloc = FAC</w:t>
            </w:r>
            <w:r w:rsidR="21AE1CD8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2</w:t>
            </w:r>
          </w:p>
          <w:p w14:paraId="4ABD5C7D" w14:textId="116013A5" w:rsidR="001E6ABB" w:rsidRPr="001E6ABB" w:rsidRDefault="001E6ABB" w:rsidP="7A0C80B3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2EAB4C4" w14:textId="5E34C7E9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175273E" w14:textId="396BD07B" w:rsidR="001E6ABB" w:rsidRPr="001E6ABB" w:rsidRDefault="21AE1CD8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LNG = OCUSMA. OKLHCD</w:t>
            </w:r>
          </w:p>
          <w:p w14:paraId="77FB5B1E" w14:textId="474BCBE5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FF0DABF" w14:textId="12DCC070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C30DA03" w14:textId="17540CE6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EBADE04" w14:textId="377C6896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F624D6E" w14:textId="7C44B341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EB4CE7E" w14:textId="2C481976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1F325EA" w14:textId="0AF2EB7A" w:rsidR="001E6ABB" w:rsidRPr="001E6ABB" w:rsidRDefault="001E6ABB" w:rsidP="0083BB5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15D16A0" w14:textId="12632905" w:rsidR="001E6ABB" w:rsidRPr="001E6ABB" w:rsidRDefault="001E6ABB" w:rsidP="0125DAA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22FA4841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E8D3AB7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2f.FTX.1.1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2585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B9144" w14:textId="7F8C02D9" w:rsidR="001E6ABB" w:rsidRPr="001E6ABB" w:rsidRDefault="001E6ABB" w:rsidP="60CE1825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0CE1825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&lt;RETURN_REASON&gt;</w:t>
            </w:r>
          </w:p>
          <w:p w14:paraId="3403E043" w14:textId="20D3F367" w:rsidR="001E6ABB" w:rsidRPr="001E6ABB" w:rsidRDefault="001E6ABB" w:rsidP="60CE1825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E65393F" w14:textId="3E6BA5CA" w:rsidR="001E6ABB" w:rsidRPr="001E6ABB" w:rsidRDefault="001E6ABB" w:rsidP="60CE1825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E721DB6" w14:textId="1A98B090" w:rsidR="001E6ABB" w:rsidRPr="001E6ABB" w:rsidRDefault="001E6ABB" w:rsidP="60CE1825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9D31377" w14:textId="53395F6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E6F4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F053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F7B2" w14:textId="6D9FA79F" w:rsidR="001E6ABB" w:rsidRPr="001E6ABB" w:rsidRDefault="3156CFB0" w:rsidP="0083BB57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13309FB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1A98E64B" w14:textId="61F8DDA4" w:rsidR="001E6ABB" w:rsidRPr="001E6ABB" w:rsidRDefault="001E6ABB" w:rsidP="60CE1825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DDA6F3B" w14:textId="79A1E039" w:rsidR="001E6ABB" w:rsidRPr="001E6ABB" w:rsidRDefault="001E6ABB" w:rsidP="60CE1825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7511C1E" w14:textId="0CC2FCFF" w:rsidR="001E6ABB" w:rsidRPr="001E6ABB" w:rsidRDefault="001E6ABB" w:rsidP="60CE1825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F1767A5" w14:textId="69862CBA" w:rsidR="001E6ABB" w:rsidRPr="001E6ABB" w:rsidRDefault="001E6ABB" w:rsidP="13309FB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5A6D9" w14:textId="26658A19" w:rsidR="001E6ABB" w:rsidRPr="001E6ABB" w:rsidRDefault="004841E6" w:rsidP="00B51222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Pas pertinent</w:t>
            </w:r>
          </w:p>
          <w:p w14:paraId="426A392C" w14:textId="4C5D3F4F" w:rsidR="001E6ABB" w:rsidRPr="001E6ABB" w:rsidRDefault="001E6ABB" w:rsidP="4A63CEF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A02A71F" w14:textId="44000715" w:rsidR="001E6ABB" w:rsidRPr="001E6ABB" w:rsidRDefault="001E6ABB" w:rsidP="4A63CEF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FEFF0EC" w14:textId="0468547B" w:rsidR="001E6ABB" w:rsidRPr="001E6ABB" w:rsidRDefault="001E6ABB" w:rsidP="0125DAA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04BBFB4B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6B2BA2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2g.FTX.1.1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7FF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4451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de l objet texte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A24C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&lt;VAT_COMMENT&gt;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23A5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74F71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8253F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986FA" w14:textId="6EDCD479" w:rsidR="001E6ABB" w:rsidRPr="001E6ABB" w:rsidRDefault="09D165C7" w:rsidP="13309FB9">
            <w:pPr>
              <w:spacing w:line="259" w:lineRule="auto"/>
            </w:pPr>
            <w:r w:rsidRPr="13309FB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Pas pertinent </w:t>
            </w:r>
          </w:p>
        </w:tc>
      </w:tr>
      <w:tr w:rsidR="001E6ABB" w:rsidRPr="001E6ABB" w14:paraId="0C6ABCC5" w14:textId="77777777" w:rsidTr="4055B2C1">
        <w:trPr>
          <w:trHeight w:val="145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6414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3a.RFF.1.2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E3B1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EBE4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facture : &lt;ORDER_REF&gt;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07244800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&lt;/ORDER_REF&gt;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avoir : &lt;INVOICE_REDRE&gt;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00001661671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&lt;/INVOICE_REDRE&gt;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73FA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facture : RFF+ON: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07244800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avoir : RFF+ON: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00001661671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0CB0B" w14:textId="1101BD7B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InvoiceHeader/DocumentReference/DocumentID/ID </w:t>
            </w:r>
            <w:r w:rsidR="230CE1E4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/OrderRef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A50BF" w14:textId="05C5D29E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0783BCE4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E85D3" w14:textId="6BE4FAE1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Numéro de de </w:t>
            </w:r>
            <w:r w:rsidR="55614084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commande client</w:t>
            </w:r>
            <w:r w:rsidR="5220B2B1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 </w:t>
            </w:r>
          </w:p>
          <w:p w14:paraId="520E8384" w14:textId="47254FF6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</w:p>
          <w:p w14:paraId="502BF348" w14:textId="3EE0007D" w:rsidR="001E6ABB" w:rsidRPr="001E6ABB" w:rsidRDefault="4CB3194E" w:rsidP="731CF425">
            <w:pPr>
              <w:jc w:val="center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731CF425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OINVOL.ONORNO</w:t>
            </w:r>
          </w:p>
          <w:p w14:paraId="00886A82" w14:textId="25085C93" w:rsidR="001E6ABB" w:rsidRPr="001E6ABB" w:rsidRDefault="001E6ABB" w:rsidP="13309FB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eastAsia="en-US"/>
              </w:rPr>
            </w:pPr>
          </w:p>
        </w:tc>
      </w:tr>
      <w:tr w:rsidR="001E6ABB" w:rsidRPr="001E6ABB" w14:paraId="2AC9DEC7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3195889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3a.DTM.1.2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456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06A4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&lt;ORDER_DATE&gt;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&lt;/ORDER_DATE&gt;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965E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DTM+171: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644E7" w14:textId="66C3ADE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InvoiceHeader/DocumentReference/DocumentID/ID/OrderDate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156E" w14:textId="77777777" w:rsidR="001E6ABB" w:rsidRPr="001E6ABB" w:rsidRDefault="001E6ABB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991B5" w14:textId="6597819F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Date d ela commande </w:t>
            </w:r>
          </w:p>
          <w:p w14:paraId="11488269" w14:textId="30DFA082" w:rsidR="001E6ABB" w:rsidRPr="001E6ABB" w:rsidRDefault="109E66F6" w:rsidP="0125DAA1">
            <w:pPr>
              <w:spacing w:line="259" w:lineRule="auto"/>
              <w:jc w:val="center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OOHEAD. OAORDT</w:t>
            </w:r>
          </w:p>
          <w:p w14:paraId="6418E9B0" w14:textId="7BF7AA0D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052C8B94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8FAA9BB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3b.RFF.1.2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58B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DCF4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&lt;DOCUMENT_TYPE&gt;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Avoir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&lt;/DOCUMENT_TYPE&gt;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&lt;INVOICE_REF&gt;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00784352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&lt;/INVOICE_REF&gt;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5A11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RFF+IV: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00784352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6EE4D" w14:textId="56EDCB62" w:rsidR="001E6ABB" w:rsidRPr="001E6ABB" w:rsidRDefault="59872FE7" w:rsidP="0FBE5CFB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InvoiceHeader/CNUMRFFAO </w:t>
            </w:r>
          </w:p>
          <w:p w14:paraId="47E8DF15" w14:textId="23984235" w:rsidR="001E6ABB" w:rsidRPr="001E6ABB" w:rsidRDefault="001E6ABB" w:rsidP="0FBE5CFB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F33034C" w14:textId="7E14AAA9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525D" w14:textId="099C6469" w:rsidR="001E6ABB" w:rsidRPr="001E6ABB" w:rsidRDefault="001E6ABB" w:rsidP="0FBE5CFB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04AEECE5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13AB1B4A" w14:textId="6517FDD1" w:rsidR="001E6ABB" w:rsidRPr="001E6ABB" w:rsidRDefault="001E6ABB" w:rsidP="0FBE5CFB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31236B5" w14:textId="1E0277BA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DF2ABB5" w14:textId="5C8D231C" w:rsidR="001E6ABB" w:rsidRPr="001E6ABB" w:rsidRDefault="001E6ABB" w:rsidP="030E0A8F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030E0A8F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Facture d'origine</w:t>
            </w:r>
            <w:r>
              <w:br/>
            </w:r>
            <w:r w:rsidR="764B6C14" w:rsidRPr="030E0A8F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Si </w:t>
            </w:r>
            <w:r w:rsidR="764B6C14" w:rsidRPr="030E0A8F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 xml:space="preserve">M3EDIInvoiceCustom/InvoiceHeader/Reference3 = 381 </w:t>
            </w:r>
          </w:p>
          <w:p w14:paraId="770C41F4" w14:textId="4FF0A2A3" w:rsidR="15758985" w:rsidRDefault="764B6C14" w:rsidP="030E0A8F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Alors </w:t>
            </w:r>
            <w:r w:rsidR="029B262B"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OOHEAD.OAOREF</w:t>
            </w:r>
            <w:r w:rsidR="5E7FE06D"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</w:t>
            </w:r>
          </w:p>
          <w:p w14:paraId="5267F1F8" w14:textId="3E5BA016" w:rsidR="030E0A8F" w:rsidRDefault="030E0A8F" w:rsidP="030E0A8F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8587EE3" w14:textId="31BCB83D" w:rsidR="001E6ABB" w:rsidRPr="001E6ABB" w:rsidRDefault="001E6ABB" w:rsidP="7AC446F3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CC964CA" w14:textId="57A0BE8A" w:rsidR="001E6ABB" w:rsidRPr="001E6ABB" w:rsidRDefault="001E6ABB" w:rsidP="13309FB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182713BF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FD419B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3b.DTM.1.2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3B1A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7222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&lt;DOCUMENT_TYPE&gt;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Avoir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&lt;/DOCUMENT_TYPE&gt;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br/>
              <w:t>&lt;INVOICE_REF_DATE&gt;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20241121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&lt;/INVOICE_REF_DATE&gt;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5CD2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DTM+171: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EDA4D6" w14:textId="6870AD17" w:rsidR="001E6ABB" w:rsidRPr="001E6ABB" w:rsidRDefault="59872FE7" w:rsidP="26CD72CC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InvoiceHeader/DATREFFAO </w:t>
            </w:r>
          </w:p>
          <w:p w14:paraId="48CBC6E7" w14:textId="005697BF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A6A2D" w14:textId="26D5A7CA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4C82566C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83B93" w14:textId="186D2438" w:rsidR="001E6ABB" w:rsidRPr="001E6ABB" w:rsidRDefault="001E6ABB" w:rsidP="030E0A8F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 </w:t>
            </w:r>
            <w:r w:rsidR="4587A34A"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Date</w:t>
            </w:r>
            <w:r w:rsidR="093E573E"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</w:t>
            </w:r>
            <w:r w:rsidR="5A3CD0B2"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de la facture origine </w:t>
            </w:r>
          </w:p>
          <w:p w14:paraId="4C6408B3" w14:textId="591FB320" w:rsidR="030E0A8F" w:rsidRDefault="030E0A8F" w:rsidP="030E0A8F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B7E13F0" w14:textId="1D4DF99B" w:rsidR="5CC943FB" w:rsidRDefault="5CC943FB" w:rsidP="030E0A8F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OINVOH.IVDT </w:t>
            </w:r>
          </w:p>
          <w:p w14:paraId="6FF19313" w14:textId="1A5836A9" w:rsidR="001E6ABB" w:rsidRPr="001E6ABB" w:rsidRDefault="001E6ABB" w:rsidP="5BCA7955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AE62552" w14:textId="0A04862F" w:rsidR="001E6ABB" w:rsidRPr="001E6ABB" w:rsidRDefault="332B9D2A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Avec OINVOH.IVNO</w:t>
            </w:r>
            <w:r w:rsidR="6480079A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=</w:t>
            </w:r>
          </w:p>
          <w:p w14:paraId="7C15CE5B" w14:textId="292DBB95" w:rsidR="001E6ABB" w:rsidRPr="001E6ABB" w:rsidRDefault="332B9D2A" w:rsidP="030E0A8F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OOHEAD.OAOREF</w:t>
            </w:r>
          </w:p>
          <w:p w14:paraId="5AE82D84" w14:textId="1E895012" w:rsidR="001E6ABB" w:rsidRPr="001E6ABB" w:rsidRDefault="001E6ABB" w:rsidP="0125DAA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7F8FE4E1" w14:textId="77777777" w:rsidTr="4055B2C1">
        <w:trPr>
          <w:trHeight w:val="145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B870B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3c.RFF.1.2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88E7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CFF3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&lt;DOCUMENT_TYPE&gt;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Facture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&lt;/DOCUMENT_TYPE&gt;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&lt;SHIPMENT_NO&gt;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PF09000038240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&lt;/SHIPMENT_NO&gt;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67A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RFF+DQ: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PF09000038240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02B84" w14:textId="56C4F9A5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InvoiceHeader/CNUMRFFBL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23A33" w14:textId="56F7B02C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479EA0A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F88CD" w14:textId="4925F4C5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5463295D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OINVOL. ONDLIX</w:t>
            </w:r>
          </w:p>
        </w:tc>
      </w:tr>
      <w:tr w:rsidR="001E6ABB" w:rsidRPr="001E6ABB" w14:paraId="58F5D634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1EC9DC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3c.DTM.1.2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D75E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0982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&lt;SHIPMENT_DATE&gt;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&lt;/SHIPMENT_DATE&gt;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AC2D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DTM+171: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20241127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1EA21" w14:textId="297F873B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InvoiceHeader/DATREFBL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FD207" w14:textId="23C4A793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3CAE175B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90871" w14:textId="7C9A4CD2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CC621C8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MHDISH. OQTRDT</w:t>
            </w:r>
          </w:p>
        </w:tc>
      </w:tr>
      <w:tr w:rsidR="001E6ABB" w:rsidRPr="001E6ABB" w14:paraId="747D23D0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B08209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4a.NAD.2.1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582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3039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Identification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1C02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&lt;CNUD&gt;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3760186680003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&lt;/CNUD&gt;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5005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3760186680003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::9++GOUTERS MAGIQUES SAS+CS 70116:LIEU DIT KERICHELARD-ZA DE KERANNA+PLUMELIN++56500+FR'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B0397" w14:textId="2C18618D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InvoiceHeader/EANsociete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869B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FAE25" w14:textId="3B3121E7" w:rsidR="001E6ABB" w:rsidRPr="001E6ABB" w:rsidRDefault="51FD8D52" w:rsidP="0125DAA1">
            <w:pPr>
              <w:spacing w:line="259" w:lineRule="auto"/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  <w:t>CMNDIV. OKEALO</w:t>
            </w:r>
          </w:p>
          <w:p w14:paraId="7829BE79" w14:textId="12691431" w:rsidR="001E6ABB" w:rsidRPr="001E6ABB" w:rsidRDefault="001E6ABB" w:rsidP="13309FB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19766D94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FB18AFA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838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3036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B51F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&lt;NAME&gt;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GOUTERS MAGIQUES 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&lt;/NAME&gt;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469F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GOUTERS MAGIQUES 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+CS 70116:LIEU DIT KERICHELARD-ZA DE KERANNA+PLUMELIN++56500+FR'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1FE86" w14:textId="4D47C7B6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InvoiceHeader/SupplierParty/Name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33B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2056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52576A19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F5697D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DB1C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1B07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&lt;ADDRESS_1&gt;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CS 70116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&lt;/ADDRESS_1&gt;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AAEC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NAD+SE+3760186680003::9++GOUTERS MAGIQUES SAS+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CS 70116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:LIEU DIT KERICHELARD-ZA DE KERANNA+PLUMELIN++56500+FR'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4FC5F6" w14:textId="481AFD7E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InvoiceHeader/SupplierParty/Location/Address </w:t>
            </w:r>
            <w:r w:rsidR="79ECCCB5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sequence="1"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A34A5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2ACAE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2DA6A1AD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E8E279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6B8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7D3C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&lt;ADDRESS_2&gt;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Lieu dit Kerichelard-ZA de Keranna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&lt;/ADDRESS_2&gt;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3F45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NAD+SE+3760186680003::9++GOUTERS MAGIQUES SAS+CS 70116: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LIEU DIT KERICHELARD-ZA DE KERANNA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+PLUMELIN++56500+FR'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1D49E" w14:textId="7F005ED4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InvoiceHeader/SupplierParty/Location/Address </w:t>
            </w:r>
            <w:r w:rsidR="4995D545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/AddressLine sequence="2"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6ACE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31AC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2AA4699E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C9546D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B432E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D017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&lt;ADDRESS_3/&gt;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E368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NAD+SE+3760186680003::9++GOUTERS MAGIQUES SAS+CS 70116:LIEU DIT KERICHELARD-ZA DE KERANNA+PLUMELIN++56500+FR'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FB6E2" w14:textId="4F05DCF4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InvoiceHeader/SupplierParty/Location/Address </w:t>
            </w:r>
            <w:r w:rsidR="6C1C053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/AddressLine sequence="3"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7D90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3D2AEC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273671A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07489A0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4a.NAD.6.1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6D9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3164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la localité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8B84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&lt;CITY&gt;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PLUMELIN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928E9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NAD+SE+3760186680003::9++GOUTERS MAGIQUES SAS+CS 70116:LIEU DIT KERICHELARD-ZA DE KERANNA+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PLUMELIN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++56500+FR'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6072B" w14:textId="3A79ABAF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InvoiceHeader/SupplierParty/Location/Address/CityName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DF4F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B29E8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109A68E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046FE4E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4a.NAD.8.1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6B01B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3251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postal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EEEE5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&lt;POST_CODE&gt;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56500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&lt;/POST_CODE&gt;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BA84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NAD+SE+3760186680003::9++GOUTERS MAGIQUES SAS+CS 70116:LIEU DIT KERICHELARD-ZA DE KERANNA+PLUMELIN++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56500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45A20" w14:textId="485F03CA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InvoiceHeader/SupplierParty/Location/Address/PostalCode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27AC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C2525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3F05772D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A474C3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4a.NAD.9.1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3770E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3207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Pays (en code)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3B254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&lt;COUNTRY&gt;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&lt;/COUNTRY&gt;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31DA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NAD+SE+3760186680003::9++GOUTERS MAGIQUES SAS+CS 70116:LIEU DIT KERICHELARD-ZA DE KERANNA+PLUMELIN++56500+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50388" w14:textId="4EB0D2E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InvoiceHeader/SupplierParty/Location/Address/CountryCode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541E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E68C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6EAC9B26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6378BAA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4a.4a1.RFF.1.2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B0F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2635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&lt;REGISTRATION_RCS&gt;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RCS LORIENT 499 185 783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&lt;/REGISTRATION_RCS&gt;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9232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RFF+XA: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RCS LORIENT 499 185 783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7156A" w14:textId="46C82E6A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InvoiceHeader/SupplierParty/Registre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D79D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73FEF" w14:textId="0BD33DA3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0A915810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CMNDIV. CCOREF</w:t>
            </w:r>
          </w:p>
        </w:tc>
      </w:tr>
      <w:tr w:rsidR="001E6ABB" w:rsidRPr="001E6ABB" w14:paraId="41A15903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40A5043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4a.4a2.RFF.1.2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D13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6F6C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&lt;VAT_REGISTRATION_NO&gt;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FR66499185783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&lt;/VAT_REGISTRATION_NO&gt;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6100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RFF+VA: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FR66499185783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2A1F6" w14:textId="2BE20366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InvoiceHeader/SupplierParty/NTVA</w:t>
            </w:r>
            <w:r w:rsidR="22A8CC7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C08AD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59210" w14:textId="1E4FD89C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1E685656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CMNDIV. CCVRNO</w:t>
            </w:r>
          </w:p>
        </w:tc>
      </w:tr>
      <w:tr w:rsidR="001E6ABB" w:rsidRPr="001E6ABB" w14:paraId="2D931D27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CBC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4a.4a3.RFF.1.2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6721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2F6E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&lt;VAT_REGISTRATION_NO&gt;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FR66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499185783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&lt;/VAT_REGISTRATION_NO&gt;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6D80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RFF+GN: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499185783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98144" w14:textId="4248728B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InvoiceHeader/SupplierParty/NTVA</w:t>
            </w:r>
            <w:r w:rsidR="483AF9B7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04EB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65E79" w14:textId="463C8C09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336EFB84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CMNDIV. CCVRNL</w:t>
            </w:r>
          </w:p>
        </w:tc>
      </w:tr>
      <w:tr w:rsidR="001E6ABB" w:rsidRPr="001E6ABB" w14:paraId="43DABEDD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FA70FD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4b.NAD.2.1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53F1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3039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Identification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FC1E2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&lt;CNUD&gt;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3021086390004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&lt;/CNUD&gt;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E146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IV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3021086390004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::9++CSF SAS+ZI ROUTE DE PARIS+MONDEVILLE++14120+FR'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0FFB7" w14:textId="4E44C8D4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InvoiceHeader/BillToParty/ID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F02F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AA29F" w14:textId="0A03870F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recherche EAN du client </w:t>
            </w:r>
          </w:p>
          <w:p w14:paraId="1D00D43C" w14:textId="6FBFDB0D" w:rsidR="001E6ABB" w:rsidRPr="001E6ABB" w:rsidRDefault="5F2138A8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OCSUMA.OKEALO</w:t>
            </w:r>
          </w:p>
        </w:tc>
      </w:tr>
      <w:tr w:rsidR="001E6ABB" w:rsidRPr="001E6ABB" w14:paraId="3047D0B1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C3BEE78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516E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3036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8A8A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&lt;NAME&gt;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CSF 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&lt;/NAME&gt;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8AD14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CSF SAS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+ZI ROUTE DE PARIS+MONDEVILLE++14120+FR'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B93FE" w14:textId="02ED7702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InvoiceHeader/BillToParty/Name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532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733B8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7EE75143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E1DEEA4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E956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C675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&lt;ADDRESS_1&gt;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ZI ROUTE DE PARIS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&lt;/ADDRESS_1&gt;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14C85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NAD+IV+3021086390004::9++CSF SAS+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ZI ROUTE DE PARIS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+MONDEVILLE++14120+FR'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5E494" w14:textId="29E61F78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InvoiceHeader/BillToParty/Location/Address/AddressLine</w:t>
            </w:r>
            <w:r w:rsidR="763E62E7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sequence="1"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EE618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E08DF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F937838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B257A18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9CD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92F82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&lt;ADDRESS_2/&gt;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473A1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NAD+IV+3021086390004::9++CSF SAS+ZI ROUTE DE PARIS+MONDEVILLE++14120+FR'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CBEED" w14:textId="50D7F737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InvoiceHeader/BillToParty/Location/Address/AddressLine</w:t>
            </w:r>
            <w:r w:rsidR="3E7DBC74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sequence="3"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56EE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B6D0E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F7B7F04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777D6C8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99B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0B9E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&lt;ADDRESS_3/&gt;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8A43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NAD+IV+3021086390004::9++CSF SAS+ZI ROUTE DE PARIS+MONDEVILLE++14120+FR'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0AEE4" w14:textId="70980871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InvoiceHeader/BillToParty/Location/Address/AddressLine</w:t>
            </w:r>
            <w:r w:rsidR="1487A27E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sequence="3"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243A8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EA744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1490A0D3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FC4914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4b.NAD.6.1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F59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3164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la localité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AB361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&lt;CITY&gt;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MONDEVILLE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6C57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NAD+IV+3021086390004::9++CSF SAS+ZI ROUTE DE PARIS+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MONDEVILLE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++14120+FR'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2D135" w14:textId="566E39B6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InvoiceHeader/BillToParty/Location/Address/Cityname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0A9B5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B66B9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CF77BA8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B767B6C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4b.NAD.8.1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99D9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3251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postal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0D03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&lt;POST_CODE&gt;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14120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&lt;/POST_CODE&gt;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1176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NAD+IV+3021086390004::9++CSF SAS+ZI ROUTE DE PARIS+MONDEVILLE++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14120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B1465" w14:textId="5E9957C1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InvoiceHeader/BillToParty/Location/Address/PostalCode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41F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1109F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3EC55BAF" w14:textId="77777777" w:rsidTr="4055B2C1">
        <w:trPr>
          <w:trHeight w:val="87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D4F91FC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4b.NAD.9.1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01BA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3207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Pays (en code)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0DA5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&lt;COUNTRY&gt;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&lt;/COUNTRY&gt;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4EFD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NAD+IV+3021086390004::9++CSF SAS+ZI ROUTE DE PARIS+MONDEVILLE++14120+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018902" w14:textId="55DA6D06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InvoiceHeader/BillToParty/Location/Address/CountryCode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E84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8710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FE1D4DE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D1B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4b.4b1.RFF.1.2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CB51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2D5F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&lt;VAT_REGISTRATION_NO&gt;FR37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440283752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&lt;/VAT_REGISTRATION_NO&gt;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7420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RFF+GN: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440283752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C72C3" w14:textId="35DB80BE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InvoiceHeader/BillToParty/TVA</w:t>
            </w:r>
            <w:r w:rsidR="771A4301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B7E7B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CFEDC7" w14:textId="13BBB929" w:rsidR="001E6ABB" w:rsidRPr="001E6ABB" w:rsidRDefault="0EED2B0A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OCUSMA.OKCORG</w:t>
            </w:r>
          </w:p>
        </w:tc>
      </w:tr>
      <w:tr w:rsidR="001E6ABB" w:rsidRPr="001E6ABB" w14:paraId="74CE343E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20F822F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4b.4b2.RFF.1.2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3E9B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1154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la référence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8B21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&lt;VAT_REGISTRATION_NO&gt;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FR37440283752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&lt;/VAT_REGISTRATION_NO&gt;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64C1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RFF+VA: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FR37440283752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1FFB8" w14:textId="07616508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InvoiceHeader/BillToParty/TVA</w:t>
            </w:r>
            <w:r w:rsidR="677F58B7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C2F3B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07213E" w14:textId="012E5496" w:rsidR="001E6ABB" w:rsidRPr="001E6ABB" w:rsidRDefault="2AD1AD33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OCUSMA.OKVRNO</w:t>
            </w:r>
          </w:p>
          <w:p w14:paraId="014CA7CE" w14:textId="602D2A77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28CCFD06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4033F6C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4d.NAD.2.1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DFE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3039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Identification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FBB8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9EC8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3020476123857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::9++CARREFOUR ENTREPOT CESTAS 745+"LE PARC D?'ACTIVITE JARRY III":ROUTE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2EF32" w14:textId="666E989F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InvoiceHeader/CustomerParty/PartyIDs/ID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F454E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C8EE7D" w14:textId="5E1FC23A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recherche EAN du client </w:t>
            </w:r>
          </w:p>
          <w:p w14:paraId="439351EC" w14:textId="6FBFDB0D" w:rsidR="001E6ABB" w:rsidRPr="001E6ABB" w:rsidRDefault="7AEE0EA0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OCSUMA.OKEALO</w:t>
            </w:r>
          </w:p>
          <w:p w14:paraId="57E289CA" w14:textId="7AD99099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0A9B6AC3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C5C4E12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ED9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3036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7A18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&lt;NAME&gt;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CARREFOUR ENTREPOT CESTAS 745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&lt;/NAME&gt;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BF3A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CARREFOUR ENTREPOT CESTAS 745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+"LE PARC D?'ACTIVITE JARRY III":ROUTE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8E6DE8" w14:textId="4F382016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InvoiceHeader/CustomerParty/Name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583D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4F8D9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3A0ACCBE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75B6AB9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9F14E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B1CB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&lt;ADDRESS_1&gt;"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LE PARC D'ACTIVITE JARRY III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"&lt;/ADDRESS_1&gt;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99A17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NAD+BY+3020476123857::9++CARREFOUR ENTREPOT CESTAS 745+"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LE PARC D?'ACTIVITE JARRY III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3941E" w14:textId="4FD9F50E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InvoiceHeader/CustomerParty/Location/Address</w:t>
            </w:r>
            <w:r w:rsidR="5B95C412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sequence="1"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067C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396BD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32F23888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B5D6712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F368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51BCC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&lt;ADDRESS_2&gt;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ROUTE DE SAUCATS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&lt;/ADDRESS_2&gt;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378D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NAD+BY+3020476123857::9++CARREFOUR ENTREPOT CESTAS 745+"LE PARC D?'ACTIVITE JARRY III":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ROUTE DE SAUCATS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FF3DC0" w14:textId="226D9803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InvoiceHeader/CustomerParty/Location/Address</w:t>
            </w:r>
            <w:r w:rsidR="29E62C03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sequence="2"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0B555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95BC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B847A38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16F9A7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49D26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D61D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&lt;ADDRESS_3/&gt;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EF674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NAD+BY+3020476123857::9++CARREFOUR ENTREPOT CESTAS 745+"LE PARC D?'ACTIVITE JARRY III":ROUTE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AAD05" w14:textId="1D765E02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InvoiceHeader/CustomerParty/Location/Address</w:t>
            </w:r>
            <w:r w:rsidR="380A3632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sequence="3"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C6D9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3F17F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36E41362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4516B17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4d.NAD.6.1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4CC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3164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la localité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3BB4F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&lt;CITY&gt;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CESTAS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9A901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NAD+BY+3020476123857::9++CARREFOUR ENTREPOT CESTAS 745+"LE PARC D?'ACTIVITE JARRY III":ROUTE DE SAUCATS+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CESTAS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6C82E" w14:textId="0D8B537E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InvoiceHeader/CustomerParty/Location/Address/CityName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A501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2EA7B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104DC3B3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6C8678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4d.NAD.8.1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601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3251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postal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CC099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&lt;POST_CODE&gt;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33610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&lt;/POST_CODE&gt;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96DA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NAD+BY+3020476123857::9++CARREFOUR ENTREPOT CESTAS 745+"LE PARC D?'ACTIVITE JARRY III":ROUTE DE SAUCATS+CESTAS++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33610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1750A" w14:textId="4DC8234B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InvoiceHeader/CustomerParty/Location/Address/PostalCode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3EFC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180F9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62034BAF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2596B71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4d.NAD.9.1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977C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3207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Pays (en code)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6F23D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&lt;COUNTRY&gt;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&lt;/COUNTRY&gt;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E1CD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NAD+BY+3020476123857::9++CARREFOUR ENTREPOT CESTAS 745+"LE PARC D?'ACTIVITE JARRY III":ROUTE DE SAUCATS+CESTAS++33610+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506A5" w14:textId="7D622C67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InvoiceHeader/CustomerParty/Location/Address/CountryCode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DE0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E969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CE72463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CA4DC9B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4e.NAD.2.1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FC7A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3039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Identification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5A9D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&lt;CNUD&gt;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3760186680003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&lt;/CNUD&gt;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0741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NAD+RE+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3760186680003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::9'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19268" w14:textId="500B8C9F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InvoiceHeader/EANsociete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7EA5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854F9" w14:textId="3B3121E7" w:rsidR="001E6ABB" w:rsidRPr="001E6ABB" w:rsidRDefault="0A6A7756" w:rsidP="0125DAA1">
            <w:pPr>
              <w:spacing w:line="259" w:lineRule="auto"/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  <w:t>CMNDIV. OKEALO</w:t>
            </w:r>
          </w:p>
          <w:p w14:paraId="43A931C5" w14:textId="49DA3BE0" w:rsidR="001E6ABB" w:rsidRPr="001E6ABB" w:rsidRDefault="001E6ABB" w:rsidP="13309FB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31AA8E29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EFBD108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4f.NAD.2.1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04E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3039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Identification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BC32C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&lt;CNUD&gt;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3020476123857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&lt;/CNUD&gt;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5488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3020476123857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::9++CARREFOUR ENTREPOT CESTAS 745+"LE PARC D?'ACTIVITE JARRY III":ROUTE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ED028C" w14:textId="21021147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InvoiceHeader/ShipToParty/PartyIDs/ID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77D9B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660A2" w14:textId="564085D8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recherche EAN du client </w:t>
            </w:r>
          </w:p>
          <w:p w14:paraId="0FEA7C2D" w14:textId="29E8F4B5" w:rsidR="001E6ABB" w:rsidRPr="001E6ABB" w:rsidRDefault="624AE07A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OCUSMA.OKEALO</w:t>
            </w:r>
          </w:p>
        </w:tc>
      </w:tr>
      <w:tr w:rsidR="001E6ABB" w:rsidRPr="001E6ABB" w14:paraId="563D6995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EA4EC7F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1A7A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3036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 intervenant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920C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&lt;NAME&gt;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CARREFOUR ENTREPOT CESTAS 745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&lt;/NAME&gt;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C840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CARREFOUR ENTREPOT CESTAS 745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+"LE PARC D?'ACTIVITE JARRY III":ROUTE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30BA4" w14:textId="3B3CF5D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InvoiceHeader/ShipToParty/Name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2646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2846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1FAD2012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D086BFF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DA9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4F11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&lt;ADDRESS_1&gt;"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LE PARC D'ACTIVITE JARRY III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"&lt;/ADDRESS_1&gt;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13E2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NAD+DP+3020476123857::9++CARREFOUR ENTREPOT CESTAS 745+"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LE PARC D?'ACTIVITE JARRY III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AD069" w14:textId="57CF6F48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InvoiceHeader/ShipToParty/Location/Address </w:t>
            </w:r>
            <w:r w:rsidR="54FC3AD4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/AddressLine sequence="1"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A2F59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7560F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6FD88F7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FB402DE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EDE8E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0CDA9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&lt;ADDRESS_2&gt;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ROUTE DE SAUCATS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&lt;/ADDRESS_2&gt;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2B512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NAD+DP+3020476123857::9++CARREFOUR ENTREPOT CESTAS 745+"LE PARC D?'ACTIVITE JARRY III":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ROUTE DE SAUCATS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D57E78" w14:textId="46C16621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InvoiceHeader/ShipToParty/Location/Address </w:t>
            </w:r>
            <w:r w:rsidR="6F35F7F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sequence="2"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17CA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7582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2472340" w14:textId="77777777" w:rsidTr="4055B2C1">
        <w:trPr>
          <w:trHeight w:val="11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77C396F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18A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3042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Rue et numéro ou boîte postale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2F43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&lt;ADDRESS_3/&gt;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FE69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NAD+DP+3020476123857::9++CARREFOUR ENTREPOT CESTAS 745+"LE PARC D?'ACTIVITE JARRY III":ROUTE DE SAUCATS+CESTAS++33610+FR'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E8F44" w14:textId="02BC07E0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InvoiceHeader/ShipToParty/Location/Address </w:t>
            </w:r>
            <w:r w:rsidR="5D7D88DB" w:rsidRPr="7D879AB4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/ AddressLine sequence="3"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FE1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1AE4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25C82814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E1FF8BB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4f.NAD.6.1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1DC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3164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 de la localité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00AE1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&lt;CITY&gt;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CESTAS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4541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NAD+DP+3020476123857::9++CARREFOUR ENTREPOT CESTAS 745+"LE PARC D?'ACTIVITE JARRY III":ROUTE DE SAUCATS+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CESTAS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++33610+FR'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B9FF99" w14:textId="06E71EE6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InvoiceHeader/ShipToParty/Location/Address/CityName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47E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55E8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16232D4E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AB6423D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4f.NAD.8.1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CFC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3251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postal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A4F1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&lt;POST_CODE&gt;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33610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&lt;/POST_CODE&gt;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0A259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NAD+DP+3020476123857::9++CARREFOUR ENTREPOT CESTAS 745+"LE PARC D?'ACTIVITE JARRY III":ROUTE DE SAUCATS+CESTAS++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33610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+FR'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50D6B7" w14:textId="1B3BD781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InvoiceHeader/ShipToParty/Location/Address/PostalCode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A018D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2A343F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79B0C47A" w14:textId="77777777" w:rsidTr="4055B2C1">
        <w:trPr>
          <w:trHeight w:val="116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E8DC9B3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4f.NAD.9.1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B2F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3207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Pays (en code)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02816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&lt;COUNTRY&gt;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&lt;/COUNTRY&gt;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A4E8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NAD+DP+3020476123857::9++CARREFOUR ENTREPOT CESTAS 745+"LE PARC D?'ACTIVITE JARRY III":ROUTE DE SAUCATS+CESTAS++33610+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eastAsia="en-US"/>
              </w:rPr>
              <w:t>FR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13E371" w14:textId="57366C15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InvoiceHeader/ShipToParty/Location/Address/CountryCode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41B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9E7DD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5728628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24E087F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5.TAX.6.1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BE71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5305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catégorie taxe/droit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EB86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&lt;VAT_COMMENT&gt;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5794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B3AB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76939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C9024" w14:textId="2F314BAF" w:rsidR="001E6ABB" w:rsidRPr="001E6ABB" w:rsidRDefault="4B9F9F16" w:rsidP="13309FB9">
            <w:pPr>
              <w:spacing w:line="259" w:lineRule="auto"/>
            </w:pPr>
            <w:r w:rsidRPr="13309FB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Non pertinent </w:t>
            </w:r>
          </w:p>
        </w:tc>
      </w:tr>
      <w:tr w:rsidR="001E6ABB" w:rsidRPr="001E6ABB" w14:paraId="6AEB34D7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2B0781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6.CUX.1.2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B88C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6345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devise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B419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&lt;CURRENCY&gt;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EUR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&lt;/CURRENCY&gt;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0FF8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CUX+2: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EUR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:4'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78934" w14:textId="6650D0FA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InvoiceHeader/SupplierParty/Devise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75B5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8156F" w14:textId="07E0D1A4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81F441E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CMNDIV. CCLOCD</w:t>
            </w:r>
          </w:p>
        </w:tc>
      </w:tr>
      <w:tr w:rsidR="001E6ABB" w:rsidRPr="001E6ABB" w14:paraId="7721399B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BE2868C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7.DTM.1.2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0765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2380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Date ou heure ou période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8940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&lt;DUE_DATE&gt;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20241231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&lt;/DUE_DATE&gt;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4128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DTM+13: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20241231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:102'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7CF83" w14:textId="0DB4DC5D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InvoiceHeader/PaymentTerm/Term/DueDateTime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0A1D8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D995C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C5EE2C4" w14:textId="77777777" w:rsidTr="4055B2C1">
        <w:trPr>
          <w:trHeight w:val="5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602E80D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7b.PCD.1.2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0161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5482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Pourcentage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ACB1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&lt;PAYMENT_DISCOUNT_PCT&gt;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&lt;/PAYMENT_DISCOUNT_PCT&gt;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E1DE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PCD+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12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:13'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A1D9A" w14:textId="2F6FFB69" w:rsidR="001E6ABB" w:rsidRPr="001E6ABB" w:rsidRDefault="0A56717F" w:rsidP="2C681AAC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2C681AAC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C71DC6D" w:rsidRPr="2C681AAC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  <w:r w:rsidR="0F902958" w:rsidRPr="2C681AAC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7C71DC6D" w:rsidRPr="2C681AAC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InvoiceHeader/Allowance/ID</w:t>
            </w:r>
          </w:p>
          <w:p w14:paraId="322C37D3" w14:textId="05CD80DD" w:rsidR="001E6ABB" w:rsidRPr="001E6ABB" w:rsidRDefault="001E6ABB" w:rsidP="2C681AAC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F5EEE81" w14:textId="59C00706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21E21" w14:textId="20367D6B" w:rsidR="001E6ABB" w:rsidRPr="001E6ABB" w:rsidRDefault="0A56717F" w:rsidP="2C681AAC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C681AAC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594B2505" w:rsidRPr="2C681AAC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4DED1A4D" w14:textId="5E1A6657" w:rsidR="001E6ABB" w:rsidRPr="001E6ABB" w:rsidRDefault="001E6ABB" w:rsidP="2C681AAC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7F0A9CC" w14:textId="38470CB4" w:rsidR="001E6ABB" w:rsidRPr="001E6ABB" w:rsidRDefault="001E6ABB" w:rsidP="2C681AAC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939CB" w14:textId="502E66D0" w:rsidR="001E6ABB" w:rsidRPr="001E6ABB" w:rsidRDefault="3E6A3E41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Pourcentage de remise </w:t>
            </w:r>
            <w:r w:rsidR="17FBB8CC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 </w:t>
            </w:r>
          </w:p>
          <w:p w14:paraId="3364BC53" w14:textId="48815256" w:rsidR="62AD3668" w:rsidRDefault="62AD3668" w:rsidP="0725429F">
            <w:pPr>
              <w:spacing w:line="259" w:lineRule="auto"/>
            </w:pPr>
            <w:r w:rsidRPr="030E0A8F"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  <w:t xml:space="preserve">Remise pied de facture </w:t>
            </w:r>
          </w:p>
          <w:p w14:paraId="45439E43" w14:textId="59706D93" w:rsidR="030E0A8F" w:rsidRDefault="47CB24EE" w:rsidP="5F19C5E4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  <w:r w:rsidRPr="5F19C5E4"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  <w:t>OOHEAD.OTDP</w:t>
            </w:r>
          </w:p>
          <w:p w14:paraId="46A8EA90" w14:textId="3EC4B051" w:rsidR="001E6ABB" w:rsidRPr="001E6ABB" w:rsidRDefault="001E6ABB" w:rsidP="2C681AAC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16AED645" w14:textId="50283F2B" w:rsidR="001E6ABB" w:rsidRPr="001E6ABB" w:rsidRDefault="001E6ABB" w:rsidP="2C681AAC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</w:p>
        </w:tc>
      </w:tr>
      <w:tr w:rsidR="001E6ABB" w:rsidRPr="001E6ABB" w14:paraId="7E33955D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C41ECA6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9.LIN.1.1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8F18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1082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de ligne article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1E700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5E8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LIN+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++3560071130466:EN'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FC5D8" w14:textId="3A34B70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InvoiceLine/LineNumber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5CBC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7891B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44A208D3" w14:textId="77777777" w:rsidTr="4055B2C1">
        <w:trPr>
          <w:trHeight w:val="1095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BF618B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9.LIN.3.1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9E6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7140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éléments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006F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&lt;ITEM_GENCOD&gt;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3560071130466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&lt;/ITEM_GENCOD&gt;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513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LIN+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3560071130466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:EN'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D3FBB" w14:textId="700B39E5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InvoiceLine/Item/GTIN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2F532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DE25B" w14:textId="479EB028" w:rsidR="001E6ABB" w:rsidRPr="001E6ABB" w:rsidRDefault="4B643442" w:rsidP="13309FB9">
            <w:pPr>
              <w:spacing w:line="259" w:lineRule="auto"/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Recherche code EAN article </w:t>
            </w:r>
          </w:p>
          <w:p w14:paraId="15793CD4" w14:textId="2CBF35B1" w:rsidR="001E6ABB" w:rsidRPr="001E6ABB" w:rsidRDefault="001E6ABB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</w:p>
          <w:p w14:paraId="1F8B9732" w14:textId="0F9A2B4A" w:rsidR="001E6ABB" w:rsidRPr="001E6ABB" w:rsidRDefault="6519106B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MMS025MI/</w:t>
            </w:r>
            <w:r w:rsidR="4CF1F597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Get Alias </w:t>
            </w:r>
          </w:p>
          <w:p w14:paraId="0F737D17" w14:textId="1EC3A5CB" w:rsidR="001E6ABB" w:rsidRPr="001E6ABB" w:rsidRDefault="00C21048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A</w:t>
            </w:r>
            <w:r w:rsidR="4CF1F597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>vec</w:t>
            </w:r>
            <w:r w:rsidR="6519106B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 </w:t>
            </w: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ALWT=2 </w:t>
            </w:r>
          </w:p>
          <w:p w14:paraId="1F81BCEF" w14:textId="2B8EDFE1" w:rsidR="001E6ABB" w:rsidRPr="001E6ABB" w:rsidRDefault="00C21048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Et ALWQ = EA13 </w:t>
            </w:r>
          </w:p>
          <w:p w14:paraId="48858091" w14:textId="650A6C0A" w:rsidR="001E6ABB" w:rsidRPr="001E6ABB" w:rsidRDefault="001E6ABB" w:rsidP="0125DAA1">
            <w:pPr>
              <w:spacing w:line="259" w:lineRule="auto"/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</w:pPr>
          </w:p>
        </w:tc>
      </w:tr>
      <w:tr w:rsidR="001E6ABB" w:rsidRPr="001E6ABB" w14:paraId="545C0AB7" w14:textId="77777777" w:rsidTr="4055B2C1">
        <w:trPr>
          <w:trHeight w:val="58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31ABDD0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9.PIA.2.1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A63C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7140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Numéro éléments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26253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&lt;PROMOTIONAL_VARIANT&gt;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&lt;/PROMOTIONAL_VARIANT&gt;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D70A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PIA+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1+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00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:PV'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7F58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2859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AADD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eastAsia="en-US"/>
              </w:rPr>
              <w:t>Vérifier si balise utilisée chez GM</w:t>
            </w:r>
          </w:p>
        </w:tc>
      </w:tr>
      <w:tr w:rsidR="001E6ABB" w:rsidRPr="001E6ABB" w14:paraId="1F67B319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3567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9.10.IMD.3.4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704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7008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Description article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7648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&lt;ITEM_DESCRIPTION&gt;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CREPES CHOCOLAT CARREFOUR X18 -576G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&lt;/ITEM_DESCRIPTION&gt;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84CA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IMD+E+ANM+:::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CREPES CHOCOLAT CARREFOUR X18 -576G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90C88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M3EDISalesOrder/SalesOrderLine/Item/Description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CF8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BBB9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61FC4052" w14:textId="77777777" w:rsidTr="4055B2C1">
        <w:trPr>
          <w:trHeight w:val="60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B32D81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color w:val="FF0000"/>
                <w:sz w:val="12"/>
                <w:szCs w:val="12"/>
                <w:lang w:val="en-US" w:eastAsia="en-US"/>
              </w:rPr>
              <w:t>9.10a.10a1.QTY.1.</w:t>
            </w:r>
            <w:r w:rsidRPr="001E6ABB">
              <w:rPr>
                <w:rFonts w:ascii="Arial MT" w:hAnsi="Arial MT"/>
                <w:color w:val="FF0000"/>
                <w:sz w:val="12"/>
                <w:szCs w:val="12"/>
                <w:lang w:val="en-US" w:eastAsia="en-US"/>
              </w:rPr>
              <w:br/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767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6060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Quantité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1F02B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&lt;QTY_PER_UNIT_OF_MEASURE&gt;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&lt;/QTY_PER_UNIT_OF_MEASURE&gt;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78C0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QTY+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52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7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:PCE'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20076" w14:textId="3DC570A9" w:rsidR="001E6ABB" w:rsidRPr="001E6ABB" w:rsidRDefault="59872FE7" w:rsidP="0125DAA1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2CA5CCF5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InvoiceLine/BaseUOMQuantity </w:t>
            </w:r>
          </w:p>
          <w:p w14:paraId="7DD372F4" w14:textId="3A56FD9F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E045C" w14:textId="18169D6B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A11DE" w14:textId="15FFA082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20CAF63D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53C7F5A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9.10a.10a1.QTY.1.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E795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6411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Qualifiant unité de mesure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0AED5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&lt;UNIT_OF_MEASURE&gt;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PCE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&lt;/UNIT_OF_MEASURE&gt;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FE0C5" w14:textId="77777777" w:rsidR="001E6ABB" w:rsidRPr="001E6ABB" w:rsidRDefault="001E6ABB" w:rsidP="001E6ABB">
            <w:pPr>
              <w:rPr>
                <w:rFonts w:ascii="Calibri" w:hAnsi="Calibri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QTY+52:7: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PCE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EB2AB" w14:textId="4C4BB707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InvoiceLine/Unit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48AB2" w14:textId="1A2268FE" w:rsidR="0125DAA1" w:rsidRDefault="0125DAA1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D150DAC" w14:textId="1FFA6FA8" w:rsidR="0125DAA1" w:rsidRDefault="0125DAA1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BA9207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E4C1E" w14:textId="41F4FA60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F36DA7B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OOLINE. OBALUN</w:t>
            </w:r>
          </w:p>
        </w:tc>
      </w:tr>
      <w:tr w:rsidR="001E6ABB" w:rsidRPr="001E6ABB" w14:paraId="3535166D" w14:textId="77777777" w:rsidTr="4055B2C1">
        <w:trPr>
          <w:trHeight w:val="7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693067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color w:val="FF0000"/>
                <w:sz w:val="12"/>
                <w:szCs w:val="12"/>
                <w:lang w:val="en-US" w:eastAsia="en-US"/>
              </w:rPr>
              <w:t>9.10a.10a2.QTY.1.</w:t>
            </w:r>
            <w:r w:rsidRPr="001E6ABB">
              <w:rPr>
                <w:rFonts w:ascii="Arial MT" w:hAnsi="Arial MT"/>
                <w:color w:val="FF0000"/>
                <w:sz w:val="12"/>
                <w:szCs w:val="12"/>
                <w:lang w:val="en-US" w:eastAsia="en-US"/>
              </w:rPr>
              <w:br/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077A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6060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Quantité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7C403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&lt;INVOICED_UC_QUANTITY&gt;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28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&lt;/INVOICED_UC_QUANTITY&gt;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882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QTY+47: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28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:PCE'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58D62" w14:textId="1E35B6E9" w:rsidR="001E6ABB" w:rsidRPr="001E6ABB" w:rsidRDefault="59872FE7" w:rsidP="0125DAA1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C676F1C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</w:t>
            </w:r>
            <w:r w:rsidR="61BDAC15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&lt;Quantity unitCode="UVC"&gt;</w:t>
            </w:r>
          </w:p>
          <w:p w14:paraId="2A8DEFB8" w14:textId="33DA7958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2333F" w14:textId="53EC7DE2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9D7260" w14:textId="67862A37" w:rsidR="001E6ABB" w:rsidRPr="001E6ABB" w:rsidRDefault="1BAEAD3E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</w:t>
            </w:r>
          </w:p>
          <w:p w14:paraId="7AE4C3B6" w14:textId="27C0B3A3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5E5E7C84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0AA306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9.10a.10a2.QTY.1.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EE3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6411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Qualifiant unité de mesure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8E757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C26E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QTY+47:28: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PCE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D1DE5" w14:textId="67D31B5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InvoiceLine/Unit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0B9F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 xml:space="preserve">CUSTOM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789D6" w14:textId="53982CB5" w:rsidR="001E6ABB" w:rsidRPr="001E6ABB" w:rsidRDefault="001E6ABB" w:rsidP="0125DAA1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423B7482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OOLINE. OBALUN</w:t>
            </w:r>
          </w:p>
          <w:p w14:paraId="67CA7E5C" w14:textId="49960614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5C88A81D" w14:textId="77777777" w:rsidTr="4055B2C1">
        <w:trPr>
          <w:trHeight w:val="60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380C89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color w:val="FF0000"/>
                <w:sz w:val="12"/>
                <w:szCs w:val="12"/>
                <w:lang w:val="en-US" w:eastAsia="en-US"/>
              </w:rPr>
              <w:t>9.10a.10a3.QTY.1.</w:t>
            </w:r>
            <w:r w:rsidRPr="001E6ABB">
              <w:rPr>
                <w:rFonts w:ascii="Arial MT" w:hAnsi="Arial MT"/>
                <w:color w:val="FF0000"/>
                <w:sz w:val="12"/>
                <w:szCs w:val="12"/>
                <w:lang w:val="en-US" w:eastAsia="en-US"/>
              </w:rPr>
              <w:br/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6AE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6060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Quantité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60B59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&lt;FREE_UC_QUANTITY&gt;0&lt;/FREE_UC_QUANTITY&gt;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28EE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AFD4D" w14:textId="0EBF5445" w:rsidR="001E6ABB" w:rsidRPr="001E6ABB" w:rsidRDefault="001E6ABB" w:rsidP="6BEADA56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6BEADA56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54342B44" w:rsidRPr="6BEADA56">
              <w:rPr>
                <w:rFonts w:ascii="Calibri" w:eastAsia="Calibri" w:hAnsi="Calibri" w:cs="Calibri"/>
                <w:strike/>
                <w:color w:val="EE0000"/>
                <w:sz w:val="12"/>
                <w:szCs w:val="12"/>
                <w:highlight w:val="yellow"/>
                <w:lang w:val="en-US"/>
              </w:rPr>
              <w:t xml:space="preserve"> M3EDIInvoiceCustom/InvoiceLine/Qty_Free</w:t>
            </w:r>
          </w:p>
          <w:p w14:paraId="0BA72A36" w14:textId="6D6279C1" w:rsidR="001E6ABB" w:rsidRPr="001E6ABB" w:rsidRDefault="54342B44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 xml:space="preserve"> </w:t>
            </w:r>
          </w:p>
          <w:p w14:paraId="4C2A084D" w14:textId="540948F1" w:rsidR="001E6ABB" w:rsidRPr="001E6ABB" w:rsidRDefault="54342B44" w:rsidP="7BE4CF63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  <w:t>M3EDIInvoiceCustom/InvoiceLine/QtyFree</w:t>
            </w:r>
          </w:p>
          <w:p w14:paraId="50D15790" w14:textId="60EDBF60" w:rsidR="001E6ABB" w:rsidRPr="001E6ABB" w:rsidRDefault="001E6ABB" w:rsidP="13309FB9">
            <w:pPr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8FDC4" w14:textId="54064E34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7324A73F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A263C" w14:textId="6149C7FB" w:rsidR="001E6ABB" w:rsidRPr="001E6ABB" w:rsidRDefault="5F932730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commentRangeStart w:id="39"/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SI </w:t>
            </w:r>
            <w:commentRangeEnd w:id="39"/>
            <w:r w:rsidR="0E283259" w:rsidRPr="22714077">
              <w:rPr>
                <w:rStyle w:val="CommentReference"/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commentReference w:id="39"/>
            </w:r>
            <w:r w:rsidR="0E283259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 </w:t>
            </w:r>
          </w:p>
          <w:p w14:paraId="2DDE2F2D" w14:textId="774B9EEF" w:rsidR="613C6E8C" w:rsidRDefault="613C6E8C" w:rsidP="5F19C5E4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3319B288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M3EDIInvoiceCustom/InvoiceLine/TotalAmount = 0</w:t>
            </w:r>
          </w:p>
          <w:p w14:paraId="4E563613" w14:textId="5F8B69CD" w:rsidR="3319B288" w:rsidRDefault="3319B288" w:rsidP="3319B288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45C42FCD" w14:textId="08DDE784" w:rsidR="613C6E8C" w:rsidRDefault="613C6E8C" w:rsidP="3319B288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  <w:r w:rsidRPr="3319B288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 xml:space="preserve">Alors prendre la valeur </w:t>
            </w:r>
          </w:p>
          <w:p w14:paraId="1229803A" w14:textId="3B6059BB" w:rsidR="3319B288" w:rsidRDefault="3319B288" w:rsidP="3319B288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5D9D58DA" w14:textId="24EC3064" w:rsidR="3319B288" w:rsidRDefault="613C6E8C" w:rsidP="731CF425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  <w:r w:rsidRPr="731CF425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M3EDIInvoiceCustom/InvoiceLine/BaseUOMQuantity </w:t>
            </w:r>
          </w:p>
          <w:p w14:paraId="14BD2CCF" w14:textId="54893B53" w:rsidR="3319B288" w:rsidRDefault="3319B288" w:rsidP="731CF425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3DA032B" w14:textId="335AC434" w:rsidR="3319B288" w:rsidRDefault="3319B288" w:rsidP="3319B288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7BCC027E" w14:textId="54FA8800" w:rsidR="001E6ABB" w:rsidRPr="001E6ABB" w:rsidRDefault="001E6ABB" w:rsidP="0125DAA1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0F739C48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1A6429F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9.10a.10a3.QTY.1.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7852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6411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Qualifiant unité de mesure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2C239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&lt;FREE_UC_QUANTITY&gt;0&lt;/FREE_UC_QUANTITY&gt;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E13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575BE" w14:textId="2CDB68C4" w:rsidR="6BEADA56" w:rsidRDefault="6BEADA56" w:rsidP="6BEADA56">
            <w:r w:rsidRPr="6BEADA56">
              <w:rPr>
                <w:rFonts w:ascii="Calibri" w:eastAsia="Calibri" w:hAnsi="Calibri" w:cs="Calibri"/>
                <w:strike/>
                <w:color w:val="EE0000"/>
                <w:sz w:val="12"/>
                <w:szCs w:val="12"/>
                <w:highlight w:val="yellow"/>
              </w:rPr>
              <w:t>M3EDIInvoiceCustom/InvoiceLine/Qty_Free_Unit</w:t>
            </w:r>
          </w:p>
          <w:p w14:paraId="259E8BA7" w14:textId="1B73601D" w:rsidR="6BEADA56" w:rsidRDefault="6BEADA56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</w:rPr>
              <w:t xml:space="preserve"> </w:t>
            </w:r>
          </w:p>
          <w:p w14:paraId="6A0F764D" w14:textId="417E6E4B" w:rsidR="6BEADA56" w:rsidRDefault="6BEADA56" w:rsidP="6BEADA56">
            <w:r w:rsidRPr="6BEADA56">
              <w:rPr>
                <w:rFonts w:ascii="Calibri" w:eastAsia="Calibri" w:hAnsi="Calibri" w:cs="Calibri"/>
                <w:color w:val="000000" w:themeColor="text1"/>
                <w:sz w:val="12"/>
                <w:szCs w:val="12"/>
                <w:highlight w:val="yellow"/>
              </w:rPr>
              <w:t>M3EDIInvoiceCustom/InvoiceLine/QtyFreeUnit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488DD" w14:textId="7F99E536" w:rsidR="001E6ABB" w:rsidRPr="001E6ABB" w:rsidRDefault="001E6ABB" w:rsidP="0125DAA1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4A2F6D81" w:rsidRPr="0125DAA1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B0EFDB" w14:textId="0A6FE554" w:rsidR="0E5A600F" w:rsidRDefault="0E5A600F" w:rsidP="5155BA3A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5155BA3A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Unité de la </w:t>
            </w:r>
            <w:r w:rsidRPr="7415F2E8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ligne </w:t>
            </w:r>
          </w:p>
          <w:p w14:paraId="62A10D5C" w14:textId="54C9683C" w:rsidR="5155BA3A" w:rsidRDefault="5155BA3A" w:rsidP="5F19C5E4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E4FC328" w14:textId="1AB2B9BF" w:rsidR="6C65328B" w:rsidRDefault="6C65328B" w:rsidP="5F19C5E4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5F19C5E4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OOLINE. OBALUN</w:t>
            </w:r>
          </w:p>
          <w:p w14:paraId="13E33BA3" w14:textId="5F2EABB9" w:rsidR="001E6ABB" w:rsidRPr="001E6ABB" w:rsidRDefault="001E6ABB" w:rsidP="13309FB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53E519BD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00E6660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9.11.MOA.1.2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5535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5004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Montant monétaire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38E0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&lt;LINE_AMOUNT&gt;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83.55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&lt;/LINE_AMOUNT&gt;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D3A3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MOA+203: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83.55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0858F" w14:textId="7A0C8565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InvoiceLine/TotalAmount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0B6C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01B53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D1113FE" w14:textId="77777777" w:rsidTr="4055B2C1">
        <w:trPr>
          <w:trHeight w:val="7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1D25573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9.12a.PRI.1.2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51F14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5118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Prix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6175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&lt;NET_UNIT_PRICE&gt;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2.98393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&lt;/NET_UNIT_PRICE&gt;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11C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PRI+AAA: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2.98393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:::1:PCE'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B1413" w14:textId="6194A49F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InvoiceLine/UnitPrice/Amount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DD32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A462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122B4C55" w14:textId="77777777" w:rsidTr="4055B2C1">
        <w:trPr>
          <w:trHeight w:val="795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5268D18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9.12b.PRI.1.2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7F5B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5118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Prix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56AED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&lt;GROSS_UNIT_PRICE&gt;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2.984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&lt;/GROSS_UNIT_PRICE&gt;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3C7AA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PRI+AAB: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2.984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:::1:PCE'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2F8CC4" w14:textId="06211681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InvoiceLine/UnitPrice/BaseAmount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80408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F9607" w14:textId="3CEF5B21" w:rsidR="001E6ABB" w:rsidRPr="001E6ABB" w:rsidRDefault="27A677C2" w:rsidP="13309FB9">
            <w:pPr>
              <w:spacing w:line="259" w:lineRule="auto"/>
            </w:pPr>
            <w:r w:rsidRPr="13309FB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Prix brut </w:t>
            </w:r>
          </w:p>
        </w:tc>
      </w:tr>
      <w:tr w:rsidR="001E6ABB" w:rsidRPr="001E6ABB" w14:paraId="7A89E2A6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0F33B40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9.PAC.1.1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D48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7224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Nombre unités logistiques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CAF7F1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&lt;PARCELS_QTY&gt;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&lt;/PARCELS_QTY&gt;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6C6C6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PAC+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454D2" w14:textId="367659F3" w:rsidR="001E6ABB" w:rsidRPr="001E6ABB" w:rsidRDefault="001E6ABB" w:rsidP="13309FB9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5DD2FB5F" w:rsidRPr="63255CAD">
              <w:rPr>
                <w:rFonts w:ascii="Calibri" w:eastAsia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59872FE7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5DD2FB5F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InvoiceLine/BaseUOMQuantity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F3A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E0EC8" w14:textId="4141968E" w:rsidR="001E6ABB" w:rsidRPr="001E6ABB" w:rsidRDefault="557CC2D1" w:rsidP="13309FB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13309FB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Nombre de carton</w:t>
            </w:r>
          </w:p>
        </w:tc>
      </w:tr>
      <w:tr w:rsidR="001E6ABB" w:rsidRPr="001E6ABB" w14:paraId="53F57665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97016F4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9.13.TAX.5.4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8C7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5278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Taux des droits ou taxes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1CA4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&lt;VAT_RATE&gt;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5.5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&lt;/VAT_RATE&gt;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EFF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TAX+7+VAT+++:::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5.5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7BF55" w14:textId="4BFFE94E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InvoiceLine/Tax/Calculation/RateNumeric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3E93D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775F7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553C992C" w14:textId="77777777" w:rsidTr="4055B2C1">
        <w:trPr>
          <w:trHeight w:val="23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ACBEFAA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9.14a.ALC.1.1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6009C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5463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indicateur abattement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22ED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&lt;DISCOUNT_CODE&gt;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TD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&lt;/DISCOUNT_CODE&gt;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&lt;DISCOUNT_DESCRIPTION&gt;REMISE CLIENT&lt;/DISCOUNT_DESCRIPTION&gt;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&lt;DISCOUNT_LEVEL&gt;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&lt;/DISCOUNT_LEVEL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&lt;DISCOUNT_PCT&gt;4&lt;/DISCOUNT_PCT&gt;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B196F" w14:textId="77777777" w:rsidR="001E6ABB" w:rsidRPr="001E6ABB" w:rsidRDefault="001E6ABB" w:rsidP="001E6ABB">
            <w:pPr>
              <w:rPr>
                <w:rFonts w:ascii="Arial Unicode MS" w:eastAsia="Arial Unicode MS" w:hAnsi="Arial Unicode MS" w:cs="Arial Unicode MS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val="en-US" w:eastAsia="en-US"/>
              </w:rPr>
              <w:t>ALC+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val="en-US" w:eastAsia="en-US"/>
              </w:rPr>
              <w:t>A</w:t>
            </w: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val="en-US" w:eastAsia="en-US"/>
              </w:rPr>
              <w:t>++2+1+TD:::REMISE CLIENT'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2EA7BF" w14:textId="14077B2A" w:rsidR="001E6ABB" w:rsidRPr="001E6ABB" w:rsidRDefault="59872FE7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InvoiceLine/InvoiceAllowance/ID/CINDBA </w:t>
            </w:r>
          </w:p>
          <w:p w14:paraId="57D393FB" w14:textId="359DCBC5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09560FE" w14:textId="7F4803D1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D8DCA69" w14:textId="79C71B4F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A1213FF" w14:textId="344F1440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62514FA" w14:textId="41B54010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6B717A7" w14:textId="5387B11F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4E427E5" w14:textId="7967D8A7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7DBADF0" w14:textId="4EFCBBCA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9113" w14:textId="297B5D9A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CUSTOM</w:t>
            </w:r>
          </w:p>
          <w:p w14:paraId="7F5287ED" w14:textId="704102BF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221FA5B" w14:textId="16B6A85E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4A4E7DA" w14:textId="55B69705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1AC9857" w14:textId="7C8C3570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154180" w14:textId="68D1C29E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  <w:r w:rsidRPr="22714077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eastAsia="en-US"/>
              </w:rPr>
              <w:t xml:space="preserve">Qaulifiant de la remise </w:t>
            </w:r>
            <w:r>
              <w:br/>
            </w:r>
          </w:p>
          <w:p w14:paraId="4B2ADB45" w14:textId="4D08ED6F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62C68CC3" w14:textId="2DBA8A7E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211DBC0D" w14:textId="7E6850BC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318AF9B0" w14:textId="278C2A64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2AC8470B" w14:textId="4D6F512D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73534312" w14:textId="10F1FF38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  <w:p w14:paraId="355D3EBD" w14:textId="7854A87B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eastAsia="en-US"/>
              </w:rPr>
            </w:pPr>
          </w:p>
        </w:tc>
      </w:tr>
      <w:tr w:rsidR="001E6ABB" w:rsidRPr="001E6ABB" w14:paraId="5AF856C8" w14:textId="77777777" w:rsidTr="4055B2C1">
        <w:trPr>
          <w:trHeight w:val="252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A09847E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9.14a.ALC.4.1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7D4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1227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Indicateur de séquence calcul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E429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&lt;DISCOUNT_CODE&gt;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TD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&lt;/DISCOUNT_CODE&gt;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&lt;DISCOUNT_DESCRIPTION&gt;REMISE CLIENT&lt;/DISCOUNT_DESCRIPTION&gt;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&lt;DISCOUNT_LEVEL&gt;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&lt;/DISCOUNT_LEVEL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&lt;DISCOUNT_PCT&gt;4&lt;/DISCOUNT_PCT&gt;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619F" w14:textId="77777777" w:rsidR="001E6ABB" w:rsidRPr="001E6ABB" w:rsidRDefault="001E6ABB" w:rsidP="001E6ABB">
            <w:pPr>
              <w:rPr>
                <w:rFonts w:ascii="Arial Unicode MS" w:eastAsia="Arial Unicode MS" w:hAnsi="Arial Unicode MS" w:cs="Arial Unicode MS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Unicode MS" w:eastAsia="Arial Unicode MS" w:hAnsi="Arial Unicode MS" w:cs="Arial Unicode MS" w:hint="eastAsia"/>
                <w:sz w:val="12"/>
                <w:szCs w:val="12"/>
                <w:lang w:val="en-US" w:eastAsia="en-US"/>
              </w:rPr>
              <w:t>ALC+A++2+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val="en-US" w:eastAsia="en-US"/>
              </w:rPr>
              <w:t>1</w:t>
            </w:r>
            <w:r w:rsidRPr="001E6ABB">
              <w:rPr>
                <w:rFonts w:ascii="Arial Unicode MS" w:eastAsia="Arial Unicode MS" w:hAnsi="Arial Unicode MS" w:cs="Arial Unicode MS" w:hint="eastAsia"/>
                <w:sz w:val="12"/>
                <w:szCs w:val="12"/>
                <w:lang w:val="en-US" w:eastAsia="en-US"/>
              </w:rPr>
              <w:t>+TD:::REMISE CLIENT'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7CF1D" w14:textId="7B6278EE" w:rsidR="001E6ABB" w:rsidRPr="001E6ABB" w:rsidRDefault="001E6ABB" w:rsidP="23FFDAC9">
            <w:pPr>
              <w:spacing w:line="259" w:lineRule="auto"/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3CD4E3D7" w:rsidRPr="23FFDAC9">
              <w:rPr>
                <w:rFonts w:ascii="Calibri" w:eastAsia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59872FE7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3CD4E3D7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InvoiceLine/InvoiceAllowance/ID/Discount_Level</w:t>
            </w:r>
          </w:p>
          <w:p w14:paraId="126C37AB" w14:textId="7DF917B3" w:rsidR="001E6ABB" w:rsidRPr="001E6ABB" w:rsidRDefault="001E6ABB" w:rsidP="23FFDAC9">
            <w:pPr>
              <w:spacing w:line="259" w:lineRule="auto"/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DE56CE8" w14:textId="16BEFEF3" w:rsidR="001E6ABB" w:rsidRPr="001E6ABB" w:rsidRDefault="001E6ABB" w:rsidP="23FFDAC9">
            <w:pPr>
              <w:spacing w:line="259" w:lineRule="auto"/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C4E6D6B" w14:textId="078608B6" w:rsidR="001E6ABB" w:rsidRPr="001E6ABB" w:rsidRDefault="001E6ABB" w:rsidP="23FFDAC9">
            <w:pPr>
              <w:spacing w:line="259" w:lineRule="auto"/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A25689A" w14:textId="463B9144" w:rsidR="001E6ABB" w:rsidRPr="001E6ABB" w:rsidRDefault="001E6ABB" w:rsidP="23FFDAC9">
            <w:pPr>
              <w:spacing w:line="259" w:lineRule="auto"/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453C969" w14:textId="6E182FCE" w:rsidR="001E6ABB" w:rsidRPr="001E6ABB" w:rsidRDefault="001E6ABB" w:rsidP="13309FB9">
            <w:pPr>
              <w:spacing w:line="259" w:lineRule="auto"/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03D13" w14:textId="35C0E8AF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b/>
                <w:bCs/>
                <w:color w:val="FF0000"/>
                <w:sz w:val="12"/>
                <w:szCs w:val="12"/>
                <w:lang w:val="en-US" w:eastAsia="en-US"/>
              </w:rPr>
              <w:t>CUSTOM</w:t>
            </w:r>
          </w:p>
          <w:p w14:paraId="30B01C7A" w14:textId="6799B203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D9FC90D" w14:textId="1B35DDD1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2E04304" w14:textId="21D4B569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B3C0321" w14:textId="1F612DA2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DF1CF88" w14:textId="77526315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FF8278E" w14:textId="18E8746D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B675C1A" w14:textId="0258BB73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D6280E9" w14:textId="507E6AAC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1FF3BC8B" w14:textId="19E481B3" w:rsidR="001E6ABB" w:rsidRPr="001E6ABB" w:rsidRDefault="28FDF43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Si numéro de remise = 1..6 -&gt;</w:t>
            </w:r>
          </w:p>
          <w:p w14:paraId="57B900C8" w14:textId="3886A7AE" w:rsidR="001E6ABB" w:rsidRPr="001E6ABB" w:rsidRDefault="001E6ABB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4CFAC4D" w14:textId="5F713F1B" w:rsidR="001E6ABB" w:rsidRPr="001E6ABB" w:rsidRDefault="28FDF43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Valeur = 1 </w:t>
            </w:r>
          </w:p>
          <w:p w14:paraId="7E112191" w14:textId="38C4E87E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8D2511B" w14:textId="6766DF1A" w:rsidR="22714077" w:rsidRDefault="2271407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EBA3E1D" w14:textId="7F2EE36B" w:rsidR="001E6ABB" w:rsidRPr="001E6ABB" w:rsidRDefault="28FDF43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Si numéro de remise = 7-8   </w:t>
            </w:r>
          </w:p>
          <w:p w14:paraId="0CB33EC8" w14:textId="49089F0D" w:rsidR="001E6ABB" w:rsidRPr="001E6ABB" w:rsidRDefault="28FDF437" w:rsidP="22714077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Valeur = </w:t>
            </w:r>
            <w:r w:rsidR="33601D27"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3</w:t>
            </w: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 </w:t>
            </w:r>
          </w:p>
          <w:p w14:paraId="699A59E8" w14:textId="3FDC6388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37A7765" w14:textId="4B5E9177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458F8A85" w14:textId="044A354E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86F1170" w14:textId="657B1C61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5DE14B3" w14:textId="0FDA58D8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B006D87" w14:textId="4789972C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2523E9FC" w14:textId="74F716A0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6F83439" w14:textId="01BE25CF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63051D85" w14:textId="77777777" w:rsidTr="4055B2C1">
        <w:trPr>
          <w:trHeight w:val="232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4261BF7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9.14a.ALC.5.1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7606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7161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Code prestation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B8CD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&lt;DISCOUNT_CODE&gt;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TD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&lt;/DISCOUNT_CODE&gt;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&lt;DISCOUNT_DESCRIPTION&gt;REMISE CLIENT&lt;/DISCOUNT_DESCRIPTION&gt;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LEVEL&gt;1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&lt;/DISCOUNT_LEVEL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br/>
              <w:t>&lt;DISCOUNT_PCT&gt;4&lt;/DISCOUNT_PCT&gt;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7B51B" w14:textId="77777777" w:rsidR="001E6ABB" w:rsidRPr="001E6ABB" w:rsidRDefault="001E6ABB" w:rsidP="001E6ABB">
            <w:pPr>
              <w:rPr>
                <w:rFonts w:ascii="Arial Unicode MS" w:eastAsia="Arial Unicode MS" w:hAnsi="Arial Unicode MS" w:cs="Arial Unicode MS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Unicode MS" w:eastAsia="Arial Unicode MS" w:hAnsi="Arial Unicode MS" w:cs="Arial Unicode MS" w:hint="eastAsia"/>
                <w:sz w:val="12"/>
                <w:szCs w:val="12"/>
                <w:lang w:val="en-US" w:eastAsia="en-US"/>
              </w:rPr>
              <w:t>ALC+A++2+1+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val="en-US" w:eastAsia="en-US"/>
              </w:rPr>
              <w:t>TD</w:t>
            </w:r>
            <w:r w:rsidRPr="001E6ABB">
              <w:rPr>
                <w:rFonts w:ascii="Arial Unicode MS" w:eastAsia="Arial Unicode MS" w:hAnsi="Arial Unicode MS" w:cs="Arial Unicode MS" w:hint="eastAsia"/>
                <w:sz w:val="12"/>
                <w:szCs w:val="12"/>
                <w:lang w:val="en-US" w:eastAsia="en-US"/>
              </w:rPr>
              <w:t>:::REMISE CLIENT'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94639" w14:textId="1DAF3292" w:rsidR="001E6ABB" w:rsidRPr="001E6ABB" w:rsidRDefault="001E6ABB" w:rsidP="23FFDAC9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12AB4DBE" w:rsidRPr="23FFDAC9">
              <w:rPr>
                <w:rFonts w:ascii="Calibri" w:eastAsia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59872FE7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12AB4DBE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InvoiceLine/InvoiceAllowance/ID/Discount_Code</w:t>
            </w:r>
          </w:p>
          <w:p w14:paraId="582DF180" w14:textId="796B3375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72FB1E6" w14:textId="186E831A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FBD0489" w14:textId="0AB46C7C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4B4FD3D" w14:textId="0B07F1B2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AA25D8F" w14:textId="6420851D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18B96D8" w14:textId="7030802E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F7C4A" w14:textId="16D20F7F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b/>
                <w:bCs/>
                <w:color w:val="FF0000"/>
                <w:sz w:val="12"/>
                <w:szCs w:val="12"/>
                <w:lang w:val="en-US" w:eastAsia="en-US"/>
              </w:rPr>
              <w:t>CUSTOM</w:t>
            </w:r>
          </w:p>
          <w:p w14:paraId="6651E209" w14:textId="34745ECE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C4B6388" w14:textId="3AEBA274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506DF64" w14:textId="2B616BB4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AC7A66C" w14:textId="4268DEC2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CBEBDC1" w14:textId="2E50477F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DBE6DBF" w14:textId="13AFB13B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3267B43" w14:textId="1C730229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32545372" w14:textId="727E9D04" w:rsidR="001E6ABB" w:rsidRPr="001E6ABB" w:rsidRDefault="001E6ABB" w:rsidP="22714077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D775D86" w14:textId="1672DB7C" w:rsidR="001E6ABB" w:rsidRPr="001E6ABB" w:rsidRDefault="490FC56A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 xml:space="preserve">Si numéro de remise = 1....6 ==&gt; TD </w:t>
            </w:r>
          </w:p>
          <w:p w14:paraId="00782F32" w14:textId="1B259E01" w:rsidR="001E6ABB" w:rsidRPr="001E6ABB" w:rsidRDefault="001E6ABB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13B3529F" w14:textId="1F7906F4" w:rsidR="001E6ABB" w:rsidRPr="001E6ABB" w:rsidRDefault="490FC56A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SI numéro de remise = 7 ou 8 ==&gt; PAD</w:t>
            </w:r>
          </w:p>
          <w:p w14:paraId="058B1BA5" w14:textId="0EC0C6A3" w:rsidR="001E6ABB" w:rsidRPr="001E6ABB" w:rsidRDefault="001E6ABB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5B002703" w14:textId="484F908C" w:rsidR="001E6ABB" w:rsidRPr="001E6ABB" w:rsidRDefault="001E6ABB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23D8F5AA" w14:textId="52933207" w:rsidR="001E6ABB" w:rsidRPr="001E6ABB" w:rsidRDefault="001E6ABB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577A3D2F" w14:textId="12C68205" w:rsidR="001E6ABB" w:rsidRPr="001E6ABB" w:rsidRDefault="001E6ABB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</w:p>
          <w:p w14:paraId="5653AC48" w14:textId="47D10DE4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1E33F39B" w14:textId="77777777" w:rsidTr="4055B2C1">
        <w:trPr>
          <w:trHeight w:val="232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64A6F93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9.14a.ALC.5.4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748B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7160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Service particulier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CBCE4" w14:textId="77777777" w:rsidR="001E6ABB" w:rsidRPr="001E6ABB" w:rsidRDefault="001E6ABB" w:rsidP="001E6ABB">
            <w:pPr>
              <w:rPr>
                <w:rFonts w:ascii="Calibri" w:hAnsi="Calibri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&lt;DISCOUNT_CODE&gt;TD&lt;/DISCOUNT_CODE&gt;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  <w:t>&lt;DISCOUNT_DESCRIPTION&gt;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REMISE CLIENT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&lt;/DISCOUNT_DESCRIPTION&gt;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  <w:t>&lt;DISCOUNT_LEVEL&gt;1&lt;/DISCOUNT_LEVEL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  <w:t>&lt;DISCOUNT_PCT&gt;4&lt;/DISCOUNT_PCT&gt;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743B5" w14:textId="77777777" w:rsidR="001E6ABB" w:rsidRPr="001E6ABB" w:rsidRDefault="001E6ABB" w:rsidP="001E6ABB">
            <w:pPr>
              <w:rPr>
                <w:rFonts w:ascii="Arial Unicode MS" w:eastAsia="Arial Unicode MS" w:hAnsi="Arial Unicode MS" w:cs="Arial Unicode MS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Unicode MS" w:eastAsia="Arial Unicode MS" w:hAnsi="Arial Unicode MS" w:cs="Arial Unicode MS" w:hint="eastAsia"/>
                <w:sz w:val="12"/>
                <w:szCs w:val="12"/>
                <w:lang w:val="en-US" w:eastAsia="en-US"/>
              </w:rPr>
              <w:t>ALC+A++2+1+TD:::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val="en-US" w:eastAsia="en-US"/>
              </w:rPr>
              <w:t>REMISE CLIENT</w:t>
            </w:r>
            <w:r w:rsidRPr="001E6ABB">
              <w:rPr>
                <w:rFonts w:ascii="Arial Unicode MS" w:eastAsia="Arial Unicode MS" w:hAnsi="Arial Unicode MS" w:cs="Arial Unicode MS" w:hint="eastAsia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0389D" w14:textId="6A36E86E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2F7AB931" w:rsidRPr="23FFDAC9">
              <w:rPr>
                <w:rFonts w:ascii="Calibri" w:eastAsia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59872FE7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2F7AB931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InvoiceLine/InvoiceAllowance/ID/Discount_Descriptio</w:t>
            </w:r>
            <w:r w:rsidR="7E622A2E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n</w:t>
            </w:r>
          </w:p>
          <w:p w14:paraId="6170FD4B" w14:textId="5D2007B1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0688ED1" w14:textId="3155DDE7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91F6E8B" w14:textId="69021460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916FDEC" w14:textId="0495CE46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007AE01F" w14:textId="09180094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5BD43AA" w14:textId="40AB1E22" w:rsidR="001E6ABB" w:rsidRPr="001E6ABB" w:rsidRDefault="001E6ABB" w:rsidP="13309FB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B8F41" w14:textId="0BDFDA1F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b/>
                <w:bCs/>
                <w:color w:val="FF0000"/>
                <w:sz w:val="12"/>
                <w:szCs w:val="12"/>
                <w:lang w:val="en-US" w:eastAsia="en-US"/>
              </w:rPr>
              <w:t>CUSTOM</w:t>
            </w:r>
          </w:p>
          <w:p w14:paraId="7FA4D16B" w14:textId="05125324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C851CC6" w14:textId="54722763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6B8D386" w14:textId="7BE92226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9BA905B" w14:textId="5DC6B28A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21D4086" w14:textId="7A1E2B45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05D870C" w14:textId="7D3A0026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8D9CF32" w14:textId="70C20CB1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1C37486C" w14:textId="7BCF241D" w:rsidR="001E6ABB" w:rsidRPr="001E6ABB" w:rsidRDefault="553063B6" w:rsidP="22714077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Si numéro de remise = 1..6 --&gt; Valeur = Remise Client </w:t>
            </w:r>
          </w:p>
          <w:p w14:paraId="5637817A" w14:textId="14CED3A6" w:rsidR="553063B6" w:rsidRDefault="553063B6" w:rsidP="22714077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Si numéro de remise </w:t>
            </w:r>
          </w:p>
          <w:p w14:paraId="19873C88" w14:textId="11E907E6" w:rsidR="553063B6" w:rsidRDefault="553063B6" w:rsidP="22714077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2714077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=7.8 Alors Valeur = Remise Promotion </w:t>
            </w:r>
          </w:p>
          <w:p w14:paraId="62B69C35" w14:textId="60675C2A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AD0B874" w14:textId="6770D886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6DA43E0" w14:textId="0CC0AF5F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6B109D97" w14:textId="732F5243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C5786C5" w14:textId="559C9A6D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6EEB21D" w14:textId="2E98747C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327F6324" w14:textId="77777777" w:rsidTr="4055B2C1">
        <w:trPr>
          <w:trHeight w:val="232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4938AEE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9.14a.15a.PCD.1.2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5961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5482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Pourcentage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CC594" w14:textId="77777777" w:rsidR="001E6ABB" w:rsidRPr="001E6ABB" w:rsidRDefault="001E6ABB" w:rsidP="001E6ABB">
            <w:pPr>
              <w:rPr>
                <w:rFonts w:ascii="Calibri" w:hAnsi="Calibri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&lt;DISCOUNT_CODE&gt;TD&lt;/DISCOUNT_CODE&gt;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  <w:t>&lt;DISCOUNT_DESCRIPTION&gt;REMISE CLIENT&lt;/DISCOUNT_DESCRIPTION&gt;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  <w:t>&lt;DISCOUNT_LEVEL&gt;1&lt;/DISCOUNT_LEVEL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br/>
              <w:t>&lt;DISCOUNT_PCT&gt;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&lt;/DISCOUNT_PCT&gt;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4A01A" w14:textId="77777777" w:rsidR="001E6ABB" w:rsidRPr="001E6ABB" w:rsidRDefault="001E6ABB" w:rsidP="001E6ABB">
            <w:pPr>
              <w:rPr>
                <w:rFonts w:ascii="Arial Unicode MS" w:eastAsia="Arial Unicode MS" w:hAnsi="Arial Unicode MS" w:cs="Arial Unicode MS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val="en-US" w:eastAsia="en-US"/>
              </w:rPr>
              <w:t>PCD+1:</w:t>
            </w:r>
            <w:r w:rsidRPr="001E6ABB">
              <w:rPr>
                <w:rFonts w:ascii="Arial Unicode MS" w:eastAsia="Arial Unicode MS" w:hAnsi="Arial Unicode MS" w:cs="Arial Unicode MS" w:hint="eastAsia"/>
                <w:color w:val="FF0000"/>
                <w:sz w:val="12"/>
                <w:szCs w:val="12"/>
                <w:lang w:val="en-US" w:eastAsia="en-US"/>
              </w:rPr>
              <w:t>4</w:t>
            </w:r>
            <w:r w:rsidRPr="001E6ABB">
              <w:rPr>
                <w:rFonts w:ascii="Arial Unicode MS" w:eastAsia="Arial Unicode MS" w:hAnsi="Arial Unicode MS" w:cs="Arial Unicode MS" w:hint="eastAsia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B57EDA" w14:textId="047006FD" w:rsidR="001E6ABB" w:rsidRPr="001E6ABB" w:rsidRDefault="001E6ABB" w:rsidP="23FFDAC9">
            <w:pPr>
              <w:rPr>
                <w:rFonts w:ascii="Calibri" w:eastAsia="Calibri" w:hAnsi="Calibri" w:cs="Calibri"/>
                <w:sz w:val="12"/>
                <w:szCs w:val="12"/>
                <w:lang w:val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258515F3" w:rsidRPr="23FFDAC9">
              <w:rPr>
                <w:rFonts w:ascii="Calibri" w:eastAsia="Calibri" w:hAnsi="Calibri" w:cs="Calibr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59872FE7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258515F3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InvoiceLine/InvoiceAllowance/ID/Discount_PCT</w:t>
            </w:r>
          </w:p>
          <w:p w14:paraId="5D9F38FC" w14:textId="3EA427BA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2E89505" w14:textId="7D975548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79F9A42" w14:textId="62C51EE4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BDBDF0B" w14:textId="6DE5630D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ADA3B5C" w14:textId="5FEBDDA3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C15D27D" w14:textId="781DCA76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D8EB70C" w14:textId="1F306DF9" w:rsidR="001E6ABB" w:rsidRPr="001E6ABB" w:rsidRDefault="001E6ABB" w:rsidP="23FFDAC9">
            <w:pPr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F1FA5" w14:textId="3ACA3DDA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b/>
                <w:bCs/>
                <w:color w:val="FF0000"/>
                <w:sz w:val="12"/>
                <w:szCs w:val="12"/>
                <w:lang w:val="en-US" w:eastAsia="en-US"/>
              </w:rPr>
              <w:t>CUSTOM</w:t>
            </w:r>
          </w:p>
          <w:p w14:paraId="4FE451C9" w14:textId="1173A0B5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15BF6369" w14:textId="55B859C4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566CECE" w14:textId="029D173C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43FCAEAB" w14:textId="480C10B0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79A10ADD" w14:textId="5931418C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550A5005" w14:textId="213238C0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7112AA4" w14:textId="6F47D49B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29030FC5" w14:textId="7533F919" w:rsidR="001E6ABB" w:rsidRPr="001E6ABB" w:rsidRDefault="1EFAC916" w:rsidP="0125DAA1">
            <w:pPr>
              <w:spacing w:line="259" w:lineRule="auto"/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</w:pPr>
            <w:r w:rsidRPr="0125DAA1"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  <w:t xml:space="preserve">Pourcentage de remise </w:t>
            </w:r>
          </w:p>
          <w:p w14:paraId="2A7D4761" w14:textId="503829F2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sz w:val="12"/>
                <w:szCs w:val="12"/>
                <w:lang w:val="en-US" w:eastAsia="en-US"/>
              </w:rPr>
            </w:pPr>
          </w:p>
          <w:p w14:paraId="465C87EE" w14:textId="03D24B5C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D366F79" w14:textId="481AEC49" w:rsidR="001E6ABB" w:rsidRPr="001E6ABB" w:rsidRDefault="43891713" w:rsidP="2C681AAC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C681AAC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OOLINE.OBDIP1</w:t>
            </w:r>
          </w:p>
          <w:p w14:paraId="31E83C47" w14:textId="276912C2" w:rsidR="43891713" w:rsidRDefault="43891713" w:rsidP="2C681AAC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C681AAC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....</w:t>
            </w:r>
          </w:p>
          <w:p w14:paraId="22266F58" w14:textId="2ACE11AC" w:rsidR="001E6ABB" w:rsidRPr="001E6ABB" w:rsidRDefault="001E6ABB" w:rsidP="2C681AAC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689C883" w14:textId="523AF41B" w:rsidR="001E6ABB" w:rsidRPr="001E6ABB" w:rsidRDefault="43891713" w:rsidP="2C681AAC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C681AAC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OOLINE.OBDIP8</w:t>
            </w:r>
          </w:p>
          <w:p w14:paraId="0B898D26" w14:textId="7C4A5FAC" w:rsidR="001E6ABB" w:rsidRPr="001E6ABB" w:rsidRDefault="001E6ABB" w:rsidP="2C681AAC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112B7B83" w14:textId="64016356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7A57410A" w14:textId="2B40939D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087153DB" w14:textId="498D27C3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  <w:p w14:paraId="589DA2E7" w14:textId="20763D44" w:rsidR="001E6ABB" w:rsidRPr="001E6ABB" w:rsidRDefault="001E6ABB" w:rsidP="23FFDAC9">
            <w:pPr>
              <w:spacing w:line="259" w:lineRule="auto"/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3573E8C6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C936202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17a.MOA.1.2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C6A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5004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Montant monétaire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821E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&lt;TOTAL_AMOUNT&gt;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83.55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&lt;/TOTAL_AMOUNT&gt;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84CD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MOA+125: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83.55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F9A6DB" w14:textId="26D34549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</w:t>
            </w:r>
            <w:r w:rsidR="5FEF8EF1" w:rsidRPr="23FFDAC9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 ExtendedPretaxAmount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0C77" w14:textId="079DB65C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1F315" w14:textId="4459A531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</w:p>
          <w:p w14:paraId="72D2837C" w14:textId="242AE7E5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62066E8B" w14:textId="2F232CF9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2C521282" w14:textId="7006FA8C" w:rsidR="001E6ABB" w:rsidRPr="001E6ABB" w:rsidRDefault="001E6ABB" w:rsidP="23FFDAC9">
            <w:pPr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</w:pPr>
          </w:p>
          <w:p w14:paraId="368207D9" w14:textId="1A115C9C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</w:p>
        </w:tc>
      </w:tr>
      <w:tr w:rsidR="001E6ABB" w:rsidRPr="001E6ABB" w14:paraId="57CCB4E2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A2CCF54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17b.MOA.1.2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7D37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5004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Montant monétaire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28D8F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&lt;AMOUNT_INCLUDING_VAT&gt;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88.15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&lt;/AMOUNT_INCLUDING_VAT&gt;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D740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MOA+128: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88.15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9ED0A" w14:textId="0AF82F33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InvoiceHeader/TotalAmount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77C11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F4D14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1C11638A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34430EB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color w:val="FF0000"/>
                <w:sz w:val="12"/>
                <w:szCs w:val="12"/>
                <w:lang w:val="en-US" w:eastAsia="en-US"/>
              </w:rPr>
              <w:t>17c.MOA.1.1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9A03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5025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Qualifiant du type de montant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23B7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&lt;VAT_IDENTIFIER&gt;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1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&lt;/VAT_IDENTIFIER&gt;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C814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MOA+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124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:4.6'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8A4C5" w14:textId="74385647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InvoiceHeader/Tax/ID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FD00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79DE6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7D9C5947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2245695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17c.MOA.1.2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A8DD6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5004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Montant monétaire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02050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&lt;VAT_AMOUNT&gt;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4.6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&lt;/VAT_AMOUNT&gt;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4612D" w14:textId="77777777" w:rsidR="001E6ABB" w:rsidRPr="001E6ABB" w:rsidRDefault="001E6ABB" w:rsidP="001E6ABB">
            <w:pPr>
              <w:rPr>
                <w:rFonts w:ascii="Calibri" w:hAnsi="Calibri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MOA+124: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4.6</w:t>
            </w:r>
            <w:r w:rsidRPr="001E6ABB">
              <w:rPr>
                <w:rFonts w:ascii="Calibri" w:hAnsi="Calibri" w:cs="Calibri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0B319" w14:textId="6C914E7A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22714077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22714077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</w:t>
            </w:r>
            <w:r w:rsidR="4FCA612D" w:rsidRPr="22714077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TotalTVA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7EF4" w14:textId="5C66481B" w:rsidR="001E6ABB" w:rsidRPr="001E6ABB" w:rsidRDefault="001E6ABB" w:rsidP="23FFDAC9">
            <w:pPr>
              <w:rPr>
                <w:rFonts w:asciiTheme="minorHAnsi" w:hAnsiTheme="minorHAnsi" w:cstheme="minorBidi"/>
                <w:color w:val="00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51520C9D" w:rsidRPr="23FFDAC9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>CUSTOM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78EF55" w14:textId="311C9C38" w:rsidR="001E6ABB" w:rsidRPr="001E6ABB" w:rsidRDefault="001E6ABB" w:rsidP="23FFDAC9">
            <w:pPr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</w:pPr>
            <w:r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> </w:t>
            </w:r>
            <w:r w:rsidR="102E96D3" w:rsidRPr="23FFDAC9">
              <w:rPr>
                <w:rFonts w:asciiTheme="minorHAnsi" w:hAnsiTheme="minorHAnsi" w:cstheme="minorBidi"/>
                <w:color w:val="000000" w:themeColor="text1"/>
                <w:sz w:val="12"/>
                <w:szCs w:val="12"/>
                <w:lang w:val="en-US" w:eastAsia="en-US"/>
              </w:rPr>
              <w:t xml:space="preserve">= </w:t>
            </w:r>
            <w:r w:rsidR="102E96D3" w:rsidRPr="23FFDAC9">
              <w:rPr>
                <w:rFonts w:asciiTheme="minorHAnsi" w:hAnsiTheme="minorHAnsi" w:cstheme="minorBidi"/>
                <w:color w:val="FF0000"/>
                <w:sz w:val="12"/>
                <w:szCs w:val="12"/>
                <w:lang w:val="en-US" w:eastAsia="en-US"/>
              </w:rPr>
              <w:t xml:space="preserve">Somme </w:t>
            </w:r>
          </w:p>
          <w:p w14:paraId="273A2B50" w14:textId="713281CE" w:rsidR="001E6ABB" w:rsidRPr="001E6ABB" w:rsidRDefault="102E96D3" w:rsidP="23FFDAC9">
            <w:pPr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</w:pPr>
            <w:r w:rsidRPr="23FFDAC9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M3EDIInvoiceCustom/InvoiceHeader/Tax/Amount</w:t>
            </w:r>
          </w:p>
        </w:tc>
      </w:tr>
      <w:tr w:rsidR="001E6ABB" w:rsidRPr="001E6ABB" w14:paraId="35936E28" w14:textId="77777777" w:rsidTr="4055B2C1">
        <w:trPr>
          <w:trHeight w:val="112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FFF057C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18.TAX.4.1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23C5D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5286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Base d imposition des droits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529F3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&lt;BASE_AMOUNT&gt;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83.55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&lt;/BASE_AMOUNT&gt;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2DC3E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TAX+7+VAT++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83.55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+:::5.5'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81981" w14:textId="3D3895B7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 xml:space="preserve">InvoiceHeader/Tax/BasisAmount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741AE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5F858E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04CDF265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3F5B8A3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18.TAX.5.4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49B0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t>5278</w:t>
            </w:r>
            <w:r w:rsidRPr="001E6ABB">
              <w:rPr>
                <w:rFonts w:ascii="Arial MT" w:hAnsi="Arial MT"/>
                <w:sz w:val="12"/>
                <w:szCs w:val="12"/>
                <w:lang w:eastAsia="en-US"/>
              </w:rPr>
              <w:br/>
              <w:t>Taux des droits ou taxes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4CC42C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&lt;MOST_FREQUENT_VAT_RATE&gt;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5.5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&lt;/MOST_FREQUENT_VAT_RATE&gt;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EA0A7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TAX+7+VAT++83.55+:::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5.5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60A40" w14:textId="53B4A12E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InvoiceHeader/Tax/Calculation/RateNumeric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3FC2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D929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  <w:tr w:rsidR="001E6ABB" w:rsidRPr="001E6ABB" w14:paraId="745FD937" w14:textId="77777777" w:rsidTr="4055B2C1">
        <w:trPr>
          <w:trHeight w:val="840"/>
        </w:trPr>
        <w:tc>
          <w:tcPr>
            <w:tcW w:w="98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CDC2AA7" w14:textId="77777777" w:rsidR="001E6ABB" w:rsidRPr="001E6ABB" w:rsidRDefault="001E6ABB" w:rsidP="001E6ABB">
            <w:pPr>
              <w:rPr>
                <w:rFonts w:ascii="Arial MT" w:hAnsi="Arial MT" w:cs="Calibri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 w:cs="Calibri"/>
                <w:sz w:val="12"/>
                <w:szCs w:val="12"/>
                <w:lang w:val="en-US" w:eastAsia="en-US"/>
              </w:rPr>
              <w:t>18.MOA.1.2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1BE9" w14:textId="77777777" w:rsidR="001E6ABB" w:rsidRPr="001E6ABB" w:rsidRDefault="001E6ABB" w:rsidP="001E6ABB">
            <w:pPr>
              <w:rPr>
                <w:rFonts w:ascii="Times New Roman" w:hAnsi="Times New Roman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t>5004</w:t>
            </w:r>
            <w:r w:rsidRPr="001E6ABB">
              <w:rPr>
                <w:rFonts w:ascii="Arial MT" w:hAnsi="Arial MT"/>
                <w:sz w:val="12"/>
                <w:szCs w:val="12"/>
                <w:lang w:val="en-US" w:eastAsia="en-US"/>
              </w:rPr>
              <w:br/>
              <w:t>Montant monétaire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04B248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&lt;VAT_AMOUNT&gt;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4.6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&lt;/VAT_AMOUNT&gt;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83892" w14:textId="77777777" w:rsidR="001E6ABB" w:rsidRPr="001E6ABB" w:rsidRDefault="001E6ABB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MOA+124:</w:t>
            </w:r>
            <w:r w:rsidRPr="001E6ABB">
              <w:rPr>
                <w:rFonts w:ascii="Calibri" w:hAnsi="Calibri" w:cs="Calibri"/>
                <w:color w:val="FF0000"/>
                <w:sz w:val="12"/>
                <w:szCs w:val="12"/>
                <w:lang w:val="en-US" w:eastAsia="en-US"/>
              </w:rPr>
              <w:t>4.6</w:t>
            </w:r>
            <w:r w:rsidRPr="001E6ABB"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  <w:t>'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EE64B" w14:textId="0A940022" w:rsidR="001E6ABB" w:rsidRPr="001E6ABB" w:rsidRDefault="59872FE7" w:rsidP="001E6ABB">
            <w:pPr>
              <w:rPr>
                <w:rFonts w:ascii="Calibri" w:hAnsi="Calibri" w:cs="Calibri"/>
                <w:color w:val="000000"/>
                <w:sz w:val="12"/>
                <w:szCs w:val="12"/>
                <w:lang w:val="en-US" w:eastAsia="en-US"/>
              </w:rPr>
            </w:pPr>
            <w:r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M3EDIInvoiceCustom/</w:t>
            </w:r>
            <w:r w:rsidR="001E6ABB" w:rsidRPr="63255CAD">
              <w:rPr>
                <w:rFonts w:ascii="Calibri" w:hAnsi="Calibri" w:cs="Calibri"/>
                <w:color w:val="000000" w:themeColor="text1"/>
                <w:sz w:val="12"/>
                <w:szCs w:val="12"/>
                <w:lang w:val="en-US" w:eastAsia="en-US"/>
              </w:rPr>
              <w:t>InvoiceHeader/Tax/Amount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5C05C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15FAA" w14:textId="77777777" w:rsidR="001E6ABB" w:rsidRPr="001E6ABB" w:rsidRDefault="001E6ABB" w:rsidP="001E6AB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</w:pPr>
            <w:r w:rsidRPr="001E6ABB">
              <w:rPr>
                <w:rFonts w:asciiTheme="minorHAnsi" w:hAnsiTheme="minorHAnsi" w:cstheme="minorHAnsi"/>
                <w:color w:val="000000"/>
                <w:sz w:val="12"/>
                <w:szCs w:val="12"/>
                <w:lang w:val="en-US" w:eastAsia="en-US"/>
              </w:rPr>
              <w:t> </w:t>
            </w:r>
          </w:p>
        </w:tc>
      </w:tr>
    </w:tbl>
    <w:p w14:paraId="639120BB" w14:textId="5FF3ECD4" w:rsidR="00925A0F" w:rsidRDefault="00925A0F" w:rsidP="00650B14">
      <w:pPr>
        <w:pStyle w:val="BodyText"/>
        <w:ind w:left="0"/>
        <w:sectPr w:rsidR="00925A0F" w:rsidSect="00B65427">
          <w:pgSz w:w="11907" w:h="16839" w:code="9"/>
          <w:pgMar w:top="1502" w:right="567" w:bottom="1440" w:left="993" w:header="720" w:footer="310" w:gutter="0"/>
          <w:cols w:space="720"/>
          <w:titlePg/>
          <w:docGrid w:linePitch="272"/>
        </w:sectPr>
      </w:pPr>
    </w:p>
    <w:p w14:paraId="3BD58462" w14:textId="77777777" w:rsidR="00FD7582" w:rsidRPr="0050219F" w:rsidRDefault="00FD7582" w:rsidP="00FD7582">
      <w:pPr>
        <w:pStyle w:val="BodyText"/>
        <w:ind w:left="0"/>
      </w:pPr>
    </w:p>
    <w:p w14:paraId="3B393E3B" w14:textId="77777777" w:rsidR="00AF7D61" w:rsidRPr="0050219F" w:rsidRDefault="00AF7D61" w:rsidP="00AF7D61">
      <w:pPr>
        <w:pStyle w:val="Heading2"/>
      </w:pPr>
      <w:bookmarkStart w:id="40" w:name="_Toc160618794"/>
      <w:bookmarkStart w:id="41" w:name="_Toc188364719"/>
      <w:r w:rsidRPr="0050219F">
        <w:t>Diagramme de traitement</w:t>
      </w:r>
      <w:bookmarkEnd w:id="40"/>
      <w:bookmarkEnd w:id="41"/>
    </w:p>
    <w:p w14:paraId="1E153B79" w14:textId="77777777" w:rsidR="00AF7D61" w:rsidRPr="0050219F" w:rsidRDefault="00AF7D61" w:rsidP="00AF7D61">
      <w:pPr>
        <w:pStyle w:val="Heading3"/>
      </w:pPr>
      <w:bookmarkStart w:id="42" w:name="_Toc160618795"/>
      <w:bookmarkStart w:id="43" w:name="_Toc188364720"/>
      <w:r w:rsidRPr="0050219F">
        <w:t>Description du déclenchement</w:t>
      </w:r>
      <w:bookmarkEnd w:id="42"/>
      <w:bookmarkEnd w:id="43"/>
    </w:p>
    <w:p w14:paraId="07969346" w14:textId="77777777" w:rsidR="00AE08F3" w:rsidRPr="0050219F" w:rsidRDefault="00AE08F3" w:rsidP="00AF7D61">
      <w:pPr>
        <w:pStyle w:val="BodyText"/>
        <w:ind w:left="0"/>
      </w:pPr>
    </w:p>
    <w:p w14:paraId="58ECCAB6" w14:textId="77777777" w:rsidR="00AF7D61" w:rsidRPr="0050219F" w:rsidRDefault="00AF7D61" w:rsidP="00AF7D61">
      <w:pPr>
        <w:pStyle w:val="Heading3"/>
      </w:pPr>
      <w:bookmarkStart w:id="44" w:name="_Toc160618796"/>
      <w:bookmarkStart w:id="45" w:name="_Toc188364721"/>
      <w:r w:rsidRPr="0050219F">
        <w:t>Schéma fonctionnel</w:t>
      </w:r>
      <w:bookmarkEnd w:id="44"/>
      <w:bookmarkEnd w:id="45"/>
    </w:p>
    <w:p w14:paraId="798A2B91" w14:textId="77777777" w:rsidR="00AF7D61" w:rsidRPr="0050219F" w:rsidRDefault="00AF7D61" w:rsidP="00AF7D61"/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75"/>
        <w:gridCol w:w="7830"/>
        <w:gridCol w:w="1432"/>
      </w:tblGrid>
      <w:tr w:rsidR="00AF7D61" w:rsidRPr="0050219F" w14:paraId="48E63118" w14:textId="77777777" w:rsidTr="00642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4B656BB" w14:textId="77777777" w:rsidR="00AF7D61" w:rsidRPr="0050219F" w:rsidRDefault="00AF7D61" w:rsidP="006626B3">
            <w:pPr>
              <w:pStyle w:val="BodyText"/>
              <w:ind w:left="0"/>
              <w:jc w:val="left"/>
            </w:pPr>
            <w:r w:rsidRPr="0050219F">
              <w:t>Etape</w:t>
            </w:r>
          </w:p>
          <w:p w14:paraId="222A23EB" w14:textId="77777777" w:rsidR="00AF7D61" w:rsidRPr="0050219F" w:rsidRDefault="00AF7D61" w:rsidP="006626B3">
            <w:pPr>
              <w:pStyle w:val="BodyText"/>
              <w:ind w:left="0"/>
              <w:jc w:val="left"/>
            </w:pPr>
            <w:r w:rsidRPr="0050219F">
              <w:t>Mode</w:t>
            </w:r>
          </w:p>
        </w:tc>
        <w:tc>
          <w:tcPr>
            <w:tcW w:w="7830" w:type="dxa"/>
          </w:tcPr>
          <w:p w14:paraId="45B0BBFF" w14:textId="77777777" w:rsidR="00AF7D61" w:rsidRPr="0050219F" w:rsidRDefault="00AF7D61" w:rsidP="006626B3">
            <w:pPr>
              <w:pStyle w:val="BodyText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>Traitement</w:t>
            </w:r>
          </w:p>
        </w:tc>
        <w:tc>
          <w:tcPr>
            <w:tcW w:w="1432" w:type="dxa"/>
          </w:tcPr>
          <w:p w14:paraId="2829065F" w14:textId="77777777" w:rsidR="00AF7D61" w:rsidRPr="0050219F" w:rsidRDefault="00AF7D61" w:rsidP="006626B3">
            <w:pPr>
              <w:pStyle w:val="BodyText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19F">
              <w:t xml:space="preserve">ID </w:t>
            </w:r>
          </w:p>
        </w:tc>
      </w:tr>
      <w:tr w:rsidR="00AF7D61" w:rsidRPr="0050219F" w14:paraId="4A9A1C58" w14:textId="77777777" w:rsidTr="00642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1F6439B" w14:textId="3F820058" w:rsidR="00AF7D61" w:rsidRPr="0050219F" w:rsidRDefault="00AF7D61" w:rsidP="006626B3">
            <w:pPr>
              <w:pStyle w:val="BodyText"/>
              <w:ind w:left="0"/>
              <w:jc w:val="left"/>
            </w:pPr>
          </w:p>
        </w:tc>
        <w:tc>
          <w:tcPr>
            <w:tcW w:w="7830" w:type="dxa"/>
          </w:tcPr>
          <w:p w14:paraId="1F8C5BA4" w14:textId="363F8FF2" w:rsidR="00AF7D61" w:rsidRPr="0050219F" w:rsidRDefault="00AF7D61" w:rsidP="006626B3">
            <w:pPr>
              <w:pStyle w:val="BodyText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2" w:type="dxa"/>
          </w:tcPr>
          <w:p w14:paraId="66A45D3F" w14:textId="01731028" w:rsidR="00AF7D61" w:rsidRPr="0050219F" w:rsidRDefault="00AF7D61" w:rsidP="006626B3">
            <w:pPr>
              <w:pStyle w:val="BodyText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7D61" w:rsidRPr="0050219F" w14:paraId="414B412B" w14:textId="77777777" w:rsidTr="00642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CC5ED58" w14:textId="29CC6792" w:rsidR="00AF7D61" w:rsidRPr="0050219F" w:rsidRDefault="00AF7D61" w:rsidP="006626B3">
            <w:pPr>
              <w:pStyle w:val="BodyText"/>
              <w:ind w:left="0"/>
              <w:jc w:val="left"/>
            </w:pPr>
          </w:p>
        </w:tc>
        <w:tc>
          <w:tcPr>
            <w:tcW w:w="7830" w:type="dxa"/>
          </w:tcPr>
          <w:p w14:paraId="63B4DFD2" w14:textId="79541591" w:rsidR="00AF7D61" w:rsidRPr="0050219F" w:rsidRDefault="00AF7D61" w:rsidP="006626B3">
            <w:pPr>
              <w:pStyle w:val="BodyText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2" w:type="dxa"/>
          </w:tcPr>
          <w:p w14:paraId="2CFB5727" w14:textId="77777777" w:rsidR="00AF7D61" w:rsidRPr="0050219F" w:rsidRDefault="00AF7D61" w:rsidP="006626B3">
            <w:pPr>
              <w:pStyle w:val="BodyText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78DBC5" w14:textId="77777777" w:rsidR="000021E6" w:rsidRDefault="000021E6" w:rsidP="00D7674C">
      <w:pPr>
        <w:pStyle w:val="BodyText"/>
        <w:ind w:left="0"/>
      </w:pPr>
    </w:p>
    <w:p w14:paraId="0F079645" w14:textId="77777777" w:rsidR="00E20614" w:rsidRPr="0050219F" w:rsidRDefault="00E20614" w:rsidP="00E20614">
      <w:pPr>
        <w:pStyle w:val="Heading2"/>
      </w:pPr>
      <w:bookmarkStart w:id="46" w:name="_Toc160618797"/>
      <w:bookmarkStart w:id="47" w:name="_Toc188364722"/>
      <w:r w:rsidRPr="0050219F">
        <w:t>Description des traitements</w:t>
      </w:r>
      <w:bookmarkEnd w:id="46"/>
      <w:bookmarkEnd w:id="47"/>
    </w:p>
    <w:p w14:paraId="7B39E2C6" w14:textId="77777777" w:rsidR="00E20614" w:rsidRPr="0050219F" w:rsidRDefault="00E20614" w:rsidP="00E20614">
      <w:pPr>
        <w:pStyle w:val="Heading3"/>
      </w:pPr>
      <w:bookmarkStart w:id="48" w:name="_Toc160618798"/>
      <w:bookmarkStart w:id="49" w:name="_Toc188364723"/>
      <w:r w:rsidRPr="0050219F">
        <w:t>Contrôles</w:t>
      </w:r>
      <w:bookmarkEnd w:id="48"/>
      <w:bookmarkEnd w:id="49"/>
    </w:p>
    <w:p w14:paraId="7644DED8" w14:textId="77777777" w:rsidR="00E20614" w:rsidRDefault="00E20614" w:rsidP="00E20614">
      <w:pPr>
        <w:pStyle w:val="Heading3"/>
      </w:pPr>
      <w:bookmarkStart w:id="50" w:name="_Toc160618800"/>
      <w:bookmarkStart w:id="51" w:name="_Toc188364724"/>
      <w:r w:rsidRPr="0050219F">
        <w:t>Traitements</w:t>
      </w:r>
      <w:bookmarkEnd w:id="50"/>
      <w:bookmarkEnd w:id="51"/>
    </w:p>
    <w:p w14:paraId="1EFCC893" w14:textId="77777777" w:rsidR="00303EC3" w:rsidRPr="00303EC3" w:rsidRDefault="00303EC3" w:rsidP="00E553EB">
      <w:pPr>
        <w:pStyle w:val="BodyText"/>
        <w:ind w:left="0"/>
      </w:pPr>
    </w:p>
    <w:p w14:paraId="6B480F0B" w14:textId="77777777" w:rsidR="00E20614" w:rsidRPr="0050219F" w:rsidRDefault="00E20614" w:rsidP="00E20614">
      <w:pPr>
        <w:pStyle w:val="Heading1"/>
      </w:pPr>
      <w:bookmarkStart w:id="52" w:name="_Toc160618811"/>
      <w:bookmarkStart w:id="53" w:name="_Toc188364725"/>
      <w:r w:rsidRPr="0050219F">
        <w:t>Specifications Techniques</w:t>
      </w:r>
      <w:bookmarkEnd w:id="52"/>
      <w:bookmarkEnd w:id="53"/>
    </w:p>
    <w:p w14:paraId="467609B0" w14:textId="77777777" w:rsidR="00E20614" w:rsidRPr="0050219F" w:rsidRDefault="00E20614" w:rsidP="00E20614">
      <w:pPr>
        <w:pStyle w:val="Heading2"/>
      </w:pPr>
      <w:bookmarkStart w:id="54" w:name="_Toc158738277"/>
      <w:bookmarkStart w:id="55" w:name="_Toc160618812"/>
      <w:bookmarkStart w:id="56" w:name="_Toc188364726"/>
      <w:r w:rsidRPr="0050219F">
        <w:t xml:space="preserve">Composants </w:t>
      </w:r>
      <w:bookmarkEnd w:id="54"/>
      <w:r w:rsidRPr="0050219F">
        <w:t>techniques</w:t>
      </w:r>
      <w:bookmarkEnd w:id="55"/>
      <w:bookmarkEnd w:id="56"/>
    </w:p>
    <w:p w14:paraId="395E85F8" w14:textId="77777777" w:rsidR="00E20614" w:rsidRPr="0050219F" w:rsidRDefault="00E20614" w:rsidP="00E20614">
      <w:r w:rsidRPr="0050219F">
        <w:t>L’interface comporte les composants techniques suivants :</w:t>
      </w:r>
    </w:p>
    <w:p w14:paraId="7A465D8C" w14:textId="77777777" w:rsidR="00E20614" w:rsidRPr="0050219F" w:rsidRDefault="00E20614" w:rsidP="00E20614"/>
    <w:p w14:paraId="0496E9B9" w14:textId="77777777" w:rsidR="00E20614" w:rsidRPr="0050219F" w:rsidRDefault="00E20614" w:rsidP="00E20614">
      <w:pPr>
        <w:pStyle w:val="BodyText"/>
        <w:ind w:left="0"/>
      </w:pPr>
    </w:p>
    <w:p w14:paraId="2C911355" w14:textId="79FC014B" w:rsidR="00E20614" w:rsidRPr="0050219F" w:rsidRDefault="00E20614" w:rsidP="00E20614">
      <w:pPr>
        <w:pStyle w:val="Heading2"/>
      </w:pPr>
      <w:bookmarkStart w:id="57" w:name="_Toc160618813"/>
      <w:bookmarkStart w:id="58" w:name="_Toc188364727"/>
      <w:r w:rsidRPr="0050219F">
        <w:t xml:space="preserve">Points d’attention pour </w:t>
      </w:r>
      <w:bookmarkEnd w:id="57"/>
      <w:r w:rsidR="001512BB">
        <w:t xml:space="preserve">l’application </w:t>
      </w:r>
      <w:r w:rsidR="00B65427">
        <w:t>AGENA</w:t>
      </w:r>
      <w:bookmarkEnd w:id="58"/>
    </w:p>
    <w:p w14:paraId="549F7566" w14:textId="7CE530DF" w:rsidR="00E20614" w:rsidRPr="0050219F" w:rsidRDefault="001512BB" w:rsidP="00E20614">
      <w:pPr>
        <w:pStyle w:val="BodyText"/>
        <w:ind w:left="0"/>
      </w:pPr>
      <w:r>
        <w:t>n/a</w:t>
      </w:r>
    </w:p>
    <w:p w14:paraId="0467BBE0" w14:textId="77777777" w:rsidR="00E20614" w:rsidRPr="0050219F" w:rsidRDefault="00E20614" w:rsidP="00E20614">
      <w:pPr>
        <w:pStyle w:val="BodyText"/>
        <w:ind w:left="0"/>
      </w:pPr>
    </w:p>
    <w:p w14:paraId="1A9F307B" w14:textId="77777777" w:rsidR="00E20614" w:rsidRPr="0050219F" w:rsidRDefault="00E20614" w:rsidP="00E20614">
      <w:pPr>
        <w:pStyle w:val="Heading2"/>
      </w:pPr>
      <w:bookmarkStart w:id="59" w:name="_Toc160618814"/>
      <w:bookmarkStart w:id="60" w:name="_Toc188364728"/>
      <w:r w:rsidRPr="0050219F">
        <w:t>Spécificités sur mapping IEC</w:t>
      </w:r>
      <w:bookmarkEnd w:id="59"/>
      <w:bookmarkEnd w:id="60"/>
    </w:p>
    <w:p w14:paraId="6813A9AF" w14:textId="63E87484" w:rsidR="00E20614" w:rsidRPr="0050219F" w:rsidRDefault="00E20614" w:rsidP="00E20614">
      <w:pPr>
        <w:pStyle w:val="BodyText"/>
        <w:ind w:left="0"/>
      </w:pPr>
      <w:r w:rsidRPr="0050219F">
        <w:t>&lt;A ajouter le récapitulatif des données à transcoder. Pour alimentation des entêtes de la fonction M3</w:t>
      </w:r>
      <w:r w:rsidR="002E3384">
        <w:t xml:space="preserve"> </w:t>
      </w:r>
      <w:r w:rsidRPr="0050219F">
        <w:t xml:space="preserve">CRS881&gt; </w:t>
      </w:r>
    </w:p>
    <w:p w14:paraId="556197F5" w14:textId="77777777" w:rsidR="00E20614" w:rsidRDefault="00E20614" w:rsidP="00E20614">
      <w:pPr>
        <w:pStyle w:val="Heading1"/>
      </w:pPr>
      <w:bookmarkStart w:id="61" w:name="_Toc160618815"/>
      <w:bookmarkStart w:id="62" w:name="_Toc188364729"/>
      <w:r w:rsidRPr="0050219F">
        <w:t>Annexe</w:t>
      </w:r>
      <w:bookmarkEnd w:id="61"/>
      <w:bookmarkEnd w:id="62"/>
    </w:p>
    <w:p w14:paraId="141170DE" w14:textId="77777777" w:rsidR="00E27B54" w:rsidRDefault="00E27B54" w:rsidP="00E27B54">
      <w:pPr>
        <w:pStyle w:val="Heading2"/>
        <w:ind w:right="267"/>
      </w:pPr>
      <w:bookmarkStart w:id="63" w:name="_Toc179890371"/>
      <w:bookmarkStart w:id="64" w:name="_Toc188364730"/>
      <w:bookmarkEnd w:id="6"/>
      <w:r>
        <w:t>Transcodification code Sender et Receiver – Segment UNB</w:t>
      </w:r>
      <w:bookmarkEnd w:id="63"/>
      <w:bookmarkEnd w:id="64"/>
    </w:p>
    <w:p w14:paraId="7C23A653" w14:textId="77777777" w:rsidR="00E27B54" w:rsidRDefault="00E27B54" w:rsidP="00E27B54">
      <w:r>
        <w:t>Ce chapitre décrit la transcodification des codes partenaires (Sender et Recipient) présents dans le segment UNB du message EDIFACT.</w:t>
      </w:r>
    </w:p>
    <w:p w14:paraId="7EB0A866" w14:textId="77777777" w:rsidR="00E27B54" w:rsidRDefault="00E27B54" w:rsidP="00E27B54"/>
    <w:p w14:paraId="23246E9B" w14:textId="77777777" w:rsidR="00E27B54" w:rsidRDefault="00E27B54" w:rsidP="00E27B54"/>
    <w:p w14:paraId="2AFF608E" w14:textId="77777777" w:rsidR="00E27B54" w:rsidRDefault="00E27B54" w:rsidP="00E27B54"/>
    <w:p w14:paraId="2227F032" w14:textId="77777777" w:rsidR="00E27B54" w:rsidRPr="004E16D8" w:rsidRDefault="00E27B54" w:rsidP="00E27B54">
      <w:pPr>
        <w:rPr>
          <w:rStyle w:val="IntenseReference"/>
        </w:rPr>
      </w:pPr>
      <w:r w:rsidRPr="004E16D8">
        <w:rPr>
          <w:rStyle w:val="IntenseReference"/>
        </w:rPr>
        <w:t>Paramétrages M3 CRS881 – Sender</w:t>
      </w:r>
    </w:p>
    <w:p w14:paraId="71366203" w14:textId="77777777" w:rsidR="00E27B54" w:rsidRDefault="00E27B54" w:rsidP="00E27B54"/>
    <w:p w14:paraId="4E5B019A" w14:textId="3952024B" w:rsidR="00E27B54" w:rsidRDefault="00E27B54" w:rsidP="00E27B54"/>
    <w:p w14:paraId="7B119E48" w14:textId="1A2EC852" w:rsidR="00E27B54" w:rsidRDefault="00E27B54" w:rsidP="00E27B54"/>
    <w:p w14:paraId="585A3AA9" w14:textId="4738619D" w:rsidR="00E27B54" w:rsidRDefault="00E27B54" w:rsidP="00E27B54">
      <w:r>
        <w:br w:type="page"/>
      </w:r>
    </w:p>
    <w:p w14:paraId="64EDA052" w14:textId="77777777" w:rsidR="00E27B54" w:rsidRPr="004E16D8" w:rsidRDefault="00E27B54" w:rsidP="00E27B54">
      <w:pPr>
        <w:rPr>
          <w:rStyle w:val="IntenseReference"/>
        </w:rPr>
      </w:pPr>
      <w:r w:rsidRPr="004E16D8">
        <w:rPr>
          <w:rStyle w:val="IntenseReference"/>
        </w:rPr>
        <w:t>Paramétrages M3 CRS881 – Receiver</w:t>
      </w:r>
    </w:p>
    <w:p w14:paraId="0B2C6892" w14:textId="77777777" w:rsidR="00E27B54" w:rsidRDefault="00E27B54" w:rsidP="00E27B54"/>
    <w:p w14:paraId="41B46967" w14:textId="565C3C3E" w:rsidR="00E27B54" w:rsidRDefault="00E27B54" w:rsidP="00E27B54"/>
    <w:p w14:paraId="0F9A9967" w14:textId="00B261BD" w:rsidR="00E27B54" w:rsidRDefault="00E27B54" w:rsidP="00E27B54"/>
    <w:p w14:paraId="35404BB2" w14:textId="4E1CC862" w:rsidR="00277F84" w:rsidRPr="006972FF" w:rsidRDefault="00266925" w:rsidP="00174359">
      <w:r>
        <w:t>&lt;END&gt;</w:t>
      </w:r>
    </w:p>
    <w:sectPr w:rsidR="00277F84" w:rsidRPr="006972FF" w:rsidSect="00B03762">
      <w:pgSz w:w="11907" w:h="16839" w:code="9"/>
      <w:pgMar w:top="1502" w:right="567" w:bottom="1440" w:left="993" w:header="720" w:footer="310" w:gutter="0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8" w:author="Benjamin Léva" w:date="2025-06-19T11:55:00Z" w:initials="BL">
    <w:p w14:paraId="162CF2A7" w14:textId="77777777" w:rsidR="00464065" w:rsidRDefault="00464065" w:rsidP="00464065">
      <w:pPr>
        <w:pStyle w:val="CommentText"/>
      </w:pPr>
      <w:r>
        <w:rPr>
          <w:rStyle w:val="CommentReference"/>
        </w:rPr>
        <w:annotationRef/>
      </w:r>
      <w:r>
        <w:t>Présent dans fiche client</w:t>
      </w:r>
    </w:p>
  </w:comment>
  <w:comment w:id="39" w:author="Benjamin Léva" w:date="2025-06-19T12:11:00Z" w:initials="BL">
    <w:p w14:paraId="63F15064" w14:textId="77777777" w:rsidR="00047F0A" w:rsidRDefault="00047F0A" w:rsidP="00047F0A">
      <w:pPr>
        <w:pStyle w:val="CommentText"/>
      </w:pPr>
      <w:r>
        <w:rPr>
          <w:rStyle w:val="CommentReference"/>
        </w:rPr>
        <w:annotationRef/>
      </w:r>
      <w:r>
        <w:t>Fait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2CF2A7" w15:done="0"/>
  <w15:commentEx w15:paraId="63F150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95AE24" w16cex:dateUtc="2025-06-19T09:55:00Z"/>
  <w16cex:commentExtensible w16cex:durableId="4EF99062" w16cex:dateUtc="2025-06-19T1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2CF2A7" w16cid:durableId="4295AE24"/>
  <w16cid:commentId w16cid:paraId="63F15064" w16cid:durableId="4EF99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2086" w14:textId="77777777" w:rsidR="005630C5" w:rsidRPr="00F2392E" w:rsidRDefault="005630C5">
      <w:pPr>
        <w:bidi/>
      </w:pPr>
      <w:r w:rsidRPr="00F2392E">
        <w:separator/>
      </w:r>
    </w:p>
  </w:endnote>
  <w:endnote w:type="continuationSeparator" w:id="0">
    <w:p w14:paraId="31C3ED45" w14:textId="77777777" w:rsidR="005630C5" w:rsidRPr="00F2392E" w:rsidRDefault="005630C5">
      <w:pPr>
        <w:bidi/>
      </w:pPr>
      <w:r w:rsidRPr="00F2392E">
        <w:continuationSeparator/>
      </w:r>
    </w:p>
  </w:endnote>
  <w:endnote w:type="continuationNotice" w:id="1">
    <w:p w14:paraId="6BAD4770" w14:textId="77777777" w:rsidR="005630C5" w:rsidRPr="00F2392E" w:rsidRDefault="005630C5">
      <w:pPr>
        <w:bidi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9C2C" w14:textId="428DA4B7" w:rsidR="00D921B4" w:rsidRPr="00C77ECA" w:rsidRDefault="004D5A9D">
    <w:pPr>
      <w:pStyle w:val="Footer"/>
      <w:rPr>
        <w:lang w:val="en-US"/>
      </w:rPr>
    </w:pPr>
    <w:r>
      <w:fldChar w:fldCharType="begin"/>
    </w:r>
    <w:r w:rsidRPr="00C77ECA">
      <w:rPr>
        <w:lang w:val="en-US"/>
      </w:rPr>
      <w:instrText xml:space="preserve"> FILENAME   \* MERGEFORMAT </w:instrText>
    </w:r>
    <w:r>
      <w:fldChar w:fldCharType="separate"/>
    </w:r>
    <w:r w:rsidR="00E54453">
      <w:rPr>
        <w:noProof/>
        <w:lang w:val="en-US"/>
      </w:rPr>
      <w:t>GM</w:t>
    </w:r>
    <w:r w:rsidRPr="00C77ECA">
      <w:rPr>
        <w:noProof/>
        <w:lang w:val="en-US"/>
      </w:rPr>
      <w:t>_</w:t>
    </w:r>
    <w:r w:rsidR="00E54453">
      <w:rPr>
        <w:noProof/>
        <w:lang w:val="en-US"/>
      </w:rPr>
      <w:t>ANA050_EDI_OUT_B_</w:t>
    </w:r>
    <w:r w:rsidRPr="00C77ECA">
      <w:rPr>
        <w:noProof/>
        <w:lang w:val="en-US"/>
      </w:rPr>
      <w:t>INVOIC</w:t>
    </w:r>
    <w:r w:rsidR="00FC0BB1">
      <w:rPr>
        <w:noProof/>
        <w:lang w:val="en-US"/>
      </w:rPr>
      <w:t>E</w:t>
    </w:r>
    <w:r w:rsidRPr="00C77ECA">
      <w:rPr>
        <w:noProof/>
        <w:lang w:val="en-US"/>
      </w:rPr>
      <w:t xml:space="preserve"> out_v1.docx</w:t>
    </w:r>
    <w:r>
      <w:rPr>
        <w:noProof/>
      </w:rPr>
      <w:fldChar w:fldCharType="end"/>
    </w:r>
    <w:r w:rsidR="00D921B4">
      <w:ptab w:relativeTo="margin" w:alignment="right" w:leader="none"/>
    </w:r>
    <w:r w:rsidR="00D921B4">
      <w:fldChar w:fldCharType="begin"/>
    </w:r>
    <w:r w:rsidR="00D921B4" w:rsidRPr="00C77ECA">
      <w:rPr>
        <w:lang w:val="en-US"/>
      </w:rPr>
      <w:instrText xml:space="preserve"> PAGE   \* MERGEFORMAT </w:instrText>
    </w:r>
    <w:r w:rsidR="00D921B4">
      <w:fldChar w:fldCharType="separate"/>
    </w:r>
    <w:r w:rsidR="00D921B4" w:rsidRPr="00C77ECA">
      <w:rPr>
        <w:noProof/>
        <w:lang w:val="en-US"/>
      </w:rPr>
      <w:t>2</w:t>
    </w:r>
    <w:r w:rsidR="00D921B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1D42" w14:textId="77777777" w:rsidR="005630C5" w:rsidRPr="00F2392E" w:rsidRDefault="005630C5">
      <w:pPr>
        <w:bidi/>
      </w:pPr>
      <w:r w:rsidRPr="00F2392E">
        <w:separator/>
      </w:r>
    </w:p>
  </w:footnote>
  <w:footnote w:type="continuationSeparator" w:id="0">
    <w:p w14:paraId="302EF306" w14:textId="77777777" w:rsidR="005630C5" w:rsidRPr="00F2392E" w:rsidRDefault="005630C5">
      <w:pPr>
        <w:bidi/>
      </w:pPr>
      <w:r w:rsidRPr="00F2392E">
        <w:continuationSeparator/>
      </w:r>
    </w:p>
  </w:footnote>
  <w:footnote w:type="continuationNotice" w:id="1">
    <w:p w14:paraId="400A7374" w14:textId="77777777" w:rsidR="005630C5" w:rsidRPr="00F2392E" w:rsidRDefault="005630C5">
      <w:pPr>
        <w:bidi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5ADA" w14:textId="495E3DDD" w:rsidR="00A46AE6" w:rsidRPr="00F2392E" w:rsidRDefault="00A46AE6" w:rsidP="00C86762">
    <w:pPr>
      <w:bidi/>
      <w:jc w:val="right"/>
    </w:pPr>
    <w:r w:rsidRPr="00F2392E"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unEGgI5PsMF1U" int2:id="81PJQF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9AB0BD5C"/>
    <w:lvl w:ilvl="0">
      <w:start w:val="1"/>
      <w:numFmt w:val="bullet"/>
      <w:pStyle w:val="ListBullet3"/>
      <w:lvlText w:val=""/>
      <w:lvlJc w:val="left"/>
      <w:pPr>
        <w:ind w:left="2838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5BAC46E2"/>
    <w:lvl w:ilvl="0">
      <w:start w:val="1"/>
      <w:numFmt w:val="bullet"/>
      <w:pStyle w:val="ListBullet2"/>
      <w:lvlText w:val="o"/>
      <w:lvlJc w:val="left"/>
      <w:pPr>
        <w:ind w:left="2413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FFFFFF89"/>
    <w:multiLevelType w:val="hybridMultilevel"/>
    <w:tmpl w:val="3D205C6A"/>
    <w:lvl w:ilvl="0" w:tplc="0D3897E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868A8CE">
      <w:numFmt w:val="decimal"/>
      <w:lvlText w:val=""/>
      <w:lvlJc w:val="left"/>
    </w:lvl>
    <w:lvl w:ilvl="2" w:tplc="7088B3EC">
      <w:numFmt w:val="decimal"/>
      <w:lvlText w:val=""/>
      <w:lvlJc w:val="left"/>
    </w:lvl>
    <w:lvl w:ilvl="3" w:tplc="DFCE8534">
      <w:numFmt w:val="decimal"/>
      <w:lvlText w:val=""/>
      <w:lvlJc w:val="left"/>
    </w:lvl>
    <w:lvl w:ilvl="4" w:tplc="872AF77C">
      <w:numFmt w:val="decimal"/>
      <w:lvlText w:val=""/>
      <w:lvlJc w:val="left"/>
    </w:lvl>
    <w:lvl w:ilvl="5" w:tplc="EC16A56A">
      <w:numFmt w:val="decimal"/>
      <w:lvlText w:val=""/>
      <w:lvlJc w:val="left"/>
    </w:lvl>
    <w:lvl w:ilvl="6" w:tplc="7CD465B8">
      <w:numFmt w:val="decimal"/>
      <w:lvlText w:val=""/>
      <w:lvlJc w:val="left"/>
    </w:lvl>
    <w:lvl w:ilvl="7" w:tplc="A0BE31EA">
      <w:numFmt w:val="decimal"/>
      <w:lvlText w:val=""/>
      <w:lvlJc w:val="left"/>
    </w:lvl>
    <w:lvl w:ilvl="8" w:tplc="5524E0FC">
      <w:numFmt w:val="decimal"/>
      <w:lvlText w:val=""/>
      <w:lvlJc w:val="left"/>
    </w:lvl>
  </w:abstractNum>
  <w:abstractNum w:abstractNumId="3" w15:restartNumberingAfterBreak="0">
    <w:nsid w:val="04C7B262"/>
    <w:multiLevelType w:val="hybridMultilevel"/>
    <w:tmpl w:val="8104DA10"/>
    <w:lvl w:ilvl="0" w:tplc="4EB04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43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AC4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4A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27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261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88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E0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E0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E6901"/>
    <w:multiLevelType w:val="hybridMultilevel"/>
    <w:tmpl w:val="11347D7E"/>
    <w:lvl w:ilvl="0" w:tplc="420676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C6636"/>
    <w:multiLevelType w:val="hybridMultilevel"/>
    <w:tmpl w:val="D4B0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96F69"/>
    <w:multiLevelType w:val="hybridMultilevel"/>
    <w:tmpl w:val="841A740A"/>
    <w:lvl w:ilvl="0" w:tplc="50289D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22682"/>
    <w:multiLevelType w:val="hybridMultilevel"/>
    <w:tmpl w:val="FA74F17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8008CD"/>
    <w:multiLevelType w:val="hybridMultilevel"/>
    <w:tmpl w:val="29341420"/>
    <w:lvl w:ilvl="0" w:tplc="0D1416D4">
      <w:start w:val="1"/>
      <w:numFmt w:val="bullet"/>
      <w:pStyle w:val="SubLis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8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F910E9"/>
    <w:multiLevelType w:val="hybridMultilevel"/>
    <w:tmpl w:val="CD8CED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A007F"/>
    <w:multiLevelType w:val="hybridMultilevel"/>
    <w:tmpl w:val="E018A674"/>
    <w:lvl w:ilvl="0" w:tplc="772C4F3C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03506"/>
    <w:multiLevelType w:val="multilevel"/>
    <w:tmpl w:val="22D0F77C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 w15:restartNumberingAfterBreak="0">
    <w:nsid w:val="26640FDD"/>
    <w:multiLevelType w:val="hybridMultilevel"/>
    <w:tmpl w:val="291C6E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9097CEE"/>
    <w:multiLevelType w:val="hybridMultilevel"/>
    <w:tmpl w:val="083065B2"/>
    <w:styleLink w:val="StyleNumrosTahoma"/>
    <w:lvl w:ilvl="0" w:tplc="0D1416D4">
      <w:start w:val="1"/>
      <w:numFmt w:val="decimal"/>
      <w:lvlText w:val="%1"/>
      <w:lvlJc w:val="left"/>
      <w:pPr>
        <w:tabs>
          <w:tab w:val="num" w:pos="417"/>
        </w:tabs>
        <w:ind w:firstLine="57"/>
      </w:pPr>
      <w:rPr>
        <w:rFonts w:cs="Times New Roman" w:hint="default"/>
      </w:rPr>
    </w:lvl>
    <w:lvl w:ilvl="1" w:tplc="0409000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18A1E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BA76BC0"/>
    <w:multiLevelType w:val="hybridMultilevel"/>
    <w:tmpl w:val="D6424996"/>
    <w:lvl w:ilvl="0" w:tplc="ACBE74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F1A12"/>
    <w:multiLevelType w:val="hybridMultilevel"/>
    <w:tmpl w:val="B91AC3FC"/>
    <w:styleLink w:val="StyleNumrosarial10"/>
    <w:lvl w:ilvl="0" w:tplc="0C50ADFC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 w:val="0"/>
        <w:i w:val="0"/>
        <w:color w:val="auto"/>
        <w:sz w:val="20"/>
      </w:rPr>
    </w:lvl>
    <w:lvl w:ilvl="1" w:tplc="3274E16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E82F10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58F899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1D968BE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34A90B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 w:tplc="765288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830CC42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plc="DFF4326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2E2908E5"/>
    <w:multiLevelType w:val="hybridMultilevel"/>
    <w:tmpl w:val="8738DBC0"/>
    <w:lvl w:ilvl="0" w:tplc="BF9A063E">
      <w:start w:val="1"/>
      <w:numFmt w:val="bullet"/>
      <w:pStyle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D188F2B0">
      <w:start w:val="1"/>
      <w:numFmt w:val="bullet"/>
      <w:pStyle w:val="Bullet2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D7F42D4E">
      <w:start w:val="1"/>
      <w:numFmt w:val="bullet"/>
      <w:pStyle w:val="Bullet3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EC27654"/>
    <w:multiLevelType w:val="hybridMultilevel"/>
    <w:tmpl w:val="81F06D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9F14AF"/>
    <w:multiLevelType w:val="hybridMultilevel"/>
    <w:tmpl w:val="5B2613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C3F08A4"/>
    <w:multiLevelType w:val="hybridMultilevel"/>
    <w:tmpl w:val="C37A93FC"/>
    <w:lvl w:ilvl="0" w:tplc="CA0828BA">
      <w:start w:val="1"/>
      <w:numFmt w:val="bullet"/>
      <w:pStyle w:val="BulletInden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800000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006B6"/>
    <w:multiLevelType w:val="hybridMultilevel"/>
    <w:tmpl w:val="93DE127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8EC3BCC"/>
    <w:multiLevelType w:val="hybridMultilevel"/>
    <w:tmpl w:val="7836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814A6"/>
    <w:multiLevelType w:val="hybridMultilevel"/>
    <w:tmpl w:val="AEBE5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A0E7E"/>
    <w:multiLevelType w:val="hybridMultilevel"/>
    <w:tmpl w:val="F468F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06407"/>
    <w:multiLevelType w:val="hybridMultilevel"/>
    <w:tmpl w:val="7660CCA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5E6F004B"/>
    <w:multiLevelType w:val="hybridMultilevel"/>
    <w:tmpl w:val="FAF2A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B1218"/>
    <w:multiLevelType w:val="hybridMultilevel"/>
    <w:tmpl w:val="9140E2C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4B71E89"/>
    <w:multiLevelType w:val="hybridMultilevel"/>
    <w:tmpl w:val="2DDCD23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4F60BF3"/>
    <w:multiLevelType w:val="hybridMultilevel"/>
    <w:tmpl w:val="372051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6495A2E"/>
    <w:multiLevelType w:val="hybridMultilevel"/>
    <w:tmpl w:val="582ADADC"/>
    <w:lvl w:ilvl="0" w:tplc="78386E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85F35"/>
    <w:multiLevelType w:val="hybridMultilevel"/>
    <w:tmpl w:val="8370EA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F031FA9"/>
    <w:multiLevelType w:val="hybridMultilevel"/>
    <w:tmpl w:val="0CC0962C"/>
    <w:lvl w:ilvl="0" w:tplc="B18E12D8">
      <w:start w:val="1"/>
      <w:numFmt w:val="decimal"/>
      <w:pStyle w:val="List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30FC1"/>
    <w:multiLevelType w:val="hybridMultilevel"/>
    <w:tmpl w:val="4022E7D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68C2850"/>
    <w:multiLevelType w:val="multilevel"/>
    <w:tmpl w:val="182CC1C6"/>
    <w:lvl w:ilvl="0">
      <w:start w:val="1"/>
      <w:numFmt w:val="upperLetter"/>
      <w:pStyle w:val="Appendix"/>
      <w:lvlText w:val="Appendix %1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appendix2"/>
      <w:lvlText w:val="%1.%2"/>
      <w:lvlJc w:val="left"/>
      <w:pPr>
        <w:tabs>
          <w:tab w:val="num" w:pos="0"/>
        </w:tabs>
        <w:ind w:left="0" w:hanging="1134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1"/>
      </w:pPr>
    </w:lvl>
    <w:lvl w:ilvl="3">
      <w:start w:val="1"/>
      <w:numFmt w:val="lowerRoman"/>
      <w:lvlText w:val="(%4)"/>
      <w:lvlJc w:val="right"/>
      <w:pPr>
        <w:tabs>
          <w:tab w:val="num" w:pos="862"/>
        </w:tabs>
        <w:ind w:left="862" w:hanging="142"/>
      </w:pPr>
    </w:lvl>
    <w:lvl w:ilvl="4">
      <w:start w:val="1"/>
      <w:numFmt w:val="decimal"/>
      <w:lvlText w:val="%5)"/>
      <w:lvlJc w:val="left"/>
      <w:pPr>
        <w:tabs>
          <w:tab w:val="num" w:pos="1298"/>
        </w:tabs>
        <w:ind w:left="1009" w:hanging="431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1" w:hanging="431"/>
      </w:pPr>
    </w:lvl>
    <w:lvl w:ilvl="6">
      <w:start w:val="1"/>
      <w:numFmt w:val="lowerRoman"/>
      <w:lvlText w:val="%7)"/>
      <w:lvlJc w:val="right"/>
      <w:pPr>
        <w:tabs>
          <w:tab w:val="num" w:pos="1298"/>
        </w:tabs>
        <w:ind w:left="1298" w:hanging="289"/>
      </w:pPr>
    </w:lvl>
    <w:lvl w:ilvl="7">
      <w:start w:val="1"/>
      <w:numFmt w:val="lowerLetter"/>
      <w:lvlText w:val="%8."/>
      <w:lvlJc w:val="left"/>
      <w:pPr>
        <w:tabs>
          <w:tab w:val="num" w:pos="1729"/>
        </w:tabs>
        <w:ind w:left="1440" w:hanging="431"/>
      </w:pPr>
    </w:lvl>
    <w:lvl w:ilvl="8">
      <w:start w:val="1"/>
      <w:numFmt w:val="lowerRoman"/>
      <w:lvlText w:val="%9."/>
      <w:lvlJc w:val="right"/>
      <w:pPr>
        <w:tabs>
          <w:tab w:val="num" w:pos="1582"/>
        </w:tabs>
        <w:ind w:left="1582" w:hanging="142"/>
      </w:pPr>
    </w:lvl>
  </w:abstractNum>
  <w:abstractNum w:abstractNumId="37" w15:restartNumberingAfterBreak="0">
    <w:nsid w:val="79393FB8"/>
    <w:multiLevelType w:val="hybridMultilevel"/>
    <w:tmpl w:val="8E8041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6544D6"/>
    <w:multiLevelType w:val="hybridMultilevel"/>
    <w:tmpl w:val="BFCA4B14"/>
    <w:lvl w:ilvl="0" w:tplc="1CCAC93E">
      <w:numFmt w:val="bullet"/>
      <w:pStyle w:val="numration"/>
      <w:lvlText w:val="-"/>
      <w:lvlJc w:val="left"/>
      <w:pPr>
        <w:tabs>
          <w:tab w:val="num" w:pos="757"/>
        </w:tabs>
        <w:ind w:left="737" w:hanging="340"/>
      </w:pPr>
      <w:rPr>
        <w:b w:val="0"/>
      </w:rPr>
    </w:lvl>
    <w:lvl w:ilvl="1" w:tplc="C6D8D87A">
      <w:numFmt w:val="decimal"/>
      <w:lvlText w:val=""/>
      <w:lvlJc w:val="left"/>
    </w:lvl>
    <w:lvl w:ilvl="2" w:tplc="788E8064">
      <w:numFmt w:val="decimal"/>
      <w:lvlText w:val=""/>
      <w:lvlJc w:val="left"/>
    </w:lvl>
    <w:lvl w:ilvl="3" w:tplc="E6DC1EF0">
      <w:numFmt w:val="decimal"/>
      <w:lvlText w:val=""/>
      <w:lvlJc w:val="left"/>
    </w:lvl>
    <w:lvl w:ilvl="4" w:tplc="2EC46B64">
      <w:numFmt w:val="decimal"/>
      <w:lvlText w:val=""/>
      <w:lvlJc w:val="left"/>
    </w:lvl>
    <w:lvl w:ilvl="5" w:tplc="76589500">
      <w:numFmt w:val="decimal"/>
      <w:lvlText w:val=""/>
      <w:lvlJc w:val="left"/>
    </w:lvl>
    <w:lvl w:ilvl="6" w:tplc="85F46C00">
      <w:numFmt w:val="decimal"/>
      <w:lvlText w:val=""/>
      <w:lvlJc w:val="left"/>
    </w:lvl>
    <w:lvl w:ilvl="7" w:tplc="CC1E4C00">
      <w:numFmt w:val="decimal"/>
      <w:lvlText w:val=""/>
      <w:lvlJc w:val="left"/>
    </w:lvl>
    <w:lvl w:ilvl="8" w:tplc="194840B4">
      <w:numFmt w:val="decimal"/>
      <w:lvlText w:val=""/>
      <w:lvlJc w:val="left"/>
    </w:lvl>
  </w:abstractNum>
  <w:num w:numId="1" w16cid:durableId="2025400993">
    <w:abstractNumId w:val="3"/>
  </w:num>
  <w:num w:numId="2" w16cid:durableId="2038650710">
    <w:abstractNumId w:val="12"/>
  </w:num>
  <w:num w:numId="3" w16cid:durableId="1148209741">
    <w:abstractNumId w:val="26"/>
  </w:num>
  <w:num w:numId="4" w16cid:durableId="1231892403">
    <w:abstractNumId w:val="33"/>
  </w:num>
  <w:num w:numId="5" w16cid:durableId="2093818754">
    <w:abstractNumId w:val="17"/>
  </w:num>
  <w:num w:numId="6" w16cid:durableId="371270460">
    <w:abstractNumId w:val="4"/>
  </w:num>
  <w:num w:numId="7" w16cid:durableId="744302597">
    <w:abstractNumId w:val="2"/>
  </w:num>
  <w:num w:numId="8" w16cid:durableId="1005866710">
    <w:abstractNumId w:val="1"/>
  </w:num>
  <w:num w:numId="9" w16cid:durableId="588344026">
    <w:abstractNumId w:val="0"/>
  </w:num>
  <w:num w:numId="10" w16cid:durableId="1803888607">
    <w:abstractNumId w:val="14"/>
  </w:num>
  <w:num w:numId="11" w16cid:durableId="1302619355">
    <w:abstractNumId w:val="16"/>
  </w:num>
  <w:num w:numId="12" w16cid:durableId="960455377">
    <w:abstractNumId w:val="20"/>
  </w:num>
  <w:num w:numId="13" w16cid:durableId="193739650">
    <w:abstractNumId w:val="36"/>
  </w:num>
  <w:num w:numId="14" w16cid:durableId="1326056780">
    <w:abstractNumId w:val="9"/>
  </w:num>
  <w:num w:numId="15" w16cid:durableId="1149437265">
    <w:abstractNumId w:val="38"/>
  </w:num>
  <w:num w:numId="16" w16cid:durableId="1732458620">
    <w:abstractNumId w:val="34"/>
  </w:num>
  <w:num w:numId="17" w16cid:durableId="1716008897">
    <w:abstractNumId w:val="11"/>
  </w:num>
  <w:num w:numId="18" w16cid:durableId="1015620315">
    <w:abstractNumId w:val="12"/>
  </w:num>
  <w:num w:numId="19" w16cid:durableId="1511485620">
    <w:abstractNumId w:val="15"/>
  </w:num>
  <w:num w:numId="20" w16cid:durableId="1554611226">
    <w:abstractNumId w:val="31"/>
  </w:num>
  <w:num w:numId="21" w16cid:durableId="1679916882">
    <w:abstractNumId w:val="7"/>
  </w:num>
  <w:num w:numId="22" w16cid:durableId="529034007">
    <w:abstractNumId w:val="5"/>
  </w:num>
  <w:num w:numId="23" w16cid:durableId="2048334612">
    <w:abstractNumId w:val="12"/>
  </w:num>
  <w:num w:numId="24" w16cid:durableId="327054261">
    <w:abstractNumId w:val="12"/>
  </w:num>
  <w:num w:numId="25" w16cid:durableId="436221918">
    <w:abstractNumId w:val="12"/>
  </w:num>
  <w:num w:numId="26" w16cid:durableId="464810802">
    <w:abstractNumId w:val="12"/>
  </w:num>
  <w:num w:numId="27" w16cid:durableId="181089462">
    <w:abstractNumId w:val="12"/>
  </w:num>
  <w:num w:numId="28" w16cid:durableId="309751546">
    <w:abstractNumId w:val="12"/>
  </w:num>
  <w:num w:numId="29" w16cid:durableId="1013801671">
    <w:abstractNumId w:val="12"/>
  </w:num>
  <w:num w:numId="30" w16cid:durableId="1603104240">
    <w:abstractNumId w:val="12"/>
  </w:num>
  <w:num w:numId="31" w16cid:durableId="1856768379">
    <w:abstractNumId w:val="12"/>
  </w:num>
  <w:num w:numId="32" w16cid:durableId="145634576">
    <w:abstractNumId w:val="18"/>
  </w:num>
  <w:num w:numId="33" w16cid:durableId="737363043">
    <w:abstractNumId w:val="35"/>
  </w:num>
  <w:num w:numId="34" w16cid:durableId="1916428827">
    <w:abstractNumId w:val="30"/>
  </w:num>
  <w:num w:numId="35" w16cid:durableId="420181991">
    <w:abstractNumId w:val="19"/>
  </w:num>
  <w:num w:numId="36" w16cid:durableId="287396139">
    <w:abstractNumId w:val="13"/>
  </w:num>
  <w:num w:numId="37" w16cid:durableId="1952349117">
    <w:abstractNumId w:val="22"/>
  </w:num>
  <w:num w:numId="38" w16cid:durableId="874197153">
    <w:abstractNumId w:val="24"/>
  </w:num>
  <w:num w:numId="39" w16cid:durableId="2086567508">
    <w:abstractNumId w:val="23"/>
  </w:num>
  <w:num w:numId="40" w16cid:durableId="1618870732">
    <w:abstractNumId w:val="6"/>
  </w:num>
  <w:num w:numId="41" w16cid:durableId="864756706">
    <w:abstractNumId w:val="27"/>
  </w:num>
  <w:num w:numId="42" w16cid:durableId="1638950952">
    <w:abstractNumId w:val="32"/>
  </w:num>
  <w:num w:numId="43" w16cid:durableId="436828079">
    <w:abstractNumId w:val="10"/>
  </w:num>
  <w:num w:numId="44" w16cid:durableId="878471158">
    <w:abstractNumId w:val="37"/>
  </w:num>
  <w:num w:numId="45" w16cid:durableId="597442017">
    <w:abstractNumId w:val="8"/>
  </w:num>
  <w:num w:numId="46" w16cid:durableId="1412853956">
    <w:abstractNumId w:val="25"/>
  </w:num>
  <w:num w:numId="47" w16cid:durableId="64303843">
    <w:abstractNumId w:val="29"/>
  </w:num>
  <w:num w:numId="48" w16cid:durableId="1550074111">
    <w:abstractNumId w:val="21"/>
  </w:num>
  <w:num w:numId="49" w16cid:durableId="936063938">
    <w:abstractNumId w:val="28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njamin Léva">
    <w15:presenceInfo w15:providerId="AD" w15:userId="S::b.leva.ext@gouters-magiques.com::f9dd0787-4f6f-4176-b270-c8e83b3e7b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  <w:docVar w:name="#__Butachimie - Project ORION" w:val="&lt;Project Name&gt;"/>
    <w:docVar w:name="#__EAM / MES interface" w:val="&lt;Subject&gt;"/>
    <w:docVar w:name="#__MINAFIN Group" w:val="MINAFIN Group"/>
    <w:docVar w:name="#__ORION_TAR-040_EAM116-Interface_MES" w:val="&lt;Document Reference Number&gt;"/>
    <w:docVar w:name="&lt;Document Reference Number&gt;" w:val="ORION_TAR-040_EAM116-Interface_MES"/>
    <w:docVar w:name="&lt;Project Name&gt;" w:val="Butachimie - Project ORION"/>
    <w:docVar w:name="&lt;Subject&gt;" w:val="EAM / MES interface"/>
  </w:docVars>
  <w:rsids>
    <w:rsidRoot w:val="00941EF9"/>
    <w:rsid w:val="00000715"/>
    <w:rsid w:val="000009BD"/>
    <w:rsid w:val="00000F84"/>
    <w:rsid w:val="000012BA"/>
    <w:rsid w:val="00001FFF"/>
    <w:rsid w:val="000021E6"/>
    <w:rsid w:val="000027F1"/>
    <w:rsid w:val="00003297"/>
    <w:rsid w:val="00003595"/>
    <w:rsid w:val="00003DBD"/>
    <w:rsid w:val="00007C11"/>
    <w:rsid w:val="00010332"/>
    <w:rsid w:val="0001084F"/>
    <w:rsid w:val="00010A4C"/>
    <w:rsid w:val="00011336"/>
    <w:rsid w:val="00011B6F"/>
    <w:rsid w:val="000131AD"/>
    <w:rsid w:val="0001325E"/>
    <w:rsid w:val="0001363C"/>
    <w:rsid w:val="00013A69"/>
    <w:rsid w:val="00013C42"/>
    <w:rsid w:val="000148A6"/>
    <w:rsid w:val="0001521F"/>
    <w:rsid w:val="00016B7E"/>
    <w:rsid w:val="00016C02"/>
    <w:rsid w:val="00016F30"/>
    <w:rsid w:val="0001737A"/>
    <w:rsid w:val="0001778E"/>
    <w:rsid w:val="00017B10"/>
    <w:rsid w:val="00017CE7"/>
    <w:rsid w:val="000205EE"/>
    <w:rsid w:val="00020940"/>
    <w:rsid w:val="00021724"/>
    <w:rsid w:val="000219CF"/>
    <w:rsid w:val="0002200B"/>
    <w:rsid w:val="000222DE"/>
    <w:rsid w:val="00022A76"/>
    <w:rsid w:val="00023246"/>
    <w:rsid w:val="00024638"/>
    <w:rsid w:val="0002540D"/>
    <w:rsid w:val="0002576E"/>
    <w:rsid w:val="000258E0"/>
    <w:rsid w:val="00025AFB"/>
    <w:rsid w:val="00025CC2"/>
    <w:rsid w:val="0002757B"/>
    <w:rsid w:val="0002797E"/>
    <w:rsid w:val="00027DFE"/>
    <w:rsid w:val="00027FB7"/>
    <w:rsid w:val="00031144"/>
    <w:rsid w:val="0003119A"/>
    <w:rsid w:val="00031C73"/>
    <w:rsid w:val="00031E9A"/>
    <w:rsid w:val="00032ACA"/>
    <w:rsid w:val="0003307D"/>
    <w:rsid w:val="00033A89"/>
    <w:rsid w:val="000343B7"/>
    <w:rsid w:val="00035E36"/>
    <w:rsid w:val="00035E47"/>
    <w:rsid w:val="000375AD"/>
    <w:rsid w:val="000379E7"/>
    <w:rsid w:val="00037DBF"/>
    <w:rsid w:val="00040035"/>
    <w:rsid w:val="000400E4"/>
    <w:rsid w:val="00040FD7"/>
    <w:rsid w:val="000423F1"/>
    <w:rsid w:val="000425EF"/>
    <w:rsid w:val="0004286E"/>
    <w:rsid w:val="00042B00"/>
    <w:rsid w:val="000433FE"/>
    <w:rsid w:val="0004358D"/>
    <w:rsid w:val="00043A60"/>
    <w:rsid w:val="00043DBB"/>
    <w:rsid w:val="00044E7C"/>
    <w:rsid w:val="0004519D"/>
    <w:rsid w:val="000451D8"/>
    <w:rsid w:val="000455A4"/>
    <w:rsid w:val="00045A9A"/>
    <w:rsid w:val="00045D27"/>
    <w:rsid w:val="00046845"/>
    <w:rsid w:val="000468DB"/>
    <w:rsid w:val="00046D2A"/>
    <w:rsid w:val="000471D5"/>
    <w:rsid w:val="00047869"/>
    <w:rsid w:val="00047F0A"/>
    <w:rsid w:val="000503E1"/>
    <w:rsid w:val="0005050C"/>
    <w:rsid w:val="000506AA"/>
    <w:rsid w:val="00051AE9"/>
    <w:rsid w:val="00051C96"/>
    <w:rsid w:val="0005255D"/>
    <w:rsid w:val="00053479"/>
    <w:rsid w:val="00053C29"/>
    <w:rsid w:val="00053ECC"/>
    <w:rsid w:val="000545CA"/>
    <w:rsid w:val="0005558C"/>
    <w:rsid w:val="0005679C"/>
    <w:rsid w:val="0005728D"/>
    <w:rsid w:val="00057753"/>
    <w:rsid w:val="00057762"/>
    <w:rsid w:val="00057A70"/>
    <w:rsid w:val="00057B02"/>
    <w:rsid w:val="000603D3"/>
    <w:rsid w:val="00060A99"/>
    <w:rsid w:val="0006100E"/>
    <w:rsid w:val="00062381"/>
    <w:rsid w:val="00062464"/>
    <w:rsid w:val="00063539"/>
    <w:rsid w:val="000638FF"/>
    <w:rsid w:val="00064A45"/>
    <w:rsid w:val="00065861"/>
    <w:rsid w:val="0006606D"/>
    <w:rsid w:val="00066297"/>
    <w:rsid w:val="000663C6"/>
    <w:rsid w:val="000674CD"/>
    <w:rsid w:val="00067AF5"/>
    <w:rsid w:val="0007087B"/>
    <w:rsid w:val="000710A9"/>
    <w:rsid w:val="00071237"/>
    <w:rsid w:val="00073031"/>
    <w:rsid w:val="000737EE"/>
    <w:rsid w:val="00073A2F"/>
    <w:rsid w:val="00073C46"/>
    <w:rsid w:val="00074669"/>
    <w:rsid w:val="00075F82"/>
    <w:rsid w:val="0007608C"/>
    <w:rsid w:val="000766C7"/>
    <w:rsid w:val="00076A12"/>
    <w:rsid w:val="00076B58"/>
    <w:rsid w:val="00077BC1"/>
    <w:rsid w:val="00077F11"/>
    <w:rsid w:val="00077F36"/>
    <w:rsid w:val="0008013E"/>
    <w:rsid w:val="000804ED"/>
    <w:rsid w:val="000810E4"/>
    <w:rsid w:val="0008195B"/>
    <w:rsid w:val="000828A7"/>
    <w:rsid w:val="0008291E"/>
    <w:rsid w:val="00082A68"/>
    <w:rsid w:val="00082D41"/>
    <w:rsid w:val="00083A06"/>
    <w:rsid w:val="00084C8F"/>
    <w:rsid w:val="00085B2A"/>
    <w:rsid w:val="000862C2"/>
    <w:rsid w:val="0008640D"/>
    <w:rsid w:val="00086701"/>
    <w:rsid w:val="000875C9"/>
    <w:rsid w:val="00087AEB"/>
    <w:rsid w:val="00087FC5"/>
    <w:rsid w:val="00090920"/>
    <w:rsid w:val="000919D5"/>
    <w:rsid w:val="00091CE1"/>
    <w:rsid w:val="0009238D"/>
    <w:rsid w:val="00093FDD"/>
    <w:rsid w:val="000943D6"/>
    <w:rsid w:val="00094570"/>
    <w:rsid w:val="00095405"/>
    <w:rsid w:val="00095D1D"/>
    <w:rsid w:val="0009647E"/>
    <w:rsid w:val="00096FA1"/>
    <w:rsid w:val="00097340"/>
    <w:rsid w:val="000A07E7"/>
    <w:rsid w:val="000A0F68"/>
    <w:rsid w:val="000A1616"/>
    <w:rsid w:val="000A18C8"/>
    <w:rsid w:val="000A248C"/>
    <w:rsid w:val="000A24E6"/>
    <w:rsid w:val="000A293F"/>
    <w:rsid w:val="000A2959"/>
    <w:rsid w:val="000A29FB"/>
    <w:rsid w:val="000A2B8D"/>
    <w:rsid w:val="000A2F55"/>
    <w:rsid w:val="000A32F8"/>
    <w:rsid w:val="000A38BE"/>
    <w:rsid w:val="000A4127"/>
    <w:rsid w:val="000A6843"/>
    <w:rsid w:val="000A71BA"/>
    <w:rsid w:val="000B08EB"/>
    <w:rsid w:val="000B0DA9"/>
    <w:rsid w:val="000B0EB1"/>
    <w:rsid w:val="000B22F9"/>
    <w:rsid w:val="000B2F81"/>
    <w:rsid w:val="000B3C52"/>
    <w:rsid w:val="000B5D05"/>
    <w:rsid w:val="000B64FF"/>
    <w:rsid w:val="000B70F3"/>
    <w:rsid w:val="000C002F"/>
    <w:rsid w:val="000C06D5"/>
    <w:rsid w:val="000C253E"/>
    <w:rsid w:val="000C26D2"/>
    <w:rsid w:val="000C27B4"/>
    <w:rsid w:val="000C42AE"/>
    <w:rsid w:val="000C598D"/>
    <w:rsid w:val="000C696A"/>
    <w:rsid w:val="000C71CE"/>
    <w:rsid w:val="000C7820"/>
    <w:rsid w:val="000C7ED8"/>
    <w:rsid w:val="000D0136"/>
    <w:rsid w:val="000D0288"/>
    <w:rsid w:val="000D0ACB"/>
    <w:rsid w:val="000D1763"/>
    <w:rsid w:val="000D2597"/>
    <w:rsid w:val="000D27FF"/>
    <w:rsid w:val="000D293F"/>
    <w:rsid w:val="000D2C69"/>
    <w:rsid w:val="000D3F35"/>
    <w:rsid w:val="000D4473"/>
    <w:rsid w:val="000D4F72"/>
    <w:rsid w:val="000D5E57"/>
    <w:rsid w:val="000D606A"/>
    <w:rsid w:val="000D67A3"/>
    <w:rsid w:val="000D6E17"/>
    <w:rsid w:val="000D7C93"/>
    <w:rsid w:val="000E068B"/>
    <w:rsid w:val="000E10D0"/>
    <w:rsid w:val="000E11E0"/>
    <w:rsid w:val="000E201B"/>
    <w:rsid w:val="000E25FF"/>
    <w:rsid w:val="000E303F"/>
    <w:rsid w:val="000E37D6"/>
    <w:rsid w:val="000E3831"/>
    <w:rsid w:val="000E39A0"/>
    <w:rsid w:val="000E3B02"/>
    <w:rsid w:val="000E488F"/>
    <w:rsid w:val="000E48C0"/>
    <w:rsid w:val="000E4F52"/>
    <w:rsid w:val="000E5264"/>
    <w:rsid w:val="000E6253"/>
    <w:rsid w:val="000E6E66"/>
    <w:rsid w:val="000E716B"/>
    <w:rsid w:val="000E7207"/>
    <w:rsid w:val="000F2C08"/>
    <w:rsid w:val="000F2E46"/>
    <w:rsid w:val="000F3B58"/>
    <w:rsid w:val="000F4054"/>
    <w:rsid w:val="000F534C"/>
    <w:rsid w:val="000F6935"/>
    <w:rsid w:val="000F77E2"/>
    <w:rsid w:val="000F7FB7"/>
    <w:rsid w:val="00100587"/>
    <w:rsid w:val="0010227E"/>
    <w:rsid w:val="00102446"/>
    <w:rsid w:val="0010249B"/>
    <w:rsid w:val="001030E0"/>
    <w:rsid w:val="00103C87"/>
    <w:rsid w:val="001059FE"/>
    <w:rsid w:val="0010772A"/>
    <w:rsid w:val="00110379"/>
    <w:rsid w:val="00110DF9"/>
    <w:rsid w:val="001110AC"/>
    <w:rsid w:val="00111275"/>
    <w:rsid w:val="00111377"/>
    <w:rsid w:val="00111CD3"/>
    <w:rsid w:val="0011281D"/>
    <w:rsid w:val="00113758"/>
    <w:rsid w:val="00113AE2"/>
    <w:rsid w:val="0011534D"/>
    <w:rsid w:val="00115959"/>
    <w:rsid w:val="001162C6"/>
    <w:rsid w:val="00117A29"/>
    <w:rsid w:val="00120526"/>
    <w:rsid w:val="001209D5"/>
    <w:rsid w:val="00120C4A"/>
    <w:rsid w:val="0012104E"/>
    <w:rsid w:val="001215A5"/>
    <w:rsid w:val="001222DF"/>
    <w:rsid w:val="001230E0"/>
    <w:rsid w:val="00123163"/>
    <w:rsid w:val="00124A89"/>
    <w:rsid w:val="00126CCE"/>
    <w:rsid w:val="00131297"/>
    <w:rsid w:val="00131CFE"/>
    <w:rsid w:val="0013348B"/>
    <w:rsid w:val="00133A93"/>
    <w:rsid w:val="00134BC4"/>
    <w:rsid w:val="00134DB7"/>
    <w:rsid w:val="00134E10"/>
    <w:rsid w:val="001353C9"/>
    <w:rsid w:val="00135BB0"/>
    <w:rsid w:val="001360F5"/>
    <w:rsid w:val="0013647E"/>
    <w:rsid w:val="0013705E"/>
    <w:rsid w:val="00137D0B"/>
    <w:rsid w:val="00140C93"/>
    <w:rsid w:val="00142C4F"/>
    <w:rsid w:val="00143503"/>
    <w:rsid w:val="00145368"/>
    <w:rsid w:val="0014539A"/>
    <w:rsid w:val="001455A7"/>
    <w:rsid w:val="0014588C"/>
    <w:rsid w:val="00145FBB"/>
    <w:rsid w:val="001460D4"/>
    <w:rsid w:val="001464C2"/>
    <w:rsid w:val="00146699"/>
    <w:rsid w:val="00146855"/>
    <w:rsid w:val="001468C8"/>
    <w:rsid w:val="001512BB"/>
    <w:rsid w:val="00151E49"/>
    <w:rsid w:val="00152915"/>
    <w:rsid w:val="00152AF1"/>
    <w:rsid w:val="00152E27"/>
    <w:rsid w:val="00153067"/>
    <w:rsid w:val="001533E1"/>
    <w:rsid w:val="00153E75"/>
    <w:rsid w:val="00154FB0"/>
    <w:rsid w:val="00155ACE"/>
    <w:rsid w:val="0015711D"/>
    <w:rsid w:val="00157940"/>
    <w:rsid w:val="00160C10"/>
    <w:rsid w:val="0016103C"/>
    <w:rsid w:val="001616B3"/>
    <w:rsid w:val="001633ED"/>
    <w:rsid w:val="00163B28"/>
    <w:rsid w:val="00164B23"/>
    <w:rsid w:val="00164DC8"/>
    <w:rsid w:val="001652C4"/>
    <w:rsid w:val="00166B45"/>
    <w:rsid w:val="00166E94"/>
    <w:rsid w:val="00166FEC"/>
    <w:rsid w:val="00167421"/>
    <w:rsid w:val="00167484"/>
    <w:rsid w:val="00170B29"/>
    <w:rsid w:val="0017205F"/>
    <w:rsid w:val="001731A2"/>
    <w:rsid w:val="00173386"/>
    <w:rsid w:val="00173443"/>
    <w:rsid w:val="00174359"/>
    <w:rsid w:val="001745E1"/>
    <w:rsid w:val="00174EF8"/>
    <w:rsid w:val="0017504E"/>
    <w:rsid w:val="00175752"/>
    <w:rsid w:val="00175D1F"/>
    <w:rsid w:val="00175FD0"/>
    <w:rsid w:val="001762CD"/>
    <w:rsid w:val="001765EF"/>
    <w:rsid w:val="00176B35"/>
    <w:rsid w:val="00176BF7"/>
    <w:rsid w:val="00176CC2"/>
    <w:rsid w:val="001771D3"/>
    <w:rsid w:val="00177501"/>
    <w:rsid w:val="00177FDA"/>
    <w:rsid w:val="00180364"/>
    <w:rsid w:val="00180C43"/>
    <w:rsid w:val="00181E2A"/>
    <w:rsid w:val="00182BFF"/>
    <w:rsid w:val="0018458A"/>
    <w:rsid w:val="00184F28"/>
    <w:rsid w:val="00185651"/>
    <w:rsid w:val="001865B5"/>
    <w:rsid w:val="0018697C"/>
    <w:rsid w:val="0019063F"/>
    <w:rsid w:val="001908D3"/>
    <w:rsid w:val="00191B44"/>
    <w:rsid w:val="00191C66"/>
    <w:rsid w:val="001929B8"/>
    <w:rsid w:val="00192CFD"/>
    <w:rsid w:val="001939BB"/>
    <w:rsid w:val="00194910"/>
    <w:rsid w:val="00195990"/>
    <w:rsid w:val="00196F0A"/>
    <w:rsid w:val="001971DC"/>
    <w:rsid w:val="0019735A"/>
    <w:rsid w:val="00197B6A"/>
    <w:rsid w:val="001A10AC"/>
    <w:rsid w:val="001A10ED"/>
    <w:rsid w:val="001A2111"/>
    <w:rsid w:val="001A2A92"/>
    <w:rsid w:val="001A2AFC"/>
    <w:rsid w:val="001A414E"/>
    <w:rsid w:val="001A41C6"/>
    <w:rsid w:val="001A41EF"/>
    <w:rsid w:val="001A41F1"/>
    <w:rsid w:val="001A4380"/>
    <w:rsid w:val="001A588E"/>
    <w:rsid w:val="001A5DCA"/>
    <w:rsid w:val="001A601E"/>
    <w:rsid w:val="001A6331"/>
    <w:rsid w:val="001A6B21"/>
    <w:rsid w:val="001A6C3E"/>
    <w:rsid w:val="001A7D5F"/>
    <w:rsid w:val="001A7F9A"/>
    <w:rsid w:val="001B0C04"/>
    <w:rsid w:val="001B1B5C"/>
    <w:rsid w:val="001B2B36"/>
    <w:rsid w:val="001B3704"/>
    <w:rsid w:val="001B3A96"/>
    <w:rsid w:val="001B4C0D"/>
    <w:rsid w:val="001B57ED"/>
    <w:rsid w:val="001B58BF"/>
    <w:rsid w:val="001B5E65"/>
    <w:rsid w:val="001B665D"/>
    <w:rsid w:val="001B71B4"/>
    <w:rsid w:val="001B7469"/>
    <w:rsid w:val="001B7BCD"/>
    <w:rsid w:val="001B7EC1"/>
    <w:rsid w:val="001C0260"/>
    <w:rsid w:val="001C1A6E"/>
    <w:rsid w:val="001C24F6"/>
    <w:rsid w:val="001C2B86"/>
    <w:rsid w:val="001C2D51"/>
    <w:rsid w:val="001C4984"/>
    <w:rsid w:val="001C4DF0"/>
    <w:rsid w:val="001C5A3A"/>
    <w:rsid w:val="001C6370"/>
    <w:rsid w:val="001C6430"/>
    <w:rsid w:val="001C6B43"/>
    <w:rsid w:val="001C6B99"/>
    <w:rsid w:val="001C7774"/>
    <w:rsid w:val="001C79E7"/>
    <w:rsid w:val="001C7A9E"/>
    <w:rsid w:val="001C7B2F"/>
    <w:rsid w:val="001C7D44"/>
    <w:rsid w:val="001C7E09"/>
    <w:rsid w:val="001D027F"/>
    <w:rsid w:val="001D0830"/>
    <w:rsid w:val="001D0A26"/>
    <w:rsid w:val="001D108F"/>
    <w:rsid w:val="001D155D"/>
    <w:rsid w:val="001D4781"/>
    <w:rsid w:val="001D49F8"/>
    <w:rsid w:val="001D4CE8"/>
    <w:rsid w:val="001D5500"/>
    <w:rsid w:val="001D6F23"/>
    <w:rsid w:val="001D7006"/>
    <w:rsid w:val="001D74E0"/>
    <w:rsid w:val="001D7BDC"/>
    <w:rsid w:val="001D7E4B"/>
    <w:rsid w:val="001E0C0D"/>
    <w:rsid w:val="001E1082"/>
    <w:rsid w:val="001E147D"/>
    <w:rsid w:val="001E1715"/>
    <w:rsid w:val="001E2DD9"/>
    <w:rsid w:val="001E4263"/>
    <w:rsid w:val="001E4DC2"/>
    <w:rsid w:val="001E6ABB"/>
    <w:rsid w:val="001E71FE"/>
    <w:rsid w:val="001E7E50"/>
    <w:rsid w:val="001F0004"/>
    <w:rsid w:val="001F000D"/>
    <w:rsid w:val="001F0860"/>
    <w:rsid w:val="001F0C09"/>
    <w:rsid w:val="001F0D32"/>
    <w:rsid w:val="001F1829"/>
    <w:rsid w:val="001F1EFF"/>
    <w:rsid w:val="001F1F37"/>
    <w:rsid w:val="001F28D7"/>
    <w:rsid w:val="001F2EF6"/>
    <w:rsid w:val="001F3961"/>
    <w:rsid w:val="001F4386"/>
    <w:rsid w:val="001F65E4"/>
    <w:rsid w:val="001F751F"/>
    <w:rsid w:val="001F76A5"/>
    <w:rsid w:val="001F7AFE"/>
    <w:rsid w:val="0020176C"/>
    <w:rsid w:val="00202046"/>
    <w:rsid w:val="002030ED"/>
    <w:rsid w:val="00203303"/>
    <w:rsid w:val="002036BD"/>
    <w:rsid w:val="0020406A"/>
    <w:rsid w:val="00204616"/>
    <w:rsid w:val="002067B3"/>
    <w:rsid w:val="00206E91"/>
    <w:rsid w:val="0021078E"/>
    <w:rsid w:val="00211F7A"/>
    <w:rsid w:val="002127F3"/>
    <w:rsid w:val="00213636"/>
    <w:rsid w:val="00213C5E"/>
    <w:rsid w:val="002140E5"/>
    <w:rsid w:val="0021709D"/>
    <w:rsid w:val="0021709F"/>
    <w:rsid w:val="002218B9"/>
    <w:rsid w:val="00221D47"/>
    <w:rsid w:val="00221E53"/>
    <w:rsid w:val="0022376C"/>
    <w:rsid w:val="002240F1"/>
    <w:rsid w:val="0022490F"/>
    <w:rsid w:val="00225E4A"/>
    <w:rsid w:val="0022667E"/>
    <w:rsid w:val="00226978"/>
    <w:rsid w:val="0022699A"/>
    <w:rsid w:val="00226B5E"/>
    <w:rsid w:val="00226F33"/>
    <w:rsid w:val="002309AA"/>
    <w:rsid w:val="00230EC1"/>
    <w:rsid w:val="00231ECD"/>
    <w:rsid w:val="00232A23"/>
    <w:rsid w:val="00233B20"/>
    <w:rsid w:val="00234CCF"/>
    <w:rsid w:val="00234F55"/>
    <w:rsid w:val="00236257"/>
    <w:rsid w:val="00236D14"/>
    <w:rsid w:val="00237728"/>
    <w:rsid w:val="0024013F"/>
    <w:rsid w:val="00240ECE"/>
    <w:rsid w:val="0024116A"/>
    <w:rsid w:val="002420D3"/>
    <w:rsid w:val="00242752"/>
    <w:rsid w:val="00242F27"/>
    <w:rsid w:val="002437E2"/>
    <w:rsid w:val="002443BA"/>
    <w:rsid w:val="002455EA"/>
    <w:rsid w:val="00245641"/>
    <w:rsid w:val="00245743"/>
    <w:rsid w:val="002461BA"/>
    <w:rsid w:val="0024652D"/>
    <w:rsid w:val="002466F8"/>
    <w:rsid w:val="00246A41"/>
    <w:rsid w:val="002470FE"/>
    <w:rsid w:val="00250EBD"/>
    <w:rsid w:val="00250FEF"/>
    <w:rsid w:val="002525FD"/>
    <w:rsid w:val="00253D3F"/>
    <w:rsid w:val="00254057"/>
    <w:rsid w:val="00255DBC"/>
    <w:rsid w:val="0025609C"/>
    <w:rsid w:val="00256135"/>
    <w:rsid w:val="0025768B"/>
    <w:rsid w:val="00257BAE"/>
    <w:rsid w:val="00257CBF"/>
    <w:rsid w:val="00262070"/>
    <w:rsid w:val="00262141"/>
    <w:rsid w:val="002629F6"/>
    <w:rsid w:val="002630AE"/>
    <w:rsid w:val="00264944"/>
    <w:rsid w:val="00265CA6"/>
    <w:rsid w:val="00266740"/>
    <w:rsid w:val="00266925"/>
    <w:rsid w:val="00267DB2"/>
    <w:rsid w:val="00270350"/>
    <w:rsid w:val="002704ED"/>
    <w:rsid w:val="00271625"/>
    <w:rsid w:val="0027164C"/>
    <w:rsid w:val="00271682"/>
    <w:rsid w:val="00271EA5"/>
    <w:rsid w:val="00273378"/>
    <w:rsid w:val="00273436"/>
    <w:rsid w:val="00273510"/>
    <w:rsid w:val="002735CE"/>
    <w:rsid w:val="00273B29"/>
    <w:rsid w:val="00274762"/>
    <w:rsid w:val="00275829"/>
    <w:rsid w:val="002768E8"/>
    <w:rsid w:val="002769F7"/>
    <w:rsid w:val="002778DD"/>
    <w:rsid w:val="00277A12"/>
    <w:rsid w:val="00277F84"/>
    <w:rsid w:val="002810BD"/>
    <w:rsid w:val="0028190C"/>
    <w:rsid w:val="0028255F"/>
    <w:rsid w:val="0028388F"/>
    <w:rsid w:val="002843AC"/>
    <w:rsid w:val="0028559E"/>
    <w:rsid w:val="002858CC"/>
    <w:rsid w:val="00286F35"/>
    <w:rsid w:val="00291668"/>
    <w:rsid w:val="002921AD"/>
    <w:rsid w:val="00293243"/>
    <w:rsid w:val="00294396"/>
    <w:rsid w:val="002948AE"/>
    <w:rsid w:val="00295103"/>
    <w:rsid w:val="0029541F"/>
    <w:rsid w:val="002978B9"/>
    <w:rsid w:val="002A2040"/>
    <w:rsid w:val="002A3490"/>
    <w:rsid w:val="002A59F6"/>
    <w:rsid w:val="002A5BA5"/>
    <w:rsid w:val="002A6636"/>
    <w:rsid w:val="002A70C7"/>
    <w:rsid w:val="002A760F"/>
    <w:rsid w:val="002A777F"/>
    <w:rsid w:val="002A7A4D"/>
    <w:rsid w:val="002B1039"/>
    <w:rsid w:val="002B20F4"/>
    <w:rsid w:val="002B3243"/>
    <w:rsid w:val="002B3C1E"/>
    <w:rsid w:val="002B47A9"/>
    <w:rsid w:val="002B5520"/>
    <w:rsid w:val="002B6082"/>
    <w:rsid w:val="002B6CA3"/>
    <w:rsid w:val="002B6E7C"/>
    <w:rsid w:val="002C0D91"/>
    <w:rsid w:val="002C132A"/>
    <w:rsid w:val="002C1FD6"/>
    <w:rsid w:val="002C3966"/>
    <w:rsid w:val="002C3C77"/>
    <w:rsid w:val="002C476F"/>
    <w:rsid w:val="002C5537"/>
    <w:rsid w:val="002C6588"/>
    <w:rsid w:val="002C6D30"/>
    <w:rsid w:val="002C7924"/>
    <w:rsid w:val="002C7B3B"/>
    <w:rsid w:val="002C7C82"/>
    <w:rsid w:val="002D0617"/>
    <w:rsid w:val="002D0782"/>
    <w:rsid w:val="002D0AC5"/>
    <w:rsid w:val="002D0EEB"/>
    <w:rsid w:val="002D0F98"/>
    <w:rsid w:val="002D146A"/>
    <w:rsid w:val="002D233D"/>
    <w:rsid w:val="002D3371"/>
    <w:rsid w:val="002D3A28"/>
    <w:rsid w:val="002D3C2A"/>
    <w:rsid w:val="002D3EF8"/>
    <w:rsid w:val="002D3FDF"/>
    <w:rsid w:val="002D45B7"/>
    <w:rsid w:val="002D51FA"/>
    <w:rsid w:val="002D60B6"/>
    <w:rsid w:val="002D629E"/>
    <w:rsid w:val="002D668F"/>
    <w:rsid w:val="002D7534"/>
    <w:rsid w:val="002E079C"/>
    <w:rsid w:val="002E1EEA"/>
    <w:rsid w:val="002E26FE"/>
    <w:rsid w:val="002E3384"/>
    <w:rsid w:val="002E5474"/>
    <w:rsid w:val="002E6DAA"/>
    <w:rsid w:val="002E70DD"/>
    <w:rsid w:val="002E7AFF"/>
    <w:rsid w:val="002F024F"/>
    <w:rsid w:val="002F0995"/>
    <w:rsid w:val="002F0DCD"/>
    <w:rsid w:val="002F305E"/>
    <w:rsid w:val="002F337D"/>
    <w:rsid w:val="002F3402"/>
    <w:rsid w:val="002F3E82"/>
    <w:rsid w:val="002F51D2"/>
    <w:rsid w:val="002F5FCC"/>
    <w:rsid w:val="002F653C"/>
    <w:rsid w:val="002F6972"/>
    <w:rsid w:val="002F6A42"/>
    <w:rsid w:val="0030030B"/>
    <w:rsid w:val="003021C3"/>
    <w:rsid w:val="00302718"/>
    <w:rsid w:val="00302BD5"/>
    <w:rsid w:val="003037B1"/>
    <w:rsid w:val="00303EC3"/>
    <w:rsid w:val="00305AEE"/>
    <w:rsid w:val="00307F35"/>
    <w:rsid w:val="0031099D"/>
    <w:rsid w:val="00310FD9"/>
    <w:rsid w:val="0031119E"/>
    <w:rsid w:val="00311497"/>
    <w:rsid w:val="003118DF"/>
    <w:rsid w:val="00311C98"/>
    <w:rsid w:val="0031218D"/>
    <w:rsid w:val="0031245D"/>
    <w:rsid w:val="003128FA"/>
    <w:rsid w:val="00313A70"/>
    <w:rsid w:val="00313F67"/>
    <w:rsid w:val="003158DC"/>
    <w:rsid w:val="003160BA"/>
    <w:rsid w:val="00316936"/>
    <w:rsid w:val="00316EE4"/>
    <w:rsid w:val="00316FC5"/>
    <w:rsid w:val="0031714C"/>
    <w:rsid w:val="00317B58"/>
    <w:rsid w:val="0032034D"/>
    <w:rsid w:val="00320F0F"/>
    <w:rsid w:val="00321380"/>
    <w:rsid w:val="00321407"/>
    <w:rsid w:val="003214A4"/>
    <w:rsid w:val="003215F4"/>
    <w:rsid w:val="00321F94"/>
    <w:rsid w:val="00322146"/>
    <w:rsid w:val="0032347E"/>
    <w:rsid w:val="00324420"/>
    <w:rsid w:val="00324502"/>
    <w:rsid w:val="00325B89"/>
    <w:rsid w:val="003267B5"/>
    <w:rsid w:val="00327DC0"/>
    <w:rsid w:val="00331106"/>
    <w:rsid w:val="0033122C"/>
    <w:rsid w:val="003316A5"/>
    <w:rsid w:val="003318ED"/>
    <w:rsid w:val="003319A8"/>
    <w:rsid w:val="00332F09"/>
    <w:rsid w:val="00334DF9"/>
    <w:rsid w:val="003350D6"/>
    <w:rsid w:val="00335469"/>
    <w:rsid w:val="0033662D"/>
    <w:rsid w:val="00336739"/>
    <w:rsid w:val="00336918"/>
    <w:rsid w:val="00336F3F"/>
    <w:rsid w:val="003375C0"/>
    <w:rsid w:val="003377A7"/>
    <w:rsid w:val="00337943"/>
    <w:rsid w:val="0034008B"/>
    <w:rsid w:val="00340295"/>
    <w:rsid w:val="00340FB1"/>
    <w:rsid w:val="0034129D"/>
    <w:rsid w:val="003423AC"/>
    <w:rsid w:val="00342E31"/>
    <w:rsid w:val="003449BB"/>
    <w:rsid w:val="00345758"/>
    <w:rsid w:val="0034649B"/>
    <w:rsid w:val="003470B9"/>
    <w:rsid w:val="0034742E"/>
    <w:rsid w:val="00347C96"/>
    <w:rsid w:val="00350F1F"/>
    <w:rsid w:val="00351135"/>
    <w:rsid w:val="0035116E"/>
    <w:rsid w:val="00351679"/>
    <w:rsid w:val="003527E0"/>
    <w:rsid w:val="00352C07"/>
    <w:rsid w:val="00352C0D"/>
    <w:rsid w:val="00352D3C"/>
    <w:rsid w:val="00354722"/>
    <w:rsid w:val="00354A9D"/>
    <w:rsid w:val="00355B8E"/>
    <w:rsid w:val="00356976"/>
    <w:rsid w:val="003574C9"/>
    <w:rsid w:val="00360149"/>
    <w:rsid w:val="003609AB"/>
    <w:rsid w:val="00360BB6"/>
    <w:rsid w:val="0036114D"/>
    <w:rsid w:val="003611EF"/>
    <w:rsid w:val="00361838"/>
    <w:rsid w:val="00361C9A"/>
    <w:rsid w:val="00363314"/>
    <w:rsid w:val="0036394E"/>
    <w:rsid w:val="00364761"/>
    <w:rsid w:val="003656A8"/>
    <w:rsid w:val="00365C89"/>
    <w:rsid w:val="003662CD"/>
    <w:rsid w:val="00367B21"/>
    <w:rsid w:val="00370EF9"/>
    <w:rsid w:val="00371098"/>
    <w:rsid w:val="003721C7"/>
    <w:rsid w:val="003740A1"/>
    <w:rsid w:val="00374B3B"/>
    <w:rsid w:val="003751E8"/>
    <w:rsid w:val="003759CC"/>
    <w:rsid w:val="003770B5"/>
    <w:rsid w:val="003772CF"/>
    <w:rsid w:val="00381225"/>
    <w:rsid w:val="00381A39"/>
    <w:rsid w:val="00381BE8"/>
    <w:rsid w:val="00381F49"/>
    <w:rsid w:val="00382DFE"/>
    <w:rsid w:val="00384D5E"/>
    <w:rsid w:val="0038548B"/>
    <w:rsid w:val="00385A68"/>
    <w:rsid w:val="00385C8C"/>
    <w:rsid w:val="0038630C"/>
    <w:rsid w:val="00386E8E"/>
    <w:rsid w:val="0038700C"/>
    <w:rsid w:val="0038777C"/>
    <w:rsid w:val="003879CC"/>
    <w:rsid w:val="003900E3"/>
    <w:rsid w:val="00390382"/>
    <w:rsid w:val="00390AEB"/>
    <w:rsid w:val="0039171F"/>
    <w:rsid w:val="00391C1B"/>
    <w:rsid w:val="003932A1"/>
    <w:rsid w:val="003939BF"/>
    <w:rsid w:val="00393EEF"/>
    <w:rsid w:val="00394322"/>
    <w:rsid w:val="00394AA7"/>
    <w:rsid w:val="00395D58"/>
    <w:rsid w:val="00396D18"/>
    <w:rsid w:val="003970C7"/>
    <w:rsid w:val="00397417"/>
    <w:rsid w:val="003979C8"/>
    <w:rsid w:val="00397E2C"/>
    <w:rsid w:val="003A0BA3"/>
    <w:rsid w:val="003A0D48"/>
    <w:rsid w:val="003A11C4"/>
    <w:rsid w:val="003A1B87"/>
    <w:rsid w:val="003A21B1"/>
    <w:rsid w:val="003A2AD6"/>
    <w:rsid w:val="003A3901"/>
    <w:rsid w:val="003A4626"/>
    <w:rsid w:val="003A4FDD"/>
    <w:rsid w:val="003A5D92"/>
    <w:rsid w:val="003A6053"/>
    <w:rsid w:val="003A62C4"/>
    <w:rsid w:val="003B02CD"/>
    <w:rsid w:val="003B2298"/>
    <w:rsid w:val="003B2343"/>
    <w:rsid w:val="003B2614"/>
    <w:rsid w:val="003B3A03"/>
    <w:rsid w:val="003B5986"/>
    <w:rsid w:val="003B5E2D"/>
    <w:rsid w:val="003B69B7"/>
    <w:rsid w:val="003B6C87"/>
    <w:rsid w:val="003B6CA2"/>
    <w:rsid w:val="003B74AD"/>
    <w:rsid w:val="003B7795"/>
    <w:rsid w:val="003C12AD"/>
    <w:rsid w:val="003C1AC8"/>
    <w:rsid w:val="003C2048"/>
    <w:rsid w:val="003C26DE"/>
    <w:rsid w:val="003C27ED"/>
    <w:rsid w:val="003C291C"/>
    <w:rsid w:val="003C3B05"/>
    <w:rsid w:val="003C51F7"/>
    <w:rsid w:val="003C5641"/>
    <w:rsid w:val="003C5B18"/>
    <w:rsid w:val="003C6228"/>
    <w:rsid w:val="003C676E"/>
    <w:rsid w:val="003C6F38"/>
    <w:rsid w:val="003C7762"/>
    <w:rsid w:val="003C7EDA"/>
    <w:rsid w:val="003C7F84"/>
    <w:rsid w:val="003D00EE"/>
    <w:rsid w:val="003D0283"/>
    <w:rsid w:val="003D111E"/>
    <w:rsid w:val="003D152B"/>
    <w:rsid w:val="003D1F42"/>
    <w:rsid w:val="003D3B12"/>
    <w:rsid w:val="003D3C54"/>
    <w:rsid w:val="003D477B"/>
    <w:rsid w:val="003D5A58"/>
    <w:rsid w:val="003D66B6"/>
    <w:rsid w:val="003D6904"/>
    <w:rsid w:val="003D6D1E"/>
    <w:rsid w:val="003D726C"/>
    <w:rsid w:val="003D731A"/>
    <w:rsid w:val="003D7A59"/>
    <w:rsid w:val="003D7F42"/>
    <w:rsid w:val="003E0380"/>
    <w:rsid w:val="003E0397"/>
    <w:rsid w:val="003E2D49"/>
    <w:rsid w:val="003E3475"/>
    <w:rsid w:val="003E34CB"/>
    <w:rsid w:val="003E4C8C"/>
    <w:rsid w:val="003E5099"/>
    <w:rsid w:val="003E5905"/>
    <w:rsid w:val="003E67C3"/>
    <w:rsid w:val="003E67E5"/>
    <w:rsid w:val="003E6FB4"/>
    <w:rsid w:val="003E7DD1"/>
    <w:rsid w:val="003F057B"/>
    <w:rsid w:val="003F058C"/>
    <w:rsid w:val="003F086C"/>
    <w:rsid w:val="003F10BB"/>
    <w:rsid w:val="003F147A"/>
    <w:rsid w:val="003F1837"/>
    <w:rsid w:val="003F199F"/>
    <w:rsid w:val="003F1FE5"/>
    <w:rsid w:val="003F2321"/>
    <w:rsid w:val="003F2707"/>
    <w:rsid w:val="003F3C7F"/>
    <w:rsid w:val="003F4E66"/>
    <w:rsid w:val="003F5650"/>
    <w:rsid w:val="003F56F8"/>
    <w:rsid w:val="003F5A93"/>
    <w:rsid w:val="003F5F28"/>
    <w:rsid w:val="003F616F"/>
    <w:rsid w:val="003F739F"/>
    <w:rsid w:val="003F7907"/>
    <w:rsid w:val="00400199"/>
    <w:rsid w:val="00400325"/>
    <w:rsid w:val="004037D0"/>
    <w:rsid w:val="00403FB0"/>
    <w:rsid w:val="00404D20"/>
    <w:rsid w:val="0040596C"/>
    <w:rsid w:val="0040641B"/>
    <w:rsid w:val="00406682"/>
    <w:rsid w:val="004066DA"/>
    <w:rsid w:val="00406A85"/>
    <w:rsid w:val="00406E6F"/>
    <w:rsid w:val="0040703F"/>
    <w:rsid w:val="004073FF"/>
    <w:rsid w:val="00410393"/>
    <w:rsid w:val="004108F7"/>
    <w:rsid w:val="0041176B"/>
    <w:rsid w:val="00411CDC"/>
    <w:rsid w:val="004125E2"/>
    <w:rsid w:val="00412832"/>
    <w:rsid w:val="004138A3"/>
    <w:rsid w:val="00414C0F"/>
    <w:rsid w:val="00415165"/>
    <w:rsid w:val="00415396"/>
    <w:rsid w:val="004162B9"/>
    <w:rsid w:val="00416D31"/>
    <w:rsid w:val="00420716"/>
    <w:rsid w:val="00422CFB"/>
    <w:rsid w:val="00423D8E"/>
    <w:rsid w:val="00423DC6"/>
    <w:rsid w:val="00423FF6"/>
    <w:rsid w:val="004249D0"/>
    <w:rsid w:val="00425537"/>
    <w:rsid w:val="00425B31"/>
    <w:rsid w:val="00425CA9"/>
    <w:rsid w:val="00425FD6"/>
    <w:rsid w:val="00427021"/>
    <w:rsid w:val="004307D8"/>
    <w:rsid w:val="00430CF8"/>
    <w:rsid w:val="004311D0"/>
    <w:rsid w:val="004328ED"/>
    <w:rsid w:val="00432D61"/>
    <w:rsid w:val="00432D79"/>
    <w:rsid w:val="0043306F"/>
    <w:rsid w:val="0043394D"/>
    <w:rsid w:val="004351E1"/>
    <w:rsid w:val="004373F4"/>
    <w:rsid w:val="004377DE"/>
    <w:rsid w:val="00437898"/>
    <w:rsid w:val="004403F1"/>
    <w:rsid w:val="00440A36"/>
    <w:rsid w:val="00440BD3"/>
    <w:rsid w:val="00440CAD"/>
    <w:rsid w:val="00441089"/>
    <w:rsid w:val="004415A6"/>
    <w:rsid w:val="00442273"/>
    <w:rsid w:val="00442CB2"/>
    <w:rsid w:val="00443252"/>
    <w:rsid w:val="00443E17"/>
    <w:rsid w:val="004449DE"/>
    <w:rsid w:val="00444F11"/>
    <w:rsid w:val="00445DFE"/>
    <w:rsid w:val="00446901"/>
    <w:rsid w:val="004473CC"/>
    <w:rsid w:val="00447A78"/>
    <w:rsid w:val="00450425"/>
    <w:rsid w:val="004512D4"/>
    <w:rsid w:val="00452656"/>
    <w:rsid w:val="004531D7"/>
    <w:rsid w:val="0045320D"/>
    <w:rsid w:val="004536BF"/>
    <w:rsid w:val="004553C2"/>
    <w:rsid w:val="00456438"/>
    <w:rsid w:val="00456E44"/>
    <w:rsid w:val="00457D07"/>
    <w:rsid w:val="00461004"/>
    <w:rsid w:val="00461029"/>
    <w:rsid w:val="00462112"/>
    <w:rsid w:val="00464065"/>
    <w:rsid w:val="004654A8"/>
    <w:rsid w:val="00466145"/>
    <w:rsid w:val="004670F2"/>
    <w:rsid w:val="00467BAA"/>
    <w:rsid w:val="00467C24"/>
    <w:rsid w:val="0047062D"/>
    <w:rsid w:val="0047112D"/>
    <w:rsid w:val="004715B7"/>
    <w:rsid w:val="00471875"/>
    <w:rsid w:val="00473180"/>
    <w:rsid w:val="00473267"/>
    <w:rsid w:val="00473E7A"/>
    <w:rsid w:val="00474D94"/>
    <w:rsid w:val="00474E44"/>
    <w:rsid w:val="00475864"/>
    <w:rsid w:val="0047588F"/>
    <w:rsid w:val="00476BE3"/>
    <w:rsid w:val="00476D7B"/>
    <w:rsid w:val="00477633"/>
    <w:rsid w:val="0048180C"/>
    <w:rsid w:val="00482618"/>
    <w:rsid w:val="00483943"/>
    <w:rsid w:val="00483B99"/>
    <w:rsid w:val="004841C3"/>
    <w:rsid w:val="004841E6"/>
    <w:rsid w:val="00484AE0"/>
    <w:rsid w:val="00485385"/>
    <w:rsid w:val="00485551"/>
    <w:rsid w:val="00486B05"/>
    <w:rsid w:val="00486CCE"/>
    <w:rsid w:val="00486CF9"/>
    <w:rsid w:val="00486FF1"/>
    <w:rsid w:val="0048777C"/>
    <w:rsid w:val="00487795"/>
    <w:rsid w:val="00490126"/>
    <w:rsid w:val="00490C12"/>
    <w:rsid w:val="00491B13"/>
    <w:rsid w:val="00491C26"/>
    <w:rsid w:val="00491D6D"/>
    <w:rsid w:val="00494451"/>
    <w:rsid w:val="0049492E"/>
    <w:rsid w:val="0049581C"/>
    <w:rsid w:val="00495AF8"/>
    <w:rsid w:val="00495B27"/>
    <w:rsid w:val="00495CE0"/>
    <w:rsid w:val="00495E18"/>
    <w:rsid w:val="004960E9"/>
    <w:rsid w:val="0049699A"/>
    <w:rsid w:val="004A0153"/>
    <w:rsid w:val="004A054E"/>
    <w:rsid w:val="004A08D1"/>
    <w:rsid w:val="004A0CDB"/>
    <w:rsid w:val="004A128B"/>
    <w:rsid w:val="004A1BD4"/>
    <w:rsid w:val="004A1E5A"/>
    <w:rsid w:val="004A1F49"/>
    <w:rsid w:val="004A209C"/>
    <w:rsid w:val="004A2B7E"/>
    <w:rsid w:val="004A2C33"/>
    <w:rsid w:val="004A2EC7"/>
    <w:rsid w:val="004A5350"/>
    <w:rsid w:val="004A55A2"/>
    <w:rsid w:val="004A69CE"/>
    <w:rsid w:val="004A6DDD"/>
    <w:rsid w:val="004B1093"/>
    <w:rsid w:val="004B1B59"/>
    <w:rsid w:val="004B21BA"/>
    <w:rsid w:val="004B314D"/>
    <w:rsid w:val="004B3225"/>
    <w:rsid w:val="004B39E1"/>
    <w:rsid w:val="004B48FA"/>
    <w:rsid w:val="004B4FAE"/>
    <w:rsid w:val="004B53CC"/>
    <w:rsid w:val="004B55C7"/>
    <w:rsid w:val="004B5E35"/>
    <w:rsid w:val="004B7505"/>
    <w:rsid w:val="004B7639"/>
    <w:rsid w:val="004B7A4E"/>
    <w:rsid w:val="004C1217"/>
    <w:rsid w:val="004C17F2"/>
    <w:rsid w:val="004C1ED5"/>
    <w:rsid w:val="004C2727"/>
    <w:rsid w:val="004C3660"/>
    <w:rsid w:val="004C3D57"/>
    <w:rsid w:val="004C47E3"/>
    <w:rsid w:val="004C486C"/>
    <w:rsid w:val="004C5000"/>
    <w:rsid w:val="004C52B8"/>
    <w:rsid w:val="004C60ED"/>
    <w:rsid w:val="004C6640"/>
    <w:rsid w:val="004C6B19"/>
    <w:rsid w:val="004C7A10"/>
    <w:rsid w:val="004D05D5"/>
    <w:rsid w:val="004D1106"/>
    <w:rsid w:val="004D198A"/>
    <w:rsid w:val="004D1E91"/>
    <w:rsid w:val="004D20F8"/>
    <w:rsid w:val="004D5A9D"/>
    <w:rsid w:val="004D6655"/>
    <w:rsid w:val="004D6DA3"/>
    <w:rsid w:val="004D70C0"/>
    <w:rsid w:val="004D7B99"/>
    <w:rsid w:val="004E08F0"/>
    <w:rsid w:val="004E1E61"/>
    <w:rsid w:val="004E404A"/>
    <w:rsid w:val="004E479B"/>
    <w:rsid w:val="004E4E83"/>
    <w:rsid w:val="004E4F18"/>
    <w:rsid w:val="004E50D8"/>
    <w:rsid w:val="004E51BD"/>
    <w:rsid w:val="004E5866"/>
    <w:rsid w:val="004E667E"/>
    <w:rsid w:val="004E6C88"/>
    <w:rsid w:val="004E6FB2"/>
    <w:rsid w:val="004E757E"/>
    <w:rsid w:val="004F016A"/>
    <w:rsid w:val="004F022E"/>
    <w:rsid w:val="004F05FE"/>
    <w:rsid w:val="004F0C50"/>
    <w:rsid w:val="004F2499"/>
    <w:rsid w:val="004F2FE4"/>
    <w:rsid w:val="004F3109"/>
    <w:rsid w:val="004F609B"/>
    <w:rsid w:val="004F61A8"/>
    <w:rsid w:val="004F6239"/>
    <w:rsid w:val="004F639A"/>
    <w:rsid w:val="004F669F"/>
    <w:rsid w:val="004F73E8"/>
    <w:rsid w:val="00501B5E"/>
    <w:rsid w:val="00501E79"/>
    <w:rsid w:val="005032DB"/>
    <w:rsid w:val="00504498"/>
    <w:rsid w:val="00505314"/>
    <w:rsid w:val="005066CA"/>
    <w:rsid w:val="00506E4B"/>
    <w:rsid w:val="005071E8"/>
    <w:rsid w:val="0050795E"/>
    <w:rsid w:val="00507E8F"/>
    <w:rsid w:val="00507FDC"/>
    <w:rsid w:val="005106C7"/>
    <w:rsid w:val="00510731"/>
    <w:rsid w:val="00510A65"/>
    <w:rsid w:val="0051113D"/>
    <w:rsid w:val="0051153A"/>
    <w:rsid w:val="005159BF"/>
    <w:rsid w:val="005159D3"/>
    <w:rsid w:val="00515D38"/>
    <w:rsid w:val="0051728F"/>
    <w:rsid w:val="00517763"/>
    <w:rsid w:val="00520224"/>
    <w:rsid w:val="00520AC3"/>
    <w:rsid w:val="00520E10"/>
    <w:rsid w:val="005215B7"/>
    <w:rsid w:val="00522716"/>
    <w:rsid w:val="00522913"/>
    <w:rsid w:val="00523161"/>
    <w:rsid w:val="0052330A"/>
    <w:rsid w:val="005234AD"/>
    <w:rsid w:val="00523904"/>
    <w:rsid w:val="00525A27"/>
    <w:rsid w:val="0052608A"/>
    <w:rsid w:val="005268A6"/>
    <w:rsid w:val="00530895"/>
    <w:rsid w:val="00530EC6"/>
    <w:rsid w:val="00531273"/>
    <w:rsid w:val="00532FD2"/>
    <w:rsid w:val="00533DBF"/>
    <w:rsid w:val="005346A5"/>
    <w:rsid w:val="00534A2C"/>
    <w:rsid w:val="00535DE2"/>
    <w:rsid w:val="005365DC"/>
    <w:rsid w:val="005369C0"/>
    <w:rsid w:val="00536FBB"/>
    <w:rsid w:val="00537AD2"/>
    <w:rsid w:val="00542784"/>
    <w:rsid w:val="00542F25"/>
    <w:rsid w:val="00542F68"/>
    <w:rsid w:val="00543C6A"/>
    <w:rsid w:val="00543F78"/>
    <w:rsid w:val="00544008"/>
    <w:rsid w:val="0054474C"/>
    <w:rsid w:val="005457FD"/>
    <w:rsid w:val="005465B9"/>
    <w:rsid w:val="00546CED"/>
    <w:rsid w:val="0054746E"/>
    <w:rsid w:val="005512D7"/>
    <w:rsid w:val="00552999"/>
    <w:rsid w:val="00553106"/>
    <w:rsid w:val="0055393F"/>
    <w:rsid w:val="00553973"/>
    <w:rsid w:val="00553B7D"/>
    <w:rsid w:val="00553C71"/>
    <w:rsid w:val="0055400B"/>
    <w:rsid w:val="0055458B"/>
    <w:rsid w:val="00554940"/>
    <w:rsid w:val="00555281"/>
    <w:rsid w:val="005555CD"/>
    <w:rsid w:val="00555BA6"/>
    <w:rsid w:val="0055660C"/>
    <w:rsid w:val="0055708D"/>
    <w:rsid w:val="00557C0E"/>
    <w:rsid w:val="0056082B"/>
    <w:rsid w:val="005611FC"/>
    <w:rsid w:val="00561A5E"/>
    <w:rsid w:val="00561DCE"/>
    <w:rsid w:val="005621A3"/>
    <w:rsid w:val="00562D06"/>
    <w:rsid w:val="005630C5"/>
    <w:rsid w:val="005631E6"/>
    <w:rsid w:val="00563DAC"/>
    <w:rsid w:val="005646A2"/>
    <w:rsid w:val="00564717"/>
    <w:rsid w:val="00564787"/>
    <w:rsid w:val="00564D4A"/>
    <w:rsid w:val="00564D97"/>
    <w:rsid w:val="00564FEE"/>
    <w:rsid w:val="00566D3B"/>
    <w:rsid w:val="00566D92"/>
    <w:rsid w:val="005710B7"/>
    <w:rsid w:val="00572BF3"/>
    <w:rsid w:val="00573276"/>
    <w:rsid w:val="005753C2"/>
    <w:rsid w:val="0057592C"/>
    <w:rsid w:val="00577172"/>
    <w:rsid w:val="005774A1"/>
    <w:rsid w:val="00577C15"/>
    <w:rsid w:val="00580636"/>
    <w:rsid w:val="005806A1"/>
    <w:rsid w:val="00580E92"/>
    <w:rsid w:val="00581AF6"/>
    <w:rsid w:val="005830E4"/>
    <w:rsid w:val="005834D1"/>
    <w:rsid w:val="00583C00"/>
    <w:rsid w:val="00584026"/>
    <w:rsid w:val="00584242"/>
    <w:rsid w:val="0058454B"/>
    <w:rsid w:val="0058515C"/>
    <w:rsid w:val="00585A22"/>
    <w:rsid w:val="00585CA3"/>
    <w:rsid w:val="005867DF"/>
    <w:rsid w:val="0059033C"/>
    <w:rsid w:val="005903FB"/>
    <w:rsid w:val="00590858"/>
    <w:rsid w:val="00591357"/>
    <w:rsid w:val="00591636"/>
    <w:rsid w:val="00591937"/>
    <w:rsid w:val="0059377C"/>
    <w:rsid w:val="0059468F"/>
    <w:rsid w:val="005956C4"/>
    <w:rsid w:val="0059601F"/>
    <w:rsid w:val="00596A7B"/>
    <w:rsid w:val="00596BF8"/>
    <w:rsid w:val="00597115"/>
    <w:rsid w:val="00597C2A"/>
    <w:rsid w:val="005A0087"/>
    <w:rsid w:val="005A0419"/>
    <w:rsid w:val="005A0464"/>
    <w:rsid w:val="005A0550"/>
    <w:rsid w:val="005A0864"/>
    <w:rsid w:val="005A0923"/>
    <w:rsid w:val="005A0EB1"/>
    <w:rsid w:val="005A14B7"/>
    <w:rsid w:val="005A1650"/>
    <w:rsid w:val="005A1871"/>
    <w:rsid w:val="005A1FA3"/>
    <w:rsid w:val="005A2475"/>
    <w:rsid w:val="005A342C"/>
    <w:rsid w:val="005A3C9C"/>
    <w:rsid w:val="005A43E0"/>
    <w:rsid w:val="005A6953"/>
    <w:rsid w:val="005A69AF"/>
    <w:rsid w:val="005A6A14"/>
    <w:rsid w:val="005B034B"/>
    <w:rsid w:val="005B2201"/>
    <w:rsid w:val="005B2279"/>
    <w:rsid w:val="005B3518"/>
    <w:rsid w:val="005B4C66"/>
    <w:rsid w:val="005B75A2"/>
    <w:rsid w:val="005B75BD"/>
    <w:rsid w:val="005B7742"/>
    <w:rsid w:val="005C0B11"/>
    <w:rsid w:val="005C10ED"/>
    <w:rsid w:val="005C11A6"/>
    <w:rsid w:val="005C1921"/>
    <w:rsid w:val="005C24A4"/>
    <w:rsid w:val="005C39EB"/>
    <w:rsid w:val="005C411A"/>
    <w:rsid w:val="005C4CE7"/>
    <w:rsid w:val="005C5260"/>
    <w:rsid w:val="005C56EA"/>
    <w:rsid w:val="005C61BD"/>
    <w:rsid w:val="005C61DB"/>
    <w:rsid w:val="005C6822"/>
    <w:rsid w:val="005C6A82"/>
    <w:rsid w:val="005C79E1"/>
    <w:rsid w:val="005C7C6B"/>
    <w:rsid w:val="005C7D2F"/>
    <w:rsid w:val="005D0932"/>
    <w:rsid w:val="005D0CA4"/>
    <w:rsid w:val="005D0E1F"/>
    <w:rsid w:val="005D12D7"/>
    <w:rsid w:val="005D1465"/>
    <w:rsid w:val="005D156C"/>
    <w:rsid w:val="005D1AA5"/>
    <w:rsid w:val="005D25BE"/>
    <w:rsid w:val="005D349E"/>
    <w:rsid w:val="005D42E2"/>
    <w:rsid w:val="005D4438"/>
    <w:rsid w:val="005D4D17"/>
    <w:rsid w:val="005D546B"/>
    <w:rsid w:val="005D54E1"/>
    <w:rsid w:val="005D60C3"/>
    <w:rsid w:val="005D6467"/>
    <w:rsid w:val="005D6808"/>
    <w:rsid w:val="005D6A7E"/>
    <w:rsid w:val="005D7AB8"/>
    <w:rsid w:val="005E01C9"/>
    <w:rsid w:val="005E034F"/>
    <w:rsid w:val="005E09C3"/>
    <w:rsid w:val="005E09F6"/>
    <w:rsid w:val="005E0A70"/>
    <w:rsid w:val="005E0D16"/>
    <w:rsid w:val="005E0F3A"/>
    <w:rsid w:val="005E16A5"/>
    <w:rsid w:val="005E2881"/>
    <w:rsid w:val="005E3338"/>
    <w:rsid w:val="005E3775"/>
    <w:rsid w:val="005E392F"/>
    <w:rsid w:val="005E3C33"/>
    <w:rsid w:val="005E3E01"/>
    <w:rsid w:val="005E4EC7"/>
    <w:rsid w:val="005E5024"/>
    <w:rsid w:val="005E5B91"/>
    <w:rsid w:val="005E742E"/>
    <w:rsid w:val="005E78F1"/>
    <w:rsid w:val="005F1925"/>
    <w:rsid w:val="005F1D28"/>
    <w:rsid w:val="005F1D88"/>
    <w:rsid w:val="005F3830"/>
    <w:rsid w:val="005F3941"/>
    <w:rsid w:val="005F3F2B"/>
    <w:rsid w:val="005F4232"/>
    <w:rsid w:val="005F44E9"/>
    <w:rsid w:val="005F45CD"/>
    <w:rsid w:val="005F4697"/>
    <w:rsid w:val="005F65E2"/>
    <w:rsid w:val="005F7057"/>
    <w:rsid w:val="005F7BD2"/>
    <w:rsid w:val="00600EB4"/>
    <w:rsid w:val="006011BB"/>
    <w:rsid w:val="0060131E"/>
    <w:rsid w:val="006018B7"/>
    <w:rsid w:val="0060215B"/>
    <w:rsid w:val="006031EF"/>
    <w:rsid w:val="006035E9"/>
    <w:rsid w:val="00604E3D"/>
    <w:rsid w:val="006052C3"/>
    <w:rsid w:val="006052EA"/>
    <w:rsid w:val="006057CF"/>
    <w:rsid w:val="00605FF7"/>
    <w:rsid w:val="00606557"/>
    <w:rsid w:val="00606E62"/>
    <w:rsid w:val="00606FF3"/>
    <w:rsid w:val="006079E6"/>
    <w:rsid w:val="00610157"/>
    <w:rsid w:val="00610579"/>
    <w:rsid w:val="006112AC"/>
    <w:rsid w:val="006118A7"/>
    <w:rsid w:val="00611E4A"/>
    <w:rsid w:val="006124E6"/>
    <w:rsid w:val="00613448"/>
    <w:rsid w:val="0061484A"/>
    <w:rsid w:val="00614F06"/>
    <w:rsid w:val="0061575A"/>
    <w:rsid w:val="00615DD1"/>
    <w:rsid w:val="0061668E"/>
    <w:rsid w:val="00616D71"/>
    <w:rsid w:val="00616E93"/>
    <w:rsid w:val="00617186"/>
    <w:rsid w:val="0062050B"/>
    <w:rsid w:val="00621545"/>
    <w:rsid w:val="00621949"/>
    <w:rsid w:val="00621A0D"/>
    <w:rsid w:val="00622F8F"/>
    <w:rsid w:val="00623229"/>
    <w:rsid w:val="0062346E"/>
    <w:rsid w:val="006237C2"/>
    <w:rsid w:val="006239F5"/>
    <w:rsid w:val="00623ACA"/>
    <w:rsid w:val="00623DFA"/>
    <w:rsid w:val="006243C4"/>
    <w:rsid w:val="00625322"/>
    <w:rsid w:val="006253BD"/>
    <w:rsid w:val="0062569A"/>
    <w:rsid w:val="00626A33"/>
    <w:rsid w:val="00627624"/>
    <w:rsid w:val="00630436"/>
    <w:rsid w:val="0063068B"/>
    <w:rsid w:val="0063069A"/>
    <w:rsid w:val="00632BCF"/>
    <w:rsid w:val="0063344D"/>
    <w:rsid w:val="00634005"/>
    <w:rsid w:val="00634268"/>
    <w:rsid w:val="00634843"/>
    <w:rsid w:val="00634DA4"/>
    <w:rsid w:val="00635569"/>
    <w:rsid w:val="006357C6"/>
    <w:rsid w:val="00636C20"/>
    <w:rsid w:val="00637118"/>
    <w:rsid w:val="006376D3"/>
    <w:rsid w:val="00640479"/>
    <w:rsid w:val="00641137"/>
    <w:rsid w:val="0064209E"/>
    <w:rsid w:val="0064221D"/>
    <w:rsid w:val="006424D7"/>
    <w:rsid w:val="006426BF"/>
    <w:rsid w:val="006429DC"/>
    <w:rsid w:val="00643427"/>
    <w:rsid w:val="006438B8"/>
    <w:rsid w:val="00643DD5"/>
    <w:rsid w:val="00643F83"/>
    <w:rsid w:val="00645445"/>
    <w:rsid w:val="00645E06"/>
    <w:rsid w:val="006473CA"/>
    <w:rsid w:val="00647BC5"/>
    <w:rsid w:val="00647C4A"/>
    <w:rsid w:val="00647D1A"/>
    <w:rsid w:val="00650B14"/>
    <w:rsid w:val="0065130D"/>
    <w:rsid w:val="00651975"/>
    <w:rsid w:val="00652BAF"/>
    <w:rsid w:val="00653A69"/>
    <w:rsid w:val="00653A7C"/>
    <w:rsid w:val="00654826"/>
    <w:rsid w:val="006549BB"/>
    <w:rsid w:val="00655020"/>
    <w:rsid w:val="00655164"/>
    <w:rsid w:val="006560B6"/>
    <w:rsid w:val="00656915"/>
    <w:rsid w:val="00660247"/>
    <w:rsid w:val="00660E2F"/>
    <w:rsid w:val="00660E57"/>
    <w:rsid w:val="00661536"/>
    <w:rsid w:val="0066177C"/>
    <w:rsid w:val="0066190F"/>
    <w:rsid w:val="006626B3"/>
    <w:rsid w:val="006643D7"/>
    <w:rsid w:val="00664EFD"/>
    <w:rsid w:val="00665F74"/>
    <w:rsid w:val="006662FE"/>
    <w:rsid w:val="006665AF"/>
    <w:rsid w:val="00666922"/>
    <w:rsid w:val="00666C0D"/>
    <w:rsid w:val="00666EF7"/>
    <w:rsid w:val="00667142"/>
    <w:rsid w:val="0067017F"/>
    <w:rsid w:val="006703A2"/>
    <w:rsid w:val="00670E7B"/>
    <w:rsid w:val="0067118E"/>
    <w:rsid w:val="00671491"/>
    <w:rsid w:val="00671E06"/>
    <w:rsid w:val="00672218"/>
    <w:rsid w:val="006725D0"/>
    <w:rsid w:val="00672B33"/>
    <w:rsid w:val="00673D7F"/>
    <w:rsid w:val="006754BA"/>
    <w:rsid w:val="00676374"/>
    <w:rsid w:val="00677CB9"/>
    <w:rsid w:val="00677F3C"/>
    <w:rsid w:val="00677FA6"/>
    <w:rsid w:val="00680B65"/>
    <w:rsid w:val="0068166D"/>
    <w:rsid w:val="0068309C"/>
    <w:rsid w:val="00685DEC"/>
    <w:rsid w:val="006867F6"/>
    <w:rsid w:val="00687DFF"/>
    <w:rsid w:val="00690C14"/>
    <w:rsid w:val="00690C38"/>
    <w:rsid w:val="00690FAA"/>
    <w:rsid w:val="00691938"/>
    <w:rsid w:val="00691E5C"/>
    <w:rsid w:val="00692618"/>
    <w:rsid w:val="00692A1C"/>
    <w:rsid w:val="00693544"/>
    <w:rsid w:val="00693640"/>
    <w:rsid w:val="00693F3E"/>
    <w:rsid w:val="006940C0"/>
    <w:rsid w:val="00694ECD"/>
    <w:rsid w:val="00695CD9"/>
    <w:rsid w:val="00695DC9"/>
    <w:rsid w:val="0069637D"/>
    <w:rsid w:val="00696A24"/>
    <w:rsid w:val="00696E4C"/>
    <w:rsid w:val="006972FF"/>
    <w:rsid w:val="00697512"/>
    <w:rsid w:val="006A1418"/>
    <w:rsid w:val="006A1C23"/>
    <w:rsid w:val="006A1E27"/>
    <w:rsid w:val="006A3AE8"/>
    <w:rsid w:val="006A3E23"/>
    <w:rsid w:val="006A46AB"/>
    <w:rsid w:val="006A47E4"/>
    <w:rsid w:val="006A5764"/>
    <w:rsid w:val="006A7C0D"/>
    <w:rsid w:val="006B04B7"/>
    <w:rsid w:val="006B0F9F"/>
    <w:rsid w:val="006B125D"/>
    <w:rsid w:val="006B1DBE"/>
    <w:rsid w:val="006B210E"/>
    <w:rsid w:val="006B263D"/>
    <w:rsid w:val="006B35CB"/>
    <w:rsid w:val="006B4FB0"/>
    <w:rsid w:val="006B5739"/>
    <w:rsid w:val="006B5CF2"/>
    <w:rsid w:val="006B6A83"/>
    <w:rsid w:val="006B7100"/>
    <w:rsid w:val="006B7263"/>
    <w:rsid w:val="006B7464"/>
    <w:rsid w:val="006C0A52"/>
    <w:rsid w:val="006C0D7B"/>
    <w:rsid w:val="006C12E8"/>
    <w:rsid w:val="006C237F"/>
    <w:rsid w:val="006C259D"/>
    <w:rsid w:val="006C270C"/>
    <w:rsid w:val="006C31E4"/>
    <w:rsid w:val="006C40B0"/>
    <w:rsid w:val="006C41D8"/>
    <w:rsid w:val="006C47B2"/>
    <w:rsid w:val="006C4E20"/>
    <w:rsid w:val="006C5055"/>
    <w:rsid w:val="006C5859"/>
    <w:rsid w:val="006C5C37"/>
    <w:rsid w:val="006C68FB"/>
    <w:rsid w:val="006C6DEF"/>
    <w:rsid w:val="006C72F9"/>
    <w:rsid w:val="006C76DA"/>
    <w:rsid w:val="006D1D14"/>
    <w:rsid w:val="006D30E8"/>
    <w:rsid w:val="006D3541"/>
    <w:rsid w:val="006D401C"/>
    <w:rsid w:val="006D45F6"/>
    <w:rsid w:val="006D4F84"/>
    <w:rsid w:val="006D6189"/>
    <w:rsid w:val="006D6251"/>
    <w:rsid w:val="006D67A6"/>
    <w:rsid w:val="006D6D26"/>
    <w:rsid w:val="006D747D"/>
    <w:rsid w:val="006D7DF2"/>
    <w:rsid w:val="006E0AA8"/>
    <w:rsid w:val="006E1C30"/>
    <w:rsid w:val="006E1C57"/>
    <w:rsid w:val="006E1CDB"/>
    <w:rsid w:val="006E1EEC"/>
    <w:rsid w:val="006E2C06"/>
    <w:rsid w:val="006E3C55"/>
    <w:rsid w:val="006E3CDE"/>
    <w:rsid w:val="006E41A6"/>
    <w:rsid w:val="006E466B"/>
    <w:rsid w:val="006E4B35"/>
    <w:rsid w:val="006E50AE"/>
    <w:rsid w:val="006E5687"/>
    <w:rsid w:val="006E5A19"/>
    <w:rsid w:val="006E5F05"/>
    <w:rsid w:val="006E5FD0"/>
    <w:rsid w:val="006E6BCD"/>
    <w:rsid w:val="006E6C18"/>
    <w:rsid w:val="006F0765"/>
    <w:rsid w:val="006F0D8C"/>
    <w:rsid w:val="006F2267"/>
    <w:rsid w:val="006F259E"/>
    <w:rsid w:val="006F299D"/>
    <w:rsid w:val="006F2A48"/>
    <w:rsid w:val="006F2ABE"/>
    <w:rsid w:val="006F3265"/>
    <w:rsid w:val="006F4671"/>
    <w:rsid w:val="006F46B6"/>
    <w:rsid w:val="006F4D26"/>
    <w:rsid w:val="006F541A"/>
    <w:rsid w:val="006F588C"/>
    <w:rsid w:val="006F62F5"/>
    <w:rsid w:val="006F6576"/>
    <w:rsid w:val="006F6923"/>
    <w:rsid w:val="006F6A1B"/>
    <w:rsid w:val="006F6A75"/>
    <w:rsid w:val="006F7DD3"/>
    <w:rsid w:val="00700ED5"/>
    <w:rsid w:val="007011AD"/>
    <w:rsid w:val="00701333"/>
    <w:rsid w:val="00701CFD"/>
    <w:rsid w:val="00701D9C"/>
    <w:rsid w:val="00701E3A"/>
    <w:rsid w:val="007022AF"/>
    <w:rsid w:val="00702A37"/>
    <w:rsid w:val="00702F9A"/>
    <w:rsid w:val="007031F9"/>
    <w:rsid w:val="0070357F"/>
    <w:rsid w:val="00703C4B"/>
    <w:rsid w:val="00704E9A"/>
    <w:rsid w:val="0070523A"/>
    <w:rsid w:val="00705488"/>
    <w:rsid w:val="007057A9"/>
    <w:rsid w:val="0070593B"/>
    <w:rsid w:val="007062A6"/>
    <w:rsid w:val="007063DE"/>
    <w:rsid w:val="0070694A"/>
    <w:rsid w:val="007105B5"/>
    <w:rsid w:val="00710B80"/>
    <w:rsid w:val="00711CFF"/>
    <w:rsid w:val="0071240F"/>
    <w:rsid w:val="007135D4"/>
    <w:rsid w:val="0071385B"/>
    <w:rsid w:val="00714B1E"/>
    <w:rsid w:val="00714BB2"/>
    <w:rsid w:val="00714E67"/>
    <w:rsid w:val="007150F6"/>
    <w:rsid w:val="0071530B"/>
    <w:rsid w:val="007161E3"/>
    <w:rsid w:val="00717B18"/>
    <w:rsid w:val="00720BD5"/>
    <w:rsid w:val="00720EB8"/>
    <w:rsid w:val="00722241"/>
    <w:rsid w:val="00722F7E"/>
    <w:rsid w:val="007236B4"/>
    <w:rsid w:val="007249E3"/>
    <w:rsid w:val="00724FB1"/>
    <w:rsid w:val="0072543E"/>
    <w:rsid w:val="0072577A"/>
    <w:rsid w:val="00725D49"/>
    <w:rsid w:val="00726EF7"/>
    <w:rsid w:val="00727777"/>
    <w:rsid w:val="00727E53"/>
    <w:rsid w:val="00730A26"/>
    <w:rsid w:val="00730D2B"/>
    <w:rsid w:val="00731980"/>
    <w:rsid w:val="007322C2"/>
    <w:rsid w:val="00732559"/>
    <w:rsid w:val="00732A2C"/>
    <w:rsid w:val="00732B6A"/>
    <w:rsid w:val="00732F9C"/>
    <w:rsid w:val="00734A14"/>
    <w:rsid w:val="00735635"/>
    <w:rsid w:val="00736B44"/>
    <w:rsid w:val="00737241"/>
    <w:rsid w:val="00737C89"/>
    <w:rsid w:val="00740DC7"/>
    <w:rsid w:val="00741A8B"/>
    <w:rsid w:val="00741D4A"/>
    <w:rsid w:val="00741EB0"/>
    <w:rsid w:val="007432E4"/>
    <w:rsid w:val="00743864"/>
    <w:rsid w:val="00743A14"/>
    <w:rsid w:val="00744765"/>
    <w:rsid w:val="00744879"/>
    <w:rsid w:val="00744F89"/>
    <w:rsid w:val="0074550A"/>
    <w:rsid w:val="00746B8C"/>
    <w:rsid w:val="00750170"/>
    <w:rsid w:val="0075030B"/>
    <w:rsid w:val="007504E4"/>
    <w:rsid w:val="00750E40"/>
    <w:rsid w:val="00752F3F"/>
    <w:rsid w:val="0075315C"/>
    <w:rsid w:val="00753E00"/>
    <w:rsid w:val="007545E7"/>
    <w:rsid w:val="00755582"/>
    <w:rsid w:val="007561A2"/>
    <w:rsid w:val="00757903"/>
    <w:rsid w:val="00761291"/>
    <w:rsid w:val="00762849"/>
    <w:rsid w:val="00762952"/>
    <w:rsid w:val="0076353D"/>
    <w:rsid w:val="007638F0"/>
    <w:rsid w:val="007640FB"/>
    <w:rsid w:val="007643CD"/>
    <w:rsid w:val="007646A4"/>
    <w:rsid w:val="00765DDC"/>
    <w:rsid w:val="00766100"/>
    <w:rsid w:val="007675BA"/>
    <w:rsid w:val="00770186"/>
    <w:rsid w:val="00771080"/>
    <w:rsid w:val="00771D0D"/>
    <w:rsid w:val="0077201C"/>
    <w:rsid w:val="00772A87"/>
    <w:rsid w:val="007737C8"/>
    <w:rsid w:val="007760F9"/>
    <w:rsid w:val="007779A6"/>
    <w:rsid w:val="00777AB7"/>
    <w:rsid w:val="00780007"/>
    <w:rsid w:val="00780131"/>
    <w:rsid w:val="00780441"/>
    <w:rsid w:val="007807A7"/>
    <w:rsid w:val="00780C03"/>
    <w:rsid w:val="00780EDE"/>
    <w:rsid w:val="00781449"/>
    <w:rsid w:val="007821E4"/>
    <w:rsid w:val="00782EA2"/>
    <w:rsid w:val="00782ECC"/>
    <w:rsid w:val="007832BF"/>
    <w:rsid w:val="00783725"/>
    <w:rsid w:val="00783B4E"/>
    <w:rsid w:val="007843F5"/>
    <w:rsid w:val="007848B4"/>
    <w:rsid w:val="00784AA6"/>
    <w:rsid w:val="00784B6C"/>
    <w:rsid w:val="0078525B"/>
    <w:rsid w:val="007852F1"/>
    <w:rsid w:val="00785787"/>
    <w:rsid w:val="00786958"/>
    <w:rsid w:val="00787CA5"/>
    <w:rsid w:val="007906A9"/>
    <w:rsid w:val="0079075A"/>
    <w:rsid w:val="00791021"/>
    <w:rsid w:val="00791A65"/>
    <w:rsid w:val="0079370C"/>
    <w:rsid w:val="007937DF"/>
    <w:rsid w:val="007944FB"/>
    <w:rsid w:val="00794618"/>
    <w:rsid w:val="00794BB7"/>
    <w:rsid w:val="00794E75"/>
    <w:rsid w:val="0079510F"/>
    <w:rsid w:val="0079594B"/>
    <w:rsid w:val="00795E17"/>
    <w:rsid w:val="007960D1"/>
    <w:rsid w:val="00796125"/>
    <w:rsid w:val="0079683C"/>
    <w:rsid w:val="00796C50"/>
    <w:rsid w:val="00796E2C"/>
    <w:rsid w:val="007974CC"/>
    <w:rsid w:val="00797545"/>
    <w:rsid w:val="00797F93"/>
    <w:rsid w:val="007A0872"/>
    <w:rsid w:val="007A1D50"/>
    <w:rsid w:val="007A2281"/>
    <w:rsid w:val="007A27F3"/>
    <w:rsid w:val="007A27F8"/>
    <w:rsid w:val="007A2ED9"/>
    <w:rsid w:val="007A2F67"/>
    <w:rsid w:val="007A4261"/>
    <w:rsid w:val="007A5E3B"/>
    <w:rsid w:val="007A5E43"/>
    <w:rsid w:val="007A7421"/>
    <w:rsid w:val="007A7CCC"/>
    <w:rsid w:val="007B02BD"/>
    <w:rsid w:val="007B02EF"/>
    <w:rsid w:val="007B0C23"/>
    <w:rsid w:val="007B151B"/>
    <w:rsid w:val="007B22C3"/>
    <w:rsid w:val="007B3549"/>
    <w:rsid w:val="007B3741"/>
    <w:rsid w:val="007B3A97"/>
    <w:rsid w:val="007B3B93"/>
    <w:rsid w:val="007B3E29"/>
    <w:rsid w:val="007B5DC2"/>
    <w:rsid w:val="007B6F17"/>
    <w:rsid w:val="007B745D"/>
    <w:rsid w:val="007B74F0"/>
    <w:rsid w:val="007B785E"/>
    <w:rsid w:val="007C0812"/>
    <w:rsid w:val="007C1751"/>
    <w:rsid w:val="007C1A2E"/>
    <w:rsid w:val="007C1DB9"/>
    <w:rsid w:val="007C2341"/>
    <w:rsid w:val="007C40FE"/>
    <w:rsid w:val="007C4918"/>
    <w:rsid w:val="007C4AC7"/>
    <w:rsid w:val="007C5F80"/>
    <w:rsid w:val="007C611D"/>
    <w:rsid w:val="007C649F"/>
    <w:rsid w:val="007C788F"/>
    <w:rsid w:val="007D1189"/>
    <w:rsid w:val="007D1331"/>
    <w:rsid w:val="007D183A"/>
    <w:rsid w:val="007D1B14"/>
    <w:rsid w:val="007D1DF4"/>
    <w:rsid w:val="007D202D"/>
    <w:rsid w:val="007D3FB2"/>
    <w:rsid w:val="007D42FD"/>
    <w:rsid w:val="007D6427"/>
    <w:rsid w:val="007D66D4"/>
    <w:rsid w:val="007D6A8C"/>
    <w:rsid w:val="007D6E75"/>
    <w:rsid w:val="007D6E9E"/>
    <w:rsid w:val="007E082E"/>
    <w:rsid w:val="007E1546"/>
    <w:rsid w:val="007E1EDB"/>
    <w:rsid w:val="007E2564"/>
    <w:rsid w:val="007E2CC0"/>
    <w:rsid w:val="007E3239"/>
    <w:rsid w:val="007E3BC2"/>
    <w:rsid w:val="007E3BEC"/>
    <w:rsid w:val="007E40C9"/>
    <w:rsid w:val="007E4900"/>
    <w:rsid w:val="007E5121"/>
    <w:rsid w:val="007E5AAA"/>
    <w:rsid w:val="007E6987"/>
    <w:rsid w:val="007E6C22"/>
    <w:rsid w:val="007E74FB"/>
    <w:rsid w:val="007E7647"/>
    <w:rsid w:val="007E7E85"/>
    <w:rsid w:val="007F038B"/>
    <w:rsid w:val="007F1775"/>
    <w:rsid w:val="007F2DD3"/>
    <w:rsid w:val="007F2ED9"/>
    <w:rsid w:val="007F3CCA"/>
    <w:rsid w:val="007F3D3A"/>
    <w:rsid w:val="007F4A7F"/>
    <w:rsid w:val="007F4BC9"/>
    <w:rsid w:val="007F5C9D"/>
    <w:rsid w:val="007F66A9"/>
    <w:rsid w:val="00800197"/>
    <w:rsid w:val="0080041B"/>
    <w:rsid w:val="00800A84"/>
    <w:rsid w:val="00800E5F"/>
    <w:rsid w:val="00802F33"/>
    <w:rsid w:val="00803309"/>
    <w:rsid w:val="0080394F"/>
    <w:rsid w:val="00803C2C"/>
    <w:rsid w:val="00803EB1"/>
    <w:rsid w:val="00804A7A"/>
    <w:rsid w:val="00804AB4"/>
    <w:rsid w:val="00805706"/>
    <w:rsid w:val="00805E03"/>
    <w:rsid w:val="00806E1B"/>
    <w:rsid w:val="00806EC9"/>
    <w:rsid w:val="0080744F"/>
    <w:rsid w:val="00807BFD"/>
    <w:rsid w:val="00807C6D"/>
    <w:rsid w:val="008103BA"/>
    <w:rsid w:val="008112F3"/>
    <w:rsid w:val="0081133E"/>
    <w:rsid w:val="0081145D"/>
    <w:rsid w:val="0081176D"/>
    <w:rsid w:val="008117DF"/>
    <w:rsid w:val="00811B09"/>
    <w:rsid w:val="00812DAF"/>
    <w:rsid w:val="008133C5"/>
    <w:rsid w:val="00813E47"/>
    <w:rsid w:val="0081403A"/>
    <w:rsid w:val="0081623F"/>
    <w:rsid w:val="00816EC6"/>
    <w:rsid w:val="00817B73"/>
    <w:rsid w:val="00817CD4"/>
    <w:rsid w:val="00820B6F"/>
    <w:rsid w:val="00821A03"/>
    <w:rsid w:val="00821ACD"/>
    <w:rsid w:val="00821F47"/>
    <w:rsid w:val="008220FC"/>
    <w:rsid w:val="00822761"/>
    <w:rsid w:val="00823C29"/>
    <w:rsid w:val="00826679"/>
    <w:rsid w:val="008275BB"/>
    <w:rsid w:val="008302E9"/>
    <w:rsid w:val="008305A9"/>
    <w:rsid w:val="00830670"/>
    <w:rsid w:val="008312CB"/>
    <w:rsid w:val="00831324"/>
    <w:rsid w:val="00831360"/>
    <w:rsid w:val="008320C7"/>
    <w:rsid w:val="008320E0"/>
    <w:rsid w:val="0083358D"/>
    <w:rsid w:val="0083371E"/>
    <w:rsid w:val="008343A2"/>
    <w:rsid w:val="00834FA2"/>
    <w:rsid w:val="00835AE4"/>
    <w:rsid w:val="00835E76"/>
    <w:rsid w:val="0083653C"/>
    <w:rsid w:val="00836FA5"/>
    <w:rsid w:val="00837AC9"/>
    <w:rsid w:val="0083BB57"/>
    <w:rsid w:val="0084023D"/>
    <w:rsid w:val="0084047F"/>
    <w:rsid w:val="0084400C"/>
    <w:rsid w:val="008440DF"/>
    <w:rsid w:val="008441D1"/>
    <w:rsid w:val="0084422C"/>
    <w:rsid w:val="00844631"/>
    <w:rsid w:val="00846331"/>
    <w:rsid w:val="00846A7F"/>
    <w:rsid w:val="0084767F"/>
    <w:rsid w:val="00847BE1"/>
    <w:rsid w:val="00847C4D"/>
    <w:rsid w:val="00847E5D"/>
    <w:rsid w:val="00847EA2"/>
    <w:rsid w:val="008519DA"/>
    <w:rsid w:val="00851A15"/>
    <w:rsid w:val="0085235B"/>
    <w:rsid w:val="0085409D"/>
    <w:rsid w:val="008548AF"/>
    <w:rsid w:val="008556BE"/>
    <w:rsid w:val="0085674B"/>
    <w:rsid w:val="00856C6E"/>
    <w:rsid w:val="00856E02"/>
    <w:rsid w:val="00856F18"/>
    <w:rsid w:val="008574A1"/>
    <w:rsid w:val="00857FA3"/>
    <w:rsid w:val="0086021B"/>
    <w:rsid w:val="0086031A"/>
    <w:rsid w:val="00860809"/>
    <w:rsid w:val="00861C1B"/>
    <w:rsid w:val="00861C8B"/>
    <w:rsid w:val="0086297C"/>
    <w:rsid w:val="00862F76"/>
    <w:rsid w:val="008637FF"/>
    <w:rsid w:val="00864914"/>
    <w:rsid w:val="008659F6"/>
    <w:rsid w:val="00866D56"/>
    <w:rsid w:val="00870C3D"/>
    <w:rsid w:val="0087128C"/>
    <w:rsid w:val="00871D59"/>
    <w:rsid w:val="008727F7"/>
    <w:rsid w:val="00872D01"/>
    <w:rsid w:val="0087692C"/>
    <w:rsid w:val="00877020"/>
    <w:rsid w:val="00877211"/>
    <w:rsid w:val="00877565"/>
    <w:rsid w:val="008804A9"/>
    <w:rsid w:val="008805DD"/>
    <w:rsid w:val="0088061C"/>
    <w:rsid w:val="00880928"/>
    <w:rsid w:val="008810F3"/>
    <w:rsid w:val="00881EC1"/>
    <w:rsid w:val="0088229C"/>
    <w:rsid w:val="00883CB7"/>
    <w:rsid w:val="00884ABB"/>
    <w:rsid w:val="00886838"/>
    <w:rsid w:val="00886B37"/>
    <w:rsid w:val="0088773B"/>
    <w:rsid w:val="008905E3"/>
    <w:rsid w:val="00890837"/>
    <w:rsid w:val="008926C5"/>
    <w:rsid w:val="00892996"/>
    <w:rsid w:val="00892E24"/>
    <w:rsid w:val="0089324F"/>
    <w:rsid w:val="008934E4"/>
    <w:rsid w:val="008935E7"/>
    <w:rsid w:val="00893DF7"/>
    <w:rsid w:val="00894573"/>
    <w:rsid w:val="00894A11"/>
    <w:rsid w:val="0089530E"/>
    <w:rsid w:val="00896336"/>
    <w:rsid w:val="008974F4"/>
    <w:rsid w:val="00897B71"/>
    <w:rsid w:val="00897C0B"/>
    <w:rsid w:val="008A01F4"/>
    <w:rsid w:val="008A1D29"/>
    <w:rsid w:val="008A2FF7"/>
    <w:rsid w:val="008A346C"/>
    <w:rsid w:val="008A36BB"/>
    <w:rsid w:val="008A37DD"/>
    <w:rsid w:val="008A3A0D"/>
    <w:rsid w:val="008A5665"/>
    <w:rsid w:val="008A63DF"/>
    <w:rsid w:val="008A6BDC"/>
    <w:rsid w:val="008A6F3E"/>
    <w:rsid w:val="008A75A6"/>
    <w:rsid w:val="008A7D45"/>
    <w:rsid w:val="008B0499"/>
    <w:rsid w:val="008B0744"/>
    <w:rsid w:val="008B0D4F"/>
    <w:rsid w:val="008B1020"/>
    <w:rsid w:val="008B1F03"/>
    <w:rsid w:val="008B235A"/>
    <w:rsid w:val="008B270A"/>
    <w:rsid w:val="008B3DEC"/>
    <w:rsid w:val="008B3F0F"/>
    <w:rsid w:val="008B4D30"/>
    <w:rsid w:val="008B501C"/>
    <w:rsid w:val="008B518E"/>
    <w:rsid w:val="008B5D4B"/>
    <w:rsid w:val="008B689E"/>
    <w:rsid w:val="008B6A9C"/>
    <w:rsid w:val="008B7887"/>
    <w:rsid w:val="008B78D0"/>
    <w:rsid w:val="008B7A4B"/>
    <w:rsid w:val="008C0856"/>
    <w:rsid w:val="008C0BD7"/>
    <w:rsid w:val="008C33D2"/>
    <w:rsid w:val="008C3925"/>
    <w:rsid w:val="008C3DEB"/>
    <w:rsid w:val="008C5EAA"/>
    <w:rsid w:val="008C6973"/>
    <w:rsid w:val="008C6F01"/>
    <w:rsid w:val="008C71A3"/>
    <w:rsid w:val="008C7766"/>
    <w:rsid w:val="008C7BFD"/>
    <w:rsid w:val="008C7FD8"/>
    <w:rsid w:val="008D00FE"/>
    <w:rsid w:val="008D029D"/>
    <w:rsid w:val="008D0DE7"/>
    <w:rsid w:val="008D0E29"/>
    <w:rsid w:val="008D10A8"/>
    <w:rsid w:val="008D16F8"/>
    <w:rsid w:val="008D2718"/>
    <w:rsid w:val="008D2DF2"/>
    <w:rsid w:val="008D3EE7"/>
    <w:rsid w:val="008D4693"/>
    <w:rsid w:val="008D4EEF"/>
    <w:rsid w:val="008D5647"/>
    <w:rsid w:val="008D770E"/>
    <w:rsid w:val="008E07E0"/>
    <w:rsid w:val="008E0B34"/>
    <w:rsid w:val="008E2FD9"/>
    <w:rsid w:val="008E306C"/>
    <w:rsid w:val="008E49A5"/>
    <w:rsid w:val="008E4D0D"/>
    <w:rsid w:val="008E5E5B"/>
    <w:rsid w:val="008E629D"/>
    <w:rsid w:val="008E6D36"/>
    <w:rsid w:val="008E7D5C"/>
    <w:rsid w:val="008E7DE8"/>
    <w:rsid w:val="008E7E99"/>
    <w:rsid w:val="008F0363"/>
    <w:rsid w:val="008F12C2"/>
    <w:rsid w:val="008F14CA"/>
    <w:rsid w:val="008F2C70"/>
    <w:rsid w:val="008F2F4D"/>
    <w:rsid w:val="008F3998"/>
    <w:rsid w:val="008F4080"/>
    <w:rsid w:val="008F4937"/>
    <w:rsid w:val="008F49FF"/>
    <w:rsid w:val="008F4DE1"/>
    <w:rsid w:val="008F52DE"/>
    <w:rsid w:val="008F7604"/>
    <w:rsid w:val="008F765D"/>
    <w:rsid w:val="008F78FA"/>
    <w:rsid w:val="008F7D0B"/>
    <w:rsid w:val="009000DD"/>
    <w:rsid w:val="00900439"/>
    <w:rsid w:val="0090060F"/>
    <w:rsid w:val="0090070F"/>
    <w:rsid w:val="00901148"/>
    <w:rsid w:val="00904492"/>
    <w:rsid w:val="00905233"/>
    <w:rsid w:val="00906678"/>
    <w:rsid w:val="00907F09"/>
    <w:rsid w:val="00907FA8"/>
    <w:rsid w:val="00910397"/>
    <w:rsid w:val="00910BCD"/>
    <w:rsid w:val="00910D09"/>
    <w:rsid w:val="00911071"/>
    <w:rsid w:val="0091337B"/>
    <w:rsid w:val="0091379A"/>
    <w:rsid w:val="0091413D"/>
    <w:rsid w:val="0091434B"/>
    <w:rsid w:val="00914C61"/>
    <w:rsid w:val="0091622D"/>
    <w:rsid w:val="009166D8"/>
    <w:rsid w:val="00917720"/>
    <w:rsid w:val="009216A7"/>
    <w:rsid w:val="00923164"/>
    <w:rsid w:val="009231E7"/>
    <w:rsid w:val="00923388"/>
    <w:rsid w:val="0092370B"/>
    <w:rsid w:val="00923B94"/>
    <w:rsid w:val="00924082"/>
    <w:rsid w:val="009242F1"/>
    <w:rsid w:val="00924519"/>
    <w:rsid w:val="00925119"/>
    <w:rsid w:val="00925A0F"/>
    <w:rsid w:val="009265C8"/>
    <w:rsid w:val="009266D8"/>
    <w:rsid w:val="00926AA3"/>
    <w:rsid w:val="0092BF09"/>
    <w:rsid w:val="00930417"/>
    <w:rsid w:val="009312BA"/>
    <w:rsid w:val="0093178B"/>
    <w:rsid w:val="0093182C"/>
    <w:rsid w:val="00933C9A"/>
    <w:rsid w:val="009348D5"/>
    <w:rsid w:val="00934CC1"/>
    <w:rsid w:val="00935CEF"/>
    <w:rsid w:val="00936F05"/>
    <w:rsid w:val="00937636"/>
    <w:rsid w:val="00937B46"/>
    <w:rsid w:val="00937EE7"/>
    <w:rsid w:val="00940239"/>
    <w:rsid w:val="00941112"/>
    <w:rsid w:val="00941277"/>
    <w:rsid w:val="00941C3A"/>
    <w:rsid w:val="00941EF9"/>
    <w:rsid w:val="009425EA"/>
    <w:rsid w:val="00942D5E"/>
    <w:rsid w:val="00943C7B"/>
    <w:rsid w:val="009446CC"/>
    <w:rsid w:val="009447FA"/>
    <w:rsid w:val="00944F1A"/>
    <w:rsid w:val="009461FE"/>
    <w:rsid w:val="00946458"/>
    <w:rsid w:val="009469B0"/>
    <w:rsid w:val="00946C10"/>
    <w:rsid w:val="00950F1E"/>
    <w:rsid w:val="00951772"/>
    <w:rsid w:val="00951A50"/>
    <w:rsid w:val="00952283"/>
    <w:rsid w:val="0095378C"/>
    <w:rsid w:val="009545B0"/>
    <w:rsid w:val="00954CC7"/>
    <w:rsid w:val="00954DC1"/>
    <w:rsid w:val="0095512C"/>
    <w:rsid w:val="00955A48"/>
    <w:rsid w:val="00955C46"/>
    <w:rsid w:val="0095723F"/>
    <w:rsid w:val="00957D6E"/>
    <w:rsid w:val="00957D9F"/>
    <w:rsid w:val="009600E5"/>
    <w:rsid w:val="00961097"/>
    <w:rsid w:val="00961206"/>
    <w:rsid w:val="0096145E"/>
    <w:rsid w:val="00961560"/>
    <w:rsid w:val="009615A7"/>
    <w:rsid w:val="009619E0"/>
    <w:rsid w:val="00961F3A"/>
    <w:rsid w:val="00962DF0"/>
    <w:rsid w:val="00962E39"/>
    <w:rsid w:val="00963B1E"/>
    <w:rsid w:val="009644BC"/>
    <w:rsid w:val="00965386"/>
    <w:rsid w:val="00965CCF"/>
    <w:rsid w:val="009664DD"/>
    <w:rsid w:val="00966D7C"/>
    <w:rsid w:val="00966DF4"/>
    <w:rsid w:val="0096787A"/>
    <w:rsid w:val="00967CE1"/>
    <w:rsid w:val="00970D47"/>
    <w:rsid w:val="009719B3"/>
    <w:rsid w:val="00971C37"/>
    <w:rsid w:val="009727CB"/>
    <w:rsid w:val="009728A5"/>
    <w:rsid w:val="00973269"/>
    <w:rsid w:val="00974BB9"/>
    <w:rsid w:val="00974C2C"/>
    <w:rsid w:val="00976E62"/>
    <w:rsid w:val="00976F3E"/>
    <w:rsid w:val="00977393"/>
    <w:rsid w:val="0097796B"/>
    <w:rsid w:val="00977CA4"/>
    <w:rsid w:val="009803BB"/>
    <w:rsid w:val="00980512"/>
    <w:rsid w:val="00981488"/>
    <w:rsid w:val="00981D5F"/>
    <w:rsid w:val="0098276C"/>
    <w:rsid w:val="009828A6"/>
    <w:rsid w:val="0098294E"/>
    <w:rsid w:val="00982DA8"/>
    <w:rsid w:val="0098345E"/>
    <w:rsid w:val="00984181"/>
    <w:rsid w:val="0098423B"/>
    <w:rsid w:val="009844AD"/>
    <w:rsid w:val="00986740"/>
    <w:rsid w:val="00986944"/>
    <w:rsid w:val="00986F0F"/>
    <w:rsid w:val="00987CD8"/>
    <w:rsid w:val="009907BA"/>
    <w:rsid w:val="00990DC7"/>
    <w:rsid w:val="00991146"/>
    <w:rsid w:val="0099225F"/>
    <w:rsid w:val="009922A2"/>
    <w:rsid w:val="00992362"/>
    <w:rsid w:val="009938EA"/>
    <w:rsid w:val="00994029"/>
    <w:rsid w:val="0099552C"/>
    <w:rsid w:val="0099553A"/>
    <w:rsid w:val="009961C4"/>
    <w:rsid w:val="00996B3D"/>
    <w:rsid w:val="009973BF"/>
    <w:rsid w:val="0099742F"/>
    <w:rsid w:val="009A05B8"/>
    <w:rsid w:val="009A0E9E"/>
    <w:rsid w:val="009A13B1"/>
    <w:rsid w:val="009A164B"/>
    <w:rsid w:val="009A1EC1"/>
    <w:rsid w:val="009A2766"/>
    <w:rsid w:val="009A45BB"/>
    <w:rsid w:val="009A4CB9"/>
    <w:rsid w:val="009A5898"/>
    <w:rsid w:val="009A5E6B"/>
    <w:rsid w:val="009A69DC"/>
    <w:rsid w:val="009A737D"/>
    <w:rsid w:val="009A799D"/>
    <w:rsid w:val="009B003B"/>
    <w:rsid w:val="009B092D"/>
    <w:rsid w:val="009B0DCD"/>
    <w:rsid w:val="009B102D"/>
    <w:rsid w:val="009B1AB7"/>
    <w:rsid w:val="009B22E2"/>
    <w:rsid w:val="009B3846"/>
    <w:rsid w:val="009B4A6C"/>
    <w:rsid w:val="009B4CD7"/>
    <w:rsid w:val="009B58F9"/>
    <w:rsid w:val="009B5B2E"/>
    <w:rsid w:val="009B75BA"/>
    <w:rsid w:val="009B7D76"/>
    <w:rsid w:val="009C0BFD"/>
    <w:rsid w:val="009C26BA"/>
    <w:rsid w:val="009C2D82"/>
    <w:rsid w:val="009C2D99"/>
    <w:rsid w:val="009C3185"/>
    <w:rsid w:val="009C3E6E"/>
    <w:rsid w:val="009C3F68"/>
    <w:rsid w:val="009C5389"/>
    <w:rsid w:val="009C5FD7"/>
    <w:rsid w:val="009D0651"/>
    <w:rsid w:val="009D165F"/>
    <w:rsid w:val="009D174D"/>
    <w:rsid w:val="009D2C78"/>
    <w:rsid w:val="009D35F1"/>
    <w:rsid w:val="009D3DBE"/>
    <w:rsid w:val="009D3F6F"/>
    <w:rsid w:val="009D4D49"/>
    <w:rsid w:val="009D4E7E"/>
    <w:rsid w:val="009D5C7A"/>
    <w:rsid w:val="009D6034"/>
    <w:rsid w:val="009D6CE7"/>
    <w:rsid w:val="009D7102"/>
    <w:rsid w:val="009E003E"/>
    <w:rsid w:val="009E09C1"/>
    <w:rsid w:val="009E0BB0"/>
    <w:rsid w:val="009E1263"/>
    <w:rsid w:val="009E126A"/>
    <w:rsid w:val="009E14BF"/>
    <w:rsid w:val="009E152D"/>
    <w:rsid w:val="009E1F03"/>
    <w:rsid w:val="009E3686"/>
    <w:rsid w:val="009E39BC"/>
    <w:rsid w:val="009E47B9"/>
    <w:rsid w:val="009E4C63"/>
    <w:rsid w:val="009E520D"/>
    <w:rsid w:val="009E5466"/>
    <w:rsid w:val="009E5971"/>
    <w:rsid w:val="009E5980"/>
    <w:rsid w:val="009E6393"/>
    <w:rsid w:val="009E705E"/>
    <w:rsid w:val="009E75A3"/>
    <w:rsid w:val="009E7D71"/>
    <w:rsid w:val="009F03DE"/>
    <w:rsid w:val="009F0FE8"/>
    <w:rsid w:val="009F18A9"/>
    <w:rsid w:val="009F25CA"/>
    <w:rsid w:val="009F271D"/>
    <w:rsid w:val="009F4E1E"/>
    <w:rsid w:val="009F5955"/>
    <w:rsid w:val="009F59B9"/>
    <w:rsid w:val="009F6401"/>
    <w:rsid w:val="009F6C3C"/>
    <w:rsid w:val="009F6DFC"/>
    <w:rsid w:val="009F7385"/>
    <w:rsid w:val="00A00443"/>
    <w:rsid w:val="00A017B5"/>
    <w:rsid w:val="00A019DA"/>
    <w:rsid w:val="00A03707"/>
    <w:rsid w:val="00A0401B"/>
    <w:rsid w:val="00A046EA"/>
    <w:rsid w:val="00A0518D"/>
    <w:rsid w:val="00A054F3"/>
    <w:rsid w:val="00A060B5"/>
    <w:rsid w:val="00A06DD2"/>
    <w:rsid w:val="00A0754A"/>
    <w:rsid w:val="00A10171"/>
    <w:rsid w:val="00A11DF9"/>
    <w:rsid w:val="00A11EA7"/>
    <w:rsid w:val="00A14158"/>
    <w:rsid w:val="00A14B6F"/>
    <w:rsid w:val="00A17FD2"/>
    <w:rsid w:val="00A20ADF"/>
    <w:rsid w:val="00A21852"/>
    <w:rsid w:val="00A220C9"/>
    <w:rsid w:val="00A22C94"/>
    <w:rsid w:val="00A22CFF"/>
    <w:rsid w:val="00A22DC0"/>
    <w:rsid w:val="00A230FC"/>
    <w:rsid w:val="00A232C4"/>
    <w:rsid w:val="00A240B8"/>
    <w:rsid w:val="00A24707"/>
    <w:rsid w:val="00A24733"/>
    <w:rsid w:val="00A2496F"/>
    <w:rsid w:val="00A24FD5"/>
    <w:rsid w:val="00A25579"/>
    <w:rsid w:val="00A255A6"/>
    <w:rsid w:val="00A25CC9"/>
    <w:rsid w:val="00A25F89"/>
    <w:rsid w:val="00A263C3"/>
    <w:rsid w:val="00A27605"/>
    <w:rsid w:val="00A27F6C"/>
    <w:rsid w:val="00A309DC"/>
    <w:rsid w:val="00A33445"/>
    <w:rsid w:val="00A33E4E"/>
    <w:rsid w:val="00A33FDE"/>
    <w:rsid w:val="00A3495E"/>
    <w:rsid w:val="00A34E35"/>
    <w:rsid w:val="00A354B2"/>
    <w:rsid w:val="00A35A56"/>
    <w:rsid w:val="00A35F2C"/>
    <w:rsid w:val="00A36E99"/>
    <w:rsid w:val="00A37DD2"/>
    <w:rsid w:val="00A40243"/>
    <w:rsid w:val="00A402D9"/>
    <w:rsid w:val="00A4047B"/>
    <w:rsid w:val="00A423C2"/>
    <w:rsid w:val="00A42542"/>
    <w:rsid w:val="00A42FC3"/>
    <w:rsid w:val="00A43C99"/>
    <w:rsid w:val="00A44A10"/>
    <w:rsid w:val="00A453C0"/>
    <w:rsid w:val="00A45492"/>
    <w:rsid w:val="00A454B8"/>
    <w:rsid w:val="00A454CA"/>
    <w:rsid w:val="00A45628"/>
    <w:rsid w:val="00A45E33"/>
    <w:rsid w:val="00A46943"/>
    <w:rsid w:val="00A46AE6"/>
    <w:rsid w:val="00A46B27"/>
    <w:rsid w:val="00A46FBB"/>
    <w:rsid w:val="00A47AE6"/>
    <w:rsid w:val="00A507FB"/>
    <w:rsid w:val="00A50D23"/>
    <w:rsid w:val="00A529DB"/>
    <w:rsid w:val="00A52C28"/>
    <w:rsid w:val="00A52D02"/>
    <w:rsid w:val="00A53066"/>
    <w:rsid w:val="00A53AEB"/>
    <w:rsid w:val="00A558EC"/>
    <w:rsid w:val="00A56694"/>
    <w:rsid w:val="00A57242"/>
    <w:rsid w:val="00A57B2C"/>
    <w:rsid w:val="00A57E99"/>
    <w:rsid w:val="00A609B8"/>
    <w:rsid w:val="00A609D8"/>
    <w:rsid w:val="00A60F63"/>
    <w:rsid w:val="00A627FC"/>
    <w:rsid w:val="00A62F2F"/>
    <w:rsid w:val="00A63434"/>
    <w:rsid w:val="00A63DC2"/>
    <w:rsid w:val="00A63FC2"/>
    <w:rsid w:val="00A6462E"/>
    <w:rsid w:val="00A647C4"/>
    <w:rsid w:val="00A652DE"/>
    <w:rsid w:val="00A661B5"/>
    <w:rsid w:val="00A66267"/>
    <w:rsid w:val="00A67655"/>
    <w:rsid w:val="00A67A94"/>
    <w:rsid w:val="00A67B5F"/>
    <w:rsid w:val="00A70587"/>
    <w:rsid w:val="00A70D40"/>
    <w:rsid w:val="00A723A3"/>
    <w:rsid w:val="00A730E4"/>
    <w:rsid w:val="00A730E5"/>
    <w:rsid w:val="00A7371F"/>
    <w:rsid w:val="00A7428C"/>
    <w:rsid w:val="00A74B06"/>
    <w:rsid w:val="00A74B4C"/>
    <w:rsid w:val="00A754DD"/>
    <w:rsid w:val="00A757A2"/>
    <w:rsid w:val="00A759F2"/>
    <w:rsid w:val="00A76154"/>
    <w:rsid w:val="00A7629F"/>
    <w:rsid w:val="00A76633"/>
    <w:rsid w:val="00A76A43"/>
    <w:rsid w:val="00A76CE5"/>
    <w:rsid w:val="00A7762C"/>
    <w:rsid w:val="00A809F9"/>
    <w:rsid w:val="00A80C98"/>
    <w:rsid w:val="00A814FC"/>
    <w:rsid w:val="00A82B79"/>
    <w:rsid w:val="00A82FE1"/>
    <w:rsid w:val="00A83C06"/>
    <w:rsid w:val="00A84155"/>
    <w:rsid w:val="00A845DE"/>
    <w:rsid w:val="00A8524C"/>
    <w:rsid w:val="00A853C4"/>
    <w:rsid w:val="00A85580"/>
    <w:rsid w:val="00A858AC"/>
    <w:rsid w:val="00A85CC9"/>
    <w:rsid w:val="00A85DE1"/>
    <w:rsid w:val="00A862E0"/>
    <w:rsid w:val="00A864F7"/>
    <w:rsid w:val="00A87260"/>
    <w:rsid w:val="00A87350"/>
    <w:rsid w:val="00A87571"/>
    <w:rsid w:val="00A87656"/>
    <w:rsid w:val="00A90941"/>
    <w:rsid w:val="00A9127E"/>
    <w:rsid w:val="00A91952"/>
    <w:rsid w:val="00A9321B"/>
    <w:rsid w:val="00A9361D"/>
    <w:rsid w:val="00A95DE6"/>
    <w:rsid w:val="00A9604B"/>
    <w:rsid w:val="00A961A3"/>
    <w:rsid w:val="00A9657B"/>
    <w:rsid w:val="00A9761D"/>
    <w:rsid w:val="00AA00D5"/>
    <w:rsid w:val="00AA01D3"/>
    <w:rsid w:val="00AA09BF"/>
    <w:rsid w:val="00AA1AEE"/>
    <w:rsid w:val="00AA31A8"/>
    <w:rsid w:val="00AA40A7"/>
    <w:rsid w:val="00AA471E"/>
    <w:rsid w:val="00AA5F24"/>
    <w:rsid w:val="00AA5F32"/>
    <w:rsid w:val="00AA701F"/>
    <w:rsid w:val="00AB17E4"/>
    <w:rsid w:val="00AB1B3F"/>
    <w:rsid w:val="00AB2D27"/>
    <w:rsid w:val="00AB4CD3"/>
    <w:rsid w:val="00AB5BFF"/>
    <w:rsid w:val="00AB6855"/>
    <w:rsid w:val="00AB6E01"/>
    <w:rsid w:val="00AB73D2"/>
    <w:rsid w:val="00AB772C"/>
    <w:rsid w:val="00AB799F"/>
    <w:rsid w:val="00AC064A"/>
    <w:rsid w:val="00AC223F"/>
    <w:rsid w:val="00AC23C2"/>
    <w:rsid w:val="00AC2680"/>
    <w:rsid w:val="00AC2FAB"/>
    <w:rsid w:val="00AC3FFB"/>
    <w:rsid w:val="00AC43DE"/>
    <w:rsid w:val="00AC4FA7"/>
    <w:rsid w:val="00AC5101"/>
    <w:rsid w:val="00AC660D"/>
    <w:rsid w:val="00AD0B78"/>
    <w:rsid w:val="00AD14FA"/>
    <w:rsid w:val="00AD15A3"/>
    <w:rsid w:val="00AD306F"/>
    <w:rsid w:val="00AD4A5A"/>
    <w:rsid w:val="00AD5B9D"/>
    <w:rsid w:val="00AD6FF2"/>
    <w:rsid w:val="00AD778E"/>
    <w:rsid w:val="00AD79AB"/>
    <w:rsid w:val="00AE0677"/>
    <w:rsid w:val="00AE08F3"/>
    <w:rsid w:val="00AE11AC"/>
    <w:rsid w:val="00AE1B2B"/>
    <w:rsid w:val="00AE1E5A"/>
    <w:rsid w:val="00AE2087"/>
    <w:rsid w:val="00AE2EB3"/>
    <w:rsid w:val="00AE36A4"/>
    <w:rsid w:val="00AE3C1D"/>
    <w:rsid w:val="00AE458C"/>
    <w:rsid w:val="00AE5A77"/>
    <w:rsid w:val="00AE6047"/>
    <w:rsid w:val="00AE623A"/>
    <w:rsid w:val="00AE6B14"/>
    <w:rsid w:val="00AE70A5"/>
    <w:rsid w:val="00AE7823"/>
    <w:rsid w:val="00AF0743"/>
    <w:rsid w:val="00AF1226"/>
    <w:rsid w:val="00AF1420"/>
    <w:rsid w:val="00AF279F"/>
    <w:rsid w:val="00AF2A17"/>
    <w:rsid w:val="00AF3DE9"/>
    <w:rsid w:val="00AF58D5"/>
    <w:rsid w:val="00AF5B4C"/>
    <w:rsid w:val="00AF62A6"/>
    <w:rsid w:val="00AF6929"/>
    <w:rsid w:val="00AF72BB"/>
    <w:rsid w:val="00AF7584"/>
    <w:rsid w:val="00AF7BF3"/>
    <w:rsid w:val="00AF7D61"/>
    <w:rsid w:val="00B00FCB"/>
    <w:rsid w:val="00B0198D"/>
    <w:rsid w:val="00B0257A"/>
    <w:rsid w:val="00B02673"/>
    <w:rsid w:val="00B02917"/>
    <w:rsid w:val="00B02C43"/>
    <w:rsid w:val="00B03423"/>
    <w:rsid w:val="00B03762"/>
    <w:rsid w:val="00B03E8D"/>
    <w:rsid w:val="00B0421C"/>
    <w:rsid w:val="00B04BF0"/>
    <w:rsid w:val="00B04EE9"/>
    <w:rsid w:val="00B05D3F"/>
    <w:rsid w:val="00B063F2"/>
    <w:rsid w:val="00B07069"/>
    <w:rsid w:val="00B1173C"/>
    <w:rsid w:val="00B12307"/>
    <w:rsid w:val="00B1277C"/>
    <w:rsid w:val="00B12AFA"/>
    <w:rsid w:val="00B134F8"/>
    <w:rsid w:val="00B148C7"/>
    <w:rsid w:val="00B1539D"/>
    <w:rsid w:val="00B16F9E"/>
    <w:rsid w:val="00B171FB"/>
    <w:rsid w:val="00B17D25"/>
    <w:rsid w:val="00B17E69"/>
    <w:rsid w:val="00B2001E"/>
    <w:rsid w:val="00B215C6"/>
    <w:rsid w:val="00B22483"/>
    <w:rsid w:val="00B22560"/>
    <w:rsid w:val="00B22CC7"/>
    <w:rsid w:val="00B22E31"/>
    <w:rsid w:val="00B243A6"/>
    <w:rsid w:val="00B2697B"/>
    <w:rsid w:val="00B26D35"/>
    <w:rsid w:val="00B27F9E"/>
    <w:rsid w:val="00B3061A"/>
    <w:rsid w:val="00B306C3"/>
    <w:rsid w:val="00B30BA1"/>
    <w:rsid w:val="00B312E9"/>
    <w:rsid w:val="00B31350"/>
    <w:rsid w:val="00B31602"/>
    <w:rsid w:val="00B3223B"/>
    <w:rsid w:val="00B33A61"/>
    <w:rsid w:val="00B34407"/>
    <w:rsid w:val="00B345F3"/>
    <w:rsid w:val="00B34A04"/>
    <w:rsid w:val="00B352EA"/>
    <w:rsid w:val="00B35902"/>
    <w:rsid w:val="00B36904"/>
    <w:rsid w:val="00B36F41"/>
    <w:rsid w:val="00B37AC3"/>
    <w:rsid w:val="00B37C60"/>
    <w:rsid w:val="00B40EAD"/>
    <w:rsid w:val="00B410D1"/>
    <w:rsid w:val="00B41D14"/>
    <w:rsid w:val="00B423B0"/>
    <w:rsid w:val="00B423E9"/>
    <w:rsid w:val="00B42B90"/>
    <w:rsid w:val="00B42CD1"/>
    <w:rsid w:val="00B43A04"/>
    <w:rsid w:val="00B43B61"/>
    <w:rsid w:val="00B44584"/>
    <w:rsid w:val="00B44958"/>
    <w:rsid w:val="00B44B08"/>
    <w:rsid w:val="00B44ED8"/>
    <w:rsid w:val="00B46122"/>
    <w:rsid w:val="00B46A17"/>
    <w:rsid w:val="00B46CCD"/>
    <w:rsid w:val="00B4726B"/>
    <w:rsid w:val="00B475D5"/>
    <w:rsid w:val="00B477B1"/>
    <w:rsid w:val="00B5099B"/>
    <w:rsid w:val="00B50FA4"/>
    <w:rsid w:val="00B51222"/>
    <w:rsid w:val="00B52AB3"/>
    <w:rsid w:val="00B53132"/>
    <w:rsid w:val="00B54677"/>
    <w:rsid w:val="00B54C8D"/>
    <w:rsid w:val="00B55335"/>
    <w:rsid w:val="00B557FA"/>
    <w:rsid w:val="00B56402"/>
    <w:rsid w:val="00B56FC3"/>
    <w:rsid w:val="00B60A89"/>
    <w:rsid w:val="00B6104F"/>
    <w:rsid w:val="00B61110"/>
    <w:rsid w:val="00B61142"/>
    <w:rsid w:val="00B61BB9"/>
    <w:rsid w:val="00B62B54"/>
    <w:rsid w:val="00B62CE1"/>
    <w:rsid w:val="00B62EDE"/>
    <w:rsid w:val="00B62F66"/>
    <w:rsid w:val="00B6317F"/>
    <w:rsid w:val="00B63202"/>
    <w:rsid w:val="00B634B6"/>
    <w:rsid w:val="00B6351E"/>
    <w:rsid w:val="00B637AC"/>
    <w:rsid w:val="00B63E32"/>
    <w:rsid w:val="00B64590"/>
    <w:rsid w:val="00B65427"/>
    <w:rsid w:val="00B6583F"/>
    <w:rsid w:val="00B664AD"/>
    <w:rsid w:val="00B67181"/>
    <w:rsid w:val="00B70902"/>
    <w:rsid w:val="00B71FA4"/>
    <w:rsid w:val="00B72039"/>
    <w:rsid w:val="00B72054"/>
    <w:rsid w:val="00B7273F"/>
    <w:rsid w:val="00B72B0E"/>
    <w:rsid w:val="00B734FA"/>
    <w:rsid w:val="00B74025"/>
    <w:rsid w:val="00B74D19"/>
    <w:rsid w:val="00B757F3"/>
    <w:rsid w:val="00B75B0D"/>
    <w:rsid w:val="00B75E1C"/>
    <w:rsid w:val="00B764BA"/>
    <w:rsid w:val="00B77A67"/>
    <w:rsid w:val="00B801FA"/>
    <w:rsid w:val="00B80242"/>
    <w:rsid w:val="00B80269"/>
    <w:rsid w:val="00B80463"/>
    <w:rsid w:val="00B808A2"/>
    <w:rsid w:val="00B80C2D"/>
    <w:rsid w:val="00B81EBA"/>
    <w:rsid w:val="00B8301F"/>
    <w:rsid w:val="00B8323E"/>
    <w:rsid w:val="00B8397B"/>
    <w:rsid w:val="00B839C8"/>
    <w:rsid w:val="00B83B84"/>
    <w:rsid w:val="00B8407F"/>
    <w:rsid w:val="00B8438E"/>
    <w:rsid w:val="00B84AC2"/>
    <w:rsid w:val="00B8575D"/>
    <w:rsid w:val="00B85E34"/>
    <w:rsid w:val="00B86269"/>
    <w:rsid w:val="00B8646E"/>
    <w:rsid w:val="00B86ACC"/>
    <w:rsid w:val="00B9058E"/>
    <w:rsid w:val="00B907E0"/>
    <w:rsid w:val="00B91462"/>
    <w:rsid w:val="00B919DF"/>
    <w:rsid w:val="00B92E7E"/>
    <w:rsid w:val="00B934C8"/>
    <w:rsid w:val="00B935C8"/>
    <w:rsid w:val="00B93720"/>
    <w:rsid w:val="00B94E5A"/>
    <w:rsid w:val="00B95CB4"/>
    <w:rsid w:val="00BA0429"/>
    <w:rsid w:val="00BA0B56"/>
    <w:rsid w:val="00BA1F78"/>
    <w:rsid w:val="00BA200C"/>
    <w:rsid w:val="00BA236B"/>
    <w:rsid w:val="00BA330B"/>
    <w:rsid w:val="00BA53C1"/>
    <w:rsid w:val="00BA5DCE"/>
    <w:rsid w:val="00BA6228"/>
    <w:rsid w:val="00BA78AE"/>
    <w:rsid w:val="00BA7988"/>
    <w:rsid w:val="00BB0246"/>
    <w:rsid w:val="00BB04FD"/>
    <w:rsid w:val="00BB0683"/>
    <w:rsid w:val="00BB0F08"/>
    <w:rsid w:val="00BB11B4"/>
    <w:rsid w:val="00BB1A9D"/>
    <w:rsid w:val="00BB254A"/>
    <w:rsid w:val="00BB2E6A"/>
    <w:rsid w:val="00BB3A3E"/>
    <w:rsid w:val="00BB43D8"/>
    <w:rsid w:val="00BB451C"/>
    <w:rsid w:val="00BB47C3"/>
    <w:rsid w:val="00BB48FD"/>
    <w:rsid w:val="00BB4B7B"/>
    <w:rsid w:val="00BB4F43"/>
    <w:rsid w:val="00BB5410"/>
    <w:rsid w:val="00BB5542"/>
    <w:rsid w:val="00BB5D83"/>
    <w:rsid w:val="00BB7B04"/>
    <w:rsid w:val="00BC0025"/>
    <w:rsid w:val="00BC047E"/>
    <w:rsid w:val="00BC0A06"/>
    <w:rsid w:val="00BC118E"/>
    <w:rsid w:val="00BC3319"/>
    <w:rsid w:val="00BC34DF"/>
    <w:rsid w:val="00BC3E47"/>
    <w:rsid w:val="00BC40B4"/>
    <w:rsid w:val="00BC44EF"/>
    <w:rsid w:val="00BC580E"/>
    <w:rsid w:val="00BC5E5C"/>
    <w:rsid w:val="00BC602D"/>
    <w:rsid w:val="00BC6539"/>
    <w:rsid w:val="00BD0046"/>
    <w:rsid w:val="00BD0055"/>
    <w:rsid w:val="00BD0D52"/>
    <w:rsid w:val="00BD11F1"/>
    <w:rsid w:val="00BD3899"/>
    <w:rsid w:val="00BD3BF0"/>
    <w:rsid w:val="00BD3F26"/>
    <w:rsid w:val="00BD4B9F"/>
    <w:rsid w:val="00BD4D5A"/>
    <w:rsid w:val="00BD577B"/>
    <w:rsid w:val="00BD7564"/>
    <w:rsid w:val="00BD7ACF"/>
    <w:rsid w:val="00BE1BEA"/>
    <w:rsid w:val="00BE1BF7"/>
    <w:rsid w:val="00BE2B0F"/>
    <w:rsid w:val="00BE2EA0"/>
    <w:rsid w:val="00BE461A"/>
    <w:rsid w:val="00BE4FD7"/>
    <w:rsid w:val="00BE56CB"/>
    <w:rsid w:val="00BE6529"/>
    <w:rsid w:val="00BE6AD2"/>
    <w:rsid w:val="00BE70C7"/>
    <w:rsid w:val="00BE7B2D"/>
    <w:rsid w:val="00BF022E"/>
    <w:rsid w:val="00BF180E"/>
    <w:rsid w:val="00BF18F5"/>
    <w:rsid w:val="00BF1BF9"/>
    <w:rsid w:val="00BF1CED"/>
    <w:rsid w:val="00BF1DB2"/>
    <w:rsid w:val="00BF1F4E"/>
    <w:rsid w:val="00BF2C78"/>
    <w:rsid w:val="00BF356E"/>
    <w:rsid w:val="00BF4E14"/>
    <w:rsid w:val="00BF4F86"/>
    <w:rsid w:val="00BF610D"/>
    <w:rsid w:val="00BF6B18"/>
    <w:rsid w:val="00C00194"/>
    <w:rsid w:val="00C00374"/>
    <w:rsid w:val="00C014FD"/>
    <w:rsid w:val="00C018CF"/>
    <w:rsid w:val="00C0195A"/>
    <w:rsid w:val="00C01F58"/>
    <w:rsid w:val="00C0226C"/>
    <w:rsid w:val="00C02AAD"/>
    <w:rsid w:val="00C02F0C"/>
    <w:rsid w:val="00C02F2E"/>
    <w:rsid w:val="00C036EB"/>
    <w:rsid w:val="00C046A9"/>
    <w:rsid w:val="00C054D0"/>
    <w:rsid w:val="00C05CA8"/>
    <w:rsid w:val="00C07E54"/>
    <w:rsid w:val="00C111DA"/>
    <w:rsid w:val="00C11B81"/>
    <w:rsid w:val="00C11BB3"/>
    <w:rsid w:val="00C11BD6"/>
    <w:rsid w:val="00C131FF"/>
    <w:rsid w:val="00C13911"/>
    <w:rsid w:val="00C139AB"/>
    <w:rsid w:val="00C13F5A"/>
    <w:rsid w:val="00C14388"/>
    <w:rsid w:val="00C14796"/>
    <w:rsid w:val="00C14DCE"/>
    <w:rsid w:val="00C153F7"/>
    <w:rsid w:val="00C1552D"/>
    <w:rsid w:val="00C1746F"/>
    <w:rsid w:val="00C179D1"/>
    <w:rsid w:val="00C17B6B"/>
    <w:rsid w:val="00C2084D"/>
    <w:rsid w:val="00C20C65"/>
    <w:rsid w:val="00C21048"/>
    <w:rsid w:val="00C2199D"/>
    <w:rsid w:val="00C21C8B"/>
    <w:rsid w:val="00C22ACA"/>
    <w:rsid w:val="00C22B01"/>
    <w:rsid w:val="00C23076"/>
    <w:rsid w:val="00C231AE"/>
    <w:rsid w:val="00C23ACC"/>
    <w:rsid w:val="00C24C1C"/>
    <w:rsid w:val="00C24C69"/>
    <w:rsid w:val="00C25242"/>
    <w:rsid w:val="00C25247"/>
    <w:rsid w:val="00C25AAF"/>
    <w:rsid w:val="00C261E5"/>
    <w:rsid w:val="00C30DAE"/>
    <w:rsid w:val="00C310A4"/>
    <w:rsid w:val="00C31B3E"/>
    <w:rsid w:val="00C32A4A"/>
    <w:rsid w:val="00C330B0"/>
    <w:rsid w:val="00C330C1"/>
    <w:rsid w:val="00C334C0"/>
    <w:rsid w:val="00C339CC"/>
    <w:rsid w:val="00C34BD1"/>
    <w:rsid w:val="00C35AC1"/>
    <w:rsid w:val="00C35B6D"/>
    <w:rsid w:val="00C35F7C"/>
    <w:rsid w:val="00C37D26"/>
    <w:rsid w:val="00C4029F"/>
    <w:rsid w:val="00C40C62"/>
    <w:rsid w:val="00C41A5C"/>
    <w:rsid w:val="00C4229D"/>
    <w:rsid w:val="00C427F8"/>
    <w:rsid w:val="00C42929"/>
    <w:rsid w:val="00C436E5"/>
    <w:rsid w:val="00C45321"/>
    <w:rsid w:val="00C45659"/>
    <w:rsid w:val="00C4576B"/>
    <w:rsid w:val="00C45AB5"/>
    <w:rsid w:val="00C45D54"/>
    <w:rsid w:val="00C477E2"/>
    <w:rsid w:val="00C5085E"/>
    <w:rsid w:val="00C50A18"/>
    <w:rsid w:val="00C51B7C"/>
    <w:rsid w:val="00C51D7F"/>
    <w:rsid w:val="00C52139"/>
    <w:rsid w:val="00C521EF"/>
    <w:rsid w:val="00C525E3"/>
    <w:rsid w:val="00C52679"/>
    <w:rsid w:val="00C538D7"/>
    <w:rsid w:val="00C5402A"/>
    <w:rsid w:val="00C549B8"/>
    <w:rsid w:val="00C556F4"/>
    <w:rsid w:val="00C55B39"/>
    <w:rsid w:val="00C55E7D"/>
    <w:rsid w:val="00C55F8A"/>
    <w:rsid w:val="00C5603A"/>
    <w:rsid w:val="00C56812"/>
    <w:rsid w:val="00C56E5D"/>
    <w:rsid w:val="00C57C76"/>
    <w:rsid w:val="00C605A8"/>
    <w:rsid w:val="00C60CEF"/>
    <w:rsid w:val="00C614FB"/>
    <w:rsid w:val="00C61DF2"/>
    <w:rsid w:val="00C61FA0"/>
    <w:rsid w:val="00C62147"/>
    <w:rsid w:val="00C624A5"/>
    <w:rsid w:val="00C625F6"/>
    <w:rsid w:val="00C63423"/>
    <w:rsid w:val="00C641F8"/>
    <w:rsid w:val="00C64439"/>
    <w:rsid w:val="00C64F40"/>
    <w:rsid w:val="00C65482"/>
    <w:rsid w:val="00C659DC"/>
    <w:rsid w:val="00C65B2D"/>
    <w:rsid w:val="00C65F63"/>
    <w:rsid w:val="00C66E14"/>
    <w:rsid w:val="00C66E9B"/>
    <w:rsid w:val="00C66FD8"/>
    <w:rsid w:val="00C67A58"/>
    <w:rsid w:val="00C67A73"/>
    <w:rsid w:val="00C67FF4"/>
    <w:rsid w:val="00C72010"/>
    <w:rsid w:val="00C74012"/>
    <w:rsid w:val="00C7401D"/>
    <w:rsid w:val="00C74429"/>
    <w:rsid w:val="00C75063"/>
    <w:rsid w:val="00C750BA"/>
    <w:rsid w:val="00C7649A"/>
    <w:rsid w:val="00C769C1"/>
    <w:rsid w:val="00C772F2"/>
    <w:rsid w:val="00C77565"/>
    <w:rsid w:val="00C77ECA"/>
    <w:rsid w:val="00C813BD"/>
    <w:rsid w:val="00C813EA"/>
    <w:rsid w:val="00C81C6C"/>
    <w:rsid w:val="00C82CF1"/>
    <w:rsid w:val="00C8356E"/>
    <w:rsid w:val="00C83648"/>
    <w:rsid w:val="00C848C0"/>
    <w:rsid w:val="00C85F72"/>
    <w:rsid w:val="00C86762"/>
    <w:rsid w:val="00C867F5"/>
    <w:rsid w:val="00C86B97"/>
    <w:rsid w:val="00C87C3F"/>
    <w:rsid w:val="00C90803"/>
    <w:rsid w:val="00C90F3C"/>
    <w:rsid w:val="00C91029"/>
    <w:rsid w:val="00C92951"/>
    <w:rsid w:val="00C92C7B"/>
    <w:rsid w:val="00C93AFE"/>
    <w:rsid w:val="00C94BC1"/>
    <w:rsid w:val="00C94E0D"/>
    <w:rsid w:val="00C95A64"/>
    <w:rsid w:val="00C95AAF"/>
    <w:rsid w:val="00C95B37"/>
    <w:rsid w:val="00CA043F"/>
    <w:rsid w:val="00CA09EE"/>
    <w:rsid w:val="00CA1090"/>
    <w:rsid w:val="00CA12BD"/>
    <w:rsid w:val="00CA17C7"/>
    <w:rsid w:val="00CA1AA9"/>
    <w:rsid w:val="00CA1BC9"/>
    <w:rsid w:val="00CA1CFD"/>
    <w:rsid w:val="00CA3F9E"/>
    <w:rsid w:val="00CA77B7"/>
    <w:rsid w:val="00CB035B"/>
    <w:rsid w:val="00CB089F"/>
    <w:rsid w:val="00CB0C53"/>
    <w:rsid w:val="00CB1220"/>
    <w:rsid w:val="00CB17C8"/>
    <w:rsid w:val="00CB2727"/>
    <w:rsid w:val="00CB346D"/>
    <w:rsid w:val="00CB35BB"/>
    <w:rsid w:val="00CB39F7"/>
    <w:rsid w:val="00CB46C9"/>
    <w:rsid w:val="00CB4ADE"/>
    <w:rsid w:val="00CB4BCA"/>
    <w:rsid w:val="00CB655C"/>
    <w:rsid w:val="00CB755B"/>
    <w:rsid w:val="00CB7A49"/>
    <w:rsid w:val="00CB7A84"/>
    <w:rsid w:val="00CC0BD9"/>
    <w:rsid w:val="00CC29D8"/>
    <w:rsid w:val="00CC2BFA"/>
    <w:rsid w:val="00CC3576"/>
    <w:rsid w:val="00CC364D"/>
    <w:rsid w:val="00CC3653"/>
    <w:rsid w:val="00CC4FA6"/>
    <w:rsid w:val="00CC6AB4"/>
    <w:rsid w:val="00CC6C9E"/>
    <w:rsid w:val="00CD06DF"/>
    <w:rsid w:val="00CD0789"/>
    <w:rsid w:val="00CD0901"/>
    <w:rsid w:val="00CD1606"/>
    <w:rsid w:val="00CD174D"/>
    <w:rsid w:val="00CD1C47"/>
    <w:rsid w:val="00CD262F"/>
    <w:rsid w:val="00CD29E4"/>
    <w:rsid w:val="00CD2C31"/>
    <w:rsid w:val="00CD2C67"/>
    <w:rsid w:val="00CD4010"/>
    <w:rsid w:val="00CD4292"/>
    <w:rsid w:val="00CD4649"/>
    <w:rsid w:val="00CD46B5"/>
    <w:rsid w:val="00CD488A"/>
    <w:rsid w:val="00CD4D7D"/>
    <w:rsid w:val="00CD5515"/>
    <w:rsid w:val="00CD5AC8"/>
    <w:rsid w:val="00CD6A90"/>
    <w:rsid w:val="00CD6D77"/>
    <w:rsid w:val="00CE21DA"/>
    <w:rsid w:val="00CE24DE"/>
    <w:rsid w:val="00CE2ABD"/>
    <w:rsid w:val="00CE2C8B"/>
    <w:rsid w:val="00CE2F8A"/>
    <w:rsid w:val="00CE38D1"/>
    <w:rsid w:val="00CE39F1"/>
    <w:rsid w:val="00CE4201"/>
    <w:rsid w:val="00CE4475"/>
    <w:rsid w:val="00CE4D31"/>
    <w:rsid w:val="00CE5826"/>
    <w:rsid w:val="00CE6FAE"/>
    <w:rsid w:val="00CE72E0"/>
    <w:rsid w:val="00CE7632"/>
    <w:rsid w:val="00CE78DA"/>
    <w:rsid w:val="00CE7F5E"/>
    <w:rsid w:val="00CE7F60"/>
    <w:rsid w:val="00CF0837"/>
    <w:rsid w:val="00CF099A"/>
    <w:rsid w:val="00CF1BA7"/>
    <w:rsid w:val="00CF239B"/>
    <w:rsid w:val="00CF326D"/>
    <w:rsid w:val="00CF331D"/>
    <w:rsid w:val="00CF3E21"/>
    <w:rsid w:val="00CF4B17"/>
    <w:rsid w:val="00CF4E6C"/>
    <w:rsid w:val="00CF5F21"/>
    <w:rsid w:val="00CF61E9"/>
    <w:rsid w:val="00CF7101"/>
    <w:rsid w:val="00D017CD"/>
    <w:rsid w:val="00D017EB"/>
    <w:rsid w:val="00D01E64"/>
    <w:rsid w:val="00D02A70"/>
    <w:rsid w:val="00D033F4"/>
    <w:rsid w:val="00D043F8"/>
    <w:rsid w:val="00D04650"/>
    <w:rsid w:val="00D05E1E"/>
    <w:rsid w:val="00D0631D"/>
    <w:rsid w:val="00D07373"/>
    <w:rsid w:val="00D12257"/>
    <w:rsid w:val="00D126DF"/>
    <w:rsid w:val="00D12C99"/>
    <w:rsid w:val="00D13C66"/>
    <w:rsid w:val="00D1457F"/>
    <w:rsid w:val="00D14D9B"/>
    <w:rsid w:val="00D170FA"/>
    <w:rsid w:val="00D1748F"/>
    <w:rsid w:val="00D179BD"/>
    <w:rsid w:val="00D17EC6"/>
    <w:rsid w:val="00D20AC6"/>
    <w:rsid w:val="00D22213"/>
    <w:rsid w:val="00D22DED"/>
    <w:rsid w:val="00D23D46"/>
    <w:rsid w:val="00D25469"/>
    <w:rsid w:val="00D27F2C"/>
    <w:rsid w:val="00D2812D"/>
    <w:rsid w:val="00D3048E"/>
    <w:rsid w:val="00D30A3E"/>
    <w:rsid w:val="00D30C63"/>
    <w:rsid w:val="00D31361"/>
    <w:rsid w:val="00D31C7D"/>
    <w:rsid w:val="00D31E1C"/>
    <w:rsid w:val="00D327E0"/>
    <w:rsid w:val="00D332A7"/>
    <w:rsid w:val="00D33776"/>
    <w:rsid w:val="00D33F8C"/>
    <w:rsid w:val="00D34C33"/>
    <w:rsid w:val="00D35005"/>
    <w:rsid w:val="00D35099"/>
    <w:rsid w:val="00D35AA3"/>
    <w:rsid w:val="00D372A5"/>
    <w:rsid w:val="00D373B2"/>
    <w:rsid w:val="00D405AC"/>
    <w:rsid w:val="00D4081A"/>
    <w:rsid w:val="00D41094"/>
    <w:rsid w:val="00D41EB2"/>
    <w:rsid w:val="00D4290A"/>
    <w:rsid w:val="00D4381D"/>
    <w:rsid w:val="00D43834"/>
    <w:rsid w:val="00D43BF7"/>
    <w:rsid w:val="00D44417"/>
    <w:rsid w:val="00D448AD"/>
    <w:rsid w:val="00D4537E"/>
    <w:rsid w:val="00D45D9E"/>
    <w:rsid w:val="00D45EBD"/>
    <w:rsid w:val="00D45FDB"/>
    <w:rsid w:val="00D479D4"/>
    <w:rsid w:val="00D479E0"/>
    <w:rsid w:val="00D503DD"/>
    <w:rsid w:val="00D5041C"/>
    <w:rsid w:val="00D50DCC"/>
    <w:rsid w:val="00D51298"/>
    <w:rsid w:val="00D519DE"/>
    <w:rsid w:val="00D51D18"/>
    <w:rsid w:val="00D51F36"/>
    <w:rsid w:val="00D53FE7"/>
    <w:rsid w:val="00D5415A"/>
    <w:rsid w:val="00D54BB1"/>
    <w:rsid w:val="00D54CC3"/>
    <w:rsid w:val="00D54F6D"/>
    <w:rsid w:val="00D55D06"/>
    <w:rsid w:val="00D55E1B"/>
    <w:rsid w:val="00D56107"/>
    <w:rsid w:val="00D56C5E"/>
    <w:rsid w:val="00D56D9C"/>
    <w:rsid w:val="00D571A4"/>
    <w:rsid w:val="00D57709"/>
    <w:rsid w:val="00D57812"/>
    <w:rsid w:val="00D60BA0"/>
    <w:rsid w:val="00D60E01"/>
    <w:rsid w:val="00D617F9"/>
    <w:rsid w:val="00D629AF"/>
    <w:rsid w:val="00D6364E"/>
    <w:rsid w:val="00D6386A"/>
    <w:rsid w:val="00D63AF5"/>
    <w:rsid w:val="00D654A0"/>
    <w:rsid w:val="00D66011"/>
    <w:rsid w:val="00D660C2"/>
    <w:rsid w:val="00D66F4D"/>
    <w:rsid w:val="00D670FC"/>
    <w:rsid w:val="00D701A5"/>
    <w:rsid w:val="00D71030"/>
    <w:rsid w:val="00D71203"/>
    <w:rsid w:val="00D7199C"/>
    <w:rsid w:val="00D72218"/>
    <w:rsid w:val="00D72DDF"/>
    <w:rsid w:val="00D72E8E"/>
    <w:rsid w:val="00D735CB"/>
    <w:rsid w:val="00D7370D"/>
    <w:rsid w:val="00D7375B"/>
    <w:rsid w:val="00D73C40"/>
    <w:rsid w:val="00D73C8B"/>
    <w:rsid w:val="00D73CE2"/>
    <w:rsid w:val="00D74AEE"/>
    <w:rsid w:val="00D757C3"/>
    <w:rsid w:val="00D75BCD"/>
    <w:rsid w:val="00D75F9B"/>
    <w:rsid w:val="00D763FA"/>
    <w:rsid w:val="00D76431"/>
    <w:rsid w:val="00D7674C"/>
    <w:rsid w:val="00D7688F"/>
    <w:rsid w:val="00D769E5"/>
    <w:rsid w:val="00D76D42"/>
    <w:rsid w:val="00D803C3"/>
    <w:rsid w:val="00D813CC"/>
    <w:rsid w:val="00D81DFA"/>
    <w:rsid w:val="00D82EAD"/>
    <w:rsid w:val="00D83E54"/>
    <w:rsid w:val="00D84B01"/>
    <w:rsid w:val="00D84BB3"/>
    <w:rsid w:val="00D8735B"/>
    <w:rsid w:val="00D90B04"/>
    <w:rsid w:val="00D921B4"/>
    <w:rsid w:val="00D923AF"/>
    <w:rsid w:val="00D929E9"/>
    <w:rsid w:val="00D92E53"/>
    <w:rsid w:val="00D94BF7"/>
    <w:rsid w:val="00D95C15"/>
    <w:rsid w:val="00D95E04"/>
    <w:rsid w:val="00D97399"/>
    <w:rsid w:val="00D973EE"/>
    <w:rsid w:val="00D9766C"/>
    <w:rsid w:val="00DA0409"/>
    <w:rsid w:val="00DA061F"/>
    <w:rsid w:val="00DA1040"/>
    <w:rsid w:val="00DA12AA"/>
    <w:rsid w:val="00DA33E1"/>
    <w:rsid w:val="00DA3831"/>
    <w:rsid w:val="00DA3C56"/>
    <w:rsid w:val="00DA4005"/>
    <w:rsid w:val="00DA4007"/>
    <w:rsid w:val="00DA4ACD"/>
    <w:rsid w:val="00DA4C52"/>
    <w:rsid w:val="00DA4D63"/>
    <w:rsid w:val="00DA5605"/>
    <w:rsid w:val="00DA7B40"/>
    <w:rsid w:val="00DB0C5A"/>
    <w:rsid w:val="00DB0D59"/>
    <w:rsid w:val="00DB2CB7"/>
    <w:rsid w:val="00DB36B5"/>
    <w:rsid w:val="00DB386E"/>
    <w:rsid w:val="00DB3A7F"/>
    <w:rsid w:val="00DB3B67"/>
    <w:rsid w:val="00DB4125"/>
    <w:rsid w:val="00DB472E"/>
    <w:rsid w:val="00DB4760"/>
    <w:rsid w:val="00DB4DB8"/>
    <w:rsid w:val="00DB5FFE"/>
    <w:rsid w:val="00DB6429"/>
    <w:rsid w:val="00DB69CE"/>
    <w:rsid w:val="00DB76F7"/>
    <w:rsid w:val="00DC021B"/>
    <w:rsid w:val="00DC1312"/>
    <w:rsid w:val="00DC19BA"/>
    <w:rsid w:val="00DC1CEB"/>
    <w:rsid w:val="00DC2052"/>
    <w:rsid w:val="00DC22E0"/>
    <w:rsid w:val="00DC2715"/>
    <w:rsid w:val="00DC47B2"/>
    <w:rsid w:val="00DC4BE2"/>
    <w:rsid w:val="00DC4F11"/>
    <w:rsid w:val="00DC5574"/>
    <w:rsid w:val="00DC66B6"/>
    <w:rsid w:val="00DC71A4"/>
    <w:rsid w:val="00DC7BA3"/>
    <w:rsid w:val="00DC7D02"/>
    <w:rsid w:val="00DD0648"/>
    <w:rsid w:val="00DD09FC"/>
    <w:rsid w:val="00DD1ED2"/>
    <w:rsid w:val="00DD1EF6"/>
    <w:rsid w:val="00DD278D"/>
    <w:rsid w:val="00DD2928"/>
    <w:rsid w:val="00DD29C4"/>
    <w:rsid w:val="00DD3CBA"/>
    <w:rsid w:val="00DD5AB2"/>
    <w:rsid w:val="00DD5C37"/>
    <w:rsid w:val="00DD6CFF"/>
    <w:rsid w:val="00DD78DF"/>
    <w:rsid w:val="00DE065D"/>
    <w:rsid w:val="00DE077E"/>
    <w:rsid w:val="00DE0DC6"/>
    <w:rsid w:val="00DE183D"/>
    <w:rsid w:val="00DE243A"/>
    <w:rsid w:val="00DE27E0"/>
    <w:rsid w:val="00DE3E54"/>
    <w:rsid w:val="00DE6E4E"/>
    <w:rsid w:val="00DE7E06"/>
    <w:rsid w:val="00DF0B59"/>
    <w:rsid w:val="00DF1413"/>
    <w:rsid w:val="00DF2765"/>
    <w:rsid w:val="00DF390B"/>
    <w:rsid w:val="00DF4512"/>
    <w:rsid w:val="00DF4A2A"/>
    <w:rsid w:val="00DF5DA6"/>
    <w:rsid w:val="00DF6547"/>
    <w:rsid w:val="00DF7E35"/>
    <w:rsid w:val="00DF7EC7"/>
    <w:rsid w:val="00E00114"/>
    <w:rsid w:val="00E00FB8"/>
    <w:rsid w:val="00E00FFB"/>
    <w:rsid w:val="00E0156C"/>
    <w:rsid w:val="00E01D04"/>
    <w:rsid w:val="00E0292A"/>
    <w:rsid w:val="00E0338B"/>
    <w:rsid w:val="00E033AC"/>
    <w:rsid w:val="00E03405"/>
    <w:rsid w:val="00E039FC"/>
    <w:rsid w:val="00E03D6D"/>
    <w:rsid w:val="00E04B21"/>
    <w:rsid w:val="00E055A3"/>
    <w:rsid w:val="00E068FD"/>
    <w:rsid w:val="00E10F05"/>
    <w:rsid w:val="00E113FD"/>
    <w:rsid w:val="00E116D3"/>
    <w:rsid w:val="00E11D43"/>
    <w:rsid w:val="00E1225B"/>
    <w:rsid w:val="00E12555"/>
    <w:rsid w:val="00E12610"/>
    <w:rsid w:val="00E12B36"/>
    <w:rsid w:val="00E1332B"/>
    <w:rsid w:val="00E14D70"/>
    <w:rsid w:val="00E1563C"/>
    <w:rsid w:val="00E156C2"/>
    <w:rsid w:val="00E162A6"/>
    <w:rsid w:val="00E17DE9"/>
    <w:rsid w:val="00E20614"/>
    <w:rsid w:val="00E20918"/>
    <w:rsid w:val="00E20F00"/>
    <w:rsid w:val="00E221AB"/>
    <w:rsid w:val="00E2312A"/>
    <w:rsid w:val="00E23BBE"/>
    <w:rsid w:val="00E24EA0"/>
    <w:rsid w:val="00E26CBD"/>
    <w:rsid w:val="00E26FBD"/>
    <w:rsid w:val="00E271EC"/>
    <w:rsid w:val="00E27B54"/>
    <w:rsid w:val="00E30105"/>
    <w:rsid w:val="00E3150F"/>
    <w:rsid w:val="00E33B73"/>
    <w:rsid w:val="00E3412E"/>
    <w:rsid w:val="00E34164"/>
    <w:rsid w:val="00E34376"/>
    <w:rsid w:val="00E34681"/>
    <w:rsid w:val="00E34BBE"/>
    <w:rsid w:val="00E34F20"/>
    <w:rsid w:val="00E35A15"/>
    <w:rsid w:val="00E36264"/>
    <w:rsid w:val="00E37524"/>
    <w:rsid w:val="00E40956"/>
    <w:rsid w:val="00E40B81"/>
    <w:rsid w:val="00E40CF3"/>
    <w:rsid w:val="00E4146E"/>
    <w:rsid w:val="00E41AF0"/>
    <w:rsid w:val="00E41CDD"/>
    <w:rsid w:val="00E423C5"/>
    <w:rsid w:val="00E4297C"/>
    <w:rsid w:val="00E42D5B"/>
    <w:rsid w:val="00E44ECF"/>
    <w:rsid w:val="00E455DD"/>
    <w:rsid w:val="00E45FC7"/>
    <w:rsid w:val="00E4641A"/>
    <w:rsid w:val="00E468C8"/>
    <w:rsid w:val="00E47517"/>
    <w:rsid w:val="00E4751D"/>
    <w:rsid w:val="00E5050A"/>
    <w:rsid w:val="00E50728"/>
    <w:rsid w:val="00E50C70"/>
    <w:rsid w:val="00E50CC1"/>
    <w:rsid w:val="00E50D1B"/>
    <w:rsid w:val="00E51563"/>
    <w:rsid w:val="00E523FC"/>
    <w:rsid w:val="00E52DAE"/>
    <w:rsid w:val="00E531AA"/>
    <w:rsid w:val="00E531C4"/>
    <w:rsid w:val="00E53E82"/>
    <w:rsid w:val="00E54453"/>
    <w:rsid w:val="00E5482F"/>
    <w:rsid w:val="00E553EB"/>
    <w:rsid w:val="00E55485"/>
    <w:rsid w:val="00E55B7B"/>
    <w:rsid w:val="00E56988"/>
    <w:rsid w:val="00E56A70"/>
    <w:rsid w:val="00E56E69"/>
    <w:rsid w:val="00E57491"/>
    <w:rsid w:val="00E57970"/>
    <w:rsid w:val="00E60753"/>
    <w:rsid w:val="00E61B0D"/>
    <w:rsid w:val="00E61D32"/>
    <w:rsid w:val="00E61E47"/>
    <w:rsid w:val="00E62982"/>
    <w:rsid w:val="00E6308D"/>
    <w:rsid w:val="00E63A75"/>
    <w:rsid w:val="00E641BD"/>
    <w:rsid w:val="00E641C4"/>
    <w:rsid w:val="00E644F7"/>
    <w:rsid w:val="00E6493E"/>
    <w:rsid w:val="00E65C75"/>
    <w:rsid w:val="00E665E6"/>
    <w:rsid w:val="00E66B7A"/>
    <w:rsid w:val="00E66C4B"/>
    <w:rsid w:val="00E67450"/>
    <w:rsid w:val="00E67634"/>
    <w:rsid w:val="00E70DEE"/>
    <w:rsid w:val="00E72233"/>
    <w:rsid w:val="00E7249D"/>
    <w:rsid w:val="00E739DE"/>
    <w:rsid w:val="00E73E5D"/>
    <w:rsid w:val="00E7446C"/>
    <w:rsid w:val="00E74B34"/>
    <w:rsid w:val="00E75815"/>
    <w:rsid w:val="00E75BE3"/>
    <w:rsid w:val="00E75D00"/>
    <w:rsid w:val="00E75D35"/>
    <w:rsid w:val="00E75E34"/>
    <w:rsid w:val="00E761C1"/>
    <w:rsid w:val="00E762DD"/>
    <w:rsid w:val="00E77AC4"/>
    <w:rsid w:val="00E77B78"/>
    <w:rsid w:val="00E77C3A"/>
    <w:rsid w:val="00E80A28"/>
    <w:rsid w:val="00E80D5A"/>
    <w:rsid w:val="00E81C76"/>
    <w:rsid w:val="00E82166"/>
    <w:rsid w:val="00E8268C"/>
    <w:rsid w:val="00E826DA"/>
    <w:rsid w:val="00E83592"/>
    <w:rsid w:val="00E836A2"/>
    <w:rsid w:val="00E84FB1"/>
    <w:rsid w:val="00E85330"/>
    <w:rsid w:val="00E8594E"/>
    <w:rsid w:val="00E86054"/>
    <w:rsid w:val="00E86121"/>
    <w:rsid w:val="00E86417"/>
    <w:rsid w:val="00E8680A"/>
    <w:rsid w:val="00E86B59"/>
    <w:rsid w:val="00E86BA5"/>
    <w:rsid w:val="00E87E91"/>
    <w:rsid w:val="00E9067C"/>
    <w:rsid w:val="00E9091B"/>
    <w:rsid w:val="00E90BE1"/>
    <w:rsid w:val="00E90BF4"/>
    <w:rsid w:val="00E91B9E"/>
    <w:rsid w:val="00E91ECA"/>
    <w:rsid w:val="00E93523"/>
    <w:rsid w:val="00E944AF"/>
    <w:rsid w:val="00E944C1"/>
    <w:rsid w:val="00E963FF"/>
    <w:rsid w:val="00E973EB"/>
    <w:rsid w:val="00EA0297"/>
    <w:rsid w:val="00EA03A6"/>
    <w:rsid w:val="00EA094B"/>
    <w:rsid w:val="00EA174A"/>
    <w:rsid w:val="00EA29E5"/>
    <w:rsid w:val="00EA317D"/>
    <w:rsid w:val="00EA3D63"/>
    <w:rsid w:val="00EA3DDA"/>
    <w:rsid w:val="00EA6370"/>
    <w:rsid w:val="00EA66D5"/>
    <w:rsid w:val="00EA6987"/>
    <w:rsid w:val="00EA7B25"/>
    <w:rsid w:val="00EA7E72"/>
    <w:rsid w:val="00EB0B98"/>
    <w:rsid w:val="00EB0F04"/>
    <w:rsid w:val="00EB1125"/>
    <w:rsid w:val="00EB210A"/>
    <w:rsid w:val="00EB32DE"/>
    <w:rsid w:val="00EB3510"/>
    <w:rsid w:val="00EB414C"/>
    <w:rsid w:val="00EB4C7C"/>
    <w:rsid w:val="00EB4EB5"/>
    <w:rsid w:val="00EB572F"/>
    <w:rsid w:val="00EB624B"/>
    <w:rsid w:val="00EB670A"/>
    <w:rsid w:val="00EB6CEA"/>
    <w:rsid w:val="00EC0185"/>
    <w:rsid w:val="00EC022F"/>
    <w:rsid w:val="00EC0303"/>
    <w:rsid w:val="00EC1394"/>
    <w:rsid w:val="00EC204A"/>
    <w:rsid w:val="00EC2178"/>
    <w:rsid w:val="00EC2924"/>
    <w:rsid w:val="00EC2E44"/>
    <w:rsid w:val="00EC2F25"/>
    <w:rsid w:val="00EC3042"/>
    <w:rsid w:val="00EC32AC"/>
    <w:rsid w:val="00EC3F78"/>
    <w:rsid w:val="00EC5C19"/>
    <w:rsid w:val="00EC673B"/>
    <w:rsid w:val="00EC72F5"/>
    <w:rsid w:val="00EC7777"/>
    <w:rsid w:val="00ED033C"/>
    <w:rsid w:val="00ED057C"/>
    <w:rsid w:val="00ED07B8"/>
    <w:rsid w:val="00ED1BB4"/>
    <w:rsid w:val="00ED1D29"/>
    <w:rsid w:val="00ED297E"/>
    <w:rsid w:val="00ED3595"/>
    <w:rsid w:val="00ED3DFB"/>
    <w:rsid w:val="00ED460D"/>
    <w:rsid w:val="00ED46BA"/>
    <w:rsid w:val="00ED5580"/>
    <w:rsid w:val="00ED57D8"/>
    <w:rsid w:val="00ED5E71"/>
    <w:rsid w:val="00ED678B"/>
    <w:rsid w:val="00ED7F87"/>
    <w:rsid w:val="00EE0B63"/>
    <w:rsid w:val="00EE0F09"/>
    <w:rsid w:val="00EE1B47"/>
    <w:rsid w:val="00EE1C0A"/>
    <w:rsid w:val="00EE2C93"/>
    <w:rsid w:val="00EE35A6"/>
    <w:rsid w:val="00EE3D2B"/>
    <w:rsid w:val="00EE412C"/>
    <w:rsid w:val="00EE4217"/>
    <w:rsid w:val="00EE4473"/>
    <w:rsid w:val="00EE4A91"/>
    <w:rsid w:val="00EE5502"/>
    <w:rsid w:val="00EE58C0"/>
    <w:rsid w:val="00EE68B1"/>
    <w:rsid w:val="00EE6E91"/>
    <w:rsid w:val="00EE74D8"/>
    <w:rsid w:val="00EE7873"/>
    <w:rsid w:val="00EE7C1B"/>
    <w:rsid w:val="00EF09BA"/>
    <w:rsid w:val="00EF0A42"/>
    <w:rsid w:val="00EF0A97"/>
    <w:rsid w:val="00EF130D"/>
    <w:rsid w:val="00EF1335"/>
    <w:rsid w:val="00EF16BB"/>
    <w:rsid w:val="00EF2413"/>
    <w:rsid w:val="00EF2B19"/>
    <w:rsid w:val="00EF3065"/>
    <w:rsid w:val="00EF32BD"/>
    <w:rsid w:val="00EF34EF"/>
    <w:rsid w:val="00EF410D"/>
    <w:rsid w:val="00EF4B42"/>
    <w:rsid w:val="00EF4B58"/>
    <w:rsid w:val="00EF5523"/>
    <w:rsid w:val="00EF6B47"/>
    <w:rsid w:val="00EF6ED4"/>
    <w:rsid w:val="00EF7042"/>
    <w:rsid w:val="00EF72A4"/>
    <w:rsid w:val="00EF7EC9"/>
    <w:rsid w:val="00F00EEB"/>
    <w:rsid w:val="00F01056"/>
    <w:rsid w:val="00F01D18"/>
    <w:rsid w:val="00F02783"/>
    <w:rsid w:val="00F03B44"/>
    <w:rsid w:val="00F03FE8"/>
    <w:rsid w:val="00F04ABC"/>
    <w:rsid w:val="00F04D5C"/>
    <w:rsid w:val="00F06F0E"/>
    <w:rsid w:val="00F06FEB"/>
    <w:rsid w:val="00F07699"/>
    <w:rsid w:val="00F07850"/>
    <w:rsid w:val="00F1042D"/>
    <w:rsid w:val="00F10903"/>
    <w:rsid w:val="00F112D3"/>
    <w:rsid w:val="00F122C3"/>
    <w:rsid w:val="00F13FBE"/>
    <w:rsid w:val="00F14319"/>
    <w:rsid w:val="00F14509"/>
    <w:rsid w:val="00F14C32"/>
    <w:rsid w:val="00F14DAE"/>
    <w:rsid w:val="00F14FF3"/>
    <w:rsid w:val="00F1522D"/>
    <w:rsid w:val="00F16389"/>
    <w:rsid w:val="00F17628"/>
    <w:rsid w:val="00F17AB4"/>
    <w:rsid w:val="00F17B23"/>
    <w:rsid w:val="00F20A3E"/>
    <w:rsid w:val="00F20B2D"/>
    <w:rsid w:val="00F217AF"/>
    <w:rsid w:val="00F21C4F"/>
    <w:rsid w:val="00F2243E"/>
    <w:rsid w:val="00F234CC"/>
    <w:rsid w:val="00F2392E"/>
    <w:rsid w:val="00F23CD9"/>
    <w:rsid w:val="00F247D5"/>
    <w:rsid w:val="00F251BA"/>
    <w:rsid w:val="00F260B3"/>
    <w:rsid w:val="00F2664B"/>
    <w:rsid w:val="00F2772D"/>
    <w:rsid w:val="00F3051C"/>
    <w:rsid w:val="00F308E1"/>
    <w:rsid w:val="00F312AB"/>
    <w:rsid w:val="00F313BD"/>
    <w:rsid w:val="00F31616"/>
    <w:rsid w:val="00F3241C"/>
    <w:rsid w:val="00F33E35"/>
    <w:rsid w:val="00F342C1"/>
    <w:rsid w:val="00F3450E"/>
    <w:rsid w:val="00F345B4"/>
    <w:rsid w:val="00F34864"/>
    <w:rsid w:val="00F350C8"/>
    <w:rsid w:val="00F3535F"/>
    <w:rsid w:val="00F35362"/>
    <w:rsid w:val="00F35F5A"/>
    <w:rsid w:val="00F36C4F"/>
    <w:rsid w:val="00F36F10"/>
    <w:rsid w:val="00F37258"/>
    <w:rsid w:val="00F40903"/>
    <w:rsid w:val="00F40EF7"/>
    <w:rsid w:val="00F41A85"/>
    <w:rsid w:val="00F42854"/>
    <w:rsid w:val="00F42856"/>
    <w:rsid w:val="00F429D0"/>
    <w:rsid w:val="00F44A32"/>
    <w:rsid w:val="00F44F26"/>
    <w:rsid w:val="00F45440"/>
    <w:rsid w:val="00F4797A"/>
    <w:rsid w:val="00F5036B"/>
    <w:rsid w:val="00F51AC0"/>
    <w:rsid w:val="00F528C1"/>
    <w:rsid w:val="00F541F0"/>
    <w:rsid w:val="00F54CB9"/>
    <w:rsid w:val="00F55590"/>
    <w:rsid w:val="00F55A65"/>
    <w:rsid w:val="00F56C31"/>
    <w:rsid w:val="00F56CBD"/>
    <w:rsid w:val="00F60519"/>
    <w:rsid w:val="00F60B83"/>
    <w:rsid w:val="00F612D0"/>
    <w:rsid w:val="00F6205A"/>
    <w:rsid w:val="00F620B7"/>
    <w:rsid w:val="00F62C5F"/>
    <w:rsid w:val="00F634F8"/>
    <w:rsid w:val="00F63C86"/>
    <w:rsid w:val="00F646F0"/>
    <w:rsid w:val="00F64A7B"/>
    <w:rsid w:val="00F650C4"/>
    <w:rsid w:val="00F655EF"/>
    <w:rsid w:val="00F663BA"/>
    <w:rsid w:val="00F6686F"/>
    <w:rsid w:val="00F67116"/>
    <w:rsid w:val="00F71327"/>
    <w:rsid w:val="00F71447"/>
    <w:rsid w:val="00F71BEA"/>
    <w:rsid w:val="00F72864"/>
    <w:rsid w:val="00F72B41"/>
    <w:rsid w:val="00F734C3"/>
    <w:rsid w:val="00F73ADE"/>
    <w:rsid w:val="00F73CF0"/>
    <w:rsid w:val="00F746C8"/>
    <w:rsid w:val="00F747C2"/>
    <w:rsid w:val="00F74DED"/>
    <w:rsid w:val="00F7510C"/>
    <w:rsid w:val="00F75503"/>
    <w:rsid w:val="00F75B0C"/>
    <w:rsid w:val="00F75D46"/>
    <w:rsid w:val="00F76378"/>
    <w:rsid w:val="00F76968"/>
    <w:rsid w:val="00F77CA0"/>
    <w:rsid w:val="00F77F82"/>
    <w:rsid w:val="00F80398"/>
    <w:rsid w:val="00F80D4A"/>
    <w:rsid w:val="00F80FB6"/>
    <w:rsid w:val="00F81579"/>
    <w:rsid w:val="00F8212F"/>
    <w:rsid w:val="00F82E0B"/>
    <w:rsid w:val="00F8330D"/>
    <w:rsid w:val="00F83BA9"/>
    <w:rsid w:val="00F83D95"/>
    <w:rsid w:val="00F8486F"/>
    <w:rsid w:val="00F852C7"/>
    <w:rsid w:val="00F86D4F"/>
    <w:rsid w:val="00F86F0A"/>
    <w:rsid w:val="00F87CAD"/>
    <w:rsid w:val="00F91219"/>
    <w:rsid w:val="00F91779"/>
    <w:rsid w:val="00F91F82"/>
    <w:rsid w:val="00F91F84"/>
    <w:rsid w:val="00F95E08"/>
    <w:rsid w:val="00F967E2"/>
    <w:rsid w:val="00F96EED"/>
    <w:rsid w:val="00F97196"/>
    <w:rsid w:val="00F978B9"/>
    <w:rsid w:val="00FA0D30"/>
    <w:rsid w:val="00FA0E93"/>
    <w:rsid w:val="00FA128A"/>
    <w:rsid w:val="00FA1AA0"/>
    <w:rsid w:val="00FA1B39"/>
    <w:rsid w:val="00FA27E0"/>
    <w:rsid w:val="00FA36B9"/>
    <w:rsid w:val="00FA374D"/>
    <w:rsid w:val="00FA4B07"/>
    <w:rsid w:val="00FA4E9F"/>
    <w:rsid w:val="00FA501C"/>
    <w:rsid w:val="00FA5045"/>
    <w:rsid w:val="00FA509D"/>
    <w:rsid w:val="00FA5E56"/>
    <w:rsid w:val="00FA61BA"/>
    <w:rsid w:val="00FA622C"/>
    <w:rsid w:val="00FA64D8"/>
    <w:rsid w:val="00FA6E2F"/>
    <w:rsid w:val="00FA728F"/>
    <w:rsid w:val="00FA7C74"/>
    <w:rsid w:val="00FB0D57"/>
    <w:rsid w:val="00FB1171"/>
    <w:rsid w:val="00FB1971"/>
    <w:rsid w:val="00FB22A5"/>
    <w:rsid w:val="00FB22E4"/>
    <w:rsid w:val="00FB2324"/>
    <w:rsid w:val="00FB2988"/>
    <w:rsid w:val="00FB2E81"/>
    <w:rsid w:val="00FB5AEE"/>
    <w:rsid w:val="00FB62D1"/>
    <w:rsid w:val="00FB659B"/>
    <w:rsid w:val="00FB6633"/>
    <w:rsid w:val="00FB68AF"/>
    <w:rsid w:val="00FB70EE"/>
    <w:rsid w:val="00FB799E"/>
    <w:rsid w:val="00FC0238"/>
    <w:rsid w:val="00FC0A6F"/>
    <w:rsid w:val="00FC0BB1"/>
    <w:rsid w:val="00FC0F90"/>
    <w:rsid w:val="00FC1E0C"/>
    <w:rsid w:val="00FC234C"/>
    <w:rsid w:val="00FC2A36"/>
    <w:rsid w:val="00FC2F50"/>
    <w:rsid w:val="00FC4125"/>
    <w:rsid w:val="00FC43FA"/>
    <w:rsid w:val="00FC44D3"/>
    <w:rsid w:val="00FC4D9A"/>
    <w:rsid w:val="00FC5B0C"/>
    <w:rsid w:val="00FC6266"/>
    <w:rsid w:val="00FC6A3F"/>
    <w:rsid w:val="00FC6D7E"/>
    <w:rsid w:val="00FC71DC"/>
    <w:rsid w:val="00FD09FC"/>
    <w:rsid w:val="00FD188A"/>
    <w:rsid w:val="00FD1A53"/>
    <w:rsid w:val="00FD2457"/>
    <w:rsid w:val="00FD368A"/>
    <w:rsid w:val="00FD4171"/>
    <w:rsid w:val="00FD4F4D"/>
    <w:rsid w:val="00FD58EA"/>
    <w:rsid w:val="00FD5A28"/>
    <w:rsid w:val="00FD5E64"/>
    <w:rsid w:val="00FD6DD1"/>
    <w:rsid w:val="00FD71E2"/>
    <w:rsid w:val="00FD7582"/>
    <w:rsid w:val="00FD7B7F"/>
    <w:rsid w:val="00FE0A85"/>
    <w:rsid w:val="00FE178D"/>
    <w:rsid w:val="00FE1A68"/>
    <w:rsid w:val="00FE2250"/>
    <w:rsid w:val="00FE29C2"/>
    <w:rsid w:val="00FE2DAC"/>
    <w:rsid w:val="00FE36EF"/>
    <w:rsid w:val="00FE3A21"/>
    <w:rsid w:val="00FE3F15"/>
    <w:rsid w:val="00FE4BDB"/>
    <w:rsid w:val="00FE4FDF"/>
    <w:rsid w:val="00FE50BE"/>
    <w:rsid w:val="00FE6228"/>
    <w:rsid w:val="00FE6581"/>
    <w:rsid w:val="00FE754D"/>
    <w:rsid w:val="00FF171C"/>
    <w:rsid w:val="00FF20B0"/>
    <w:rsid w:val="00FF2CF9"/>
    <w:rsid w:val="00FF3AF5"/>
    <w:rsid w:val="00FF4539"/>
    <w:rsid w:val="00FF5706"/>
    <w:rsid w:val="00FF6534"/>
    <w:rsid w:val="00FF69B3"/>
    <w:rsid w:val="00FF711B"/>
    <w:rsid w:val="00FF7E04"/>
    <w:rsid w:val="0110192C"/>
    <w:rsid w:val="0125DAA1"/>
    <w:rsid w:val="017A0069"/>
    <w:rsid w:val="02462643"/>
    <w:rsid w:val="029B262B"/>
    <w:rsid w:val="03085176"/>
    <w:rsid w:val="030E0A8F"/>
    <w:rsid w:val="03424973"/>
    <w:rsid w:val="038ADD6A"/>
    <w:rsid w:val="03BA8534"/>
    <w:rsid w:val="04278784"/>
    <w:rsid w:val="0461D987"/>
    <w:rsid w:val="04AEECE5"/>
    <w:rsid w:val="0561DF9E"/>
    <w:rsid w:val="0588D517"/>
    <w:rsid w:val="05B33DE1"/>
    <w:rsid w:val="063FA823"/>
    <w:rsid w:val="06CA78F2"/>
    <w:rsid w:val="06D1E1B7"/>
    <w:rsid w:val="0725429F"/>
    <w:rsid w:val="0725E251"/>
    <w:rsid w:val="07429D50"/>
    <w:rsid w:val="07504AA8"/>
    <w:rsid w:val="0771462D"/>
    <w:rsid w:val="0783BCE4"/>
    <w:rsid w:val="07BD6898"/>
    <w:rsid w:val="07F4919D"/>
    <w:rsid w:val="08E24C5F"/>
    <w:rsid w:val="093E573E"/>
    <w:rsid w:val="09D165C7"/>
    <w:rsid w:val="0A062307"/>
    <w:rsid w:val="0A461425"/>
    <w:rsid w:val="0A56717F"/>
    <w:rsid w:val="0A6A7756"/>
    <w:rsid w:val="0A701070"/>
    <w:rsid w:val="0A75CDA9"/>
    <w:rsid w:val="0A7B49E2"/>
    <w:rsid w:val="0A85ECB9"/>
    <w:rsid w:val="0A915810"/>
    <w:rsid w:val="0AE22152"/>
    <w:rsid w:val="0AEE11DB"/>
    <w:rsid w:val="0B07A98B"/>
    <w:rsid w:val="0B237431"/>
    <w:rsid w:val="0B8D4B49"/>
    <w:rsid w:val="0B918773"/>
    <w:rsid w:val="0C676F1C"/>
    <w:rsid w:val="0C74449E"/>
    <w:rsid w:val="0CDD0BD5"/>
    <w:rsid w:val="0CE1E9DF"/>
    <w:rsid w:val="0D61AD8F"/>
    <w:rsid w:val="0D805033"/>
    <w:rsid w:val="0DA4EBBA"/>
    <w:rsid w:val="0E283259"/>
    <w:rsid w:val="0E283420"/>
    <w:rsid w:val="0E5A600F"/>
    <w:rsid w:val="0E6C877C"/>
    <w:rsid w:val="0EBA8095"/>
    <w:rsid w:val="0EED2B0A"/>
    <w:rsid w:val="0EEFBAE2"/>
    <w:rsid w:val="0F357869"/>
    <w:rsid w:val="0F49FB44"/>
    <w:rsid w:val="0F8207EE"/>
    <w:rsid w:val="0F902958"/>
    <w:rsid w:val="0FBE5CFB"/>
    <w:rsid w:val="101C3CB2"/>
    <w:rsid w:val="102E96D3"/>
    <w:rsid w:val="1047EBC0"/>
    <w:rsid w:val="109E66F6"/>
    <w:rsid w:val="110914BC"/>
    <w:rsid w:val="1132EE3E"/>
    <w:rsid w:val="11C5FB3C"/>
    <w:rsid w:val="11F65C07"/>
    <w:rsid w:val="128F4B74"/>
    <w:rsid w:val="12AB4DBE"/>
    <w:rsid w:val="12C7E9A7"/>
    <w:rsid w:val="13309FB9"/>
    <w:rsid w:val="139B293A"/>
    <w:rsid w:val="13CAE886"/>
    <w:rsid w:val="13FEAAED"/>
    <w:rsid w:val="147EC3A5"/>
    <w:rsid w:val="1487A27E"/>
    <w:rsid w:val="14B3498A"/>
    <w:rsid w:val="14CEFC4D"/>
    <w:rsid w:val="14E87E95"/>
    <w:rsid w:val="14FB23CA"/>
    <w:rsid w:val="15732F39"/>
    <w:rsid w:val="1573F59B"/>
    <w:rsid w:val="15758985"/>
    <w:rsid w:val="163C3076"/>
    <w:rsid w:val="16871085"/>
    <w:rsid w:val="17BFD728"/>
    <w:rsid w:val="17E574FF"/>
    <w:rsid w:val="17FBB8CC"/>
    <w:rsid w:val="17FE0DD1"/>
    <w:rsid w:val="18A8F812"/>
    <w:rsid w:val="199DA580"/>
    <w:rsid w:val="1A23CE9A"/>
    <w:rsid w:val="1A44470A"/>
    <w:rsid w:val="1B43A466"/>
    <w:rsid w:val="1BAEAD3E"/>
    <w:rsid w:val="1CC080F7"/>
    <w:rsid w:val="1DA54CD7"/>
    <w:rsid w:val="1E0C5599"/>
    <w:rsid w:val="1E685656"/>
    <w:rsid w:val="1E6FB39B"/>
    <w:rsid w:val="1EA21CF3"/>
    <w:rsid w:val="1EFAC916"/>
    <w:rsid w:val="1F05F196"/>
    <w:rsid w:val="1F7FC67D"/>
    <w:rsid w:val="2044E901"/>
    <w:rsid w:val="2060C519"/>
    <w:rsid w:val="20D1BA62"/>
    <w:rsid w:val="216ADCFF"/>
    <w:rsid w:val="219CF4D6"/>
    <w:rsid w:val="21AE1CD8"/>
    <w:rsid w:val="2227AF1A"/>
    <w:rsid w:val="22286E7C"/>
    <w:rsid w:val="22714077"/>
    <w:rsid w:val="22A8CC7B"/>
    <w:rsid w:val="230CE1E4"/>
    <w:rsid w:val="2337EFEE"/>
    <w:rsid w:val="239A30AD"/>
    <w:rsid w:val="23B06A94"/>
    <w:rsid w:val="23FFDAC9"/>
    <w:rsid w:val="251A5FB8"/>
    <w:rsid w:val="251D594F"/>
    <w:rsid w:val="258515F3"/>
    <w:rsid w:val="25E452A7"/>
    <w:rsid w:val="2608C994"/>
    <w:rsid w:val="26CD72CC"/>
    <w:rsid w:val="27A677C2"/>
    <w:rsid w:val="27E2F093"/>
    <w:rsid w:val="28A639A5"/>
    <w:rsid w:val="28E3BB56"/>
    <w:rsid w:val="28FDF437"/>
    <w:rsid w:val="292795D0"/>
    <w:rsid w:val="293AA8F7"/>
    <w:rsid w:val="29905E94"/>
    <w:rsid w:val="29A3CFAF"/>
    <w:rsid w:val="29B2A291"/>
    <w:rsid w:val="29E62C03"/>
    <w:rsid w:val="2A24FF59"/>
    <w:rsid w:val="2A53C75D"/>
    <w:rsid w:val="2AD1AD33"/>
    <w:rsid w:val="2AED7863"/>
    <w:rsid w:val="2B7443CD"/>
    <w:rsid w:val="2BDD0819"/>
    <w:rsid w:val="2C681AAC"/>
    <w:rsid w:val="2C68FB75"/>
    <w:rsid w:val="2C82EF37"/>
    <w:rsid w:val="2C922EBD"/>
    <w:rsid w:val="2CA5CCF5"/>
    <w:rsid w:val="2E249BD9"/>
    <w:rsid w:val="2F7A6ADD"/>
    <w:rsid w:val="2F7AB931"/>
    <w:rsid w:val="2FBDB171"/>
    <w:rsid w:val="309DADB8"/>
    <w:rsid w:val="30E3B658"/>
    <w:rsid w:val="313FECAC"/>
    <w:rsid w:val="3156CFB0"/>
    <w:rsid w:val="319C43B2"/>
    <w:rsid w:val="31DBA7EE"/>
    <w:rsid w:val="320942DE"/>
    <w:rsid w:val="323BDE17"/>
    <w:rsid w:val="329E0A75"/>
    <w:rsid w:val="3319B288"/>
    <w:rsid w:val="332B9D2A"/>
    <w:rsid w:val="33601D27"/>
    <w:rsid w:val="336EFB84"/>
    <w:rsid w:val="3386C921"/>
    <w:rsid w:val="33EDE9B6"/>
    <w:rsid w:val="34194C51"/>
    <w:rsid w:val="352C05C9"/>
    <w:rsid w:val="35ACF948"/>
    <w:rsid w:val="35BDEE91"/>
    <w:rsid w:val="35E6A5F6"/>
    <w:rsid w:val="36D35F46"/>
    <w:rsid w:val="3723403A"/>
    <w:rsid w:val="372F5163"/>
    <w:rsid w:val="37650509"/>
    <w:rsid w:val="3768340E"/>
    <w:rsid w:val="37FFEBEF"/>
    <w:rsid w:val="380A3632"/>
    <w:rsid w:val="3824BCD8"/>
    <w:rsid w:val="385274CD"/>
    <w:rsid w:val="3856AA47"/>
    <w:rsid w:val="38AE5556"/>
    <w:rsid w:val="390EB234"/>
    <w:rsid w:val="391BF3FC"/>
    <w:rsid w:val="392F33C0"/>
    <w:rsid w:val="394D34B5"/>
    <w:rsid w:val="3A2FD76B"/>
    <w:rsid w:val="3AAB6763"/>
    <w:rsid w:val="3C2284F0"/>
    <w:rsid w:val="3C618570"/>
    <w:rsid w:val="3C9232FF"/>
    <w:rsid w:val="3CAE175B"/>
    <w:rsid w:val="3CD4E3D7"/>
    <w:rsid w:val="3D50039C"/>
    <w:rsid w:val="3DF222EE"/>
    <w:rsid w:val="3E06F0A4"/>
    <w:rsid w:val="3E458F1F"/>
    <w:rsid w:val="3E6A3E41"/>
    <w:rsid w:val="3E79B4C4"/>
    <w:rsid w:val="3E7DBC74"/>
    <w:rsid w:val="3EFCF257"/>
    <w:rsid w:val="3F639AD4"/>
    <w:rsid w:val="3FA2E302"/>
    <w:rsid w:val="4055B2C1"/>
    <w:rsid w:val="407DC8B3"/>
    <w:rsid w:val="4098704C"/>
    <w:rsid w:val="423B7482"/>
    <w:rsid w:val="4266DA4F"/>
    <w:rsid w:val="43891713"/>
    <w:rsid w:val="43D064C8"/>
    <w:rsid w:val="44066CA8"/>
    <w:rsid w:val="44374E9E"/>
    <w:rsid w:val="4438BC62"/>
    <w:rsid w:val="4447E7D7"/>
    <w:rsid w:val="44B57507"/>
    <w:rsid w:val="44CC0260"/>
    <w:rsid w:val="4587A34A"/>
    <w:rsid w:val="45B0C0C9"/>
    <w:rsid w:val="47CB24EE"/>
    <w:rsid w:val="47D1EA5C"/>
    <w:rsid w:val="47E9220F"/>
    <w:rsid w:val="483AF9B7"/>
    <w:rsid w:val="48844573"/>
    <w:rsid w:val="48CC175D"/>
    <w:rsid w:val="490FC56A"/>
    <w:rsid w:val="4948D6FA"/>
    <w:rsid w:val="494E8606"/>
    <w:rsid w:val="49683340"/>
    <w:rsid w:val="4995D545"/>
    <w:rsid w:val="49E503F9"/>
    <w:rsid w:val="4A2F6D81"/>
    <w:rsid w:val="4A4C53DE"/>
    <w:rsid w:val="4A53334A"/>
    <w:rsid w:val="4A63CEF1"/>
    <w:rsid w:val="4AAAD63F"/>
    <w:rsid w:val="4AE0B629"/>
    <w:rsid w:val="4B3E2F84"/>
    <w:rsid w:val="4B643442"/>
    <w:rsid w:val="4B7A969D"/>
    <w:rsid w:val="4B9F9F16"/>
    <w:rsid w:val="4C21AFC9"/>
    <w:rsid w:val="4C82566C"/>
    <w:rsid w:val="4CB3194E"/>
    <w:rsid w:val="4CCD93D5"/>
    <w:rsid w:val="4CF1F597"/>
    <w:rsid w:val="4D1433F7"/>
    <w:rsid w:val="4DDA5A11"/>
    <w:rsid w:val="4DFEDB77"/>
    <w:rsid w:val="4E996F60"/>
    <w:rsid w:val="4EBF8A67"/>
    <w:rsid w:val="4EC36BA1"/>
    <w:rsid w:val="4EF2E86C"/>
    <w:rsid w:val="4FCA612D"/>
    <w:rsid w:val="511A13DB"/>
    <w:rsid w:val="51520C9D"/>
    <w:rsid w:val="5155BA3A"/>
    <w:rsid w:val="5164B2CF"/>
    <w:rsid w:val="51FD8D52"/>
    <w:rsid w:val="5220B2B1"/>
    <w:rsid w:val="5279BD30"/>
    <w:rsid w:val="52CBFDE2"/>
    <w:rsid w:val="53252D91"/>
    <w:rsid w:val="535D85D4"/>
    <w:rsid w:val="53937C8B"/>
    <w:rsid w:val="53B7CA53"/>
    <w:rsid w:val="53C201CA"/>
    <w:rsid w:val="54342B44"/>
    <w:rsid w:val="5435F172"/>
    <w:rsid w:val="5463295D"/>
    <w:rsid w:val="548906F6"/>
    <w:rsid w:val="54FC3AD4"/>
    <w:rsid w:val="553063B6"/>
    <w:rsid w:val="55614084"/>
    <w:rsid w:val="557CC2D1"/>
    <w:rsid w:val="5585E4B5"/>
    <w:rsid w:val="55B605D7"/>
    <w:rsid w:val="5657B62F"/>
    <w:rsid w:val="56B8DACE"/>
    <w:rsid w:val="587176CF"/>
    <w:rsid w:val="58DF4278"/>
    <w:rsid w:val="594B2505"/>
    <w:rsid w:val="595A00F0"/>
    <w:rsid w:val="59872FE7"/>
    <w:rsid w:val="59AB2969"/>
    <w:rsid w:val="59E21CB9"/>
    <w:rsid w:val="59FD310C"/>
    <w:rsid w:val="5A3CD0B2"/>
    <w:rsid w:val="5A6266AB"/>
    <w:rsid w:val="5A7DACFA"/>
    <w:rsid w:val="5AE754BD"/>
    <w:rsid w:val="5B95C412"/>
    <w:rsid w:val="5BA9C3A6"/>
    <w:rsid w:val="5BC12F44"/>
    <w:rsid w:val="5BCA7955"/>
    <w:rsid w:val="5C5E9928"/>
    <w:rsid w:val="5CC943FB"/>
    <w:rsid w:val="5CCDBA92"/>
    <w:rsid w:val="5D146DEE"/>
    <w:rsid w:val="5D162D49"/>
    <w:rsid w:val="5D7D88DB"/>
    <w:rsid w:val="5DC4B3BA"/>
    <w:rsid w:val="5DC6775D"/>
    <w:rsid w:val="5DD2FB5F"/>
    <w:rsid w:val="5DF04FD0"/>
    <w:rsid w:val="5E0B295A"/>
    <w:rsid w:val="5E7FE06D"/>
    <w:rsid w:val="5EA82A72"/>
    <w:rsid w:val="5EC7D77C"/>
    <w:rsid w:val="5EF38DCB"/>
    <w:rsid w:val="5F19C5E4"/>
    <w:rsid w:val="5F2138A8"/>
    <w:rsid w:val="5F2A4BC2"/>
    <w:rsid w:val="5F932730"/>
    <w:rsid w:val="5FEF8EF1"/>
    <w:rsid w:val="6069F98C"/>
    <w:rsid w:val="609B51D6"/>
    <w:rsid w:val="60ABF4A4"/>
    <w:rsid w:val="60CE1825"/>
    <w:rsid w:val="6106E12A"/>
    <w:rsid w:val="613C6E8C"/>
    <w:rsid w:val="6143796D"/>
    <w:rsid w:val="6179750D"/>
    <w:rsid w:val="61BDAC15"/>
    <w:rsid w:val="624AE07A"/>
    <w:rsid w:val="62AD3668"/>
    <w:rsid w:val="62CA5589"/>
    <w:rsid w:val="62E47484"/>
    <w:rsid w:val="62FBE36D"/>
    <w:rsid w:val="63255CAD"/>
    <w:rsid w:val="63710945"/>
    <w:rsid w:val="6480079A"/>
    <w:rsid w:val="64D15F0D"/>
    <w:rsid w:val="6507CA38"/>
    <w:rsid w:val="6519106B"/>
    <w:rsid w:val="65777766"/>
    <w:rsid w:val="65E55FF5"/>
    <w:rsid w:val="65ED31F1"/>
    <w:rsid w:val="666DE680"/>
    <w:rsid w:val="66817CCC"/>
    <w:rsid w:val="668800B1"/>
    <w:rsid w:val="671F266A"/>
    <w:rsid w:val="677F58B7"/>
    <w:rsid w:val="67A96E59"/>
    <w:rsid w:val="67EE2F84"/>
    <w:rsid w:val="693E61C2"/>
    <w:rsid w:val="696CB148"/>
    <w:rsid w:val="6980222C"/>
    <w:rsid w:val="69E4B081"/>
    <w:rsid w:val="6A0A6E1E"/>
    <w:rsid w:val="6A29DC03"/>
    <w:rsid w:val="6AEE178B"/>
    <w:rsid w:val="6BA427DE"/>
    <w:rsid w:val="6BD49EBA"/>
    <w:rsid w:val="6BDDBA8E"/>
    <w:rsid w:val="6BEADA56"/>
    <w:rsid w:val="6C1142B1"/>
    <w:rsid w:val="6C18B845"/>
    <w:rsid w:val="6C1C053B"/>
    <w:rsid w:val="6C5B23E2"/>
    <w:rsid w:val="6C65328B"/>
    <w:rsid w:val="6C7D598A"/>
    <w:rsid w:val="6CF29E0D"/>
    <w:rsid w:val="6D0C812B"/>
    <w:rsid w:val="6DCBA78E"/>
    <w:rsid w:val="6E19DB59"/>
    <w:rsid w:val="6E352B1C"/>
    <w:rsid w:val="6EBA3CBD"/>
    <w:rsid w:val="6F35F7FB"/>
    <w:rsid w:val="6F58F459"/>
    <w:rsid w:val="7006CDAA"/>
    <w:rsid w:val="70D10C26"/>
    <w:rsid w:val="71EB5D02"/>
    <w:rsid w:val="7266F2A7"/>
    <w:rsid w:val="72D08D5D"/>
    <w:rsid w:val="731CF425"/>
    <w:rsid w:val="7324A73F"/>
    <w:rsid w:val="73280C2D"/>
    <w:rsid w:val="7328D762"/>
    <w:rsid w:val="738F5315"/>
    <w:rsid w:val="7415F2E8"/>
    <w:rsid w:val="7479EA0A"/>
    <w:rsid w:val="747A57F3"/>
    <w:rsid w:val="74D7F812"/>
    <w:rsid w:val="75160DDD"/>
    <w:rsid w:val="75B5339A"/>
    <w:rsid w:val="763E62E7"/>
    <w:rsid w:val="764B6C14"/>
    <w:rsid w:val="76556A3A"/>
    <w:rsid w:val="770261F8"/>
    <w:rsid w:val="7714860C"/>
    <w:rsid w:val="771A4301"/>
    <w:rsid w:val="7798ADF0"/>
    <w:rsid w:val="77EAC6B9"/>
    <w:rsid w:val="781F441E"/>
    <w:rsid w:val="786A88A0"/>
    <w:rsid w:val="79ECCCB5"/>
    <w:rsid w:val="7A0C80B3"/>
    <w:rsid w:val="7A45BE1C"/>
    <w:rsid w:val="7AC446F3"/>
    <w:rsid w:val="7AEE0EA0"/>
    <w:rsid w:val="7AFFC77F"/>
    <w:rsid w:val="7BA4482A"/>
    <w:rsid w:val="7BE4CF63"/>
    <w:rsid w:val="7C2F551E"/>
    <w:rsid w:val="7C30D649"/>
    <w:rsid w:val="7C71DC6D"/>
    <w:rsid w:val="7C871D76"/>
    <w:rsid w:val="7CC621C8"/>
    <w:rsid w:val="7CFA9C1E"/>
    <w:rsid w:val="7D879AB4"/>
    <w:rsid w:val="7DC2CDEB"/>
    <w:rsid w:val="7DDF664E"/>
    <w:rsid w:val="7E622A2E"/>
    <w:rsid w:val="7E628A96"/>
    <w:rsid w:val="7F030CBE"/>
    <w:rsid w:val="7F0FA71D"/>
    <w:rsid w:val="7F19FBD0"/>
    <w:rsid w:val="7F36DA7B"/>
    <w:rsid w:val="7F63ED7E"/>
    <w:rsid w:val="7FBDA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E62D8"/>
  <w15:docId w15:val="{0028A6B4-E804-4266-A151-EF79D924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60D1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BF18F5"/>
    <w:pPr>
      <w:keepNext/>
      <w:keepLines/>
      <w:pageBreakBefore/>
      <w:numPr>
        <w:numId w:val="2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BF18F5"/>
    <w:pPr>
      <w:keepNext/>
      <w:keepLines/>
      <w:numPr>
        <w:ilvl w:val="1"/>
        <w:numId w:val="2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1F0004"/>
    <w:pPr>
      <w:keepNext/>
      <w:keepLines/>
      <w:numPr>
        <w:ilvl w:val="2"/>
        <w:numId w:val="2"/>
      </w:numPr>
      <w:spacing w:before="240" w:after="240"/>
      <w:outlineLvl w:val="2"/>
    </w:pPr>
    <w:rPr>
      <w:b/>
      <w:sz w:val="24"/>
    </w:rPr>
  </w:style>
  <w:style w:type="paragraph" w:styleId="Heading4">
    <w:name w:val="heading 4"/>
    <w:aliases w:val="Titre niveau 4,H4,Titre 41,t4.T4,(Shift Ctrl 4),- Minor Side,H41,Titre 411,t4.T41,Heading 41,(Shift Ctrl 4)1,- Minor Side1,H42,Titre 412,t4.T42,Heading 42,(Shift Ctrl 4)2,- Minor Side2,H43,Titre 413,t4.T43,Heading 43,(Shift Ctrl 4)3"/>
    <w:basedOn w:val="BodyText"/>
    <w:next w:val="BodyText"/>
    <w:link w:val="Heading4Char"/>
    <w:qFormat/>
    <w:rsid w:val="00BF18F5"/>
    <w:pPr>
      <w:keepNext/>
      <w:keepLines/>
      <w:numPr>
        <w:ilvl w:val="3"/>
        <w:numId w:val="2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aliases w:val="Heading 51,Heading 52,Heading 53,Heading 54,Heading 55,Heading 56,Heading 57,Heading 58,Heading 59,Heading 510,Heading 511,Heading 521,Heading 531,Heading 541,Heading 551,Heading 561,Heading 571,Heading 581,Heading 591,Heading 512"/>
    <w:basedOn w:val="BodyText"/>
    <w:next w:val="BodyText"/>
    <w:link w:val="Heading5Char"/>
    <w:qFormat/>
    <w:rsid w:val="00BF18F5"/>
    <w:pPr>
      <w:keepNext/>
      <w:keepLines/>
      <w:numPr>
        <w:ilvl w:val="4"/>
        <w:numId w:val="2"/>
      </w:numPr>
      <w:outlineLvl w:val="4"/>
    </w:pPr>
    <w:rPr>
      <w:b/>
      <w:caps/>
    </w:rPr>
  </w:style>
  <w:style w:type="paragraph" w:styleId="Heading6">
    <w:name w:val="heading 6"/>
    <w:aliases w:val="Legal Level 1.,Annexe,H6"/>
    <w:basedOn w:val="BodyText"/>
    <w:next w:val="BodyText"/>
    <w:link w:val="Heading6Char"/>
    <w:qFormat/>
    <w:rsid w:val="00BF18F5"/>
    <w:pPr>
      <w:keepNext/>
      <w:numPr>
        <w:ilvl w:val="5"/>
        <w:numId w:val="2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BF18F5"/>
    <w:pPr>
      <w:keepNext/>
      <w:numPr>
        <w:ilvl w:val="6"/>
        <w:numId w:val="2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rsid w:val="00BF18F5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bio - Body Text,body tesx"/>
    <w:basedOn w:val="Normal"/>
    <w:link w:val="BodyTextChar"/>
    <w:qFormat/>
    <w:rsid w:val="0054474C"/>
    <w:pPr>
      <w:spacing w:before="120" w:after="120"/>
      <w:ind w:left="1440"/>
      <w:jc w:val="both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6E466B"/>
    <w:pPr>
      <w:tabs>
        <w:tab w:val="left" w:pos="2268"/>
        <w:tab w:val="right" w:leader="dot" w:pos="10080"/>
      </w:tabs>
      <w:ind w:left="1418"/>
    </w:pPr>
    <w:rPr>
      <w:rFonts w:asciiTheme="minorHAnsi" w:eastAsiaTheme="minorEastAsia" w:hAnsiTheme="minorHAnsi" w:cstheme="minorBidi"/>
      <w:noProof/>
      <w:sz w:val="22"/>
      <w:szCs w:val="22"/>
      <w:lang w:eastAsia="fr-FR"/>
    </w:rPr>
  </w:style>
  <w:style w:type="paragraph" w:styleId="TOC2">
    <w:name w:val="toc 2"/>
    <w:basedOn w:val="Normal"/>
    <w:next w:val="Normal"/>
    <w:uiPriority w:val="39"/>
    <w:rsid w:val="006E466B"/>
    <w:pPr>
      <w:tabs>
        <w:tab w:val="left" w:pos="2127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aliases w:val="--don't delete,--don't use,header,Header Line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uiPriority w:val="99"/>
    <w:qFormat/>
    <w:rsid w:val="001B58BF"/>
    <w:pPr>
      <w:keepLines/>
      <w:numPr>
        <w:numId w:val="5"/>
      </w:numPr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4"/>
      </w:numPr>
    </w:pPr>
  </w:style>
  <w:style w:type="paragraph" w:customStyle="1" w:styleId="Subject">
    <w:name w:val="Subject"/>
    <w:basedOn w:val="BodyText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E466B"/>
    <w:pPr>
      <w:keepNext/>
      <w:tabs>
        <w:tab w:val="left" w:pos="2127"/>
        <w:tab w:val="right" w:leader="dot" w:pos="10080"/>
      </w:tabs>
      <w:spacing w:before="240" w:after="120"/>
      <w:ind w:left="1440"/>
    </w:pPr>
    <w:rPr>
      <w:b/>
      <w:noProof/>
    </w:rPr>
  </w:style>
  <w:style w:type="paragraph" w:styleId="TOC4">
    <w:name w:val="toc 4"/>
    <w:basedOn w:val="Normal"/>
    <w:next w:val="Normal"/>
    <w:uiPriority w:val="39"/>
    <w:rsid w:val="006E466B"/>
    <w:pPr>
      <w:tabs>
        <w:tab w:val="left" w:pos="2552"/>
        <w:tab w:val="right" w:leader="dot" w:pos="10080"/>
      </w:tabs>
      <w:ind w:left="1418"/>
    </w:pPr>
    <w:rPr>
      <w:noProof/>
      <w:sz w:val="18"/>
    </w:rPr>
  </w:style>
  <w:style w:type="paragraph" w:styleId="TOC5">
    <w:name w:val="toc 5"/>
    <w:basedOn w:val="Normal"/>
    <w:next w:val="Normal"/>
    <w:rsid w:val="00BF18F5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uiPriority w:val="59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Arial Narrow" w:eastAsia="Times New Roman" w:hAnsi="Arial Narrow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Arial Narrow" w:eastAsia="Times New Roman" w:hAnsi="Arial Narrow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Arial Narrow" w:eastAsia="Times New Roman" w:hAnsi="Arial Narrow" w:cs="Times New Roman"/>
        <w:b/>
        <w:bCs/>
      </w:rPr>
    </w:tblStylePr>
    <w:tblStylePr w:type="lastCol">
      <w:rPr>
        <w:rFonts w:ascii="Arial Narrow" w:eastAsia="Times New Roman" w:hAnsi="Arial Narrow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3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bio - Body Text Char,body tesx Char"/>
    <w:basedOn w:val="DefaultParagraphFont"/>
    <w:link w:val="BodyText"/>
    <w:rsid w:val="0054474C"/>
    <w:rPr>
      <w:rFonts w:ascii="Arial" w:hAnsi="Arial"/>
      <w:lang w:val="fr-FR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aliases w:val="--don't delete Char,--don't use Char,header Char,Header Line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BF18F5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F18F5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1F0004"/>
    <w:rPr>
      <w:rFonts w:ascii="Arial" w:hAnsi="Arial"/>
      <w:b/>
      <w:sz w:val="24"/>
      <w:lang w:val="fr-FR" w:eastAsia="es-ES"/>
    </w:rPr>
  </w:style>
  <w:style w:type="character" w:customStyle="1" w:styleId="Heading4Char">
    <w:name w:val="Heading 4 Char"/>
    <w:aliases w:val="Titre niveau 4 Char,H4 Char,Titre 41 Char,t4.T4 Char,(Shift Ctrl 4) Char,- Minor Side Char,H41 Char,Titre 411 Char,t4.T41 Char,Heading 41 Char,(Shift Ctrl 4)1 Char,- Minor Side1 Char,H42 Char,Titre 412 Char,t4.T42 Char,Heading 42 Char"/>
    <w:basedOn w:val="DefaultParagraphFont"/>
    <w:link w:val="Heading4"/>
    <w:rsid w:val="00BF18F5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aliases w:val="Heading 51 Char,Heading 52 Char,Heading 53 Char,Heading 54 Char,Heading 55 Char,Heading 56 Char,Heading 57 Char,Heading 58 Char,Heading 59 Char,Heading 510 Char,Heading 511 Char,Heading 521 Char,Heading 531 Char,Heading 541 Char"/>
    <w:basedOn w:val="DefaultParagraphFont"/>
    <w:link w:val="Heading5"/>
    <w:rsid w:val="00BF18F5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aliases w:val="Legal Level 1. Char,Annexe Char,H6 Char"/>
    <w:basedOn w:val="DefaultParagraphFont"/>
    <w:link w:val="Heading6"/>
    <w:rsid w:val="00BF18F5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BF18F5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BF18F5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F18F5"/>
  </w:style>
  <w:style w:type="character" w:customStyle="1" w:styleId="CommentTextChar">
    <w:name w:val="Comment Text Char"/>
    <w:basedOn w:val="DefaultParagraphFont"/>
    <w:link w:val="CommentText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rsid w:val="008E7DE8"/>
    <w:pPr>
      <w:ind w:left="1200"/>
    </w:pPr>
    <w:rPr>
      <w:rFonts w:ascii="Times New Roman" w:hAnsi="Times New Roman"/>
      <w:sz w:val="24"/>
      <w:szCs w:val="24"/>
      <w:lang w:eastAsia="en-US"/>
    </w:rPr>
  </w:style>
  <w:style w:type="paragraph" w:styleId="TOC7">
    <w:name w:val="toc 7"/>
    <w:basedOn w:val="Normal"/>
    <w:next w:val="Normal"/>
    <w:autoRedefine/>
    <w:rsid w:val="008E7DE8"/>
    <w:pPr>
      <w:ind w:left="1440"/>
    </w:pPr>
    <w:rPr>
      <w:rFonts w:ascii="Times New Roman" w:hAnsi="Times New Roman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rsid w:val="008E7DE8"/>
    <w:pPr>
      <w:ind w:left="1680"/>
    </w:pPr>
    <w:rPr>
      <w:rFonts w:ascii="Times New Roman" w:hAnsi="Times New Roman"/>
      <w:sz w:val="24"/>
      <w:szCs w:val="24"/>
      <w:lang w:eastAsia="en-US"/>
    </w:rPr>
  </w:style>
  <w:style w:type="paragraph" w:styleId="TOC9">
    <w:name w:val="toc 9"/>
    <w:basedOn w:val="Normal"/>
    <w:next w:val="Normal"/>
    <w:autoRedefine/>
    <w:rsid w:val="008E7DE8"/>
    <w:pPr>
      <w:ind w:left="1920"/>
    </w:pPr>
    <w:rPr>
      <w:rFonts w:ascii="Times New Roman" w:hAnsi="Times New Roman"/>
      <w:sz w:val="24"/>
      <w:szCs w:val="24"/>
      <w:lang w:eastAsia="en-US"/>
    </w:rPr>
  </w:style>
  <w:style w:type="paragraph" w:customStyle="1" w:styleId="Bullets">
    <w:name w:val="Bullets"/>
    <w:rsid w:val="00D5415A"/>
    <w:pPr>
      <w:numPr>
        <w:numId w:val="6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uiPriority w:val="1"/>
    <w:qFormat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Bullet2">
    <w:name w:val="Bullet 2"/>
    <w:basedOn w:val="Bullet"/>
    <w:qFormat/>
    <w:rsid w:val="001B58BF"/>
    <w:pPr>
      <w:numPr>
        <w:ilvl w:val="1"/>
      </w:numPr>
      <w:tabs>
        <w:tab w:val="clear" w:pos="3600"/>
        <w:tab w:val="num" w:pos="2410"/>
      </w:tabs>
      <w:ind w:left="2410"/>
    </w:pPr>
  </w:style>
  <w:style w:type="paragraph" w:customStyle="1" w:styleId="NormalVerdana">
    <w:name w:val="Normal + Verdana"/>
    <w:aliases w:val="10 pt,11 pt"/>
    <w:basedOn w:val="Normal"/>
    <w:link w:val="NormalVerdanaChar"/>
    <w:rsid w:val="004670F2"/>
    <w:pPr>
      <w:spacing w:after="120"/>
    </w:pPr>
    <w:rPr>
      <w:rFonts w:ascii="Verdana" w:hAnsi="Verdana" w:cs="Arial"/>
      <w:color w:val="000000"/>
      <w:sz w:val="24"/>
      <w:szCs w:val="24"/>
      <w:lang w:eastAsia="en-US"/>
    </w:rPr>
  </w:style>
  <w:style w:type="character" w:customStyle="1" w:styleId="NormalVerdanaChar">
    <w:name w:val="Normal + Verdana Char"/>
    <w:aliases w:val="10 pt Char"/>
    <w:basedOn w:val="DefaultParagraphFont"/>
    <w:link w:val="NormalVerdana"/>
    <w:rsid w:val="004670F2"/>
    <w:rPr>
      <w:rFonts w:ascii="Verdana" w:hAnsi="Verdana" w:cs="Arial"/>
      <w:color w:val="000000"/>
      <w:sz w:val="24"/>
      <w:szCs w:val="24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54D0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C054D0"/>
    <w:rPr>
      <w:color w:val="0000FF" w:themeColor="hyperlink"/>
      <w:u w:val="single"/>
    </w:rPr>
  </w:style>
  <w:style w:type="table" w:customStyle="1" w:styleId="TableInforColor">
    <w:name w:val="Table Infor Color"/>
    <w:basedOn w:val="TableNormal"/>
    <w:rsid w:val="00C054D0"/>
    <w:pPr>
      <w:spacing w:before="100" w:beforeAutospacing="1" w:after="100" w:afterAutospacing="1"/>
    </w:pPr>
    <w:rPr>
      <w:rFonts w:ascii="Arial (W1)" w:hAnsi="Arial (W1)"/>
      <w:sz w:val="18"/>
      <w:lang w:val="fr-FR" w:eastAsia="fr-FR"/>
    </w:rPr>
    <w:tblPr>
      <w:tblStyleRowBandSize w:val="1"/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115" w:type="dxa"/>
        <w:bottom w:w="57" w:type="dxa"/>
        <w:right w:w="115" w:type="dxa"/>
      </w:tblCellMar>
    </w:tblPr>
    <w:tblStylePr w:type="firstRow">
      <w:pPr>
        <w:wordWrap/>
        <w:jc w:val="left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FFFFFF" w:themeColor="background1"/>
        <w:sz w:val="18"/>
        <w:u w:color="FFFFFF"/>
        <w:vertAlign w:val="baseline"/>
      </w:rPr>
      <w:tblPr/>
      <w:trPr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B5111B"/>
        <w:vAlign w:val="center"/>
      </w:tcPr>
    </w:tblStylePr>
    <w:tblStylePr w:type="band1Horz">
      <w:rPr>
        <w:rFonts w:ascii="Arial" w:hAnsi="Arial"/>
        <w:sz w:val="18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DDDDDD"/>
      </w:tcPr>
    </w:tblStylePr>
    <w:tblStylePr w:type="band2Horz">
      <w:rPr>
        <w:rFonts w:ascii="Arial" w:hAnsi="Arial"/>
        <w:sz w:val="18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C0C0C0"/>
      </w:tcPr>
    </w:tblStylePr>
  </w:style>
  <w:style w:type="paragraph" w:customStyle="1" w:styleId="Tableau">
    <w:name w:val="Tableau"/>
    <w:basedOn w:val="BodyText"/>
    <w:qFormat/>
    <w:rsid w:val="00C054D0"/>
    <w:pPr>
      <w:spacing w:before="0" w:after="0"/>
      <w:ind w:left="0"/>
    </w:pPr>
    <w:rPr>
      <w:sz w:val="16"/>
      <w:lang w:eastAsia="en-US"/>
    </w:rPr>
  </w:style>
  <w:style w:type="paragraph" w:customStyle="1" w:styleId="NormalAboveBold">
    <w:name w:val="Normal Above Bold"/>
    <w:basedOn w:val="CopyrightText"/>
    <w:next w:val="BodyText"/>
    <w:rsid w:val="00C054D0"/>
    <w:pPr>
      <w:tabs>
        <w:tab w:val="left" w:pos="0"/>
        <w:tab w:val="left" w:pos="284"/>
        <w:tab w:val="left" w:pos="567"/>
        <w:tab w:val="left" w:pos="851"/>
        <w:tab w:val="left" w:pos="1134"/>
        <w:tab w:val="left" w:pos="1701"/>
        <w:tab w:val="left" w:pos="2268"/>
      </w:tabs>
      <w:jc w:val="both"/>
    </w:pPr>
    <w:rPr>
      <w:b/>
      <w:lang w:val="fr-FR"/>
    </w:rPr>
  </w:style>
  <w:style w:type="paragraph" w:customStyle="1" w:styleId="TableText0">
    <w:name w:val="TableText"/>
    <w:basedOn w:val="Normal"/>
    <w:rsid w:val="00911071"/>
    <w:pPr>
      <w:spacing w:before="100" w:beforeAutospacing="1" w:after="100" w:afterAutospacing="1"/>
      <w:contextualSpacing/>
    </w:pPr>
    <w:rPr>
      <w:sz w:val="18"/>
      <w:lang w:eastAsia="en-US"/>
    </w:rPr>
  </w:style>
  <w:style w:type="table" w:customStyle="1" w:styleId="Tableausimple11">
    <w:name w:val="Tableau simple 11"/>
    <w:basedOn w:val="TableNormal"/>
    <w:uiPriority w:val="41"/>
    <w:rsid w:val="00C054D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BodyText"/>
    <w:unhideWhenUsed/>
    <w:rsid w:val="00C054D0"/>
    <w:pPr>
      <w:numPr>
        <w:numId w:val="7"/>
      </w:numPr>
      <w:tabs>
        <w:tab w:val="clear" w:pos="360"/>
        <w:tab w:val="num" w:pos="2127"/>
      </w:tabs>
      <w:ind w:left="2126" w:hanging="357"/>
    </w:pPr>
  </w:style>
  <w:style w:type="paragraph" w:styleId="ListBullet2">
    <w:name w:val="List Bullet 2"/>
    <w:basedOn w:val="BodyText"/>
    <w:unhideWhenUsed/>
    <w:rsid w:val="00C054D0"/>
    <w:pPr>
      <w:numPr>
        <w:numId w:val="8"/>
      </w:numPr>
    </w:pPr>
  </w:style>
  <w:style w:type="paragraph" w:customStyle="1" w:styleId="Tableautitre">
    <w:name w:val="Tableau titre"/>
    <w:basedOn w:val="BodyText"/>
    <w:qFormat/>
    <w:rsid w:val="00C054D0"/>
    <w:pPr>
      <w:keepNext/>
      <w:keepLines/>
      <w:spacing w:before="60" w:after="60"/>
      <w:ind w:left="0"/>
      <w:jc w:val="center"/>
    </w:pPr>
    <w:rPr>
      <w:b/>
      <w:lang w:eastAsia="fr-FR"/>
    </w:rPr>
  </w:style>
  <w:style w:type="paragraph" w:styleId="BodyTextIndent">
    <w:name w:val="Body Text Indent"/>
    <w:basedOn w:val="Normal"/>
    <w:link w:val="BodyTextIndentChar"/>
    <w:unhideWhenUsed/>
    <w:rsid w:val="00C054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C054D0"/>
    <w:rPr>
      <w:rFonts w:ascii="Arial" w:hAnsi="Arial"/>
      <w:lang w:val="fr-FR" w:eastAsia="es-ES"/>
    </w:rPr>
  </w:style>
  <w:style w:type="paragraph" w:styleId="Caption">
    <w:name w:val="caption"/>
    <w:basedOn w:val="Normal"/>
    <w:next w:val="Normal"/>
    <w:unhideWhenUsed/>
    <w:qFormat/>
    <w:rsid w:val="00C054D0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customStyle="1" w:styleId="Remarque">
    <w:name w:val="Remarque"/>
    <w:basedOn w:val="BodyText"/>
    <w:qFormat/>
    <w:rsid w:val="00C054D0"/>
    <w:pPr>
      <w:ind w:left="2694" w:hanging="1254"/>
    </w:pPr>
  </w:style>
  <w:style w:type="paragraph" w:styleId="ListBullet3">
    <w:name w:val="List Bullet 3"/>
    <w:basedOn w:val="Normal"/>
    <w:unhideWhenUsed/>
    <w:rsid w:val="00C054D0"/>
    <w:pPr>
      <w:numPr>
        <w:numId w:val="9"/>
      </w:numPr>
      <w:spacing w:before="120" w:after="120"/>
    </w:pPr>
  </w:style>
  <w:style w:type="table" w:customStyle="1" w:styleId="TableGrid0">
    <w:name w:val="TableGrid"/>
    <w:rsid w:val="00C054D0"/>
    <w:rPr>
      <w:rFonts w:asciiTheme="minorHAnsi" w:eastAsiaTheme="minorEastAsia" w:hAnsiTheme="minorHAnsi" w:cstheme="minorBidi"/>
      <w:sz w:val="22"/>
      <w:szCs w:val="22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mage">
    <w:name w:val="Image"/>
    <w:basedOn w:val="BodyText"/>
    <w:next w:val="Caption"/>
    <w:qFormat/>
    <w:rsid w:val="00C054D0"/>
    <w:pPr>
      <w:ind w:left="0"/>
      <w:jc w:val="center"/>
    </w:pPr>
    <w:rPr>
      <w:noProof/>
      <w:lang w:eastAsia="fr-FR"/>
    </w:rPr>
  </w:style>
  <w:style w:type="paragraph" w:customStyle="1" w:styleId="Commande">
    <w:name w:val="Commande"/>
    <w:basedOn w:val="Normal"/>
    <w:rsid w:val="00C054D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ind w:left="1418" w:right="-99"/>
    </w:pPr>
    <w:rPr>
      <w:rFonts w:ascii="Courier New" w:hAnsi="Courier New" w:cs="Courier New"/>
      <w:color w:val="FF0000"/>
      <w:sz w:val="16"/>
      <w:szCs w:val="16"/>
      <w:lang w:eastAsia="fr-FR"/>
    </w:rPr>
  </w:style>
  <w:style w:type="character" w:customStyle="1" w:styleId="sc11">
    <w:name w:val="sc11"/>
    <w:basedOn w:val="DefaultParagraphFont"/>
    <w:rsid w:val="00C054D0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01">
    <w:name w:val="sc01"/>
    <w:basedOn w:val="DefaultParagraphFont"/>
    <w:rsid w:val="00C054D0"/>
    <w:rPr>
      <w:rFonts w:ascii="Courier New" w:hAnsi="Courier New" w:cs="Courier New" w:hint="default"/>
      <w:b/>
      <w:bCs/>
      <w:color w:val="000000"/>
      <w:sz w:val="20"/>
      <w:szCs w:val="20"/>
    </w:rPr>
  </w:style>
  <w:style w:type="paragraph" w:customStyle="1" w:styleId="Default">
    <w:name w:val="Default"/>
    <w:rsid w:val="00C054D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fr-FR" w:eastAsia="en-US"/>
    </w:rPr>
  </w:style>
  <w:style w:type="character" w:customStyle="1" w:styleId="sc121">
    <w:name w:val="sc121"/>
    <w:basedOn w:val="DefaultParagraphFont"/>
    <w:rsid w:val="00C054D0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DefaultParagraphFont"/>
    <w:rsid w:val="00C054D0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DefaultParagraphFont"/>
    <w:rsid w:val="00C054D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C054D0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DefaultParagraphFont"/>
    <w:rsid w:val="00C054D0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DefaultParagraphFont"/>
    <w:rsid w:val="00C054D0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11">
    <w:name w:val="sc111"/>
    <w:basedOn w:val="DefaultParagraphFont"/>
    <w:rsid w:val="00C054D0"/>
    <w:rPr>
      <w:rFonts w:ascii="Courier New" w:hAnsi="Courier New" w:cs="Courier New" w:hint="default"/>
      <w:color w:val="0000FF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C054D0"/>
    <w:rPr>
      <w:color w:val="2B579A"/>
      <w:shd w:val="clear" w:color="auto" w:fill="E6E6E6"/>
    </w:rPr>
  </w:style>
  <w:style w:type="character" w:customStyle="1" w:styleId="sc701">
    <w:name w:val="sc701"/>
    <w:basedOn w:val="DefaultParagraphFont"/>
    <w:rsid w:val="00C054D0"/>
    <w:rPr>
      <w:rFonts w:ascii="Courier New" w:hAnsi="Courier New" w:cs="Courier New" w:hint="default"/>
      <w:b/>
      <w:bCs/>
      <w:color w:val="8000FF"/>
      <w:sz w:val="20"/>
      <w:szCs w:val="20"/>
      <w:u w:val="single"/>
    </w:rPr>
  </w:style>
  <w:style w:type="character" w:customStyle="1" w:styleId="sc91">
    <w:name w:val="sc91"/>
    <w:basedOn w:val="DefaultParagraphFont"/>
    <w:rsid w:val="00C054D0"/>
    <w:rPr>
      <w:rFonts w:ascii="Courier New" w:hAnsi="Courier New" w:cs="Courier New" w:hint="default"/>
      <w:color w:val="008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54D0"/>
    <w:rPr>
      <w:color w:val="808080"/>
      <w:shd w:val="clear" w:color="auto" w:fill="E6E6E6"/>
    </w:rPr>
  </w:style>
  <w:style w:type="paragraph" w:customStyle="1" w:styleId="Commande2">
    <w:name w:val="Commande 2"/>
    <w:basedOn w:val="Normal"/>
    <w:rsid w:val="00965386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FFFF"/>
      <w:ind w:left="1418"/>
    </w:pPr>
    <w:rPr>
      <w:rFonts w:ascii="Courier New" w:hAnsi="Courier New" w:cs="Courier New"/>
      <w:sz w:val="16"/>
      <w:szCs w:val="16"/>
      <w:lang w:eastAsia="fr-FR"/>
    </w:rPr>
  </w:style>
  <w:style w:type="character" w:customStyle="1" w:styleId="sc12">
    <w:name w:val="sc12"/>
    <w:basedOn w:val="DefaultParagraphFont"/>
    <w:rsid w:val="007C1751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70">
    <w:name w:val="sc70"/>
    <w:basedOn w:val="DefaultParagraphFont"/>
    <w:rsid w:val="007C1751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BulletIndent">
    <w:name w:val="Bullet Indent"/>
    <w:basedOn w:val="Normal"/>
    <w:autoRedefine/>
    <w:rsid w:val="00E42D5B"/>
    <w:pPr>
      <w:numPr>
        <w:numId w:val="12"/>
      </w:numPr>
      <w:spacing w:before="120" w:after="120"/>
    </w:pPr>
    <w:rPr>
      <w:lang w:eastAsia="en-US"/>
    </w:rPr>
  </w:style>
  <w:style w:type="table" w:customStyle="1" w:styleId="TableInforColorvertical">
    <w:name w:val="Table Infor Color vertical"/>
    <w:basedOn w:val="TableInforColor"/>
    <w:rsid w:val="0034649B"/>
    <w:rPr>
      <w:rFonts w:ascii="Arial" w:hAnsi="Arial"/>
    </w:rPr>
    <w:tblPr>
      <w:tblCellMar>
        <w:top w:w="0" w:type="dxa"/>
        <w:bottom w:w="0" w:type="dxa"/>
      </w:tblCellMar>
    </w:tblPr>
    <w:tblStylePr w:type="firstRow">
      <w:pPr>
        <w:wordWrap/>
        <w:jc w:val="left"/>
      </w:pPr>
      <w:rPr>
        <w:rFonts w:ascii="SimSun-ExtB" w:hAnsi="SimSun-ExtB"/>
        <w:b w:val="0"/>
        <w:i w:val="0"/>
        <w:caps w:val="0"/>
        <w:smallCaps w:val="0"/>
        <w:strike w:val="0"/>
        <w:dstrike w:val="0"/>
        <w:vanish w:val="0"/>
        <w:color w:val="auto"/>
        <w:sz w:val="22"/>
        <w:u w:color="FFFFFF"/>
        <w:vertAlign w:val="baseline"/>
      </w:rPr>
      <w:tblPr/>
      <w:trPr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C0C0C0"/>
        <w:vAlign w:val="center"/>
      </w:tcPr>
    </w:tblStylePr>
    <w:tblStylePr w:type="firstCol">
      <w:rPr>
        <w:rFonts w:ascii="Arial Narrow" w:hAnsi="Arial Narrow"/>
        <w:b/>
        <w:caps/>
        <w:smallCaps w:val="0"/>
        <w:strike w:val="0"/>
        <w:dstrike w:val="0"/>
        <w:shadow w:val="0"/>
        <w:emboss w:val="0"/>
        <w:imprint w:val="0"/>
        <w:vanish w:val="0"/>
        <w:color w:val="FFFFFF"/>
        <w:sz w:val="22"/>
        <w:vertAlign w:val="baseline"/>
      </w:rPr>
      <w:tblPr/>
      <w:tcPr>
        <w:shd w:val="clear" w:color="auto" w:fill="B51100"/>
      </w:tcPr>
    </w:tblStylePr>
    <w:tblStylePr w:type="band1Horz">
      <w:rPr>
        <w:rFonts w:ascii="Mongolian Baiti" w:hAnsi="Mongolian Baiti"/>
        <w:sz w:val="20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DDDDDD"/>
      </w:tcPr>
    </w:tblStylePr>
    <w:tblStylePr w:type="band2Horz">
      <w:rPr>
        <w:rFonts w:ascii="Mongolian Baiti" w:hAnsi="Mongolian Baiti"/>
        <w:sz w:val="20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C0C0C0"/>
      </w:tcPr>
    </w:tblStylePr>
    <w:tblStylePr w:type="neCell">
      <w:rPr>
        <w:rFonts w:ascii="Arial" w:hAnsi="Arial"/>
        <w:color w:val="auto"/>
        <w:sz w:val="22"/>
      </w:rPr>
    </w:tblStylePr>
    <w:tblStylePr w:type="nwCell">
      <w:rPr>
        <w:rFonts w:ascii="Arial Narrow" w:hAnsi="Arial Narrow"/>
        <w:b/>
        <w:caps w:val="0"/>
        <w:smallCaps w:val="0"/>
        <w:color w:val="FFFFFF"/>
        <w:sz w:val="22"/>
      </w:rPr>
      <w:tblPr/>
      <w:tcPr>
        <w:shd w:val="clear" w:color="auto" w:fill="B51100"/>
      </w:tcPr>
    </w:tblStylePr>
  </w:style>
  <w:style w:type="paragraph" w:customStyle="1" w:styleId="Contenudetableau">
    <w:name w:val="Contenu de tableau"/>
    <w:basedOn w:val="Normal"/>
    <w:rsid w:val="0034649B"/>
    <w:pPr>
      <w:widowControl w:val="0"/>
      <w:suppressLineNumbers/>
      <w:suppressAutoHyphens/>
    </w:pPr>
    <w:rPr>
      <w:rFonts w:ascii="Nimbus Roman No9 L" w:eastAsia="DejaVu Sans" w:hAnsi="Nimbus Roman No9 L"/>
      <w:kern w:val="1"/>
      <w:sz w:val="24"/>
      <w:szCs w:val="24"/>
    </w:rPr>
  </w:style>
  <w:style w:type="character" w:customStyle="1" w:styleId="l0s331">
    <w:name w:val="l0s331"/>
    <w:basedOn w:val="DefaultParagraphFont"/>
    <w:rsid w:val="0031119E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paragraph" w:customStyle="1" w:styleId="Instructions">
    <w:name w:val="Instructions"/>
    <w:basedOn w:val="Normal"/>
    <w:next w:val="Normal"/>
    <w:rsid w:val="00491C26"/>
    <w:pPr>
      <w:spacing w:after="130"/>
    </w:pPr>
    <w:rPr>
      <w:color w:val="0000FF"/>
      <w:lang w:eastAsia="de-DE"/>
    </w:rPr>
  </w:style>
  <w:style w:type="paragraph" w:customStyle="1" w:styleId="SubListEnd">
    <w:name w:val="SubListEnd"/>
    <w:basedOn w:val="Normal"/>
    <w:next w:val="Normal"/>
    <w:rsid w:val="00491C26"/>
    <w:pPr>
      <w:spacing w:after="130"/>
      <w:ind w:left="568" w:hanging="284"/>
    </w:pPr>
    <w:rPr>
      <w:snapToGrid w:val="0"/>
      <w:lang w:eastAsia="en-US"/>
    </w:rPr>
  </w:style>
  <w:style w:type="character" w:styleId="Strong">
    <w:name w:val="Strong"/>
    <w:rsid w:val="00491C26"/>
    <w:rPr>
      <w:b/>
      <w:bCs/>
    </w:rPr>
  </w:style>
  <w:style w:type="numbering" w:customStyle="1" w:styleId="StyleNumrosTahoma">
    <w:name w:val="Style Numéros Tahoma"/>
    <w:basedOn w:val="NoList"/>
    <w:rsid w:val="00491C26"/>
    <w:pPr>
      <w:numPr>
        <w:numId w:val="10"/>
      </w:numPr>
    </w:pPr>
  </w:style>
  <w:style w:type="numbering" w:customStyle="1" w:styleId="StyleNumrosarial10">
    <w:name w:val="Style Numéros arial 10"/>
    <w:basedOn w:val="NoList"/>
    <w:rsid w:val="00491C26"/>
    <w:pPr>
      <w:numPr>
        <w:numId w:val="11"/>
      </w:numPr>
    </w:pPr>
  </w:style>
  <w:style w:type="paragraph" w:styleId="ListNumber">
    <w:name w:val="List Number"/>
    <w:basedOn w:val="Normal"/>
    <w:rsid w:val="00491C26"/>
    <w:pPr>
      <w:jc w:val="both"/>
    </w:pPr>
    <w:rPr>
      <w:rFonts w:cs="Arial"/>
      <w:lang w:eastAsia="fr-FR"/>
    </w:rPr>
  </w:style>
  <w:style w:type="character" w:customStyle="1" w:styleId="EmailStyle301">
    <w:name w:val="EmailStyle301"/>
    <w:semiHidden/>
    <w:rsid w:val="00491C26"/>
    <w:rPr>
      <w:rFonts w:ascii="Arial" w:hAnsi="Arial" w:cs="Arial"/>
      <w:color w:val="auto"/>
      <w:sz w:val="20"/>
      <w:szCs w:val="20"/>
    </w:rPr>
  </w:style>
  <w:style w:type="paragraph" w:customStyle="1" w:styleId="code">
    <w:name w:val="code"/>
    <w:basedOn w:val="Normal"/>
    <w:rsid w:val="00491C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Lucida Console" w:hAnsi="Lucida Console"/>
      <w:sz w:val="16"/>
      <w:lang w:eastAsia="en-US"/>
    </w:rPr>
  </w:style>
  <w:style w:type="paragraph" w:customStyle="1" w:styleId="Appendix">
    <w:name w:val="Appendix"/>
    <w:basedOn w:val="Normal"/>
    <w:next w:val="Normal"/>
    <w:rsid w:val="00491C26"/>
    <w:pPr>
      <w:keepNext/>
      <w:framePr w:w="9639" w:h="2098" w:hRule="exact" w:hSpace="181" w:vSpace="181" w:wrap="around" w:vAnchor="page" w:hAnchor="margin" w:x="-1133" w:y="1135"/>
      <w:numPr>
        <w:numId w:val="13"/>
      </w:numPr>
      <w:spacing w:before="580" w:line="360" w:lineRule="exact"/>
    </w:pPr>
    <w:rPr>
      <w:rFonts w:ascii="Invensys Andale Bold" w:hAnsi="Invensys Andale Bold"/>
      <w:b/>
      <w:sz w:val="32"/>
      <w:lang w:eastAsia="en-US"/>
    </w:rPr>
  </w:style>
  <w:style w:type="paragraph" w:customStyle="1" w:styleId="appendix2">
    <w:name w:val="appendix2"/>
    <w:basedOn w:val="Appendix"/>
    <w:next w:val="Normal"/>
    <w:rsid w:val="00491C26"/>
    <w:pPr>
      <w:framePr w:w="0" w:hRule="auto" w:hSpace="0" w:vSpace="0" w:wrap="auto" w:vAnchor="margin" w:hAnchor="text" w:xAlign="left" w:yAlign="inline"/>
      <w:numPr>
        <w:ilvl w:val="1"/>
      </w:numPr>
      <w:spacing w:before="260" w:after="260"/>
    </w:pPr>
    <w:rPr>
      <w:sz w:val="28"/>
    </w:rPr>
  </w:style>
  <w:style w:type="paragraph" w:styleId="List">
    <w:name w:val="List"/>
    <w:basedOn w:val="Normal"/>
    <w:rsid w:val="00491C26"/>
    <w:pPr>
      <w:keepNext/>
      <w:ind w:left="284" w:hanging="284"/>
    </w:pPr>
    <w:rPr>
      <w:lang w:eastAsia="en-US"/>
    </w:rPr>
  </w:style>
  <w:style w:type="paragraph" w:customStyle="1" w:styleId="ListEnd">
    <w:name w:val="ListEnd"/>
    <w:basedOn w:val="List"/>
    <w:next w:val="Normal"/>
    <w:rsid w:val="00491C26"/>
    <w:pPr>
      <w:keepNext w:val="0"/>
      <w:spacing w:after="130"/>
    </w:pPr>
  </w:style>
  <w:style w:type="table" w:customStyle="1" w:styleId="TableBW">
    <w:name w:val="Table BW"/>
    <w:basedOn w:val="TableNormal"/>
    <w:rsid w:val="00491C26"/>
    <w:pPr>
      <w:spacing w:before="100" w:beforeAutospacing="1" w:after="100" w:afterAutospacing="1"/>
    </w:pPr>
    <w:rPr>
      <w:rFonts w:ascii="Arial" w:eastAsia="Times" w:hAnsi="Arial"/>
      <w:sz w:val="18"/>
      <w:szCs w:val="18"/>
      <w:lang w:val="fr-FR" w:eastAsia="fr-FR"/>
    </w:rPr>
    <w:tblPr>
      <w:tblStyleRowBandSize w:val="1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6" w:space="0" w:color="000000"/>
        <w:insideV w:val="single" w:sz="6" w:space="0" w:color="000000"/>
      </w:tblBorders>
    </w:tblPr>
    <w:trPr>
      <w:jc w:val="center"/>
    </w:trPr>
    <w:tblStylePr w:type="firstRow">
      <w:rPr>
        <w:rFonts w:ascii="Arial" w:eastAsia="Arial" w:hAnsi="Arial" w:cs="Arial"/>
        <w:b/>
      </w:rPr>
      <w:tblPr/>
      <w:trPr>
        <w:cantSplit/>
        <w:tblHeader/>
      </w:trPr>
      <w:tcPr>
        <w:tc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</w:tcBorders>
      </w:tcPr>
    </w:tblStylePr>
    <w:tblStylePr w:type="firstCol">
      <w:rPr>
        <w:rFonts w:ascii="Arial" w:eastAsia="Arial" w:hAnsi="Arial" w:cs="Arial"/>
        <w:b w:val="0"/>
      </w:rPr>
      <w:tblPr/>
      <w:tcPr>
        <w:tc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TableInforVertical">
    <w:name w:val="Table Infor Vertical"/>
    <w:basedOn w:val="TableInforColor"/>
    <w:rsid w:val="00491C26"/>
    <w:rPr>
      <w:rFonts w:ascii="Arial" w:hAnsi="Arial"/>
      <w:lang w:val="en-US" w:eastAsia="en-US"/>
    </w:rPr>
    <w:tblPr/>
    <w:tblStylePr w:type="firstRow">
      <w:pPr>
        <w:wordWrap/>
        <w:jc w:val="left"/>
      </w:pPr>
      <w:rPr>
        <w:rFonts w:ascii="Arial" w:hAnsi="Arial"/>
        <w:b w:val="0"/>
        <w:i w:val="0"/>
        <w:caps w:val="0"/>
        <w:smallCaps w:val="0"/>
        <w:strike w:val="0"/>
        <w:dstrike w:val="0"/>
        <w:vanish w:val="0"/>
        <w:color w:val="auto"/>
        <w:sz w:val="18"/>
        <w:u w:color="FFFFFF"/>
        <w:vertAlign w:val="baseline"/>
      </w:rPr>
      <w:tblPr/>
      <w:trPr>
        <w:tblHeader/>
      </w:trPr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C0C0C0"/>
        <w:vAlign w:val="center"/>
      </w:tcPr>
    </w:tblStylePr>
    <w:tblStylePr w:type="firstCol">
      <w:rPr>
        <w:rFonts w:ascii="Arial" w:hAnsi="Arial"/>
        <w:b/>
        <w:caps w:val="0"/>
        <w:smallCaps w:val="0"/>
        <w:strike w:val="0"/>
        <w:dstrike w:val="0"/>
        <w:vanish w:val="0"/>
        <w:color w:val="FFFFFF" w:themeColor="background1"/>
        <w:sz w:val="18"/>
        <w:vertAlign w:val="baseline"/>
      </w:rPr>
      <w:tblPr/>
      <w:tcPr>
        <w:shd w:val="clear" w:color="auto" w:fill="B5111B"/>
      </w:tcPr>
    </w:tblStylePr>
    <w:tblStylePr w:type="band1Horz">
      <w:rPr>
        <w:rFonts w:ascii="Arial" w:hAnsi="Arial"/>
        <w:sz w:val="18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DDDDDD"/>
      </w:tcPr>
    </w:tblStylePr>
    <w:tblStylePr w:type="band2Horz">
      <w:rPr>
        <w:rFonts w:ascii="Arial" w:hAnsi="Arial"/>
        <w:sz w:val="18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il"/>
          <w:tr2bl w:val="nil"/>
        </w:tcBorders>
        <w:shd w:val="clear" w:color="auto" w:fill="C0C0C0"/>
      </w:tcPr>
    </w:tblStylePr>
    <w:tblStylePr w:type="nwCell"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FFFFFF" w:themeColor="background1"/>
        <w:sz w:val="18"/>
        <w:vertAlign w:val="baseline"/>
      </w:rPr>
      <w:tblPr/>
      <w:tcPr>
        <w:shd w:val="clear" w:color="auto" w:fill="B5111B"/>
      </w:tcPr>
    </w:tblStylePr>
  </w:style>
  <w:style w:type="paragraph" w:styleId="DocumentMap">
    <w:name w:val="Document Map"/>
    <w:basedOn w:val="Normal"/>
    <w:link w:val="DocumentMapChar"/>
    <w:semiHidden/>
    <w:rsid w:val="00491C26"/>
    <w:pPr>
      <w:shd w:val="clear" w:color="auto" w:fill="000080"/>
      <w:spacing w:after="130"/>
    </w:pPr>
    <w:rPr>
      <w:rFonts w:ascii="Tahoma" w:hAnsi="Tahoma" w:cs="Tahoma"/>
      <w:lang w:eastAsia="en-US"/>
    </w:rPr>
  </w:style>
  <w:style w:type="character" w:customStyle="1" w:styleId="DocumentMapChar">
    <w:name w:val="Document Map Char"/>
    <w:basedOn w:val="DefaultParagraphFont"/>
    <w:link w:val="DocumentMap"/>
    <w:semiHidden/>
    <w:rsid w:val="00491C26"/>
    <w:rPr>
      <w:rFonts w:ascii="Tahoma" w:hAnsi="Tahoma" w:cs="Tahoma"/>
      <w:shd w:val="clear" w:color="auto" w:fill="000080"/>
      <w:lang w:val="fr-FR" w:eastAsia="en-US"/>
    </w:rPr>
  </w:style>
  <w:style w:type="paragraph" w:customStyle="1" w:styleId="Bullet3">
    <w:name w:val="Bullet 3"/>
    <w:basedOn w:val="Bullet2"/>
    <w:rsid w:val="00FE754D"/>
    <w:pPr>
      <w:numPr>
        <w:ilvl w:val="2"/>
      </w:numPr>
      <w:tabs>
        <w:tab w:val="clear" w:pos="4320"/>
        <w:tab w:val="num" w:pos="4678"/>
      </w:tabs>
      <w:ind w:left="2977"/>
    </w:pPr>
  </w:style>
  <w:style w:type="character" w:customStyle="1" w:styleId="InforHeadline">
    <w:name w:val="Infor Headline"/>
    <w:rsid w:val="00491C26"/>
    <w:rPr>
      <w:rFonts w:ascii="Arial Narrow" w:hAnsi="Arial Narrow"/>
      <w:b/>
      <w:color w:val="000000"/>
      <w:sz w:val="28"/>
      <w:szCs w:val="24"/>
    </w:rPr>
  </w:style>
  <w:style w:type="character" w:customStyle="1" w:styleId="InforCoverSub-Headline">
    <w:name w:val="Infor Cover Sub-Headline"/>
    <w:rsid w:val="00491C26"/>
    <w:rPr>
      <w:rFonts w:ascii="Arial" w:hAnsi="Arial"/>
      <w:color w:val="auto"/>
      <w:sz w:val="36"/>
      <w:szCs w:val="36"/>
    </w:rPr>
  </w:style>
  <w:style w:type="paragraph" w:customStyle="1" w:styleId="SubList">
    <w:name w:val="SubList"/>
    <w:basedOn w:val="List"/>
    <w:rsid w:val="00491C26"/>
    <w:pPr>
      <w:numPr>
        <w:numId w:val="14"/>
      </w:numPr>
      <w:tabs>
        <w:tab w:val="clear" w:pos="284"/>
      </w:tabs>
      <w:ind w:left="568"/>
    </w:pPr>
    <w:rPr>
      <w:snapToGrid w:val="0"/>
      <w:lang w:val="en-US"/>
    </w:rPr>
  </w:style>
  <w:style w:type="character" w:customStyle="1" w:styleId="tw4winMark">
    <w:name w:val="tw4winMark"/>
    <w:rsid w:val="00491C26"/>
    <w:rPr>
      <w:rFonts w:ascii="Courier New" w:hAnsi="Courier New"/>
      <w:vanish/>
      <w:color w:val="800080"/>
      <w:sz w:val="24"/>
      <w:vertAlign w:val="subscript"/>
    </w:rPr>
  </w:style>
  <w:style w:type="paragraph" w:customStyle="1" w:styleId="Titre3bis">
    <w:name w:val="Titre 3bis"/>
    <w:basedOn w:val="Heading3"/>
    <w:link w:val="Titre3bisCar"/>
    <w:rsid w:val="00491C26"/>
    <w:pPr>
      <w:keepLines w:val="0"/>
      <w:tabs>
        <w:tab w:val="num" w:pos="-80"/>
        <w:tab w:val="num" w:pos="0"/>
      </w:tabs>
      <w:spacing w:line="284" w:lineRule="exact"/>
      <w:ind w:left="1004" w:hanging="700"/>
      <w:jc w:val="left"/>
    </w:pPr>
    <w:rPr>
      <w:rFonts w:eastAsia="Times"/>
      <w:kern w:val="28"/>
      <w:sz w:val="22"/>
      <w:szCs w:val="22"/>
      <w:lang w:eastAsia="en-US"/>
    </w:rPr>
  </w:style>
  <w:style w:type="paragraph" w:customStyle="1" w:styleId="Titre2bis">
    <w:name w:val="Titre 2bis"/>
    <w:basedOn w:val="Heading2"/>
    <w:link w:val="Titre2bisCar"/>
    <w:rsid w:val="00491C26"/>
    <w:pPr>
      <w:keepLines w:val="0"/>
      <w:pBdr>
        <w:top w:val="none" w:sz="0" w:space="0" w:color="auto"/>
      </w:pBdr>
      <w:tabs>
        <w:tab w:val="clear" w:pos="720"/>
        <w:tab w:val="num" w:pos="-224"/>
        <w:tab w:val="left" w:pos="0"/>
        <w:tab w:val="num" w:pos="860"/>
      </w:tabs>
      <w:spacing w:before="360" w:after="240" w:line="284" w:lineRule="exact"/>
      <w:ind w:left="860" w:right="0" w:hanging="800"/>
      <w:jc w:val="left"/>
    </w:pPr>
    <w:rPr>
      <w:rFonts w:eastAsia="Times"/>
      <w:sz w:val="22"/>
      <w:szCs w:val="22"/>
      <w:lang w:eastAsia="en-US"/>
    </w:rPr>
  </w:style>
  <w:style w:type="character" w:customStyle="1" w:styleId="Titre3bisCar">
    <w:name w:val="Titre 3bis Car"/>
    <w:basedOn w:val="Heading3Char"/>
    <w:link w:val="Titre3bis"/>
    <w:rsid w:val="00491C26"/>
    <w:rPr>
      <w:rFonts w:ascii="Arial" w:eastAsia="Times" w:hAnsi="Arial"/>
      <w:b/>
      <w:kern w:val="28"/>
      <w:sz w:val="22"/>
      <w:szCs w:val="22"/>
      <w:lang w:val="fr-FR" w:eastAsia="en-US"/>
    </w:rPr>
  </w:style>
  <w:style w:type="character" w:customStyle="1" w:styleId="Titre2bisCar">
    <w:name w:val="Titre 2bis Car"/>
    <w:basedOn w:val="Heading2Char"/>
    <w:link w:val="Titre2bis"/>
    <w:rsid w:val="00491C26"/>
    <w:rPr>
      <w:rFonts w:ascii="Arial" w:eastAsia="Times" w:hAnsi="Arial"/>
      <w:b/>
      <w:sz w:val="22"/>
      <w:szCs w:val="22"/>
      <w:lang w:val="fr-FR" w:eastAsia="en-US"/>
    </w:rPr>
  </w:style>
  <w:style w:type="paragraph" w:styleId="BodyText3">
    <w:name w:val="Body Text 3"/>
    <w:basedOn w:val="Normal"/>
    <w:link w:val="BodyText3Char"/>
    <w:rsid w:val="00491C26"/>
    <w:pPr>
      <w:spacing w:after="120"/>
    </w:pPr>
    <w:rPr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rsid w:val="00491C26"/>
    <w:rPr>
      <w:rFonts w:ascii="Arial" w:hAnsi="Arial"/>
      <w:sz w:val="16"/>
      <w:szCs w:val="16"/>
      <w:lang w:val="fr-FR" w:eastAsia="en-US"/>
    </w:rPr>
  </w:style>
  <w:style w:type="character" w:customStyle="1" w:styleId="Titre1Car1">
    <w:name w:val="Titre 1 Car1"/>
    <w:aliases w:val="Titre a Car,1. Titre 1 Car"/>
    <w:basedOn w:val="DefaultParagraphFont"/>
    <w:rsid w:val="00491C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4Car1">
    <w:name w:val="Titre 4 Car1"/>
    <w:aliases w:val="Titre niveau 4 Car,H4 Car,Titre 41 Car,t4.T4 Car,Heading 4 Car,(Shift Ctrl 4) Car,- Minor Side Car,H41 Car,Titre 411 Car,t4.T41 Car,Heading 41 Car,(Shift Ctrl 4)1 Car,- Minor Side1 Car,H42 Car,Titre 412 Car,t4.T42 Car,Heading 42 Car,H43 Car"/>
    <w:basedOn w:val="DefaultParagraphFont"/>
    <w:semiHidden/>
    <w:rsid w:val="00491C26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Titre5Car1">
    <w:name w:val="Titre 5 Car1"/>
    <w:aliases w:val="Heading 5 Car,Heading 51 Car,Heading 52 Car,Heading 53 Car,Heading 54 Car,Heading 55 Car,Heading 56 Car,Heading 57 Car,Heading 58 Car,Heading 59 Car,Heading 510 Car,Heading 511 Car,Heading 521 Car,Heading 531 Car,Heading 541 Car"/>
    <w:basedOn w:val="DefaultParagraphFont"/>
    <w:semiHidden/>
    <w:rsid w:val="00491C26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Titre6Car1">
    <w:name w:val="Titre 6 Car1"/>
    <w:aliases w:val="Legal Level 1. Car,Annexe Car,H6 Car"/>
    <w:basedOn w:val="DefaultParagraphFont"/>
    <w:semiHidden/>
    <w:rsid w:val="00491C26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FootnoteText">
    <w:name w:val="footnote text"/>
    <w:basedOn w:val="Normal"/>
    <w:link w:val="FootnoteTextChar"/>
    <w:unhideWhenUsed/>
    <w:rsid w:val="00491C26"/>
    <w:pPr>
      <w:spacing w:before="40" w:after="40"/>
      <w:ind w:left="170" w:right="851" w:hanging="170"/>
      <w:jc w:val="both"/>
    </w:pPr>
    <w:rPr>
      <w:rFonts w:ascii="Times New Roman" w:hAnsi="Times New Roman"/>
      <w:sz w:val="16"/>
      <w:lang w:eastAsia="fr-FR"/>
    </w:rPr>
  </w:style>
  <w:style w:type="character" w:customStyle="1" w:styleId="FootnoteTextChar">
    <w:name w:val="Footnote Text Char"/>
    <w:basedOn w:val="DefaultParagraphFont"/>
    <w:link w:val="FootnoteText"/>
    <w:rsid w:val="00491C26"/>
    <w:rPr>
      <w:sz w:val="16"/>
      <w:lang w:val="fr-FR" w:eastAsia="fr-FR"/>
    </w:rPr>
  </w:style>
  <w:style w:type="paragraph" w:styleId="BodyText2">
    <w:name w:val="Body Text 2"/>
    <w:basedOn w:val="Normal"/>
    <w:link w:val="BodyText2Char"/>
    <w:unhideWhenUsed/>
    <w:rsid w:val="00491C26"/>
    <w:pPr>
      <w:jc w:val="both"/>
    </w:pPr>
    <w:rPr>
      <w:rFonts w:ascii="Times New Roman" w:hAnsi="Times New Roman"/>
      <w:i/>
      <w:sz w:val="22"/>
      <w:lang w:eastAsia="fr-FR"/>
    </w:rPr>
  </w:style>
  <w:style w:type="character" w:customStyle="1" w:styleId="BodyText2Char">
    <w:name w:val="Body Text 2 Char"/>
    <w:basedOn w:val="DefaultParagraphFont"/>
    <w:link w:val="BodyText2"/>
    <w:rsid w:val="00491C26"/>
    <w:rPr>
      <w:i/>
      <w:sz w:val="22"/>
      <w:lang w:val="fr-FR" w:eastAsia="fr-FR"/>
    </w:rPr>
  </w:style>
  <w:style w:type="paragraph" w:styleId="BodyTextIndent2">
    <w:name w:val="Body Text Indent 2"/>
    <w:basedOn w:val="Normal"/>
    <w:link w:val="BodyTextIndent2Char"/>
    <w:unhideWhenUsed/>
    <w:rsid w:val="00491C26"/>
    <w:pPr>
      <w:ind w:left="1066"/>
      <w:jc w:val="both"/>
    </w:pPr>
    <w:rPr>
      <w:rFonts w:ascii="Times New Roman" w:hAnsi="Times New Roman"/>
      <w:sz w:val="22"/>
      <w:lang w:eastAsia="fr-FR"/>
    </w:rPr>
  </w:style>
  <w:style w:type="character" w:customStyle="1" w:styleId="BodyTextIndent2Char">
    <w:name w:val="Body Text Indent 2 Char"/>
    <w:basedOn w:val="DefaultParagraphFont"/>
    <w:link w:val="BodyTextIndent2"/>
    <w:rsid w:val="00491C26"/>
    <w:rPr>
      <w:sz w:val="22"/>
      <w:lang w:val="fr-FR" w:eastAsia="fr-FR"/>
    </w:rPr>
  </w:style>
  <w:style w:type="paragraph" w:styleId="BodyTextIndent3">
    <w:name w:val="Body Text Indent 3"/>
    <w:basedOn w:val="Normal"/>
    <w:link w:val="BodyTextIndent3Char"/>
    <w:unhideWhenUsed/>
    <w:rsid w:val="00491C26"/>
    <w:pPr>
      <w:ind w:left="1068"/>
      <w:jc w:val="both"/>
    </w:pPr>
    <w:rPr>
      <w:rFonts w:ascii="Times New Roman" w:hAnsi="Times New Roman"/>
      <w:sz w:val="22"/>
      <w:lang w:eastAsia="fr-FR"/>
    </w:rPr>
  </w:style>
  <w:style w:type="character" w:customStyle="1" w:styleId="BodyTextIndent3Char">
    <w:name w:val="Body Text Indent 3 Char"/>
    <w:basedOn w:val="DefaultParagraphFont"/>
    <w:link w:val="BodyTextIndent3"/>
    <w:rsid w:val="00491C26"/>
    <w:rPr>
      <w:sz w:val="22"/>
      <w:lang w:val="fr-FR" w:eastAsia="fr-FR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91C26"/>
    <w:rPr>
      <w:rFonts w:ascii="Calibri" w:eastAsiaTheme="minorHAnsi" w:hAnsi="Calibri"/>
      <w:sz w:val="22"/>
      <w:szCs w:val="22"/>
      <w:lang w:val="en-US" w:eastAsia="en-US"/>
    </w:rPr>
  </w:style>
  <w:style w:type="paragraph" w:customStyle="1" w:styleId="numration">
    <w:name w:val="énumération"/>
    <w:basedOn w:val="Normal"/>
    <w:rsid w:val="00491C26"/>
    <w:pPr>
      <w:numPr>
        <w:numId w:val="15"/>
      </w:numPr>
      <w:jc w:val="both"/>
    </w:pPr>
    <w:rPr>
      <w:rFonts w:ascii="Times New Roman" w:hAnsi="Times New Roman"/>
      <w:sz w:val="24"/>
      <w:lang w:eastAsia="fr-FR"/>
    </w:rPr>
  </w:style>
  <w:style w:type="paragraph" w:customStyle="1" w:styleId="adresse-date">
    <w:name w:val="adresse-date"/>
    <w:basedOn w:val="Normal"/>
    <w:rsid w:val="00491C26"/>
    <w:pPr>
      <w:spacing w:line="270" w:lineRule="exact"/>
      <w:jc w:val="both"/>
    </w:pPr>
    <w:rPr>
      <w:rFonts w:ascii="Times New Roman" w:hAnsi="Times New Roman"/>
      <w:sz w:val="22"/>
      <w:lang w:eastAsia="fr-FR"/>
    </w:rPr>
  </w:style>
  <w:style w:type="paragraph" w:customStyle="1" w:styleId="en-tte1">
    <w:name w:val="en-tête1"/>
    <w:basedOn w:val="Normal"/>
    <w:rsid w:val="00491C26"/>
    <w:pPr>
      <w:spacing w:line="240" w:lineRule="exact"/>
      <w:ind w:firstLine="680"/>
    </w:pPr>
    <w:rPr>
      <w:rFonts w:ascii="Times New Roman" w:hAnsi="Times New Roman"/>
      <w:b/>
      <w:caps/>
      <w:sz w:val="18"/>
      <w:lang w:eastAsia="fr-FR"/>
    </w:rPr>
  </w:style>
  <w:style w:type="paragraph" w:customStyle="1" w:styleId="textecourant">
    <w:name w:val="texte courant"/>
    <w:basedOn w:val="Normal"/>
    <w:uiPriority w:val="99"/>
    <w:rsid w:val="00491C26"/>
    <w:pPr>
      <w:spacing w:before="60" w:after="60"/>
      <w:ind w:firstLine="680"/>
      <w:jc w:val="both"/>
    </w:pPr>
    <w:rPr>
      <w:rFonts w:ascii="Tms Rmn" w:hAnsi="Tms Rmn"/>
      <w:sz w:val="24"/>
      <w:lang w:eastAsia="fr-FR"/>
    </w:rPr>
  </w:style>
  <w:style w:type="paragraph" w:customStyle="1" w:styleId="titreppalnonsign">
    <w:name w:val="titre ppal non signé"/>
    <w:basedOn w:val="Normal"/>
    <w:next w:val="textecourant"/>
    <w:rsid w:val="00491C26"/>
    <w:pPr>
      <w:pageBreakBefore/>
      <w:spacing w:after="1680"/>
      <w:jc w:val="center"/>
    </w:pPr>
    <w:rPr>
      <w:sz w:val="40"/>
      <w:lang w:eastAsia="fr-FR"/>
    </w:rPr>
  </w:style>
  <w:style w:type="character" w:styleId="FootnoteReference">
    <w:name w:val="footnote reference"/>
    <w:basedOn w:val="DefaultParagraphFont"/>
    <w:unhideWhenUsed/>
    <w:rsid w:val="00491C26"/>
    <w:rPr>
      <w:rFonts w:ascii="Times New Roman" w:hAnsi="Times New Roman" w:cs="Times New Roman" w:hint="default"/>
      <w:position w:val="6"/>
      <w:sz w:val="12"/>
      <w:bdr w:val="none" w:sz="0" w:space="0" w:color="auto" w:frame="1"/>
    </w:rPr>
  </w:style>
  <w:style w:type="character" w:customStyle="1" w:styleId="field1">
    <w:name w:val="field1"/>
    <w:basedOn w:val="DefaultParagraphFont"/>
    <w:rsid w:val="00491C26"/>
    <w:rPr>
      <w:color w:val="555555"/>
    </w:rPr>
  </w:style>
  <w:style w:type="table" w:styleId="MediumShading2-Accent2">
    <w:name w:val="Medium Shading 2 Accent 2"/>
    <w:basedOn w:val="TableNormal"/>
    <w:uiPriority w:val="64"/>
    <w:rsid w:val="00491C26"/>
    <w:rPr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Revision">
    <w:name w:val="Revision"/>
    <w:hidden/>
    <w:uiPriority w:val="99"/>
    <w:semiHidden/>
    <w:rsid w:val="00491C26"/>
    <w:rPr>
      <w:rFonts w:ascii="Arial" w:hAnsi="Arial"/>
      <w:lang w:val="fr-FR" w:eastAsia="en-US"/>
    </w:rPr>
  </w:style>
  <w:style w:type="paragraph" w:customStyle="1" w:styleId="List1">
    <w:name w:val="List1"/>
    <w:basedOn w:val="BodyText"/>
    <w:qFormat/>
    <w:rsid w:val="00987CD8"/>
    <w:pPr>
      <w:numPr>
        <w:numId w:val="16"/>
      </w:numPr>
      <w:ind w:left="1985"/>
    </w:pPr>
  </w:style>
  <w:style w:type="character" w:customStyle="1" w:styleId="normaltextrun1">
    <w:name w:val="normaltextrun1"/>
    <w:basedOn w:val="DefaultParagraphFont"/>
    <w:rsid w:val="004F022E"/>
  </w:style>
  <w:style w:type="character" w:customStyle="1" w:styleId="eop">
    <w:name w:val="eop"/>
    <w:basedOn w:val="DefaultParagraphFont"/>
    <w:rsid w:val="004F022E"/>
  </w:style>
  <w:style w:type="paragraph" w:customStyle="1" w:styleId="Array">
    <w:name w:val="Array"/>
    <w:basedOn w:val="NoSpacing"/>
    <w:link w:val="ArrayChar"/>
    <w:qFormat/>
    <w:rsid w:val="005E3E01"/>
    <w:rPr>
      <w:rFonts w:eastAsiaTheme="minorEastAsia" w:cstheme="minorBidi"/>
      <w:sz w:val="16"/>
      <w:szCs w:val="22"/>
      <w:lang w:val="fr-FR"/>
    </w:rPr>
  </w:style>
  <w:style w:type="character" w:customStyle="1" w:styleId="ArrayChar">
    <w:name w:val="Array Char"/>
    <w:basedOn w:val="DefaultParagraphFont"/>
    <w:link w:val="Array"/>
    <w:rsid w:val="005E3E01"/>
    <w:rPr>
      <w:rFonts w:ascii="Arial" w:eastAsiaTheme="minorEastAsia" w:hAnsi="Arial" w:cstheme="minorBidi"/>
      <w:sz w:val="16"/>
      <w:szCs w:val="22"/>
      <w:lang w:val="fr-FR" w:eastAsia="en-US"/>
    </w:rPr>
  </w:style>
  <w:style w:type="table" w:customStyle="1" w:styleId="InforTable2">
    <w:name w:val="Infor Table2"/>
    <w:basedOn w:val="TableNormal"/>
    <w:uiPriority w:val="99"/>
    <w:rsid w:val="005E3E01"/>
    <w:pPr>
      <w:jc w:val="center"/>
    </w:pPr>
    <w:rPr>
      <w:rFonts w:ascii="Arial" w:hAnsi="Arial"/>
      <w:sz w:val="16"/>
      <w:szCs w:val="22"/>
      <w:lang w:val="es-AR" w:eastAsia="es-AR"/>
    </w:rPr>
    <w:tblPr>
      <w:tblStyleRowBandSize w:val="1"/>
      <w:tblInd w:w="0" w:type="nil"/>
    </w:tblPr>
    <w:tcPr>
      <w:vAlign w:val="center"/>
    </w:tcPr>
    <w:tblStylePr w:type="firstRow">
      <w:pPr>
        <w:wordWrap/>
        <w:jc w:val="left"/>
      </w:pPr>
      <w:rPr>
        <w:rFonts w:ascii="Arial" w:hAnsi="Arial" w:cs="Arial" w:hint="default"/>
        <w:b/>
        <w:color w:val="FFFFFF" w:themeColor="background1"/>
        <w:sz w:val="16"/>
        <w:szCs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</w:style>
  <w:style w:type="paragraph" w:customStyle="1" w:styleId="xl24">
    <w:name w:val="xl24"/>
    <w:basedOn w:val="Normal"/>
    <w:rsid w:val="005531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both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character" w:styleId="IntenseEmphasis">
    <w:name w:val="Intense Emphasis"/>
    <w:basedOn w:val="DefaultParagraphFont"/>
    <w:uiPriority w:val="21"/>
    <w:qFormat/>
    <w:rsid w:val="00146699"/>
    <w:rPr>
      <w:i/>
      <w:iCs/>
      <w:color w:val="4F81BD" w:themeColor="accent1"/>
    </w:rPr>
  </w:style>
  <w:style w:type="table" w:styleId="ListTable3-Accent1">
    <w:name w:val="List Table 3 Accent 1"/>
    <w:basedOn w:val="TableNormal"/>
    <w:uiPriority w:val="48"/>
    <w:rsid w:val="00BE70C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normaltextrun">
    <w:name w:val="normaltextrun"/>
    <w:basedOn w:val="DefaultParagraphFont"/>
    <w:rsid w:val="00FB70EE"/>
  </w:style>
  <w:style w:type="paragraph" w:customStyle="1" w:styleId="paragraph0">
    <w:name w:val="paragraph"/>
    <w:basedOn w:val="Normal"/>
    <w:rsid w:val="00FB70E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table" w:styleId="GridTable1Light-Accent4">
    <w:name w:val="Grid Table 1 Light Accent 4"/>
    <w:basedOn w:val="TableNormal"/>
    <w:uiPriority w:val="46"/>
    <w:rsid w:val="00AF7D6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650B1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IntenseReference">
    <w:name w:val="Intense Reference"/>
    <w:basedOn w:val="DefaultParagraphFont"/>
    <w:uiPriority w:val="32"/>
    <w:qFormat/>
    <w:rsid w:val="00FC1E0C"/>
    <w:rPr>
      <w:b/>
      <w:bCs/>
      <w:smallCaps/>
      <w:color w:val="4F81BD" w:themeColor="accent1"/>
      <w:spacing w:val="5"/>
    </w:rPr>
  </w:style>
  <w:style w:type="table" w:styleId="GridTable5Dark-Accent1">
    <w:name w:val="Grid Table 5 Dark Accent 1"/>
    <w:basedOn w:val="TableNormal"/>
    <w:uiPriority w:val="50"/>
    <w:rsid w:val="006429D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A3AE8"/>
    <w:rPr>
      <w:color w:val="954F72"/>
      <w:u w:val="single"/>
    </w:rPr>
  </w:style>
  <w:style w:type="paragraph" w:customStyle="1" w:styleId="msonormal0">
    <w:name w:val="msonormal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font0">
    <w:name w:val="font0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customStyle="1" w:styleId="font5">
    <w:name w:val="font5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FF0000"/>
      <w:sz w:val="22"/>
      <w:szCs w:val="22"/>
      <w:lang w:val="en-US" w:eastAsia="en-US"/>
    </w:rPr>
  </w:style>
  <w:style w:type="paragraph" w:customStyle="1" w:styleId="font6">
    <w:name w:val="font6"/>
    <w:basedOn w:val="Normal"/>
    <w:rsid w:val="006A3AE8"/>
    <w:pPr>
      <w:spacing w:before="100" w:beforeAutospacing="1" w:after="100" w:afterAutospacing="1"/>
    </w:pPr>
    <w:rPr>
      <w:rFonts w:cs="Arial"/>
      <w:sz w:val="16"/>
      <w:szCs w:val="16"/>
      <w:lang w:val="en-US" w:eastAsia="en-US"/>
    </w:rPr>
  </w:style>
  <w:style w:type="paragraph" w:customStyle="1" w:styleId="font7">
    <w:name w:val="font7"/>
    <w:basedOn w:val="Normal"/>
    <w:rsid w:val="006A3AE8"/>
    <w:pPr>
      <w:spacing w:before="100" w:beforeAutospacing="1" w:after="100" w:afterAutospacing="1"/>
    </w:pPr>
    <w:rPr>
      <w:rFonts w:cs="Arial"/>
      <w:color w:val="FF0000"/>
      <w:sz w:val="16"/>
      <w:szCs w:val="16"/>
      <w:lang w:val="en-US" w:eastAsia="en-US"/>
    </w:rPr>
  </w:style>
  <w:style w:type="paragraph" w:customStyle="1" w:styleId="font8">
    <w:name w:val="font8"/>
    <w:basedOn w:val="Normal"/>
    <w:rsid w:val="006A3AE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lang w:val="en-US" w:eastAsia="en-US"/>
    </w:rPr>
  </w:style>
  <w:style w:type="paragraph" w:customStyle="1" w:styleId="font9">
    <w:name w:val="font9"/>
    <w:basedOn w:val="Normal"/>
    <w:rsid w:val="006A3AE8"/>
    <w:pPr>
      <w:spacing w:before="100" w:beforeAutospacing="1" w:after="100" w:afterAutospacing="1"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font10">
    <w:name w:val="font10"/>
    <w:basedOn w:val="Normal"/>
    <w:rsid w:val="006A3AE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FF0000"/>
      <w:lang w:val="en-US" w:eastAsia="en-US"/>
    </w:rPr>
  </w:style>
  <w:style w:type="paragraph" w:customStyle="1" w:styleId="font11">
    <w:name w:val="font11"/>
    <w:basedOn w:val="Normal"/>
    <w:rsid w:val="006A3AE8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 w:eastAsia="en-US"/>
    </w:rPr>
  </w:style>
  <w:style w:type="paragraph" w:customStyle="1" w:styleId="font12">
    <w:name w:val="font12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FF0000"/>
      <w:sz w:val="22"/>
      <w:szCs w:val="22"/>
      <w:lang w:val="en-US" w:eastAsia="en-US"/>
    </w:rPr>
  </w:style>
  <w:style w:type="paragraph" w:customStyle="1" w:styleId="font13">
    <w:name w:val="font13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customStyle="1" w:styleId="font14">
    <w:name w:val="font14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customStyle="1" w:styleId="font15">
    <w:name w:val="font15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FF0000"/>
      <w:sz w:val="22"/>
      <w:szCs w:val="22"/>
      <w:lang w:val="en-US" w:eastAsia="en-US"/>
    </w:rPr>
  </w:style>
  <w:style w:type="paragraph" w:customStyle="1" w:styleId="font16">
    <w:name w:val="font16"/>
    <w:basedOn w:val="Normal"/>
    <w:rsid w:val="006A3AE8"/>
    <w:pPr>
      <w:spacing w:before="100" w:beforeAutospacing="1" w:after="100" w:afterAutospacing="1"/>
    </w:pPr>
    <w:rPr>
      <w:rFonts w:cs="Arial"/>
      <w:sz w:val="22"/>
      <w:szCs w:val="22"/>
      <w:lang w:val="en-US" w:eastAsia="en-US"/>
    </w:rPr>
  </w:style>
  <w:style w:type="paragraph" w:customStyle="1" w:styleId="xl64">
    <w:name w:val="xl64"/>
    <w:basedOn w:val="Normal"/>
    <w:rsid w:val="006A3AE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Arial MT" w:hAnsi="Arial MT"/>
      <w:sz w:val="16"/>
      <w:szCs w:val="16"/>
      <w:lang w:val="en-US" w:eastAsia="en-US"/>
    </w:rPr>
  </w:style>
  <w:style w:type="paragraph" w:customStyle="1" w:styleId="xl65">
    <w:name w:val="xl65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6">
    <w:name w:val="xl66"/>
    <w:basedOn w:val="Normal"/>
    <w:rsid w:val="006A3AE8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Arial MT" w:hAnsi="Arial MT"/>
      <w:sz w:val="16"/>
      <w:szCs w:val="16"/>
      <w:lang w:val="en-US" w:eastAsia="en-US"/>
    </w:rPr>
  </w:style>
  <w:style w:type="paragraph" w:customStyle="1" w:styleId="xl67">
    <w:name w:val="xl67"/>
    <w:basedOn w:val="Normal"/>
    <w:rsid w:val="006A3AE8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rFonts w:ascii="Arial MT" w:hAnsi="Arial MT"/>
      <w:sz w:val="16"/>
      <w:szCs w:val="16"/>
      <w:lang w:val="en-US" w:eastAsia="en-US"/>
    </w:rPr>
  </w:style>
  <w:style w:type="paragraph" w:customStyle="1" w:styleId="xl68">
    <w:name w:val="xl68"/>
    <w:basedOn w:val="Normal"/>
    <w:rsid w:val="006A3AE8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lang w:val="en-US" w:eastAsia="en-US"/>
    </w:rPr>
  </w:style>
  <w:style w:type="paragraph" w:customStyle="1" w:styleId="xl69">
    <w:name w:val="xl69"/>
    <w:basedOn w:val="Normal"/>
    <w:rsid w:val="006A3AE8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cs="Arial"/>
      <w:b/>
      <w:bCs/>
      <w:color w:val="FFFFFF"/>
      <w:sz w:val="16"/>
      <w:szCs w:val="16"/>
      <w:lang w:val="en-US" w:eastAsia="en-US"/>
    </w:rPr>
  </w:style>
  <w:style w:type="paragraph" w:customStyle="1" w:styleId="xl70">
    <w:name w:val="xl70"/>
    <w:basedOn w:val="Normal"/>
    <w:rsid w:val="006A3AE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cs="Arial"/>
      <w:b/>
      <w:bCs/>
      <w:color w:val="FFFFFF"/>
      <w:sz w:val="16"/>
      <w:szCs w:val="16"/>
      <w:lang w:val="en-US" w:eastAsia="en-US"/>
    </w:rPr>
  </w:style>
  <w:style w:type="paragraph" w:customStyle="1" w:styleId="xl71">
    <w:name w:val="xl71"/>
    <w:basedOn w:val="Normal"/>
    <w:rsid w:val="006A3AE8"/>
    <w:pP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color w:val="000000"/>
      <w:lang w:val="en-US" w:eastAsia="en-US"/>
    </w:rPr>
  </w:style>
  <w:style w:type="paragraph" w:customStyle="1" w:styleId="xl72">
    <w:name w:val="xl72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73">
    <w:name w:val="xl73"/>
    <w:basedOn w:val="Normal"/>
    <w:rsid w:val="006A3AE8"/>
    <w:pP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color w:val="000000"/>
      <w:lang w:val="en-US" w:eastAsia="en-US"/>
    </w:rPr>
  </w:style>
  <w:style w:type="paragraph" w:customStyle="1" w:styleId="xl74">
    <w:name w:val="xl74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75">
    <w:name w:val="xl75"/>
    <w:basedOn w:val="Normal"/>
    <w:rsid w:val="006A3AE8"/>
    <w:pP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lang w:val="en-US" w:eastAsia="en-US"/>
    </w:rPr>
  </w:style>
  <w:style w:type="paragraph" w:customStyle="1" w:styleId="xl76">
    <w:name w:val="xl76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77">
    <w:name w:val="xl77"/>
    <w:basedOn w:val="Normal"/>
    <w:rsid w:val="006A3AE8"/>
    <w:pPr>
      <w:shd w:val="clear" w:color="000000" w:fill="ED7D31"/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xl78">
    <w:name w:val="xl78"/>
    <w:basedOn w:val="Normal"/>
    <w:rsid w:val="006A3AE8"/>
    <w:pPr>
      <w:spacing w:before="100" w:beforeAutospacing="1" w:after="100" w:afterAutospacing="1"/>
    </w:pPr>
    <w:rPr>
      <w:rFonts w:ascii="Calibri" w:hAnsi="Calibri" w:cs="Calibri"/>
      <w:sz w:val="24"/>
      <w:szCs w:val="24"/>
      <w:lang w:val="en-US" w:eastAsia="en-US"/>
    </w:rPr>
  </w:style>
  <w:style w:type="paragraph" w:customStyle="1" w:styleId="xl79">
    <w:name w:val="xl79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xl80">
    <w:name w:val="xl80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xl81">
    <w:name w:val="xl81"/>
    <w:basedOn w:val="Normal"/>
    <w:rsid w:val="006A3AE8"/>
    <w:pPr>
      <w:spacing w:before="100" w:beforeAutospacing="1" w:after="100" w:afterAutospacing="1"/>
    </w:pPr>
    <w:rPr>
      <w:rFonts w:ascii="Calibri" w:hAnsi="Calibri" w:cs="Calibri"/>
      <w:sz w:val="24"/>
      <w:szCs w:val="24"/>
      <w:lang w:val="en-US" w:eastAsia="en-US"/>
    </w:rPr>
  </w:style>
  <w:style w:type="paragraph" w:customStyle="1" w:styleId="xl82">
    <w:name w:val="xl82"/>
    <w:basedOn w:val="Normal"/>
    <w:rsid w:val="006A3AE8"/>
    <w:pPr>
      <w:shd w:val="clear" w:color="000000" w:fill="FFFFFF"/>
      <w:spacing w:before="100" w:beforeAutospacing="1" w:after="100" w:afterAutospacing="1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xl83">
    <w:name w:val="xl83"/>
    <w:basedOn w:val="Normal"/>
    <w:rsid w:val="006A3AE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xl84">
    <w:name w:val="xl84"/>
    <w:basedOn w:val="Normal"/>
    <w:rsid w:val="006A3AE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Arial MT" w:hAnsi="Arial MT"/>
      <w:color w:val="000000"/>
      <w:sz w:val="24"/>
      <w:szCs w:val="24"/>
      <w:lang w:val="en-US" w:eastAsia="en-US"/>
    </w:rPr>
  </w:style>
  <w:style w:type="paragraph" w:customStyle="1" w:styleId="xl85">
    <w:name w:val="xl85"/>
    <w:basedOn w:val="Normal"/>
    <w:rsid w:val="006A3AE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xl86">
    <w:name w:val="xl86"/>
    <w:basedOn w:val="Normal"/>
    <w:rsid w:val="006A3AE8"/>
    <w:pPr>
      <w:shd w:val="clear" w:color="000000" w:fill="ED7D31"/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xl87">
    <w:name w:val="xl87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xl88">
    <w:name w:val="xl88"/>
    <w:basedOn w:val="Normal"/>
    <w:rsid w:val="006A3AE8"/>
    <w:pPr>
      <w:spacing w:before="100" w:beforeAutospacing="1" w:after="100" w:afterAutospacing="1"/>
    </w:pPr>
    <w:rPr>
      <w:rFonts w:ascii="Times New Roman" w:hAnsi="Times New Roman"/>
      <w:color w:val="000000"/>
      <w:sz w:val="18"/>
      <w:szCs w:val="18"/>
      <w:lang w:val="en-US" w:eastAsia="en-US"/>
    </w:rPr>
  </w:style>
  <w:style w:type="paragraph" w:customStyle="1" w:styleId="xl89">
    <w:name w:val="xl89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8"/>
      <w:szCs w:val="28"/>
      <w:lang w:val="en-US" w:eastAsia="en-US"/>
    </w:rPr>
  </w:style>
  <w:style w:type="paragraph" w:customStyle="1" w:styleId="xl90">
    <w:name w:val="xl90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8"/>
      <w:szCs w:val="28"/>
      <w:lang w:val="en-US" w:eastAsia="en-US"/>
    </w:rPr>
  </w:style>
  <w:style w:type="paragraph" w:customStyle="1" w:styleId="xl91">
    <w:name w:val="xl91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xl92">
    <w:name w:val="xl92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000000"/>
      <w:sz w:val="32"/>
      <w:szCs w:val="32"/>
      <w:lang w:val="en-US" w:eastAsia="en-US"/>
    </w:rPr>
  </w:style>
  <w:style w:type="paragraph" w:customStyle="1" w:styleId="xl93">
    <w:name w:val="xl93"/>
    <w:basedOn w:val="Normal"/>
    <w:rsid w:val="006A3AE8"/>
    <w:pP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xl94">
    <w:name w:val="xl94"/>
    <w:basedOn w:val="Normal"/>
    <w:rsid w:val="006A3AE8"/>
    <w:pPr>
      <w:shd w:val="clear" w:color="000000" w:fill="FFFFFF"/>
      <w:spacing w:before="100" w:beforeAutospacing="1" w:after="100" w:afterAutospacing="1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xl95">
    <w:name w:val="xl95"/>
    <w:basedOn w:val="Normal"/>
    <w:rsid w:val="006A3AE8"/>
    <w:pPr>
      <w:spacing w:before="100" w:beforeAutospacing="1" w:after="100" w:afterAutospacing="1"/>
    </w:pPr>
    <w:rPr>
      <w:rFonts w:ascii="Calibri" w:hAnsi="Calibri" w:cs="Calibri"/>
      <w:color w:val="FF0000"/>
      <w:sz w:val="24"/>
      <w:szCs w:val="24"/>
      <w:lang w:val="en-US" w:eastAsia="en-US"/>
    </w:rPr>
  </w:style>
  <w:style w:type="paragraph" w:customStyle="1" w:styleId="xl96">
    <w:name w:val="xl96"/>
    <w:basedOn w:val="Normal"/>
    <w:rsid w:val="006A3AE8"/>
    <w:pPr>
      <w:shd w:val="clear" w:color="000000" w:fill="FFFFFF"/>
      <w:spacing w:before="100" w:beforeAutospacing="1" w:after="100" w:afterAutospacing="1"/>
    </w:pPr>
    <w:rPr>
      <w:rFonts w:ascii="Calibri" w:hAnsi="Calibri" w:cs="Calibri"/>
      <w:color w:val="FF0000"/>
      <w:sz w:val="24"/>
      <w:szCs w:val="24"/>
      <w:lang w:val="en-US" w:eastAsia="en-US"/>
    </w:rPr>
  </w:style>
  <w:style w:type="paragraph" w:customStyle="1" w:styleId="xl97">
    <w:name w:val="xl97"/>
    <w:basedOn w:val="Normal"/>
    <w:rsid w:val="006A3A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comments" Target="comments.xm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galve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084B"/>
    <w:rsid w:val="0000161B"/>
    <w:rsid w:val="00001FFF"/>
    <w:rsid w:val="000074FB"/>
    <w:rsid w:val="000241C4"/>
    <w:rsid w:val="00024638"/>
    <w:rsid w:val="00030E9B"/>
    <w:rsid w:val="0003119A"/>
    <w:rsid w:val="00037288"/>
    <w:rsid w:val="000473D1"/>
    <w:rsid w:val="00050AC1"/>
    <w:rsid w:val="0005387E"/>
    <w:rsid w:val="00061CC0"/>
    <w:rsid w:val="000939A8"/>
    <w:rsid w:val="00096628"/>
    <w:rsid w:val="000A2BCD"/>
    <w:rsid w:val="000B134B"/>
    <w:rsid w:val="000C68AC"/>
    <w:rsid w:val="000E25B2"/>
    <w:rsid w:val="000E3BDF"/>
    <w:rsid w:val="000E4957"/>
    <w:rsid w:val="000F18CF"/>
    <w:rsid w:val="00113C40"/>
    <w:rsid w:val="0012792D"/>
    <w:rsid w:val="00131917"/>
    <w:rsid w:val="00132E94"/>
    <w:rsid w:val="00155670"/>
    <w:rsid w:val="00157C39"/>
    <w:rsid w:val="001721BB"/>
    <w:rsid w:val="00184676"/>
    <w:rsid w:val="001A0170"/>
    <w:rsid w:val="001A2BED"/>
    <w:rsid w:val="001B70C7"/>
    <w:rsid w:val="001F2B87"/>
    <w:rsid w:val="002110A3"/>
    <w:rsid w:val="00235C9B"/>
    <w:rsid w:val="002403A7"/>
    <w:rsid w:val="00276848"/>
    <w:rsid w:val="00290693"/>
    <w:rsid w:val="002A3490"/>
    <w:rsid w:val="002C7924"/>
    <w:rsid w:val="0031714C"/>
    <w:rsid w:val="00327AD7"/>
    <w:rsid w:val="0033678D"/>
    <w:rsid w:val="0035197C"/>
    <w:rsid w:val="00381225"/>
    <w:rsid w:val="003C67C0"/>
    <w:rsid w:val="003D10DE"/>
    <w:rsid w:val="003E6FB4"/>
    <w:rsid w:val="003F0E53"/>
    <w:rsid w:val="003F2FEC"/>
    <w:rsid w:val="003F471D"/>
    <w:rsid w:val="003F7727"/>
    <w:rsid w:val="0040137E"/>
    <w:rsid w:val="00405877"/>
    <w:rsid w:val="004316D1"/>
    <w:rsid w:val="00447D59"/>
    <w:rsid w:val="0047269E"/>
    <w:rsid w:val="004743CE"/>
    <w:rsid w:val="0048626F"/>
    <w:rsid w:val="00492BD4"/>
    <w:rsid w:val="00493F00"/>
    <w:rsid w:val="00494B44"/>
    <w:rsid w:val="004A08D1"/>
    <w:rsid w:val="004A3F82"/>
    <w:rsid w:val="004B5892"/>
    <w:rsid w:val="004D4A1F"/>
    <w:rsid w:val="004D6364"/>
    <w:rsid w:val="004F43AF"/>
    <w:rsid w:val="0052026F"/>
    <w:rsid w:val="00537B78"/>
    <w:rsid w:val="00565F70"/>
    <w:rsid w:val="00581E07"/>
    <w:rsid w:val="00586FF8"/>
    <w:rsid w:val="0059684F"/>
    <w:rsid w:val="005A28BC"/>
    <w:rsid w:val="005A376F"/>
    <w:rsid w:val="005A5C68"/>
    <w:rsid w:val="005C1BEC"/>
    <w:rsid w:val="005C56EA"/>
    <w:rsid w:val="006011BB"/>
    <w:rsid w:val="00611766"/>
    <w:rsid w:val="00621949"/>
    <w:rsid w:val="006449FD"/>
    <w:rsid w:val="00653A7C"/>
    <w:rsid w:val="006839CF"/>
    <w:rsid w:val="006938FD"/>
    <w:rsid w:val="006B270E"/>
    <w:rsid w:val="006E32BE"/>
    <w:rsid w:val="00723DEA"/>
    <w:rsid w:val="00735AC7"/>
    <w:rsid w:val="00750B31"/>
    <w:rsid w:val="00750F83"/>
    <w:rsid w:val="00781449"/>
    <w:rsid w:val="00786848"/>
    <w:rsid w:val="007A311B"/>
    <w:rsid w:val="007B09ED"/>
    <w:rsid w:val="007D233F"/>
    <w:rsid w:val="007F74AA"/>
    <w:rsid w:val="00800B96"/>
    <w:rsid w:val="00854C29"/>
    <w:rsid w:val="00862197"/>
    <w:rsid w:val="008858AA"/>
    <w:rsid w:val="00886BB7"/>
    <w:rsid w:val="00891683"/>
    <w:rsid w:val="008976C5"/>
    <w:rsid w:val="008A6141"/>
    <w:rsid w:val="008A7D45"/>
    <w:rsid w:val="008B0D4F"/>
    <w:rsid w:val="008B5F9C"/>
    <w:rsid w:val="008D7141"/>
    <w:rsid w:val="00905046"/>
    <w:rsid w:val="0091718E"/>
    <w:rsid w:val="009355A9"/>
    <w:rsid w:val="009544AA"/>
    <w:rsid w:val="00966080"/>
    <w:rsid w:val="009673D2"/>
    <w:rsid w:val="00976D60"/>
    <w:rsid w:val="00982514"/>
    <w:rsid w:val="00994EB7"/>
    <w:rsid w:val="00995B75"/>
    <w:rsid w:val="009B5265"/>
    <w:rsid w:val="009B60B0"/>
    <w:rsid w:val="00A05354"/>
    <w:rsid w:val="00A10A48"/>
    <w:rsid w:val="00A5123B"/>
    <w:rsid w:val="00A564B9"/>
    <w:rsid w:val="00A56B2D"/>
    <w:rsid w:val="00A65805"/>
    <w:rsid w:val="00A81C41"/>
    <w:rsid w:val="00A87556"/>
    <w:rsid w:val="00A87571"/>
    <w:rsid w:val="00A9321B"/>
    <w:rsid w:val="00AB78CD"/>
    <w:rsid w:val="00AC2680"/>
    <w:rsid w:val="00AD459A"/>
    <w:rsid w:val="00AD4CF8"/>
    <w:rsid w:val="00B04EE9"/>
    <w:rsid w:val="00B16F9E"/>
    <w:rsid w:val="00B27907"/>
    <w:rsid w:val="00B27949"/>
    <w:rsid w:val="00B33CBE"/>
    <w:rsid w:val="00B44E56"/>
    <w:rsid w:val="00B6115F"/>
    <w:rsid w:val="00B93CD5"/>
    <w:rsid w:val="00B954B2"/>
    <w:rsid w:val="00BA78AE"/>
    <w:rsid w:val="00BB2133"/>
    <w:rsid w:val="00BB4A8F"/>
    <w:rsid w:val="00BC530D"/>
    <w:rsid w:val="00BC77EC"/>
    <w:rsid w:val="00BF0745"/>
    <w:rsid w:val="00BF42C1"/>
    <w:rsid w:val="00C03073"/>
    <w:rsid w:val="00C4029F"/>
    <w:rsid w:val="00C40593"/>
    <w:rsid w:val="00C437F8"/>
    <w:rsid w:val="00C742AB"/>
    <w:rsid w:val="00C94AC0"/>
    <w:rsid w:val="00CA5D5B"/>
    <w:rsid w:val="00CC2BFA"/>
    <w:rsid w:val="00CC364D"/>
    <w:rsid w:val="00CF3F55"/>
    <w:rsid w:val="00D016A3"/>
    <w:rsid w:val="00D05AC9"/>
    <w:rsid w:val="00D70BF4"/>
    <w:rsid w:val="00D8177B"/>
    <w:rsid w:val="00DA15DA"/>
    <w:rsid w:val="00DF0DC0"/>
    <w:rsid w:val="00E05681"/>
    <w:rsid w:val="00E07B41"/>
    <w:rsid w:val="00E13CA2"/>
    <w:rsid w:val="00E20368"/>
    <w:rsid w:val="00E2338B"/>
    <w:rsid w:val="00E44086"/>
    <w:rsid w:val="00E50AA5"/>
    <w:rsid w:val="00E549AC"/>
    <w:rsid w:val="00E66B7A"/>
    <w:rsid w:val="00E71E16"/>
    <w:rsid w:val="00E76837"/>
    <w:rsid w:val="00E935CB"/>
    <w:rsid w:val="00EA5BDC"/>
    <w:rsid w:val="00ED5545"/>
    <w:rsid w:val="00F14DE2"/>
    <w:rsid w:val="00F14FF3"/>
    <w:rsid w:val="00F20B0F"/>
    <w:rsid w:val="00F41407"/>
    <w:rsid w:val="00F5704E"/>
    <w:rsid w:val="00F80BB6"/>
    <w:rsid w:val="00FD4F4D"/>
    <w:rsid w:val="00FE0013"/>
    <w:rsid w:val="00FE3F0F"/>
    <w:rsid w:val="00FE4188"/>
    <w:rsid w:val="00FF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BAF16DC2BE04BAF62C3AD1D14E9B0" ma:contentTypeVersion="19" ma:contentTypeDescription="Crée un document." ma:contentTypeScope="" ma:versionID="d7ade73420ac9a26fd77ab632e465394">
  <xsd:schema xmlns:xsd="http://www.w3.org/2001/XMLSchema" xmlns:xs="http://www.w3.org/2001/XMLSchema" xmlns:p="http://schemas.microsoft.com/office/2006/metadata/properties" xmlns:ns2="ebf156aa-c58d-4955-a705-b31990c44db0" xmlns:ns3="49696c45-1a2b-4d15-8394-861edfdf3d62" targetNamespace="http://schemas.microsoft.com/office/2006/metadata/properties" ma:root="true" ma:fieldsID="648d289e916118af10183f506c4d9c4f" ns2:_="" ns3:_="">
    <xsd:import namespace="ebf156aa-c58d-4955-a705-b31990c44db0"/>
    <xsd:import namespace="49696c45-1a2b-4d15-8394-861edfdf3d6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645b3856ca5409ea42bd240bf42da4c" minOccurs="0"/>
                <xsd:element ref="ns3:e52d5c561c594ca292c3b1a4a8ab72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156aa-c58d-4955-a705-b31990c44d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85a1208-552b-44a6-9ea2-4a7278979774}" ma:internalName="TaxCatchAll" ma:showField="CatchAllData" ma:web="ebf156aa-c58d-4955-a705-b31990c44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96c45-1a2b-4d15-8394-861edfdf3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cab472a-d475-4a10-9d90-f5aee8269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l645b3856ca5409ea42bd240bf42da4c" ma:index="24" nillable="true" ma:taxonomy="true" ma:internalName="l645b3856ca5409ea42bd240bf42da4c" ma:taxonomyFieldName="Site" ma:displayName="Site" ma:default="" ma:fieldId="{5645b385-6ca5-409e-a42b-d240bf42da4c}" ma:sspId="fcab472a-d475-4a10-9d90-f5aee826935b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52d5c561c594ca292c3b1a4a8ab722f" ma:index="26" nillable="true" ma:taxonomy="true" ma:internalName="e52d5c561c594ca292c3b1a4a8ab722f" ma:taxonomyFieldName="D_x00e9_partement" ma:displayName="Département" ma:default="" ma:fieldId="{e52d5c56-1c59-4ca2-92c3-b1a4a8ab722f}" ma:sspId="fcab472a-d475-4a10-9d90-f5aee826935b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f156aa-c58d-4955-a705-b31990c44db0" xsi:nil="true"/>
    <lcf76f155ced4ddcb4097134ff3c332f xmlns="49696c45-1a2b-4d15-8394-861edfdf3d62">
      <Terms xmlns="http://schemas.microsoft.com/office/infopath/2007/PartnerControls"/>
    </lcf76f155ced4ddcb4097134ff3c332f>
    <l645b3856ca5409ea42bd240bf42da4c xmlns="49696c45-1a2b-4d15-8394-861edfdf3d62">
      <Terms xmlns="http://schemas.microsoft.com/office/infopath/2007/PartnerControls"/>
    </l645b3856ca5409ea42bd240bf42da4c>
    <e52d5c561c594ca292c3b1a4a8ab722f xmlns="49696c45-1a2b-4d15-8394-861edfdf3d62">
      <Terms xmlns="http://schemas.microsoft.com/office/infopath/2007/PartnerControls"/>
    </e52d5c561c594ca292c3b1a4a8ab72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4C742-E1B8-4D2A-924D-084E3177E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f156aa-c58d-4955-a705-b31990c44db0"/>
    <ds:schemaRef ds:uri="49696c45-1a2b-4d15-8394-861edfdf3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0A34C-7272-4445-A182-BC13051FAC98}">
  <ds:schemaRefs>
    <ds:schemaRef ds:uri="http://schemas.microsoft.com/office/2006/metadata/properties"/>
    <ds:schemaRef ds:uri="http://schemas.microsoft.com/office/infopath/2007/PartnerControls"/>
    <ds:schemaRef ds:uri="ebf156aa-c58d-4955-a705-b31990c44db0"/>
    <ds:schemaRef ds:uri="49696c45-1a2b-4d15-8394-861edfdf3d62"/>
  </ds:schemaRefs>
</ds:datastoreItem>
</file>

<file path=customXml/itemProps3.xml><?xml version="1.0" encoding="utf-8"?>
<ds:datastoreItem xmlns:ds="http://schemas.openxmlformats.org/officeDocument/2006/customXml" ds:itemID="{D65A8864-42E1-4017-83BF-271C921BE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1B5AA6-FFE9-4C5F-BF1E-9B230ED16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0</TotalTime>
  <Pages>1</Pages>
  <Words>4464</Words>
  <Characters>25448</Characters>
  <Application>Microsoft Office Word</Application>
  <DocSecurity>4</DocSecurity>
  <Lines>212</Lines>
  <Paragraphs>59</Paragraphs>
  <ScaleCrop>false</ScaleCrop>
  <Company>Infor</Company>
  <LinksUpToDate>false</LinksUpToDate>
  <CharactersWithSpaces>29853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ANA050 Analysis Specification</dc:title>
  <dc:subject/>
  <dc:creator>Infor PMO</dc:creator>
  <cp:keywords>IPM</cp:keywords>
  <dc:description/>
  <cp:lastModifiedBy>Jihed Mejdi</cp:lastModifiedBy>
  <cp:revision>650</cp:revision>
  <cp:lastPrinted>2013-08-15T05:04:00Z</cp:lastPrinted>
  <dcterms:created xsi:type="dcterms:W3CDTF">2022-02-22T02:23:00Z</dcterms:created>
  <dcterms:modified xsi:type="dcterms:W3CDTF">2025-07-15T16:02:00Z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0x010100E19BAF16DC2BE04BAF62C3AD1D14E9B0</vt:lpwstr>
  </property>
  <property fmtid="{D5CDD505-2E9C-101B-9397-08002B2CF9AE}" pid="3" name="MediaServiceImageTags">
    <vt:lpwstr/>
  </property>
  <property fmtid="{D5CDD505-2E9C-101B-9397-08002B2CF9AE}" pid="4" name="Département">
    <vt:lpwstr/>
  </property>
  <property fmtid="{D5CDD505-2E9C-101B-9397-08002B2CF9AE}" pid="5" name="Site">
    <vt:lpwstr/>
  </property>
  <property fmtid="{D5CDD505-2E9C-101B-9397-08002B2CF9AE}" pid="6" name="D_x00e9_partement">
    <vt:lpwstr/>
  </property>
</Properties>
</file>