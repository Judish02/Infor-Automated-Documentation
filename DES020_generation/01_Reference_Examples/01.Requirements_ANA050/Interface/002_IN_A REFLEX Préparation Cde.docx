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06F7" w14:textId="3F774170" w:rsidR="005A71AF" w:rsidRDefault="005A71AF" w:rsidP="005A71AF">
      <w:pPr>
        <w:pStyle w:val="TitleBar"/>
      </w:pPr>
    </w:p>
    <w:p w14:paraId="517DF10B" w14:textId="77777777" w:rsidR="005A71AF" w:rsidRPr="0007330D" w:rsidRDefault="005A71AF" w:rsidP="005A71AF">
      <w:pPr>
        <w:pStyle w:val="Corpsdetexte"/>
        <w:rPr>
          <w:lang w:val="fr-FR"/>
        </w:rPr>
      </w:pPr>
      <w:r w:rsidRPr="0007330D">
        <w:rPr>
          <w:smallCaps/>
          <w:sz w:val="48"/>
          <w:lang w:val="fr-FR"/>
        </w:rPr>
        <w:t>Spécification d'analyse ANA-050</w:t>
      </w:r>
    </w:p>
    <w:p w14:paraId="67951F7D" w14:textId="01FE0802" w:rsidR="00C8510F" w:rsidRPr="0007330D" w:rsidRDefault="00C72DE8" w:rsidP="005A71AF">
      <w:pPr>
        <w:pStyle w:val="Subject"/>
        <w:rPr>
          <w:rStyle w:val="HighlightedVariable"/>
          <w:lang w:val="fr-FR"/>
        </w:rPr>
      </w:pPr>
      <w:r>
        <w:rPr>
          <w:rStyle w:val="HighlightedVariable"/>
          <w:lang w:val="fr-FR"/>
        </w:rPr>
        <w:t>HORIZON</w:t>
      </w:r>
    </w:p>
    <w:p w14:paraId="5EE5FF36" w14:textId="00CA8D9B" w:rsidR="005A71AF" w:rsidRPr="00335645" w:rsidRDefault="00C72DE8" w:rsidP="005A71AF">
      <w:pPr>
        <w:pStyle w:val="Subject"/>
        <w:rPr>
          <w:rStyle w:val="HighlightedVariable"/>
          <w:lang w:val="fr-FR"/>
        </w:rPr>
      </w:pPr>
      <w:r w:rsidRPr="7DDCA8D6">
        <w:rPr>
          <w:rStyle w:val="HighlightedVariable"/>
          <w:lang w:val="fr-FR"/>
        </w:rPr>
        <w:t>Interface</w:t>
      </w:r>
      <w:r w:rsidR="17847BEB" w:rsidRPr="7DDCA8D6">
        <w:rPr>
          <w:rStyle w:val="HighlightedVariable"/>
          <w:lang w:val="fr-FR"/>
        </w:rPr>
        <w:t xml:space="preserve"> </w:t>
      </w:r>
      <w:r w:rsidR="008B0C65">
        <w:rPr>
          <w:rStyle w:val="HighlightedVariable"/>
          <w:lang w:val="fr-FR"/>
        </w:rPr>
        <w:t>Pr</w:t>
      </w:r>
      <w:r w:rsidR="008B0C65" w:rsidRPr="008B0C65">
        <w:rPr>
          <w:rStyle w:val="HighlightedVariable"/>
          <w:lang w:val="fr-FR"/>
        </w:rPr>
        <w:t>éparation Commande</w:t>
      </w:r>
      <w:r w:rsidRPr="7DDCA8D6">
        <w:rPr>
          <w:rStyle w:val="HighlightedVariable"/>
          <w:lang w:val="fr-FR"/>
        </w:rPr>
        <w:t xml:space="preserve"> </w:t>
      </w:r>
      <w:r w:rsidR="008B0C65" w:rsidRPr="7DDCA8D6">
        <w:rPr>
          <w:rStyle w:val="HighlightedVariable"/>
          <w:lang w:val="fr-FR"/>
        </w:rPr>
        <w:t>REFLEX</w:t>
      </w:r>
      <w:r w:rsidR="732BCBC7" w:rsidRPr="7DDCA8D6">
        <w:rPr>
          <w:rStyle w:val="HighlightedVariable"/>
          <w:lang w:val="fr-FR"/>
        </w:rPr>
        <w:t xml:space="preserve"> </w:t>
      </w:r>
      <w:r w:rsidRPr="7DDCA8D6">
        <w:rPr>
          <w:rStyle w:val="HighlightedVariable"/>
          <w:rFonts w:ascii="Wingdings" w:eastAsia="Wingdings" w:hAnsi="Wingdings" w:cs="Wingdings"/>
        </w:rPr>
        <w:t>à</w:t>
      </w:r>
      <w:r w:rsidRPr="7DDCA8D6">
        <w:rPr>
          <w:rStyle w:val="HighlightedVariable"/>
          <w:lang w:val="fr-FR"/>
        </w:rPr>
        <w:t xml:space="preserve"> </w:t>
      </w:r>
      <w:r w:rsidR="008B0C65">
        <w:rPr>
          <w:rStyle w:val="HighlightedVariable"/>
          <w:lang w:val="fr-FR"/>
        </w:rPr>
        <w:t>M3</w:t>
      </w:r>
    </w:p>
    <w:p w14:paraId="387C9DAC" w14:textId="77777777" w:rsidR="005A71AF" w:rsidRPr="00335645" w:rsidRDefault="005A71AF" w:rsidP="005A71AF">
      <w:pPr>
        <w:pStyle w:val="Corpsdetexte"/>
        <w:rPr>
          <w:lang w:val="fr-FR"/>
        </w:rPr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292"/>
        <w:gridCol w:w="4365"/>
      </w:tblGrid>
      <w:tr w:rsidR="005A71AF" w14:paraId="32B112D4" w14:textId="77777777" w:rsidTr="6D110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1FB9AE45" w14:textId="77777777" w:rsidR="005A71AF" w:rsidRDefault="005A71AF" w:rsidP="00D92CCB">
            <w:pPr>
              <w:pStyle w:val="Corpsdetexte"/>
              <w:spacing w:before="60" w:after="60"/>
              <w:ind w:left="0"/>
            </w:pPr>
            <w:proofErr w:type="spellStart"/>
            <w:r>
              <w:t>Propriétés</w:t>
            </w:r>
            <w:proofErr w:type="spellEnd"/>
            <w:r>
              <w:t xml:space="preserve"> du document</w:t>
            </w:r>
          </w:p>
        </w:tc>
        <w:tc>
          <w:tcPr>
            <w:tcW w:w="4410" w:type="dxa"/>
          </w:tcPr>
          <w:p w14:paraId="315F5E4A" w14:textId="77777777" w:rsidR="005A71AF" w:rsidRDefault="005A71AF" w:rsidP="00D92CCB">
            <w:pPr>
              <w:pStyle w:val="Corpsdetexte"/>
              <w:spacing w:before="60" w:after="60"/>
              <w:ind w:left="0"/>
            </w:pPr>
          </w:p>
        </w:tc>
      </w:tr>
      <w:tr w:rsidR="005A71AF" w14:paraId="685DEAAB" w14:textId="77777777" w:rsidTr="6D11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4E2C0F9A" w14:textId="77777777" w:rsidR="005A71AF" w:rsidRPr="00FA128A" w:rsidRDefault="005A71AF" w:rsidP="00D92CCB">
            <w:pPr>
              <w:pStyle w:val="Corpsdetexte"/>
              <w:spacing w:beforeLines="20" w:before="48" w:afterLines="20" w:after="48"/>
              <w:ind w:left="0" w:right="567"/>
            </w:pPr>
            <w:r w:rsidRPr="00FA128A">
              <w:t>Auteur</w:t>
            </w:r>
          </w:p>
        </w:tc>
        <w:tc>
          <w:tcPr>
            <w:tcW w:w="4410" w:type="dxa"/>
          </w:tcPr>
          <w:p w14:paraId="0B5F76D1" w14:textId="1069B306" w:rsidR="005A71AF" w:rsidRPr="00FA128A" w:rsidRDefault="616B9289" w:rsidP="6BEB70F1">
            <w:pPr>
              <w:pStyle w:val="Corpsdetexte"/>
              <w:tabs>
                <w:tab w:val="left" w:pos="4320"/>
              </w:tabs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6BEB70F1">
              <w:rPr>
                <w:rStyle w:val="HighlightedVariable"/>
              </w:rPr>
              <w:t>H</w:t>
            </w:r>
            <w:r w:rsidR="00027618">
              <w:rPr>
                <w:rStyle w:val="HighlightedVariable"/>
              </w:rPr>
              <w:t>amdi</w:t>
            </w:r>
            <w:r w:rsidRPr="6BEB70F1">
              <w:rPr>
                <w:rStyle w:val="HighlightedVariable"/>
              </w:rPr>
              <w:t xml:space="preserve"> Rekik</w:t>
            </w:r>
          </w:p>
        </w:tc>
      </w:tr>
      <w:tr w:rsidR="005A71AF" w14:paraId="3B7A886E" w14:textId="77777777" w:rsidTr="6D110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76008B8B" w14:textId="77777777" w:rsidR="005A71AF" w:rsidRPr="00FA128A" w:rsidRDefault="005A71AF" w:rsidP="00D92CCB">
            <w:pPr>
              <w:pStyle w:val="Corpsdetexte"/>
              <w:spacing w:beforeLines="20" w:before="48" w:afterLines="20" w:after="48"/>
              <w:ind w:left="0" w:right="567"/>
            </w:pPr>
            <w:r w:rsidRPr="00FA128A">
              <w:t xml:space="preserve">Date de </w:t>
            </w:r>
            <w:proofErr w:type="spellStart"/>
            <w:r w:rsidRPr="00FA128A">
              <w:t>création</w:t>
            </w:r>
            <w:proofErr w:type="spellEnd"/>
          </w:p>
        </w:tc>
        <w:tc>
          <w:tcPr>
            <w:tcW w:w="4410" w:type="dxa"/>
          </w:tcPr>
          <w:p w14:paraId="0DF64325" w14:textId="5471F3D1" w:rsidR="005A71AF" w:rsidRPr="00FA128A" w:rsidRDefault="005A71AF" w:rsidP="00D92CCB">
            <w:pPr>
              <w:pStyle w:val="Corpsdetexte"/>
              <w:spacing w:beforeLines="20" w:before="48" w:afterLines="20" w:after="48"/>
              <w:ind w:left="0" w:right="567"/>
            </w:pPr>
            <w:r w:rsidRPr="00FA128A">
              <w:fldChar w:fldCharType="begin"/>
            </w:r>
            <w:r w:rsidR="00572131">
              <w:instrText>createdate \@ "dd/MM/yyyy"</w:instrText>
            </w:r>
            <w:r w:rsidRPr="00FA128A">
              <w:fldChar w:fldCharType="separate"/>
            </w:r>
            <w:r w:rsidR="008B0C65">
              <w:t>14</w:t>
            </w:r>
            <w:r w:rsidR="00572131">
              <w:rPr>
                <w:noProof/>
              </w:rPr>
              <w:t>/</w:t>
            </w:r>
            <w:r w:rsidR="008B0C65">
              <w:rPr>
                <w:noProof/>
              </w:rPr>
              <w:t>02</w:t>
            </w:r>
            <w:r w:rsidR="00572131">
              <w:rPr>
                <w:noProof/>
              </w:rPr>
              <w:t>/202</w:t>
            </w:r>
            <w:r w:rsidRPr="00FA128A">
              <w:fldChar w:fldCharType="end"/>
            </w:r>
            <w:r w:rsidR="008B0C65">
              <w:t>5</w:t>
            </w:r>
          </w:p>
        </w:tc>
      </w:tr>
      <w:tr w:rsidR="005A71AF" w14:paraId="07BA5CB2" w14:textId="77777777" w:rsidTr="6D11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66D0C152" w14:textId="77777777" w:rsidR="005A71AF" w:rsidRPr="00FA128A" w:rsidRDefault="005A71AF" w:rsidP="00D92CCB">
            <w:pPr>
              <w:pStyle w:val="Corpsdetexte"/>
              <w:spacing w:beforeLines="20" w:before="48" w:afterLines="20" w:after="48"/>
              <w:ind w:left="0" w:right="567"/>
            </w:pPr>
            <w:proofErr w:type="spellStart"/>
            <w:r w:rsidRPr="00FA128A">
              <w:t>Dernière</w:t>
            </w:r>
            <w:proofErr w:type="spellEnd"/>
            <w:r w:rsidRPr="00FA128A">
              <w:t xml:space="preserve"> mise à jour</w:t>
            </w:r>
          </w:p>
        </w:tc>
        <w:tc>
          <w:tcPr>
            <w:tcW w:w="4410" w:type="dxa"/>
          </w:tcPr>
          <w:p w14:paraId="71954D10" w14:textId="40A83B91" w:rsidR="005A71AF" w:rsidRPr="00FA128A" w:rsidRDefault="005A71AF" w:rsidP="00D92CCB">
            <w:pPr>
              <w:pStyle w:val="Corpsdetexte"/>
              <w:spacing w:beforeLines="20" w:before="48" w:afterLines="20" w:after="48"/>
              <w:ind w:left="0" w:right="567"/>
            </w:pPr>
            <w:r>
              <w:fldChar w:fldCharType="begin"/>
            </w:r>
            <w:r>
              <w:instrText>savedate \@ "dd/MM/yyyy"</w:instrText>
            </w:r>
            <w:r>
              <w:fldChar w:fldCharType="separate"/>
            </w:r>
            <w:r w:rsidR="00756991">
              <w:rPr>
                <w:noProof/>
              </w:rPr>
              <w:t>18/02/2025</w:t>
            </w:r>
            <w:r>
              <w:fldChar w:fldCharType="end"/>
            </w:r>
          </w:p>
        </w:tc>
      </w:tr>
      <w:tr w:rsidR="005A71AF" w:rsidRPr="00756991" w14:paraId="311A8065" w14:textId="77777777" w:rsidTr="6D110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1382D223" w14:textId="77777777" w:rsidR="005A71AF" w:rsidRPr="00FA128A" w:rsidRDefault="005A71AF" w:rsidP="00D92CCB">
            <w:pPr>
              <w:pStyle w:val="Corpsdetexte"/>
              <w:spacing w:beforeLines="20" w:before="48" w:afterLines="20" w:after="48"/>
              <w:ind w:left="0" w:right="567"/>
            </w:pPr>
            <w:proofErr w:type="spellStart"/>
            <w:r w:rsidRPr="00FA128A">
              <w:t>Référence</w:t>
            </w:r>
            <w:proofErr w:type="spellEnd"/>
            <w:r w:rsidRPr="00FA128A">
              <w:t xml:space="preserve"> du document</w:t>
            </w:r>
          </w:p>
        </w:tc>
        <w:tc>
          <w:tcPr>
            <w:tcW w:w="4410" w:type="dxa"/>
          </w:tcPr>
          <w:p w14:paraId="1CC44868" w14:textId="24920DA4" w:rsidR="005A71AF" w:rsidRPr="0007330D" w:rsidRDefault="17200599" w:rsidP="6D110F92">
            <w:pPr>
              <w:pStyle w:val="Corpsdetexte"/>
              <w:spacing w:beforeLines="20" w:before="48" w:afterLines="20" w:after="48"/>
              <w:ind w:left="0" w:right="567"/>
              <w:rPr>
                <w:lang w:val="fr-FR"/>
              </w:rPr>
            </w:pPr>
            <w:r w:rsidRPr="6D110F92">
              <w:rPr>
                <w:rFonts w:eastAsia="Times New Roman" w:cs="Times New Roman"/>
                <w:lang w:val="fr-FR"/>
              </w:rPr>
              <w:t>002_</w:t>
            </w:r>
            <w:r w:rsidR="008B0C65">
              <w:rPr>
                <w:rFonts w:eastAsia="Times New Roman" w:cs="Times New Roman"/>
                <w:lang w:val="fr-FR"/>
              </w:rPr>
              <w:t>IN</w:t>
            </w:r>
            <w:r w:rsidRPr="6D110F92">
              <w:rPr>
                <w:rFonts w:eastAsia="Times New Roman" w:cs="Times New Roman"/>
                <w:lang w:val="fr-FR"/>
              </w:rPr>
              <w:t>_</w:t>
            </w:r>
            <w:r w:rsidR="008B0C65">
              <w:rPr>
                <w:rFonts w:eastAsia="Times New Roman" w:cs="Times New Roman"/>
                <w:lang w:val="fr-FR"/>
              </w:rPr>
              <w:t>A</w:t>
            </w:r>
            <w:r w:rsidRPr="6D110F92">
              <w:rPr>
                <w:rFonts w:eastAsia="Times New Roman" w:cs="Times New Roman"/>
                <w:lang w:val="fr-FR"/>
              </w:rPr>
              <w:t xml:space="preserve"> REFLEX </w:t>
            </w:r>
            <w:r w:rsidR="008B0C65">
              <w:rPr>
                <w:rFonts w:eastAsia="Times New Roman" w:cs="Times New Roman"/>
                <w:lang w:val="fr-FR"/>
              </w:rPr>
              <w:t>Préparation Cde</w:t>
            </w:r>
          </w:p>
        </w:tc>
      </w:tr>
      <w:tr w:rsidR="005A71AF" w14:paraId="7FCA4AD8" w14:textId="77777777" w:rsidTr="6D11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60BC6886" w14:textId="77777777" w:rsidR="005A71AF" w:rsidRPr="00FA128A" w:rsidRDefault="005A71AF" w:rsidP="00D92CCB">
            <w:pPr>
              <w:pStyle w:val="Corpsdetexte"/>
              <w:spacing w:beforeLines="20" w:before="48" w:afterLines="20" w:after="48"/>
              <w:ind w:left="0" w:right="567"/>
            </w:pPr>
            <w:r w:rsidRPr="00FA128A">
              <w:t>Version</w:t>
            </w:r>
          </w:p>
        </w:tc>
        <w:tc>
          <w:tcPr>
            <w:tcW w:w="4410" w:type="dxa"/>
          </w:tcPr>
          <w:p w14:paraId="3702C19C" w14:textId="1E80AB07" w:rsidR="005A71AF" w:rsidRPr="00E3412E" w:rsidRDefault="005A71AF" w:rsidP="00D92CCB">
            <w:pPr>
              <w:pStyle w:val="Corpsdetexte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E3412E">
              <w:rPr>
                <w:rStyle w:val="HighlightedVariable"/>
              </w:rPr>
              <w:t>&lt;</w:t>
            </w:r>
            <w:r w:rsidR="005B2429">
              <w:rPr>
                <w:rStyle w:val="HighlightedVariable"/>
              </w:rPr>
              <w:t>V0</w:t>
            </w:r>
            <w:r w:rsidRPr="00E3412E">
              <w:rPr>
                <w:rStyle w:val="HighlightedVariable"/>
              </w:rPr>
              <w:t>&gt;</w:t>
            </w:r>
          </w:p>
        </w:tc>
      </w:tr>
    </w:tbl>
    <w:p w14:paraId="0EA6441F" w14:textId="77777777" w:rsidR="005A71AF" w:rsidRDefault="005A71AF" w:rsidP="005A71AF">
      <w:pPr>
        <w:pStyle w:val="Corpsdetexte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296"/>
        <w:gridCol w:w="4361"/>
      </w:tblGrid>
      <w:tr w:rsidR="005A71AF" w14:paraId="65B3B22D" w14:textId="77777777" w:rsidTr="58C520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1B901249" w14:textId="77777777" w:rsidR="005A71AF" w:rsidRDefault="005A71AF" w:rsidP="00D92CCB">
            <w:pPr>
              <w:pStyle w:val="Corpsdetexte"/>
              <w:spacing w:before="60" w:after="60"/>
              <w:ind w:left="0"/>
            </w:pPr>
            <w:r>
              <w:t>Approbations</w:t>
            </w:r>
          </w:p>
        </w:tc>
        <w:tc>
          <w:tcPr>
            <w:tcW w:w="4410" w:type="dxa"/>
          </w:tcPr>
          <w:p w14:paraId="011A36C4" w14:textId="77777777" w:rsidR="005A71AF" w:rsidRDefault="005A71AF" w:rsidP="00D92CCB">
            <w:pPr>
              <w:pStyle w:val="Corpsdetexte"/>
              <w:spacing w:before="60" w:after="60"/>
              <w:ind w:left="0"/>
            </w:pPr>
            <w:r>
              <w:t>Position</w:t>
            </w:r>
          </w:p>
        </w:tc>
      </w:tr>
      <w:tr w:rsidR="005A71AF" w14:paraId="3FCFAF44" w14:textId="77777777" w:rsidTr="58C52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39C7524C" w14:textId="74C7FEB5" w:rsidR="005A71AF" w:rsidRPr="00FA128A" w:rsidRDefault="005A71AF" w:rsidP="58C520BB">
            <w:pPr>
              <w:pStyle w:val="Corpsdetexte"/>
              <w:spacing w:before="60" w:after="60" w:line="259" w:lineRule="auto"/>
              <w:ind w:left="0" w:right="567"/>
              <w:rPr>
                <w:rStyle w:val="HighlightedVariable"/>
              </w:rPr>
            </w:pPr>
          </w:p>
        </w:tc>
        <w:tc>
          <w:tcPr>
            <w:tcW w:w="4410" w:type="dxa"/>
          </w:tcPr>
          <w:p w14:paraId="2EAD0CC5" w14:textId="785BCCAD" w:rsidR="005A71AF" w:rsidRDefault="005A71AF" w:rsidP="00D92CCB">
            <w:pPr>
              <w:pStyle w:val="Corpsdetexte"/>
              <w:spacing w:before="60" w:after="60"/>
              <w:ind w:left="0"/>
            </w:pPr>
          </w:p>
        </w:tc>
      </w:tr>
      <w:tr w:rsidR="005A71AF" w14:paraId="201263C9" w14:textId="77777777" w:rsidTr="58C520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1D83AB68" w14:textId="45530C1D" w:rsidR="005A71AF" w:rsidRPr="00FA128A" w:rsidRDefault="005A71AF" w:rsidP="58C520BB">
            <w:pPr>
              <w:pStyle w:val="Corpsdetexte"/>
              <w:spacing w:before="60" w:after="60" w:line="259" w:lineRule="auto"/>
              <w:ind w:left="0" w:right="567"/>
              <w:rPr>
                <w:rStyle w:val="HighlightedVariable"/>
              </w:rPr>
            </w:pPr>
          </w:p>
        </w:tc>
        <w:tc>
          <w:tcPr>
            <w:tcW w:w="4410" w:type="dxa"/>
          </w:tcPr>
          <w:p w14:paraId="5F53773E" w14:textId="37835B51" w:rsidR="005A71AF" w:rsidRDefault="005A71AF" w:rsidP="00D92CCB">
            <w:pPr>
              <w:pStyle w:val="Corpsdetexte"/>
              <w:spacing w:before="60" w:after="60"/>
              <w:ind w:left="0"/>
            </w:pPr>
          </w:p>
        </w:tc>
      </w:tr>
    </w:tbl>
    <w:p w14:paraId="7C8ADCD3" w14:textId="77777777" w:rsidR="005A71AF" w:rsidRDefault="005A71AF" w:rsidP="005A71AF">
      <w:pPr>
        <w:pStyle w:val="Corpsdetexte"/>
      </w:pPr>
    </w:p>
    <w:p w14:paraId="76467D71" w14:textId="77777777" w:rsidR="005A71AF" w:rsidRDefault="005A71AF" w:rsidP="005A71AF">
      <w:pPr>
        <w:pStyle w:val="Corpsdetexte"/>
      </w:pPr>
    </w:p>
    <w:p w14:paraId="09473C62" w14:textId="77777777" w:rsidR="005A71AF" w:rsidRDefault="005A71AF" w:rsidP="005A71AF">
      <w:pPr>
        <w:pStyle w:val="Corpsdetexte"/>
      </w:pPr>
    </w:p>
    <w:p w14:paraId="0CE43779" w14:textId="77777777" w:rsidR="005A71AF" w:rsidRDefault="005A71AF" w:rsidP="005A71AF">
      <w:pPr>
        <w:pStyle w:val="Corpsdetexte"/>
      </w:pPr>
    </w:p>
    <w:p w14:paraId="2A30D574" w14:textId="77777777" w:rsidR="005A71AF" w:rsidRPr="00D25469" w:rsidRDefault="005A71AF" w:rsidP="005A71AF">
      <w:pPr>
        <w:pStyle w:val="Titre1"/>
      </w:pPr>
      <w:bookmarkStart w:id="0" w:name="_Toc181091874"/>
      <w:bookmarkStart w:id="1" w:name="_Toc190771027"/>
      <w:r w:rsidRPr="00D25469">
        <w:lastRenderedPageBreak/>
        <w:t>Contrôle des documents</w:t>
      </w:r>
      <w:bookmarkEnd w:id="0"/>
      <w:bookmarkEnd w:id="1"/>
    </w:p>
    <w:p w14:paraId="2E799B55" w14:textId="77777777" w:rsidR="005A71AF" w:rsidRPr="00033A89" w:rsidRDefault="005A71AF" w:rsidP="005A71AF">
      <w:pPr>
        <w:pStyle w:val="Titre2"/>
      </w:pPr>
      <w:bookmarkStart w:id="2" w:name="_Toc181091875"/>
      <w:bookmarkStart w:id="3" w:name="_Toc190771028"/>
      <w:r w:rsidRPr="00033A89">
        <w:t xml:space="preserve">Modifier </w:t>
      </w:r>
      <w:proofErr w:type="spellStart"/>
      <w:r w:rsidRPr="00033A89">
        <w:t>l'enregistrement</w:t>
      </w:r>
      <w:bookmarkEnd w:id="2"/>
      <w:bookmarkEnd w:id="3"/>
      <w:proofErr w:type="spellEnd"/>
    </w:p>
    <w:p w14:paraId="0A48DDB4" w14:textId="77777777" w:rsidR="005A71AF" w:rsidRDefault="005A71AF" w:rsidP="005A71AF">
      <w:pPr>
        <w:pStyle w:val="Corpsdetexte"/>
        <w:ind w:left="8640" w:firstLine="720"/>
      </w:pPr>
      <w:r>
        <w:rPr>
          <w:color w:val="FFFFFF"/>
          <w:sz w:val="10"/>
        </w:rPr>
        <w:fldChar w:fldCharType="begin"/>
      </w:r>
      <w:r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>
        <w:rPr>
          <w:noProof/>
          <w:color w:val="FFFFFF"/>
          <w:sz w:val="10"/>
        </w:rPr>
        <w:t>1</w:t>
      </w:r>
      <w:r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074"/>
        <w:gridCol w:w="1895"/>
        <w:gridCol w:w="2977"/>
      </w:tblGrid>
      <w:tr w:rsidR="005A71AF" w14:paraId="03DDC95D" w14:textId="77777777" w:rsidTr="00F43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286E035B" w14:textId="77777777" w:rsidR="005A71AF" w:rsidRPr="00FA128A" w:rsidRDefault="005A71AF" w:rsidP="00D92CCB">
            <w:pPr>
              <w:pStyle w:val="Corpsdetexte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Date</w:t>
            </w:r>
          </w:p>
        </w:tc>
        <w:tc>
          <w:tcPr>
            <w:tcW w:w="2074" w:type="dxa"/>
          </w:tcPr>
          <w:p w14:paraId="1F83800B" w14:textId="77777777" w:rsidR="005A71AF" w:rsidRPr="00FA128A" w:rsidRDefault="005A71AF" w:rsidP="00D92CCB">
            <w:pPr>
              <w:pStyle w:val="Corpsdetexte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Auteur</w:t>
            </w:r>
          </w:p>
        </w:tc>
        <w:tc>
          <w:tcPr>
            <w:tcW w:w="1895" w:type="dxa"/>
          </w:tcPr>
          <w:p w14:paraId="12D3F280" w14:textId="77777777" w:rsidR="005A71AF" w:rsidRPr="00FA128A" w:rsidRDefault="005A71AF" w:rsidP="00D92CCB">
            <w:pPr>
              <w:pStyle w:val="Corpsdetexte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>
              <w:rPr>
                <w:bCs/>
                <w:color w:val="FFFFFF"/>
              </w:rPr>
              <w:t>Version</w:t>
            </w:r>
          </w:p>
        </w:tc>
        <w:tc>
          <w:tcPr>
            <w:tcW w:w="2977" w:type="dxa"/>
          </w:tcPr>
          <w:p w14:paraId="680ADD6F" w14:textId="77777777" w:rsidR="005A71AF" w:rsidRPr="00FE0A85" w:rsidRDefault="005A71AF" w:rsidP="00D92CCB">
            <w:pPr>
              <w:pStyle w:val="Corpsdetexte"/>
              <w:spacing w:before="60" w:after="60"/>
              <w:ind w:left="0" w:right="562"/>
              <w:rPr>
                <w:bCs/>
                <w:color w:val="FFFFFF"/>
              </w:rPr>
            </w:pPr>
            <w:proofErr w:type="spellStart"/>
            <w:r w:rsidRPr="00FE0A85">
              <w:rPr>
                <w:bCs/>
                <w:color w:val="FFFFFF"/>
              </w:rPr>
              <w:t>Référence</w:t>
            </w:r>
            <w:proofErr w:type="spellEnd"/>
            <w:r w:rsidRPr="00FE0A85">
              <w:rPr>
                <w:bCs/>
                <w:color w:val="FFFFFF"/>
              </w:rPr>
              <w:t xml:space="preserve"> de modification</w:t>
            </w:r>
          </w:p>
        </w:tc>
      </w:tr>
      <w:tr w:rsidR="005A71AF" w14:paraId="3FA7618A" w14:textId="77777777" w:rsidTr="00F4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6E82A6AF" w14:textId="5C33DFA3" w:rsidR="005A71AF" w:rsidRPr="00027618" w:rsidRDefault="008B0C65" w:rsidP="58C520BB">
            <w:pPr>
              <w:pStyle w:val="Corpsdetexte"/>
              <w:spacing w:before="60" w:after="60"/>
              <w:ind w:left="0" w:right="567"/>
              <w:rPr>
                <w:noProof/>
              </w:rPr>
            </w:pPr>
            <w:r>
              <w:rPr>
                <w:noProof/>
              </w:rPr>
              <w:t>14</w:t>
            </w:r>
            <w:r w:rsidR="00B908AE" w:rsidRPr="00027618">
              <w:rPr>
                <w:noProof/>
              </w:rPr>
              <w:t>/0</w:t>
            </w:r>
            <w:r>
              <w:rPr>
                <w:noProof/>
              </w:rPr>
              <w:t>2</w:t>
            </w:r>
            <w:r w:rsidR="00B908AE" w:rsidRPr="00027618">
              <w:rPr>
                <w:noProof/>
              </w:rPr>
              <w:t>/202</w:t>
            </w:r>
            <w:r>
              <w:rPr>
                <w:noProof/>
              </w:rPr>
              <w:t>5</w:t>
            </w:r>
          </w:p>
        </w:tc>
        <w:tc>
          <w:tcPr>
            <w:tcW w:w="2074" w:type="dxa"/>
          </w:tcPr>
          <w:p w14:paraId="254186BB" w14:textId="439DBE60" w:rsidR="005A71AF" w:rsidRPr="00027618" w:rsidRDefault="008B0C65" w:rsidP="58C520BB">
            <w:pPr>
              <w:pStyle w:val="Corpsdetexte"/>
              <w:spacing w:before="60" w:after="60"/>
              <w:ind w:left="0" w:right="567"/>
              <w:rPr>
                <w:rStyle w:val="HighlightedVariable"/>
                <w:color w:val="auto"/>
              </w:rPr>
            </w:pPr>
            <w:r w:rsidRPr="00027618">
              <w:rPr>
                <w:rStyle w:val="HighlightedVariable"/>
                <w:color w:val="auto"/>
              </w:rPr>
              <w:t>Hamdi REKIK</w:t>
            </w:r>
          </w:p>
        </w:tc>
        <w:tc>
          <w:tcPr>
            <w:tcW w:w="1895" w:type="dxa"/>
          </w:tcPr>
          <w:p w14:paraId="5DDA70D9" w14:textId="3CF29F09" w:rsidR="005A71AF" w:rsidRDefault="00F43A3E" w:rsidP="00D92CCB">
            <w:pPr>
              <w:pStyle w:val="Corpsdetexte"/>
              <w:spacing w:before="60" w:after="60"/>
              <w:ind w:left="0"/>
            </w:pPr>
            <w:r>
              <w:t>V.0</w:t>
            </w:r>
          </w:p>
        </w:tc>
        <w:tc>
          <w:tcPr>
            <w:tcW w:w="2977" w:type="dxa"/>
          </w:tcPr>
          <w:p w14:paraId="20282886" w14:textId="77777777" w:rsidR="005A71AF" w:rsidRDefault="005A71AF" w:rsidP="00D92CCB">
            <w:pPr>
              <w:pStyle w:val="Corpsdetexte"/>
              <w:spacing w:before="60" w:after="60"/>
              <w:ind w:left="0"/>
            </w:pPr>
          </w:p>
        </w:tc>
      </w:tr>
      <w:tr w:rsidR="005A71AF" w14:paraId="69FB2C54" w14:textId="77777777" w:rsidTr="00F4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1355C234" w14:textId="263E6C08" w:rsidR="005A71AF" w:rsidRPr="00027618" w:rsidRDefault="005A71AF" w:rsidP="00D92CCB">
            <w:pPr>
              <w:pStyle w:val="Corpsdetexte"/>
              <w:spacing w:before="60" w:after="60"/>
              <w:ind w:left="0" w:right="567"/>
              <w:rPr>
                <w:rStyle w:val="HighlightedVariable"/>
                <w:color w:val="auto"/>
              </w:rPr>
            </w:pPr>
          </w:p>
        </w:tc>
        <w:tc>
          <w:tcPr>
            <w:tcW w:w="2074" w:type="dxa"/>
          </w:tcPr>
          <w:p w14:paraId="5C07FAEA" w14:textId="41647119" w:rsidR="005A71AF" w:rsidRPr="00027618" w:rsidRDefault="005A71AF" w:rsidP="00D92CCB">
            <w:pPr>
              <w:pStyle w:val="Corpsdetexte"/>
              <w:spacing w:before="60" w:after="60"/>
              <w:ind w:left="0" w:right="567"/>
              <w:rPr>
                <w:rStyle w:val="HighlightedVariable"/>
                <w:color w:val="auto"/>
              </w:rPr>
            </w:pPr>
          </w:p>
        </w:tc>
        <w:tc>
          <w:tcPr>
            <w:tcW w:w="1895" w:type="dxa"/>
          </w:tcPr>
          <w:p w14:paraId="3931BB6D" w14:textId="022A279D" w:rsidR="005A71AF" w:rsidRPr="00FA128A" w:rsidRDefault="005A71AF" w:rsidP="00D92CCB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2977" w:type="dxa"/>
          </w:tcPr>
          <w:p w14:paraId="43F004F6" w14:textId="77777777" w:rsidR="005A71AF" w:rsidRDefault="005A71AF" w:rsidP="00D92CCB">
            <w:pPr>
              <w:pStyle w:val="Corpsdetexte"/>
              <w:spacing w:before="60" w:after="60"/>
              <w:ind w:left="0"/>
            </w:pPr>
          </w:p>
        </w:tc>
      </w:tr>
      <w:tr w:rsidR="005A71AF" w14:paraId="7FA1CCD0" w14:textId="77777777" w:rsidTr="00F4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63E07FFC" w14:textId="77777777" w:rsidR="005A71AF" w:rsidRPr="001F61FA" w:rsidRDefault="005A71AF" w:rsidP="00D92CCB">
            <w:pPr>
              <w:pStyle w:val="Corpsdetexte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074" w:type="dxa"/>
          </w:tcPr>
          <w:p w14:paraId="369ACED9" w14:textId="77777777" w:rsidR="005A71AF" w:rsidRPr="001F61FA" w:rsidRDefault="005A71AF" w:rsidP="00D92CCB">
            <w:pPr>
              <w:pStyle w:val="Corpsdetexte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895" w:type="dxa"/>
          </w:tcPr>
          <w:p w14:paraId="6BFE2EAD" w14:textId="77777777" w:rsidR="005A71AF" w:rsidRDefault="005A71AF" w:rsidP="00D92CCB">
            <w:pPr>
              <w:pStyle w:val="Corpsdetexte"/>
              <w:spacing w:before="60" w:after="60"/>
              <w:ind w:left="0"/>
            </w:pPr>
          </w:p>
        </w:tc>
        <w:tc>
          <w:tcPr>
            <w:tcW w:w="2977" w:type="dxa"/>
          </w:tcPr>
          <w:p w14:paraId="11518681" w14:textId="77777777" w:rsidR="005A71AF" w:rsidRDefault="005A71AF" w:rsidP="00D92CCB">
            <w:pPr>
              <w:pStyle w:val="Corpsdetexte"/>
              <w:spacing w:before="60" w:after="60"/>
              <w:ind w:left="0"/>
            </w:pPr>
          </w:p>
        </w:tc>
      </w:tr>
    </w:tbl>
    <w:p w14:paraId="7D3B527A" w14:textId="77777777" w:rsidR="005A71AF" w:rsidRDefault="005A71AF" w:rsidP="005A71AF">
      <w:pPr>
        <w:pStyle w:val="Corpsdetexte"/>
      </w:pPr>
    </w:p>
    <w:p w14:paraId="67D80987" w14:textId="77777777" w:rsidR="005A71AF" w:rsidRDefault="005A71AF" w:rsidP="005A71AF">
      <w:pPr>
        <w:pStyle w:val="Titre2"/>
      </w:pPr>
      <w:bookmarkStart w:id="4" w:name="_Toc181091876"/>
      <w:bookmarkStart w:id="5" w:name="_Toc190771029"/>
      <w:proofErr w:type="spellStart"/>
      <w:r>
        <w:t>Examinateurs</w:t>
      </w:r>
      <w:bookmarkEnd w:id="4"/>
      <w:bookmarkEnd w:id="5"/>
      <w:proofErr w:type="spellEnd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5A71AF" w:rsidRPr="00A366F4" w14:paraId="1AD119C7" w14:textId="77777777" w:rsidTr="00D92C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65F27FF2" w14:textId="77777777" w:rsidR="005A71AF" w:rsidRPr="00A366F4" w:rsidRDefault="005A71AF" w:rsidP="00D92CCB">
            <w:pPr>
              <w:pStyle w:val="Corpsdetexte"/>
              <w:spacing w:before="60" w:after="60"/>
              <w:ind w:left="0" w:right="562"/>
              <w:rPr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 xml:space="preserve">Nom </w:t>
            </w:r>
          </w:p>
        </w:tc>
        <w:tc>
          <w:tcPr>
            <w:tcW w:w="5103" w:type="dxa"/>
          </w:tcPr>
          <w:p w14:paraId="23234314" w14:textId="77777777" w:rsidR="005A71AF" w:rsidRPr="00A366F4" w:rsidRDefault="005A71AF" w:rsidP="00D92CCB">
            <w:pPr>
              <w:pStyle w:val="Corpsdetexte"/>
              <w:spacing w:before="60" w:after="60"/>
              <w:ind w:left="0" w:right="562"/>
              <w:rPr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Position</w:t>
            </w:r>
          </w:p>
        </w:tc>
      </w:tr>
      <w:tr w:rsidR="005A71AF" w14:paraId="5D43E7B4" w14:textId="77777777" w:rsidTr="00D9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62D6B405" w14:textId="77777777" w:rsidR="005A71AF" w:rsidRPr="00FA128A" w:rsidRDefault="005A71AF" w:rsidP="00712103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1C4FDA7" w14:textId="77777777" w:rsidR="005A71AF" w:rsidRPr="00FA128A" w:rsidRDefault="005A71AF" w:rsidP="00712103">
            <w:pPr>
              <w:pStyle w:val="Corpsdetexte"/>
              <w:spacing w:before="60" w:after="60"/>
              <w:ind w:left="0" w:right="567"/>
            </w:pPr>
          </w:p>
        </w:tc>
      </w:tr>
      <w:tr w:rsidR="005A71AF" w14:paraId="7D35FCDA" w14:textId="77777777" w:rsidTr="00D92C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111CBDC9" w14:textId="77777777" w:rsidR="005A71AF" w:rsidRPr="00FA128A" w:rsidRDefault="005A71AF" w:rsidP="00712103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16A96FE2" w14:textId="77777777" w:rsidR="005A71AF" w:rsidRPr="00FA128A" w:rsidRDefault="005A71AF" w:rsidP="00712103">
            <w:pPr>
              <w:pStyle w:val="Corpsdetexte"/>
              <w:spacing w:before="60" w:after="60"/>
              <w:ind w:left="0" w:right="567"/>
            </w:pPr>
          </w:p>
        </w:tc>
      </w:tr>
      <w:tr w:rsidR="005A71AF" w14:paraId="656593ED" w14:textId="77777777" w:rsidTr="00D9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1B32298A" w14:textId="77777777" w:rsidR="005A71AF" w:rsidRPr="00FA128A" w:rsidRDefault="005A71AF" w:rsidP="00712103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E704DCD" w14:textId="77777777" w:rsidR="005A71AF" w:rsidRPr="00FA128A" w:rsidRDefault="005A71AF" w:rsidP="00712103">
            <w:pPr>
              <w:pStyle w:val="Corpsdetexte"/>
              <w:spacing w:before="60" w:after="60"/>
              <w:ind w:left="0" w:right="567"/>
            </w:pPr>
          </w:p>
        </w:tc>
      </w:tr>
      <w:tr w:rsidR="005A71AF" w14:paraId="10C44F44" w14:textId="77777777" w:rsidTr="00D92C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04E8DF04" w14:textId="77777777" w:rsidR="005A71AF" w:rsidRPr="00FA128A" w:rsidRDefault="005A71AF" w:rsidP="00712103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74C04FDA" w14:textId="77777777" w:rsidR="005A71AF" w:rsidRPr="00FA128A" w:rsidRDefault="005A71AF" w:rsidP="00712103">
            <w:pPr>
              <w:pStyle w:val="Corpsdetexte"/>
              <w:spacing w:before="60" w:after="60"/>
              <w:ind w:left="0" w:right="567"/>
            </w:pPr>
          </w:p>
        </w:tc>
      </w:tr>
    </w:tbl>
    <w:p w14:paraId="56219AED" w14:textId="77777777" w:rsidR="005A71AF" w:rsidRDefault="005A71AF" w:rsidP="005A71AF">
      <w:pPr>
        <w:pStyle w:val="Corpsdetexte"/>
      </w:pPr>
    </w:p>
    <w:p w14:paraId="7DE63B28" w14:textId="7889854C" w:rsidR="000674CA" w:rsidRDefault="000674CA" w:rsidP="007816DA">
      <w:pPr>
        <w:pStyle w:val="TOCHeading1"/>
        <w:tabs>
          <w:tab w:val="left" w:pos="7309"/>
        </w:tabs>
      </w:pPr>
      <w:proofErr w:type="spellStart"/>
      <w:r>
        <w:lastRenderedPageBreak/>
        <w:t>Sommaire</w:t>
      </w:r>
      <w:proofErr w:type="spellEnd"/>
      <w:r w:rsidR="007816DA">
        <w:tab/>
      </w:r>
    </w:p>
    <w:p w14:paraId="51311A6C" w14:textId="082D72C1" w:rsidR="009B5323" w:rsidRDefault="000674CA">
      <w:pPr>
        <w:pStyle w:val="TM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</w:instrText>
      </w:r>
      <w:r>
        <w:rPr>
          <w:b w:val="0"/>
        </w:rPr>
        <w:fldChar w:fldCharType="separate"/>
      </w:r>
      <w:hyperlink w:anchor="_Toc190771027" w:history="1">
        <w:r w:rsidR="009B5323" w:rsidRPr="00BE7645">
          <w:rPr>
            <w:rStyle w:val="Lienhypertexte"/>
            <w:noProof/>
          </w:rPr>
          <w:t>1</w:t>
        </w:r>
        <w:r w:rsidR="009B5323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9B5323" w:rsidRPr="00BE7645">
          <w:rPr>
            <w:rStyle w:val="Lienhypertexte"/>
            <w:noProof/>
          </w:rPr>
          <w:t>Contrôle des documents</w:t>
        </w:r>
        <w:r w:rsidR="009B5323">
          <w:rPr>
            <w:noProof/>
            <w:webHidden/>
          </w:rPr>
          <w:tab/>
        </w:r>
        <w:r w:rsidR="009B5323">
          <w:rPr>
            <w:noProof/>
            <w:webHidden/>
          </w:rPr>
          <w:fldChar w:fldCharType="begin"/>
        </w:r>
        <w:r w:rsidR="009B5323">
          <w:rPr>
            <w:noProof/>
            <w:webHidden/>
          </w:rPr>
          <w:instrText xml:space="preserve"> PAGEREF _Toc190771027 \h </w:instrText>
        </w:r>
        <w:r w:rsidR="009B5323">
          <w:rPr>
            <w:noProof/>
            <w:webHidden/>
          </w:rPr>
        </w:r>
        <w:r w:rsidR="009B5323">
          <w:rPr>
            <w:noProof/>
            <w:webHidden/>
          </w:rPr>
          <w:fldChar w:fldCharType="separate"/>
        </w:r>
        <w:r w:rsidR="009B5323">
          <w:rPr>
            <w:noProof/>
            <w:webHidden/>
          </w:rPr>
          <w:t>2</w:t>
        </w:r>
        <w:r w:rsidR="009B5323">
          <w:rPr>
            <w:noProof/>
            <w:webHidden/>
          </w:rPr>
          <w:fldChar w:fldCharType="end"/>
        </w:r>
      </w:hyperlink>
    </w:p>
    <w:p w14:paraId="63CF7454" w14:textId="2FD52C76" w:rsidR="009B5323" w:rsidRDefault="009B5323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90771028" w:history="1">
        <w:r w:rsidRPr="00BE7645">
          <w:rPr>
            <w:rStyle w:val="Lienhypertexte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E7645">
          <w:rPr>
            <w:rStyle w:val="Lienhypertexte"/>
            <w:noProof/>
          </w:rPr>
          <w:t>Modifier l'enregistrement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_Toc190771028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AEA537" w14:textId="48A4FC01" w:rsidR="009B5323" w:rsidRDefault="009B5323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90771029" w:history="1">
        <w:r w:rsidRPr="00BE7645">
          <w:rPr>
            <w:rStyle w:val="Lienhypertexte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E7645">
          <w:rPr>
            <w:rStyle w:val="Lienhypertexte"/>
            <w:noProof/>
          </w:rPr>
          <w:t>Examinateurs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_Toc190771029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04FBA2" w14:textId="7E6914E3" w:rsidR="009B5323" w:rsidRDefault="009B5323">
      <w:pPr>
        <w:pStyle w:val="TM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190771030" w:history="1">
        <w:r w:rsidRPr="00BE7645">
          <w:rPr>
            <w:rStyle w:val="Lienhypertext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E7645">
          <w:rPr>
            <w:rStyle w:val="Lienhypertexte"/>
            <w:noProof/>
          </w:rPr>
          <w:t>Vue d’Ensemble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_Toc190771030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3648BA" w14:textId="3136B874" w:rsidR="009B5323" w:rsidRDefault="009B5323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90771031" w:history="1">
        <w:r w:rsidRPr="00BE7645">
          <w:rPr>
            <w:rStyle w:val="Lienhypertexte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E7645">
          <w:rPr>
            <w:rStyle w:val="Lienhypertexte"/>
            <w:noProof/>
          </w:rPr>
          <w:t>Résumé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_Toc190771031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90B6FF" w14:textId="03981E8D" w:rsidR="009B5323" w:rsidRDefault="009B5323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90771032" w:history="1">
        <w:r w:rsidRPr="00BE7645">
          <w:rPr>
            <w:rStyle w:val="Lienhypertexte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E7645">
          <w:rPr>
            <w:rStyle w:val="Lienhypertexte"/>
            <w:noProof/>
          </w:rPr>
          <w:t>Objectifs Métier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_Toc190771032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C95404" w14:textId="5A324267" w:rsidR="009B5323" w:rsidRDefault="009B5323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90771033" w:history="1">
        <w:r w:rsidRPr="00BE7645">
          <w:rPr>
            <w:rStyle w:val="Lienhypertexte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E7645">
          <w:rPr>
            <w:rStyle w:val="Lienhypertexte"/>
            <w:noProof/>
          </w:rPr>
          <w:t>Règles Métier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_Toc190771033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A8EF33" w14:textId="4BAD09FC" w:rsidR="009B5323" w:rsidRDefault="009B5323">
      <w:pPr>
        <w:pStyle w:val="TM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190771034" w:history="1">
        <w:r w:rsidRPr="00BE7645">
          <w:rPr>
            <w:rStyle w:val="Lienhypertexte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E7645">
          <w:rPr>
            <w:rStyle w:val="Lienhypertexte"/>
            <w:noProof/>
          </w:rPr>
          <w:t>Analyse de l’interface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_Toc190771034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ED57E3" w14:textId="3B947BF9" w:rsidR="009B5323" w:rsidRDefault="009B5323">
      <w:pPr>
        <w:pStyle w:val="TM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190771035" w:history="1">
        <w:r w:rsidRPr="00BE7645">
          <w:rPr>
            <w:rStyle w:val="Lienhypertexte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E7645">
          <w:rPr>
            <w:rStyle w:val="Lienhypertexte"/>
            <w:noProof/>
          </w:rPr>
          <w:t>Processus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_Toc190771035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516992" w14:textId="1F8D124E" w:rsidR="009B5323" w:rsidRDefault="009B5323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90771036" w:history="1">
        <w:r w:rsidRPr="00BE7645">
          <w:rPr>
            <w:rStyle w:val="Lienhypertexte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E7645">
          <w:rPr>
            <w:rStyle w:val="Lienhypertexte"/>
            <w:noProof/>
          </w:rPr>
          <w:t>Etapes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_Toc190771036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53C97F" w14:textId="534BD22A" w:rsidR="000674CA" w:rsidRDefault="000674CA" w:rsidP="000674CA">
      <w:r>
        <w:rPr>
          <w:b/>
        </w:rPr>
        <w:fldChar w:fldCharType="end"/>
      </w:r>
    </w:p>
    <w:p w14:paraId="7B6618BA" w14:textId="77777777" w:rsidR="000674CA" w:rsidRDefault="000674CA" w:rsidP="000674CA">
      <w:pPr>
        <w:pStyle w:val="Corpsdetexte"/>
      </w:pPr>
    </w:p>
    <w:p w14:paraId="16CF80B3" w14:textId="77777777" w:rsidR="000674CA" w:rsidRDefault="000674CA" w:rsidP="000674CA">
      <w:pPr>
        <w:pStyle w:val="Corpsdetexte"/>
      </w:pPr>
    </w:p>
    <w:p w14:paraId="31890083" w14:textId="77777777" w:rsidR="000674CA" w:rsidRDefault="000674CA" w:rsidP="000674CA">
      <w:pPr>
        <w:pStyle w:val="Corpsdetexte"/>
      </w:pPr>
    </w:p>
    <w:p w14:paraId="6FE55EE1" w14:textId="77777777" w:rsidR="000674CA" w:rsidRDefault="000674CA" w:rsidP="000674CA">
      <w:pPr>
        <w:pStyle w:val="Corpsdetexte"/>
      </w:pPr>
    </w:p>
    <w:p w14:paraId="4D75CDE8" w14:textId="77777777" w:rsidR="000674CA" w:rsidRDefault="000674CA" w:rsidP="000674CA">
      <w:pPr>
        <w:pStyle w:val="Corpsdetexte"/>
      </w:pPr>
    </w:p>
    <w:p w14:paraId="3B6913F9" w14:textId="77777777" w:rsidR="000674CA" w:rsidRDefault="000674CA" w:rsidP="000674CA">
      <w:pPr>
        <w:pStyle w:val="Corpsdetexte"/>
      </w:pPr>
    </w:p>
    <w:p w14:paraId="4930175D" w14:textId="77777777" w:rsidR="000674CA" w:rsidRDefault="000674CA" w:rsidP="000674CA">
      <w:pPr>
        <w:pStyle w:val="Corpsdetexte"/>
        <w:ind w:left="0"/>
      </w:pPr>
    </w:p>
    <w:p w14:paraId="54FD37CE" w14:textId="77777777" w:rsidR="000674CA" w:rsidRPr="00485444" w:rsidRDefault="000674CA" w:rsidP="000674CA">
      <w:pPr>
        <w:pStyle w:val="Titre1"/>
      </w:pPr>
      <w:bookmarkStart w:id="6" w:name="_Toc190771030"/>
      <w:r>
        <w:lastRenderedPageBreak/>
        <w:t>Vue d’Ensemble</w:t>
      </w:r>
      <w:bookmarkEnd w:id="6"/>
    </w:p>
    <w:p w14:paraId="1152BEB1" w14:textId="77777777" w:rsidR="000674CA" w:rsidRPr="00960366" w:rsidRDefault="000674CA" w:rsidP="000674CA">
      <w:pPr>
        <w:pStyle w:val="Corpsdetexte"/>
        <w:rPr>
          <w:lang w:val="fr-FR"/>
        </w:rPr>
      </w:pPr>
      <w:r w:rsidRPr="00960366">
        <w:rPr>
          <w:lang w:val="fr-FR"/>
        </w:rPr>
        <w:t>Le but de ce document est de rassembler toutes les informations requises pour décrire un package de cas d’utilisation dans une spécification d’analyse complète.</w:t>
      </w:r>
    </w:p>
    <w:p w14:paraId="2E6A5283" w14:textId="77777777" w:rsidR="000674CA" w:rsidRPr="00960366" w:rsidRDefault="000674CA" w:rsidP="000674CA">
      <w:pPr>
        <w:pStyle w:val="Corpsdetexte"/>
        <w:rPr>
          <w:lang w:val="fr-FR"/>
        </w:rPr>
      </w:pPr>
      <w:r w:rsidRPr="00960366">
        <w:rPr>
          <w:lang w:val="fr-FR"/>
        </w:rPr>
        <w:t>Le document peut également être considéré comme un « document de conception fonctionnelle »</w:t>
      </w:r>
      <w:r>
        <w:rPr>
          <w:lang w:val="fr-FR"/>
        </w:rPr>
        <w:t>.</w:t>
      </w:r>
    </w:p>
    <w:p w14:paraId="3FEC26A2" w14:textId="77777777" w:rsidR="000674CA" w:rsidRDefault="000674CA" w:rsidP="000674CA">
      <w:pPr>
        <w:pStyle w:val="Titre2"/>
      </w:pPr>
      <w:bookmarkStart w:id="7" w:name="_Toc190771031"/>
      <w:bookmarkStart w:id="8" w:name="_Toc452958319"/>
      <w:r>
        <w:t>Résumé</w:t>
      </w:r>
      <w:bookmarkEnd w:id="7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034"/>
        <w:gridCol w:w="5623"/>
      </w:tblGrid>
      <w:tr w:rsidR="000674CA" w14:paraId="70AB994A" w14:textId="77777777" w:rsidTr="58C520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57" w:type="dxa"/>
          </w:tcPr>
          <w:p w14:paraId="422DC369" w14:textId="77777777" w:rsidR="000674CA" w:rsidRDefault="000674CA">
            <w:pPr>
              <w:pStyle w:val="Corpsdetexte"/>
              <w:ind w:left="0"/>
            </w:pPr>
            <w:r>
              <w:t>Composant</w:t>
            </w:r>
          </w:p>
        </w:tc>
        <w:tc>
          <w:tcPr>
            <w:tcW w:w="5676" w:type="dxa"/>
          </w:tcPr>
          <w:p w14:paraId="70AE7AD8" w14:textId="77777777" w:rsidR="000674CA" w:rsidRDefault="000674CA">
            <w:pPr>
              <w:pStyle w:val="Corpsdetexte"/>
              <w:ind w:left="0"/>
            </w:pPr>
            <w:r>
              <w:t>Description</w:t>
            </w:r>
          </w:p>
        </w:tc>
      </w:tr>
      <w:tr w:rsidR="000674CA" w14:paraId="42999976" w14:textId="77777777" w:rsidTr="58C52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57" w:type="dxa"/>
            <w:vAlign w:val="top"/>
          </w:tcPr>
          <w:p w14:paraId="0224B096" w14:textId="77777777" w:rsidR="000674CA" w:rsidRPr="00D16CA3" w:rsidRDefault="000674CA">
            <w:pPr>
              <w:pStyle w:val="Corpsdetexte"/>
              <w:ind w:left="0"/>
            </w:pPr>
            <w:proofErr w:type="spellStart"/>
            <w:r>
              <w:t>Acteur</w:t>
            </w:r>
            <w:proofErr w:type="spellEnd"/>
            <w:r>
              <w:t xml:space="preserve"> Principal</w:t>
            </w:r>
          </w:p>
        </w:tc>
        <w:tc>
          <w:tcPr>
            <w:tcW w:w="5676" w:type="dxa"/>
          </w:tcPr>
          <w:p w14:paraId="549711FA" w14:textId="08486DA2" w:rsidR="000674CA" w:rsidRDefault="5F11F7A5" w:rsidP="58C520BB">
            <w:pPr>
              <w:pStyle w:val="Corpsdetexte"/>
              <w:ind w:left="0"/>
              <w:rPr>
                <w:rStyle w:val="HighlightedVariable"/>
              </w:rPr>
            </w:pPr>
            <w:proofErr w:type="spellStart"/>
            <w:r w:rsidRPr="58C520BB">
              <w:rPr>
                <w:rStyle w:val="HighlightedVariable"/>
              </w:rPr>
              <w:t>Responsable</w:t>
            </w:r>
            <w:proofErr w:type="spellEnd"/>
            <w:r w:rsidRPr="58C520BB">
              <w:rPr>
                <w:rStyle w:val="HighlightedVariable"/>
              </w:rPr>
              <w:t xml:space="preserve"> </w:t>
            </w:r>
            <w:proofErr w:type="spellStart"/>
            <w:r w:rsidRPr="58C520BB">
              <w:rPr>
                <w:rStyle w:val="HighlightedVariable"/>
              </w:rPr>
              <w:t>Logistique</w:t>
            </w:r>
            <w:proofErr w:type="spellEnd"/>
            <w:r w:rsidRPr="58C520BB">
              <w:rPr>
                <w:rStyle w:val="HighlightedVariable"/>
              </w:rPr>
              <w:t xml:space="preserve"> GM</w:t>
            </w:r>
          </w:p>
        </w:tc>
      </w:tr>
      <w:tr w:rsidR="000674CA" w14:paraId="11ACEF90" w14:textId="77777777" w:rsidTr="58C520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57" w:type="dxa"/>
            <w:vAlign w:val="top"/>
          </w:tcPr>
          <w:p w14:paraId="19A11518" w14:textId="77777777" w:rsidR="000674CA" w:rsidRPr="00D16CA3" w:rsidRDefault="000674CA">
            <w:pPr>
              <w:pStyle w:val="Corpsdetexte"/>
              <w:ind w:left="0"/>
            </w:pPr>
            <w:proofErr w:type="spellStart"/>
            <w:r>
              <w:t>Acteur</w:t>
            </w:r>
            <w:proofErr w:type="spellEnd"/>
            <w:r>
              <w:t xml:space="preserve">(s) </w:t>
            </w:r>
            <w:proofErr w:type="spellStart"/>
            <w:r>
              <w:t>secondaire</w:t>
            </w:r>
            <w:proofErr w:type="spellEnd"/>
            <w:r>
              <w:t>(s)</w:t>
            </w:r>
          </w:p>
        </w:tc>
        <w:tc>
          <w:tcPr>
            <w:tcW w:w="5676" w:type="dxa"/>
          </w:tcPr>
          <w:p w14:paraId="53B2E94C" w14:textId="0594D785" w:rsidR="000674CA" w:rsidRDefault="622F71EE" w:rsidP="58C520BB">
            <w:pPr>
              <w:pStyle w:val="Corpsdetexte"/>
              <w:ind w:left="0"/>
              <w:rPr>
                <w:rStyle w:val="HighlightedVariable"/>
              </w:rPr>
            </w:pPr>
            <w:proofErr w:type="spellStart"/>
            <w:r w:rsidRPr="58C520BB">
              <w:rPr>
                <w:rStyle w:val="HighlightedVariable"/>
              </w:rPr>
              <w:t>Responsable</w:t>
            </w:r>
            <w:proofErr w:type="spellEnd"/>
            <w:r w:rsidRPr="58C520BB">
              <w:rPr>
                <w:rStyle w:val="HighlightedVariable"/>
              </w:rPr>
              <w:t xml:space="preserve"> Transport &amp; </w:t>
            </w:r>
            <w:proofErr w:type="spellStart"/>
            <w:r w:rsidRPr="58C520BB">
              <w:rPr>
                <w:rStyle w:val="HighlightedVariable"/>
              </w:rPr>
              <w:t>PlateForme</w:t>
            </w:r>
            <w:proofErr w:type="spellEnd"/>
            <w:r w:rsidRPr="58C520BB">
              <w:rPr>
                <w:rStyle w:val="HighlightedVariable"/>
              </w:rPr>
              <w:t xml:space="preserve"> GM</w:t>
            </w:r>
          </w:p>
        </w:tc>
      </w:tr>
      <w:tr w:rsidR="000674CA" w:rsidRPr="00756991" w14:paraId="096B5356" w14:textId="77777777" w:rsidTr="58C52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57" w:type="dxa"/>
            <w:vAlign w:val="top"/>
          </w:tcPr>
          <w:p w14:paraId="326F30D1" w14:textId="77777777" w:rsidR="000674CA" w:rsidRPr="00D16CA3" w:rsidRDefault="000674CA">
            <w:pPr>
              <w:pStyle w:val="Corpsdetexte"/>
              <w:ind w:left="0"/>
            </w:pPr>
            <w:proofErr w:type="spellStart"/>
            <w:r>
              <w:t>Déclencheur</w:t>
            </w:r>
            <w:proofErr w:type="spellEnd"/>
          </w:p>
        </w:tc>
        <w:tc>
          <w:tcPr>
            <w:tcW w:w="5676" w:type="dxa"/>
          </w:tcPr>
          <w:p w14:paraId="6EB0A308" w14:textId="60606A74" w:rsidR="000674CA" w:rsidRPr="00FB2A4B" w:rsidRDefault="008B0C65" w:rsidP="58C520BB">
            <w:pPr>
              <w:pStyle w:val="Corpsdetexte"/>
              <w:spacing w:line="259" w:lineRule="auto"/>
              <w:ind w:left="0"/>
              <w:rPr>
                <w:rStyle w:val="HighlightedVariable"/>
                <w:lang w:val="fr-FR"/>
              </w:rPr>
            </w:pPr>
            <w:r>
              <w:rPr>
                <w:rStyle w:val="HighlightedVariable"/>
                <w:lang w:val="fr-FR"/>
              </w:rPr>
              <w:t>Préparation d’une commande dans Reflex</w:t>
            </w:r>
          </w:p>
        </w:tc>
      </w:tr>
      <w:tr w:rsidR="000674CA" w:rsidRPr="00756991" w14:paraId="38E75A8C" w14:textId="77777777" w:rsidTr="58C520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57" w:type="dxa"/>
            <w:vAlign w:val="top"/>
          </w:tcPr>
          <w:p w14:paraId="7568AD3B" w14:textId="77777777" w:rsidR="000674CA" w:rsidRPr="00D16CA3" w:rsidRDefault="000674CA">
            <w:pPr>
              <w:pStyle w:val="Corpsdetexte"/>
              <w:ind w:left="0"/>
            </w:pPr>
            <w:r>
              <w:t xml:space="preserve">Conditions </w:t>
            </w:r>
            <w:proofErr w:type="spellStart"/>
            <w:r>
              <w:t>préalables</w:t>
            </w:r>
            <w:proofErr w:type="spellEnd"/>
          </w:p>
        </w:tc>
        <w:tc>
          <w:tcPr>
            <w:tcW w:w="5676" w:type="dxa"/>
          </w:tcPr>
          <w:p w14:paraId="4BCAA9F8" w14:textId="77777777" w:rsidR="000674CA" w:rsidRPr="00FB2A4B" w:rsidRDefault="000674CA">
            <w:pPr>
              <w:pStyle w:val="Corpsdetexte"/>
              <w:ind w:left="0"/>
              <w:rPr>
                <w:lang w:val="fr-FR"/>
              </w:rPr>
            </w:pPr>
            <w:r w:rsidRPr="00FB2A4B">
              <w:rPr>
                <w:rStyle w:val="HighlightedVariable"/>
                <w:lang w:val="fr-FR"/>
              </w:rPr>
              <w:t>&lt;</w:t>
            </w:r>
            <w:r w:rsidRPr="00FB2A4B">
              <w:rPr>
                <w:lang w:val="fr-FR"/>
              </w:rPr>
              <w:t xml:space="preserve"> </w:t>
            </w:r>
            <w:r w:rsidRPr="00FB2A4B">
              <w:rPr>
                <w:rStyle w:val="HighlightedVariable"/>
                <w:lang w:val="fr-FR"/>
              </w:rPr>
              <w:t>Le code de l’article a un accord fournisseur/prix article &gt;</w:t>
            </w:r>
          </w:p>
        </w:tc>
      </w:tr>
      <w:tr w:rsidR="000674CA" w14:paraId="746DD956" w14:textId="77777777" w:rsidTr="58C52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57" w:type="dxa"/>
            <w:vAlign w:val="top"/>
          </w:tcPr>
          <w:p w14:paraId="1E898354" w14:textId="77777777" w:rsidR="000674CA" w:rsidRPr="00960366" w:rsidRDefault="000674CA">
            <w:pPr>
              <w:pStyle w:val="Corpsdetexte"/>
              <w:ind w:left="0"/>
              <w:rPr>
                <w:lang w:val="fr-FR"/>
              </w:rPr>
            </w:pPr>
            <w:r w:rsidRPr="00960366">
              <w:rPr>
                <w:lang w:val="fr-FR"/>
              </w:rPr>
              <w:t>Contexte d’utilisation (</w:t>
            </w:r>
            <w:r>
              <w:rPr>
                <w:lang w:val="fr-FR"/>
              </w:rPr>
              <w:t>ex :</w:t>
            </w:r>
            <w:r w:rsidRPr="00960366"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fréquence </w:t>
            </w:r>
            <w:r w:rsidRPr="00960366">
              <w:rPr>
                <w:lang w:val="fr-FR"/>
              </w:rPr>
              <w:t>/</w:t>
            </w:r>
            <w:r>
              <w:rPr>
                <w:lang w:val="fr-FR"/>
              </w:rPr>
              <w:t xml:space="preserve"> v</w:t>
            </w:r>
            <w:r w:rsidRPr="00960366">
              <w:rPr>
                <w:lang w:val="fr-FR"/>
              </w:rPr>
              <w:t>olume)</w:t>
            </w:r>
          </w:p>
        </w:tc>
        <w:tc>
          <w:tcPr>
            <w:tcW w:w="5676" w:type="dxa"/>
          </w:tcPr>
          <w:p w14:paraId="1C7FF885" w14:textId="77777777" w:rsidR="000674CA" w:rsidRDefault="000674CA">
            <w:pPr>
              <w:pStyle w:val="Corpsdetexte"/>
              <w:ind w:left="0"/>
            </w:pPr>
            <w:r>
              <w:rPr>
                <w:rStyle w:val="HighlightedVariable"/>
              </w:rPr>
              <w:t xml:space="preserve">&lt;20 </w:t>
            </w:r>
            <w:proofErr w:type="spellStart"/>
            <w:r>
              <w:rPr>
                <w:rStyle w:val="HighlightedVariable"/>
              </w:rPr>
              <w:t>commandes</w:t>
            </w:r>
            <w:proofErr w:type="spellEnd"/>
            <w:r>
              <w:rPr>
                <w:rStyle w:val="HighlightedVariable"/>
              </w:rPr>
              <w:t>/jour 24/7&gt;</w:t>
            </w:r>
          </w:p>
        </w:tc>
      </w:tr>
      <w:tr w:rsidR="000674CA" w:rsidRPr="00756991" w14:paraId="21D461C1" w14:textId="77777777" w:rsidTr="58C520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57" w:type="dxa"/>
            <w:vAlign w:val="top"/>
          </w:tcPr>
          <w:p w14:paraId="35379BF9" w14:textId="77777777" w:rsidR="000674CA" w:rsidRPr="00D16CA3" w:rsidRDefault="000674CA">
            <w:pPr>
              <w:pStyle w:val="Corpsdetexte"/>
              <w:ind w:left="0"/>
            </w:pPr>
            <w:proofErr w:type="spellStart"/>
            <w:r>
              <w:t>Etapes</w:t>
            </w:r>
            <w:proofErr w:type="spellEnd"/>
          </w:p>
        </w:tc>
        <w:tc>
          <w:tcPr>
            <w:tcW w:w="5676" w:type="dxa"/>
          </w:tcPr>
          <w:p w14:paraId="29ED158C" w14:textId="001DA22C" w:rsidR="000674CA" w:rsidRPr="00FB2A4B" w:rsidRDefault="008B0C65" w:rsidP="58C520BB">
            <w:pPr>
              <w:pStyle w:val="Corpsdetexte"/>
              <w:numPr>
                <w:ilvl w:val="0"/>
                <w:numId w:val="7"/>
              </w:numPr>
              <w:spacing w:line="259" w:lineRule="auto"/>
              <w:ind w:left="360"/>
              <w:rPr>
                <w:lang w:val="fr-FR"/>
              </w:rPr>
            </w:pPr>
            <w:r>
              <w:rPr>
                <w:lang w:val="fr-FR"/>
              </w:rPr>
              <w:t>L</w:t>
            </w:r>
            <w:r w:rsidRPr="008B0C65">
              <w:rPr>
                <w:lang w:val="fr-FR"/>
              </w:rPr>
              <w:t>e magasin réa</w:t>
            </w:r>
            <w:r>
              <w:rPr>
                <w:lang w:val="fr-FR"/>
              </w:rPr>
              <w:t>l</w:t>
            </w:r>
            <w:r w:rsidRPr="008B0C65">
              <w:rPr>
                <w:lang w:val="fr-FR"/>
              </w:rPr>
              <w:t>ise la p</w:t>
            </w:r>
            <w:r>
              <w:rPr>
                <w:lang w:val="fr-FR"/>
              </w:rPr>
              <w:t xml:space="preserve">réparation d’une commande dans Reflex </w:t>
            </w:r>
          </w:p>
          <w:p w14:paraId="4F5242AA" w14:textId="53DDFDA6" w:rsidR="000674CA" w:rsidRPr="008B0C65" w:rsidRDefault="1CE26669" w:rsidP="008B0C65">
            <w:pPr>
              <w:pStyle w:val="Corpsdetexte"/>
              <w:numPr>
                <w:ilvl w:val="0"/>
                <w:numId w:val="7"/>
              </w:numPr>
              <w:spacing w:line="259" w:lineRule="auto"/>
              <w:ind w:left="360"/>
              <w:rPr>
                <w:lang w:val="fr-FR"/>
              </w:rPr>
            </w:pPr>
            <w:r w:rsidRPr="58C520BB">
              <w:rPr>
                <w:lang w:val="fr-FR"/>
              </w:rPr>
              <w:t>L’</w:t>
            </w:r>
            <w:r w:rsidR="008B0C65">
              <w:rPr>
                <w:lang w:val="fr-FR"/>
              </w:rPr>
              <w:t>interface envoie les informations de commandes préparées vers M3</w:t>
            </w:r>
            <w:r w:rsidR="4ECEC03D" w:rsidRPr="58C520BB">
              <w:rPr>
                <w:lang w:val="fr-FR"/>
              </w:rPr>
              <w:t>.</w:t>
            </w:r>
          </w:p>
        </w:tc>
      </w:tr>
    </w:tbl>
    <w:p w14:paraId="6BB6F576" w14:textId="77777777" w:rsidR="000674CA" w:rsidRPr="00FB2A4B" w:rsidRDefault="000674CA" w:rsidP="000674CA">
      <w:pPr>
        <w:pStyle w:val="Corpsdetexte"/>
        <w:rPr>
          <w:lang w:val="fr-FR"/>
        </w:rPr>
      </w:pPr>
    </w:p>
    <w:bookmarkEnd w:id="8"/>
    <w:p w14:paraId="5E20B91E" w14:textId="1EB96A57" w:rsidR="58C520BB" w:rsidRPr="00464956" w:rsidRDefault="58C520BB" w:rsidP="58C520BB">
      <w:pPr>
        <w:pStyle w:val="Bullet"/>
        <w:numPr>
          <w:ilvl w:val="0"/>
          <w:numId w:val="0"/>
        </w:numPr>
        <w:ind w:left="2880"/>
        <w:rPr>
          <w:lang w:val="fr-FR"/>
        </w:rPr>
      </w:pPr>
    </w:p>
    <w:p w14:paraId="3B16D8A9" w14:textId="77777777" w:rsidR="000674CA" w:rsidRDefault="000674CA" w:rsidP="000674CA">
      <w:pPr>
        <w:pStyle w:val="Titre2"/>
      </w:pPr>
      <w:bookmarkStart w:id="9" w:name="_Toc190771032"/>
      <w:proofErr w:type="spellStart"/>
      <w:r>
        <w:t>Objectifs</w:t>
      </w:r>
      <w:proofErr w:type="spellEnd"/>
      <w:r>
        <w:t xml:space="preserve"> Métier</w:t>
      </w:r>
      <w:bookmarkEnd w:id="9"/>
    </w:p>
    <w:p w14:paraId="1308C7DF" w14:textId="2AB2E854" w:rsidR="00964152" w:rsidRPr="00964152" w:rsidRDefault="3E1661D1" w:rsidP="00964152">
      <w:pPr>
        <w:spacing w:before="240" w:after="240"/>
        <w:rPr>
          <w:lang w:val="fr-FR"/>
        </w:rPr>
      </w:pPr>
      <w:r w:rsidRPr="7EDDBACE">
        <w:rPr>
          <w:lang w:val="fr-FR"/>
        </w:rPr>
        <w:t xml:space="preserve">L’objectif de ce document est </w:t>
      </w:r>
      <w:r w:rsidR="3BC951F3" w:rsidRPr="7EDDBACE">
        <w:rPr>
          <w:lang w:val="fr-FR"/>
        </w:rPr>
        <w:t xml:space="preserve">de </w:t>
      </w:r>
      <w:r w:rsidRPr="7EDDBACE">
        <w:rPr>
          <w:lang w:val="fr-FR"/>
        </w:rPr>
        <w:t>détailler les règles pour l’interface Préparation Commande entre REFLEX et M3. REFLEX génère un fichier à longueur fixe, contenant plusieurs rubriques et lignes pour chaque préparation de commande effectuée.</w:t>
      </w:r>
    </w:p>
    <w:p w14:paraId="05F3FF43" w14:textId="09FA536C" w:rsidR="00964152" w:rsidRDefault="3E1661D1" w:rsidP="00964152">
      <w:pPr>
        <w:spacing w:before="240" w:after="240"/>
        <w:rPr>
          <w:lang w:val="fr-FR"/>
        </w:rPr>
      </w:pPr>
      <w:r w:rsidRPr="7EDDBACE">
        <w:rPr>
          <w:lang w:val="fr-FR"/>
        </w:rPr>
        <w:t>Le fichier de préparation de commande concerne différents types de transactions :</w:t>
      </w:r>
    </w:p>
    <w:p w14:paraId="288F5B4F" w14:textId="2EEA5677" w:rsidR="00964152" w:rsidRPr="00E3223C" w:rsidRDefault="00964152" w:rsidP="00E3223C">
      <w:pPr>
        <w:pStyle w:val="Paragraphedeliste"/>
        <w:numPr>
          <w:ilvl w:val="0"/>
          <w:numId w:val="13"/>
        </w:numPr>
        <w:spacing w:before="240" w:after="240"/>
        <w:rPr>
          <w:lang w:val="fr-FR"/>
        </w:rPr>
      </w:pPr>
      <w:r w:rsidRPr="00E3223C">
        <w:rPr>
          <w:lang w:val="fr-FR"/>
        </w:rPr>
        <w:t>Commande de vente</w:t>
      </w:r>
    </w:p>
    <w:p w14:paraId="08A826DF" w14:textId="77777777" w:rsidR="00E3223C" w:rsidRPr="00E3223C" w:rsidRDefault="00964152" w:rsidP="00E3223C">
      <w:pPr>
        <w:pStyle w:val="Paragraphedeliste"/>
        <w:numPr>
          <w:ilvl w:val="0"/>
          <w:numId w:val="13"/>
        </w:numPr>
        <w:spacing w:before="240" w:after="240"/>
        <w:rPr>
          <w:lang w:val="fr-FR"/>
        </w:rPr>
      </w:pPr>
      <w:r w:rsidRPr="00E3223C">
        <w:rPr>
          <w:lang w:val="fr-FR"/>
        </w:rPr>
        <w:t xml:space="preserve">Ordre de distribution </w:t>
      </w:r>
    </w:p>
    <w:p w14:paraId="24BFDC59" w14:textId="77777777" w:rsidR="00E3223C" w:rsidRPr="00E3223C" w:rsidRDefault="00E3223C" w:rsidP="00E3223C">
      <w:pPr>
        <w:pStyle w:val="Paragraphedeliste"/>
        <w:numPr>
          <w:ilvl w:val="0"/>
          <w:numId w:val="13"/>
        </w:numPr>
        <w:spacing w:before="240" w:after="240"/>
        <w:rPr>
          <w:b/>
          <w:bCs/>
          <w:lang w:val="fr-FR"/>
        </w:rPr>
      </w:pPr>
      <w:r>
        <w:rPr>
          <w:lang w:val="fr-FR"/>
        </w:rPr>
        <w:t>Ordre de distribution de déclassement</w:t>
      </w:r>
    </w:p>
    <w:p w14:paraId="7DA0E4BD" w14:textId="5CD7AEE0" w:rsidR="006F0687" w:rsidRPr="00E3223C" w:rsidRDefault="00E3223C" w:rsidP="009B5323">
      <w:pPr>
        <w:pStyle w:val="Paragraphedeliste"/>
        <w:numPr>
          <w:ilvl w:val="0"/>
          <w:numId w:val="13"/>
        </w:numPr>
        <w:spacing w:before="240" w:after="240"/>
        <w:rPr>
          <w:lang w:val="fr-FR"/>
        </w:rPr>
      </w:pPr>
      <w:r w:rsidRPr="00E3223C">
        <w:rPr>
          <w:lang w:val="fr-FR"/>
        </w:rPr>
        <w:t>Commande de vente de don ou de destruction</w:t>
      </w:r>
    </w:p>
    <w:p w14:paraId="7D6ADFDC" w14:textId="77777777" w:rsidR="006F0687" w:rsidRPr="000674CA" w:rsidRDefault="006F0687" w:rsidP="000674CA">
      <w:pPr>
        <w:rPr>
          <w:lang w:val="fr-FR"/>
        </w:rPr>
      </w:pPr>
    </w:p>
    <w:p w14:paraId="6FBD82C1" w14:textId="77777777" w:rsidR="000674CA" w:rsidRDefault="000674CA" w:rsidP="000674CA">
      <w:pPr>
        <w:pStyle w:val="Titre2"/>
      </w:pPr>
      <w:bookmarkStart w:id="10" w:name="_Toc190771033"/>
      <w:proofErr w:type="spellStart"/>
      <w:r>
        <w:t>Règles</w:t>
      </w:r>
      <w:proofErr w:type="spellEnd"/>
      <w:r>
        <w:t xml:space="preserve"> Métier</w:t>
      </w:r>
      <w:bookmarkEnd w:id="10"/>
    </w:p>
    <w:p w14:paraId="16767B1E" w14:textId="77777777" w:rsidR="00246F9D" w:rsidRDefault="00E3223C" w:rsidP="00E3223C">
      <w:pPr>
        <w:pStyle w:val="Corpsdetexte"/>
        <w:ind w:left="0"/>
        <w:rPr>
          <w:lang w:val="fr-FR"/>
        </w:rPr>
      </w:pPr>
      <w:r>
        <w:rPr>
          <w:lang w:val="fr-FR"/>
        </w:rPr>
        <w:t xml:space="preserve">Selon les valeurs </w:t>
      </w:r>
      <w:r w:rsidR="00783346">
        <w:rPr>
          <w:lang w:val="fr-FR"/>
        </w:rPr>
        <w:t>des champs</w:t>
      </w:r>
      <w:r w:rsidR="00246F9D">
        <w:rPr>
          <w:lang w:val="fr-FR"/>
        </w:rPr>
        <w:t> :</w:t>
      </w:r>
    </w:p>
    <w:p w14:paraId="765E002B" w14:textId="2C0F8F82" w:rsidR="00246F9D" w:rsidRDefault="00783346" w:rsidP="00246F9D">
      <w:pPr>
        <w:pStyle w:val="Corpsdetexte"/>
        <w:numPr>
          <w:ilvl w:val="0"/>
          <w:numId w:val="13"/>
        </w:numPr>
        <w:rPr>
          <w:lang w:val="fr-FR"/>
        </w:rPr>
      </w:pPr>
      <w:r>
        <w:rPr>
          <w:lang w:val="fr-FR"/>
        </w:rPr>
        <w:t xml:space="preserve">‘’Code </w:t>
      </w:r>
      <w:r w:rsidR="00246F9D">
        <w:rPr>
          <w:lang w:val="fr-FR"/>
        </w:rPr>
        <w:t>type</w:t>
      </w:r>
      <w:r>
        <w:rPr>
          <w:lang w:val="fr-FR"/>
        </w:rPr>
        <w:t xml:space="preserve"> de préparation’’ </w:t>
      </w:r>
      <w:r w:rsidR="00246F9D">
        <w:rPr>
          <w:lang w:val="fr-FR"/>
        </w:rPr>
        <w:t>de la rubrique 110</w:t>
      </w:r>
      <w:r>
        <w:rPr>
          <w:lang w:val="fr-FR"/>
        </w:rPr>
        <w:t xml:space="preserve"> </w:t>
      </w:r>
    </w:p>
    <w:p w14:paraId="081F5DD6" w14:textId="77777777" w:rsidR="00246F9D" w:rsidRDefault="00783346" w:rsidP="00246F9D">
      <w:pPr>
        <w:pStyle w:val="Corpsdetexte"/>
        <w:numPr>
          <w:ilvl w:val="0"/>
          <w:numId w:val="13"/>
        </w:numPr>
        <w:rPr>
          <w:lang w:val="fr-FR"/>
        </w:rPr>
      </w:pPr>
      <w:r>
        <w:rPr>
          <w:lang w:val="fr-FR"/>
        </w:rPr>
        <w:t xml:space="preserve">‘’Code </w:t>
      </w:r>
      <w:r w:rsidR="00246F9D">
        <w:rPr>
          <w:lang w:val="fr-FR"/>
        </w:rPr>
        <w:t>destinataire</w:t>
      </w:r>
      <w:r>
        <w:rPr>
          <w:lang w:val="fr-FR"/>
        </w:rPr>
        <w:t xml:space="preserve"> Expédition’’ de la rubrique 110</w:t>
      </w:r>
    </w:p>
    <w:p w14:paraId="16473A5E" w14:textId="77777777" w:rsidR="00246F9D" w:rsidRDefault="00246F9D" w:rsidP="00246F9D">
      <w:pPr>
        <w:pStyle w:val="Corpsdetexte"/>
        <w:numPr>
          <w:ilvl w:val="0"/>
          <w:numId w:val="13"/>
        </w:numPr>
        <w:rPr>
          <w:lang w:val="fr-FR"/>
        </w:rPr>
      </w:pPr>
      <w:r>
        <w:rPr>
          <w:lang w:val="fr-FR"/>
        </w:rPr>
        <w:t>‘’Code qualité’’ de la rubrique 210</w:t>
      </w:r>
    </w:p>
    <w:p w14:paraId="67924601" w14:textId="442C652A" w:rsidR="00246F9D" w:rsidRDefault="00246F9D" w:rsidP="00246F9D">
      <w:pPr>
        <w:pStyle w:val="Corpsdetexte"/>
        <w:numPr>
          <w:ilvl w:val="0"/>
          <w:numId w:val="13"/>
        </w:numPr>
        <w:rPr>
          <w:lang w:val="fr-FR"/>
        </w:rPr>
      </w:pPr>
      <w:r>
        <w:rPr>
          <w:lang w:val="fr-FR"/>
        </w:rPr>
        <w:t>‘’Référence destinataire final’’ de la rubrique 210</w:t>
      </w:r>
    </w:p>
    <w:p w14:paraId="768851B2" w14:textId="798467E2" w:rsidR="00381775" w:rsidRDefault="00783346" w:rsidP="00246F9D">
      <w:pPr>
        <w:pStyle w:val="Corpsdetexte"/>
        <w:ind w:left="0"/>
        <w:rPr>
          <w:lang w:val="fr-FR"/>
        </w:rPr>
      </w:pPr>
      <w:r>
        <w:rPr>
          <w:lang w:val="fr-FR"/>
        </w:rPr>
        <w:t xml:space="preserve"> il faudra déterminer les types d’API à déclencher.</w:t>
      </w:r>
    </w:p>
    <w:p w14:paraId="53248BBD" w14:textId="77777777" w:rsidR="00783346" w:rsidRDefault="00783346" w:rsidP="00E3223C">
      <w:pPr>
        <w:pStyle w:val="Corpsdetexte"/>
        <w:ind w:left="0"/>
        <w:rPr>
          <w:lang w:val="fr-FR"/>
        </w:rPr>
      </w:pPr>
    </w:p>
    <w:p w14:paraId="21526E62" w14:textId="1276EAD5" w:rsidR="00783346" w:rsidRDefault="00783346" w:rsidP="00E3223C">
      <w:pPr>
        <w:pStyle w:val="Corpsdetexte"/>
        <w:ind w:left="0"/>
        <w:rPr>
          <w:lang w:val="fr-FR"/>
        </w:rPr>
      </w:pPr>
    </w:p>
    <w:p w14:paraId="033F0D0B" w14:textId="77777777" w:rsidR="00783346" w:rsidRDefault="00783346" w:rsidP="00E3223C">
      <w:pPr>
        <w:pStyle w:val="Corpsdetexte"/>
        <w:ind w:left="0"/>
        <w:rPr>
          <w:lang w:val="fr-FR"/>
        </w:rPr>
      </w:pPr>
    </w:p>
    <w:p w14:paraId="31279CF2" w14:textId="7365E15E" w:rsidR="00783346" w:rsidRDefault="00783346" w:rsidP="00E3223C">
      <w:pPr>
        <w:pStyle w:val="Corpsdetexte"/>
        <w:ind w:left="0"/>
        <w:rPr>
          <w:lang w:val="fr-FR"/>
        </w:rPr>
      </w:pPr>
      <w:r>
        <w:rPr>
          <w:lang w:val="fr-FR"/>
        </w:rPr>
        <w:t>Le tableau ci-après résume les combinaisons possibles :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270"/>
        <w:gridCol w:w="1560"/>
        <w:gridCol w:w="1276"/>
        <w:gridCol w:w="1276"/>
        <w:gridCol w:w="4715"/>
      </w:tblGrid>
      <w:tr w:rsidR="00464956" w:rsidRPr="00756991" w14:paraId="26765568" w14:textId="77777777" w:rsidTr="35B52246">
        <w:trPr>
          <w:trHeight w:val="934"/>
        </w:trPr>
        <w:tc>
          <w:tcPr>
            <w:tcW w:w="1270" w:type="dxa"/>
          </w:tcPr>
          <w:p w14:paraId="0DBCEC22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Code type de préparation</w:t>
            </w:r>
          </w:p>
        </w:tc>
        <w:tc>
          <w:tcPr>
            <w:tcW w:w="1560" w:type="dxa"/>
          </w:tcPr>
          <w:p w14:paraId="23BB79BE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Code destinataire Expédition</w:t>
            </w:r>
          </w:p>
        </w:tc>
        <w:tc>
          <w:tcPr>
            <w:tcW w:w="1276" w:type="dxa"/>
          </w:tcPr>
          <w:p w14:paraId="6A3A3A00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Code qualité</w:t>
            </w:r>
          </w:p>
        </w:tc>
        <w:tc>
          <w:tcPr>
            <w:tcW w:w="1276" w:type="dxa"/>
          </w:tcPr>
          <w:p w14:paraId="56CFF2E2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Référence destinataire final</w:t>
            </w:r>
          </w:p>
        </w:tc>
        <w:tc>
          <w:tcPr>
            <w:tcW w:w="4715" w:type="dxa"/>
          </w:tcPr>
          <w:p w14:paraId="02A59CA0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Flux et API à déclencher</w:t>
            </w:r>
          </w:p>
        </w:tc>
      </w:tr>
      <w:tr w:rsidR="00464956" w14:paraId="0C2D447C" w14:textId="77777777" w:rsidTr="35B52246">
        <w:trPr>
          <w:trHeight w:val="1175"/>
        </w:trPr>
        <w:tc>
          <w:tcPr>
            <w:tcW w:w="1270" w:type="dxa"/>
          </w:tcPr>
          <w:p w14:paraId="24B741DD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030 Transfert </w:t>
            </w:r>
            <w:proofErr w:type="spellStart"/>
            <w:r>
              <w:rPr>
                <w:lang w:val="fr-FR"/>
              </w:rPr>
              <w:t>intersite</w:t>
            </w:r>
            <w:proofErr w:type="spellEnd"/>
          </w:p>
        </w:tc>
        <w:tc>
          <w:tcPr>
            <w:tcW w:w="1560" w:type="dxa"/>
          </w:tcPr>
          <w:p w14:paraId="256685EA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Code dépôt =X</w:t>
            </w:r>
          </w:p>
        </w:tc>
        <w:tc>
          <w:tcPr>
            <w:tcW w:w="1276" w:type="dxa"/>
          </w:tcPr>
          <w:p w14:paraId="692C388C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STD</w:t>
            </w:r>
          </w:p>
        </w:tc>
        <w:tc>
          <w:tcPr>
            <w:tcW w:w="1276" w:type="dxa"/>
          </w:tcPr>
          <w:p w14:paraId="60824B31" w14:textId="22760089" w:rsidR="00464956" w:rsidRDefault="5C028E51" w:rsidP="35B52246">
            <w:pPr>
              <w:pStyle w:val="Corpsdetexte"/>
              <w:spacing w:line="259" w:lineRule="auto"/>
              <w:ind w:left="0"/>
            </w:pPr>
            <w:r w:rsidRPr="35B52246">
              <w:rPr>
                <w:lang w:val="fr-FR"/>
              </w:rPr>
              <w:t>Numéro OD</w:t>
            </w:r>
          </w:p>
        </w:tc>
        <w:tc>
          <w:tcPr>
            <w:tcW w:w="4715" w:type="dxa"/>
          </w:tcPr>
          <w:p w14:paraId="018B8C11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Réaliser le picking et confirmer la sortie de l’OD</w:t>
            </w:r>
          </w:p>
          <w:p w14:paraId="618925EA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MHS850MI/ </w:t>
            </w:r>
            <w:proofErr w:type="spellStart"/>
            <w:r>
              <w:rPr>
                <w:lang w:val="fr-FR"/>
              </w:rPr>
              <w:t>AddDOPick</w:t>
            </w:r>
            <w:proofErr w:type="spellEnd"/>
          </w:p>
          <w:p w14:paraId="6580759F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</w:p>
        </w:tc>
      </w:tr>
      <w:tr w:rsidR="00464956" w14:paraId="5FE7C395" w14:textId="77777777" w:rsidTr="35B52246">
        <w:trPr>
          <w:trHeight w:val="1065"/>
        </w:trPr>
        <w:tc>
          <w:tcPr>
            <w:tcW w:w="1270" w:type="dxa"/>
          </w:tcPr>
          <w:p w14:paraId="3FA8F5DB" w14:textId="77777777" w:rsidR="00464956" w:rsidRDefault="00464956" w:rsidP="35B52246">
            <w:pPr>
              <w:pStyle w:val="Corpsdetexte"/>
              <w:ind w:left="0"/>
              <w:rPr>
                <w:color w:val="FF0000"/>
                <w:lang w:val="fr-FR"/>
              </w:rPr>
            </w:pPr>
            <w:commentRangeStart w:id="11"/>
            <w:r w:rsidRPr="35B52246">
              <w:rPr>
                <w:color w:val="FF0000"/>
                <w:lang w:val="fr-FR"/>
              </w:rPr>
              <w:t xml:space="preserve">030 Transfert </w:t>
            </w:r>
            <w:proofErr w:type="spellStart"/>
            <w:r w:rsidRPr="35B52246">
              <w:rPr>
                <w:color w:val="FF0000"/>
                <w:lang w:val="fr-FR"/>
              </w:rPr>
              <w:t>intersite</w:t>
            </w:r>
            <w:proofErr w:type="spellEnd"/>
          </w:p>
        </w:tc>
        <w:tc>
          <w:tcPr>
            <w:tcW w:w="1560" w:type="dxa"/>
          </w:tcPr>
          <w:p w14:paraId="4FEC9DDC" w14:textId="77777777" w:rsidR="00464956" w:rsidRDefault="00464956" w:rsidP="35B52246">
            <w:pPr>
              <w:pStyle w:val="Corpsdetexte"/>
              <w:ind w:left="0"/>
              <w:rPr>
                <w:color w:val="FF0000"/>
                <w:lang w:val="fr-FR"/>
              </w:rPr>
            </w:pPr>
            <w:r w:rsidRPr="35B52246">
              <w:rPr>
                <w:color w:val="FF0000"/>
                <w:lang w:val="fr-FR"/>
              </w:rPr>
              <w:t>Vide</w:t>
            </w:r>
          </w:p>
        </w:tc>
        <w:tc>
          <w:tcPr>
            <w:tcW w:w="1276" w:type="dxa"/>
          </w:tcPr>
          <w:p w14:paraId="4370EFD1" w14:textId="77777777" w:rsidR="00464956" w:rsidRDefault="00464956" w:rsidP="35B52246">
            <w:pPr>
              <w:pStyle w:val="Corpsdetexte"/>
              <w:ind w:left="0"/>
              <w:rPr>
                <w:color w:val="FF0000"/>
                <w:lang w:val="fr-FR"/>
              </w:rPr>
            </w:pPr>
            <w:r w:rsidRPr="35B52246">
              <w:rPr>
                <w:color w:val="FF0000"/>
                <w:lang w:val="fr-FR"/>
              </w:rPr>
              <w:t>DEC</w:t>
            </w:r>
          </w:p>
        </w:tc>
        <w:tc>
          <w:tcPr>
            <w:tcW w:w="1276" w:type="dxa"/>
          </w:tcPr>
          <w:p w14:paraId="5EACF82B" w14:textId="77777777" w:rsidR="00464956" w:rsidRDefault="00464956" w:rsidP="35B52246">
            <w:pPr>
              <w:pStyle w:val="Corpsdetexte"/>
              <w:ind w:left="0"/>
              <w:rPr>
                <w:color w:val="FF0000"/>
                <w:lang w:val="fr-FR"/>
              </w:rPr>
            </w:pPr>
            <w:r w:rsidRPr="35B52246">
              <w:rPr>
                <w:color w:val="FF0000"/>
                <w:lang w:val="fr-FR"/>
              </w:rPr>
              <w:t>Vide</w:t>
            </w:r>
          </w:p>
        </w:tc>
        <w:tc>
          <w:tcPr>
            <w:tcW w:w="4715" w:type="dxa"/>
          </w:tcPr>
          <w:p w14:paraId="2CB98242" w14:textId="77777777" w:rsidR="00464956" w:rsidRDefault="00464956" w:rsidP="35B52246">
            <w:pPr>
              <w:pStyle w:val="Corpsdetexte"/>
              <w:ind w:left="0"/>
              <w:rPr>
                <w:color w:val="FF0000"/>
                <w:lang w:val="fr-FR"/>
              </w:rPr>
            </w:pPr>
            <w:r w:rsidRPr="35B52246">
              <w:rPr>
                <w:color w:val="FF0000"/>
                <w:lang w:val="fr-FR"/>
              </w:rPr>
              <w:t>Créer, réaliser le picking et confirmer la sortie de l’OD. Réceptionner l’OD dans le dépôt déclassé</w:t>
            </w:r>
          </w:p>
          <w:p w14:paraId="63C6E262" w14:textId="77777777" w:rsidR="00464956" w:rsidRDefault="00464956" w:rsidP="35B52246">
            <w:pPr>
              <w:pStyle w:val="Corpsdetexte"/>
              <w:ind w:left="0"/>
              <w:rPr>
                <w:color w:val="FF0000"/>
                <w:lang w:val="fr-FR"/>
              </w:rPr>
            </w:pPr>
            <w:r w:rsidRPr="35B52246">
              <w:rPr>
                <w:color w:val="FF0000"/>
                <w:lang w:val="fr-FR"/>
              </w:rPr>
              <w:t xml:space="preserve">MHS850MI/ </w:t>
            </w:r>
            <w:proofErr w:type="spellStart"/>
            <w:r w:rsidRPr="35B52246">
              <w:rPr>
                <w:color w:val="FF0000"/>
                <w:lang w:val="fr-FR"/>
              </w:rPr>
              <w:t>AddDO</w:t>
            </w:r>
            <w:commentRangeEnd w:id="11"/>
            <w:proofErr w:type="spellEnd"/>
            <w:r>
              <w:rPr>
                <w:rStyle w:val="Marquedecommentaire"/>
              </w:rPr>
              <w:commentReference w:id="11"/>
            </w:r>
          </w:p>
        </w:tc>
      </w:tr>
      <w:tr w:rsidR="00464956" w14:paraId="4E281C8F" w14:textId="77777777" w:rsidTr="35B52246">
        <w:trPr>
          <w:trHeight w:val="1054"/>
        </w:trPr>
        <w:tc>
          <w:tcPr>
            <w:tcW w:w="1270" w:type="dxa"/>
          </w:tcPr>
          <w:p w14:paraId="5947203E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010 Commande de vente</w:t>
            </w:r>
          </w:p>
        </w:tc>
        <w:tc>
          <w:tcPr>
            <w:tcW w:w="1560" w:type="dxa"/>
          </w:tcPr>
          <w:p w14:paraId="18ACC0B2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Code Client =X</w:t>
            </w:r>
          </w:p>
        </w:tc>
        <w:tc>
          <w:tcPr>
            <w:tcW w:w="1276" w:type="dxa"/>
          </w:tcPr>
          <w:p w14:paraId="36691BCB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STD</w:t>
            </w:r>
          </w:p>
        </w:tc>
        <w:tc>
          <w:tcPr>
            <w:tcW w:w="1276" w:type="dxa"/>
          </w:tcPr>
          <w:p w14:paraId="795C1E3F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Numéro commande client</w:t>
            </w:r>
          </w:p>
        </w:tc>
        <w:tc>
          <w:tcPr>
            <w:tcW w:w="4715" w:type="dxa"/>
          </w:tcPr>
          <w:p w14:paraId="5E015F7B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Réaliser le picking et confirmer la sortie de la commande de vente</w:t>
            </w:r>
          </w:p>
          <w:p w14:paraId="75B8D09D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MHS850MI/ </w:t>
            </w:r>
            <w:proofErr w:type="spellStart"/>
            <w:r>
              <w:rPr>
                <w:lang w:val="fr-FR"/>
              </w:rPr>
              <w:t>AddCOPick</w:t>
            </w:r>
            <w:proofErr w:type="spellEnd"/>
          </w:p>
        </w:tc>
      </w:tr>
      <w:tr w:rsidR="00464956" w:rsidRPr="0010534F" w14:paraId="34D5824F" w14:textId="77777777" w:rsidTr="35B52246">
        <w:trPr>
          <w:trHeight w:val="2109"/>
        </w:trPr>
        <w:tc>
          <w:tcPr>
            <w:tcW w:w="1270" w:type="dxa"/>
          </w:tcPr>
          <w:p w14:paraId="73DC67CC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010 Commande de vente</w:t>
            </w:r>
          </w:p>
        </w:tc>
        <w:tc>
          <w:tcPr>
            <w:tcW w:w="1560" w:type="dxa"/>
          </w:tcPr>
          <w:p w14:paraId="6986F2BF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Code Client =X</w:t>
            </w:r>
          </w:p>
        </w:tc>
        <w:tc>
          <w:tcPr>
            <w:tcW w:w="1276" w:type="dxa"/>
          </w:tcPr>
          <w:p w14:paraId="791B6A1E" w14:textId="1360DDA8" w:rsidR="00464956" w:rsidRDefault="0E297134" w:rsidP="35B52246">
            <w:pPr>
              <w:pStyle w:val="Corpsdetexte"/>
              <w:spacing w:line="259" w:lineRule="auto"/>
              <w:ind w:left="0"/>
              <w:rPr>
                <w:color w:val="FF0000"/>
                <w:lang w:val="fr-FR"/>
              </w:rPr>
            </w:pPr>
            <w:r w:rsidRPr="35B52246">
              <w:rPr>
                <w:color w:val="FF0000"/>
                <w:lang w:val="fr-FR"/>
              </w:rPr>
              <w:t>DEC</w:t>
            </w:r>
          </w:p>
        </w:tc>
        <w:tc>
          <w:tcPr>
            <w:tcW w:w="1276" w:type="dxa"/>
          </w:tcPr>
          <w:p w14:paraId="2BC2EDD9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Vide </w:t>
            </w:r>
          </w:p>
        </w:tc>
        <w:tc>
          <w:tcPr>
            <w:tcW w:w="4715" w:type="dxa"/>
          </w:tcPr>
          <w:p w14:paraId="702B5580" w14:textId="4D7DBC18" w:rsidR="00464956" w:rsidRPr="00843933" w:rsidRDefault="00464956" w:rsidP="009B5323">
            <w:pPr>
              <w:pStyle w:val="Corpsdetexte"/>
              <w:ind w:left="0"/>
              <w:rPr>
                <w:lang w:val="fr-FR"/>
              </w:rPr>
            </w:pPr>
            <w:r w:rsidRPr="35B52246">
              <w:rPr>
                <w:lang w:val="fr-FR"/>
              </w:rPr>
              <w:t>Créer la commande de vente</w:t>
            </w:r>
            <w:r w:rsidR="3B48B42A" w:rsidRPr="35B52246">
              <w:rPr>
                <w:lang w:val="fr-FR"/>
              </w:rPr>
              <w:t xml:space="preserve"> pour don ou destruction:</w:t>
            </w:r>
          </w:p>
          <w:p w14:paraId="497C0E21" w14:textId="77777777" w:rsidR="00464956" w:rsidRPr="00843933" w:rsidRDefault="00464956" w:rsidP="009B5323">
            <w:pPr>
              <w:pStyle w:val="Corpsdetexte"/>
              <w:ind w:left="0"/>
              <w:rPr>
                <w:lang w:val="fr-FR"/>
              </w:rPr>
            </w:pPr>
            <w:r w:rsidRPr="00843933">
              <w:rPr>
                <w:lang w:val="fr-FR"/>
              </w:rPr>
              <w:t>OIS100MI/</w:t>
            </w:r>
            <w:proofErr w:type="spellStart"/>
            <w:r w:rsidRPr="00843933">
              <w:rPr>
                <w:lang w:val="fr-FR"/>
              </w:rPr>
              <w:t>AddOrderHead</w:t>
            </w:r>
            <w:proofErr w:type="spellEnd"/>
          </w:p>
          <w:p w14:paraId="3736E0EE" w14:textId="77777777" w:rsidR="00464956" w:rsidRP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 w:rsidRPr="00464956">
              <w:rPr>
                <w:lang w:val="fr-FR"/>
              </w:rPr>
              <w:t>OIS100MI/</w:t>
            </w:r>
            <w:proofErr w:type="spellStart"/>
            <w:r w:rsidRPr="00464956">
              <w:rPr>
                <w:lang w:val="fr-FR"/>
              </w:rPr>
              <w:t>AddOrderLine</w:t>
            </w:r>
            <w:proofErr w:type="spellEnd"/>
          </w:p>
          <w:p w14:paraId="4F5FD53D" w14:textId="77777777" w:rsidR="00464956" w:rsidRDefault="00464956" w:rsidP="009B5323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Réaliser le picking et confirmer la sortie de la commande de vente</w:t>
            </w:r>
          </w:p>
          <w:p w14:paraId="2A8469A4" w14:textId="77777777" w:rsidR="00464956" w:rsidRPr="0010534F" w:rsidRDefault="00464956" w:rsidP="009B5323">
            <w:pPr>
              <w:pStyle w:val="Corpsdetexte"/>
              <w:ind w:left="0"/>
            </w:pPr>
            <w:r w:rsidRPr="0010534F">
              <w:t>MHS850</w:t>
            </w:r>
            <w:r>
              <w:t>MI</w:t>
            </w:r>
            <w:r w:rsidRPr="0010534F">
              <w:t xml:space="preserve">/ </w:t>
            </w:r>
            <w:proofErr w:type="spellStart"/>
            <w:r w:rsidRPr="0010534F">
              <w:t>AddCOPick</w:t>
            </w:r>
            <w:proofErr w:type="spellEnd"/>
          </w:p>
        </w:tc>
      </w:tr>
    </w:tbl>
    <w:p w14:paraId="637010CD" w14:textId="00717405" w:rsidR="00464956" w:rsidRPr="00464956" w:rsidRDefault="00464956" w:rsidP="00464956">
      <w:pPr>
        <w:pStyle w:val="Corpsdetexte"/>
        <w:sectPr w:rsidR="00464956" w:rsidRPr="00464956" w:rsidSect="00572131"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7" w:h="16839" w:code="1"/>
          <w:pgMar w:top="1080" w:right="720" w:bottom="1440" w:left="720" w:header="432" w:footer="720" w:gutter="360"/>
          <w:paperSrc w:first="111" w:other="111"/>
          <w:pgNumType w:start="1"/>
          <w:cols w:space="720"/>
          <w:titlePg/>
          <w:docGrid w:linePitch="272"/>
        </w:sectPr>
      </w:pPr>
    </w:p>
    <w:p w14:paraId="407A246F" w14:textId="3425FF74" w:rsidR="00F73633" w:rsidRDefault="00F73633" w:rsidP="00F73633">
      <w:pPr>
        <w:pStyle w:val="Titre1"/>
      </w:pPr>
      <w:bookmarkStart w:id="13" w:name="_Toc190771034"/>
      <w:r>
        <w:lastRenderedPageBreak/>
        <w:t>Analyse de l’interface</w:t>
      </w:r>
      <w:bookmarkEnd w:id="13"/>
    </w:p>
    <w:tbl>
      <w:tblPr>
        <w:tblW w:w="14309" w:type="dxa"/>
        <w:tblLook w:val="04A0" w:firstRow="1" w:lastRow="0" w:firstColumn="1" w:lastColumn="0" w:noHBand="0" w:noVBand="1"/>
      </w:tblPr>
      <w:tblGrid>
        <w:gridCol w:w="748"/>
        <w:gridCol w:w="351"/>
        <w:gridCol w:w="978"/>
        <w:gridCol w:w="453"/>
        <w:gridCol w:w="522"/>
        <w:gridCol w:w="418"/>
        <w:gridCol w:w="575"/>
        <w:gridCol w:w="448"/>
        <w:gridCol w:w="1351"/>
        <w:gridCol w:w="791"/>
        <w:gridCol w:w="830"/>
        <w:gridCol w:w="221"/>
        <w:gridCol w:w="1570"/>
        <w:gridCol w:w="663"/>
        <w:gridCol w:w="696"/>
        <w:gridCol w:w="340"/>
        <w:gridCol w:w="522"/>
        <w:gridCol w:w="369"/>
        <w:gridCol w:w="575"/>
        <w:gridCol w:w="448"/>
        <w:gridCol w:w="542"/>
        <w:gridCol w:w="898"/>
      </w:tblGrid>
      <w:tr w:rsidR="0035565F" w:rsidRPr="000C7F6C" w14:paraId="6ED71B79" w14:textId="77777777" w:rsidTr="00F8401E">
        <w:trPr>
          <w:trHeight w:val="420"/>
        </w:trPr>
        <w:tc>
          <w:tcPr>
            <w:tcW w:w="7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EA72E"/>
            <w:vAlign w:val="bottom"/>
            <w:hideMark/>
          </w:tcPr>
          <w:p w14:paraId="460A57F7" w14:textId="77777777" w:rsidR="000C7F6C" w:rsidRPr="000C7F6C" w:rsidRDefault="000C7F6C" w:rsidP="000C7F6C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FFFFFF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887" w:type="dxa"/>
            <w:gridSpan w:val="9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EA72E"/>
            <w:vAlign w:val="bottom"/>
            <w:hideMark/>
          </w:tcPr>
          <w:p w14:paraId="15DD7F3E" w14:textId="77777777" w:rsidR="000C7F6C" w:rsidRPr="000C7F6C" w:rsidRDefault="000C7F6C" w:rsidP="000C7F6C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FFFFFF"/>
                <w:sz w:val="16"/>
                <w:szCs w:val="16"/>
                <w:lang w:eastAsia="en-US"/>
              </w:rPr>
              <w:t>REFLEX TO NAV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4EA72E"/>
            <w:vAlign w:val="bottom"/>
            <w:hideMark/>
          </w:tcPr>
          <w:p w14:paraId="6D671F33" w14:textId="77777777" w:rsidR="000C7F6C" w:rsidRPr="000C7F6C" w:rsidRDefault="000C7F6C" w:rsidP="000C7F6C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FFFFFF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24D1C7" w14:textId="77777777" w:rsidR="000C7F6C" w:rsidRPr="000C7F6C" w:rsidRDefault="000C7F6C" w:rsidP="000C7F6C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  <w:lang w:eastAsia="en-US"/>
              </w:rPr>
            </w:pPr>
          </w:p>
        </w:tc>
        <w:tc>
          <w:tcPr>
            <w:tcW w:w="6623" w:type="dxa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vAlign w:val="bottom"/>
            <w:hideMark/>
          </w:tcPr>
          <w:p w14:paraId="279088A6" w14:textId="77777777" w:rsidR="000C7F6C" w:rsidRPr="000C7F6C" w:rsidRDefault="000C7F6C" w:rsidP="000C7F6C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FFFFFF"/>
                <w:sz w:val="16"/>
                <w:szCs w:val="16"/>
                <w:lang w:eastAsia="en-US"/>
              </w:rPr>
              <w:t>REFLEX TO M3</w:t>
            </w:r>
          </w:p>
        </w:tc>
      </w:tr>
      <w:tr w:rsidR="00F8401E" w:rsidRPr="000C7F6C" w14:paraId="18D56A0D" w14:textId="77777777" w:rsidTr="00F8401E">
        <w:trPr>
          <w:trHeight w:val="58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shd w:val="clear" w:color="auto" w:fill="FF0000"/>
            <w:vAlign w:val="bottom"/>
            <w:hideMark/>
          </w:tcPr>
          <w:p w14:paraId="4D45E29F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RUBRIQUE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0D13DCBC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N°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4E07CC26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Champ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1C2F9BF5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Lg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697ECAC9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Début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4036777B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Fin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04928A32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Format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04CC51D8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Olig.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2D6C8F5B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Valeur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1A983"/>
            <w:vAlign w:val="bottom"/>
            <w:hideMark/>
          </w:tcPr>
          <w:p w14:paraId="38C45F44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Remarques</w:t>
            </w:r>
          </w:p>
        </w:tc>
        <w:tc>
          <w:tcPr>
            <w:tcW w:w="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608778EF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 xml:space="preserve">Champs </w:t>
            </w:r>
            <w:proofErr w:type="spellStart"/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Obligatoires</w:t>
            </w:r>
            <w:proofErr w:type="spellEnd"/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3762BB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0FD38E15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 xml:space="preserve">API </w:t>
            </w:r>
            <w:proofErr w:type="spellStart"/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Utilisée</w:t>
            </w:r>
            <w:proofErr w:type="spellEnd"/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41FE6F8E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Table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590A6FB4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Champ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006C336C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Lg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51FD6058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Début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0065ECF6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Fin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614041E7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Format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792D1F05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Olig.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1A983"/>
            <w:vAlign w:val="bottom"/>
            <w:hideMark/>
          </w:tcPr>
          <w:p w14:paraId="530C04D1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Valeur</w:t>
            </w:r>
          </w:p>
        </w:tc>
        <w:tc>
          <w:tcPr>
            <w:tcW w:w="89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shd w:val="clear" w:color="auto" w:fill="F1A983"/>
            <w:vAlign w:val="bottom"/>
            <w:hideMark/>
          </w:tcPr>
          <w:p w14:paraId="0F21A576" w14:textId="77777777" w:rsidR="000C7F6C" w:rsidRPr="000C7F6C" w:rsidRDefault="000C7F6C" w:rsidP="000C7F6C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eastAsia="en-US"/>
              </w:rPr>
              <w:t>Remarques</w:t>
            </w:r>
          </w:p>
        </w:tc>
      </w:tr>
      <w:tr w:rsidR="00F8401E" w:rsidRPr="000C7F6C" w14:paraId="460D0EDA" w14:textId="77777777" w:rsidTr="00F8401E">
        <w:trPr>
          <w:trHeight w:val="290"/>
        </w:trPr>
        <w:tc>
          <w:tcPr>
            <w:tcW w:w="7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4E522174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110</w:t>
            </w:r>
          </w:p>
        </w:tc>
        <w:tc>
          <w:tcPr>
            <w:tcW w:w="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DA49D7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4F89C2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 xml:space="preserve">Code </w:t>
            </w:r>
            <w:proofErr w:type="spellStart"/>
            <w:r w:rsidRPr="000C7F6C">
              <w:rPr>
                <w:rFonts w:cs="Arial"/>
                <w:sz w:val="16"/>
                <w:szCs w:val="16"/>
                <w:lang w:eastAsia="en-US"/>
              </w:rPr>
              <w:t>activité</w:t>
            </w:r>
            <w:proofErr w:type="spellEnd"/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64AA58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E7EE20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A71AA5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B5D753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126B84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B34AB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VALEUR PAR DEFAUT = GM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455ACB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03B8FD35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D69D76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3B57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4C0BC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2E2D5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4ED0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52139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843B9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AFD0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8DF50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BD2A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7C712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F8401E" w:rsidRPr="00756991" w14:paraId="2E1FD5CC" w14:textId="77777777" w:rsidTr="00F8401E">
        <w:trPr>
          <w:trHeight w:val="14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7DFF9171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110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B8A7F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7CFA16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 xml:space="preserve">Code </w:t>
            </w:r>
            <w:proofErr w:type="spellStart"/>
            <w:r w:rsidRPr="000C7F6C">
              <w:rPr>
                <w:rFonts w:cs="Arial"/>
                <w:sz w:val="16"/>
                <w:szCs w:val="16"/>
                <w:lang w:eastAsia="en-US"/>
              </w:rPr>
              <w:t>dépôt</w:t>
            </w:r>
            <w:proofErr w:type="spellEnd"/>
            <w:r w:rsidRPr="000C7F6C">
              <w:rPr>
                <w:rFonts w:cs="Arial"/>
                <w:sz w:val="16"/>
                <w:szCs w:val="16"/>
                <w:lang w:eastAsia="en-US"/>
              </w:rPr>
              <w:t xml:space="preserve"> physique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92F091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23A499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E44B8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4F171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35BBCE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727746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VALEURS = Cf. liste ci-jointe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567D1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3E08B75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X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6E46F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A65590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AddCOPick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/WHLO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/WHLO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/WHLO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D66AE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MHDISH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MHDISH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MGHEAD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8F44E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OQWHLO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OQWHLO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MGWHLO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13F0A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C08EC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F189B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FC81B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C6676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38E9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E2FD64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</w:tr>
      <w:tr w:rsidR="00F8401E" w:rsidRPr="00756991" w14:paraId="2CFF2CDE" w14:textId="77777777" w:rsidTr="00F8401E">
        <w:trPr>
          <w:trHeight w:val="58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1659BF3D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110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0A4F9F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9D2CAE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proofErr w:type="spellStart"/>
            <w:r w:rsidRPr="000C7F6C">
              <w:rPr>
                <w:rFonts w:cs="Arial"/>
                <w:sz w:val="16"/>
                <w:szCs w:val="16"/>
                <w:lang w:eastAsia="en-US"/>
              </w:rPr>
              <w:t>Numéro</w:t>
            </w:r>
            <w:proofErr w:type="spellEnd"/>
            <w:r w:rsidRPr="000C7F6C">
              <w:rPr>
                <w:rFonts w:cs="Arial"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C7F6C">
              <w:rPr>
                <w:rFonts w:cs="Arial"/>
                <w:sz w:val="16"/>
                <w:szCs w:val="16"/>
                <w:lang w:eastAsia="en-US"/>
              </w:rPr>
              <w:t>d'année</w:t>
            </w:r>
            <w:proofErr w:type="spellEnd"/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C7BF3D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2,0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007190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116918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F9980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4959D8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089A7E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VALEUR = numéro d'année d'exploitation (ex : pour 2024, c'est 09)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1BCA9C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77389FCE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57999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B5A1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B2AD3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6A2AA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B2E9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67693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FAFA8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29A19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E714B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D3DA4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02659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</w:tr>
      <w:tr w:rsidR="00F8401E" w:rsidRPr="000C7F6C" w14:paraId="444BAB61" w14:textId="77777777" w:rsidTr="00F8401E">
        <w:trPr>
          <w:trHeight w:val="50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54690C2D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110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04F7C8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A2A0E7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proofErr w:type="spellStart"/>
            <w:r w:rsidRPr="000C7F6C">
              <w:rPr>
                <w:rFonts w:cs="Arial"/>
                <w:sz w:val="16"/>
                <w:szCs w:val="16"/>
                <w:lang w:eastAsia="en-US"/>
              </w:rPr>
              <w:t>Numéro</w:t>
            </w:r>
            <w:proofErr w:type="spellEnd"/>
            <w:r w:rsidRPr="000C7F6C">
              <w:rPr>
                <w:rFonts w:cs="Arial"/>
                <w:sz w:val="16"/>
                <w:szCs w:val="16"/>
                <w:lang w:eastAsia="en-US"/>
              </w:rPr>
              <w:t xml:space="preserve"> de </w:t>
            </w:r>
            <w:proofErr w:type="spellStart"/>
            <w:r w:rsidRPr="000C7F6C">
              <w:rPr>
                <w:rFonts w:cs="Arial"/>
                <w:sz w:val="16"/>
                <w:szCs w:val="16"/>
                <w:lang w:eastAsia="en-US"/>
              </w:rPr>
              <w:t>préparation</w:t>
            </w:r>
            <w:proofErr w:type="spellEnd"/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039150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9,0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EA8A46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75B98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11D0F3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89E87E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A93164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 xml:space="preserve">VALEUR =  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numéro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 xml:space="preserve"> chrono Reflex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D8C0D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1C6AC715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64355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F13BC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4F7E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816C3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E249C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F528E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F024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73ED3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2071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78A9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8BF53A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F8401E" w:rsidRPr="00756991" w14:paraId="147C14A7" w14:textId="77777777" w:rsidTr="00F8401E">
        <w:trPr>
          <w:trHeight w:val="87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25FA8514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110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D005C4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79FE34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 xml:space="preserve">Code type de </w:t>
            </w:r>
            <w:proofErr w:type="spellStart"/>
            <w:r w:rsidRPr="000C7F6C">
              <w:rPr>
                <w:rFonts w:cs="Arial"/>
                <w:sz w:val="16"/>
                <w:szCs w:val="16"/>
                <w:lang w:eastAsia="en-US"/>
              </w:rPr>
              <w:t>préparation</w:t>
            </w:r>
            <w:proofErr w:type="spellEnd"/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19EE19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D033CA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18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5F85DA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20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9EE240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5A73D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1BAB1F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 xml:space="preserve">"VALEURS = 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030 pour transferts inter sites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010 pour les commandes vente"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18082D4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2A27CC3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D15116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0984E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F9D9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E492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86090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D4B88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7645F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23A5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44343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55B9F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C8CD6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Champ non mappé mais nécessaire pour l'interface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A utiliser pour savoir quel API à déclencher</w:t>
            </w:r>
          </w:p>
        </w:tc>
      </w:tr>
      <w:tr w:rsidR="00F8401E" w:rsidRPr="00756991" w14:paraId="3EC5AEC9" w14:textId="77777777" w:rsidTr="00F8401E">
        <w:trPr>
          <w:trHeight w:val="14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7730FB4B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lastRenderedPageBreak/>
              <w:t>110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256807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14B115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 xml:space="preserve">Code </w:t>
            </w:r>
            <w:proofErr w:type="spellStart"/>
            <w:r w:rsidRPr="000C7F6C">
              <w:rPr>
                <w:rFonts w:cs="Arial"/>
                <w:sz w:val="16"/>
                <w:szCs w:val="16"/>
                <w:lang w:eastAsia="en-US"/>
              </w:rPr>
              <w:t>destinataire</w:t>
            </w:r>
            <w:proofErr w:type="spellEnd"/>
            <w:r w:rsidRPr="000C7F6C">
              <w:rPr>
                <w:rFonts w:cs="Arial"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C7F6C">
              <w:rPr>
                <w:rFonts w:cs="Arial"/>
                <w:sz w:val="16"/>
                <w:szCs w:val="16"/>
                <w:lang w:eastAsia="en-US"/>
              </w:rPr>
              <w:t>préparation</w:t>
            </w:r>
            <w:proofErr w:type="spellEnd"/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DA329F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D4B5E1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21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527AD1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33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3E63F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8EC65E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5CB560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"VALEURS =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transferts inter sites : code du dépôt physique destinataire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commande vente/dons/destruction : code client du destinataire final"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A70AA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485170C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7606BA4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0E5B4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AddCOPick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/CUNO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AddDOPick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/CUNO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AddDO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/CUNO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F9D03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MHDISH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MHDISH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MGHEAD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7521C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OQCONA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OQCONA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MGTWLO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5C3BA" w14:textId="77777777" w:rsidR="000C7F6C" w:rsidRPr="000C7F6C" w:rsidRDefault="000C7F6C" w:rsidP="000C7F6C">
            <w:pPr>
              <w:jc w:val="right"/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2A250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9DEE9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9504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8D5FC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5EE8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FB890E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 xml:space="preserve">SI 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Si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 xml:space="preserve"> code qualité =STD,  et code destinataire non vide =&gt; garder la même valeur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 xml:space="preserve">SI code qualité =DEC, récupérer le dépôt déclassé relatif au dépôt physique selon la table de 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transco</w:t>
            </w:r>
            <w:proofErr w:type="spellEnd"/>
          </w:p>
        </w:tc>
      </w:tr>
      <w:tr w:rsidR="00F8401E" w:rsidRPr="001513EB" w14:paraId="31E21EA8" w14:textId="77777777" w:rsidTr="00F8401E">
        <w:trPr>
          <w:trHeight w:val="14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44A1E38" w14:textId="661676B5" w:rsidR="00750705" w:rsidRPr="00931989" w:rsidRDefault="00CA50A0" w:rsidP="004216D4">
            <w:pPr>
              <w:jc w:val="right"/>
              <w:rPr>
                <w:rFonts w:cs="Arial"/>
                <w:sz w:val="16"/>
                <w:szCs w:val="16"/>
                <w:lang w:val="fr-FR" w:eastAsia="en-US"/>
              </w:rPr>
            </w:pPr>
            <w:r>
              <w:rPr>
                <w:rFonts w:cs="Arial"/>
                <w:sz w:val="16"/>
                <w:szCs w:val="16"/>
                <w:lang w:val="fr-FR" w:eastAsia="en-US"/>
              </w:rPr>
              <w:t>160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628AF" w14:textId="17C848BE" w:rsidR="00750705" w:rsidRPr="004216D4" w:rsidRDefault="00750705" w:rsidP="004216D4">
            <w:pPr>
              <w:jc w:val="right"/>
              <w:rPr>
                <w:rFonts w:cs="Arial"/>
                <w:sz w:val="16"/>
                <w:szCs w:val="16"/>
                <w:lang w:val="fr-FR" w:eastAsia="en-US"/>
              </w:rPr>
            </w:pPr>
            <w:r w:rsidRPr="004216D4">
              <w:rPr>
                <w:rFonts w:cs="Arial"/>
                <w:sz w:val="16"/>
                <w:szCs w:val="16"/>
              </w:rPr>
              <w:t>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368FC" w14:textId="799B5CE3" w:rsidR="00750705" w:rsidRPr="004216D4" w:rsidRDefault="00750705" w:rsidP="004216D4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4216D4">
              <w:rPr>
                <w:rFonts w:cs="Arial"/>
                <w:sz w:val="16"/>
                <w:szCs w:val="16"/>
                <w:lang w:val="fr-FR"/>
              </w:rPr>
              <w:t>Date sortie stock préparation - année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F7A38" w14:textId="584775B0" w:rsidR="00750705" w:rsidRPr="004216D4" w:rsidRDefault="00750705" w:rsidP="004216D4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4216D4">
              <w:rPr>
                <w:rFonts w:cs="Arial"/>
                <w:sz w:val="16"/>
                <w:szCs w:val="16"/>
              </w:rPr>
              <w:t>2,0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074C3" w14:textId="487AB947" w:rsidR="00750705" w:rsidRPr="004216D4" w:rsidRDefault="00750705" w:rsidP="004216D4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4216D4">
              <w:rPr>
                <w:rFonts w:cs="Arial"/>
                <w:sz w:val="16"/>
                <w:szCs w:val="16"/>
              </w:rPr>
              <w:t>20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C1C14" w14:textId="2722B88E" w:rsidR="00750705" w:rsidRPr="004216D4" w:rsidRDefault="00750705" w:rsidP="004216D4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4216D4">
              <w:rPr>
                <w:rFonts w:cs="Arial"/>
                <w:sz w:val="16"/>
                <w:szCs w:val="16"/>
              </w:rPr>
              <w:t>21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7E10CB" w14:textId="7A0ED84E" w:rsidR="00750705" w:rsidRPr="004216D4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4216D4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571A4E" w14:textId="268D156F" w:rsidR="00750705" w:rsidRPr="004216D4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4216D4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990504" w14:textId="0D7C08C9" w:rsidR="00750705" w:rsidRPr="004216D4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4216D4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4624CC2" w14:textId="6A69C91B" w:rsidR="00750705" w:rsidRPr="004216D4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4216D4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A27944D" w14:textId="1AD47606" w:rsidR="00750705" w:rsidRPr="004216D4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71487B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157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5E7CF" w14:textId="77777777" w:rsidR="001513EB" w:rsidRPr="001513EB" w:rsidRDefault="001513EB" w:rsidP="001513EB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1513EB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MHS850/</w:t>
            </w:r>
            <w:proofErr w:type="spellStart"/>
            <w:r w:rsidRPr="001513EB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AddCOPick</w:t>
            </w:r>
            <w:proofErr w:type="spellEnd"/>
            <w:r w:rsidRPr="001513EB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/RPDT</w:t>
            </w:r>
          </w:p>
          <w:p w14:paraId="316AB8A8" w14:textId="77777777" w:rsidR="001513EB" w:rsidRPr="001513EB" w:rsidRDefault="001513EB" w:rsidP="001513EB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proofErr w:type="spellStart"/>
            <w:r w:rsidRPr="001513EB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</w:p>
          <w:p w14:paraId="23F66FED" w14:textId="663AD14E" w:rsidR="00750705" w:rsidRPr="001513EB" w:rsidRDefault="001513EB" w:rsidP="001513EB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1513EB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MHS850/</w:t>
            </w:r>
            <w:proofErr w:type="spellStart"/>
            <w:r w:rsidRPr="001513EB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AddDOPick</w:t>
            </w:r>
            <w:proofErr w:type="spellEnd"/>
            <w:r w:rsidRPr="001513EB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/RPDT</w:t>
            </w:r>
          </w:p>
        </w:tc>
        <w:tc>
          <w:tcPr>
            <w:tcW w:w="66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7EF4F2FD" w14:textId="77777777" w:rsidR="008125A4" w:rsidRPr="008125A4" w:rsidRDefault="008125A4" w:rsidP="008125A4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8125A4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MITTRA</w:t>
            </w:r>
          </w:p>
          <w:p w14:paraId="161ACAC0" w14:textId="77777777" w:rsidR="008125A4" w:rsidRPr="008125A4" w:rsidRDefault="008125A4" w:rsidP="008125A4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proofErr w:type="spellStart"/>
            <w:r w:rsidRPr="008125A4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</w:p>
          <w:p w14:paraId="40309763" w14:textId="1CE0DE86" w:rsidR="00750705" w:rsidRPr="001513EB" w:rsidRDefault="008125A4" w:rsidP="008125A4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8125A4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MITTRA</w:t>
            </w:r>
          </w:p>
        </w:tc>
        <w:tc>
          <w:tcPr>
            <w:tcW w:w="69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465DBA81" w14:textId="77777777" w:rsidR="00CA50A0" w:rsidRPr="00CA50A0" w:rsidRDefault="00CA50A0" w:rsidP="00CA50A0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CA50A0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MTTRDT</w:t>
            </w:r>
          </w:p>
          <w:p w14:paraId="14C8B40B" w14:textId="77777777" w:rsidR="00CA50A0" w:rsidRPr="00CA50A0" w:rsidRDefault="00CA50A0" w:rsidP="00CA50A0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proofErr w:type="spellStart"/>
            <w:r w:rsidRPr="00CA50A0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</w:p>
          <w:p w14:paraId="232C84F6" w14:textId="72AFC0EA" w:rsidR="00750705" w:rsidRPr="001513EB" w:rsidRDefault="00CA50A0" w:rsidP="00CA50A0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CA50A0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MTTRDT</w:t>
            </w:r>
          </w:p>
        </w:tc>
        <w:tc>
          <w:tcPr>
            <w:tcW w:w="34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7DF59C97" w14:textId="77777777" w:rsidR="00750705" w:rsidRPr="001513EB" w:rsidRDefault="00750705" w:rsidP="004216D4">
            <w:pPr>
              <w:jc w:val="right"/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522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52855B25" w14:textId="77777777" w:rsidR="00750705" w:rsidRPr="001513EB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610671E2" w14:textId="77777777" w:rsidR="00750705" w:rsidRPr="001513EB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57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4F4BC3F7" w14:textId="77777777" w:rsidR="00750705" w:rsidRPr="001513EB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44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28A9C4E8" w14:textId="77777777" w:rsidR="00750705" w:rsidRPr="001513EB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542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13F3BA85" w14:textId="77777777" w:rsidR="00750705" w:rsidRPr="001513EB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89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084749AD" w14:textId="3926D361" w:rsidR="00750705" w:rsidRPr="001513EB" w:rsidRDefault="00CA50A0" w:rsidP="004216D4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Construire</w:t>
            </w:r>
            <w:proofErr w:type="spellEnd"/>
            <w: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une</w:t>
            </w:r>
            <w:proofErr w:type="spellEnd"/>
            <w: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 xml:space="preserve"> date</w:t>
            </w:r>
          </w:p>
        </w:tc>
      </w:tr>
      <w:tr w:rsidR="00F8401E" w:rsidRPr="00931989" w14:paraId="32B9E795" w14:textId="77777777" w:rsidTr="00F8401E">
        <w:trPr>
          <w:trHeight w:val="14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DBB7FA1" w14:textId="48204651" w:rsidR="00750705" w:rsidRPr="001513EB" w:rsidRDefault="00CA50A0" w:rsidP="004216D4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>
              <w:rPr>
                <w:rFonts w:cs="Arial"/>
                <w:sz w:val="16"/>
                <w:szCs w:val="16"/>
                <w:lang w:eastAsia="en-US"/>
              </w:rPr>
              <w:t>160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C2ABD" w14:textId="10EB6645" w:rsidR="00750705" w:rsidRPr="004216D4" w:rsidRDefault="00750705" w:rsidP="004216D4">
            <w:pPr>
              <w:jc w:val="right"/>
              <w:rPr>
                <w:rFonts w:cs="Arial"/>
                <w:sz w:val="16"/>
                <w:szCs w:val="16"/>
                <w:lang w:val="fr-FR" w:eastAsia="en-US"/>
              </w:rPr>
            </w:pPr>
            <w:r w:rsidRPr="004216D4">
              <w:rPr>
                <w:rFonts w:cs="Arial"/>
                <w:sz w:val="16"/>
                <w:szCs w:val="16"/>
              </w:rPr>
              <w:t>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07A30" w14:textId="31BF2F9F" w:rsidR="00750705" w:rsidRPr="004216D4" w:rsidRDefault="00750705" w:rsidP="004216D4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4216D4">
              <w:rPr>
                <w:rFonts w:cs="Arial"/>
                <w:sz w:val="16"/>
                <w:szCs w:val="16"/>
                <w:lang w:val="fr-FR"/>
              </w:rPr>
              <w:t>Date sortie stock préparation - mois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C61FF" w14:textId="0E92B657" w:rsidR="00750705" w:rsidRPr="004216D4" w:rsidRDefault="00750705" w:rsidP="004216D4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4216D4">
              <w:rPr>
                <w:rFonts w:cs="Arial"/>
                <w:sz w:val="16"/>
                <w:szCs w:val="16"/>
              </w:rPr>
              <w:t>2,0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C85652" w14:textId="2D69D756" w:rsidR="00750705" w:rsidRPr="004216D4" w:rsidRDefault="00750705" w:rsidP="004216D4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4216D4">
              <w:rPr>
                <w:rFonts w:cs="Arial"/>
                <w:sz w:val="16"/>
                <w:szCs w:val="16"/>
              </w:rPr>
              <w:t>22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443BB" w14:textId="5076CCC4" w:rsidR="00750705" w:rsidRPr="004216D4" w:rsidRDefault="00750705" w:rsidP="004216D4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4216D4">
              <w:rPr>
                <w:rFonts w:cs="Arial"/>
                <w:sz w:val="16"/>
                <w:szCs w:val="16"/>
              </w:rPr>
              <w:t>23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C742C3" w14:textId="789A62D3" w:rsidR="00750705" w:rsidRPr="004216D4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4216D4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5906E9" w14:textId="55CE40DF" w:rsidR="00750705" w:rsidRPr="004216D4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4216D4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6AEAD7" w14:textId="649B8D8A" w:rsidR="00750705" w:rsidRPr="004216D4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4216D4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2C01DE9" w14:textId="3E91E1DE" w:rsidR="00750705" w:rsidRPr="004216D4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4216D4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3F484B63" w14:textId="2558767F" w:rsidR="00750705" w:rsidRPr="004216D4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80E357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15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9E5A4C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66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5FFAD958" w14:textId="77777777" w:rsidR="00750705" w:rsidRPr="000C7F6C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69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3570E69A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34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474B6F6C" w14:textId="77777777" w:rsidR="00750705" w:rsidRPr="00931989" w:rsidRDefault="00750705" w:rsidP="004216D4">
            <w:pPr>
              <w:jc w:val="right"/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52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33FE5508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3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3F10E2BB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575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05D6FD13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44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23B76CEA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54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4EDA0A86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89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1DD29564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</w:tr>
      <w:tr w:rsidR="00F8401E" w:rsidRPr="00931989" w14:paraId="09DCD568" w14:textId="77777777" w:rsidTr="00F8401E">
        <w:trPr>
          <w:trHeight w:val="14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C383078" w14:textId="19D3F55C" w:rsidR="00750705" w:rsidRPr="00931989" w:rsidRDefault="00CA50A0" w:rsidP="004216D4">
            <w:pPr>
              <w:jc w:val="right"/>
              <w:rPr>
                <w:rFonts w:cs="Arial"/>
                <w:sz w:val="16"/>
                <w:szCs w:val="16"/>
                <w:lang w:val="fr-FR" w:eastAsia="en-US"/>
              </w:rPr>
            </w:pPr>
            <w:r>
              <w:rPr>
                <w:rFonts w:cs="Arial"/>
                <w:sz w:val="16"/>
                <w:szCs w:val="16"/>
                <w:lang w:val="fr-FR" w:eastAsia="en-US"/>
              </w:rPr>
              <w:t>160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86308" w14:textId="03437B62" w:rsidR="00750705" w:rsidRPr="004216D4" w:rsidRDefault="00750705" w:rsidP="004216D4">
            <w:pPr>
              <w:jc w:val="right"/>
              <w:rPr>
                <w:rFonts w:cs="Arial"/>
                <w:sz w:val="16"/>
                <w:szCs w:val="16"/>
                <w:lang w:val="fr-FR" w:eastAsia="en-US"/>
              </w:rPr>
            </w:pPr>
            <w:r w:rsidRPr="004216D4">
              <w:rPr>
                <w:rFonts w:cs="Arial"/>
                <w:sz w:val="16"/>
                <w:szCs w:val="16"/>
              </w:rPr>
              <w:t>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BF210" w14:textId="4EE1117A" w:rsidR="00750705" w:rsidRPr="004216D4" w:rsidRDefault="00750705" w:rsidP="004216D4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4216D4">
              <w:rPr>
                <w:rFonts w:cs="Arial"/>
                <w:sz w:val="16"/>
                <w:szCs w:val="16"/>
                <w:lang w:val="fr-FR"/>
              </w:rPr>
              <w:t>Date sortie stock préparation - jour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22695" w14:textId="2B685BFA" w:rsidR="00750705" w:rsidRPr="004216D4" w:rsidRDefault="00750705" w:rsidP="004216D4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4216D4">
              <w:rPr>
                <w:rFonts w:cs="Arial"/>
                <w:sz w:val="16"/>
                <w:szCs w:val="16"/>
              </w:rPr>
              <w:t>2,0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EE2A4" w14:textId="5D9D4A74" w:rsidR="00750705" w:rsidRPr="004216D4" w:rsidRDefault="00750705" w:rsidP="004216D4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4216D4">
              <w:rPr>
                <w:rFonts w:cs="Arial"/>
                <w:sz w:val="16"/>
                <w:szCs w:val="16"/>
              </w:rPr>
              <w:t>24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9967A" w14:textId="763E2CAA" w:rsidR="00750705" w:rsidRPr="004216D4" w:rsidRDefault="00750705" w:rsidP="004216D4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4216D4">
              <w:rPr>
                <w:rFonts w:cs="Arial"/>
                <w:sz w:val="16"/>
                <w:szCs w:val="16"/>
              </w:rPr>
              <w:t>25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9EAB8C" w14:textId="4A445E82" w:rsidR="00750705" w:rsidRPr="004216D4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4216D4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2802E8" w14:textId="3BEA78AB" w:rsidR="00750705" w:rsidRPr="004216D4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4216D4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047173" w14:textId="2D2410FD" w:rsidR="00750705" w:rsidRPr="004216D4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4216D4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6810339" w14:textId="5BAC7DB8" w:rsidR="00750705" w:rsidRPr="004216D4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4216D4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E656F41" w14:textId="3F99A4D0" w:rsidR="00750705" w:rsidRPr="004216D4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6A10BE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15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1113E1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66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3463D3" w14:textId="77777777" w:rsidR="00750705" w:rsidRPr="000C7F6C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69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E65B44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3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47E95D" w14:textId="77777777" w:rsidR="00750705" w:rsidRPr="00931989" w:rsidRDefault="00750705" w:rsidP="004216D4">
            <w:pPr>
              <w:jc w:val="right"/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52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D06E53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36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254250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5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6DE0F0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44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5B23EB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5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7DA1D8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89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B6D382" w14:textId="77777777" w:rsidR="00750705" w:rsidRPr="00931989" w:rsidRDefault="00750705" w:rsidP="004216D4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</w:tr>
      <w:tr w:rsidR="00F8401E" w:rsidRPr="00931989" w14:paraId="2BF8972C" w14:textId="77777777" w:rsidTr="00F8401E">
        <w:trPr>
          <w:trHeight w:val="14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F8CA895" w14:textId="103A23D5" w:rsidR="00D1355D" w:rsidRPr="00931989" w:rsidRDefault="00D1355D" w:rsidP="00D1355D">
            <w:pPr>
              <w:jc w:val="right"/>
              <w:rPr>
                <w:rFonts w:cs="Arial"/>
                <w:sz w:val="16"/>
                <w:szCs w:val="16"/>
                <w:lang w:val="fr-FR" w:eastAsia="en-US"/>
              </w:rPr>
            </w:pPr>
            <w:r>
              <w:rPr>
                <w:rFonts w:cs="Arial"/>
                <w:sz w:val="16"/>
                <w:szCs w:val="16"/>
                <w:lang w:val="fr-FR" w:eastAsia="en-US"/>
              </w:rPr>
              <w:lastRenderedPageBreak/>
              <w:t>160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C34EC" w14:textId="70A3E1B8" w:rsidR="00D1355D" w:rsidRPr="00357AB2" w:rsidRDefault="00D1355D" w:rsidP="00D1355D">
            <w:pPr>
              <w:jc w:val="right"/>
              <w:rPr>
                <w:rFonts w:cs="Arial"/>
                <w:sz w:val="16"/>
                <w:szCs w:val="16"/>
                <w:lang w:val="fr-FR" w:eastAsia="en-US"/>
              </w:rPr>
            </w:pPr>
            <w:r w:rsidRPr="00357AB2">
              <w:rPr>
                <w:rFonts w:cs="Arial"/>
                <w:sz w:val="16"/>
                <w:szCs w:val="16"/>
              </w:rPr>
              <w:t>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6FE93" w14:textId="5A1747CD" w:rsidR="00D1355D" w:rsidRPr="00357AB2" w:rsidRDefault="00D1355D" w:rsidP="00D1355D">
            <w:pPr>
              <w:rPr>
                <w:rFonts w:cs="Arial"/>
                <w:sz w:val="16"/>
                <w:szCs w:val="16"/>
                <w:lang w:val="fr-FR" w:eastAsia="en-US"/>
              </w:rPr>
            </w:pPr>
            <w:proofErr w:type="spellStart"/>
            <w:r w:rsidRPr="00357AB2">
              <w:rPr>
                <w:rFonts w:cs="Arial"/>
                <w:sz w:val="16"/>
                <w:szCs w:val="16"/>
              </w:rPr>
              <w:t>Heure</w:t>
            </w:r>
            <w:proofErr w:type="spellEnd"/>
            <w:r w:rsidRPr="00357AB2">
              <w:rPr>
                <w:rFonts w:cs="Arial"/>
                <w:sz w:val="16"/>
                <w:szCs w:val="16"/>
              </w:rPr>
              <w:t xml:space="preserve"> sortie stock </w:t>
            </w:r>
            <w:proofErr w:type="spellStart"/>
            <w:r w:rsidRPr="00357AB2">
              <w:rPr>
                <w:rFonts w:cs="Arial"/>
                <w:sz w:val="16"/>
                <w:szCs w:val="16"/>
              </w:rPr>
              <w:t>préparation</w:t>
            </w:r>
            <w:proofErr w:type="spellEnd"/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13A1F" w14:textId="4A2A7C55" w:rsidR="00D1355D" w:rsidRPr="00357AB2" w:rsidRDefault="00D1355D" w:rsidP="00D1355D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357AB2">
              <w:rPr>
                <w:rFonts w:cs="Arial"/>
                <w:sz w:val="16"/>
                <w:szCs w:val="16"/>
              </w:rPr>
              <w:t>6,0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FA69B" w14:textId="5AF0A231" w:rsidR="00D1355D" w:rsidRPr="00357AB2" w:rsidRDefault="00D1355D" w:rsidP="00D1355D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357AB2">
              <w:rPr>
                <w:rFonts w:cs="Arial"/>
                <w:sz w:val="16"/>
                <w:szCs w:val="16"/>
              </w:rPr>
              <w:t>26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75F26" w14:textId="5C8B1F6B" w:rsidR="00D1355D" w:rsidRPr="00357AB2" w:rsidRDefault="00D1355D" w:rsidP="00D1355D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357AB2">
              <w:rPr>
                <w:rFonts w:cs="Arial"/>
                <w:sz w:val="16"/>
                <w:szCs w:val="16"/>
              </w:rPr>
              <w:t>31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EA22A5" w14:textId="6041421B" w:rsidR="00D1355D" w:rsidRPr="00357AB2" w:rsidRDefault="00D1355D" w:rsidP="00D1355D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357AB2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401F3C" w14:textId="4291F7C6" w:rsidR="00D1355D" w:rsidRPr="00357AB2" w:rsidRDefault="00D1355D" w:rsidP="00D1355D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357AB2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FB0E0C" w14:textId="74DB4B55" w:rsidR="00D1355D" w:rsidRPr="00357AB2" w:rsidRDefault="00D1355D" w:rsidP="00D1355D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357AB2">
              <w:rPr>
                <w:rFonts w:ascii="Aptos Narrow" w:hAnsi="Aptos Narrow"/>
                <w:color w:val="000000"/>
                <w:sz w:val="16"/>
                <w:szCs w:val="16"/>
              </w:rPr>
              <w:t>VALEUR = HHMMSS (ex : 085156)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956C69D" w14:textId="1BE5E501" w:rsidR="00D1355D" w:rsidRPr="00357AB2" w:rsidRDefault="00D1355D" w:rsidP="00D1355D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357AB2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010E503A" w14:textId="17E7B907" w:rsidR="00D1355D" w:rsidRPr="00357AB2" w:rsidRDefault="00D1355D" w:rsidP="00D1355D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2876B9" w14:textId="77777777" w:rsidR="00D1355D" w:rsidRPr="00931989" w:rsidRDefault="00D1355D" w:rsidP="00D1355D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5F4CC8" w14:textId="3DAE504D" w:rsidR="00D1355D" w:rsidRPr="00D1355D" w:rsidRDefault="00D1355D" w:rsidP="00D1355D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t>MHS850/</w:t>
            </w:r>
            <w:proofErr w:type="spellStart"/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t>AddCOPick</w:t>
            </w:r>
            <w:proofErr w:type="spellEnd"/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t>/RPTM</w:t>
            </w:r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br/>
            </w:r>
            <w:proofErr w:type="spellStart"/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t>ou</w:t>
            </w:r>
            <w:proofErr w:type="spellEnd"/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br/>
              <w:t>MHS850/</w:t>
            </w:r>
            <w:proofErr w:type="spellStart"/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t>AddDOPick</w:t>
            </w:r>
            <w:proofErr w:type="spellEnd"/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t>/RPTM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117520" w14:textId="634B6426" w:rsidR="00D1355D" w:rsidRPr="00D1355D" w:rsidRDefault="00D1355D" w:rsidP="00D1355D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t>MITTRA</w:t>
            </w:r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br/>
            </w:r>
            <w:proofErr w:type="spellStart"/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t>ou</w:t>
            </w:r>
            <w:proofErr w:type="spellEnd"/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br/>
              <w:t>MITTRA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C7345E" w14:textId="5E4DFF43" w:rsidR="00D1355D" w:rsidRPr="00D1355D" w:rsidRDefault="00D1355D" w:rsidP="00D1355D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t>MTTRTM</w:t>
            </w:r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br/>
            </w:r>
            <w:proofErr w:type="spellStart"/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t>ou</w:t>
            </w:r>
            <w:proofErr w:type="spellEnd"/>
            <w:r w:rsidRPr="00D1355D">
              <w:rPr>
                <w:rFonts w:ascii="Aptos Narrow" w:hAnsi="Aptos Narrow"/>
                <w:color w:val="000000"/>
                <w:sz w:val="16"/>
                <w:szCs w:val="16"/>
              </w:rPr>
              <w:br/>
              <w:t>MTTRTM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0ACF4" w14:textId="77777777" w:rsidR="00D1355D" w:rsidRPr="00931989" w:rsidRDefault="00D1355D" w:rsidP="00D1355D">
            <w:pPr>
              <w:jc w:val="right"/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67C5F6" w14:textId="77777777" w:rsidR="00D1355D" w:rsidRPr="00931989" w:rsidRDefault="00D1355D" w:rsidP="00D1355D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22467C" w14:textId="77777777" w:rsidR="00D1355D" w:rsidRPr="00931989" w:rsidRDefault="00D1355D" w:rsidP="00D1355D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6CDE7" w14:textId="77777777" w:rsidR="00D1355D" w:rsidRPr="00931989" w:rsidRDefault="00D1355D" w:rsidP="00D1355D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45DC00" w14:textId="77777777" w:rsidR="00D1355D" w:rsidRPr="00931989" w:rsidRDefault="00D1355D" w:rsidP="00D1355D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15D7F8" w14:textId="77777777" w:rsidR="00D1355D" w:rsidRPr="00931989" w:rsidRDefault="00D1355D" w:rsidP="00D1355D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0B3B8E" w14:textId="77777777" w:rsidR="00D1355D" w:rsidRPr="00931989" w:rsidRDefault="00D1355D" w:rsidP="00D1355D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</w:p>
        </w:tc>
      </w:tr>
      <w:tr w:rsidR="00F8401E" w:rsidRPr="00F8401E" w14:paraId="6197BCDB" w14:textId="77777777" w:rsidTr="00F8401E">
        <w:trPr>
          <w:trHeight w:val="14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E14F0B3" w14:textId="62DD871A" w:rsidR="00F8401E" w:rsidRPr="000C7F6C" w:rsidRDefault="00F8401E" w:rsidP="00F8401E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commentRangeStart w:id="14"/>
            <w:r>
              <w:rPr>
                <w:rFonts w:cs="Arial"/>
                <w:sz w:val="16"/>
                <w:szCs w:val="16"/>
                <w:lang w:eastAsia="en-US"/>
              </w:rPr>
              <w:t>199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2BCB8" w14:textId="140BEDBE" w:rsidR="00F8401E" w:rsidRPr="00A94F6B" w:rsidRDefault="00F8401E" w:rsidP="00F8401E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A94F6B"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ED9CE" w14:textId="28AC55AF" w:rsidR="00F8401E" w:rsidRPr="00A94F6B" w:rsidRDefault="00F8401E" w:rsidP="00F8401E">
            <w:pPr>
              <w:rPr>
                <w:rFonts w:cs="Arial"/>
                <w:sz w:val="16"/>
                <w:szCs w:val="16"/>
                <w:lang w:eastAsia="en-US"/>
              </w:rPr>
            </w:pPr>
            <w:proofErr w:type="spellStart"/>
            <w:r w:rsidRPr="00A94F6B">
              <w:rPr>
                <w:rFonts w:cs="Arial"/>
                <w:sz w:val="16"/>
                <w:szCs w:val="16"/>
              </w:rPr>
              <w:t>Commentaire</w:t>
            </w:r>
            <w:proofErr w:type="spellEnd"/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66A2A" w14:textId="765FF53C" w:rsidR="00F8401E" w:rsidRPr="00A94F6B" w:rsidRDefault="00F8401E" w:rsidP="00F8401E">
            <w:pPr>
              <w:rPr>
                <w:rFonts w:cs="Arial"/>
                <w:sz w:val="16"/>
                <w:szCs w:val="16"/>
                <w:lang w:eastAsia="en-US"/>
              </w:rPr>
            </w:pPr>
            <w:r w:rsidRPr="00A94F6B">
              <w:rPr>
                <w:rFonts w:cs="Arial"/>
                <w:sz w:val="16"/>
                <w:szCs w:val="16"/>
              </w:rPr>
              <w:t>70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374D2" w14:textId="5A4FF6C1" w:rsidR="00F8401E" w:rsidRPr="00A94F6B" w:rsidRDefault="00F8401E" w:rsidP="00F8401E">
            <w:pPr>
              <w:rPr>
                <w:rFonts w:cs="Arial"/>
                <w:sz w:val="16"/>
                <w:szCs w:val="16"/>
                <w:lang w:eastAsia="en-US"/>
              </w:rPr>
            </w:pPr>
            <w:r w:rsidRPr="00A94F6B">
              <w:rPr>
                <w:rFonts w:cs="Arial"/>
                <w:sz w:val="16"/>
                <w:szCs w:val="16"/>
              </w:rPr>
              <w:t>18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57289" w14:textId="48BA42F9" w:rsidR="00F8401E" w:rsidRPr="00A94F6B" w:rsidRDefault="00F8401E" w:rsidP="00F8401E">
            <w:pPr>
              <w:rPr>
                <w:rFonts w:cs="Arial"/>
                <w:sz w:val="16"/>
                <w:szCs w:val="16"/>
                <w:lang w:eastAsia="en-US"/>
              </w:rPr>
            </w:pPr>
            <w:r w:rsidRPr="00A94F6B">
              <w:rPr>
                <w:rFonts w:cs="Arial"/>
                <w:sz w:val="16"/>
                <w:szCs w:val="16"/>
              </w:rPr>
              <w:t>87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E7A7DE" w14:textId="2CA823C6" w:rsidR="00F8401E" w:rsidRPr="00A94F6B" w:rsidRDefault="00F8401E" w:rsidP="00F8401E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A94F6B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1FCF08" w14:textId="49712A30" w:rsidR="00F8401E" w:rsidRPr="00A94F6B" w:rsidRDefault="00F8401E" w:rsidP="00F8401E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A94F6B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564883" w14:textId="156C4350" w:rsidR="00F8401E" w:rsidRPr="00A94F6B" w:rsidRDefault="00F8401E" w:rsidP="00F8401E">
            <w:pPr>
              <w:rPr>
                <w:rFonts w:cs="Arial"/>
                <w:color w:val="000000"/>
                <w:sz w:val="16"/>
                <w:szCs w:val="16"/>
                <w:lang w:val="fr-FR" w:eastAsia="en-US"/>
              </w:rPr>
            </w:pPr>
            <w:r w:rsidRPr="00A94F6B">
              <w:rPr>
                <w:rFonts w:cs="Arial"/>
                <w:color w:val="000000"/>
                <w:sz w:val="16"/>
                <w:szCs w:val="16"/>
              </w:rPr>
              <w:t xml:space="preserve">VALEUR =  </w:t>
            </w:r>
            <w:proofErr w:type="spellStart"/>
            <w:r w:rsidRPr="00A94F6B">
              <w:rPr>
                <w:rFonts w:cs="Arial"/>
                <w:color w:val="000000"/>
                <w:sz w:val="16"/>
                <w:szCs w:val="16"/>
              </w:rPr>
              <w:t>commentaire</w:t>
            </w:r>
            <w:proofErr w:type="spellEnd"/>
            <w:r w:rsidRPr="00A94F6B">
              <w:rPr>
                <w:rFonts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4F6B">
              <w:rPr>
                <w:rFonts w:cs="Arial"/>
                <w:color w:val="000000"/>
                <w:sz w:val="16"/>
                <w:szCs w:val="16"/>
              </w:rPr>
              <w:t>alphanumérique</w:t>
            </w:r>
            <w:proofErr w:type="spellEnd"/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D28A4ED" w14:textId="755F1FAA" w:rsidR="00F8401E" w:rsidRPr="00A94F6B" w:rsidRDefault="00F8401E" w:rsidP="00F8401E">
            <w:pPr>
              <w:rPr>
                <w:rFonts w:cs="Arial"/>
                <w:color w:val="000000"/>
                <w:sz w:val="16"/>
                <w:szCs w:val="16"/>
                <w:lang w:val="fr-FR" w:eastAsia="en-US"/>
              </w:rPr>
            </w:pPr>
            <w:r w:rsidRPr="00A94F6B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B4C020B" w14:textId="5D4EA129" w:rsidR="00F8401E" w:rsidRPr="00A94F6B" w:rsidRDefault="00F8401E" w:rsidP="00F8401E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A94F6B">
              <w:rPr>
                <w:rFonts w:cs="Arial"/>
                <w:color w:val="000000"/>
                <w:sz w:val="16"/>
                <w:szCs w:val="16"/>
              </w:rPr>
              <w:t>X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F75A0E" w14:textId="77777777" w:rsidR="00F8401E" w:rsidRPr="000C7F6C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46A0E2" w14:textId="7456B959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MHS850/</w:t>
            </w:r>
            <w:proofErr w:type="spellStart"/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AddCOPick</w:t>
            </w:r>
            <w:proofErr w:type="spellEnd"/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/RIDN</w:t>
            </w: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br/>
            </w:r>
            <w:proofErr w:type="spellStart"/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ou</w:t>
            </w:r>
            <w:proofErr w:type="spellEnd"/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br/>
              <w:t>MHS850/</w:t>
            </w:r>
            <w:proofErr w:type="spellStart"/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AddDOPick</w:t>
            </w:r>
            <w:proofErr w:type="spellEnd"/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/RIDN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96B0C2" w14:textId="3E118730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MHDISL</w:t>
            </w: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br/>
            </w:r>
            <w:proofErr w:type="spellStart"/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ou</w:t>
            </w:r>
            <w:proofErr w:type="spellEnd"/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br/>
              <w:t>MHDISL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07ADDD" w14:textId="417C2004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URRIDN</w:t>
            </w: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br/>
            </w:r>
            <w:proofErr w:type="spellStart"/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ou</w:t>
            </w:r>
            <w:proofErr w:type="spellEnd"/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br/>
              <w:t>URRIDN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A5B147" w14:textId="51E522A7" w:rsidR="00F8401E" w:rsidRPr="00F8401E" w:rsidRDefault="00F8401E" w:rsidP="00F8401E">
            <w:pPr>
              <w:jc w:val="right"/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10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8EECC3" w14:textId="5E6F3B68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1DCFBB" w14:textId="6C46DD58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B6F912" w14:textId="75A66DA1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A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7E13F7" w14:textId="0CC8B2A7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D097D5" w14:textId="0A7A5935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5DD3EC" w14:textId="12BD03FF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  <w:lang w:val="fr-FR"/>
              </w:rPr>
              <w:t>si famille de commentaire =CDV alors cette valeur constitue:</w:t>
            </w:r>
            <w:r w:rsidRPr="00F8401E">
              <w:rPr>
                <w:rFonts w:ascii="Aptos Narrow" w:hAnsi="Aptos Narrow"/>
                <w:color w:val="000000"/>
                <w:sz w:val="16"/>
                <w:szCs w:val="16"/>
                <w:lang w:val="fr-FR"/>
              </w:rPr>
              <w:br/>
              <w:t>Numéro de commande client</w:t>
            </w:r>
            <w:r w:rsidRPr="00F8401E">
              <w:rPr>
                <w:rFonts w:ascii="Aptos Narrow" w:hAnsi="Aptos Narrow"/>
                <w:color w:val="000000"/>
                <w:sz w:val="16"/>
                <w:szCs w:val="16"/>
                <w:lang w:val="fr-FR"/>
              </w:rPr>
              <w:br/>
              <w:t xml:space="preserve">ou </w:t>
            </w:r>
            <w:r w:rsidRPr="00F8401E">
              <w:rPr>
                <w:rFonts w:ascii="Aptos Narrow" w:hAnsi="Aptos Narrow"/>
                <w:color w:val="000000"/>
                <w:sz w:val="16"/>
                <w:szCs w:val="16"/>
                <w:lang w:val="fr-FR"/>
              </w:rPr>
              <w:br/>
              <w:t xml:space="preserve">Numéro OD </w:t>
            </w:r>
            <w:commentRangeEnd w:id="14"/>
            <w:r>
              <w:rPr>
                <w:rStyle w:val="Marquedecommentaire"/>
              </w:rPr>
              <w:commentReference w:id="14"/>
            </w:r>
          </w:p>
        </w:tc>
      </w:tr>
      <w:tr w:rsidR="00F8401E" w:rsidRPr="00F8401E" w14:paraId="645CB0D0" w14:textId="77777777" w:rsidTr="00F8401E">
        <w:trPr>
          <w:trHeight w:val="14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7BC4A73" w14:textId="78276D0D" w:rsidR="00F8401E" w:rsidRDefault="00F8401E" w:rsidP="00F8401E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commentRangeStart w:id="15"/>
            <w:r>
              <w:rPr>
                <w:rFonts w:cs="Arial"/>
                <w:sz w:val="16"/>
                <w:szCs w:val="16"/>
                <w:lang w:eastAsia="en-US"/>
              </w:rPr>
              <w:t>199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108A1" w14:textId="2C898B05" w:rsidR="00F8401E" w:rsidRPr="00A94F6B" w:rsidRDefault="00F8401E" w:rsidP="00F8401E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A94F6B">
              <w:rPr>
                <w:rFonts w:cs="Arial"/>
                <w:sz w:val="16"/>
                <w:szCs w:val="16"/>
              </w:rPr>
              <w:t>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4BCDD" w14:textId="33A71296" w:rsidR="00F8401E" w:rsidRPr="00A94F6B" w:rsidRDefault="00F8401E" w:rsidP="00F8401E">
            <w:pPr>
              <w:rPr>
                <w:rFonts w:cs="Arial"/>
                <w:sz w:val="16"/>
                <w:szCs w:val="16"/>
                <w:lang w:eastAsia="en-US"/>
              </w:rPr>
            </w:pPr>
            <w:r w:rsidRPr="00A94F6B">
              <w:rPr>
                <w:rFonts w:cs="Arial"/>
                <w:sz w:val="16"/>
                <w:szCs w:val="16"/>
              </w:rPr>
              <w:t xml:space="preserve">Famille de </w:t>
            </w:r>
            <w:proofErr w:type="spellStart"/>
            <w:r w:rsidRPr="00A94F6B">
              <w:rPr>
                <w:rFonts w:cs="Arial"/>
                <w:sz w:val="16"/>
                <w:szCs w:val="16"/>
              </w:rPr>
              <w:t>commentaires</w:t>
            </w:r>
            <w:proofErr w:type="spellEnd"/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E42DA" w14:textId="2B80E12E" w:rsidR="00F8401E" w:rsidRPr="00A94F6B" w:rsidRDefault="00F8401E" w:rsidP="00F8401E">
            <w:pPr>
              <w:rPr>
                <w:rFonts w:cs="Arial"/>
                <w:sz w:val="16"/>
                <w:szCs w:val="16"/>
                <w:lang w:eastAsia="en-US"/>
              </w:rPr>
            </w:pPr>
            <w:r w:rsidRPr="00A94F6B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7737F" w14:textId="0A4B6FA4" w:rsidR="00F8401E" w:rsidRPr="00A94F6B" w:rsidRDefault="00F8401E" w:rsidP="00F8401E">
            <w:pPr>
              <w:rPr>
                <w:rFonts w:cs="Arial"/>
                <w:sz w:val="16"/>
                <w:szCs w:val="16"/>
                <w:lang w:eastAsia="en-US"/>
              </w:rPr>
            </w:pPr>
            <w:r w:rsidRPr="00A94F6B">
              <w:rPr>
                <w:rFonts w:cs="Arial"/>
                <w:sz w:val="16"/>
                <w:szCs w:val="16"/>
              </w:rPr>
              <w:t>88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6A1DD" w14:textId="0B069676" w:rsidR="00F8401E" w:rsidRPr="00A94F6B" w:rsidRDefault="00F8401E" w:rsidP="00F8401E">
            <w:pPr>
              <w:rPr>
                <w:rFonts w:cs="Arial"/>
                <w:sz w:val="16"/>
                <w:szCs w:val="16"/>
                <w:lang w:eastAsia="en-US"/>
              </w:rPr>
            </w:pPr>
            <w:r w:rsidRPr="00A94F6B">
              <w:rPr>
                <w:rFonts w:cs="Arial"/>
                <w:sz w:val="16"/>
                <w:szCs w:val="16"/>
              </w:rPr>
              <w:t>90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EC3CC7" w14:textId="16C6E2F8" w:rsidR="00F8401E" w:rsidRPr="00A94F6B" w:rsidRDefault="00F8401E" w:rsidP="00F8401E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A94F6B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E47F8E" w14:textId="66FDFD1D" w:rsidR="00F8401E" w:rsidRPr="00A94F6B" w:rsidRDefault="00F8401E" w:rsidP="00F8401E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A94F6B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FE1538" w14:textId="38E42424" w:rsidR="00F8401E" w:rsidRPr="00A94F6B" w:rsidRDefault="00F8401E" w:rsidP="00F8401E">
            <w:pPr>
              <w:rPr>
                <w:rFonts w:cs="Arial"/>
                <w:color w:val="000000"/>
                <w:sz w:val="16"/>
                <w:szCs w:val="16"/>
                <w:lang w:val="fr-FR" w:eastAsia="en-US"/>
              </w:rPr>
            </w:pPr>
            <w:r w:rsidRPr="00A94F6B">
              <w:rPr>
                <w:rFonts w:cs="Arial"/>
                <w:color w:val="000000"/>
                <w:sz w:val="16"/>
                <w:szCs w:val="16"/>
                <w:lang w:val="fr-FR"/>
              </w:rPr>
              <w:t>VALEUR = SUP ou GER</w:t>
            </w:r>
            <w:r w:rsidRPr="00A94F6B">
              <w:rPr>
                <w:rFonts w:cs="Arial"/>
                <w:color w:val="000000"/>
                <w:sz w:val="16"/>
                <w:szCs w:val="16"/>
                <w:lang w:val="fr-FR"/>
              </w:rPr>
              <w:br/>
              <w:t>=&gt; autant de rubrique 199 que de besoin de famille de commentaires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580ECBF" w14:textId="234B546B" w:rsidR="00F8401E" w:rsidRPr="00A94F6B" w:rsidRDefault="00F8401E" w:rsidP="00F8401E">
            <w:pPr>
              <w:rPr>
                <w:rFonts w:cs="Arial"/>
                <w:color w:val="000000"/>
                <w:sz w:val="16"/>
                <w:szCs w:val="16"/>
                <w:lang w:val="fr-FR" w:eastAsia="en-US"/>
              </w:rPr>
            </w:pPr>
            <w:r w:rsidRPr="00A94F6B">
              <w:rPr>
                <w:rFonts w:cs="Arial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5E072856" w14:textId="1BF25075" w:rsidR="00F8401E" w:rsidRPr="00A94F6B" w:rsidRDefault="00F8401E" w:rsidP="00F8401E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A94F6B">
              <w:rPr>
                <w:rFonts w:cs="Arial"/>
                <w:color w:val="000000"/>
                <w:sz w:val="16"/>
                <w:szCs w:val="16"/>
              </w:rPr>
              <w:t>X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A359FC" w14:textId="77777777" w:rsidR="00F8401E" w:rsidRPr="000C7F6C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C00438" w14:textId="784F1AE2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6EB2DC" w14:textId="0DC75AB9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D06596" w14:textId="33F0202F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D5DFCA" w14:textId="1E0F6EA9" w:rsidR="00F8401E" w:rsidRPr="00F8401E" w:rsidRDefault="00F8401E" w:rsidP="00F8401E">
            <w:pPr>
              <w:jc w:val="right"/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74057" w14:textId="51151D17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6C4277" w14:textId="3209D113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3EA88B" w14:textId="3DA697F3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D4CA1E" w14:textId="3B201B25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5AB0C7" w14:textId="59BE3A6C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C6788" w14:textId="71D43538" w:rsidR="00F8401E" w:rsidRPr="00F8401E" w:rsidRDefault="00F8401E" w:rsidP="00F8401E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F8401E">
              <w:rPr>
                <w:rFonts w:ascii="Aptos Narrow" w:hAnsi="Aptos Narrow"/>
                <w:color w:val="000000"/>
                <w:sz w:val="16"/>
                <w:szCs w:val="16"/>
                <w:lang w:val="fr-FR"/>
              </w:rPr>
              <w:t>récupérer si famille  commentaire = CDV</w:t>
            </w:r>
            <w:commentRangeEnd w:id="15"/>
            <w:r>
              <w:rPr>
                <w:rStyle w:val="Marquedecommentaire"/>
              </w:rPr>
              <w:commentReference w:id="15"/>
            </w:r>
          </w:p>
        </w:tc>
      </w:tr>
      <w:tr w:rsidR="00F8401E" w:rsidRPr="000C7F6C" w14:paraId="6EADA96C" w14:textId="77777777" w:rsidTr="00F8401E">
        <w:trPr>
          <w:trHeight w:val="14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40CF208C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210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20784B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B3C27E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Code article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392F2A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16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D364D4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54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CFFB8C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69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1FE3B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B2E524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0D6966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CODE ACTUEL DEVIENT LE CODE VIF (ex : 3725BLEC CARTON12 04 = 70001956)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91474C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7268EEE5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X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1C18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8B0986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AddCOPick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/ITNO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/ITNO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/ITNO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F94894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MFTRNS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MFTRNS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MGLINE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6202A5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OSITNO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OSITNO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MRITNO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0C6C93" w14:textId="77777777" w:rsidR="000C7F6C" w:rsidRPr="000C7F6C" w:rsidRDefault="000C7F6C" w:rsidP="000C7F6C">
            <w:pPr>
              <w:jc w:val="right"/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AE2E53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3407C9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1B777F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C415EF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8A40A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DEFD70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F8401E" w:rsidRPr="00756991" w14:paraId="2E28BBD9" w14:textId="77777777" w:rsidTr="00F8401E">
        <w:trPr>
          <w:trHeight w:val="58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17497844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210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978F0F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5821CA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 xml:space="preserve">Code </w:t>
            </w:r>
            <w:proofErr w:type="spellStart"/>
            <w:r w:rsidRPr="000C7F6C">
              <w:rPr>
                <w:rFonts w:cs="Arial"/>
                <w:sz w:val="16"/>
                <w:szCs w:val="16"/>
                <w:lang w:eastAsia="en-US"/>
              </w:rPr>
              <w:t>qualité</w:t>
            </w:r>
            <w:proofErr w:type="spellEnd"/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153F96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354B56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75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98072B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77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57F02A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A5322E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82EE04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VALEURS = STD ou DEC (déclassés)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F21174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2B946EA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X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6AD06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08B8A4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02FFC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DD089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C028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994B3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A6C85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20DD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91385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EB440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D5DA69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 xml:space="preserve">Champ non mappé mais nécessaire pour l'interface 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A utiliser pour des règles de détermina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lastRenderedPageBreak/>
              <w:t>tion du dépôt</w:t>
            </w:r>
          </w:p>
        </w:tc>
      </w:tr>
      <w:tr w:rsidR="00F8401E" w:rsidRPr="00756991" w14:paraId="1C7A92E5" w14:textId="77777777" w:rsidTr="00F8401E">
        <w:trPr>
          <w:trHeight w:val="14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6BBB352B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lastRenderedPageBreak/>
              <w:t>210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F39B73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9F42C0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proofErr w:type="spellStart"/>
            <w:r w:rsidRPr="000C7F6C">
              <w:rPr>
                <w:rFonts w:cs="Arial"/>
                <w:sz w:val="16"/>
                <w:szCs w:val="16"/>
                <w:lang w:eastAsia="en-US"/>
              </w:rPr>
              <w:t>Référence</w:t>
            </w:r>
            <w:proofErr w:type="spellEnd"/>
            <w:r w:rsidRPr="000C7F6C">
              <w:rPr>
                <w:rFonts w:cs="Arial"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C7F6C">
              <w:rPr>
                <w:rFonts w:cs="Arial"/>
                <w:sz w:val="16"/>
                <w:szCs w:val="16"/>
                <w:lang w:eastAsia="en-US"/>
              </w:rPr>
              <w:t>donneur</w:t>
            </w:r>
            <w:proofErr w:type="spellEnd"/>
            <w:r w:rsidRPr="000C7F6C">
              <w:rPr>
                <w:rFonts w:cs="Arial"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C7F6C">
              <w:rPr>
                <w:rFonts w:cs="Arial"/>
                <w:sz w:val="16"/>
                <w:szCs w:val="16"/>
                <w:lang w:eastAsia="en-US"/>
              </w:rPr>
              <w:t>d'ordres</w:t>
            </w:r>
            <w:proofErr w:type="spellEnd"/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D08D87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20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D23C5A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104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62070A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123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B4C2E8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A6019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96F5DC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 xml:space="preserve">VALEURS = 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Numéro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 xml:space="preserve"> de 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commande</w:t>
            </w:r>
            <w:proofErr w:type="spellEnd"/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62DF1F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6F169F2C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X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53EF0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AC6303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AddCOPick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/DLIX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AddCOPick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/PLSX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/RIDI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/PLSX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5F648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MHPICH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MHPICH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MHPICH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MHPICH</w:t>
            </w:r>
            <w:proofErr w:type="spellEnd"/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A03AE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PIDLIX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PIPLSX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PIDLIX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PIPLSX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FF872F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13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5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1C774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D7B83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F850A5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3A8DC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5CE75A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24310E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 xml:space="preserve">Numéro de livraison + Suffixe 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A fractionner</w:t>
            </w:r>
          </w:p>
        </w:tc>
      </w:tr>
      <w:tr w:rsidR="00F8401E" w:rsidRPr="00756991" w14:paraId="1DD9FE4C" w14:textId="77777777" w:rsidTr="00F8401E">
        <w:trPr>
          <w:trHeight w:val="14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2562267F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210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6B9EAB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B2D95E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0C7F6C">
              <w:rPr>
                <w:rFonts w:cs="Arial"/>
                <w:sz w:val="16"/>
                <w:szCs w:val="16"/>
                <w:lang w:val="fr-FR" w:eastAsia="en-US"/>
              </w:rPr>
              <w:t>Numéro de ligne référence donneur d'ordres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49BD6B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7,0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F49CA6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124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2A3990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130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EF1810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7AF3FB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EEB9A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VALEURS =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transferts inter sites/dons/destruction : 0000000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commande vente : chrono (ex : 0010000)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56055A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6A182FE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X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375F5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01103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AddCOPick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/RIDL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AddCOPick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/RIDX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/RIDL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/RIDX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D71FF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MHDISL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MHDISL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MHDISL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MHDISL</w:t>
            </w:r>
            <w:proofErr w:type="spellEnd"/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F2EDDF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URRIDL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URRIDX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URRIDL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URRIDX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9C705C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8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5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8F45E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7A5A09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DCC2F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2F6FD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E17DB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A0B8AF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Numero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 xml:space="preserve"> de ligne + suffixe ligne de commande client ou  OD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A fractionner</w:t>
            </w:r>
          </w:p>
        </w:tc>
      </w:tr>
      <w:tr w:rsidR="00F8401E" w:rsidRPr="00756991" w14:paraId="6B7E1DE5" w14:textId="77777777" w:rsidTr="00F8401E">
        <w:trPr>
          <w:trHeight w:val="14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4EFD7297" w14:textId="77777777" w:rsidR="000C7F6C" w:rsidRPr="005441F3" w:rsidRDefault="000C7F6C" w:rsidP="000C7F6C">
            <w:pPr>
              <w:jc w:val="right"/>
              <w:rPr>
                <w:rFonts w:cs="Arial"/>
                <w:strike/>
                <w:sz w:val="16"/>
                <w:szCs w:val="16"/>
                <w:lang w:eastAsia="en-US"/>
              </w:rPr>
            </w:pPr>
            <w:commentRangeStart w:id="16"/>
            <w:r w:rsidRPr="005441F3">
              <w:rPr>
                <w:rFonts w:cs="Arial"/>
                <w:strike/>
                <w:sz w:val="16"/>
                <w:szCs w:val="16"/>
                <w:lang w:eastAsia="en-US"/>
              </w:rPr>
              <w:t>210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21E18C" w14:textId="77777777" w:rsidR="000C7F6C" w:rsidRPr="005441F3" w:rsidRDefault="000C7F6C" w:rsidP="000C7F6C">
            <w:pPr>
              <w:jc w:val="right"/>
              <w:rPr>
                <w:rFonts w:cs="Arial"/>
                <w:strike/>
                <w:sz w:val="16"/>
                <w:szCs w:val="16"/>
                <w:lang w:eastAsia="en-US"/>
              </w:rPr>
            </w:pPr>
            <w:r w:rsidRPr="005441F3">
              <w:rPr>
                <w:rFonts w:cs="Arial"/>
                <w:strike/>
                <w:sz w:val="16"/>
                <w:szCs w:val="16"/>
                <w:lang w:eastAsia="en-US"/>
              </w:rPr>
              <w:t>21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D697C4" w14:textId="77777777" w:rsidR="000C7F6C" w:rsidRPr="005441F3" w:rsidRDefault="000C7F6C" w:rsidP="000C7F6C">
            <w:pPr>
              <w:rPr>
                <w:rFonts w:cs="Arial"/>
                <w:strike/>
                <w:sz w:val="16"/>
                <w:szCs w:val="16"/>
                <w:lang w:eastAsia="en-US"/>
              </w:rPr>
            </w:pPr>
            <w:proofErr w:type="spellStart"/>
            <w:r w:rsidRPr="005441F3">
              <w:rPr>
                <w:rFonts w:cs="Arial"/>
                <w:strike/>
                <w:sz w:val="16"/>
                <w:szCs w:val="16"/>
                <w:lang w:eastAsia="en-US"/>
              </w:rPr>
              <w:t>Référence</w:t>
            </w:r>
            <w:proofErr w:type="spellEnd"/>
            <w:r w:rsidRPr="005441F3">
              <w:rPr>
                <w:rFonts w:cs="Arial"/>
                <w:strike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5441F3">
              <w:rPr>
                <w:rFonts w:cs="Arial"/>
                <w:strike/>
                <w:sz w:val="16"/>
                <w:szCs w:val="16"/>
                <w:lang w:eastAsia="en-US"/>
              </w:rPr>
              <w:t>destinataire</w:t>
            </w:r>
            <w:proofErr w:type="spellEnd"/>
            <w:r w:rsidRPr="005441F3">
              <w:rPr>
                <w:rFonts w:cs="Arial"/>
                <w:strike/>
                <w:sz w:val="16"/>
                <w:szCs w:val="16"/>
                <w:lang w:eastAsia="en-US"/>
              </w:rPr>
              <w:t xml:space="preserve"> final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892739" w14:textId="77777777" w:rsidR="000C7F6C" w:rsidRPr="005441F3" w:rsidRDefault="000C7F6C" w:rsidP="000C7F6C">
            <w:pPr>
              <w:rPr>
                <w:rFonts w:cs="Arial"/>
                <w:strike/>
                <w:sz w:val="16"/>
                <w:szCs w:val="16"/>
                <w:lang w:eastAsia="en-US"/>
              </w:rPr>
            </w:pPr>
            <w:r w:rsidRPr="005441F3">
              <w:rPr>
                <w:rFonts w:cs="Arial"/>
                <w:strike/>
                <w:sz w:val="16"/>
                <w:szCs w:val="16"/>
                <w:lang w:eastAsia="en-US"/>
              </w:rPr>
              <w:t>20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B29AA3" w14:textId="77777777" w:rsidR="000C7F6C" w:rsidRPr="005441F3" w:rsidRDefault="000C7F6C" w:rsidP="000C7F6C">
            <w:pPr>
              <w:rPr>
                <w:rFonts w:cs="Arial"/>
                <w:strike/>
                <w:sz w:val="16"/>
                <w:szCs w:val="16"/>
                <w:lang w:eastAsia="en-US"/>
              </w:rPr>
            </w:pPr>
            <w:r w:rsidRPr="005441F3">
              <w:rPr>
                <w:rFonts w:cs="Arial"/>
                <w:strike/>
                <w:sz w:val="16"/>
                <w:szCs w:val="16"/>
                <w:lang w:eastAsia="en-US"/>
              </w:rPr>
              <w:t>152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E32C65" w14:textId="77777777" w:rsidR="000C7F6C" w:rsidRPr="005441F3" w:rsidRDefault="000C7F6C" w:rsidP="000C7F6C">
            <w:pPr>
              <w:rPr>
                <w:rFonts w:cs="Arial"/>
                <w:strike/>
                <w:sz w:val="16"/>
                <w:szCs w:val="16"/>
                <w:lang w:eastAsia="en-US"/>
              </w:rPr>
            </w:pPr>
            <w:r w:rsidRPr="005441F3">
              <w:rPr>
                <w:rFonts w:cs="Arial"/>
                <w:strike/>
                <w:sz w:val="16"/>
                <w:szCs w:val="16"/>
                <w:lang w:eastAsia="en-US"/>
              </w:rPr>
              <w:t>171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2AD59E" w14:textId="77777777" w:rsidR="000C7F6C" w:rsidRPr="005441F3" w:rsidRDefault="000C7F6C" w:rsidP="000C7F6C">
            <w:pPr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</w:pP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51C758" w14:textId="77777777" w:rsidR="000C7F6C" w:rsidRPr="005441F3" w:rsidRDefault="000C7F6C" w:rsidP="000C7F6C">
            <w:pPr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</w:pP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59569B" w14:textId="77777777" w:rsidR="000C7F6C" w:rsidRPr="005441F3" w:rsidRDefault="000C7F6C" w:rsidP="000C7F6C">
            <w:pPr>
              <w:rPr>
                <w:rFonts w:ascii="Aptos Narrow" w:hAnsi="Aptos Narrow"/>
                <w:strike/>
                <w:color w:val="000000"/>
                <w:sz w:val="16"/>
                <w:szCs w:val="16"/>
                <w:lang w:val="fr-FR" w:eastAsia="en-US"/>
              </w:rPr>
            </w:pP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val="fr-FR" w:eastAsia="en-US"/>
              </w:rPr>
              <w:t>VALEURS =</w:t>
            </w: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val="fr-FR" w:eastAsia="en-US"/>
              </w:rPr>
              <w:br/>
              <w:t>transferts inter sites/dons/destruction : NON ALIMENTE</w:t>
            </w: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val="fr-FR" w:eastAsia="en-US"/>
              </w:rPr>
              <w:br/>
              <w:t>commande vente : numéro de commande du destinataire final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5C57C4" w14:textId="77777777" w:rsidR="000C7F6C" w:rsidRPr="005441F3" w:rsidRDefault="000C7F6C" w:rsidP="000C7F6C">
            <w:pPr>
              <w:rPr>
                <w:rFonts w:ascii="Aptos Narrow" w:hAnsi="Aptos Narrow"/>
                <w:strike/>
                <w:color w:val="000000"/>
                <w:sz w:val="16"/>
                <w:szCs w:val="16"/>
                <w:lang w:val="fr-FR" w:eastAsia="en-US"/>
              </w:rPr>
            </w:pP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2E9FE3C7" w14:textId="77777777" w:rsidR="000C7F6C" w:rsidRPr="005441F3" w:rsidRDefault="000C7F6C" w:rsidP="000C7F6C">
            <w:pPr>
              <w:rPr>
                <w:rFonts w:ascii="Aptos Narrow" w:hAnsi="Aptos Narrow"/>
                <w:strike/>
                <w:color w:val="000000"/>
                <w:sz w:val="16"/>
                <w:szCs w:val="16"/>
                <w:lang w:val="fr-FR" w:eastAsia="en-US"/>
              </w:rPr>
            </w:pP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22082" w14:textId="77777777" w:rsidR="000C7F6C" w:rsidRPr="005441F3" w:rsidRDefault="000C7F6C" w:rsidP="000C7F6C">
            <w:pPr>
              <w:rPr>
                <w:rFonts w:ascii="Aptos Narrow" w:hAnsi="Aptos Narrow"/>
                <w:strike/>
                <w:color w:val="000000"/>
                <w:sz w:val="16"/>
                <w:szCs w:val="16"/>
                <w:lang w:val="fr-FR"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D6058D" w14:textId="77777777" w:rsidR="000C7F6C" w:rsidRPr="005441F3" w:rsidRDefault="000C7F6C" w:rsidP="000C7F6C">
            <w:pPr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</w:pP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MHS850/</w:t>
            </w:r>
            <w:proofErr w:type="spellStart"/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AddCOPick</w:t>
            </w:r>
            <w:proofErr w:type="spellEnd"/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/RIDN</w:t>
            </w: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AddDOPick</w:t>
            </w:r>
            <w:proofErr w:type="spellEnd"/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/RIDN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9FC266" w14:textId="77777777" w:rsidR="000C7F6C" w:rsidRPr="005441F3" w:rsidRDefault="000C7F6C" w:rsidP="000C7F6C">
            <w:pPr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</w:pP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MHDISL</w:t>
            </w: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br/>
              <w:t>MHDISL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F1842A" w14:textId="77777777" w:rsidR="000C7F6C" w:rsidRPr="005441F3" w:rsidRDefault="000C7F6C" w:rsidP="000C7F6C">
            <w:pPr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</w:pP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URRIDN</w:t>
            </w: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br/>
              <w:t>URRIDN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68398B" w14:textId="77777777" w:rsidR="000C7F6C" w:rsidRPr="005441F3" w:rsidRDefault="000C7F6C" w:rsidP="000C7F6C">
            <w:pPr>
              <w:jc w:val="right"/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</w:pP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744DC1" w14:textId="77777777" w:rsidR="000C7F6C" w:rsidRPr="005441F3" w:rsidRDefault="000C7F6C" w:rsidP="000C7F6C">
            <w:pPr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</w:pP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D7D129" w14:textId="77777777" w:rsidR="000C7F6C" w:rsidRPr="005441F3" w:rsidRDefault="000C7F6C" w:rsidP="000C7F6C">
            <w:pPr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</w:pP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7FE90A" w14:textId="77777777" w:rsidR="000C7F6C" w:rsidRPr="005441F3" w:rsidRDefault="000C7F6C" w:rsidP="000C7F6C">
            <w:pPr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</w:pP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1BE1A0" w14:textId="77777777" w:rsidR="000C7F6C" w:rsidRPr="005441F3" w:rsidRDefault="000C7F6C" w:rsidP="000C7F6C">
            <w:pPr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</w:pP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AB8B6B" w14:textId="77777777" w:rsidR="000C7F6C" w:rsidRPr="005441F3" w:rsidRDefault="000C7F6C" w:rsidP="000C7F6C">
            <w:pPr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</w:pP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106EF9" w14:textId="77777777" w:rsidR="000C7F6C" w:rsidRPr="005441F3" w:rsidRDefault="000C7F6C" w:rsidP="000C7F6C">
            <w:pPr>
              <w:rPr>
                <w:rFonts w:ascii="Aptos Narrow" w:hAnsi="Aptos Narrow"/>
                <w:strike/>
                <w:color w:val="000000"/>
                <w:sz w:val="16"/>
                <w:szCs w:val="16"/>
                <w:lang w:val="fr-FR" w:eastAsia="en-US"/>
              </w:rPr>
            </w:pP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val="fr-FR" w:eastAsia="en-US"/>
              </w:rPr>
              <w:t xml:space="preserve">Numéro de commande client </w:t>
            </w:r>
            <w:r w:rsidRPr="005441F3">
              <w:rPr>
                <w:rFonts w:ascii="Aptos Narrow" w:hAnsi="Aptos Narrow"/>
                <w:strike/>
                <w:color w:val="000000"/>
                <w:sz w:val="16"/>
                <w:szCs w:val="16"/>
                <w:lang w:val="fr-FR" w:eastAsia="en-US"/>
              </w:rPr>
              <w:br/>
              <w:t>Numéro OD</w:t>
            </w:r>
            <w:commentRangeEnd w:id="16"/>
            <w:r w:rsidR="001E4398">
              <w:rPr>
                <w:rStyle w:val="Marquedecommentaire"/>
              </w:rPr>
              <w:commentReference w:id="16"/>
            </w:r>
          </w:p>
        </w:tc>
      </w:tr>
      <w:tr w:rsidR="00F8401E" w:rsidRPr="000C7F6C" w14:paraId="10F883FF" w14:textId="77777777" w:rsidTr="00F8401E">
        <w:trPr>
          <w:trHeight w:val="14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604DD96B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250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259AC832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3DFEF656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val="fr-FR" w:eastAsia="en-US"/>
              </w:rPr>
            </w:pPr>
            <w:r w:rsidRPr="000C7F6C">
              <w:rPr>
                <w:rFonts w:cs="Arial"/>
                <w:sz w:val="16"/>
                <w:szCs w:val="16"/>
                <w:lang w:val="fr-FR" w:eastAsia="en-US"/>
              </w:rPr>
              <w:t>Quantité en VL de base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3D28B7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7,0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3A4FEEC4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33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27879977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39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18172FEB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4C95FB00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30CB046B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VALEUR = quantité en VL de base de la ligne article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auto"/>
            <w:vAlign w:val="bottom"/>
            <w:hideMark/>
          </w:tcPr>
          <w:p w14:paraId="77755968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6BF3D12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X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AE3F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F92445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AddCOPick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/QTYP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/QTYP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/DLQT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69F15038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MFTRNS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MFTRNS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MGLINE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9F566C" w14:textId="77777777" w:rsidR="000C7F6C" w:rsidRPr="000C7F6C" w:rsidRDefault="000C7F6C" w:rsidP="000C7F6C">
            <w:pPr>
              <w:rPr>
                <w:rFonts w:ascii="Aptos Narrow" w:hAnsi="Aptos Narrow"/>
                <w:color w:val="242424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242424"/>
                <w:sz w:val="16"/>
                <w:szCs w:val="16"/>
                <w:lang w:val="fr-FR" w:eastAsia="en-US"/>
              </w:rPr>
              <w:t>OSDLQT</w:t>
            </w:r>
            <w:r w:rsidRPr="000C7F6C">
              <w:rPr>
                <w:rFonts w:ascii="Aptos Narrow" w:hAnsi="Aptos Narrow"/>
                <w:color w:val="242424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242424"/>
                <w:sz w:val="16"/>
                <w:szCs w:val="16"/>
                <w:lang w:val="fr-FR" w:eastAsia="en-US"/>
              </w:rPr>
              <w:br/>
              <w:t>OSDLQT</w:t>
            </w:r>
            <w:r w:rsidRPr="000C7F6C">
              <w:rPr>
                <w:rFonts w:ascii="Aptos Narrow" w:hAnsi="Aptos Narrow"/>
                <w:color w:val="242424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242424"/>
                <w:sz w:val="16"/>
                <w:szCs w:val="16"/>
                <w:lang w:val="fr-FR" w:eastAsia="en-US"/>
              </w:rPr>
              <w:br/>
              <w:t>MRTQT</w:t>
            </w:r>
          </w:p>
        </w:tc>
        <w:tc>
          <w:tcPr>
            <w:tcW w:w="34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20C36486" w14:textId="77777777" w:rsidR="000C7F6C" w:rsidRPr="000C7F6C" w:rsidRDefault="000C7F6C" w:rsidP="000C7F6C">
            <w:pPr>
              <w:jc w:val="right"/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02F422C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6AE5F0D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125496AA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5224B13A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64AFE41F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4ACF623C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F8401E" w:rsidRPr="000C7F6C" w14:paraId="5CE4411F" w14:textId="77777777" w:rsidTr="00F8401E">
        <w:trPr>
          <w:trHeight w:val="14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28EC8C34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250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15CB7412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39308D76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proofErr w:type="spellStart"/>
            <w:r w:rsidRPr="000C7F6C">
              <w:rPr>
                <w:rFonts w:cs="Arial"/>
                <w:sz w:val="16"/>
                <w:szCs w:val="16"/>
                <w:lang w:eastAsia="en-US"/>
              </w:rPr>
              <w:t>Numéro</w:t>
            </w:r>
            <w:proofErr w:type="spellEnd"/>
            <w:r w:rsidRPr="000C7F6C">
              <w:rPr>
                <w:rFonts w:cs="Arial"/>
                <w:sz w:val="16"/>
                <w:szCs w:val="16"/>
                <w:lang w:eastAsia="en-US"/>
              </w:rPr>
              <w:t xml:space="preserve"> de support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AFC72E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18,0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7078E4FB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62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68F57701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79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2BE34B1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49C47025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100F1D8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VALEUR = numéro SSCC du support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auto"/>
            <w:vAlign w:val="bottom"/>
            <w:hideMark/>
          </w:tcPr>
          <w:p w14:paraId="2EEC6E9B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3F5BEA6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X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B5C50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51311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AddCOPick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/SSCC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AddCOPick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/PACN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/SSCC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/PACN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29D4485F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MPTRNS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MFTRNS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MPTRNS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MFTRNS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E92D44" w14:textId="77777777" w:rsidR="000C7F6C" w:rsidRPr="000C7F6C" w:rsidRDefault="000C7F6C" w:rsidP="000C7F6C">
            <w:pPr>
              <w:rPr>
                <w:rFonts w:ascii="Aptos Narrow" w:hAnsi="Aptos Narrow"/>
                <w:color w:val="242424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242424"/>
                <w:sz w:val="16"/>
                <w:szCs w:val="16"/>
                <w:lang w:eastAsia="en-US"/>
              </w:rPr>
              <w:t>ORSSCC</w:t>
            </w:r>
            <w:r w:rsidRPr="000C7F6C">
              <w:rPr>
                <w:rFonts w:ascii="Aptos Narrow" w:hAnsi="Aptos Narrow"/>
                <w:color w:val="242424"/>
                <w:sz w:val="16"/>
                <w:szCs w:val="16"/>
                <w:lang w:eastAsia="en-US"/>
              </w:rPr>
              <w:br/>
              <w:t>OSPANR</w:t>
            </w:r>
            <w:r w:rsidRPr="000C7F6C">
              <w:rPr>
                <w:rFonts w:ascii="Aptos Narrow" w:hAnsi="Aptos Narrow"/>
                <w:color w:val="242424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242424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242424"/>
                <w:sz w:val="16"/>
                <w:szCs w:val="16"/>
                <w:lang w:eastAsia="en-US"/>
              </w:rPr>
              <w:br/>
              <w:t>ORSSCC</w:t>
            </w:r>
            <w:r w:rsidRPr="000C7F6C">
              <w:rPr>
                <w:rFonts w:ascii="Aptos Narrow" w:hAnsi="Aptos Narrow"/>
                <w:color w:val="242424"/>
                <w:sz w:val="16"/>
                <w:szCs w:val="16"/>
                <w:lang w:eastAsia="en-US"/>
              </w:rPr>
              <w:br/>
              <w:t>OSPANR</w:t>
            </w:r>
          </w:p>
        </w:tc>
        <w:tc>
          <w:tcPr>
            <w:tcW w:w="34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3F7A71DB" w14:textId="77777777" w:rsidR="000C7F6C" w:rsidRPr="000C7F6C" w:rsidRDefault="000C7F6C" w:rsidP="000C7F6C">
            <w:pPr>
              <w:jc w:val="right"/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20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576EA47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4AA85520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36D69C0B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622D2FA8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7A8A1BD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1F5A0E53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F8401E" w:rsidRPr="000C7F6C" w14:paraId="708AA6EC" w14:textId="77777777" w:rsidTr="00F8401E">
        <w:trPr>
          <w:trHeight w:val="14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3BA31A3A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lastRenderedPageBreak/>
              <w:t>250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7B320659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492A7805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Lot 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4B4309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20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4B57ADB3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109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7DAF888F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128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5216E2AA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53027264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1FEB4FFB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VALEUR = lot de l'article (ex : L4255LA015)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auto"/>
            <w:vAlign w:val="bottom"/>
            <w:hideMark/>
          </w:tcPr>
          <w:p w14:paraId="2168080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2F07F49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X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E2F39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A681A9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AddCOPick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/BANO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/BANO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/BANO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61C9161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MFTRNS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MFTRNS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br/>
              <w:t>MGLINE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609D1B" w14:textId="77777777" w:rsidR="000C7F6C" w:rsidRPr="000C7F6C" w:rsidRDefault="000C7F6C" w:rsidP="000C7F6C">
            <w:pPr>
              <w:rPr>
                <w:rFonts w:ascii="Aptos Narrow" w:hAnsi="Aptos Narrow"/>
                <w:color w:val="242424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242424"/>
                <w:sz w:val="16"/>
                <w:szCs w:val="16"/>
                <w:lang w:val="fr-FR" w:eastAsia="en-US"/>
              </w:rPr>
              <w:t>OSBANO</w:t>
            </w:r>
            <w:r w:rsidRPr="000C7F6C">
              <w:rPr>
                <w:rFonts w:ascii="Aptos Narrow" w:hAnsi="Aptos Narrow"/>
                <w:color w:val="242424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242424"/>
                <w:sz w:val="16"/>
                <w:szCs w:val="16"/>
                <w:lang w:val="fr-FR" w:eastAsia="en-US"/>
              </w:rPr>
              <w:br/>
              <w:t>OSBANO</w:t>
            </w:r>
            <w:r w:rsidRPr="000C7F6C">
              <w:rPr>
                <w:rFonts w:ascii="Aptos Narrow" w:hAnsi="Aptos Narrow"/>
                <w:color w:val="242424"/>
                <w:sz w:val="16"/>
                <w:szCs w:val="16"/>
                <w:lang w:val="fr-FR" w:eastAsia="en-US"/>
              </w:rPr>
              <w:br/>
              <w:t>ou</w:t>
            </w:r>
            <w:r w:rsidRPr="000C7F6C">
              <w:rPr>
                <w:rFonts w:ascii="Aptos Narrow" w:hAnsi="Aptos Narrow"/>
                <w:color w:val="242424"/>
                <w:sz w:val="16"/>
                <w:szCs w:val="16"/>
                <w:lang w:val="fr-FR" w:eastAsia="en-US"/>
              </w:rPr>
              <w:br/>
              <w:t>MRBANO</w:t>
            </w:r>
          </w:p>
        </w:tc>
        <w:tc>
          <w:tcPr>
            <w:tcW w:w="34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67781C94" w14:textId="77777777" w:rsidR="000C7F6C" w:rsidRPr="000C7F6C" w:rsidRDefault="000C7F6C" w:rsidP="000C7F6C">
            <w:pPr>
              <w:jc w:val="right"/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20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05ED38B4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78A50A2F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6E84A123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7126A37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725AE246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23A79EFA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F8401E" w:rsidRPr="000C7F6C" w14:paraId="6A2BF8E1" w14:textId="77777777" w:rsidTr="00F8401E">
        <w:trPr>
          <w:trHeight w:val="87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12329E3A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250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hideMark/>
          </w:tcPr>
          <w:p w14:paraId="3AECDF87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36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hideMark/>
          </w:tcPr>
          <w:p w14:paraId="2C480A52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Code type de support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2C0C22E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hideMark/>
          </w:tcPr>
          <w:p w14:paraId="17E6491D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209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hideMark/>
          </w:tcPr>
          <w:p w14:paraId="788F8E4F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211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3653766B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3AF2BB51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0D08E11B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VALEURS = Cf. liste ci-jointe (à confirmer)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B071A5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ALIMENTE</w:t>
            </w:r>
          </w:p>
        </w:tc>
        <w:tc>
          <w:tcPr>
            <w:tcW w:w="8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1404A08F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X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04AB8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8F343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AddCOPick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/PACT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AddDOPick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/PACT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32D3AEE6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MPTRNS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MPTRNS</w:t>
            </w:r>
          </w:p>
        </w:tc>
        <w:tc>
          <w:tcPr>
            <w:tcW w:w="696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7DE983DE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ORPACT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ORPACT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0274E572" w14:textId="77777777" w:rsidR="000C7F6C" w:rsidRPr="000C7F6C" w:rsidRDefault="000C7F6C" w:rsidP="000C7F6C">
            <w:pPr>
              <w:jc w:val="right"/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5992FB63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76C2EEEA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2F5471B5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559AF968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355EDDA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136A257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F8401E" w:rsidRPr="000C7F6C" w14:paraId="4FB81E5B" w14:textId="77777777" w:rsidTr="00F8401E">
        <w:trPr>
          <w:trHeight w:val="1050"/>
        </w:trPr>
        <w:tc>
          <w:tcPr>
            <w:tcW w:w="74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33F7C7D9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410</w:t>
            </w:r>
          </w:p>
        </w:tc>
        <w:tc>
          <w:tcPr>
            <w:tcW w:w="35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43BAB031" w14:textId="77777777" w:rsidR="000C7F6C" w:rsidRPr="000C7F6C" w:rsidRDefault="000C7F6C" w:rsidP="000C7F6C">
            <w:pPr>
              <w:jc w:val="right"/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12</w:t>
            </w:r>
          </w:p>
        </w:tc>
        <w:tc>
          <w:tcPr>
            <w:tcW w:w="97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6C0611E7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Poids brut du support</w:t>
            </w:r>
          </w:p>
        </w:tc>
        <w:tc>
          <w:tcPr>
            <w:tcW w:w="45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3FE9BD69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9,3</w:t>
            </w:r>
          </w:p>
        </w:tc>
        <w:tc>
          <w:tcPr>
            <w:tcW w:w="52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05142D9B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87</w:t>
            </w:r>
          </w:p>
        </w:tc>
        <w:tc>
          <w:tcPr>
            <w:tcW w:w="41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hideMark/>
          </w:tcPr>
          <w:p w14:paraId="72263938" w14:textId="77777777" w:rsidR="000C7F6C" w:rsidRPr="000C7F6C" w:rsidRDefault="000C7F6C" w:rsidP="000C7F6C">
            <w:pPr>
              <w:rPr>
                <w:rFonts w:cs="Arial"/>
                <w:sz w:val="16"/>
                <w:szCs w:val="16"/>
                <w:lang w:eastAsia="en-US"/>
              </w:rPr>
            </w:pPr>
            <w:r w:rsidRPr="000C7F6C">
              <w:rPr>
                <w:rFonts w:cs="Arial"/>
                <w:sz w:val="16"/>
                <w:szCs w:val="16"/>
                <w:lang w:eastAsia="en-US"/>
              </w:rPr>
              <w:t>95</w:t>
            </w:r>
          </w:p>
        </w:tc>
        <w:tc>
          <w:tcPr>
            <w:tcW w:w="57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3F6E161A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7D52A78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66F2D0B2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VALEUR PAR DEFAUT = poids brut support (ex : 000118984)</w:t>
            </w:r>
          </w:p>
        </w:tc>
        <w:tc>
          <w:tcPr>
            <w:tcW w:w="79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0C3D1BE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val="fr-FR" w:eastAsia="en-US"/>
              </w:rPr>
              <w:t> </w:t>
            </w:r>
          </w:p>
        </w:tc>
        <w:tc>
          <w:tcPr>
            <w:tcW w:w="83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1F641B3A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x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53D49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52BD02B8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AddCOPick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/GRWE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MHS850/</w:t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AddCOPick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/GRWE</w:t>
            </w:r>
          </w:p>
        </w:tc>
        <w:tc>
          <w:tcPr>
            <w:tcW w:w="66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381E2795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MPTRNS</w:t>
            </w: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br/>
              <w:t>MPTRNS</w:t>
            </w:r>
          </w:p>
        </w:tc>
        <w:tc>
          <w:tcPr>
            <w:tcW w:w="69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77E157B1" w14:textId="77777777" w:rsidR="000C7F6C" w:rsidRPr="000C7F6C" w:rsidRDefault="000C7F6C" w:rsidP="000C7F6C">
            <w:pPr>
              <w:rPr>
                <w:rFonts w:ascii="Aptos Narrow" w:hAnsi="Aptos Narrow"/>
                <w:color w:val="242424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242424"/>
                <w:sz w:val="16"/>
                <w:szCs w:val="16"/>
                <w:lang w:eastAsia="en-US"/>
              </w:rPr>
              <w:t>ORGWTM</w:t>
            </w:r>
            <w:r w:rsidRPr="000C7F6C">
              <w:rPr>
                <w:rFonts w:ascii="Aptos Narrow" w:hAnsi="Aptos Narrow"/>
                <w:color w:val="242424"/>
                <w:sz w:val="16"/>
                <w:szCs w:val="16"/>
                <w:lang w:eastAsia="en-US"/>
              </w:rPr>
              <w:br/>
            </w:r>
            <w:proofErr w:type="spellStart"/>
            <w:r w:rsidRPr="000C7F6C">
              <w:rPr>
                <w:rFonts w:ascii="Aptos Narrow" w:hAnsi="Aptos Narrow"/>
                <w:color w:val="242424"/>
                <w:sz w:val="16"/>
                <w:szCs w:val="16"/>
                <w:lang w:eastAsia="en-US"/>
              </w:rPr>
              <w:t>ou</w:t>
            </w:r>
            <w:proofErr w:type="spellEnd"/>
            <w:r w:rsidRPr="000C7F6C">
              <w:rPr>
                <w:rFonts w:ascii="Aptos Narrow" w:hAnsi="Aptos Narrow"/>
                <w:color w:val="242424"/>
                <w:sz w:val="16"/>
                <w:szCs w:val="16"/>
                <w:lang w:eastAsia="en-US"/>
              </w:rPr>
              <w:br/>
              <w:t>ORGWTM</w:t>
            </w:r>
          </w:p>
        </w:tc>
        <w:tc>
          <w:tcPr>
            <w:tcW w:w="34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1AEE15F7" w14:textId="77777777" w:rsidR="000C7F6C" w:rsidRPr="000C7F6C" w:rsidRDefault="000C7F6C" w:rsidP="000C7F6C">
            <w:pPr>
              <w:jc w:val="right"/>
              <w:rPr>
                <w:rFonts w:ascii="Aptos Narrow" w:hAnsi="Aptos Narrow"/>
                <w:color w:val="242424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242424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52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3ACD778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6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776F44DD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7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02B1D5CA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4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7B635177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54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2C392D15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9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  <w:hideMark/>
          </w:tcPr>
          <w:p w14:paraId="288349EF" w14:textId="77777777" w:rsidR="000C7F6C" w:rsidRPr="000C7F6C" w:rsidRDefault="000C7F6C" w:rsidP="000C7F6C">
            <w:pPr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</w:pPr>
            <w:r w:rsidRPr="000C7F6C">
              <w:rPr>
                <w:rFonts w:ascii="Aptos Narrow" w:hAnsi="Aptos Narrow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</w:tbl>
    <w:p w14:paraId="70C0D747" w14:textId="77777777" w:rsidR="000C7F6C" w:rsidRPr="000C7F6C" w:rsidRDefault="000C7F6C" w:rsidP="000C7F6C">
      <w:pPr>
        <w:pStyle w:val="Corpsdetexte"/>
        <w:ind w:left="0"/>
      </w:pPr>
    </w:p>
    <w:p w14:paraId="71DD38D1" w14:textId="77777777" w:rsidR="000C7F6C" w:rsidRPr="000C7F6C" w:rsidRDefault="000C7F6C" w:rsidP="000C7F6C">
      <w:pPr>
        <w:pStyle w:val="Corpsdetexte"/>
        <w:ind w:left="0"/>
        <w:sectPr w:rsidR="000C7F6C" w:rsidRPr="000C7F6C" w:rsidSect="00E93750">
          <w:pgSz w:w="16839" w:h="11907" w:orient="landscape" w:code="1"/>
          <w:pgMar w:top="720" w:right="1080" w:bottom="720" w:left="1440" w:header="432" w:footer="720" w:gutter="360"/>
          <w:paperSrc w:first="111" w:other="111"/>
          <w:cols w:space="720"/>
          <w:titlePg/>
          <w:docGrid w:linePitch="272"/>
        </w:sectPr>
      </w:pPr>
    </w:p>
    <w:p w14:paraId="6ED5D6B7" w14:textId="39AD7E0F" w:rsidR="00F73633" w:rsidRDefault="000C7F6C" w:rsidP="00F73633">
      <w:pPr>
        <w:pStyle w:val="Titre1"/>
      </w:pPr>
      <w:bookmarkStart w:id="17" w:name="_Toc190771035"/>
      <w:r>
        <w:lastRenderedPageBreak/>
        <w:t>P</w:t>
      </w:r>
      <w:r w:rsidR="00F73633">
        <w:t>rocessus de Test</w:t>
      </w:r>
      <w:bookmarkEnd w:id="17"/>
    </w:p>
    <w:p w14:paraId="1C9B1AE0" w14:textId="77777777" w:rsidR="00F73633" w:rsidRPr="003F6A69" w:rsidRDefault="00F73633" w:rsidP="00F73633">
      <w:pPr>
        <w:rPr>
          <w:lang w:val="fr-FR"/>
        </w:rPr>
      </w:pPr>
    </w:p>
    <w:p w14:paraId="0562C88A" w14:textId="77777777" w:rsidR="00F73633" w:rsidRDefault="00F73633" w:rsidP="00F73633">
      <w:pPr>
        <w:pStyle w:val="Titre2"/>
      </w:pPr>
      <w:bookmarkStart w:id="18" w:name="_Toc190771036"/>
      <w:proofErr w:type="spellStart"/>
      <w:r>
        <w:t>Etapes</w:t>
      </w:r>
      <w:proofErr w:type="spellEnd"/>
      <w:r>
        <w:t xml:space="preserve"> de Test</w:t>
      </w:r>
      <w:bookmarkEnd w:id="18"/>
    </w:p>
    <w:p w14:paraId="7DD8C551" w14:textId="5E47328D" w:rsidR="00F73633" w:rsidRDefault="00F73633" w:rsidP="71559F0D">
      <w:pPr>
        <w:spacing w:line="259" w:lineRule="auto"/>
      </w:pPr>
      <w:r w:rsidRPr="71559F0D">
        <w:rPr>
          <w:lang w:val="fr-FR"/>
        </w:rPr>
        <w:t>Voir dossier de test :</w:t>
      </w:r>
    </w:p>
    <w:p w14:paraId="509D6EB0" w14:textId="77777777" w:rsidR="00F73633" w:rsidRDefault="00F73633"/>
    <w:p w14:paraId="7B52FED8" w14:textId="77777777" w:rsidR="00F73633" w:rsidRDefault="00F73633"/>
    <w:p w14:paraId="3DE9F772" w14:textId="77777777" w:rsidR="00F73633" w:rsidRDefault="00F73633"/>
    <w:p w14:paraId="1280376A" w14:textId="77777777" w:rsidR="00F73633" w:rsidRDefault="00F73633"/>
    <w:p w14:paraId="1259FF1F" w14:textId="77777777" w:rsidR="00F73633" w:rsidRDefault="00F73633"/>
    <w:p w14:paraId="50139437" w14:textId="77777777" w:rsidR="00F73633" w:rsidRDefault="00F73633"/>
    <w:p w14:paraId="5F42E2E9" w14:textId="77777777" w:rsidR="00F73633" w:rsidRDefault="00F73633"/>
    <w:p w14:paraId="1D688D4E" w14:textId="77777777" w:rsidR="00F73633" w:rsidRDefault="00F73633"/>
    <w:p w14:paraId="022575D9" w14:textId="77777777" w:rsidR="00F73633" w:rsidRDefault="00F73633"/>
    <w:p w14:paraId="33062E36" w14:textId="77777777" w:rsidR="00F73633" w:rsidRDefault="00F73633"/>
    <w:p w14:paraId="7E3EB72D" w14:textId="77777777" w:rsidR="00F73633" w:rsidRDefault="00F73633"/>
    <w:p w14:paraId="0C312789" w14:textId="77777777" w:rsidR="00F73633" w:rsidRDefault="00F73633"/>
    <w:p w14:paraId="436ED44B" w14:textId="77777777" w:rsidR="00F73633" w:rsidRDefault="00F73633"/>
    <w:p w14:paraId="7A54F307" w14:textId="77777777" w:rsidR="00F73633" w:rsidRDefault="00F73633"/>
    <w:p w14:paraId="50CD464A" w14:textId="77777777" w:rsidR="00F73633" w:rsidRDefault="00F73633"/>
    <w:p w14:paraId="7C2BF92F" w14:textId="77777777" w:rsidR="00F73633" w:rsidRDefault="00F73633"/>
    <w:p w14:paraId="78AF41AF" w14:textId="77777777" w:rsidR="00F73633" w:rsidRDefault="00F73633"/>
    <w:p w14:paraId="1E186E13" w14:textId="77777777" w:rsidR="00FF1019" w:rsidRDefault="00FF1019"/>
    <w:p w14:paraId="4D1250D2" w14:textId="77777777" w:rsidR="00FF1019" w:rsidRDefault="00FF1019"/>
    <w:p w14:paraId="293C4CB3" w14:textId="443B9EFC" w:rsidR="3A8F4A16" w:rsidRDefault="3A8F4A16"/>
    <w:p w14:paraId="359A9343" w14:textId="215EFEB2" w:rsidR="58C520BB" w:rsidRDefault="58C520BB" w:rsidP="58C520BB">
      <w:pPr>
        <w:spacing w:line="259" w:lineRule="auto"/>
        <w:rPr>
          <w:rFonts w:eastAsia="Arial" w:cs="Arial"/>
          <w:lang w:val="fr-FR"/>
        </w:rPr>
      </w:pPr>
    </w:p>
    <w:sectPr w:rsidR="58C520BB" w:rsidSect="00E93750">
      <w:pgSz w:w="11907" w:h="16839" w:code="1"/>
      <w:pgMar w:top="1080" w:right="720" w:bottom="1440" w:left="720" w:header="432" w:footer="720" w:gutter="360"/>
      <w:paperSrc w:first="111" w:other="111"/>
      <w:cols w:space="720"/>
      <w:titlePg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Hamdi Rekik" w:date="2025-02-18T15:38:00Z" w:initials="HR">
    <w:p w14:paraId="14007687" w14:textId="383BCD1B" w:rsidR="00000000" w:rsidRDefault="00000000">
      <w:pPr>
        <w:pStyle w:val="Commentaire"/>
      </w:pPr>
      <w:r>
        <w:rPr>
          <w:rStyle w:val="Marquedecommentaire"/>
        </w:rPr>
        <w:annotationRef/>
      </w:r>
      <w:r w:rsidRPr="1F060F63">
        <w:t xml:space="preserve">delete va être géré par </w:t>
      </w:r>
      <w:r w:rsidRPr="1F060F63">
        <w:t>l'interface mouvement de stock</w:t>
      </w:r>
    </w:p>
  </w:comment>
  <w:comment w:id="14" w:author="Hamdi Rekik [2]" w:date="2025-02-19T18:46:00Z" w:initials="HR">
    <w:p w14:paraId="3674BB88" w14:textId="77777777" w:rsidR="00F8401E" w:rsidRDefault="00F8401E" w:rsidP="00F8401E">
      <w:pPr>
        <w:pStyle w:val="Commentaire"/>
      </w:pPr>
      <w:r>
        <w:rPr>
          <w:rStyle w:val="Marquedecommentaire"/>
        </w:rPr>
        <w:annotationRef/>
      </w:r>
      <w:r>
        <w:t>added</w:t>
      </w:r>
    </w:p>
  </w:comment>
  <w:comment w:id="15" w:author="Hamdi Rekik [2]" w:date="2025-02-19T18:46:00Z" w:initials="HR">
    <w:p w14:paraId="13854233" w14:textId="262CBFF3" w:rsidR="00F8401E" w:rsidRDefault="00F8401E" w:rsidP="00F8401E">
      <w:pPr>
        <w:pStyle w:val="Commentaire"/>
      </w:pPr>
      <w:r>
        <w:rPr>
          <w:rStyle w:val="Marquedecommentaire"/>
        </w:rPr>
        <w:annotationRef/>
      </w:r>
      <w:r>
        <w:t>added</w:t>
      </w:r>
    </w:p>
  </w:comment>
  <w:comment w:id="16" w:author="Hamdi Rekik [2]" w:date="2025-02-19T18:47:00Z" w:initials="HR">
    <w:p w14:paraId="622E862F" w14:textId="77777777" w:rsidR="001E4398" w:rsidRDefault="001E4398" w:rsidP="001E4398">
      <w:pPr>
        <w:pStyle w:val="Commentaire"/>
      </w:pPr>
      <w:r>
        <w:rPr>
          <w:rStyle w:val="Marquedecommentaire"/>
        </w:rPr>
        <w:annotationRef/>
      </w:r>
      <w:r>
        <w:t>A supprimer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007687" w15:done="0"/>
  <w15:commentEx w15:paraId="3674BB88" w15:done="0"/>
  <w15:commentEx w15:paraId="13854233" w15:done="0"/>
  <w15:commentEx w15:paraId="622E862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98514A" w16cex:dateUtc="2025-02-18T14:38:00Z"/>
  <w16cex:commentExtensible w16cex:durableId="6B7D4667" w16cex:dateUtc="2025-02-19T17:46:00Z"/>
  <w16cex:commentExtensible w16cex:durableId="125110DA" w16cex:dateUtc="2025-02-19T17:46:00Z"/>
  <w16cex:commentExtensible w16cex:durableId="484D69D7" w16cex:dateUtc="2025-02-19T17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007687" w16cid:durableId="3A98514A"/>
  <w16cid:commentId w16cid:paraId="3674BB88" w16cid:durableId="6B7D4667"/>
  <w16cid:commentId w16cid:paraId="13854233" w16cid:durableId="125110DA"/>
  <w16cid:commentId w16cid:paraId="622E862F" w16cid:durableId="484D69D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2E877" w14:textId="77777777" w:rsidR="00503655" w:rsidRDefault="00503655">
      <w:r>
        <w:separator/>
      </w:r>
    </w:p>
  </w:endnote>
  <w:endnote w:type="continuationSeparator" w:id="0">
    <w:p w14:paraId="1A82F6BC" w14:textId="77777777" w:rsidR="00503655" w:rsidRDefault="00503655">
      <w:r>
        <w:continuationSeparator/>
      </w:r>
    </w:p>
  </w:endnote>
  <w:endnote w:type="continuationNotice" w:id="1">
    <w:p w14:paraId="16AB0E4B" w14:textId="77777777" w:rsidR="00503655" w:rsidRDefault="005036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3F7DF" w14:textId="77777777" w:rsidR="00696A4F" w:rsidRDefault="00696A4F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Iv</w:t>
    </w:r>
    <w:r>
      <w:rPr>
        <w:rStyle w:val="Numrodepage"/>
      </w:rPr>
      <w:fldChar w:fldCharType="end"/>
    </w:r>
  </w:p>
  <w:p w14:paraId="1C590027" w14:textId="77777777" w:rsidR="00696A4F" w:rsidRDefault="00696A4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9089A" w14:textId="5E3C1FA4" w:rsidR="00696A4F" w:rsidRPr="0007330D" w:rsidRDefault="00DD66AC" w:rsidP="00D56107">
    <w:pPr>
      <w:pStyle w:val="Pieddepage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  <w:rPr>
        <w:lang w:val="fr-FR"/>
      </w:rPr>
    </w:pPr>
    <w:r>
      <w:fldChar w:fldCharType="begin"/>
    </w:r>
    <w:r w:rsidRPr="0007330D">
      <w:rPr>
        <w:lang w:val="fr-FR"/>
      </w:rPr>
      <w:instrText xml:space="preserve"> STYLEREF HD1 \* MERGEFORMAT </w:instrText>
    </w:r>
    <w:r>
      <w:fldChar w:fldCharType="separate"/>
    </w:r>
    <w:r w:rsidR="001E4398">
      <w:rPr>
        <w:noProof/>
        <w:lang w:val="fr-FR"/>
      </w:rPr>
      <w:t>Vue d’Ensemble</w:t>
    </w:r>
    <w:r>
      <w:rPr>
        <w:noProof/>
      </w:rPr>
      <w:fldChar w:fldCharType="end"/>
    </w:r>
    <w:r w:rsidR="00696A4F" w:rsidRPr="0007330D">
      <w:rPr>
        <w:lang w:val="fr-FR"/>
      </w:rPr>
      <w:t xml:space="preserve">     Page </w:t>
    </w:r>
    <w:r w:rsidR="00A70433">
      <w:rPr>
        <w:b/>
        <w:bCs/>
      </w:rPr>
      <w:fldChar w:fldCharType="begin"/>
    </w:r>
    <w:r w:rsidR="00A70433" w:rsidRPr="0007330D">
      <w:rPr>
        <w:b/>
        <w:bCs/>
        <w:lang w:val="fr-FR"/>
      </w:rPr>
      <w:instrText>PAGE  \* Arabic  \* MERGEFORMAT</w:instrText>
    </w:r>
    <w:r w:rsidR="00A70433">
      <w:rPr>
        <w:b/>
        <w:bCs/>
      </w:rPr>
      <w:fldChar w:fldCharType="separate"/>
    </w:r>
    <w:r w:rsidR="00A70433" w:rsidRPr="0007330D">
      <w:rPr>
        <w:b/>
        <w:bCs/>
        <w:noProof/>
        <w:lang w:val="fr-FR"/>
      </w:rPr>
      <w:t>2</w:t>
    </w:r>
    <w:r w:rsidR="00A70433">
      <w:rPr>
        <w:b/>
        <w:bCs/>
      </w:rPr>
      <w:fldChar w:fldCharType="end"/>
    </w:r>
    <w:r w:rsidR="00A70433" w:rsidRPr="0007330D">
      <w:rPr>
        <w:lang w:val="fr-FR"/>
      </w:rPr>
      <w:t xml:space="preserve"> de </w:t>
    </w:r>
    <w:r w:rsidR="00A70433">
      <w:rPr>
        <w:b/>
        <w:bCs/>
      </w:rPr>
      <w:fldChar w:fldCharType="begin"/>
    </w:r>
    <w:r w:rsidR="00A70433" w:rsidRPr="0007330D">
      <w:rPr>
        <w:b/>
        <w:bCs/>
        <w:lang w:val="fr-FR"/>
      </w:rPr>
      <w:instrText>NUMPAGES  \* Arabic  \* MERGEFORMAT</w:instrText>
    </w:r>
    <w:r w:rsidR="00A70433">
      <w:rPr>
        <w:b/>
        <w:bCs/>
      </w:rPr>
      <w:fldChar w:fldCharType="separate"/>
    </w:r>
    <w:r w:rsidR="00A70433" w:rsidRPr="0007330D">
      <w:rPr>
        <w:b/>
        <w:bCs/>
        <w:noProof/>
        <w:lang w:val="fr-FR"/>
      </w:rPr>
      <w:t>11</w:t>
    </w:r>
    <w:r w:rsidR="00A70433">
      <w:rPr>
        <w:b/>
        <w:bCs/>
      </w:rPr>
      <w:fldChar w:fldCharType="end"/>
    </w:r>
  </w:p>
  <w:p w14:paraId="11ABCBAC" w14:textId="77777777" w:rsidR="00696A4F" w:rsidRPr="0007330D" w:rsidRDefault="00696A4F" w:rsidP="00D56107">
    <w:pPr>
      <w:pStyle w:val="Pieddepage"/>
      <w:tabs>
        <w:tab w:val="clear" w:pos="7920"/>
        <w:tab w:val="right" w:pos="9900"/>
        <w:tab w:val="right" w:pos="10440"/>
      </w:tabs>
      <w:rPr>
        <w:lang w:val="fr-FR"/>
      </w:rPr>
    </w:pPr>
    <w:r w:rsidRPr="0007330D">
      <w:rPr>
        <w:rStyle w:val="HighlightedVariable"/>
        <w:lang w:val="fr-FR"/>
      </w:rPr>
      <w:t>&lt;Objet&gt;</w:t>
    </w:r>
  </w:p>
  <w:p w14:paraId="06B14327" w14:textId="77777777" w:rsidR="00696A4F" w:rsidRPr="0007330D" w:rsidRDefault="00696A4F" w:rsidP="00A56694">
    <w:pPr>
      <w:pStyle w:val="Pieddepage"/>
      <w:tabs>
        <w:tab w:val="clear" w:pos="7920"/>
        <w:tab w:val="center" w:pos="5400"/>
        <w:tab w:val="right" w:pos="9720"/>
        <w:tab w:val="right" w:pos="10440"/>
      </w:tabs>
      <w:rPr>
        <w:lang w:val="fr-FR"/>
      </w:rPr>
    </w:pPr>
    <w:r w:rsidRPr="0007330D">
      <w:rPr>
        <w:lang w:val="fr-FR"/>
      </w:rPr>
      <w:t xml:space="preserve">Réf du fichier :  </w:t>
    </w:r>
    <w:r>
      <w:fldChar w:fldCharType="begin"/>
    </w:r>
    <w:r w:rsidRPr="0007330D">
      <w:rPr>
        <w:lang w:val="fr-FR"/>
      </w:rPr>
      <w:instrText xml:space="preserve"> FILENAME \* FirstCap </w:instrText>
    </w:r>
    <w:r>
      <w:fldChar w:fldCharType="separate"/>
    </w:r>
    <w:r w:rsidR="00161BCB" w:rsidRPr="0007330D">
      <w:rPr>
        <w:noProof/>
        <w:lang w:val="fr-FR"/>
      </w:rPr>
      <w:t>ANA-050_Analysis_Specification.docx</w:t>
    </w:r>
    <w:r>
      <w:rPr>
        <w:noProof/>
      </w:rPr>
      <w:fldChar w:fldCharType="end"/>
    </w:r>
  </w:p>
  <w:p w14:paraId="5969F573" w14:textId="77777777" w:rsidR="00696A4F" w:rsidRPr="0007330D" w:rsidRDefault="00696A4F" w:rsidP="00A56694">
    <w:pPr>
      <w:pStyle w:val="Pieddepage"/>
      <w:tabs>
        <w:tab w:val="clear" w:pos="7920"/>
        <w:tab w:val="center" w:pos="5400"/>
        <w:tab w:val="right" w:pos="9720"/>
        <w:tab w:val="right" w:pos="10440"/>
      </w:tabs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62345" w14:textId="405579F8" w:rsidR="00464956" w:rsidRPr="0007330D" w:rsidRDefault="00464956" w:rsidP="00464956">
    <w:pPr>
      <w:pStyle w:val="Pieddepage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  <w:rPr>
        <w:lang w:val="fr-FR"/>
      </w:rPr>
    </w:pPr>
    <w:r>
      <w:fldChar w:fldCharType="begin"/>
    </w:r>
    <w:r w:rsidRPr="0007330D">
      <w:rPr>
        <w:lang w:val="fr-FR"/>
      </w:rPr>
      <w:instrText xml:space="preserve"> STYLEREF HD1 \* MERGEFORMAT </w:instrText>
    </w:r>
    <w:r>
      <w:fldChar w:fldCharType="separate"/>
    </w:r>
    <w:r w:rsidR="001E4398">
      <w:rPr>
        <w:noProof/>
        <w:lang w:val="fr-FR"/>
      </w:rPr>
      <w:t>Processus de Test</w:t>
    </w:r>
    <w:r>
      <w:rPr>
        <w:noProof/>
      </w:rPr>
      <w:fldChar w:fldCharType="end"/>
    </w:r>
    <w:r w:rsidRPr="0007330D">
      <w:rPr>
        <w:lang w:val="fr-FR"/>
      </w:rPr>
      <w:t xml:space="preserve">     Page </w:t>
    </w:r>
    <w:r>
      <w:rPr>
        <w:b/>
        <w:bCs/>
      </w:rPr>
      <w:fldChar w:fldCharType="begin"/>
    </w:r>
    <w:r w:rsidRPr="0007330D">
      <w:rPr>
        <w:b/>
        <w:bCs/>
        <w:lang w:val="fr-FR"/>
      </w:rPr>
      <w:instrText>PAGE  \* Arabic  \* MERGEFORMAT</w:instrText>
    </w:r>
    <w:r>
      <w:rPr>
        <w:b/>
        <w:bCs/>
      </w:rPr>
      <w:fldChar w:fldCharType="separate"/>
    </w:r>
    <w:r w:rsidRPr="00464956">
      <w:rPr>
        <w:b/>
        <w:bCs/>
        <w:lang w:val="fr-FR"/>
      </w:rPr>
      <w:t>5</w:t>
    </w:r>
    <w:r>
      <w:rPr>
        <w:b/>
        <w:bCs/>
      </w:rPr>
      <w:fldChar w:fldCharType="end"/>
    </w:r>
    <w:r w:rsidRPr="0007330D">
      <w:rPr>
        <w:lang w:val="fr-FR"/>
      </w:rPr>
      <w:t xml:space="preserve"> de </w:t>
    </w:r>
    <w:r>
      <w:rPr>
        <w:b/>
        <w:bCs/>
      </w:rPr>
      <w:fldChar w:fldCharType="begin"/>
    </w:r>
    <w:r w:rsidRPr="0007330D">
      <w:rPr>
        <w:b/>
        <w:bCs/>
        <w:lang w:val="fr-FR"/>
      </w:rPr>
      <w:instrText>NUMPAGES  \* Arabic  \* MERGEFORMAT</w:instrText>
    </w:r>
    <w:r>
      <w:rPr>
        <w:b/>
        <w:bCs/>
      </w:rPr>
      <w:fldChar w:fldCharType="separate"/>
    </w:r>
    <w:r w:rsidRPr="00464956">
      <w:rPr>
        <w:b/>
        <w:bCs/>
        <w:lang w:val="fr-FR"/>
      </w:rPr>
      <w:t>10</w:t>
    </w:r>
    <w:r>
      <w:rPr>
        <w:b/>
        <w:bCs/>
      </w:rPr>
      <w:fldChar w:fldCharType="end"/>
    </w:r>
  </w:p>
  <w:p w14:paraId="5A0794DE" w14:textId="77777777" w:rsidR="00E93750" w:rsidRPr="0007330D" w:rsidRDefault="00E93750" w:rsidP="00E93750">
    <w:pPr>
      <w:pStyle w:val="Pieddepage"/>
      <w:tabs>
        <w:tab w:val="clear" w:pos="7920"/>
        <w:tab w:val="center" w:pos="5400"/>
        <w:tab w:val="right" w:pos="9720"/>
        <w:tab w:val="right" w:pos="10440"/>
      </w:tabs>
      <w:rPr>
        <w:lang w:val="fr-FR"/>
      </w:rPr>
    </w:pPr>
    <w:r w:rsidRPr="0007330D">
      <w:rPr>
        <w:lang w:val="fr-FR"/>
      </w:rPr>
      <w:t xml:space="preserve">Réf du fichier :  </w:t>
    </w:r>
    <w:r>
      <w:fldChar w:fldCharType="begin"/>
    </w:r>
    <w:r w:rsidRPr="0007330D">
      <w:rPr>
        <w:lang w:val="fr-FR"/>
      </w:rPr>
      <w:instrText xml:space="preserve"> FILENAME \* FirstCap </w:instrText>
    </w:r>
    <w:r>
      <w:fldChar w:fldCharType="separate"/>
    </w:r>
    <w:r w:rsidRPr="0007330D">
      <w:rPr>
        <w:noProof/>
        <w:lang w:val="fr-FR"/>
      </w:rPr>
      <w:t>ANA-050_Analysis_Specification.docx</w:t>
    </w:r>
    <w:r>
      <w:rPr>
        <w:noProof/>
      </w:rPr>
      <w:fldChar w:fldCharType="end"/>
    </w:r>
  </w:p>
  <w:p w14:paraId="58C9E406" w14:textId="77777777" w:rsidR="00696A4F" w:rsidRDefault="00696A4F">
    <w:pPr>
      <w:pStyle w:val="Pieddepage"/>
      <w:tabs>
        <w:tab w:val="clear" w:pos="7920"/>
        <w:tab w:val="right" w:pos="10440"/>
      </w:tabs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B67FED6" wp14:editId="2FA811D0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C029A2" w14:textId="77777777" w:rsidR="00696A4F" w:rsidRPr="0007330D" w:rsidRDefault="00696A4F" w:rsidP="005F7057">
                          <w:pPr>
                            <w:pStyle w:val="CopyrightText0"/>
                            <w:rPr>
                              <w:lang w:val="fr-FR"/>
                            </w:rPr>
                          </w:pPr>
                          <w:r w:rsidRPr="0007330D">
                            <w:rPr>
                              <w:lang w:val="fr-FR"/>
                            </w:rPr>
                            <w:t xml:space="preserve">Droits d'auteur © 2013 Infor. Tous droits réservés. Les marques verbales et graphiques énoncées dans le présent document sont des marques commerciales et/ou des marques déposées d'Infor et/ou de ses sociétés affiliées </w:t>
                          </w:r>
                        </w:p>
                        <w:p w14:paraId="300A1A39" w14:textId="77777777" w:rsidR="00696A4F" w:rsidRPr="0007330D" w:rsidRDefault="00696A4F" w:rsidP="005F7057">
                          <w:pPr>
                            <w:pStyle w:val="CopyrightText0"/>
                            <w:rPr>
                              <w:lang w:val="fr-FR"/>
                            </w:rPr>
                          </w:pPr>
                          <w:r w:rsidRPr="0007330D">
                            <w:rPr>
                              <w:lang w:val="fr-FR"/>
                            </w:rPr>
                            <w:t>et filiales. Toutes les autres marques de commerce énumérées dans le présent document sont la propriété de leurs propriétaires respectifs. www.infor.com.</w:t>
                          </w:r>
                        </w:p>
                        <w:p w14:paraId="0E9CC58A" w14:textId="77777777" w:rsidR="00696A4F" w:rsidRPr="0007330D" w:rsidRDefault="00696A4F" w:rsidP="005F7057">
                          <w:pPr>
                            <w:pStyle w:val="Copyright"/>
                            <w:rPr>
                              <w:color w:val="262626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67FED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5DC029A2" w14:textId="77777777" w:rsidR="00696A4F" w:rsidRPr="0007330D" w:rsidRDefault="00696A4F" w:rsidP="005F7057">
                    <w:pPr>
                      <w:pStyle w:val="CopyrightText0"/>
                      <w:rPr>
                        <w:lang w:val="fr-FR"/>
                      </w:rPr>
                    </w:pPr>
                    <w:r w:rsidRPr="0007330D">
                      <w:rPr>
                        <w:lang w:val="fr-FR"/>
                      </w:rPr>
                      <w:t xml:space="preserve">Droits d'auteur © 2013 Infor. Tous droits réservés. Les marques verbales et graphiques énoncées dans le présent document sont des marques commerciales et/ou des marques déposées d'Infor et/ou de ses sociétés affiliées </w:t>
                    </w:r>
                  </w:p>
                  <w:p w14:paraId="300A1A39" w14:textId="77777777" w:rsidR="00696A4F" w:rsidRPr="0007330D" w:rsidRDefault="00696A4F" w:rsidP="005F7057">
                    <w:pPr>
                      <w:pStyle w:val="CopyrightText0"/>
                      <w:rPr>
                        <w:lang w:val="fr-FR"/>
                      </w:rPr>
                    </w:pPr>
                    <w:r w:rsidRPr="0007330D">
                      <w:rPr>
                        <w:lang w:val="fr-FR"/>
                      </w:rPr>
                      <w:t>et filiales. Toutes les autres marques de commerce énumérées dans le présent document sont la propriété de leurs propriétaires respectifs. www.infor.com.</w:t>
                    </w:r>
                  </w:p>
                  <w:p w14:paraId="0E9CC58A" w14:textId="77777777" w:rsidR="00696A4F" w:rsidRPr="0007330D" w:rsidRDefault="00696A4F" w:rsidP="005F7057">
                    <w:pPr>
                      <w:pStyle w:val="Copyright"/>
                      <w:rPr>
                        <w:color w:val="262626"/>
                        <w:lang w:val="fr-FR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4F217" w14:textId="77777777" w:rsidR="00503655" w:rsidRDefault="00503655">
      <w:r>
        <w:separator/>
      </w:r>
    </w:p>
  </w:footnote>
  <w:footnote w:type="continuationSeparator" w:id="0">
    <w:p w14:paraId="309AAC7D" w14:textId="77777777" w:rsidR="00503655" w:rsidRDefault="00503655">
      <w:r>
        <w:continuationSeparator/>
      </w:r>
    </w:p>
  </w:footnote>
  <w:footnote w:type="continuationNotice" w:id="1">
    <w:p w14:paraId="50ED1A85" w14:textId="77777777" w:rsidR="00503655" w:rsidRDefault="005036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CD9C2" w14:textId="209F3FA3" w:rsidR="00696A4F" w:rsidRPr="0007330D" w:rsidRDefault="58C520BB" w:rsidP="00B312E9">
    <w:pPr>
      <w:pStyle w:val="En-tte"/>
      <w:framePr w:hSpace="187" w:wrap="auto" w:vAnchor="page" w:hAnchor="margin" w:xAlign="right" w:y="433"/>
      <w:rPr>
        <w:lang w:val="fr-FR"/>
      </w:rPr>
    </w:pPr>
    <w:r w:rsidRPr="58C520BB">
      <w:rPr>
        <w:lang w:val="fr-FR"/>
      </w:rPr>
      <w:t>Réf. doc : 002_OU</w:t>
    </w:r>
    <w:r w:rsidR="007816DA">
      <w:rPr>
        <w:lang w:val="fr-FR"/>
      </w:rPr>
      <w:t>T</w:t>
    </w:r>
    <w:r w:rsidRPr="58C520BB">
      <w:rPr>
        <w:lang w:val="fr-FR"/>
      </w:rPr>
      <w:t>_B REFLEX Clients = Destinataires</w:t>
    </w:r>
    <w:r w:rsidRPr="58C520BB">
      <w:rPr>
        <w:rStyle w:val="HighlightedVariable"/>
        <w:lang w:val="fr-FR"/>
      </w:rPr>
      <w:t xml:space="preserve"> </w:t>
    </w:r>
  </w:p>
  <w:p w14:paraId="5F2A8AD7" w14:textId="77777777" w:rsidR="00696A4F" w:rsidRDefault="00161BCB" w:rsidP="00B312E9">
    <w:pPr>
      <w:pStyle w:val="En-tte"/>
    </w:pPr>
    <w:r>
      <w:fldChar w:fldCharType="begin"/>
    </w:r>
    <w:r>
      <w:instrText>TITLE   \* MERGEFORMAT</w:instrText>
    </w:r>
    <w:r>
      <w:fldChar w:fldCharType="separate"/>
    </w:r>
    <w:proofErr w:type="spellStart"/>
    <w:r>
      <w:t>Spécification</w:t>
    </w:r>
    <w:proofErr w:type="spellEnd"/>
    <w:r>
      <w:t xml:space="preserve"> </w:t>
    </w:r>
    <w:proofErr w:type="spellStart"/>
    <w:r>
      <w:t>d'analyse</w:t>
    </w:r>
    <w:proofErr w:type="spellEnd"/>
    <w:r>
      <w:t xml:space="preserve"> ANA-050</w:t>
    </w:r>
    <w:r>
      <w:fldChar w:fldCharType="end"/>
    </w:r>
    <w:r w:rsidR="00696A4F">
      <w:t xml:space="preserve"> </w:t>
    </w:r>
  </w:p>
  <w:p w14:paraId="7E1D501E" w14:textId="49B3D173" w:rsidR="00696A4F" w:rsidRDefault="00696A4F" w:rsidP="00B312E9">
    <w:pPr>
      <w:pStyle w:val="En-tte"/>
      <w:framePr w:hSpace="187" w:wrap="auto" w:vAnchor="text" w:hAnchor="margin" w:xAlign="right" w:y="1"/>
    </w:pPr>
    <w:r>
      <w:fldChar w:fldCharType="begin"/>
    </w:r>
    <w:r w:rsidR="00572131">
      <w:instrText xml:space="preserve"> SAVEDATE  \@ "dd/MM/yyyy"</w:instrText>
    </w:r>
    <w:r>
      <w:fldChar w:fldCharType="separate"/>
    </w:r>
    <w:r w:rsidR="00756991">
      <w:rPr>
        <w:noProof/>
      </w:rPr>
      <w:t>18/02/2025</w:t>
    </w:r>
    <w:r>
      <w:fldChar w:fldCharType="end"/>
    </w:r>
  </w:p>
  <w:p w14:paraId="459782F6" w14:textId="77777777" w:rsidR="00696A4F" w:rsidRPr="00E2312A" w:rsidRDefault="00696A4F" w:rsidP="00B312E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023FC" w14:textId="5ADBD197" w:rsidR="00696A4F" w:rsidRPr="00A512F7" w:rsidRDefault="00696A4F" w:rsidP="00C30DAE">
    <w:r>
      <w:rPr>
        <w:noProof/>
        <w:lang w:eastAsia="de-DE"/>
      </w:rPr>
      <w:drawing>
        <wp:inline distT="0" distB="0" distL="0" distR="0" wp14:anchorId="346F3BA4" wp14:editId="2A4FD573">
          <wp:extent cx="2656558" cy="687413"/>
          <wp:effectExtent l="0" t="0" r="0" b="0"/>
          <wp:docPr id="1137486763" name="Picture 4923764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Pr="001360F5">
      <w:t xml:space="preserve"> </w:t>
    </w:r>
    <w:bookmarkStart w:id="12" w:name="_Hlk79407969"/>
    <w:sdt>
      <w:sdtPr>
        <w:alias w:val="Custom Logo"/>
        <w:tag w:val="Custom Logo"/>
        <w:id w:val="691650801"/>
        <w:picture/>
      </w:sdtPr>
      <w:sdtContent>
        <w:r w:rsidR="00F70D8C">
          <w:rPr>
            <w:noProof/>
          </w:rPr>
          <w:drawing>
            <wp:inline distT="0" distB="0" distL="0" distR="0" wp14:anchorId="37D08499" wp14:editId="12F92CE6">
              <wp:extent cx="1270000" cy="308768"/>
              <wp:effectExtent l="0" t="0" r="6350" b="0"/>
              <wp:docPr id="402863461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3087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  <w:bookmarkEnd w:id="12"/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FUBol6RPUpJuK" int2:id="Bq65vqEZ">
      <int2:state int2:value="Rejected" int2:type="AugLoop_Text_Critique"/>
    </int2:textHash>
    <int2:textHash int2:hashCode="WcSBTXeHseWF5G" int2:id="Mb2klgo3">
      <int2:state int2:value="Rejected" int2:type="AugLoop_Text_Critique"/>
    </int2:textHash>
    <int2:textHash int2:hashCode="PO90xh1lzcWqSH" int2:id="WjJSxZUH">
      <int2:state int2:value="Rejected" int2:type="AugLoop_Text_Critique"/>
    </int2:textHash>
    <int2:textHash int2:hashCode="DeH7SlwcDYLLUL" int2:id="mJUfs4n1">
      <int2:state int2:value="Rejected" int2:type="AugLoop_Text_Critique"/>
    </int2:textHash>
    <int2:textHash int2:hashCode="bDXfinHyqjneLY" int2:id="mV8GEr8N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FE"/>
    <w:multiLevelType w:val="singleLevel"/>
    <w:tmpl w:val="60A65C52"/>
    <w:lvl w:ilvl="0">
      <w:numFmt w:val="decimal"/>
      <w:lvlText w:val="*"/>
      <w:lvlJc w:val="left"/>
    </w:lvl>
  </w:abstractNum>
  <w:abstractNum w:abstractNumId="2" w15:restartNumberingAfterBreak="0">
    <w:nsid w:val="08096AF3"/>
    <w:multiLevelType w:val="hybridMultilevel"/>
    <w:tmpl w:val="6B341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A1FB6"/>
    <w:multiLevelType w:val="hybridMultilevel"/>
    <w:tmpl w:val="9F4EDA20"/>
    <w:lvl w:ilvl="0" w:tplc="0C09000F">
      <w:start w:val="1"/>
      <w:numFmt w:val="decimal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0731E86"/>
    <w:multiLevelType w:val="hybridMultilevel"/>
    <w:tmpl w:val="E3C46936"/>
    <w:lvl w:ilvl="0" w:tplc="B10E130A">
      <w:numFmt w:val="decimal"/>
      <w:lvlText w:val="*"/>
      <w:lvlJc w:val="left"/>
      <w:pPr>
        <w:ind w:left="720" w:hanging="360"/>
      </w:pPr>
    </w:lvl>
    <w:lvl w:ilvl="1" w:tplc="ADCE50AC">
      <w:start w:val="1"/>
      <w:numFmt w:val="lowerLetter"/>
      <w:lvlText w:val="%2."/>
      <w:lvlJc w:val="left"/>
      <w:pPr>
        <w:ind w:left="1440" w:hanging="360"/>
      </w:pPr>
    </w:lvl>
    <w:lvl w:ilvl="2" w:tplc="4D2E32F4">
      <w:start w:val="1"/>
      <w:numFmt w:val="lowerRoman"/>
      <w:lvlText w:val="%3."/>
      <w:lvlJc w:val="right"/>
      <w:pPr>
        <w:ind w:left="2160" w:hanging="180"/>
      </w:pPr>
    </w:lvl>
    <w:lvl w:ilvl="3" w:tplc="347CCD92">
      <w:start w:val="1"/>
      <w:numFmt w:val="decimal"/>
      <w:lvlText w:val="%4."/>
      <w:lvlJc w:val="left"/>
      <w:pPr>
        <w:ind w:left="2880" w:hanging="360"/>
      </w:pPr>
    </w:lvl>
    <w:lvl w:ilvl="4" w:tplc="E2742DC8">
      <w:start w:val="1"/>
      <w:numFmt w:val="lowerLetter"/>
      <w:lvlText w:val="%5."/>
      <w:lvlJc w:val="left"/>
      <w:pPr>
        <w:ind w:left="3600" w:hanging="360"/>
      </w:pPr>
    </w:lvl>
    <w:lvl w:ilvl="5" w:tplc="C11241E0">
      <w:start w:val="1"/>
      <w:numFmt w:val="lowerRoman"/>
      <w:lvlText w:val="%6."/>
      <w:lvlJc w:val="right"/>
      <w:pPr>
        <w:ind w:left="4320" w:hanging="180"/>
      </w:pPr>
    </w:lvl>
    <w:lvl w:ilvl="6" w:tplc="A628C2CC">
      <w:start w:val="1"/>
      <w:numFmt w:val="decimal"/>
      <w:lvlText w:val="%7."/>
      <w:lvlJc w:val="left"/>
      <w:pPr>
        <w:ind w:left="5040" w:hanging="360"/>
      </w:pPr>
    </w:lvl>
    <w:lvl w:ilvl="7" w:tplc="8D243072">
      <w:start w:val="1"/>
      <w:numFmt w:val="lowerLetter"/>
      <w:lvlText w:val="%8."/>
      <w:lvlJc w:val="left"/>
      <w:pPr>
        <w:ind w:left="5760" w:hanging="360"/>
      </w:pPr>
    </w:lvl>
    <w:lvl w:ilvl="8" w:tplc="E31C464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503506"/>
    <w:multiLevelType w:val="multilevel"/>
    <w:tmpl w:val="60064F0A"/>
    <w:lvl w:ilvl="0">
      <w:start w:val="1"/>
      <w:numFmt w:val="decimal"/>
      <w:pStyle w:val="Titre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Titre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 w15:restartNumberingAfterBreak="0">
    <w:nsid w:val="2DB11449"/>
    <w:multiLevelType w:val="hybridMultilevel"/>
    <w:tmpl w:val="2ED8829C"/>
    <w:lvl w:ilvl="0" w:tplc="F9F24E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0573CF3"/>
    <w:multiLevelType w:val="multilevel"/>
    <w:tmpl w:val="02D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561F9"/>
    <w:multiLevelType w:val="hybridMultilevel"/>
    <w:tmpl w:val="10029BB0"/>
    <w:lvl w:ilvl="0" w:tplc="05F6E852">
      <w:numFmt w:val="bullet"/>
      <w:lvlText w:val="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 w16cid:durableId="1978099444">
    <w:abstractNumId w:val="4"/>
  </w:num>
  <w:num w:numId="2" w16cid:durableId="1110972860">
    <w:abstractNumId w:val="5"/>
  </w:num>
  <w:num w:numId="3" w16cid:durableId="591820187">
    <w:abstractNumId w:val="11"/>
  </w:num>
  <w:num w:numId="4" w16cid:durableId="1473055940">
    <w:abstractNumId w:val="12"/>
  </w:num>
  <w:num w:numId="5" w16cid:durableId="1342472004">
    <w:abstractNumId w:val="7"/>
  </w:num>
  <w:num w:numId="6" w16cid:durableId="53163210">
    <w:abstractNumId w:val="1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3096" w:hanging="216"/>
        </w:pPr>
        <w:rPr>
          <w:rFonts w:ascii="Helvetica" w:hAnsi="Helvetica" w:hint="default"/>
        </w:rPr>
      </w:lvl>
    </w:lvlOverride>
  </w:num>
  <w:num w:numId="7" w16cid:durableId="279265897">
    <w:abstractNumId w:val="3"/>
  </w:num>
  <w:num w:numId="8" w16cid:durableId="583683462">
    <w:abstractNumId w:val="0"/>
  </w:num>
  <w:num w:numId="9" w16cid:durableId="925304595">
    <w:abstractNumId w:val="9"/>
  </w:num>
  <w:num w:numId="10" w16cid:durableId="490294627">
    <w:abstractNumId w:val="10"/>
  </w:num>
  <w:num w:numId="11" w16cid:durableId="2072655769">
    <w:abstractNumId w:val="8"/>
  </w:num>
  <w:num w:numId="12" w16cid:durableId="2120371595">
    <w:abstractNumId w:val="2"/>
  </w:num>
  <w:num w:numId="13" w16cid:durableId="1351684226">
    <w:abstractNumId w:val="6"/>
  </w:num>
  <w:num w:numId="14" w16cid:durableId="105738487">
    <w:abstractNumId w:val="5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mdi Rekik">
    <w15:presenceInfo w15:providerId="AD" w15:userId="S::hamdi.rekik_infor.com#ext#@goutersmagiques.onmicrosoft.com::b94ce94d-9488-4caa-97b0-0abe12e0082f"/>
  </w15:person>
  <w15:person w15:author="Hamdi Rekik [2]">
    <w15:presenceInfo w15:providerId="AD" w15:userId="S::hamdi.rekik@infor.com::fe62aa9a-4020-413b-8983-9c58f68731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#__1234" w:val="&lt;Document Reference Number&gt;"/>
    <w:docVar w:name="#__asd" w:val="&lt;Document Reference Number&gt;"/>
  </w:docVars>
  <w:rsids>
    <w:rsidRoot w:val="00941EF9"/>
    <w:rsid w:val="00007198"/>
    <w:rsid w:val="00010332"/>
    <w:rsid w:val="00011263"/>
    <w:rsid w:val="00011B6F"/>
    <w:rsid w:val="0001363C"/>
    <w:rsid w:val="000148A6"/>
    <w:rsid w:val="00022A76"/>
    <w:rsid w:val="00027618"/>
    <w:rsid w:val="00031144"/>
    <w:rsid w:val="0003150A"/>
    <w:rsid w:val="00031918"/>
    <w:rsid w:val="00033A89"/>
    <w:rsid w:val="000343B7"/>
    <w:rsid w:val="00035E36"/>
    <w:rsid w:val="00040024"/>
    <w:rsid w:val="000404B8"/>
    <w:rsid w:val="000419FC"/>
    <w:rsid w:val="00045D27"/>
    <w:rsid w:val="00047BA2"/>
    <w:rsid w:val="0005679C"/>
    <w:rsid w:val="00060A99"/>
    <w:rsid w:val="00061856"/>
    <w:rsid w:val="000654EC"/>
    <w:rsid w:val="000674CA"/>
    <w:rsid w:val="00067FDE"/>
    <w:rsid w:val="00073031"/>
    <w:rsid w:val="0007330D"/>
    <w:rsid w:val="00073A72"/>
    <w:rsid w:val="0007608C"/>
    <w:rsid w:val="000816C5"/>
    <w:rsid w:val="00082825"/>
    <w:rsid w:val="000862C2"/>
    <w:rsid w:val="00091676"/>
    <w:rsid w:val="0009238D"/>
    <w:rsid w:val="000966EF"/>
    <w:rsid w:val="000A1616"/>
    <w:rsid w:val="000A248C"/>
    <w:rsid w:val="000B5AB0"/>
    <w:rsid w:val="000C4FDD"/>
    <w:rsid w:val="000C7F6C"/>
    <w:rsid w:val="000D3962"/>
    <w:rsid w:val="000E413E"/>
    <w:rsid w:val="000E7207"/>
    <w:rsid w:val="000F0D7C"/>
    <w:rsid w:val="000F43F8"/>
    <w:rsid w:val="000F7FB7"/>
    <w:rsid w:val="0010534F"/>
    <w:rsid w:val="00124665"/>
    <w:rsid w:val="00131CFE"/>
    <w:rsid w:val="00134E10"/>
    <w:rsid w:val="001360F5"/>
    <w:rsid w:val="0013651D"/>
    <w:rsid w:val="001513EB"/>
    <w:rsid w:val="00161BCB"/>
    <w:rsid w:val="0017205F"/>
    <w:rsid w:val="00174CBF"/>
    <w:rsid w:val="00175FD0"/>
    <w:rsid w:val="00181E2A"/>
    <w:rsid w:val="00182BFF"/>
    <w:rsid w:val="001908D3"/>
    <w:rsid w:val="00191B44"/>
    <w:rsid w:val="00194074"/>
    <w:rsid w:val="001A232A"/>
    <w:rsid w:val="001A41EF"/>
    <w:rsid w:val="001A6B21"/>
    <w:rsid w:val="001A7F9A"/>
    <w:rsid w:val="001B2B36"/>
    <w:rsid w:val="001D4900"/>
    <w:rsid w:val="001D4CE8"/>
    <w:rsid w:val="001E4398"/>
    <w:rsid w:val="001E5BA0"/>
    <w:rsid w:val="001F0860"/>
    <w:rsid w:val="001F1F37"/>
    <w:rsid w:val="001F61FA"/>
    <w:rsid w:val="0020BEC0"/>
    <w:rsid w:val="00210E23"/>
    <w:rsid w:val="0022490F"/>
    <w:rsid w:val="00242DCE"/>
    <w:rsid w:val="0024493E"/>
    <w:rsid w:val="00246F9D"/>
    <w:rsid w:val="0025768B"/>
    <w:rsid w:val="00264425"/>
    <w:rsid w:val="002769F7"/>
    <w:rsid w:val="00283034"/>
    <w:rsid w:val="002C0F66"/>
    <w:rsid w:val="002D3EF8"/>
    <w:rsid w:val="002E1A74"/>
    <w:rsid w:val="002F337D"/>
    <w:rsid w:val="002F3402"/>
    <w:rsid w:val="002F4B49"/>
    <w:rsid w:val="00306C6E"/>
    <w:rsid w:val="0031099D"/>
    <w:rsid w:val="00334943"/>
    <w:rsid w:val="003350D6"/>
    <w:rsid w:val="00335645"/>
    <w:rsid w:val="00340FB1"/>
    <w:rsid w:val="003438E2"/>
    <w:rsid w:val="00346433"/>
    <w:rsid w:val="0035565F"/>
    <w:rsid w:val="0035768A"/>
    <w:rsid w:val="00357AB2"/>
    <w:rsid w:val="00360BB6"/>
    <w:rsid w:val="0036727B"/>
    <w:rsid w:val="00381775"/>
    <w:rsid w:val="00384522"/>
    <w:rsid w:val="003931C7"/>
    <w:rsid w:val="003B2298"/>
    <w:rsid w:val="003C26DE"/>
    <w:rsid w:val="003E3FA8"/>
    <w:rsid w:val="003F078A"/>
    <w:rsid w:val="003F10BB"/>
    <w:rsid w:val="00410DCC"/>
    <w:rsid w:val="00415396"/>
    <w:rsid w:val="004216D4"/>
    <w:rsid w:val="00423671"/>
    <w:rsid w:val="00424D98"/>
    <w:rsid w:val="004306A9"/>
    <w:rsid w:val="00431F1D"/>
    <w:rsid w:val="0043306F"/>
    <w:rsid w:val="0043394D"/>
    <w:rsid w:val="004403F1"/>
    <w:rsid w:val="00440BD3"/>
    <w:rsid w:val="004415A6"/>
    <w:rsid w:val="004420BC"/>
    <w:rsid w:val="00442CB2"/>
    <w:rsid w:val="004449DE"/>
    <w:rsid w:val="00454713"/>
    <w:rsid w:val="0045498E"/>
    <w:rsid w:val="00463342"/>
    <w:rsid w:val="00464956"/>
    <w:rsid w:val="004A1C47"/>
    <w:rsid w:val="004A2C33"/>
    <w:rsid w:val="004A5240"/>
    <w:rsid w:val="004B51E0"/>
    <w:rsid w:val="004B55C7"/>
    <w:rsid w:val="004C47E3"/>
    <w:rsid w:val="004C486C"/>
    <w:rsid w:val="004C52B8"/>
    <w:rsid w:val="004D05D5"/>
    <w:rsid w:val="004D1AF7"/>
    <w:rsid w:val="004D5BA0"/>
    <w:rsid w:val="004E19AE"/>
    <w:rsid w:val="004E667E"/>
    <w:rsid w:val="004F2FE4"/>
    <w:rsid w:val="00501711"/>
    <w:rsid w:val="00503655"/>
    <w:rsid w:val="00517763"/>
    <w:rsid w:val="00520776"/>
    <w:rsid w:val="005369C0"/>
    <w:rsid w:val="00541E6B"/>
    <w:rsid w:val="00542F68"/>
    <w:rsid w:val="005441F3"/>
    <w:rsid w:val="0054671C"/>
    <w:rsid w:val="0055142A"/>
    <w:rsid w:val="00553464"/>
    <w:rsid w:val="0055458B"/>
    <w:rsid w:val="00564787"/>
    <w:rsid w:val="00564BA6"/>
    <w:rsid w:val="00572131"/>
    <w:rsid w:val="00575848"/>
    <w:rsid w:val="00595F9E"/>
    <w:rsid w:val="005A3C9C"/>
    <w:rsid w:val="005A6953"/>
    <w:rsid w:val="005A6A14"/>
    <w:rsid w:val="005A71AF"/>
    <w:rsid w:val="005B2429"/>
    <w:rsid w:val="005C74EB"/>
    <w:rsid w:val="005C79E1"/>
    <w:rsid w:val="005D04D8"/>
    <w:rsid w:val="005F3F2B"/>
    <w:rsid w:val="005F7057"/>
    <w:rsid w:val="00607152"/>
    <w:rsid w:val="0061484A"/>
    <w:rsid w:val="006170EA"/>
    <w:rsid w:val="0063395A"/>
    <w:rsid w:val="00634677"/>
    <w:rsid w:val="00643427"/>
    <w:rsid w:val="00646EE8"/>
    <w:rsid w:val="00647D1A"/>
    <w:rsid w:val="00651975"/>
    <w:rsid w:val="00665F74"/>
    <w:rsid w:val="00671E53"/>
    <w:rsid w:val="00673D7F"/>
    <w:rsid w:val="00677CB9"/>
    <w:rsid w:val="00685B8B"/>
    <w:rsid w:val="00696A4F"/>
    <w:rsid w:val="006A33B3"/>
    <w:rsid w:val="006A47E4"/>
    <w:rsid w:val="006B125D"/>
    <w:rsid w:val="006B6A83"/>
    <w:rsid w:val="006D577C"/>
    <w:rsid w:val="006E1CA4"/>
    <w:rsid w:val="006E4F11"/>
    <w:rsid w:val="006E641B"/>
    <w:rsid w:val="006E771E"/>
    <w:rsid w:val="006F0687"/>
    <w:rsid w:val="006F259E"/>
    <w:rsid w:val="006F6DC7"/>
    <w:rsid w:val="007057A9"/>
    <w:rsid w:val="007070C6"/>
    <w:rsid w:val="007107C0"/>
    <w:rsid w:val="00712103"/>
    <w:rsid w:val="00716054"/>
    <w:rsid w:val="00717AA0"/>
    <w:rsid w:val="00720287"/>
    <w:rsid w:val="0072488A"/>
    <w:rsid w:val="007473F6"/>
    <w:rsid w:val="0075030B"/>
    <w:rsid w:val="00750705"/>
    <w:rsid w:val="007568DF"/>
    <w:rsid w:val="00756991"/>
    <w:rsid w:val="00776B18"/>
    <w:rsid w:val="0078040D"/>
    <w:rsid w:val="00780441"/>
    <w:rsid w:val="007816DA"/>
    <w:rsid w:val="00783346"/>
    <w:rsid w:val="007852F1"/>
    <w:rsid w:val="00786958"/>
    <w:rsid w:val="00791021"/>
    <w:rsid w:val="00794618"/>
    <w:rsid w:val="007A2F67"/>
    <w:rsid w:val="007B6BA7"/>
    <w:rsid w:val="007C40FE"/>
    <w:rsid w:val="007C6B8B"/>
    <w:rsid w:val="007C702F"/>
    <w:rsid w:val="007D1189"/>
    <w:rsid w:val="007D366C"/>
    <w:rsid w:val="007D4BAB"/>
    <w:rsid w:val="007D6427"/>
    <w:rsid w:val="007E082B"/>
    <w:rsid w:val="007E0F02"/>
    <w:rsid w:val="007E1546"/>
    <w:rsid w:val="007F66A8"/>
    <w:rsid w:val="0080041B"/>
    <w:rsid w:val="008125A4"/>
    <w:rsid w:val="008164CF"/>
    <w:rsid w:val="0082106A"/>
    <w:rsid w:val="00821ACD"/>
    <w:rsid w:val="008305A9"/>
    <w:rsid w:val="00831324"/>
    <w:rsid w:val="0083477D"/>
    <w:rsid w:val="00835AE4"/>
    <w:rsid w:val="00843933"/>
    <w:rsid w:val="0086031A"/>
    <w:rsid w:val="00875CF1"/>
    <w:rsid w:val="008810F3"/>
    <w:rsid w:val="00890143"/>
    <w:rsid w:val="008905E3"/>
    <w:rsid w:val="00891E62"/>
    <w:rsid w:val="00897B71"/>
    <w:rsid w:val="008B0C65"/>
    <w:rsid w:val="008B0DCD"/>
    <w:rsid w:val="008B235A"/>
    <w:rsid w:val="008D0DE7"/>
    <w:rsid w:val="008D3924"/>
    <w:rsid w:val="008D4693"/>
    <w:rsid w:val="008E5CF4"/>
    <w:rsid w:val="008E7D5C"/>
    <w:rsid w:val="008F77AC"/>
    <w:rsid w:val="00903ECF"/>
    <w:rsid w:val="00910397"/>
    <w:rsid w:val="0092593D"/>
    <w:rsid w:val="0093191A"/>
    <w:rsid w:val="00931989"/>
    <w:rsid w:val="00933C9A"/>
    <w:rsid w:val="00941EF9"/>
    <w:rsid w:val="009506F5"/>
    <w:rsid w:val="00952681"/>
    <w:rsid w:val="009528D7"/>
    <w:rsid w:val="00964152"/>
    <w:rsid w:val="009664AB"/>
    <w:rsid w:val="00967CE1"/>
    <w:rsid w:val="00971F84"/>
    <w:rsid w:val="00976FDA"/>
    <w:rsid w:val="0098276C"/>
    <w:rsid w:val="0098423B"/>
    <w:rsid w:val="00991B76"/>
    <w:rsid w:val="0099625B"/>
    <w:rsid w:val="009A1EC1"/>
    <w:rsid w:val="009A45BB"/>
    <w:rsid w:val="009B4A6C"/>
    <w:rsid w:val="009B5323"/>
    <w:rsid w:val="009C0D6C"/>
    <w:rsid w:val="009D6CE7"/>
    <w:rsid w:val="009E251A"/>
    <w:rsid w:val="009E2995"/>
    <w:rsid w:val="00A133AC"/>
    <w:rsid w:val="00A22644"/>
    <w:rsid w:val="00A230FC"/>
    <w:rsid w:val="00A33E4E"/>
    <w:rsid w:val="00A366F4"/>
    <w:rsid w:val="00A36BEB"/>
    <w:rsid w:val="00A46674"/>
    <w:rsid w:val="00A4F4BB"/>
    <w:rsid w:val="00A56694"/>
    <w:rsid w:val="00A609D8"/>
    <w:rsid w:val="00A64E57"/>
    <w:rsid w:val="00A70433"/>
    <w:rsid w:val="00A74B06"/>
    <w:rsid w:val="00A76A43"/>
    <w:rsid w:val="00A814FC"/>
    <w:rsid w:val="00A8524C"/>
    <w:rsid w:val="00A9127E"/>
    <w:rsid w:val="00A94F6B"/>
    <w:rsid w:val="00AA18EB"/>
    <w:rsid w:val="00AC1EE9"/>
    <w:rsid w:val="00AD4A5A"/>
    <w:rsid w:val="00AE6B14"/>
    <w:rsid w:val="00AF57C6"/>
    <w:rsid w:val="00AF768F"/>
    <w:rsid w:val="00B0421C"/>
    <w:rsid w:val="00B203F6"/>
    <w:rsid w:val="00B312E9"/>
    <w:rsid w:val="00B31F3C"/>
    <w:rsid w:val="00B3223B"/>
    <w:rsid w:val="00B43B61"/>
    <w:rsid w:val="00B44B08"/>
    <w:rsid w:val="00B44F0E"/>
    <w:rsid w:val="00B61366"/>
    <w:rsid w:val="00B6317F"/>
    <w:rsid w:val="00B64590"/>
    <w:rsid w:val="00B64D36"/>
    <w:rsid w:val="00B73783"/>
    <w:rsid w:val="00B84000"/>
    <w:rsid w:val="00B84C47"/>
    <w:rsid w:val="00B908AE"/>
    <w:rsid w:val="00BA200C"/>
    <w:rsid w:val="00BA6047"/>
    <w:rsid w:val="00BB2E6A"/>
    <w:rsid w:val="00BB71FD"/>
    <w:rsid w:val="00BC5E5C"/>
    <w:rsid w:val="00BC6629"/>
    <w:rsid w:val="00BE6AD2"/>
    <w:rsid w:val="00BF1CED"/>
    <w:rsid w:val="00BF4E14"/>
    <w:rsid w:val="00C018CF"/>
    <w:rsid w:val="00C201DB"/>
    <w:rsid w:val="00C21995"/>
    <w:rsid w:val="00C25247"/>
    <w:rsid w:val="00C30DAE"/>
    <w:rsid w:val="00C34B93"/>
    <w:rsid w:val="00C40C62"/>
    <w:rsid w:val="00C436E5"/>
    <w:rsid w:val="00C605A8"/>
    <w:rsid w:val="00C60CEF"/>
    <w:rsid w:val="00C61DF2"/>
    <w:rsid w:val="00C61FA0"/>
    <w:rsid w:val="00C72DE8"/>
    <w:rsid w:val="00C739D1"/>
    <w:rsid w:val="00C8459F"/>
    <w:rsid w:val="00C848C0"/>
    <w:rsid w:val="00C8510F"/>
    <w:rsid w:val="00C9678F"/>
    <w:rsid w:val="00CA043F"/>
    <w:rsid w:val="00CA50A0"/>
    <w:rsid w:val="00CB2727"/>
    <w:rsid w:val="00CB4C37"/>
    <w:rsid w:val="00CB7A49"/>
    <w:rsid w:val="00CC26C1"/>
    <w:rsid w:val="00CC4FA6"/>
    <w:rsid w:val="00CC6C9E"/>
    <w:rsid w:val="00CD174D"/>
    <w:rsid w:val="00CD27DF"/>
    <w:rsid w:val="00CE24E0"/>
    <w:rsid w:val="00CF303F"/>
    <w:rsid w:val="00CF3E21"/>
    <w:rsid w:val="00D10D66"/>
    <w:rsid w:val="00D1355D"/>
    <w:rsid w:val="00D25469"/>
    <w:rsid w:val="00D327F5"/>
    <w:rsid w:val="00D402C6"/>
    <w:rsid w:val="00D43BF7"/>
    <w:rsid w:val="00D453A0"/>
    <w:rsid w:val="00D50DCC"/>
    <w:rsid w:val="00D56107"/>
    <w:rsid w:val="00D626B3"/>
    <w:rsid w:val="00D656ED"/>
    <w:rsid w:val="00D92CCB"/>
    <w:rsid w:val="00DB69CE"/>
    <w:rsid w:val="00DC53F2"/>
    <w:rsid w:val="00DC7991"/>
    <w:rsid w:val="00DD0648"/>
    <w:rsid w:val="00DD66AC"/>
    <w:rsid w:val="00DD78DF"/>
    <w:rsid w:val="00DE0DC6"/>
    <w:rsid w:val="00DF0966"/>
    <w:rsid w:val="00E2312A"/>
    <w:rsid w:val="00E3223C"/>
    <w:rsid w:val="00E3412E"/>
    <w:rsid w:val="00E34BBE"/>
    <w:rsid w:val="00E44389"/>
    <w:rsid w:val="00E45772"/>
    <w:rsid w:val="00E50551"/>
    <w:rsid w:val="00E531C4"/>
    <w:rsid w:val="00E53E82"/>
    <w:rsid w:val="00E6493E"/>
    <w:rsid w:val="00E7249D"/>
    <w:rsid w:val="00E75D35"/>
    <w:rsid w:val="00E84FB1"/>
    <w:rsid w:val="00E8680A"/>
    <w:rsid w:val="00E90BE1"/>
    <w:rsid w:val="00E91B9E"/>
    <w:rsid w:val="00E93750"/>
    <w:rsid w:val="00E96636"/>
    <w:rsid w:val="00E97B2B"/>
    <w:rsid w:val="00EB0A3D"/>
    <w:rsid w:val="00EC2178"/>
    <w:rsid w:val="00EC32AC"/>
    <w:rsid w:val="00ED46BA"/>
    <w:rsid w:val="00EE31B9"/>
    <w:rsid w:val="00EE68B1"/>
    <w:rsid w:val="00EF09A8"/>
    <w:rsid w:val="00EF781D"/>
    <w:rsid w:val="00F06FEB"/>
    <w:rsid w:val="00F11630"/>
    <w:rsid w:val="00F3160F"/>
    <w:rsid w:val="00F43A3E"/>
    <w:rsid w:val="00F469A2"/>
    <w:rsid w:val="00F52EAA"/>
    <w:rsid w:val="00F60D4C"/>
    <w:rsid w:val="00F6106D"/>
    <w:rsid w:val="00F649A2"/>
    <w:rsid w:val="00F70D8C"/>
    <w:rsid w:val="00F71BEA"/>
    <w:rsid w:val="00F73633"/>
    <w:rsid w:val="00F747C2"/>
    <w:rsid w:val="00F75B0C"/>
    <w:rsid w:val="00F7773C"/>
    <w:rsid w:val="00F82DCC"/>
    <w:rsid w:val="00F8401E"/>
    <w:rsid w:val="00FA128A"/>
    <w:rsid w:val="00FA64D8"/>
    <w:rsid w:val="00FD48F2"/>
    <w:rsid w:val="00FE0007"/>
    <w:rsid w:val="00FE0A85"/>
    <w:rsid w:val="00FE3F15"/>
    <w:rsid w:val="00FE4FDF"/>
    <w:rsid w:val="00FF1019"/>
    <w:rsid w:val="00FF6E07"/>
    <w:rsid w:val="0108B617"/>
    <w:rsid w:val="012AFCE1"/>
    <w:rsid w:val="01372CCB"/>
    <w:rsid w:val="0253BE5E"/>
    <w:rsid w:val="031FA22D"/>
    <w:rsid w:val="0340C8B5"/>
    <w:rsid w:val="0597C338"/>
    <w:rsid w:val="063E39B7"/>
    <w:rsid w:val="0708818E"/>
    <w:rsid w:val="07F76F01"/>
    <w:rsid w:val="086B1975"/>
    <w:rsid w:val="0AC13DA3"/>
    <w:rsid w:val="0AC579D5"/>
    <w:rsid w:val="0B8F392A"/>
    <w:rsid w:val="0C504C90"/>
    <w:rsid w:val="0C54D1E4"/>
    <w:rsid w:val="0E26B8B4"/>
    <w:rsid w:val="0E297134"/>
    <w:rsid w:val="0F5930A6"/>
    <w:rsid w:val="108A1A69"/>
    <w:rsid w:val="10A4AA24"/>
    <w:rsid w:val="10C35E55"/>
    <w:rsid w:val="12C46134"/>
    <w:rsid w:val="12C8FF18"/>
    <w:rsid w:val="12D08D79"/>
    <w:rsid w:val="12E8A7F5"/>
    <w:rsid w:val="149D258D"/>
    <w:rsid w:val="1624FCC2"/>
    <w:rsid w:val="17200599"/>
    <w:rsid w:val="17836968"/>
    <w:rsid w:val="17847BEB"/>
    <w:rsid w:val="17B02727"/>
    <w:rsid w:val="185F64C3"/>
    <w:rsid w:val="18F5661F"/>
    <w:rsid w:val="19896805"/>
    <w:rsid w:val="1A8D131B"/>
    <w:rsid w:val="1ADE415F"/>
    <w:rsid w:val="1AEF29D7"/>
    <w:rsid w:val="1B3546B0"/>
    <w:rsid w:val="1CB00423"/>
    <w:rsid w:val="1CD31571"/>
    <w:rsid w:val="1CE26669"/>
    <w:rsid w:val="1DF6B88B"/>
    <w:rsid w:val="1E4589C3"/>
    <w:rsid w:val="1ED0C93E"/>
    <w:rsid w:val="1F12423E"/>
    <w:rsid w:val="1F1DE458"/>
    <w:rsid w:val="2130FBB8"/>
    <w:rsid w:val="225692DB"/>
    <w:rsid w:val="22C89BC4"/>
    <w:rsid w:val="22C9C2F1"/>
    <w:rsid w:val="2359F349"/>
    <w:rsid w:val="235D41B1"/>
    <w:rsid w:val="23B5D031"/>
    <w:rsid w:val="23DC87A0"/>
    <w:rsid w:val="24BB9146"/>
    <w:rsid w:val="24E42A85"/>
    <w:rsid w:val="2546EA34"/>
    <w:rsid w:val="2589C624"/>
    <w:rsid w:val="275865AC"/>
    <w:rsid w:val="28951C5E"/>
    <w:rsid w:val="2B6A0B3F"/>
    <w:rsid w:val="2C5D82D3"/>
    <w:rsid w:val="2CA7865A"/>
    <w:rsid w:val="2CBB4045"/>
    <w:rsid w:val="2F75478A"/>
    <w:rsid w:val="3016C74E"/>
    <w:rsid w:val="31DA0A20"/>
    <w:rsid w:val="32739427"/>
    <w:rsid w:val="35B52246"/>
    <w:rsid w:val="35E275C4"/>
    <w:rsid w:val="35FF08DA"/>
    <w:rsid w:val="3741FECE"/>
    <w:rsid w:val="3754ED5C"/>
    <w:rsid w:val="377C1216"/>
    <w:rsid w:val="38D18B5F"/>
    <w:rsid w:val="39024A65"/>
    <w:rsid w:val="3A40D555"/>
    <w:rsid w:val="3A8F4A16"/>
    <w:rsid w:val="3B48B42A"/>
    <w:rsid w:val="3B9B1F57"/>
    <w:rsid w:val="3BA60CAA"/>
    <w:rsid w:val="3BC951F3"/>
    <w:rsid w:val="3C4B468D"/>
    <w:rsid w:val="3DB5A978"/>
    <w:rsid w:val="3E1661D1"/>
    <w:rsid w:val="3E1ECAAE"/>
    <w:rsid w:val="3E90C46E"/>
    <w:rsid w:val="40AE9294"/>
    <w:rsid w:val="40DBA3AB"/>
    <w:rsid w:val="416E9C4F"/>
    <w:rsid w:val="42189C70"/>
    <w:rsid w:val="44607C81"/>
    <w:rsid w:val="457F2478"/>
    <w:rsid w:val="459350E7"/>
    <w:rsid w:val="4654E830"/>
    <w:rsid w:val="467EBD3B"/>
    <w:rsid w:val="46AF9BEE"/>
    <w:rsid w:val="46D277F7"/>
    <w:rsid w:val="47CC2959"/>
    <w:rsid w:val="4914E45E"/>
    <w:rsid w:val="4A10F61D"/>
    <w:rsid w:val="4A49D706"/>
    <w:rsid w:val="4CE7D719"/>
    <w:rsid w:val="4DC75EDE"/>
    <w:rsid w:val="4ECEC03D"/>
    <w:rsid w:val="5082F5D1"/>
    <w:rsid w:val="512BCA69"/>
    <w:rsid w:val="52759686"/>
    <w:rsid w:val="53426E8C"/>
    <w:rsid w:val="536277EB"/>
    <w:rsid w:val="548842EA"/>
    <w:rsid w:val="54D672AF"/>
    <w:rsid w:val="56C265DE"/>
    <w:rsid w:val="57725288"/>
    <w:rsid w:val="57A5C062"/>
    <w:rsid w:val="57D7E79A"/>
    <w:rsid w:val="58C520BB"/>
    <w:rsid w:val="5A78AE53"/>
    <w:rsid w:val="5B91EC67"/>
    <w:rsid w:val="5C028E51"/>
    <w:rsid w:val="5D0A8767"/>
    <w:rsid w:val="5DE09098"/>
    <w:rsid w:val="5F11F7A5"/>
    <w:rsid w:val="6004E2E5"/>
    <w:rsid w:val="616B9289"/>
    <w:rsid w:val="6191AA07"/>
    <w:rsid w:val="621B3130"/>
    <w:rsid w:val="622F71EE"/>
    <w:rsid w:val="62CD9812"/>
    <w:rsid w:val="637769D7"/>
    <w:rsid w:val="64293F70"/>
    <w:rsid w:val="64968243"/>
    <w:rsid w:val="6536E494"/>
    <w:rsid w:val="6538D74C"/>
    <w:rsid w:val="68860D10"/>
    <w:rsid w:val="698DBF5B"/>
    <w:rsid w:val="6AF1718E"/>
    <w:rsid w:val="6AF44D1F"/>
    <w:rsid w:val="6B85F0FD"/>
    <w:rsid w:val="6BEB70F1"/>
    <w:rsid w:val="6C5FB512"/>
    <w:rsid w:val="6CE4961E"/>
    <w:rsid w:val="6CF57DEC"/>
    <w:rsid w:val="6D110F92"/>
    <w:rsid w:val="6DDC5CCE"/>
    <w:rsid w:val="6E5474A8"/>
    <w:rsid w:val="6FBAECAE"/>
    <w:rsid w:val="71559F0D"/>
    <w:rsid w:val="71D39100"/>
    <w:rsid w:val="71DAF402"/>
    <w:rsid w:val="72D17589"/>
    <w:rsid w:val="7329898E"/>
    <w:rsid w:val="732BCBC7"/>
    <w:rsid w:val="73E58ADE"/>
    <w:rsid w:val="762D9A24"/>
    <w:rsid w:val="76CDC772"/>
    <w:rsid w:val="773EFA8B"/>
    <w:rsid w:val="780383A2"/>
    <w:rsid w:val="78B34E75"/>
    <w:rsid w:val="7A13DC8A"/>
    <w:rsid w:val="7A2B092E"/>
    <w:rsid w:val="7B2AB137"/>
    <w:rsid w:val="7BE1E58A"/>
    <w:rsid w:val="7C047B58"/>
    <w:rsid w:val="7DDCA8D6"/>
    <w:rsid w:val="7E546CA1"/>
    <w:rsid w:val="7EDDBACE"/>
    <w:rsid w:val="7F09BE87"/>
    <w:rsid w:val="7F8A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92D23B"/>
  <w15:docId w15:val="{A2A260FB-7E82-494C-A4B4-1676ABC8C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3633"/>
    <w:rPr>
      <w:rFonts w:ascii="Arial" w:hAnsi="Arial"/>
      <w:lang w:val="en-US" w:eastAsia="es-ES"/>
    </w:rPr>
  </w:style>
  <w:style w:type="paragraph" w:styleId="Titre1">
    <w:name w:val="heading 1"/>
    <w:aliases w:val="HD1"/>
    <w:basedOn w:val="Normal"/>
    <w:next w:val="Corpsdetexte"/>
    <w:link w:val="Titre1Car"/>
    <w:uiPriority w:val="9"/>
    <w:qFormat/>
    <w:rsid w:val="00F11630"/>
    <w:pPr>
      <w:keepNext/>
      <w:keepLines/>
      <w:pageBreakBefore/>
      <w:numPr>
        <w:numId w:val="2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Titre2">
    <w:name w:val="heading 2"/>
    <w:aliases w:val="HD2"/>
    <w:basedOn w:val="Corpsdetexte"/>
    <w:next w:val="Corpsdetexte"/>
    <w:link w:val="Titre2Car"/>
    <w:qFormat/>
    <w:rsid w:val="00F11630"/>
    <w:pPr>
      <w:keepNext/>
      <w:keepLines/>
      <w:numPr>
        <w:ilvl w:val="1"/>
        <w:numId w:val="2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Titre3">
    <w:name w:val="heading 3"/>
    <w:basedOn w:val="Corpsdetexte"/>
    <w:next w:val="Corpsdetexte"/>
    <w:link w:val="Titre3Car"/>
    <w:qFormat/>
    <w:rsid w:val="00F11630"/>
    <w:pPr>
      <w:keepNext/>
      <w:keepLines/>
      <w:numPr>
        <w:ilvl w:val="2"/>
        <w:numId w:val="2"/>
      </w:numPr>
      <w:outlineLvl w:val="2"/>
    </w:pPr>
    <w:rPr>
      <w:b/>
      <w:caps/>
      <w:sz w:val="24"/>
    </w:rPr>
  </w:style>
  <w:style w:type="paragraph" w:styleId="Titre4">
    <w:name w:val="heading 4"/>
    <w:basedOn w:val="Corpsdetexte"/>
    <w:next w:val="Corpsdetexte"/>
    <w:link w:val="Titre4Car"/>
    <w:qFormat/>
    <w:rsid w:val="00F11630"/>
    <w:pPr>
      <w:keepNext/>
      <w:keepLines/>
      <w:numPr>
        <w:ilvl w:val="3"/>
        <w:numId w:val="2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Titre5">
    <w:name w:val="heading 5"/>
    <w:basedOn w:val="Corpsdetexte"/>
    <w:next w:val="Corpsdetexte"/>
    <w:link w:val="Titre5Car"/>
    <w:qFormat/>
    <w:rsid w:val="00F11630"/>
    <w:pPr>
      <w:keepNext/>
      <w:keepLines/>
      <w:numPr>
        <w:ilvl w:val="4"/>
        <w:numId w:val="2"/>
      </w:numPr>
      <w:outlineLvl w:val="4"/>
    </w:pPr>
    <w:rPr>
      <w:b/>
      <w:caps/>
    </w:rPr>
  </w:style>
  <w:style w:type="paragraph" w:styleId="Titre6">
    <w:name w:val="heading 6"/>
    <w:basedOn w:val="Corpsdetexte"/>
    <w:next w:val="Corpsdetexte"/>
    <w:link w:val="Titre6Car"/>
    <w:qFormat/>
    <w:rsid w:val="00F11630"/>
    <w:pPr>
      <w:keepNext/>
      <w:numPr>
        <w:ilvl w:val="5"/>
        <w:numId w:val="2"/>
      </w:numPr>
      <w:spacing w:line="300" w:lineRule="auto"/>
      <w:outlineLvl w:val="5"/>
    </w:pPr>
    <w:rPr>
      <w:b/>
    </w:rPr>
  </w:style>
  <w:style w:type="paragraph" w:styleId="Titre7">
    <w:name w:val="heading 7"/>
    <w:basedOn w:val="Normal"/>
    <w:next w:val="Retraitnormal"/>
    <w:link w:val="Titre7Car"/>
    <w:qFormat/>
    <w:rsid w:val="00F11630"/>
    <w:pPr>
      <w:keepNext/>
      <w:numPr>
        <w:ilvl w:val="6"/>
        <w:numId w:val="2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Titre8">
    <w:name w:val="heading 8"/>
    <w:basedOn w:val="Corpsdetexte"/>
    <w:next w:val="Corpsdetexte"/>
    <w:link w:val="Titre8Car"/>
    <w:qFormat/>
    <w:rsid w:val="00F11630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Titre9">
    <w:name w:val="heading 9"/>
    <w:basedOn w:val="Corpsdetexte"/>
    <w:next w:val="Corpsdetexte"/>
    <w:link w:val="Titre9Car"/>
    <w:qFormat/>
    <w:rsid w:val="00F11630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F11630"/>
    <w:pPr>
      <w:spacing w:before="120" w:after="120"/>
      <w:ind w:left="1440"/>
    </w:pPr>
  </w:style>
  <w:style w:type="paragraph" w:styleId="Retraitnormal">
    <w:name w:val="Normal Indent"/>
    <w:basedOn w:val="Normal"/>
    <w:rsid w:val="00F11630"/>
    <w:pPr>
      <w:ind w:left="720"/>
    </w:pPr>
  </w:style>
  <w:style w:type="paragraph" w:styleId="TM3">
    <w:name w:val="toc 3"/>
    <w:basedOn w:val="Normal"/>
    <w:next w:val="Normal"/>
    <w:rsid w:val="00F11630"/>
    <w:pPr>
      <w:tabs>
        <w:tab w:val="right" w:leader="dot" w:pos="10080"/>
      </w:tabs>
      <w:ind w:left="2549"/>
    </w:pPr>
  </w:style>
  <w:style w:type="paragraph" w:styleId="TM2">
    <w:name w:val="toc 2"/>
    <w:basedOn w:val="Normal"/>
    <w:next w:val="Normal"/>
    <w:uiPriority w:val="39"/>
    <w:rsid w:val="00F11630"/>
    <w:pPr>
      <w:tabs>
        <w:tab w:val="right" w:leader="dot" w:pos="10080"/>
      </w:tabs>
      <w:ind w:left="1440"/>
    </w:pPr>
  </w:style>
  <w:style w:type="paragraph" w:styleId="Pieddepage">
    <w:name w:val="footer"/>
    <w:basedOn w:val="Normal"/>
    <w:link w:val="PieddepageCar"/>
    <w:rsid w:val="00F11630"/>
    <w:pPr>
      <w:tabs>
        <w:tab w:val="right" w:pos="7920"/>
      </w:tabs>
    </w:pPr>
    <w:rPr>
      <w:sz w:val="16"/>
    </w:rPr>
  </w:style>
  <w:style w:type="paragraph" w:styleId="En-tte">
    <w:name w:val="header"/>
    <w:basedOn w:val="Normal"/>
    <w:link w:val="En-tteCar"/>
    <w:rsid w:val="00F11630"/>
    <w:pPr>
      <w:tabs>
        <w:tab w:val="right" w:pos="10440"/>
      </w:tabs>
    </w:pPr>
    <w:rPr>
      <w:sz w:val="16"/>
    </w:rPr>
  </w:style>
  <w:style w:type="paragraph" w:styleId="Titre">
    <w:name w:val="Title"/>
    <w:basedOn w:val="Normal"/>
    <w:link w:val="TitreCar"/>
    <w:qFormat/>
    <w:rsid w:val="00F11630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F11630"/>
    <w:pPr>
      <w:keepLines/>
    </w:pPr>
    <w:rPr>
      <w:sz w:val="16"/>
    </w:rPr>
  </w:style>
  <w:style w:type="paragraph" w:customStyle="1" w:styleId="HeadingBar">
    <w:name w:val="Heading Bar"/>
    <w:basedOn w:val="Normal"/>
    <w:next w:val="Titre3"/>
    <w:rsid w:val="00F11630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F11630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F11630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F11630"/>
    <w:rPr>
      <w:color w:val="13A3F7"/>
    </w:rPr>
  </w:style>
  <w:style w:type="paragraph" w:customStyle="1" w:styleId="TableHeading">
    <w:name w:val="Table Heading"/>
    <w:basedOn w:val="TableText"/>
    <w:rsid w:val="00F11630"/>
    <w:pPr>
      <w:spacing w:before="120" w:after="120"/>
    </w:pPr>
    <w:rPr>
      <w:b/>
    </w:rPr>
  </w:style>
  <w:style w:type="character" w:styleId="Numrodepage">
    <w:name w:val="page number"/>
    <w:rsid w:val="00F11630"/>
    <w:rPr>
      <w:rFonts w:ascii="Arial" w:hAnsi="Arial"/>
    </w:rPr>
  </w:style>
  <w:style w:type="paragraph" w:customStyle="1" w:styleId="RouteTitle">
    <w:name w:val="Route Title"/>
    <w:basedOn w:val="Normal"/>
    <w:rsid w:val="00F11630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re"/>
    <w:rsid w:val="00F11630"/>
    <w:pPr>
      <w:ind w:left="1440"/>
    </w:pPr>
    <w:rPr>
      <w:smallCaps/>
    </w:rPr>
  </w:style>
  <w:style w:type="paragraph" w:customStyle="1" w:styleId="Note">
    <w:name w:val="Note"/>
    <w:basedOn w:val="Corpsdetexte"/>
    <w:rsid w:val="00F11630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Corpsdetexte"/>
    <w:rsid w:val="00F11630"/>
    <w:pPr>
      <w:keepLines/>
      <w:numPr>
        <w:numId w:val="5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Corpsdetexte"/>
    <w:rsid w:val="00F11630"/>
    <w:pPr>
      <w:numPr>
        <w:numId w:val="4"/>
      </w:numPr>
    </w:pPr>
  </w:style>
  <w:style w:type="paragraph" w:customStyle="1" w:styleId="Subject">
    <w:name w:val="Subject"/>
    <w:basedOn w:val="Corpsdetexte"/>
    <w:rsid w:val="00F11630"/>
    <w:rPr>
      <w:sz w:val="48"/>
    </w:rPr>
  </w:style>
  <w:style w:type="paragraph" w:customStyle="1" w:styleId="InfoBox">
    <w:name w:val="Info Box"/>
    <w:basedOn w:val="Corpsdetexte"/>
    <w:rsid w:val="00F11630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F11630"/>
    <w:pPr>
      <w:numPr>
        <w:numId w:val="0"/>
      </w:numPr>
    </w:pPr>
  </w:style>
  <w:style w:type="paragraph" w:styleId="TM1">
    <w:name w:val="toc 1"/>
    <w:basedOn w:val="Normal"/>
    <w:next w:val="Normal"/>
    <w:uiPriority w:val="39"/>
    <w:rsid w:val="00F11630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M4">
    <w:name w:val="toc 4"/>
    <w:basedOn w:val="Normal"/>
    <w:next w:val="Normal"/>
    <w:semiHidden/>
    <w:rsid w:val="00F11630"/>
    <w:pPr>
      <w:tabs>
        <w:tab w:val="right" w:leader="dot" w:pos="10080"/>
      </w:tabs>
      <w:ind w:left="3240"/>
    </w:pPr>
    <w:rPr>
      <w:sz w:val="18"/>
    </w:rPr>
  </w:style>
  <w:style w:type="paragraph" w:styleId="TM5">
    <w:name w:val="toc 5"/>
    <w:basedOn w:val="Normal"/>
    <w:next w:val="Normal"/>
    <w:semiHidden/>
    <w:rsid w:val="00F11630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F11630"/>
    <w:rPr>
      <w:rFonts w:ascii="Courier New" w:hAnsi="Courier New"/>
      <w:sz w:val="12"/>
    </w:rPr>
  </w:style>
  <w:style w:type="paragraph" w:customStyle="1" w:styleId="tty180">
    <w:name w:val="tty180"/>
    <w:basedOn w:val="Normal"/>
    <w:rsid w:val="00F11630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F11630"/>
    <w:rPr>
      <w:rFonts w:ascii="Courier New" w:hAnsi="Courier New"/>
    </w:rPr>
  </w:style>
  <w:style w:type="paragraph" w:customStyle="1" w:styleId="tty80indent">
    <w:name w:val="tty80 indent"/>
    <w:basedOn w:val="tty80"/>
    <w:rsid w:val="00F11630"/>
    <w:pPr>
      <w:ind w:left="2895"/>
    </w:pPr>
  </w:style>
  <w:style w:type="paragraph" w:customStyle="1" w:styleId="NoteWide">
    <w:name w:val="Note Wide"/>
    <w:basedOn w:val="Note"/>
    <w:rsid w:val="00F11630"/>
    <w:pPr>
      <w:ind w:right="2160"/>
    </w:pPr>
  </w:style>
  <w:style w:type="table" w:styleId="Grilledutableau">
    <w:name w:val="Table Grid"/>
    <w:basedOn w:val="TableauNormal"/>
    <w:rsid w:val="00F116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claire-Accent1">
    <w:name w:val="Light Grid Accent 1"/>
    <w:aliases w:val="Infor_Standard"/>
    <w:basedOn w:val="Tableau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auNormal"/>
    <w:rsid w:val="0080041B"/>
    <w:tblPr/>
  </w:style>
  <w:style w:type="paragraph" w:customStyle="1" w:styleId="NumberedList">
    <w:name w:val="Numbered List"/>
    <w:basedOn w:val="Bullet"/>
    <w:rsid w:val="00F11630"/>
    <w:pPr>
      <w:numPr>
        <w:numId w:val="3"/>
      </w:numPr>
      <w:tabs>
        <w:tab w:val="left" w:pos="2880"/>
      </w:tabs>
    </w:pPr>
  </w:style>
  <w:style w:type="paragraph" w:customStyle="1" w:styleId="Paragraph">
    <w:name w:val="Paragraph"/>
    <w:rsid w:val="00F11630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F11630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Titre2"/>
    <w:next w:val="CopyrightText"/>
    <w:rsid w:val="00F11630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rsid w:val="00F1163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F11630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steclaire-Accent5">
    <w:name w:val="Light List Accent 5"/>
    <w:basedOn w:val="TableauNormal"/>
    <w:uiPriority w:val="61"/>
    <w:rsid w:val="00F11630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Grillemoyenne3-Accent5">
    <w:name w:val="Medium Grid 3 Accent 5"/>
    <w:basedOn w:val="TableauNormal"/>
    <w:uiPriority w:val="69"/>
    <w:rsid w:val="00F11630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Grilledetableau8">
    <w:name w:val="Table Grid 8"/>
    <w:basedOn w:val="Tableau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auNormal"/>
    <w:uiPriority w:val="99"/>
    <w:rsid w:val="00F11630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Trameclaire-Accent3">
    <w:name w:val="Light Shading Accent 3"/>
    <w:basedOn w:val="Tableau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reCar">
    <w:name w:val="Titre Car"/>
    <w:basedOn w:val="Policepardfaut"/>
    <w:link w:val="Titre"/>
    <w:rsid w:val="00F11630"/>
    <w:rPr>
      <w:rFonts w:ascii="Arial" w:hAnsi="Arial"/>
      <w:sz w:val="48"/>
      <w:lang w:val="en-US" w:eastAsia="es-ES"/>
    </w:rPr>
  </w:style>
  <w:style w:type="character" w:customStyle="1" w:styleId="CorpsdetexteCar">
    <w:name w:val="Corps de texte Car"/>
    <w:basedOn w:val="Policepardfaut"/>
    <w:link w:val="Corpsdetexte"/>
    <w:rsid w:val="00F11630"/>
    <w:rPr>
      <w:rFonts w:ascii="Arial" w:hAnsi="Arial"/>
      <w:lang w:val="en-US" w:eastAsia="es-ES"/>
    </w:rPr>
  </w:style>
  <w:style w:type="character" w:customStyle="1" w:styleId="PieddepageCar">
    <w:name w:val="Pied de page Car"/>
    <w:basedOn w:val="Policepardfaut"/>
    <w:link w:val="Pieddepage"/>
    <w:rsid w:val="00F11630"/>
    <w:rPr>
      <w:rFonts w:ascii="Arial" w:hAnsi="Arial"/>
      <w:sz w:val="16"/>
      <w:lang w:val="en-US" w:eastAsia="es-ES"/>
    </w:rPr>
  </w:style>
  <w:style w:type="character" w:customStyle="1" w:styleId="En-tteCar">
    <w:name w:val="En-tête Car"/>
    <w:basedOn w:val="Policepardfaut"/>
    <w:link w:val="En-tte"/>
    <w:rsid w:val="00F11630"/>
    <w:rPr>
      <w:rFonts w:ascii="Arial" w:hAnsi="Arial"/>
      <w:sz w:val="16"/>
      <w:lang w:val="en-US" w:eastAsia="es-ES"/>
    </w:rPr>
  </w:style>
  <w:style w:type="character" w:customStyle="1" w:styleId="Titre1Car">
    <w:name w:val="Titre 1 Car"/>
    <w:aliases w:val="HD1 Car"/>
    <w:basedOn w:val="Policepardfaut"/>
    <w:link w:val="Titre1"/>
    <w:uiPriority w:val="9"/>
    <w:rsid w:val="00F11630"/>
    <w:rPr>
      <w:rFonts w:ascii="Arial" w:hAnsi="Arial"/>
      <w:b/>
      <w:caps/>
      <w:sz w:val="28"/>
      <w:lang w:val="en-US" w:eastAsia="es-ES"/>
    </w:rPr>
  </w:style>
  <w:style w:type="character" w:customStyle="1" w:styleId="Titre2Car">
    <w:name w:val="Titre 2 Car"/>
    <w:aliases w:val="HD2 Car"/>
    <w:basedOn w:val="Policepardfaut"/>
    <w:link w:val="Titre2"/>
    <w:rsid w:val="00F11630"/>
    <w:rPr>
      <w:rFonts w:ascii="Arial" w:hAnsi="Arial"/>
      <w:b/>
      <w:sz w:val="28"/>
      <w:lang w:val="en-US" w:eastAsia="es-ES"/>
    </w:rPr>
  </w:style>
  <w:style w:type="character" w:customStyle="1" w:styleId="Titre3Car">
    <w:name w:val="Titre 3 Car"/>
    <w:basedOn w:val="Policepardfaut"/>
    <w:link w:val="Titre3"/>
    <w:rsid w:val="00F11630"/>
    <w:rPr>
      <w:rFonts w:ascii="Arial" w:hAnsi="Arial"/>
      <w:b/>
      <w:caps/>
      <w:sz w:val="24"/>
      <w:lang w:val="en-US" w:eastAsia="es-ES"/>
    </w:rPr>
  </w:style>
  <w:style w:type="character" w:customStyle="1" w:styleId="Titre4Car">
    <w:name w:val="Titre 4 Car"/>
    <w:basedOn w:val="Policepardfaut"/>
    <w:link w:val="Titre4"/>
    <w:rsid w:val="00F11630"/>
    <w:rPr>
      <w:rFonts w:ascii="Arial" w:hAnsi="Arial"/>
      <w:b/>
      <w:sz w:val="24"/>
      <w:lang w:val="en-US" w:eastAsia="es-ES"/>
    </w:rPr>
  </w:style>
  <w:style w:type="character" w:customStyle="1" w:styleId="Titre5Car">
    <w:name w:val="Titre 5 Car"/>
    <w:basedOn w:val="Policepardfaut"/>
    <w:link w:val="Titre5"/>
    <w:rsid w:val="00F11630"/>
    <w:rPr>
      <w:rFonts w:ascii="Arial" w:hAnsi="Arial"/>
      <w:b/>
      <w:caps/>
      <w:lang w:val="en-US" w:eastAsia="es-ES"/>
    </w:rPr>
  </w:style>
  <w:style w:type="character" w:customStyle="1" w:styleId="Titre6Car">
    <w:name w:val="Titre 6 Car"/>
    <w:basedOn w:val="Policepardfaut"/>
    <w:link w:val="Titre6"/>
    <w:rsid w:val="00F11630"/>
    <w:rPr>
      <w:rFonts w:ascii="Arial" w:hAnsi="Arial"/>
      <w:b/>
      <w:lang w:val="en-US" w:eastAsia="es-ES"/>
    </w:rPr>
  </w:style>
  <w:style w:type="character" w:customStyle="1" w:styleId="Titre7Car">
    <w:name w:val="Titre 7 Car"/>
    <w:basedOn w:val="Policepardfaut"/>
    <w:link w:val="Titre7"/>
    <w:rsid w:val="00F11630"/>
    <w:rPr>
      <w:rFonts w:ascii="Times" w:hAnsi="Times"/>
      <w:i/>
      <w:lang w:val="en-US" w:eastAsia="es-ES"/>
    </w:rPr>
  </w:style>
  <w:style w:type="character" w:customStyle="1" w:styleId="Titre8Car">
    <w:name w:val="Titre 8 Car"/>
    <w:basedOn w:val="Policepardfaut"/>
    <w:link w:val="Titre8"/>
    <w:rsid w:val="00F11630"/>
    <w:rPr>
      <w:rFonts w:ascii="Arial" w:hAnsi="Arial"/>
      <w:b/>
      <w:lang w:val="en-US" w:eastAsia="es-ES"/>
    </w:rPr>
  </w:style>
  <w:style w:type="character" w:customStyle="1" w:styleId="Titre9Car">
    <w:name w:val="Titre 9 Car"/>
    <w:basedOn w:val="Policepardfaut"/>
    <w:link w:val="Titre9"/>
    <w:rsid w:val="00F11630"/>
    <w:rPr>
      <w:rFonts w:ascii="Arial" w:hAnsi="Arial"/>
      <w:b/>
      <w:i/>
      <w:lang w:val="en-US" w:eastAsia="es-ES"/>
    </w:rPr>
  </w:style>
  <w:style w:type="character" w:styleId="Marquedecommentaire">
    <w:name w:val="annotation reference"/>
    <w:basedOn w:val="Policepardfaut"/>
    <w:uiPriority w:val="99"/>
    <w:unhideWhenUsed/>
    <w:rsid w:val="00F1163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11630"/>
  </w:style>
  <w:style w:type="character" w:customStyle="1" w:styleId="CommentaireCar">
    <w:name w:val="Commentaire Car"/>
    <w:basedOn w:val="Policepardfaut"/>
    <w:link w:val="Commentaire"/>
    <w:uiPriority w:val="99"/>
    <w:rsid w:val="00F11630"/>
    <w:rPr>
      <w:rFonts w:ascii="Arial" w:hAnsi="Arial"/>
      <w:lang w:val="en-US" w:eastAsia="es-E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unhideWhenUsed/>
    <w:rsid w:val="00F1163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rsid w:val="00F11630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F11630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Textedelespacerserv">
    <w:name w:val="Placeholder Text"/>
    <w:basedOn w:val="Policepardfaut"/>
    <w:uiPriority w:val="99"/>
    <w:semiHidden/>
    <w:rsid w:val="001A6B21"/>
    <w:rPr>
      <w:color w:val="80808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Lienhypertexte">
    <w:name w:val="Hyperlink"/>
    <w:basedOn w:val="Policepardfaut"/>
    <w:uiPriority w:val="99"/>
    <w:unhideWhenUsed/>
    <w:rsid w:val="001F61FA"/>
    <w:rPr>
      <w:color w:val="0000FF" w:themeColor="hyperlink"/>
      <w:u w:val="single"/>
    </w:rPr>
  </w:style>
  <w:style w:type="paragraph" w:customStyle="1" w:styleId="TemplateInstruction">
    <w:name w:val="Template Instruction"/>
    <w:basedOn w:val="Normal"/>
    <w:qFormat/>
    <w:rsid w:val="00BB71FD"/>
    <w:pPr>
      <w:shd w:val="clear" w:color="auto" w:fill="FBD4B4"/>
      <w:spacing w:after="120"/>
    </w:pPr>
    <w:rPr>
      <w:rFonts w:cs="Arial"/>
      <w:i/>
      <w:lang w:eastAsia="sv-SE"/>
    </w:rPr>
  </w:style>
  <w:style w:type="character" w:customStyle="1" w:styleId="ui-provider">
    <w:name w:val="ui-provider"/>
    <w:basedOn w:val="Policepardfaut"/>
    <w:rsid w:val="002E1A74"/>
  </w:style>
  <w:style w:type="character" w:styleId="Lienhypertextesuivivisit">
    <w:name w:val="FollowedHyperlink"/>
    <w:basedOn w:val="Policepardfaut"/>
    <w:semiHidden/>
    <w:unhideWhenUsed/>
    <w:rsid w:val="00DD66AC"/>
    <w:rPr>
      <w:color w:val="800080" w:themeColor="followedHyperlink"/>
      <w:u w:val="single"/>
    </w:rPr>
  </w:style>
  <w:style w:type="character" w:styleId="lev">
    <w:name w:val="Strong"/>
    <w:basedOn w:val="Policepardfaut"/>
    <w:uiPriority w:val="22"/>
    <w:qFormat/>
    <w:rsid w:val="00F82DCC"/>
    <w:rPr>
      <w:b/>
      <w:bCs/>
    </w:rPr>
  </w:style>
  <w:style w:type="character" w:customStyle="1" w:styleId="normaltextrun">
    <w:name w:val="normaltextrun"/>
    <w:basedOn w:val="Policepardfaut"/>
    <w:rsid w:val="00903ECF"/>
  </w:style>
  <w:style w:type="character" w:customStyle="1" w:styleId="eop">
    <w:name w:val="eop"/>
    <w:basedOn w:val="Policepardfaut"/>
    <w:rsid w:val="00903ECF"/>
  </w:style>
  <w:style w:type="paragraph" w:styleId="Paragraphedeliste">
    <w:name w:val="List Paragraph"/>
    <w:basedOn w:val="Normal"/>
    <w:uiPriority w:val="34"/>
    <w:qFormat/>
    <w:rsid w:val="00E32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6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0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8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4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2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2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1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2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4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9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2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2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60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5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0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3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2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0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0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5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6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3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1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5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7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2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1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4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9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1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1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7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6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9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9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5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1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9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3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2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4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6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3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4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9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45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5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9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6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0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3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6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2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7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2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7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4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1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38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4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9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1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0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1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6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6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7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7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1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1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8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3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7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8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28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7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6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80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2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8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2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0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4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2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3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1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7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7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8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2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0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1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2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9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8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1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8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7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0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3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7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3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1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8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4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3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5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2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3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4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7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9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3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41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4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8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9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7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8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6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1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9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9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4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5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8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9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9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2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4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12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3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2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1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6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8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5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7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3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17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5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1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6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9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1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6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4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0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3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1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2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7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9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2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8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7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7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2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6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5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9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2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4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23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1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7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0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8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8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7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3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1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9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5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0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0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0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f156aa-c58d-4955-a705-b31990c44db0" xsi:nil="true"/>
    <lcf76f155ced4ddcb4097134ff3c332f xmlns="49696c45-1a2b-4d15-8394-861edfdf3d62">
      <Terms xmlns="http://schemas.microsoft.com/office/infopath/2007/PartnerControls"/>
    </lcf76f155ced4ddcb4097134ff3c332f>
    <l645b3856ca5409ea42bd240bf42da4c xmlns="49696c45-1a2b-4d15-8394-861edfdf3d62">
      <Terms xmlns="http://schemas.microsoft.com/office/infopath/2007/PartnerControls"/>
    </l645b3856ca5409ea42bd240bf42da4c>
    <e52d5c561c594ca292c3b1a4a8ab722f xmlns="49696c45-1a2b-4d15-8394-861edfdf3d62">
      <Terms xmlns="http://schemas.microsoft.com/office/infopath/2007/PartnerControls"/>
    </e52d5c561c594ca292c3b1a4a8ab72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BAF16DC2BE04BAF62C3AD1D14E9B0" ma:contentTypeVersion="19" ma:contentTypeDescription="Crée un document." ma:contentTypeScope="" ma:versionID="d7ade73420ac9a26fd77ab632e465394">
  <xsd:schema xmlns:xsd="http://www.w3.org/2001/XMLSchema" xmlns:xs="http://www.w3.org/2001/XMLSchema" xmlns:p="http://schemas.microsoft.com/office/2006/metadata/properties" xmlns:ns2="ebf156aa-c58d-4955-a705-b31990c44db0" xmlns:ns3="49696c45-1a2b-4d15-8394-861edfdf3d62" targetNamespace="http://schemas.microsoft.com/office/2006/metadata/properties" ma:root="true" ma:fieldsID="648d289e916118af10183f506c4d9c4f" ns2:_="" ns3:_="">
    <xsd:import namespace="ebf156aa-c58d-4955-a705-b31990c44db0"/>
    <xsd:import namespace="49696c45-1a2b-4d15-8394-861edfdf3d6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645b3856ca5409ea42bd240bf42da4c" minOccurs="0"/>
                <xsd:element ref="ns3:e52d5c561c594ca292c3b1a4a8ab72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f156aa-c58d-4955-a705-b31990c44d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85a1208-552b-44a6-9ea2-4a7278979774}" ma:internalName="TaxCatchAll" ma:showField="CatchAllData" ma:web="ebf156aa-c58d-4955-a705-b31990c44d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696c45-1a2b-4d15-8394-861edfdf3d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fcab472a-d475-4a10-9d90-f5aee8269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l645b3856ca5409ea42bd240bf42da4c" ma:index="24" nillable="true" ma:taxonomy="true" ma:internalName="l645b3856ca5409ea42bd240bf42da4c" ma:taxonomyFieldName="Site" ma:displayName="Site" ma:default="" ma:fieldId="{5645b385-6ca5-409e-a42b-d240bf42da4c}" ma:sspId="fcab472a-d475-4a10-9d90-f5aee826935b" ma:termSetId="8ed8c9ea-7052-4c1d-a4d7-b9c10bffea6f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e52d5c561c594ca292c3b1a4a8ab722f" ma:index="26" nillable="true" ma:taxonomy="true" ma:internalName="e52d5c561c594ca292c3b1a4a8ab722f" ma:taxonomyFieldName="D_x00e9_partement" ma:displayName="Département" ma:default="" ma:fieldId="{e52d5c56-1c59-4ca2-92c3-b1a4a8ab722f}" ma:sspId="fcab472a-d475-4a10-9d90-f5aee826935b" ma:termSetId="8ed8c9ea-7052-4c1d-a4d7-b9c10bffea6f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2069C9-28FD-4E83-A5B8-6D21A47E0157}">
  <ds:schemaRefs>
    <ds:schemaRef ds:uri="http://schemas.microsoft.com/office/2006/metadata/properties"/>
    <ds:schemaRef ds:uri="http://schemas.microsoft.com/office/infopath/2007/PartnerControls"/>
    <ds:schemaRef ds:uri="ebf156aa-c58d-4955-a705-b31990c44db0"/>
    <ds:schemaRef ds:uri="49696c45-1a2b-4d15-8394-861edfdf3d62"/>
  </ds:schemaRefs>
</ds:datastoreItem>
</file>

<file path=customXml/itemProps2.xml><?xml version="1.0" encoding="utf-8"?>
<ds:datastoreItem xmlns:ds="http://schemas.openxmlformats.org/officeDocument/2006/customXml" ds:itemID="{3A2EE5BF-C246-41E3-9422-39D232912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f156aa-c58d-4955-a705-b31990c44db0"/>
    <ds:schemaRef ds:uri="49696c45-1a2b-4d15-8394-861edfdf3d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C276A2-043E-403E-A62D-6D920F1C47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99B277-8931-4C00-BBB6-42E8D89CB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8</TotalTime>
  <Pages>11</Pages>
  <Words>1322</Words>
  <Characters>7538</Characters>
  <Application>Microsoft Office Word</Application>
  <DocSecurity>0</DocSecurity>
  <Lines>62</Lines>
  <Paragraphs>17</Paragraphs>
  <ScaleCrop>false</ScaleCrop>
  <Company>Infor</Company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Spécification d'analyse ANA-050</dc:title>
  <dc:subject/>
  <dc:creator>Infor PMO</dc:creator>
  <cp:keywords>IPM</cp:keywords>
  <dc:description>Tous droits réservés © Infor 2013</dc:description>
  <cp:lastModifiedBy>Hamdi Rekik</cp:lastModifiedBy>
  <cp:revision>87</cp:revision>
  <cp:lastPrinted>2013-08-14T18:04:00Z</cp:lastPrinted>
  <dcterms:created xsi:type="dcterms:W3CDTF">2024-11-15T01:11:00Z</dcterms:created>
  <dcterms:modified xsi:type="dcterms:W3CDTF">2025-02-19T17:47:00Z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0x010100E19BAF16DC2BE04BAF62C3AD1D14E9B0</vt:lpwstr>
  </property>
  <property fmtid="{D5CDD505-2E9C-101B-9397-08002B2CF9AE}" pid="3" name="MSIP_Label_84087d2d-9417-45fa-9968-8ea97feacdbd_Enabled">
    <vt:lpwstr>true</vt:lpwstr>
  </property>
  <property fmtid="{D5CDD505-2E9C-101B-9397-08002B2CF9AE}" pid="4" name="MSIP_Label_84087d2d-9417-45fa-9968-8ea97feacdbd_SetDate">
    <vt:lpwstr>2024-11-14T07:11:37Z</vt:lpwstr>
  </property>
  <property fmtid="{D5CDD505-2E9C-101B-9397-08002B2CF9AE}" pid="5" name="MSIP_Label_84087d2d-9417-45fa-9968-8ea97feacdbd_Method">
    <vt:lpwstr>Privileged</vt:lpwstr>
  </property>
  <property fmtid="{D5CDD505-2E9C-101B-9397-08002B2CF9AE}" pid="6" name="MSIP_Label_84087d2d-9417-45fa-9968-8ea97feacdbd_Name">
    <vt:lpwstr>84087d2d-9417-45fa-9968-8ea97feacdbd</vt:lpwstr>
  </property>
  <property fmtid="{D5CDD505-2E9C-101B-9397-08002B2CF9AE}" pid="7" name="MSIP_Label_84087d2d-9417-45fa-9968-8ea97feacdbd_SiteId">
    <vt:lpwstr>457d5685-0467-4d05-b23b-8f817adda47c</vt:lpwstr>
  </property>
  <property fmtid="{D5CDD505-2E9C-101B-9397-08002B2CF9AE}" pid="8" name="MSIP_Label_84087d2d-9417-45fa-9968-8ea97feacdbd_ActionId">
    <vt:lpwstr>5e0db314-630f-4db9-828b-d0803e67cf52</vt:lpwstr>
  </property>
  <property fmtid="{D5CDD505-2E9C-101B-9397-08002B2CF9AE}" pid="9" name="MSIP_Label_84087d2d-9417-45fa-9968-8ea97feacdbd_ContentBits">
    <vt:lpwstr>0</vt:lpwstr>
  </property>
  <property fmtid="{D5CDD505-2E9C-101B-9397-08002B2CF9AE}" pid="10" name="MediaServiceImageTags">
    <vt:lpwstr/>
  </property>
  <property fmtid="{D5CDD505-2E9C-101B-9397-08002B2CF9AE}" pid="11" name="D_x00e9_partement">
    <vt:lpwstr/>
  </property>
  <property fmtid="{D5CDD505-2E9C-101B-9397-08002B2CF9AE}" pid="12" name="Site">
    <vt:lpwstr/>
  </property>
  <property fmtid="{D5CDD505-2E9C-101B-9397-08002B2CF9AE}" pid="13" name="Département">
    <vt:lpwstr/>
  </property>
</Properties>
</file>