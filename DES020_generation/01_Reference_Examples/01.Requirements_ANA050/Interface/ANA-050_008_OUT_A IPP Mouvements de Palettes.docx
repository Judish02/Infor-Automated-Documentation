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1AF" w:rsidP="005A71AF" w:rsidRDefault="005A71AF" w14:paraId="289E06F7" w14:textId="3F774170">
      <w:pPr>
        <w:pStyle w:val="TitleBar"/>
      </w:pPr>
    </w:p>
    <w:p w:rsidRPr="0007330D" w:rsidR="005A71AF" w:rsidP="005A71AF" w:rsidRDefault="005A71AF" w14:paraId="517DF10B" w14:textId="77777777">
      <w:pPr>
        <w:pStyle w:val="Corpsdetexte"/>
        <w:rPr>
          <w:lang w:val="fr-FR"/>
        </w:rPr>
      </w:pPr>
      <w:r w:rsidRPr="0007330D">
        <w:rPr>
          <w:smallCaps/>
          <w:sz w:val="48"/>
          <w:lang w:val="fr-FR"/>
        </w:rPr>
        <w:t>Spécification d'analyse ANA-050</w:t>
      </w:r>
    </w:p>
    <w:p w:rsidRPr="0007330D" w:rsidR="00C8510F" w:rsidP="005A71AF" w:rsidRDefault="00C72DE8" w14:paraId="67951F7D" w14:textId="01FE0802">
      <w:pPr>
        <w:pStyle w:val="Subject"/>
        <w:rPr>
          <w:rStyle w:val="HighlightedVariable"/>
          <w:lang w:val="fr-FR"/>
        </w:rPr>
      </w:pPr>
      <w:r>
        <w:rPr>
          <w:rStyle w:val="HighlightedVariable"/>
          <w:lang w:val="fr-FR"/>
        </w:rPr>
        <w:t>HORIZON</w:t>
      </w:r>
    </w:p>
    <w:p w:rsidR="007D02D3" w:rsidP="005A71AF" w:rsidRDefault="00C72DE8" w14:paraId="75E91926" w14:textId="77777777">
      <w:pPr>
        <w:pStyle w:val="Subject"/>
        <w:rPr>
          <w:rStyle w:val="HighlightedVariable"/>
          <w:lang w:val="fr-FR"/>
        </w:rPr>
      </w:pPr>
      <w:r w:rsidRPr="7DDCA8D6">
        <w:rPr>
          <w:rStyle w:val="HighlightedVariable"/>
          <w:lang w:val="fr-FR"/>
        </w:rPr>
        <w:t>Interface</w:t>
      </w:r>
      <w:r w:rsidRPr="7DDCA8D6" w:rsidR="17847BEB">
        <w:rPr>
          <w:rStyle w:val="HighlightedVariable"/>
          <w:lang w:val="fr-FR"/>
        </w:rPr>
        <w:t xml:space="preserve"> </w:t>
      </w:r>
      <w:r w:rsidR="007D02D3">
        <w:rPr>
          <w:rStyle w:val="HighlightedVariable"/>
          <w:lang w:val="fr-FR"/>
        </w:rPr>
        <w:t xml:space="preserve">Mouvements de </w:t>
      </w:r>
      <w:r w:rsidR="003C3CA7">
        <w:rPr>
          <w:rStyle w:val="HighlightedVariable"/>
          <w:lang w:val="fr-FR"/>
        </w:rPr>
        <w:t>Palettes</w:t>
      </w:r>
      <w:r w:rsidRPr="7DDCA8D6">
        <w:rPr>
          <w:rStyle w:val="HighlightedVariable"/>
          <w:lang w:val="fr-FR"/>
        </w:rPr>
        <w:t xml:space="preserve"> </w:t>
      </w:r>
    </w:p>
    <w:p w:rsidRPr="00335645" w:rsidR="005A71AF" w:rsidP="005A71AF" w:rsidRDefault="732BCBC7" w14:paraId="5EE5FF36" w14:textId="29DBF23F">
      <w:pPr>
        <w:pStyle w:val="Subject"/>
        <w:rPr>
          <w:rStyle w:val="HighlightedVariable"/>
          <w:lang w:val="fr-FR"/>
        </w:rPr>
      </w:pPr>
      <w:r w:rsidRPr="7DDCA8D6">
        <w:rPr>
          <w:rStyle w:val="HighlightedVariable"/>
          <w:lang w:val="fr-FR"/>
        </w:rPr>
        <w:t xml:space="preserve">M3 </w:t>
      </w:r>
      <w:r w:rsidRPr="7DDCA8D6" w:rsidR="00C72DE8">
        <w:rPr>
          <w:rStyle w:val="HighlightedVariable"/>
          <w:rFonts w:ascii="Wingdings" w:hAnsi="Wingdings" w:eastAsia="Wingdings" w:cs="Wingdings"/>
        </w:rPr>
        <w:t>à</w:t>
      </w:r>
      <w:r w:rsidRPr="7DDCA8D6" w:rsidR="00C72DE8">
        <w:rPr>
          <w:rStyle w:val="HighlightedVariable"/>
          <w:lang w:val="fr-FR"/>
        </w:rPr>
        <w:t xml:space="preserve"> </w:t>
      </w:r>
      <w:r w:rsidR="003C3CA7">
        <w:rPr>
          <w:rStyle w:val="HighlightedVariable"/>
          <w:lang w:val="fr-FR"/>
        </w:rPr>
        <w:t>IPP</w:t>
      </w:r>
      <w:r w:rsidRPr="7DDCA8D6" w:rsidR="23B5D031">
        <w:rPr>
          <w:rStyle w:val="HighlightedVariable"/>
          <w:lang w:val="fr-FR"/>
        </w:rPr>
        <w:t xml:space="preserve"> </w:t>
      </w:r>
    </w:p>
    <w:p w:rsidRPr="00335645" w:rsidR="005A71AF" w:rsidP="005A71AF" w:rsidRDefault="005A71AF" w14:paraId="387C9DAC" w14:textId="77777777">
      <w:pPr>
        <w:pStyle w:val="Corpsdetexte"/>
        <w:rPr>
          <w:lang w:val="fr-FR"/>
        </w:rPr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2"/>
        <w:gridCol w:w="4365"/>
      </w:tblGrid>
      <w:tr w:rsidR="005A71AF" w:rsidTr="6D110F92" w14:paraId="32B112D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:rsidR="005A71AF" w:rsidP="00D92CCB" w:rsidRDefault="005A71AF" w14:paraId="1FB9AE45" w14:textId="77777777">
            <w:pPr>
              <w:pStyle w:val="Corpsdetexte"/>
              <w:spacing w:before="60" w:after="60"/>
              <w:ind w:left="0"/>
            </w:pPr>
            <w:proofErr w:type="spellStart"/>
            <w:r>
              <w:t>Propriétés</w:t>
            </w:r>
            <w:proofErr w:type="spellEnd"/>
            <w:r>
              <w:t xml:space="preserve"> du document</w:t>
            </w:r>
          </w:p>
        </w:tc>
        <w:tc>
          <w:tcPr>
            <w:tcW w:w="4410" w:type="dxa"/>
          </w:tcPr>
          <w:p w:rsidR="005A71AF" w:rsidP="00D92CCB" w:rsidRDefault="005A71AF" w14:paraId="315F5E4A" w14:textId="77777777">
            <w:pPr>
              <w:pStyle w:val="Corpsdetexte"/>
              <w:spacing w:before="60" w:after="60"/>
              <w:ind w:left="0"/>
            </w:pPr>
          </w:p>
        </w:tc>
      </w:tr>
      <w:tr w:rsidR="005A71AF" w:rsidTr="6D110F92" w14:paraId="685DEA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:rsidRPr="00FA128A" w:rsidR="005A71AF" w:rsidP="00D92CCB" w:rsidRDefault="005A71AF" w14:paraId="4E2C0F9A" w14:textId="77777777">
            <w:pPr>
              <w:pStyle w:val="Corpsdetexte"/>
              <w:spacing w:before="48" w:beforeLines="20" w:after="48" w:afterLines="20"/>
              <w:ind w:left="0" w:right="567"/>
            </w:pPr>
            <w:r w:rsidRPr="00FA128A">
              <w:t>Auteur</w:t>
            </w:r>
          </w:p>
        </w:tc>
        <w:tc>
          <w:tcPr>
            <w:tcW w:w="4410" w:type="dxa"/>
          </w:tcPr>
          <w:p w:rsidRPr="00FA128A" w:rsidR="005A71AF" w:rsidP="6BEB70F1" w:rsidRDefault="616B9289" w14:paraId="0B5F76D1" w14:textId="544EECDA">
            <w:pPr>
              <w:pStyle w:val="Corpsdetexte"/>
              <w:tabs>
                <w:tab w:val="left" w:pos="4320"/>
              </w:tabs>
              <w:spacing w:before="48" w:beforeLines="20" w:after="48" w:afterLines="20"/>
              <w:ind w:left="0" w:right="567"/>
              <w:rPr>
                <w:rStyle w:val="HighlightedVariable"/>
              </w:rPr>
            </w:pPr>
            <w:r w:rsidRPr="6BEB70F1">
              <w:rPr>
                <w:rStyle w:val="HighlightedVariable"/>
              </w:rPr>
              <w:t>H</w:t>
            </w:r>
            <w:r w:rsidR="00027618">
              <w:rPr>
                <w:rStyle w:val="HighlightedVariable"/>
              </w:rPr>
              <w:t>amdi</w:t>
            </w:r>
            <w:r w:rsidRPr="6BEB70F1">
              <w:rPr>
                <w:rStyle w:val="HighlightedVariable"/>
              </w:rPr>
              <w:t xml:space="preserve"> Rekik</w:t>
            </w:r>
            <w:r w:rsidR="007D02D3">
              <w:rPr>
                <w:rStyle w:val="HighlightedVariable"/>
              </w:rPr>
              <w:t xml:space="preserve"> / Tanguy </w:t>
            </w:r>
            <w:proofErr w:type="spellStart"/>
            <w:r w:rsidR="007D02D3">
              <w:rPr>
                <w:rStyle w:val="HighlightedVariable"/>
              </w:rPr>
              <w:t>Bambier</w:t>
            </w:r>
            <w:proofErr w:type="spellEnd"/>
          </w:p>
        </w:tc>
      </w:tr>
      <w:tr w:rsidR="005A71AF" w:rsidTr="6D110F92" w14:paraId="3B7A886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:rsidRPr="00FA128A" w:rsidR="005A71AF" w:rsidP="00D92CCB" w:rsidRDefault="005A71AF" w14:paraId="76008B8B" w14:textId="77777777">
            <w:pPr>
              <w:pStyle w:val="Corpsdetexte"/>
              <w:spacing w:before="48" w:beforeLines="20" w:after="48" w:afterLines="20"/>
              <w:ind w:left="0" w:right="567"/>
            </w:pPr>
            <w:r w:rsidRPr="00FA128A">
              <w:t xml:space="preserve">Date de </w:t>
            </w:r>
            <w:proofErr w:type="spellStart"/>
            <w:r w:rsidRPr="00FA128A">
              <w:t>création</w:t>
            </w:r>
            <w:proofErr w:type="spellEnd"/>
          </w:p>
        </w:tc>
        <w:tc>
          <w:tcPr>
            <w:tcW w:w="4410" w:type="dxa"/>
          </w:tcPr>
          <w:p w:rsidRPr="00FA128A" w:rsidR="005A71AF" w:rsidP="00D92CCB" w:rsidRDefault="003C3CA7" w14:paraId="0DF64325" w14:textId="63A2FBB6">
            <w:pPr>
              <w:pStyle w:val="Corpsdetexte"/>
              <w:spacing w:before="48" w:beforeLines="20" w:after="48" w:afterLines="20"/>
              <w:ind w:left="0" w:right="567"/>
            </w:pPr>
            <w:r>
              <w:t>26/01/2025</w:t>
            </w:r>
          </w:p>
        </w:tc>
      </w:tr>
      <w:tr w:rsidR="005A71AF" w:rsidTr="6D110F92" w14:paraId="07BA5CB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:rsidRPr="00FA128A" w:rsidR="005A71AF" w:rsidP="00D92CCB" w:rsidRDefault="005A71AF" w14:paraId="66D0C152" w14:textId="77777777">
            <w:pPr>
              <w:pStyle w:val="Corpsdetexte"/>
              <w:spacing w:before="48" w:beforeLines="20" w:after="48" w:afterLines="20"/>
              <w:ind w:left="0" w:right="567"/>
            </w:pPr>
            <w:proofErr w:type="spellStart"/>
            <w:r w:rsidRPr="00FA128A">
              <w:t>Dernière</w:t>
            </w:r>
            <w:proofErr w:type="spellEnd"/>
            <w:r w:rsidRPr="00FA128A">
              <w:t xml:space="preserve"> mise à jour</w:t>
            </w:r>
          </w:p>
        </w:tc>
        <w:tc>
          <w:tcPr>
            <w:tcW w:w="4410" w:type="dxa"/>
          </w:tcPr>
          <w:p w:rsidRPr="00FA128A" w:rsidR="005A71AF" w:rsidP="00D92CCB" w:rsidRDefault="005A71AF" w14:paraId="71954D10" w14:textId="379A68DD">
            <w:pPr>
              <w:pStyle w:val="Corpsdetexte"/>
              <w:spacing w:before="48" w:beforeLines="20" w:after="48" w:afterLines="20"/>
              <w:ind w:left="0" w:right="567"/>
            </w:pPr>
            <w:r>
              <w:fldChar w:fldCharType="begin"/>
            </w:r>
            <w:r>
              <w:instrText>savedate \@ "dd/MM/yyyy"</w:instrText>
            </w:r>
            <w:r>
              <w:fldChar w:fldCharType="separate"/>
            </w:r>
            <w:r w:rsidR="003C3CA7">
              <w:rPr>
                <w:noProof/>
              </w:rPr>
              <w:t>2</w:t>
            </w:r>
            <w:r w:rsidR="003C3CA7">
              <w:rPr>
                <w:noProof/>
              </w:rPr>
              <w:t>6</w:t>
            </w:r>
            <w:r w:rsidR="003C3CA7">
              <w:rPr>
                <w:noProof/>
              </w:rPr>
              <w:t>/01/2025</w:t>
            </w:r>
            <w:r>
              <w:fldChar w:fldCharType="end"/>
            </w:r>
          </w:p>
        </w:tc>
      </w:tr>
      <w:tr w:rsidRPr="003C3CA7" w:rsidR="005A71AF" w:rsidTr="6D110F92" w14:paraId="311A806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:rsidRPr="00FA128A" w:rsidR="005A71AF" w:rsidP="00D92CCB" w:rsidRDefault="005A71AF" w14:paraId="1382D223" w14:textId="77777777">
            <w:pPr>
              <w:pStyle w:val="Corpsdetexte"/>
              <w:spacing w:before="48" w:beforeLines="20" w:after="48" w:afterLines="20"/>
              <w:ind w:left="0" w:right="567"/>
            </w:pPr>
            <w:proofErr w:type="spellStart"/>
            <w:r w:rsidRPr="00FA128A">
              <w:t>Référence</w:t>
            </w:r>
            <w:proofErr w:type="spellEnd"/>
            <w:r w:rsidRPr="00FA128A">
              <w:t xml:space="preserve"> du document</w:t>
            </w:r>
          </w:p>
        </w:tc>
        <w:tc>
          <w:tcPr>
            <w:tcW w:w="4410" w:type="dxa"/>
          </w:tcPr>
          <w:p w:rsidRPr="0007330D" w:rsidR="005A71AF" w:rsidP="6D110F92" w:rsidRDefault="007D02D3" w14:paraId="1CC44868" w14:textId="1ED0E3BF">
            <w:pPr>
              <w:pStyle w:val="Corpsdetexte"/>
              <w:spacing w:before="48" w:beforeLines="20" w:after="48" w:afterLines="20"/>
              <w:ind w:left="0" w:right="567"/>
              <w:rPr>
                <w:lang w:val="fr-FR"/>
              </w:rPr>
            </w:pPr>
            <w:r w:rsidRPr="007D02D3">
              <w:rPr>
                <w:rFonts w:eastAsia="Times New Roman" w:cs="Times New Roman"/>
                <w:lang w:val="fr-FR"/>
              </w:rPr>
              <w:t>008_OUT_A IPP Mouvements de Palettes</w:t>
            </w:r>
          </w:p>
        </w:tc>
      </w:tr>
      <w:tr w:rsidR="005A71AF" w:rsidTr="6D110F92" w14:paraId="7FCA4AD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:rsidRPr="00FA128A" w:rsidR="005A71AF" w:rsidP="00D92CCB" w:rsidRDefault="005A71AF" w14:paraId="60BC6886" w14:textId="77777777">
            <w:pPr>
              <w:pStyle w:val="Corpsdetexte"/>
              <w:spacing w:before="48" w:beforeLines="20" w:after="48" w:afterLines="20"/>
              <w:ind w:left="0" w:right="567"/>
            </w:pPr>
            <w:r w:rsidRPr="00FA128A">
              <w:t>Version</w:t>
            </w:r>
          </w:p>
        </w:tc>
        <w:tc>
          <w:tcPr>
            <w:tcW w:w="4410" w:type="dxa"/>
          </w:tcPr>
          <w:p w:rsidRPr="00E3412E" w:rsidR="005A71AF" w:rsidP="00D92CCB" w:rsidRDefault="005A71AF" w14:paraId="3702C19C" w14:textId="1E80AB07">
            <w:pPr>
              <w:pStyle w:val="Corpsdetexte"/>
              <w:spacing w:before="48" w:beforeLines="20" w:after="48" w:afterLines="20"/>
              <w:ind w:left="0" w:right="567"/>
              <w:rPr>
                <w:rStyle w:val="HighlightedVariable"/>
              </w:rPr>
            </w:pPr>
            <w:r w:rsidRPr="00E3412E">
              <w:rPr>
                <w:rStyle w:val="HighlightedVariable"/>
              </w:rPr>
              <w:t>&lt;</w:t>
            </w:r>
            <w:r w:rsidR="005B2429">
              <w:rPr>
                <w:rStyle w:val="HighlightedVariable"/>
              </w:rPr>
              <w:t>V0</w:t>
            </w:r>
            <w:r w:rsidRPr="00E3412E">
              <w:rPr>
                <w:rStyle w:val="HighlightedVariable"/>
              </w:rPr>
              <w:t>&gt;</w:t>
            </w:r>
          </w:p>
        </w:tc>
      </w:tr>
    </w:tbl>
    <w:p w:rsidR="005A71AF" w:rsidP="005A71AF" w:rsidRDefault="005A71AF" w14:paraId="0EA6441F" w14:textId="77777777">
      <w:pPr>
        <w:pStyle w:val="Corpsdetexte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296"/>
        <w:gridCol w:w="4361"/>
      </w:tblGrid>
      <w:tr w:rsidR="005A71AF" w:rsidTr="58C520BB" w14:paraId="65B3B22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:rsidR="005A71AF" w:rsidP="00D92CCB" w:rsidRDefault="005A71AF" w14:paraId="1B901249" w14:textId="77777777">
            <w:pPr>
              <w:pStyle w:val="Corpsdetexte"/>
              <w:spacing w:before="60" w:after="60"/>
              <w:ind w:left="0"/>
            </w:pPr>
            <w:r>
              <w:t>Approbations</w:t>
            </w:r>
          </w:p>
        </w:tc>
        <w:tc>
          <w:tcPr>
            <w:tcW w:w="4410" w:type="dxa"/>
          </w:tcPr>
          <w:p w:rsidR="005A71AF" w:rsidP="00D92CCB" w:rsidRDefault="005A71AF" w14:paraId="011A36C4" w14:textId="77777777">
            <w:pPr>
              <w:pStyle w:val="Corpsdetexte"/>
              <w:spacing w:before="60" w:after="60"/>
              <w:ind w:left="0"/>
            </w:pPr>
            <w:r>
              <w:t>Position</w:t>
            </w:r>
          </w:p>
        </w:tc>
      </w:tr>
      <w:tr w:rsidR="005A71AF" w:rsidTr="58C520BB" w14:paraId="3FCFAF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:rsidRPr="00FA128A" w:rsidR="005A71AF" w:rsidP="58C520BB" w:rsidRDefault="005A71AF" w14:paraId="39C7524C" w14:textId="74C7FEB5">
            <w:pPr>
              <w:pStyle w:val="Corpsdetexte"/>
              <w:spacing w:before="60" w:after="60" w:line="259" w:lineRule="auto"/>
              <w:ind w:left="0" w:right="567"/>
              <w:rPr>
                <w:rStyle w:val="HighlightedVariable"/>
              </w:rPr>
            </w:pPr>
          </w:p>
        </w:tc>
        <w:tc>
          <w:tcPr>
            <w:tcW w:w="4410" w:type="dxa"/>
          </w:tcPr>
          <w:p w:rsidR="005A71AF" w:rsidP="00D92CCB" w:rsidRDefault="005A71AF" w14:paraId="2EAD0CC5" w14:textId="785BCCAD">
            <w:pPr>
              <w:pStyle w:val="Corpsdetexte"/>
              <w:spacing w:before="60" w:after="60"/>
              <w:ind w:left="0"/>
            </w:pPr>
          </w:p>
        </w:tc>
      </w:tr>
      <w:tr w:rsidR="005A71AF" w:rsidTr="58C520BB" w14:paraId="201263C9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:rsidRPr="00FA128A" w:rsidR="005A71AF" w:rsidP="58C520BB" w:rsidRDefault="005A71AF" w14:paraId="1D83AB68" w14:textId="45530C1D">
            <w:pPr>
              <w:pStyle w:val="Corpsdetexte"/>
              <w:spacing w:before="60" w:after="60" w:line="259" w:lineRule="auto"/>
              <w:ind w:left="0" w:right="567"/>
              <w:rPr>
                <w:rStyle w:val="HighlightedVariable"/>
              </w:rPr>
            </w:pPr>
          </w:p>
        </w:tc>
        <w:tc>
          <w:tcPr>
            <w:tcW w:w="4410" w:type="dxa"/>
          </w:tcPr>
          <w:p w:rsidR="005A71AF" w:rsidP="00D92CCB" w:rsidRDefault="005A71AF" w14:paraId="5F53773E" w14:textId="37835B51">
            <w:pPr>
              <w:pStyle w:val="Corpsdetexte"/>
              <w:spacing w:before="60" w:after="60"/>
              <w:ind w:left="0"/>
            </w:pPr>
          </w:p>
        </w:tc>
      </w:tr>
    </w:tbl>
    <w:p w:rsidR="005A71AF" w:rsidP="005A71AF" w:rsidRDefault="005A71AF" w14:paraId="7C8ADCD3" w14:textId="77777777">
      <w:pPr>
        <w:pStyle w:val="Corpsdetexte"/>
      </w:pPr>
    </w:p>
    <w:p w:rsidR="005A71AF" w:rsidP="005A71AF" w:rsidRDefault="005A71AF" w14:paraId="76467D71" w14:textId="77777777">
      <w:pPr>
        <w:pStyle w:val="Corpsdetexte"/>
      </w:pPr>
    </w:p>
    <w:p w:rsidR="005A71AF" w:rsidP="005A71AF" w:rsidRDefault="005A71AF" w14:paraId="09473C62" w14:textId="77777777">
      <w:pPr>
        <w:pStyle w:val="Corpsdetexte"/>
      </w:pPr>
    </w:p>
    <w:p w:rsidR="005A71AF" w:rsidP="005A71AF" w:rsidRDefault="005A71AF" w14:paraId="0CE43779" w14:textId="77777777">
      <w:pPr>
        <w:pStyle w:val="Corpsdetexte"/>
      </w:pPr>
    </w:p>
    <w:p w:rsidRPr="00D25469" w:rsidR="005A71AF" w:rsidP="005A71AF" w:rsidRDefault="005A71AF" w14:paraId="2A30D574" w14:textId="77777777">
      <w:pPr>
        <w:pStyle w:val="Titre1"/>
      </w:pPr>
      <w:bookmarkStart w:name="_Toc181091874" w:id="0"/>
      <w:bookmarkStart w:name="_Toc188817194" w:id="1"/>
      <w:r w:rsidRPr="00D25469">
        <w:t>Contrôle des documents</w:t>
      </w:r>
      <w:bookmarkEnd w:id="0"/>
      <w:bookmarkEnd w:id="1"/>
    </w:p>
    <w:p w:rsidRPr="00033A89" w:rsidR="005A71AF" w:rsidP="005A71AF" w:rsidRDefault="005A71AF" w14:paraId="2E799B55" w14:textId="77777777">
      <w:pPr>
        <w:pStyle w:val="Titre2"/>
      </w:pPr>
      <w:bookmarkStart w:name="_Toc181091875" w:id="2"/>
      <w:bookmarkStart w:name="_Toc188817195" w:id="3"/>
      <w:r w:rsidRPr="00033A89">
        <w:t xml:space="preserve">Modifier </w:t>
      </w:r>
      <w:proofErr w:type="spellStart"/>
      <w:r w:rsidRPr="00033A89">
        <w:t>l'enregistrement</w:t>
      </w:r>
      <w:bookmarkEnd w:id="2"/>
      <w:bookmarkEnd w:id="3"/>
      <w:proofErr w:type="spellEnd"/>
    </w:p>
    <w:p w:rsidR="005A71AF" w:rsidP="005A71AF" w:rsidRDefault="005A71AF" w14:paraId="0A48DDB4" w14:textId="77777777">
      <w:pPr>
        <w:pStyle w:val="Corpsdetexte"/>
        <w:ind w:left="8640" w:firstLine="720"/>
      </w:pPr>
      <w:r>
        <w:rPr>
          <w:color w:val="FFFFFF"/>
          <w:sz w:val="10"/>
        </w:rPr>
        <w:fldChar w:fldCharType="begin"/>
      </w:r>
      <w:r>
        <w:rPr>
          <w:color w:val="FFFFFF"/>
          <w:sz w:val="10"/>
        </w:rPr>
        <w:instrText xml:space="preserve"> SECTIONPAGES  \* MERGEFORMAT </w:instrText>
      </w:r>
      <w:r>
        <w:rPr>
          <w:color w:val="FFFFFF"/>
          <w:sz w:val="10"/>
        </w:rPr>
        <w:fldChar w:fldCharType="separate"/>
      </w:r>
      <w:r>
        <w:rPr>
          <w:noProof/>
          <w:color w:val="FFFFFF"/>
          <w:sz w:val="10"/>
        </w:rPr>
        <w:t>1</w:t>
      </w:r>
      <w:r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074"/>
        <w:gridCol w:w="1895"/>
        <w:gridCol w:w="2977"/>
      </w:tblGrid>
      <w:tr w:rsidR="005A71AF" w:rsidTr="00F43A3E" w14:paraId="03DDC95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:rsidRPr="00FA128A" w:rsidR="005A71AF" w:rsidP="00D92CCB" w:rsidRDefault="005A71AF" w14:paraId="286E035B" w14:textId="77777777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Date</w:t>
            </w:r>
          </w:p>
        </w:tc>
        <w:tc>
          <w:tcPr>
            <w:tcW w:w="2074" w:type="dxa"/>
          </w:tcPr>
          <w:p w:rsidRPr="00FA128A" w:rsidR="005A71AF" w:rsidP="00D92CCB" w:rsidRDefault="005A71AF" w14:paraId="1F83800B" w14:textId="77777777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Auteur</w:t>
            </w:r>
          </w:p>
        </w:tc>
        <w:tc>
          <w:tcPr>
            <w:tcW w:w="1895" w:type="dxa"/>
          </w:tcPr>
          <w:p w:rsidRPr="00FA128A" w:rsidR="005A71AF" w:rsidP="00D92CCB" w:rsidRDefault="005A71AF" w14:paraId="12D3F280" w14:textId="77777777">
            <w:pPr>
              <w:pStyle w:val="Corpsdetexte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>
              <w:rPr>
                <w:bCs/>
                <w:color w:val="FFFFFF"/>
              </w:rPr>
              <w:t>Version</w:t>
            </w:r>
          </w:p>
        </w:tc>
        <w:tc>
          <w:tcPr>
            <w:tcW w:w="2977" w:type="dxa"/>
          </w:tcPr>
          <w:p w:rsidRPr="00FE0A85" w:rsidR="005A71AF" w:rsidP="00D92CCB" w:rsidRDefault="005A71AF" w14:paraId="680ADD6F" w14:textId="77777777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proofErr w:type="spellStart"/>
            <w:r w:rsidRPr="00FE0A85">
              <w:rPr>
                <w:bCs/>
                <w:color w:val="FFFFFF"/>
              </w:rPr>
              <w:t>Référence</w:t>
            </w:r>
            <w:proofErr w:type="spellEnd"/>
            <w:r w:rsidRPr="00FE0A85">
              <w:rPr>
                <w:bCs/>
                <w:color w:val="FFFFFF"/>
              </w:rPr>
              <w:t xml:space="preserve"> de modification</w:t>
            </w:r>
          </w:p>
        </w:tc>
      </w:tr>
      <w:tr w:rsidR="00001AE0" w:rsidTr="00F43A3E" w14:paraId="3FA761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:rsidRPr="00027618" w:rsidR="00001AE0" w:rsidP="00001AE0" w:rsidRDefault="00001AE0" w14:paraId="6E82A6AF" w14:textId="72997D3A">
            <w:pPr>
              <w:pStyle w:val="Corpsdetexte"/>
              <w:spacing w:before="60" w:after="60"/>
              <w:ind w:left="0" w:right="567"/>
              <w:rPr>
                <w:noProof/>
              </w:rPr>
            </w:pPr>
            <w:r w:rsidRPr="00027618">
              <w:rPr>
                <w:rStyle w:val="HighlightedVariable"/>
                <w:color w:val="auto"/>
              </w:rPr>
              <w:t>2</w:t>
            </w:r>
            <w:r>
              <w:rPr>
                <w:rStyle w:val="HighlightedVariable"/>
                <w:color w:val="auto"/>
              </w:rPr>
              <w:t>6</w:t>
            </w:r>
            <w:r w:rsidRPr="00027618">
              <w:rPr>
                <w:rStyle w:val="HighlightedVariable"/>
                <w:color w:val="auto"/>
              </w:rPr>
              <w:t>/01/2024</w:t>
            </w:r>
          </w:p>
        </w:tc>
        <w:tc>
          <w:tcPr>
            <w:tcW w:w="2074" w:type="dxa"/>
          </w:tcPr>
          <w:p w:rsidRPr="00027618" w:rsidR="00001AE0" w:rsidP="00001AE0" w:rsidRDefault="00001AE0" w14:paraId="254186BB" w14:textId="409D743E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auto"/>
              </w:rPr>
            </w:pPr>
            <w:r w:rsidRPr="00027618">
              <w:rPr>
                <w:rStyle w:val="HighlightedVariable"/>
                <w:color w:val="auto"/>
              </w:rPr>
              <w:t>Hamdi REKIK</w:t>
            </w:r>
          </w:p>
        </w:tc>
        <w:tc>
          <w:tcPr>
            <w:tcW w:w="1895" w:type="dxa"/>
          </w:tcPr>
          <w:p w:rsidR="00001AE0" w:rsidP="00001AE0" w:rsidRDefault="00001AE0" w14:paraId="5DDA70D9" w14:textId="73813DDF">
            <w:pPr>
              <w:pStyle w:val="Corpsdetexte"/>
              <w:spacing w:before="60" w:after="60"/>
              <w:ind w:left="0"/>
            </w:pPr>
            <w:r>
              <w:t>V.0</w:t>
            </w:r>
          </w:p>
        </w:tc>
        <w:tc>
          <w:tcPr>
            <w:tcW w:w="2977" w:type="dxa"/>
          </w:tcPr>
          <w:p w:rsidR="00001AE0" w:rsidP="00001AE0" w:rsidRDefault="00001AE0" w14:paraId="20282886" w14:textId="77777777">
            <w:pPr>
              <w:pStyle w:val="Corpsdetexte"/>
              <w:spacing w:before="60" w:after="60"/>
              <w:ind w:left="0"/>
            </w:pPr>
          </w:p>
        </w:tc>
      </w:tr>
      <w:tr w:rsidR="00001AE0" w:rsidTr="00F43A3E" w14:paraId="69FB2C5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:rsidRPr="00027618" w:rsidR="00001AE0" w:rsidP="00001AE0" w:rsidRDefault="00001AE0" w14:paraId="1355C234" w14:textId="4D1CA62F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auto"/>
              </w:rPr>
            </w:pPr>
          </w:p>
        </w:tc>
        <w:tc>
          <w:tcPr>
            <w:tcW w:w="2074" w:type="dxa"/>
          </w:tcPr>
          <w:p w:rsidRPr="00027618" w:rsidR="00001AE0" w:rsidP="00001AE0" w:rsidRDefault="00001AE0" w14:paraId="5C07FAEA" w14:textId="5A85766A">
            <w:pPr>
              <w:pStyle w:val="Corpsdetexte"/>
              <w:spacing w:before="60" w:after="60"/>
              <w:ind w:left="0" w:right="567"/>
              <w:rPr>
                <w:rStyle w:val="HighlightedVariable"/>
                <w:color w:val="auto"/>
              </w:rPr>
            </w:pPr>
          </w:p>
        </w:tc>
        <w:tc>
          <w:tcPr>
            <w:tcW w:w="1895" w:type="dxa"/>
          </w:tcPr>
          <w:p w:rsidRPr="00FA128A" w:rsidR="00001AE0" w:rsidP="00001AE0" w:rsidRDefault="00001AE0" w14:paraId="3931BB6D" w14:textId="508A08EE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2977" w:type="dxa"/>
          </w:tcPr>
          <w:p w:rsidR="00001AE0" w:rsidP="00001AE0" w:rsidRDefault="00001AE0" w14:paraId="43F004F6" w14:textId="77777777">
            <w:pPr>
              <w:pStyle w:val="Corpsdetexte"/>
              <w:spacing w:before="60" w:after="60"/>
              <w:ind w:left="0"/>
            </w:pPr>
          </w:p>
        </w:tc>
      </w:tr>
      <w:tr w:rsidR="00001AE0" w:rsidTr="00F43A3E" w14:paraId="7FA1CC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:rsidRPr="001F61FA" w:rsidR="00001AE0" w:rsidP="00001AE0" w:rsidRDefault="00001AE0" w14:paraId="63E07FFC" w14:textId="77777777">
            <w:pPr>
              <w:pStyle w:val="Corpsdetexte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2074" w:type="dxa"/>
          </w:tcPr>
          <w:p w:rsidRPr="001F61FA" w:rsidR="00001AE0" w:rsidP="00001AE0" w:rsidRDefault="00001AE0" w14:paraId="369ACED9" w14:textId="77777777">
            <w:pPr>
              <w:pStyle w:val="Corpsdetexte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895" w:type="dxa"/>
          </w:tcPr>
          <w:p w:rsidR="00001AE0" w:rsidP="00001AE0" w:rsidRDefault="00001AE0" w14:paraId="6BFE2EAD" w14:textId="77777777">
            <w:pPr>
              <w:pStyle w:val="Corpsdetexte"/>
              <w:spacing w:before="60" w:after="60"/>
              <w:ind w:left="0"/>
            </w:pPr>
          </w:p>
        </w:tc>
        <w:tc>
          <w:tcPr>
            <w:tcW w:w="2977" w:type="dxa"/>
          </w:tcPr>
          <w:p w:rsidR="00001AE0" w:rsidP="00001AE0" w:rsidRDefault="00001AE0" w14:paraId="11518681" w14:textId="77777777">
            <w:pPr>
              <w:pStyle w:val="Corpsdetexte"/>
              <w:spacing w:before="60" w:after="60"/>
              <w:ind w:left="0"/>
            </w:pPr>
          </w:p>
        </w:tc>
      </w:tr>
    </w:tbl>
    <w:p w:rsidR="005A71AF" w:rsidP="005A71AF" w:rsidRDefault="005A71AF" w14:paraId="7D3B527A" w14:textId="77777777">
      <w:pPr>
        <w:pStyle w:val="Corpsdetexte"/>
      </w:pPr>
    </w:p>
    <w:p w:rsidR="005A71AF" w:rsidP="005A71AF" w:rsidRDefault="005A71AF" w14:paraId="67D80987" w14:textId="77777777">
      <w:pPr>
        <w:pStyle w:val="Titre2"/>
      </w:pPr>
      <w:bookmarkStart w:name="_Toc181091876" w:id="4"/>
      <w:bookmarkStart w:name="_Toc188817196" w:id="5"/>
      <w:proofErr w:type="spellStart"/>
      <w:r>
        <w:t>Examinateurs</w:t>
      </w:r>
      <w:bookmarkEnd w:id="4"/>
      <w:bookmarkEnd w:id="5"/>
      <w:proofErr w:type="spellEnd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Pr="00A366F4" w:rsidR="005A71AF" w:rsidTr="00D92CCB" w14:paraId="1AD119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:rsidRPr="00A366F4" w:rsidR="005A71AF" w:rsidP="00D92CCB" w:rsidRDefault="005A71AF" w14:paraId="65F27FF2" w14:textId="77777777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 xml:space="preserve">Nom </w:t>
            </w:r>
          </w:p>
        </w:tc>
        <w:tc>
          <w:tcPr>
            <w:tcW w:w="5103" w:type="dxa"/>
          </w:tcPr>
          <w:p w:rsidRPr="00A366F4" w:rsidR="005A71AF" w:rsidP="00D92CCB" w:rsidRDefault="005A71AF" w14:paraId="23234314" w14:textId="77777777">
            <w:pPr>
              <w:pStyle w:val="Corpsdetexte"/>
              <w:spacing w:before="60" w:after="60"/>
              <w:ind w:left="0" w:right="562"/>
              <w:rPr>
                <w:bCs/>
                <w:color w:val="FFFFFF"/>
              </w:rPr>
            </w:pPr>
            <w:r w:rsidRPr="00FA128A">
              <w:rPr>
                <w:bCs/>
                <w:color w:val="FFFFFF"/>
              </w:rPr>
              <w:t>Position</w:t>
            </w:r>
          </w:p>
        </w:tc>
      </w:tr>
      <w:tr w:rsidR="005A71AF" w:rsidTr="00D92CCB" w14:paraId="5D43E7B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:rsidRPr="00FA128A" w:rsidR="005A71AF" w:rsidP="00712103" w:rsidRDefault="005A71AF" w14:paraId="62D6B405" w14:textId="77777777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:rsidRPr="00FA128A" w:rsidR="005A71AF" w:rsidP="00712103" w:rsidRDefault="005A71AF" w14:paraId="61C4FDA7" w14:textId="77777777">
            <w:pPr>
              <w:pStyle w:val="Corpsdetexte"/>
              <w:spacing w:before="60" w:after="60"/>
              <w:ind w:left="0" w:right="567"/>
            </w:pPr>
          </w:p>
        </w:tc>
      </w:tr>
      <w:tr w:rsidR="005A71AF" w:rsidTr="00D92CCB" w14:paraId="7D35FCD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:rsidRPr="00FA128A" w:rsidR="005A71AF" w:rsidP="00712103" w:rsidRDefault="005A71AF" w14:paraId="111CBDC9" w14:textId="77777777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:rsidRPr="00FA128A" w:rsidR="005A71AF" w:rsidP="00712103" w:rsidRDefault="005A71AF" w14:paraId="16A96FE2" w14:textId="77777777">
            <w:pPr>
              <w:pStyle w:val="Corpsdetexte"/>
              <w:spacing w:before="60" w:after="60"/>
              <w:ind w:left="0" w:right="567"/>
            </w:pPr>
          </w:p>
        </w:tc>
      </w:tr>
      <w:tr w:rsidR="005A71AF" w:rsidTr="00D92CCB" w14:paraId="656593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:rsidRPr="00FA128A" w:rsidR="005A71AF" w:rsidP="00712103" w:rsidRDefault="005A71AF" w14:paraId="1B32298A" w14:textId="77777777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:rsidRPr="00FA128A" w:rsidR="005A71AF" w:rsidP="00712103" w:rsidRDefault="005A71AF" w14:paraId="6E704DCD" w14:textId="77777777">
            <w:pPr>
              <w:pStyle w:val="Corpsdetexte"/>
              <w:spacing w:before="60" w:after="60"/>
              <w:ind w:left="0" w:right="567"/>
            </w:pPr>
          </w:p>
        </w:tc>
      </w:tr>
      <w:tr w:rsidR="005A71AF" w:rsidTr="00D92CCB" w14:paraId="10C44F4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:rsidRPr="00FA128A" w:rsidR="005A71AF" w:rsidP="00712103" w:rsidRDefault="005A71AF" w14:paraId="04E8DF04" w14:textId="77777777">
            <w:pPr>
              <w:pStyle w:val="Corpsdetexte"/>
              <w:spacing w:before="60" w:after="60"/>
              <w:ind w:left="0" w:right="567"/>
            </w:pPr>
          </w:p>
        </w:tc>
        <w:tc>
          <w:tcPr>
            <w:tcW w:w="5103" w:type="dxa"/>
          </w:tcPr>
          <w:p w:rsidRPr="00FA128A" w:rsidR="005A71AF" w:rsidP="00712103" w:rsidRDefault="005A71AF" w14:paraId="74C04FDA" w14:textId="77777777">
            <w:pPr>
              <w:pStyle w:val="Corpsdetexte"/>
              <w:spacing w:before="60" w:after="60"/>
              <w:ind w:left="0" w:right="567"/>
            </w:pPr>
          </w:p>
        </w:tc>
      </w:tr>
    </w:tbl>
    <w:p w:rsidR="005A71AF" w:rsidP="005A71AF" w:rsidRDefault="005A71AF" w14:paraId="56219AED" w14:textId="77777777">
      <w:pPr>
        <w:pStyle w:val="Corpsdetexte"/>
      </w:pPr>
    </w:p>
    <w:p w:rsidR="000674CA" w:rsidP="007816DA" w:rsidRDefault="000674CA" w14:paraId="7DE63B28" w14:textId="7889854C">
      <w:pPr>
        <w:pStyle w:val="TOCHeading1"/>
        <w:tabs>
          <w:tab w:val="left" w:pos="7309"/>
        </w:tabs>
      </w:pPr>
      <w:proofErr w:type="spellStart"/>
      <w:r>
        <w:t>Sommaire</w:t>
      </w:r>
      <w:proofErr w:type="spellEnd"/>
      <w:r w:rsidR="007816DA">
        <w:tab/>
      </w:r>
    </w:p>
    <w:p w:rsidR="006E1488" w:rsidRDefault="000674CA" w14:paraId="405EE94A" w14:textId="20F4F2FC">
      <w:pPr>
        <w:pStyle w:val="TM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</w:instrText>
      </w:r>
      <w:r>
        <w:rPr>
          <w:b w:val="0"/>
        </w:rPr>
        <w:fldChar w:fldCharType="separate"/>
      </w:r>
      <w:hyperlink w:history="1" w:anchor="_Toc188817194">
        <w:r w:rsidRPr="00011AAF" w:rsidR="006E1488">
          <w:rPr>
            <w:rStyle w:val="Lienhypertexte"/>
            <w:noProof/>
          </w:rPr>
          <w:t>1</w:t>
        </w:r>
        <w:r w:rsidR="006E1488"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 w:rsidR="006E1488">
          <w:rPr>
            <w:rStyle w:val="Lienhypertexte"/>
            <w:noProof/>
          </w:rPr>
          <w:t>Contrôle des documents</w:t>
        </w:r>
        <w:r w:rsidR="006E1488">
          <w:rPr>
            <w:noProof/>
            <w:webHidden/>
          </w:rPr>
          <w:tab/>
        </w:r>
        <w:r w:rsidR="006E1488">
          <w:rPr>
            <w:noProof/>
            <w:webHidden/>
          </w:rPr>
          <w:fldChar w:fldCharType="begin"/>
        </w:r>
        <w:r w:rsidR="006E1488">
          <w:rPr>
            <w:noProof/>
            <w:webHidden/>
          </w:rPr>
          <w:instrText xml:space="preserve"> PAGEREF _Toc188817194 \h </w:instrText>
        </w:r>
        <w:r w:rsidR="006E1488">
          <w:rPr>
            <w:noProof/>
            <w:webHidden/>
          </w:rPr>
        </w:r>
        <w:r w:rsidR="006E1488">
          <w:rPr>
            <w:noProof/>
            <w:webHidden/>
          </w:rPr>
          <w:fldChar w:fldCharType="separate"/>
        </w:r>
        <w:r w:rsidR="006E1488">
          <w:rPr>
            <w:noProof/>
            <w:webHidden/>
          </w:rPr>
          <w:t>2</w:t>
        </w:r>
        <w:r w:rsidR="006E1488">
          <w:rPr>
            <w:noProof/>
            <w:webHidden/>
          </w:rPr>
          <w:fldChar w:fldCharType="end"/>
        </w:r>
      </w:hyperlink>
    </w:p>
    <w:p w:rsidR="006E1488" w:rsidRDefault="006E1488" w14:paraId="14289B92" w14:textId="5F85F44C">
      <w:pPr>
        <w:pStyle w:val="TM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195">
        <w:r w:rsidRPr="00011AAF">
          <w:rPr>
            <w:rStyle w:val="Lienhypertexte"/>
            <w:noProof/>
          </w:rPr>
          <w:t>1.1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Modifier l'enregistrement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E1488" w:rsidRDefault="006E1488" w14:paraId="74E4E1CA" w14:textId="426A942A">
      <w:pPr>
        <w:pStyle w:val="TM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196">
        <w:r w:rsidRPr="00011AAF">
          <w:rPr>
            <w:rStyle w:val="Lienhypertexte"/>
            <w:noProof/>
          </w:rPr>
          <w:t>1.2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Examinateurs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6E1488" w:rsidRDefault="006E1488" w14:paraId="0BB6F39A" w14:textId="34EFEE99">
      <w:pPr>
        <w:pStyle w:val="TM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197">
        <w:r w:rsidRPr="00011AAF">
          <w:rPr>
            <w:rStyle w:val="Lienhypertexte"/>
            <w:noProof/>
          </w:rPr>
          <w:t>2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Vue d’Ensemble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1488" w:rsidRDefault="006E1488" w14:paraId="04AC201C" w14:textId="059AEB65">
      <w:pPr>
        <w:pStyle w:val="TM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198">
        <w:r w:rsidRPr="00011AAF">
          <w:rPr>
            <w:rStyle w:val="Lienhypertexte"/>
            <w:noProof/>
          </w:rPr>
          <w:t>2.1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Résumé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1488" w:rsidRDefault="006E1488" w14:paraId="5A587862" w14:textId="7A20F92E">
      <w:pPr>
        <w:pStyle w:val="TM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199">
        <w:r w:rsidRPr="00011AAF">
          <w:rPr>
            <w:rStyle w:val="Lienhypertexte"/>
            <w:noProof/>
          </w:rPr>
          <w:t>2.2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Objectifs Métier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1488" w:rsidRDefault="006E1488" w14:paraId="0F0F39DF" w14:textId="7BB75326">
      <w:pPr>
        <w:pStyle w:val="TM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200">
        <w:r w:rsidRPr="00011AAF">
          <w:rPr>
            <w:rStyle w:val="Lienhypertexte"/>
            <w:noProof/>
          </w:rPr>
          <w:t>2.3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Règles Métier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E1488" w:rsidRDefault="006E1488" w14:paraId="562BD390" w14:textId="3F33B6B8">
      <w:pPr>
        <w:pStyle w:val="TM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201">
        <w:r w:rsidRPr="00011AAF">
          <w:rPr>
            <w:rStyle w:val="Lienhypertexte"/>
            <w:noProof/>
          </w:rPr>
          <w:t>3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Analyse de l’interface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E1488" w:rsidRDefault="006E1488" w14:paraId="6A6013F3" w14:textId="035DB146">
      <w:pPr>
        <w:pStyle w:val="TM1"/>
        <w:tabs>
          <w:tab w:val="left" w:pos="2549"/>
        </w:tabs>
        <w:rPr>
          <w:rFonts w:asciiTheme="minorHAnsi" w:hAnsiTheme="minorHAnsi" w:eastAsiaTheme="minorEastAsia" w:cstheme="minorBidi"/>
          <w:b w:val="0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202">
        <w:r w:rsidRPr="00011AAF">
          <w:rPr>
            <w:rStyle w:val="Lienhypertexte"/>
            <w:noProof/>
          </w:rPr>
          <w:t>4</w:t>
        </w:r>
        <w:r>
          <w:rPr>
            <w:rFonts w:asciiTheme="minorHAnsi" w:hAnsiTheme="minorHAnsi" w:eastAsiaTheme="minorEastAsia" w:cstheme="minorBidi"/>
            <w:b w:val="0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Processus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E1488" w:rsidRDefault="006E1488" w14:paraId="02EA4CEA" w14:textId="0A5668FF">
      <w:pPr>
        <w:pStyle w:val="TM2"/>
        <w:tabs>
          <w:tab w:val="left" w:pos="2549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:lang w:eastAsia="en-US"/>
          <w14:ligatures w14:val="standardContextual"/>
        </w:rPr>
      </w:pPr>
      <w:hyperlink w:history="1" w:anchor="_Toc188817203">
        <w:r w:rsidRPr="00011AAF">
          <w:rPr>
            <w:rStyle w:val="Lienhypertexte"/>
            <w:noProof/>
          </w:rPr>
          <w:t>4.1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:lang w:eastAsia="en-US"/>
            <w14:ligatures w14:val="standardContextual"/>
          </w:rPr>
          <w:tab/>
        </w:r>
        <w:r w:rsidRPr="00011AAF">
          <w:rPr>
            <w:rStyle w:val="Lienhypertexte"/>
            <w:noProof/>
          </w:rPr>
          <w:t>Etapes de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_Toc188817203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674CA" w:rsidP="000674CA" w:rsidRDefault="000674CA" w14:paraId="7A53C97F" w14:textId="7195553E">
      <w:r>
        <w:rPr>
          <w:b/>
        </w:rPr>
        <w:fldChar w:fldCharType="end"/>
      </w:r>
    </w:p>
    <w:p w:rsidR="000674CA" w:rsidP="000674CA" w:rsidRDefault="000674CA" w14:paraId="7B6618BA" w14:textId="77777777">
      <w:pPr>
        <w:pStyle w:val="Corpsdetexte"/>
      </w:pPr>
    </w:p>
    <w:p w:rsidR="000674CA" w:rsidP="000674CA" w:rsidRDefault="000674CA" w14:paraId="16CF80B3" w14:textId="77777777">
      <w:pPr>
        <w:pStyle w:val="Corpsdetexte"/>
      </w:pPr>
    </w:p>
    <w:p w:rsidR="000674CA" w:rsidP="000674CA" w:rsidRDefault="000674CA" w14:paraId="31890083" w14:textId="77777777">
      <w:pPr>
        <w:pStyle w:val="Corpsdetexte"/>
      </w:pPr>
    </w:p>
    <w:p w:rsidR="000674CA" w:rsidP="000674CA" w:rsidRDefault="000674CA" w14:paraId="6FE55EE1" w14:textId="77777777">
      <w:pPr>
        <w:pStyle w:val="Corpsdetexte"/>
      </w:pPr>
    </w:p>
    <w:p w:rsidR="000674CA" w:rsidP="000674CA" w:rsidRDefault="000674CA" w14:paraId="4D75CDE8" w14:textId="77777777">
      <w:pPr>
        <w:pStyle w:val="Corpsdetexte"/>
      </w:pPr>
    </w:p>
    <w:p w:rsidR="000674CA" w:rsidP="000674CA" w:rsidRDefault="000674CA" w14:paraId="3B6913F9" w14:textId="77777777">
      <w:pPr>
        <w:pStyle w:val="Corpsdetexte"/>
      </w:pPr>
    </w:p>
    <w:p w:rsidR="000674CA" w:rsidP="000674CA" w:rsidRDefault="000674CA" w14:paraId="4930175D" w14:textId="77777777">
      <w:pPr>
        <w:pStyle w:val="Corpsdetexte"/>
        <w:ind w:left="0"/>
      </w:pPr>
    </w:p>
    <w:p w:rsidRPr="00485444" w:rsidR="000674CA" w:rsidP="000674CA" w:rsidRDefault="000674CA" w14:paraId="54FD37CE" w14:textId="77777777">
      <w:pPr>
        <w:pStyle w:val="Titre1"/>
      </w:pPr>
      <w:bookmarkStart w:name="_Toc188817197" w:id="6"/>
      <w:r>
        <w:t>Vue d’Ensemble</w:t>
      </w:r>
      <w:bookmarkEnd w:id="6"/>
    </w:p>
    <w:p w:rsidRPr="00960366" w:rsidR="000674CA" w:rsidP="000674CA" w:rsidRDefault="000674CA" w14:paraId="1152BEB1" w14:textId="77777777">
      <w:pPr>
        <w:pStyle w:val="Corpsdetexte"/>
        <w:rPr>
          <w:lang w:val="fr-FR"/>
        </w:rPr>
      </w:pPr>
      <w:r w:rsidRPr="00960366">
        <w:rPr>
          <w:lang w:val="fr-FR"/>
        </w:rPr>
        <w:t>Le but de ce document est de rassembler toutes les informations requises pour décrire un package de cas d’utilisation dans une spécification d’analyse complète.</w:t>
      </w:r>
    </w:p>
    <w:p w:rsidRPr="00960366" w:rsidR="000674CA" w:rsidP="000674CA" w:rsidRDefault="000674CA" w14:paraId="2E6A5283" w14:textId="77777777">
      <w:pPr>
        <w:pStyle w:val="Corpsdetexte"/>
        <w:rPr>
          <w:lang w:val="fr-FR"/>
        </w:rPr>
      </w:pPr>
      <w:r w:rsidRPr="00960366">
        <w:rPr>
          <w:lang w:val="fr-FR"/>
        </w:rPr>
        <w:t>Le document peut également être considéré comme un « document de conception fonctionnelle »</w:t>
      </w:r>
      <w:r>
        <w:rPr>
          <w:lang w:val="fr-FR"/>
        </w:rPr>
        <w:t>.</w:t>
      </w:r>
    </w:p>
    <w:p w:rsidR="000674CA" w:rsidP="000674CA" w:rsidRDefault="000674CA" w14:paraId="3FEC26A2" w14:textId="77777777">
      <w:pPr>
        <w:pStyle w:val="Titre2"/>
      </w:pPr>
      <w:bookmarkStart w:name="_Toc452958319" w:id="7"/>
      <w:bookmarkStart w:name="_Toc188817198" w:id="8"/>
      <w:r>
        <w:t>Résumé</w:t>
      </w:r>
      <w:bookmarkEnd w:id="8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035"/>
        <w:gridCol w:w="5622"/>
      </w:tblGrid>
      <w:tr w:rsidR="000674CA" w:rsidTr="58C520BB" w14:paraId="70AB99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57" w:type="dxa"/>
          </w:tcPr>
          <w:p w:rsidR="000674CA" w:rsidRDefault="000674CA" w14:paraId="422DC369" w14:textId="77777777">
            <w:pPr>
              <w:pStyle w:val="Corpsdetexte"/>
              <w:ind w:left="0"/>
            </w:pPr>
            <w:r>
              <w:t>Composant</w:t>
            </w:r>
          </w:p>
        </w:tc>
        <w:tc>
          <w:tcPr>
            <w:tcW w:w="5676" w:type="dxa"/>
          </w:tcPr>
          <w:p w:rsidR="000674CA" w:rsidRDefault="000674CA" w14:paraId="70AE7AD8" w14:textId="77777777">
            <w:pPr>
              <w:pStyle w:val="Corpsdetexte"/>
              <w:ind w:left="0"/>
            </w:pPr>
            <w:r>
              <w:t>Description</w:t>
            </w:r>
          </w:p>
        </w:tc>
      </w:tr>
      <w:tr w:rsidR="000674CA" w:rsidTr="58C520BB" w14:paraId="429999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7" w:type="dxa"/>
            <w:vAlign w:val="top"/>
          </w:tcPr>
          <w:p w:rsidRPr="00D16CA3" w:rsidR="000674CA" w:rsidRDefault="000674CA" w14:paraId="0224B096" w14:textId="77777777">
            <w:pPr>
              <w:pStyle w:val="Corpsdetexte"/>
              <w:ind w:left="0"/>
            </w:pPr>
            <w:proofErr w:type="spellStart"/>
            <w:r>
              <w:t>Acteur</w:t>
            </w:r>
            <w:proofErr w:type="spellEnd"/>
            <w:r>
              <w:t xml:space="preserve"> Principal</w:t>
            </w:r>
          </w:p>
        </w:tc>
        <w:tc>
          <w:tcPr>
            <w:tcW w:w="5676" w:type="dxa"/>
          </w:tcPr>
          <w:p w:rsidR="000674CA" w:rsidP="58C520BB" w:rsidRDefault="5F11F7A5" w14:paraId="549711FA" w14:textId="08486DA2">
            <w:pPr>
              <w:pStyle w:val="Corpsdetexte"/>
              <w:ind w:left="0"/>
              <w:rPr>
                <w:rStyle w:val="HighlightedVariable"/>
              </w:rPr>
            </w:pPr>
            <w:proofErr w:type="spellStart"/>
            <w:r w:rsidRPr="58C520BB">
              <w:rPr>
                <w:rStyle w:val="HighlightedVariable"/>
              </w:rPr>
              <w:t>Responsable</w:t>
            </w:r>
            <w:proofErr w:type="spellEnd"/>
            <w:r w:rsidRPr="58C520BB">
              <w:rPr>
                <w:rStyle w:val="HighlightedVariable"/>
              </w:rPr>
              <w:t xml:space="preserve"> </w:t>
            </w:r>
            <w:proofErr w:type="spellStart"/>
            <w:r w:rsidRPr="58C520BB">
              <w:rPr>
                <w:rStyle w:val="HighlightedVariable"/>
              </w:rPr>
              <w:t>Logistique</w:t>
            </w:r>
            <w:proofErr w:type="spellEnd"/>
            <w:r w:rsidRPr="58C520BB">
              <w:rPr>
                <w:rStyle w:val="HighlightedVariable"/>
              </w:rPr>
              <w:t xml:space="preserve"> GM</w:t>
            </w:r>
          </w:p>
        </w:tc>
      </w:tr>
      <w:tr w:rsidR="000674CA" w:rsidTr="58C520BB" w14:paraId="11ACEF90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57" w:type="dxa"/>
            <w:vAlign w:val="top"/>
          </w:tcPr>
          <w:p w:rsidRPr="00D16CA3" w:rsidR="000674CA" w:rsidRDefault="000674CA" w14:paraId="19A11518" w14:textId="77777777">
            <w:pPr>
              <w:pStyle w:val="Corpsdetexte"/>
              <w:ind w:left="0"/>
            </w:pPr>
            <w:proofErr w:type="spellStart"/>
            <w:r>
              <w:t>Acteur</w:t>
            </w:r>
            <w:proofErr w:type="spellEnd"/>
            <w:r>
              <w:t xml:space="preserve">(s) </w:t>
            </w:r>
            <w:proofErr w:type="spellStart"/>
            <w:r>
              <w:t>secondaire</w:t>
            </w:r>
            <w:proofErr w:type="spellEnd"/>
            <w:r>
              <w:t>(s)</w:t>
            </w:r>
          </w:p>
        </w:tc>
        <w:tc>
          <w:tcPr>
            <w:tcW w:w="5676" w:type="dxa"/>
          </w:tcPr>
          <w:p w:rsidR="000674CA" w:rsidP="58C520BB" w:rsidRDefault="622F71EE" w14:paraId="53B2E94C" w14:textId="0594D785">
            <w:pPr>
              <w:pStyle w:val="Corpsdetexte"/>
              <w:ind w:left="0"/>
              <w:rPr>
                <w:rStyle w:val="HighlightedVariable"/>
              </w:rPr>
            </w:pPr>
            <w:proofErr w:type="spellStart"/>
            <w:r w:rsidRPr="58C520BB">
              <w:rPr>
                <w:rStyle w:val="HighlightedVariable"/>
              </w:rPr>
              <w:t>Responsable</w:t>
            </w:r>
            <w:proofErr w:type="spellEnd"/>
            <w:r w:rsidRPr="58C520BB">
              <w:rPr>
                <w:rStyle w:val="HighlightedVariable"/>
              </w:rPr>
              <w:t xml:space="preserve"> Transport &amp; </w:t>
            </w:r>
            <w:proofErr w:type="spellStart"/>
            <w:r w:rsidRPr="58C520BB">
              <w:rPr>
                <w:rStyle w:val="HighlightedVariable"/>
              </w:rPr>
              <w:t>PlateForme</w:t>
            </w:r>
            <w:proofErr w:type="spellEnd"/>
            <w:r w:rsidRPr="58C520BB">
              <w:rPr>
                <w:rStyle w:val="HighlightedVariable"/>
              </w:rPr>
              <w:t xml:space="preserve"> GM</w:t>
            </w:r>
          </w:p>
        </w:tc>
      </w:tr>
      <w:tr w:rsidRPr="003C3CA7" w:rsidR="000674CA" w:rsidTr="58C520BB" w14:paraId="096B53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7" w:type="dxa"/>
            <w:vAlign w:val="top"/>
          </w:tcPr>
          <w:p w:rsidRPr="00D16CA3" w:rsidR="000674CA" w:rsidRDefault="000674CA" w14:paraId="326F30D1" w14:textId="77777777">
            <w:pPr>
              <w:pStyle w:val="Corpsdetexte"/>
              <w:ind w:left="0"/>
            </w:pPr>
            <w:proofErr w:type="spellStart"/>
            <w:r>
              <w:t>Déclencheur</w:t>
            </w:r>
            <w:proofErr w:type="spellEnd"/>
          </w:p>
        </w:tc>
        <w:tc>
          <w:tcPr>
            <w:tcW w:w="5676" w:type="dxa"/>
          </w:tcPr>
          <w:p w:rsidRPr="00FB2A4B" w:rsidR="000674CA" w:rsidP="58C520BB" w:rsidRDefault="00F65B3C" w14:paraId="6EB0A308" w14:textId="4A0013A8">
            <w:pPr>
              <w:pStyle w:val="Corpsdetexte"/>
              <w:spacing w:line="259" w:lineRule="auto"/>
              <w:ind w:left="0"/>
              <w:rPr>
                <w:rStyle w:val="HighlightedVariable"/>
                <w:lang w:val="fr-FR"/>
              </w:rPr>
            </w:pPr>
            <w:r>
              <w:rPr>
                <w:rStyle w:val="HighlightedVariable"/>
                <w:lang w:val="fr-FR"/>
              </w:rPr>
              <w:t>Transactions de Palettes</w:t>
            </w:r>
          </w:p>
        </w:tc>
      </w:tr>
      <w:tr w:rsidRPr="003C3CA7" w:rsidR="000674CA" w:rsidTr="58C520BB" w14:paraId="38E75A8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57" w:type="dxa"/>
            <w:vAlign w:val="top"/>
          </w:tcPr>
          <w:p w:rsidRPr="00D16CA3" w:rsidR="000674CA" w:rsidRDefault="000674CA" w14:paraId="7568AD3B" w14:textId="77777777">
            <w:pPr>
              <w:pStyle w:val="Corpsdetexte"/>
              <w:ind w:left="0"/>
            </w:pPr>
            <w:r>
              <w:t xml:space="preserve">Conditions </w:t>
            </w:r>
            <w:proofErr w:type="spellStart"/>
            <w:r>
              <w:t>préalables</w:t>
            </w:r>
            <w:proofErr w:type="spellEnd"/>
          </w:p>
        </w:tc>
        <w:tc>
          <w:tcPr>
            <w:tcW w:w="5676" w:type="dxa"/>
          </w:tcPr>
          <w:p w:rsidRPr="00FB2A4B" w:rsidR="000674CA" w:rsidRDefault="0099169D" w14:paraId="4BCAA9F8" w14:textId="4F8D2F89">
            <w:pPr>
              <w:pStyle w:val="Corpsdetexte"/>
              <w:ind w:left="0"/>
              <w:rPr>
                <w:lang w:val="fr-FR"/>
              </w:rPr>
            </w:pPr>
            <w:r>
              <w:rPr>
                <w:lang w:val="fr-FR"/>
              </w:rPr>
              <w:t>L</w:t>
            </w:r>
            <w:r w:rsidRPr="0099169D">
              <w:rPr>
                <w:lang w:val="fr-FR"/>
              </w:rPr>
              <w:t>es palettes locatives sont gérées dans M3</w:t>
            </w:r>
          </w:p>
        </w:tc>
      </w:tr>
      <w:tr w:rsidRPr="00A961FA" w:rsidR="000674CA" w:rsidTr="58C520BB" w14:paraId="746DD95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57" w:type="dxa"/>
            <w:vAlign w:val="top"/>
          </w:tcPr>
          <w:p w:rsidRPr="00960366" w:rsidR="000674CA" w:rsidRDefault="000674CA" w14:paraId="1E898354" w14:textId="77777777">
            <w:pPr>
              <w:pStyle w:val="Corpsdetexte"/>
              <w:ind w:left="0"/>
              <w:rPr>
                <w:lang w:val="fr-FR"/>
              </w:rPr>
            </w:pPr>
            <w:r w:rsidRPr="00960366">
              <w:rPr>
                <w:lang w:val="fr-FR"/>
              </w:rPr>
              <w:t>Contexte d’utilisation (</w:t>
            </w:r>
            <w:r>
              <w:rPr>
                <w:lang w:val="fr-FR"/>
              </w:rPr>
              <w:t>ex :</w:t>
            </w:r>
            <w:r w:rsidRPr="00960366">
              <w:rPr>
                <w:lang w:val="fr-FR"/>
              </w:rPr>
              <w:t xml:space="preserve"> </w:t>
            </w:r>
            <w:r>
              <w:rPr>
                <w:lang w:val="fr-FR"/>
              </w:rPr>
              <w:t xml:space="preserve">fréquence </w:t>
            </w:r>
            <w:r w:rsidRPr="00960366">
              <w:rPr>
                <w:lang w:val="fr-FR"/>
              </w:rPr>
              <w:t>/</w:t>
            </w:r>
            <w:r>
              <w:rPr>
                <w:lang w:val="fr-FR"/>
              </w:rPr>
              <w:t xml:space="preserve"> v</w:t>
            </w:r>
            <w:r w:rsidRPr="00960366">
              <w:rPr>
                <w:lang w:val="fr-FR"/>
              </w:rPr>
              <w:t>olume)</w:t>
            </w:r>
          </w:p>
        </w:tc>
        <w:tc>
          <w:tcPr>
            <w:tcW w:w="5676" w:type="dxa"/>
          </w:tcPr>
          <w:p w:rsidRPr="00A961FA" w:rsidR="000674CA" w:rsidRDefault="00A961FA" w14:paraId="1C7FF885" w14:textId="32150180">
            <w:pPr>
              <w:pStyle w:val="Corpsdetexte"/>
              <w:ind w:left="0"/>
              <w:rPr>
                <w:lang w:val="fr-FR"/>
              </w:rPr>
            </w:pPr>
            <w:r w:rsidRPr="00A961FA">
              <w:rPr>
                <w:lang w:val="fr-FR"/>
              </w:rPr>
              <w:t>Nombre de transactions par j</w:t>
            </w:r>
            <w:r>
              <w:rPr>
                <w:lang w:val="fr-FR"/>
              </w:rPr>
              <w:t>our à déterminer</w:t>
            </w:r>
          </w:p>
        </w:tc>
      </w:tr>
      <w:tr w:rsidRPr="003C3CA7" w:rsidR="000674CA" w:rsidTr="58C520BB" w14:paraId="21D461C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057" w:type="dxa"/>
            <w:vAlign w:val="top"/>
          </w:tcPr>
          <w:p w:rsidRPr="00D16CA3" w:rsidR="000674CA" w:rsidRDefault="000674CA" w14:paraId="35379BF9" w14:textId="77777777">
            <w:pPr>
              <w:pStyle w:val="Corpsdetexte"/>
              <w:ind w:left="0"/>
            </w:pPr>
            <w:proofErr w:type="spellStart"/>
            <w:r>
              <w:t>Etapes</w:t>
            </w:r>
            <w:proofErr w:type="spellEnd"/>
          </w:p>
        </w:tc>
        <w:tc>
          <w:tcPr>
            <w:tcW w:w="5676" w:type="dxa"/>
          </w:tcPr>
          <w:p w:rsidRPr="00FB2A4B" w:rsidR="000674CA" w:rsidP="58C520BB" w:rsidRDefault="4ECEC03D" w14:paraId="4F5242AA" w14:textId="25F290FA">
            <w:pPr>
              <w:pStyle w:val="Corpsdetexte"/>
              <w:numPr>
                <w:ilvl w:val="0"/>
                <w:numId w:val="7"/>
              </w:numPr>
              <w:spacing w:line="259" w:lineRule="auto"/>
              <w:ind w:left="360"/>
              <w:rPr>
                <w:lang w:val="fr-FR"/>
              </w:rPr>
            </w:pPr>
            <w:r w:rsidRPr="58C520BB">
              <w:rPr>
                <w:lang w:val="fr-FR"/>
              </w:rPr>
              <w:t>Le fichier est envoyé tous les jours à 06:00.</w:t>
            </w:r>
          </w:p>
        </w:tc>
      </w:tr>
    </w:tbl>
    <w:p w:rsidRPr="00FB2A4B" w:rsidR="000674CA" w:rsidP="000674CA" w:rsidRDefault="000674CA" w14:paraId="6BB6F576" w14:textId="77777777">
      <w:pPr>
        <w:pStyle w:val="Corpsdetexte"/>
        <w:rPr>
          <w:lang w:val="fr-FR"/>
        </w:rPr>
      </w:pPr>
    </w:p>
    <w:bookmarkEnd w:id="7"/>
    <w:p w:rsidRPr="00060B23" w:rsidR="58C520BB" w:rsidP="58C520BB" w:rsidRDefault="58C520BB" w14:paraId="5E20B91E" w14:textId="1EB96A57">
      <w:pPr>
        <w:pStyle w:val="Bullet"/>
        <w:numPr>
          <w:ilvl w:val="0"/>
          <w:numId w:val="0"/>
        </w:numPr>
        <w:ind w:left="2880"/>
        <w:rPr>
          <w:lang w:val="fr-FR"/>
        </w:rPr>
      </w:pPr>
    </w:p>
    <w:p w:rsidR="000674CA" w:rsidP="000674CA" w:rsidRDefault="000674CA" w14:paraId="3B16D8A9" w14:textId="77777777">
      <w:pPr>
        <w:pStyle w:val="Titre2"/>
      </w:pPr>
      <w:bookmarkStart w:name="_Toc188817199" w:id="9"/>
      <w:proofErr w:type="spellStart"/>
      <w:r>
        <w:t>Objectifs</w:t>
      </w:r>
      <w:proofErr w:type="spellEnd"/>
      <w:r>
        <w:t xml:space="preserve"> Métier</w:t>
      </w:r>
      <w:bookmarkEnd w:id="9"/>
    </w:p>
    <w:p w:rsidR="000674CA" w:rsidP="00AC48AC" w:rsidRDefault="00AC48AC" w14:paraId="08C0A277" w14:textId="0C5DDAF9">
      <w:pPr>
        <w:pStyle w:val="Corpsdetexte"/>
        <w:rPr>
          <w:lang w:val="fr-FR"/>
        </w:rPr>
      </w:pPr>
      <w:r w:rsidRPr="00210E23">
        <w:rPr>
          <w:lang w:val="fr-FR"/>
        </w:rPr>
        <w:t xml:space="preserve">L’interface permet de </w:t>
      </w:r>
      <w:r>
        <w:rPr>
          <w:lang w:val="fr-FR"/>
        </w:rPr>
        <w:t>générer un fichier qui contient le détail des transactions de palettes locatives effectuées le jour J-1</w:t>
      </w:r>
      <w:r>
        <w:rPr>
          <w:lang w:val="fr-FR"/>
        </w:rPr>
        <w:t>.</w:t>
      </w:r>
    </w:p>
    <w:p w:rsidRPr="00FB2A4B" w:rsidR="005B5A5E" w:rsidP="00865DD2" w:rsidRDefault="005B5A5E" w14:paraId="040D094D" w14:textId="77777777">
      <w:pPr>
        <w:pStyle w:val="Corpsdetexte"/>
        <w:spacing w:line="259" w:lineRule="auto"/>
        <w:ind w:left="720" w:firstLine="720"/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rPr>
          <w:lang w:val="fr-FR"/>
        </w:rPr>
      </w:pPr>
      <w:r>
        <w:rPr>
          <w:lang w:val="fr-FR"/>
        </w:rPr>
        <w:t>Les livraisons client génèrent des transactions de palettes</w:t>
      </w:r>
    </w:p>
    <w:p w:rsidRPr="00FB2A4B" w:rsidR="00A93BCD" w:rsidP="00764277" w:rsidRDefault="005B5A5E" w14:paraId="62FC494E" w14:textId="38432A69">
      <w:pPr>
        <w:pStyle w:val="Corpsdetexte"/>
        <w:spacing w:line="259" w:lineRule="auto"/>
        <w:ind w:left="720" w:firstLine="720"/>
        <w:cnfStyle w:val="000000010000" w:firstRow="0" w:lastRow="0" w:firstColumn="0" w:lastColumn="0" w:oddVBand="0" w:evenVBand="0" w:oddHBand="0" w:evenHBand="1" w:firstRowFirstColumn="0" w:firstRowLastColumn="0" w:lastRowFirstColumn="0" w:lastRowLastColumn="0"/>
        <w:rPr>
          <w:lang w:val="fr-FR"/>
        </w:rPr>
      </w:pPr>
      <w:r w:rsidRPr="58C520BB">
        <w:rPr>
          <w:lang w:val="fr-FR"/>
        </w:rPr>
        <w:t>L</w:t>
      </w:r>
      <w:r>
        <w:rPr>
          <w:lang w:val="fr-FR"/>
        </w:rPr>
        <w:t>es retours palettes génèrent des transactions de palettes</w:t>
      </w:r>
    </w:p>
    <w:p w:rsidRPr="000674CA" w:rsidR="006F0687" w:rsidP="000674CA" w:rsidRDefault="006F0687" w14:paraId="7D6ADFDC" w14:textId="77777777">
      <w:pPr>
        <w:rPr>
          <w:lang w:val="fr-FR"/>
        </w:rPr>
      </w:pPr>
    </w:p>
    <w:p w:rsidR="000674CA" w:rsidP="000674CA" w:rsidRDefault="000674CA" w14:paraId="6FBD82C1" w14:textId="77777777">
      <w:pPr>
        <w:pStyle w:val="Titre2"/>
      </w:pPr>
      <w:bookmarkStart w:name="_Toc188817200" w:id="10"/>
      <w:proofErr w:type="spellStart"/>
      <w:r>
        <w:t>Règles</w:t>
      </w:r>
      <w:proofErr w:type="spellEnd"/>
      <w:r>
        <w:t xml:space="preserve"> Métier</w:t>
      </w:r>
      <w:bookmarkEnd w:id="10"/>
    </w:p>
    <w:p w:rsidR="00467D7D" w:rsidP="00467D7D" w:rsidRDefault="00467D7D" w14:paraId="4BE1B09B" w14:textId="7F0650F3">
      <w:pPr>
        <w:pStyle w:val="Corpsdetexte"/>
        <w:rPr>
          <w:lang w:val="fr-FR"/>
        </w:rPr>
      </w:pPr>
      <w:r>
        <w:rPr>
          <w:lang w:val="fr-FR"/>
        </w:rPr>
        <w:t>Les types de palettes ou codes articles associés</w:t>
      </w:r>
      <w:r>
        <w:rPr>
          <w:lang w:val="fr-FR"/>
        </w:rPr>
        <w:t>, et qui sont concernés par l’interface sont</w:t>
      </w:r>
      <w:r>
        <w:rPr>
          <w:lang w:val="fr-FR"/>
        </w:rPr>
        <w:t xml:space="preserve"> à définir.</w:t>
      </w:r>
    </w:p>
    <w:p w:rsidRPr="00283034" w:rsidR="58C520BB" w:rsidP="00717948" w:rsidRDefault="00467D7D" w14:paraId="3D710B45" w14:textId="11687E6F">
      <w:pPr>
        <w:pStyle w:val="Corpsdetexte"/>
        <w:rPr>
          <w:lang w:val="fr-FR"/>
        </w:rPr>
      </w:pPr>
      <w:r>
        <w:rPr>
          <w:lang w:val="fr-FR"/>
        </w:rPr>
        <w:t xml:space="preserve">Les transactions </w:t>
      </w:r>
      <w:r w:rsidR="00717948">
        <w:rPr>
          <w:lang w:val="fr-FR"/>
        </w:rPr>
        <w:t>concernées sont celles effectuées à la date J-1.</w:t>
      </w:r>
      <w:bookmarkStart w:name="_Toc225080500" w:id="11"/>
      <w:bookmarkStart w:name="_Toc225924465" w:id="12"/>
      <w:bookmarkStart w:name="_Toc225080502" w:id="13"/>
      <w:bookmarkStart w:name="_Toc225924467" w:id="14"/>
      <w:bookmarkEnd w:id="11"/>
      <w:bookmarkEnd w:id="12"/>
      <w:bookmarkEnd w:id="13"/>
      <w:bookmarkEnd w:id="14"/>
    </w:p>
    <w:p w:rsidRPr="00283034" w:rsidR="58C520BB" w:rsidP="58C520BB" w:rsidRDefault="58C520BB" w14:paraId="394A4F2A" w14:textId="69C0D354">
      <w:pPr>
        <w:pStyle w:val="Corpsdetexte"/>
        <w:ind w:left="0"/>
        <w:rPr>
          <w:lang w:val="fr-FR"/>
        </w:rPr>
      </w:pPr>
    </w:p>
    <w:p w:rsidRPr="00283034" w:rsidR="58C520BB" w:rsidP="58C520BB" w:rsidRDefault="58C520BB" w14:paraId="682C409D" w14:textId="5CCA390C">
      <w:pPr>
        <w:pStyle w:val="Corpsdetexte"/>
        <w:ind w:left="0"/>
        <w:rPr>
          <w:lang w:val="fr-FR"/>
        </w:rPr>
      </w:pPr>
    </w:p>
    <w:p w:rsidRPr="00283034" w:rsidR="58C520BB" w:rsidP="58C520BB" w:rsidRDefault="58C520BB" w14:paraId="7F8750BB" w14:textId="2824E353">
      <w:pPr>
        <w:pStyle w:val="Corpsdetexte"/>
        <w:ind w:left="0"/>
        <w:rPr>
          <w:lang w:val="fr-FR"/>
        </w:rPr>
      </w:pPr>
    </w:p>
    <w:p w:rsidRPr="00283034" w:rsidR="58C520BB" w:rsidP="58C520BB" w:rsidRDefault="58C520BB" w14:paraId="529408C0" w14:textId="5D62B591">
      <w:pPr>
        <w:pStyle w:val="Corpsdetexte"/>
        <w:ind w:left="0"/>
        <w:rPr>
          <w:lang w:val="fr-FR"/>
        </w:rPr>
      </w:pPr>
    </w:p>
    <w:p w:rsidR="000674CA" w:rsidP="58C520BB" w:rsidRDefault="000674CA" w14:paraId="69A74CCB" w14:textId="7A1B726E">
      <w:pPr>
        <w:pStyle w:val="Titre1"/>
        <w:pBdr>
          <w:top w:val="single" w:color="auto" w:sz="48" w:space="1"/>
        </w:pBdr>
      </w:pPr>
      <w:bookmarkStart w:name="_Toc188817201" w:id="15"/>
      <w:r>
        <w:t>Analyse de l’</w:t>
      </w:r>
      <w:r w:rsidR="006E1488">
        <w:t>interface</w:t>
      </w:r>
      <w:bookmarkEnd w:id="15"/>
    </w:p>
    <w:p w:rsidR="58C520BB" w:rsidP="58C520BB" w:rsidRDefault="58C520BB" w14:paraId="23BEA159" w14:textId="67524381">
      <w:pPr>
        <w:pStyle w:val="Corpsdetexte"/>
        <w:ind w:left="0"/>
      </w:pPr>
    </w:p>
    <w:tbl>
      <w:tblPr>
        <w:tblW w:w="10645" w:type="dxa"/>
        <w:tblLayout w:type="fixed"/>
        <w:tblLook w:val="04A0" w:firstRow="1" w:lastRow="0" w:firstColumn="1" w:lastColumn="0" w:noHBand="0" w:noVBand="1"/>
      </w:tblPr>
      <w:tblGrid>
        <w:gridCol w:w="711"/>
        <w:gridCol w:w="955"/>
        <w:gridCol w:w="574"/>
        <w:gridCol w:w="454"/>
        <w:gridCol w:w="1275"/>
        <w:gridCol w:w="1134"/>
        <w:gridCol w:w="993"/>
        <w:gridCol w:w="850"/>
        <w:gridCol w:w="992"/>
        <w:gridCol w:w="567"/>
        <w:gridCol w:w="709"/>
        <w:gridCol w:w="1431"/>
      </w:tblGrid>
      <w:tr w:rsidRPr="007E69F4" w:rsidR="007E69F4" w:rsidTr="00BC5660" w14:paraId="6817B6B3" w14:textId="77777777">
        <w:trPr>
          <w:trHeight w:val="622"/>
        </w:trPr>
        <w:tc>
          <w:tcPr>
            <w:tcW w:w="5103" w:type="dxa"/>
            <w:gridSpan w:val="6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70AD47"/>
            <w:noWrap/>
            <w:vAlign w:val="bottom"/>
            <w:hideMark/>
          </w:tcPr>
          <w:p w:rsidRPr="007E69F4" w:rsidR="007E69F4" w:rsidP="007E69F4" w:rsidRDefault="007E69F4" w14:paraId="649009CA" w14:textId="7777777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b/>
                <w:bCs/>
                <w:color w:val="000000"/>
                <w:sz w:val="14"/>
                <w:szCs w:val="14"/>
                <w:lang w:eastAsia="en-US"/>
              </w:rPr>
              <w:t>INTERFACE CIBLE</w:t>
            </w:r>
          </w:p>
        </w:tc>
        <w:tc>
          <w:tcPr>
            <w:tcW w:w="5542" w:type="dxa"/>
            <w:gridSpan w:val="6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000000" w:fill="EE4730"/>
            <w:noWrap/>
            <w:vAlign w:val="bottom"/>
            <w:hideMark/>
          </w:tcPr>
          <w:p w:rsidRPr="007E69F4" w:rsidR="007E69F4" w:rsidP="007E69F4" w:rsidRDefault="007E69F4" w14:paraId="04D485A5" w14:textId="77777777">
            <w:pPr>
              <w:jc w:val="center"/>
              <w:rPr>
                <w:rFonts w:cs="Arial"/>
                <w:b/>
                <w:bCs/>
                <w:color w:val="FFFFFF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b/>
                <w:bCs/>
                <w:color w:val="FFFFFF"/>
                <w:sz w:val="14"/>
                <w:szCs w:val="14"/>
                <w:lang w:eastAsia="en-US"/>
              </w:rPr>
              <w:t>&lt;&lt;&lt;&lt;&lt;&lt;        INTERFACE INFOR</w:t>
            </w:r>
          </w:p>
        </w:tc>
      </w:tr>
      <w:tr w:rsidRPr="007E69F4" w:rsidR="007E69F4" w:rsidTr="00BC5660" w14:paraId="6B6C726C" w14:textId="77777777">
        <w:trPr>
          <w:trHeight w:val="1084"/>
        </w:trPr>
        <w:tc>
          <w:tcPr>
            <w:tcW w:w="711" w:type="dxa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70C8CDDC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Field</w:t>
            </w:r>
          </w:p>
        </w:tc>
        <w:tc>
          <w:tcPr>
            <w:tcW w:w="955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628E7325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Column</w:t>
            </w:r>
          </w:p>
        </w:tc>
        <w:tc>
          <w:tcPr>
            <w:tcW w:w="57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0DE446F5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Data type</w:t>
            </w:r>
          </w:p>
        </w:tc>
        <w:tc>
          <w:tcPr>
            <w:tcW w:w="454" w:type="dxa"/>
            <w:tcBorders>
              <w:top w:val="nil"/>
              <w:left w:val="nil"/>
              <w:bottom w:val="nil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0982E9CB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OB?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7E4FBA7A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Business rules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53B1E131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Règles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FF9900" w:fill="FF9900"/>
            <w:vAlign w:val="bottom"/>
            <w:hideMark/>
          </w:tcPr>
          <w:p w:rsidRPr="007E69F4" w:rsidR="007E69F4" w:rsidP="007E69F4" w:rsidRDefault="007E69F4" w14:paraId="6A18ECD7" w14:textId="6713C2FE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A</w:t>
            </w:r>
            <w:r w:rsidRPr="007E69F4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PI</w:t>
            </w:r>
            <w:r w:rsidRPr="007E69F4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I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FF9900" w:fill="FF9900"/>
            <w:vAlign w:val="bottom"/>
            <w:hideMark/>
          </w:tcPr>
          <w:p w:rsidRPr="007E69F4" w:rsidR="007E69F4" w:rsidP="007E69F4" w:rsidRDefault="007E69F4" w14:paraId="5942DE5A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Table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FF9900" w:fill="FF9900"/>
            <w:vAlign w:val="bottom"/>
            <w:hideMark/>
          </w:tcPr>
          <w:p w:rsidRPr="007E69F4" w:rsidR="007E69F4" w:rsidP="007E69F4" w:rsidRDefault="007E69F4" w14:paraId="75591243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Champ</w:t>
            </w: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FF9900" w:fill="FF9900"/>
            <w:vAlign w:val="bottom"/>
            <w:hideMark/>
          </w:tcPr>
          <w:p w:rsidRPr="007E69F4" w:rsidR="007E69F4" w:rsidP="007E69F4" w:rsidRDefault="007E69F4" w14:paraId="751E7FEF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Type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FF9900" w:fill="FF9900"/>
            <w:vAlign w:val="bottom"/>
            <w:hideMark/>
          </w:tcPr>
          <w:p w:rsidRPr="007E69F4" w:rsidR="007E69F4" w:rsidP="007E69F4" w:rsidRDefault="007E69F4" w14:paraId="2E1EEDBC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Format</w:t>
            </w: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single" w:color="000000" w:sz="4" w:space="0"/>
            </w:tcBorders>
            <w:shd w:val="clear" w:color="FF9900" w:fill="FF9900"/>
            <w:vAlign w:val="bottom"/>
            <w:hideMark/>
          </w:tcPr>
          <w:p w:rsidRPr="007E69F4" w:rsidR="007E69F4" w:rsidP="007E69F4" w:rsidRDefault="007E69F4" w14:paraId="73930D26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Remarques</w:t>
            </w:r>
          </w:p>
        </w:tc>
      </w:tr>
      <w:tr w:rsidRPr="007E69F4" w:rsidR="007E69F4" w:rsidTr="00BC5660" w14:paraId="7484D90B" w14:textId="77777777">
        <w:trPr>
          <w:trHeight w:val="2862"/>
        </w:trPr>
        <w:tc>
          <w:tcPr>
            <w:tcW w:w="7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3A6E90BF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Code</w:t>
            </w:r>
          </w:p>
        </w:tc>
        <w:tc>
          <w:tcPr>
            <w:tcW w:w="95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3EB3BE70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code</w:t>
            </w:r>
          </w:p>
        </w:tc>
        <w:tc>
          <w:tcPr>
            <w:tcW w:w="5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64277" w14:paraId="109D9A5E" w14:textId="6FC9C775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>
              <w:rPr>
                <w:rFonts w:cs="Arial"/>
                <w:color w:val="333333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0937CD29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3CC65C89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10 characters max</w:t>
            </w: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br/>
            </w: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All characters in uppercase accepted except characters \ ; | " &lt; &gt; µ and spaces at the beginning and at the end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E69F4" w:rsidR="007E69F4" w:rsidP="007E69F4" w:rsidRDefault="007E69F4" w14:paraId="20D8C7E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 xml:space="preserve">N° contact du contact client </w:t>
            </w:r>
            <w:proofErr w:type="spellStart"/>
            <w:r w:rsidRPr="007E69F4">
              <w:rPr>
                <w:rFonts w:ascii="Calibri" w:hAnsi="Calibri" w:cs="Calibri"/>
                <w:b/>
                <w:bCs/>
                <w:color w:val="FF0000"/>
                <w:sz w:val="14"/>
                <w:szCs w:val="14"/>
                <w:lang w:val="fr-FR" w:eastAsia="en-US"/>
              </w:rPr>
              <w:t>telephone</w:t>
            </w:r>
            <w:proofErr w:type="spellEnd"/>
          </w:p>
        </w:tc>
        <w:tc>
          <w:tcPr>
            <w:tcW w:w="993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vAlign w:val="bottom"/>
            <w:hideMark/>
          </w:tcPr>
          <w:p w:rsidRPr="007E69F4" w:rsidR="007E69F4" w:rsidP="007E69F4" w:rsidRDefault="007E69F4" w14:paraId="377A352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CRS610</w:t>
            </w: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GetBasicData</w:t>
            </w:r>
            <w:proofErr w:type="spellEnd"/>
          </w:p>
        </w:tc>
        <w:tc>
          <w:tcPr>
            <w:tcW w:w="85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vAlign w:val="bottom"/>
            <w:hideMark/>
          </w:tcPr>
          <w:p w:rsidRPr="007E69F4" w:rsidR="007E69F4" w:rsidP="007E69F4" w:rsidRDefault="007E69F4" w14:paraId="6656B8AA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000000"/>
                <w:sz w:val="14"/>
                <w:szCs w:val="14"/>
                <w:lang w:eastAsia="en-US"/>
              </w:rPr>
              <w:t>OCUSMA</w:t>
            </w:r>
          </w:p>
        </w:tc>
        <w:tc>
          <w:tcPr>
            <w:tcW w:w="99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noWrap/>
            <w:vAlign w:val="bottom"/>
            <w:hideMark/>
          </w:tcPr>
          <w:p w:rsidRPr="007E69F4" w:rsidR="007E69F4" w:rsidP="007E69F4" w:rsidRDefault="007E69F4" w14:paraId="27F7503D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000000"/>
                <w:sz w:val="14"/>
                <w:szCs w:val="14"/>
                <w:lang w:eastAsia="en-US"/>
              </w:rPr>
              <w:t>OKPHNO</w:t>
            </w:r>
          </w:p>
        </w:tc>
        <w:tc>
          <w:tcPr>
            <w:tcW w:w="56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noWrap/>
            <w:vAlign w:val="bottom"/>
            <w:hideMark/>
          </w:tcPr>
          <w:p w:rsidRPr="007E69F4" w:rsidR="007E69F4" w:rsidP="007E69F4" w:rsidRDefault="007E69F4" w14:paraId="55CDFF03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7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noWrap/>
            <w:vAlign w:val="bottom"/>
            <w:hideMark/>
          </w:tcPr>
          <w:p w:rsidRPr="007E69F4" w:rsidR="007E69F4" w:rsidP="007E69F4" w:rsidRDefault="007E69F4" w14:paraId="5ABD0189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000000"/>
                <w:sz w:val="14"/>
                <w:szCs w:val="14"/>
                <w:lang w:eastAsia="en-US"/>
              </w:rPr>
              <w:t>16</w:t>
            </w:r>
          </w:p>
        </w:tc>
        <w:tc>
          <w:tcPr>
            <w:tcW w:w="1431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1FF0D0B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</w:tr>
      <w:tr w:rsidRPr="007E69F4" w:rsidR="007E69F4" w:rsidTr="00BC5660" w14:paraId="4F32E11A" w14:textId="77777777">
        <w:trPr>
          <w:trHeight w:val="617"/>
        </w:trPr>
        <w:tc>
          <w:tcPr>
            <w:tcW w:w="7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27877AE7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Company code</w:t>
            </w:r>
          </w:p>
        </w:tc>
        <w:tc>
          <w:tcPr>
            <w:tcW w:w="9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1382A5CB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companyCode</w:t>
            </w:r>
            <w:proofErr w:type="spellEnd"/>
          </w:p>
        </w:tc>
        <w:tc>
          <w:tcPr>
            <w:tcW w:w="5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64277" w14:paraId="161F273A" w14:textId="6E10AD6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>
              <w:rPr>
                <w:rFonts w:cs="Arial"/>
                <w:color w:val="333333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4430A4AD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E69F4" w:rsidR="007E69F4" w:rsidP="007E69F4" w:rsidRDefault="007E69F4" w14:paraId="192A5B10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2 characters max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E69F4" w:rsidR="007E69F4" w:rsidP="007E69F4" w:rsidRDefault="007E69F4" w14:paraId="08F442F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Valeur par </w:t>
            </w:r>
            <w:proofErr w:type="spellStart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défaut</w:t>
            </w:r>
            <w:proofErr w:type="spellEnd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: GM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/>
            <w:vAlign w:val="bottom"/>
            <w:hideMark/>
          </w:tcPr>
          <w:p w:rsidRPr="007E69F4" w:rsidR="007E69F4" w:rsidP="007E69F4" w:rsidRDefault="007E69F4" w14:paraId="1DB9C28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5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7E69F4" w:rsidR="007E69F4" w:rsidP="007E69F4" w:rsidRDefault="007E69F4" w14:paraId="7A68120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DONNEE FIXE : GM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05895D3C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01CA787A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4F7CA434" w14:textId="77777777">
            <w:pPr>
              <w:jc w:val="right"/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center"/>
            <w:hideMark/>
          </w:tcPr>
          <w:p w:rsidRPr="007E69F4" w:rsidR="007E69F4" w:rsidP="007E69F4" w:rsidRDefault="007E69F4" w14:paraId="7BB44E7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TRAITEMENT VIA BLUEWAY</w:t>
            </w:r>
          </w:p>
        </w:tc>
      </w:tr>
      <w:tr w:rsidRPr="007E69F4" w:rsidR="007E69F4" w:rsidTr="00BC5660" w14:paraId="48F6714E" w14:textId="77777777">
        <w:trPr>
          <w:trHeight w:val="858"/>
        </w:trPr>
        <w:tc>
          <w:tcPr>
            <w:tcW w:w="7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6DF2935C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Label</w:t>
            </w:r>
          </w:p>
        </w:tc>
        <w:tc>
          <w:tcPr>
            <w:tcW w:w="9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0E0C265D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label</w:t>
            </w:r>
          </w:p>
        </w:tc>
        <w:tc>
          <w:tcPr>
            <w:tcW w:w="5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64277" w14:paraId="03286DAB" w14:textId="62487F74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>
              <w:rPr>
                <w:rFonts w:cs="Arial"/>
                <w:color w:val="333333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4103EF38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X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E69F4" w:rsidR="007E69F4" w:rsidP="007E69F4" w:rsidRDefault="007E69F4" w14:paraId="4EFD16BB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50 characters max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E69F4" w:rsidR="007E69F4" w:rsidP="007E69F4" w:rsidRDefault="007E69F4" w14:paraId="5E5DD72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Nom du client dans la fiche contact client NAVISION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vAlign w:val="bottom"/>
            <w:hideMark/>
          </w:tcPr>
          <w:p w:rsidRPr="007E69F4" w:rsidR="007E69F4" w:rsidP="007E69F4" w:rsidRDefault="007E69F4" w14:paraId="5114D1F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CRS610</w:t>
            </w: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GetBasicData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vAlign w:val="bottom"/>
            <w:hideMark/>
          </w:tcPr>
          <w:p w:rsidRPr="007E69F4" w:rsidR="007E69F4" w:rsidP="007E69F4" w:rsidRDefault="007E69F4" w14:paraId="26C874F5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000000"/>
                <w:sz w:val="14"/>
                <w:szCs w:val="14"/>
                <w:lang w:eastAsia="en-US"/>
              </w:rPr>
              <w:t>OCUSMA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vAlign w:val="bottom"/>
            <w:hideMark/>
          </w:tcPr>
          <w:p w:rsidRPr="007E69F4" w:rsidR="007E69F4" w:rsidP="007E69F4" w:rsidRDefault="007E69F4" w14:paraId="733BAE9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OKCUNM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vAlign w:val="bottom"/>
            <w:hideMark/>
          </w:tcPr>
          <w:p w:rsidRPr="007E69F4" w:rsidR="007E69F4" w:rsidP="007E69F4" w:rsidRDefault="007E69F4" w14:paraId="53A6FEE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E7E6E6"/>
            <w:noWrap/>
            <w:vAlign w:val="bottom"/>
            <w:hideMark/>
          </w:tcPr>
          <w:p w:rsidRPr="007E69F4" w:rsidR="007E69F4" w:rsidP="007E69F4" w:rsidRDefault="007E69F4" w14:paraId="488CAD9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36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center"/>
            <w:hideMark/>
          </w:tcPr>
          <w:p w:rsidRPr="007E69F4" w:rsidR="007E69F4" w:rsidP="007E69F4" w:rsidRDefault="007E69F4" w14:paraId="57ED62D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</w:tr>
      <w:tr w:rsidRPr="007E69F4" w:rsidR="007E69F4" w:rsidTr="00BC5660" w14:paraId="6891D009" w14:textId="77777777">
        <w:trPr>
          <w:trHeight w:val="1295"/>
        </w:trPr>
        <w:tc>
          <w:tcPr>
            <w:tcW w:w="7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31659FF1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Nature</w:t>
            </w:r>
          </w:p>
        </w:tc>
        <w:tc>
          <w:tcPr>
            <w:tcW w:w="9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22B5BBE4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nature</w:t>
            </w:r>
          </w:p>
        </w:tc>
        <w:tc>
          <w:tcPr>
            <w:tcW w:w="5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64277" w14:paraId="30F5DD6A" w14:textId="4ECF182E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>
              <w:rPr>
                <w:rFonts w:cs="Arial"/>
                <w:color w:val="333333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633BFF33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0FBA439D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IN(CUS=</w:t>
            </w: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Customer,PRO</w:t>
            </w:r>
            <w:proofErr w:type="spellEnd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=</w:t>
            </w: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Prospect,OOC</w:t>
            </w:r>
            <w:proofErr w:type="spellEnd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 xml:space="preserve">=Other </w:t>
            </w: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customer,DVT</w:t>
            </w:r>
            <w:proofErr w:type="spellEnd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=Delivered to)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E69F4" w:rsidR="007E69F4" w:rsidP="007E69F4" w:rsidRDefault="007E69F4" w14:paraId="77C089B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Valeur par </w:t>
            </w:r>
            <w:proofErr w:type="spellStart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défaut</w:t>
            </w:r>
            <w:proofErr w:type="spellEnd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: CUS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noWrap/>
            <w:vAlign w:val="bottom"/>
            <w:hideMark/>
          </w:tcPr>
          <w:p w:rsidRPr="007E69F4" w:rsidR="007E69F4" w:rsidP="007E69F4" w:rsidRDefault="007E69F4" w14:paraId="30702DB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50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7E69F4" w:rsidR="007E69F4" w:rsidP="007E69F4" w:rsidRDefault="007E69F4" w14:paraId="5A967F4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DONNEE FIXE : CUS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bottom"/>
            <w:hideMark/>
          </w:tcPr>
          <w:p w:rsidRPr="007E69F4" w:rsidR="007E69F4" w:rsidP="007E69F4" w:rsidRDefault="007E69F4" w14:paraId="5A9C95D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7E69F4" w:rsidR="007E69F4" w:rsidP="007E69F4" w:rsidRDefault="007E69F4" w14:paraId="442C250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6C96516A" w14:textId="77777777">
            <w:pPr>
              <w:jc w:val="right"/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center"/>
            <w:hideMark/>
          </w:tcPr>
          <w:p w:rsidRPr="007E69F4" w:rsidR="007E69F4" w:rsidP="007E69F4" w:rsidRDefault="007E69F4" w14:paraId="5DBE4CB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TRAITEMENT VIA BLUEWAY</w:t>
            </w:r>
          </w:p>
        </w:tc>
      </w:tr>
      <w:tr w:rsidRPr="007E69F4" w:rsidR="007E69F4" w:rsidTr="00BC5660" w14:paraId="56F709B5" w14:textId="77777777">
        <w:trPr>
          <w:trHeight w:val="692"/>
        </w:trPr>
        <w:tc>
          <w:tcPr>
            <w:tcW w:w="7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3CE6D504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Reference</w:t>
            </w:r>
          </w:p>
        </w:tc>
        <w:tc>
          <w:tcPr>
            <w:tcW w:w="9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7E86DBEE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deliveredTo</w:t>
            </w:r>
            <w:proofErr w:type="spellEnd"/>
          </w:p>
        </w:tc>
        <w:tc>
          <w:tcPr>
            <w:tcW w:w="5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64277" w14:paraId="16B045BB" w14:textId="3815F41A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>
              <w:rPr>
                <w:rFonts w:cs="Arial"/>
                <w:color w:val="333333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036FCB9D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  <w:hideMark/>
          </w:tcPr>
          <w:p w:rsidRPr="007E69F4" w:rsidR="007E69F4" w:rsidP="007E69F4" w:rsidRDefault="007E69F4" w14:paraId="72E2EDBF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10 characters max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E69F4" w:rsidR="007E69F4" w:rsidP="007E69F4" w:rsidRDefault="007E69F4" w14:paraId="06C79C9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Non </w:t>
            </w:r>
            <w:proofErr w:type="spellStart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renseigné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32CE3AF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2CB9233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55880C9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5F586F2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5EADD52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4DD74821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</w:tr>
      <w:tr w:rsidRPr="007E69F4" w:rsidR="007E69F4" w:rsidTr="00BC5660" w14:paraId="10EC5E7E" w14:textId="77777777">
        <w:trPr>
          <w:trHeight w:val="828"/>
        </w:trPr>
        <w:tc>
          <w:tcPr>
            <w:tcW w:w="7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5E3C37EC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Reference data</w:t>
            </w:r>
          </w:p>
        </w:tc>
        <w:tc>
          <w:tcPr>
            <w:tcW w:w="9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473A4A67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referenceDate</w:t>
            </w:r>
            <w:proofErr w:type="spellEnd"/>
          </w:p>
        </w:tc>
        <w:tc>
          <w:tcPr>
            <w:tcW w:w="5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64277" w14:paraId="224519F3" w14:textId="4D2C74CC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>
              <w:rPr>
                <w:rFonts w:cs="Arial"/>
                <w:color w:val="333333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50015286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5DC7B0F3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 xml:space="preserve">IN(ORD=Order date, SHI=Expedition </w:t>
            </w: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date,DEL</w:t>
            </w:r>
            <w:proofErr w:type="spellEnd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=Delivery date)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E69F4" w:rsidR="007E69F4" w:rsidP="007E69F4" w:rsidRDefault="007E69F4" w14:paraId="50DC450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Non </w:t>
            </w:r>
            <w:proofErr w:type="spellStart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renseigné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2D51D75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37BF19B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394A7E0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79D10E9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64294DA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1F94221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</w:tr>
      <w:tr w:rsidRPr="007E69F4" w:rsidR="007E69F4" w:rsidTr="00BC5660" w14:paraId="2E08C5C9" w14:textId="77777777">
        <w:trPr>
          <w:trHeight w:val="1476"/>
        </w:trPr>
        <w:tc>
          <w:tcPr>
            <w:tcW w:w="71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56F1B99A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Validity end date</w:t>
            </w:r>
          </w:p>
        </w:tc>
        <w:tc>
          <w:tcPr>
            <w:tcW w:w="95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126A1AC5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proofErr w:type="spellStart"/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validityEndDate</w:t>
            </w:r>
            <w:proofErr w:type="spellEnd"/>
          </w:p>
        </w:tc>
        <w:tc>
          <w:tcPr>
            <w:tcW w:w="5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64277" w14:paraId="0B91B888" w14:textId="18B5DB6F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>
              <w:rPr>
                <w:rFonts w:cs="Arial"/>
                <w:color w:val="333333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hideMark/>
          </w:tcPr>
          <w:p w:rsidRPr="007E69F4" w:rsidR="007E69F4" w:rsidP="007E69F4" w:rsidRDefault="007E69F4" w14:paraId="7060FF63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  <w:hideMark/>
          </w:tcPr>
          <w:p w:rsidRPr="007E69F4" w:rsidR="007E69F4" w:rsidP="007E69F4" w:rsidRDefault="007E69F4" w14:paraId="54326BD4" w14:textId="77777777">
            <w:pPr>
              <w:rPr>
                <w:rFonts w:cs="Arial"/>
                <w:color w:val="333333"/>
                <w:sz w:val="14"/>
                <w:szCs w:val="14"/>
                <w:lang w:eastAsia="en-US"/>
              </w:rPr>
            </w:pPr>
            <w:r w:rsidRPr="007E69F4">
              <w:rPr>
                <w:rFonts w:cs="Arial"/>
                <w:color w:val="333333"/>
                <w:sz w:val="14"/>
                <w:szCs w:val="14"/>
                <w:lang w:eastAsia="en-US"/>
              </w:rPr>
              <w:t>YYYY-MM-DDTHH:MM:SSZ Set a passed date to make the entity inactive.</w:t>
            </w:r>
          </w:p>
        </w:tc>
        <w:tc>
          <w:tcPr>
            <w:tcW w:w="11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  <w:hideMark/>
          </w:tcPr>
          <w:p w:rsidRPr="007E69F4" w:rsidR="007E69F4" w:rsidP="007E69F4" w:rsidRDefault="007E69F4" w14:paraId="2D5F8F6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Non </w:t>
            </w:r>
            <w:proofErr w:type="spellStart"/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renseigné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460CADF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6F7AD73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56A0185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56D207F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5289349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43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  <w:hideMark/>
          </w:tcPr>
          <w:p w:rsidRPr="007E69F4" w:rsidR="007E69F4" w:rsidP="007E69F4" w:rsidRDefault="007E69F4" w14:paraId="74B3BA8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7E69F4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</w:tr>
    </w:tbl>
    <w:p w:rsidR="007E69F4" w:rsidP="58C520BB" w:rsidRDefault="007E69F4" w14:paraId="71E52EBC" w14:textId="77777777">
      <w:pPr>
        <w:pStyle w:val="Corpsdetexte"/>
        <w:ind w:left="0"/>
      </w:pPr>
    </w:p>
    <w:p w:rsidRPr="009526DA" w:rsidR="007E69F4" w:rsidP="58C520BB" w:rsidRDefault="007E69F4" w14:paraId="1CAE7676" w14:textId="77777777">
      <w:pPr>
        <w:pStyle w:val="Corpsdetexte"/>
        <w:ind w:left="0"/>
      </w:pPr>
    </w:p>
    <w:p w:rsidR="00D626B3" w:rsidRDefault="00D626B3" w14:paraId="29EE6848" w14:textId="77777777"/>
    <w:p w:rsidR="00D626B3" w:rsidRDefault="00D626B3" w14:paraId="6274545A" w14:textId="77777777"/>
    <w:p w:rsidR="00D626B3" w:rsidRDefault="00D626B3" w14:paraId="10BDE9BC" w14:textId="77777777"/>
    <w:p w:rsidRPr="009526DA" w:rsidR="3A8F4A16" w:rsidP="3A8F4A16" w:rsidRDefault="3A8F4A16" w14:paraId="682255C7" w14:textId="19E70E3B">
      <w:pPr>
        <w:pStyle w:val="Corpsdetexte"/>
        <w:ind w:left="0"/>
      </w:pPr>
    </w:p>
    <w:p w:rsidRPr="009526DA" w:rsidR="3A8F4A16" w:rsidP="3A8F4A16" w:rsidRDefault="3A8F4A16" w14:paraId="0137FE72" w14:textId="6CBF7B6C">
      <w:pPr>
        <w:pStyle w:val="Corpsdetexte"/>
        <w:ind w:left="0"/>
      </w:pPr>
    </w:p>
    <w:p w:rsidRPr="009526DA" w:rsidR="3A8F4A16" w:rsidRDefault="3A8F4A16" w14:paraId="7CB7D27C" w14:textId="1A653D25"/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448"/>
        <w:gridCol w:w="1107"/>
        <w:gridCol w:w="708"/>
        <w:gridCol w:w="426"/>
        <w:gridCol w:w="425"/>
        <w:gridCol w:w="425"/>
        <w:gridCol w:w="1276"/>
        <w:gridCol w:w="992"/>
        <w:gridCol w:w="851"/>
        <w:gridCol w:w="708"/>
        <w:gridCol w:w="426"/>
        <w:gridCol w:w="567"/>
        <w:gridCol w:w="1738"/>
      </w:tblGrid>
      <w:tr w:rsidRPr="0049575D" w:rsidR="0049575D" w:rsidTr="278D0EBB" w14:paraId="101D8C32" w14:textId="77777777">
        <w:trPr>
          <w:trHeight w:val="840"/>
        </w:trPr>
        <w:tc>
          <w:tcPr>
            <w:tcW w:w="448" w:type="dxa"/>
            <w:shd w:val="clear" w:color="auto" w:fill="D9D9D9" w:themeFill="background1" w:themeFillShade="D9"/>
            <w:tcMar/>
            <w:vAlign w:val="bottom"/>
            <w:hideMark/>
          </w:tcPr>
          <w:p w:rsidRPr="0064262F" w:rsidR="0064262F" w:rsidP="0064262F" w:rsidRDefault="0064262F" w14:paraId="2A40114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Zone </w:t>
            </w:r>
          </w:p>
        </w:tc>
        <w:tc>
          <w:tcPr>
            <w:tcW w:w="1107" w:type="dxa"/>
            <w:shd w:val="clear" w:color="auto" w:fill="D9D9D9" w:themeFill="background1" w:themeFillShade="D9"/>
            <w:tcMar/>
            <w:vAlign w:val="bottom"/>
            <w:hideMark/>
          </w:tcPr>
          <w:p w:rsidRPr="0064262F" w:rsidR="0064262F" w:rsidP="0064262F" w:rsidRDefault="0064262F" w14:paraId="76E3CF0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Information </w:t>
            </w:r>
          </w:p>
        </w:tc>
        <w:tc>
          <w:tcPr>
            <w:tcW w:w="708" w:type="dxa"/>
            <w:shd w:val="clear" w:color="auto" w:fill="D9D9D9" w:themeFill="background1" w:themeFillShade="D9"/>
            <w:tcMar/>
            <w:vAlign w:val="bottom"/>
            <w:hideMark/>
          </w:tcPr>
          <w:p w:rsidRPr="0064262F" w:rsidR="0064262F" w:rsidP="0064262F" w:rsidRDefault="0064262F" w14:paraId="1C8ADBA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Type de données </w:t>
            </w:r>
          </w:p>
        </w:tc>
        <w:tc>
          <w:tcPr>
            <w:tcW w:w="426" w:type="dxa"/>
            <w:shd w:val="clear" w:color="auto" w:fill="D9D9D9" w:themeFill="background1" w:themeFillShade="D9"/>
            <w:tcMar/>
            <w:vAlign w:val="bottom"/>
            <w:hideMark/>
          </w:tcPr>
          <w:p w:rsidRPr="0064262F" w:rsidR="0064262F" w:rsidP="0064262F" w:rsidRDefault="0064262F" w14:paraId="161A26EF" w14:textId="7899A821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Lon</w:t>
            </w:r>
          </w:p>
        </w:tc>
        <w:tc>
          <w:tcPr>
            <w:tcW w:w="425" w:type="dxa"/>
            <w:shd w:val="clear" w:color="auto" w:fill="D9D9D9" w:themeFill="background1" w:themeFillShade="D9"/>
            <w:tcMar/>
            <w:vAlign w:val="bottom"/>
            <w:hideMark/>
          </w:tcPr>
          <w:p w:rsidRPr="0064262F" w:rsidR="0064262F" w:rsidP="0064262F" w:rsidRDefault="0064262F" w14:paraId="0454635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De </w:t>
            </w:r>
          </w:p>
        </w:tc>
        <w:tc>
          <w:tcPr>
            <w:tcW w:w="425" w:type="dxa"/>
            <w:shd w:val="clear" w:color="auto" w:fill="D9D9D9" w:themeFill="background1" w:themeFillShade="D9"/>
            <w:noWrap/>
            <w:tcMar/>
            <w:vAlign w:val="bottom"/>
            <w:hideMark/>
          </w:tcPr>
          <w:p w:rsidRPr="0064262F" w:rsidR="0064262F" w:rsidP="0064262F" w:rsidRDefault="0064262F" w14:paraId="3472A84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 </w:t>
            </w:r>
          </w:p>
        </w:tc>
        <w:tc>
          <w:tcPr>
            <w:tcW w:w="1276" w:type="dxa"/>
            <w:shd w:val="clear" w:color="auto" w:fill="D9D9D9" w:themeFill="background1" w:themeFillShade="D9"/>
            <w:tcMar/>
            <w:vAlign w:val="bottom"/>
            <w:hideMark/>
          </w:tcPr>
          <w:p w:rsidRPr="0064262F" w:rsidR="0064262F" w:rsidP="0064262F" w:rsidRDefault="0064262F" w14:paraId="2DAEE983" w14:textId="44908EA1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Données</w:t>
            </w:r>
          </w:p>
        </w:tc>
        <w:tc>
          <w:tcPr>
            <w:tcW w:w="992" w:type="dxa"/>
            <w:shd w:val="clear" w:color="auto" w:fill="FF9900"/>
            <w:tcMar/>
            <w:vAlign w:val="bottom"/>
            <w:hideMark/>
          </w:tcPr>
          <w:p w:rsidRPr="0064262F" w:rsidR="0064262F" w:rsidP="0064262F" w:rsidRDefault="0064262F" w14:paraId="2A411D22" w14:textId="7A815C1D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A</w:t>
            </w:r>
            <w:r w:rsidRPr="0049575D" w:rsidR="00590089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PI</w:t>
            </w:r>
          </w:p>
        </w:tc>
        <w:tc>
          <w:tcPr>
            <w:tcW w:w="851" w:type="dxa"/>
            <w:shd w:val="clear" w:color="auto" w:fill="FF9900"/>
            <w:tcMar/>
            <w:vAlign w:val="bottom"/>
            <w:hideMark/>
          </w:tcPr>
          <w:p w:rsidRPr="0064262F" w:rsidR="0064262F" w:rsidP="0064262F" w:rsidRDefault="0064262F" w14:paraId="1F077353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Table</w:t>
            </w:r>
          </w:p>
        </w:tc>
        <w:tc>
          <w:tcPr>
            <w:tcW w:w="708" w:type="dxa"/>
            <w:shd w:val="clear" w:color="auto" w:fill="FF9900"/>
            <w:tcMar/>
            <w:vAlign w:val="bottom"/>
            <w:hideMark/>
          </w:tcPr>
          <w:p w:rsidRPr="0064262F" w:rsidR="0064262F" w:rsidP="0064262F" w:rsidRDefault="0064262F" w14:paraId="7BE0060C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Champ</w:t>
            </w:r>
          </w:p>
        </w:tc>
        <w:tc>
          <w:tcPr>
            <w:tcW w:w="426" w:type="dxa"/>
            <w:shd w:val="clear" w:color="auto" w:fill="FF9900"/>
            <w:tcMar/>
            <w:vAlign w:val="bottom"/>
            <w:hideMark/>
          </w:tcPr>
          <w:p w:rsidRPr="0064262F" w:rsidR="0064262F" w:rsidP="0064262F" w:rsidRDefault="0064262F" w14:paraId="5C5504D3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Type</w:t>
            </w:r>
          </w:p>
        </w:tc>
        <w:tc>
          <w:tcPr>
            <w:tcW w:w="567" w:type="dxa"/>
            <w:shd w:val="clear" w:color="auto" w:fill="FF9900"/>
            <w:tcMar/>
            <w:vAlign w:val="bottom"/>
            <w:hideMark/>
          </w:tcPr>
          <w:p w:rsidRPr="0064262F" w:rsidR="0064262F" w:rsidP="0064262F" w:rsidRDefault="0064262F" w14:paraId="44A70644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Format</w:t>
            </w:r>
          </w:p>
        </w:tc>
        <w:tc>
          <w:tcPr>
            <w:tcW w:w="1738" w:type="dxa"/>
            <w:shd w:val="clear" w:color="auto" w:fill="FF9900"/>
            <w:tcMar/>
            <w:vAlign w:val="bottom"/>
            <w:hideMark/>
          </w:tcPr>
          <w:p w:rsidRPr="0064262F" w:rsidR="0064262F" w:rsidP="0064262F" w:rsidRDefault="0064262F" w14:paraId="56A842F5" w14:textId="77777777">
            <w:pPr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Lato" w:hAnsi="Lato" w:cs="Calibri"/>
                <w:color w:val="000000"/>
                <w:sz w:val="14"/>
                <w:szCs w:val="14"/>
                <w:lang w:eastAsia="en-US"/>
              </w:rPr>
              <w:t>Remarques</w:t>
            </w:r>
          </w:p>
        </w:tc>
      </w:tr>
      <w:tr w:rsidRPr="0049575D" w:rsidR="0049575D" w:rsidTr="278D0EBB" w14:paraId="38CE014E" w14:textId="77777777">
        <w:trPr>
          <w:trHeight w:val="30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58980FD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5CA37A8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Type de données </w:t>
            </w:r>
          </w:p>
        </w:tc>
        <w:tc>
          <w:tcPr>
            <w:tcW w:w="70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4C4DD5" w14:paraId="069F5579" w14:textId="0C34C54E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299EB5A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48ACD34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29329A1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54F61B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DIPAL </w:t>
            </w:r>
          </w:p>
        </w:tc>
        <w:tc>
          <w:tcPr>
            <w:tcW w:w="992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21657EA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4DB7C0B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1D68878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4E24A44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6EBF2E41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375E541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TRAITEMENT VIA BLUEWAY</w:t>
            </w:r>
          </w:p>
        </w:tc>
      </w:tr>
      <w:tr w:rsidRPr="0049575D" w:rsidR="0049575D" w:rsidTr="278D0EBB" w14:paraId="62EFD7DA" w14:textId="77777777">
        <w:trPr>
          <w:trHeight w:val="30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5214D13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03AB40E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N°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d'émission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5BE6163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Num 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24F01C1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2A71A65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6 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6506721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10 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43533E6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N° de fichier obtenu à partir d'une souche de n° </w:t>
            </w:r>
          </w:p>
        </w:tc>
        <w:tc>
          <w:tcPr>
            <w:tcW w:w="992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6B8D1CA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 </w:t>
            </w:r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1F901CF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76B3E68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6E9EB43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 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597545D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 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03049C61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Chrono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itératif</w:t>
            </w:r>
            <w:proofErr w:type="spellEnd"/>
          </w:p>
        </w:tc>
      </w:tr>
      <w:tr w:rsidRPr="0049575D" w:rsidR="0049575D" w:rsidTr="278D0EBB" w14:paraId="6A1FE322" w14:textId="77777777">
        <w:trPr>
          <w:trHeight w:val="30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2638C341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6AA7652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N° de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ligne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32E0B9D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Num 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72469F8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A622AB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11 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430DD5A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15 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04C9FE0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Interne au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fichier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2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5421FE6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372A467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6BDDCC7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36F9185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0D2897C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173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6954828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compteur interne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br/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 xml:space="preserve"> logique et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incrémentatif</w:t>
            </w:r>
            <w:proofErr w:type="spellEnd"/>
          </w:p>
        </w:tc>
      </w:tr>
      <w:tr w:rsidRPr="0049575D" w:rsidR="0049575D" w:rsidTr="278D0EBB" w14:paraId="6B1D2851" w14:textId="77777777">
        <w:trPr>
          <w:trHeight w:val="997"/>
        </w:trPr>
        <w:tc>
          <w:tcPr>
            <w:tcW w:w="448" w:type="dxa"/>
            <w:shd w:val="clear" w:color="auto" w:fill="auto"/>
            <w:tcMar/>
            <w:vAlign w:val="center"/>
            <w:hideMark/>
          </w:tcPr>
          <w:p w:rsidRPr="0064262F" w:rsidR="0064262F" w:rsidP="0064262F" w:rsidRDefault="0064262F" w14:paraId="64597FB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4 </w:t>
            </w:r>
          </w:p>
        </w:tc>
        <w:tc>
          <w:tcPr>
            <w:tcW w:w="1107" w:type="dxa"/>
            <w:shd w:val="clear" w:color="auto" w:fill="auto"/>
            <w:tcMar/>
            <w:vAlign w:val="center"/>
            <w:hideMark/>
          </w:tcPr>
          <w:p w:rsidRPr="0064262F" w:rsidR="0064262F" w:rsidP="0064262F" w:rsidRDefault="0064262F" w14:paraId="5886878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Code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dépôt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tcMar/>
            <w:vAlign w:val="center"/>
            <w:hideMark/>
          </w:tcPr>
          <w:p w:rsidRPr="0064262F" w:rsidR="0064262F" w:rsidP="0064262F" w:rsidRDefault="004C4DD5" w14:paraId="3C0AD270" w14:textId="50C5FB2C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center"/>
            <w:hideMark/>
          </w:tcPr>
          <w:p w:rsidRPr="0064262F" w:rsidR="0064262F" w:rsidP="0064262F" w:rsidRDefault="0064262F" w14:paraId="0637DE9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8 </w:t>
            </w:r>
          </w:p>
        </w:tc>
        <w:tc>
          <w:tcPr>
            <w:tcW w:w="425" w:type="dxa"/>
            <w:shd w:val="clear" w:color="auto" w:fill="auto"/>
            <w:tcMar/>
            <w:vAlign w:val="center"/>
            <w:hideMark/>
          </w:tcPr>
          <w:p w:rsidRPr="0064262F" w:rsidR="0064262F" w:rsidP="0064262F" w:rsidRDefault="0064262F" w14:paraId="286320C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16 </w:t>
            </w:r>
          </w:p>
        </w:tc>
        <w:tc>
          <w:tcPr>
            <w:tcW w:w="425" w:type="dxa"/>
            <w:shd w:val="clear" w:color="auto" w:fill="auto"/>
            <w:noWrap/>
            <w:tcMar/>
            <w:vAlign w:val="center"/>
            <w:hideMark/>
          </w:tcPr>
          <w:p w:rsidRPr="0064262F" w:rsidR="0064262F" w:rsidP="0064262F" w:rsidRDefault="0064262F" w14:paraId="7DECFE3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23 </w:t>
            </w:r>
          </w:p>
        </w:tc>
        <w:tc>
          <w:tcPr>
            <w:tcW w:w="1276" w:type="dxa"/>
            <w:shd w:val="clear" w:color="auto" w:fill="auto"/>
            <w:tcMar/>
            <w:vAlign w:val="center"/>
            <w:hideMark/>
          </w:tcPr>
          <w:p w:rsidRPr="0064262F" w:rsidR="0064262F" w:rsidP="0064262F" w:rsidRDefault="0064262F" w14:paraId="07E10C8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Nouveau champ dans la fiche magasin </w:t>
            </w:r>
          </w:p>
        </w:tc>
        <w:tc>
          <w:tcPr>
            <w:tcW w:w="992" w:type="dxa"/>
            <w:shd w:val="clear" w:color="auto" w:fill="auto"/>
            <w:tcMar/>
            <w:vAlign w:val="center"/>
            <w:hideMark/>
          </w:tcPr>
          <w:p w:rsidRPr="0064262F" w:rsidR="0064262F" w:rsidP="0064262F" w:rsidRDefault="0064262F" w14:paraId="5FAA3F6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MWS410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GetHead</w:t>
            </w:r>
            <w:proofErr w:type="spellEnd"/>
          </w:p>
        </w:tc>
        <w:tc>
          <w:tcPr>
            <w:tcW w:w="851" w:type="dxa"/>
            <w:shd w:val="clear" w:color="auto" w:fill="E7E6E6"/>
            <w:tcMar/>
            <w:vAlign w:val="center"/>
            <w:hideMark/>
          </w:tcPr>
          <w:p w:rsidRPr="0064262F" w:rsidR="0064262F" w:rsidP="0064262F" w:rsidRDefault="0064262F" w14:paraId="21503521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MHDISH</w:t>
            </w:r>
          </w:p>
        </w:tc>
        <w:tc>
          <w:tcPr>
            <w:tcW w:w="708" w:type="dxa"/>
            <w:shd w:val="clear" w:color="auto" w:fill="auto"/>
            <w:noWrap/>
            <w:tcMar/>
            <w:vAlign w:val="center"/>
            <w:hideMark/>
          </w:tcPr>
          <w:p w:rsidRPr="0064262F" w:rsidR="0064262F" w:rsidP="0064262F" w:rsidRDefault="0064262F" w14:paraId="1D13087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WHLO</w:t>
            </w:r>
          </w:p>
        </w:tc>
        <w:tc>
          <w:tcPr>
            <w:tcW w:w="426" w:type="dxa"/>
            <w:shd w:val="clear" w:color="auto" w:fill="auto"/>
            <w:noWrap/>
            <w:tcMar/>
            <w:vAlign w:val="center"/>
            <w:hideMark/>
          </w:tcPr>
          <w:p w:rsidRPr="0064262F" w:rsidR="0064262F" w:rsidP="0064262F" w:rsidRDefault="0064262F" w14:paraId="7E393A2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567" w:type="dxa"/>
            <w:shd w:val="clear" w:color="auto" w:fill="auto"/>
            <w:noWrap/>
            <w:tcMar/>
            <w:vAlign w:val="center"/>
            <w:hideMark/>
          </w:tcPr>
          <w:p w:rsidRPr="0064262F" w:rsidR="0064262F" w:rsidP="0064262F" w:rsidRDefault="0064262F" w14:paraId="747A25AA" w14:textId="77777777">
            <w:pPr>
              <w:jc w:val="right"/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0D03F00F" w14:textId="42465A69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278D0EBB" w:rsidR="0857DDE4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>Champ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 xml:space="preserve"> 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>d' entrée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 xml:space="preserve">: DLIX= 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>Num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 xml:space="preserve"> Document</w:t>
            </w:r>
          </w:p>
        </w:tc>
      </w:tr>
      <w:tr w:rsidRPr="0049575D" w:rsidR="0049575D" w:rsidTr="278D0EBB" w14:paraId="1A802209" w14:textId="77777777">
        <w:trPr>
          <w:trHeight w:val="84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58A0A67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5 </w:t>
            </w:r>
          </w:p>
        </w:tc>
        <w:tc>
          <w:tcPr>
            <w:tcW w:w="110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261EBA3C" w14:textId="77777777">
            <w:pPr>
              <w:rPr>
                <w:rFonts w:ascii="WordVisi_MSFontService" w:hAnsi="WordVisi_MSFontService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WordVisi_MSFontService" w:hAnsi="WordVisi_MSFontService" w:cs="Calibri"/>
                <w:color w:val="000000"/>
                <w:sz w:val="14"/>
                <w:szCs w:val="14"/>
                <w:lang w:eastAsia="en-US"/>
              </w:rPr>
              <w:t xml:space="preserve">Nature du </w:t>
            </w:r>
            <w:proofErr w:type="spellStart"/>
            <w:r w:rsidRPr="0064262F">
              <w:rPr>
                <w:rFonts w:ascii="WordVisi_MSFontService" w:hAnsi="WordVisi_MSFontService" w:cs="Calibri"/>
                <w:color w:val="000000"/>
                <w:sz w:val="14"/>
                <w:szCs w:val="14"/>
                <w:lang w:eastAsia="en-US"/>
              </w:rPr>
              <w:t>mouvement</w:t>
            </w:r>
            <w:proofErr w:type="spellEnd"/>
          </w:p>
        </w:tc>
        <w:tc>
          <w:tcPr>
            <w:tcW w:w="70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4C4DD5" w14:paraId="03DB6093" w14:textId="34CF262D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  <w:r w:rsidRPr="0064262F" w:rsid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214938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3A6CC81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24 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7A44BB3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26 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39D0562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EXP (expédition) / RET (retour achat ou vente) </w:t>
            </w:r>
          </w:p>
        </w:tc>
        <w:tc>
          <w:tcPr>
            <w:tcW w:w="992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0884D56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br/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MWS081MI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LstPacLdgTra</w:t>
            </w:r>
            <w:proofErr w:type="spellEnd"/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6AFAB63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MPCKLT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2F2D3CD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TTYP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4C4DD5" w14:paraId="7584BEE0" w14:textId="362882AD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009B9A5B" w14:textId="77777777">
            <w:pPr>
              <w:jc w:val="right"/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</w:t>
            </w:r>
          </w:p>
        </w:tc>
        <w:tc>
          <w:tcPr>
            <w:tcW w:w="173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6C7D35A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Si =31 =&gt; EXP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Si = 40 =&gt; RET</w:t>
            </w:r>
          </w:p>
        </w:tc>
      </w:tr>
      <w:tr w:rsidRPr="0049575D" w:rsidR="0049575D" w:rsidTr="278D0EBB" w14:paraId="255A5C8A" w14:textId="77777777">
        <w:trPr>
          <w:trHeight w:val="69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40A6748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6 </w:t>
            </w:r>
          </w:p>
        </w:tc>
        <w:tc>
          <w:tcPr>
            <w:tcW w:w="110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4CD1674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Date du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mouvement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87357B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Date 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BF91AA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8 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3E7FD58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27 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492F6E9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34 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3BB35D5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Date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compta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du document </w:t>
            </w:r>
          </w:p>
        </w:tc>
        <w:tc>
          <w:tcPr>
            <w:tcW w:w="992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6B0FD5E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MWS081MI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LstPacLdgTra</w:t>
            </w:r>
            <w:proofErr w:type="spellEnd"/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598EB55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MPCKLT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52CFDF7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RGDT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0BBD952E" w14:textId="67AAD928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0310C63A" w14:textId="77777777">
            <w:pPr>
              <w:jc w:val="right"/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8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3591619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Date de la veille à prendre en compte pour envoi à IPP.</w:t>
            </w:r>
          </w:p>
        </w:tc>
      </w:tr>
      <w:tr w:rsidRPr="0049575D" w:rsidR="0049575D" w:rsidTr="278D0EBB" w14:paraId="2E8CC9DC" w14:textId="77777777">
        <w:trPr>
          <w:trHeight w:val="110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69CF3D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7 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E42A96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Code palette </w:t>
            </w:r>
          </w:p>
        </w:tc>
        <w:tc>
          <w:tcPr>
            <w:tcW w:w="70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4C4DD5" w14:paraId="7E691C98" w14:textId="7AA5CB1D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217AE70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02FEFD6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35 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0B4BE87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39 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7A217F0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"Items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type"."CHEP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Materiel Code" </w:t>
            </w:r>
          </w:p>
        </w:tc>
        <w:tc>
          <w:tcPr>
            <w:tcW w:w="992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7213656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MWS081MI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LstPacLdgTra</w:t>
            </w:r>
            <w:proofErr w:type="spellEnd"/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6D254B8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MPCKLT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4ACF355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PACT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0A3D0B9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62F35FCC" w14:textId="77777777">
            <w:pPr>
              <w:jc w:val="right"/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6</w:t>
            </w:r>
          </w:p>
        </w:tc>
        <w:tc>
          <w:tcPr>
            <w:tcW w:w="173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2DAF062D" w14:textId="0697C69C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 xml:space="preserve">Table de transcodage dans 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>Blueway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 xml:space="preserve"> si </w:t>
            </w:r>
            <w:r w:rsidRPr="278D0EBB" w:rsidR="785D480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>nécessaire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 xml:space="preserve">, si code IPP </w:t>
            </w:r>
            <w:r w:rsidRPr="278D0EBB" w:rsidR="5060A24E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>différent</w:t>
            </w:r>
            <w:r w:rsidRPr="278D0EBB" w:rsidR="0064262F">
              <w:rPr>
                <w:rFonts w:ascii="Calibri" w:hAnsi="Calibri" w:cs="Calibri"/>
                <w:color w:val="000000" w:themeColor="text1" w:themeTint="FF" w:themeShade="FF"/>
                <w:sz w:val="14"/>
                <w:szCs w:val="14"/>
                <w:lang w:val="fr-FR" w:eastAsia="en-US"/>
              </w:rPr>
              <w:t xml:space="preserve"> du code M3</w:t>
            </w:r>
          </w:p>
        </w:tc>
      </w:tr>
      <w:tr w:rsidRPr="0049575D" w:rsidR="0049575D" w:rsidTr="278D0EBB" w14:paraId="239276EF" w14:textId="77777777">
        <w:trPr>
          <w:trHeight w:val="683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6A28CAC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8 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39F7DD3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Quantité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74EDF47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Num 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67C8A4F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76D7DD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40 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5E822A8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44 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42A5589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"Total CHEP Pallet" </w:t>
            </w:r>
          </w:p>
        </w:tc>
        <w:tc>
          <w:tcPr>
            <w:tcW w:w="992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5C43E4B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MWS081MI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LstPacLdgTra</w:t>
            </w:r>
            <w:proofErr w:type="spellEnd"/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33A9BD6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MPCKLT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11D42DD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TRQT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13EED8D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N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4D0153C5" w14:textId="77777777">
            <w:pPr>
              <w:jc w:val="right"/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17</w:t>
            </w:r>
          </w:p>
        </w:tc>
        <w:tc>
          <w:tcPr>
            <w:tcW w:w="173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46F79817" w14:textId="77777777">
            <w:pPr>
              <w:rPr>
                <w:rFonts w:ascii="Calibri" w:hAnsi="Calibri" w:cs="Calibri"/>
                <w:b/>
                <w:bCs/>
                <w:color w:val="FF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b/>
                <w:bCs/>
                <w:color w:val="FF0000"/>
                <w:sz w:val="14"/>
                <w:szCs w:val="14"/>
                <w:lang w:eastAsia="en-US"/>
              </w:rPr>
              <w:t> </w:t>
            </w:r>
          </w:p>
        </w:tc>
      </w:tr>
      <w:tr w:rsidRPr="0049575D" w:rsidR="0049575D" w:rsidTr="278D0EBB" w14:paraId="060608E7" w14:textId="77777777">
        <w:trPr>
          <w:trHeight w:val="551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44E97AB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9 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4C160B7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Votre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référence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de livraison </w:t>
            </w:r>
          </w:p>
        </w:tc>
        <w:tc>
          <w:tcPr>
            <w:tcW w:w="70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04C36CB1" w14:textId="4F51B9B3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582D713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625CCCD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45 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1D2BB5C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59 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30E9E41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N° Document </w:t>
            </w:r>
          </w:p>
        </w:tc>
        <w:tc>
          <w:tcPr>
            <w:tcW w:w="992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17E135A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MWS081MI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LstPacLdgTra</w:t>
            </w:r>
            <w:proofErr w:type="spellEnd"/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35D430F1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MPCKLT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28666F4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DLIX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7CC70B6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N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64262F" w:rsidP="0064262F" w:rsidRDefault="0064262F" w14:paraId="7B0DFCE8" w14:textId="77777777">
            <w:pPr>
              <w:jc w:val="right"/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11</w:t>
            </w:r>
          </w:p>
        </w:tc>
        <w:tc>
          <w:tcPr>
            <w:tcW w:w="1738" w:type="dxa"/>
            <w:shd w:val="clear" w:color="auto" w:fill="auto"/>
            <w:tcMar/>
            <w:vAlign w:val="bottom"/>
            <w:hideMark/>
          </w:tcPr>
          <w:p w:rsidRPr="0064262F" w:rsidR="0064262F" w:rsidP="0064262F" w:rsidRDefault="0064262F" w14:paraId="62AC45F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</w:tr>
      <w:tr w:rsidRPr="0049575D" w:rsidR="004C4DD5" w:rsidTr="278D0EBB" w14:paraId="267583D8" w14:textId="77777777">
        <w:trPr>
          <w:trHeight w:val="114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3090416A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10 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292A3B8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Code point de livraison "unique" </w:t>
            </w:r>
          </w:p>
        </w:tc>
        <w:tc>
          <w:tcPr>
            <w:tcW w:w="708" w:type="dxa"/>
            <w:shd w:val="clear" w:color="auto" w:fill="auto"/>
            <w:tcMar/>
            <w:hideMark/>
          </w:tcPr>
          <w:p w:rsidRPr="0064262F" w:rsidR="004C4DD5" w:rsidP="004C4DD5" w:rsidRDefault="004C4DD5" w14:paraId="543A707A" w14:textId="3EF3C3DB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60F9C84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6984D1A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60 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276B3A8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74 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57B003A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N° client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livré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2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1688547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MWS081MI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LstPacLdgTra</w:t>
            </w:r>
            <w:proofErr w:type="spellEnd"/>
          </w:p>
        </w:tc>
        <w:tc>
          <w:tcPr>
            <w:tcW w:w="851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071D2151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MPCKLT</w:t>
            </w:r>
          </w:p>
        </w:tc>
        <w:tc>
          <w:tcPr>
            <w:tcW w:w="708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0393C9DD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HLDR</w:t>
            </w:r>
          </w:p>
        </w:tc>
        <w:tc>
          <w:tcPr>
            <w:tcW w:w="426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57B3E7EB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567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2BD50AE6" w14:textId="77777777">
            <w:pPr>
              <w:jc w:val="right"/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10</w:t>
            </w:r>
          </w:p>
        </w:tc>
        <w:tc>
          <w:tcPr>
            <w:tcW w:w="1738" w:type="dxa"/>
            <w:shd w:val="clear" w:color="auto" w:fill="auto"/>
            <w:tcMar/>
            <w:vAlign w:val="center"/>
            <w:hideMark/>
          </w:tcPr>
          <w:p w:rsidRPr="0064262F" w:rsidR="004C4DD5" w:rsidP="004C4DD5" w:rsidRDefault="004C4DD5" w14:paraId="270FDBF1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val="fr-FR" w:eastAsia="en-US"/>
              </w:rPr>
              <w:t xml:space="preserve">Si code propriétaire = code client, OK sinon : </w:t>
            </w:r>
            <w:r w:rsidRPr="0064262F">
              <w:rPr>
                <w:rFonts w:ascii="Calibri" w:hAnsi="Calibri" w:cs="Calibri"/>
                <w:sz w:val="14"/>
                <w:szCs w:val="14"/>
                <w:lang w:val="fr-FR" w:eastAsia="en-US"/>
              </w:rPr>
              <w:br/>
            </w:r>
            <w:r w:rsidRPr="0064262F">
              <w:rPr>
                <w:rFonts w:ascii="Calibri" w:hAnsi="Calibri" w:cs="Calibri"/>
                <w:sz w:val="14"/>
                <w:szCs w:val="14"/>
                <w:lang w:val="fr-FR" w:eastAsia="en-US"/>
              </w:rPr>
              <w:t>code client (faire correspondance avec Holder - CRS685/LST).</w:t>
            </w:r>
            <w:r w:rsidRPr="0064262F">
              <w:rPr>
                <w:rFonts w:ascii="Calibri" w:hAnsi="Calibri" w:cs="Calibri"/>
                <w:sz w:val="14"/>
                <w:szCs w:val="14"/>
                <w:lang w:val="fr-FR" w:eastAsia="en-US"/>
              </w:rPr>
              <w:br/>
            </w: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 determiner suite phase de construction</w:t>
            </w:r>
          </w:p>
        </w:tc>
      </w:tr>
      <w:tr w:rsidRPr="0049575D" w:rsidR="004C4DD5" w:rsidTr="278D0EBB" w14:paraId="2106740A" w14:textId="77777777">
        <w:trPr>
          <w:trHeight w:val="885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054FC06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11 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5F94D51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Code pays </w:t>
            </w:r>
          </w:p>
        </w:tc>
        <w:tc>
          <w:tcPr>
            <w:tcW w:w="708" w:type="dxa"/>
            <w:shd w:val="clear" w:color="auto" w:fill="auto"/>
            <w:tcMar/>
            <w:hideMark/>
          </w:tcPr>
          <w:p w:rsidRPr="0064262F" w:rsidR="004C4DD5" w:rsidP="004C4DD5" w:rsidRDefault="004C4DD5" w14:paraId="6BC054A8" w14:textId="240B8DBF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4C7CA7C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653DECD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75 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13B3C2A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79 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723E821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"Ship-to Country Code" </w:t>
            </w:r>
          </w:p>
        </w:tc>
        <w:tc>
          <w:tcPr>
            <w:tcW w:w="992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6312746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CRS610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GetBasicData</w:t>
            </w:r>
            <w:proofErr w:type="spellEnd"/>
          </w:p>
        </w:tc>
        <w:tc>
          <w:tcPr>
            <w:tcW w:w="851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560802DC" w14:textId="77777777">
            <w:pPr>
              <w:rPr>
                <w:rFonts w:cs="Arial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sz w:val="14"/>
                <w:szCs w:val="14"/>
                <w:lang w:eastAsia="en-US"/>
              </w:rPr>
              <w:t>OCUSMA</w:t>
            </w:r>
          </w:p>
        </w:tc>
        <w:tc>
          <w:tcPr>
            <w:tcW w:w="708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0C62864B" w14:textId="36E859D3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CSCD</w:t>
            </w:r>
          </w:p>
        </w:tc>
        <w:tc>
          <w:tcPr>
            <w:tcW w:w="426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3AC6B2F4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567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73CC0DF5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3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76406F9B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code pays : FR, GB</w:t>
            </w:r>
          </w:p>
        </w:tc>
      </w:tr>
      <w:tr w:rsidRPr="0049575D" w:rsidR="004C4DD5" w:rsidTr="278D0EBB" w14:paraId="437B69C3" w14:textId="77777777">
        <w:trPr>
          <w:trHeight w:val="81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0F9E585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12 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48AE9CC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Nom </w:t>
            </w:r>
          </w:p>
        </w:tc>
        <w:tc>
          <w:tcPr>
            <w:tcW w:w="708" w:type="dxa"/>
            <w:shd w:val="clear" w:color="auto" w:fill="auto"/>
            <w:tcMar/>
            <w:hideMark/>
          </w:tcPr>
          <w:p w:rsidRPr="0064262F" w:rsidR="004C4DD5" w:rsidP="004C4DD5" w:rsidRDefault="004C4DD5" w14:paraId="6DC13C1B" w14:textId="239B628B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292BD26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30 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1133267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80 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7257586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109 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1BE84C7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"Ship-to Name" </w:t>
            </w:r>
          </w:p>
        </w:tc>
        <w:tc>
          <w:tcPr>
            <w:tcW w:w="992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39C9C58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CRS610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GetBasicData</w:t>
            </w:r>
            <w:proofErr w:type="spellEnd"/>
          </w:p>
        </w:tc>
        <w:tc>
          <w:tcPr>
            <w:tcW w:w="851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0CAC69AC" w14:textId="77777777">
            <w:pPr>
              <w:rPr>
                <w:rFonts w:cs="Arial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sz w:val="14"/>
                <w:szCs w:val="14"/>
                <w:lang w:eastAsia="en-US"/>
              </w:rPr>
              <w:t>OCUSMA</w:t>
            </w:r>
          </w:p>
        </w:tc>
        <w:tc>
          <w:tcPr>
            <w:tcW w:w="708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4D5EAED8" w14:textId="086C17AE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CUNM</w:t>
            </w:r>
          </w:p>
        </w:tc>
        <w:tc>
          <w:tcPr>
            <w:tcW w:w="426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4466799F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567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2A54AAD8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36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0D2AF165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nom du client</w:t>
            </w:r>
          </w:p>
        </w:tc>
      </w:tr>
      <w:tr w:rsidRPr="0049575D" w:rsidR="004C4DD5" w:rsidTr="278D0EBB" w14:paraId="6174337C" w14:textId="77777777">
        <w:trPr>
          <w:trHeight w:val="72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70952EE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13 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26358F0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Adresse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ligne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1 </w:t>
            </w:r>
          </w:p>
        </w:tc>
        <w:tc>
          <w:tcPr>
            <w:tcW w:w="708" w:type="dxa"/>
            <w:shd w:val="clear" w:color="auto" w:fill="auto"/>
            <w:tcMar/>
            <w:hideMark/>
          </w:tcPr>
          <w:p w:rsidRPr="0064262F" w:rsidR="004C4DD5" w:rsidP="004C4DD5" w:rsidRDefault="004C4DD5" w14:paraId="6FBC555B" w14:textId="3EA6B262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27237A2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30 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1711C17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110 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1F38053E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139 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432DDD89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"Ship-to Address" </w:t>
            </w:r>
          </w:p>
        </w:tc>
        <w:tc>
          <w:tcPr>
            <w:tcW w:w="992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5198AB95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CRS610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GetBasicData</w:t>
            </w:r>
            <w:proofErr w:type="spellEnd"/>
          </w:p>
        </w:tc>
        <w:tc>
          <w:tcPr>
            <w:tcW w:w="851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68FB52A9" w14:textId="77777777">
            <w:pPr>
              <w:rPr>
                <w:rFonts w:cs="Arial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sz w:val="14"/>
                <w:szCs w:val="14"/>
                <w:lang w:eastAsia="en-US"/>
              </w:rPr>
              <w:t>OCUSMA</w:t>
            </w:r>
          </w:p>
        </w:tc>
        <w:tc>
          <w:tcPr>
            <w:tcW w:w="708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0C9F0DF1" w14:textId="337CA746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CUA1</w:t>
            </w:r>
          </w:p>
        </w:tc>
        <w:tc>
          <w:tcPr>
            <w:tcW w:w="426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4CE68348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567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42474BDB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36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4435DD36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proofErr w:type="spellStart"/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Adresse</w:t>
            </w:r>
            <w:proofErr w:type="spellEnd"/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 xml:space="preserve"> de livraison 1</w:t>
            </w:r>
          </w:p>
        </w:tc>
      </w:tr>
      <w:tr w:rsidRPr="0049575D" w:rsidR="004C4DD5" w:rsidTr="278D0EBB" w14:paraId="2A169020" w14:textId="77777777">
        <w:trPr>
          <w:trHeight w:val="81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41E8183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14 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7FF55BE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Adresse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ligne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2 </w:t>
            </w:r>
          </w:p>
        </w:tc>
        <w:tc>
          <w:tcPr>
            <w:tcW w:w="708" w:type="dxa"/>
            <w:shd w:val="clear" w:color="auto" w:fill="auto"/>
            <w:tcMar/>
            <w:hideMark/>
          </w:tcPr>
          <w:p w:rsidRPr="0064262F" w:rsidR="004C4DD5" w:rsidP="004C4DD5" w:rsidRDefault="004C4DD5" w14:paraId="02D3A508" w14:textId="5858D428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0C6EDDF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30 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144690E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140 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72318030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169 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700FAEAD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"Ship-to Address 2" </w:t>
            </w:r>
          </w:p>
        </w:tc>
        <w:tc>
          <w:tcPr>
            <w:tcW w:w="992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24AD276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CRS610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GetBasicData</w:t>
            </w:r>
            <w:proofErr w:type="spellEnd"/>
          </w:p>
        </w:tc>
        <w:tc>
          <w:tcPr>
            <w:tcW w:w="851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21CD33F8" w14:textId="77777777">
            <w:pPr>
              <w:rPr>
                <w:rFonts w:cs="Arial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sz w:val="14"/>
                <w:szCs w:val="14"/>
                <w:lang w:eastAsia="en-US"/>
              </w:rPr>
              <w:t>OCUSMA</w:t>
            </w:r>
          </w:p>
        </w:tc>
        <w:tc>
          <w:tcPr>
            <w:tcW w:w="708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584F889C" w14:textId="2CAFC948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CUA2</w:t>
            </w:r>
          </w:p>
        </w:tc>
        <w:tc>
          <w:tcPr>
            <w:tcW w:w="426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7E38A880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567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5EA542EA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36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0504F423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proofErr w:type="spellStart"/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Adresse</w:t>
            </w:r>
            <w:proofErr w:type="spellEnd"/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 xml:space="preserve"> de livraison 2</w:t>
            </w:r>
          </w:p>
        </w:tc>
      </w:tr>
      <w:tr w:rsidRPr="0049575D" w:rsidR="004C4DD5" w:rsidTr="278D0EBB" w14:paraId="0F3711DB" w14:textId="77777777">
        <w:trPr>
          <w:trHeight w:val="63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3EA3D1F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15 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2DBA2534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Code postal et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ville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tcMar/>
            <w:hideMark/>
          </w:tcPr>
          <w:p w:rsidRPr="0064262F" w:rsidR="004C4DD5" w:rsidP="004C4DD5" w:rsidRDefault="004C4DD5" w14:paraId="59321222" w14:textId="5B76D7FC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70EE7ECF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30 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0883D0F3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170 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43F3B69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199 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77B0C78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"Ship-to Post Code" "Ship-to City" : les 30 premiers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caractères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992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53E3458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CRS610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GetBasicData</w:t>
            </w:r>
            <w:proofErr w:type="spellEnd"/>
          </w:p>
        </w:tc>
        <w:tc>
          <w:tcPr>
            <w:tcW w:w="851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50EE605F" w14:textId="77777777">
            <w:pPr>
              <w:rPr>
                <w:rFonts w:cs="Arial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sz w:val="14"/>
                <w:szCs w:val="14"/>
                <w:lang w:eastAsia="en-US"/>
              </w:rPr>
              <w:t>OCUSMA</w:t>
            </w:r>
          </w:p>
        </w:tc>
        <w:tc>
          <w:tcPr>
            <w:tcW w:w="708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63F3F5AD" w14:textId="06299BEA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 xml:space="preserve">PONO </w:t>
            </w: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TOWN</w:t>
            </w:r>
          </w:p>
        </w:tc>
        <w:tc>
          <w:tcPr>
            <w:tcW w:w="426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2124CD89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</w:t>
            </w: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A</w:t>
            </w:r>
            <w:proofErr w:type="spellEnd"/>
          </w:p>
        </w:tc>
        <w:tc>
          <w:tcPr>
            <w:tcW w:w="567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1BEDB286" w14:textId="77777777">
            <w:pPr>
              <w:rPr>
                <w:rFonts w:ascii="Calibri" w:hAnsi="Calibri" w:cs="Calibri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10</w:t>
            </w: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br/>
            </w:r>
            <w:r w:rsidRPr="0064262F">
              <w:rPr>
                <w:rFonts w:ascii="Calibri" w:hAnsi="Calibri" w:cs="Calibri"/>
                <w:sz w:val="14"/>
                <w:szCs w:val="14"/>
                <w:lang w:eastAsia="en-US"/>
              </w:rPr>
              <w:t>20</w:t>
            </w:r>
          </w:p>
        </w:tc>
        <w:tc>
          <w:tcPr>
            <w:tcW w:w="1738" w:type="dxa"/>
            <w:shd w:val="clear" w:color="auto" w:fill="auto"/>
            <w:noWrap/>
            <w:tcMar/>
            <w:vAlign w:val="center"/>
            <w:hideMark/>
          </w:tcPr>
          <w:p w:rsidRPr="0064262F" w:rsidR="004C4DD5" w:rsidP="004C4DD5" w:rsidRDefault="004C4DD5" w14:paraId="08E68989" w14:textId="77777777">
            <w:pPr>
              <w:rPr>
                <w:rFonts w:ascii="Calibri" w:hAnsi="Calibri" w:cs="Calibri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sz w:val="14"/>
                <w:szCs w:val="14"/>
                <w:lang w:val="fr-FR" w:eastAsia="en-US"/>
              </w:rPr>
              <w:t>Agrégation des deux zones en une seule</w:t>
            </w:r>
          </w:p>
        </w:tc>
      </w:tr>
      <w:tr w:rsidRPr="0049575D" w:rsidR="004C4DD5" w:rsidTr="278D0EBB" w14:paraId="1692BE5C" w14:textId="77777777">
        <w:trPr>
          <w:trHeight w:val="720"/>
        </w:trPr>
        <w:tc>
          <w:tcPr>
            <w:tcW w:w="448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4EB4C42B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16 </w:t>
            </w:r>
          </w:p>
        </w:tc>
        <w:tc>
          <w:tcPr>
            <w:tcW w:w="1107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07D675A6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Téléphone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 </w:t>
            </w:r>
          </w:p>
        </w:tc>
        <w:tc>
          <w:tcPr>
            <w:tcW w:w="708" w:type="dxa"/>
            <w:shd w:val="clear" w:color="auto" w:fill="auto"/>
            <w:tcMar/>
            <w:hideMark/>
          </w:tcPr>
          <w:p w:rsidRPr="0064262F" w:rsidR="004C4DD5" w:rsidP="004C4DD5" w:rsidRDefault="004C4DD5" w14:paraId="496C147B" w14:textId="76C514E6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42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525A8ED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15 </w:t>
            </w:r>
          </w:p>
        </w:tc>
        <w:tc>
          <w:tcPr>
            <w:tcW w:w="425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7726DE57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200 </w:t>
            </w:r>
          </w:p>
        </w:tc>
        <w:tc>
          <w:tcPr>
            <w:tcW w:w="425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292CA2B2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214 </w:t>
            </w:r>
          </w:p>
        </w:tc>
        <w:tc>
          <w:tcPr>
            <w:tcW w:w="1276" w:type="dxa"/>
            <w:shd w:val="clear" w:color="auto" w:fill="auto"/>
            <w:tcMar/>
            <w:vAlign w:val="bottom"/>
            <w:hideMark/>
          </w:tcPr>
          <w:p w:rsidRPr="0064262F" w:rsidR="004C4DD5" w:rsidP="004C4DD5" w:rsidRDefault="004C4DD5" w14:paraId="306A6081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 xml:space="preserve">"Phone No." récupérer à partir du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Ship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val="fr-FR" w:eastAsia="en-US"/>
              </w:rPr>
              <w:t>*-to Code </w:t>
            </w:r>
          </w:p>
        </w:tc>
        <w:tc>
          <w:tcPr>
            <w:tcW w:w="992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7C050688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CRS610</w:t>
            </w:r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br/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GetBasicData</w:t>
            </w:r>
            <w:proofErr w:type="spellEnd"/>
          </w:p>
        </w:tc>
        <w:tc>
          <w:tcPr>
            <w:tcW w:w="851" w:type="dxa"/>
            <w:shd w:val="clear" w:color="auto" w:fill="E7E6E6"/>
            <w:tcMar/>
            <w:vAlign w:val="bottom"/>
            <w:hideMark/>
          </w:tcPr>
          <w:p w:rsidRPr="0064262F" w:rsidR="004C4DD5" w:rsidP="004C4DD5" w:rsidRDefault="004C4DD5" w14:paraId="67D88F28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color w:val="000000"/>
                <w:sz w:val="14"/>
                <w:szCs w:val="14"/>
                <w:lang w:eastAsia="en-US"/>
              </w:rPr>
              <w:t>OCUSMA</w:t>
            </w:r>
          </w:p>
        </w:tc>
        <w:tc>
          <w:tcPr>
            <w:tcW w:w="708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79F8E631" w14:textId="73245256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color w:val="000000"/>
                <w:sz w:val="14"/>
                <w:szCs w:val="14"/>
                <w:lang w:eastAsia="en-US"/>
              </w:rPr>
              <w:t>PHNO</w:t>
            </w:r>
          </w:p>
        </w:tc>
        <w:tc>
          <w:tcPr>
            <w:tcW w:w="426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5CA3DEE2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color w:val="000000"/>
                <w:sz w:val="14"/>
                <w:szCs w:val="14"/>
                <w:lang w:eastAsia="en-US"/>
              </w:rPr>
              <w:t>A</w:t>
            </w:r>
          </w:p>
        </w:tc>
        <w:tc>
          <w:tcPr>
            <w:tcW w:w="567" w:type="dxa"/>
            <w:shd w:val="clear" w:color="auto" w:fill="E7E6E6"/>
            <w:noWrap/>
            <w:tcMar/>
            <w:vAlign w:val="bottom"/>
            <w:hideMark/>
          </w:tcPr>
          <w:p w:rsidRPr="0064262F" w:rsidR="004C4DD5" w:rsidP="004C4DD5" w:rsidRDefault="004C4DD5" w14:paraId="15AA7253" w14:textId="77777777">
            <w:pPr>
              <w:rPr>
                <w:rFonts w:cs="Arial"/>
                <w:color w:val="000000"/>
                <w:sz w:val="14"/>
                <w:szCs w:val="14"/>
                <w:lang w:eastAsia="en-US"/>
              </w:rPr>
            </w:pPr>
            <w:r w:rsidRPr="0064262F">
              <w:rPr>
                <w:rFonts w:cs="Arial"/>
                <w:color w:val="000000"/>
                <w:sz w:val="14"/>
                <w:szCs w:val="14"/>
                <w:lang w:eastAsia="en-US"/>
              </w:rPr>
              <w:t>16</w:t>
            </w:r>
          </w:p>
        </w:tc>
        <w:tc>
          <w:tcPr>
            <w:tcW w:w="1738" w:type="dxa"/>
            <w:shd w:val="clear" w:color="auto" w:fill="auto"/>
            <w:noWrap/>
            <w:tcMar/>
            <w:vAlign w:val="bottom"/>
            <w:hideMark/>
          </w:tcPr>
          <w:p w:rsidRPr="0064262F" w:rsidR="004C4DD5" w:rsidP="004C4DD5" w:rsidRDefault="004C4DD5" w14:paraId="46F0950C" w14:textId="77777777">
            <w:pPr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</w:pP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numéro</w:t>
            </w:r>
            <w:proofErr w:type="spellEnd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 xml:space="preserve"> de </w:t>
            </w:r>
            <w:proofErr w:type="spellStart"/>
            <w:r w:rsidRPr="0064262F">
              <w:rPr>
                <w:rFonts w:ascii="Calibri" w:hAnsi="Calibri" w:cs="Calibri"/>
                <w:color w:val="000000"/>
                <w:sz w:val="14"/>
                <w:szCs w:val="14"/>
                <w:lang w:eastAsia="en-US"/>
              </w:rPr>
              <w:t>téléphone</w:t>
            </w:r>
            <w:proofErr w:type="spellEnd"/>
          </w:p>
        </w:tc>
      </w:tr>
    </w:tbl>
    <w:p w:rsidRPr="009526DA" w:rsidR="3A8F4A16" w:rsidP="3A8F4A16" w:rsidRDefault="3A8F4A16" w14:paraId="23222B65" w14:textId="23BD5C9C">
      <w:pPr>
        <w:pStyle w:val="Corpsdetexte"/>
        <w:ind w:left="0"/>
      </w:pPr>
    </w:p>
    <w:p w:rsidR="00FF1019" w:rsidRDefault="00FF1019" w14:paraId="4C339A27" w14:textId="77777777"/>
    <w:p w:rsidR="00FF1019" w:rsidRDefault="00FF1019" w14:paraId="0B243FAF" w14:textId="77777777"/>
    <w:p w:rsidR="00FF1019" w:rsidP="00FF1019" w:rsidRDefault="00B908AE" w14:paraId="54D906EF" w14:textId="5751EB50">
      <w:pPr>
        <w:pStyle w:val="Titre1"/>
      </w:pPr>
      <w:bookmarkStart w:name="_Toc188817202" w:id="16"/>
      <w:r>
        <w:t>P</w:t>
      </w:r>
      <w:r w:rsidR="00FF1019">
        <w:t>rocessus de Test</w:t>
      </w:r>
      <w:bookmarkEnd w:id="16"/>
    </w:p>
    <w:p w:rsidRPr="003F6A69" w:rsidR="00FF1019" w:rsidP="00FF1019" w:rsidRDefault="00FF1019" w14:paraId="24EBD179" w14:textId="77777777">
      <w:pPr>
        <w:rPr>
          <w:lang w:val="fr-FR"/>
        </w:rPr>
      </w:pPr>
    </w:p>
    <w:p w:rsidR="00FF1019" w:rsidP="00FF1019" w:rsidRDefault="00FF1019" w14:paraId="05CFCFD9" w14:textId="77777777">
      <w:pPr>
        <w:pStyle w:val="Titre2"/>
      </w:pPr>
      <w:bookmarkStart w:name="_Toc188817203" w:id="17"/>
      <w:proofErr w:type="spellStart"/>
      <w:r>
        <w:t>Etapes</w:t>
      </w:r>
      <w:proofErr w:type="spellEnd"/>
      <w:r>
        <w:t xml:space="preserve"> de Test</w:t>
      </w:r>
      <w:bookmarkEnd w:id="17"/>
    </w:p>
    <w:p w:rsidR="00FF1019" w:rsidP="00FF1019" w:rsidRDefault="00FF1019" w14:paraId="106576DA" w14:textId="77777777">
      <w:pPr>
        <w:spacing w:line="259" w:lineRule="auto"/>
      </w:pPr>
      <w:r w:rsidRPr="58C520BB">
        <w:rPr>
          <w:lang w:val="fr-FR"/>
        </w:rPr>
        <w:t>Voir dossier de test :</w:t>
      </w:r>
    </w:p>
    <w:p w:rsidR="00FF1019" w:rsidRDefault="00FF1019" w14:paraId="42D378A3" w14:textId="77777777"/>
    <w:p w:rsidR="00FF1019" w:rsidRDefault="00FF1019" w14:paraId="6C148331" w14:textId="77777777"/>
    <w:p w:rsidR="00FF1019" w:rsidRDefault="00FF1019" w14:paraId="49CD79C6" w14:textId="77777777"/>
    <w:p w:rsidR="00FF1019" w:rsidRDefault="00FF1019" w14:paraId="11385BCE" w14:textId="77777777"/>
    <w:p w:rsidR="00FF1019" w:rsidRDefault="00FF1019" w14:paraId="3B8D1B8D" w14:textId="77777777"/>
    <w:p w:rsidR="00FF1019" w:rsidRDefault="00FF1019" w14:paraId="55436A2E" w14:textId="77777777"/>
    <w:p w:rsidR="00FF1019" w:rsidRDefault="00FF1019" w14:paraId="10614044" w14:textId="77777777"/>
    <w:p w:rsidR="00FF1019" w:rsidRDefault="00FF1019" w14:paraId="65DD49F7" w14:textId="77777777"/>
    <w:p w:rsidR="00FF1019" w:rsidRDefault="00FF1019" w14:paraId="44E4E8DE" w14:textId="77777777"/>
    <w:p w:rsidR="00FF1019" w:rsidRDefault="00FF1019" w14:paraId="04EE9D36" w14:textId="77777777"/>
    <w:p w:rsidR="00FF1019" w:rsidRDefault="00FF1019" w14:paraId="368C3B45" w14:textId="77777777"/>
    <w:p w:rsidR="00FF1019" w:rsidRDefault="00FF1019" w14:paraId="32A6B221" w14:textId="77777777"/>
    <w:p w:rsidR="00FF1019" w:rsidRDefault="00FF1019" w14:paraId="3F7D8E07" w14:textId="77777777"/>
    <w:p w:rsidR="00FF1019" w:rsidRDefault="00FF1019" w14:paraId="4741F99F" w14:textId="77777777"/>
    <w:p w:rsidR="00FF1019" w:rsidRDefault="00FF1019" w14:paraId="1B83D1F0" w14:textId="77777777"/>
    <w:p w:rsidR="00FF1019" w:rsidRDefault="00FF1019" w14:paraId="1D9848DC" w14:textId="77777777"/>
    <w:p w:rsidR="00FF1019" w:rsidRDefault="00FF1019" w14:paraId="7A21590A" w14:textId="77777777"/>
    <w:p w:rsidR="00FF1019" w:rsidRDefault="00FF1019" w14:paraId="241F57C9" w14:textId="77777777"/>
    <w:p w:rsidR="00FF1019" w:rsidRDefault="00FF1019" w14:paraId="1E186E13" w14:textId="77777777"/>
    <w:p w:rsidR="00FF1019" w:rsidRDefault="00FF1019" w14:paraId="4D1250D2" w14:textId="77777777"/>
    <w:p w:rsidR="3A8F4A16" w:rsidRDefault="3A8F4A16" w14:paraId="293C4CB3" w14:textId="443B9EFC"/>
    <w:p w:rsidR="58C520BB" w:rsidP="58C520BB" w:rsidRDefault="58C520BB" w14:paraId="359A9343" w14:textId="215EFEB2">
      <w:pPr>
        <w:spacing w:line="259" w:lineRule="auto"/>
        <w:rPr>
          <w:rFonts w:eastAsia="Arial" w:cs="Arial"/>
          <w:lang w:val="fr-FR"/>
        </w:rPr>
      </w:pPr>
    </w:p>
    <w:sectPr w:rsidR="58C520BB" w:rsidSect="0057213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orient="portrait" w:code="1"/>
      <w:pgMar w:top="1080" w:right="720" w:bottom="1440" w:left="720" w:header="432" w:footer="720" w:gutter="360"/>
      <w:paperSrc w:first="111" w:other="111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24665" w:rsidRDefault="00124665" w14:paraId="426CB205" w14:textId="77777777">
      <w:r>
        <w:separator/>
      </w:r>
    </w:p>
  </w:endnote>
  <w:endnote w:type="continuationSeparator" w:id="0">
    <w:p w:rsidR="00124665" w:rsidRDefault="00124665" w14:paraId="295D4C65" w14:textId="77777777">
      <w:r>
        <w:continuationSeparator/>
      </w:r>
    </w:p>
  </w:endnote>
  <w:endnote w:type="continuationNotice" w:id="1">
    <w:p w:rsidR="00124665" w:rsidRDefault="00124665" w14:paraId="26C65C7C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WordVisi_MSFontServic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6A4F" w:rsidRDefault="00696A4F" w14:paraId="5C53F7DF" w14:textId="77777777">
    <w:pPr>
      <w:pStyle w:val="Pieddepage"/>
      <w:framePr w:wrap="around" w:hAnchor="margin" w:vAnchor="text" w:xAlign="right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>
      <w:rPr>
        <w:rStyle w:val="Numrodepage"/>
        <w:noProof/>
      </w:rPr>
      <w:t>Iv</w:t>
    </w:r>
    <w:r>
      <w:rPr>
        <w:rStyle w:val="Numrodepage"/>
      </w:rPr>
      <w:fldChar w:fldCharType="end"/>
    </w:r>
  </w:p>
  <w:p w:rsidR="00696A4F" w:rsidRDefault="00696A4F" w14:paraId="1C590027" w14:textId="77777777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07330D" w:rsidR="00696A4F" w:rsidP="00D56107" w:rsidRDefault="00DD66AC" w14:paraId="2B59089A" w14:textId="377ED5EF">
    <w:pPr>
      <w:pStyle w:val="Pieddepage"/>
      <w:framePr w:hSpace="187" w:wrap="auto" w:hAnchor="margin" w:vAnchor="text" w:xAlign="right" w:y="1"/>
      <w:tabs>
        <w:tab w:val="clear" w:pos="7920"/>
        <w:tab w:val="right" w:pos="9900"/>
        <w:tab w:val="right" w:pos="10440"/>
      </w:tabs>
      <w:rPr>
        <w:lang w:val="fr-FR"/>
      </w:rPr>
    </w:pPr>
    <w:r>
      <w:fldChar w:fldCharType="begin"/>
    </w:r>
    <w:r w:rsidRPr="0007330D">
      <w:rPr>
        <w:lang w:val="fr-FR"/>
      </w:rPr>
      <w:instrText xml:space="preserve"> STYLEREF HD1 \* MERGEFORMAT </w:instrText>
    </w:r>
    <w:r>
      <w:fldChar w:fldCharType="separate"/>
    </w:r>
    <w:r w:rsidR="006E1488">
      <w:rPr>
        <w:noProof/>
        <w:lang w:val="fr-FR"/>
      </w:rPr>
      <w:t>Contrôle des documents</w:t>
    </w:r>
    <w:r>
      <w:rPr>
        <w:noProof/>
      </w:rPr>
      <w:fldChar w:fldCharType="end"/>
    </w:r>
    <w:r w:rsidRPr="0007330D" w:rsidR="00696A4F">
      <w:rPr>
        <w:lang w:val="fr-FR"/>
      </w:rPr>
      <w:t xml:space="preserve">     Page </w:t>
    </w:r>
    <w:r w:rsidR="00A70433">
      <w:rPr>
        <w:b/>
        <w:bCs/>
      </w:rPr>
      <w:fldChar w:fldCharType="begin"/>
    </w:r>
    <w:r w:rsidRPr="0007330D" w:rsidR="00A70433">
      <w:rPr>
        <w:b/>
        <w:bCs/>
        <w:lang w:val="fr-FR"/>
      </w:rPr>
      <w:instrText>PAGE  \* Arabic  \* MERGEFORMAT</w:instrText>
    </w:r>
    <w:r w:rsidR="00A70433">
      <w:rPr>
        <w:b/>
        <w:bCs/>
      </w:rPr>
      <w:fldChar w:fldCharType="separate"/>
    </w:r>
    <w:r w:rsidRPr="0007330D" w:rsidR="00A70433">
      <w:rPr>
        <w:b/>
        <w:bCs/>
        <w:noProof/>
        <w:lang w:val="fr-FR"/>
      </w:rPr>
      <w:t>2</w:t>
    </w:r>
    <w:r w:rsidR="00A70433">
      <w:rPr>
        <w:b/>
        <w:bCs/>
      </w:rPr>
      <w:fldChar w:fldCharType="end"/>
    </w:r>
    <w:r w:rsidRPr="0007330D" w:rsidR="00A70433">
      <w:rPr>
        <w:lang w:val="fr-FR"/>
      </w:rPr>
      <w:t xml:space="preserve"> de </w:t>
    </w:r>
    <w:r w:rsidR="00A70433">
      <w:rPr>
        <w:b/>
        <w:bCs/>
      </w:rPr>
      <w:fldChar w:fldCharType="begin"/>
    </w:r>
    <w:r w:rsidRPr="0007330D" w:rsidR="00A70433">
      <w:rPr>
        <w:b/>
        <w:bCs/>
        <w:lang w:val="fr-FR"/>
      </w:rPr>
      <w:instrText>NUMPAGES  \* Arabic  \* MERGEFORMAT</w:instrText>
    </w:r>
    <w:r w:rsidR="00A70433">
      <w:rPr>
        <w:b/>
        <w:bCs/>
      </w:rPr>
      <w:fldChar w:fldCharType="separate"/>
    </w:r>
    <w:r w:rsidRPr="0007330D" w:rsidR="00A70433">
      <w:rPr>
        <w:b/>
        <w:bCs/>
        <w:noProof/>
        <w:lang w:val="fr-FR"/>
      </w:rPr>
      <w:t>11</w:t>
    </w:r>
    <w:r w:rsidR="00A70433">
      <w:rPr>
        <w:b/>
        <w:bCs/>
      </w:rPr>
      <w:fldChar w:fldCharType="end"/>
    </w:r>
  </w:p>
  <w:p w:rsidRPr="0007330D" w:rsidR="00696A4F" w:rsidP="00D56107" w:rsidRDefault="00696A4F" w14:paraId="11ABCBAC" w14:textId="77777777">
    <w:pPr>
      <w:pStyle w:val="Pieddepage"/>
      <w:tabs>
        <w:tab w:val="clear" w:pos="7920"/>
        <w:tab w:val="right" w:pos="9900"/>
        <w:tab w:val="right" w:pos="10440"/>
      </w:tabs>
      <w:rPr>
        <w:lang w:val="fr-FR"/>
      </w:rPr>
    </w:pPr>
    <w:r w:rsidRPr="0007330D">
      <w:rPr>
        <w:rStyle w:val="HighlightedVariable"/>
        <w:lang w:val="fr-FR"/>
      </w:rPr>
      <w:t>&lt;Objet&gt;</w:t>
    </w:r>
  </w:p>
  <w:p w:rsidRPr="0007330D" w:rsidR="00696A4F" w:rsidP="00A56694" w:rsidRDefault="00696A4F" w14:paraId="06B14327" w14:textId="77777777">
    <w:pPr>
      <w:pStyle w:val="Pieddepage"/>
      <w:tabs>
        <w:tab w:val="clear" w:pos="7920"/>
        <w:tab w:val="center" w:pos="5400"/>
        <w:tab w:val="right" w:pos="9720"/>
        <w:tab w:val="right" w:pos="10440"/>
      </w:tabs>
      <w:rPr>
        <w:lang w:val="fr-FR"/>
      </w:rPr>
    </w:pPr>
    <w:r w:rsidRPr="0007330D">
      <w:rPr>
        <w:lang w:val="fr-FR"/>
      </w:rPr>
      <w:t xml:space="preserve">Réf du fichier :  </w:t>
    </w:r>
    <w:r>
      <w:fldChar w:fldCharType="begin"/>
    </w:r>
    <w:r w:rsidRPr="0007330D">
      <w:rPr>
        <w:lang w:val="fr-FR"/>
      </w:rPr>
      <w:instrText xml:space="preserve"> FILENAME \* FirstCap </w:instrText>
    </w:r>
    <w:r>
      <w:fldChar w:fldCharType="separate"/>
    </w:r>
    <w:r w:rsidRPr="0007330D" w:rsidR="00161BCB">
      <w:rPr>
        <w:noProof/>
        <w:lang w:val="fr-FR"/>
      </w:rPr>
      <w:t>ANA-050_Analysis_Specification.docx</w:t>
    </w:r>
    <w:r>
      <w:rPr>
        <w:noProof/>
      </w:rPr>
      <w:fldChar w:fldCharType="end"/>
    </w:r>
  </w:p>
  <w:p w:rsidRPr="0007330D" w:rsidR="00696A4F" w:rsidP="00A56694" w:rsidRDefault="00696A4F" w14:paraId="5969F573" w14:textId="77777777">
    <w:pPr>
      <w:pStyle w:val="Pieddepage"/>
      <w:tabs>
        <w:tab w:val="clear" w:pos="7920"/>
        <w:tab w:val="center" w:pos="5400"/>
        <w:tab w:val="right" w:pos="9720"/>
        <w:tab w:val="right" w:pos="10440"/>
      </w:tabs>
      <w:rPr>
        <w:lang w:val="fr-F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696A4F" w:rsidRDefault="00696A4F" w14:paraId="58C9E406" w14:textId="77777777">
    <w:pPr>
      <w:pStyle w:val="Pieddepage"/>
      <w:tabs>
        <w:tab w:val="clear" w:pos="7920"/>
        <w:tab w:val="right" w:pos="10440"/>
      </w:tabs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0B67FED6" wp14:editId="2FA811D0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07330D" w:rsidR="00696A4F" w:rsidP="005F7057" w:rsidRDefault="00696A4F" w14:paraId="5DC029A2" w14:textId="77777777">
                          <w:pPr>
                            <w:pStyle w:val="CopyrightText0"/>
                            <w:rPr>
                              <w:lang w:val="fr-FR"/>
                            </w:rPr>
                          </w:pPr>
                          <w:r w:rsidRPr="0007330D">
                            <w:rPr>
                              <w:lang w:val="fr-FR"/>
                            </w:rPr>
                            <w:t xml:space="preserve">Droits d'auteur © 2013 Infor. Tous droits réservés. Les marques verbales et graphiques énoncées dans le présent document sont des marques commerciales et/ou des marques déposées d'Infor et/ou de ses sociétés affiliées </w:t>
                          </w:r>
                        </w:p>
                        <w:p w:rsidRPr="0007330D" w:rsidR="00696A4F" w:rsidP="005F7057" w:rsidRDefault="00696A4F" w14:paraId="300A1A39" w14:textId="77777777">
                          <w:pPr>
                            <w:pStyle w:val="CopyrightText0"/>
                            <w:rPr>
                              <w:lang w:val="fr-FR"/>
                            </w:rPr>
                          </w:pPr>
                          <w:r w:rsidRPr="0007330D">
                            <w:rPr>
                              <w:lang w:val="fr-FR"/>
                            </w:rPr>
                            <w:t>et filiales. Toutes les autres marques de commerce énumérées dans le présent document sont la propriété de leurs propriétaires respectifs. www.infor.com.</w:t>
                          </w:r>
                        </w:p>
                        <w:p w:rsidRPr="0007330D" w:rsidR="00696A4F" w:rsidP="005F7057" w:rsidRDefault="00696A4F" w14:paraId="0E9CC58A" w14:textId="77777777">
                          <w:pPr>
                            <w:pStyle w:val="Copyright"/>
                            <w:rPr>
                              <w:color w:val="262626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C7BD3E0">
            <v:shapetype id="_x0000_t202" coordsize="21600,21600" o:spt="202" path="m,l,21600r21600,l21600,xe" w14:anchorId="0B67FED6">
              <v:stroke joinstyle="miter"/>
              <v:path gradientshapeok="t" o:connecttype="rect"/>
            </v:shapetype>
            <v:shape id="Text Box 8" style="position:absolute;margin-left:111.35pt;margin-top:765.75pt;width:476.85pt;height:20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>
              <v:textbox>
                <w:txbxContent>
                  <w:p w:rsidRPr="0007330D" w:rsidR="00696A4F" w:rsidP="005F7057" w:rsidRDefault="00696A4F" w14:paraId="118CD4B8" w14:textId="77777777">
                    <w:pPr>
                      <w:pStyle w:val="CopyrightText0"/>
                      <w:rPr>
                        <w:lang w:val="fr-FR"/>
                      </w:rPr>
                    </w:pPr>
                    <w:r w:rsidRPr="0007330D">
                      <w:rPr>
                        <w:lang w:val="fr-FR"/>
                      </w:rPr>
                      <w:t xml:space="preserve">Droits d'auteur © 2013 Infor. Tous droits réservés. Les marques verbales et graphiques énoncées dans le présent document sont des marques commerciales et/ou des marques déposées d'Infor et/ou de ses sociétés affiliées </w:t>
                    </w:r>
                  </w:p>
                  <w:p w:rsidRPr="0007330D" w:rsidR="00696A4F" w:rsidP="005F7057" w:rsidRDefault="00696A4F" w14:paraId="05357417" w14:textId="77777777">
                    <w:pPr>
                      <w:pStyle w:val="CopyrightText0"/>
                      <w:rPr>
                        <w:lang w:val="fr-FR"/>
                      </w:rPr>
                    </w:pPr>
                    <w:r w:rsidRPr="0007330D">
                      <w:rPr>
                        <w:lang w:val="fr-FR"/>
                      </w:rPr>
                      <w:t>et filiales. Toutes les autres marques de commerce énumérées dans le présent document sont la propriété de leurs propriétaires respectifs. www.infor.com.</w:t>
                    </w:r>
                  </w:p>
                  <w:p w:rsidRPr="0007330D" w:rsidR="00696A4F" w:rsidP="005F7057" w:rsidRDefault="00696A4F" w14:paraId="672A6659" w14:textId="77777777">
                    <w:pPr>
                      <w:pStyle w:val="Copyright"/>
                      <w:rPr>
                        <w:color w:val="262626"/>
                        <w:lang w:val="fr-FR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24665" w:rsidRDefault="00124665" w14:paraId="4A098B11" w14:textId="77777777">
      <w:r>
        <w:separator/>
      </w:r>
    </w:p>
  </w:footnote>
  <w:footnote w:type="continuationSeparator" w:id="0">
    <w:p w:rsidR="00124665" w:rsidRDefault="00124665" w14:paraId="1D4800B6" w14:textId="77777777">
      <w:r>
        <w:continuationSeparator/>
      </w:r>
    </w:p>
  </w:footnote>
  <w:footnote w:type="continuationNotice" w:id="1">
    <w:p w:rsidR="00124665" w:rsidRDefault="00124665" w14:paraId="0E68FF6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D02D3" w:rsidR="00696A4F" w:rsidP="00B312E9" w:rsidRDefault="58C520BB" w14:paraId="01ACD9C2" w14:textId="1E99390D">
    <w:pPr>
      <w:pStyle w:val="En-tte"/>
      <w:framePr w:hSpace="187" w:wrap="auto" w:hAnchor="margin" w:vAnchor="page" w:xAlign="right" w:y="433"/>
      <w:rPr>
        <w:lang w:val="fr-FR"/>
      </w:rPr>
    </w:pPr>
    <w:r w:rsidRPr="58C520BB">
      <w:rPr>
        <w:lang w:val="fr-FR"/>
      </w:rPr>
      <w:t xml:space="preserve">Réf. doc : </w:t>
    </w:r>
    <w:r w:rsidRPr="007D02D3" w:rsidR="007D02D3">
      <w:rPr>
        <w:lang w:val="fr-FR"/>
      </w:rPr>
      <w:t>008_OUT_A IPP Mouvements de Palettes</w:t>
    </w:r>
  </w:p>
  <w:p w:rsidR="00696A4F" w:rsidP="00B312E9" w:rsidRDefault="00161BCB" w14:paraId="5F2A8AD7" w14:textId="77777777">
    <w:pPr>
      <w:pStyle w:val="En-tte"/>
    </w:pPr>
    <w:r>
      <w:fldChar w:fldCharType="begin"/>
    </w:r>
    <w:r>
      <w:instrText>TITLE   \* MERGEFORMAT</w:instrText>
    </w:r>
    <w:r>
      <w:fldChar w:fldCharType="separate"/>
    </w:r>
    <w:proofErr w:type="spellStart"/>
    <w:r>
      <w:t>Spécification</w:t>
    </w:r>
    <w:proofErr w:type="spellEnd"/>
    <w:r>
      <w:t xml:space="preserve"> </w:t>
    </w:r>
    <w:proofErr w:type="spellStart"/>
    <w:r>
      <w:t>d'analyse</w:t>
    </w:r>
    <w:proofErr w:type="spellEnd"/>
    <w:r>
      <w:t xml:space="preserve"> ANA-050</w:t>
    </w:r>
    <w:r>
      <w:fldChar w:fldCharType="end"/>
    </w:r>
    <w:r w:rsidR="00696A4F">
      <w:t xml:space="preserve"> </w:t>
    </w:r>
  </w:p>
  <w:p w:rsidR="00696A4F" w:rsidP="00B312E9" w:rsidRDefault="00696A4F" w14:paraId="7E1D501E" w14:textId="6C634538">
    <w:pPr>
      <w:pStyle w:val="En-tte"/>
      <w:framePr w:hSpace="187" w:wrap="auto" w:hAnchor="margin" w:vAnchor="text" w:xAlign="right" w:y="1"/>
    </w:pPr>
    <w:r>
      <w:fldChar w:fldCharType="begin"/>
    </w:r>
    <w:r w:rsidR="00572131">
      <w:instrText xml:space="preserve"> SAVEDATE  \@ "dd/MM/yyyy"</w:instrText>
    </w:r>
    <w:r>
      <w:fldChar w:fldCharType="separate"/>
    </w:r>
    <w:r w:rsidR="003C3CA7">
      <w:rPr>
        <w:noProof/>
      </w:rPr>
      <w:t>24/01/2025</w:t>
    </w:r>
    <w:r>
      <w:fldChar w:fldCharType="end"/>
    </w:r>
  </w:p>
  <w:p w:rsidRPr="00E2312A" w:rsidR="00696A4F" w:rsidP="00B312E9" w:rsidRDefault="00696A4F" w14:paraId="459782F6" w14:textId="77777777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A512F7" w:rsidR="00696A4F" w:rsidP="00C30DAE" w:rsidRDefault="00696A4F" w14:paraId="277023FC" w14:textId="5ADBD197">
    <w:r>
      <w:rPr>
        <w:noProof/>
        <w:lang w:eastAsia="de-DE"/>
      </w:rPr>
      <w:drawing>
        <wp:inline distT="0" distB="0" distL="0" distR="0" wp14:anchorId="346F3BA4" wp14:editId="2A4FD573">
          <wp:extent cx="2656558" cy="687413"/>
          <wp:effectExtent l="0" t="0" r="0" b="0"/>
          <wp:docPr id="492376423" name="Picture 4923764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60706" cy="6884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3569A">
      <w:t xml:space="preserve"> </w:t>
    </w:r>
    <w:r>
      <w:tab/>
    </w:r>
    <w:r>
      <w:tab/>
    </w:r>
    <w:r>
      <w:tab/>
    </w:r>
    <w:r>
      <w:tab/>
    </w:r>
    <w:r>
      <w:tab/>
    </w:r>
    <w:r>
      <w:tab/>
    </w:r>
    <w:r w:rsidRPr="001360F5">
      <w:t xml:space="preserve"> </w:t>
    </w:r>
    <w:bookmarkStart w:name="_Hlk79407969" w:id="18"/>
    <w:sdt>
      <w:sdtPr>
        <w:alias w:val="Custom Logo"/>
        <w:tag w:val="Custom Logo"/>
        <w:id w:val="691650801"/>
        <w:picture/>
      </w:sdtPr>
      <w:sdtEndPr/>
      <w:sdtContent>
        <w:r w:rsidR="00F70D8C">
          <w:rPr>
            <w:noProof/>
          </w:rPr>
          <w:drawing>
            <wp:inline distT="0" distB="0" distL="0" distR="0" wp14:anchorId="37D08499" wp14:editId="12F92CE6">
              <wp:extent cx="1270000" cy="308768"/>
              <wp:effectExtent l="0" t="0" r="6350" b="0"/>
              <wp:docPr id="189756474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2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270000" cy="3087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  <w:bookmarkEnd w:id="18"/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FUBol6RPUpJuK" int2:id="Bq65vqEZ">
      <int2:state int2:value="Rejected" int2:type="AugLoop_Text_Critique"/>
    </int2:textHash>
    <int2:textHash int2:hashCode="WcSBTXeHseWF5G" int2:id="Mb2klgo3">
      <int2:state int2:value="Rejected" int2:type="AugLoop_Text_Critique"/>
    </int2:textHash>
    <int2:textHash int2:hashCode="PO90xh1lzcWqSH" int2:id="WjJSxZUH">
      <int2:state int2:value="Rejected" int2:type="AugLoop_Text_Critique"/>
    </int2:textHash>
    <int2:textHash int2:hashCode="DeH7SlwcDYLLUL" int2:id="mJUfs4n1">
      <int2:state int2:value="Rejected" int2:type="AugLoop_Text_Critique"/>
    </int2:textHash>
    <int2:textHash int2:hashCode="bDXfinHyqjneLY" int2:id="mV8GEr8N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C96AE0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FE"/>
    <w:multiLevelType w:val="singleLevel"/>
    <w:tmpl w:val="60A65C52"/>
    <w:lvl w:ilvl="0">
      <w:numFmt w:val="decimal"/>
      <w:lvlText w:val="*"/>
      <w:lvlJc w:val="left"/>
    </w:lvl>
  </w:abstractNum>
  <w:abstractNum w:abstractNumId="2" w15:restartNumberingAfterBreak="0">
    <w:nsid w:val="1A5A1FB6"/>
    <w:multiLevelType w:val="hybridMultilevel"/>
    <w:tmpl w:val="9F4EDA20"/>
    <w:lvl w:ilvl="0" w:tplc="0C09000F">
      <w:start w:val="1"/>
      <w:numFmt w:val="decimal"/>
      <w:lvlText w:val="%1."/>
      <w:lvlJc w:val="left"/>
      <w:pPr>
        <w:ind w:left="2160" w:hanging="360"/>
      </w:pPr>
    </w:lvl>
    <w:lvl w:ilvl="1" w:tplc="0C090019" w:tentative="1">
      <w:start w:val="1"/>
      <w:numFmt w:val="lowerLetter"/>
      <w:lvlText w:val="%2."/>
      <w:lvlJc w:val="left"/>
      <w:pPr>
        <w:ind w:left="2880" w:hanging="360"/>
      </w:pPr>
    </w:lvl>
    <w:lvl w:ilvl="2" w:tplc="0C09001B" w:tentative="1">
      <w:start w:val="1"/>
      <w:numFmt w:val="lowerRoman"/>
      <w:lvlText w:val="%3."/>
      <w:lvlJc w:val="right"/>
      <w:pPr>
        <w:ind w:left="3600" w:hanging="180"/>
      </w:pPr>
    </w:lvl>
    <w:lvl w:ilvl="3" w:tplc="0C09000F" w:tentative="1">
      <w:start w:val="1"/>
      <w:numFmt w:val="decimal"/>
      <w:lvlText w:val="%4."/>
      <w:lvlJc w:val="left"/>
      <w:pPr>
        <w:ind w:left="4320" w:hanging="360"/>
      </w:pPr>
    </w:lvl>
    <w:lvl w:ilvl="4" w:tplc="0C090019" w:tentative="1">
      <w:start w:val="1"/>
      <w:numFmt w:val="lowerLetter"/>
      <w:lvlText w:val="%5."/>
      <w:lvlJc w:val="left"/>
      <w:pPr>
        <w:ind w:left="5040" w:hanging="360"/>
      </w:pPr>
    </w:lvl>
    <w:lvl w:ilvl="5" w:tplc="0C09001B" w:tentative="1">
      <w:start w:val="1"/>
      <w:numFmt w:val="lowerRoman"/>
      <w:lvlText w:val="%6."/>
      <w:lvlJc w:val="right"/>
      <w:pPr>
        <w:ind w:left="5760" w:hanging="180"/>
      </w:pPr>
    </w:lvl>
    <w:lvl w:ilvl="6" w:tplc="0C09000F" w:tentative="1">
      <w:start w:val="1"/>
      <w:numFmt w:val="decimal"/>
      <w:lvlText w:val="%7."/>
      <w:lvlJc w:val="left"/>
      <w:pPr>
        <w:ind w:left="6480" w:hanging="360"/>
      </w:pPr>
    </w:lvl>
    <w:lvl w:ilvl="7" w:tplc="0C090019" w:tentative="1">
      <w:start w:val="1"/>
      <w:numFmt w:val="lowerLetter"/>
      <w:lvlText w:val="%8."/>
      <w:lvlJc w:val="left"/>
      <w:pPr>
        <w:ind w:left="7200" w:hanging="360"/>
      </w:pPr>
    </w:lvl>
    <w:lvl w:ilvl="8" w:tplc="0C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0731E86"/>
    <w:multiLevelType w:val="hybridMultilevel"/>
    <w:tmpl w:val="E3C46936"/>
    <w:lvl w:ilvl="0" w:tplc="B10E130A">
      <w:numFmt w:val="decimal"/>
      <w:lvlText w:val="*"/>
      <w:lvlJc w:val="left"/>
      <w:pPr>
        <w:ind w:left="720" w:hanging="360"/>
      </w:pPr>
    </w:lvl>
    <w:lvl w:ilvl="1" w:tplc="ADCE50AC">
      <w:start w:val="1"/>
      <w:numFmt w:val="lowerLetter"/>
      <w:lvlText w:val="%2."/>
      <w:lvlJc w:val="left"/>
      <w:pPr>
        <w:ind w:left="1440" w:hanging="360"/>
      </w:pPr>
    </w:lvl>
    <w:lvl w:ilvl="2" w:tplc="4D2E32F4">
      <w:start w:val="1"/>
      <w:numFmt w:val="lowerRoman"/>
      <w:lvlText w:val="%3."/>
      <w:lvlJc w:val="right"/>
      <w:pPr>
        <w:ind w:left="2160" w:hanging="180"/>
      </w:pPr>
    </w:lvl>
    <w:lvl w:ilvl="3" w:tplc="347CCD92">
      <w:start w:val="1"/>
      <w:numFmt w:val="decimal"/>
      <w:lvlText w:val="%4."/>
      <w:lvlJc w:val="left"/>
      <w:pPr>
        <w:ind w:left="2880" w:hanging="360"/>
      </w:pPr>
    </w:lvl>
    <w:lvl w:ilvl="4" w:tplc="E2742DC8">
      <w:start w:val="1"/>
      <w:numFmt w:val="lowerLetter"/>
      <w:lvlText w:val="%5."/>
      <w:lvlJc w:val="left"/>
      <w:pPr>
        <w:ind w:left="3600" w:hanging="360"/>
      </w:pPr>
    </w:lvl>
    <w:lvl w:ilvl="5" w:tplc="C11241E0">
      <w:start w:val="1"/>
      <w:numFmt w:val="lowerRoman"/>
      <w:lvlText w:val="%6."/>
      <w:lvlJc w:val="right"/>
      <w:pPr>
        <w:ind w:left="4320" w:hanging="180"/>
      </w:pPr>
    </w:lvl>
    <w:lvl w:ilvl="6" w:tplc="A628C2CC">
      <w:start w:val="1"/>
      <w:numFmt w:val="decimal"/>
      <w:lvlText w:val="%7."/>
      <w:lvlJc w:val="left"/>
      <w:pPr>
        <w:ind w:left="5040" w:hanging="360"/>
      </w:pPr>
    </w:lvl>
    <w:lvl w:ilvl="7" w:tplc="8D243072">
      <w:start w:val="1"/>
      <w:numFmt w:val="lowerLetter"/>
      <w:lvlText w:val="%8."/>
      <w:lvlJc w:val="left"/>
      <w:pPr>
        <w:ind w:left="5760" w:hanging="360"/>
      </w:pPr>
    </w:lvl>
    <w:lvl w:ilvl="8" w:tplc="E31C464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503506"/>
    <w:multiLevelType w:val="multilevel"/>
    <w:tmpl w:val="60064F0A"/>
    <w:lvl w:ilvl="0">
      <w:start w:val="1"/>
      <w:numFmt w:val="decimal"/>
      <w:pStyle w:val="Titre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Titre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5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hint="default" w:ascii="Wingdings" w:hAnsi="Wingdings"/>
      </w:rPr>
    </w:lvl>
  </w:abstractNum>
  <w:abstractNum w:abstractNumId="6" w15:restartNumberingAfterBreak="0">
    <w:nsid w:val="30573CF3"/>
    <w:multiLevelType w:val="multilevel"/>
    <w:tmpl w:val="02DC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0584BC0"/>
    <w:multiLevelType w:val="hybridMultilevel"/>
    <w:tmpl w:val="C714E336"/>
    <w:lvl w:ilvl="0" w:tplc="41B06D40">
      <w:start w:val="1"/>
      <w:numFmt w:val="none"/>
      <w:lvlText w:val="Note: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6561F9"/>
    <w:multiLevelType w:val="hybridMultilevel"/>
    <w:tmpl w:val="10029BB0"/>
    <w:lvl w:ilvl="0" w:tplc="05F6E852">
      <w:numFmt w:val="bullet"/>
      <w:lvlText w:val=""/>
      <w:lvlJc w:val="left"/>
      <w:pPr>
        <w:ind w:left="180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hint="default" w:ascii="Wingdings" w:hAnsi="Wingdings"/>
      </w:rPr>
    </w:lvl>
  </w:abstractNum>
  <w:abstractNum w:abstractNumId="10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hint="default" w:ascii="Wingdings" w:hAnsi="Wingdings"/>
      </w:rPr>
    </w:lvl>
  </w:abstractNum>
  <w:num w:numId="1" w16cid:durableId="1978099444">
    <w:abstractNumId w:val="3"/>
  </w:num>
  <w:num w:numId="2" w16cid:durableId="1110972860">
    <w:abstractNumId w:val="4"/>
  </w:num>
  <w:num w:numId="3" w16cid:durableId="591820187">
    <w:abstractNumId w:val="9"/>
  </w:num>
  <w:num w:numId="4" w16cid:durableId="1473055940">
    <w:abstractNumId w:val="10"/>
  </w:num>
  <w:num w:numId="5" w16cid:durableId="1342472004">
    <w:abstractNumId w:val="5"/>
  </w:num>
  <w:num w:numId="6" w16cid:durableId="53163210">
    <w:abstractNumId w:val="1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3096" w:hanging="216"/>
        </w:pPr>
        <w:rPr>
          <w:rFonts w:hint="default" w:ascii="Helvetica" w:hAnsi="Helvetica"/>
        </w:rPr>
      </w:lvl>
    </w:lvlOverride>
  </w:num>
  <w:num w:numId="7" w16cid:durableId="279265897">
    <w:abstractNumId w:val="2"/>
  </w:num>
  <w:num w:numId="8" w16cid:durableId="583683462">
    <w:abstractNumId w:val="0"/>
  </w:num>
  <w:num w:numId="9" w16cid:durableId="925304595">
    <w:abstractNumId w:val="7"/>
  </w:num>
  <w:num w:numId="10" w16cid:durableId="490294627">
    <w:abstractNumId w:val="8"/>
  </w:num>
  <w:num w:numId="11" w16cid:durableId="2072655769">
    <w:abstractNumId w:val="6"/>
  </w:num>
  <w:numIdMacAtCleanup w:val="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4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 w:val="false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#__1234" w:val="&lt;Document Reference Number&gt;"/>
    <w:docVar w:name="#__asd" w:val="&lt;Document Reference Number&gt;"/>
  </w:docVars>
  <w:rsids>
    <w:rsidRoot w:val="00941EF9"/>
    <w:rsid w:val="00001AE0"/>
    <w:rsid w:val="00007198"/>
    <w:rsid w:val="00010332"/>
    <w:rsid w:val="00011263"/>
    <w:rsid w:val="00011B6F"/>
    <w:rsid w:val="0001363C"/>
    <w:rsid w:val="000148A6"/>
    <w:rsid w:val="00022A76"/>
    <w:rsid w:val="00027618"/>
    <w:rsid w:val="00031144"/>
    <w:rsid w:val="0003150A"/>
    <w:rsid w:val="00031918"/>
    <w:rsid w:val="00033A89"/>
    <w:rsid w:val="000343B7"/>
    <w:rsid w:val="00035E36"/>
    <w:rsid w:val="00040024"/>
    <w:rsid w:val="000404B8"/>
    <w:rsid w:val="000419FC"/>
    <w:rsid w:val="00045D27"/>
    <w:rsid w:val="00047BA2"/>
    <w:rsid w:val="0005679C"/>
    <w:rsid w:val="00060A99"/>
    <w:rsid w:val="00060B23"/>
    <w:rsid w:val="00061856"/>
    <w:rsid w:val="000654EC"/>
    <w:rsid w:val="000674CA"/>
    <w:rsid w:val="00067FDE"/>
    <w:rsid w:val="00073031"/>
    <w:rsid w:val="0007330D"/>
    <w:rsid w:val="0007608C"/>
    <w:rsid w:val="000816C5"/>
    <w:rsid w:val="00082825"/>
    <w:rsid w:val="000862C2"/>
    <w:rsid w:val="00091676"/>
    <w:rsid w:val="0009238D"/>
    <w:rsid w:val="000966EF"/>
    <w:rsid w:val="000A1616"/>
    <w:rsid w:val="000A248C"/>
    <w:rsid w:val="000C4FDD"/>
    <w:rsid w:val="000D3962"/>
    <w:rsid w:val="000E413E"/>
    <w:rsid w:val="000E7207"/>
    <w:rsid w:val="000F0D7C"/>
    <w:rsid w:val="000F43F8"/>
    <w:rsid w:val="000F7FB7"/>
    <w:rsid w:val="00124665"/>
    <w:rsid w:val="00131CFE"/>
    <w:rsid w:val="00134E10"/>
    <w:rsid w:val="001360F5"/>
    <w:rsid w:val="0013651D"/>
    <w:rsid w:val="00161BCB"/>
    <w:rsid w:val="0017205F"/>
    <w:rsid w:val="00174CBF"/>
    <w:rsid w:val="00175FD0"/>
    <w:rsid w:val="00181E2A"/>
    <w:rsid w:val="00182BFF"/>
    <w:rsid w:val="001908D3"/>
    <w:rsid w:val="00191B44"/>
    <w:rsid w:val="00194074"/>
    <w:rsid w:val="001A232A"/>
    <w:rsid w:val="001A41EF"/>
    <w:rsid w:val="001A6B21"/>
    <w:rsid w:val="001A7F9A"/>
    <w:rsid w:val="001B2B36"/>
    <w:rsid w:val="001D1FA9"/>
    <w:rsid w:val="001D4900"/>
    <w:rsid w:val="001D4CE8"/>
    <w:rsid w:val="001E5BA0"/>
    <w:rsid w:val="001F0860"/>
    <w:rsid w:val="001F1F37"/>
    <w:rsid w:val="001F61FA"/>
    <w:rsid w:val="0020BEC0"/>
    <w:rsid w:val="00210E23"/>
    <w:rsid w:val="0022490F"/>
    <w:rsid w:val="00242DCE"/>
    <w:rsid w:val="0025768B"/>
    <w:rsid w:val="00264425"/>
    <w:rsid w:val="002769F7"/>
    <w:rsid w:val="00283034"/>
    <w:rsid w:val="002C0F66"/>
    <w:rsid w:val="002C78DE"/>
    <w:rsid w:val="002D3EF8"/>
    <w:rsid w:val="002E1A74"/>
    <w:rsid w:val="002F337D"/>
    <w:rsid w:val="002F3402"/>
    <w:rsid w:val="002F4B49"/>
    <w:rsid w:val="00306C6E"/>
    <w:rsid w:val="0031099D"/>
    <w:rsid w:val="00334943"/>
    <w:rsid w:val="003350D6"/>
    <w:rsid w:val="00335645"/>
    <w:rsid w:val="00340FB1"/>
    <w:rsid w:val="003438E2"/>
    <w:rsid w:val="00346433"/>
    <w:rsid w:val="0035768A"/>
    <w:rsid w:val="00360BB6"/>
    <w:rsid w:val="0036727B"/>
    <w:rsid w:val="00381775"/>
    <w:rsid w:val="003931C7"/>
    <w:rsid w:val="003B2298"/>
    <w:rsid w:val="003C1BC8"/>
    <w:rsid w:val="003C26DE"/>
    <w:rsid w:val="003C3CA7"/>
    <w:rsid w:val="003E3FA8"/>
    <w:rsid w:val="003F078A"/>
    <w:rsid w:val="003F10BB"/>
    <w:rsid w:val="00410DCC"/>
    <w:rsid w:val="00415396"/>
    <w:rsid w:val="00423671"/>
    <w:rsid w:val="00424EFD"/>
    <w:rsid w:val="0043306F"/>
    <w:rsid w:val="0043394D"/>
    <w:rsid w:val="004403F1"/>
    <w:rsid w:val="00440BD3"/>
    <w:rsid w:val="004415A6"/>
    <w:rsid w:val="004420BC"/>
    <w:rsid w:val="00442CB2"/>
    <w:rsid w:val="004449DE"/>
    <w:rsid w:val="00454713"/>
    <w:rsid w:val="00463342"/>
    <w:rsid w:val="00467D7D"/>
    <w:rsid w:val="0049575D"/>
    <w:rsid w:val="004A1C47"/>
    <w:rsid w:val="004A2C33"/>
    <w:rsid w:val="004A5240"/>
    <w:rsid w:val="004B3318"/>
    <w:rsid w:val="004B51E0"/>
    <w:rsid w:val="004B55C7"/>
    <w:rsid w:val="004C47E3"/>
    <w:rsid w:val="004C486C"/>
    <w:rsid w:val="004C4DD5"/>
    <w:rsid w:val="004C52B8"/>
    <w:rsid w:val="004D05D5"/>
    <w:rsid w:val="004D1AF7"/>
    <w:rsid w:val="004D5BA0"/>
    <w:rsid w:val="004E667E"/>
    <w:rsid w:val="004F2FE4"/>
    <w:rsid w:val="00517763"/>
    <w:rsid w:val="00520776"/>
    <w:rsid w:val="005369C0"/>
    <w:rsid w:val="00541E6B"/>
    <w:rsid w:val="00542F68"/>
    <w:rsid w:val="00553464"/>
    <w:rsid w:val="0055458B"/>
    <w:rsid w:val="00564787"/>
    <w:rsid w:val="00564BA6"/>
    <w:rsid w:val="00572131"/>
    <w:rsid w:val="0057471D"/>
    <w:rsid w:val="00590089"/>
    <w:rsid w:val="00594CAC"/>
    <w:rsid w:val="00595F9E"/>
    <w:rsid w:val="005A3C9C"/>
    <w:rsid w:val="005A6953"/>
    <w:rsid w:val="005A6A14"/>
    <w:rsid w:val="005A71AF"/>
    <w:rsid w:val="005B2429"/>
    <w:rsid w:val="005B5A5E"/>
    <w:rsid w:val="005C74EB"/>
    <w:rsid w:val="005C79E1"/>
    <w:rsid w:val="005F3F2B"/>
    <w:rsid w:val="005F7057"/>
    <w:rsid w:val="00607152"/>
    <w:rsid w:val="0061484A"/>
    <w:rsid w:val="006170EA"/>
    <w:rsid w:val="00634677"/>
    <w:rsid w:val="0064262F"/>
    <w:rsid w:val="00643427"/>
    <w:rsid w:val="00646EE8"/>
    <w:rsid w:val="00647D1A"/>
    <w:rsid w:val="00651975"/>
    <w:rsid w:val="00665F74"/>
    <w:rsid w:val="00671E53"/>
    <w:rsid w:val="00673D7F"/>
    <w:rsid w:val="00677CB9"/>
    <w:rsid w:val="00685B8B"/>
    <w:rsid w:val="00691976"/>
    <w:rsid w:val="00696A4F"/>
    <w:rsid w:val="006A33B3"/>
    <w:rsid w:val="006A47E4"/>
    <w:rsid w:val="006B125D"/>
    <w:rsid w:val="006B6A83"/>
    <w:rsid w:val="006D577C"/>
    <w:rsid w:val="006E1488"/>
    <w:rsid w:val="006E1CA4"/>
    <w:rsid w:val="006E4F11"/>
    <w:rsid w:val="006E641B"/>
    <w:rsid w:val="006E771E"/>
    <w:rsid w:val="006F0687"/>
    <w:rsid w:val="006F259E"/>
    <w:rsid w:val="006F6DC7"/>
    <w:rsid w:val="007057A9"/>
    <w:rsid w:val="007070C6"/>
    <w:rsid w:val="007107C0"/>
    <w:rsid w:val="00712103"/>
    <w:rsid w:val="00716054"/>
    <w:rsid w:val="00717948"/>
    <w:rsid w:val="00720287"/>
    <w:rsid w:val="0072488A"/>
    <w:rsid w:val="007473F6"/>
    <w:rsid w:val="0075030B"/>
    <w:rsid w:val="007568DF"/>
    <w:rsid w:val="00764277"/>
    <w:rsid w:val="00776B18"/>
    <w:rsid w:val="0078040D"/>
    <w:rsid w:val="00780441"/>
    <w:rsid w:val="007816DA"/>
    <w:rsid w:val="007852F1"/>
    <w:rsid w:val="00786958"/>
    <w:rsid w:val="00791021"/>
    <w:rsid w:val="00794618"/>
    <w:rsid w:val="007A2F67"/>
    <w:rsid w:val="007B6BA7"/>
    <w:rsid w:val="007C40FE"/>
    <w:rsid w:val="007D02D3"/>
    <w:rsid w:val="007D1189"/>
    <w:rsid w:val="007D4BAB"/>
    <w:rsid w:val="007D6427"/>
    <w:rsid w:val="007E082B"/>
    <w:rsid w:val="007E0F02"/>
    <w:rsid w:val="007E1546"/>
    <w:rsid w:val="007E69F4"/>
    <w:rsid w:val="007F66A8"/>
    <w:rsid w:val="0080041B"/>
    <w:rsid w:val="008164CF"/>
    <w:rsid w:val="0082106A"/>
    <w:rsid w:val="00821ACD"/>
    <w:rsid w:val="008305A9"/>
    <w:rsid w:val="00831324"/>
    <w:rsid w:val="00835AE4"/>
    <w:rsid w:val="0086031A"/>
    <w:rsid w:val="00865DD2"/>
    <w:rsid w:val="00875CF1"/>
    <w:rsid w:val="008810F3"/>
    <w:rsid w:val="0088327A"/>
    <w:rsid w:val="00890143"/>
    <w:rsid w:val="008905E3"/>
    <w:rsid w:val="00891E62"/>
    <w:rsid w:val="00897B71"/>
    <w:rsid w:val="008B0DCD"/>
    <w:rsid w:val="008B235A"/>
    <w:rsid w:val="008D0DE7"/>
    <w:rsid w:val="008D3924"/>
    <w:rsid w:val="008D4693"/>
    <w:rsid w:val="008E5CF4"/>
    <w:rsid w:val="008E7D5C"/>
    <w:rsid w:val="008F77AC"/>
    <w:rsid w:val="00903ECF"/>
    <w:rsid w:val="00910397"/>
    <w:rsid w:val="0092593D"/>
    <w:rsid w:val="0093191A"/>
    <w:rsid w:val="00933C9A"/>
    <w:rsid w:val="00941EF9"/>
    <w:rsid w:val="009506F5"/>
    <w:rsid w:val="00952681"/>
    <w:rsid w:val="009526DA"/>
    <w:rsid w:val="009528D7"/>
    <w:rsid w:val="009664AB"/>
    <w:rsid w:val="00967CE1"/>
    <w:rsid w:val="00971F84"/>
    <w:rsid w:val="00976FDA"/>
    <w:rsid w:val="0098276C"/>
    <w:rsid w:val="0098423B"/>
    <w:rsid w:val="009878BF"/>
    <w:rsid w:val="0099169D"/>
    <w:rsid w:val="00991B76"/>
    <w:rsid w:val="0099625B"/>
    <w:rsid w:val="009A1EC1"/>
    <w:rsid w:val="009A45BB"/>
    <w:rsid w:val="009B4A6C"/>
    <w:rsid w:val="009D6CE7"/>
    <w:rsid w:val="009E251A"/>
    <w:rsid w:val="009E2995"/>
    <w:rsid w:val="00A133AC"/>
    <w:rsid w:val="00A230FC"/>
    <w:rsid w:val="00A33E4E"/>
    <w:rsid w:val="00A366F4"/>
    <w:rsid w:val="00A36BEB"/>
    <w:rsid w:val="00A46674"/>
    <w:rsid w:val="00A4F4BB"/>
    <w:rsid w:val="00A56694"/>
    <w:rsid w:val="00A609D8"/>
    <w:rsid w:val="00A64E57"/>
    <w:rsid w:val="00A70433"/>
    <w:rsid w:val="00A74B06"/>
    <w:rsid w:val="00A76A43"/>
    <w:rsid w:val="00A814FC"/>
    <w:rsid w:val="00A8524C"/>
    <w:rsid w:val="00A9127E"/>
    <w:rsid w:val="00A93BCD"/>
    <w:rsid w:val="00A961FA"/>
    <w:rsid w:val="00AA18EB"/>
    <w:rsid w:val="00AC1EE9"/>
    <w:rsid w:val="00AC48AC"/>
    <w:rsid w:val="00AD4A5A"/>
    <w:rsid w:val="00AE6B14"/>
    <w:rsid w:val="00AF768F"/>
    <w:rsid w:val="00B0071B"/>
    <w:rsid w:val="00B0421C"/>
    <w:rsid w:val="00B203F6"/>
    <w:rsid w:val="00B312E9"/>
    <w:rsid w:val="00B31F3C"/>
    <w:rsid w:val="00B3223B"/>
    <w:rsid w:val="00B43B61"/>
    <w:rsid w:val="00B44B08"/>
    <w:rsid w:val="00B44F0E"/>
    <w:rsid w:val="00B6317F"/>
    <w:rsid w:val="00B64590"/>
    <w:rsid w:val="00B64D36"/>
    <w:rsid w:val="00B7162E"/>
    <w:rsid w:val="00B73783"/>
    <w:rsid w:val="00B84000"/>
    <w:rsid w:val="00B84C47"/>
    <w:rsid w:val="00B908AE"/>
    <w:rsid w:val="00BA200C"/>
    <w:rsid w:val="00BA6047"/>
    <w:rsid w:val="00BB2E6A"/>
    <w:rsid w:val="00BB71FD"/>
    <w:rsid w:val="00BC5660"/>
    <w:rsid w:val="00BC5E5C"/>
    <w:rsid w:val="00BC6629"/>
    <w:rsid w:val="00BD38BC"/>
    <w:rsid w:val="00BE6AD2"/>
    <w:rsid w:val="00BF1CED"/>
    <w:rsid w:val="00BF4E14"/>
    <w:rsid w:val="00C018CF"/>
    <w:rsid w:val="00C201DB"/>
    <w:rsid w:val="00C25247"/>
    <w:rsid w:val="00C30DAE"/>
    <w:rsid w:val="00C34B93"/>
    <w:rsid w:val="00C40C62"/>
    <w:rsid w:val="00C436E5"/>
    <w:rsid w:val="00C605A8"/>
    <w:rsid w:val="00C60CEF"/>
    <w:rsid w:val="00C61DF2"/>
    <w:rsid w:val="00C61FA0"/>
    <w:rsid w:val="00C72DE8"/>
    <w:rsid w:val="00C739D1"/>
    <w:rsid w:val="00C8459F"/>
    <w:rsid w:val="00C848C0"/>
    <w:rsid w:val="00C8510F"/>
    <w:rsid w:val="00C9678F"/>
    <w:rsid w:val="00CA043F"/>
    <w:rsid w:val="00CB2727"/>
    <w:rsid w:val="00CB4C37"/>
    <w:rsid w:val="00CB7A49"/>
    <w:rsid w:val="00CC26C1"/>
    <w:rsid w:val="00CC4FA6"/>
    <w:rsid w:val="00CC6C9E"/>
    <w:rsid w:val="00CD174D"/>
    <w:rsid w:val="00CF303F"/>
    <w:rsid w:val="00CF3E21"/>
    <w:rsid w:val="00D10D66"/>
    <w:rsid w:val="00D25469"/>
    <w:rsid w:val="00D279BC"/>
    <w:rsid w:val="00D327F5"/>
    <w:rsid w:val="00D402C6"/>
    <w:rsid w:val="00D43BF7"/>
    <w:rsid w:val="00D453A0"/>
    <w:rsid w:val="00D50DCC"/>
    <w:rsid w:val="00D56107"/>
    <w:rsid w:val="00D626B3"/>
    <w:rsid w:val="00D656ED"/>
    <w:rsid w:val="00D81DD1"/>
    <w:rsid w:val="00D92CCB"/>
    <w:rsid w:val="00DB69CE"/>
    <w:rsid w:val="00DC53F2"/>
    <w:rsid w:val="00DC7991"/>
    <w:rsid w:val="00DD0648"/>
    <w:rsid w:val="00DD66AC"/>
    <w:rsid w:val="00DD78DF"/>
    <w:rsid w:val="00DE0DC6"/>
    <w:rsid w:val="00DF0966"/>
    <w:rsid w:val="00E2312A"/>
    <w:rsid w:val="00E3412E"/>
    <w:rsid w:val="00E34BBE"/>
    <w:rsid w:val="00E44389"/>
    <w:rsid w:val="00E45772"/>
    <w:rsid w:val="00E50551"/>
    <w:rsid w:val="00E531C4"/>
    <w:rsid w:val="00E53E82"/>
    <w:rsid w:val="00E6493E"/>
    <w:rsid w:val="00E7249D"/>
    <w:rsid w:val="00E75D35"/>
    <w:rsid w:val="00E84FB1"/>
    <w:rsid w:val="00E8680A"/>
    <w:rsid w:val="00E90BE1"/>
    <w:rsid w:val="00E91B9E"/>
    <w:rsid w:val="00E96636"/>
    <w:rsid w:val="00E97B2B"/>
    <w:rsid w:val="00EB0A3D"/>
    <w:rsid w:val="00EC2178"/>
    <w:rsid w:val="00EC32AC"/>
    <w:rsid w:val="00ED46BA"/>
    <w:rsid w:val="00EE31B9"/>
    <w:rsid w:val="00EE68B1"/>
    <w:rsid w:val="00EF09A8"/>
    <w:rsid w:val="00EF781D"/>
    <w:rsid w:val="00F06FEB"/>
    <w:rsid w:val="00F11630"/>
    <w:rsid w:val="00F21A47"/>
    <w:rsid w:val="00F3160F"/>
    <w:rsid w:val="00F43A3E"/>
    <w:rsid w:val="00F469A2"/>
    <w:rsid w:val="00F60D4C"/>
    <w:rsid w:val="00F6106D"/>
    <w:rsid w:val="00F649A2"/>
    <w:rsid w:val="00F65B3C"/>
    <w:rsid w:val="00F70D8C"/>
    <w:rsid w:val="00F71BEA"/>
    <w:rsid w:val="00F747C2"/>
    <w:rsid w:val="00F75B0C"/>
    <w:rsid w:val="00F7773C"/>
    <w:rsid w:val="00F82DCC"/>
    <w:rsid w:val="00FA128A"/>
    <w:rsid w:val="00FA64D8"/>
    <w:rsid w:val="00FD48F2"/>
    <w:rsid w:val="00FE0007"/>
    <w:rsid w:val="00FE0A85"/>
    <w:rsid w:val="00FE3F15"/>
    <w:rsid w:val="00FE4FDF"/>
    <w:rsid w:val="00FF1019"/>
    <w:rsid w:val="0108B617"/>
    <w:rsid w:val="012AFCE1"/>
    <w:rsid w:val="0253BE5E"/>
    <w:rsid w:val="031FA22D"/>
    <w:rsid w:val="0340C8B5"/>
    <w:rsid w:val="0597C338"/>
    <w:rsid w:val="063E39B7"/>
    <w:rsid w:val="0708818E"/>
    <w:rsid w:val="0857DDE4"/>
    <w:rsid w:val="086B1975"/>
    <w:rsid w:val="0AC13DA3"/>
    <w:rsid w:val="0AC579D5"/>
    <w:rsid w:val="0B8F392A"/>
    <w:rsid w:val="0C504C90"/>
    <w:rsid w:val="0E26B8B4"/>
    <w:rsid w:val="0F5930A6"/>
    <w:rsid w:val="108A1A69"/>
    <w:rsid w:val="10A4AA24"/>
    <w:rsid w:val="10C35E55"/>
    <w:rsid w:val="12C46134"/>
    <w:rsid w:val="12C8FF18"/>
    <w:rsid w:val="12D08D79"/>
    <w:rsid w:val="149D258D"/>
    <w:rsid w:val="1624FCC2"/>
    <w:rsid w:val="17200599"/>
    <w:rsid w:val="17836968"/>
    <w:rsid w:val="17847BEB"/>
    <w:rsid w:val="17B02727"/>
    <w:rsid w:val="185F64C3"/>
    <w:rsid w:val="18F5661F"/>
    <w:rsid w:val="19896805"/>
    <w:rsid w:val="1A8D131B"/>
    <w:rsid w:val="1ADE415F"/>
    <w:rsid w:val="1AEF29D7"/>
    <w:rsid w:val="1B3546B0"/>
    <w:rsid w:val="1CB00423"/>
    <w:rsid w:val="1CE26669"/>
    <w:rsid w:val="1E4589C3"/>
    <w:rsid w:val="1ED0C93E"/>
    <w:rsid w:val="1F12423E"/>
    <w:rsid w:val="1F1DE458"/>
    <w:rsid w:val="2130FBB8"/>
    <w:rsid w:val="225692DB"/>
    <w:rsid w:val="22C89BC4"/>
    <w:rsid w:val="22C9C2F1"/>
    <w:rsid w:val="2359F349"/>
    <w:rsid w:val="235D41B1"/>
    <w:rsid w:val="23B5D031"/>
    <w:rsid w:val="23DC87A0"/>
    <w:rsid w:val="24BB9146"/>
    <w:rsid w:val="24E42A85"/>
    <w:rsid w:val="2546EA34"/>
    <w:rsid w:val="275865AC"/>
    <w:rsid w:val="278D0EBB"/>
    <w:rsid w:val="28951C5E"/>
    <w:rsid w:val="2B6A0B3F"/>
    <w:rsid w:val="2C5D82D3"/>
    <w:rsid w:val="2CA7865A"/>
    <w:rsid w:val="2CBB4045"/>
    <w:rsid w:val="2F75478A"/>
    <w:rsid w:val="31DA0A20"/>
    <w:rsid w:val="32739427"/>
    <w:rsid w:val="35E275C4"/>
    <w:rsid w:val="35FF08DA"/>
    <w:rsid w:val="3741FECE"/>
    <w:rsid w:val="3754ED5C"/>
    <w:rsid w:val="377C1216"/>
    <w:rsid w:val="38D18B5F"/>
    <w:rsid w:val="39024A65"/>
    <w:rsid w:val="3A40D555"/>
    <w:rsid w:val="3A8F4A16"/>
    <w:rsid w:val="3B9B1F57"/>
    <w:rsid w:val="3BA60CAA"/>
    <w:rsid w:val="3C4B468D"/>
    <w:rsid w:val="3DB5A978"/>
    <w:rsid w:val="3E1ECAAE"/>
    <w:rsid w:val="3E90C46E"/>
    <w:rsid w:val="40AE9294"/>
    <w:rsid w:val="416E9C4F"/>
    <w:rsid w:val="42189C70"/>
    <w:rsid w:val="44607C81"/>
    <w:rsid w:val="457F2478"/>
    <w:rsid w:val="459350E7"/>
    <w:rsid w:val="4654E830"/>
    <w:rsid w:val="467EBD3B"/>
    <w:rsid w:val="46AF9BEE"/>
    <w:rsid w:val="46D277F7"/>
    <w:rsid w:val="4914E45E"/>
    <w:rsid w:val="4A10F61D"/>
    <w:rsid w:val="4A49D706"/>
    <w:rsid w:val="4CE7D719"/>
    <w:rsid w:val="4DC75EDE"/>
    <w:rsid w:val="4ECEC03D"/>
    <w:rsid w:val="5060A24E"/>
    <w:rsid w:val="5082F5D1"/>
    <w:rsid w:val="512BCA69"/>
    <w:rsid w:val="52759686"/>
    <w:rsid w:val="53426E8C"/>
    <w:rsid w:val="548842EA"/>
    <w:rsid w:val="56C265DE"/>
    <w:rsid w:val="57725288"/>
    <w:rsid w:val="57A5C062"/>
    <w:rsid w:val="57D7E79A"/>
    <w:rsid w:val="58C520BB"/>
    <w:rsid w:val="5A78AE53"/>
    <w:rsid w:val="5B91EC67"/>
    <w:rsid w:val="5D0A8767"/>
    <w:rsid w:val="5DE09098"/>
    <w:rsid w:val="5F11F7A5"/>
    <w:rsid w:val="6004E2E5"/>
    <w:rsid w:val="616B9289"/>
    <w:rsid w:val="6191AA07"/>
    <w:rsid w:val="621B3130"/>
    <w:rsid w:val="622F71EE"/>
    <w:rsid w:val="62CD9812"/>
    <w:rsid w:val="637769D7"/>
    <w:rsid w:val="64293F70"/>
    <w:rsid w:val="64968243"/>
    <w:rsid w:val="6536E494"/>
    <w:rsid w:val="6538D74C"/>
    <w:rsid w:val="68860D10"/>
    <w:rsid w:val="698DBF5B"/>
    <w:rsid w:val="6AF1718E"/>
    <w:rsid w:val="6AF44D1F"/>
    <w:rsid w:val="6B85F0FD"/>
    <w:rsid w:val="6BEB70F1"/>
    <w:rsid w:val="6C5FB512"/>
    <w:rsid w:val="6CE4961E"/>
    <w:rsid w:val="6CF57DEC"/>
    <w:rsid w:val="6D110F92"/>
    <w:rsid w:val="6DDC5CCE"/>
    <w:rsid w:val="71D39100"/>
    <w:rsid w:val="71DAF402"/>
    <w:rsid w:val="72D17589"/>
    <w:rsid w:val="7329898E"/>
    <w:rsid w:val="732BCBC7"/>
    <w:rsid w:val="73E58ADE"/>
    <w:rsid w:val="762D9A24"/>
    <w:rsid w:val="76CDC772"/>
    <w:rsid w:val="773EFA8B"/>
    <w:rsid w:val="780383A2"/>
    <w:rsid w:val="785D480F"/>
    <w:rsid w:val="78B34E75"/>
    <w:rsid w:val="7A13DC8A"/>
    <w:rsid w:val="7A2B092E"/>
    <w:rsid w:val="7B2AB137"/>
    <w:rsid w:val="7BE1E58A"/>
    <w:rsid w:val="7C047B58"/>
    <w:rsid w:val="7DDCA8D6"/>
    <w:rsid w:val="7E546CA1"/>
    <w:rsid w:val="7F09BE87"/>
    <w:rsid w:val="7F8A1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F92D23B"/>
  <w15:docId w15:val="{5817A0DB-FB77-4A85-9DA8-E1061183CC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99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F1019"/>
    <w:rPr>
      <w:rFonts w:ascii="Arial" w:hAnsi="Arial"/>
      <w:lang w:val="en-US" w:eastAsia="es-ES"/>
    </w:rPr>
  </w:style>
  <w:style w:type="paragraph" w:styleId="Titre1">
    <w:name w:val="heading 1"/>
    <w:aliases w:val="HD1"/>
    <w:basedOn w:val="Normal"/>
    <w:next w:val="Corpsdetexte"/>
    <w:link w:val="Titre1Car"/>
    <w:uiPriority w:val="9"/>
    <w:qFormat/>
    <w:rsid w:val="00F11630"/>
    <w:pPr>
      <w:keepNext/>
      <w:keepLines/>
      <w:pageBreakBefore/>
      <w:numPr>
        <w:numId w:val="2"/>
      </w:numPr>
      <w:pBdr>
        <w:top w:val="single" w:color="ACACAC" w:sz="48" w:space="1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Titre2">
    <w:name w:val="heading 2"/>
    <w:aliases w:val="HD2"/>
    <w:basedOn w:val="Corpsdetexte"/>
    <w:next w:val="Corpsdetexte"/>
    <w:link w:val="Titre2Car"/>
    <w:qFormat/>
    <w:rsid w:val="00F11630"/>
    <w:pPr>
      <w:keepNext/>
      <w:keepLines/>
      <w:numPr>
        <w:ilvl w:val="1"/>
        <w:numId w:val="2"/>
      </w:numPr>
      <w:pBdr>
        <w:top w:val="single" w:color="ACACAC" w:sz="48" w:space="1"/>
      </w:pBdr>
      <w:spacing w:before="240" w:line="300" w:lineRule="auto"/>
      <w:ind w:right="2835"/>
      <w:outlineLvl w:val="1"/>
    </w:pPr>
    <w:rPr>
      <w:b/>
      <w:sz w:val="28"/>
    </w:rPr>
  </w:style>
  <w:style w:type="paragraph" w:styleId="Titre3">
    <w:name w:val="heading 3"/>
    <w:basedOn w:val="Corpsdetexte"/>
    <w:next w:val="Corpsdetexte"/>
    <w:link w:val="Titre3Car"/>
    <w:qFormat/>
    <w:rsid w:val="00F11630"/>
    <w:pPr>
      <w:keepNext/>
      <w:keepLines/>
      <w:numPr>
        <w:ilvl w:val="2"/>
        <w:numId w:val="2"/>
      </w:numPr>
      <w:outlineLvl w:val="2"/>
    </w:pPr>
    <w:rPr>
      <w:b/>
      <w:caps/>
      <w:sz w:val="24"/>
    </w:rPr>
  </w:style>
  <w:style w:type="paragraph" w:styleId="Titre4">
    <w:name w:val="heading 4"/>
    <w:basedOn w:val="Corpsdetexte"/>
    <w:next w:val="Corpsdetexte"/>
    <w:link w:val="Titre4Car"/>
    <w:qFormat/>
    <w:rsid w:val="00F11630"/>
    <w:pPr>
      <w:keepNext/>
      <w:keepLines/>
      <w:numPr>
        <w:ilvl w:val="3"/>
        <w:numId w:val="2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Titre5">
    <w:name w:val="heading 5"/>
    <w:basedOn w:val="Corpsdetexte"/>
    <w:next w:val="Corpsdetexte"/>
    <w:link w:val="Titre5Car"/>
    <w:qFormat/>
    <w:rsid w:val="00F11630"/>
    <w:pPr>
      <w:keepNext/>
      <w:keepLines/>
      <w:numPr>
        <w:ilvl w:val="4"/>
        <w:numId w:val="2"/>
      </w:numPr>
      <w:outlineLvl w:val="4"/>
    </w:pPr>
    <w:rPr>
      <w:b/>
      <w:caps/>
    </w:rPr>
  </w:style>
  <w:style w:type="paragraph" w:styleId="Titre6">
    <w:name w:val="heading 6"/>
    <w:basedOn w:val="Corpsdetexte"/>
    <w:next w:val="Corpsdetexte"/>
    <w:link w:val="Titre6Car"/>
    <w:qFormat/>
    <w:rsid w:val="00F11630"/>
    <w:pPr>
      <w:keepNext/>
      <w:numPr>
        <w:ilvl w:val="5"/>
        <w:numId w:val="2"/>
      </w:numPr>
      <w:spacing w:line="300" w:lineRule="auto"/>
      <w:outlineLvl w:val="5"/>
    </w:pPr>
    <w:rPr>
      <w:b/>
    </w:rPr>
  </w:style>
  <w:style w:type="paragraph" w:styleId="Titre7">
    <w:name w:val="heading 7"/>
    <w:basedOn w:val="Normal"/>
    <w:next w:val="Retraitnormal"/>
    <w:link w:val="Titre7Car"/>
    <w:qFormat/>
    <w:rsid w:val="00F11630"/>
    <w:pPr>
      <w:keepNext/>
      <w:numPr>
        <w:ilvl w:val="6"/>
        <w:numId w:val="2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Titre8">
    <w:name w:val="heading 8"/>
    <w:basedOn w:val="Corpsdetexte"/>
    <w:next w:val="Corpsdetexte"/>
    <w:link w:val="Titre8Car"/>
    <w:qFormat/>
    <w:rsid w:val="00F11630"/>
    <w:pPr>
      <w:keepNext/>
      <w:pBdr>
        <w:bottom w:val="single" w:color="auto" w:sz="8" w:space="1"/>
      </w:pBdr>
      <w:tabs>
        <w:tab w:val="center" w:pos="6480"/>
        <w:tab w:val="right" w:pos="10440"/>
      </w:tabs>
      <w:outlineLvl w:val="7"/>
    </w:pPr>
    <w:rPr>
      <w:b/>
    </w:rPr>
  </w:style>
  <w:style w:type="paragraph" w:styleId="Titre9">
    <w:name w:val="heading 9"/>
    <w:basedOn w:val="Corpsdetexte"/>
    <w:next w:val="Corpsdetexte"/>
    <w:link w:val="Titre9Car"/>
    <w:qFormat/>
    <w:rsid w:val="00F11630"/>
    <w:pPr>
      <w:keepNext/>
      <w:pBdr>
        <w:bottom w:val="single" w:color="auto" w:sz="8" w:space="1"/>
      </w:pBdr>
      <w:outlineLvl w:val="8"/>
    </w:pPr>
    <w:rPr>
      <w:b/>
      <w:i/>
    </w:rPr>
  </w:style>
  <w:style w:type="character" w:styleId="Policepardfaut" w:default="1">
    <w:name w:val="Default Paragraph Font"/>
    <w:uiPriority w:val="1"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F11630"/>
    <w:pPr>
      <w:spacing w:before="120" w:after="120"/>
      <w:ind w:left="1440"/>
    </w:pPr>
  </w:style>
  <w:style w:type="paragraph" w:styleId="Retraitnormal">
    <w:name w:val="Normal Indent"/>
    <w:basedOn w:val="Normal"/>
    <w:rsid w:val="00F11630"/>
    <w:pPr>
      <w:ind w:left="720"/>
    </w:pPr>
  </w:style>
  <w:style w:type="paragraph" w:styleId="TM3">
    <w:name w:val="toc 3"/>
    <w:basedOn w:val="Normal"/>
    <w:next w:val="Normal"/>
    <w:rsid w:val="00F11630"/>
    <w:pPr>
      <w:tabs>
        <w:tab w:val="right" w:leader="dot" w:pos="10080"/>
      </w:tabs>
      <w:ind w:left="2549"/>
    </w:pPr>
  </w:style>
  <w:style w:type="paragraph" w:styleId="TM2">
    <w:name w:val="toc 2"/>
    <w:basedOn w:val="Normal"/>
    <w:next w:val="Normal"/>
    <w:uiPriority w:val="39"/>
    <w:rsid w:val="00F11630"/>
    <w:pPr>
      <w:tabs>
        <w:tab w:val="right" w:leader="dot" w:pos="10080"/>
      </w:tabs>
      <w:ind w:left="1440"/>
    </w:pPr>
  </w:style>
  <w:style w:type="paragraph" w:styleId="Pieddepage">
    <w:name w:val="footer"/>
    <w:basedOn w:val="Normal"/>
    <w:link w:val="PieddepageCar"/>
    <w:rsid w:val="00F11630"/>
    <w:pPr>
      <w:tabs>
        <w:tab w:val="right" w:pos="7920"/>
      </w:tabs>
    </w:pPr>
    <w:rPr>
      <w:sz w:val="16"/>
    </w:rPr>
  </w:style>
  <w:style w:type="paragraph" w:styleId="En-tte">
    <w:name w:val="header"/>
    <w:basedOn w:val="Normal"/>
    <w:link w:val="En-tteCar"/>
    <w:rsid w:val="00F11630"/>
    <w:pPr>
      <w:tabs>
        <w:tab w:val="right" w:pos="10440"/>
      </w:tabs>
    </w:pPr>
    <w:rPr>
      <w:sz w:val="16"/>
    </w:rPr>
  </w:style>
  <w:style w:type="paragraph" w:styleId="Titre">
    <w:name w:val="Title"/>
    <w:basedOn w:val="Normal"/>
    <w:link w:val="TitreCar"/>
    <w:qFormat/>
    <w:rsid w:val="00F11630"/>
    <w:pPr>
      <w:keepLines/>
      <w:ind w:right="720"/>
    </w:pPr>
    <w:rPr>
      <w:sz w:val="48"/>
    </w:rPr>
  </w:style>
  <w:style w:type="paragraph" w:styleId="TableText" w:customStyle="1">
    <w:name w:val="Table Text"/>
    <w:basedOn w:val="Normal"/>
    <w:link w:val="TableTextChar"/>
    <w:rsid w:val="00F11630"/>
    <w:pPr>
      <w:keepLines/>
    </w:pPr>
    <w:rPr>
      <w:sz w:val="16"/>
    </w:rPr>
  </w:style>
  <w:style w:type="paragraph" w:styleId="HeadingBar" w:customStyle="1">
    <w:name w:val="Heading Bar"/>
    <w:basedOn w:val="Normal"/>
    <w:next w:val="Titre3"/>
    <w:rsid w:val="00F11630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styleId="TitleBar" w:customStyle="1">
    <w:name w:val="Title Bar"/>
    <w:basedOn w:val="Normal"/>
    <w:rsid w:val="00F11630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styleId="TOCHeading1" w:customStyle="1">
    <w:name w:val="TOC Heading1"/>
    <w:basedOn w:val="Normal"/>
    <w:rsid w:val="00F11630"/>
    <w:pPr>
      <w:keepNext/>
      <w:pageBreakBefore/>
      <w:pBdr>
        <w:top w:val="single" w:color="ACACAC" w:sz="48" w:space="26"/>
      </w:pBdr>
      <w:spacing w:before="960" w:after="960"/>
      <w:ind w:left="1440"/>
    </w:pPr>
    <w:rPr>
      <w:sz w:val="36"/>
    </w:rPr>
  </w:style>
  <w:style w:type="character" w:styleId="HighlightedVariable" w:customStyle="1">
    <w:name w:val="Highlighted Variable"/>
    <w:rsid w:val="00F11630"/>
    <w:rPr>
      <w:color w:val="13A3F7"/>
    </w:rPr>
  </w:style>
  <w:style w:type="paragraph" w:styleId="TableHeading" w:customStyle="1">
    <w:name w:val="Table Heading"/>
    <w:basedOn w:val="TableText"/>
    <w:rsid w:val="00F11630"/>
    <w:pPr>
      <w:spacing w:before="120" w:after="120"/>
    </w:pPr>
    <w:rPr>
      <w:b/>
    </w:rPr>
  </w:style>
  <w:style w:type="character" w:styleId="Numrodepage">
    <w:name w:val="page number"/>
    <w:rsid w:val="00F11630"/>
    <w:rPr>
      <w:rFonts w:ascii="Arial" w:hAnsi="Arial"/>
    </w:rPr>
  </w:style>
  <w:style w:type="paragraph" w:styleId="RouteTitle" w:customStyle="1">
    <w:name w:val="Route Title"/>
    <w:basedOn w:val="Normal"/>
    <w:rsid w:val="00F11630"/>
    <w:pPr>
      <w:keepLines/>
      <w:spacing w:after="120"/>
      <w:ind w:left="1440" w:right="720"/>
    </w:pPr>
    <w:rPr>
      <w:sz w:val="36"/>
    </w:rPr>
  </w:style>
  <w:style w:type="paragraph" w:styleId="Title-Major" w:customStyle="1">
    <w:name w:val="Title-Major"/>
    <w:basedOn w:val="Titre"/>
    <w:rsid w:val="00F11630"/>
    <w:pPr>
      <w:ind w:left="1440"/>
    </w:pPr>
    <w:rPr>
      <w:smallCaps/>
    </w:rPr>
  </w:style>
  <w:style w:type="paragraph" w:styleId="Note" w:customStyle="1">
    <w:name w:val="Note"/>
    <w:basedOn w:val="Corpsdetexte"/>
    <w:rsid w:val="00F11630"/>
    <w:pPr>
      <w:pBdr>
        <w:top w:val="single" w:color="auto" w:sz="6" w:space="1" w:shadow="1"/>
        <w:left w:val="single" w:color="auto" w:sz="6" w:space="1" w:shadow="1"/>
        <w:bottom w:val="single" w:color="auto" w:sz="6" w:space="1" w:shadow="1"/>
        <w:right w:val="single" w:color="auto" w:sz="6" w:space="1" w:shadow="1"/>
      </w:pBdr>
      <w:shd w:val="solid" w:color="13A3F7" w:fill="auto"/>
      <w:ind w:left="0" w:right="5041"/>
    </w:pPr>
    <w:rPr>
      <w:color w:val="FFFFFF"/>
    </w:rPr>
  </w:style>
  <w:style w:type="paragraph" w:styleId="Bullet" w:customStyle="1">
    <w:name w:val="Bullet"/>
    <w:basedOn w:val="Corpsdetexte"/>
    <w:rsid w:val="00F11630"/>
    <w:pPr>
      <w:keepLines/>
      <w:numPr>
        <w:numId w:val="5"/>
      </w:numPr>
      <w:tabs>
        <w:tab w:val="left" w:pos="2520"/>
      </w:tabs>
      <w:spacing w:before="60" w:after="60"/>
    </w:pPr>
  </w:style>
  <w:style w:type="paragraph" w:styleId="Checklist" w:customStyle="1">
    <w:name w:val="Checklist"/>
    <w:basedOn w:val="Corpsdetexte"/>
    <w:rsid w:val="00F11630"/>
    <w:pPr>
      <w:numPr>
        <w:numId w:val="4"/>
      </w:numPr>
    </w:pPr>
  </w:style>
  <w:style w:type="paragraph" w:styleId="Subject" w:customStyle="1">
    <w:name w:val="Subject"/>
    <w:basedOn w:val="Corpsdetexte"/>
    <w:rsid w:val="00F11630"/>
    <w:rPr>
      <w:sz w:val="48"/>
    </w:rPr>
  </w:style>
  <w:style w:type="paragraph" w:styleId="InfoBox" w:customStyle="1">
    <w:name w:val="Info Box"/>
    <w:basedOn w:val="Corpsdetexte"/>
    <w:rsid w:val="00F11630"/>
    <w:pPr>
      <w:keepLines/>
      <w:pBdr>
        <w:top w:val="single" w:color="auto" w:sz="6" w:space="6"/>
        <w:left w:val="single" w:color="auto" w:sz="6" w:space="6"/>
        <w:bottom w:val="single" w:color="auto" w:sz="6" w:space="6"/>
        <w:right w:val="single" w:color="auto" w:sz="6" w:space="6"/>
        <w:between w:val="single" w:color="auto" w:sz="6" w:space="6"/>
      </w:pBdr>
      <w:ind w:left="2520" w:right="2160"/>
      <w:jc w:val="center"/>
    </w:pPr>
    <w:rPr>
      <w:sz w:val="18"/>
    </w:rPr>
  </w:style>
  <w:style w:type="paragraph" w:styleId="NumberList" w:customStyle="1">
    <w:name w:val="Number List"/>
    <w:basedOn w:val="NumberedList"/>
    <w:rsid w:val="00F11630"/>
    <w:pPr>
      <w:numPr>
        <w:numId w:val="0"/>
      </w:numPr>
    </w:pPr>
  </w:style>
  <w:style w:type="paragraph" w:styleId="TM1">
    <w:name w:val="toc 1"/>
    <w:basedOn w:val="Normal"/>
    <w:next w:val="Normal"/>
    <w:uiPriority w:val="39"/>
    <w:rsid w:val="00F11630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M4">
    <w:name w:val="toc 4"/>
    <w:basedOn w:val="Normal"/>
    <w:next w:val="Normal"/>
    <w:semiHidden/>
    <w:rsid w:val="00F11630"/>
    <w:pPr>
      <w:tabs>
        <w:tab w:val="right" w:leader="dot" w:pos="10080"/>
      </w:tabs>
      <w:ind w:left="3240"/>
    </w:pPr>
    <w:rPr>
      <w:sz w:val="18"/>
    </w:rPr>
  </w:style>
  <w:style w:type="paragraph" w:styleId="TM5">
    <w:name w:val="toc 5"/>
    <w:basedOn w:val="Normal"/>
    <w:next w:val="Normal"/>
    <w:semiHidden/>
    <w:rsid w:val="00F11630"/>
    <w:pPr>
      <w:tabs>
        <w:tab w:val="right" w:leader="dot" w:pos="10080"/>
      </w:tabs>
      <w:ind w:left="3600"/>
    </w:pPr>
    <w:rPr>
      <w:sz w:val="18"/>
    </w:rPr>
  </w:style>
  <w:style w:type="paragraph" w:styleId="tty132" w:customStyle="1">
    <w:name w:val="tty132"/>
    <w:basedOn w:val="Normal"/>
    <w:rsid w:val="00F11630"/>
    <w:rPr>
      <w:rFonts w:ascii="Courier New" w:hAnsi="Courier New"/>
      <w:sz w:val="12"/>
    </w:rPr>
  </w:style>
  <w:style w:type="paragraph" w:styleId="tty180" w:customStyle="1">
    <w:name w:val="tty180"/>
    <w:basedOn w:val="Normal"/>
    <w:rsid w:val="00F11630"/>
    <w:pPr>
      <w:ind w:right="-720"/>
    </w:pPr>
    <w:rPr>
      <w:rFonts w:ascii="Courier New" w:hAnsi="Courier New"/>
      <w:sz w:val="8"/>
    </w:rPr>
  </w:style>
  <w:style w:type="paragraph" w:styleId="tty80" w:customStyle="1">
    <w:name w:val="tty80"/>
    <w:basedOn w:val="Normal"/>
    <w:rsid w:val="00F11630"/>
    <w:rPr>
      <w:rFonts w:ascii="Courier New" w:hAnsi="Courier New"/>
    </w:rPr>
  </w:style>
  <w:style w:type="paragraph" w:styleId="tty80indent" w:customStyle="1">
    <w:name w:val="tty80 indent"/>
    <w:basedOn w:val="tty80"/>
    <w:rsid w:val="00F11630"/>
    <w:pPr>
      <w:ind w:left="2895"/>
    </w:pPr>
  </w:style>
  <w:style w:type="paragraph" w:styleId="NoteWide" w:customStyle="1">
    <w:name w:val="Note Wide"/>
    <w:basedOn w:val="Note"/>
    <w:rsid w:val="00F11630"/>
    <w:pPr>
      <w:ind w:right="2160"/>
    </w:pPr>
  </w:style>
  <w:style w:type="table" w:styleId="Grilledutableau">
    <w:name w:val="Table Grid"/>
    <w:basedOn w:val="TableauNormal"/>
    <w:rsid w:val="00F1163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lleclaire-Accent1">
    <w:name w:val="Light Grid Accent 1"/>
    <w:aliases w:val="Infor_Standard"/>
    <w:basedOn w:val="TableauNormal"/>
    <w:uiPriority w:val="62"/>
    <w:rsid w:val="0080041B"/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Times New Roman"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color="4F81BD" w:sz="8" w:space="0"/>
        </w:tcBorders>
      </w:tcPr>
    </w:tblStylePr>
    <w:tblStylePr w:type="firstCol">
      <w:rPr>
        <w:rFonts w:ascii="Cambria" w:hAnsi="Cambria" w:eastAsia="Times New Roman" w:cs="Times New Roman"/>
        <w:b/>
        <w:bCs/>
      </w:rPr>
    </w:tblStylePr>
    <w:tblStylePr w:type="lastCol">
      <w:rPr>
        <w:rFonts w:ascii="Cambria" w:hAnsi="Cambria" w:eastAsia="Times New Roman"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color="4F81BD" w:sz="8" w:space="0"/>
        </w:tcBorders>
      </w:tcPr>
    </w:tblStylePr>
  </w:style>
  <w:style w:type="table" w:styleId="InforTable" w:customStyle="1">
    <w:name w:val="Infor_Table"/>
    <w:basedOn w:val="TableauNormal"/>
    <w:rsid w:val="0080041B"/>
    <w:tblPr/>
  </w:style>
  <w:style w:type="paragraph" w:styleId="NumberedList" w:customStyle="1">
    <w:name w:val="Numbered List"/>
    <w:basedOn w:val="Bullet"/>
    <w:rsid w:val="00F11630"/>
    <w:pPr>
      <w:numPr>
        <w:numId w:val="3"/>
      </w:numPr>
      <w:tabs>
        <w:tab w:val="left" w:pos="2880"/>
      </w:tabs>
    </w:pPr>
  </w:style>
  <w:style w:type="paragraph" w:styleId="Paragraph" w:customStyle="1">
    <w:name w:val="Paragraph"/>
    <w:rsid w:val="00F11630"/>
    <w:pPr>
      <w:spacing w:before="130" w:after="130" w:line="260" w:lineRule="exact"/>
    </w:pPr>
    <w:rPr>
      <w:rFonts w:ascii="Arial" w:hAnsi="Arial" w:eastAsia="Arial Unicode MS"/>
      <w:sz w:val="21"/>
      <w:szCs w:val="22"/>
      <w:lang w:val="en-US" w:eastAsia="en-US"/>
    </w:rPr>
  </w:style>
  <w:style w:type="paragraph" w:styleId="CopyrightText" w:customStyle="1">
    <w:name w:val="Copyright Text"/>
    <w:basedOn w:val="Paragraph"/>
    <w:rsid w:val="00F11630"/>
    <w:pPr>
      <w:spacing w:before="70" w:after="70"/>
    </w:pPr>
    <w:rPr>
      <w:szCs w:val="21"/>
    </w:rPr>
  </w:style>
  <w:style w:type="paragraph" w:styleId="HeadingCopyright" w:customStyle="1">
    <w:name w:val="Heading Copyright"/>
    <w:basedOn w:val="Titre2"/>
    <w:next w:val="CopyrightText"/>
    <w:rsid w:val="00F11630"/>
    <w:pPr>
      <w:numPr>
        <w:ilvl w:val="0"/>
        <w:numId w:val="0"/>
      </w:numPr>
      <w:pBdr>
        <w:top w:val="none" w:color="auto" w:sz="0" w:space="0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Textedebulles">
    <w:name w:val="Balloon Text"/>
    <w:basedOn w:val="Normal"/>
    <w:link w:val="TextedebullesCar"/>
    <w:rsid w:val="00F11630"/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link w:val="Textedebulles"/>
    <w:rsid w:val="00F11630"/>
    <w:rPr>
      <w:rFonts w:ascii="Tahoma" w:hAnsi="Tahoma" w:cs="Tahoma"/>
      <w:sz w:val="16"/>
      <w:szCs w:val="16"/>
      <w:lang w:val="en-US" w:eastAsia="es-ES"/>
    </w:rPr>
  </w:style>
  <w:style w:type="character" w:styleId="TableTextChar" w:customStyle="1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steclaire-Accent5">
    <w:name w:val="Light List Accent 5"/>
    <w:basedOn w:val="TableauNormal"/>
    <w:uiPriority w:val="61"/>
    <w:rsid w:val="00F11630"/>
    <w:tblPr>
      <w:tblStyleRowBandSize w:val="1"/>
      <w:tblStyleColBandSize w:val="1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Grillemoyenne3-Accent5">
    <w:name w:val="Medium Grid 3 Accent 5"/>
    <w:basedOn w:val="TableauNormal"/>
    <w:uiPriority w:val="69"/>
    <w:rsid w:val="00F11630"/>
    <w:tblPr>
      <w:tblStyleRowBandSize w:val="1"/>
      <w:tblStyleColBandSize w:val="1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color="FFFFFF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cBorders>
        <w:shd w:val="clear" w:color="auto" w:fill="A5D5E2"/>
      </w:tcPr>
    </w:tblStylePr>
  </w:style>
  <w:style w:type="table" w:styleId="Grilledetableau8">
    <w:name w:val="Table Grid 8"/>
    <w:basedOn w:val="Tableau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styleId="Copyright" w:customStyle="1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styleId="CopyrightText0" w:customStyle="1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styleId="TOCHeading2" w:customStyle="1">
    <w:name w:val="TOC Heading2"/>
    <w:basedOn w:val="Normal"/>
    <w:rsid w:val="00CF3E21"/>
    <w:pPr>
      <w:keepNext/>
      <w:pageBreakBefore/>
      <w:pBdr>
        <w:top w:val="single" w:color="002060" w:sz="48" w:space="26"/>
      </w:pBdr>
      <w:spacing w:before="960" w:after="960"/>
      <w:ind w:left="1440"/>
    </w:pPr>
    <w:rPr>
      <w:sz w:val="3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305A9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ous-titreCar" w:customStyle="1">
    <w:name w:val="Sous-titre Car"/>
    <w:basedOn w:val="Policepardfaut"/>
    <w:link w:val="Sous-titre"/>
    <w:uiPriority w:val="11"/>
    <w:rsid w:val="008305A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styleId="InforTable0" w:customStyle="1">
    <w:name w:val="Infor Table"/>
    <w:basedOn w:val="TableauNormal"/>
    <w:uiPriority w:val="99"/>
    <w:rsid w:val="00F11630"/>
    <w:pPr>
      <w:jc w:val="center"/>
    </w:pPr>
    <w:rPr>
      <w:rFonts w:ascii="Arial" w:hAnsi="Arial" w:eastAsiaTheme="minorEastAsia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  <w:tl2br w:val="nil"/>
          <w:tr2bl w:val="nil"/>
        </w:tcBorders>
        <w:shd w:val="clear" w:color="auto" w:fill="auto"/>
      </w:tcPr>
    </w:tblStylePr>
  </w:style>
  <w:style w:type="table" w:styleId="Trameclaire-Accent3">
    <w:name w:val="Light Shading Accent 3"/>
    <w:basedOn w:val="TableauNormal"/>
    <w:uiPriority w:val="60"/>
    <w:rsid w:val="008305A9"/>
    <w:rPr>
      <w:rFonts w:asciiTheme="minorHAnsi" w:hAnsiTheme="minorHAnsi" w:eastAsiaTheme="minorEastAsia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TitreCar" w:customStyle="1">
    <w:name w:val="Titre Car"/>
    <w:basedOn w:val="Policepardfaut"/>
    <w:link w:val="Titre"/>
    <w:rsid w:val="00F11630"/>
    <w:rPr>
      <w:rFonts w:ascii="Arial" w:hAnsi="Arial"/>
      <w:sz w:val="48"/>
      <w:lang w:val="en-US" w:eastAsia="es-ES"/>
    </w:rPr>
  </w:style>
  <w:style w:type="character" w:styleId="CorpsdetexteCar" w:customStyle="1">
    <w:name w:val="Corps de texte Car"/>
    <w:basedOn w:val="Policepardfaut"/>
    <w:link w:val="Corpsdetexte"/>
    <w:rsid w:val="00F11630"/>
    <w:rPr>
      <w:rFonts w:ascii="Arial" w:hAnsi="Arial"/>
      <w:lang w:val="en-US" w:eastAsia="es-ES"/>
    </w:rPr>
  </w:style>
  <w:style w:type="character" w:styleId="PieddepageCar" w:customStyle="1">
    <w:name w:val="Pied de page Car"/>
    <w:basedOn w:val="Policepardfaut"/>
    <w:link w:val="Pieddepage"/>
    <w:rsid w:val="00F11630"/>
    <w:rPr>
      <w:rFonts w:ascii="Arial" w:hAnsi="Arial"/>
      <w:sz w:val="16"/>
      <w:lang w:val="en-US" w:eastAsia="es-ES"/>
    </w:rPr>
  </w:style>
  <w:style w:type="character" w:styleId="En-tteCar" w:customStyle="1">
    <w:name w:val="En-tête Car"/>
    <w:basedOn w:val="Policepardfaut"/>
    <w:link w:val="En-tte"/>
    <w:rsid w:val="00F11630"/>
    <w:rPr>
      <w:rFonts w:ascii="Arial" w:hAnsi="Arial"/>
      <w:sz w:val="16"/>
      <w:lang w:val="en-US" w:eastAsia="es-ES"/>
    </w:rPr>
  </w:style>
  <w:style w:type="character" w:styleId="Titre1Car" w:customStyle="1">
    <w:name w:val="Titre 1 Car"/>
    <w:aliases w:val="HD1 Car"/>
    <w:basedOn w:val="Policepardfaut"/>
    <w:link w:val="Titre1"/>
    <w:uiPriority w:val="9"/>
    <w:rsid w:val="00F11630"/>
    <w:rPr>
      <w:rFonts w:ascii="Arial" w:hAnsi="Arial"/>
      <w:b/>
      <w:caps/>
      <w:sz w:val="28"/>
      <w:lang w:val="en-US" w:eastAsia="es-ES"/>
    </w:rPr>
  </w:style>
  <w:style w:type="character" w:styleId="Titre2Car" w:customStyle="1">
    <w:name w:val="Titre 2 Car"/>
    <w:aliases w:val="HD2 Car"/>
    <w:basedOn w:val="Policepardfaut"/>
    <w:link w:val="Titre2"/>
    <w:rsid w:val="00F11630"/>
    <w:rPr>
      <w:rFonts w:ascii="Arial" w:hAnsi="Arial"/>
      <w:b/>
      <w:sz w:val="28"/>
      <w:lang w:val="en-US" w:eastAsia="es-ES"/>
    </w:rPr>
  </w:style>
  <w:style w:type="character" w:styleId="Titre3Car" w:customStyle="1">
    <w:name w:val="Titre 3 Car"/>
    <w:basedOn w:val="Policepardfaut"/>
    <w:link w:val="Titre3"/>
    <w:rsid w:val="00F11630"/>
    <w:rPr>
      <w:rFonts w:ascii="Arial" w:hAnsi="Arial"/>
      <w:b/>
      <w:caps/>
      <w:sz w:val="24"/>
      <w:lang w:val="en-US" w:eastAsia="es-ES"/>
    </w:rPr>
  </w:style>
  <w:style w:type="character" w:styleId="Titre4Car" w:customStyle="1">
    <w:name w:val="Titre 4 Car"/>
    <w:basedOn w:val="Policepardfaut"/>
    <w:link w:val="Titre4"/>
    <w:rsid w:val="00F11630"/>
    <w:rPr>
      <w:rFonts w:ascii="Arial" w:hAnsi="Arial"/>
      <w:b/>
      <w:sz w:val="24"/>
      <w:lang w:val="en-US" w:eastAsia="es-ES"/>
    </w:rPr>
  </w:style>
  <w:style w:type="character" w:styleId="Titre5Car" w:customStyle="1">
    <w:name w:val="Titre 5 Car"/>
    <w:basedOn w:val="Policepardfaut"/>
    <w:link w:val="Titre5"/>
    <w:rsid w:val="00F11630"/>
    <w:rPr>
      <w:rFonts w:ascii="Arial" w:hAnsi="Arial"/>
      <w:b/>
      <w:caps/>
      <w:lang w:val="en-US" w:eastAsia="es-ES"/>
    </w:rPr>
  </w:style>
  <w:style w:type="character" w:styleId="Titre6Car" w:customStyle="1">
    <w:name w:val="Titre 6 Car"/>
    <w:basedOn w:val="Policepardfaut"/>
    <w:link w:val="Titre6"/>
    <w:rsid w:val="00F11630"/>
    <w:rPr>
      <w:rFonts w:ascii="Arial" w:hAnsi="Arial"/>
      <w:b/>
      <w:lang w:val="en-US" w:eastAsia="es-ES"/>
    </w:rPr>
  </w:style>
  <w:style w:type="character" w:styleId="Titre7Car" w:customStyle="1">
    <w:name w:val="Titre 7 Car"/>
    <w:basedOn w:val="Policepardfaut"/>
    <w:link w:val="Titre7"/>
    <w:rsid w:val="00F11630"/>
    <w:rPr>
      <w:rFonts w:ascii="Times" w:hAnsi="Times"/>
      <w:i/>
      <w:lang w:val="en-US" w:eastAsia="es-ES"/>
    </w:rPr>
  </w:style>
  <w:style w:type="character" w:styleId="Titre8Car" w:customStyle="1">
    <w:name w:val="Titre 8 Car"/>
    <w:basedOn w:val="Policepardfaut"/>
    <w:link w:val="Titre8"/>
    <w:rsid w:val="00F11630"/>
    <w:rPr>
      <w:rFonts w:ascii="Arial" w:hAnsi="Arial"/>
      <w:b/>
      <w:lang w:val="en-US" w:eastAsia="es-ES"/>
    </w:rPr>
  </w:style>
  <w:style w:type="character" w:styleId="Titre9Car" w:customStyle="1">
    <w:name w:val="Titre 9 Car"/>
    <w:basedOn w:val="Policepardfaut"/>
    <w:link w:val="Titre9"/>
    <w:rsid w:val="00F11630"/>
    <w:rPr>
      <w:rFonts w:ascii="Arial" w:hAnsi="Arial"/>
      <w:b/>
      <w:i/>
      <w:lang w:val="en-US" w:eastAsia="es-ES"/>
    </w:rPr>
  </w:style>
  <w:style w:type="character" w:styleId="Marquedecommentaire">
    <w:name w:val="annotation reference"/>
    <w:basedOn w:val="Policepardfaut"/>
    <w:uiPriority w:val="99"/>
    <w:unhideWhenUsed/>
    <w:rsid w:val="00F1163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F11630"/>
  </w:style>
  <w:style w:type="character" w:styleId="CommentaireCar" w:customStyle="1">
    <w:name w:val="Commentaire Car"/>
    <w:basedOn w:val="Policepardfaut"/>
    <w:link w:val="Commentaire"/>
    <w:uiPriority w:val="99"/>
    <w:rsid w:val="00F11630"/>
    <w:rPr>
      <w:rFonts w:ascii="Arial" w:hAnsi="Arial"/>
      <w:lang w:val="en-US" w:eastAsia="es-E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unhideWhenUsed/>
    <w:rsid w:val="00F11630"/>
    <w:rPr>
      <w:b/>
      <w:bCs/>
    </w:rPr>
  </w:style>
  <w:style w:type="character" w:styleId="ObjetducommentaireCar" w:customStyle="1">
    <w:name w:val="Objet du commentaire Car"/>
    <w:basedOn w:val="CommentaireCar"/>
    <w:link w:val="Objetducommentaire"/>
    <w:uiPriority w:val="99"/>
    <w:rsid w:val="00F11630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F1163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Textedelespacerserv">
    <w:name w:val="Placeholder Text"/>
    <w:basedOn w:val="Policepardfaut"/>
    <w:uiPriority w:val="99"/>
    <w:semiHidden/>
    <w:rsid w:val="001A6B21"/>
    <w:rPr>
      <w:color w:val="80808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color="auto" w:sz="0" w:space="0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hAnsiTheme="majorHAnsi" w:eastAsiaTheme="majorEastAsia" w:cstheme="majorBidi"/>
      <w:bCs/>
      <w:caps w:val="0"/>
      <w:color w:val="365F91" w:themeColor="accent1" w:themeShade="BF"/>
      <w:szCs w:val="28"/>
      <w:lang w:eastAsia="ja-JP"/>
    </w:rPr>
  </w:style>
  <w:style w:type="character" w:styleId="Lienhypertexte">
    <w:name w:val="Hyperlink"/>
    <w:basedOn w:val="Policepardfaut"/>
    <w:uiPriority w:val="99"/>
    <w:unhideWhenUsed/>
    <w:rsid w:val="001F61FA"/>
    <w:rPr>
      <w:color w:val="0000FF" w:themeColor="hyperlink"/>
      <w:u w:val="single"/>
    </w:rPr>
  </w:style>
  <w:style w:type="paragraph" w:styleId="TemplateInstruction" w:customStyle="1">
    <w:name w:val="Template Instruction"/>
    <w:basedOn w:val="Normal"/>
    <w:qFormat/>
    <w:rsid w:val="00BB71FD"/>
    <w:pPr>
      <w:shd w:val="clear" w:color="auto" w:fill="FBD4B4"/>
      <w:spacing w:after="120"/>
    </w:pPr>
    <w:rPr>
      <w:rFonts w:cs="Arial"/>
      <w:i/>
      <w:lang w:eastAsia="sv-SE"/>
    </w:rPr>
  </w:style>
  <w:style w:type="character" w:styleId="ui-provider" w:customStyle="1">
    <w:name w:val="ui-provider"/>
    <w:basedOn w:val="Policepardfaut"/>
    <w:rsid w:val="002E1A74"/>
  </w:style>
  <w:style w:type="character" w:styleId="Lienhypertextesuivivisit">
    <w:name w:val="FollowedHyperlink"/>
    <w:basedOn w:val="Policepardfaut"/>
    <w:semiHidden/>
    <w:unhideWhenUsed/>
    <w:rsid w:val="00DD66AC"/>
    <w:rPr>
      <w:color w:val="800080" w:themeColor="followedHyperlink"/>
      <w:u w:val="single"/>
    </w:rPr>
  </w:style>
  <w:style w:type="character" w:styleId="lev">
    <w:name w:val="Strong"/>
    <w:basedOn w:val="Policepardfaut"/>
    <w:uiPriority w:val="22"/>
    <w:qFormat/>
    <w:rsid w:val="00F82DCC"/>
    <w:rPr>
      <w:b/>
      <w:bCs/>
    </w:rPr>
  </w:style>
  <w:style w:type="character" w:styleId="normaltextrun" w:customStyle="1">
    <w:name w:val="normaltextrun"/>
    <w:basedOn w:val="Policepardfaut"/>
    <w:rsid w:val="00903ECF"/>
  </w:style>
  <w:style w:type="character" w:styleId="eop" w:customStyle="1">
    <w:name w:val="eop"/>
    <w:basedOn w:val="Policepardfaut"/>
    <w:rsid w:val="00903ECF"/>
  </w:style>
  <w:style w:type="character" w:styleId="font191" w:customStyle="1">
    <w:name w:val="font191"/>
    <w:basedOn w:val="Policepardfaut"/>
    <w:rsid w:val="009526DA"/>
    <w:rPr>
      <w:rFonts w:hint="default" w:ascii="Calibri" w:hAnsi="Calibri" w:cs="Calibri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201" w:customStyle="1">
    <w:name w:val="font201"/>
    <w:basedOn w:val="Policepardfaut"/>
    <w:rsid w:val="009526DA"/>
    <w:rPr>
      <w:rFonts w:hint="default" w:ascii="Calibri" w:hAnsi="Calibri" w:cs="Calibri"/>
      <w:b/>
      <w:bCs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styleId="font141" w:customStyle="1">
    <w:name w:val="font141"/>
    <w:basedOn w:val="Policepardfaut"/>
    <w:rsid w:val="009526DA"/>
    <w:rPr>
      <w:rFonts w:hint="default" w:ascii="Calibri" w:hAnsi="Calibri" w:cs="Calibri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171" w:customStyle="1">
    <w:name w:val="font171"/>
    <w:basedOn w:val="Policepardfaut"/>
    <w:rsid w:val="009526DA"/>
    <w:rPr>
      <w:rFonts w:hint="default" w:ascii="Calibri" w:hAnsi="Calibri" w:cs="Calibri"/>
      <w:b/>
      <w:bCs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styleId="font181" w:customStyle="1">
    <w:name w:val="font181"/>
    <w:basedOn w:val="Policepardfaut"/>
    <w:rsid w:val="009526DA"/>
    <w:rPr>
      <w:rFonts w:hint="default" w:ascii="Calibri" w:hAnsi="Calibri" w:cs="Calibri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8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6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0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8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22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5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5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49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42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9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2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1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3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1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0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2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8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2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2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4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6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9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5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9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2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5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52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5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2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89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2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60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2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0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0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49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0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2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5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2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3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2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0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3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31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0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6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4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8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74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5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0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3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24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7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4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1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56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73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6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03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7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07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42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12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5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1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1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1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40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9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0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1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14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7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0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2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98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8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64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9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9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9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5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5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12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6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3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5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5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2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9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3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22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2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4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66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5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4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9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2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6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45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2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5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3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0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9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3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11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90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89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8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69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0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7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02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0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8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2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30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0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4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82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2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7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6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0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9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29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0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79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6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3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0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4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9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2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58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27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7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51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6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1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2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8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9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9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49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8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96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0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4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14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63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67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7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8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74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1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18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62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57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85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3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5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2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3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4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0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86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96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6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28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2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7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3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5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26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8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2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8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4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2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3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0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4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7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9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25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8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1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0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9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73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66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24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8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3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1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12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79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4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5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73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54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5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1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83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2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08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0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35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27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08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1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9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58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76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6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32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2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59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59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40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7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0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57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7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16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2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2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94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5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5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5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15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8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73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02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8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6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3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3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5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7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3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1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08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8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5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8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47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55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2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3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1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3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8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3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1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5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42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93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1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7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0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1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9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9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91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3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4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3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11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6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85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94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1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0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86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7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7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3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6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8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16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87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5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66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92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6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079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0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93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15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5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8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59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6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2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2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2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82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8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4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7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1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5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97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9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7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1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2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4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1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3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1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2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67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1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9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6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0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5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0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9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57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2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7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3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4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71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7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5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7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1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78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9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3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0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8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00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6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3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78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9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9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1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35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4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48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2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1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0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4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8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2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36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4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35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6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1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09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0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20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7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1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6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11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09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2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7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19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8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0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7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7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5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5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5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21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0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9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623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8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7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9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4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5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9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9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7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4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2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5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40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98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91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7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0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8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81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8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79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37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18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8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04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90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39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7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3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1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5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27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0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0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7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1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4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2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0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5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2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2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2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0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3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2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oter" Target="foot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thomas\AppData\Roaming\Microsoft\Templates\info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f156aa-c58d-4955-a705-b31990c44db0" xsi:nil="true"/>
    <lcf76f155ced4ddcb4097134ff3c332f xmlns="49696c45-1a2b-4d15-8394-861edfdf3d62">
      <Terms xmlns="http://schemas.microsoft.com/office/infopath/2007/PartnerControls"/>
    </lcf76f155ced4ddcb4097134ff3c332f>
    <l645b3856ca5409ea42bd240bf42da4c xmlns="49696c45-1a2b-4d15-8394-861edfdf3d62">
      <Terms xmlns="http://schemas.microsoft.com/office/infopath/2007/PartnerControls"/>
    </l645b3856ca5409ea42bd240bf42da4c>
    <e52d5c561c594ca292c3b1a4a8ab722f xmlns="49696c45-1a2b-4d15-8394-861edfdf3d62">
      <Terms xmlns="http://schemas.microsoft.com/office/infopath/2007/PartnerControls"/>
    </e52d5c561c594ca292c3b1a4a8ab72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BAF16DC2BE04BAF62C3AD1D14E9B0" ma:contentTypeVersion="19" ma:contentTypeDescription="Crée un document." ma:contentTypeScope="" ma:versionID="d7ade73420ac9a26fd77ab632e465394">
  <xsd:schema xmlns:xsd="http://www.w3.org/2001/XMLSchema" xmlns:xs="http://www.w3.org/2001/XMLSchema" xmlns:p="http://schemas.microsoft.com/office/2006/metadata/properties" xmlns:ns2="ebf156aa-c58d-4955-a705-b31990c44db0" xmlns:ns3="49696c45-1a2b-4d15-8394-861edfdf3d62" targetNamespace="http://schemas.microsoft.com/office/2006/metadata/properties" ma:root="true" ma:fieldsID="648d289e916118af10183f506c4d9c4f" ns2:_="" ns3:_="">
    <xsd:import namespace="ebf156aa-c58d-4955-a705-b31990c44db0"/>
    <xsd:import namespace="49696c45-1a2b-4d15-8394-861edfdf3d6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645b3856ca5409ea42bd240bf42da4c" minOccurs="0"/>
                <xsd:element ref="ns3:e52d5c561c594ca292c3b1a4a8ab72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f156aa-c58d-4955-a705-b31990c44db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85a1208-552b-44a6-9ea2-4a7278979774}" ma:internalName="TaxCatchAll" ma:showField="CatchAllData" ma:web="ebf156aa-c58d-4955-a705-b31990c44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696c45-1a2b-4d15-8394-861edfdf3d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fcab472a-d475-4a10-9d90-f5aee82693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l645b3856ca5409ea42bd240bf42da4c" ma:index="24" nillable="true" ma:taxonomy="true" ma:internalName="l645b3856ca5409ea42bd240bf42da4c" ma:taxonomyFieldName="Site" ma:displayName="Site" ma:default="" ma:fieldId="{5645b385-6ca5-409e-a42b-d240bf42da4c}" ma:sspId="fcab472a-d475-4a10-9d90-f5aee826935b" ma:termSetId="8ed8c9ea-7052-4c1d-a4d7-b9c10bffea6f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e52d5c561c594ca292c3b1a4a8ab722f" ma:index="26" nillable="true" ma:taxonomy="true" ma:internalName="e52d5c561c594ca292c3b1a4a8ab722f" ma:taxonomyFieldName="D_x00e9_partement" ma:displayName="Département" ma:default="" ma:fieldId="{e52d5c56-1c59-4ca2-92c3-b1a4a8ab722f}" ma:sspId="fcab472a-d475-4a10-9d90-f5aee826935b" ma:termSetId="8ed8c9ea-7052-4c1d-a4d7-b9c10bffea6f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C276A2-043E-403E-A62D-6D920F1C47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2069C9-28FD-4E83-A5B8-6D21A47E0157}">
  <ds:schemaRefs>
    <ds:schemaRef ds:uri="http://schemas.microsoft.com/office/infopath/2007/PartnerControls"/>
    <ds:schemaRef ds:uri="http://purl.org/dc/elements/1.1/"/>
    <ds:schemaRef ds:uri="http://purl.org/dc/dcmitype/"/>
    <ds:schemaRef ds:uri="ebf156aa-c58d-4955-a705-b31990c44db0"/>
    <ds:schemaRef ds:uri="http://schemas.microsoft.com/office/2006/documentManagement/types"/>
    <ds:schemaRef ds:uri="http://purl.org/dc/terms/"/>
    <ds:schemaRef ds:uri="http://www.w3.org/XML/1998/namespace"/>
    <ds:schemaRef ds:uri="http://schemas.openxmlformats.org/package/2006/metadata/core-properties"/>
    <ds:schemaRef ds:uri="49696c45-1a2b-4d15-8394-861edfdf3d62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BE99B277-8931-4C00-BBB6-42E8D89CB65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0D00EDC-3B04-44F8-8CC4-4B2C1F3C21F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infor.dotm</ap:Template>
  <ap:Application>Microsoft Word for the web</ap:Application>
  <ap:DocSecurity>0</ap:DocSecurity>
  <ap:ScaleCrop>false</ap:ScaleCrop>
  <ap:Company>Infor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Spécification d'analyse ANA-050</dc:title>
  <dc:subject/>
  <dc:creator>Infor PMO</dc:creator>
  <keywords>IPM</keywords>
  <dc:description>Tous droits réservés © Infor 2013</dc:description>
  <lastModifiedBy>Stéphane Le Garff</lastModifiedBy>
  <revision>87</revision>
  <lastPrinted>2013-08-14T10:04:00.0000000Z</lastPrinted>
  <dcterms:created xsi:type="dcterms:W3CDTF">2024-11-14T16:11:00.0000000Z</dcterms:created>
  <dcterms:modified xsi:type="dcterms:W3CDTF">2025-01-27T15:34:43.9975194Z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0x010100E19BAF16DC2BE04BAF62C3AD1D14E9B0</vt:lpwstr>
  </property>
  <property fmtid="{D5CDD505-2E9C-101B-9397-08002B2CF9AE}" pid="3" name="MSIP_Label_84087d2d-9417-45fa-9968-8ea97feacdbd_Enabled">
    <vt:lpwstr>true</vt:lpwstr>
  </property>
  <property fmtid="{D5CDD505-2E9C-101B-9397-08002B2CF9AE}" pid="4" name="MSIP_Label_84087d2d-9417-45fa-9968-8ea97feacdbd_SetDate">
    <vt:lpwstr>2024-11-14T07:11:37Z</vt:lpwstr>
  </property>
  <property fmtid="{D5CDD505-2E9C-101B-9397-08002B2CF9AE}" pid="5" name="MSIP_Label_84087d2d-9417-45fa-9968-8ea97feacdbd_Method">
    <vt:lpwstr>Privileged</vt:lpwstr>
  </property>
  <property fmtid="{D5CDD505-2E9C-101B-9397-08002B2CF9AE}" pid="6" name="MSIP_Label_84087d2d-9417-45fa-9968-8ea97feacdbd_Name">
    <vt:lpwstr>84087d2d-9417-45fa-9968-8ea97feacdbd</vt:lpwstr>
  </property>
  <property fmtid="{D5CDD505-2E9C-101B-9397-08002B2CF9AE}" pid="7" name="MSIP_Label_84087d2d-9417-45fa-9968-8ea97feacdbd_SiteId">
    <vt:lpwstr>457d5685-0467-4d05-b23b-8f817adda47c</vt:lpwstr>
  </property>
  <property fmtid="{D5CDD505-2E9C-101B-9397-08002B2CF9AE}" pid="8" name="MSIP_Label_84087d2d-9417-45fa-9968-8ea97feacdbd_ActionId">
    <vt:lpwstr>5e0db314-630f-4db9-828b-d0803e67cf52</vt:lpwstr>
  </property>
  <property fmtid="{D5CDD505-2E9C-101B-9397-08002B2CF9AE}" pid="9" name="MSIP_Label_84087d2d-9417-45fa-9968-8ea97feacdbd_ContentBits">
    <vt:lpwstr>0</vt:lpwstr>
  </property>
  <property fmtid="{D5CDD505-2E9C-101B-9397-08002B2CF9AE}" pid="10" name="MediaServiceImageTags">
    <vt:lpwstr/>
  </property>
  <property fmtid="{D5CDD505-2E9C-101B-9397-08002B2CF9AE}" pid="11" name="D_x00e9_partement">
    <vt:lpwstr/>
  </property>
  <property fmtid="{D5CDD505-2E9C-101B-9397-08002B2CF9AE}" pid="12" name="Site">
    <vt:lpwstr/>
  </property>
  <property fmtid="{D5CDD505-2E9C-101B-9397-08002B2CF9AE}" pid="13" name="Département">
    <vt:lpwstr/>
  </property>
</Properties>
</file>