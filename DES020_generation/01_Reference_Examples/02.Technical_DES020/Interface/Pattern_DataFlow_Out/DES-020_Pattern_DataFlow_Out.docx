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E46B17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46414A2B" w:rsidR="00941EF9" w:rsidRPr="00E46B17" w:rsidRDefault="004C1B44">
          <w:pPr>
            <w:pStyle w:val="Title-Major"/>
          </w:pPr>
          <w:r w:rsidRPr="00E46B17">
            <w:t xml:space="preserve">DES-020 </w:t>
          </w:r>
          <w:r w:rsidR="00E40F31" w:rsidRPr="00E46B17">
            <w:t>Spécification de Conception</w:t>
          </w:r>
        </w:p>
      </w:sdtContent>
    </w:sdt>
    <w:p w14:paraId="1934B211" w14:textId="292B6B57" w:rsidR="00BF442F" w:rsidRPr="00E46B17" w:rsidRDefault="00571CB4" w:rsidP="00296721">
      <w:pPr>
        <w:pStyle w:val="Subject"/>
        <w:rPr>
          <w:rStyle w:val="HighlightedVariable"/>
        </w:rPr>
      </w:pPr>
      <w:r w:rsidRPr="00E46B17">
        <w:rPr>
          <w:rStyle w:val="HighlightedVariable"/>
        </w:rPr>
        <w:t xml:space="preserve">Interface </w:t>
      </w:r>
      <w:r w:rsidR="0034358F">
        <w:rPr>
          <w:rStyle w:val="HighlightedVariable"/>
        </w:rPr>
        <w:t>001_OUT_E VIF Gammes Nomenclatures</w:t>
      </w:r>
      <w:r w:rsidR="00BF442F" w:rsidRPr="00E46B17">
        <w:rPr>
          <w:rStyle w:val="HighlightedVariable"/>
        </w:rPr>
        <w:t xml:space="preserve"> </w:t>
      </w:r>
    </w:p>
    <w:p w14:paraId="1D7D5911" w14:textId="174A9CA4" w:rsidR="00941EF9" w:rsidRPr="00E46B17" w:rsidRDefault="00571CB4" w:rsidP="00296721">
      <w:pPr>
        <w:pStyle w:val="Subject"/>
      </w:pPr>
      <w:r w:rsidRPr="00E46B17">
        <w:rPr>
          <w:rStyle w:val="HighlightedVariable"/>
        </w:rPr>
        <w:t xml:space="preserve">M3 =&gt; </w:t>
      </w:r>
      <w:r w:rsidR="0034358F">
        <w:rPr>
          <w:rStyle w:val="HighlightedVariable"/>
        </w:rPr>
        <w:t>VIF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92"/>
        <w:gridCol w:w="4365"/>
      </w:tblGrid>
      <w:tr w:rsidR="00976FDA" w:rsidRPr="00E46B17" w14:paraId="7A7EAAF8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CCEB2EC" w14:textId="78EDC703" w:rsidR="00976FDA" w:rsidRPr="00E46B17" w:rsidRDefault="00B505C9" w:rsidP="002F4B49">
            <w:pPr>
              <w:pStyle w:val="BodyText"/>
              <w:spacing w:before="60" w:after="60"/>
              <w:ind w:left="0"/>
            </w:pPr>
            <w:r w:rsidRPr="00E46B17">
              <w:t xml:space="preserve">Propriétés du </w:t>
            </w:r>
            <w:r w:rsidR="00976FDA" w:rsidRPr="00E46B17">
              <w:t>Document</w:t>
            </w:r>
          </w:p>
        </w:tc>
        <w:tc>
          <w:tcPr>
            <w:tcW w:w="4410" w:type="dxa"/>
          </w:tcPr>
          <w:p w14:paraId="50B2E817" w14:textId="77777777" w:rsidR="00976FDA" w:rsidRPr="00E46B17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E46B17" w14:paraId="06482DF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871EC85" w14:textId="2C60A2F2" w:rsidR="00976FDA" w:rsidRPr="00E46B17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E46B17">
              <w:t>Aut</w:t>
            </w:r>
            <w:r w:rsidR="00B505C9" w:rsidRPr="00E46B17">
              <w:t>eu</w:t>
            </w:r>
            <w:r w:rsidRPr="00E46B17">
              <w:t>r</w:t>
            </w:r>
          </w:p>
        </w:tc>
        <w:tc>
          <w:tcPr>
            <w:tcW w:w="4410" w:type="dxa"/>
          </w:tcPr>
          <w:p w14:paraId="758B910A" w14:textId="649C0E40" w:rsidR="00976FDA" w:rsidRPr="00E46B17" w:rsidRDefault="00CE1412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E46B17">
              <w:rPr>
                <w:color w:val="13A3F7"/>
              </w:rPr>
              <w:t>Harshil Tonoo</w:t>
            </w:r>
          </w:p>
        </w:tc>
      </w:tr>
      <w:tr w:rsidR="00976FDA" w:rsidRPr="00E46B17" w14:paraId="6304D29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1A17FDA0" w14:textId="2C61C4F5" w:rsidR="00976FDA" w:rsidRPr="00E46B17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E46B17">
              <w:t>Date</w:t>
            </w:r>
            <w:r w:rsidR="00B505C9" w:rsidRPr="00E46B17">
              <w:t xml:space="preserve"> de Création</w:t>
            </w:r>
          </w:p>
        </w:tc>
        <w:tc>
          <w:tcPr>
            <w:tcW w:w="4410" w:type="dxa"/>
          </w:tcPr>
          <w:p w14:paraId="2569B300" w14:textId="2AFFBA6C" w:rsidR="00976FDA" w:rsidRPr="00E46B17" w:rsidRDefault="000C0CB2" w:rsidP="002F4B49">
            <w:pPr>
              <w:pStyle w:val="BodyText"/>
              <w:spacing w:beforeLines="20" w:before="48" w:afterLines="20" w:after="48"/>
              <w:ind w:left="0" w:right="567"/>
            </w:pPr>
            <w:r w:rsidRPr="004F3FEE">
              <w:fldChar w:fldCharType="begin"/>
            </w:r>
            <w:r w:rsidRPr="004F3FEE">
              <w:instrText>createdate \@ "d/MM/yyyy"</w:instrText>
            </w:r>
            <w:r w:rsidRPr="004F3FEE">
              <w:fldChar w:fldCharType="separate"/>
            </w:r>
            <w:r w:rsidRPr="004F3FEE">
              <w:t>2</w:t>
            </w:r>
            <w:r>
              <w:t>4</w:t>
            </w:r>
            <w:r w:rsidRPr="004F3FEE">
              <w:t>/06/2025</w:t>
            </w:r>
            <w:r w:rsidRPr="004F3FEE">
              <w:fldChar w:fldCharType="end"/>
            </w:r>
          </w:p>
        </w:tc>
      </w:tr>
      <w:tr w:rsidR="00976FDA" w:rsidRPr="00E46B17" w14:paraId="077F114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B104259" w14:textId="5504389E" w:rsidR="00976FDA" w:rsidRPr="00E46B17" w:rsidRDefault="00B505C9" w:rsidP="002F4B49">
            <w:pPr>
              <w:pStyle w:val="BodyText"/>
              <w:spacing w:beforeLines="20" w:before="48" w:afterLines="20" w:after="48"/>
              <w:ind w:left="0" w:right="567"/>
            </w:pPr>
            <w:r w:rsidRPr="00E46B17">
              <w:t>Dernière Mise à jour</w:t>
            </w:r>
          </w:p>
        </w:tc>
        <w:tc>
          <w:tcPr>
            <w:tcW w:w="4410" w:type="dxa"/>
          </w:tcPr>
          <w:p w14:paraId="49CE3975" w14:textId="2C160F2F" w:rsidR="00976FDA" w:rsidRPr="00E46B17" w:rsidRDefault="000C0CB2" w:rsidP="002F4B49">
            <w:pPr>
              <w:pStyle w:val="BodyText"/>
              <w:spacing w:beforeLines="20" w:before="48" w:afterLines="20" w:after="48"/>
              <w:ind w:left="0" w:right="567"/>
            </w:pPr>
            <w:r w:rsidRPr="004F3FEE">
              <w:fldChar w:fldCharType="begin"/>
            </w:r>
            <w:r w:rsidRPr="004F3FEE">
              <w:instrText>createdate \@ "d/MM/yyyy"</w:instrText>
            </w:r>
            <w:r w:rsidRPr="004F3FEE">
              <w:fldChar w:fldCharType="separate"/>
            </w:r>
            <w:r w:rsidRPr="004F3FEE">
              <w:t>2</w:t>
            </w:r>
            <w:r w:rsidR="00D271EF">
              <w:t>4</w:t>
            </w:r>
            <w:r w:rsidRPr="004F3FEE">
              <w:t>/06/2025</w:t>
            </w:r>
            <w:r w:rsidRPr="004F3FEE">
              <w:fldChar w:fldCharType="end"/>
            </w:r>
          </w:p>
        </w:tc>
      </w:tr>
      <w:tr w:rsidR="00976FDA" w:rsidRPr="00E46B17" w14:paraId="18480FE6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0C6871E" w14:textId="11F1A849" w:rsidR="00976FDA" w:rsidRPr="00E46B17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E46B17">
              <w:t>R</w:t>
            </w:r>
            <w:r w:rsidR="00B505C9" w:rsidRPr="00E46B17">
              <w:t>é</w:t>
            </w:r>
            <w:r w:rsidRPr="00E46B17">
              <w:t>f</w:t>
            </w:r>
            <w:r w:rsidR="00B505C9" w:rsidRPr="00E46B17">
              <w:t>é</w:t>
            </w:r>
            <w:r w:rsidRPr="00E46B17">
              <w:t>rence</w:t>
            </w:r>
            <w:r w:rsidR="00B505C9" w:rsidRPr="00E46B17">
              <w:t xml:space="preserve"> du Document</w:t>
            </w:r>
          </w:p>
        </w:tc>
        <w:tc>
          <w:tcPr>
            <w:tcW w:w="4410" w:type="dxa"/>
          </w:tcPr>
          <w:p w14:paraId="4B3A57D3" w14:textId="54327114" w:rsidR="00976FDA" w:rsidRPr="00E46B17" w:rsidRDefault="006F40D0" w:rsidP="002F4B49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E46B17">
              <w:rPr>
                <w:rStyle w:val="HighlightedVariable"/>
              </w:rPr>
              <w:t>00</w:t>
            </w:r>
            <w:r w:rsidR="000C0CB2">
              <w:rPr>
                <w:rStyle w:val="HighlightedVariable"/>
              </w:rPr>
              <w:t>1</w:t>
            </w:r>
            <w:r w:rsidRPr="00E46B17">
              <w:rPr>
                <w:rStyle w:val="HighlightedVariable"/>
              </w:rPr>
              <w:t>_OUT_</w:t>
            </w:r>
            <w:r w:rsidR="000C0CB2">
              <w:rPr>
                <w:rStyle w:val="HighlightedVariable"/>
              </w:rPr>
              <w:t>E</w:t>
            </w:r>
          </w:p>
        </w:tc>
      </w:tr>
      <w:tr w:rsidR="00976FDA" w:rsidRPr="00E46B17" w14:paraId="795B0353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1F96A0A8" w14:textId="77777777" w:rsidR="00976FDA" w:rsidRPr="00E46B17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E46B17">
              <w:t>Version</w:t>
            </w:r>
          </w:p>
        </w:tc>
        <w:tc>
          <w:tcPr>
            <w:tcW w:w="4410" w:type="dxa"/>
          </w:tcPr>
          <w:p w14:paraId="709E060D" w14:textId="1C0D5499" w:rsidR="00976FDA" w:rsidRPr="00E46B17" w:rsidRDefault="0018455B" w:rsidP="002F4B49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E46B17">
              <w:rPr>
                <w:rStyle w:val="HighlightedVariable"/>
              </w:rPr>
              <w:t>1.0</w:t>
            </w:r>
          </w:p>
        </w:tc>
      </w:tr>
    </w:tbl>
    <w:p w14:paraId="339B88DB" w14:textId="77777777" w:rsidR="00976FDA" w:rsidRPr="00E46B17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E46B17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E46B17" w:rsidRDefault="00B505C9" w:rsidP="002F4B49">
            <w:pPr>
              <w:pStyle w:val="BodyText"/>
              <w:spacing w:before="60" w:after="60"/>
              <w:ind w:left="0"/>
            </w:pPr>
            <w:r w:rsidRPr="00E46B17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E46B17" w:rsidRDefault="00A777C5" w:rsidP="002F4B49">
            <w:pPr>
              <w:pStyle w:val="BodyText"/>
              <w:spacing w:before="60" w:after="60"/>
              <w:ind w:left="0"/>
            </w:pPr>
            <w:r w:rsidRPr="00E46B17">
              <w:t>Rôle</w:t>
            </w:r>
          </w:p>
        </w:tc>
      </w:tr>
      <w:tr w:rsidR="00976FDA" w:rsidRPr="00E46B17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E46B17" w:rsidRDefault="00976FDA" w:rsidP="002F4B49">
            <w:pPr>
              <w:pStyle w:val="BodyText"/>
              <w:spacing w:before="60" w:after="60"/>
              <w:ind w:left="0" w:right="567"/>
            </w:pPr>
            <w:r w:rsidRPr="00E46B17">
              <w:rPr>
                <w:rStyle w:val="HighlightedVariable"/>
              </w:rPr>
              <w:t>&lt;</w:t>
            </w:r>
            <w:r w:rsidR="00A777C5" w:rsidRPr="00E46B17">
              <w:rPr>
                <w:rStyle w:val="HighlightedVariable"/>
              </w:rPr>
              <w:t>Approbation</w:t>
            </w:r>
            <w:r w:rsidRPr="00E46B17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E46B17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E46B17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E46B17" w:rsidRDefault="00976FDA" w:rsidP="002F4B49">
            <w:pPr>
              <w:pStyle w:val="BodyText"/>
              <w:spacing w:before="60" w:after="60"/>
              <w:ind w:left="0" w:right="567"/>
            </w:pPr>
            <w:r w:rsidRPr="00E46B17">
              <w:rPr>
                <w:rStyle w:val="HighlightedVariable"/>
              </w:rPr>
              <w:t>&lt;</w:t>
            </w:r>
            <w:r w:rsidR="00A777C5" w:rsidRPr="00E46B17">
              <w:rPr>
                <w:rStyle w:val="HighlightedVariable"/>
              </w:rPr>
              <w:t>Approbation</w:t>
            </w:r>
            <w:r w:rsidRPr="00E46B17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E46B17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E46B17" w:rsidRDefault="00976FDA">
      <w:pPr>
        <w:pStyle w:val="BodyText"/>
      </w:pPr>
    </w:p>
    <w:p w14:paraId="7CF8649A" w14:textId="77777777" w:rsidR="00976FDA" w:rsidRPr="00E46B17" w:rsidRDefault="00976FDA">
      <w:pPr>
        <w:pStyle w:val="BodyText"/>
      </w:pPr>
    </w:p>
    <w:p w14:paraId="60386C91" w14:textId="77777777" w:rsidR="00C201DB" w:rsidRPr="00E46B17" w:rsidRDefault="00C201DB">
      <w:pPr>
        <w:pStyle w:val="BodyText"/>
      </w:pPr>
    </w:p>
    <w:p w14:paraId="6FA9E3FE" w14:textId="77777777" w:rsidR="00C201DB" w:rsidRPr="00E46B17" w:rsidRDefault="00C201DB">
      <w:pPr>
        <w:pStyle w:val="BodyText"/>
      </w:pPr>
    </w:p>
    <w:p w14:paraId="639C8800" w14:textId="10F1B28F" w:rsidR="00941EF9" w:rsidRPr="00E46B17" w:rsidRDefault="000E36BC" w:rsidP="00D25469">
      <w:pPr>
        <w:pStyle w:val="Heading1"/>
      </w:pPr>
      <w:bookmarkStart w:id="0" w:name="_Toc200383648"/>
      <w:r w:rsidRPr="00E46B17">
        <w:lastRenderedPageBreak/>
        <w:t xml:space="preserve">CONTROLE </w:t>
      </w:r>
      <w:r w:rsidR="00A22898" w:rsidRPr="00E46B17">
        <w:t>DU DOCUMENT</w:t>
      </w:r>
      <w:bookmarkEnd w:id="0"/>
    </w:p>
    <w:p w14:paraId="071A443E" w14:textId="6133745C" w:rsidR="00941EF9" w:rsidRPr="00E46B17" w:rsidRDefault="00A777C5" w:rsidP="00033A89">
      <w:pPr>
        <w:pStyle w:val="Heading2"/>
      </w:pPr>
      <w:bookmarkStart w:id="1" w:name="_Toc200383649"/>
      <w:r w:rsidRPr="00E46B17">
        <w:t>Enregistrement des Modifications</w:t>
      </w:r>
      <w:bookmarkEnd w:id="1"/>
    </w:p>
    <w:p w14:paraId="15B8A2A4" w14:textId="77777777" w:rsidR="00941EF9" w:rsidRPr="00E46B17" w:rsidRDefault="00941EF9">
      <w:pPr>
        <w:pStyle w:val="BodyText"/>
        <w:ind w:left="8640" w:firstLine="720"/>
      </w:pPr>
      <w:r w:rsidRPr="00E46B17">
        <w:rPr>
          <w:color w:val="FFFFFF"/>
          <w:sz w:val="10"/>
        </w:rPr>
        <w:fldChar w:fldCharType="begin"/>
      </w:r>
      <w:r w:rsidRPr="00E46B17">
        <w:rPr>
          <w:color w:val="FFFFFF"/>
          <w:sz w:val="10"/>
        </w:rPr>
        <w:instrText xml:space="preserve"> SECTIONPAGES  \* MERGEFORMAT </w:instrText>
      </w:r>
      <w:r w:rsidRPr="00E46B17">
        <w:rPr>
          <w:color w:val="FFFFFF"/>
          <w:sz w:val="10"/>
        </w:rPr>
        <w:fldChar w:fldCharType="separate"/>
      </w:r>
      <w:r w:rsidR="00DF0966" w:rsidRPr="00E46B17">
        <w:rPr>
          <w:color w:val="FFFFFF"/>
          <w:sz w:val="10"/>
        </w:rPr>
        <w:t>1</w:t>
      </w:r>
      <w:r w:rsidRPr="00E46B17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1843"/>
        <w:gridCol w:w="2126"/>
        <w:gridCol w:w="2977"/>
      </w:tblGrid>
      <w:tr w:rsidR="001F61FA" w:rsidRPr="00E46B17" w14:paraId="1E2D2B30" w14:textId="77777777" w:rsidTr="001F6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6744362E" w14:textId="77777777" w:rsidR="001F61FA" w:rsidRPr="00E46B17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E46B17">
              <w:rPr>
                <w:bCs/>
                <w:color w:val="FFFFFF"/>
              </w:rPr>
              <w:t>Date</w:t>
            </w:r>
          </w:p>
        </w:tc>
        <w:tc>
          <w:tcPr>
            <w:tcW w:w="1843" w:type="dxa"/>
          </w:tcPr>
          <w:p w14:paraId="3EDF834A" w14:textId="54425B6E" w:rsidR="001F61FA" w:rsidRPr="00E46B17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E46B17">
              <w:rPr>
                <w:bCs/>
                <w:color w:val="FFFFFF"/>
              </w:rPr>
              <w:t>Aut</w:t>
            </w:r>
            <w:r w:rsidR="00A777C5" w:rsidRPr="00E46B17">
              <w:rPr>
                <w:bCs/>
                <w:color w:val="FFFFFF"/>
              </w:rPr>
              <w:t>eu</w:t>
            </w:r>
            <w:r w:rsidRPr="00E46B17">
              <w:rPr>
                <w:bCs/>
                <w:color w:val="FFFFFF"/>
              </w:rPr>
              <w:t>r</w:t>
            </w:r>
          </w:p>
        </w:tc>
        <w:tc>
          <w:tcPr>
            <w:tcW w:w="2126" w:type="dxa"/>
          </w:tcPr>
          <w:p w14:paraId="1FBC7C09" w14:textId="77777777" w:rsidR="001F61FA" w:rsidRPr="00E46B17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E46B17"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1CEF2A0E" w14:textId="695AF56C" w:rsidR="001F61FA" w:rsidRPr="00E46B17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E46B17">
              <w:rPr>
                <w:bCs/>
                <w:color w:val="FFFFFF"/>
              </w:rPr>
              <w:t>R</w:t>
            </w:r>
            <w:r w:rsidR="00A777C5" w:rsidRPr="00E46B17">
              <w:rPr>
                <w:bCs/>
                <w:color w:val="FFFFFF"/>
              </w:rPr>
              <w:t>é</w:t>
            </w:r>
            <w:r w:rsidRPr="00E46B17">
              <w:rPr>
                <w:bCs/>
                <w:color w:val="FFFFFF"/>
              </w:rPr>
              <w:t>f</w:t>
            </w:r>
            <w:r w:rsidR="00A777C5" w:rsidRPr="00E46B17">
              <w:rPr>
                <w:bCs/>
                <w:color w:val="FFFFFF"/>
              </w:rPr>
              <w:t>é</w:t>
            </w:r>
            <w:r w:rsidRPr="00E46B17">
              <w:rPr>
                <w:bCs/>
                <w:color w:val="FFFFFF"/>
              </w:rPr>
              <w:t>rence</w:t>
            </w:r>
            <w:r w:rsidR="00CD32AC" w:rsidRPr="00E46B17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E46B17" w14:paraId="623C0693" w14:textId="77777777" w:rsidTr="001F6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45DE8A95" w14:textId="3B9F5186" w:rsidR="001F61FA" w:rsidRPr="00E46B17" w:rsidRDefault="00DA5EC1" w:rsidP="00EE31B9">
            <w:pPr>
              <w:pStyle w:val="BodyText"/>
              <w:spacing w:before="60" w:after="60"/>
              <w:ind w:left="0" w:right="567"/>
            </w:pPr>
            <w:r w:rsidRPr="00E46B17">
              <w:fldChar w:fldCharType="begin"/>
            </w:r>
            <w:r w:rsidRPr="00E46B17">
              <w:instrText>createdate \@ "d/MM/yyyy"</w:instrText>
            </w:r>
            <w:r w:rsidRPr="00E46B17">
              <w:fldChar w:fldCharType="separate"/>
            </w:r>
            <w:r w:rsidR="000C0CB2" w:rsidRPr="004F3FEE">
              <w:fldChar w:fldCharType="begin"/>
            </w:r>
            <w:r w:rsidR="000C0CB2" w:rsidRPr="004F3FEE">
              <w:instrText>createdate \@ "d/MM/yyyy"</w:instrText>
            </w:r>
            <w:r w:rsidR="000C0CB2" w:rsidRPr="004F3FEE">
              <w:fldChar w:fldCharType="separate"/>
            </w:r>
            <w:r w:rsidR="000C0CB2" w:rsidRPr="004F3FEE">
              <w:t>25/06/2025</w:t>
            </w:r>
            <w:r w:rsidR="000C0CB2" w:rsidRPr="004F3FEE">
              <w:fldChar w:fldCharType="end"/>
            </w:r>
            <w:r w:rsidRPr="00E46B17">
              <w:fldChar w:fldCharType="end"/>
            </w:r>
          </w:p>
        </w:tc>
        <w:tc>
          <w:tcPr>
            <w:tcW w:w="1843" w:type="dxa"/>
          </w:tcPr>
          <w:p w14:paraId="05774E2C" w14:textId="68778D37" w:rsidR="001F61FA" w:rsidRPr="00E46B17" w:rsidRDefault="00410709" w:rsidP="00EE31B9">
            <w:pPr>
              <w:pStyle w:val="BodyText"/>
              <w:spacing w:before="60" w:after="60"/>
              <w:ind w:left="0" w:right="567"/>
            </w:pPr>
            <w:r w:rsidRPr="00E46B17">
              <w:rPr>
                <w:color w:val="13A3F7"/>
              </w:rPr>
              <w:t>Harshil Tonoo</w:t>
            </w:r>
          </w:p>
        </w:tc>
        <w:tc>
          <w:tcPr>
            <w:tcW w:w="2126" w:type="dxa"/>
          </w:tcPr>
          <w:p w14:paraId="4CFEB1DE" w14:textId="0B0DE57A" w:rsidR="001F61FA" w:rsidRPr="00E46B17" w:rsidRDefault="00055DCD" w:rsidP="00EE31B9">
            <w:pPr>
              <w:pStyle w:val="BodyText"/>
              <w:spacing w:before="60" w:after="60"/>
              <w:ind w:left="0"/>
            </w:pPr>
            <w:r w:rsidRPr="00E46B17">
              <w:t>1.0</w:t>
            </w:r>
          </w:p>
        </w:tc>
        <w:tc>
          <w:tcPr>
            <w:tcW w:w="2977" w:type="dxa"/>
          </w:tcPr>
          <w:p w14:paraId="61FA8137" w14:textId="736E08E4" w:rsidR="001F61FA" w:rsidRPr="00E46B17" w:rsidRDefault="0091151D" w:rsidP="00EE31B9">
            <w:pPr>
              <w:pStyle w:val="BodyText"/>
              <w:spacing w:before="60" w:after="60"/>
              <w:ind w:left="0"/>
            </w:pPr>
            <w:r w:rsidRPr="00E46B17">
              <w:t>Création</w:t>
            </w:r>
          </w:p>
        </w:tc>
      </w:tr>
      <w:tr w:rsidR="001F61FA" w:rsidRPr="00E46B17" w14:paraId="160FC43F" w14:textId="77777777" w:rsidTr="001F61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33D52F50" w14:textId="310A5622" w:rsidR="001F61FA" w:rsidRPr="00E46B17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1843" w:type="dxa"/>
          </w:tcPr>
          <w:p w14:paraId="1484D7D9" w14:textId="191E0DF6" w:rsidR="001F61FA" w:rsidRPr="00E46B17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475953C2" w14:textId="088CB590" w:rsidR="001F61FA" w:rsidRPr="00E46B17" w:rsidRDefault="001F61FA" w:rsidP="00EE31B9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977" w:type="dxa"/>
          </w:tcPr>
          <w:p w14:paraId="48EF0E98" w14:textId="63ECA542" w:rsidR="001F61FA" w:rsidRPr="00E46B17" w:rsidRDefault="001F61FA" w:rsidP="00EE31B9">
            <w:pPr>
              <w:pStyle w:val="BodyText"/>
              <w:spacing w:before="60" w:after="60"/>
              <w:ind w:left="0"/>
            </w:pPr>
          </w:p>
        </w:tc>
      </w:tr>
      <w:tr w:rsidR="001F61FA" w:rsidRPr="00E46B17" w14:paraId="4420BB30" w14:textId="77777777" w:rsidTr="001F6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75E8755B" w14:textId="77777777" w:rsidR="001F61FA" w:rsidRPr="00E46B17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71EB2768" w14:textId="77777777" w:rsidR="001F61FA" w:rsidRPr="00E46B17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6553AAA7" w14:textId="77777777" w:rsidR="001F61FA" w:rsidRPr="00E46B17" w:rsidRDefault="001F61FA" w:rsidP="00EE31B9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</w:tcPr>
          <w:p w14:paraId="55C6BBD5" w14:textId="77777777" w:rsidR="001F61FA" w:rsidRPr="00E46B17" w:rsidRDefault="001F61FA" w:rsidP="00EE31B9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E46B17" w:rsidRDefault="001F61FA">
      <w:pPr>
        <w:pStyle w:val="BodyText"/>
      </w:pPr>
    </w:p>
    <w:p w14:paraId="15EBDCAD" w14:textId="2509EFF3" w:rsidR="00941EF9" w:rsidRPr="00E46B17" w:rsidRDefault="00941EF9" w:rsidP="00033A89">
      <w:pPr>
        <w:pStyle w:val="Heading2"/>
      </w:pPr>
      <w:bookmarkStart w:id="2" w:name="_Toc200383650"/>
      <w:r w:rsidRPr="00E46B17">
        <w:t>Re</w:t>
      </w:r>
      <w:r w:rsidR="00CD32AC" w:rsidRPr="00E46B17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E46B17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E46B17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E46B17">
              <w:rPr>
                <w:bCs/>
                <w:color w:val="FFFFFF"/>
              </w:rPr>
              <w:t>N</w:t>
            </w:r>
            <w:r w:rsidR="00EB2B93" w:rsidRPr="00E46B17">
              <w:rPr>
                <w:bCs/>
                <w:color w:val="FFFFFF"/>
              </w:rPr>
              <w:t>o</w:t>
            </w:r>
            <w:r w:rsidRPr="00E46B17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E46B17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E46B17">
              <w:rPr>
                <w:bCs/>
                <w:color w:val="FFFFFF"/>
              </w:rPr>
              <w:t>Rôle</w:t>
            </w:r>
          </w:p>
        </w:tc>
      </w:tr>
      <w:tr w:rsidR="00FA64D8" w:rsidRPr="00E46B17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E46B17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E46B17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E46B17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E46B17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E46B17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E46B17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E46B17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E46B17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E46B17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E46B17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E46B17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E46B17" w:rsidRDefault="00941EF9">
      <w:pPr>
        <w:pStyle w:val="BodyText"/>
      </w:pPr>
    </w:p>
    <w:p w14:paraId="3BD4AEAF" w14:textId="1FE7B25B" w:rsidR="00941EF9" w:rsidRPr="00E46B17" w:rsidRDefault="00EB2B93" w:rsidP="000A3A02">
      <w:pPr>
        <w:pStyle w:val="TOCHeading1"/>
        <w:tabs>
          <w:tab w:val="left" w:pos="8836"/>
          <w:tab w:val="right" w:pos="10107"/>
        </w:tabs>
      </w:pPr>
      <w:r w:rsidRPr="00E46B17">
        <w:lastRenderedPageBreak/>
        <w:t>Sommaire</w:t>
      </w:r>
      <w:r w:rsidR="00296721" w:rsidRPr="00E46B17">
        <w:tab/>
      </w:r>
      <w:r w:rsidR="000A3A02" w:rsidRPr="00E46B17">
        <w:tab/>
      </w:r>
    </w:p>
    <w:p w14:paraId="11C95FE3" w14:textId="4D40FC67" w:rsidR="003F5F71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r w:rsidRPr="00E46B17">
        <w:rPr>
          <w:b w:val="0"/>
        </w:rPr>
        <w:fldChar w:fldCharType="begin"/>
      </w:r>
      <w:r w:rsidRPr="00E46B17">
        <w:rPr>
          <w:b w:val="0"/>
        </w:rPr>
        <w:instrText xml:space="preserve"> TOC \o "1-2" \h \z </w:instrText>
      </w:r>
      <w:r w:rsidRPr="00E46B17">
        <w:rPr>
          <w:b w:val="0"/>
        </w:rPr>
        <w:fldChar w:fldCharType="separate"/>
      </w:r>
      <w:hyperlink w:anchor="_Toc200383648" w:history="1">
        <w:r w:rsidR="003F5F71" w:rsidRPr="00A933AB">
          <w:rPr>
            <w:rStyle w:val="Hyperlink"/>
            <w:noProof/>
          </w:rPr>
          <w:t>1</w:t>
        </w:r>
        <w:r w:rsidR="003F5F71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="003F5F71" w:rsidRPr="00A933AB">
          <w:rPr>
            <w:rStyle w:val="Hyperlink"/>
            <w:noProof/>
          </w:rPr>
          <w:t>CONTROLE DU DOCUMENT</w:t>
        </w:r>
        <w:r w:rsidR="003F5F71">
          <w:rPr>
            <w:noProof/>
            <w:webHidden/>
          </w:rPr>
          <w:tab/>
        </w:r>
        <w:r w:rsidR="003F5F71">
          <w:rPr>
            <w:noProof/>
            <w:webHidden/>
          </w:rPr>
          <w:fldChar w:fldCharType="begin"/>
        </w:r>
        <w:r w:rsidR="003F5F71">
          <w:rPr>
            <w:noProof/>
            <w:webHidden/>
          </w:rPr>
          <w:instrText xml:space="preserve"> PAGEREF _Toc200383648 \h </w:instrText>
        </w:r>
        <w:r w:rsidR="003F5F71">
          <w:rPr>
            <w:noProof/>
            <w:webHidden/>
          </w:rPr>
        </w:r>
        <w:r w:rsidR="003F5F71">
          <w:rPr>
            <w:noProof/>
            <w:webHidden/>
          </w:rPr>
          <w:fldChar w:fldCharType="separate"/>
        </w:r>
        <w:r w:rsidR="003F5F71">
          <w:rPr>
            <w:noProof/>
            <w:webHidden/>
          </w:rPr>
          <w:t>2</w:t>
        </w:r>
        <w:r w:rsidR="003F5F71">
          <w:rPr>
            <w:noProof/>
            <w:webHidden/>
          </w:rPr>
          <w:fldChar w:fldCharType="end"/>
        </w:r>
      </w:hyperlink>
    </w:p>
    <w:p w14:paraId="75702FC6" w14:textId="4B84AAD3" w:rsidR="003F5F71" w:rsidRDefault="003F5F71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49" w:history="1">
        <w:r w:rsidRPr="00A933AB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E5B47D" w14:textId="254D1642" w:rsidR="003F5F71" w:rsidRDefault="003F5F71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50" w:history="1">
        <w:r w:rsidRPr="00A933AB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4A1F76" w14:textId="6EFC15B3" w:rsidR="003F5F71" w:rsidRDefault="003F5F71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51" w:history="1">
        <w:r w:rsidRPr="00A933AB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PRESENTATION GENERALE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A5DC0A" w14:textId="49CEA9E4" w:rsidR="003F5F71" w:rsidRDefault="003F5F71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52" w:history="1">
        <w:r w:rsidRPr="00A933AB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Prérequis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F7543C" w14:textId="12F475A2" w:rsidR="003F5F71" w:rsidRDefault="003F5F71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53" w:history="1">
        <w:r w:rsidRPr="00A933AB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Solution proposée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674B28" w14:textId="1C14B5C4" w:rsidR="003F5F71" w:rsidRDefault="003F5F71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54" w:history="1">
        <w:r w:rsidRPr="00A933AB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SPECIFICATION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BAEA56" w14:textId="1DA1B679" w:rsidR="003F5F71" w:rsidRDefault="003F5F71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55" w:history="1">
        <w:r w:rsidRPr="00A933AB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Déclencheurs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BCD6E8" w14:textId="7DD9B1BD" w:rsidR="003F5F71" w:rsidRDefault="003F5F71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56" w:history="1">
        <w:r w:rsidRPr="00A933AB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Point de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8D712D" w14:textId="305AA574" w:rsidR="003F5F71" w:rsidRDefault="003F5F71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57" w:history="1">
        <w:r w:rsidRPr="00A933AB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Flux de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3B9E97" w14:textId="6C2F35EB" w:rsidR="003F5F71" w:rsidRDefault="003F5F71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58" w:history="1">
        <w:r w:rsidRPr="00A933AB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MEC Mapping : Custom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3FFF7D" w14:textId="78A0E0FA" w:rsidR="003F5F71" w:rsidRDefault="003F5F71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59" w:history="1">
        <w:r w:rsidRPr="00A933AB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Détails des APIs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394954" w14:textId="16E4E5AF" w:rsidR="003F5F71" w:rsidRDefault="003F5F71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60" w:history="1">
        <w:r w:rsidRPr="00A933AB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Manipulation de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BF2371" w14:textId="12D03763" w:rsidR="003F5F71" w:rsidRDefault="003F5F71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61" w:history="1">
        <w:r w:rsidRPr="00A933AB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STRUCTURE FICHIER BOD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BF4657" w14:textId="12AD07AA" w:rsidR="003F5F71" w:rsidRDefault="003F5F71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62" w:history="1">
        <w:r w:rsidRPr="00A933AB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EXEMPLE FICHIER SORTANTE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FA82D3" w14:textId="4473BE49" w:rsidR="003F5F71" w:rsidRDefault="003F5F71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63" w:history="1">
        <w:r w:rsidRPr="00A933AB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GESTION DES ERREURS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79B5F0" w14:textId="70F4F32A" w:rsidR="003F5F71" w:rsidRDefault="003F5F71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00383664" w:history="1">
        <w:r w:rsidRPr="00A933AB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A933AB">
          <w:rPr>
            <w:rStyle w:val="Hyperlink"/>
            <w:noProof/>
          </w:rPr>
          <w:t>POINTS A DETERMINER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_Toc200383664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9D1AD0" w14:textId="0A459780" w:rsidR="00941EF9" w:rsidRPr="00E46B17" w:rsidRDefault="0035768A">
      <w:r w:rsidRPr="00E46B17">
        <w:rPr>
          <w:b/>
        </w:rPr>
        <w:fldChar w:fldCharType="end"/>
      </w:r>
    </w:p>
    <w:p w14:paraId="7A1A7B25" w14:textId="77777777" w:rsidR="00444DFD" w:rsidRPr="00E46B17" w:rsidRDefault="00444DFD" w:rsidP="00D25469">
      <w:pPr>
        <w:pStyle w:val="BodyText"/>
      </w:pPr>
    </w:p>
    <w:p w14:paraId="64F3359F" w14:textId="0AC7CB57" w:rsidR="004C1B44" w:rsidRPr="00E46B17" w:rsidRDefault="003871BB" w:rsidP="006A18D4">
      <w:pPr>
        <w:pStyle w:val="Heading1"/>
      </w:pPr>
      <w:bookmarkStart w:id="3" w:name="_Toc200383651"/>
      <w:r w:rsidRPr="00E46B17">
        <w:lastRenderedPageBreak/>
        <w:t>PRESENTATION GENERALE</w:t>
      </w:r>
      <w:bookmarkEnd w:id="3"/>
    </w:p>
    <w:p w14:paraId="0C6AC1CE" w14:textId="5CE97959" w:rsidR="006B11AC" w:rsidRPr="00E46B17" w:rsidRDefault="006B11AC" w:rsidP="00151491">
      <w:pPr>
        <w:pStyle w:val="BodyText"/>
        <w:ind w:left="0"/>
      </w:pPr>
      <w:r w:rsidRPr="00E46B17">
        <w:t>Le but de ce document e</w:t>
      </w:r>
      <w:r w:rsidR="002E6522" w:rsidRPr="00E46B17">
        <w:t>s</w:t>
      </w:r>
      <w:r w:rsidRPr="00E46B17">
        <w:t>t de</w:t>
      </w:r>
      <w:r w:rsidR="000420A5" w:rsidRPr="00E46B17">
        <w:t xml:space="preserve"> décri</w:t>
      </w:r>
      <w:r w:rsidRPr="00E46B17">
        <w:t>re</w:t>
      </w:r>
      <w:r w:rsidR="000420A5" w:rsidRPr="00E46B17">
        <w:t xml:space="preserve"> la </w:t>
      </w:r>
      <w:r w:rsidR="00430323" w:rsidRPr="00E46B17">
        <w:t>conception</w:t>
      </w:r>
      <w:r w:rsidR="000420A5" w:rsidRPr="00E46B17">
        <w:t xml:space="preserve"> </w:t>
      </w:r>
      <w:r w:rsidRPr="00E46B17">
        <w:t xml:space="preserve">technique </w:t>
      </w:r>
      <w:r w:rsidR="000420A5" w:rsidRPr="00E46B17">
        <w:t>détaillée de</w:t>
      </w:r>
      <w:r w:rsidRPr="00E46B17">
        <w:t xml:space="preserve"> l’interface sortante</w:t>
      </w:r>
      <w:r w:rsidR="000420A5" w:rsidRPr="00E46B17">
        <w:t xml:space="preserve"> </w:t>
      </w:r>
      <w:r w:rsidR="007023F8" w:rsidRPr="00E46B17">
        <w:rPr>
          <w:rStyle w:val="HighlightedVariable"/>
        </w:rPr>
        <w:t>DES-</w:t>
      </w:r>
      <w:r w:rsidR="0034358F">
        <w:rPr>
          <w:rStyle w:val="HighlightedVariable"/>
        </w:rPr>
        <w:t>001_OUT_E VIF Gammes Nomenclatures</w:t>
      </w:r>
      <w:r w:rsidR="007023F8" w:rsidRPr="00E46B17">
        <w:rPr>
          <w:rStyle w:val="HighlightedVariable"/>
        </w:rPr>
        <w:t xml:space="preserve"> V1.0</w:t>
      </w:r>
      <w:r w:rsidR="000420A5" w:rsidRPr="00E46B17">
        <w:t xml:space="preserve">.  </w:t>
      </w:r>
    </w:p>
    <w:p w14:paraId="48C6B2C0" w14:textId="1D9F8980" w:rsidR="004C1B44" w:rsidRPr="00E46B17" w:rsidRDefault="000420A5" w:rsidP="00151491">
      <w:pPr>
        <w:pStyle w:val="BodyText"/>
        <w:ind w:left="0"/>
      </w:pPr>
      <w:r w:rsidRPr="00E46B17">
        <w:t>Cette spécification, ainsi que la spécification d’analyse et les spécifications de cas d’utilisation associées constituent la conception détaillée complète de ce package de cas d’utilisation.</w:t>
      </w:r>
    </w:p>
    <w:p w14:paraId="4B62A618" w14:textId="77A3E3D6" w:rsidR="000E4B79" w:rsidRPr="00E46B17" w:rsidRDefault="00051C3F" w:rsidP="000E4B79">
      <w:pPr>
        <w:pStyle w:val="Heading2"/>
      </w:pPr>
      <w:bookmarkStart w:id="4" w:name="_Toc200383652"/>
      <w:r w:rsidRPr="00E46B17">
        <w:t>P</w:t>
      </w:r>
      <w:r w:rsidR="006B11AC" w:rsidRPr="00E46B17">
        <w:t>rérequis</w:t>
      </w:r>
      <w:bookmarkEnd w:id="4"/>
    </w:p>
    <w:p w14:paraId="228AB9BE" w14:textId="7570BB96" w:rsidR="000E4B79" w:rsidRPr="00E46B17" w:rsidRDefault="006B11AC" w:rsidP="006B11AC">
      <w:pPr>
        <w:pStyle w:val="BodyText"/>
        <w:ind w:left="0"/>
      </w:pPr>
      <w:r w:rsidRPr="00E46B17">
        <w:t>Les étapes prérequis pour le bon fonctionnement de cette demi-interface est listé ci-dessous :</w:t>
      </w:r>
    </w:p>
    <w:p w14:paraId="7C236711" w14:textId="6D555238" w:rsidR="002E6522" w:rsidRDefault="002E6522" w:rsidP="002E6522">
      <w:pPr>
        <w:pStyle w:val="BodyText"/>
        <w:numPr>
          <w:ilvl w:val="0"/>
          <w:numId w:val="45"/>
        </w:numPr>
      </w:pPr>
      <w:r w:rsidRPr="00E46B17">
        <w:t>L</w:t>
      </w:r>
      <w:r w:rsidR="000D2C24" w:rsidRPr="00E46B17">
        <w:t>’</w:t>
      </w:r>
      <w:r w:rsidRPr="00E46B17">
        <w:t xml:space="preserve">object schema </w:t>
      </w:r>
      <w:r w:rsidR="0034358F">
        <w:rPr>
          <w:b/>
          <w:bCs/>
        </w:rPr>
        <w:t>VIFNomenclatureGammeCustom</w:t>
      </w:r>
      <w:r w:rsidRPr="00E46B17">
        <w:rPr>
          <w:b/>
          <w:bCs/>
        </w:rPr>
        <w:t xml:space="preserve"> </w:t>
      </w:r>
      <w:r w:rsidRPr="00E46B17">
        <w:t>doit être présent dans Data Catalog &gt; Object Schemas.</w:t>
      </w:r>
    </w:p>
    <w:p w14:paraId="597A501F" w14:textId="18B3E025" w:rsidR="00DF0A05" w:rsidRPr="00E46B17" w:rsidRDefault="00DF0A05" w:rsidP="002E6522">
      <w:pPr>
        <w:pStyle w:val="BodyText"/>
        <w:numPr>
          <w:ilvl w:val="0"/>
          <w:numId w:val="45"/>
        </w:numPr>
      </w:pPr>
      <w:r>
        <w:t xml:space="preserve">Le composite event </w:t>
      </w:r>
      <w:r w:rsidRPr="00EF1A23">
        <w:rPr>
          <w:b/>
          <w:bCs/>
        </w:rPr>
        <w:t>VIF_CUGEX1</w:t>
      </w:r>
      <w:r>
        <w:t xml:space="preserve"> doit être présent dans</w:t>
      </w:r>
      <w:r w:rsidR="00EF1A23">
        <w:t xml:space="preserve"> CMS042</w:t>
      </w:r>
      <w:r w:rsidR="0061720A">
        <w:t>.</w:t>
      </w:r>
    </w:p>
    <w:p w14:paraId="54023281" w14:textId="0DE84526" w:rsidR="00571CB4" w:rsidRPr="00E46B17" w:rsidRDefault="002E6522" w:rsidP="00EF1A23">
      <w:pPr>
        <w:pStyle w:val="BodyText"/>
        <w:numPr>
          <w:ilvl w:val="0"/>
          <w:numId w:val="45"/>
        </w:numPr>
      </w:pPr>
      <w:r w:rsidRPr="00E46B17">
        <w:t xml:space="preserve">La session </w:t>
      </w:r>
      <w:r w:rsidR="00DF0A05" w:rsidRPr="00DF0A05">
        <w:rPr>
          <w:b/>
          <w:bCs/>
        </w:rPr>
        <w:t xml:space="preserve">CST_VIFNomenclatureGammeCustom </w:t>
      </w:r>
      <w:r w:rsidRPr="00E46B17">
        <w:t xml:space="preserve">doit être Active </w:t>
      </w:r>
      <w:r w:rsidR="00136D8C" w:rsidRPr="00E46B17">
        <w:t>dans</w:t>
      </w:r>
      <w:r w:rsidRPr="00E46B17">
        <w:t xml:space="preserve"> Event Analytics Rules.</w:t>
      </w:r>
    </w:p>
    <w:p w14:paraId="12495B97" w14:textId="223B2BA2" w:rsidR="006B11AC" w:rsidRPr="00E46B17" w:rsidRDefault="006B11AC" w:rsidP="002E6522">
      <w:pPr>
        <w:pStyle w:val="BodyText"/>
        <w:ind w:left="720"/>
      </w:pPr>
    </w:p>
    <w:p w14:paraId="314B9FEF" w14:textId="77777777" w:rsidR="00D63245" w:rsidRPr="00E46B17" w:rsidRDefault="00D63245" w:rsidP="002E6522">
      <w:pPr>
        <w:pStyle w:val="BodyText"/>
        <w:ind w:left="720"/>
      </w:pPr>
    </w:p>
    <w:p w14:paraId="311174E8" w14:textId="7847DFE7" w:rsidR="000E4B79" w:rsidRPr="00E46B17" w:rsidRDefault="00051C3F" w:rsidP="000E4B79">
      <w:pPr>
        <w:pStyle w:val="Heading2"/>
      </w:pPr>
      <w:bookmarkStart w:id="5" w:name="_Toc200383653"/>
      <w:r w:rsidRPr="00E46B17">
        <w:t>Solution proposée</w:t>
      </w:r>
      <w:bookmarkEnd w:id="5"/>
    </w:p>
    <w:p w14:paraId="340349F1" w14:textId="0F5B42DB" w:rsidR="009662C7" w:rsidRPr="00E46B17" w:rsidRDefault="00151491" w:rsidP="00151491">
      <w:pPr>
        <w:pStyle w:val="BodyText"/>
        <w:spacing w:line="360" w:lineRule="auto"/>
        <w:ind w:left="0"/>
        <w:jc w:val="both"/>
        <w:rPr>
          <w:rFonts w:cs="Arial"/>
        </w:rPr>
      </w:pPr>
      <w:r w:rsidRPr="00E46B17">
        <w:rPr>
          <w:rFonts w:cs="Arial"/>
        </w:rPr>
        <w:t xml:space="preserve">La solution proposée consiste à développer une </w:t>
      </w:r>
      <w:r w:rsidR="006B11AC" w:rsidRPr="00E46B17">
        <w:rPr>
          <w:rFonts w:cs="Arial"/>
        </w:rPr>
        <w:t>demi-</w:t>
      </w:r>
      <w:r w:rsidRPr="00E46B17">
        <w:rPr>
          <w:rFonts w:cs="Arial"/>
        </w:rPr>
        <w:t xml:space="preserve">interface </w:t>
      </w:r>
      <w:r w:rsidR="009662C7" w:rsidRPr="00E46B17">
        <w:rPr>
          <w:rFonts w:cs="Arial"/>
        </w:rPr>
        <w:t xml:space="preserve">permettant </w:t>
      </w:r>
      <w:r w:rsidR="00FD034C" w:rsidRPr="18FCD579">
        <w:t>de mettre à disposition les structures produits</w:t>
      </w:r>
      <w:r w:rsidR="00996D31">
        <w:t xml:space="preserve">. </w:t>
      </w:r>
      <w:r w:rsidR="00996D31" w:rsidRPr="00996D31">
        <w:t xml:space="preserve">Cela </w:t>
      </w:r>
      <w:r w:rsidR="00996D31">
        <w:t>est fait</w:t>
      </w:r>
      <w:r w:rsidR="00996D31" w:rsidRPr="00996D31">
        <w:t xml:space="preserve"> lorsque la date d'effet est renseignée sur l'un des produits</w:t>
      </w:r>
      <w:r w:rsidR="007F611F">
        <w:t xml:space="preserve"> du </w:t>
      </w:r>
      <w:r w:rsidR="007F611F" w:rsidRPr="007F611F">
        <w:rPr>
          <w:b/>
          <w:bCs/>
        </w:rPr>
        <w:t>PDS001</w:t>
      </w:r>
      <w:r w:rsidR="00996D31" w:rsidRPr="00996D31">
        <w:t>.</w:t>
      </w:r>
    </w:p>
    <w:p w14:paraId="7D7FE8C1" w14:textId="60A1D1DC" w:rsidR="009662C7" w:rsidRPr="00E46B17" w:rsidRDefault="00581AF3" w:rsidP="00151491">
      <w:pPr>
        <w:pStyle w:val="BodyText"/>
        <w:spacing w:line="360" w:lineRule="auto"/>
        <w:ind w:left="0"/>
        <w:jc w:val="both"/>
      </w:pPr>
      <w:r w:rsidRPr="00E46B17">
        <w:t>Un BOD personnalisé (</w:t>
      </w:r>
      <w:r w:rsidR="0034358F">
        <w:rPr>
          <w:b/>
          <w:bCs/>
        </w:rPr>
        <w:t>VIFNomenclatureGammeCustom</w:t>
      </w:r>
      <w:r w:rsidRPr="00E46B17">
        <w:t xml:space="preserve">) </w:t>
      </w:r>
      <w:r w:rsidR="009662C7" w:rsidRPr="00E46B17">
        <w:t xml:space="preserve">est utilisé afin de </w:t>
      </w:r>
      <w:r w:rsidR="00996D31" w:rsidRPr="00996D31">
        <w:t>récupérer les informations relatives au produit, à ses composants et à ses opérations.</w:t>
      </w:r>
    </w:p>
    <w:p w14:paraId="5355F4F1" w14:textId="05663285" w:rsidR="002E6522" w:rsidRPr="00E46B17" w:rsidRDefault="009662C7" w:rsidP="00151491">
      <w:pPr>
        <w:pStyle w:val="BodyText"/>
        <w:spacing w:line="360" w:lineRule="auto"/>
        <w:ind w:left="0"/>
        <w:jc w:val="both"/>
      </w:pPr>
      <w:r w:rsidRPr="00E46B17">
        <w:t xml:space="preserve">Le </w:t>
      </w:r>
      <w:r w:rsidR="002E6522" w:rsidRPr="00E46B17">
        <w:t xml:space="preserve">MEC </w:t>
      </w:r>
      <w:r w:rsidR="00002A9A" w:rsidRPr="00E46B17">
        <w:t>M</w:t>
      </w:r>
      <w:r w:rsidR="002E6522" w:rsidRPr="00E46B17">
        <w:t>app</w:t>
      </w:r>
      <w:r w:rsidR="00002A9A" w:rsidRPr="00E46B17">
        <w:t>er</w:t>
      </w:r>
      <w:r w:rsidR="002E6522" w:rsidRPr="00E46B17">
        <w:t xml:space="preserve"> fait appel à plusieurs APIs afin de récupérer d’autres champs. Ces informations sont envoyées au répertoire défini</w:t>
      </w:r>
      <w:r w:rsidR="00002A9A" w:rsidRPr="00E46B17">
        <w:t xml:space="preserve"> dans le point de connexion</w:t>
      </w:r>
      <w:r w:rsidR="002E6522" w:rsidRPr="00E46B17">
        <w:t xml:space="preserve"> via le Dataflow </w:t>
      </w:r>
      <w:r w:rsidR="00002A9A" w:rsidRPr="00E46B17">
        <w:t>(</w:t>
      </w:r>
      <w:r w:rsidR="00002A9A" w:rsidRPr="00E46B17">
        <w:rPr>
          <w:b/>
          <w:bCs/>
        </w:rPr>
        <w:t>DF_</w:t>
      </w:r>
      <w:r w:rsidR="00571CB4" w:rsidRPr="00E46B17">
        <w:rPr>
          <w:b/>
          <w:bCs/>
        </w:rPr>
        <w:t>00</w:t>
      </w:r>
      <w:r w:rsidR="00FD0364">
        <w:rPr>
          <w:b/>
          <w:bCs/>
        </w:rPr>
        <w:t>1</w:t>
      </w:r>
      <w:r w:rsidR="00571CB4" w:rsidRPr="00E46B17">
        <w:rPr>
          <w:b/>
          <w:bCs/>
        </w:rPr>
        <w:t>_OUT_</w:t>
      </w:r>
      <w:r w:rsidR="00FD0364">
        <w:rPr>
          <w:b/>
          <w:bCs/>
        </w:rPr>
        <w:t>E</w:t>
      </w:r>
      <w:r w:rsidR="00002A9A" w:rsidRPr="00E46B17">
        <w:rPr>
          <w:b/>
          <w:bCs/>
        </w:rPr>
        <w:t>_</w:t>
      </w:r>
      <w:r w:rsidR="0034358F">
        <w:rPr>
          <w:b/>
          <w:bCs/>
        </w:rPr>
        <w:t>VIF</w:t>
      </w:r>
      <w:r w:rsidR="00002A9A" w:rsidRPr="00E46B17">
        <w:t xml:space="preserve">) </w:t>
      </w:r>
      <w:r w:rsidR="00430323" w:rsidRPr="00E46B17">
        <w:t xml:space="preserve">en format </w:t>
      </w:r>
      <w:r w:rsidR="00430323" w:rsidRPr="00E46B17">
        <w:rPr>
          <w:u w:val="single"/>
        </w:rPr>
        <w:t>BOD</w:t>
      </w:r>
      <w:r w:rsidR="002E6522" w:rsidRPr="00E46B17">
        <w:t>.</w:t>
      </w:r>
    </w:p>
    <w:p w14:paraId="529C5978" w14:textId="77777777" w:rsidR="009662C7" w:rsidRPr="00E46B17" w:rsidRDefault="009662C7" w:rsidP="00151491">
      <w:pPr>
        <w:pStyle w:val="BodyText"/>
        <w:spacing w:line="360" w:lineRule="auto"/>
        <w:ind w:left="0"/>
        <w:jc w:val="both"/>
        <w:rPr>
          <w:rFonts w:cs="Arial"/>
        </w:rPr>
      </w:pPr>
    </w:p>
    <w:p w14:paraId="16E9EE36" w14:textId="0C1D1431" w:rsidR="00151491" w:rsidRPr="00E46B17" w:rsidRDefault="00151491" w:rsidP="00151491">
      <w:pPr>
        <w:pStyle w:val="BodyText"/>
        <w:spacing w:line="360" w:lineRule="auto"/>
        <w:ind w:left="0"/>
        <w:jc w:val="both"/>
        <w:rPr>
          <w:rFonts w:cs="Arial"/>
        </w:rPr>
      </w:pPr>
      <w:r w:rsidRPr="00E46B17">
        <w:rPr>
          <w:rFonts w:cs="Arial"/>
        </w:rPr>
        <w:t xml:space="preserve">L’interface se déclenche à chaque fois que </w:t>
      </w:r>
      <w:r w:rsidR="002926E5" w:rsidRPr="00E46B17">
        <w:rPr>
          <w:rFonts w:cs="Arial"/>
        </w:rPr>
        <w:t>la</w:t>
      </w:r>
      <w:r w:rsidR="006B11AC" w:rsidRPr="00E46B17">
        <w:rPr>
          <w:rFonts w:cs="Arial"/>
        </w:rPr>
        <w:t xml:space="preserve"> condition listée ci-dessous </w:t>
      </w:r>
      <w:r w:rsidR="00E9583E" w:rsidRPr="00E46B17">
        <w:rPr>
          <w:rFonts w:cs="Arial"/>
        </w:rPr>
        <w:t>est</w:t>
      </w:r>
      <w:r w:rsidRPr="00E46B17">
        <w:rPr>
          <w:rFonts w:cs="Arial"/>
        </w:rPr>
        <w:t xml:space="preserve"> re</w:t>
      </w:r>
      <w:r w:rsidR="006B11AC" w:rsidRPr="00E46B17">
        <w:rPr>
          <w:rFonts w:cs="Arial"/>
        </w:rPr>
        <w:t>ncontré</w:t>
      </w:r>
      <w:r w:rsidRPr="00E46B17">
        <w:rPr>
          <w:rFonts w:cs="Arial"/>
        </w:rPr>
        <w:t xml:space="preserve"> : </w:t>
      </w:r>
    </w:p>
    <w:p w14:paraId="772D31D9" w14:textId="3AE4A0FC" w:rsidR="009662C7" w:rsidRPr="00E46B17" w:rsidRDefault="00FD0364" w:rsidP="009662C7">
      <w:pPr>
        <w:pStyle w:val="BodyText"/>
        <w:numPr>
          <w:ilvl w:val="0"/>
          <w:numId w:val="36"/>
        </w:numPr>
        <w:spacing w:line="360" w:lineRule="auto"/>
        <w:jc w:val="both"/>
        <w:rPr>
          <w:rFonts w:cs="Arial"/>
        </w:rPr>
      </w:pPr>
      <w:r>
        <w:rPr>
          <w:rFonts w:cs="Arial"/>
        </w:rPr>
        <w:t>Lorsque la date d’effet e</w:t>
      </w:r>
      <w:r w:rsidR="007F611F">
        <w:rPr>
          <w:rFonts w:cs="Arial"/>
        </w:rPr>
        <w:t>s</w:t>
      </w:r>
      <w:r>
        <w:rPr>
          <w:rFonts w:cs="Arial"/>
        </w:rPr>
        <w:t xml:space="preserve">t modifier ou </w:t>
      </w:r>
      <w:r w:rsidR="00996D31">
        <w:rPr>
          <w:rFonts w:cs="Arial"/>
        </w:rPr>
        <w:t>créé</w:t>
      </w:r>
      <w:r>
        <w:rPr>
          <w:rFonts w:cs="Arial"/>
        </w:rPr>
        <w:t xml:space="preserve"> </w:t>
      </w:r>
      <w:r w:rsidR="00996D31">
        <w:rPr>
          <w:rFonts w:cs="Arial"/>
        </w:rPr>
        <w:t>à partir du</w:t>
      </w:r>
      <w:r>
        <w:rPr>
          <w:rFonts w:cs="Arial"/>
        </w:rPr>
        <w:t xml:space="preserve"> champ custom </w:t>
      </w:r>
      <w:r w:rsidRPr="00996D31">
        <w:rPr>
          <w:rFonts w:cs="Arial"/>
          <w:b/>
          <w:bCs/>
        </w:rPr>
        <w:t>F1DAT</w:t>
      </w:r>
      <w:r>
        <w:rPr>
          <w:rFonts w:cs="Arial"/>
        </w:rPr>
        <w:t xml:space="preserve"> </w:t>
      </w:r>
      <w:r w:rsidR="007F611F">
        <w:rPr>
          <w:rFonts w:cs="Arial"/>
        </w:rPr>
        <w:t>dans</w:t>
      </w:r>
      <w:r>
        <w:rPr>
          <w:rFonts w:cs="Arial"/>
        </w:rPr>
        <w:t xml:space="preserve"> la table </w:t>
      </w:r>
      <w:r w:rsidRPr="00996D31">
        <w:rPr>
          <w:rFonts w:cs="Arial"/>
          <w:b/>
          <w:bCs/>
        </w:rPr>
        <w:t>CUGEX1</w:t>
      </w:r>
    </w:p>
    <w:p w14:paraId="5E0DFB59" w14:textId="77777777" w:rsidR="00430323" w:rsidRPr="00E46B17" w:rsidRDefault="00430323" w:rsidP="00430323">
      <w:pPr>
        <w:pStyle w:val="BodyText"/>
        <w:spacing w:line="360" w:lineRule="auto"/>
        <w:ind w:left="720"/>
        <w:jc w:val="both"/>
        <w:rPr>
          <w:rFonts w:cs="Arial"/>
        </w:rPr>
      </w:pPr>
    </w:p>
    <w:p w14:paraId="1501BC7D" w14:textId="3CCD9E26" w:rsidR="00627ECD" w:rsidRPr="00E46B17" w:rsidRDefault="00627ECD" w:rsidP="00430323">
      <w:pPr>
        <w:pStyle w:val="BodyText"/>
        <w:spacing w:line="360" w:lineRule="auto"/>
        <w:ind w:left="720"/>
        <w:jc w:val="both"/>
        <w:rPr>
          <w:rFonts w:cs="Arial"/>
          <w:b/>
          <w:bCs/>
          <w:u w:val="single"/>
        </w:rPr>
      </w:pPr>
      <w:r w:rsidRPr="00E46B17">
        <w:rPr>
          <w:rFonts w:cs="Arial"/>
          <w:b/>
          <w:bCs/>
          <w:u w:val="single"/>
        </w:rPr>
        <w:t xml:space="preserve">Flow de </w:t>
      </w:r>
      <w:r w:rsidR="00DF76D1" w:rsidRPr="00E46B17">
        <w:rPr>
          <w:rFonts w:cs="Arial"/>
          <w:b/>
          <w:bCs/>
          <w:u w:val="single"/>
        </w:rPr>
        <w:t>l’interface :</w:t>
      </w:r>
    </w:p>
    <w:p w14:paraId="771AE9AB" w14:textId="2AF466B3" w:rsidR="00243970" w:rsidRPr="00E46B17" w:rsidRDefault="00374AE8" w:rsidP="00374AE8">
      <w:pPr>
        <w:pStyle w:val="BodyText"/>
        <w:spacing w:line="360" w:lineRule="auto"/>
        <w:ind w:left="4320"/>
        <w:rPr>
          <w:rFonts w:cs="Arial"/>
        </w:rPr>
      </w:pPr>
      <w:r w:rsidRPr="00E46B17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14B64B" wp14:editId="6B41CDB4">
                <wp:simplePos x="0" y="0"/>
                <wp:positionH relativeFrom="page">
                  <wp:posOffset>1279103</wp:posOffset>
                </wp:positionH>
                <wp:positionV relativeFrom="paragraph">
                  <wp:posOffset>63316</wp:posOffset>
                </wp:positionV>
                <wp:extent cx="5228550" cy="1361999"/>
                <wp:effectExtent l="0" t="57150" r="10795" b="10160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173263-9C91-7870-E8E1-A4B7E36162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8550" cy="1361999"/>
                          <a:chOff x="-55069" y="0"/>
                          <a:chExt cx="5137104" cy="1286510"/>
                        </a:xfrm>
                      </wpg:grpSpPr>
                      <wps:wsp>
                        <wps:cNvPr id="410844950" name="Rectangle: Rounded Corners 410844950">
                          <a:extLst>
                            <a:ext uri="{FF2B5EF4-FFF2-40B4-BE49-F238E27FC236}">
                              <a16:creationId xmlns:a16="http://schemas.microsoft.com/office/drawing/2014/main" id="{04905754-B6B7-7859-F21E-26646D3FFCFF}"/>
                            </a:ext>
                          </a:extLst>
                        </wps:cNvPr>
                        <wps:cNvSpPr/>
                        <wps:spPr>
                          <a:xfrm>
                            <a:off x="2105660" y="204470"/>
                            <a:ext cx="1737360" cy="10820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59BD4" w14:textId="77777777" w:rsidR="00374AE8" w:rsidRPr="00E46B17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E46B17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1709" name="Rectangle: Rounded Corners 28681709">
                          <a:extLst>
                            <a:ext uri="{FF2B5EF4-FFF2-40B4-BE49-F238E27FC236}">
                              <a16:creationId xmlns:a16="http://schemas.microsoft.com/office/drawing/2014/main" id="{8F62E84D-7D1E-D99F-4E7B-A28AB786EFEC}"/>
                            </a:ext>
                          </a:extLst>
                        </wps:cNvPr>
                        <wps:cNvSpPr/>
                        <wps:spPr>
                          <a:xfrm>
                            <a:off x="-55069" y="196769"/>
                            <a:ext cx="2158016" cy="10871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F7BA15" w14:textId="77777777" w:rsidR="00374AE8" w:rsidRPr="00E46B17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E46B17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57065" name="Rectangle: Rounded Corners 105557065">
                          <a:extLst>
                            <a:ext uri="{FF2B5EF4-FFF2-40B4-BE49-F238E27FC236}">
                              <a16:creationId xmlns:a16="http://schemas.microsoft.com/office/drawing/2014/main" id="{554A7916-9D86-5227-EF36-64C974A145DC}"/>
                            </a:ext>
                          </a:extLst>
                        </wps:cNvPr>
                        <wps:cNvSpPr/>
                        <wps:spPr>
                          <a:xfrm>
                            <a:off x="650240" y="10160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AA7598" w14:textId="77777777" w:rsidR="00374AE8" w:rsidRPr="00E46B17" w:rsidRDefault="00374AE8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E46B17">
                                <w:rPr>
                                  <w:color w:val="FFFFFF" w:themeColor="light1"/>
                                </w:rPr>
                                <w:t>M3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537523" name="Rectangle: Rounded Corners 602537523">
                          <a:extLst>
                            <a:ext uri="{FF2B5EF4-FFF2-40B4-BE49-F238E27FC236}">
                              <a16:creationId xmlns:a16="http://schemas.microsoft.com/office/drawing/2014/main" id="{05B77335-B814-1B9A-DDF2-A8C16A11759A}"/>
                            </a:ext>
                          </a:extLst>
                        </wps:cNvPr>
                        <wps:cNvSpPr/>
                        <wps:spPr>
                          <a:xfrm>
                            <a:off x="45730" y="444146"/>
                            <a:ext cx="882801" cy="530128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6E4160" w14:textId="45163848" w:rsidR="00374AE8" w:rsidRPr="00E46B17" w:rsidRDefault="00A6233D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E46B17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Event Analytics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32740" name="Rectangle: Rounded Corners 835932740">
                          <a:extLst>
                            <a:ext uri="{FF2B5EF4-FFF2-40B4-BE49-F238E27FC236}">
                              <a16:creationId xmlns:a16="http://schemas.microsoft.com/office/drawing/2014/main" id="{07ABF4A6-3DAA-44FF-3479-C8F09519FDFB}"/>
                            </a:ext>
                          </a:extLst>
                        </wps:cNvPr>
                        <wps:cNvSpPr/>
                        <wps:spPr>
                          <a:xfrm>
                            <a:off x="1215390" y="549910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CEF523" w14:textId="77777777" w:rsidR="00374AE8" w:rsidRPr="00E46B17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E46B17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MEC Mapper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238519" name="Rectangle: Rounded Corners 2101238519">
                          <a:extLst>
                            <a:ext uri="{FF2B5EF4-FFF2-40B4-BE49-F238E27FC236}">
                              <a16:creationId xmlns:a16="http://schemas.microsoft.com/office/drawing/2014/main" id="{B7604780-23ED-3110-F2E7-07F43F4AFB0F}"/>
                            </a:ext>
                          </a:extLst>
                        </wps:cNvPr>
                        <wps:cNvSpPr/>
                        <wps:spPr>
                          <a:xfrm>
                            <a:off x="2292350" y="544830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9F23E6" w14:textId="77777777" w:rsidR="00374AE8" w:rsidRPr="00E46B17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E46B17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Dataflow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974572" name="Straight Arrow Connector 577974572">
                          <a:extLst>
                            <a:ext uri="{FF2B5EF4-FFF2-40B4-BE49-F238E27FC236}">
                              <a16:creationId xmlns:a16="http://schemas.microsoft.com/office/drawing/2014/main" id="{C32CE207-9427-3A21-987D-E7C1F0851CCE}"/>
                            </a:ext>
                          </a:extLst>
                        </wps:cNvPr>
                        <wps:cNvCnPr/>
                        <wps:spPr>
                          <a:xfrm>
                            <a:off x="939800" y="709930"/>
                            <a:ext cx="2844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975320" name="Straight Arrow Connector 739975320">
                          <a:extLst>
                            <a:ext uri="{FF2B5EF4-FFF2-40B4-BE49-F238E27FC236}">
                              <a16:creationId xmlns:a16="http://schemas.microsoft.com/office/drawing/2014/main" id="{F9778459-E74A-C26B-C437-30F69644D348}"/>
                            </a:ext>
                          </a:extLst>
                        </wps:cNvPr>
                        <wps:cNvCnPr/>
                        <wps:spPr>
                          <a:xfrm>
                            <a:off x="2016760" y="715010"/>
                            <a:ext cx="28448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1881659" name="Rectangle: Rounded Corners 261881659">
                          <a:extLst>
                            <a:ext uri="{FF2B5EF4-FFF2-40B4-BE49-F238E27FC236}">
                              <a16:creationId xmlns:a16="http://schemas.microsoft.com/office/drawing/2014/main" id="{472F42B4-5464-E777-676B-8B3C5F9F40F8}"/>
                            </a:ext>
                          </a:extLst>
                        </wps:cNvPr>
                        <wps:cNvSpPr/>
                        <wps:spPr>
                          <a:xfrm>
                            <a:off x="2590800" y="0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0DC6A" w14:textId="77777777" w:rsidR="00374AE8" w:rsidRPr="00E46B17" w:rsidRDefault="00374AE8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E46B17">
                                <w:rPr>
                                  <w:color w:val="FFFFFF" w:themeColor="light1"/>
                                </w:rPr>
                                <w:t>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324700" name="Straight Arrow Connector 1712324700">
                          <a:extLst>
                            <a:ext uri="{FF2B5EF4-FFF2-40B4-BE49-F238E27FC236}">
                              <a16:creationId xmlns:a16="http://schemas.microsoft.com/office/drawing/2014/main" id="{EC64514A-8164-D3DE-71D7-FDF572F36810}"/>
                            </a:ext>
                          </a:extLst>
                        </wps:cNvPr>
                        <wps:cNvCnPr/>
                        <wps:spPr>
                          <a:xfrm flipV="1">
                            <a:off x="3083560" y="709930"/>
                            <a:ext cx="914400" cy="50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8969873" name="Rectangle: Rounded Corners 1838969873">
                          <a:extLst>
                            <a:ext uri="{FF2B5EF4-FFF2-40B4-BE49-F238E27FC236}">
                              <a16:creationId xmlns:a16="http://schemas.microsoft.com/office/drawing/2014/main" id="{F0C360C7-E7A2-E998-0D8A-5F4B2E397B20}"/>
                            </a:ext>
                          </a:extLst>
                        </wps:cNvPr>
                        <wps:cNvSpPr/>
                        <wps:spPr>
                          <a:xfrm>
                            <a:off x="4002575" y="500344"/>
                            <a:ext cx="1079460" cy="41220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848846" w14:textId="0593FFA0" w:rsidR="00374AE8" w:rsidRPr="00E46B17" w:rsidRDefault="00D43D21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E46B17">
                                <w:rPr>
                                  <w:color w:val="FFFFFF" w:themeColor="light1"/>
                                </w:rPr>
                                <w:t>BlueWay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981464" name="Rectangle: Rounded Corners 1034981464">
                          <a:extLst>
                            <a:ext uri="{FF2B5EF4-FFF2-40B4-BE49-F238E27FC236}">
                              <a16:creationId xmlns:a16="http://schemas.microsoft.com/office/drawing/2014/main" id="{03725521-35A9-6481-5A3D-BE92C66A6F3F}"/>
                            </a:ext>
                          </a:extLst>
                        </wps:cNvPr>
                        <wps:cNvSpPr/>
                        <wps:spPr>
                          <a:xfrm>
                            <a:off x="3037840" y="542290"/>
                            <a:ext cx="878840" cy="23876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txbx>
                          <w:txbxContent>
                            <w:p w14:paraId="566CE75B" w14:textId="77777777" w:rsidR="00374AE8" w:rsidRPr="00E46B17" w:rsidRDefault="00374AE8" w:rsidP="00374AE8">
                              <w:pPr>
                                <w:jc w:val="center"/>
                                <w:rPr>
                                  <w:color w:val="4F81BD" w:themeColor="accent1"/>
                                  <w:sz w:val="12"/>
                                  <w:szCs w:val="12"/>
                                </w:rPr>
                              </w:pPr>
                              <w:r w:rsidRPr="00E46B17">
                                <w:rPr>
                                  <w:color w:val="4F81BD" w:themeColor="accent1"/>
                                  <w:sz w:val="12"/>
                                  <w:szCs w:val="12"/>
                                </w:rPr>
                                <w:t>Connection Point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4B64B" id="Group 13" o:spid="_x0000_s1026" style="position:absolute;left:0;text-align:left;margin-left:100.7pt;margin-top:5pt;width:411.7pt;height:107.25pt;z-index:251659264;mso-position-horizontal-relative:page;mso-width-relative:margin;mso-height-relative:margin" coordorigin="-550" coordsize="51371,12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">
                <v:roundrect id="Rectangle: Rounded Corners 410844950" o:spid="_x0000_s1027" style="position:absolute;left:21056;top:2044;width:17374;height:108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" fillcolor="white [3201]" strokecolor="#4f81bd [3204]" strokeweight="2pt">
                  <v:textbox>
                    <w:txbxContent>
                      <w:p w14:paraId="01C59BD4" w14:textId="77777777" w:rsidR="00374AE8" w:rsidRPr="00E46B17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E46B17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28681709" o:spid="_x0000_s1028" style="position:absolute;left:-550;top:1967;width:21579;height:1087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" fillcolor="white [3201]" strokecolor="#4f81bd [3204]" strokeweight="2pt">
                  <v:textbox>
                    <w:txbxContent>
                      <w:p w14:paraId="14F7BA15" w14:textId="77777777" w:rsidR="00374AE8" w:rsidRPr="00E46B17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E46B17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105557065" o:spid="_x0000_s1029" style="position:absolute;left:6502;top:101;width:7468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7EAA7598" w14:textId="77777777" w:rsidR="00374AE8" w:rsidRPr="00E46B17" w:rsidRDefault="00374AE8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E46B17">
                          <w:rPr>
                            <w:color w:val="FFFFFF" w:themeColor="light1"/>
                          </w:rPr>
                          <w:t>M3</w:t>
                        </w:r>
                      </w:p>
                    </w:txbxContent>
                  </v:textbox>
                </v:roundrect>
                <v:roundrect id="Rectangle: Rounded Corners 602537523" o:spid="_x0000_s1030" style="position:absolute;left:457;top:4441;width:8828;height:53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6C6E4160" w14:textId="45163848" w:rsidR="00374AE8" w:rsidRPr="00E46B17" w:rsidRDefault="00A6233D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E46B17">
                          <w:rPr>
                            <w:color w:val="000000" w:themeColor="dark1"/>
                            <w:sz w:val="16"/>
                            <w:szCs w:val="16"/>
                          </w:rPr>
                          <w:t>Event Analytics</w:t>
                        </w:r>
                      </w:p>
                    </w:txbxContent>
                  </v:textbox>
                </v:roundrect>
                <v:roundrect id="Rectangle: Rounded Corners 835932740" o:spid="_x0000_s1031" style="position:absolute;left:12153;top:5499;width:7913;height:37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5CCEF523" w14:textId="77777777" w:rsidR="00374AE8" w:rsidRPr="00E46B17" w:rsidRDefault="00374AE8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E46B17">
                          <w:rPr>
                            <w:color w:val="000000" w:themeColor="dark1"/>
                            <w:sz w:val="16"/>
                            <w:szCs w:val="16"/>
                          </w:rPr>
                          <w:t>MEC Mapper</w:t>
                        </w:r>
                      </w:p>
                    </w:txbxContent>
                  </v:textbox>
                </v:roundrect>
                <v:roundrect id="Rectangle: Rounded Corners 2101238519" o:spid="_x0000_s1032" style="position:absolute;left:22923;top:5448;width:7912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0A9F23E6" w14:textId="77777777" w:rsidR="00374AE8" w:rsidRPr="00E46B17" w:rsidRDefault="00374AE8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E46B17">
                          <w:rPr>
                            <w:color w:val="000000" w:themeColor="dark1"/>
                            <w:sz w:val="16"/>
                            <w:szCs w:val="16"/>
                          </w:rPr>
                          <w:t>Dataflow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77974572" o:spid="_x0000_s1033" type="#_x0000_t32" style="position:absolute;left:9398;top:7099;width:28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" strokecolor="#4579b8 [3044]">
                  <v:stroke endarrow="block"/>
                </v:shape>
                <v:shape id="Straight Arrow Connector 739975320" o:spid="_x0000_s1034" type="#_x0000_t32" style="position:absolute;left:20167;top:7150;width:284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" strokecolor="#4579b8 [3044]">
                  <v:stroke endarrow="block"/>
                </v:shape>
                <v:roundrect id="Rectangle: Rounded Corners 261881659" o:spid="_x0000_s1035" style="position:absolute;left:25908;width:7467;height:33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1630DC6A" w14:textId="77777777" w:rsidR="00374AE8" w:rsidRPr="00E46B17" w:rsidRDefault="00374AE8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E46B17">
                          <w:rPr>
                            <w:color w:val="FFFFFF" w:themeColor="light1"/>
                          </w:rPr>
                          <w:t>ION</w:t>
                        </w:r>
                      </w:p>
                    </w:txbxContent>
                  </v:textbox>
                </v:roundrect>
                <v:shape id="Straight Arrow Connector 1712324700" o:spid="_x0000_s1036" type="#_x0000_t32" style="position:absolute;left:30835;top:7099;width:9144;height:5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" strokecolor="#4579b8 [3044]">
                  <v:stroke endarrow="block"/>
                </v:shape>
                <v:roundrect id="Rectangle: Rounded Corners 1838969873" o:spid="_x0000_s1037" style="position:absolute;left:40025;top:5003;width:10795;height:41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" fillcolor="#4f81bd [3204]" strokecolor="#0a121c [484]" strokeweight="2pt">
                  <v:textbox>
                    <w:txbxContent>
                      <w:p w14:paraId="6B848846" w14:textId="0593FFA0" w:rsidR="00374AE8" w:rsidRPr="00E46B17" w:rsidRDefault="00D43D21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E46B17">
                          <w:rPr>
                            <w:color w:val="FFFFFF" w:themeColor="light1"/>
                          </w:rPr>
                          <w:t>BlueWay</w:t>
                        </w:r>
                      </w:p>
                    </w:txbxContent>
                  </v:textbox>
                </v:roundrect>
                <v:roundrect id="Rectangle: Rounded Corners 1034981464" o:spid="_x0000_s1038" style="position:absolute;left:30378;top:5422;width:8788;height:23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" filled="f" stroked="f">
                  <v:textbox>
                    <w:txbxContent>
                      <w:p w14:paraId="566CE75B" w14:textId="77777777" w:rsidR="00374AE8" w:rsidRPr="00E46B17" w:rsidRDefault="00374AE8" w:rsidP="00374AE8">
                        <w:pPr>
                          <w:jc w:val="center"/>
                          <w:rPr>
                            <w:color w:val="4F81BD" w:themeColor="accent1"/>
                            <w:sz w:val="12"/>
                            <w:szCs w:val="12"/>
                          </w:rPr>
                        </w:pPr>
                        <w:r w:rsidRPr="00E46B17">
                          <w:rPr>
                            <w:color w:val="4F81BD" w:themeColor="accent1"/>
                            <w:sz w:val="12"/>
                            <w:szCs w:val="12"/>
                          </w:rPr>
                          <w:t>Connection Point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</w:p>
    <w:p w14:paraId="00ABA223" w14:textId="177001D3" w:rsidR="004C1B44" w:rsidRPr="00E46B17" w:rsidRDefault="004C1B44" w:rsidP="00151491">
      <w:pPr>
        <w:pStyle w:val="BodyText"/>
        <w:ind w:left="0"/>
        <w:jc w:val="center"/>
      </w:pPr>
    </w:p>
    <w:p w14:paraId="5377D6C1" w14:textId="51FB4B3D" w:rsidR="000D545A" w:rsidRPr="00E46B17" w:rsidRDefault="000D545A" w:rsidP="004C1B44">
      <w:pPr>
        <w:pStyle w:val="BodyText"/>
      </w:pPr>
    </w:p>
    <w:p w14:paraId="3776933D" w14:textId="0D155F1A" w:rsidR="000D545A" w:rsidRPr="00E46B17" w:rsidRDefault="000D545A" w:rsidP="004C1B44">
      <w:pPr>
        <w:pStyle w:val="BodyText"/>
      </w:pPr>
    </w:p>
    <w:p w14:paraId="5AFB6A65" w14:textId="376016E4" w:rsidR="000D545A" w:rsidRPr="00E46B17" w:rsidRDefault="000D545A" w:rsidP="00DD77B0">
      <w:pPr>
        <w:pStyle w:val="BodyText"/>
        <w:ind w:left="0"/>
      </w:pPr>
    </w:p>
    <w:p w14:paraId="7A2D795B" w14:textId="23A43045" w:rsidR="004C1B44" w:rsidRPr="00E46B17" w:rsidRDefault="004C1B44" w:rsidP="000D545A">
      <w:pPr>
        <w:pStyle w:val="Heading1"/>
      </w:pPr>
      <w:bookmarkStart w:id="6" w:name="_Toc270369338"/>
      <w:r w:rsidRPr="00E46B17">
        <w:lastRenderedPageBreak/>
        <w:t xml:space="preserve"> </w:t>
      </w:r>
      <w:bookmarkStart w:id="7" w:name="_Toc200383654"/>
      <w:bookmarkEnd w:id="6"/>
      <w:r w:rsidR="003871BB" w:rsidRPr="00E46B17">
        <w:t>SPECIFICATION TECHNIQUE</w:t>
      </w:r>
      <w:bookmarkEnd w:id="7"/>
    </w:p>
    <w:p w14:paraId="0197424F" w14:textId="77777777" w:rsidR="003871BB" w:rsidRPr="00E46B17" w:rsidRDefault="003871BB" w:rsidP="003871BB">
      <w:pPr>
        <w:pStyle w:val="BodyText"/>
        <w:ind w:left="0"/>
      </w:pPr>
    </w:p>
    <w:p w14:paraId="3074C347" w14:textId="1E3C6903" w:rsidR="004C1B44" w:rsidRPr="00E46B17" w:rsidRDefault="003871BB" w:rsidP="000D545A">
      <w:pPr>
        <w:pStyle w:val="Heading2"/>
      </w:pPr>
      <w:bookmarkStart w:id="8" w:name="_Toc200383655"/>
      <w:r w:rsidRPr="00E46B17">
        <w:t>Déclencheurs</w:t>
      </w:r>
      <w:bookmarkEnd w:id="8"/>
    </w:p>
    <w:p w14:paraId="2BAC6478" w14:textId="054057D4" w:rsidR="00A54052" w:rsidRPr="00E46B17" w:rsidRDefault="00A54052" w:rsidP="00A54052">
      <w:pPr>
        <w:pStyle w:val="Heading3"/>
      </w:pPr>
      <w:r w:rsidRPr="00E46B17">
        <w:t>Event ANALYTICS</w:t>
      </w:r>
    </w:p>
    <w:p w14:paraId="30D0B162" w14:textId="03B18C32" w:rsidR="00002A9A" w:rsidRPr="00E46B17" w:rsidRDefault="00A2443D" w:rsidP="00811F26">
      <w:pPr>
        <w:pStyle w:val="BodyText"/>
        <w:spacing w:line="360" w:lineRule="auto"/>
        <w:ind w:left="0"/>
        <w:rPr>
          <w:u w:val="single"/>
        </w:rPr>
      </w:pPr>
      <w:r w:rsidRPr="00E46B17">
        <w:t>Une</w:t>
      </w:r>
      <w:r w:rsidR="00CE1412" w:rsidRPr="00E46B17">
        <w:t xml:space="preserve"> </w:t>
      </w:r>
      <w:r w:rsidR="00430323" w:rsidRPr="00E46B17">
        <w:rPr>
          <w:b/>
          <w:bCs/>
        </w:rPr>
        <w:t xml:space="preserve">règle </w:t>
      </w:r>
      <w:r w:rsidR="00E811BB" w:rsidRPr="00E46B17">
        <w:t>ser</w:t>
      </w:r>
      <w:r w:rsidRPr="00E46B17">
        <w:t>a</w:t>
      </w:r>
      <w:r w:rsidR="00CE1412" w:rsidRPr="00E46B17">
        <w:t xml:space="preserve"> </w:t>
      </w:r>
      <w:r w:rsidRPr="00E46B17">
        <w:t>mise</w:t>
      </w:r>
      <w:r w:rsidR="00CE1412" w:rsidRPr="00E46B17">
        <w:t xml:space="preserve"> en place sur </w:t>
      </w:r>
      <w:r w:rsidR="00A6233D" w:rsidRPr="00E46B17">
        <w:t>l</w:t>
      </w:r>
      <w:r w:rsidR="00CD018D">
        <w:t xml:space="preserve">e Composite event </w:t>
      </w:r>
      <w:r w:rsidR="00CD018D" w:rsidRPr="00CD018D">
        <w:rPr>
          <w:b/>
          <w:bCs/>
        </w:rPr>
        <w:t>VIF_CUGEX1</w:t>
      </w:r>
      <w:r w:rsidR="00CD018D">
        <w:t xml:space="preserve"> </w:t>
      </w:r>
      <w:r w:rsidR="00174D7E" w:rsidRPr="00E46B17">
        <w:t>afin</w:t>
      </w:r>
      <w:r w:rsidR="00CE1412" w:rsidRPr="00E46B17">
        <w:t xml:space="preserve"> de déclencher le </w:t>
      </w:r>
      <w:r w:rsidR="00412A24" w:rsidRPr="00E46B17">
        <w:t xml:space="preserve">custom </w:t>
      </w:r>
      <w:r w:rsidR="004C6493" w:rsidRPr="00E46B17">
        <w:t>Agreement</w:t>
      </w:r>
      <w:r w:rsidR="00CE1412" w:rsidRPr="00E46B17">
        <w:t>.</w:t>
      </w:r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2410"/>
        <w:gridCol w:w="6946"/>
      </w:tblGrid>
      <w:tr w:rsidR="00246D35" w:rsidRPr="00E46B17" w14:paraId="698DD6E5" w14:textId="77777777" w:rsidTr="00874E7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7F8A991" w14:textId="77777777" w:rsidR="00246D35" w:rsidRPr="00E46B17" w:rsidRDefault="00246D35" w:rsidP="00874E7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</w:tr>
      <w:tr w:rsidR="00246D35" w:rsidRPr="00E46B17" w14:paraId="34F57D81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17A0A61" w14:textId="77777777" w:rsidR="00246D35" w:rsidRPr="00E46B17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Session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1ECD007" w14:textId="3E4C288B" w:rsidR="00246D35" w:rsidRPr="00E46B17" w:rsidRDefault="00FD0364" w:rsidP="00874E7F">
            <w:pPr>
              <w:rPr>
                <w:rFonts w:cs="Arial"/>
                <w:color w:val="000000"/>
                <w:lang w:eastAsia="en-GB"/>
              </w:rPr>
            </w:pPr>
            <w:r w:rsidRPr="00FD0364">
              <w:rPr>
                <w:rFonts w:cs="Arial"/>
                <w:color w:val="000000"/>
                <w:lang w:eastAsia="en-GB"/>
              </w:rPr>
              <w:t>CST_VIFNomenclatureGammeCustom</w:t>
            </w:r>
          </w:p>
        </w:tc>
      </w:tr>
      <w:tr w:rsidR="00246D35" w:rsidRPr="00E46B17" w14:paraId="6FA2280C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8DC7E74" w14:textId="77777777" w:rsidR="00246D35" w:rsidRPr="00E46B17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Rules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4DEBF1A5" w14:textId="7DDC3F9C" w:rsidR="00246D35" w:rsidRPr="00E46B17" w:rsidRDefault="00FD0364" w:rsidP="00874E7F">
            <w:pPr>
              <w:rPr>
                <w:rFonts w:cs="Arial"/>
                <w:color w:val="000000"/>
                <w:lang w:eastAsia="en-GB"/>
              </w:rPr>
            </w:pPr>
            <w:r w:rsidRPr="00FD0364">
              <w:rPr>
                <w:rFonts w:cs="Arial"/>
                <w:color w:val="000000"/>
                <w:lang w:eastAsia="en-GB"/>
              </w:rPr>
              <w:t>CREATE_UPDATE_CUGEX1</w:t>
            </w:r>
          </w:p>
        </w:tc>
      </w:tr>
      <w:tr w:rsidR="00246D35" w:rsidRPr="00E46B17" w14:paraId="543A1160" w14:textId="77777777" w:rsidTr="00874E7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3AE73DC9" w14:textId="77777777" w:rsidR="00246D35" w:rsidRPr="00E46B17" w:rsidRDefault="00246D35" w:rsidP="00874E7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Subscribed Event</w:t>
            </w:r>
          </w:p>
        </w:tc>
      </w:tr>
      <w:tr w:rsidR="00246D35" w:rsidRPr="00E46B17" w14:paraId="4882D84A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2B9630B" w14:textId="77777777" w:rsidR="00246D35" w:rsidRPr="00E46B17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D198EAA" w14:textId="77777777" w:rsidR="00246D35" w:rsidRPr="00E46B17" w:rsidRDefault="00246D35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E46B17">
              <w:rPr>
                <w:rFonts w:cs="Arial"/>
                <w:color w:val="000000"/>
                <w:lang w:eastAsia="en-GB"/>
              </w:rPr>
              <w:t>M3</w:t>
            </w:r>
          </w:p>
        </w:tc>
      </w:tr>
      <w:tr w:rsidR="00246D35" w:rsidRPr="00E46B17" w14:paraId="4279F4C0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EB06220" w14:textId="77777777" w:rsidR="00246D35" w:rsidRPr="00E46B17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2FB15E43" w14:textId="175CF241" w:rsidR="00246D35" w:rsidRPr="00E46B17" w:rsidRDefault="00FD0364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FD0364">
              <w:rPr>
                <w:rFonts w:cs="Arial"/>
                <w:color w:val="000000"/>
                <w:lang w:eastAsia="en-GB"/>
              </w:rPr>
              <w:t>VIF_CUGEX1</w:t>
            </w:r>
          </w:p>
        </w:tc>
      </w:tr>
      <w:tr w:rsidR="00246D35" w:rsidRPr="00E46B17" w14:paraId="572BC482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BAF3D5E" w14:textId="77777777" w:rsidR="00246D35" w:rsidRPr="00E46B17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Operations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6CD23442" w14:textId="06619A08" w:rsidR="00246D35" w:rsidRPr="00E46B17" w:rsidRDefault="00FD0364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>
              <w:rPr>
                <w:rFonts w:cs="Arial"/>
                <w:color w:val="000000"/>
                <w:lang w:eastAsia="en-GB"/>
              </w:rPr>
              <w:t>Create, Update</w:t>
            </w:r>
          </w:p>
        </w:tc>
      </w:tr>
      <w:tr w:rsidR="00246D35" w:rsidRPr="00FD0364" w14:paraId="1F478E59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51E84DF" w14:textId="77777777" w:rsidR="00246D35" w:rsidRPr="00E46B17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EDC2A17" w14:textId="262E4F24" w:rsidR="00246D35" w:rsidRPr="00FD0364" w:rsidRDefault="00FD0364" w:rsidP="00874E7F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FD0364">
              <w:rPr>
                <w:rFonts w:cs="Arial"/>
                <w:color w:val="000000"/>
                <w:lang w:eastAsia="en-GB"/>
              </w:rPr>
              <w:t xml:space="preserve">CONO, F1jobDIVI, VRPRNO, VRTX40, VRFACI, </w:t>
            </w:r>
            <w:r>
              <w:rPr>
                <w:rFonts w:cs="Arial"/>
                <w:color w:val="000000"/>
                <w:lang w:eastAsia="en-GB"/>
              </w:rPr>
              <w:t>F1DAT1, F1FILE, VRVRSN, VRSTRT, F1PK04</w:t>
            </w:r>
            <w:r w:rsidR="00246D35" w:rsidRPr="00FD0364">
              <w:rPr>
                <w:rFonts w:cs="Arial"/>
                <w:color w:val="000000"/>
                <w:lang w:eastAsia="en-GB"/>
              </w:rPr>
              <w:t xml:space="preserve"> </w:t>
            </w:r>
          </w:p>
        </w:tc>
      </w:tr>
      <w:tr w:rsidR="00246D35" w:rsidRPr="00E46B17" w14:paraId="26D8EFEA" w14:textId="77777777" w:rsidTr="00874E7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72CA594" w14:textId="77777777" w:rsidR="00246D35" w:rsidRPr="00E46B17" w:rsidRDefault="00246D35" w:rsidP="00874E7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Filtering</w:t>
            </w:r>
          </w:p>
        </w:tc>
      </w:tr>
      <w:tr w:rsidR="00246D35" w:rsidRPr="00E46B17" w14:paraId="47CFD72E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6B78B2FB" w14:textId="77777777" w:rsidR="00246D35" w:rsidRPr="00E46B17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Criteria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0773242" w14:textId="7210A36D" w:rsidR="00246D35" w:rsidRPr="00E46B17" w:rsidRDefault="00FD0364" w:rsidP="00874E7F">
            <w:pPr>
              <w:rPr>
                <w:rFonts w:cs="Arial"/>
                <w:color w:val="000000"/>
                <w:lang w:eastAsia="en-GB"/>
              </w:rPr>
            </w:pPr>
            <w:r w:rsidRPr="00FD0364">
              <w:rPr>
                <w:rFonts w:cs="Arial"/>
                <w:color w:val="000000"/>
                <w:lang w:eastAsia="en-GB"/>
              </w:rPr>
              <w:t>F1FILE='MPDVER' &amp;&amp; F1DAT1&lt;&gt;0</w:t>
            </w:r>
          </w:p>
        </w:tc>
      </w:tr>
      <w:tr w:rsidR="00246D35" w:rsidRPr="00E46B17" w14:paraId="2B6D7DAB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0B7EEB50" w14:textId="77777777" w:rsidR="00246D35" w:rsidRPr="00E46B17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IsChanged Filtering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1F16093F" w14:textId="06D38277" w:rsidR="00246D35" w:rsidRPr="00E46B17" w:rsidRDefault="00246D35" w:rsidP="00874E7F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E46B17">
              <w:rPr>
                <w:rFonts w:cs="Arial"/>
                <w:color w:val="000000"/>
                <w:lang w:eastAsia="en-GB"/>
              </w:rPr>
              <w:t xml:space="preserve"> </w:t>
            </w:r>
            <w:r w:rsidR="00FD0364">
              <w:rPr>
                <w:rFonts w:cs="Arial"/>
                <w:color w:val="000000"/>
                <w:lang w:eastAsia="en-GB"/>
              </w:rPr>
              <w:t>F1DAT1</w:t>
            </w:r>
          </w:p>
        </w:tc>
      </w:tr>
      <w:tr w:rsidR="00246D35" w:rsidRPr="00E46B17" w14:paraId="5F730843" w14:textId="77777777" w:rsidTr="00874E7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227AE369" w14:textId="77777777" w:rsidR="00246D35" w:rsidRPr="00E46B17" w:rsidRDefault="00246D35" w:rsidP="00874E7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Published Event</w:t>
            </w:r>
          </w:p>
        </w:tc>
      </w:tr>
      <w:tr w:rsidR="00246D35" w:rsidRPr="00E46B17" w14:paraId="497D9FBF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5B10D95D" w14:textId="77777777" w:rsidR="00246D35" w:rsidRPr="00E46B17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Publisher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06FBB9F" w14:textId="39C5B837" w:rsidR="00246D35" w:rsidRPr="00E46B17" w:rsidRDefault="00A6233D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E46B17">
              <w:rPr>
                <w:rFonts w:cs="Arial"/>
                <w:color w:val="000000"/>
                <w:lang w:eastAsia="en-GB"/>
              </w:rPr>
              <w:t>EventAnalytics</w:t>
            </w:r>
          </w:p>
        </w:tc>
      </w:tr>
      <w:tr w:rsidR="00246D35" w:rsidRPr="00E46B17" w14:paraId="3D6CC333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3664C2F" w14:textId="77777777" w:rsidR="00246D35" w:rsidRPr="00E46B17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Document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36859332" w14:textId="500EA0AA" w:rsidR="00246D35" w:rsidRPr="00E46B17" w:rsidRDefault="00BF442F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  <w:r w:rsidRPr="00E46B17">
              <w:rPr>
                <w:rFonts w:cs="Arial"/>
                <w:color w:val="000000"/>
                <w:lang w:eastAsia="en-GB"/>
              </w:rPr>
              <w:t>M3BEBOD</w:t>
            </w:r>
          </w:p>
        </w:tc>
      </w:tr>
      <w:tr w:rsidR="00246D35" w:rsidRPr="00E46B17" w14:paraId="310A49FA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108953CC" w14:textId="77777777" w:rsidR="00246D35" w:rsidRPr="00E46B17" w:rsidRDefault="00246D35" w:rsidP="00874E7F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Operation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7F606B88" w14:textId="5917E94A" w:rsidR="00246D35" w:rsidRPr="00E46B17" w:rsidRDefault="00246D35" w:rsidP="00874E7F">
            <w:pPr>
              <w:spacing w:line="276" w:lineRule="auto"/>
              <w:rPr>
                <w:rFonts w:cs="Arial"/>
                <w:color w:val="000000"/>
                <w:lang w:eastAsia="en-GB"/>
              </w:rPr>
            </w:pPr>
          </w:p>
        </w:tc>
      </w:tr>
      <w:tr w:rsidR="00246D35" w:rsidRPr="00E46B17" w14:paraId="015A27B2" w14:textId="77777777" w:rsidTr="00874E7F">
        <w:trPr>
          <w:trHeight w:val="400"/>
        </w:trPr>
        <w:tc>
          <w:tcPr>
            <w:tcW w:w="9356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2C4C22D" w14:textId="77777777" w:rsidR="00246D35" w:rsidRPr="00E46B17" w:rsidRDefault="00246D35" w:rsidP="00874E7F">
            <w:pPr>
              <w:jc w:val="center"/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Fields</w:t>
            </w:r>
          </w:p>
        </w:tc>
      </w:tr>
      <w:tr w:rsidR="00246D35" w:rsidRPr="00E46B17" w14:paraId="07CFE00E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7AB18824" w14:textId="77777777" w:rsidR="00246D35" w:rsidRPr="00E46B17" w:rsidRDefault="00246D35" w:rsidP="00246D3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 xml:space="preserve">Copied Fields 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07C0BAEE" w14:textId="6BCB4EF3" w:rsidR="00246D35" w:rsidRPr="00E46B17" w:rsidRDefault="00FD0364" w:rsidP="00246D35">
            <w:pPr>
              <w:spacing w:line="276" w:lineRule="auto"/>
              <w:jc w:val="both"/>
              <w:rPr>
                <w:rFonts w:cs="Arial"/>
                <w:color w:val="000000"/>
                <w:lang w:eastAsia="en-GB"/>
              </w:rPr>
            </w:pPr>
            <w:r w:rsidRPr="00FD0364">
              <w:rPr>
                <w:rFonts w:cs="Arial"/>
                <w:color w:val="000000"/>
                <w:lang w:eastAsia="en-GB"/>
              </w:rPr>
              <w:t xml:space="preserve">CONO, F1jobDIVI, VRPRNO, VRTX40, VRFACI, </w:t>
            </w:r>
            <w:r>
              <w:rPr>
                <w:rFonts w:cs="Arial"/>
                <w:color w:val="000000"/>
                <w:lang w:eastAsia="en-GB"/>
              </w:rPr>
              <w:t>F1DAT1, F1FILE, VRVRSN, VRSTRT, F1PK04</w:t>
            </w:r>
          </w:p>
        </w:tc>
      </w:tr>
      <w:tr w:rsidR="00246D35" w:rsidRPr="00E46B17" w14:paraId="384E004D" w14:textId="77777777" w:rsidTr="00874E7F">
        <w:trPr>
          <w:trHeight w:val="400"/>
        </w:trPr>
        <w:tc>
          <w:tcPr>
            <w:tcW w:w="241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B0F0"/>
            <w:noWrap/>
            <w:vAlign w:val="center"/>
            <w:hideMark/>
          </w:tcPr>
          <w:p w14:paraId="4CD33747" w14:textId="77777777" w:rsidR="00246D35" w:rsidRPr="00E46B17" w:rsidRDefault="00246D35" w:rsidP="00246D35">
            <w:pPr>
              <w:rPr>
                <w:rFonts w:cs="Arial"/>
                <w:b/>
                <w:bCs/>
                <w:color w:val="FFFFFF" w:themeColor="background1"/>
                <w:lang w:eastAsia="en-GB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  <w:lang w:eastAsia="en-GB"/>
              </w:rPr>
              <w:t>Virtual Fields</w:t>
            </w:r>
          </w:p>
        </w:tc>
        <w:tc>
          <w:tcPr>
            <w:tcW w:w="6946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F2F2F2"/>
            <w:noWrap/>
            <w:vAlign w:val="center"/>
            <w:hideMark/>
          </w:tcPr>
          <w:p w14:paraId="5BB335DB" w14:textId="664EBAEB" w:rsidR="00246D35" w:rsidRPr="00FD0364" w:rsidRDefault="00A6233D" w:rsidP="00246D35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FD0364">
              <w:rPr>
                <w:rFonts w:cs="Arial"/>
                <w:color w:val="000000"/>
                <w:lang w:eastAsia="en-GB"/>
              </w:rPr>
              <w:t>DIVI</w:t>
            </w:r>
            <w:r w:rsidR="00246D35" w:rsidRPr="00FD0364">
              <w:rPr>
                <w:rFonts w:cs="Arial"/>
                <w:color w:val="000000"/>
                <w:lang w:eastAsia="en-GB"/>
              </w:rPr>
              <w:t xml:space="preserve">: </w:t>
            </w:r>
            <w:r w:rsidR="00FD0364" w:rsidRPr="00FD0364">
              <w:rPr>
                <w:rFonts w:cs="Arial"/>
                <w:color w:val="000000"/>
                <w:lang w:eastAsia="en-GB"/>
              </w:rPr>
              <w:t>F1jobDIVI</w:t>
            </w:r>
          </w:p>
          <w:p w14:paraId="41F578A4" w14:textId="7B12BDB8" w:rsidR="00BF442F" w:rsidRPr="00FD0364" w:rsidRDefault="00FD0364" w:rsidP="00246D35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FD0364">
              <w:rPr>
                <w:rFonts w:cs="Arial"/>
                <w:color w:val="000000"/>
                <w:lang w:eastAsia="en-GB"/>
              </w:rPr>
              <w:t>BODNoun:</w:t>
            </w:r>
            <w:r w:rsidR="00BF442F" w:rsidRPr="00FD0364">
              <w:rPr>
                <w:rFonts w:cs="Arial"/>
                <w:color w:val="000000"/>
                <w:lang w:eastAsia="en-GB"/>
              </w:rPr>
              <w:t xml:space="preserve"> '</w:t>
            </w:r>
            <w:r w:rsidR="0034358F" w:rsidRPr="00FD0364">
              <w:rPr>
                <w:rFonts w:cs="Arial"/>
                <w:color w:val="000000"/>
                <w:lang w:eastAsia="en-GB"/>
              </w:rPr>
              <w:t>VIFNomenclatureGammeCustom</w:t>
            </w:r>
            <w:r w:rsidR="00BF442F" w:rsidRPr="00FD0364">
              <w:rPr>
                <w:rFonts w:cs="Arial"/>
                <w:color w:val="000000"/>
                <w:lang w:eastAsia="en-GB"/>
              </w:rPr>
              <w:t>'</w:t>
            </w:r>
          </w:p>
          <w:p w14:paraId="5DFC6F7D" w14:textId="22062C67" w:rsidR="00BF442F" w:rsidRPr="00E46B17" w:rsidRDefault="00BF442F" w:rsidP="00246D35">
            <w:pPr>
              <w:spacing w:line="360" w:lineRule="auto"/>
              <w:rPr>
                <w:rFonts w:cs="Arial"/>
                <w:color w:val="000000"/>
                <w:lang w:eastAsia="en-GB"/>
              </w:rPr>
            </w:pPr>
            <w:r w:rsidRPr="00E46B17">
              <w:rPr>
                <w:rFonts w:cs="Arial"/>
                <w:color w:val="000000"/>
                <w:lang w:eastAsia="en-GB"/>
              </w:rPr>
              <w:t>BODVerb : ‘Sync’</w:t>
            </w:r>
          </w:p>
        </w:tc>
      </w:tr>
    </w:tbl>
    <w:p w14:paraId="403E591E" w14:textId="77777777" w:rsidR="003E5E66" w:rsidRPr="00E46B17" w:rsidRDefault="003E5E66" w:rsidP="00E811BB">
      <w:pPr>
        <w:rPr>
          <w:u w:val="single"/>
        </w:rPr>
      </w:pPr>
    </w:p>
    <w:p w14:paraId="48279867" w14:textId="77777777" w:rsidR="003E5E66" w:rsidRPr="00E46B17" w:rsidRDefault="003E5E66" w:rsidP="00E811BB"/>
    <w:p w14:paraId="56DE151F" w14:textId="6DBFB993" w:rsidR="00A54052" w:rsidRPr="00E46B17" w:rsidRDefault="00246D35" w:rsidP="00E811BB">
      <w:r w:rsidRPr="00E46B17">
        <w:br w:type="page"/>
      </w:r>
    </w:p>
    <w:p w14:paraId="10646A34" w14:textId="6FC07326" w:rsidR="00A54052" w:rsidRPr="00E46B17" w:rsidRDefault="00FD0364" w:rsidP="00A54052">
      <w:pPr>
        <w:pStyle w:val="Heading3"/>
      </w:pPr>
      <w:r>
        <w:lastRenderedPageBreak/>
        <w:t>Composite events</w:t>
      </w:r>
    </w:p>
    <w:p w14:paraId="4296DA86" w14:textId="6B238D15" w:rsidR="0030384F" w:rsidRPr="00E46B17" w:rsidRDefault="00FD0364" w:rsidP="00A54052">
      <w:r>
        <w:t xml:space="preserve">Un Composite event </w:t>
      </w:r>
      <w:r w:rsidR="00217293" w:rsidRPr="00217293">
        <w:t xml:space="preserve">a été configuré pour effectuer la jointure entre la table </w:t>
      </w:r>
      <w:r w:rsidR="00217293" w:rsidRPr="00217293">
        <w:rPr>
          <w:b/>
          <w:bCs/>
        </w:rPr>
        <w:t>CUGEX1</w:t>
      </w:r>
      <w:r w:rsidR="00217293" w:rsidRPr="00217293">
        <w:t xml:space="preserve"> et la table </w:t>
      </w:r>
      <w:r w:rsidR="00217293" w:rsidRPr="00217293">
        <w:rPr>
          <w:b/>
          <w:bCs/>
        </w:rPr>
        <w:t>MPDVER</w:t>
      </w:r>
      <w:r w:rsidR="00217293" w:rsidRPr="00217293">
        <w:t>, afin de récupérer les champs nécessaires depuis ces deux tables.</w:t>
      </w:r>
    </w:p>
    <w:p w14:paraId="0AFBA70A" w14:textId="77777777" w:rsidR="00811F26" w:rsidRPr="00E46B17" w:rsidRDefault="00811F26" w:rsidP="00A54052"/>
    <w:p w14:paraId="4A31701D" w14:textId="6DC2CE5B" w:rsidR="0030384F" w:rsidRPr="006C189F" w:rsidRDefault="00811F26" w:rsidP="00A54052">
      <w:pPr>
        <w:pStyle w:val="ListParagraph"/>
        <w:numPr>
          <w:ilvl w:val="0"/>
          <w:numId w:val="61"/>
        </w:numPr>
        <w:rPr>
          <w:rFonts w:ascii="Arial" w:eastAsia="Times New Roman" w:hAnsi="Arial"/>
          <w:sz w:val="20"/>
          <w:szCs w:val="20"/>
          <w:lang w:eastAsia="es-ES"/>
        </w:rPr>
      </w:pPr>
      <w:r w:rsidRPr="00E46B17">
        <w:rPr>
          <w:rFonts w:ascii="Arial" w:eastAsia="Times New Roman" w:hAnsi="Arial"/>
          <w:sz w:val="20"/>
          <w:szCs w:val="20"/>
          <w:lang w:eastAsia="es-ES"/>
        </w:rPr>
        <w:t xml:space="preserve">Déclenchement </w:t>
      </w:r>
      <w:r w:rsidR="00150987">
        <w:rPr>
          <w:rFonts w:ascii="Arial" w:eastAsia="Times New Roman" w:hAnsi="Arial"/>
          <w:sz w:val="20"/>
          <w:szCs w:val="20"/>
          <w:lang w:eastAsia="es-ES"/>
        </w:rPr>
        <w:t xml:space="preserve">lors de la modification du champs </w:t>
      </w:r>
      <w:r w:rsidR="00150987" w:rsidRPr="00BA79A1">
        <w:rPr>
          <w:rFonts w:ascii="Arial" w:eastAsia="Times New Roman" w:hAnsi="Arial"/>
          <w:b/>
          <w:bCs/>
          <w:sz w:val="20"/>
          <w:szCs w:val="20"/>
          <w:lang w:eastAsia="es-ES"/>
        </w:rPr>
        <w:t>F1DAT1</w:t>
      </w:r>
      <w:r w:rsidR="00150987">
        <w:rPr>
          <w:rFonts w:ascii="Arial" w:eastAsia="Times New Roman" w:hAnsi="Arial"/>
          <w:sz w:val="20"/>
          <w:szCs w:val="20"/>
          <w:lang w:eastAsia="es-ES"/>
        </w:rPr>
        <w:t xml:space="preserve"> depuis la table </w:t>
      </w:r>
      <w:r w:rsidR="00150987" w:rsidRPr="00BA79A1">
        <w:rPr>
          <w:rFonts w:ascii="Arial" w:eastAsia="Times New Roman" w:hAnsi="Arial"/>
          <w:b/>
          <w:bCs/>
          <w:sz w:val="20"/>
          <w:szCs w:val="20"/>
          <w:lang w:eastAsia="es-ES"/>
        </w:rPr>
        <w:t>CUGEX1</w:t>
      </w:r>
    </w:p>
    <w:p w14:paraId="5E3954C8" w14:textId="77777777" w:rsidR="006C189F" w:rsidRPr="006C189F" w:rsidRDefault="006C189F" w:rsidP="006C189F">
      <w:pPr>
        <w:pStyle w:val="ListParagraph"/>
        <w:rPr>
          <w:rFonts w:ascii="Arial" w:eastAsia="Times New Roman" w:hAnsi="Arial"/>
          <w:sz w:val="20"/>
          <w:szCs w:val="20"/>
          <w:lang w:eastAsia="es-ES"/>
        </w:rPr>
      </w:pPr>
    </w:p>
    <w:p w14:paraId="5E8D946C" w14:textId="139B49D3" w:rsidR="00811F26" w:rsidRPr="00E46B17" w:rsidRDefault="00150987" w:rsidP="00A54052">
      <w:r w:rsidRPr="00150987">
        <w:rPr>
          <w:noProof/>
        </w:rPr>
        <w:drawing>
          <wp:inline distT="0" distB="0" distL="0" distR="0" wp14:anchorId="476BCD03" wp14:editId="19AF1230">
            <wp:extent cx="6417945" cy="2741295"/>
            <wp:effectExtent l="0" t="0" r="1905" b="1905"/>
            <wp:docPr id="113467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72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84F" w:rsidRPr="00E46B17">
        <w:t xml:space="preserve"> </w:t>
      </w:r>
    </w:p>
    <w:p w14:paraId="71FBE0DC" w14:textId="77777777" w:rsidR="00811F26" w:rsidRPr="00E46B17" w:rsidRDefault="00811F26" w:rsidP="00A54052"/>
    <w:p w14:paraId="5756EFF0" w14:textId="77777777" w:rsidR="00811F26" w:rsidRPr="00E46B17" w:rsidRDefault="00811F26" w:rsidP="00A54052"/>
    <w:p w14:paraId="7C8B3E50" w14:textId="77777777" w:rsidR="00150987" w:rsidRDefault="00150987" w:rsidP="00E811BB">
      <w:pPr>
        <w:rPr>
          <w:noProof/>
        </w:rPr>
      </w:pPr>
    </w:p>
    <w:p w14:paraId="7C959EEA" w14:textId="77777777" w:rsidR="00150987" w:rsidRDefault="00150987" w:rsidP="00E811BB">
      <w:pPr>
        <w:rPr>
          <w:noProof/>
        </w:rPr>
      </w:pPr>
    </w:p>
    <w:p w14:paraId="479A63C1" w14:textId="77777777" w:rsidR="00150987" w:rsidRDefault="00150987" w:rsidP="00E811BB">
      <w:pPr>
        <w:rPr>
          <w:noProof/>
        </w:rPr>
      </w:pPr>
    </w:p>
    <w:p w14:paraId="7CBEA0FE" w14:textId="77777777" w:rsidR="00150987" w:rsidRDefault="00150987" w:rsidP="00E811BB">
      <w:pPr>
        <w:rPr>
          <w:noProof/>
        </w:rPr>
      </w:pPr>
    </w:p>
    <w:p w14:paraId="4FC25300" w14:textId="77777777" w:rsidR="00150987" w:rsidRDefault="00150987" w:rsidP="00E811BB">
      <w:pPr>
        <w:rPr>
          <w:noProof/>
        </w:rPr>
      </w:pPr>
    </w:p>
    <w:p w14:paraId="275DEA19" w14:textId="77777777" w:rsidR="00150987" w:rsidRDefault="00150987" w:rsidP="00E811BB">
      <w:pPr>
        <w:rPr>
          <w:noProof/>
        </w:rPr>
      </w:pPr>
    </w:p>
    <w:p w14:paraId="1A412FEB" w14:textId="77777777" w:rsidR="00150987" w:rsidRDefault="00150987" w:rsidP="00E811BB">
      <w:pPr>
        <w:rPr>
          <w:noProof/>
        </w:rPr>
      </w:pPr>
    </w:p>
    <w:p w14:paraId="3CDCC781" w14:textId="77777777" w:rsidR="00150987" w:rsidRDefault="00150987" w:rsidP="00E811BB">
      <w:pPr>
        <w:rPr>
          <w:noProof/>
        </w:rPr>
      </w:pPr>
    </w:p>
    <w:p w14:paraId="4B4657DF" w14:textId="77777777" w:rsidR="00150987" w:rsidRDefault="00150987" w:rsidP="00E811BB">
      <w:pPr>
        <w:rPr>
          <w:noProof/>
        </w:rPr>
      </w:pPr>
    </w:p>
    <w:p w14:paraId="141B418B" w14:textId="77777777" w:rsidR="00150987" w:rsidRDefault="00150987" w:rsidP="00E811BB">
      <w:pPr>
        <w:rPr>
          <w:noProof/>
        </w:rPr>
      </w:pPr>
    </w:p>
    <w:p w14:paraId="2EA4FD88" w14:textId="77777777" w:rsidR="00150987" w:rsidRDefault="00150987" w:rsidP="00E811BB">
      <w:pPr>
        <w:rPr>
          <w:noProof/>
        </w:rPr>
      </w:pPr>
    </w:p>
    <w:p w14:paraId="1FC31768" w14:textId="77777777" w:rsidR="00150987" w:rsidRDefault="00150987" w:rsidP="00E811BB">
      <w:pPr>
        <w:rPr>
          <w:noProof/>
        </w:rPr>
      </w:pPr>
    </w:p>
    <w:p w14:paraId="57276D78" w14:textId="77777777" w:rsidR="00150987" w:rsidRDefault="00150987" w:rsidP="00E811BB">
      <w:pPr>
        <w:rPr>
          <w:noProof/>
        </w:rPr>
      </w:pPr>
    </w:p>
    <w:p w14:paraId="15D3571D" w14:textId="77777777" w:rsidR="00150987" w:rsidRDefault="00150987" w:rsidP="00E811BB">
      <w:pPr>
        <w:rPr>
          <w:noProof/>
        </w:rPr>
      </w:pPr>
    </w:p>
    <w:p w14:paraId="18D9041A" w14:textId="77777777" w:rsidR="00150987" w:rsidRDefault="00150987" w:rsidP="00E811BB">
      <w:pPr>
        <w:rPr>
          <w:noProof/>
        </w:rPr>
      </w:pPr>
    </w:p>
    <w:p w14:paraId="2E3C05C4" w14:textId="77777777" w:rsidR="00150987" w:rsidRDefault="00150987" w:rsidP="00E811BB">
      <w:pPr>
        <w:rPr>
          <w:noProof/>
        </w:rPr>
      </w:pPr>
    </w:p>
    <w:p w14:paraId="1AB8B4BC" w14:textId="77777777" w:rsidR="00150987" w:rsidRDefault="00150987" w:rsidP="00E811BB">
      <w:pPr>
        <w:rPr>
          <w:noProof/>
        </w:rPr>
      </w:pPr>
    </w:p>
    <w:p w14:paraId="745B8A48" w14:textId="77777777" w:rsidR="00150987" w:rsidRDefault="00150987" w:rsidP="00E811BB">
      <w:pPr>
        <w:rPr>
          <w:noProof/>
        </w:rPr>
      </w:pPr>
    </w:p>
    <w:p w14:paraId="6B333F1F" w14:textId="77777777" w:rsidR="00150987" w:rsidRDefault="00150987" w:rsidP="00E811BB">
      <w:pPr>
        <w:rPr>
          <w:noProof/>
        </w:rPr>
      </w:pPr>
    </w:p>
    <w:p w14:paraId="097309DD" w14:textId="77777777" w:rsidR="00150987" w:rsidRDefault="00150987" w:rsidP="00E811BB">
      <w:pPr>
        <w:rPr>
          <w:noProof/>
        </w:rPr>
      </w:pPr>
    </w:p>
    <w:p w14:paraId="281C687B" w14:textId="77777777" w:rsidR="00150987" w:rsidRDefault="00150987" w:rsidP="00E811BB">
      <w:pPr>
        <w:rPr>
          <w:noProof/>
        </w:rPr>
      </w:pPr>
    </w:p>
    <w:p w14:paraId="71C65292" w14:textId="77777777" w:rsidR="00150987" w:rsidRDefault="00150987" w:rsidP="00E811BB">
      <w:pPr>
        <w:rPr>
          <w:noProof/>
        </w:rPr>
      </w:pPr>
    </w:p>
    <w:p w14:paraId="43617E8A" w14:textId="77777777" w:rsidR="00150987" w:rsidRDefault="00150987" w:rsidP="00E811BB">
      <w:pPr>
        <w:rPr>
          <w:noProof/>
        </w:rPr>
      </w:pPr>
    </w:p>
    <w:p w14:paraId="41D6D6FD" w14:textId="0A92F8DA" w:rsidR="00030680" w:rsidRPr="00E46B17" w:rsidRDefault="00811F26" w:rsidP="00E811BB">
      <w:r w:rsidRPr="00E46B17">
        <w:t xml:space="preserve"> </w:t>
      </w:r>
    </w:p>
    <w:p w14:paraId="7D3B8C2C" w14:textId="77777777" w:rsidR="00030680" w:rsidRPr="00E46B17" w:rsidRDefault="00030680" w:rsidP="00E811BB"/>
    <w:p w14:paraId="241CFD42" w14:textId="77777777" w:rsidR="00030680" w:rsidRPr="00E46B17" w:rsidRDefault="00030680" w:rsidP="00E811BB"/>
    <w:p w14:paraId="3D2249D7" w14:textId="77777777" w:rsidR="00030680" w:rsidRPr="00E46B17" w:rsidRDefault="00030680" w:rsidP="00E811BB"/>
    <w:p w14:paraId="3BE3D203" w14:textId="77777777" w:rsidR="00030680" w:rsidRPr="00E46B17" w:rsidRDefault="00030680" w:rsidP="00E811BB"/>
    <w:p w14:paraId="5488D588" w14:textId="77777777" w:rsidR="00030680" w:rsidRPr="00E46B17" w:rsidRDefault="00030680" w:rsidP="00E811BB"/>
    <w:p w14:paraId="509D58FA" w14:textId="77777777" w:rsidR="00030680" w:rsidRPr="00E46B17" w:rsidRDefault="00030680" w:rsidP="00030680">
      <w:pPr>
        <w:pStyle w:val="BodyText"/>
        <w:ind w:left="0"/>
      </w:pPr>
    </w:p>
    <w:p w14:paraId="3F6B5CE4" w14:textId="77777777" w:rsidR="00030680" w:rsidRPr="00E46B17" w:rsidRDefault="00030680" w:rsidP="00030680">
      <w:pPr>
        <w:pStyle w:val="Heading2"/>
      </w:pPr>
      <w:bookmarkStart w:id="9" w:name="_Toc190865289"/>
      <w:bookmarkStart w:id="10" w:name="_Toc200383656"/>
      <w:r w:rsidRPr="00E46B17">
        <w:lastRenderedPageBreak/>
        <w:t>Point de Connexion</w:t>
      </w:r>
      <w:bookmarkEnd w:id="9"/>
      <w:bookmarkEnd w:id="10"/>
    </w:p>
    <w:p w14:paraId="14D76A27" w14:textId="6E36E83C" w:rsidR="00030680" w:rsidRPr="00E46B17" w:rsidRDefault="00030680" w:rsidP="00030680">
      <w:pPr>
        <w:rPr>
          <w:bCs/>
          <w:color w:val="000000" w:themeColor="text1"/>
        </w:rPr>
      </w:pPr>
      <w:r w:rsidRPr="00E46B17">
        <w:rPr>
          <w:bCs/>
        </w:rPr>
        <w:t xml:space="preserve">Point de connexion </w:t>
      </w:r>
      <w:r w:rsidRPr="00E46B17">
        <w:rPr>
          <w:b/>
        </w:rPr>
        <w:t>CP_</w:t>
      </w:r>
      <w:r w:rsidR="006F40D0" w:rsidRPr="00E46B17">
        <w:rPr>
          <w:b/>
        </w:rPr>
        <w:t>00</w:t>
      </w:r>
      <w:r w:rsidR="00150987">
        <w:rPr>
          <w:b/>
        </w:rPr>
        <w:t>1</w:t>
      </w:r>
      <w:r w:rsidR="006F40D0" w:rsidRPr="00E46B17">
        <w:rPr>
          <w:b/>
        </w:rPr>
        <w:t>_OUT_</w:t>
      </w:r>
      <w:r w:rsidR="00150987">
        <w:rPr>
          <w:b/>
        </w:rPr>
        <w:t>E</w:t>
      </w:r>
      <w:r w:rsidRPr="00E46B17">
        <w:rPr>
          <w:b/>
        </w:rPr>
        <w:t>_</w:t>
      </w:r>
      <w:r w:rsidR="0034358F">
        <w:rPr>
          <w:b/>
        </w:rPr>
        <w:t>VIF</w:t>
      </w:r>
      <w:r w:rsidR="0031757F" w:rsidRPr="00E46B17">
        <w:rPr>
          <w:b/>
        </w:rPr>
        <w:t xml:space="preserve"> </w:t>
      </w:r>
      <w:r w:rsidR="0031757F" w:rsidRPr="00E46B17">
        <w:rPr>
          <w:bCs/>
        </w:rPr>
        <w:t>est</w:t>
      </w:r>
      <w:r w:rsidR="00F57D5E" w:rsidRPr="00E46B17">
        <w:rPr>
          <w:bCs/>
        </w:rPr>
        <w:t xml:space="preserve"> utilisé</w:t>
      </w:r>
      <w:r w:rsidRPr="00E46B17">
        <w:rPr>
          <w:bCs/>
        </w:rPr>
        <w:t xml:space="preserve"> pour </w:t>
      </w:r>
      <w:r w:rsidR="00F57D5E" w:rsidRPr="00E46B17">
        <w:rPr>
          <w:bCs/>
        </w:rPr>
        <w:t>le dépôt</w:t>
      </w:r>
      <w:r w:rsidRPr="00E46B17">
        <w:rPr>
          <w:bCs/>
        </w:rPr>
        <w:t xml:space="preserve"> </w:t>
      </w:r>
      <w:r w:rsidR="00F57D5E" w:rsidRPr="00E46B17">
        <w:rPr>
          <w:bCs/>
        </w:rPr>
        <w:t>du</w:t>
      </w:r>
      <w:r w:rsidRPr="00E46B17">
        <w:rPr>
          <w:bCs/>
        </w:rPr>
        <w:t xml:space="preserve"> fichier BOD en format xml </w:t>
      </w:r>
      <w:r w:rsidR="00F57D5E" w:rsidRPr="00E46B17">
        <w:rPr>
          <w:bCs/>
        </w:rPr>
        <w:t>dans</w:t>
      </w:r>
      <w:r w:rsidRPr="00E46B17">
        <w:rPr>
          <w:bCs/>
        </w:rPr>
        <w:t xml:space="preserve"> le répertoire : </w:t>
      </w:r>
      <w:r w:rsidRPr="00E46B17">
        <w:rPr>
          <w:bCs/>
          <w:color w:val="FF0000"/>
        </w:rPr>
        <w:t>&lt;&lt; à définir &gt;&gt;</w:t>
      </w:r>
    </w:p>
    <w:p w14:paraId="27100D0C" w14:textId="77777777" w:rsidR="00030680" w:rsidRPr="00E46B17" w:rsidRDefault="00030680" w:rsidP="00030680">
      <w:pPr>
        <w:rPr>
          <w:bCs/>
        </w:rPr>
      </w:pPr>
    </w:p>
    <w:p w14:paraId="2DD145A6" w14:textId="77777777" w:rsidR="00030680" w:rsidRPr="00E46B17" w:rsidRDefault="00030680" w:rsidP="00030680">
      <w:pPr>
        <w:rPr>
          <w:bCs/>
          <w:color w:val="FF0000"/>
        </w:rPr>
      </w:pPr>
    </w:p>
    <w:p w14:paraId="5069C54C" w14:textId="2520F42C" w:rsidR="00030680" w:rsidRPr="00E46B17" w:rsidRDefault="00150987" w:rsidP="00030680">
      <w:pPr>
        <w:rPr>
          <w:b/>
          <w:sz w:val="24"/>
        </w:rPr>
      </w:pPr>
      <w:r w:rsidRPr="00150987">
        <w:rPr>
          <w:b/>
          <w:noProof/>
          <w:sz w:val="24"/>
        </w:rPr>
        <w:drawing>
          <wp:inline distT="0" distB="0" distL="0" distR="0" wp14:anchorId="7C440AA8" wp14:editId="309C7C7D">
            <wp:extent cx="6417945" cy="2833370"/>
            <wp:effectExtent l="0" t="0" r="1905" b="5080"/>
            <wp:docPr id="201978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89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E634" w14:textId="77777777" w:rsidR="00030680" w:rsidRPr="00E46B17" w:rsidRDefault="00030680" w:rsidP="00030680">
      <w:pPr>
        <w:rPr>
          <w:b/>
          <w:sz w:val="24"/>
        </w:rPr>
      </w:pPr>
    </w:p>
    <w:p w14:paraId="44061A74" w14:textId="77777777" w:rsidR="00030680" w:rsidRPr="00E46B17" w:rsidRDefault="00030680" w:rsidP="00030680">
      <w:pPr>
        <w:rPr>
          <w:b/>
          <w:sz w:val="24"/>
        </w:rPr>
      </w:pPr>
    </w:p>
    <w:p w14:paraId="3931AB82" w14:textId="77777777" w:rsidR="00030680" w:rsidRPr="00E46B17" w:rsidRDefault="00030680" w:rsidP="00030680">
      <w:pPr>
        <w:rPr>
          <w:b/>
          <w:sz w:val="24"/>
        </w:rPr>
      </w:pPr>
    </w:p>
    <w:p w14:paraId="418D6C20" w14:textId="77777777" w:rsidR="00030680" w:rsidRPr="00E46B17" w:rsidRDefault="00030680" w:rsidP="00030680">
      <w:pPr>
        <w:rPr>
          <w:b/>
          <w:sz w:val="24"/>
        </w:rPr>
      </w:pPr>
    </w:p>
    <w:p w14:paraId="6979CF8E" w14:textId="77777777" w:rsidR="00030680" w:rsidRPr="00E46B17" w:rsidRDefault="00030680" w:rsidP="00030680">
      <w:pPr>
        <w:rPr>
          <w:b/>
          <w:sz w:val="24"/>
        </w:rPr>
      </w:pPr>
    </w:p>
    <w:p w14:paraId="011C62D1" w14:textId="77777777" w:rsidR="00030680" w:rsidRPr="00E46B17" w:rsidRDefault="00030680" w:rsidP="00030680">
      <w:pPr>
        <w:rPr>
          <w:b/>
          <w:sz w:val="24"/>
        </w:rPr>
      </w:pPr>
    </w:p>
    <w:p w14:paraId="39079271" w14:textId="77777777" w:rsidR="00030680" w:rsidRPr="00E46B17" w:rsidRDefault="00030680" w:rsidP="00030680">
      <w:pPr>
        <w:rPr>
          <w:b/>
          <w:sz w:val="24"/>
        </w:rPr>
      </w:pPr>
    </w:p>
    <w:p w14:paraId="7289BA76" w14:textId="77777777" w:rsidR="00030680" w:rsidRPr="00E46B17" w:rsidRDefault="00030680" w:rsidP="00030680">
      <w:pPr>
        <w:rPr>
          <w:b/>
          <w:sz w:val="24"/>
        </w:rPr>
      </w:pPr>
    </w:p>
    <w:p w14:paraId="6B62D4A6" w14:textId="77777777" w:rsidR="00030680" w:rsidRPr="00E46B17" w:rsidRDefault="00030680" w:rsidP="00030680">
      <w:pPr>
        <w:rPr>
          <w:b/>
          <w:sz w:val="24"/>
        </w:rPr>
      </w:pPr>
    </w:p>
    <w:p w14:paraId="79C57245" w14:textId="77777777" w:rsidR="00030680" w:rsidRPr="00E46B17" w:rsidRDefault="00030680" w:rsidP="00030680">
      <w:pPr>
        <w:rPr>
          <w:b/>
          <w:sz w:val="24"/>
        </w:rPr>
      </w:pPr>
    </w:p>
    <w:p w14:paraId="6A8FB485" w14:textId="77777777" w:rsidR="00030680" w:rsidRPr="00E46B17" w:rsidRDefault="00030680" w:rsidP="00030680">
      <w:pPr>
        <w:rPr>
          <w:b/>
          <w:sz w:val="24"/>
        </w:rPr>
      </w:pPr>
    </w:p>
    <w:p w14:paraId="350100B4" w14:textId="77777777" w:rsidR="00030680" w:rsidRPr="00E46B17" w:rsidRDefault="00030680" w:rsidP="00030680">
      <w:pPr>
        <w:rPr>
          <w:b/>
          <w:sz w:val="24"/>
        </w:rPr>
      </w:pPr>
    </w:p>
    <w:p w14:paraId="14C55074" w14:textId="77777777" w:rsidR="00030680" w:rsidRPr="00E46B17" w:rsidRDefault="00030680" w:rsidP="00030680">
      <w:pPr>
        <w:rPr>
          <w:b/>
          <w:sz w:val="24"/>
        </w:rPr>
      </w:pPr>
    </w:p>
    <w:p w14:paraId="77162D7E" w14:textId="77777777" w:rsidR="00030680" w:rsidRPr="00E46B17" w:rsidRDefault="00030680" w:rsidP="00030680">
      <w:pPr>
        <w:rPr>
          <w:b/>
          <w:sz w:val="24"/>
        </w:rPr>
      </w:pPr>
    </w:p>
    <w:p w14:paraId="29B0D88C" w14:textId="77777777" w:rsidR="00030680" w:rsidRPr="00E46B17" w:rsidRDefault="00030680" w:rsidP="00030680">
      <w:pPr>
        <w:rPr>
          <w:b/>
          <w:sz w:val="24"/>
        </w:rPr>
      </w:pPr>
    </w:p>
    <w:p w14:paraId="11E94470" w14:textId="77777777" w:rsidR="00030680" w:rsidRPr="00E46B17" w:rsidRDefault="00030680" w:rsidP="00030680">
      <w:pPr>
        <w:rPr>
          <w:b/>
          <w:sz w:val="24"/>
        </w:rPr>
      </w:pPr>
    </w:p>
    <w:p w14:paraId="142FF64E" w14:textId="77777777" w:rsidR="00030680" w:rsidRPr="00E46B17" w:rsidRDefault="00030680" w:rsidP="00030680">
      <w:pPr>
        <w:rPr>
          <w:b/>
          <w:sz w:val="24"/>
        </w:rPr>
      </w:pPr>
    </w:p>
    <w:p w14:paraId="391B94C8" w14:textId="77777777" w:rsidR="00030680" w:rsidRPr="00E46B17" w:rsidRDefault="00030680" w:rsidP="00030680">
      <w:pPr>
        <w:rPr>
          <w:b/>
          <w:sz w:val="24"/>
        </w:rPr>
      </w:pPr>
    </w:p>
    <w:p w14:paraId="4F37CA43" w14:textId="77777777" w:rsidR="00030680" w:rsidRPr="00E46B17" w:rsidRDefault="00030680" w:rsidP="00030680">
      <w:pPr>
        <w:rPr>
          <w:b/>
          <w:sz w:val="24"/>
        </w:rPr>
      </w:pPr>
    </w:p>
    <w:p w14:paraId="6E6F42F0" w14:textId="77777777" w:rsidR="00030680" w:rsidRPr="00E46B17" w:rsidRDefault="00030680" w:rsidP="00030680">
      <w:pPr>
        <w:rPr>
          <w:b/>
          <w:sz w:val="24"/>
        </w:rPr>
      </w:pPr>
    </w:p>
    <w:p w14:paraId="28C33C20" w14:textId="77777777" w:rsidR="00030680" w:rsidRPr="00E46B17" w:rsidRDefault="00030680" w:rsidP="00030680">
      <w:pPr>
        <w:rPr>
          <w:b/>
          <w:sz w:val="24"/>
        </w:rPr>
      </w:pPr>
    </w:p>
    <w:p w14:paraId="64E669D2" w14:textId="77777777" w:rsidR="00030680" w:rsidRDefault="00030680" w:rsidP="00030680">
      <w:pPr>
        <w:rPr>
          <w:b/>
          <w:sz w:val="24"/>
        </w:rPr>
      </w:pPr>
    </w:p>
    <w:p w14:paraId="60CAAC74" w14:textId="77777777" w:rsidR="00150987" w:rsidRDefault="00150987" w:rsidP="00030680">
      <w:pPr>
        <w:rPr>
          <w:b/>
          <w:sz w:val="24"/>
        </w:rPr>
      </w:pPr>
    </w:p>
    <w:p w14:paraId="08789A64" w14:textId="77777777" w:rsidR="00150987" w:rsidRDefault="00150987" w:rsidP="00030680">
      <w:pPr>
        <w:rPr>
          <w:b/>
          <w:sz w:val="24"/>
        </w:rPr>
      </w:pPr>
    </w:p>
    <w:p w14:paraId="17DCA534" w14:textId="77777777" w:rsidR="00150987" w:rsidRDefault="00150987" w:rsidP="00030680">
      <w:pPr>
        <w:rPr>
          <w:b/>
          <w:sz w:val="24"/>
        </w:rPr>
      </w:pPr>
    </w:p>
    <w:p w14:paraId="63BFE6FD" w14:textId="77777777" w:rsidR="00150987" w:rsidRPr="00E46B17" w:rsidRDefault="00150987" w:rsidP="00030680">
      <w:pPr>
        <w:rPr>
          <w:b/>
          <w:sz w:val="24"/>
        </w:rPr>
      </w:pPr>
    </w:p>
    <w:p w14:paraId="3B434D76" w14:textId="77777777" w:rsidR="00030680" w:rsidRPr="00E46B17" w:rsidRDefault="00030680" w:rsidP="00030680">
      <w:pPr>
        <w:rPr>
          <w:b/>
          <w:sz w:val="24"/>
        </w:rPr>
      </w:pPr>
    </w:p>
    <w:p w14:paraId="1FFF7652" w14:textId="77777777" w:rsidR="00030680" w:rsidRPr="00E46B17" w:rsidRDefault="00030680" w:rsidP="00030680">
      <w:pPr>
        <w:pStyle w:val="Heading2"/>
      </w:pPr>
      <w:bookmarkStart w:id="11" w:name="_Toc190865290"/>
      <w:bookmarkStart w:id="12" w:name="_Toc200383657"/>
      <w:r w:rsidRPr="00E46B17">
        <w:lastRenderedPageBreak/>
        <w:t>Flux de Document</w:t>
      </w:r>
      <w:bookmarkEnd w:id="11"/>
      <w:bookmarkEnd w:id="12"/>
    </w:p>
    <w:p w14:paraId="266AE216" w14:textId="77777777" w:rsidR="00030680" w:rsidRPr="00E46B17" w:rsidRDefault="00030680" w:rsidP="00030680">
      <w:pPr>
        <w:pStyle w:val="NormalWeb"/>
        <w:rPr>
          <w:rFonts w:ascii="Arial" w:hAnsi="Arial" w:cs="Arial"/>
          <w:sz w:val="20"/>
          <w:szCs w:val="20"/>
          <w:lang w:val="fr-FR"/>
        </w:rPr>
      </w:pPr>
      <w:r w:rsidRPr="00E46B17">
        <w:rPr>
          <w:rFonts w:ascii="Arial" w:hAnsi="Arial" w:cs="Arial"/>
          <w:sz w:val="20"/>
          <w:szCs w:val="20"/>
          <w:lang w:val="fr-FR"/>
        </w:rPr>
        <w:t xml:space="preserve">Un </w:t>
      </w:r>
      <w:r w:rsidRPr="00E46B17">
        <w:rPr>
          <w:rFonts w:ascii="Arial" w:hAnsi="Arial" w:cs="Arial"/>
          <w:b/>
          <w:bCs/>
          <w:sz w:val="20"/>
          <w:szCs w:val="20"/>
          <w:lang w:val="fr-FR"/>
        </w:rPr>
        <w:t>Document Flow</w:t>
      </w:r>
      <w:r w:rsidRPr="00E46B17">
        <w:rPr>
          <w:rFonts w:ascii="Arial" w:hAnsi="Arial" w:cs="Arial"/>
          <w:sz w:val="20"/>
          <w:szCs w:val="20"/>
          <w:lang w:val="fr-FR"/>
        </w:rPr>
        <w:t xml:space="preserve"> est mis en place dans </w:t>
      </w:r>
      <w:r w:rsidRPr="00E46B17">
        <w:rPr>
          <w:rFonts w:ascii="Arial" w:hAnsi="Arial" w:cs="Arial"/>
          <w:b/>
          <w:bCs/>
          <w:sz w:val="20"/>
          <w:szCs w:val="20"/>
          <w:lang w:val="fr-FR"/>
        </w:rPr>
        <w:t>ION</w:t>
      </w:r>
      <w:r w:rsidRPr="00E46B17">
        <w:rPr>
          <w:rFonts w:ascii="Arial" w:hAnsi="Arial" w:cs="Arial"/>
          <w:sz w:val="20"/>
          <w:szCs w:val="20"/>
          <w:lang w:val="fr-FR"/>
        </w:rPr>
        <w:t xml:space="preserve"> pour exécuter les actions suivantes :</w:t>
      </w:r>
    </w:p>
    <w:p w14:paraId="6D70259B" w14:textId="2C204BD8" w:rsidR="00030680" w:rsidRDefault="00F57D5E" w:rsidP="00030680">
      <w:pPr>
        <w:pStyle w:val="NormalWeb"/>
        <w:numPr>
          <w:ilvl w:val="0"/>
          <w:numId w:val="54"/>
        </w:numPr>
        <w:spacing w:line="360" w:lineRule="auto"/>
        <w:rPr>
          <w:rFonts w:ascii="Arial" w:hAnsi="Arial" w:cs="Arial"/>
          <w:sz w:val="20"/>
          <w:szCs w:val="20"/>
          <w:lang w:val="fr-FR"/>
        </w:rPr>
      </w:pPr>
      <w:r w:rsidRPr="00E46B17">
        <w:rPr>
          <w:rFonts w:ascii="Arial" w:hAnsi="Arial" w:cs="Arial"/>
          <w:sz w:val="20"/>
          <w:szCs w:val="20"/>
          <w:lang w:val="fr-FR"/>
        </w:rPr>
        <w:t>Récupérer</w:t>
      </w:r>
      <w:r w:rsidR="00030680" w:rsidRPr="00E46B17">
        <w:rPr>
          <w:rFonts w:ascii="Arial" w:hAnsi="Arial" w:cs="Arial"/>
          <w:sz w:val="20"/>
          <w:szCs w:val="20"/>
          <w:lang w:val="fr-FR"/>
        </w:rPr>
        <w:t xml:space="preserve"> le BOD</w:t>
      </w:r>
      <w:r w:rsidR="00030680" w:rsidRPr="00E46B17"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 w:rsidR="0034358F">
        <w:rPr>
          <w:rFonts w:ascii="Arial" w:hAnsi="Arial" w:cs="Arial"/>
          <w:b/>
          <w:bCs/>
          <w:sz w:val="20"/>
          <w:szCs w:val="20"/>
          <w:lang w:val="fr-FR"/>
        </w:rPr>
        <w:t>VIFNomenclatureGammeCustom</w:t>
      </w:r>
      <w:r w:rsidRPr="00E46B17"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 w:rsidR="00030680" w:rsidRPr="00E46B17">
        <w:rPr>
          <w:rFonts w:ascii="Arial" w:hAnsi="Arial" w:cs="Arial"/>
          <w:sz w:val="20"/>
          <w:szCs w:val="20"/>
          <w:lang w:val="fr-FR"/>
        </w:rPr>
        <w:t>depuis l</w:t>
      </w:r>
      <w:r w:rsidRPr="00E46B17">
        <w:rPr>
          <w:rFonts w:ascii="Arial" w:hAnsi="Arial" w:cs="Arial"/>
          <w:sz w:val="20"/>
          <w:szCs w:val="20"/>
          <w:lang w:val="fr-FR"/>
        </w:rPr>
        <w:t xml:space="preserve">’application </w:t>
      </w:r>
      <w:r w:rsidR="007F3002">
        <w:rPr>
          <w:rFonts w:ascii="Arial" w:hAnsi="Arial" w:cs="Arial"/>
          <w:sz w:val="20"/>
          <w:szCs w:val="20"/>
          <w:lang w:val="fr-FR"/>
        </w:rPr>
        <w:t>m3</w:t>
      </w:r>
    </w:p>
    <w:p w14:paraId="339C8C5D" w14:textId="5F5DB76B" w:rsidR="007F3002" w:rsidRPr="00E46B17" w:rsidRDefault="007F3002" w:rsidP="00030680">
      <w:pPr>
        <w:pStyle w:val="NormalWeb"/>
        <w:numPr>
          <w:ilvl w:val="0"/>
          <w:numId w:val="54"/>
        </w:numPr>
        <w:spacing w:line="360" w:lineRule="auto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Passer le document dans un Mapping</w:t>
      </w:r>
    </w:p>
    <w:p w14:paraId="26BD2662" w14:textId="0832BE1B" w:rsidR="00030680" w:rsidRPr="00E46B17" w:rsidRDefault="00F57D5E" w:rsidP="00F57D5E">
      <w:pPr>
        <w:pStyle w:val="NormalWeb"/>
        <w:numPr>
          <w:ilvl w:val="0"/>
          <w:numId w:val="54"/>
        </w:numPr>
        <w:spacing w:line="360" w:lineRule="auto"/>
        <w:rPr>
          <w:rFonts w:ascii="Arial" w:hAnsi="Arial" w:cs="Arial"/>
          <w:sz w:val="20"/>
          <w:szCs w:val="20"/>
          <w:lang w:val="fr-FR"/>
        </w:rPr>
      </w:pPr>
      <w:r w:rsidRPr="00E46B17">
        <w:rPr>
          <w:rFonts w:ascii="Arial" w:hAnsi="Arial" w:cs="Arial"/>
          <w:sz w:val="20"/>
          <w:szCs w:val="20"/>
          <w:lang w:val="fr-FR"/>
        </w:rPr>
        <w:t>Déposer</w:t>
      </w:r>
      <w:r w:rsidR="00030680" w:rsidRPr="00E46B17">
        <w:rPr>
          <w:rFonts w:ascii="Arial" w:hAnsi="Arial" w:cs="Arial"/>
          <w:sz w:val="20"/>
          <w:szCs w:val="20"/>
          <w:lang w:val="fr-FR"/>
        </w:rPr>
        <w:t xml:space="preserve"> le BOD dans </w:t>
      </w:r>
      <w:r w:rsidRPr="00E46B17">
        <w:rPr>
          <w:rFonts w:ascii="Arial" w:hAnsi="Arial" w:cs="Arial"/>
          <w:sz w:val="20"/>
          <w:szCs w:val="20"/>
          <w:lang w:val="fr-FR"/>
        </w:rPr>
        <w:t>le répertoire définit</w:t>
      </w:r>
    </w:p>
    <w:p w14:paraId="2CCE42B7" w14:textId="77777777" w:rsidR="00F57D5E" w:rsidRPr="00E46B17" w:rsidRDefault="00F57D5E" w:rsidP="00F57D5E">
      <w:pPr>
        <w:pStyle w:val="NormalWeb"/>
        <w:spacing w:line="360" w:lineRule="auto"/>
        <w:ind w:left="720"/>
        <w:rPr>
          <w:rFonts w:ascii="Arial" w:hAnsi="Arial" w:cs="Arial"/>
          <w:sz w:val="20"/>
          <w:szCs w:val="20"/>
          <w:lang w:val="fr-FR"/>
        </w:rPr>
      </w:pPr>
    </w:p>
    <w:p w14:paraId="41763BCB" w14:textId="0EC09629" w:rsidR="00030680" w:rsidRPr="00E46B17" w:rsidRDefault="00030680" w:rsidP="00030680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</w:pPr>
      <w:r w:rsidRPr="00E46B17">
        <w:rPr>
          <w:u w:val="single"/>
        </w:rPr>
        <w:t>Nom du document flow</w:t>
      </w:r>
      <w:r w:rsidRPr="00E46B17">
        <w:t xml:space="preserve"> : </w:t>
      </w:r>
      <w:r w:rsidR="00F57D5E" w:rsidRPr="00E46B17">
        <w:rPr>
          <w:b/>
          <w:bCs/>
        </w:rPr>
        <w:t>DF_</w:t>
      </w:r>
      <w:r w:rsidR="006F40D0" w:rsidRPr="00E46B17">
        <w:rPr>
          <w:b/>
          <w:bCs/>
        </w:rPr>
        <w:t>00</w:t>
      </w:r>
      <w:r w:rsidR="00B1116D">
        <w:rPr>
          <w:b/>
          <w:bCs/>
        </w:rPr>
        <w:t>1</w:t>
      </w:r>
      <w:r w:rsidR="006F40D0" w:rsidRPr="00E46B17">
        <w:rPr>
          <w:b/>
          <w:bCs/>
        </w:rPr>
        <w:t>_OUT_</w:t>
      </w:r>
      <w:r w:rsidR="00B1116D">
        <w:rPr>
          <w:b/>
          <w:bCs/>
        </w:rPr>
        <w:t>E</w:t>
      </w:r>
      <w:r w:rsidR="00F57D5E" w:rsidRPr="00E46B17">
        <w:rPr>
          <w:b/>
          <w:bCs/>
        </w:rPr>
        <w:t>_</w:t>
      </w:r>
      <w:r w:rsidR="0034358F">
        <w:rPr>
          <w:b/>
          <w:bCs/>
        </w:rPr>
        <w:t>VIF</w:t>
      </w:r>
    </w:p>
    <w:p w14:paraId="6FE0C272" w14:textId="77777777" w:rsidR="00030680" w:rsidRPr="00E46B17" w:rsidRDefault="00030680" w:rsidP="00030680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  <w:rPr>
          <w:u w:val="single"/>
        </w:rPr>
      </w:pPr>
      <w:bookmarkStart w:id="13" w:name="_Hlk192520508"/>
      <w:r w:rsidRPr="00E46B17">
        <w:rPr>
          <w:u w:val="single"/>
        </w:rPr>
        <w:t>Logique du document flow</w:t>
      </w:r>
      <w:r w:rsidRPr="00E46B17">
        <w:t> :</w:t>
      </w:r>
    </w:p>
    <w:bookmarkEnd w:id="13"/>
    <w:p w14:paraId="1C90783E" w14:textId="342D59CC" w:rsidR="00030680" w:rsidRPr="00E46B17" w:rsidRDefault="00E77373" w:rsidP="00030680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center"/>
      </w:pPr>
      <w:r w:rsidRPr="00E46B17">
        <w:rPr>
          <w:noProof/>
        </w:rPr>
        <w:drawing>
          <wp:inline distT="0" distB="0" distL="0" distR="0" wp14:anchorId="4ADAB5B5" wp14:editId="242902E2">
            <wp:extent cx="4820323" cy="1409897"/>
            <wp:effectExtent l="0" t="0" r="0" b="0"/>
            <wp:docPr id="1718680822" name="Picture 1" descr="A computer screen 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80822" name="Picture 1" descr="A computer screen shot of a map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C7E9" w14:textId="1EC44F16" w:rsidR="00030680" w:rsidRPr="00E46B17" w:rsidRDefault="00030680" w:rsidP="00030680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E46B17">
        <w:t xml:space="preserve">Le composant Application (M3) </w:t>
      </w:r>
      <w:r w:rsidR="00F57D5E" w:rsidRPr="00E46B17">
        <w:t>récupère</w:t>
      </w:r>
      <w:r w:rsidRPr="00E46B17">
        <w:t xml:space="preserve"> le document </w:t>
      </w:r>
      <w:r w:rsidR="00E77373" w:rsidRPr="00E46B17">
        <w:rPr>
          <w:b/>
          <w:bCs/>
        </w:rPr>
        <w:t>Sync.</w:t>
      </w:r>
      <w:r w:rsidR="0034358F">
        <w:rPr>
          <w:b/>
          <w:bCs/>
        </w:rPr>
        <w:t>VIFNomenclatureGammeCustom</w:t>
      </w:r>
      <w:r w:rsidRPr="00E46B17">
        <w:rPr>
          <w:b/>
          <w:bCs/>
        </w:rPr>
        <w:t>.</w:t>
      </w:r>
    </w:p>
    <w:p w14:paraId="21D6CF26" w14:textId="3420F291" w:rsidR="00E77373" w:rsidRPr="00E46B17" w:rsidRDefault="00E77373" w:rsidP="00030680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E46B17">
        <w:t xml:space="preserve">Le composant Mapping </w:t>
      </w:r>
      <w:r w:rsidR="007F3002">
        <w:t>fait en sorte que</w:t>
      </w:r>
      <w:r w:rsidRPr="00E46B17">
        <w:t xml:space="preserve"> toutes les balises du BOD</w:t>
      </w:r>
      <w:r w:rsidR="007F3002">
        <w:t xml:space="preserve"> sont inclus</w:t>
      </w:r>
      <w:r w:rsidRPr="00E46B17">
        <w:t xml:space="preserve"> dans le document.</w:t>
      </w:r>
    </w:p>
    <w:p w14:paraId="75D7F33A" w14:textId="664891A5" w:rsidR="00F57D5E" w:rsidRPr="00E46B17" w:rsidRDefault="00F57D5E" w:rsidP="00F57D5E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E46B17">
        <w:t>Le composant File Activity (Write</w:t>
      </w:r>
      <w:r w:rsidR="006C189F">
        <w:t>File</w:t>
      </w:r>
      <w:r w:rsidRPr="00E46B17">
        <w:t>) dépose le document dans le répertoire défini.</w:t>
      </w:r>
    </w:p>
    <w:p w14:paraId="05B22478" w14:textId="77777777" w:rsidR="00030680" w:rsidRPr="00E46B17" w:rsidRDefault="00030680" w:rsidP="000306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b/>
          <w:bCs/>
          <w:color w:val="292A2E"/>
          <w:lang w:val="fr-FR"/>
        </w:rPr>
      </w:pPr>
    </w:p>
    <w:p w14:paraId="1E2DB583" w14:textId="77777777" w:rsidR="00030680" w:rsidRPr="00E46B17" w:rsidRDefault="00030680" w:rsidP="00030680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rFonts w:ascii="Arial" w:hAnsi="Arial"/>
          <w:b/>
          <w:bCs/>
          <w:sz w:val="20"/>
          <w:szCs w:val="20"/>
          <w:lang w:val="fr-FR" w:eastAsia="es-ES"/>
        </w:rPr>
      </w:pPr>
      <w:r w:rsidRPr="00E46B17">
        <w:rPr>
          <w:rFonts w:ascii="Arial" w:hAnsi="Arial"/>
          <w:b/>
          <w:bCs/>
          <w:sz w:val="20"/>
          <w:szCs w:val="20"/>
          <w:lang w:val="fr-FR" w:eastAsia="es-ES"/>
        </w:rPr>
        <w:t xml:space="preserve">Structure du répertoire : </w:t>
      </w:r>
    </w:p>
    <w:tbl>
      <w:tblPr>
        <w:tblStyle w:val="TableGrid"/>
        <w:tblW w:w="9931" w:type="dxa"/>
        <w:tblInd w:w="279" w:type="dxa"/>
        <w:tblLook w:val="04A0" w:firstRow="1" w:lastRow="0" w:firstColumn="1" w:lastColumn="0" w:noHBand="0" w:noVBand="1"/>
      </w:tblPr>
      <w:tblGrid>
        <w:gridCol w:w="5059"/>
        <w:gridCol w:w="4872"/>
      </w:tblGrid>
      <w:tr w:rsidR="00030680" w:rsidRPr="00E46B17" w14:paraId="7859663F" w14:textId="77777777" w:rsidTr="00D5558E">
        <w:trPr>
          <w:trHeight w:val="231"/>
        </w:trPr>
        <w:tc>
          <w:tcPr>
            <w:tcW w:w="5059" w:type="dxa"/>
            <w:shd w:val="clear" w:color="auto" w:fill="00B0F0"/>
          </w:tcPr>
          <w:p w14:paraId="5A99129E" w14:textId="77777777" w:rsidR="00030680" w:rsidRPr="00E46B17" w:rsidRDefault="00030680" w:rsidP="00D5558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</w:rPr>
              <w:t>Répertoire</w:t>
            </w:r>
          </w:p>
        </w:tc>
        <w:tc>
          <w:tcPr>
            <w:tcW w:w="4872" w:type="dxa"/>
            <w:shd w:val="clear" w:color="auto" w:fill="00B0F0"/>
          </w:tcPr>
          <w:p w14:paraId="3D6C21CC" w14:textId="77777777" w:rsidR="00030680" w:rsidRPr="00E46B17" w:rsidRDefault="00030680" w:rsidP="00D5558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E46B17">
              <w:rPr>
                <w:rFonts w:cs="Arial"/>
                <w:b/>
                <w:bCs/>
                <w:color w:val="FFFFFF" w:themeColor="background1"/>
              </w:rPr>
              <w:t>Description</w:t>
            </w:r>
          </w:p>
        </w:tc>
      </w:tr>
      <w:tr w:rsidR="00030680" w:rsidRPr="00E46B17" w14:paraId="777D98C9" w14:textId="77777777" w:rsidTr="00D5558E">
        <w:trPr>
          <w:trHeight w:val="268"/>
        </w:trPr>
        <w:tc>
          <w:tcPr>
            <w:tcW w:w="5059" w:type="dxa"/>
          </w:tcPr>
          <w:p w14:paraId="18B4889C" w14:textId="77777777" w:rsidR="00030680" w:rsidRPr="00E46B17" w:rsidRDefault="00030680" w:rsidP="00D5558E">
            <w:pPr>
              <w:spacing w:line="360" w:lineRule="auto"/>
              <w:rPr>
                <w:rFonts w:cs="Arial"/>
              </w:rPr>
            </w:pPr>
            <w:r w:rsidRPr="00E46B17">
              <w:rPr>
                <w:rFonts w:cs="Arial"/>
                <w:shd w:val="clear" w:color="auto" w:fill="FFFFFF"/>
              </w:rPr>
              <w:t>&lt;&lt; à définir &gt;&gt;</w:t>
            </w:r>
          </w:p>
        </w:tc>
        <w:tc>
          <w:tcPr>
            <w:tcW w:w="4872" w:type="dxa"/>
          </w:tcPr>
          <w:p w14:paraId="60E976C0" w14:textId="77777777" w:rsidR="00030680" w:rsidRPr="00E46B17" w:rsidRDefault="00030680" w:rsidP="00D5558E">
            <w:pPr>
              <w:spacing w:line="360" w:lineRule="auto"/>
              <w:rPr>
                <w:rFonts w:cs="Arial"/>
              </w:rPr>
            </w:pPr>
            <w:r w:rsidRPr="00E46B17">
              <w:rPr>
                <w:rFonts w:cs="Arial"/>
              </w:rPr>
              <w:t>Récupération du fichier BOD en format .xml</w:t>
            </w:r>
          </w:p>
        </w:tc>
      </w:tr>
    </w:tbl>
    <w:p w14:paraId="285B4C95" w14:textId="77777777" w:rsidR="00030680" w:rsidRPr="00E46B17" w:rsidRDefault="00030680" w:rsidP="000306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b/>
          <w:bCs/>
          <w:color w:val="292A2E"/>
          <w:lang w:val="fr-FR"/>
        </w:rPr>
      </w:pPr>
    </w:p>
    <w:p w14:paraId="66372CD4" w14:textId="59BAB821" w:rsidR="00DB3202" w:rsidRPr="00E46B17" w:rsidRDefault="00A54052" w:rsidP="00E811BB">
      <w:r w:rsidRPr="00E46B17">
        <w:br w:type="page"/>
      </w:r>
    </w:p>
    <w:p w14:paraId="3438C3E4" w14:textId="6B17015D" w:rsidR="00412A24" w:rsidRPr="00E46B17" w:rsidRDefault="003871BB" w:rsidP="00412A24">
      <w:pPr>
        <w:pStyle w:val="Heading2"/>
      </w:pPr>
      <w:bookmarkStart w:id="14" w:name="_Toc200383658"/>
      <w:r w:rsidRPr="00E46B17">
        <w:lastRenderedPageBreak/>
        <w:t>MEC Mapping : Custom BOD</w:t>
      </w:r>
      <w:bookmarkEnd w:id="14"/>
    </w:p>
    <w:p w14:paraId="1B056B08" w14:textId="11699491" w:rsidR="00B57CAE" w:rsidRPr="00E46B17" w:rsidRDefault="00E24D10" w:rsidP="00E24D10">
      <w:pPr>
        <w:pStyle w:val="BodyText"/>
        <w:ind w:left="0"/>
      </w:pPr>
      <w:r w:rsidRPr="00E46B17">
        <w:t>Le package MEC est développé afin d’effectuer les appels d'API et mapper les champs spécifiques attendus par BlueWay.</w:t>
      </w:r>
    </w:p>
    <w:p w14:paraId="077A3ECD" w14:textId="58F2639B" w:rsidR="00E24D10" w:rsidRPr="00E46B17" w:rsidRDefault="00E24D10" w:rsidP="00E24D10">
      <w:pPr>
        <w:pStyle w:val="BodyText"/>
        <w:ind w:left="0"/>
      </w:pPr>
      <w:r w:rsidRPr="00E46B17">
        <w:t xml:space="preserve">Le custom Agreement est nommé comme: </w:t>
      </w:r>
      <w:r w:rsidR="00F128B2" w:rsidRPr="00E46B17">
        <w:rPr>
          <w:b/>
          <w:bCs/>
        </w:rPr>
        <w:t>M3_</w:t>
      </w:r>
      <w:r w:rsidR="0034358F">
        <w:rPr>
          <w:b/>
          <w:bCs/>
        </w:rPr>
        <w:t>VIFNomenclatureGammeCustom</w:t>
      </w:r>
      <w:r w:rsidR="00F128B2" w:rsidRPr="00E46B17">
        <w:rPr>
          <w:b/>
          <w:bCs/>
        </w:rPr>
        <w:t>_Sync_Out</w:t>
      </w:r>
      <w:r w:rsidR="00B1436E" w:rsidRPr="00E46B17">
        <w:rPr>
          <w:b/>
          <w:bCs/>
        </w:rPr>
        <w:t xml:space="preserve"> </w:t>
      </w:r>
    </w:p>
    <w:p w14:paraId="77C7F8B0" w14:textId="7C5DD681" w:rsidR="00E24D10" w:rsidRPr="00E46B17" w:rsidRDefault="00E24D10" w:rsidP="00E24D10">
      <w:pPr>
        <w:pStyle w:val="BodyText"/>
        <w:ind w:left="0"/>
      </w:pPr>
      <w:r w:rsidRPr="00E46B17">
        <w:t xml:space="preserve">Le MEC Mapper customisé est nommé comme : </w:t>
      </w:r>
      <w:r w:rsidR="00F128B2" w:rsidRPr="00E46B17">
        <w:rPr>
          <w:b/>
          <w:bCs/>
        </w:rPr>
        <w:t>CSTM3BOD_</w:t>
      </w:r>
      <w:r w:rsidR="0034358F">
        <w:rPr>
          <w:b/>
          <w:bCs/>
        </w:rPr>
        <w:t>VIFNomenclatureGammeCustom</w:t>
      </w:r>
      <w:r w:rsidR="00F128B2" w:rsidRPr="00E46B17">
        <w:rPr>
          <w:b/>
          <w:bCs/>
        </w:rPr>
        <w:t>_Sync_Out_1_0_0</w:t>
      </w:r>
    </w:p>
    <w:p w14:paraId="177C1B8B" w14:textId="77777777" w:rsidR="00E24D10" w:rsidRPr="00E46B17" w:rsidRDefault="00E24D10" w:rsidP="005E0F69">
      <w:pPr>
        <w:pStyle w:val="BodyText"/>
        <w:ind w:left="0"/>
      </w:pPr>
    </w:p>
    <w:p w14:paraId="675B3CB9" w14:textId="0D601FE2" w:rsidR="00A046A9" w:rsidRPr="00E46B17" w:rsidRDefault="005A3731" w:rsidP="005E0F69">
      <w:pPr>
        <w:pStyle w:val="BodyText"/>
        <w:ind w:left="0"/>
        <w:rPr>
          <w:u w:val="single"/>
        </w:rPr>
      </w:pPr>
      <w:r w:rsidRPr="00E46B17">
        <w:rPr>
          <w:u w:val="single"/>
        </w:rPr>
        <w:t>Logique</w:t>
      </w:r>
      <w:r w:rsidR="00A046A9" w:rsidRPr="00E46B17">
        <w:rPr>
          <w:u w:val="single"/>
        </w:rPr>
        <w:t xml:space="preserve"> du BOD</w:t>
      </w:r>
      <w:r w:rsidR="00A046A9" w:rsidRPr="00E46B17">
        <w:t> :</w:t>
      </w:r>
    </w:p>
    <w:p w14:paraId="17D481EB" w14:textId="2A2BD26A" w:rsidR="00DB3202" w:rsidRPr="00E46B17" w:rsidRDefault="00277968" w:rsidP="0096596A">
      <w:pPr>
        <w:pStyle w:val="BodyText"/>
        <w:numPr>
          <w:ilvl w:val="0"/>
          <w:numId w:val="35"/>
        </w:numPr>
        <w:spacing w:line="276" w:lineRule="auto"/>
      </w:pPr>
      <w:r w:rsidRPr="00E46B17">
        <w:t>Les champs</w:t>
      </w:r>
      <w:r w:rsidR="00DB3202" w:rsidRPr="00E46B17">
        <w:t xml:space="preserve"> </w:t>
      </w:r>
      <w:r w:rsidR="002C7BD5" w:rsidRPr="00E46B17">
        <w:t xml:space="preserve">sont </w:t>
      </w:r>
      <w:r w:rsidR="00DB3202" w:rsidRPr="00E46B17">
        <w:t>récupérés depuis les tables respectives :</w:t>
      </w:r>
    </w:p>
    <w:p w14:paraId="702734D5" w14:textId="72E46311" w:rsidR="00DB3202" w:rsidRPr="00E46B17" w:rsidRDefault="00B1116D" w:rsidP="0096596A">
      <w:pPr>
        <w:pStyle w:val="BodyText"/>
        <w:numPr>
          <w:ilvl w:val="0"/>
          <w:numId w:val="51"/>
        </w:numPr>
        <w:spacing w:line="276" w:lineRule="auto"/>
      </w:pPr>
      <w:r>
        <w:t>MPDVER</w:t>
      </w:r>
    </w:p>
    <w:p w14:paraId="1444343E" w14:textId="4BEBE2EF" w:rsidR="00E77373" w:rsidRPr="00E46B17" w:rsidRDefault="00B1116D" w:rsidP="0096596A">
      <w:pPr>
        <w:pStyle w:val="BodyText"/>
        <w:numPr>
          <w:ilvl w:val="0"/>
          <w:numId w:val="51"/>
        </w:numPr>
        <w:spacing w:line="276" w:lineRule="auto"/>
      </w:pPr>
      <w:r>
        <w:t>CUGEX1</w:t>
      </w:r>
    </w:p>
    <w:p w14:paraId="23EFF47B" w14:textId="0B635359" w:rsidR="00E77373" w:rsidRPr="00E46B17" w:rsidRDefault="00B1116D" w:rsidP="0096596A">
      <w:pPr>
        <w:pStyle w:val="BodyText"/>
        <w:numPr>
          <w:ilvl w:val="0"/>
          <w:numId w:val="51"/>
        </w:numPr>
        <w:spacing w:line="276" w:lineRule="auto"/>
      </w:pPr>
      <w:r>
        <w:t>MPDMFD</w:t>
      </w:r>
    </w:p>
    <w:p w14:paraId="1FAA71C9" w14:textId="6FB297DE" w:rsidR="00E77373" w:rsidRPr="00E46B17" w:rsidRDefault="00B1116D" w:rsidP="0096596A">
      <w:pPr>
        <w:pStyle w:val="BodyText"/>
        <w:numPr>
          <w:ilvl w:val="0"/>
          <w:numId w:val="51"/>
        </w:numPr>
        <w:spacing w:line="276" w:lineRule="auto"/>
      </w:pPr>
      <w:r>
        <w:t>MITMAS</w:t>
      </w:r>
    </w:p>
    <w:p w14:paraId="690586B3" w14:textId="3A6661D3" w:rsidR="00E77373" w:rsidRPr="00E46B17" w:rsidRDefault="00B1116D" w:rsidP="0096596A">
      <w:pPr>
        <w:pStyle w:val="BodyText"/>
        <w:numPr>
          <w:ilvl w:val="0"/>
          <w:numId w:val="51"/>
        </w:numPr>
        <w:spacing w:line="276" w:lineRule="auto"/>
      </w:pPr>
      <w:r>
        <w:t>MPDHED</w:t>
      </w:r>
    </w:p>
    <w:p w14:paraId="748341A6" w14:textId="41D53A0F" w:rsidR="00E77373" w:rsidRDefault="00B1116D" w:rsidP="00E77373">
      <w:pPr>
        <w:pStyle w:val="BodyText"/>
        <w:numPr>
          <w:ilvl w:val="0"/>
          <w:numId w:val="51"/>
        </w:numPr>
        <w:spacing w:line="276" w:lineRule="auto"/>
      </w:pPr>
      <w:r>
        <w:t>MPDOAL</w:t>
      </w:r>
    </w:p>
    <w:p w14:paraId="6C7DD063" w14:textId="691A0B9A" w:rsidR="00B1116D" w:rsidRDefault="00B1116D" w:rsidP="00E77373">
      <w:pPr>
        <w:pStyle w:val="BodyText"/>
        <w:numPr>
          <w:ilvl w:val="0"/>
          <w:numId w:val="51"/>
        </w:numPr>
        <w:spacing w:line="276" w:lineRule="auto"/>
      </w:pPr>
      <w:r>
        <w:t>MPDOPE</w:t>
      </w:r>
    </w:p>
    <w:p w14:paraId="54B6D7B4" w14:textId="0B2FAB79" w:rsidR="00B1116D" w:rsidRDefault="00B1116D" w:rsidP="00E77373">
      <w:pPr>
        <w:pStyle w:val="BodyText"/>
        <w:numPr>
          <w:ilvl w:val="0"/>
          <w:numId w:val="51"/>
        </w:numPr>
        <w:spacing w:line="276" w:lineRule="auto"/>
      </w:pPr>
      <w:r>
        <w:t>MPDMAT</w:t>
      </w:r>
    </w:p>
    <w:p w14:paraId="415A2B33" w14:textId="1A734829" w:rsidR="00B1116D" w:rsidRDefault="00B1116D" w:rsidP="00E77373">
      <w:pPr>
        <w:pStyle w:val="BodyText"/>
        <w:numPr>
          <w:ilvl w:val="0"/>
          <w:numId w:val="51"/>
        </w:numPr>
        <w:spacing w:line="276" w:lineRule="auto"/>
      </w:pPr>
      <w:r w:rsidRPr="00227D1E">
        <w:t>MPDWCT</w:t>
      </w:r>
    </w:p>
    <w:p w14:paraId="489305E1" w14:textId="77777777" w:rsidR="00B1116D" w:rsidRPr="00E46B17" w:rsidRDefault="00B1116D" w:rsidP="00B1116D">
      <w:pPr>
        <w:pStyle w:val="BodyText"/>
        <w:spacing w:line="276" w:lineRule="auto"/>
        <w:ind w:left="1080"/>
      </w:pPr>
    </w:p>
    <w:p w14:paraId="27B76B03" w14:textId="00D3FBFE" w:rsidR="00277968" w:rsidRPr="00E46B17" w:rsidRDefault="00277968" w:rsidP="0096596A">
      <w:pPr>
        <w:pStyle w:val="BodyText"/>
        <w:numPr>
          <w:ilvl w:val="0"/>
          <w:numId w:val="35"/>
        </w:numPr>
        <w:spacing w:line="276" w:lineRule="auto"/>
      </w:pPr>
      <w:r w:rsidRPr="00E46B17">
        <w:t>Les API</w:t>
      </w:r>
      <w:r w:rsidR="00604AA7" w:rsidRPr="00E46B17">
        <w:t>s</w:t>
      </w:r>
      <w:r w:rsidRPr="00E46B17">
        <w:t xml:space="preserve"> </w:t>
      </w:r>
      <w:r w:rsidR="00604AA7" w:rsidRPr="00E46B17">
        <w:t xml:space="preserve">(ci-dessous) </w:t>
      </w:r>
      <w:r w:rsidR="002C7BD5" w:rsidRPr="00E46B17">
        <w:t xml:space="preserve">sont </w:t>
      </w:r>
      <w:r w:rsidRPr="00E46B17">
        <w:t>exécuté</w:t>
      </w:r>
      <w:r w:rsidR="00D43BCA" w:rsidRPr="00E46B17">
        <w:t>e</w:t>
      </w:r>
      <w:r w:rsidRPr="00E46B17">
        <w:t>s afin de récupérer toutes les informations nécessaires pour envoyer le fichier sorti vers l’ESB</w:t>
      </w:r>
      <w:r w:rsidR="00604AA7" w:rsidRPr="00E46B17">
        <w:t> :</w:t>
      </w:r>
    </w:p>
    <w:p w14:paraId="1D13CC1A" w14:textId="313C9F6D" w:rsidR="00604AA7" w:rsidRPr="00E46B17" w:rsidRDefault="001C6392" w:rsidP="0096596A">
      <w:pPr>
        <w:pStyle w:val="BodyText"/>
        <w:numPr>
          <w:ilvl w:val="0"/>
          <w:numId w:val="57"/>
        </w:numPr>
        <w:spacing w:line="276" w:lineRule="auto"/>
      </w:pPr>
      <w:r w:rsidRPr="00E46B17">
        <w:t>EXPORTMI_Select</w:t>
      </w:r>
    </w:p>
    <w:p w14:paraId="256AA71A" w14:textId="2B96FD87" w:rsidR="00604AA7" w:rsidRDefault="00E77373" w:rsidP="0096596A">
      <w:pPr>
        <w:pStyle w:val="BodyText"/>
        <w:numPr>
          <w:ilvl w:val="0"/>
          <w:numId w:val="57"/>
        </w:numPr>
        <w:spacing w:line="276" w:lineRule="auto"/>
      </w:pPr>
      <w:r w:rsidRPr="00E46B17">
        <w:t>MMS200MI_Get</w:t>
      </w:r>
    </w:p>
    <w:p w14:paraId="4B3CAE09" w14:textId="4CD5A84C" w:rsidR="00B1116D" w:rsidRDefault="00B1116D" w:rsidP="0096596A">
      <w:pPr>
        <w:pStyle w:val="BodyText"/>
        <w:numPr>
          <w:ilvl w:val="0"/>
          <w:numId w:val="57"/>
        </w:numPr>
        <w:spacing w:line="276" w:lineRule="auto"/>
      </w:pPr>
      <w:r>
        <w:t>PDS001MI_Get</w:t>
      </w:r>
    </w:p>
    <w:p w14:paraId="5C6FE391" w14:textId="6F7E4A7E" w:rsidR="00B1116D" w:rsidRPr="00E46B17" w:rsidRDefault="00B1116D" w:rsidP="00B1116D">
      <w:pPr>
        <w:pStyle w:val="BodyText"/>
        <w:numPr>
          <w:ilvl w:val="0"/>
          <w:numId w:val="57"/>
        </w:numPr>
        <w:spacing w:line="276" w:lineRule="auto"/>
      </w:pPr>
      <w:r>
        <w:t>CRS881MI_GetTranslData</w:t>
      </w:r>
    </w:p>
    <w:p w14:paraId="41B182A0" w14:textId="5BBACBAB" w:rsidR="00B57CAE" w:rsidRDefault="00B57CAE" w:rsidP="00E77373">
      <w:pPr>
        <w:pStyle w:val="BodyText"/>
        <w:numPr>
          <w:ilvl w:val="0"/>
          <w:numId w:val="57"/>
        </w:numPr>
        <w:spacing w:line="276" w:lineRule="auto"/>
      </w:pPr>
      <w:r>
        <w:t>PDS002MI_LstComponent</w:t>
      </w:r>
    </w:p>
    <w:p w14:paraId="7919DD41" w14:textId="35E63163" w:rsidR="00B1116D" w:rsidRDefault="00B1116D" w:rsidP="00E77373">
      <w:pPr>
        <w:pStyle w:val="BodyText"/>
        <w:numPr>
          <w:ilvl w:val="0"/>
          <w:numId w:val="57"/>
        </w:numPr>
        <w:spacing w:line="276" w:lineRule="auto"/>
      </w:pPr>
      <w:r>
        <w:t>PDS002MI_SearchMaterial</w:t>
      </w:r>
    </w:p>
    <w:p w14:paraId="53F003FD" w14:textId="51034CC7" w:rsidR="00B1116D" w:rsidRDefault="00B1116D" w:rsidP="00E77373">
      <w:pPr>
        <w:pStyle w:val="BodyText"/>
        <w:numPr>
          <w:ilvl w:val="0"/>
          <w:numId w:val="57"/>
        </w:numPr>
        <w:spacing w:line="276" w:lineRule="auto"/>
      </w:pPr>
      <w:r>
        <w:t>PDS002MI_LstOperation</w:t>
      </w:r>
    </w:p>
    <w:p w14:paraId="7353F25A" w14:textId="47ACD191" w:rsidR="00B1116D" w:rsidRDefault="00B1116D" w:rsidP="00E77373">
      <w:pPr>
        <w:pStyle w:val="BodyText"/>
        <w:numPr>
          <w:ilvl w:val="0"/>
          <w:numId w:val="57"/>
        </w:numPr>
        <w:spacing w:line="276" w:lineRule="auto"/>
      </w:pPr>
      <w:r>
        <w:t>PDS008MI_Get</w:t>
      </w:r>
    </w:p>
    <w:p w14:paraId="394CE617" w14:textId="2B086F62" w:rsidR="00B1116D" w:rsidRDefault="00B1116D" w:rsidP="00E77373">
      <w:pPr>
        <w:pStyle w:val="BodyText"/>
        <w:numPr>
          <w:ilvl w:val="0"/>
          <w:numId w:val="57"/>
        </w:numPr>
        <w:spacing w:line="276" w:lineRule="auto"/>
      </w:pPr>
      <w:r>
        <w:t>PDS002MI_GetOperation</w:t>
      </w:r>
    </w:p>
    <w:p w14:paraId="13974C3D" w14:textId="25579050" w:rsidR="00B1116D" w:rsidRDefault="00B1116D" w:rsidP="00E77373">
      <w:pPr>
        <w:pStyle w:val="BodyText"/>
        <w:numPr>
          <w:ilvl w:val="0"/>
          <w:numId w:val="57"/>
        </w:numPr>
        <w:spacing w:line="276" w:lineRule="auto"/>
      </w:pPr>
      <w:r>
        <w:t>PDS010MI_Get</w:t>
      </w:r>
    </w:p>
    <w:p w14:paraId="6C147104" w14:textId="77777777" w:rsidR="00B1116D" w:rsidRPr="00E46B17" w:rsidRDefault="00B1116D" w:rsidP="00B1116D">
      <w:pPr>
        <w:pStyle w:val="BodyText"/>
        <w:spacing w:line="276" w:lineRule="auto"/>
        <w:ind w:left="1080"/>
      </w:pPr>
    </w:p>
    <w:p w14:paraId="368ADBFF" w14:textId="00BFCBC9" w:rsidR="001A70E6" w:rsidRPr="00E46B17" w:rsidRDefault="002E6522" w:rsidP="00E77373">
      <w:pPr>
        <w:pStyle w:val="BodyText"/>
        <w:numPr>
          <w:ilvl w:val="0"/>
          <w:numId w:val="35"/>
        </w:numPr>
        <w:spacing w:line="276" w:lineRule="auto"/>
      </w:pPr>
      <w:r w:rsidRPr="00E46B17">
        <w:t xml:space="preserve">Les valeurs </w:t>
      </w:r>
      <w:r w:rsidR="002C7BD5" w:rsidRPr="00E46B17">
        <w:t>sont</w:t>
      </w:r>
      <w:r w:rsidRPr="00E46B17">
        <w:t xml:space="preserve"> formattés dans le format attendu et envoyer vers l’ESB.</w:t>
      </w:r>
    </w:p>
    <w:p w14:paraId="56BA0B88" w14:textId="77777777" w:rsidR="00E77373" w:rsidRDefault="00E77373" w:rsidP="00B57CAE">
      <w:pPr>
        <w:pStyle w:val="BodyText"/>
        <w:spacing w:line="276" w:lineRule="auto"/>
        <w:ind w:left="0"/>
      </w:pPr>
    </w:p>
    <w:p w14:paraId="54DD82ED" w14:textId="77777777" w:rsidR="00B1116D" w:rsidRDefault="00B1116D" w:rsidP="00B57CAE">
      <w:pPr>
        <w:pStyle w:val="BodyText"/>
        <w:spacing w:line="276" w:lineRule="auto"/>
        <w:ind w:left="0"/>
      </w:pPr>
    </w:p>
    <w:p w14:paraId="50C90A32" w14:textId="77777777" w:rsidR="00B1116D" w:rsidRDefault="00B1116D" w:rsidP="00B57CAE">
      <w:pPr>
        <w:pStyle w:val="BodyText"/>
        <w:spacing w:line="276" w:lineRule="auto"/>
        <w:ind w:left="0"/>
      </w:pPr>
    </w:p>
    <w:p w14:paraId="420A9F07" w14:textId="77777777" w:rsidR="00B1116D" w:rsidRDefault="00B1116D" w:rsidP="00B57CAE">
      <w:pPr>
        <w:pStyle w:val="BodyText"/>
        <w:spacing w:line="276" w:lineRule="auto"/>
        <w:ind w:left="0"/>
      </w:pPr>
    </w:p>
    <w:p w14:paraId="65390214" w14:textId="77777777" w:rsidR="00B1116D" w:rsidRPr="00E46B17" w:rsidRDefault="00B1116D" w:rsidP="00B57CAE">
      <w:pPr>
        <w:pStyle w:val="BodyText"/>
        <w:spacing w:line="276" w:lineRule="auto"/>
        <w:ind w:left="0"/>
      </w:pPr>
    </w:p>
    <w:p w14:paraId="73907759" w14:textId="43840555" w:rsidR="00E77373" w:rsidRDefault="00E77373" w:rsidP="00AC3ECF">
      <w:pPr>
        <w:pStyle w:val="BodyText"/>
        <w:spacing w:line="276" w:lineRule="auto"/>
        <w:ind w:left="0"/>
      </w:pPr>
      <w:r w:rsidRPr="00E46B17">
        <w:rPr>
          <w:u w:val="single"/>
        </w:rPr>
        <w:lastRenderedPageBreak/>
        <w:t>Logic</w:t>
      </w:r>
      <w:r w:rsidR="00AC3ECF" w:rsidRPr="00E46B17">
        <w:rPr>
          <w:u w:val="single"/>
        </w:rPr>
        <w:t xml:space="preserve"> du</w:t>
      </w:r>
      <w:r w:rsidRPr="00E46B17">
        <w:rPr>
          <w:u w:val="single"/>
        </w:rPr>
        <w:t xml:space="preserve"> MEC</w:t>
      </w:r>
      <w:r w:rsidR="00AC3ECF" w:rsidRPr="00E46B17">
        <w:t> :</w:t>
      </w:r>
    </w:p>
    <w:p w14:paraId="18429A04" w14:textId="77777777" w:rsidR="00146596" w:rsidRDefault="00146596" w:rsidP="00AC3ECF">
      <w:pPr>
        <w:pStyle w:val="BodyText"/>
        <w:spacing w:line="276" w:lineRule="auto"/>
        <w:ind w:left="0"/>
      </w:pPr>
    </w:p>
    <w:p w14:paraId="4DE9393A" w14:textId="40D11267" w:rsidR="00146596" w:rsidRDefault="00146596" w:rsidP="00146596">
      <w:pPr>
        <w:pStyle w:val="BodyText"/>
        <w:numPr>
          <w:ilvl w:val="0"/>
          <w:numId w:val="69"/>
        </w:numPr>
        <w:spacing w:line="276" w:lineRule="auto"/>
      </w:pPr>
      <w:r w:rsidRPr="00146596">
        <w:rPr>
          <w:noProof/>
        </w:rPr>
        <w:drawing>
          <wp:anchor distT="0" distB="0" distL="114300" distR="114300" simplePos="0" relativeHeight="251660288" behindDoc="0" locked="0" layoutInCell="1" allowOverlap="1" wp14:anchorId="3A36A94D" wp14:editId="0D0DFC46">
            <wp:simplePos x="0" y="0"/>
            <wp:positionH relativeFrom="column">
              <wp:posOffset>463550</wp:posOffset>
            </wp:positionH>
            <wp:positionV relativeFrom="paragraph">
              <wp:posOffset>243840</wp:posOffset>
            </wp:positionV>
            <wp:extent cx="3384550" cy="2279391"/>
            <wp:effectExtent l="0" t="0" r="6350" b="6985"/>
            <wp:wrapSquare wrapText="bothSides"/>
            <wp:docPr id="36394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461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0" cy="227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Récupération de la liste des composants du produit</w:t>
      </w:r>
    </w:p>
    <w:p w14:paraId="5A8D7DA9" w14:textId="215B2617" w:rsidR="00146596" w:rsidRDefault="00146596" w:rsidP="00146596">
      <w:pPr>
        <w:pStyle w:val="BodyText"/>
        <w:spacing w:line="276" w:lineRule="auto"/>
        <w:ind w:left="2880"/>
      </w:pPr>
    </w:p>
    <w:p w14:paraId="78327D3A" w14:textId="77777777" w:rsidR="00146596" w:rsidRPr="00146596" w:rsidRDefault="00146596" w:rsidP="00146596"/>
    <w:p w14:paraId="12B5F1F2" w14:textId="77777777" w:rsidR="00146596" w:rsidRPr="00146596" w:rsidRDefault="00146596" w:rsidP="00146596"/>
    <w:p w14:paraId="157049D2" w14:textId="77777777" w:rsidR="00146596" w:rsidRPr="00146596" w:rsidRDefault="00146596" w:rsidP="00146596"/>
    <w:p w14:paraId="3A138779" w14:textId="77777777" w:rsidR="00146596" w:rsidRPr="00146596" w:rsidRDefault="00146596" w:rsidP="00146596"/>
    <w:p w14:paraId="489DD516" w14:textId="77777777" w:rsidR="00146596" w:rsidRPr="00146596" w:rsidRDefault="00146596" w:rsidP="00146596"/>
    <w:p w14:paraId="4C84363B" w14:textId="77777777" w:rsidR="00146596" w:rsidRPr="00146596" w:rsidRDefault="00146596" w:rsidP="00146596"/>
    <w:p w14:paraId="2227B668" w14:textId="77777777" w:rsidR="00146596" w:rsidRPr="00146596" w:rsidRDefault="00146596" w:rsidP="00146596"/>
    <w:p w14:paraId="18A74823" w14:textId="77777777" w:rsidR="00146596" w:rsidRPr="00146596" w:rsidRDefault="00146596" w:rsidP="00146596"/>
    <w:p w14:paraId="2E46B880" w14:textId="77777777" w:rsidR="00146596" w:rsidRPr="00146596" w:rsidRDefault="00146596" w:rsidP="00146596"/>
    <w:p w14:paraId="07853B39" w14:textId="77777777" w:rsidR="00146596" w:rsidRPr="00146596" w:rsidRDefault="00146596" w:rsidP="00146596"/>
    <w:p w14:paraId="65293337" w14:textId="77777777" w:rsidR="00146596" w:rsidRPr="00146596" w:rsidRDefault="00146596" w:rsidP="00146596"/>
    <w:p w14:paraId="7A02FBA7" w14:textId="77777777" w:rsidR="00146596" w:rsidRPr="00146596" w:rsidRDefault="00146596" w:rsidP="00146596"/>
    <w:p w14:paraId="6240757B" w14:textId="77777777" w:rsidR="00146596" w:rsidRPr="00146596" w:rsidRDefault="00146596" w:rsidP="00146596"/>
    <w:p w14:paraId="566F486F" w14:textId="77777777" w:rsidR="00146596" w:rsidRDefault="00146596" w:rsidP="00AC3ECF">
      <w:pPr>
        <w:pStyle w:val="BodyText"/>
        <w:spacing w:line="276" w:lineRule="auto"/>
        <w:ind w:left="0"/>
      </w:pPr>
    </w:p>
    <w:p w14:paraId="1641D4FF" w14:textId="77777777" w:rsidR="00146596" w:rsidRDefault="00146596" w:rsidP="00AC3ECF">
      <w:pPr>
        <w:pStyle w:val="BodyText"/>
        <w:spacing w:line="276" w:lineRule="auto"/>
        <w:ind w:left="0"/>
      </w:pPr>
    </w:p>
    <w:p w14:paraId="2B87C492" w14:textId="52D87135" w:rsidR="00B1116D" w:rsidRDefault="00146596" w:rsidP="00146596">
      <w:pPr>
        <w:pStyle w:val="BodyText"/>
        <w:numPr>
          <w:ilvl w:val="0"/>
          <w:numId w:val="69"/>
        </w:numPr>
        <w:spacing w:line="276" w:lineRule="auto"/>
      </w:pPr>
      <w:r w:rsidRPr="00146596">
        <w:t>Distinction entre les composants FAN et les composants non-FAN.</w:t>
      </w:r>
      <w:r w:rsidRPr="00146596">
        <w:rPr>
          <w:noProof/>
        </w:rPr>
        <w:drawing>
          <wp:inline distT="0" distB="0" distL="0" distR="0" wp14:anchorId="08F7499A" wp14:editId="3E962F2B">
            <wp:extent cx="5205095" cy="1540362"/>
            <wp:effectExtent l="0" t="0" r="0" b="3175"/>
            <wp:docPr id="23700660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06606" name="Picture 1" descr="A computer code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1320" cy="154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0726" w14:textId="77777777" w:rsidR="00B1116D" w:rsidRDefault="00B1116D" w:rsidP="00AC3ECF">
      <w:pPr>
        <w:pStyle w:val="BodyText"/>
        <w:spacing w:line="276" w:lineRule="auto"/>
        <w:ind w:left="0"/>
      </w:pPr>
    </w:p>
    <w:p w14:paraId="24E9D2F0" w14:textId="77777777" w:rsidR="00B1116D" w:rsidRDefault="00B1116D" w:rsidP="00AC3ECF">
      <w:pPr>
        <w:pStyle w:val="BodyText"/>
        <w:spacing w:line="276" w:lineRule="auto"/>
        <w:ind w:left="0"/>
      </w:pPr>
    </w:p>
    <w:p w14:paraId="5C6CBEEF" w14:textId="1D42A2E0" w:rsidR="00B1116D" w:rsidRDefault="00146596" w:rsidP="00146596">
      <w:pPr>
        <w:pStyle w:val="BodyText"/>
        <w:numPr>
          <w:ilvl w:val="0"/>
          <w:numId w:val="69"/>
        </w:numPr>
        <w:spacing w:line="276" w:lineRule="auto"/>
      </w:pPr>
      <w:r w:rsidRPr="00146596">
        <w:t>Récupération de la liste des composants à partir des sous-produits de type FAN.</w:t>
      </w:r>
    </w:p>
    <w:p w14:paraId="0C223F3A" w14:textId="3E264E5C" w:rsidR="00146596" w:rsidRDefault="00146596" w:rsidP="00146596">
      <w:pPr>
        <w:pStyle w:val="BodyText"/>
        <w:spacing w:line="276" w:lineRule="auto"/>
        <w:ind w:left="720"/>
      </w:pPr>
      <w:r w:rsidRPr="00146596">
        <w:rPr>
          <w:noProof/>
        </w:rPr>
        <w:drawing>
          <wp:inline distT="0" distB="0" distL="0" distR="0" wp14:anchorId="5C988EDC" wp14:editId="1333C429">
            <wp:extent cx="3473450" cy="2189553"/>
            <wp:effectExtent l="0" t="0" r="0" b="1270"/>
            <wp:docPr id="84498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88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9516" cy="219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65DB" w14:textId="77777777" w:rsidR="00146596" w:rsidRDefault="00146596" w:rsidP="00146596">
      <w:pPr>
        <w:pStyle w:val="BodyText"/>
        <w:spacing w:line="276" w:lineRule="auto"/>
        <w:ind w:left="720"/>
      </w:pPr>
    </w:p>
    <w:p w14:paraId="27523B71" w14:textId="77777777" w:rsidR="00146596" w:rsidRDefault="00146596" w:rsidP="00146596">
      <w:pPr>
        <w:pStyle w:val="BodyText"/>
        <w:spacing w:line="276" w:lineRule="auto"/>
        <w:ind w:left="720"/>
      </w:pPr>
    </w:p>
    <w:p w14:paraId="3C6E2284" w14:textId="77777777" w:rsidR="00146596" w:rsidRDefault="00146596" w:rsidP="00146596">
      <w:pPr>
        <w:pStyle w:val="BodyText"/>
        <w:spacing w:line="276" w:lineRule="auto"/>
        <w:ind w:left="720"/>
      </w:pPr>
    </w:p>
    <w:p w14:paraId="0EEA058A" w14:textId="6C0DBA2A" w:rsidR="00146596" w:rsidRDefault="00146596" w:rsidP="00146596">
      <w:pPr>
        <w:pStyle w:val="BodyText"/>
        <w:numPr>
          <w:ilvl w:val="0"/>
          <w:numId w:val="69"/>
        </w:numPr>
        <w:spacing w:line="276" w:lineRule="auto"/>
      </w:pPr>
      <w:r w:rsidRPr="00146596">
        <w:lastRenderedPageBreak/>
        <w:t>Récurrence jusqu'à l'expansion de l'ensemble des sous-produits de type FAN.</w:t>
      </w:r>
    </w:p>
    <w:p w14:paraId="1E47B228" w14:textId="07F46C77" w:rsidR="00146596" w:rsidRDefault="00146596" w:rsidP="00146596">
      <w:pPr>
        <w:pStyle w:val="BodyText"/>
        <w:spacing w:line="276" w:lineRule="auto"/>
        <w:ind w:left="720"/>
      </w:pPr>
      <w:r w:rsidRPr="00146596">
        <w:rPr>
          <w:noProof/>
        </w:rPr>
        <w:drawing>
          <wp:inline distT="0" distB="0" distL="0" distR="0" wp14:anchorId="46F1C0BC" wp14:editId="7F30C131">
            <wp:extent cx="2940050" cy="1763128"/>
            <wp:effectExtent l="0" t="0" r="0" b="8890"/>
            <wp:docPr id="48443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38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230" cy="177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6825" w14:textId="77777777" w:rsidR="00146596" w:rsidRDefault="00146596" w:rsidP="00AC3ECF">
      <w:pPr>
        <w:pStyle w:val="BodyText"/>
        <w:spacing w:line="276" w:lineRule="auto"/>
        <w:ind w:left="0"/>
      </w:pPr>
    </w:p>
    <w:p w14:paraId="1A9F0646" w14:textId="4D1102BC" w:rsidR="00B1116D" w:rsidRDefault="00146596" w:rsidP="00146596">
      <w:pPr>
        <w:pStyle w:val="BodyText"/>
        <w:spacing w:line="276" w:lineRule="auto"/>
        <w:ind w:left="720"/>
      </w:pPr>
      <w:r w:rsidRPr="00146596">
        <w:rPr>
          <w:noProof/>
        </w:rPr>
        <w:drawing>
          <wp:inline distT="0" distB="0" distL="0" distR="0" wp14:anchorId="6BF231E6" wp14:editId="6B668E4E">
            <wp:extent cx="5187950" cy="1074343"/>
            <wp:effectExtent l="0" t="0" r="0" b="0"/>
            <wp:docPr id="176309690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96901" name="Picture 1" descr="A computer code with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6663" cy="108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23EE" w14:textId="1D7F5093" w:rsidR="00146596" w:rsidRDefault="00146596" w:rsidP="00146596">
      <w:pPr>
        <w:pStyle w:val="BodyText"/>
        <w:numPr>
          <w:ilvl w:val="0"/>
          <w:numId w:val="69"/>
        </w:numPr>
        <w:spacing w:line="276" w:lineRule="auto"/>
      </w:pPr>
      <w:r>
        <w:t>Récupération de la liste des opérations du produit</w:t>
      </w:r>
    </w:p>
    <w:p w14:paraId="452DB530" w14:textId="188BD1D9" w:rsidR="00B1116D" w:rsidRDefault="00146596" w:rsidP="00146596">
      <w:pPr>
        <w:pStyle w:val="BodyText"/>
        <w:spacing w:line="276" w:lineRule="auto"/>
        <w:ind w:left="720"/>
      </w:pPr>
      <w:r w:rsidRPr="00146596">
        <w:rPr>
          <w:noProof/>
        </w:rPr>
        <w:drawing>
          <wp:inline distT="0" distB="0" distL="0" distR="0" wp14:anchorId="333C2756" wp14:editId="07A1CFC7">
            <wp:extent cx="3924300" cy="1177290"/>
            <wp:effectExtent l="0" t="0" r="0" b="3810"/>
            <wp:docPr id="12206990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9904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864" cy="117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377F" w14:textId="77777777" w:rsidR="00B1116D" w:rsidRDefault="00B1116D" w:rsidP="00AC3ECF">
      <w:pPr>
        <w:pStyle w:val="BodyText"/>
        <w:spacing w:line="276" w:lineRule="auto"/>
        <w:ind w:left="0"/>
      </w:pPr>
    </w:p>
    <w:p w14:paraId="4B451D0F" w14:textId="613A857C" w:rsidR="00146596" w:rsidRDefault="00146596" w:rsidP="00146596">
      <w:pPr>
        <w:pStyle w:val="BodyText"/>
        <w:numPr>
          <w:ilvl w:val="0"/>
          <w:numId w:val="69"/>
        </w:numPr>
        <w:spacing w:line="276" w:lineRule="auto"/>
      </w:pPr>
      <w:r w:rsidRPr="00146596">
        <w:t xml:space="preserve">Récupération de la liste des </w:t>
      </w:r>
      <w:r>
        <w:t>opérations</w:t>
      </w:r>
      <w:r w:rsidRPr="00146596">
        <w:t xml:space="preserve"> à partir des sous-produits de type FAN.</w:t>
      </w:r>
    </w:p>
    <w:p w14:paraId="35789FF7" w14:textId="479CE214" w:rsidR="00146596" w:rsidRDefault="00146596" w:rsidP="00146596">
      <w:pPr>
        <w:pStyle w:val="BodyText"/>
        <w:spacing w:line="276" w:lineRule="auto"/>
        <w:ind w:left="720"/>
      </w:pPr>
      <w:r w:rsidRPr="00146596">
        <w:rPr>
          <w:noProof/>
        </w:rPr>
        <w:drawing>
          <wp:inline distT="0" distB="0" distL="0" distR="0" wp14:anchorId="6899E8D6" wp14:editId="31FF0445">
            <wp:extent cx="3244850" cy="1511034"/>
            <wp:effectExtent l="0" t="0" r="0" b="0"/>
            <wp:docPr id="1504450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5046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4447" cy="151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E5C7" w14:textId="77777777" w:rsidR="00B1116D" w:rsidRDefault="00B1116D" w:rsidP="00AC3ECF">
      <w:pPr>
        <w:pStyle w:val="BodyText"/>
        <w:spacing w:line="276" w:lineRule="auto"/>
        <w:ind w:left="0"/>
      </w:pPr>
    </w:p>
    <w:p w14:paraId="55494A7A" w14:textId="1B6275B1" w:rsidR="00146596" w:rsidRDefault="00146596" w:rsidP="00146596">
      <w:pPr>
        <w:pStyle w:val="BodyText"/>
        <w:numPr>
          <w:ilvl w:val="0"/>
          <w:numId w:val="69"/>
        </w:numPr>
        <w:spacing w:line="276" w:lineRule="auto"/>
      </w:pPr>
      <w:r>
        <w:t>Assignations des composants et opérations</w:t>
      </w:r>
    </w:p>
    <w:p w14:paraId="741DBB08" w14:textId="586372FD" w:rsidR="00B1116D" w:rsidRPr="00E46B17" w:rsidRDefault="00146596" w:rsidP="002E3C37">
      <w:pPr>
        <w:pStyle w:val="BodyText"/>
        <w:spacing w:line="276" w:lineRule="auto"/>
        <w:ind w:left="720"/>
      </w:pPr>
      <w:r w:rsidRPr="00146596">
        <w:rPr>
          <w:noProof/>
        </w:rPr>
        <w:drawing>
          <wp:inline distT="0" distB="0" distL="0" distR="0" wp14:anchorId="24D8BBBE" wp14:editId="34CF48FB">
            <wp:extent cx="3860800" cy="1400172"/>
            <wp:effectExtent l="0" t="0" r="6350" b="0"/>
            <wp:docPr id="88079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94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4505" cy="141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C6CD" w14:textId="1E99AD28" w:rsidR="00D8498C" w:rsidRDefault="00A22898" w:rsidP="00217293">
      <w:pPr>
        <w:pStyle w:val="Heading2"/>
      </w:pPr>
      <w:bookmarkStart w:id="15" w:name="_Toc200383659"/>
      <w:r w:rsidRPr="00E46B17">
        <w:lastRenderedPageBreak/>
        <w:t xml:space="preserve">Détails des </w:t>
      </w:r>
      <w:r w:rsidR="00412A24" w:rsidRPr="00E46B17">
        <w:t>API</w:t>
      </w:r>
      <w:r w:rsidRPr="00E46B17">
        <w:t>s</w:t>
      </w:r>
      <w:bookmarkEnd w:id="15"/>
      <w:r w:rsidR="00412A24" w:rsidRPr="00E46B17">
        <w:t xml:space="preserve"> </w:t>
      </w:r>
    </w:p>
    <w:p w14:paraId="713288E5" w14:textId="77777777" w:rsidR="00217293" w:rsidRPr="00217293" w:rsidRDefault="00217293" w:rsidP="00217293">
      <w:pPr>
        <w:pStyle w:val="BodyText"/>
        <w:ind w:left="0"/>
      </w:pPr>
    </w:p>
    <w:p w14:paraId="136FE966" w14:textId="70041C0E" w:rsidR="008E1013" w:rsidRPr="00E46B17" w:rsidRDefault="002C7BD5" w:rsidP="0031757F">
      <w:pPr>
        <w:pStyle w:val="ListParagraph"/>
        <w:numPr>
          <w:ilvl w:val="0"/>
          <w:numId w:val="39"/>
        </w:numPr>
        <w:rPr>
          <w:rFonts w:ascii="Arial" w:eastAsia="Times New Roman" w:hAnsi="Arial"/>
          <w:b/>
          <w:szCs w:val="18"/>
          <w:lang w:eastAsia="es-ES"/>
        </w:rPr>
      </w:pPr>
      <w:r w:rsidRPr="00E46B17">
        <w:rPr>
          <w:rFonts w:ascii="Arial" w:hAnsi="Arial" w:cs="Arial"/>
          <w:b/>
          <w:szCs w:val="20"/>
        </w:rPr>
        <w:t>EXPORTMI_Select</w:t>
      </w:r>
    </w:p>
    <w:p w14:paraId="284245B2" w14:textId="7870E8E2" w:rsidR="006E1031" w:rsidRPr="00E46B17" w:rsidRDefault="00D56DCC" w:rsidP="006E1031">
      <w:pPr>
        <w:pStyle w:val="BodyText"/>
        <w:ind w:left="0"/>
      </w:pPr>
      <w:r w:rsidRPr="00E46B17">
        <w:t xml:space="preserve">Cette API </w:t>
      </w:r>
      <w:r w:rsidR="002C7BD5" w:rsidRPr="00E46B17">
        <w:t>est</w:t>
      </w:r>
      <w:r w:rsidRPr="00E46B17">
        <w:t xml:space="preserve"> utilisée </w:t>
      </w:r>
      <w:r w:rsidR="0031757F" w:rsidRPr="00E46B17">
        <w:t>afin</w:t>
      </w:r>
      <w:r w:rsidR="003F0E93" w:rsidRPr="00E46B17">
        <w:t xml:space="preserve"> de récupérer </w:t>
      </w:r>
      <w:r w:rsidR="00D56B8F">
        <w:t xml:space="preserve">l’article OTNO </w:t>
      </w:r>
      <w:r w:rsidR="00F9736D">
        <w:t>à</w:t>
      </w:r>
      <w:r w:rsidR="00D56B8F">
        <w:t xml:space="preserve"> partir du produit PRNO dans la table </w:t>
      </w:r>
      <w:r w:rsidR="00D56B8F" w:rsidRPr="00D56B8F">
        <w:t>MPDMFD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D56DCC" w:rsidRPr="00E46B17" w14:paraId="31FD9D1B" w14:textId="77777777" w:rsidTr="00B921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5CCC8689" w14:textId="77777777" w:rsidR="00D56DCC" w:rsidRPr="00E46B17" w:rsidRDefault="00D56DCC" w:rsidP="00D24ABE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2D522FE7" w14:textId="77777777" w:rsidR="00D56DCC" w:rsidRPr="00E46B17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45048D9B" w14:textId="77777777" w:rsidR="00D56DCC" w:rsidRPr="00E46B17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5AB9413C" w14:textId="77777777" w:rsidR="00D56DCC" w:rsidRPr="00E46B17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1008710B" w14:textId="77777777" w:rsidR="00D56DCC" w:rsidRPr="00E46B17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271D0718" w14:textId="1FF62454" w:rsidR="00D56DCC" w:rsidRPr="00E46B17" w:rsidRDefault="00D56DCC" w:rsidP="00D56D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2EE56918" w14:textId="08312239" w:rsidR="00D56DCC" w:rsidRPr="00E46B17" w:rsidRDefault="00B9215E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D56DCC" w:rsidRPr="00E46B17" w14:paraId="1843C797" w14:textId="77777777" w:rsidTr="00B92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980D10C" w14:textId="3C86EDB7" w:rsidR="00D56DCC" w:rsidRPr="00E46B17" w:rsidRDefault="002C7BD5" w:rsidP="00A228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E46B17">
              <w:rPr>
                <w:rFonts w:cs="Arial"/>
                <w:b w:val="0"/>
                <w:bCs w:val="0"/>
                <w:sz w:val="20"/>
                <w:szCs w:val="20"/>
              </w:rPr>
              <w:t>SEPC</w:t>
            </w:r>
          </w:p>
        </w:tc>
        <w:tc>
          <w:tcPr>
            <w:tcW w:w="1688" w:type="dxa"/>
          </w:tcPr>
          <w:p w14:paraId="0DE0BB10" w14:textId="73534E5A" w:rsidR="00D56DCC" w:rsidRPr="00E46B17" w:rsidRDefault="002C7BD5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Sep</w:t>
            </w:r>
            <w:r w:rsidR="001718B5" w:rsidRPr="00E46B17">
              <w:rPr>
                <w:rFonts w:cs="Arial"/>
                <w:sz w:val="20"/>
                <w:szCs w:val="20"/>
              </w:rPr>
              <w:t>a</w:t>
            </w:r>
            <w:r w:rsidRPr="00E46B17">
              <w:rPr>
                <w:rFonts w:cs="Arial"/>
                <w:sz w:val="20"/>
                <w:szCs w:val="20"/>
              </w:rPr>
              <w:t>rator character</w:t>
            </w:r>
          </w:p>
        </w:tc>
        <w:tc>
          <w:tcPr>
            <w:tcW w:w="730" w:type="dxa"/>
          </w:tcPr>
          <w:p w14:paraId="01751867" w14:textId="6F8C3639" w:rsidR="00D56DCC" w:rsidRPr="00E46B17" w:rsidRDefault="002C7BD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435D4C1" w14:textId="4FC8FB0A" w:rsidR="00D56DCC" w:rsidRPr="00E46B17" w:rsidRDefault="002C7BD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86" w:type="dxa"/>
          </w:tcPr>
          <w:p w14:paraId="202F9F79" w14:textId="54D8A8D8" w:rsidR="00D56DCC" w:rsidRPr="00E46B17" w:rsidRDefault="00D8498C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BD54174" w14:textId="51ACFB60" w:rsidR="00D56DCC" w:rsidRPr="00E46B17" w:rsidRDefault="00D8498C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5E059C23" w14:textId="5FE94A89" w:rsidR="00D56DCC" w:rsidRPr="00E46B17" w:rsidRDefault="00D8498C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-</w:t>
            </w:r>
          </w:p>
        </w:tc>
      </w:tr>
      <w:tr w:rsidR="001A70E6" w:rsidRPr="00E46B17" w14:paraId="0BC54584" w14:textId="77777777" w:rsidTr="00B92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B4CB7FB" w14:textId="63C6EE30" w:rsidR="001A70E6" w:rsidRPr="00E46B17" w:rsidRDefault="002C7BD5" w:rsidP="001A70E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E46B17">
              <w:rPr>
                <w:rFonts w:cs="Arial"/>
                <w:b w:val="0"/>
                <w:bCs w:val="0"/>
                <w:sz w:val="20"/>
                <w:szCs w:val="20"/>
              </w:rPr>
              <w:t>QERY</w:t>
            </w:r>
          </w:p>
        </w:tc>
        <w:tc>
          <w:tcPr>
            <w:tcW w:w="1688" w:type="dxa"/>
          </w:tcPr>
          <w:p w14:paraId="493B0701" w14:textId="40DABAD0" w:rsidR="001A70E6" w:rsidRPr="00E46B17" w:rsidRDefault="002C7BD5" w:rsidP="001A70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Query</w:t>
            </w:r>
          </w:p>
        </w:tc>
        <w:tc>
          <w:tcPr>
            <w:tcW w:w="730" w:type="dxa"/>
          </w:tcPr>
          <w:p w14:paraId="78887DB6" w14:textId="4F63BD02" w:rsidR="001A70E6" w:rsidRPr="00E46B17" w:rsidRDefault="002C7BD5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74BB2D8" w14:textId="059F9ABA" w:rsidR="001A70E6" w:rsidRPr="00E46B17" w:rsidRDefault="002C7BD5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982</w:t>
            </w:r>
          </w:p>
        </w:tc>
        <w:tc>
          <w:tcPr>
            <w:tcW w:w="1286" w:type="dxa"/>
          </w:tcPr>
          <w:p w14:paraId="1E18C889" w14:textId="2E805F10" w:rsidR="001A70E6" w:rsidRPr="00E46B17" w:rsidRDefault="00D8498C" w:rsidP="001A70E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A23C076" w14:textId="39F9F3A1" w:rsidR="001A70E6" w:rsidRPr="00E46B17" w:rsidRDefault="00D8498C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37D1EEDC" w14:textId="7505AAD4" w:rsidR="001A70E6" w:rsidRPr="00E46B17" w:rsidRDefault="00D8498C" w:rsidP="001A70E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-</w:t>
            </w:r>
          </w:p>
        </w:tc>
      </w:tr>
      <w:tr w:rsidR="001A70E6" w:rsidRPr="00E46B17" w14:paraId="02EDF9CA" w14:textId="77777777" w:rsidTr="00B92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A089965" w14:textId="75ACF44A" w:rsidR="001A70E6" w:rsidRPr="00E46B17" w:rsidRDefault="002C7BD5" w:rsidP="001A70E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E46B17">
              <w:rPr>
                <w:rFonts w:cs="Arial"/>
                <w:b w:val="0"/>
                <w:bCs w:val="0"/>
                <w:sz w:val="20"/>
                <w:szCs w:val="20"/>
              </w:rPr>
              <w:t>REPL</w:t>
            </w:r>
          </w:p>
        </w:tc>
        <w:tc>
          <w:tcPr>
            <w:tcW w:w="1688" w:type="dxa"/>
          </w:tcPr>
          <w:p w14:paraId="26F17343" w14:textId="27735418" w:rsidR="001A70E6" w:rsidRPr="00E46B17" w:rsidRDefault="002C7BD5" w:rsidP="001A70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Response</w:t>
            </w:r>
          </w:p>
        </w:tc>
        <w:tc>
          <w:tcPr>
            <w:tcW w:w="730" w:type="dxa"/>
          </w:tcPr>
          <w:p w14:paraId="17DF9454" w14:textId="3661CB49" w:rsidR="001A70E6" w:rsidRPr="00E46B17" w:rsidRDefault="00D8498C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74A1CD3" w14:textId="4C6A63F1" w:rsidR="001A70E6" w:rsidRPr="00E46B17" w:rsidRDefault="00D8498C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1286" w:type="dxa"/>
          </w:tcPr>
          <w:p w14:paraId="7140C156" w14:textId="69688C80" w:rsidR="001A70E6" w:rsidRPr="00E46B17" w:rsidRDefault="00D8498C" w:rsidP="001A70E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69BC885A" w14:textId="6ACD4472" w:rsidR="001A70E6" w:rsidRPr="00E46B17" w:rsidRDefault="00D8498C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5C45F5A7" w14:textId="340B9C4A" w:rsidR="001A70E6" w:rsidRPr="00E46B17" w:rsidRDefault="00D8498C" w:rsidP="001A70E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46B17">
              <w:rPr>
                <w:rFonts w:cs="Arial"/>
                <w:sz w:val="20"/>
                <w:szCs w:val="20"/>
              </w:rPr>
              <w:t>-</w:t>
            </w:r>
          </w:p>
        </w:tc>
      </w:tr>
    </w:tbl>
    <w:p w14:paraId="0A5B364C" w14:textId="77777777" w:rsidR="00D8498C" w:rsidRPr="00E46B17" w:rsidRDefault="00D8498C">
      <w:pPr>
        <w:rPr>
          <w:rFonts w:cs="Arial"/>
          <w:bCs/>
          <w:szCs w:val="16"/>
        </w:rPr>
      </w:pPr>
    </w:p>
    <w:p w14:paraId="621EFCDE" w14:textId="6862CFE2" w:rsidR="00007E9E" w:rsidRPr="00D56B8F" w:rsidRDefault="00D8498C">
      <w:pPr>
        <w:rPr>
          <w:rFonts w:cs="Arial"/>
          <w:bCs/>
          <w:szCs w:val="16"/>
          <w:lang w:val="en-GB"/>
        </w:rPr>
      </w:pPr>
      <w:r w:rsidRPr="0034358F">
        <w:rPr>
          <w:rFonts w:cs="Arial"/>
          <w:b/>
          <w:szCs w:val="16"/>
          <w:lang w:val="en-GB"/>
        </w:rPr>
        <w:t>QERY:</w:t>
      </w:r>
      <w:r w:rsidRPr="0034358F">
        <w:rPr>
          <w:rFonts w:cs="Arial"/>
          <w:bCs/>
          <w:szCs w:val="16"/>
          <w:lang w:val="en-GB"/>
        </w:rPr>
        <w:t xml:space="preserve"> </w:t>
      </w:r>
      <w:r w:rsidR="00D56B8F" w:rsidRPr="00D56B8F">
        <w:rPr>
          <w:rFonts w:cs="Arial"/>
          <w:bCs/>
          <w:szCs w:val="16"/>
          <w:lang w:val="en-GB"/>
        </w:rPr>
        <w:t>MDOTNO from MPDMFD where MDCONO = "+iCONO+" and MDFACI = "+iFACI+" and MDMFPC = "+iPRNO+" and MDSTRT = "+iSTRT</w:t>
      </w:r>
    </w:p>
    <w:p w14:paraId="4D44E4BB" w14:textId="77777777" w:rsidR="001A70E6" w:rsidRPr="0034358F" w:rsidRDefault="001A70E6">
      <w:pPr>
        <w:rPr>
          <w:rFonts w:cs="Arial"/>
          <w:b/>
          <w:sz w:val="24"/>
          <w:lang w:val="en-GB"/>
        </w:rPr>
      </w:pPr>
    </w:p>
    <w:p w14:paraId="1A3F94BE" w14:textId="77777777" w:rsidR="00D8498C" w:rsidRPr="0034358F" w:rsidRDefault="00D8498C">
      <w:pPr>
        <w:rPr>
          <w:rFonts w:cs="Arial"/>
          <w:b/>
          <w:sz w:val="24"/>
          <w:lang w:val="en-GB"/>
        </w:rPr>
      </w:pPr>
    </w:p>
    <w:p w14:paraId="28CC553C" w14:textId="3876CC04" w:rsidR="00E27E1A" w:rsidRPr="00E46B17" w:rsidRDefault="003F0E93" w:rsidP="005D3EF7">
      <w:pPr>
        <w:pStyle w:val="ListParagraph"/>
        <w:numPr>
          <w:ilvl w:val="0"/>
          <w:numId w:val="39"/>
        </w:numPr>
        <w:rPr>
          <w:b/>
          <w:szCs w:val="20"/>
        </w:rPr>
      </w:pPr>
      <w:r w:rsidRPr="00E46B17">
        <w:rPr>
          <w:rFonts w:ascii="Arial" w:hAnsi="Arial" w:cs="Arial"/>
          <w:b/>
          <w:szCs w:val="20"/>
        </w:rPr>
        <w:t>MMS200MI_Get</w:t>
      </w:r>
    </w:p>
    <w:p w14:paraId="30455B6B" w14:textId="0559F2F0" w:rsidR="00E27E1A" w:rsidRPr="00E46B17" w:rsidRDefault="005D3EF7" w:rsidP="005D3EF7">
      <w:pPr>
        <w:pStyle w:val="BodyText"/>
        <w:ind w:left="0"/>
        <w:rPr>
          <w:b/>
          <w:sz w:val="24"/>
        </w:rPr>
      </w:pPr>
      <w:r w:rsidRPr="00E46B17">
        <w:t xml:space="preserve">Cette API </w:t>
      </w:r>
      <w:r w:rsidR="002C7BD5" w:rsidRPr="00E46B17">
        <w:t xml:space="preserve">est </w:t>
      </w:r>
      <w:r w:rsidR="001A70E6" w:rsidRPr="00E46B17">
        <w:t>utilisée pour la récupération</w:t>
      </w:r>
      <w:r w:rsidR="00144EAC">
        <w:t xml:space="preserve"> de la </w:t>
      </w:r>
      <w:r w:rsidR="00144EAC" w:rsidRPr="00227D1E">
        <w:t>Désignation</w:t>
      </w:r>
      <w:r w:rsidR="001A70E6" w:rsidRPr="00E46B17">
        <w:t xml:space="preserve"> du </w:t>
      </w:r>
      <w:r w:rsidR="003F0E93" w:rsidRPr="00E46B17">
        <w:t xml:space="preserve">champs </w:t>
      </w:r>
      <w:r w:rsidR="00144EAC">
        <w:t>ITDS</w:t>
      </w:r>
      <w:r w:rsidR="003F0E93" w:rsidRPr="00E46B17">
        <w:t xml:space="preserve"> 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1"/>
        <w:gridCol w:w="730"/>
        <w:gridCol w:w="1231"/>
        <w:gridCol w:w="1293"/>
        <w:gridCol w:w="1666"/>
        <w:gridCol w:w="2382"/>
      </w:tblGrid>
      <w:tr w:rsidR="005D3EF7" w:rsidRPr="00E46B17" w14:paraId="6D709FE7" w14:textId="77777777" w:rsidTr="001C20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4E519C4F" w14:textId="77777777" w:rsidR="005D3EF7" w:rsidRPr="00E46B17" w:rsidRDefault="005D3EF7" w:rsidP="001C209F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1" w:type="dxa"/>
            <w:shd w:val="clear" w:color="auto" w:fill="00B0F0"/>
          </w:tcPr>
          <w:p w14:paraId="2BE672F1" w14:textId="77777777" w:rsidR="005D3EF7" w:rsidRPr="00E46B17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42D46523" w14:textId="77777777" w:rsidR="005D3EF7" w:rsidRPr="00E46B17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6938C488" w14:textId="77777777" w:rsidR="005D3EF7" w:rsidRPr="00E46B17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93" w:type="dxa"/>
            <w:shd w:val="clear" w:color="auto" w:fill="00B0F0"/>
          </w:tcPr>
          <w:p w14:paraId="41D886EC" w14:textId="77777777" w:rsidR="005D3EF7" w:rsidRPr="00E46B17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2ABCECB1" w14:textId="77777777" w:rsidR="005D3EF7" w:rsidRPr="00E46B17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2CD11DCA" w14:textId="77777777" w:rsidR="005D3EF7" w:rsidRPr="00E46B17" w:rsidRDefault="005D3EF7" w:rsidP="001C209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56142C" w:rsidRPr="00E46B17" w14:paraId="2845B9E9" w14:textId="77777777" w:rsidTr="001C20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17B6865" w14:textId="28F8DA9E" w:rsidR="0056142C" w:rsidRPr="001653D4" w:rsidRDefault="003F0E93" w:rsidP="001C209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653D4">
              <w:rPr>
                <w:rFonts w:cs="Arial"/>
                <w:b w:val="0"/>
                <w:bCs w:val="0"/>
                <w:sz w:val="20"/>
                <w:szCs w:val="20"/>
              </w:rPr>
              <w:t>ITNO</w:t>
            </w:r>
          </w:p>
        </w:tc>
        <w:tc>
          <w:tcPr>
            <w:tcW w:w="1681" w:type="dxa"/>
          </w:tcPr>
          <w:p w14:paraId="2660E25B" w14:textId="0B622E77" w:rsidR="0056142C" w:rsidRPr="001653D4" w:rsidRDefault="003F0E93" w:rsidP="001C209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rFonts w:cs="Arial"/>
                <w:sz w:val="20"/>
                <w:szCs w:val="20"/>
              </w:rPr>
              <w:t>Item number</w:t>
            </w:r>
          </w:p>
        </w:tc>
        <w:tc>
          <w:tcPr>
            <w:tcW w:w="730" w:type="dxa"/>
          </w:tcPr>
          <w:p w14:paraId="6DD873AE" w14:textId="2535E736" w:rsidR="0056142C" w:rsidRPr="001653D4" w:rsidRDefault="0056142C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3DAC403" w14:textId="54C3920A" w:rsidR="0056142C" w:rsidRPr="001653D4" w:rsidRDefault="003F0E93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3" w:type="dxa"/>
          </w:tcPr>
          <w:p w14:paraId="1A9E6CDA" w14:textId="2B1A3CD4" w:rsidR="0056142C" w:rsidRPr="001653D4" w:rsidRDefault="003F0E93" w:rsidP="001C209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AC29ECB" w14:textId="5B199444" w:rsidR="0056142C" w:rsidRPr="001653D4" w:rsidRDefault="003F0E93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2752A30C" w14:textId="6493C0AB" w:rsidR="0056142C" w:rsidRPr="001653D4" w:rsidRDefault="001A70E6" w:rsidP="001C209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rFonts w:cs="Arial"/>
                <w:sz w:val="20"/>
                <w:szCs w:val="20"/>
              </w:rPr>
              <w:t xml:space="preserve">Code </w:t>
            </w:r>
            <w:r w:rsidR="003F0E93" w:rsidRPr="001653D4">
              <w:rPr>
                <w:rFonts w:cs="Arial"/>
                <w:sz w:val="20"/>
                <w:szCs w:val="20"/>
              </w:rPr>
              <w:t>article</w:t>
            </w:r>
          </w:p>
        </w:tc>
      </w:tr>
      <w:tr w:rsidR="003F0E93" w:rsidRPr="00E46B17" w14:paraId="5352596E" w14:textId="77777777" w:rsidTr="001C20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2EA68E8" w14:textId="3287E8E7" w:rsidR="003F0E93" w:rsidRPr="001653D4" w:rsidRDefault="00144EAC" w:rsidP="001C209F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1653D4">
              <w:rPr>
                <w:rFonts w:cs="Arial"/>
                <w:b w:val="0"/>
                <w:bCs w:val="0"/>
                <w:sz w:val="20"/>
                <w:szCs w:val="20"/>
              </w:rPr>
              <w:t>ITDS</w:t>
            </w:r>
          </w:p>
        </w:tc>
        <w:tc>
          <w:tcPr>
            <w:tcW w:w="1681" w:type="dxa"/>
          </w:tcPr>
          <w:p w14:paraId="55C78930" w14:textId="0C80553D" w:rsidR="003F0E93" w:rsidRPr="001653D4" w:rsidRDefault="00144EAC" w:rsidP="001C20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rFonts w:cs="Arial"/>
                <w:sz w:val="20"/>
                <w:szCs w:val="20"/>
              </w:rPr>
              <w:t>Name</w:t>
            </w:r>
          </w:p>
        </w:tc>
        <w:tc>
          <w:tcPr>
            <w:tcW w:w="730" w:type="dxa"/>
          </w:tcPr>
          <w:p w14:paraId="62E6C868" w14:textId="12D088E9" w:rsidR="003F0E93" w:rsidRPr="001653D4" w:rsidRDefault="00144EAC" w:rsidP="001C209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AA3330B" w14:textId="22EAF1FC" w:rsidR="003F0E93" w:rsidRPr="001653D4" w:rsidRDefault="00144EAC" w:rsidP="001C209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rFonts w:cs="Arial"/>
                <w:sz w:val="20"/>
                <w:szCs w:val="20"/>
              </w:rPr>
              <w:t>60</w:t>
            </w:r>
          </w:p>
        </w:tc>
        <w:tc>
          <w:tcPr>
            <w:tcW w:w="1293" w:type="dxa"/>
          </w:tcPr>
          <w:p w14:paraId="71EA1119" w14:textId="6838F65C" w:rsidR="003F0E93" w:rsidRPr="001653D4" w:rsidRDefault="003F0E93" w:rsidP="001C209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3B9EDFB2" w14:textId="1250A96F" w:rsidR="003F0E93" w:rsidRPr="001653D4" w:rsidRDefault="003F0E93" w:rsidP="001C209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58F893FE" w14:textId="13EAACFD" w:rsidR="003F0E93" w:rsidRPr="001653D4" w:rsidRDefault="00144EAC" w:rsidP="001C209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1653D4">
              <w:rPr>
                <w:sz w:val="20"/>
                <w:szCs w:val="20"/>
              </w:rPr>
              <w:t>Désignation</w:t>
            </w:r>
          </w:p>
        </w:tc>
      </w:tr>
    </w:tbl>
    <w:p w14:paraId="369E28B7" w14:textId="77777777" w:rsidR="00150AF5" w:rsidRPr="00E46B17" w:rsidRDefault="00150AF5">
      <w:pPr>
        <w:rPr>
          <w:b/>
          <w:sz w:val="24"/>
        </w:rPr>
      </w:pPr>
    </w:p>
    <w:p w14:paraId="547888A1" w14:textId="77777777" w:rsidR="00D8498C" w:rsidRPr="00E46B17" w:rsidRDefault="00D8498C">
      <w:pPr>
        <w:rPr>
          <w:b/>
          <w:sz w:val="24"/>
        </w:rPr>
      </w:pPr>
    </w:p>
    <w:p w14:paraId="637AF8B8" w14:textId="05179652" w:rsidR="00150AF5" w:rsidRPr="00E46B17" w:rsidRDefault="000579FC" w:rsidP="00150AF5">
      <w:pPr>
        <w:pStyle w:val="ListParagraph"/>
        <w:numPr>
          <w:ilvl w:val="0"/>
          <w:numId w:val="39"/>
        </w:numPr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PDS001MI_Get</w:t>
      </w:r>
    </w:p>
    <w:p w14:paraId="7FA49DEE" w14:textId="13987C37" w:rsidR="00150AF5" w:rsidRPr="00E46B17" w:rsidRDefault="00150AF5" w:rsidP="00150AF5">
      <w:pPr>
        <w:pStyle w:val="BodyText"/>
        <w:ind w:left="0"/>
        <w:rPr>
          <w:b/>
          <w:sz w:val="24"/>
        </w:rPr>
      </w:pPr>
      <w:r w:rsidRPr="00E46B17">
        <w:t xml:space="preserve">Cette API </w:t>
      </w:r>
      <w:r w:rsidR="002C7BD5" w:rsidRPr="00E46B17">
        <w:t xml:space="preserve">est </w:t>
      </w:r>
      <w:r w:rsidR="003F0E93" w:rsidRPr="00E46B17">
        <w:t xml:space="preserve">utilisée pour la récupération des informations relatives </w:t>
      </w:r>
      <w:r w:rsidR="000579FC">
        <w:t>au produit principale</w:t>
      </w:r>
    </w:p>
    <w:tbl>
      <w:tblPr>
        <w:tblStyle w:val="PlainTable1"/>
        <w:tblW w:w="10101" w:type="dxa"/>
        <w:tblLook w:val="04A0" w:firstRow="1" w:lastRow="0" w:firstColumn="1" w:lastColumn="0" w:noHBand="0" w:noVBand="1"/>
      </w:tblPr>
      <w:tblGrid>
        <w:gridCol w:w="1114"/>
        <w:gridCol w:w="1575"/>
        <w:gridCol w:w="837"/>
        <w:gridCol w:w="1231"/>
        <w:gridCol w:w="1294"/>
        <w:gridCol w:w="1667"/>
        <w:gridCol w:w="2383"/>
      </w:tblGrid>
      <w:tr w:rsidR="00150AF5" w:rsidRPr="00E46B17" w14:paraId="63AC2081" w14:textId="77777777" w:rsidTr="009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694BB3A9" w14:textId="77777777" w:rsidR="00150AF5" w:rsidRPr="00E46B17" w:rsidRDefault="00150AF5" w:rsidP="00603F0F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575" w:type="dxa"/>
            <w:shd w:val="clear" w:color="auto" w:fill="00B0F0"/>
          </w:tcPr>
          <w:p w14:paraId="18385282" w14:textId="77777777" w:rsidR="00150AF5" w:rsidRPr="00E46B17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837" w:type="dxa"/>
            <w:shd w:val="clear" w:color="auto" w:fill="00B0F0"/>
          </w:tcPr>
          <w:p w14:paraId="43C1FF39" w14:textId="77777777" w:rsidR="00150AF5" w:rsidRPr="00E46B17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0468F7D1" w14:textId="77777777" w:rsidR="00150AF5" w:rsidRPr="00E46B17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94" w:type="dxa"/>
            <w:shd w:val="clear" w:color="auto" w:fill="00B0F0"/>
          </w:tcPr>
          <w:p w14:paraId="49F7B2B0" w14:textId="77777777" w:rsidR="00150AF5" w:rsidRPr="00E46B17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7" w:type="dxa"/>
            <w:shd w:val="clear" w:color="auto" w:fill="00B0F0"/>
          </w:tcPr>
          <w:p w14:paraId="3E8EF8C2" w14:textId="77777777" w:rsidR="00150AF5" w:rsidRPr="00E46B17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3" w:type="dxa"/>
            <w:shd w:val="clear" w:color="auto" w:fill="00B0F0"/>
          </w:tcPr>
          <w:p w14:paraId="0DE9F6C2" w14:textId="77777777" w:rsidR="00150AF5" w:rsidRPr="00E46B17" w:rsidRDefault="00150AF5" w:rsidP="00603F0F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3F0E93" w:rsidRPr="00E46B17" w14:paraId="5DE4E0D5" w14:textId="77777777" w:rsidTr="009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C934C85" w14:textId="3C5BE2E3" w:rsidR="003F0E93" w:rsidRPr="008548C0" w:rsidRDefault="000579FC" w:rsidP="003F0E93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548C0">
              <w:rPr>
                <w:rFonts w:cs="Arial"/>
                <w:b w:val="0"/>
                <w:bCs w:val="0"/>
                <w:sz w:val="20"/>
                <w:szCs w:val="20"/>
              </w:rPr>
              <w:t>FACI</w:t>
            </w:r>
          </w:p>
        </w:tc>
        <w:tc>
          <w:tcPr>
            <w:tcW w:w="1575" w:type="dxa"/>
          </w:tcPr>
          <w:p w14:paraId="19EB7D8F" w14:textId="710940B6" w:rsidR="003F0E93" w:rsidRPr="008548C0" w:rsidRDefault="000579FC" w:rsidP="003F0E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Facility</w:t>
            </w:r>
          </w:p>
        </w:tc>
        <w:tc>
          <w:tcPr>
            <w:tcW w:w="837" w:type="dxa"/>
          </w:tcPr>
          <w:p w14:paraId="7A3C985C" w14:textId="02312A9A" w:rsidR="003F0E93" w:rsidRPr="008548C0" w:rsidRDefault="000579FC" w:rsidP="003F0E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1ADF138" w14:textId="1D635A6C" w:rsidR="003F0E93" w:rsidRPr="008548C0" w:rsidRDefault="000579FC" w:rsidP="003F0E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4" w:type="dxa"/>
          </w:tcPr>
          <w:p w14:paraId="090BA51F" w14:textId="3D9A362D" w:rsidR="003F0E93" w:rsidRPr="008548C0" w:rsidRDefault="000579FC" w:rsidP="003F0E9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1ECA5D73" w14:textId="5ED8D40F" w:rsidR="003F0E93" w:rsidRPr="008548C0" w:rsidRDefault="000579FC" w:rsidP="003F0E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3" w:type="dxa"/>
          </w:tcPr>
          <w:p w14:paraId="546FBE50" w14:textId="2AAAF86B" w:rsidR="003F0E93" w:rsidRPr="008548C0" w:rsidRDefault="000579FC" w:rsidP="003F0E93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Etablissement</w:t>
            </w:r>
          </w:p>
        </w:tc>
      </w:tr>
      <w:tr w:rsidR="000579FC" w:rsidRPr="00E46B17" w14:paraId="140A84CA" w14:textId="77777777" w:rsidTr="009B766E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D67DF43" w14:textId="72B3F96E" w:rsidR="000579FC" w:rsidRPr="008548C0" w:rsidRDefault="000579FC" w:rsidP="000579F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548C0">
              <w:rPr>
                <w:rFonts w:cs="Arial"/>
                <w:b w:val="0"/>
                <w:bCs w:val="0"/>
                <w:sz w:val="20"/>
                <w:szCs w:val="20"/>
              </w:rPr>
              <w:t>PRNO</w:t>
            </w:r>
          </w:p>
        </w:tc>
        <w:tc>
          <w:tcPr>
            <w:tcW w:w="1575" w:type="dxa"/>
          </w:tcPr>
          <w:p w14:paraId="74ECE47B" w14:textId="320A7B71" w:rsidR="000579FC" w:rsidRPr="008548C0" w:rsidRDefault="000579FC" w:rsidP="000579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Produit</w:t>
            </w:r>
          </w:p>
        </w:tc>
        <w:tc>
          <w:tcPr>
            <w:tcW w:w="837" w:type="dxa"/>
          </w:tcPr>
          <w:p w14:paraId="3F06260A" w14:textId="5C007CA4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69EE2213" w14:textId="7C688060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4" w:type="dxa"/>
          </w:tcPr>
          <w:p w14:paraId="6F9E27F0" w14:textId="4E9EE87C" w:rsidR="000579FC" w:rsidRPr="008548C0" w:rsidRDefault="000579FC" w:rsidP="000579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216F17C1" w14:textId="0269C2F8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3" w:type="dxa"/>
          </w:tcPr>
          <w:p w14:paraId="3DEEFA71" w14:textId="7CE07781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Code article</w:t>
            </w:r>
          </w:p>
        </w:tc>
      </w:tr>
      <w:tr w:rsidR="000579FC" w:rsidRPr="00E46B17" w14:paraId="6E6A4544" w14:textId="77777777" w:rsidTr="009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294F4A6" w14:textId="4904047C" w:rsidR="000579FC" w:rsidRPr="008548C0" w:rsidRDefault="000579FC" w:rsidP="000579F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548C0">
              <w:rPr>
                <w:rFonts w:cs="Arial"/>
                <w:b w:val="0"/>
                <w:bCs w:val="0"/>
                <w:sz w:val="20"/>
                <w:szCs w:val="20"/>
              </w:rPr>
              <w:t>STRT</w:t>
            </w:r>
          </w:p>
        </w:tc>
        <w:tc>
          <w:tcPr>
            <w:tcW w:w="1575" w:type="dxa"/>
          </w:tcPr>
          <w:p w14:paraId="577A7825" w14:textId="385941A4" w:rsidR="000579FC" w:rsidRPr="008548C0" w:rsidRDefault="000579FC" w:rsidP="000579F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Product structure type</w:t>
            </w:r>
          </w:p>
        </w:tc>
        <w:tc>
          <w:tcPr>
            <w:tcW w:w="837" w:type="dxa"/>
          </w:tcPr>
          <w:p w14:paraId="105FF664" w14:textId="5D4D3566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C7C10BA" w14:textId="46D0FD90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4" w:type="dxa"/>
          </w:tcPr>
          <w:p w14:paraId="4E9A8477" w14:textId="4149CC9E" w:rsidR="000579FC" w:rsidRPr="008548C0" w:rsidRDefault="000579FC" w:rsidP="000579F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18D89B5B" w14:textId="45EE9F6E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3" w:type="dxa"/>
          </w:tcPr>
          <w:p w14:paraId="48CCA888" w14:textId="699A3BD1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-</w:t>
            </w:r>
          </w:p>
        </w:tc>
      </w:tr>
      <w:tr w:rsidR="003F0E93" w:rsidRPr="00E46B17" w14:paraId="5ECA76B9" w14:textId="77777777" w:rsidTr="009B766E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DF03610" w14:textId="4B285E5C" w:rsidR="003F0E93" w:rsidRPr="008548C0" w:rsidRDefault="000579FC" w:rsidP="003F0E93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548C0">
              <w:rPr>
                <w:rFonts w:cs="Arial"/>
                <w:b w:val="0"/>
                <w:bCs w:val="0"/>
                <w:sz w:val="20"/>
                <w:szCs w:val="20"/>
              </w:rPr>
              <w:t>STAT</w:t>
            </w:r>
          </w:p>
        </w:tc>
        <w:tc>
          <w:tcPr>
            <w:tcW w:w="1575" w:type="dxa"/>
          </w:tcPr>
          <w:p w14:paraId="03570777" w14:textId="0FF7E4B3" w:rsidR="003F0E93" w:rsidRPr="008548C0" w:rsidRDefault="000579FC" w:rsidP="003F0E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Status</w:t>
            </w:r>
          </w:p>
        </w:tc>
        <w:tc>
          <w:tcPr>
            <w:tcW w:w="837" w:type="dxa"/>
          </w:tcPr>
          <w:p w14:paraId="3CC61940" w14:textId="724DBCAB" w:rsidR="003F0E93" w:rsidRPr="008548C0" w:rsidRDefault="000579FC" w:rsidP="003F0E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16C38EDC" w14:textId="5E608779" w:rsidR="003F0E93" w:rsidRPr="008548C0" w:rsidRDefault="000579FC" w:rsidP="003F0E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294" w:type="dxa"/>
          </w:tcPr>
          <w:p w14:paraId="674C42E5" w14:textId="3FF0377E" w:rsidR="003F0E93" w:rsidRPr="008548C0" w:rsidRDefault="000579FC" w:rsidP="003F0E9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73AF3523" w14:textId="696317E3" w:rsidR="003F0E93" w:rsidRPr="008548C0" w:rsidRDefault="000579FC" w:rsidP="003F0E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239679C6" w14:textId="1A923E00" w:rsidR="003F0E93" w:rsidRPr="008548C0" w:rsidRDefault="000579FC" w:rsidP="003F0E9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Statut</w:t>
            </w:r>
          </w:p>
        </w:tc>
      </w:tr>
      <w:tr w:rsidR="000579FC" w:rsidRPr="00E46B17" w14:paraId="30295922" w14:textId="77777777" w:rsidTr="009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BA3B989" w14:textId="2C275E0E" w:rsidR="000579FC" w:rsidRPr="008548C0" w:rsidRDefault="000579FC" w:rsidP="000579F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548C0">
              <w:rPr>
                <w:rFonts w:cs="Arial"/>
                <w:b w:val="0"/>
                <w:bCs w:val="0"/>
                <w:sz w:val="20"/>
                <w:szCs w:val="20"/>
              </w:rPr>
              <w:t>PRTX</w:t>
            </w:r>
          </w:p>
        </w:tc>
        <w:tc>
          <w:tcPr>
            <w:tcW w:w="1575" w:type="dxa"/>
          </w:tcPr>
          <w:p w14:paraId="5311C73C" w14:textId="3F426700" w:rsidR="000579FC" w:rsidRPr="008548C0" w:rsidRDefault="000579FC" w:rsidP="000579F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Product text</w:t>
            </w:r>
          </w:p>
        </w:tc>
        <w:tc>
          <w:tcPr>
            <w:tcW w:w="837" w:type="dxa"/>
          </w:tcPr>
          <w:p w14:paraId="6C153C69" w14:textId="73B1FEE7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5BB6C67" w14:textId="45237069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30</w:t>
            </w:r>
          </w:p>
        </w:tc>
        <w:tc>
          <w:tcPr>
            <w:tcW w:w="1294" w:type="dxa"/>
          </w:tcPr>
          <w:p w14:paraId="023A6065" w14:textId="65790472" w:rsidR="000579FC" w:rsidRPr="008548C0" w:rsidRDefault="000579FC" w:rsidP="000579F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1490C648" w14:textId="5EC16138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1113657E" w14:textId="5D90CB2A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0579FC" w:rsidRPr="00E46B17" w14:paraId="0F84FB83" w14:textId="77777777" w:rsidTr="009B766E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D4D3655" w14:textId="67BD4CFF" w:rsidR="000579FC" w:rsidRPr="008548C0" w:rsidRDefault="000579FC" w:rsidP="000579F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548C0">
              <w:rPr>
                <w:rFonts w:cs="Arial"/>
                <w:b w:val="0"/>
                <w:bCs w:val="0"/>
                <w:sz w:val="20"/>
                <w:szCs w:val="20"/>
              </w:rPr>
              <w:t>UNMS</w:t>
            </w:r>
          </w:p>
        </w:tc>
        <w:tc>
          <w:tcPr>
            <w:tcW w:w="1575" w:type="dxa"/>
          </w:tcPr>
          <w:p w14:paraId="562A3192" w14:textId="2E118934" w:rsidR="000579FC" w:rsidRPr="008548C0" w:rsidRDefault="000579FC" w:rsidP="000579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Unit of measure</w:t>
            </w:r>
          </w:p>
        </w:tc>
        <w:tc>
          <w:tcPr>
            <w:tcW w:w="837" w:type="dxa"/>
          </w:tcPr>
          <w:p w14:paraId="2BBC8DF3" w14:textId="6D41FF49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B9E69EE" w14:textId="1B8D4E3D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4" w:type="dxa"/>
          </w:tcPr>
          <w:p w14:paraId="0752DAAE" w14:textId="6EAC6AAB" w:rsidR="000579FC" w:rsidRPr="008548C0" w:rsidRDefault="000579FC" w:rsidP="000579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109C0B92" w14:textId="5070E1FA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4D74A905" w14:textId="77B385CB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Unité</w:t>
            </w:r>
          </w:p>
        </w:tc>
      </w:tr>
      <w:tr w:rsidR="000579FC" w:rsidRPr="00E46B17" w14:paraId="111D3B7B" w14:textId="77777777" w:rsidTr="009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BB18A22" w14:textId="3FABB1AA" w:rsidR="000579FC" w:rsidRPr="008548C0" w:rsidRDefault="000579FC" w:rsidP="000579F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548C0">
              <w:rPr>
                <w:rFonts w:cs="Arial"/>
                <w:b w:val="0"/>
                <w:bCs w:val="0"/>
                <w:sz w:val="20"/>
                <w:szCs w:val="20"/>
              </w:rPr>
              <w:t>AOPL</w:t>
            </w:r>
          </w:p>
        </w:tc>
        <w:tc>
          <w:tcPr>
            <w:tcW w:w="1575" w:type="dxa"/>
          </w:tcPr>
          <w:p w14:paraId="650D275F" w14:textId="5EB1DD98" w:rsidR="000579FC" w:rsidRPr="008548C0" w:rsidRDefault="000579FC" w:rsidP="000579F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Alternate routings</w:t>
            </w:r>
          </w:p>
        </w:tc>
        <w:tc>
          <w:tcPr>
            <w:tcW w:w="837" w:type="dxa"/>
          </w:tcPr>
          <w:p w14:paraId="44AC4C71" w14:textId="0F765D84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20FD583B" w14:textId="448B97DE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94" w:type="dxa"/>
          </w:tcPr>
          <w:p w14:paraId="322E865B" w14:textId="6785197B" w:rsidR="000579FC" w:rsidRPr="008548C0" w:rsidRDefault="000579FC" w:rsidP="000579F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3DE5305E" w14:textId="7640C7E1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1C7D61CA" w14:textId="4647FA4E" w:rsidR="000579FC" w:rsidRPr="008548C0" w:rsidRDefault="000579FC" w:rsidP="000579F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Gamme de remplacement</w:t>
            </w:r>
          </w:p>
        </w:tc>
      </w:tr>
      <w:tr w:rsidR="000579FC" w:rsidRPr="00E46B17" w14:paraId="006806B2" w14:textId="77777777" w:rsidTr="009B766E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1620889" w14:textId="08F06B6B" w:rsidR="000579FC" w:rsidRPr="008548C0" w:rsidRDefault="000579FC" w:rsidP="000579FC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8548C0">
              <w:rPr>
                <w:rFonts w:cs="Arial"/>
                <w:b w:val="0"/>
                <w:bCs w:val="0"/>
                <w:sz w:val="20"/>
                <w:szCs w:val="20"/>
              </w:rPr>
              <w:t>SAOI</w:t>
            </w:r>
          </w:p>
        </w:tc>
        <w:tc>
          <w:tcPr>
            <w:tcW w:w="1575" w:type="dxa"/>
          </w:tcPr>
          <w:p w14:paraId="18EE5081" w14:textId="2C153512" w:rsidR="000579FC" w:rsidRPr="008548C0" w:rsidRDefault="000579FC" w:rsidP="000579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Standard routing</w:t>
            </w:r>
          </w:p>
        </w:tc>
        <w:tc>
          <w:tcPr>
            <w:tcW w:w="837" w:type="dxa"/>
          </w:tcPr>
          <w:p w14:paraId="09932B73" w14:textId="6317BDA8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6DF6924C" w14:textId="4CD16CBE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1294" w:type="dxa"/>
          </w:tcPr>
          <w:p w14:paraId="27575E4E" w14:textId="782F6B28" w:rsidR="000579FC" w:rsidRPr="008548C0" w:rsidRDefault="000579FC" w:rsidP="000579F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5DC99101" w14:textId="1F50708F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18CCB5D2" w14:textId="34775B37" w:rsidR="000579FC" w:rsidRPr="008548C0" w:rsidRDefault="000579FC" w:rsidP="000579F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8548C0">
              <w:rPr>
                <w:rFonts w:cs="Arial"/>
                <w:sz w:val="20"/>
                <w:szCs w:val="20"/>
              </w:rPr>
              <w:t>Gamme standard</w:t>
            </w:r>
          </w:p>
        </w:tc>
      </w:tr>
    </w:tbl>
    <w:p w14:paraId="237CCD0D" w14:textId="77777777" w:rsidR="006D754B" w:rsidRPr="00E46B17" w:rsidRDefault="006D754B" w:rsidP="006D754B">
      <w:pPr>
        <w:rPr>
          <w:rFonts w:cs="Arial"/>
          <w:b/>
          <w:sz w:val="24"/>
        </w:rPr>
      </w:pPr>
    </w:p>
    <w:p w14:paraId="470952B1" w14:textId="77777777" w:rsidR="009538F5" w:rsidRPr="00E46B17" w:rsidRDefault="009538F5" w:rsidP="006D754B">
      <w:pPr>
        <w:rPr>
          <w:rFonts w:cs="Arial"/>
          <w:b/>
          <w:sz w:val="24"/>
        </w:rPr>
      </w:pPr>
    </w:p>
    <w:p w14:paraId="1C6D1F94" w14:textId="77777777" w:rsidR="00EE51CF" w:rsidRPr="00E46B17" w:rsidRDefault="00EE51CF" w:rsidP="006D754B">
      <w:pPr>
        <w:rPr>
          <w:rFonts w:cs="Arial"/>
          <w:b/>
          <w:sz w:val="24"/>
        </w:rPr>
      </w:pPr>
    </w:p>
    <w:p w14:paraId="49FF3275" w14:textId="77777777" w:rsidR="00EE51CF" w:rsidRDefault="00EE51CF" w:rsidP="006D754B">
      <w:pPr>
        <w:rPr>
          <w:rFonts w:cs="Arial"/>
          <w:b/>
          <w:sz w:val="24"/>
        </w:rPr>
      </w:pPr>
    </w:p>
    <w:p w14:paraId="1A62E9BE" w14:textId="77777777" w:rsidR="004A6321" w:rsidRDefault="004A6321" w:rsidP="006D754B">
      <w:pPr>
        <w:rPr>
          <w:rFonts w:cs="Arial"/>
          <w:b/>
          <w:sz w:val="24"/>
        </w:rPr>
      </w:pPr>
    </w:p>
    <w:p w14:paraId="6705C516" w14:textId="35822F02" w:rsidR="004A6321" w:rsidRPr="00DB74AC" w:rsidRDefault="004A6321" w:rsidP="004A6321">
      <w:pPr>
        <w:pStyle w:val="BodyText"/>
        <w:numPr>
          <w:ilvl w:val="0"/>
          <w:numId w:val="39"/>
        </w:numPr>
        <w:rPr>
          <w:b/>
          <w:sz w:val="22"/>
          <w:szCs w:val="22"/>
        </w:rPr>
      </w:pPr>
      <w:r w:rsidRPr="00DB74AC">
        <w:rPr>
          <w:b/>
          <w:sz w:val="22"/>
          <w:szCs w:val="22"/>
        </w:rPr>
        <w:lastRenderedPageBreak/>
        <w:t xml:space="preserve"> CRS881MI - GetTranslData</w:t>
      </w:r>
    </w:p>
    <w:p w14:paraId="6366D147" w14:textId="77777777" w:rsidR="004A6321" w:rsidRPr="00D67D16" w:rsidRDefault="004A6321" w:rsidP="004A6321">
      <w:pPr>
        <w:pStyle w:val="BodyText"/>
        <w:ind w:left="0"/>
      </w:pPr>
      <w:r w:rsidRPr="00D67D16">
        <w:t>Cette API sera utilisée pour gérer les transcodifications.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4A6321" w:rsidRPr="00D67D16" w14:paraId="0E2046B9" w14:textId="77777777" w:rsidTr="00903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7A778D65" w14:textId="77777777" w:rsidR="004A6321" w:rsidRPr="00D67D16" w:rsidRDefault="004A6321" w:rsidP="00903256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57785E84" w14:textId="77777777" w:rsidR="004A6321" w:rsidRPr="00D67D16" w:rsidRDefault="004A6321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3FCECD7D" w14:textId="77777777" w:rsidR="004A6321" w:rsidRPr="00D67D16" w:rsidRDefault="004A6321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7BADFE96" w14:textId="77777777" w:rsidR="004A6321" w:rsidRPr="00D67D16" w:rsidRDefault="004A6321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5D0CB9F3" w14:textId="77777777" w:rsidR="004A6321" w:rsidRPr="00D67D16" w:rsidRDefault="004A6321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4C468A0D" w14:textId="77777777" w:rsidR="004A6321" w:rsidRPr="00D67D16" w:rsidRDefault="004A6321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492AE858" w14:textId="77777777" w:rsidR="004A6321" w:rsidRPr="00D67D16" w:rsidRDefault="004A6321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4A6321" w:rsidRPr="00D67D16" w14:paraId="01A9E567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745D704" w14:textId="77777777" w:rsidR="004A6321" w:rsidRPr="00C418EC" w:rsidRDefault="004A6321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C418EC">
              <w:rPr>
                <w:rFonts w:cs="Arial"/>
                <w:b w:val="0"/>
                <w:bCs w:val="0"/>
                <w:sz w:val="20"/>
                <w:szCs w:val="20"/>
              </w:rPr>
              <w:t>TRQF</w:t>
            </w:r>
          </w:p>
        </w:tc>
        <w:tc>
          <w:tcPr>
            <w:tcW w:w="1688" w:type="dxa"/>
          </w:tcPr>
          <w:p w14:paraId="1D566396" w14:textId="77777777" w:rsidR="004A6321" w:rsidRPr="00C418EC" w:rsidRDefault="004A6321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Record type</w:t>
            </w:r>
          </w:p>
        </w:tc>
        <w:tc>
          <w:tcPr>
            <w:tcW w:w="730" w:type="dxa"/>
          </w:tcPr>
          <w:p w14:paraId="16372EA3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5E04DF15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86" w:type="dxa"/>
          </w:tcPr>
          <w:p w14:paraId="7BEF077C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BFF1E9A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2545CBD8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‘0’</w:t>
            </w:r>
          </w:p>
        </w:tc>
      </w:tr>
      <w:tr w:rsidR="004A6321" w:rsidRPr="00D67D16" w14:paraId="3CDAAB18" w14:textId="77777777" w:rsidTr="009032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DD26247" w14:textId="77777777" w:rsidR="004A6321" w:rsidRPr="00C418EC" w:rsidRDefault="004A6321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C418EC">
              <w:rPr>
                <w:rFonts w:cs="Arial"/>
                <w:b w:val="0"/>
                <w:bCs w:val="0"/>
                <w:sz w:val="20"/>
                <w:szCs w:val="20"/>
              </w:rPr>
              <w:t>MSTD</w:t>
            </w:r>
          </w:p>
        </w:tc>
        <w:tc>
          <w:tcPr>
            <w:tcW w:w="1688" w:type="dxa"/>
          </w:tcPr>
          <w:p w14:paraId="3B113109" w14:textId="77777777" w:rsidR="004A6321" w:rsidRPr="00C418EC" w:rsidRDefault="004A6321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Message standard</w:t>
            </w:r>
          </w:p>
        </w:tc>
        <w:tc>
          <w:tcPr>
            <w:tcW w:w="730" w:type="dxa"/>
          </w:tcPr>
          <w:p w14:paraId="1D92F339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9899A17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6" w:type="dxa"/>
          </w:tcPr>
          <w:p w14:paraId="1EE929AB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71F03945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27D1F617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‘CUSTOM’</w:t>
            </w:r>
          </w:p>
        </w:tc>
      </w:tr>
      <w:tr w:rsidR="004A6321" w:rsidRPr="00D67D16" w14:paraId="10E6C372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BE29049" w14:textId="77777777" w:rsidR="004A6321" w:rsidRPr="00C418EC" w:rsidRDefault="004A6321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C418EC">
              <w:rPr>
                <w:rFonts w:cs="Arial"/>
                <w:b w:val="0"/>
                <w:bCs w:val="0"/>
                <w:sz w:val="20"/>
                <w:szCs w:val="20"/>
              </w:rPr>
              <w:t>MVRS</w:t>
            </w:r>
          </w:p>
        </w:tc>
        <w:tc>
          <w:tcPr>
            <w:tcW w:w="1688" w:type="dxa"/>
          </w:tcPr>
          <w:p w14:paraId="2DC60ED2" w14:textId="77777777" w:rsidR="004A6321" w:rsidRPr="00C418EC" w:rsidRDefault="004A6321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Message version</w:t>
            </w:r>
          </w:p>
        </w:tc>
        <w:tc>
          <w:tcPr>
            <w:tcW w:w="730" w:type="dxa"/>
          </w:tcPr>
          <w:p w14:paraId="22336103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81D77F3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286" w:type="dxa"/>
          </w:tcPr>
          <w:p w14:paraId="0D8F602D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06948FB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7221AC95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‘1’</w:t>
            </w:r>
          </w:p>
        </w:tc>
      </w:tr>
      <w:tr w:rsidR="004A6321" w:rsidRPr="00D67D16" w14:paraId="04FA4F78" w14:textId="77777777" w:rsidTr="009032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FE4B4DE" w14:textId="77777777" w:rsidR="004A6321" w:rsidRPr="00C418EC" w:rsidRDefault="004A6321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C418EC">
              <w:rPr>
                <w:rFonts w:cs="Arial"/>
                <w:b w:val="0"/>
                <w:bCs w:val="0"/>
                <w:sz w:val="20"/>
                <w:szCs w:val="20"/>
              </w:rPr>
              <w:t>BMSG</w:t>
            </w:r>
          </w:p>
        </w:tc>
        <w:tc>
          <w:tcPr>
            <w:tcW w:w="1688" w:type="dxa"/>
          </w:tcPr>
          <w:p w14:paraId="03FB9B4B" w14:textId="77777777" w:rsidR="004A6321" w:rsidRPr="00C418EC" w:rsidRDefault="004A6321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Business message</w:t>
            </w:r>
          </w:p>
        </w:tc>
        <w:tc>
          <w:tcPr>
            <w:tcW w:w="730" w:type="dxa"/>
          </w:tcPr>
          <w:p w14:paraId="66813C6C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6F7F393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286" w:type="dxa"/>
          </w:tcPr>
          <w:p w14:paraId="7147F6F0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70D9394A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5877BF7F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‘GENERIC’</w:t>
            </w:r>
          </w:p>
        </w:tc>
      </w:tr>
      <w:tr w:rsidR="004A6321" w:rsidRPr="00D67D16" w14:paraId="4D5AC159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1C76A64" w14:textId="77777777" w:rsidR="004A6321" w:rsidRPr="00C418EC" w:rsidRDefault="004A6321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C418EC">
              <w:rPr>
                <w:rFonts w:cs="Arial"/>
                <w:b w:val="0"/>
                <w:bCs w:val="0"/>
                <w:sz w:val="20"/>
                <w:szCs w:val="20"/>
              </w:rPr>
              <w:t>IBOB</w:t>
            </w:r>
          </w:p>
        </w:tc>
        <w:tc>
          <w:tcPr>
            <w:tcW w:w="1688" w:type="dxa"/>
          </w:tcPr>
          <w:p w14:paraId="2A492FDB" w14:textId="77777777" w:rsidR="004A6321" w:rsidRPr="00C418EC" w:rsidRDefault="004A6321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Inbound or outbound message</w:t>
            </w:r>
          </w:p>
        </w:tc>
        <w:tc>
          <w:tcPr>
            <w:tcW w:w="730" w:type="dxa"/>
          </w:tcPr>
          <w:p w14:paraId="54BDC0DF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E9CFC76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86" w:type="dxa"/>
          </w:tcPr>
          <w:p w14:paraId="378DFF5A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D89FA48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11538D27" w14:textId="23E5A333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‘O’</w:t>
            </w:r>
          </w:p>
        </w:tc>
      </w:tr>
      <w:tr w:rsidR="004A6321" w:rsidRPr="00D67D16" w14:paraId="71AB173D" w14:textId="77777777" w:rsidTr="009032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DB8454E" w14:textId="77777777" w:rsidR="004A6321" w:rsidRPr="00C418EC" w:rsidRDefault="004A6321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C418EC">
              <w:rPr>
                <w:rFonts w:cs="Arial"/>
                <w:b w:val="0"/>
                <w:bCs w:val="0"/>
                <w:sz w:val="20"/>
                <w:szCs w:val="20"/>
              </w:rPr>
              <w:t>ELMP</w:t>
            </w:r>
          </w:p>
        </w:tc>
        <w:tc>
          <w:tcPr>
            <w:tcW w:w="1688" w:type="dxa"/>
          </w:tcPr>
          <w:p w14:paraId="1147903D" w14:textId="77777777" w:rsidR="004A6321" w:rsidRPr="00C418EC" w:rsidRDefault="004A6321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Parent element</w:t>
            </w:r>
          </w:p>
        </w:tc>
        <w:tc>
          <w:tcPr>
            <w:tcW w:w="730" w:type="dxa"/>
          </w:tcPr>
          <w:p w14:paraId="017531E8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808382C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30</w:t>
            </w:r>
          </w:p>
        </w:tc>
        <w:tc>
          <w:tcPr>
            <w:tcW w:w="1286" w:type="dxa"/>
          </w:tcPr>
          <w:p w14:paraId="3E5FADE0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779E5110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0F98BD83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‘GM’</w:t>
            </w:r>
          </w:p>
        </w:tc>
      </w:tr>
      <w:tr w:rsidR="004A6321" w:rsidRPr="00D67D16" w14:paraId="1134B03C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BA77865" w14:textId="77777777" w:rsidR="004A6321" w:rsidRPr="00C418EC" w:rsidRDefault="004A6321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C418EC">
              <w:rPr>
                <w:rFonts w:cs="Arial"/>
                <w:b w:val="0"/>
                <w:bCs w:val="0"/>
                <w:sz w:val="20"/>
                <w:szCs w:val="20"/>
              </w:rPr>
              <w:t>ELMD</w:t>
            </w:r>
          </w:p>
        </w:tc>
        <w:tc>
          <w:tcPr>
            <w:tcW w:w="1688" w:type="dxa"/>
          </w:tcPr>
          <w:p w14:paraId="72C290A2" w14:textId="77777777" w:rsidR="004A6321" w:rsidRPr="00C418EC" w:rsidRDefault="004A6321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Data element</w:t>
            </w:r>
          </w:p>
        </w:tc>
        <w:tc>
          <w:tcPr>
            <w:tcW w:w="730" w:type="dxa"/>
          </w:tcPr>
          <w:p w14:paraId="2D337DCE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B6E117E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30</w:t>
            </w:r>
          </w:p>
        </w:tc>
        <w:tc>
          <w:tcPr>
            <w:tcW w:w="1286" w:type="dxa"/>
          </w:tcPr>
          <w:p w14:paraId="38A1D774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3D35E53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4ED6602E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‘VIF’</w:t>
            </w:r>
          </w:p>
        </w:tc>
      </w:tr>
      <w:tr w:rsidR="004A6321" w:rsidRPr="00D67D16" w14:paraId="4D924B63" w14:textId="77777777" w:rsidTr="009032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D59BA60" w14:textId="77777777" w:rsidR="004A6321" w:rsidRPr="00C418EC" w:rsidRDefault="004A6321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C418EC">
              <w:rPr>
                <w:rFonts w:cs="Arial"/>
                <w:b w:val="0"/>
                <w:bCs w:val="0"/>
                <w:sz w:val="20"/>
                <w:szCs w:val="20"/>
              </w:rPr>
              <w:t>EXTP</w:t>
            </w:r>
          </w:p>
        </w:tc>
        <w:tc>
          <w:tcPr>
            <w:tcW w:w="1688" w:type="dxa"/>
          </w:tcPr>
          <w:p w14:paraId="664FC0C6" w14:textId="77777777" w:rsidR="004A6321" w:rsidRPr="00C418EC" w:rsidRDefault="004A6321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External partner address</w:t>
            </w:r>
          </w:p>
        </w:tc>
        <w:tc>
          <w:tcPr>
            <w:tcW w:w="730" w:type="dxa"/>
          </w:tcPr>
          <w:p w14:paraId="1CA36C36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47B05E5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40</w:t>
            </w:r>
          </w:p>
        </w:tc>
        <w:tc>
          <w:tcPr>
            <w:tcW w:w="1286" w:type="dxa"/>
          </w:tcPr>
          <w:p w14:paraId="3E9DF776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D2B3877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0E221BD4" w14:textId="7703EB56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‘ETABLISSEEMNT’</w:t>
            </w:r>
            <w:r w:rsidRPr="00C418EC">
              <w:rPr>
                <w:rFonts w:cs="Arial"/>
                <w:sz w:val="20"/>
                <w:szCs w:val="20"/>
              </w:rPr>
              <w:br/>
              <w:t>‘UNITE’</w:t>
            </w:r>
          </w:p>
        </w:tc>
      </w:tr>
      <w:tr w:rsidR="004A6321" w:rsidRPr="00D67D16" w14:paraId="2BAA3F01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062F7B9" w14:textId="77777777" w:rsidR="004A6321" w:rsidRPr="00C418EC" w:rsidRDefault="004A6321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C418EC">
              <w:rPr>
                <w:rFonts w:cs="Arial"/>
                <w:b w:val="0"/>
                <w:bCs w:val="0"/>
                <w:sz w:val="20"/>
                <w:szCs w:val="20"/>
              </w:rPr>
              <w:t>MBMD</w:t>
            </w:r>
          </w:p>
        </w:tc>
        <w:tc>
          <w:tcPr>
            <w:tcW w:w="1688" w:type="dxa"/>
          </w:tcPr>
          <w:p w14:paraId="6FC6371E" w14:textId="77777777" w:rsidR="004A6321" w:rsidRPr="00C418EC" w:rsidRDefault="004A6321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Message data</w:t>
            </w:r>
          </w:p>
        </w:tc>
        <w:tc>
          <w:tcPr>
            <w:tcW w:w="730" w:type="dxa"/>
          </w:tcPr>
          <w:p w14:paraId="223D5B9C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6F02C24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40</w:t>
            </w:r>
          </w:p>
        </w:tc>
        <w:tc>
          <w:tcPr>
            <w:tcW w:w="1286" w:type="dxa"/>
          </w:tcPr>
          <w:p w14:paraId="66DA2AF5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AAED697" w14:textId="77777777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006B33AE" w14:textId="4B11CE66" w:rsidR="004A6321" w:rsidRPr="00C418EC" w:rsidRDefault="004A6321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FACI</w:t>
            </w:r>
            <w:r w:rsidRPr="00C418EC">
              <w:rPr>
                <w:rFonts w:cs="Arial"/>
                <w:sz w:val="20"/>
                <w:szCs w:val="20"/>
              </w:rPr>
              <w:br/>
              <w:t>UNMS</w:t>
            </w:r>
          </w:p>
        </w:tc>
      </w:tr>
      <w:tr w:rsidR="004A6321" w:rsidRPr="00D67D16" w14:paraId="19FBD22D" w14:textId="77777777" w:rsidTr="009032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D3FC3F5" w14:textId="77777777" w:rsidR="004A6321" w:rsidRPr="00C418EC" w:rsidRDefault="004A6321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C418EC">
              <w:rPr>
                <w:rFonts w:cs="Arial"/>
                <w:b w:val="0"/>
                <w:bCs w:val="0"/>
                <w:sz w:val="20"/>
                <w:szCs w:val="20"/>
              </w:rPr>
              <w:t>MVXD</w:t>
            </w:r>
          </w:p>
        </w:tc>
        <w:tc>
          <w:tcPr>
            <w:tcW w:w="1688" w:type="dxa"/>
          </w:tcPr>
          <w:p w14:paraId="524D74FE" w14:textId="77777777" w:rsidR="004A6321" w:rsidRPr="00C418EC" w:rsidRDefault="004A6321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Movex data</w:t>
            </w:r>
          </w:p>
        </w:tc>
        <w:tc>
          <w:tcPr>
            <w:tcW w:w="730" w:type="dxa"/>
          </w:tcPr>
          <w:p w14:paraId="008E147C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65B49536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30</w:t>
            </w:r>
          </w:p>
        </w:tc>
        <w:tc>
          <w:tcPr>
            <w:tcW w:w="1286" w:type="dxa"/>
          </w:tcPr>
          <w:p w14:paraId="5BCD3359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6A37D6DD" w14:textId="77777777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7B3ACDF3" w14:textId="633BB590" w:rsidR="004A6321" w:rsidRPr="00C418EC" w:rsidRDefault="004A632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C418EC">
              <w:rPr>
                <w:rFonts w:cs="Arial"/>
                <w:sz w:val="20"/>
                <w:szCs w:val="20"/>
              </w:rPr>
              <w:t>FACI</w:t>
            </w:r>
            <w:r w:rsidRPr="00C418EC">
              <w:rPr>
                <w:rFonts w:cs="Arial"/>
                <w:sz w:val="20"/>
                <w:szCs w:val="20"/>
              </w:rPr>
              <w:br/>
              <w:t>UNMS</w:t>
            </w:r>
          </w:p>
        </w:tc>
      </w:tr>
    </w:tbl>
    <w:p w14:paraId="4EFD800F" w14:textId="77777777" w:rsidR="009538F5" w:rsidRDefault="009538F5" w:rsidP="009538F5">
      <w:pPr>
        <w:pStyle w:val="BodyText"/>
        <w:ind w:left="0"/>
      </w:pPr>
    </w:p>
    <w:p w14:paraId="24F52463" w14:textId="77777777" w:rsidR="00DB74AC" w:rsidRDefault="00DB74AC" w:rsidP="009538F5">
      <w:pPr>
        <w:pStyle w:val="BodyText"/>
        <w:ind w:left="0"/>
      </w:pPr>
    </w:p>
    <w:p w14:paraId="467158E4" w14:textId="3E92EBFD" w:rsidR="003B6737" w:rsidRPr="003B6737" w:rsidRDefault="003B6737" w:rsidP="003B6737">
      <w:pPr>
        <w:pStyle w:val="ListParagraph"/>
        <w:numPr>
          <w:ilvl w:val="0"/>
          <w:numId w:val="39"/>
        </w:numPr>
        <w:rPr>
          <w:rFonts w:ascii="Arial" w:hAnsi="Arial" w:cs="Arial"/>
          <w:b/>
        </w:rPr>
      </w:pPr>
      <w:r w:rsidRPr="003B6737">
        <w:rPr>
          <w:rFonts w:ascii="Arial" w:hAnsi="Arial" w:cs="Arial"/>
          <w:b/>
        </w:rPr>
        <w:t>PDS002MI_LstComponent</w:t>
      </w:r>
    </w:p>
    <w:p w14:paraId="056BF1CE" w14:textId="212016F4" w:rsidR="003B6737" w:rsidRPr="00E46B17" w:rsidRDefault="003B6737" w:rsidP="003B6737">
      <w:pPr>
        <w:pStyle w:val="BodyText"/>
        <w:ind w:left="0"/>
        <w:rPr>
          <w:b/>
          <w:sz w:val="24"/>
        </w:rPr>
      </w:pPr>
      <w:r w:rsidRPr="00E46B17">
        <w:t xml:space="preserve">Cette API est utilisée pour la </w:t>
      </w:r>
      <w:r w:rsidR="00250279" w:rsidRPr="00E46B17">
        <w:t xml:space="preserve">récupération des informations relatives </w:t>
      </w:r>
      <w:r w:rsidR="00250279">
        <w:t xml:space="preserve">aux composants du produit 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1"/>
        <w:gridCol w:w="730"/>
        <w:gridCol w:w="1231"/>
        <w:gridCol w:w="1293"/>
        <w:gridCol w:w="1666"/>
        <w:gridCol w:w="2382"/>
      </w:tblGrid>
      <w:tr w:rsidR="003B6737" w:rsidRPr="00E46B17" w14:paraId="33F9CB48" w14:textId="77777777" w:rsidTr="003E4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1928308C" w14:textId="77777777" w:rsidR="003B6737" w:rsidRPr="00E46B17" w:rsidRDefault="003B6737" w:rsidP="003E416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1" w:type="dxa"/>
            <w:shd w:val="clear" w:color="auto" w:fill="00B0F0"/>
          </w:tcPr>
          <w:p w14:paraId="35DB33FE" w14:textId="77777777" w:rsidR="003B6737" w:rsidRPr="00E46B17" w:rsidRDefault="003B6737" w:rsidP="003E416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3566558A" w14:textId="77777777" w:rsidR="003B6737" w:rsidRPr="00E46B17" w:rsidRDefault="003B6737" w:rsidP="003E416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31EC66CD" w14:textId="77777777" w:rsidR="003B6737" w:rsidRPr="00E46B17" w:rsidRDefault="003B6737" w:rsidP="003E416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93" w:type="dxa"/>
            <w:shd w:val="clear" w:color="auto" w:fill="00B0F0"/>
          </w:tcPr>
          <w:p w14:paraId="55308DE1" w14:textId="77777777" w:rsidR="003B6737" w:rsidRPr="00E46B17" w:rsidRDefault="003B6737" w:rsidP="003E416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42BFCE8C" w14:textId="77777777" w:rsidR="003B6737" w:rsidRPr="00E46B17" w:rsidRDefault="003B6737" w:rsidP="003E416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5363BA95" w14:textId="77777777" w:rsidR="003B6737" w:rsidRPr="00E46B17" w:rsidRDefault="003B6737" w:rsidP="003E416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3B6737" w:rsidRPr="00E46B17" w14:paraId="7C194ADD" w14:textId="77777777" w:rsidTr="003E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0F86B3E" w14:textId="574724B8" w:rsidR="003B6737" w:rsidRPr="006B4525" w:rsidRDefault="003B6737" w:rsidP="003B673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FACI</w:t>
            </w:r>
          </w:p>
        </w:tc>
        <w:tc>
          <w:tcPr>
            <w:tcW w:w="1681" w:type="dxa"/>
          </w:tcPr>
          <w:p w14:paraId="2536D416" w14:textId="6347747C" w:rsidR="003B6737" w:rsidRPr="006B4525" w:rsidRDefault="003B6737" w:rsidP="003B673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Facility</w:t>
            </w:r>
          </w:p>
        </w:tc>
        <w:tc>
          <w:tcPr>
            <w:tcW w:w="730" w:type="dxa"/>
          </w:tcPr>
          <w:p w14:paraId="43730A10" w14:textId="60249AB4" w:rsidR="003B6737" w:rsidRPr="006B4525" w:rsidRDefault="003B6737" w:rsidP="003B67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F55D8E3" w14:textId="4D0B9A8D" w:rsidR="003B6737" w:rsidRPr="006B4525" w:rsidRDefault="003B6737" w:rsidP="003B67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3" w:type="dxa"/>
          </w:tcPr>
          <w:p w14:paraId="0B6E4479" w14:textId="75355EF7" w:rsidR="003B6737" w:rsidRPr="006B4525" w:rsidRDefault="003B6737" w:rsidP="003B673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20459ECA" w14:textId="78374646" w:rsidR="003B6737" w:rsidRPr="006B4525" w:rsidRDefault="003B6737" w:rsidP="003B67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29E97424" w14:textId="5BDC512F" w:rsidR="003B6737" w:rsidRPr="006B4525" w:rsidRDefault="003B6737" w:rsidP="003B67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Etablissement</w:t>
            </w:r>
          </w:p>
        </w:tc>
      </w:tr>
      <w:tr w:rsidR="003B6737" w:rsidRPr="00E46B17" w14:paraId="14640E55" w14:textId="77777777" w:rsidTr="003E4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159EC8E" w14:textId="0F53D374" w:rsidR="003B6737" w:rsidRPr="006B4525" w:rsidRDefault="003B6737" w:rsidP="003E416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PRNO</w:t>
            </w:r>
          </w:p>
        </w:tc>
        <w:tc>
          <w:tcPr>
            <w:tcW w:w="1681" w:type="dxa"/>
          </w:tcPr>
          <w:p w14:paraId="21D4EF8F" w14:textId="77E72E26" w:rsidR="003B6737" w:rsidRPr="006B4525" w:rsidRDefault="003B6737" w:rsidP="003E41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Product number</w:t>
            </w:r>
          </w:p>
        </w:tc>
        <w:tc>
          <w:tcPr>
            <w:tcW w:w="730" w:type="dxa"/>
          </w:tcPr>
          <w:p w14:paraId="00F7110D" w14:textId="045D1ACB" w:rsidR="003B6737" w:rsidRPr="006B4525" w:rsidRDefault="003B6737" w:rsidP="003E416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155D9DF" w14:textId="261161FF" w:rsidR="003B6737" w:rsidRPr="006B4525" w:rsidRDefault="003B6737" w:rsidP="003E416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3" w:type="dxa"/>
          </w:tcPr>
          <w:p w14:paraId="7593F1B0" w14:textId="597CAA29" w:rsidR="003B6737" w:rsidRPr="006B4525" w:rsidRDefault="003B6737" w:rsidP="003E416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7ABE2B0" w14:textId="2286A08E" w:rsidR="003B6737" w:rsidRPr="006B4525" w:rsidRDefault="003B6737" w:rsidP="003E416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282451D5" w14:textId="4B41A8F3" w:rsidR="003B6737" w:rsidRPr="006B4525" w:rsidRDefault="00250279" w:rsidP="003E416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Code article</w:t>
            </w:r>
          </w:p>
        </w:tc>
      </w:tr>
      <w:tr w:rsidR="003B6737" w:rsidRPr="00E46B17" w14:paraId="77A75DBE" w14:textId="77777777" w:rsidTr="003E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303622B" w14:textId="4A6A5EB4" w:rsidR="003B6737" w:rsidRPr="006B4525" w:rsidRDefault="003B6737" w:rsidP="003B673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STRT</w:t>
            </w:r>
          </w:p>
        </w:tc>
        <w:tc>
          <w:tcPr>
            <w:tcW w:w="1681" w:type="dxa"/>
          </w:tcPr>
          <w:p w14:paraId="43D9EBC1" w14:textId="61639D58" w:rsidR="003B6737" w:rsidRPr="006B4525" w:rsidRDefault="003B6737" w:rsidP="003B673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Product structure type</w:t>
            </w:r>
          </w:p>
        </w:tc>
        <w:tc>
          <w:tcPr>
            <w:tcW w:w="730" w:type="dxa"/>
          </w:tcPr>
          <w:p w14:paraId="1A3626AE" w14:textId="587E5B62" w:rsidR="003B6737" w:rsidRPr="006B4525" w:rsidRDefault="003B6737" w:rsidP="003B67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A769357" w14:textId="0FA40FEC" w:rsidR="003B6737" w:rsidRPr="006B4525" w:rsidRDefault="003B6737" w:rsidP="003B67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3" w:type="dxa"/>
          </w:tcPr>
          <w:p w14:paraId="21FF37F0" w14:textId="7963E201" w:rsidR="003B6737" w:rsidRPr="006B4525" w:rsidRDefault="003B6737" w:rsidP="003B673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711C907" w14:textId="300EAE78" w:rsidR="003B6737" w:rsidRPr="006B4525" w:rsidRDefault="003B6737" w:rsidP="003B67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6059FF63" w14:textId="38311AF6" w:rsidR="003B6737" w:rsidRPr="006B4525" w:rsidRDefault="003B6737" w:rsidP="003B673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</w:tr>
      <w:tr w:rsidR="003B6737" w:rsidRPr="00E46B17" w14:paraId="39A7279E" w14:textId="77777777" w:rsidTr="003E4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AC427A0" w14:textId="2B9F3EBA" w:rsidR="003B6737" w:rsidRPr="006B4525" w:rsidRDefault="00250279" w:rsidP="003B673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PRNO</w:t>
            </w:r>
          </w:p>
        </w:tc>
        <w:tc>
          <w:tcPr>
            <w:tcW w:w="1681" w:type="dxa"/>
          </w:tcPr>
          <w:p w14:paraId="02310AA8" w14:textId="5FE932A1" w:rsidR="003B6737" w:rsidRPr="006B4525" w:rsidRDefault="00250279" w:rsidP="003B673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Product number</w:t>
            </w:r>
          </w:p>
        </w:tc>
        <w:tc>
          <w:tcPr>
            <w:tcW w:w="730" w:type="dxa"/>
          </w:tcPr>
          <w:p w14:paraId="2E72874E" w14:textId="5B914A0C" w:rsidR="003B6737" w:rsidRPr="006B4525" w:rsidRDefault="00250279" w:rsidP="003B67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ABD7E9F" w14:textId="62015684" w:rsidR="003B6737" w:rsidRPr="006B4525" w:rsidRDefault="00250279" w:rsidP="003B67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3" w:type="dxa"/>
          </w:tcPr>
          <w:p w14:paraId="52AF8EF3" w14:textId="5103F41D" w:rsidR="003B6737" w:rsidRPr="006B4525" w:rsidRDefault="00250279" w:rsidP="003B673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340BDD6A" w14:textId="4D666602" w:rsidR="003B6737" w:rsidRPr="006B4525" w:rsidRDefault="00250279" w:rsidP="003B67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4639FCE1" w14:textId="335FFFE1" w:rsidR="003B6737" w:rsidRPr="006B4525" w:rsidRDefault="00250279" w:rsidP="003B67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Code article</w:t>
            </w:r>
          </w:p>
        </w:tc>
      </w:tr>
      <w:tr w:rsidR="00250279" w:rsidRPr="00E46B17" w14:paraId="262D876A" w14:textId="77777777" w:rsidTr="003E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CA7B71B" w14:textId="466EBFAD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MSEQ</w:t>
            </w:r>
          </w:p>
        </w:tc>
        <w:tc>
          <w:tcPr>
            <w:tcW w:w="1681" w:type="dxa"/>
          </w:tcPr>
          <w:p w14:paraId="2928776D" w14:textId="614B34BA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Sequence number</w:t>
            </w:r>
          </w:p>
        </w:tc>
        <w:tc>
          <w:tcPr>
            <w:tcW w:w="730" w:type="dxa"/>
          </w:tcPr>
          <w:p w14:paraId="107A6AAA" w14:textId="627250AF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435ABBF9" w14:textId="308C89B2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1293" w:type="dxa"/>
          </w:tcPr>
          <w:p w14:paraId="0AEA0C7D" w14:textId="3F3712AB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4FEDC065" w14:textId="7D9D8F9E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6EFACA3D" w14:textId="40428EE1" w:rsidR="00250279" w:rsidRPr="006B4525" w:rsidRDefault="005E1F0B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N° de séquence</w:t>
            </w:r>
          </w:p>
        </w:tc>
      </w:tr>
      <w:tr w:rsidR="00250279" w:rsidRPr="00E46B17" w14:paraId="2B1BA389" w14:textId="77777777" w:rsidTr="003E4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8202D7B" w14:textId="61DF6312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OPNO</w:t>
            </w:r>
          </w:p>
        </w:tc>
        <w:tc>
          <w:tcPr>
            <w:tcW w:w="1681" w:type="dxa"/>
          </w:tcPr>
          <w:p w14:paraId="457DA678" w14:textId="1ED68653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Operation number</w:t>
            </w:r>
          </w:p>
        </w:tc>
        <w:tc>
          <w:tcPr>
            <w:tcW w:w="730" w:type="dxa"/>
          </w:tcPr>
          <w:p w14:paraId="00681AD2" w14:textId="1976BF6E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34D999DF" w14:textId="238C9647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1293" w:type="dxa"/>
          </w:tcPr>
          <w:p w14:paraId="1AF0C09B" w14:textId="3ED406F5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2119ABD7" w14:textId="64692C65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70E20D0D" w14:textId="383062C1" w:rsidR="00250279" w:rsidRPr="006B4525" w:rsidRDefault="005E1F0B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N° d’opération</w:t>
            </w:r>
          </w:p>
        </w:tc>
      </w:tr>
      <w:tr w:rsidR="00250279" w:rsidRPr="00E46B17" w14:paraId="7E57BFDB" w14:textId="77777777" w:rsidTr="003E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E5D8354" w14:textId="2AD44FB0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MTPL</w:t>
            </w:r>
          </w:p>
        </w:tc>
        <w:tc>
          <w:tcPr>
            <w:tcW w:w="1681" w:type="dxa"/>
          </w:tcPr>
          <w:p w14:paraId="44840F13" w14:textId="266DF485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Component number</w:t>
            </w:r>
          </w:p>
        </w:tc>
        <w:tc>
          <w:tcPr>
            <w:tcW w:w="730" w:type="dxa"/>
          </w:tcPr>
          <w:p w14:paraId="1943126A" w14:textId="0E6A175C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D261D10" w14:textId="68FD9B9B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3" w:type="dxa"/>
          </w:tcPr>
          <w:p w14:paraId="7A35BD42" w14:textId="671BC0DD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7AAA93FE" w14:textId="31D90B0A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7CFC83C3" w14:textId="1240F38F" w:rsidR="00250279" w:rsidRPr="006B4525" w:rsidRDefault="005E1F0B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</w:tr>
      <w:tr w:rsidR="00250279" w:rsidRPr="00E46B17" w14:paraId="2A053311" w14:textId="77777777" w:rsidTr="003E4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E0CAC4B" w14:textId="0230D3C0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FDAT</w:t>
            </w:r>
          </w:p>
        </w:tc>
        <w:tc>
          <w:tcPr>
            <w:tcW w:w="1681" w:type="dxa"/>
          </w:tcPr>
          <w:p w14:paraId="073A8A53" w14:textId="6BC0F5F2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From date</w:t>
            </w:r>
          </w:p>
        </w:tc>
        <w:tc>
          <w:tcPr>
            <w:tcW w:w="730" w:type="dxa"/>
          </w:tcPr>
          <w:p w14:paraId="6BD933CB" w14:textId="53F76584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06A4E1F2" w14:textId="5D1769BE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293" w:type="dxa"/>
          </w:tcPr>
          <w:p w14:paraId="7E7CA34D" w14:textId="2EC2D2A6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0E91CF7D" w14:textId="6E894B22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0AD1B479" w14:textId="6583F6D0" w:rsidR="00250279" w:rsidRPr="006B4525" w:rsidRDefault="005E1F0B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</w:tr>
      <w:tr w:rsidR="00250279" w:rsidRPr="00E46B17" w14:paraId="15883E7F" w14:textId="77777777" w:rsidTr="003E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484D3FE" w14:textId="3344CA10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ITTY</w:t>
            </w:r>
          </w:p>
        </w:tc>
        <w:tc>
          <w:tcPr>
            <w:tcW w:w="1681" w:type="dxa"/>
          </w:tcPr>
          <w:p w14:paraId="16C56F53" w14:textId="21EE6E8C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Item type</w:t>
            </w:r>
          </w:p>
        </w:tc>
        <w:tc>
          <w:tcPr>
            <w:tcW w:w="730" w:type="dxa"/>
          </w:tcPr>
          <w:p w14:paraId="2F4C7189" w14:textId="02AE976A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2AC58F5" w14:textId="06A24B7A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3" w:type="dxa"/>
          </w:tcPr>
          <w:p w14:paraId="48DD6DB8" w14:textId="03180785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71C706F4" w14:textId="241442A7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7B62BA0B" w14:textId="2193DFA3" w:rsidR="00250279" w:rsidRPr="006B4525" w:rsidRDefault="005E1F0B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</w:tr>
      <w:tr w:rsidR="00250279" w:rsidRPr="00E46B17" w14:paraId="4BBB0003" w14:textId="77777777" w:rsidTr="003E4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C9E0020" w14:textId="39E36971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WHLO</w:t>
            </w:r>
          </w:p>
        </w:tc>
        <w:tc>
          <w:tcPr>
            <w:tcW w:w="1681" w:type="dxa"/>
          </w:tcPr>
          <w:p w14:paraId="0477CCF5" w14:textId="608B7268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Warehouse</w:t>
            </w:r>
          </w:p>
        </w:tc>
        <w:tc>
          <w:tcPr>
            <w:tcW w:w="730" w:type="dxa"/>
          </w:tcPr>
          <w:p w14:paraId="02FE73E7" w14:textId="14CE91BA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6B10E6D" w14:textId="0DEE8EDF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3" w:type="dxa"/>
          </w:tcPr>
          <w:p w14:paraId="01835D92" w14:textId="4BE52B4B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27A958B9" w14:textId="384DB857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26BD6AE8" w14:textId="21EC23C7" w:rsidR="00250279" w:rsidRPr="006B4525" w:rsidRDefault="005E1F0B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</w:tr>
      <w:tr w:rsidR="00250279" w:rsidRPr="00E46B17" w14:paraId="5F32F2D7" w14:textId="77777777" w:rsidTr="003E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FFC5E59" w14:textId="42807C48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lastRenderedPageBreak/>
              <w:t>WHSL</w:t>
            </w:r>
          </w:p>
        </w:tc>
        <w:tc>
          <w:tcPr>
            <w:tcW w:w="1681" w:type="dxa"/>
          </w:tcPr>
          <w:p w14:paraId="6FBC6A06" w14:textId="7E2BB6B8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Location</w:t>
            </w:r>
          </w:p>
        </w:tc>
        <w:tc>
          <w:tcPr>
            <w:tcW w:w="730" w:type="dxa"/>
          </w:tcPr>
          <w:p w14:paraId="2A3C6563" w14:textId="1F7F8AB3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6A0A4E85" w14:textId="1151A345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93" w:type="dxa"/>
          </w:tcPr>
          <w:p w14:paraId="28733011" w14:textId="31BABC02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6607B74B" w14:textId="18A5B9E0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510F9E26" w14:textId="0F5B955A" w:rsidR="00250279" w:rsidRPr="006B4525" w:rsidRDefault="005E1F0B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Lieu de cono</w:t>
            </w:r>
          </w:p>
        </w:tc>
      </w:tr>
      <w:tr w:rsidR="00250279" w:rsidRPr="00E46B17" w14:paraId="4C2351F5" w14:textId="77777777" w:rsidTr="003E4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09B168B" w14:textId="5D1F4D2D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CNQT</w:t>
            </w:r>
          </w:p>
        </w:tc>
        <w:tc>
          <w:tcPr>
            <w:tcW w:w="1681" w:type="dxa"/>
          </w:tcPr>
          <w:p w14:paraId="18BCB6AE" w14:textId="2FE83C15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Quantity</w:t>
            </w:r>
          </w:p>
        </w:tc>
        <w:tc>
          <w:tcPr>
            <w:tcW w:w="730" w:type="dxa"/>
          </w:tcPr>
          <w:p w14:paraId="1AB8DF12" w14:textId="4CD3976E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1526F4F" w14:textId="2DD328E6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1293" w:type="dxa"/>
          </w:tcPr>
          <w:p w14:paraId="12850544" w14:textId="63CB6873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1427B3D5" w14:textId="28D878CE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522AB9B6" w14:textId="44C7772D" w:rsidR="00250279" w:rsidRPr="006B4525" w:rsidRDefault="005E1F0B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Quantité</w:t>
            </w:r>
          </w:p>
        </w:tc>
      </w:tr>
      <w:tr w:rsidR="00250279" w:rsidRPr="00E46B17" w14:paraId="7F1BA905" w14:textId="77777777" w:rsidTr="003E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20C11DA" w14:textId="637B5B5C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PEUN</w:t>
            </w:r>
          </w:p>
        </w:tc>
        <w:tc>
          <w:tcPr>
            <w:tcW w:w="1681" w:type="dxa"/>
          </w:tcPr>
          <w:p w14:paraId="2415969D" w14:textId="50659FC4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Product engineering</w:t>
            </w:r>
          </w:p>
        </w:tc>
        <w:tc>
          <w:tcPr>
            <w:tcW w:w="730" w:type="dxa"/>
          </w:tcPr>
          <w:p w14:paraId="6B3FC446" w14:textId="314952BC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859ADF7" w14:textId="53D37951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3" w:type="dxa"/>
          </w:tcPr>
          <w:p w14:paraId="73738C02" w14:textId="0D72E7CF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32CF1A2B" w14:textId="139F33AE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4E2BBDC2" w14:textId="58847A23" w:rsidR="00250279" w:rsidRPr="006B4525" w:rsidRDefault="005E1F0B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Unité</w:t>
            </w:r>
          </w:p>
        </w:tc>
      </w:tr>
      <w:tr w:rsidR="00250279" w:rsidRPr="00E46B17" w14:paraId="5F0DD959" w14:textId="77777777" w:rsidTr="003E4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3301415" w14:textId="299D11E3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VAPC</w:t>
            </w:r>
          </w:p>
        </w:tc>
        <w:tc>
          <w:tcPr>
            <w:tcW w:w="1681" w:type="dxa"/>
          </w:tcPr>
          <w:p w14:paraId="467F5FCA" w14:textId="5489A02B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Option percentage</w:t>
            </w:r>
          </w:p>
        </w:tc>
        <w:tc>
          <w:tcPr>
            <w:tcW w:w="730" w:type="dxa"/>
          </w:tcPr>
          <w:p w14:paraId="1F8AB362" w14:textId="66FC7CF7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271078C4" w14:textId="2889F66F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1293" w:type="dxa"/>
          </w:tcPr>
          <w:p w14:paraId="3DF5B997" w14:textId="0C33B67C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16DDAD26" w14:textId="5D8E6091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514855BB" w14:textId="2DBFED91" w:rsidR="00250279" w:rsidRPr="006B4525" w:rsidRDefault="005E1F0B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</w:tr>
      <w:tr w:rsidR="00250279" w:rsidRPr="00E46B17" w14:paraId="2808A226" w14:textId="77777777" w:rsidTr="003E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965487C" w14:textId="57C60AAE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WAPC</w:t>
            </w:r>
          </w:p>
        </w:tc>
        <w:tc>
          <w:tcPr>
            <w:tcW w:w="1681" w:type="dxa"/>
          </w:tcPr>
          <w:p w14:paraId="0D9A6716" w14:textId="40E2E073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Normal waste percentage</w:t>
            </w:r>
          </w:p>
        </w:tc>
        <w:tc>
          <w:tcPr>
            <w:tcW w:w="730" w:type="dxa"/>
          </w:tcPr>
          <w:p w14:paraId="777166A5" w14:textId="7144FA96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547BB5DC" w14:textId="606A3577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1293" w:type="dxa"/>
          </w:tcPr>
          <w:p w14:paraId="28FCA4BF" w14:textId="36EC750F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7F48F578" w14:textId="3A1B8A05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2CFE04BD" w14:textId="6113AB7B" w:rsidR="00250279" w:rsidRPr="006B4525" w:rsidRDefault="005E1F0B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Perte composant</w:t>
            </w:r>
          </w:p>
        </w:tc>
      </w:tr>
      <w:tr w:rsidR="00250279" w:rsidRPr="00E46B17" w14:paraId="165E634B" w14:textId="77777777" w:rsidTr="003E4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E415D53" w14:textId="3A249F62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FMT1</w:t>
            </w:r>
          </w:p>
        </w:tc>
        <w:tc>
          <w:tcPr>
            <w:tcW w:w="1681" w:type="dxa"/>
          </w:tcPr>
          <w:p w14:paraId="5CA62AF8" w14:textId="7A4F116D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Text</w:t>
            </w:r>
          </w:p>
        </w:tc>
        <w:tc>
          <w:tcPr>
            <w:tcW w:w="730" w:type="dxa"/>
          </w:tcPr>
          <w:p w14:paraId="6DCB42A2" w14:textId="32407E13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9C83930" w14:textId="76C6202D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30</w:t>
            </w:r>
          </w:p>
        </w:tc>
        <w:tc>
          <w:tcPr>
            <w:tcW w:w="1293" w:type="dxa"/>
          </w:tcPr>
          <w:p w14:paraId="0146B57E" w14:textId="28539B44" w:rsidR="00250279" w:rsidRPr="006B4525" w:rsidRDefault="00250279" w:rsidP="0025027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10AD4817" w14:textId="4D8AB882" w:rsidR="00250279" w:rsidRPr="006B4525" w:rsidRDefault="00250279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62B35F5D" w14:textId="6FE4DC5C" w:rsidR="00250279" w:rsidRPr="006B4525" w:rsidRDefault="005E1F0B" w:rsidP="0025027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Mode de conso VIF</w:t>
            </w:r>
          </w:p>
        </w:tc>
      </w:tr>
      <w:tr w:rsidR="00250279" w:rsidRPr="00E46B17" w14:paraId="77DDA86E" w14:textId="77777777" w:rsidTr="003E41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E13F0A4" w14:textId="5D2DC8C9" w:rsidR="00250279" w:rsidRPr="006B4525" w:rsidRDefault="00250279" w:rsidP="00250279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BYPR</w:t>
            </w:r>
          </w:p>
        </w:tc>
        <w:tc>
          <w:tcPr>
            <w:tcW w:w="1681" w:type="dxa"/>
          </w:tcPr>
          <w:p w14:paraId="1E03867E" w14:textId="1CAF8336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By/co product code</w:t>
            </w:r>
          </w:p>
        </w:tc>
        <w:tc>
          <w:tcPr>
            <w:tcW w:w="730" w:type="dxa"/>
          </w:tcPr>
          <w:p w14:paraId="084B4B1F" w14:textId="514B582C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4B8D9258" w14:textId="73D04A73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93" w:type="dxa"/>
          </w:tcPr>
          <w:p w14:paraId="113408A6" w14:textId="2A7838E0" w:rsidR="00250279" w:rsidRPr="006B4525" w:rsidRDefault="00250279" w:rsidP="0025027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143C7125" w14:textId="5DD53322" w:rsidR="00250279" w:rsidRPr="006B4525" w:rsidRDefault="00250279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6DCD4BB1" w14:textId="30701E62" w:rsidR="00250279" w:rsidRPr="006B4525" w:rsidRDefault="005E1F0B" w:rsidP="0025027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Entrant/sortant</w:t>
            </w:r>
          </w:p>
        </w:tc>
      </w:tr>
    </w:tbl>
    <w:p w14:paraId="28459B9E" w14:textId="77777777" w:rsidR="009538F5" w:rsidRDefault="009538F5" w:rsidP="009538F5">
      <w:pPr>
        <w:pStyle w:val="BodyText"/>
        <w:ind w:left="0"/>
      </w:pPr>
    </w:p>
    <w:p w14:paraId="1F56ACBF" w14:textId="77777777" w:rsidR="00DB74AC" w:rsidRPr="00E46B17" w:rsidRDefault="00DB74AC" w:rsidP="009538F5">
      <w:pPr>
        <w:pStyle w:val="BodyText"/>
        <w:ind w:left="0"/>
      </w:pPr>
    </w:p>
    <w:p w14:paraId="38E6B5AB" w14:textId="2274D90E" w:rsidR="005E1F0B" w:rsidRPr="00E46B17" w:rsidRDefault="005E1F0B" w:rsidP="005E1F0B">
      <w:pPr>
        <w:pStyle w:val="ListParagraph"/>
        <w:numPr>
          <w:ilvl w:val="0"/>
          <w:numId w:val="39"/>
        </w:numPr>
        <w:rPr>
          <w:b/>
          <w:szCs w:val="20"/>
        </w:rPr>
      </w:pPr>
      <w:r>
        <w:rPr>
          <w:rFonts w:ascii="Arial" w:hAnsi="Arial" w:cs="Arial"/>
          <w:b/>
          <w:szCs w:val="20"/>
        </w:rPr>
        <w:t>PDS002MI</w:t>
      </w:r>
      <w:r w:rsidRPr="00E46B17">
        <w:rPr>
          <w:rFonts w:ascii="Arial" w:hAnsi="Arial" w:cs="Arial"/>
          <w:b/>
          <w:szCs w:val="20"/>
        </w:rPr>
        <w:t>_</w:t>
      </w:r>
      <w:r>
        <w:rPr>
          <w:rFonts w:ascii="Arial" w:hAnsi="Arial" w:cs="Arial"/>
          <w:b/>
          <w:szCs w:val="20"/>
        </w:rPr>
        <w:t>SearchMaterial</w:t>
      </w:r>
    </w:p>
    <w:p w14:paraId="05D43AF7" w14:textId="57E9248D" w:rsidR="005E1F0B" w:rsidRPr="00E46B17" w:rsidRDefault="005E1F0B" w:rsidP="005E1F0B">
      <w:pPr>
        <w:pStyle w:val="BodyText"/>
        <w:ind w:left="0"/>
        <w:rPr>
          <w:b/>
          <w:sz w:val="24"/>
        </w:rPr>
      </w:pPr>
      <w:r w:rsidRPr="00E46B17">
        <w:t>Cette API est utilisée pour la récupération</w:t>
      </w:r>
      <w:r>
        <w:t xml:space="preserve"> du Code composant (MTNO)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1"/>
        <w:gridCol w:w="730"/>
        <w:gridCol w:w="1231"/>
        <w:gridCol w:w="1293"/>
        <w:gridCol w:w="1666"/>
        <w:gridCol w:w="2382"/>
      </w:tblGrid>
      <w:tr w:rsidR="005E1F0B" w:rsidRPr="00E46B17" w14:paraId="73C96922" w14:textId="77777777" w:rsidTr="00903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39E6C10A" w14:textId="77777777" w:rsidR="005E1F0B" w:rsidRPr="00E46B17" w:rsidRDefault="005E1F0B" w:rsidP="00903256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1" w:type="dxa"/>
            <w:shd w:val="clear" w:color="auto" w:fill="00B0F0"/>
          </w:tcPr>
          <w:p w14:paraId="64887605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62249267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30116B89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93" w:type="dxa"/>
            <w:shd w:val="clear" w:color="auto" w:fill="00B0F0"/>
          </w:tcPr>
          <w:p w14:paraId="275732C0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5742AA45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338AED96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5E1F0B" w:rsidRPr="00E46B17" w14:paraId="235C7A84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0D32ECC" w14:textId="6DDAAED0" w:rsidR="005E1F0B" w:rsidRPr="006B4525" w:rsidRDefault="005E1F0B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SQRY</w:t>
            </w:r>
          </w:p>
        </w:tc>
        <w:tc>
          <w:tcPr>
            <w:tcW w:w="1681" w:type="dxa"/>
          </w:tcPr>
          <w:p w14:paraId="10B6FBE3" w14:textId="22ECD753" w:rsidR="005E1F0B" w:rsidRPr="006B4525" w:rsidRDefault="005E1F0B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Search query</w:t>
            </w:r>
          </w:p>
        </w:tc>
        <w:tc>
          <w:tcPr>
            <w:tcW w:w="730" w:type="dxa"/>
          </w:tcPr>
          <w:p w14:paraId="56E9FAA5" w14:textId="77777777" w:rsidR="005E1F0B" w:rsidRPr="006B4525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69417B35" w14:textId="74C37CCC" w:rsidR="005E1F0B" w:rsidRPr="006B4525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900</w:t>
            </w:r>
          </w:p>
        </w:tc>
        <w:tc>
          <w:tcPr>
            <w:tcW w:w="1293" w:type="dxa"/>
          </w:tcPr>
          <w:p w14:paraId="10209658" w14:textId="77777777" w:rsidR="005E1F0B" w:rsidRPr="006B4525" w:rsidRDefault="005E1F0B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D346BA2" w14:textId="77777777" w:rsidR="005E1F0B" w:rsidRPr="006B4525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6F12127F" w14:textId="4F93902E" w:rsidR="005E1F0B" w:rsidRPr="006B4525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</w:tr>
      <w:tr w:rsidR="005E1F0B" w:rsidRPr="00E46B17" w14:paraId="37A56E5B" w14:textId="77777777" w:rsidTr="009032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DD4CE7B" w14:textId="06A4B215" w:rsidR="005E1F0B" w:rsidRPr="006B4525" w:rsidRDefault="005E1F0B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6B4525">
              <w:rPr>
                <w:rFonts w:cs="Arial"/>
                <w:b w:val="0"/>
                <w:bCs w:val="0"/>
                <w:sz w:val="20"/>
                <w:szCs w:val="20"/>
              </w:rPr>
              <w:t>MTNO</w:t>
            </w:r>
          </w:p>
        </w:tc>
        <w:tc>
          <w:tcPr>
            <w:tcW w:w="1681" w:type="dxa"/>
          </w:tcPr>
          <w:p w14:paraId="580204D2" w14:textId="133C44C5" w:rsidR="005E1F0B" w:rsidRPr="006B4525" w:rsidRDefault="005E1F0B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Component number</w:t>
            </w:r>
          </w:p>
        </w:tc>
        <w:tc>
          <w:tcPr>
            <w:tcW w:w="730" w:type="dxa"/>
          </w:tcPr>
          <w:p w14:paraId="607FD8B5" w14:textId="77777777" w:rsidR="005E1F0B" w:rsidRPr="006B4525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3A99197" w14:textId="6F432029" w:rsidR="005E1F0B" w:rsidRPr="006B4525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3" w:type="dxa"/>
          </w:tcPr>
          <w:p w14:paraId="3B430EAB" w14:textId="77777777" w:rsidR="005E1F0B" w:rsidRPr="006B4525" w:rsidRDefault="005E1F0B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16969489" w14:textId="77777777" w:rsidR="005E1F0B" w:rsidRPr="006B4525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29CCFA27" w14:textId="5D04A8CB" w:rsidR="005E1F0B" w:rsidRPr="006B4525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6B4525">
              <w:rPr>
                <w:sz w:val="20"/>
                <w:szCs w:val="20"/>
              </w:rPr>
              <w:t>Code composant</w:t>
            </w:r>
          </w:p>
        </w:tc>
      </w:tr>
    </w:tbl>
    <w:p w14:paraId="55B9AFCF" w14:textId="77777777" w:rsidR="009538F5" w:rsidRDefault="009538F5" w:rsidP="009538F5">
      <w:pPr>
        <w:pStyle w:val="BodyText"/>
        <w:ind w:left="0"/>
      </w:pPr>
    </w:p>
    <w:p w14:paraId="1E72361E" w14:textId="77777777" w:rsidR="00DB74AC" w:rsidRPr="00DB74AC" w:rsidRDefault="00DB74AC" w:rsidP="009538F5">
      <w:pPr>
        <w:pStyle w:val="BodyText"/>
        <w:ind w:left="0"/>
        <w:rPr>
          <w:rFonts w:cs="Arial"/>
        </w:rPr>
      </w:pPr>
    </w:p>
    <w:p w14:paraId="2D390114" w14:textId="07610DE8" w:rsidR="005E1F0B" w:rsidRPr="00DB74AC" w:rsidRDefault="005E1F0B" w:rsidP="005E1F0B">
      <w:pPr>
        <w:pStyle w:val="ListParagraph"/>
        <w:numPr>
          <w:ilvl w:val="0"/>
          <w:numId w:val="39"/>
        </w:numPr>
        <w:rPr>
          <w:rFonts w:ascii="Arial" w:hAnsi="Arial" w:cs="Arial"/>
          <w:b/>
        </w:rPr>
      </w:pPr>
      <w:r w:rsidRPr="00DB74AC">
        <w:rPr>
          <w:rFonts w:ascii="Arial" w:hAnsi="Arial" w:cs="Arial"/>
          <w:b/>
        </w:rPr>
        <w:t>PDS002MI_LstOperation</w:t>
      </w:r>
    </w:p>
    <w:p w14:paraId="7EEB3700" w14:textId="043A9DF2" w:rsidR="005E1F0B" w:rsidRPr="00E46B17" w:rsidRDefault="005E1F0B" w:rsidP="005E1F0B">
      <w:pPr>
        <w:pStyle w:val="BodyText"/>
        <w:ind w:left="0"/>
        <w:rPr>
          <w:b/>
          <w:sz w:val="24"/>
        </w:rPr>
      </w:pPr>
      <w:r w:rsidRPr="005E1F0B">
        <w:t xml:space="preserve">Cette API est utilisée pour la récupération des informations relatives aux </w:t>
      </w:r>
      <w:r>
        <w:t>opérations</w:t>
      </w:r>
      <w:r w:rsidRPr="005E1F0B">
        <w:t xml:space="preserve"> du produit </w:t>
      </w:r>
    </w:p>
    <w:tbl>
      <w:tblPr>
        <w:tblStyle w:val="PlainTable1"/>
        <w:tblW w:w="10101" w:type="dxa"/>
        <w:tblLook w:val="04A0" w:firstRow="1" w:lastRow="0" w:firstColumn="1" w:lastColumn="0" w:noHBand="0" w:noVBand="1"/>
      </w:tblPr>
      <w:tblGrid>
        <w:gridCol w:w="1114"/>
        <w:gridCol w:w="1575"/>
        <w:gridCol w:w="837"/>
        <w:gridCol w:w="1231"/>
        <w:gridCol w:w="1294"/>
        <w:gridCol w:w="1667"/>
        <w:gridCol w:w="2383"/>
      </w:tblGrid>
      <w:tr w:rsidR="005E1F0B" w:rsidRPr="00E46B17" w14:paraId="6485D949" w14:textId="77777777" w:rsidTr="00903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20A9F9EE" w14:textId="77777777" w:rsidR="005E1F0B" w:rsidRPr="00E46B17" w:rsidRDefault="005E1F0B" w:rsidP="00903256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575" w:type="dxa"/>
            <w:shd w:val="clear" w:color="auto" w:fill="00B0F0"/>
          </w:tcPr>
          <w:p w14:paraId="33E5EDE9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837" w:type="dxa"/>
            <w:shd w:val="clear" w:color="auto" w:fill="00B0F0"/>
          </w:tcPr>
          <w:p w14:paraId="16E4E44E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661743F3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94" w:type="dxa"/>
            <w:shd w:val="clear" w:color="auto" w:fill="00B0F0"/>
          </w:tcPr>
          <w:p w14:paraId="2596A349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7" w:type="dxa"/>
            <w:shd w:val="clear" w:color="auto" w:fill="00B0F0"/>
          </w:tcPr>
          <w:p w14:paraId="1F02F17A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3" w:type="dxa"/>
            <w:shd w:val="clear" w:color="auto" w:fill="00B0F0"/>
          </w:tcPr>
          <w:p w14:paraId="4EF69383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5E1F0B" w:rsidRPr="00E46B17" w14:paraId="53A9D22D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DEDB768" w14:textId="77777777" w:rsidR="005E1F0B" w:rsidRPr="007C54DA" w:rsidRDefault="005E1F0B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7C54DA">
              <w:rPr>
                <w:rFonts w:cs="Arial"/>
                <w:b w:val="0"/>
                <w:bCs w:val="0"/>
                <w:sz w:val="20"/>
                <w:szCs w:val="20"/>
              </w:rPr>
              <w:t>FACI</w:t>
            </w:r>
          </w:p>
        </w:tc>
        <w:tc>
          <w:tcPr>
            <w:tcW w:w="1575" w:type="dxa"/>
          </w:tcPr>
          <w:p w14:paraId="23A21495" w14:textId="77777777" w:rsidR="005E1F0B" w:rsidRPr="007C54DA" w:rsidRDefault="005E1F0B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Facility</w:t>
            </w:r>
          </w:p>
        </w:tc>
        <w:tc>
          <w:tcPr>
            <w:tcW w:w="837" w:type="dxa"/>
          </w:tcPr>
          <w:p w14:paraId="1BFC5F17" w14:textId="77777777" w:rsidR="005E1F0B" w:rsidRPr="007C54D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BD8A95B" w14:textId="77777777" w:rsidR="005E1F0B" w:rsidRPr="007C54D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4" w:type="dxa"/>
          </w:tcPr>
          <w:p w14:paraId="01E5E426" w14:textId="77777777" w:rsidR="005E1F0B" w:rsidRPr="007C54DA" w:rsidRDefault="005E1F0B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6B6E4258" w14:textId="77777777" w:rsidR="005E1F0B" w:rsidRPr="007C54D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3" w:type="dxa"/>
          </w:tcPr>
          <w:p w14:paraId="7FF4212E" w14:textId="77777777" w:rsidR="005E1F0B" w:rsidRPr="007C54D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Etablissement</w:t>
            </w:r>
          </w:p>
        </w:tc>
      </w:tr>
      <w:tr w:rsidR="005E1F0B" w:rsidRPr="00E46B17" w14:paraId="7FFADDDB" w14:textId="77777777" w:rsidTr="00903256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4F0FAEA" w14:textId="77777777" w:rsidR="005E1F0B" w:rsidRPr="007C54DA" w:rsidRDefault="005E1F0B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7C54DA">
              <w:rPr>
                <w:rFonts w:cs="Arial"/>
                <w:b w:val="0"/>
                <w:bCs w:val="0"/>
                <w:sz w:val="20"/>
                <w:szCs w:val="20"/>
              </w:rPr>
              <w:t>PRNO</w:t>
            </w:r>
          </w:p>
        </w:tc>
        <w:tc>
          <w:tcPr>
            <w:tcW w:w="1575" w:type="dxa"/>
          </w:tcPr>
          <w:p w14:paraId="1BD6B26F" w14:textId="77777777" w:rsidR="005E1F0B" w:rsidRPr="007C54DA" w:rsidRDefault="005E1F0B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Produit</w:t>
            </w:r>
          </w:p>
        </w:tc>
        <w:tc>
          <w:tcPr>
            <w:tcW w:w="837" w:type="dxa"/>
          </w:tcPr>
          <w:p w14:paraId="1688147C" w14:textId="77777777" w:rsidR="005E1F0B" w:rsidRPr="007C54DA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D868972" w14:textId="77777777" w:rsidR="005E1F0B" w:rsidRPr="007C54DA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4" w:type="dxa"/>
          </w:tcPr>
          <w:p w14:paraId="2D53E7A8" w14:textId="77777777" w:rsidR="005E1F0B" w:rsidRPr="007C54DA" w:rsidRDefault="005E1F0B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06EADAA5" w14:textId="77777777" w:rsidR="005E1F0B" w:rsidRPr="007C54DA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3" w:type="dxa"/>
          </w:tcPr>
          <w:p w14:paraId="7AD2B1C5" w14:textId="77777777" w:rsidR="005E1F0B" w:rsidRPr="007C54DA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Code article</w:t>
            </w:r>
          </w:p>
        </w:tc>
      </w:tr>
      <w:tr w:rsidR="005E1F0B" w:rsidRPr="00E46B17" w14:paraId="0BAD9DB1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61E0E2C" w14:textId="77777777" w:rsidR="005E1F0B" w:rsidRPr="007C54DA" w:rsidRDefault="005E1F0B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7C54DA">
              <w:rPr>
                <w:rFonts w:cs="Arial"/>
                <w:b w:val="0"/>
                <w:bCs w:val="0"/>
                <w:sz w:val="20"/>
                <w:szCs w:val="20"/>
              </w:rPr>
              <w:t>STRT</w:t>
            </w:r>
          </w:p>
        </w:tc>
        <w:tc>
          <w:tcPr>
            <w:tcW w:w="1575" w:type="dxa"/>
          </w:tcPr>
          <w:p w14:paraId="5A129250" w14:textId="77777777" w:rsidR="005E1F0B" w:rsidRPr="007C54DA" w:rsidRDefault="005E1F0B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Product structure type</w:t>
            </w:r>
          </w:p>
        </w:tc>
        <w:tc>
          <w:tcPr>
            <w:tcW w:w="837" w:type="dxa"/>
          </w:tcPr>
          <w:p w14:paraId="1583E939" w14:textId="77777777" w:rsidR="005E1F0B" w:rsidRPr="007C54D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096E13D" w14:textId="77777777" w:rsidR="005E1F0B" w:rsidRPr="007C54D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4" w:type="dxa"/>
          </w:tcPr>
          <w:p w14:paraId="374B971C" w14:textId="77777777" w:rsidR="005E1F0B" w:rsidRPr="007C54DA" w:rsidRDefault="005E1F0B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69F0DE9E" w14:textId="77777777" w:rsidR="005E1F0B" w:rsidRPr="007C54D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3" w:type="dxa"/>
          </w:tcPr>
          <w:p w14:paraId="589949B6" w14:textId="77777777" w:rsidR="005E1F0B" w:rsidRPr="007C54D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-</w:t>
            </w:r>
          </w:p>
        </w:tc>
      </w:tr>
      <w:tr w:rsidR="005E1F0B" w:rsidRPr="00E46B17" w14:paraId="1900C886" w14:textId="77777777" w:rsidTr="00903256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E874939" w14:textId="4FC2C390" w:rsidR="005E1F0B" w:rsidRPr="007C54DA" w:rsidRDefault="005E1F0B" w:rsidP="005E1F0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7C54DA">
              <w:rPr>
                <w:rFonts w:cs="Arial"/>
                <w:b w:val="0"/>
                <w:bCs w:val="0"/>
                <w:sz w:val="20"/>
                <w:szCs w:val="20"/>
              </w:rPr>
              <w:t>PRNO</w:t>
            </w:r>
          </w:p>
        </w:tc>
        <w:tc>
          <w:tcPr>
            <w:tcW w:w="1575" w:type="dxa"/>
          </w:tcPr>
          <w:p w14:paraId="4710D2D8" w14:textId="7DD55B67" w:rsidR="005E1F0B" w:rsidRPr="007C54DA" w:rsidRDefault="005E1F0B" w:rsidP="005E1F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Produit</w:t>
            </w:r>
          </w:p>
        </w:tc>
        <w:tc>
          <w:tcPr>
            <w:tcW w:w="837" w:type="dxa"/>
          </w:tcPr>
          <w:p w14:paraId="6B7578B7" w14:textId="7D20746D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14A4F2EE" w14:textId="611F7D18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4" w:type="dxa"/>
          </w:tcPr>
          <w:p w14:paraId="17083E0D" w14:textId="381E1A4D" w:rsidR="005E1F0B" w:rsidRPr="007C54DA" w:rsidRDefault="005E1F0B" w:rsidP="005E1F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324124EE" w14:textId="5A75A18E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08329EBF" w14:textId="524DF76A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Code article</w:t>
            </w:r>
          </w:p>
        </w:tc>
      </w:tr>
      <w:tr w:rsidR="005E1F0B" w:rsidRPr="00E46B17" w14:paraId="1D6C850D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E198CED" w14:textId="2122B11A" w:rsidR="005E1F0B" w:rsidRPr="007C54DA" w:rsidRDefault="005E1F0B" w:rsidP="005E1F0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7C54DA">
              <w:rPr>
                <w:rFonts w:cs="Arial"/>
                <w:b w:val="0"/>
                <w:bCs w:val="0"/>
                <w:sz w:val="20"/>
                <w:szCs w:val="20"/>
              </w:rPr>
              <w:t>OPNO</w:t>
            </w:r>
          </w:p>
        </w:tc>
        <w:tc>
          <w:tcPr>
            <w:tcW w:w="1575" w:type="dxa"/>
          </w:tcPr>
          <w:p w14:paraId="45404E8B" w14:textId="2D080741" w:rsidR="005E1F0B" w:rsidRPr="007C54DA" w:rsidRDefault="005E1F0B" w:rsidP="005E1F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Operation number</w:t>
            </w:r>
          </w:p>
        </w:tc>
        <w:tc>
          <w:tcPr>
            <w:tcW w:w="837" w:type="dxa"/>
          </w:tcPr>
          <w:p w14:paraId="4F11FA4B" w14:textId="280B162A" w:rsidR="005E1F0B" w:rsidRPr="007C54D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7FBBFA3D" w14:textId="4C5E2305" w:rsidR="005E1F0B" w:rsidRPr="007C54D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1294" w:type="dxa"/>
          </w:tcPr>
          <w:p w14:paraId="697C050C" w14:textId="527267E2" w:rsidR="005E1F0B" w:rsidRPr="007C54DA" w:rsidRDefault="005E1F0B" w:rsidP="005E1F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55DA862F" w14:textId="6CAF371B" w:rsidR="005E1F0B" w:rsidRPr="007C54D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3B5A9756" w14:textId="5D853F61" w:rsidR="005E1F0B" w:rsidRPr="007C54D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N° d’opération</w:t>
            </w:r>
          </w:p>
        </w:tc>
      </w:tr>
      <w:tr w:rsidR="005E1F0B" w:rsidRPr="00E46B17" w14:paraId="4DC920FB" w14:textId="77777777" w:rsidTr="00903256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7391026" w14:textId="54EF3A45" w:rsidR="005E1F0B" w:rsidRPr="007C54DA" w:rsidRDefault="005E1F0B" w:rsidP="005E1F0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7C54DA">
              <w:rPr>
                <w:rFonts w:cs="Arial"/>
                <w:b w:val="0"/>
                <w:bCs w:val="0"/>
                <w:sz w:val="20"/>
                <w:szCs w:val="20"/>
              </w:rPr>
              <w:t>MTPL</w:t>
            </w:r>
          </w:p>
        </w:tc>
        <w:tc>
          <w:tcPr>
            <w:tcW w:w="1575" w:type="dxa"/>
          </w:tcPr>
          <w:p w14:paraId="132D6623" w14:textId="0A08269E" w:rsidR="005E1F0B" w:rsidRPr="007C54DA" w:rsidRDefault="005E1F0B" w:rsidP="005E1F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Component number</w:t>
            </w:r>
          </w:p>
        </w:tc>
        <w:tc>
          <w:tcPr>
            <w:tcW w:w="837" w:type="dxa"/>
          </w:tcPr>
          <w:p w14:paraId="4FB40882" w14:textId="75BE22E2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8B73B1E" w14:textId="1A4D2DBE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4" w:type="dxa"/>
          </w:tcPr>
          <w:p w14:paraId="3863CA36" w14:textId="1DE08C65" w:rsidR="005E1F0B" w:rsidRPr="007C54DA" w:rsidRDefault="005E1F0B" w:rsidP="005E1F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67514B10" w14:textId="57E49BD0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34B98FA9" w14:textId="1857171C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-</w:t>
            </w:r>
          </w:p>
        </w:tc>
      </w:tr>
      <w:tr w:rsidR="005E1F0B" w:rsidRPr="00E46B17" w14:paraId="09C5A315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8032E2D" w14:textId="11BF6FAF" w:rsidR="005E1F0B" w:rsidRPr="007C54DA" w:rsidRDefault="005E1F0B" w:rsidP="005E1F0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7C54DA">
              <w:rPr>
                <w:rFonts w:cs="Arial"/>
                <w:b w:val="0"/>
                <w:bCs w:val="0"/>
                <w:sz w:val="20"/>
                <w:szCs w:val="20"/>
              </w:rPr>
              <w:t>FDAT</w:t>
            </w:r>
          </w:p>
        </w:tc>
        <w:tc>
          <w:tcPr>
            <w:tcW w:w="1575" w:type="dxa"/>
          </w:tcPr>
          <w:p w14:paraId="6D0F4AE3" w14:textId="3B2E7A2E" w:rsidR="005E1F0B" w:rsidRPr="007C54DA" w:rsidRDefault="005E1F0B" w:rsidP="005E1F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From date</w:t>
            </w:r>
          </w:p>
        </w:tc>
        <w:tc>
          <w:tcPr>
            <w:tcW w:w="837" w:type="dxa"/>
          </w:tcPr>
          <w:p w14:paraId="7EB8DECC" w14:textId="01121919" w:rsidR="005E1F0B" w:rsidRPr="007C54D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15482D86" w14:textId="2E597427" w:rsidR="005E1F0B" w:rsidRPr="007C54D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294" w:type="dxa"/>
          </w:tcPr>
          <w:p w14:paraId="0D073970" w14:textId="38C9CC1E" w:rsidR="005E1F0B" w:rsidRPr="007C54DA" w:rsidRDefault="005E1F0B" w:rsidP="005E1F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6933234D" w14:textId="7A2E9E7D" w:rsidR="005E1F0B" w:rsidRPr="007C54D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69DE21DA" w14:textId="6D5DD205" w:rsidR="005E1F0B" w:rsidRPr="007C54D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-</w:t>
            </w:r>
          </w:p>
        </w:tc>
      </w:tr>
      <w:tr w:rsidR="005E1F0B" w:rsidRPr="00E46B17" w14:paraId="148F5E1D" w14:textId="77777777" w:rsidTr="00903256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E0E0BE8" w14:textId="52F3299C" w:rsidR="005E1F0B" w:rsidRPr="007C54DA" w:rsidRDefault="005E1F0B" w:rsidP="005E1F0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7C54DA">
              <w:rPr>
                <w:rFonts w:cs="Arial"/>
                <w:b w:val="0"/>
                <w:bCs w:val="0"/>
                <w:sz w:val="20"/>
                <w:szCs w:val="20"/>
              </w:rPr>
              <w:t>DEPT</w:t>
            </w:r>
          </w:p>
        </w:tc>
        <w:tc>
          <w:tcPr>
            <w:tcW w:w="1575" w:type="dxa"/>
          </w:tcPr>
          <w:p w14:paraId="7BEBB4B8" w14:textId="43EEBC3D" w:rsidR="005E1F0B" w:rsidRPr="007C54DA" w:rsidRDefault="005E1F0B" w:rsidP="005E1F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Department</w:t>
            </w:r>
          </w:p>
        </w:tc>
        <w:tc>
          <w:tcPr>
            <w:tcW w:w="837" w:type="dxa"/>
          </w:tcPr>
          <w:p w14:paraId="1C80F759" w14:textId="7A297F9A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1A9DD897" w14:textId="5A26955D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294" w:type="dxa"/>
          </w:tcPr>
          <w:p w14:paraId="348AE8BB" w14:textId="5094E2AD" w:rsidR="005E1F0B" w:rsidRPr="007C54DA" w:rsidRDefault="005E1F0B" w:rsidP="005E1F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500F1989" w14:textId="59EA4BF5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6E53812C" w14:textId="45CD7590" w:rsidR="005E1F0B" w:rsidRPr="007C54D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7C54DA">
              <w:rPr>
                <w:rFonts w:cs="Arial"/>
                <w:sz w:val="20"/>
                <w:szCs w:val="20"/>
              </w:rPr>
              <w:t>Secteur</w:t>
            </w:r>
          </w:p>
        </w:tc>
      </w:tr>
    </w:tbl>
    <w:p w14:paraId="12060E28" w14:textId="77777777" w:rsidR="006F134D" w:rsidRDefault="006F134D" w:rsidP="006F134D">
      <w:pPr>
        <w:pStyle w:val="ListParagraph"/>
        <w:ind w:left="1080"/>
        <w:rPr>
          <w:rFonts w:cs="Arial"/>
          <w:b/>
        </w:rPr>
      </w:pPr>
    </w:p>
    <w:p w14:paraId="17B49B02" w14:textId="77777777" w:rsidR="00DB74AC" w:rsidRDefault="00DB74AC" w:rsidP="006F134D">
      <w:pPr>
        <w:pStyle w:val="ListParagraph"/>
        <w:ind w:left="1080"/>
        <w:rPr>
          <w:rFonts w:cs="Arial"/>
          <w:b/>
        </w:rPr>
      </w:pPr>
    </w:p>
    <w:p w14:paraId="68F5B520" w14:textId="77777777" w:rsidR="00DB74AC" w:rsidRDefault="00DB74AC" w:rsidP="006F134D">
      <w:pPr>
        <w:pStyle w:val="ListParagraph"/>
        <w:ind w:left="1080"/>
        <w:rPr>
          <w:rFonts w:cs="Arial"/>
          <w:b/>
        </w:rPr>
      </w:pPr>
    </w:p>
    <w:p w14:paraId="6A185713" w14:textId="77777777" w:rsidR="00DB74AC" w:rsidRDefault="00DB74AC" w:rsidP="006F134D">
      <w:pPr>
        <w:pStyle w:val="ListParagraph"/>
        <w:ind w:left="1080"/>
        <w:rPr>
          <w:rFonts w:cs="Arial"/>
          <w:b/>
        </w:rPr>
      </w:pPr>
    </w:p>
    <w:p w14:paraId="4E135AC6" w14:textId="77777777" w:rsidR="00DB74AC" w:rsidRDefault="00DB74AC" w:rsidP="006F134D">
      <w:pPr>
        <w:pStyle w:val="ListParagraph"/>
        <w:ind w:left="1080"/>
        <w:rPr>
          <w:rFonts w:cs="Arial"/>
          <w:b/>
        </w:rPr>
      </w:pPr>
    </w:p>
    <w:p w14:paraId="79742B57" w14:textId="304995D6" w:rsidR="005E1F0B" w:rsidRPr="00DB74AC" w:rsidRDefault="005E1F0B" w:rsidP="005E1F0B">
      <w:pPr>
        <w:pStyle w:val="ListParagraph"/>
        <w:numPr>
          <w:ilvl w:val="0"/>
          <w:numId w:val="39"/>
        </w:numPr>
        <w:rPr>
          <w:rFonts w:ascii="Arial" w:hAnsi="Arial" w:cs="Arial"/>
          <w:b/>
        </w:rPr>
      </w:pPr>
      <w:r w:rsidRPr="00DB74AC">
        <w:rPr>
          <w:rFonts w:ascii="Arial" w:hAnsi="Arial" w:cs="Arial"/>
          <w:b/>
        </w:rPr>
        <w:lastRenderedPageBreak/>
        <w:t>PDS002MI_GetOperation</w:t>
      </w:r>
    </w:p>
    <w:p w14:paraId="78AFA343" w14:textId="79EAEE84" w:rsidR="005E1F0B" w:rsidRPr="00E46B17" w:rsidRDefault="005E1F0B" w:rsidP="005E1F0B">
      <w:pPr>
        <w:pStyle w:val="BodyText"/>
        <w:ind w:left="0"/>
        <w:rPr>
          <w:b/>
          <w:sz w:val="24"/>
        </w:rPr>
      </w:pPr>
      <w:r w:rsidRPr="005E1F0B">
        <w:t xml:space="preserve">Cette API est utilisée pour la récupération des informations relatives </w:t>
      </w:r>
      <w:r>
        <w:t>à</w:t>
      </w:r>
      <w:r w:rsidRPr="005E1F0B">
        <w:t xml:space="preserve"> </w:t>
      </w:r>
      <w:r>
        <w:t>l’opérations</w:t>
      </w:r>
      <w:r w:rsidRPr="005E1F0B">
        <w:t xml:space="preserve"> du produit </w:t>
      </w:r>
    </w:p>
    <w:tbl>
      <w:tblPr>
        <w:tblStyle w:val="PlainTable1"/>
        <w:tblW w:w="10101" w:type="dxa"/>
        <w:tblLook w:val="04A0" w:firstRow="1" w:lastRow="0" w:firstColumn="1" w:lastColumn="0" w:noHBand="0" w:noVBand="1"/>
      </w:tblPr>
      <w:tblGrid>
        <w:gridCol w:w="1114"/>
        <w:gridCol w:w="1575"/>
        <w:gridCol w:w="837"/>
        <w:gridCol w:w="1231"/>
        <w:gridCol w:w="1294"/>
        <w:gridCol w:w="1667"/>
        <w:gridCol w:w="2383"/>
      </w:tblGrid>
      <w:tr w:rsidR="005E1F0B" w:rsidRPr="00E46B17" w14:paraId="0733A479" w14:textId="77777777" w:rsidTr="00903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05172885" w14:textId="77777777" w:rsidR="005E1F0B" w:rsidRPr="00E46B17" w:rsidRDefault="005E1F0B" w:rsidP="00903256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575" w:type="dxa"/>
            <w:shd w:val="clear" w:color="auto" w:fill="00B0F0"/>
          </w:tcPr>
          <w:p w14:paraId="647A2E70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837" w:type="dxa"/>
            <w:shd w:val="clear" w:color="auto" w:fill="00B0F0"/>
          </w:tcPr>
          <w:p w14:paraId="3E545A66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451CE17B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94" w:type="dxa"/>
            <w:shd w:val="clear" w:color="auto" w:fill="00B0F0"/>
          </w:tcPr>
          <w:p w14:paraId="00031124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7" w:type="dxa"/>
            <w:shd w:val="clear" w:color="auto" w:fill="00B0F0"/>
          </w:tcPr>
          <w:p w14:paraId="10B5434F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3" w:type="dxa"/>
            <w:shd w:val="clear" w:color="auto" w:fill="00B0F0"/>
          </w:tcPr>
          <w:p w14:paraId="14E3EE24" w14:textId="77777777" w:rsidR="005E1F0B" w:rsidRPr="00E46B17" w:rsidRDefault="005E1F0B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5E1F0B" w:rsidRPr="00E46B17" w14:paraId="6C5AFA57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339796E" w14:textId="77777777" w:rsidR="005E1F0B" w:rsidRPr="0049789A" w:rsidRDefault="005E1F0B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FACI</w:t>
            </w:r>
          </w:p>
        </w:tc>
        <w:tc>
          <w:tcPr>
            <w:tcW w:w="1575" w:type="dxa"/>
          </w:tcPr>
          <w:p w14:paraId="2EF44D63" w14:textId="77777777" w:rsidR="005E1F0B" w:rsidRPr="0049789A" w:rsidRDefault="005E1F0B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Facility</w:t>
            </w:r>
          </w:p>
        </w:tc>
        <w:tc>
          <w:tcPr>
            <w:tcW w:w="837" w:type="dxa"/>
          </w:tcPr>
          <w:p w14:paraId="6D4997A5" w14:textId="77777777" w:rsidR="005E1F0B" w:rsidRPr="0049789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B4B7620" w14:textId="77777777" w:rsidR="005E1F0B" w:rsidRPr="0049789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4" w:type="dxa"/>
          </w:tcPr>
          <w:p w14:paraId="58FF73BA" w14:textId="77777777" w:rsidR="005E1F0B" w:rsidRPr="0049789A" w:rsidRDefault="005E1F0B" w:rsidP="0090325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5B07990F" w14:textId="77777777" w:rsidR="005E1F0B" w:rsidRPr="0049789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3" w:type="dxa"/>
          </w:tcPr>
          <w:p w14:paraId="4D87C345" w14:textId="77777777" w:rsidR="005E1F0B" w:rsidRPr="0049789A" w:rsidRDefault="005E1F0B" w:rsidP="0090325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Etablissement</w:t>
            </w:r>
          </w:p>
        </w:tc>
      </w:tr>
      <w:tr w:rsidR="005E1F0B" w:rsidRPr="00E46B17" w14:paraId="436B06FC" w14:textId="77777777" w:rsidTr="00903256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942D85C" w14:textId="77777777" w:rsidR="005E1F0B" w:rsidRPr="0049789A" w:rsidRDefault="005E1F0B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PRNO</w:t>
            </w:r>
          </w:p>
        </w:tc>
        <w:tc>
          <w:tcPr>
            <w:tcW w:w="1575" w:type="dxa"/>
          </w:tcPr>
          <w:p w14:paraId="14732BE6" w14:textId="77777777" w:rsidR="005E1F0B" w:rsidRPr="0049789A" w:rsidRDefault="005E1F0B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Produit</w:t>
            </w:r>
          </w:p>
        </w:tc>
        <w:tc>
          <w:tcPr>
            <w:tcW w:w="837" w:type="dxa"/>
          </w:tcPr>
          <w:p w14:paraId="2167CE61" w14:textId="77777777" w:rsidR="005E1F0B" w:rsidRPr="0049789A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6651F14" w14:textId="77777777" w:rsidR="005E1F0B" w:rsidRPr="0049789A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94" w:type="dxa"/>
          </w:tcPr>
          <w:p w14:paraId="106612D1" w14:textId="77777777" w:rsidR="005E1F0B" w:rsidRPr="0049789A" w:rsidRDefault="005E1F0B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36EC9985" w14:textId="77777777" w:rsidR="005E1F0B" w:rsidRPr="0049789A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3" w:type="dxa"/>
          </w:tcPr>
          <w:p w14:paraId="2DCA42A2" w14:textId="77777777" w:rsidR="005E1F0B" w:rsidRPr="0049789A" w:rsidRDefault="005E1F0B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Code article</w:t>
            </w:r>
          </w:p>
        </w:tc>
      </w:tr>
      <w:tr w:rsidR="005E1F0B" w:rsidRPr="00E46B17" w14:paraId="79750DF6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BF7CBFB" w14:textId="77777777" w:rsidR="005E1F0B" w:rsidRPr="0049789A" w:rsidRDefault="005E1F0B" w:rsidP="005E1F0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STRT</w:t>
            </w:r>
          </w:p>
        </w:tc>
        <w:tc>
          <w:tcPr>
            <w:tcW w:w="1575" w:type="dxa"/>
          </w:tcPr>
          <w:p w14:paraId="6C59659A" w14:textId="77777777" w:rsidR="005E1F0B" w:rsidRPr="0049789A" w:rsidRDefault="005E1F0B" w:rsidP="005E1F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Product structure type</w:t>
            </w:r>
          </w:p>
        </w:tc>
        <w:tc>
          <w:tcPr>
            <w:tcW w:w="837" w:type="dxa"/>
          </w:tcPr>
          <w:p w14:paraId="3C9BA3E1" w14:textId="77777777" w:rsidR="005E1F0B" w:rsidRPr="0049789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9EACDF9" w14:textId="77777777" w:rsidR="005E1F0B" w:rsidRPr="0049789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4" w:type="dxa"/>
          </w:tcPr>
          <w:p w14:paraId="7FEC9E1F" w14:textId="2752C9D3" w:rsidR="005E1F0B" w:rsidRPr="0049789A" w:rsidRDefault="005E1F0B" w:rsidP="005E1F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337B1535" w14:textId="77777777" w:rsidR="005E1F0B" w:rsidRPr="0049789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3" w:type="dxa"/>
          </w:tcPr>
          <w:p w14:paraId="13E9552B" w14:textId="77777777" w:rsidR="005E1F0B" w:rsidRPr="0049789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-</w:t>
            </w:r>
          </w:p>
        </w:tc>
      </w:tr>
      <w:tr w:rsidR="005E1F0B" w:rsidRPr="00E46B17" w14:paraId="06FF3CD9" w14:textId="77777777" w:rsidTr="00903256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D311B9D" w14:textId="77777777" w:rsidR="005E1F0B" w:rsidRPr="0049789A" w:rsidRDefault="005E1F0B" w:rsidP="005E1F0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OPNO</w:t>
            </w:r>
          </w:p>
        </w:tc>
        <w:tc>
          <w:tcPr>
            <w:tcW w:w="1575" w:type="dxa"/>
          </w:tcPr>
          <w:p w14:paraId="6FFD3DBC" w14:textId="77777777" w:rsidR="005E1F0B" w:rsidRPr="0049789A" w:rsidRDefault="005E1F0B" w:rsidP="005E1F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Operation number</w:t>
            </w:r>
          </w:p>
        </w:tc>
        <w:tc>
          <w:tcPr>
            <w:tcW w:w="837" w:type="dxa"/>
          </w:tcPr>
          <w:p w14:paraId="61363E1F" w14:textId="77777777" w:rsidR="005E1F0B" w:rsidRPr="0049789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78FA0998" w14:textId="77777777" w:rsidR="005E1F0B" w:rsidRPr="0049789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1294" w:type="dxa"/>
          </w:tcPr>
          <w:p w14:paraId="2B4F005C" w14:textId="041E1A44" w:rsidR="005E1F0B" w:rsidRPr="0049789A" w:rsidRDefault="005E1F0B" w:rsidP="005E1F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10CD91E1" w14:textId="46C5CF3F" w:rsidR="005E1F0B" w:rsidRPr="0049789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3" w:type="dxa"/>
          </w:tcPr>
          <w:p w14:paraId="39623104" w14:textId="77777777" w:rsidR="005E1F0B" w:rsidRPr="0049789A" w:rsidRDefault="005E1F0B" w:rsidP="005E1F0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N° d’opération</w:t>
            </w:r>
          </w:p>
        </w:tc>
      </w:tr>
      <w:tr w:rsidR="005E1F0B" w:rsidRPr="00E46B17" w14:paraId="747D9648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3E7836D" w14:textId="77777777" w:rsidR="005E1F0B" w:rsidRPr="0049789A" w:rsidRDefault="005E1F0B" w:rsidP="005E1F0B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FDAT</w:t>
            </w:r>
          </w:p>
        </w:tc>
        <w:tc>
          <w:tcPr>
            <w:tcW w:w="1575" w:type="dxa"/>
          </w:tcPr>
          <w:p w14:paraId="43A9DC51" w14:textId="77777777" w:rsidR="005E1F0B" w:rsidRPr="0049789A" w:rsidRDefault="005E1F0B" w:rsidP="005E1F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From date</w:t>
            </w:r>
          </w:p>
        </w:tc>
        <w:tc>
          <w:tcPr>
            <w:tcW w:w="837" w:type="dxa"/>
          </w:tcPr>
          <w:p w14:paraId="6675E298" w14:textId="77777777" w:rsidR="005E1F0B" w:rsidRPr="0049789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5382D2E2" w14:textId="77777777" w:rsidR="005E1F0B" w:rsidRPr="0049789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294" w:type="dxa"/>
          </w:tcPr>
          <w:p w14:paraId="5CE116FE" w14:textId="34FF5E24" w:rsidR="005E1F0B" w:rsidRPr="0049789A" w:rsidRDefault="005E1F0B" w:rsidP="005E1F0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7" w:type="dxa"/>
          </w:tcPr>
          <w:p w14:paraId="423C07E2" w14:textId="7D7E6ED9" w:rsidR="005E1F0B" w:rsidRPr="0049789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3" w:type="dxa"/>
          </w:tcPr>
          <w:p w14:paraId="14073B60" w14:textId="77777777" w:rsidR="005E1F0B" w:rsidRPr="0049789A" w:rsidRDefault="005E1F0B" w:rsidP="005E1F0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-</w:t>
            </w:r>
          </w:p>
        </w:tc>
      </w:tr>
      <w:tr w:rsidR="005E1F0B" w:rsidRPr="00E46B17" w14:paraId="5DCC7055" w14:textId="77777777" w:rsidTr="00903256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0FB4225" w14:textId="71327FC7" w:rsidR="005E1F0B" w:rsidRPr="0049789A" w:rsidRDefault="00D87C51" w:rsidP="00903256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OPDS</w:t>
            </w:r>
          </w:p>
        </w:tc>
        <w:tc>
          <w:tcPr>
            <w:tcW w:w="1575" w:type="dxa"/>
          </w:tcPr>
          <w:p w14:paraId="12252DD5" w14:textId="1B141DD9" w:rsidR="005E1F0B" w:rsidRPr="0049789A" w:rsidRDefault="00D87C51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Operation dscription</w:t>
            </w:r>
          </w:p>
        </w:tc>
        <w:tc>
          <w:tcPr>
            <w:tcW w:w="837" w:type="dxa"/>
          </w:tcPr>
          <w:p w14:paraId="375BF42F" w14:textId="7F39095B" w:rsidR="005E1F0B" w:rsidRPr="0049789A" w:rsidRDefault="00D87C5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5DB38491" w14:textId="70AD91A7" w:rsidR="005E1F0B" w:rsidRPr="0049789A" w:rsidRDefault="00D87C5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30</w:t>
            </w:r>
          </w:p>
        </w:tc>
        <w:tc>
          <w:tcPr>
            <w:tcW w:w="1294" w:type="dxa"/>
          </w:tcPr>
          <w:p w14:paraId="4AF1922E" w14:textId="1D08A95F" w:rsidR="005E1F0B" w:rsidRPr="0049789A" w:rsidRDefault="00D87C51" w:rsidP="0090325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3081D0F1" w14:textId="454D4D23" w:rsidR="005E1F0B" w:rsidRPr="0049789A" w:rsidRDefault="00D87C51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7F398C68" w14:textId="1E998E9A" w:rsidR="005E1F0B" w:rsidRPr="0049789A" w:rsidRDefault="00664C27" w:rsidP="0090325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Désignation opération</w:t>
            </w:r>
          </w:p>
        </w:tc>
      </w:tr>
      <w:tr w:rsidR="00D87C51" w:rsidRPr="00E46B17" w14:paraId="71C711B7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0B9EF8D" w14:textId="266FDDCD" w:rsidR="00D87C51" w:rsidRPr="0049789A" w:rsidRDefault="00D87C51" w:rsidP="00D87C51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PLGR</w:t>
            </w:r>
          </w:p>
        </w:tc>
        <w:tc>
          <w:tcPr>
            <w:tcW w:w="1575" w:type="dxa"/>
          </w:tcPr>
          <w:p w14:paraId="1827C346" w14:textId="0ECB30AB" w:rsidR="00D87C51" w:rsidRPr="0049789A" w:rsidRDefault="00D87C51" w:rsidP="00D87C5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Work center</w:t>
            </w:r>
          </w:p>
        </w:tc>
        <w:tc>
          <w:tcPr>
            <w:tcW w:w="837" w:type="dxa"/>
          </w:tcPr>
          <w:p w14:paraId="487B201B" w14:textId="2297CE3A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68B972F" w14:textId="106FCA74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294" w:type="dxa"/>
          </w:tcPr>
          <w:p w14:paraId="2433A4B7" w14:textId="000C613C" w:rsidR="00D87C51" w:rsidRPr="0049789A" w:rsidRDefault="00D87C51" w:rsidP="00D87C5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6C42D49F" w14:textId="75FAEF65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5AE3D74A" w14:textId="2A85631E" w:rsidR="00D87C51" w:rsidRPr="0049789A" w:rsidRDefault="00664C27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Poste de charge</w:t>
            </w:r>
          </w:p>
        </w:tc>
      </w:tr>
      <w:tr w:rsidR="00D87C51" w:rsidRPr="00E46B17" w14:paraId="4DF2F676" w14:textId="77777777" w:rsidTr="00903256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CFF7F88" w14:textId="2ADFFFEA" w:rsidR="00D87C51" w:rsidRPr="0049789A" w:rsidRDefault="00D87C51" w:rsidP="00D87C51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DEPT</w:t>
            </w:r>
          </w:p>
        </w:tc>
        <w:tc>
          <w:tcPr>
            <w:tcW w:w="1575" w:type="dxa"/>
          </w:tcPr>
          <w:p w14:paraId="70CC6D87" w14:textId="6138A261" w:rsidR="00D87C51" w:rsidRPr="0049789A" w:rsidRDefault="00D87C51" w:rsidP="00D87C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Department</w:t>
            </w:r>
          </w:p>
        </w:tc>
        <w:tc>
          <w:tcPr>
            <w:tcW w:w="837" w:type="dxa"/>
          </w:tcPr>
          <w:p w14:paraId="6D92CE40" w14:textId="4F216210" w:rsidR="00D87C51" w:rsidRPr="0049789A" w:rsidRDefault="00D87C51" w:rsidP="00D87C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3FF50FB" w14:textId="0DC1F1B6" w:rsidR="00D87C51" w:rsidRPr="0049789A" w:rsidRDefault="00D87C51" w:rsidP="00D87C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294" w:type="dxa"/>
          </w:tcPr>
          <w:p w14:paraId="64D27E08" w14:textId="36BEE32A" w:rsidR="00D87C51" w:rsidRPr="0049789A" w:rsidRDefault="00D87C51" w:rsidP="00D87C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7A39D25E" w14:textId="541D91E8" w:rsidR="00D87C51" w:rsidRPr="0049789A" w:rsidRDefault="00D87C51" w:rsidP="00D87C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17485BB5" w14:textId="2E4E15C3" w:rsidR="00D87C51" w:rsidRPr="0049789A" w:rsidRDefault="00664C27" w:rsidP="00664C2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Secteur</w:t>
            </w:r>
          </w:p>
        </w:tc>
      </w:tr>
      <w:tr w:rsidR="00D87C51" w:rsidRPr="00E46B17" w14:paraId="289073DA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CE5E02F" w14:textId="64D32A8D" w:rsidR="00D87C51" w:rsidRPr="0049789A" w:rsidRDefault="00D87C51" w:rsidP="00D87C51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CTCD</w:t>
            </w:r>
          </w:p>
        </w:tc>
        <w:tc>
          <w:tcPr>
            <w:tcW w:w="1575" w:type="dxa"/>
          </w:tcPr>
          <w:p w14:paraId="19D66AAE" w14:textId="5532E2BE" w:rsidR="00D87C51" w:rsidRPr="0049789A" w:rsidRDefault="00D87C51" w:rsidP="00D87C5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Price and time quantity</w:t>
            </w:r>
          </w:p>
        </w:tc>
        <w:tc>
          <w:tcPr>
            <w:tcW w:w="837" w:type="dxa"/>
          </w:tcPr>
          <w:p w14:paraId="51C75593" w14:textId="131A71D2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672AC35D" w14:textId="3A5E0CA9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1294" w:type="dxa"/>
          </w:tcPr>
          <w:p w14:paraId="6E95B441" w14:textId="0D734E58" w:rsidR="00D87C51" w:rsidRPr="0049789A" w:rsidRDefault="00D87C51" w:rsidP="00D87C5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003109EB" w14:textId="1B915060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745629DA" w14:textId="7FBE0DEB" w:rsidR="00D87C51" w:rsidRPr="0049789A" w:rsidRDefault="00664C27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Cadence</w:t>
            </w:r>
          </w:p>
        </w:tc>
      </w:tr>
      <w:tr w:rsidR="00D87C51" w:rsidRPr="00E46B17" w14:paraId="01C154D8" w14:textId="77777777" w:rsidTr="00903256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8B94A63" w14:textId="68788AA2" w:rsidR="00D87C51" w:rsidRPr="0049789A" w:rsidRDefault="00D87C51" w:rsidP="00D87C51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SCPC</w:t>
            </w:r>
          </w:p>
        </w:tc>
        <w:tc>
          <w:tcPr>
            <w:tcW w:w="1575" w:type="dxa"/>
          </w:tcPr>
          <w:p w14:paraId="076789CA" w14:textId="588C7F29" w:rsidR="00D87C51" w:rsidRPr="0049789A" w:rsidRDefault="00D87C51" w:rsidP="00D87C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Scap percentage</w:t>
            </w:r>
          </w:p>
        </w:tc>
        <w:tc>
          <w:tcPr>
            <w:tcW w:w="837" w:type="dxa"/>
          </w:tcPr>
          <w:p w14:paraId="2A1DCB59" w14:textId="7D83ED62" w:rsidR="00D87C51" w:rsidRPr="0049789A" w:rsidRDefault="00D87C51" w:rsidP="00D87C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540EDB50" w14:textId="5D099EBE" w:rsidR="00D87C51" w:rsidRPr="0049789A" w:rsidRDefault="00D87C51" w:rsidP="00D87C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1294" w:type="dxa"/>
          </w:tcPr>
          <w:p w14:paraId="59007EED" w14:textId="30C53483" w:rsidR="00D87C51" w:rsidRPr="0049789A" w:rsidRDefault="00D87C51" w:rsidP="00D87C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03123566" w14:textId="187C63ED" w:rsidR="00D87C51" w:rsidRPr="0049789A" w:rsidRDefault="00D87C51" w:rsidP="00D87C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6C9741B9" w14:textId="49D4100D" w:rsidR="00D87C51" w:rsidRPr="0049789A" w:rsidRDefault="00664C27" w:rsidP="00D87C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Perte sur opération</w:t>
            </w:r>
          </w:p>
        </w:tc>
      </w:tr>
      <w:tr w:rsidR="00D87C51" w:rsidRPr="00E46B17" w14:paraId="4EEB89C4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253613A" w14:textId="27BFEC00" w:rsidR="00D87C51" w:rsidRPr="0049789A" w:rsidRDefault="00D87C51" w:rsidP="00D87C51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DOID</w:t>
            </w:r>
          </w:p>
        </w:tc>
        <w:tc>
          <w:tcPr>
            <w:tcW w:w="1575" w:type="dxa"/>
          </w:tcPr>
          <w:p w14:paraId="53C59BED" w14:textId="5DAF68E5" w:rsidR="00D87C51" w:rsidRPr="0049789A" w:rsidRDefault="00D87C51" w:rsidP="00D87C5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Document identity</w:t>
            </w:r>
          </w:p>
        </w:tc>
        <w:tc>
          <w:tcPr>
            <w:tcW w:w="837" w:type="dxa"/>
          </w:tcPr>
          <w:p w14:paraId="5EFBB33B" w14:textId="6F9C7F4C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917D0FF" w14:textId="19D26F70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294" w:type="dxa"/>
          </w:tcPr>
          <w:p w14:paraId="21B9BC6D" w14:textId="771248DF" w:rsidR="00D87C51" w:rsidRPr="0049789A" w:rsidRDefault="00D87C51" w:rsidP="00D87C5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6D7E69C0" w14:textId="138281AF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25ABE7E2" w14:textId="6E7C065E" w:rsidR="00D87C51" w:rsidRPr="0049789A" w:rsidRDefault="00664C27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Emplacement</w:t>
            </w:r>
          </w:p>
        </w:tc>
      </w:tr>
      <w:tr w:rsidR="00D87C51" w:rsidRPr="00E46B17" w14:paraId="56069F41" w14:textId="77777777" w:rsidTr="00903256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BAA501A" w14:textId="49CCA7F5" w:rsidR="00D87C51" w:rsidRPr="0049789A" w:rsidRDefault="00D87C51" w:rsidP="00D87C51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AURP</w:t>
            </w:r>
          </w:p>
        </w:tc>
        <w:tc>
          <w:tcPr>
            <w:tcW w:w="1575" w:type="dxa"/>
          </w:tcPr>
          <w:p w14:paraId="0FCFB849" w14:textId="38F47541" w:rsidR="00D87C51" w:rsidRPr="0049789A" w:rsidRDefault="00D87C51" w:rsidP="00D87C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Automatic operation reporting</w:t>
            </w:r>
          </w:p>
        </w:tc>
        <w:tc>
          <w:tcPr>
            <w:tcW w:w="837" w:type="dxa"/>
          </w:tcPr>
          <w:p w14:paraId="2EDD7CE5" w14:textId="38F05622" w:rsidR="00D87C51" w:rsidRPr="0049789A" w:rsidRDefault="00D87C51" w:rsidP="00D87C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020D35C3" w14:textId="63A31DE5" w:rsidR="00D87C51" w:rsidRPr="0049789A" w:rsidRDefault="00D87C51" w:rsidP="00D87C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94" w:type="dxa"/>
          </w:tcPr>
          <w:p w14:paraId="4FD421C7" w14:textId="10B5D4FE" w:rsidR="00D87C51" w:rsidRPr="0049789A" w:rsidRDefault="00D87C51" w:rsidP="00D87C5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1820A205" w14:textId="2AB8D384" w:rsidR="00D87C51" w:rsidRPr="0049789A" w:rsidRDefault="00D87C51" w:rsidP="00D87C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36F45250" w14:textId="73D988EA" w:rsidR="00D87C51" w:rsidRPr="0049789A" w:rsidRDefault="00664C27" w:rsidP="00D87C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Automatique</w:t>
            </w:r>
          </w:p>
        </w:tc>
      </w:tr>
      <w:tr w:rsidR="00D87C51" w:rsidRPr="00E46B17" w14:paraId="714C1E26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718526F" w14:textId="6F035BC7" w:rsidR="00D87C51" w:rsidRPr="0049789A" w:rsidRDefault="00D87C51" w:rsidP="00D87C51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49789A">
              <w:rPr>
                <w:rFonts w:cs="Arial"/>
                <w:b w:val="0"/>
                <w:bCs w:val="0"/>
                <w:sz w:val="20"/>
                <w:szCs w:val="20"/>
              </w:rPr>
              <w:t>TXT1</w:t>
            </w:r>
          </w:p>
        </w:tc>
        <w:tc>
          <w:tcPr>
            <w:tcW w:w="1575" w:type="dxa"/>
          </w:tcPr>
          <w:p w14:paraId="5B1F53A6" w14:textId="53B4D5F2" w:rsidR="00D87C51" w:rsidRPr="0049789A" w:rsidRDefault="00D87C51" w:rsidP="00D87C5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Text line 1</w:t>
            </w:r>
          </w:p>
        </w:tc>
        <w:tc>
          <w:tcPr>
            <w:tcW w:w="837" w:type="dxa"/>
          </w:tcPr>
          <w:p w14:paraId="5BD8F3A6" w14:textId="18E14E0D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D081A2C" w14:textId="4C4EF747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60</w:t>
            </w:r>
          </w:p>
        </w:tc>
        <w:tc>
          <w:tcPr>
            <w:tcW w:w="1294" w:type="dxa"/>
          </w:tcPr>
          <w:p w14:paraId="2AE0CEEC" w14:textId="0F972E1F" w:rsidR="00D87C51" w:rsidRPr="0049789A" w:rsidRDefault="00D87C51" w:rsidP="00D87C5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7" w:type="dxa"/>
          </w:tcPr>
          <w:p w14:paraId="0D6EEB69" w14:textId="35D11375" w:rsidR="00D87C51" w:rsidRPr="0049789A" w:rsidRDefault="00D87C51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3" w:type="dxa"/>
          </w:tcPr>
          <w:p w14:paraId="7349CD0B" w14:textId="5C61A279" w:rsidR="00D87C51" w:rsidRPr="0049789A" w:rsidRDefault="00664C27" w:rsidP="00D87C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49789A">
              <w:rPr>
                <w:rFonts w:cs="Arial"/>
                <w:sz w:val="20"/>
                <w:szCs w:val="20"/>
              </w:rPr>
              <w:t>Poste</w:t>
            </w:r>
          </w:p>
        </w:tc>
      </w:tr>
    </w:tbl>
    <w:p w14:paraId="2EAFD278" w14:textId="77777777" w:rsidR="005E1F0B" w:rsidRDefault="005E1F0B" w:rsidP="009538F5">
      <w:pPr>
        <w:pStyle w:val="BodyText"/>
        <w:ind w:left="0"/>
      </w:pPr>
    </w:p>
    <w:p w14:paraId="31AC2785" w14:textId="77777777" w:rsidR="00DB74AC" w:rsidRDefault="00DB74AC" w:rsidP="009538F5">
      <w:pPr>
        <w:pStyle w:val="BodyText"/>
        <w:ind w:left="0"/>
      </w:pPr>
    </w:p>
    <w:p w14:paraId="033E341F" w14:textId="403719B1" w:rsidR="006F134D" w:rsidRPr="00E46B17" w:rsidRDefault="006F134D" w:rsidP="006F134D">
      <w:pPr>
        <w:pStyle w:val="ListParagraph"/>
        <w:numPr>
          <w:ilvl w:val="0"/>
          <w:numId w:val="39"/>
        </w:numPr>
        <w:rPr>
          <w:b/>
          <w:szCs w:val="20"/>
        </w:rPr>
      </w:pPr>
      <w:r>
        <w:rPr>
          <w:rFonts w:ascii="Arial" w:hAnsi="Arial" w:cs="Arial"/>
          <w:b/>
          <w:szCs w:val="20"/>
        </w:rPr>
        <w:t>PDS010</w:t>
      </w:r>
      <w:r w:rsidRPr="00E46B17">
        <w:rPr>
          <w:rFonts w:ascii="Arial" w:hAnsi="Arial" w:cs="Arial"/>
          <w:b/>
          <w:szCs w:val="20"/>
        </w:rPr>
        <w:t>MI_Get</w:t>
      </w:r>
    </w:p>
    <w:p w14:paraId="04622D28" w14:textId="70CBCB65" w:rsidR="006F134D" w:rsidRPr="00E46B17" w:rsidRDefault="006F134D" w:rsidP="006F134D">
      <w:pPr>
        <w:pStyle w:val="BodyText"/>
        <w:ind w:left="0"/>
        <w:rPr>
          <w:b/>
          <w:sz w:val="24"/>
        </w:rPr>
      </w:pPr>
      <w:r w:rsidRPr="00E46B17">
        <w:t>Cette API est utilisée pour la récupération</w:t>
      </w:r>
      <w:r>
        <w:t xml:space="preserve"> du TRS (AVEF)</w:t>
      </w:r>
      <w:r w:rsidRPr="00E46B17">
        <w:t xml:space="preserve"> 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1"/>
        <w:gridCol w:w="730"/>
        <w:gridCol w:w="1231"/>
        <w:gridCol w:w="1293"/>
        <w:gridCol w:w="1666"/>
        <w:gridCol w:w="2382"/>
      </w:tblGrid>
      <w:tr w:rsidR="006F134D" w:rsidRPr="00E46B17" w14:paraId="1E4497CC" w14:textId="77777777" w:rsidTr="00903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456B0B3C" w14:textId="77777777" w:rsidR="006F134D" w:rsidRPr="00E46B17" w:rsidRDefault="006F134D" w:rsidP="00903256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1" w:type="dxa"/>
            <w:shd w:val="clear" w:color="auto" w:fill="00B0F0"/>
          </w:tcPr>
          <w:p w14:paraId="369AD401" w14:textId="77777777" w:rsidR="006F134D" w:rsidRPr="00E46B17" w:rsidRDefault="006F134D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6CC40566" w14:textId="77777777" w:rsidR="006F134D" w:rsidRPr="00E46B17" w:rsidRDefault="006F134D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37100E7E" w14:textId="77777777" w:rsidR="006F134D" w:rsidRPr="00E46B17" w:rsidRDefault="006F134D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93" w:type="dxa"/>
            <w:shd w:val="clear" w:color="auto" w:fill="00B0F0"/>
          </w:tcPr>
          <w:p w14:paraId="7E08DC19" w14:textId="77777777" w:rsidR="006F134D" w:rsidRPr="00E46B17" w:rsidRDefault="006F134D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34F0B39A" w14:textId="77777777" w:rsidR="006F134D" w:rsidRPr="00E46B17" w:rsidRDefault="006F134D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1126F2FD" w14:textId="77777777" w:rsidR="006F134D" w:rsidRPr="00E46B17" w:rsidRDefault="006F134D" w:rsidP="0090325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E46B17">
              <w:rPr>
                <w:rFonts w:cs="Arial"/>
                <w:color w:val="FFFFFF" w:themeColor="background1"/>
              </w:rPr>
              <w:t>Commentaire</w:t>
            </w:r>
          </w:p>
        </w:tc>
      </w:tr>
      <w:tr w:rsidR="006F134D" w:rsidRPr="00E46B17" w14:paraId="1270B290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48803650" w14:textId="3D2352E8" w:rsidR="006F134D" w:rsidRPr="00E62202" w:rsidRDefault="006F134D" w:rsidP="006F134D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E62202">
              <w:rPr>
                <w:rFonts w:cs="Arial"/>
                <w:b w:val="0"/>
                <w:bCs w:val="0"/>
                <w:sz w:val="20"/>
                <w:szCs w:val="20"/>
              </w:rPr>
              <w:t>FACI</w:t>
            </w:r>
          </w:p>
        </w:tc>
        <w:tc>
          <w:tcPr>
            <w:tcW w:w="1681" w:type="dxa"/>
          </w:tcPr>
          <w:p w14:paraId="79B086A8" w14:textId="233FD41F" w:rsidR="006F134D" w:rsidRPr="00E62202" w:rsidRDefault="006F134D" w:rsidP="006F134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Facility</w:t>
            </w:r>
          </w:p>
        </w:tc>
        <w:tc>
          <w:tcPr>
            <w:tcW w:w="730" w:type="dxa"/>
          </w:tcPr>
          <w:p w14:paraId="042AD4F2" w14:textId="7D89206C" w:rsidR="006F134D" w:rsidRPr="00E62202" w:rsidRDefault="006F134D" w:rsidP="006F13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A37E967" w14:textId="75B13C3B" w:rsidR="006F134D" w:rsidRPr="00E62202" w:rsidRDefault="006F134D" w:rsidP="006F13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293" w:type="dxa"/>
          </w:tcPr>
          <w:p w14:paraId="4E021C0A" w14:textId="31A9C19F" w:rsidR="006F134D" w:rsidRPr="00E62202" w:rsidRDefault="006F134D" w:rsidP="006F134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1FA7CC8" w14:textId="3758053C" w:rsidR="006F134D" w:rsidRPr="00E62202" w:rsidRDefault="006F134D" w:rsidP="006F13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4191D3A2" w14:textId="586CC22C" w:rsidR="006F134D" w:rsidRPr="00E62202" w:rsidRDefault="006F134D" w:rsidP="006F13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Etablissement</w:t>
            </w:r>
          </w:p>
        </w:tc>
      </w:tr>
      <w:tr w:rsidR="006F134D" w:rsidRPr="00E46B17" w14:paraId="2AD3DF41" w14:textId="77777777" w:rsidTr="009032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572FDB59" w14:textId="13F2AD62" w:rsidR="006F134D" w:rsidRPr="00E62202" w:rsidRDefault="006F134D" w:rsidP="006F134D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E62202">
              <w:rPr>
                <w:rFonts w:cs="Arial"/>
                <w:b w:val="0"/>
                <w:bCs w:val="0"/>
                <w:sz w:val="20"/>
                <w:szCs w:val="20"/>
              </w:rPr>
              <w:t>PLGR</w:t>
            </w:r>
          </w:p>
        </w:tc>
        <w:tc>
          <w:tcPr>
            <w:tcW w:w="1681" w:type="dxa"/>
          </w:tcPr>
          <w:p w14:paraId="61FED460" w14:textId="0F61D51C" w:rsidR="006F134D" w:rsidRPr="00E62202" w:rsidRDefault="006F134D" w:rsidP="006F134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Work center</w:t>
            </w:r>
          </w:p>
        </w:tc>
        <w:tc>
          <w:tcPr>
            <w:tcW w:w="730" w:type="dxa"/>
          </w:tcPr>
          <w:p w14:paraId="08264810" w14:textId="2BBF9B53" w:rsidR="006F134D" w:rsidRPr="00E62202" w:rsidRDefault="006F134D" w:rsidP="006F13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FA7317B" w14:textId="230A9425" w:rsidR="006F134D" w:rsidRPr="00E62202" w:rsidRDefault="006F134D" w:rsidP="006F13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293" w:type="dxa"/>
          </w:tcPr>
          <w:p w14:paraId="0C2200D9" w14:textId="2A0B1E7E" w:rsidR="006F134D" w:rsidRPr="00E62202" w:rsidRDefault="006F134D" w:rsidP="006F134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0F872B0C" w14:textId="40C0C8DB" w:rsidR="006F134D" w:rsidRPr="00E62202" w:rsidRDefault="006F134D" w:rsidP="006F13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4F8B3743" w14:textId="2D9324D9" w:rsidR="006F134D" w:rsidRPr="00E62202" w:rsidRDefault="006F134D" w:rsidP="006F134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62202">
              <w:rPr>
                <w:sz w:val="20"/>
                <w:szCs w:val="20"/>
              </w:rPr>
              <w:t>Poste de charge</w:t>
            </w:r>
          </w:p>
        </w:tc>
      </w:tr>
      <w:tr w:rsidR="006F134D" w:rsidRPr="00E46B17" w14:paraId="34A98FC1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87F0772" w14:textId="1DE3F289" w:rsidR="006F134D" w:rsidRPr="00E62202" w:rsidRDefault="006F134D" w:rsidP="006F134D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E62202">
              <w:rPr>
                <w:rFonts w:cs="Arial"/>
                <w:b w:val="0"/>
                <w:bCs w:val="0"/>
                <w:sz w:val="20"/>
                <w:szCs w:val="20"/>
              </w:rPr>
              <w:t>AVEF</w:t>
            </w:r>
          </w:p>
        </w:tc>
        <w:tc>
          <w:tcPr>
            <w:tcW w:w="1681" w:type="dxa"/>
          </w:tcPr>
          <w:p w14:paraId="0C4D5EAF" w14:textId="54900257" w:rsidR="006F134D" w:rsidRPr="00E62202" w:rsidRDefault="006F134D" w:rsidP="006F134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Utilization rate</w:t>
            </w:r>
          </w:p>
        </w:tc>
        <w:tc>
          <w:tcPr>
            <w:tcW w:w="730" w:type="dxa"/>
          </w:tcPr>
          <w:p w14:paraId="0F3610E1" w14:textId="0BF9E1BD" w:rsidR="006F134D" w:rsidRPr="00E62202" w:rsidRDefault="006F134D" w:rsidP="006F13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1231" w:type="dxa"/>
          </w:tcPr>
          <w:p w14:paraId="28324F26" w14:textId="161316BD" w:rsidR="006F134D" w:rsidRPr="00E62202" w:rsidRDefault="006F134D" w:rsidP="006F13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293" w:type="dxa"/>
          </w:tcPr>
          <w:p w14:paraId="2D131C41" w14:textId="77777777" w:rsidR="006F134D" w:rsidRPr="00E62202" w:rsidRDefault="006F134D" w:rsidP="006F134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Sortant</w:t>
            </w:r>
          </w:p>
        </w:tc>
        <w:tc>
          <w:tcPr>
            <w:tcW w:w="1666" w:type="dxa"/>
          </w:tcPr>
          <w:p w14:paraId="512FACF9" w14:textId="77777777" w:rsidR="006F134D" w:rsidRPr="00E62202" w:rsidRDefault="006F134D" w:rsidP="006F13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rFonts w:cs="Arial"/>
                <w:sz w:val="20"/>
                <w:szCs w:val="20"/>
              </w:rPr>
              <w:t>-</w:t>
            </w:r>
          </w:p>
        </w:tc>
        <w:tc>
          <w:tcPr>
            <w:tcW w:w="2382" w:type="dxa"/>
          </w:tcPr>
          <w:p w14:paraId="2D0BB19D" w14:textId="267B1093" w:rsidR="006F134D" w:rsidRPr="00E62202" w:rsidRDefault="006F134D" w:rsidP="006F134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E62202">
              <w:rPr>
                <w:sz w:val="20"/>
                <w:szCs w:val="20"/>
              </w:rPr>
              <w:t>TRS</w:t>
            </w:r>
          </w:p>
        </w:tc>
      </w:tr>
    </w:tbl>
    <w:p w14:paraId="08892B70" w14:textId="77777777" w:rsidR="005E1F0B" w:rsidRDefault="005E1F0B" w:rsidP="009538F5">
      <w:pPr>
        <w:pStyle w:val="BodyText"/>
        <w:ind w:left="0"/>
      </w:pPr>
    </w:p>
    <w:p w14:paraId="42516BF8" w14:textId="77777777" w:rsidR="005E1F0B" w:rsidRDefault="005E1F0B" w:rsidP="009538F5">
      <w:pPr>
        <w:pStyle w:val="BodyText"/>
        <w:ind w:left="0"/>
      </w:pPr>
    </w:p>
    <w:p w14:paraId="66DD7E6C" w14:textId="77777777" w:rsidR="005E1F0B" w:rsidRDefault="005E1F0B" w:rsidP="009538F5">
      <w:pPr>
        <w:pStyle w:val="BodyText"/>
        <w:ind w:left="0"/>
      </w:pPr>
    </w:p>
    <w:p w14:paraId="79C7CE66" w14:textId="77777777" w:rsidR="007C54DA" w:rsidRDefault="007C54DA" w:rsidP="009538F5">
      <w:pPr>
        <w:pStyle w:val="BodyText"/>
        <w:ind w:left="0"/>
      </w:pPr>
    </w:p>
    <w:p w14:paraId="318481EE" w14:textId="77777777" w:rsidR="007C54DA" w:rsidRDefault="007C54DA" w:rsidP="009538F5">
      <w:pPr>
        <w:pStyle w:val="BodyText"/>
        <w:ind w:left="0"/>
      </w:pPr>
    </w:p>
    <w:p w14:paraId="71945917" w14:textId="77777777" w:rsidR="006D754B" w:rsidRPr="00E46B17" w:rsidRDefault="006D754B" w:rsidP="003B6737">
      <w:pPr>
        <w:pStyle w:val="BodyText"/>
        <w:ind w:left="0"/>
      </w:pPr>
    </w:p>
    <w:p w14:paraId="6AF6DF1B" w14:textId="77777777" w:rsidR="003C168E" w:rsidRPr="00D67D16" w:rsidRDefault="003C168E" w:rsidP="003C168E">
      <w:pPr>
        <w:pStyle w:val="Heading2"/>
      </w:pPr>
      <w:bookmarkStart w:id="16" w:name="_Toc190247207"/>
      <w:bookmarkStart w:id="17" w:name="_Toc190865293"/>
      <w:bookmarkStart w:id="18" w:name="_Toc201335488"/>
      <w:r w:rsidRPr="00D67D16">
        <w:lastRenderedPageBreak/>
        <w:t>Manipulation de données</w:t>
      </w:r>
      <w:bookmarkEnd w:id="16"/>
      <w:bookmarkEnd w:id="17"/>
      <w:bookmarkEnd w:id="18"/>
    </w:p>
    <w:p w14:paraId="1BD9F430" w14:textId="77777777" w:rsidR="003C168E" w:rsidRPr="00D67D16" w:rsidRDefault="003C168E" w:rsidP="003C168E">
      <w:pPr>
        <w:pStyle w:val="BodyText"/>
      </w:pPr>
    </w:p>
    <w:p w14:paraId="1379A623" w14:textId="77777777" w:rsidR="003C168E" w:rsidRPr="00B41248" w:rsidRDefault="003C168E" w:rsidP="003C168E">
      <w:pPr>
        <w:pStyle w:val="Heading3"/>
      </w:pPr>
      <w:r w:rsidRPr="00D67D16">
        <w:t>Transcodification</w:t>
      </w:r>
    </w:p>
    <w:p w14:paraId="3CE7583E" w14:textId="3C75294A" w:rsidR="003C168E" w:rsidRDefault="003C168E" w:rsidP="003C168E">
      <w:pPr>
        <w:pStyle w:val="BodyText"/>
        <w:ind w:left="0"/>
      </w:pPr>
      <w:r w:rsidRPr="00D67D16">
        <w:t xml:space="preserve">Les transcodifications seront paramétrées dans CRS881/CRS882 et seront mappées dans le MEC Mapper en utilisant l’API </w:t>
      </w:r>
      <w:r w:rsidRPr="00D67D16">
        <w:rPr>
          <w:b/>
          <w:bCs/>
        </w:rPr>
        <w:t>CRS881MI.GetTranslData</w:t>
      </w:r>
    </w:p>
    <w:p w14:paraId="12311FF6" w14:textId="399636A2" w:rsidR="003C168E" w:rsidRDefault="003C168E" w:rsidP="003C168E">
      <w:pPr>
        <w:pStyle w:val="BodyText"/>
        <w:ind w:left="0"/>
      </w:pPr>
      <w:r w:rsidRPr="003C168E">
        <w:rPr>
          <w:noProof/>
        </w:rPr>
        <w:drawing>
          <wp:inline distT="0" distB="0" distL="0" distR="0" wp14:anchorId="52BAA8BC" wp14:editId="488BE748">
            <wp:extent cx="6417945" cy="2468245"/>
            <wp:effectExtent l="0" t="0" r="1905" b="8255"/>
            <wp:docPr id="7445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14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0617" w14:textId="77777777" w:rsidR="003C168E" w:rsidRDefault="003C168E" w:rsidP="003C168E">
      <w:pPr>
        <w:pStyle w:val="BodyText"/>
        <w:ind w:left="0"/>
      </w:pPr>
    </w:p>
    <w:p w14:paraId="01A3E741" w14:textId="23D427EF" w:rsidR="003C168E" w:rsidRPr="00617E09" w:rsidRDefault="003C168E" w:rsidP="003C168E">
      <w:pPr>
        <w:pStyle w:val="Heading4"/>
      </w:pPr>
      <w:r>
        <w:t>ETABLISSEMENT</w:t>
      </w:r>
    </w:p>
    <w:tbl>
      <w:tblPr>
        <w:tblStyle w:val="InforTable0"/>
        <w:tblW w:w="0" w:type="auto"/>
        <w:tblInd w:w="-10" w:type="dxa"/>
        <w:tblLook w:val="04A0" w:firstRow="1" w:lastRow="0" w:firstColumn="1" w:lastColumn="0" w:noHBand="0" w:noVBand="1"/>
      </w:tblPr>
      <w:tblGrid>
        <w:gridCol w:w="3035"/>
        <w:gridCol w:w="2466"/>
      </w:tblGrid>
      <w:tr w:rsidR="003C168E" w:rsidRPr="00D67D16" w14:paraId="6D1E4ED6" w14:textId="77777777" w:rsidTr="003C1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tcW w:w="3035" w:type="dxa"/>
          </w:tcPr>
          <w:p w14:paraId="07EB55A6" w14:textId="77777777" w:rsidR="003C168E" w:rsidRPr="001E0B83" w:rsidRDefault="003C168E" w:rsidP="00903256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VIF</w:t>
            </w:r>
          </w:p>
        </w:tc>
        <w:tc>
          <w:tcPr>
            <w:tcW w:w="2466" w:type="dxa"/>
          </w:tcPr>
          <w:p w14:paraId="6A417B26" w14:textId="77777777" w:rsidR="003C168E" w:rsidRPr="00D67D16" w:rsidRDefault="003C168E" w:rsidP="00903256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Warehouse</w:t>
            </w:r>
            <w:r w:rsidRPr="00D67D16">
              <w:rPr>
                <w:bCs/>
                <w:sz w:val="24"/>
              </w:rPr>
              <w:t xml:space="preserve"> (M3)</w:t>
            </w:r>
          </w:p>
        </w:tc>
      </w:tr>
      <w:tr w:rsidR="003C168E" w:rsidRPr="00D67D16" w14:paraId="1793AC28" w14:textId="77777777" w:rsidTr="003C1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tcW w:w="3035" w:type="dxa"/>
          </w:tcPr>
          <w:p w14:paraId="3EC34ACC" w14:textId="62F54197" w:rsidR="003C168E" w:rsidRPr="003C168E" w:rsidRDefault="003C168E" w:rsidP="00903256">
            <w:pPr>
              <w:jc w:val="center"/>
              <w:rPr>
                <w:sz w:val="20"/>
                <w:szCs w:val="20"/>
              </w:rPr>
            </w:pPr>
            <w:r w:rsidRPr="003C168E">
              <w:rPr>
                <w:sz w:val="20"/>
                <w:szCs w:val="20"/>
              </w:rPr>
              <w:t>10</w:t>
            </w:r>
          </w:p>
        </w:tc>
        <w:tc>
          <w:tcPr>
            <w:tcW w:w="2466" w:type="dxa"/>
          </w:tcPr>
          <w:p w14:paraId="6519530B" w14:textId="34FCE53B" w:rsidR="003C168E" w:rsidRPr="003C168E" w:rsidRDefault="003C168E" w:rsidP="00903256">
            <w:pPr>
              <w:jc w:val="center"/>
              <w:rPr>
                <w:sz w:val="20"/>
                <w:szCs w:val="20"/>
              </w:rPr>
            </w:pPr>
            <w:r w:rsidRPr="003C168E">
              <w:rPr>
                <w:sz w:val="20"/>
                <w:szCs w:val="20"/>
              </w:rPr>
              <w:t>E01</w:t>
            </w:r>
          </w:p>
        </w:tc>
      </w:tr>
      <w:tr w:rsidR="003C168E" w:rsidRPr="00D67D16" w14:paraId="1AF2EC2E" w14:textId="77777777" w:rsidTr="003C16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tcW w:w="3035" w:type="dxa"/>
          </w:tcPr>
          <w:p w14:paraId="1740483C" w14:textId="250ECF92" w:rsidR="003C168E" w:rsidRPr="003C168E" w:rsidRDefault="003C168E" w:rsidP="00903256">
            <w:pPr>
              <w:jc w:val="center"/>
              <w:rPr>
                <w:sz w:val="20"/>
                <w:szCs w:val="20"/>
              </w:rPr>
            </w:pPr>
            <w:r w:rsidRPr="003C168E">
              <w:rPr>
                <w:sz w:val="20"/>
                <w:szCs w:val="20"/>
              </w:rPr>
              <w:t>30</w:t>
            </w:r>
          </w:p>
        </w:tc>
        <w:tc>
          <w:tcPr>
            <w:tcW w:w="2466" w:type="dxa"/>
          </w:tcPr>
          <w:p w14:paraId="181FE723" w14:textId="31EA7E4B" w:rsidR="003C168E" w:rsidRPr="003C168E" w:rsidRDefault="003C168E" w:rsidP="00903256">
            <w:pPr>
              <w:jc w:val="center"/>
              <w:rPr>
                <w:sz w:val="20"/>
                <w:szCs w:val="20"/>
              </w:rPr>
            </w:pPr>
            <w:r w:rsidRPr="003C168E">
              <w:rPr>
                <w:sz w:val="20"/>
                <w:szCs w:val="20"/>
              </w:rPr>
              <w:t>E04</w:t>
            </w:r>
          </w:p>
        </w:tc>
      </w:tr>
      <w:tr w:rsidR="003C168E" w:rsidRPr="00D67D16" w14:paraId="48BB7E2F" w14:textId="77777777" w:rsidTr="003C1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tcW w:w="3035" w:type="dxa"/>
          </w:tcPr>
          <w:p w14:paraId="745B589B" w14:textId="5597096C" w:rsidR="003C168E" w:rsidRPr="003C168E" w:rsidRDefault="003C168E" w:rsidP="00903256">
            <w:pPr>
              <w:jc w:val="center"/>
              <w:rPr>
                <w:sz w:val="20"/>
                <w:szCs w:val="20"/>
              </w:rPr>
            </w:pPr>
            <w:r w:rsidRPr="003C168E">
              <w:rPr>
                <w:sz w:val="20"/>
                <w:szCs w:val="20"/>
              </w:rPr>
              <w:t>50</w:t>
            </w:r>
          </w:p>
        </w:tc>
        <w:tc>
          <w:tcPr>
            <w:tcW w:w="2466" w:type="dxa"/>
          </w:tcPr>
          <w:p w14:paraId="6F631F7A" w14:textId="2C43FD8E" w:rsidR="003C168E" w:rsidRPr="003C168E" w:rsidRDefault="003C168E" w:rsidP="00903256">
            <w:pPr>
              <w:jc w:val="center"/>
              <w:rPr>
                <w:sz w:val="20"/>
                <w:szCs w:val="20"/>
              </w:rPr>
            </w:pPr>
            <w:r w:rsidRPr="003C168E">
              <w:rPr>
                <w:sz w:val="20"/>
                <w:szCs w:val="20"/>
              </w:rPr>
              <w:t>E05</w:t>
            </w:r>
          </w:p>
        </w:tc>
      </w:tr>
      <w:tr w:rsidR="003C168E" w:rsidRPr="00D67D16" w14:paraId="12DCF5AA" w14:textId="77777777" w:rsidTr="003C16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tcW w:w="3035" w:type="dxa"/>
          </w:tcPr>
          <w:p w14:paraId="55183AA7" w14:textId="5D66454C" w:rsidR="003C168E" w:rsidRPr="003C168E" w:rsidRDefault="003C168E" w:rsidP="00903256">
            <w:pPr>
              <w:jc w:val="center"/>
              <w:rPr>
                <w:sz w:val="20"/>
                <w:szCs w:val="20"/>
              </w:rPr>
            </w:pPr>
            <w:r w:rsidRPr="003C168E">
              <w:rPr>
                <w:sz w:val="20"/>
                <w:szCs w:val="20"/>
              </w:rPr>
              <w:t>20</w:t>
            </w:r>
          </w:p>
        </w:tc>
        <w:tc>
          <w:tcPr>
            <w:tcW w:w="2466" w:type="dxa"/>
          </w:tcPr>
          <w:p w14:paraId="1D8F05C4" w14:textId="63C69B9D" w:rsidR="003C168E" w:rsidRPr="003C168E" w:rsidRDefault="003C168E" w:rsidP="00903256">
            <w:pPr>
              <w:jc w:val="center"/>
              <w:rPr>
                <w:sz w:val="20"/>
                <w:szCs w:val="20"/>
              </w:rPr>
            </w:pPr>
            <w:r w:rsidRPr="003C168E">
              <w:rPr>
                <w:sz w:val="20"/>
                <w:szCs w:val="20"/>
              </w:rPr>
              <w:t>E06</w:t>
            </w:r>
          </w:p>
        </w:tc>
      </w:tr>
    </w:tbl>
    <w:p w14:paraId="711E466A" w14:textId="77777777" w:rsidR="003C168E" w:rsidRDefault="003C168E" w:rsidP="003C168E">
      <w:pPr>
        <w:pStyle w:val="BodyText"/>
        <w:ind w:left="0"/>
      </w:pPr>
    </w:p>
    <w:p w14:paraId="21CAB1B2" w14:textId="6D2FE520" w:rsidR="003C168E" w:rsidRPr="003C168E" w:rsidRDefault="003C168E" w:rsidP="003C168E">
      <w:pPr>
        <w:pStyle w:val="Heading4"/>
      </w:pPr>
      <w:r>
        <w:t>UNITE</w:t>
      </w:r>
    </w:p>
    <w:tbl>
      <w:tblPr>
        <w:tblStyle w:val="InforTable0"/>
        <w:tblW w:w="0" w:type="auto"/>
        <w:tblInd w:w="-5" w:type="dxa"/>
        <w:tblLook w:val="04A0" w:firstRow="1" w:lastRow="0" w:firstColumn="1" w:lastColumn="0" w:noHBand="0" w:noVBand="1"/>
      </w:tblPr>
      <w:tblGrid>
        <w:gridCol w:w="2425"/>
        <w:gridCol w:w="1970"/>
      </w:tblGrid>
      <w:tr w:rsidR="003C168E" w:rsidRPr="00D67D16" w14:paraId="37DBCD85" w14:textId="77777777" w:rsidTr="009032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2425" w:type="dxa"/>
          </w:tcPr>
          <w:p w14:paraId="780FB9F3" w14:textId="77777777" w:rsidR="003C168E" w:rsidRPr="001E0B83" w:rsidRDefault="003C168E" w:rsidP="00903256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VIF</w:t>
            </w:r>
          </w:p>
        </w:tc>
        <w:tc>
          <w:tcPr>
            <w:tcW w:w="1970" w:type="dxa"/>
          </w:tcPr>
          <w:p w14:paraId="0E5D99A3" w14:textId="77777777" w:rsidR="003C168E" w:rsidRPr="00D67D16" w:rsidRDefault="003C168E" w:rsidP="00903256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UNITE</w:t>
            </w:r>
            <w:r w:rsidRPr="00D67D16">
              <w:rPr>
                <w:bCs/>
                <w:sz w:val="24"/>
              </w:rPr>
              <w:t xml:space="preserve"> (M3)</w:t>
            </w:r>
          </w:p>
        </w:tc>
      </w:tr>
      <w:tr w:rsidR="003C168E" w:rsidRPr="00D67D16" w14:paraId="3918B08A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tcW w:w="2425" w:type="dxa"/>
            <w:vAlign w:val="top"/>
          </w:tcPr>
          <w:p w14:paraId="06682FDA" w14:textId="7183AC87" w:rsidR="003C168E" w:rsidRPr="001E0B83" w:rsidRDefault="003C168E" w:rsidP="009032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Kg</w:t>
            </w:r>
          </w:p>
        </w:tc>
        <w:tc>
          <w:tcPr>
            <w:tcW w:w="1970" w:type="dxa"/>
            <w:vAlign w:val="top"/>
          </w:tcPr>
          <w:p w14:paraId="66006B13" w14:textId="78E7FD37" w:rsidR="003C168E" w:rsidRPr="001E0B83" w:rsidRDefault="003C168E" w:rsidP="009032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KG</w:t>
            </w:r>
          </w:p>
        </w:tc>
      </w:tr>
      <w:tr w:rsidR="003C168E" w:rsidRPr="00D67D16" w14:paraId="78A347A6" w14:textId="77777777" w:rsidTr="009032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6"/>
        </w:trPr>
        <w:tc>
          <w:tcPr>
            <w:tcW w:w="2425" w:type="dxa"/>
            <w:vAlign w:val="top"/>
          </w:tcPr>
          <w:p w14:paraId="0339628C" w14:textId="20482512" w:rsidR="003C168E" w:rsidRPr="001E0B83" w:rsidRDefault="003C168E" w:rsidP="009032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UE</w:t>
            </w:r>
          </w:p>
        </w:tc>
        <w:tc>
          <w:tcPr>
            <w:tcW w:w="1970" w:type="dxa"/>
            <w:vAlign w:val="top"/>
          </w:tcPr>
          <w:p w14:paraId="4B86421E" w14:textId="4418C60A" w:rsidR="003C168E" w:rsidRPr="001E0B83" w:rsidRDefault="003C168E" w:rsidP="009032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UE</w:t>
            </w:r>
          </w:p>
        </w:tc>
      </w:tr>
      <w:tr w:rsidR="003C168E" w:rsidRPr="00D67D16" w14:paraId="2E1DFF96" w14:textId="77777777" w:rsidTr="00903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tcW w:w="2425" w:type="dxa"/>
            <w:vAlign w:val="top"/>
          </w:tcPr>
          <w:p w14:paraId="2B00987A" w14:textId="4D7FF1FE" w:rsidR="003C168E" w:rsidRPr="001E0B83" w:rsidRDefault="003C168E" w:rsidP="009032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1970" w:type="dxa"/>
            <w:vAlign w:val="top"/>
          </w:tcPr>
          <w:p w14:paraId="50E64CD2" w14:textId="54B72A36" w:rsidR="003C168E" w:rsidRPr="001E0B83" w:rsidRDefault="003C168E" w:rsidP="009032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</w:t>
            </w:r>
          </w:p>
        </w:tc>
      </w:tr>
      <w:tr w:rsidR="003C168E" w:rsidRPr="00D67D16" w14:paraId="7074A97D" w14:textId="77777777" w:rsidTr="009032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6"/>
        </w:trPr>
        <w:tc>
          <w:tcPr>
            <w:tcW w:w="2425" w:type="dxa"/>
            <w:vAlign w:val="top"/>
          </w:tcPr>
          <w:p w14:paraId="4FE2FB87" w14:textId="35524FB3" w:rsidR="003C168E" w:rsidRPr="001E0B83" w:rsidRDefault="003C168E" w:rsidP="009032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</w:t>
            </w:r>
          </w:p>
        </w:tc>
        <w:tc>
          <w:tcPr>
            <w:tcW w:w="1970" w:type="dxa"/>
            <w:vAlign w:val="top"/>
          </w:tcPr>
          <w:p w14:paraId="51D8424F" w14:textId="6DB99F4F" w:rsidR="003C168E" w:rsidRPr="001E0B83" w:rsidRDefault="003C168E" w:rsidP="0090325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UVC</w:t>
            </w:r>
          </w:p>
        </w:tc>
      </w:tr>
    </w:tbl>
    <w:p w14:paraId="1D690EBA" w14:textId="7E2071BA" w:rsidR="00444DFD" w:rsidRPr="006E2B32" w:rsidRDefault="00444DFD" w:rsidP="006E2B32">
      <w:pPr>
        <w:pStyle w:val="ListParagraph"/>
        <w:spacing w:line="360" w:lineRule="auto"/>
        <w:ind w:left="0"/>
        <w:rPr>
          <w:rFonts w:ascii="Arial" w:hAnsi="Arial" w:cs="Arial"/>
          <w:bCs/>
          <w:sz w:val="20"/>
          <w:szCs w:val="18"/>
        </w:rPr>
      </w:pPr>
    </w:p>
    <w:p w14:paraId="6266BE53" w14:textId="74C7E242" w:rsidR="00CA7D15" w:rsidRPr="00E46B17" w:rsidRDefault="00412A24" w:rsidP="00CA7D15">
      <w:pPr>
        <w:pStyle w:val="Heading1"/>
      </w:pPr>
      <w:bookmarkStart w:id="19" w:name="_Toc200383661"/>
      <w:r w:rsidRPr="00E46B17">
        <w:lastRenderedPageBreak/>
        <w:t>STRUCTURE FICHIER BOD</w:t>
      </w:r>
      <w:bookmarkEnd w:id="19"/>
    </w:p>
    <w:p w14:paraId="03CCE26D" w14:textId="50935BC8" w:rsidR="00444DFD" w:rsidRPr="00E46B17" w:rsidRDefault="00D642FE" w:rsidP="003B7533">
      <w:pPr>
        <w:pStyle w:val="BodyText"/>
        <w:ind w:left="0"/>
      </w:pPr>
      <w:r w:rsidRPr="00E46B17">
        <w:t xml:space="preserve">Structure BOD </w:t>
      </w:r>
      <w:r w:rsidR="00853915" w:rsidRPr="00E46B17">
        <w:t>de sortie</w:t>
      </w:r>
      <w:r w:rsidRPr="00E46B17">
        <w:t> :</w:t>
      </w:r>
    </w:p>
    <w:p w14:paraId="15928DD2" w14:textId="40D04916" w:rsidR="00412A24" w:rsidRPr="00E46B17" w:rsidRDefault="00FB2F40" w:rsidP="00853915">
      <w:pPr>
        <w:pStyle w:val="BodyText"/>
        <w:ind w:left="0"/>
      </w:pPr>
      <w:r w:rsidRPr="00FB2F40">
        <w:rPr>
          <w:noProof/>
        </w:rPr>
        <w:drawing>
          <wp:inline distT="0" distB="0" distL="0" distR="0" wp14:anchorId="1190A631" wp14:editId="26AB68FB">
            <wp:extent cx="5890895" cy="3157315"/>
            <wp:effectExtent l="0" t="0" r="0" b="5080"/>
            <wp:docPr id="113360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8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2125" cy="31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43BD" w14:textId="77777777" w:rsidR="00134DD4" w:rsidRDefault="00134DD4" w:rsidP="00853915">
      <w:pPr>
        <w:pStyle w:val="BodyText"/>
        <w:ind w:left="0"/>
      </w:pPr>
    </w:p>
    <w:p w14:paraId="7CEA3B9A" w14:textId="7994B2FD" w:rsidR="00134DD4" w:rsidRPr="00E46B17" w:rsidRDefault="00853915" w:rsidP="00853915">
      <w:pPr>
        <w:pStyle w:val="BodyText"/>
        <w:ind w:left="0"/>
      </w:pPr>
      <w:r w:rsidRPr="00E46B17">
        <w:t>Structure XSD :</w:t>
      </w:r>
    </w:p>
    <w:p w14:paraId="339FFF1A" w14:textId="52226B00" w:rsidR="00C0062C" w:rsidRPr="00E46B17" w:rsidRDefault="00FB2F40" w:rsidP="00853915">
      <w:pPr>
        <w:pStyle w:val="BodyText"/>
        <w:ind w:left="0"/>
      </w:pPr>
      <w:r w:rsidRPr="00FB2F40">
        <w:rPr>
          <w:noProof/>
        </w:rPr>
        <w:drawing>
          <wp:inline distT="0" distB="0" distL="0" distR="0" wp14:anchorId="0D6FCC2D" wp14:editId="2E1F7CA6">
            <wp:extent cx="5871845" cy="2937956"/>
            <wp:effectExtent l="0" t="0" r="0" b="0"/>
            <wp:docPr id="1628606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0664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2725" cy="29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31EE" w14:textId="77777777" w:rsidR="00C0062C" w:rsidRPr="00E46B17" w:rsidRDefault="00C0062C" w:rsidP="00853915">
      <w:pPr>
        <w:pStyle w:val="BodyText"/>
        <w:ind w:left="0"/>
      </w:pPr>
    </w:p>
    <w:p w14:paraId="1FE06827" w14:textId="38CCF3E7" w:rsidR="00C0062C" w:rsidRPr="00E46B17" w:rsidRDefault="00C0062C" w:rsidP="00853915">
      <w:pPr>
        <w:pStyle w:val="BodyText"/>
        <w:ind w:left="0"/>
      </w:pPr>
      <w:r w:rsidRPr="00E46B17">
        <w:t>Objet :</w:t>
      </w:r>
    </w:p>
    <w:p w14:paraId="33C54645" w14:textId="63BBABE4" w:rsidR="00C0062C" w:rsidRPr="00E46B17" w:rsidRDefault="00FB2F40" w:rsidP="00853915">
      <w:pPr>
        <w:pStyle w:val="BodyText"/>
        <w:ind w:left="0"/>
      </w:pPr>
      <w:r>
        <w:object w:dxaOrig="3601" w:dyaOrig="831" w14:anchorId="31BE2E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pt;height:41.5pt" o:ole="">
            <v:imagedata r:id="rId25" o:title=""/>
          </v:shape>
          <o:OLEObject Type="Embed" ProgID="Package" ShapeID="_x0000_i1025" DrawAspect="Content" ObjectID="_1812437140" r:id="rId26"/>
        </w:object>
      </w:r>
    </w:p>
    <w:p w14:paraId="3D5C271C" w14:textId="1BDA4E73" w:rsidR="00412A24" w:rsidRPr="00E46B17" w:rsidRDefault="001811F7" w:rsidP="00412A24">
      <w:pPr>
        <w:pStyle w:val="Heading1"/>
      </w:pPr>
      <w:bookmarkStart w:id="20" w:name="_Toc200383662"/>
      <w:r w:rsidRPr="00E46B17">
        <w:lastRenderedPageBreak/>
        <w:t>EXEMPLE</w:t>
      </w:r>
      <w:r w:rsidR="00412A24" w:rsidRPr="00E46B17">
        <w:t xml:space="preserve"> FICHIER SORTANTE</w:t>
      </w:r>
      <w:bookmarkEnd w:id="20"/>
    </w:p>
    <w:p w14:paraId="1E257E8C" w14:textId="0F706DEC" w:rsidR="00175FD0" w:rsidRPr="00E46B17" w:rsidRDefault="00412A24" w:rsidP="003B7533">
      <w:pPr>
        <w:pStyle w:val="BodyText"/>
        <w:ind w:left="0"/>
      </w:pPr>
      <w:r w:rsidRPr="00E46B17">
        <w:t>Exemple</w:t>
      </w:r>
      <w:r w:rsidR="00EB2122" w:rsidRPr="00E46B17">
        <w:t xml:space="preserve"> </w:t>
      </w:r>
      <w:r w:rsidR="00AE75FC" w:rsidRPr="00E46B17">
        <w:t>du</w:t>
      </w:r>
      <w:r w:rsidR="004E64C2" w:rsidRPr="00E46B17">
        <w:t xml:space="preserve"> fichier</w:t>
      </w:r>
      <w:r w:rsidR="00AE75FC" w:rsidRPr="00E46B17">
        <w:t xml:space="preserve"> de</w:t>
      </w:r>
      <w:r w:rsidR="004E64C2" w:rsidRPr="00E46B17">
        <w:t xml:space="preserve"> sorti</w:t>
      </w:r>
      <w:r w:rsidR="00AE75FC" w:rsidRPr="00E46B17">
        <w:t>e</w:t>
      </w:r>
      <w:r w:rsidRPr="00E46B17">
        <w:t xml:space="preserve"> en</w:t>
      </w:r>
      <w:r w:rsidR="00BA6239" w:rsidRPr="00E46B17">
        <w:t xml:space="preserve"> format</w:t>
      </w:r>
      <w:r w:rsidR="007479AA" w:rsidRPr="00E46B17">
        <w:t xml:space="preserve"> </w:t>
      </w:r>
      <w:r w:rsidR="00136D8C" w:rsidRPr="00E46B17">
        <w:t>xml</w:t>
      </w:r>
      <w:r w:rsidR="007479AA" w:rsidRPr="00E46B17">
        <w:t>:</w:t>
      </w:r>
    </w:p>
    <w:p w14:paraId="5E63A6CE" w14:textId="40FE071D" w:rsidR="00E748CC" w:rsidRPr="00E46B17" w:rsidRDefault="00FB2F40" w:rsidP="003B7533">
      <w:pPr>
        <w:pStyle w:val="BodyText"/>
        <w:ind w:left="0"/>
      </w:pPr>
      <w:r w:rsidRPr="00FB2F40">
        <w:rPr>
          <w:noProof/>
        </w:rPr>
        <w:drawing>
          <wp:inline distT="0" distB="0" distL="0" distR="0" wp14:anchorId="6C63BB03" wp14:editId="00C7896D">
            <wp:extent cx="6417945" cy="3569335"/>
            <wp:effectExtent l="0" t="0" r="1905" b="0"/>
            <wp:docPr id="191568257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82573" name="Picture 1" descr="A screen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E90A" w14:textId="77777777" w:rsidR="007479AA" w:rsidRDefault="007479AA" w:rsidP="003B7533">
      <w:pPr>
        <w:pStyle w:val="BodyText"/>
        <w:ind w:left="0"/>
      </w:pPr>
    </w:p>
    <w:p w14:paraId="12BDA469" w14:textId="77777777" w:rsidR="00FB2F40" w:rsidRDefault="00FB2F40" w:rsidP="003B7533">
      <w:pPr>
        <w:pStyle w:val="BodyText"/>
        <w:ind w:left="0"/>
      </w:pPr>
    </w:p>
    <w:p w14:paraId="3218A9B7" w14:textId="06E68A03" w:rsidR="00433BE4" w:rsidRDefault="00433BE4" w:rsidP="003B7533">
      <w:pPr>
        <w:pStyle w:val="BodyText"/>
        <w:ind w:left="0"/>
      </w:pPr>
      <w:r>
        <w:t>Fichier :</w:t>
      </w:r>
    </w:p>
    <w:p w14:paraId="4D26D947" w14:textId="1BC8A6B3" w:rsidR="00FB2F40" w:rsidRPr="00E46B17" w:rsidRDefault="00FB2F40" w:rsidP="003B7533">
      <w:pPr>
        <w:pStyle w:val="BodyText"/>
        <w:ind w:left="0"/>
      </w:pPr>
      <w:r>
        <w:object w:dxaOrig="6901" w:dyaOrig="831" w14:anchorId="7BAFD420">
          <v:shape id="_x0000_i1026" type="#_x0000_t75" style="width:345pt;height:41.5pt" o:ole="">
            <v:imagedata r:id="rId28" o:title=""/>
          </v:shape>
          <o:OLEObject Type="Embed" ProgID="Package" ShapeID="_x0000_i1026" DrawAspect="Content" ObjectID="_1812437141" r:id="rId29"/>
        </w:object>
      </w:r>
    </w:p>
    <w:p w14:paraId="770FBE5F" w14:textId="342B57BE" w:rsidR="00A22898" w:rsidRPr="00E46B17" w:rsidRDefault="00A22898" w:rsidP="003B7533">
      <w:pPr>
        <w:pStyle w:val="BodyText"/>
        <w:ind w:left="0"/>
      </w:pPr>
    </w:p>
    <w:p w14:paraId="35B9FB61" w14:textId="44538624" w:rsidR="00E11052" w:rsidRPr="00E46B17" w:rsidRDefault="00E11052" w:rsidP="003B7533">
      <w:pPr>
        <w:pStyle w:val="BodyText"/>
        <w:ind w:left="0"/>
      </w:pPr>
    </w:p>
    <w:p w14:paraId="30F55BD5" w14:textId="4C7DC233" w:rsidR="00A22898" w:rsidRPr="00E46B17" w:rsidRDefault="00A22898" w:rsidP="00A22898">
      <w:pPr>
        <w:pStyle w:val="Heading1"/>
      </w:pPr>
      <w:bookmarkStart w:id="21" w:name="_Toc200383663"/>
      <w:r w:rsidRPr="00E46B17">
        <w:lastRenderedPageBreak/>
        <w:t>GESTION DES ERREURS</w:t>
      </w:r>
      <w:bookmarkEnd w:id="21"/>
    </w:p>
    <w:p w14:paraId="073B4880" w14:textId="228DCE14" w:rsidR="00E42620" w:rsidRPr="00E46B17" w:rsidRDefault="00BD0EEC" w:rsidP="00BD0EEC">
      <w:pPr>
        <w:pStyle w:val="BodyText"/>
        <w:ind w:left="0"/>
        <w:jc w:val="both"/>
      </w:pPr>
      <w:r w:rsidRPr="00E46B17">
        <w:t xml:space="preserve">Les erreurs seront remontées dans </w:t>
      </w:r>
      <w:r w:rsidRPr="00E46B17">
        <w:rPr>
          <w:b/>
          <w:bCs/>
        </w:rPr>
        <w:t>Enterprise Collaborator Administration</w:t>
      </w:r>
      <w:r w:rsidRPr="00E46B17">
        <w:t>.</w:t>
      </w:r>
    </w:p>
    <w:p w14:paraId="2B0F7559" w14:textId="77777777" w:rsidR="00D521EB" w:rsidRPr="00E46B17" w:rsidRDefault="00D521EB" w:rsidP="00BD0EEC">
      <w:pPr>
        <w:pStyle w:val="BodyText"/>
        <w:ind w:left="0"/>
        <w:jc w:val="both"/>
      </w:pPr>
    </w:p>
    <w:p w14:paraId="2E8D5FE1" w14:textId="4E09AE8D" w:rsidR="00BD0EEC" w:rsidRPr="00E46B17" w:rsidRDefault="00BD0EEC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E46B17">
        <w:rPr>
          <w:rFonts w:ascii="Arial" w:hAnsi="Arial" w:cs="Arial"/>
          <w:sz w:val="20"/>
          <w:szCs w:val="20"/>
          <w:u w:val="single"/>
        </w:rPr>
        <w:t xml:space="preserve">Pour diagnostiquer les BODs dans M3/Enterprise Collaborator </w:t>
      </w:r>
      <w:r w:rsidR="008C1613" w:rsidRPr="00E46B17">
        <w:rPr>
          <w:rFonts w:ascii="Arial" w:hAnsi="Arial" w:cs="Arial"/>
          <w:sz w:val="20"/>
          <w:szCs w:val="20"/>
          <w:u w:val="single"/>
        </w:rPr>
        <w:t>Administration</w:t>
      </w:r>
      <w:r w:rsidR="008C1613" w:rsidRPr="00E46B17">
        <w:rPr>
          <w:rFonts w:ascii="Arial" w:hAnsi="Arial" w:cs="Arial"/>
          <w:sz w:val="20"/>
          <w:szCs w:val="20"/>
        </w:rPr>
        <w:t xml:space="preserve"> :</w:t>
      </w:r>
    </w:p>
    <w:p w14:paraId="7B920D9B" w14:textId="6171E029" w:rsidR="00B22DF8" w:rsidRPr="00E46B17" w:rsidRDefault="00B22DF8" w:rsidP="00B22DF8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sz w:val="20"/>
          <w:szCs w:val="20"/>
        </w:rPr>
      </w:pPr>
      <w:r w:rsidRPr="00E46B17">
        <w:rPr>
          <w:rFonts w:ascii="Arial" w:hAnsi="Arial" w:cs="Arial"/>
          <w:sz w:val="20"/>
          <w:szCs w:val="20"/>
        </w:rPr>
        <w:t xml:space="preserve">Naviguer sur </w:t>
      </w:r>
      <w:r w:rsidRPr="00E46B17">
        <w:rPr>
          <w:rFonts w:ascii="Arial" w:hAnsi="Arial" w:cs="Arial"/>
          <w:b/>
          <w:bCs/>
          <w:sz w:val="20"/>
          <w:szCs w:val="20"/>
        </w:rPr>
        <w:t>Enterprise Collaborator Administration</w:t>
      </w:r>
    </w:p>
    <w:p w14:paraId="00A417A7" w14:textId="79957543" w:rsidR="00BD0EEC" w:rsidRPr="003F5F71" w:rsidRDefault="00B22DF8" w:rsidP="00B22DF8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3F5F71">
        <w:rPr>
          <w:rFonts w:ascii="Arial" w:hAnsi="Arial" w:cs="Arial"/>
          <w:sz w:val="20"/>
          <w:szCs w:val="20"/>
          <w:lang w:val="en-GB"/>
        </w:rPr>
        <w:t>Identifier l</w:t>
      </w:r>
      <w:r w:rsidR="005C3106" w:rsidRPr="003F5F71">
        <w:rPr>
          <w:rFonts w:ascii="Arial" w:hAnsi="Arial" w:cs="Arial"/>
          <w:sz w:val="20"/>
          <w:szCs w:val="20"/>
          <w:lang w:val="en-GB"/>
        </w:rPr>
        <w:t>’Agreement</w:t>
      </w:r>
      <w:r w:rsidRPr="003F5F71">
        <w:rPr>
          <w:rFonts w:ascii="Arial" w:hAnsi="Arial" w:cs="Arial"/>
          <w:sz w:val="20"/>
          <w:szCs w:val="20"/>
          <w:lang w:val="en-GB"/>
        </w:rPr>
        <w:t xml:space="preserve"> </w:t>
      </w:r>
      <w:r w:rsidR="005C3106" w:rsidRPr="003F5F71">
        <w:rPr>
          <w:rFonts w:ascii="Arial" w:hAnsi="Arial" w:cs="Arial"/>
          <w:b/>
          <w:bCs/>
          <w:sz w:val="20"/>
          <w:szCs w:val="20"/>
          <w:lang w:val="en-GB"/>
        </w:rPr>
        <w:t>M3_</w:t>
      </w:r>
      <w:r w:rsidR="0034358F">
        <w:rPr>
          <w:rFonts w:ascii="Arial" w:hAnsi="Arial" w:cs="Arial"/>
          <w:b/>
          <w:bCs/>
          <w:sz w:val="20"/>
          <w:szCs w:val="20"/>
          <w:lang w:val="en-GB"/>
        </w:rPr>
        <w:t>VIFNomenclatureGammeCustom</w:t>
      </w:r>
      <w:r w:rsidR="005C3106" w:rsidRPr="003F5F71">
        <w:rPr>
          <w:rFonts w:ascii="Arial" w:hAnsi="Arial" w:cs="Arial"/>
          <w:b/>
          <w:bCs/>
          <w:sz w:val="20"/>
          <w:szCs w:val="20"/>
          <w:lang w:val="en-GB"/>
        </w:rPr>
        <w:t>_Sync_Out</w:t>
      </w:r>
    </w:p>
    <w:p w14:paraId="4A0CEDBA" w14:textId="77777777" w:rsidR="00D521EB" w:rsidRPr="003F5F71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</w:p>
    <w:p w14:paraId="5FEBB9F4" w14:textId="6EA69FB6" w:rsidR="00D521EB" w:rsidRPr="00E46B17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E46B17">
        <w:rPr>
          <w:rFonts w:ascii="Arial" w:hAnsi="Arial" w:cs="Arial"/>
          <w:sz w:val="20"/>
          <w:szCs w:val="20"/>
        </w:rPr>
        <w:t>Exemple :</w:t>
      </w:r>
    </w:p>
    <w:p w14:paraId="63E6D61F" w14:textId="56897AF6" w:rsidR="00B22DF8" w:rsidRPr="00E46B17" w:rsidRDefault="00FB2F40" w:rsidP="00B22DF8">
      <w:pPr>
        <w:pStyle w:val="BodyText"/>
        <w:ind w:left="0"/>
      </w:pPr>
      <w:r w:rsidRPr="00FB2F40">
        <w:rPr>
          <w:noProof/>
        </w:rPr>
        <w:drawing>
          <wp:inline distT="0" distB="0" distL="0" distR="0" wp14:anchorId="733F0395" wp14:editId="5DDCDD1B">
            <wp:extent cx="6417945" cy="2290445"/>
            <wp:effectExtent l="0" t="0" r="1905" b="0"/>
            <wp:docPr id="77613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366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D20A" w14:textId="77777777" w:rsidR="008E0213" w:rsidRPr="00E46B17" w:rsidRDefault="008E0213" w:rsidP="00BD0EEC">
      <w:pPr>
        <w:pStyle w:val="BodyText"/>
        <w:ind w:left="0"/>
      </w:pPr>
    </w:p>
    <w:p w14:paraId="55FCC562" w14:textId="54F23A74" w:rsidR="00D521EB" w:rsidRPr="00E46B17" w:rsidRDefault="00D521EB" w:rsidP="00BD0EEC">
      <w:pPr>
        <w:pStyle w:val="BodyText"/>
        <w:ind w:left="0"/>
      </w:pPr>
      <w:r w:rsidRPr="00E46B17">
        <w:t xml:space="preserve">Le diagnostic du flux (dataflow) peut également être effectuer dans </w:t>
      </w:r>
      <w:r w:rsidRPr="00E46B17">
        <w:rPr>
          <w:b/>
          <w:bCs/>
        </w:rPr>
        <w:t>ION OneView</w:t>
      </w:r>
      <w:r w:rsidRPr="00E46B17">
        <w:t>.</w:t>
      </w:r>
    </w:p>
    <w:p w14:paraId="156784C9" w14:textId="7B75C370" w:rsidR="008E0213" w:rsidRPr="00E46B17" w:rsidRDefault="008E0213" w:rsidP="008E0213">
      <w:pPr>
        <w:pStyle w:val="NormalWeb"/>
        <w:rPr>
          <w:rFonts w:ascii="Arial" w:hAnsi="Arial" w:cs="Arial"/>
          <w:b/>
          <w:bCs/>
          <w:sz w:val="20"/>
          <w:szCs w:val="20"/>
          <w:lang w:val="fr-FR"/>
        </w:rPr>
      </w:pPr>
      <w:r w:rsidRPr="00E46B17">
        <w:rPr>
          <w:rStyle w:val="Strong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 xml:space="preserve">Pour diagnostiquer le flux </w:t>
      </w:r>
      <w:r w:rsidRPr="00E46B17">
        <w:rPr>
          <w:rStyle w:val="Strong"/>
          <w:rFonts w:ascii="Arial" w:hAnsi="Arial" w:cs="Arial"/>
          <w:sz w:val="20"/>
          <w:szCs w:val="20"/>
          <w:u w:val="single"/>
          <w:lang w:val="fr-FR"/>
        </w:rPr>
        <w:t xml:space="preserve">ION </w:t>
      </w:r>
      <w:r w:rsidR="00136D8C" w:rsidRPr="00E46B17">
        <w:rPr>
          <w:rStyle w:val="Strong"/>
          <w:rFonts w:ascii="Arial" w:hAnsi="Arial" w:cs="Arial"/>
          <w:sz w:val="20"/>
          <w:szCs w:val="20"/>
          <w:u w:val="single"/>
          <w:lang w:val="fr-FR"/>
        </w:rPr>
        <w:t>OneView</w:t>
      </w:r>
      <w:r w:rsidR="00136D8C" w:rsidRPr="00E46B17">
        <w:rPr>
          <w:rStyle w:val="Strong"/>
          <w:rFonts w:ascii="Arial" w:hAnsi="Arial" w:cs="Arial"/>
          <w:b w:val="0"/>
          <w:bCs w:val="0"/>
          <w:sz w:val="20"/>
          <w:szCs w:val="20"/>
          <w:lang w:val="fr-FR"/>
        </w:rPr>
        <w:t xml:space="preserve"> :</w:t>
      </w:r>
    </w:p>
    <w:p w14:paraId="4F7B0596" w14:textId="77777777" w:rsidR="00D521EB" w:rsidRPr="00E46B17" w:rsidRDefault="00D521EB" w:rsidP="00D521EB">
      <w:pPr>
        <w:pStyle w:val="ListParagraph"/>
        <w:numPr>
          <w:ilvl w:val="0"/>
          <w:numId w:val="48"/>
        </w:numPr>
        <w:spacing w:line="360" w:lineRule="auto"/>
        <w:jc w:val="both"/>
        <w:rPr>
          <w:b/>
          <w:bCs/>
        </w:rPr>
      </w:pPr>
      <w:r w:rsidRPr="00E46B17">
        <w:rPr>
          <w:rFonts w:ascii="Arial" w:hAnsi="Arial" w:cs="Arial"/>
          <w:sz w:val="20"/>
          <w:szCs w:val="20"/>
        </w:rPr>
        <w:t>Naviguer sur</w:t>
      </w:r>
      <w:r w:rsidR="008E0213" w:rsidRPr="00E46B17">
        <w:rPr>
          <w:rFonts w:ascii="Arial" w:hAnsi="Arial" w:cs="Arial"/>
          <w:sz w:val="20"/>
          <w:szCs w:val="20"/>
        </w:rPr>
        <w:t xml:space="preserve"> </w:t>
      </w:r>
      <w:r w:rsidR="008E0213" w:rsidRPr="00E46B17">
        <w:rPr>
          <w:b/>
          <w:bCs/>
        </w:rPr>
        <w:t>ION Desk &gt; OneView</w:t>
      </w:r>
    </w:p>
    <w:p w14:paraId="732CCE54" w14:textId="6558694E" w:rsidR="00D521EB" w:rsidRPr="00E46B17" w:rsidRDefault="003F157D" w:rsidP="00D521EB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6B17">
        <w:rPr>
          <w:rFonts w:ascii="Arial" w:hAnsi="Arial" w:cs="Arial"/>
          <w:sz w:val="20"/>
          <w:szCs w:val="20"/>
        </w:rPr>
        <w:t>Ajouter le nom du document (</w:t>
      </w:r>
      <w:r w:rsidR="00FB2F40" w:rsidRPr="00FB2F40">
        <w:rPr>
          <w:rFonts w:ascii="Arial" w:hAnsi="Arial" w:cs="Arial"/>
          <w:b/>
          <w:bCs/>
          <w:sz w:val="20"/>
          <w:szCs w:val="20"/>
        </w:rPr>
        <w:t>Sync.</w:t>
      </w:r>
      <w:r w:rsidR="0034358F">
        <w:rPr>
          <w:rFonts w:ascii="Arial" w:hAnsi="Arial" w:cs="Arial"/>
          <w:b/>
          <w:bCs/>
          <w:sz w:val="20"/>
          <w:szCs w:val="20"/>
        </w:rPr>
        <w:t>VIFNomenclatureGammeCustom</w:t>
      </w:r>
      <w:r w:rsidRPr="00E46B17">
        <w:rPr>
          <w:rFonts w:ascii="Arial" w:hAnsi="Arial" w:cs="Arial"/>
          <w:sz w:val="20"/>
          <w:szCs w:val="20"/>
        </w:rPr>
        <w:t>)</w:t>
      </w:r>
    </w:p>
    <w:p w14:paraId="26CAB896" w14:textId="77777777" w:rsidR="0099183E" w:rsidRPr="00E46B17" w:rsidRDefault="0099183E" w:rsidP="00D521EB">
      <w:pPr>
        <w:spacing w:line="360" w:lineRule="auto"/>
        <w:rPr>
          <w:rFonts w:cs="Arial"/>
        </w:rPr>
      </w:pPr>
    </w:p>
    <w:p w14:paraId="14F2AADB" w14:textId="549D1BF4" w:rsidR="008E0213" w:rsidRPr="00E46B17" w:rsidRDefault="00136D8C" w:rsidP="00D521EB">
      <w:pPr>
        <w:spacing w:line="360" w:lineRule="auto"/>
        <w:rPr>
          <w:rFonts w:cs="Arial"/>
        </w:rPr>
      </w:pPr>
      <w:r w:rsidRPr="00E46B17">
        <w:rPr>
          <w:rFonts w:cs="Arial"/>
        </w:rPr>
        <w:t>Example:</w:t>
      </w:r>
      <w:r w:rsidR="00D521EB" w:rsidRPr="00E46B17">
        <w:rPr>
          <w:rFonts w:cs="Arial"/>
        </w:rPr>
        <w:t xml:space="preserve"> </w:t>
      </w:r>
    </w:p>
    <w:p w14:paraId="6E5C908A" w14:textId="310B4FF7" w:rsidR="0099183E" w:rsidRPr="00E46B17" w:rsidRDefault="00FB2F40" w:rsidP="00D521EB">
      <w:pPr>
        <w:spacing w:line="360" w:lineRule="auto"/>
        <w:rPr>
          <w:rFonts w:cs="Arial"/>
        </w:rPr>
      </w:pPr>
      <w:r w:rsidRPr="00FB2F40">
        <w:rPr>
          <w:rFonts w:cs="Arial"/>
          <w:noProof/>
        </w:rPr>
        <w:drawing>
          <wp:inline distT="0" distB="0" distL="0" distR="0" wp14:anchorId="1A0777EC" wp14:editId="11C88A82">
            <wp:extent cx="5753100" cy="2403813"/>
            <wp:effectExtent l="0" t="0" r="0" b="0"/>
            <wp:docPr id="1709477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7744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8256" cy="240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DA21" w14:textId="20A837E6" w:rsidR="00546B12" w:rsidRPr="00E46B17" w:rsidRDefault="00546B12" w:rsidP="00546B12">
      <w:pPr>
        <w:pStyle w:val="Heading1"/>
      </w:pPr>
      <w:bookmarkStart w:id="22" w:name="_Toc200383664"/>
      <w:r w:rsidRPr="00E46B17">
        <w:lastRenderedPageBreak/>
        <w:t>POINTS A DETERMINER</w:t>
      </w:r>
      <w:bookmarkEnd w:id="22"/>
    </w:p>
    <w:p w14:paraId="43C749BF" w14:textId="1A0BBD3D" w:rsidR="004D7901" w:rsidRPr="00E46B17" w:rsidRDefault="004D7901" w:rsidP="00374AE8">
      <w:pPr>
        <w:pStyle w:val="BodyText"/>
        <w:numPr>
          <w:ilvl w:val="0"/>
          <w:numId w:val="50"/>
        </w:numPr>
      </w:pPr>
      <w:r>
        <w:t xml:space="preserve">Le point de connexion a </w:t>
      </w:r>
      <w:r w:rsidR="00CF043E">
        <w:t>créé.</w:t>
      </w:r>
    </w:p>
    <w:p w14:paraId="20D395C2" w14:textId="50DC1E3C" w:rsidR="00604AA7" w:rsidRPr="00374AE8" w:rsidRDefault="00604AA7" w:rsidP="005C3106">
      <w:pPr>
        <w:pStyle w:val="BodyText"/>
        <w:ind w:left="720"/>
      </w:pPr>
    </w:p>
    <w:sectPr w:rsidR="00604AA7" w:rsidRPr="00374AE8" w:rsidSect="006670B8"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B9D96" w14:textId="77777777" w:rsidR="00056FC6" w:rsidRPr="00E46B17" w:rsidRDefault="00056FC6">
      <w:r w:rsidRPr="00E46B17">
        <w:separator/>
      </w:r>
    </w:p>
  </w:endnote>
  <w:endnote w:type="continuationSeparator" w:id="0">
    <w:p w14:paraId="3DAF8639" w14:textId="77777777" w:rsidR="00056FC6" w:rsidRPr="00E46B17" w:rsidRDefault="00056FC6">
      <w:r w:rsidRPr="00E46B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E46B17" w:rsidRDefault="00602727">
    <w:pPr>
      <w:pStyle w:val="Footer"/>
      <w:framePr w:wrap="around" w:vAnchor="text" w:hAnchor="margin" w:xAlign="right" w:y="1"/>
      <w:rPr>
        <w:rStyle w:val="PageNumber"/>
      </w:rPr>
    </w:pPr>
    <w:r w:rsidRPr="00E46B17">
      <w:rPr>
        <w:rStyle w:val="PageNumber"/>
      </w:rPr>
      <w:fldChar w:fldCharType="begin"/>
    </w:r>
    <w:r w:rsidRPr="00E46B17">
      <w:rPr>
        <w:rStyle w:val="PageNumber"/>
      </w:rPr>
      <w:instrText xml:space="preserve">PAGE  </w:instrText>
    </w:r>
    <w:r w:rsidRPr="00E46B17">
      <w:rPr>
        <w:rStyle w:val="PageNumber"/>
      </w:rPr>
      <w:fldChar w:fldCharType="separate"/>
    </w:r>
    <w:r w:rsidRPr="00E46B17">
      <w:rPr>
        <w:rStyle w:val="PageNumber"/>
      </w:rPr>
      <w:t>iv</w:t>
    </w:r>
    <w:r w:rsidRPr="00E46B17">
      <w:rPr>
        <w:rStyle w:val="PageNumber"/>
      </w:rPr>
      <w:fldChar w:fldCharType="end"/>
    </w:r>
  </w:p>
  <w:p w14:paraId="6E66DCB9" w14:textId="77777777" w:rsidR="00602727" w:rsidRPr="00E46B17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039BEC87" w:rsidR="00602727" w:rsidRPr="00E46B17" w:rsidRDefault="00F9736D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D271EF">
        <w:rPr>
          <w:noProof/>
        </w:rPr>
        <w:t>SPECIFICATION TECHNIQUE</w:t>
      </w:r>
    </w:fldSimple>
    <w:r w:rsidR="00602727" w:rsidRPr="00E46B17">
      <w:t xml:space="preserve">     </w:t>
    </w:r>
    <w:r w:rsidR="00602727" w:rsidRPr="00E46B17">
      <w:fldChar w:fldCharType="begin"/>
    </w:r>
    <w:r w:rsidR="00602727" w:rsidRPr="00E46B17">
      <w:instrText xml:space="preserve"> If </w:instrText>
    </w:r>
    <w:r w:rsidR="00602727" w:rsidRPr="00E46B17">
      <w:fldChar w:fldCharType="begin"/>
    </w:r>
    <w:r w:rsidR="00602727" w:rsidRPr="00E46B17">
      <w:instrText xml:space="preserve"> Section </w:instrText>
    </w:r>
    <w:r w:rsidR="00602727" w:rsidRPr="00E46B17">
      <w:fldChar w:fldCharType="separate"/>
    </w:r>
    <w:r w:rsidR="00D271EF">
      <w:instrText>1</w:instrText>
    </w:r>
    <w:r w:rsidR="00602727" w:rsidRPr="00E46B17">
      <w:fldChar w:fldCharType="end"/>
    </w:r>
    <w:r w:rsidR="00602727" w:rsidRPr="00E46B17">
      <w:instrText xml:space="preserve"> &gt; 1 “</w:instrText>
    </w:r>
    <w:r w:rsidR="00602727" w:rsidRPr="00E46B17">
      <w:fldChar w:fldCharType="begin"/>
    </w:r>
    <w:r w:rsidR="00602727" w:rsidRPr="00E46B17">
      <w:instrText xml:space="preserve">PAGE </w:instrText>
    </w:r>
    <w:r w:rsidR="00602727" w:rsidRPr="00E46B17">
      <w:fldChar w:fldCharType="separate"/>
    </w:r>
    <w:r w:rsidR="00602727" w:rsidRPr="00E46B17">
      <w:instrText>1</w:instrText>
    </w:r>
    <w:r w:rsidR="00602727" w:rsidRPr="00E46B17">
      <w:fldChar w:fldCharType="end"/>
    </w:r>
    <w:r w:rsidR="00602727" w:rsidRPr="00E46B17">
      <w:instrText xml:space="preserve"> of </w:instrText>
    </w:r>
    <w:r w:rsidR="00602727" w:rsidRPr="00E46B17">
      <w:fldChar w:fldCharType="begin"/>
    </w:r>
    <w:r w:rsidR="00602727" w:rsidRPr="00E46B17">
      <w:instrText xml:space="preserve"> =  </w:instrText>
    </w:r>
    <w:r w:rsidR="00602727" w:rsidRPr="00E46B17">
      <w:fldChar w:fldCharType="begin"/>
    </w:r>
    <w:r w:rsidR="00602727" w:rsidRPr="00E46B17">
      <w:instrText xml:space="preserve"> NUMPAGES </w:instrText>
    </w:r>
    <w:r w:rsidR="00602727" w:rsidRPr="00E46B17">
      <w:fldChar w:fldCharType="separate"/>
    </w:r>
    <w:r w:rsidR="00602727" w:rsidRPr="00E46B17">
      <w:instrText>10</w:instrText>
    </w:r>
    <w:r w:rsidR="00602727" w:rsidRPr="00E46B17">
      <w:fldChar w:fldCharType="end"/>
    </w:r>
    <w:r w:rsidR="00602727" w:rsidRPr="00E46B17">
      <w:instrText xml:space="preserve"> - Sec1  </w:instrText>
    </w:r>
    <w:r w:rsidR="00602727" w:rsidRPr="00E46B17">
      <w:fldChar w:fldCharType="separate"/>
    </w:r>
    <w:r w:rsidR="00602727" w:rsidRPr="00E46B17">
      <w:instrText>7</w:instrText>
    </w:r>
    <w:r w:rsidR="00602727" w:rsidRPr="00E46B17">
      <w:fldChar w:fldCharType="end"/>
    </w:r>
    <w:r w:rsidR="00602727" w:rsidRPr="00E46B17">
      <w:instrText>” “</w:instrText>
    </w:r>
    <w:r w:rsidR="00602727" w:rsidRPr="00E46B17">
      <w:fldChar w:fldCharType="begin"/>
    </w:r>
    <w:r w:rsidR="00602727" w:rsidRPr="00E46B17">
      <w:instrText xml:space="preserve"> PAGE </w:instrText>
    </w:r>
    <w:r w:rsidR="00602727" w:rsidRPr="00E46B17">
      <w:fldChar w:fldCharType="separate"/>
    </w:r>
    <w:r w:rsidR="00D271EF">
      <w:rPr>
        <w:noProof/>
      </w:rPr>
      <w:instrText>7</w:instrText>
    </w:r>
    <w:r w:rsidR="00602727" w:rsidRPr="00E46B17">
      <w:fldChar w:fldCharType="end"/>
    </w:r>
    <w:r w:rsidR="00602727" w:rsidRPr="00E46B17">
      <w:instrText xml:space="preserve">” </w:instrText>
    </w:r>
    <w:r w:rsidR="00602727" w:rsidRPr="00E46B17">
      <w:fldChar w:fldCharType="separate"/>
    </w:r>
    <w:r w:rsidR="00D271EF">
      <w:rPr>
        <w:noProof/>
      </w:rPr>
      <w:t>7</w:t>
    </w:r>
    <w:r w:rsidR="00602727" w:rsidRPr="00E46B17">
      <w:fldChar w:fldCharType="end"/>
    </w:r>
  </w:p>
  <w:p w14:paraId="78590ACA" w14:textId="0C06F880" w:rsidR="00602727" w:rsidRPr="00E46B17" w:rsidRDefault="008A496C" w:rsidP="00D56107">
    <w:pPr>
      <w:pStyle w:val="Footer"/>
      <w:tabs>
        <w:tab w:val="clear" w:pos="7920"/>
        <w:tab w:val="right" w:pos="9900"/>
        <w:tab w:val="right" w:pos="10440"/>
      </w:tabs>
    </w:pPr>
    <w:r w:rsidRPr="00E46B17">
      <w:rPr>
        <w:rStyle w:val="HighlightedVariable"/>
      </w:rPr>
      <w:t>Interface</w:t>
    </w:r>
  </w:p>
  <w:p w14:paraId="0AFFEF02" w14:textId="7FBDD30F" w:rsidR="00602727" w:rsidRPr="00E46B17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E46B17">
      <w:t xml:space="preserve">File </w:t>
    </w:r>
    <w:r w:rsidR="0099183E" w:rsidRPr="00E46B17">
      <w:t xml:space="preserve">Réf : </w:t>
    </w:r>
    <w:r w:rsidR="00B13BD3" w:rsidRPr="00B13BD3">
      <w:t>DES-020_</w:t>
    </w:r>
    <w:r w:rsidR="0034358F">
      <w:t>001_OUT_E VIF Gammes Nomenclatures</w:t>
    </w:r>
    <w:r w:rsidR="00B13BD3" w:rsidRPr="00B13BD3">
      <w:t xml:space="preserve"> V1.0</w:t>
    </w:r>
    <w:r w:rsidR="00B13BD3">
      <w:t>.doc</w:t>
    </w:r>
    <w:r w:rsidR="00636EB4">
      <w:t>x</w:t>
    </w:r>
  </w:p>
  <w:p w14:paraId="1780CA83" w14:textId="77777777" w:rsidR="00602727" w:rsidRPr="00E46B17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E46B17" w:rsidRDefault="00602727">
    <w:pPr>
      <w:pStyle w:val="Footer"/>
      <w:tabs>
        <w:tab w:val="clear" w:pos="7920"/>
        <w:tab w:val="right" w:pos="10440"/>
      </w:tabs>
    </w:pPr>
    <w:r w:rsidRPr="00E46B17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34358F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34358F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34358F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34358F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34358F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9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34358F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34358F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34358F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34358F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34358F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67D89" w14:textId="77777777" w:rsidR="00056FC6" w:rsidRPr="00E46B17" w:rsidRDefault="00056FC6">
      <w:r w:rsidRPr="00E46B17">
        <w:separator/>
      </w:r>
    </w:p>
  </w:footnote>
  <w:footnote w:type="continuationSeparator" w:id="0">
    <w:p w14:paraId="680D6080" w14:textId="77777777" w:rsidR="00056FC6" w:rsidRPr="00E46B17" w:rsidRDefault="00056FC6">
      <w:r w:rsidRPr="00E46B1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2F90A9A0" w:rsidR="00602727" w:rsidRPr="0034358F" w:rsidRDefault="00602727" w:rsidP="00B312E9">
    <w:pPr>
      <w:pStyle w:val="Header"/>
      <w:framePr w:hSpace="187" w:wrap="auto" w:vAnchor="page" w:hAnchor="margin" w:xAlign="right" w:y="433"/>
      <w:rPr>
        <w:lang w:val="en-GB"/>
      </w:rPr>
    </w:pPr>
    <w:r w:rsidRPr="0034358F">
      <w:rPr>
        <w:lang w:val="en-GB"/>
      </w:rPr>
      <w:t>Doc Ref:</w:t>
    </w:r>
    <w:r w:rsidRPr="0034358F">
      <w:rPr>
        <w:rStyle w:val="HighlightedVariable"/>
        <w:lang w:val="en-GB"/>
      </w:rPr>
      <w:t xml:space="preserve"> </w:t>
    </w:r>
    <w:r w:rsidR="006F40D0" w:rsidRPr="0034358F">
      <w:rPr>
        <w:rStyle w:val="HighlightedVariable"/>
        <w:lang w:val="en-GB"/>
      </w:rPr>
      <w:t>00</w:t>
    </w:r>
    <w:r w:rsidR="00150987">
      <w:rPr>
        <w:rStyle w:val="HighlightedVariable"/>
        <w:lang w:val="en-GB"/>
      </w:rPr>
      <w:t>1</w:t>
    </w:r>
    <w:r w:rsidR="006F40D0" w:rsidRPr="0034358F">
      <w:rPr>
        <w:rStyle w:val="HighlightedVariable"/>
        <w:lang w:val="en-GB"/>
      </w:rPr>
      <w:t>_OUT_</w:t>
    </w:r>
    <w:r w:rsidR="00150987">
      <w:rPr>
        <w:rStyle w:val="HighlightedVariable"/>
        <w:lang w:val="en-GB"/>
      </w:rPr>
      <w:t>E</w:t>
    </w:r>
  </w:p>
  <w:p w14:paraId="561E8E24" w14:textId="77777777" w:rsidR="00602727" w:rsidRPr="0034358F" w:rsidRDefault="00D84071" w:rsidP="00B312E9">
    <w:pPr>
      <w:pStyle w:val="Header"/>
      <w:rPr>
        <w:lang w:val="en-GB"/>
      </w:rPr>
    </w:pPr>
    <w:r w:rsidRPr="00E46B17">
      <w:fldChar w:fldCharType="begin"/>
    </w:r>
    <w:r w:rsidRPr="0034358F">
      <w:rPr>
        <w:lang w:val="en-GB"/>
      </w:rPr>
      <w:instrText xml:space="preserve"> TITLE   \* MERGEFORMAT </w:instrText>
    </w:r>
    <w:r w:rsidRPr="00E46B17">
      <w:fldChar w:fldCharType="separate"/>
    </w:r>
    <w:r w:rsidR="00602727" w:rsidRPr="0034358F">
      <w:rPr>
        <w:lang w:val="en-GB"/>
      </w:rPr>
      <w:t>DES-020 Design Specification</w:t>
    </w:r>
    <w:r w:rsidRPr="00E46B17">
      <w:fldChar w:fldCharType="end"/>
    </w:r>
    <w:r w:rsidR="00602727" w:rsidRPr="0034358F">
      <w:rPr>
        <w:lang w:val="en-GB"/>
      </w:rPr>
      <w:t xml:space="preserve"> </w:t>
    </w:r>
  </w:p>
  <w:p w14:paraId="6D3FD1EB" w14:textId="02ABB822" w:rsidR="00602727" w:rsidRPr="00E46B17" w:rsidRDefault="00272765" w:rsidP="00B312E9">
    <w:pPr>
      <w:pStyle w:val="Header"/>
      <w:framePr w:hSpace="187" w:wrap="auto" w:vAnchor="text" w:hAnchor="margin" w:xAlign="right" w:y="1"/>
    </w:pPr>
    <w:r>
      <w:t>24</w:t>
    </w:r>
    <w:r w:rsidR="0018455B" w:rsidRPr="00E46B17">
      <w:t>/0</w:t>
    </w:r>
    <w:r w:rsidR="00851879">
      <w:t>6</w:t>
    </w:r>
    <w:r w:rsidR="0018455B" w:rsidRPr="00E46B17">
      <w:t>/2025</w:t>
    </w:r>
  </w:p>
  <w:p w14:paraId="44651237" w14:textId="77777777" w:rsidR="00602727" w:rsidRPr="00E46B17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77777777" w:rsidR="00602727" w:rsidRPr="00E46B17" w:rsidRDefault="00602727" w:rsidP="00C30DAE">
    <w:r w:rsidRPr="00E46B17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46B17">
      <w:t xml:space="preserve"> </w:t>
    </w:r>
    <w:r w:rsidRPr="00E46B17">
      <w:tab/>
    </w:r>
    <w:r w:rsidRPr="00E46B17">
      <w:tab/>
    </w:r>
    <w:r w:rsidRPr="00E46B17">
      <w:tab/>
    </w:r>
    <w:r w:rsidRPr="00E46B17">
      <w:tab/>
    </w:r>
    <w:r w:rsidRPr="00E46B17">
      <w:tab/>
    </w:r>
    <w:r w:rsidRPr="00E46B17">
      <w:tab/>
      <w:t xml:space="preserve"> </w:t>
    </w:r>
    <w:sdt>
      <w:sdtPr>
        <w:alias w:val="Custom Logo"/>
        <w:tag w:val="Custom Logo"/>
        <w:id w:val="691650801"/>
        <w:picture/>
      </w:sdtPr>
      <w:sdtContent>
        <w:r w:rsidRPr="00E46B17">
          <w:rPr>
            <w:noProof/>
            <w:lang w:eastAsia="en-AU"/>
          </w:rPr>
          <w:drawing>
            <wp:inline distT="0" distB="0" distL="0" distR="0" wp14:anchorId="7AB08549" wp14:editId="7BC50437">
              <wp:extent cx="791916" cy="771524"/>
              <wp:effectExtent l="0" t="0" r="8255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9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916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0806D10"/>
    <w:multiLevelType w:val="hybridMultilevel"/>
    <w:tmpl w:val="B094C6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1666BB"/>
    <w:multiLevelType w:val="hybridMultilevel"/>
    <w:tmpl w:val="C7A21FF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A133799"/>
    <w:multiLevelType w:val="hybridMultilevel"/>
    <w:tmpl w:val="B094C6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A9252D"/>
    <w:multiLevelType w:val="hybridMultilevel"/>
    <w:tmpl w:val="3BB85C58"/>
    <w:lvl w:ilvl="0" w:tplc="F7F622B8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Times New Roman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C73D24"/>
    <w:multiLevelType w:val="hybridMultilevel"/>
    <w:tmpl w:val="968ACF0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DE6692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 w15:restartNumberingAfterBreak="0">
    <w:nsid w:val="115A5AF8"/>
    <w:multiLevelType w:val="hybridMultilevel"/>
    <w:tmpl w:val="5986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287F93"/>
    <w:multiLevelType w:val="singleLevel"/>
    <w:tmpl w:val="D6AC155C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10" w15:restartNumberingAfterBreak="0">
    <w:nsid w:val="1451248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1" w15:restartNumberingAfterBreak="0">
    <w:nsid w:val="165F7C72"/>
    <w:multiLevelType w:val="hybridMultilevel"/>
    <w:tmpl w:val="53A2C96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7BC45B2"/>
    <w:multiLevelType w:val="hybridMultilevel"/>
    <w:tmpl w:val="1BE216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0A3F68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 w15:restartNumberingAfterBreak="0">
    <w:nsid w:val="19D65478"/>
    <w:multiLevelType w:val="hybridMultilevel"/>
    <w:tmpl w:val="45F8B872"/>
    <w:lvl w:ilvl="0" w:tplc="598C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B24A7A"/>
    <w:multiLevelType w:val="hybridMultilevel"/>
    <w:tmpl w:val="FA66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504143"/>
    <w:multiLevelType w:val="hybridMultilevel"/>
    <w:tmpl w:val="5AD068C0"/>
    <w:lvl w:ilvl="0" w:tplc="FAEE46EA">
      <w:start w:val="20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8D7F95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8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9" w15:restartNumberingAfterBreak="0">
    <w:nsid w:val="256833B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0" w15:restartNumberingAfterBreak="0">
    <w:nsid w:val="27581121"/>
    <w:multiLevelType w:val="multilevel"/>
    <w:tmpl w:val="BC68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5156D8"/>
    <w:multiLevelType w:val="hybridMultilevel"/>
    <w:tmpl w:val="556450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8867DE"/>
    <w:multiLevelType w:val="hybridMultilevel"/>
    <w:tmpl w:val="D704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977772"/>
    <w:multiLevelType w:val="hybridMultilevel"/>
    <w:tmpl w:val="B094C69E"/>
    <w:lvl w:ilvl="0" w:tplc="3CECABEE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2DA1FAA"/>
    <w:multiLevelType w:val="hybridMultilevel"/>
    <w:tmpl w:val="B094C6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597223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 w15:restartNumberingAfterBreak="0">
    <w:nsid w:val="3BA148F4"/>
    <w:multiLevelType w:val="hybridMultilevel"/>
    <w:tmpl w:val="2D56B9C0"/>
    <w:lvl w:ilvl="0" w:tplc="D6B812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3B0AC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0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0B7C1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 w15:restartNumberingAfterBreak="0">
    <w:nsid w:val="4A5018FE"/>
    <w:multiLevelType w:val="hybridMultilevel"/>
    <w:tmpl w:val="1F5ED93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9D1D4D"/>
    <w:multiLevelType w:val="hybridMultilevel"/>
    <w:tmpl w:val="76D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7F70D9"/>
    <w:multiLevelType w:val="hybridMultilevel"/>
    <w:tmpl w:val="F522A69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851C1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 w15:restartNumberingAfterBreak="0">
    <w:nsid w:val="51D92E24"/>
    <w:multiLevelType w:val="multilevel"/>
    <w:tmpl w:val="A95C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465B5B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45468F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1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3D0C93"/>
    <w:multiLevelType w:val="hybridMultilevel"/>
    <w:tmpl w:val="C88416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765908"/>
    <w:multiLevelType w:val="hybridMultilevel"/>
    <w:tmpl w:val="B094C6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61030A44"/>
    <w:multiLevelType w:val="hybridMultilevel"/>
    <w:tmpl w:val="B094C6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442481"/>
    <w:multiLevelType w:val="hybridMultilevel"/>
    <w:tmpl w:val="B094C6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2BB5B5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9" w15:restartNumberingAfterBreak="0">
    <w:nsid w:val="63725AC5"/>
    <w:multiLevelType w:val="hybridMultilevel"/>
    <w:tmpl w:val="237C8F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4A25C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2" w15:restartNumberingAfterBreak="0">
    <w:nsid w:val="666174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3" w15:restartNumberingAfterBreak="0">
    <w:nsid w:val="66FB0AC2"/>
    <w:multiLevelType w:val="hybridMultilevel"/>
    <w:tmpl w:val="B094C6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689F65B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6" w15:restartNumberingAfterBreak="0">
    <w:nsid w:val="6A0331B1"/>
    <w:multiLevelType w:val="hybridMultilevel"/>
    <w:tmpl w:val="FB44208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6CA9647D"/>
    <w:multiLevelType w:val="hybridMultilevel"/>
    <w:tmpl w:val="B094C6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D522C06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9" w15:restartNumberingAfterBreak="0">
    <w:nsid w:val="6D56568D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0" w15:restartNumberingAfterBreak="0">
    <w:nsid w:val="74C038FC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1" w15:restartNumberingAfterBreak="0">
    <w:nsid w:val="76F31299"/>
    <w:multiLevelType w:val="hybridMultilevel"/>
    <w:tmpl w:val="B094C6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ABB3D39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3" w15:restartNumberingAfterBreak="0">
    <w:nsid w:val="7DAA38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64" w15:restartNumberingAfterBreak="0">
    <w:nsid w:val="7E782747"/>
    <w:multiLevelType w:val="hybridMultilevel"/>
    <w:tmpl w:val="B094C6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EBB20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400177485">
    <w:abstractNumId w:val="18"/>
  </w:num>
  <w:num w:numId="2" w16cid:durableId="425542575">
    <w:abstractNumId w:val="44"/>
  </w:num>
  <w:num w:numId="3" w16cid:durableId="1301963104">
    <w:abstractNumId w:val="54"/>
  </w:num>
  <w:num w:numId="4" w16cid:durableId="1409305351">
    <w:abstractNumId w:val="23"/>
  </w:num>
  <w:num w:numId="5" w16cid:durableId="680202616">
    <w:abstractNumId w:val="44"/>
    <w:lvlOverride w:ilvl="0">
      <w:startOverride w:val="1"/>
    </w:lvlOverride>
  </w:num>
  <w:num w:numId="6" w16cid:durableId="257833256">
    <w:abstractNumId w:val="44"/>
    <w:lvlOverride w:ilvl="0">
      <w:startOverride w:val="1"/>
    </w:lvlOverride>
  </w:num>
  <w:num w:numId="7" w16cid:durableId="855575486">
    <w:abstractNumId w:val="44"/>
    <w:lvlOverride w:ilvl="0">
      <w:startOverride w:val="1"/>
    </w:lvlOverride>
  </w:num>
  <w:num w:numId="8" w16cid:durableId="792754466">
    <w:abstractNumId w:val="6"/>
  </w:num>
  <w:num w:numId="9" w16cid:durableId="745035843">
    <w:abstractNumId w:val="17"/>
  </w:num>
  <w:num w:numId="10" w16cid:durableId="196508250">
    <w:abstractNumId w:val="59"/>
  </w:num>
  <w:num w:numId="11" w16cid:durableId="2105566498">
    <w:abstractNumId w:val="13"/>
  </w:num>
  <w:num w:numId="12" w16cid:durableId="1176655807">
    <w:abstractNumId w:val="7"/>
  </w:num>
  <w:num w:numId="13" w16cid:durableId="686096859">
    <w:abstractNumId w:val="60"/>
  </w:num>
  <w:num w:numId="14" w16cid:durableId="1400323625">
    <w:abstractNumId w:val="36"/>
  </w:num>
  <w:num w:numId="15" w16cid:durableId="1215501877">
    <w:abstractNumId w:val="63"/>
  </w:num>
  <w:num w:numId="16" w16cid:durableId="762721879">
    <w:abstractNumId w:val="19"/>
  </w:num>
  <w:num w:numId="17" w16cid:durableId="400569285">
    <w:abstractNumId w:val="32"/>
  </w:num>
  <w:num w:numId="18" w16cid:durableId="71005509">
    <w:abstractNumId w:val="65"/>
  </w:num>
  <w:num w:numId="19" w16cid:durableId="300036019">
    <w:abstractNumId w:val="48"/>
  </w:num>
  <w:num w:numId="20" w16cid:durableId="210465424">
    <w:abstractNumId w:val="10"/>
  </w:num>
  <w:num w:numId="21" w16cid:durableId="1505589258">
    <w:abstractNumId w:val="58"/>
  </w:num>
  <w:num w:numId="22" w16cid:durableId="1834105583">
    <w:abstractNumId w:val="52"/>
  </w:num>
  <w:num w:numId="23" w16cid:durableId="2101485394">
    <w:abstractNumId w:val="40"/>
  </w:num>
  <w:num w:numId="24" w16cid:durableId="1217013607">
    <w:abstractNumId w:val="55"/>
  </w:num>
  <w:num w:numId="25" w16cid:durableId="1865972360">
    <w:abstractNumId w:val="27"/>
  </w:num>
  <w:num w:numId="26" w16cid:durableId="1198391653">
    <w:abstractNumId w:val="51"/>
  </w:num>
  <w:num w:numId="27" w16cid:durableId="955600467">
    <w:abstractNumId w:val="62"/>
  </w:num>
  <w:num w:numId="28" w16cid:durableId="210581924">
    <w:abstractNumId w:val="9"/>
  </w:num>
  <w:num w:numId="29" w16cid:durableId="765463230">
    <w:abstractNumId w:val="29"/>
  </w:num>
  <w:num w:numId="30" w16cid:durableId="1375542390">
    <w:abstractNumId w:val="3"/>
  </w:num>
  <w:num w:numId="31" w16cid:durableId="666595848">
    <w:abstractNumId w:val="18"/>
  </w:num>
  <w:num w:numId="32" w16cid:durableId="2593408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5443035">
    <w:abstractNumId w:val="0"/>
  </w:num>
  <w:num w:numId="34" w16cid:durableId="1264220878">
    <w:abstractNumId w:val="24"/>
  </w:num>
  <w:num w:numId="35" w16cid:durableId="205918987">
    <w:abstractNumId w:val="30"/>
  </w:num>
  <w:num w:numId="36" w16cid:durableId="410933545">
    <w:abstractNumId w:val="34"/>
  </w:num>
  <w:num w:numId="37" w16cid:durableId="1928421156">
    <w:abstractNumId w:val="22"/>
  </w:num>
  <w:num w:numId="38" w16cid:durableId="1139761722">
    <w:abstractNumId w:val="8"/>
  </w:num>
  <w:num w:numId="39" w16cid:durableId="817498039">
    <w:abstractNumId w:val="25"/>
  </w:num>
  <w:num w:numId="40" w16cid:durableId="1681271397">
    <w:abstractNumId w:val="18"/>
  </w:num>
  <w:num w:numId="41" w16cid:durableId="1884753385">
    <w:abstractNumId w:val="18"/>
  </w:num>
  <w:num w:numId="42" w16cid:durableId="1324429959">
    <w:abstractNumId w:val="15"/>
  </w:num>
  <w:num w:numId="43" w16cid:durableId="1272662943">
    <w:abstractNumId w:val="20"/>
  </w:num>
  <w:num w:numId="44" w16cid:durableId="2066563174">
    <w:abstractNumId w:val="31"/>
  </w:num>
  <w:num w:numId="45" w16cid:durableId="397286660">
    <w:abstractNumId w:val="38"/>
  </w:num>
  <w:num w:numId="46" w16cid:durableId="657610545">
    <w:abstractNumId w:val="28"/>
  </w:num>
  <w:num w:numId="47" w16cid:durableId="1319843379">
    <w:abstractNumId w:val="37"/>
  </w:num>
  <w:num w:numId="48" w16cid:durableId="1777020112">
    <w:abstractNumId w:val="46"/>
  </w:num>
  <w:num w:numId="49" w16cid:durableId="1818571354">
    <w:abstractNumId w:val="50"/>
  </w:num>
  <w:num w:numId="50" w16cid:durableId="2112242060">
    <w:abstractNumId w:val="41"/>
  </w:num>
  <w:num w:numId="51" w16cid:durableId="965231657">
    <w:abstractNumId w:val="14"/>
  </w:num>
  <w:num w:numId="52" w16cid:durableId="2140106679">
    <w:abstractNumId w:val="39"/>
  </w:num>
  <w:num w:numId="53" w16cid:durableId="1924140853">
    <w:abstractNumId w:val="16"/>
  </w:num>
  <w:num w:numId="54" w16cid:durableId="1778407514">
    <w:abstractNumId w:val="35"/>
  </w:num>
  <w:num w:numId="55" w16cid:durableId="772407750">
    <w:abstractNumId w:val="33"/>
  </w:num>
  <w:num w:numId="56" w16cid:durableId="1956790407">
    <w:abstractNumId w:val="11"/>
  </w:num>
  <w:num w:numId="57" w16cid:durableId="1011951651">
    <w:abstractNumId w:val="5"/>
  </w:num>
  <w:num w:numId="58" w16cid:durableId="242497635">
    <w:abstractNumId w:val="56"/>
  </w:num>
  <w:num w:numId="59" w16cid:durableId="1113288360">
    <w:abstractNumId w:val="42"/>
  </w:num>
  <w:num w:numId="60" w16cid:durableId="1381242071">
    <w:abstractNumId w:val="21"/>
  </w:num>
  <w:num w:numId="61" w16cid:durableId="1567186859">
    <w:abstractNumId w:val="2"/>
  </w:num>
  <w:num w:numId="62" w16cid:durableId="1912538268">
    <w:abstractNumId w:val="12"/>
  </w:num>
  <w:num w:numId="63" w16cid:durableId="496457232">
    <w:abstractNumId w:val="4"/>
  </w:num>
  <w:num w:numId="64" w16cid:durableId="1692955455">
    <w:abstractNumId w:val="26"/>
  </w:num>
  <w:num w:numId="65" w16cid:durableId="2030641272">
    <w:abstractNumId w:val="64"/>
  </w:num>
  <w:num w:numId="66" w16cid:durableId="649208277">
    <w:abstractNumId w:val="61"/>
  </w:num>
  <w:num w:numId="67" w16cid:durableId="1470704966">
    <w:abstractNumId w:val="1"/>
  </w:num>
  <w:num w:numId="68" w16cid:durableId="1216047128">
    <w:abstractNumId w:val="43"/>
  </w:num>
  <w:num w:numId="69" w16cid:durableId="2093232493">
    <w:abstractNumId w:val="49"/>
  </w:num>
  <w:num w:numId="70" w16cid:durableId="2007054361">
    <w:abstractNumId w:val="45"/>
  </w:num>
  <w:num w:numId="71" w16cid:durableId="1660695836">
    <w:abstractNumId w:val="53"/>
  </w:num>
  <w:num w:numId="72" w16cid:durableId="1548181964">
    <w:abstractNumId w:val="57"/>
  </w:num>
  <w:num w:numId="73" w16cid:durableId="436953027">
    <w:abstractNumId w:val="4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2A9A"/>
    <w:rsid w:val="00007E9E"/>
    <w:rsid w:val="00010332"/>
    <w:rsid w:val="00011B6F"/>
    <w:rsid w:val="0001363C"/>
    <w:rsid w:val="00013B64"/>
    <w:rsid w:val="000148A6"/>
    <w:rsid w:val="00020E56"/>
    <w:rsid w:val="000222F1"/>
    <w:rsid w:val="00022A76"/>
    <w:rsid w:val="00027D8A"/>
    <w:rsid w:val="00030680"/>
    <w:rsid w:val="00031144"/>
    <w:rsid w:val="000322A9"/>
    <w:rsid w:val="00033A89"/>
    <w:rsid w:val="000343B7"/>
    <w:rsid w:val="00034C77"/>
    <w:rsid w:val="0003568B"/>
    <w:rsid w:val="00035E36"/>
    <w:rsid w:val="000366F6"/>
    <w:rsid w:val="00037C46"/>
    <w:rsid w:val="000404B8"/>
    <w:rsid w:val="000420A5"/>
    <w:rsid w:val="0004347D"/>
    <w:rsid w:val="00045D27"/>
    <w:rsid w:val="00051C3F"/>
    <w:rsid w:val="00055DCD"/>
    <w:rsid w:val="0005679C"/>
    <w:rsid w:val="00056FC6"/>
    <w:rsid w:val="000579FC"/>
    <w:rsid w:val="00057B1F"/>
    <w:rsid w:val="00060A99"/>
    <w:rsid w:val="00061856"/>
    <w:rsid w:val="00062DE0"/>
    <w:rsid w:val="00067FDE"/>
    <w:rsid w:val="00073031"/>
    <w:rsid w:val="000731AF"/>
    <w:rsid w:val="0007608C"/>
    <w:rsid w:val="0008239A"/>
    <w:rsid w:val="00082825"/>
    <w:rsid w:val="00085E31"/>
    <w:rsid w:val="000862C2"/>
    <w:rsid w:val="0009238D"/>
    <w:rsid w:val="000A1461"/>
    <w:rsid w:val="000A1616"/>
    <w:rsid w:val="000A1AEB"/>
    <w:rsid w:val="000A248C"/>
    <w:rsid w:val="000A3A02"/>
    <w:rsid w:val="000B19F9"/>
    <w:rsid w:val="000B5E36"/>
    <w:rsid w:val="000C0CB2"/>
    <w:rsid w:val="000C4AED"/>
    <w:rsid w:val="000C5C9D"/>
    <w:rsid w:val="000D2C24"/>
    <w:rsid w:val="000D545A"/>
    <w:rsid w:val="000E1158"/>
    <w:rsid w:val="000E36BC"/>
    <w:rsid w:val="000E413E"/>
    <w:rsid w:val="000E4B79"/>
    <w:rsid w:val="000E57BE"/>
    <w:rsid w:val="000E7207"/>
    <w:rsid w:val="000F0298"/>
    <w:rsid w:val="000F0D7C"/>
    <w:rsid w:val="000F7FB7"/>
    <w:rsid w:val="001015C3"/>
    <w:rsid w:val="001040DF"/>
    <w:rsid w:val="001107E5"/>
    <w:rsid w:val="00110CF1"/>
    <w:rsid w:val="001111D1"/>
    <w:rsid w:val="00130C3B"/>
    <w:rsid w:val="00131CFE"/>
    <w:rsid w:val="00133710"/>
    <w:rsid w:val="00134DD4"/>
    <w:rsid w:val="00134E10"/>
    <w:rsid w:val="001360F5"/>
    <w:rsid w:val="00136D6B"/>
    <w:rsid w:val="00136D8C"/>
    <w:rsid w:val="00141C83"/>
    <w:rsid w:val="00142075"/>
    <w:rsid w:val="00144EAC"/>
    <w:rsid w:val="00146596"/>
    <w:rsid w:val="001477EC"/>
    <w:rsid w:val="00150987"/>
    <w:rsid w:val="00150AF5"/>
    <w:rsid w:val="00151491"/>
    <w:rsid w:val="001518DD"/>
    <w:rsid w:val="00152F9A"/>
    <w:rsid w:val="0016504C"/>
    <w:rsid w:val="001653D4"/>
    <w:rsid w:val="001718B5"/>
    <w:rsid w:val="0017205F"/>
    <w:rsid w:val="001723CA"/>
    <w:rsid w:val="001726C6"/>
    <w:rsid w:val="001749C7"/>
    <w:rsid w:val="00174CBF"/>
    <w:rsid w:val="00174D7E"/>
    <w:rsid w:val="00175C41"/>
    <w:rsid w:val="00175FD0"/>
    <w:rsid w:val="0018056B"/>
    <w:rsid w:val="001811F7"/>
    <w:rsid w:val="00181E2A"/>
    <w:rsid w:val="00182BFF"/>
    <w:rsid w:val="0018455B"/>
    <w:rsid w:val="001908D3"/>
    <w:rsid w:val="00190A3C"/>
    <w:rsid w:val="00191B44"/>
    <w:rsid w:val="001A3765"/>
    <w:rsid w:val="001A41EF"/>
    <w:rsid w:val="001A62B7"/>
    <w:rsid w:val="001A6B21"/>
    <w:rsid w:val="001A70E6"/>
    <w:rsid w:val="001A7F9A"/>
    <w:rsid w:val="001B2B36"/>
    <w:rsid w:val="001B713A"/>
    <w:rsid w:val="001B7CB0"/>
    <w:rsid w:val="001C0FF6"/>
    <w:rsid w:val="001C4017"/>
    <w:rsid w:val="001C6392"/>
    <w:rsid w:val="001D4CE8"/>
    <w:rsid w:val="001D5876"/>
    <w:rsid w:val="001D606C"/>
    <w:rsid w:val="001E689E"/>
    <w:rsid w:val="001F0860"/>
    <w:rsid w:val="001F1F37"/>
    <w:rsid w:val="001F3A84"/>
    <w:rsid w:val="001F53A1"/>
    <w:rsid w:val="001F61FA"/>
    <w:rsid w:val="00200D1C"/>
    <w:rsid w:val="00201B4A"/>
    <w:rsid w:val="00202A15"/>
    <w:rsid w:val="002032A9"/>
    <w:rsid w:val="00204B0A"/>
    <w:rsid w:val="00207EC7"/>
    <w:rsid w:val="002147EA"/>
    <w:rsid w:val="002155BB"/>
    <w:rsid w:val="00217293"/>
    <w:rsid w:val="0021745D"/>
    <w:rsid w:val="0022490F"/>
    <w:rsid w:val="00224ED1"/>
    <w:rsid w:val="00233C46"/>
    <w:rsid w:val="00243970"/>
    <w:rsid w:val="00246D35"/>
    <w:rsid w:val="00250279"/>
    <w:rsid w:val="002518DB"/>
    <w:rsid w:val="002543DC"/>
    <w:rsid w:val="0025768B"/>
    <w:rsid w:val="00262116"/>
    <w:rsid w:val="00264425"/>
    <w:rsid w:val="00265252"/>
    <w:rsid w:val="00265B44"/>
    <w:rsid w:val="00270103"/>
    <w:rsid w:val="00272095"/>
    <w:rsid w:val="00272765"/>
    <w:rsid w:val="00273033"/>
    <w:rsid w:val="0027693F"/>
    <w:rsid w:val="002769F7"/>
    <w:rsid w:val="00277968"/>
    <w:rsid w:val="00277B50"/>
    <w:rsid w:val="00284D1A"/>
    <w:rsid w:val="00286AA2"/>
    <w:rsid w:val="0029119F"/>
    <w:rsid w:val="002926E5"/>
    <w:rsid w:val="00293AEB"/>
    <w:rsid w:val="00296721"/>
    <w:rsid w:val="002A3915"/>
    <w:rsid w:val="002A3CCE"/>
    <w:rsid w:val="002A3F88"/>
    <w:rsid w:val="002A622F"/>
    <w:rsid w:val="002A7704"/>
    <w:rsid w:val="002B26EF"/>
    <w:rsid w:val="002B788F"/>
    <w:rsid w:val="002B7F02"/>
    <w:rsid w:val="002C7BD5"/>
    <w:rsid w:val="002D3EF8"/>
    <w:rsid w:val="002E19C9"/>
    <w:rsid w:val="002E3C37"/>
    <w:rsid w:val="002E6522"/>
    <w:rsid w:val="002F337D"/>
    <w:rsid w:val="002F3402"/>
    <w:rsid w:val="002F4B49"/>
    <w:rsid w:val="0030384F"/>
    <w:rsid w:val="0030532B"/>
    <w:rsid w:val="003063B5"/>
    <w:rsid w:val="0031099D"/>
    <w:rsid w:val="003159A6"/>
    <w:rsid w:val="00316D6F"/>
    <w:rsid w:val="0031757F"/>
    <w:rsid w:val="00330CE3"/>
    <w:rsid w:val="003350D6"/>
    <w:rsid w:val="003353F4"/>
    <w:rsid w:val="00340A61"/>
    <w:rsid w:val="00340FB1"/>
    <w:rsid w:val="0034358F"/>
    <w:rsid w:val="00346433"/>
    <w:rsid w:val="00352061"/>
    <w:rsid w:val="0035768A"/>
    <w:rsid w:val="00360BB6"/>
    <w:rsid w:val="00367A6A"/>
    <w:rsid w:val="00367BDE"/>
    <w:rsid w:val="00374AE8"/>
    <w:rsid w:val="00377ED4"/>
    <w:rsid w:val="00382B86"/>
    <w:rsid w:val="003871BB"/>
    <w:rsid w:val="00390CE2"/>
    <w:rsid w:val="0039117D"/>
    <w:rsid w:val="00393676"/>
    <w:rsid w:val="00393ED5"/>
    <w:rsid w:val="00395AF0"/>
    <w:rsid w:val="003A0E9B"/>
    <w:rsid w:val="003B2298"/>
    <w:rsid w:val="003B6737"/>
    <w:rsid w:val="003B7533"/>
    <w:rsid w:val="003C168E"/>
    <w:rsid w:val="003C26DE"/>
    <w:rsid w:val="003D34A4"/>
    <w:rsid w:val="003D46D7"/>
    <w:rsid w:val="003D4A68"/>
    <w:rsid w:val="003D5305"/>
    <w:rsid w:val="003E1E91"/>
    <w:rsid w:val="003E4976"/>
    <w:rsid w:val="003E5E66"/>
    <w:rsid w:val="003F086D"/>
    <w:rsid w:val="003F0E93"/>
    <w:rsid w:val="003F10BB"/>
    <w:rsid w:val="003F157D"/>
    <w:rsid w:val="003F5B40"/>
    <w:rsid w:val="003F5D51"/>
    <w:rsid w:val="003F5F71"/>
    <w:rsid w:val="00400507"/>
    <w:rsid w:val="00400F5D"/>
    <w:rsid w:val="00410709"/>
    <w:rsid w:val="00412A24"/>
    <w:rsid w:val="00415396"/>
    <w:rsid w:val="00423671"/>
    <w:rsid w:val="00426290"/>
    <w:rsid w:val="00427052"/>
    <w:rsid w:val="00430323"/>
    <w:rsid w:val="00431CD6"/>
    <w:rsid w:val="0043306F"/>
    <w:rsid w:val="0043394D"/>
    <w:rsid w:val="00433BE4"/>
    <w:rsid w:val="00436C73"/>
    <w:rsid w:val="00437891"/>
    <w:rsid w:val="004403F1"/>
    <w:rsid w:val="00440BD3"/>
    <w:rsid w:val="004415A6"/>
    <w:rsid w:val="00442CB2"/>
    <w:rsid w:val="0044319C"/>
    <w:rsid w:val="004449DE"/>
    <w:rsid w:val="00444DFD"/>
    <w:rsid w:val="00447EFE"/>
    <w:rsid w:val="004740E2"/>
    <w:rsid w:val="004851F6"/>
    <w:rsid w:val="004913DE"/>
    <w:rsid w:val="00492274"/>
    <w:rsid w:val="00494E2E"/>
    <w:rsid w:val="004965AC"/>
    <w:rsid w:val="0049789A"/>
    <w:rsid w:val="004A2C33"/>
    <w:rsid w:val="004A4AAD"/>
    <w:rsid w:val="004A6321"/>
    <w:rsid w:val="004A64F0"/>
    <w:rsid w:val="004B23A8"/>
    <w:rsid w:val="004B51E0"/>
    <w:rsid w:val="004B55C7"/>
    <w:rsid w:val="004C1B44"/>
    <w:rsid w:val="004C47E3"/>
    <w:rsid w:val="004C486C"/>
    <w:rsid w:val="004C52B8"/>
    <w:rsid w:val="004C6493"/>
    <w:rsid w:val="004C72EC"/>
    <w:rsid w:val="004D05D5"/>
    <w:rsid w:val="004D7901"/>
    <w:rsid w:val="004E64C2"/>
    <w:rsid w:val="004E667E"/>
    <w:rsid w:val="004F2FE4"/>
    <w:rsid w:val="00513C3A"/>
    <w:rsid w:val="00515AD9"/>
    <w:rsid w:val="00517763"/>
    <w:rsid w:val="0052667D"/>
    <w:rsid w:val="0052731C"/>
    <w:rsid w:val="00527937"/>
    <w:rsid w:val="00534651"/>
    <w:rsid w:val="00535857"/>
    <w:rsid w:val="00536844"/>
    <w:rsid w:val="005369C0"/>
    <w:rsid w:val="00541E09"/>
    <w:rsid w:val="00542F68"/>
    <w:rsid w:val="005457A5"/>
    <w:rsid w:val="00546B12"/>
    <w:rsid w:val="00551040"/>
    <w:rsid w:val="005512C4"/>
    <w:rsid w:val="005530FF"/>
    <w:rsid w:val="00553464"/>
    <w:rsid w:val="0055458B"/>
    <w:rsid w:val="00554C68"/>
    <w:rsid w:val="0056142C"/>
    <w:rsid w:val="005624C2"/>
    <w:rsid w:val="00564787"/>
    <w:rsid w:val="0056490D"/>
    <w:rsid w:val="00571CB4"/>
    <w:rsid w:val="005731A0"/>
    <w:rsid w:val="00576B72"/>
    <w:rsid w:val="005773B7"/>
    <w:rsid w:val="00581AF3"/>
    <w:rsid w:val="0059312F"/>
    <w:rsid w:val="00595F9E"/>
    <w:rsid w:val="005A0C71"/>
    <w:rsid w:val="005A3731"/>
    <w:rsid w:val="005A3C9C"/>
    <w:rsid w:val="005A4434"/>
    <w:rsid w:val="005A6953"/>
    <w:rsid w:val="005A6A14"/>
    <w:rsid w:val="005B327A"/>
    <w:rsid w:val="005B60D8"/>
    <w:rsid w:val="005B6296"/>
    <w:rsid w:val="005C1445"/>
    <w:rsid w:val="005C3106"/>
    <w:rsid w:val="005C79E1"/>
    <w:rsid w:val="005D14E0"/>
    <w:rsid w:val="005D35B6"/>
    <w:rsid w:val="005D3EF7"/>
    <w:rsid w:val="005D7137"/>
    <w:rsid w:val="005E0F69"/>
    <w:rsid w:val="005E1F0B"/>
    <w:rsid w:val="005E610D"/>
    <w:rsid w:val="005F24FC"/>
    <w:rsid w:val="005F3F2B"/>
    <w:rsid w:val="005F4DF2"/>
    <w:rsid w:val="005F7057"/>
    <w:rsid w:val="005F7802"/>
    <w:rsid w:val="00601C5B"/>
    <w:rsid w:val="00602727"/>
    <w:rsid w:val="00604AA7"/>
    <w:rsid w:val="00606EA1"/>
    <w:rsid w:val="00607152"/>
    <w:rsid w:val="0061242E"/>
    <w:rsid w:val="00612906"/>
    <w:rsid w:val="006137CB"/>
    <w:rsid w:val="00614794"/>
    <w:rsid w:val="0061484A"/>
    <w:rsid w:val="0061720A"/>
    <w:rsid w:val="00622189"/>
    <w:rsid w:val="0062251E"/>
    <w:rsid w:val="006227D8"/>
    <w:rsid w:val="0062578A"/>
    <w:rsid w:val="00627C86"/>
    <w:rsid w:val="00627ECD"/>
    <w:rsid w:val="006336DA"/>
    <w:rsid w:val="006355DC"/>
    <w:rsid w:val="00636EB4"/>
    <w:rsid w:val="00637830"/>
    <w:rsid w:val="00643427"/>
    <w:rsid w:val="006434B5"/>
    <w:rsid w:val="00643608"/>
    <w:rsid w:val="006465C2"/>
    <w:rsid w:val="00646EE8"/>
    <w:rsid w:val="00646F9F"/>
    <w:rsid w:val="00647D1A"/>
    <w:rsid w:val="00651975"/>
    <w:rsid w:val="00664C27"/>
    <w:rsid w:val="00665DF5"/>
    <w:rsid w:val="00665F74"/>
    <w:rsid w:val="006670B8"/>
    <w:rsid w:val="00671E53"/>
    <w:rsid w:val="00673D7F"/>
    <w:rsid w:val="006752D6"/>
    <w:rsid w:val="00677B01"/>
    <w:rsid w:val="00677C53"/>
    <w:rsid w:val="00677CB9"/>
    <w:rsid w:val="00694343"/>
    <w:rsid w:val="006A18D4"/>
    <w:rsid w:val="006A47E4"/>
    <w:rsid w:val="006A6A99"/>
    <w:rsid w:val="006B11AC"/>
    <w:rsid w:val="006B125D"/>
    <w:rsid w:val="006B15AE"/>
    <w:rsid w:val="006B4525"/>
    <w:rsid w:val="006B68D3"/>
    <w:rsid w:val="006B6A83"/>
    <w:rsid w:val="006C189F"/>
    <w:rsid w:val="006D1C18"/>
    <w:rsid w:val="006D4792"/>
    <w:rsid w:val="006D4A8F"/>
    <w:rsid w:val="006D4F20"/>
    <w:rsid w:val="006D505C"/>
    <w:rsid w:val="006D58B0"/>
    <w:rsid w:val="006D754B"/>
    <w:rsid w:val="006E1031"/>
    <w:rsid w:val="006E2B32"/>
    <w:rsid w:val="006E3C4B"/>
    <w:rsid w:val="006E641B"/>
    <w:rsid w:val="006F0722"/>
    <w:rsid w:val="006F134D"/>
    <w:rsid w:val="006F1EFE"/>
    <w:rsid w:val="006F259E"/>
    <w:rsid w:val="006F40D0"/>
    <w:rsid w:val="006F515D"/>
    <w:rsid w:val="006F6DC7"/>
    <w:rsid w:val="006F7D0C"/>
    <w:rsid w:val="007023F8"/>
    <w:rsid w:val="007057A9"/>
    <w:rsid w:val="007070C6"/>
    <w:rsid w:val="0071387D"/>
    <w:rsid w:val="00716054"/>
    <w:rsid w:val="0072063C"/>
    <w:rsid w:val="00725BD9"/>
    <w:rsid w:val="007332AB"/>
    <w:rsid w:val="00734221"/>
    <w:rsid w:val="007417FD"/>
    <w:rsid w:val="00741F3D"/>
    <w:rsid w:val="007479AA"/>
    <w:rsid w:val="007501DC"/>
    <w:rsid w:val="0075030B"/>
    <w:rsid w:val="007749A1"/>
    <w:rsid w:val="0077629D"/>
    <w:rsid w:val="00776AB5"/>
    <w:rsid w:val="00780441"/>
    <w:rsid w:val="00784BE3"/>
    <w:rsid w:val="007852F1"/>
    <w:rsid w:val="00786958"/>
    <w:rsid w:val="00791021"/>
    <w:rsid w:val="00794618"/>
    <w:rsid w:val="0079587E"/>
    <w:rsid w:val="007A2F67"/>
    <w:rsid w:val="007A5030"/>
    <w:rsid w:val="007A773F"/>
    <w:rsid w:val="007C40FE"/>
    <w:rsid w:val="007C54DA"/>
    <w:rsid w:val="007D1189"/>
    <w:rsid w:val="007D1F76"/>
    <w:rsid w:val="007D427F"/>
    <w:rsid w:val="007D50EA"/>
    <w:rsid w:val="007D5793"/>
    <w:rsid w:val="007D6427"/>
    <w:rsid w:val="007E1546"/>
    <w:rsid w:val="007E2812"/>
    <w:rsid w:val="007F3002"/>
    <w:rsid w:val="007F611F"/>
    <w:rsid w:val="0080041B"/>
    <w:rsid w:val="008075B4"/>
    <w:rsid w:val="00811F26"/>
    <w:rsid w:val="00821ACD"/>
    <w:rsid w:val="008305A9"/>
    <w:rsid w:val="00831324"/>
    <w:rsid w:val="008322E7"/>
    <w:rsid w:val="00834E9B"/>
    <w:rsid w:val="00835AE4"/>
    <w:rsid w:val="00850181"/>
    <w:rsid w:val="00850253"/>
    <w:rsid w:val="00850B5A"/>
    <w:rsid w:val="00851879"/>
    <w:rsid w:val="00852F4A"/>
    <w:rsid w:val="00853915"/>
    <w:rsid w:val="008548C0"/>
    <w:rsid w:val="00855DBA"/>
    <w:rsid w:val="0086031A"/>
    <w:rsid w:val="0086781D"/>
    <w:rsid w:val="0087440A"/>
    <w:rsid w:val="00874E67"/>
    <w:rsid w:val="0087600D"/>
    <w:rsid w:val="008810F3"/>
    <w:rsid w:val="008817E8"/>
    <w:rsid w:val="0088328E"/>
    <w:rsid w:val="00890175"/>
    <w:rsid w:val="008905E3"/>
    <w:rsid w:val="0089489F"/>
    <w:rsid w:val="00894DF1"/>
    <w:rsid w:val="008973C6"/>
    <w:rsid w:val="00897B71"/>
    <w:rsid w:val="008A0702"/>
    <w:rsid w:val="008A496C"/>
    <w:rsid w:val="008A7909"/>
    <w:rsid w:val="008B235A"/>
    <w:rsid w:val="008B37DD"/>
    <w:rsid w:val="008C1613"/>
    <w:rsid w:val="008C1B1F"/>
    <w:rsid w:val="008C4B2C"/>
    <w:rsid w:val="008D0DE7"/>
    <w:rsid w:val="008D1C9C"/>
    <w:rsid w:val="008D3584"/>
    <w:rsid w:val="008D4222"/>
    <w:rsid w:val="008D4693"/>
    <w:rsid w:val="008D640B"/>
    <w:rsid w:val="008E0213"/>
    <w:rsid w:val="008E1013"/>
    <w:rsid w:val="008E4803"/>
    <w:rsid w:val="008E51E0"/>
    <w:rsid w:val="008E7D5C"/>
    <w:rsid w:val="008F6BC4"/>
    <w:rsid w:val="00900035"/>
    <w:rsid w:val="00902997"/>
    <w:rsid w:val="00910397"/>
    <w:rsid w:val="00910BE8"/>
    <w:rsid w:val="0091151D"/>
    <w:rsid w:val="0091434B"/>
    <w:rsid w:val="00922A3D"/>
    <w:rsid w:val="00922BC9"/>
    <w:rsid w:val="00922FB8"/>
    <w:rsid w:val="00927900"/>
    <w:rsid w:val="00933C9A"/>
    <w:rsid w:val="00936A3D"/>
    <w:rsid w:val="009409A6"/>
    <w:rsid w:val="00941EF9"/>
    <w:rsid w:val="00944E51"/>
    <w:rsid w:val="00950000"/>
    <w:rsid w:val="009513D9"/>
    <w:rsid w:val="009528D7"/>
    <w:rsid w:val="00952F87"/>
    <w:rsid w:val="009538F5"/>
    <w:rsid w:val="00955C6C"/>
    <w:rsid w:val="00964408"/>
    <w:rsid w:val="00964B00"/>
    <w:rsid w:val="0096596A"/>
    <w:rsid w:val="009662C7"/>
    <w:rsid w:val="00966510"/>
    <w:rsid w:val="00967CE1"/>
    <w:rsid w:val="00976FDA"/>
    <w:rsid w:val="0098276C"/>
    <w:rsid w:val="0098423B"/>
    <w:rsid w:val="00984EB5"/>
    <w:rsid w:val="00985D51"/>
    <w:rsid w:val="009915DD"/>
    <w:rsid w:val="0099183E"/>
    <w:rsid w:val="0099272B"/>
    <w:rsid w:val="00996D31"/>
    <w:rsid w:val="009A1EC1"/>
    <w:rsid w:val="009A29AC"/>
    <w:rsid w:val="009A45BB"/>
    <w:rsid w:val="009B17F0"/>
    <w:rsid w:val="009B4A6C"/>
    <w:rsid w:val="009B766E"/>
    <w:rsid w:val="009B767C"/>
    <w:rsid w:val="009D6CE7"/>
    <w:rsid w:val="009D709E"/>
    <w:rsid w:val="009E41F9"/>
    <w:rsid w:val="009E46EB"/>
    <w:rsid w:val="009E679A"/>
    <w:rsid w:val="009E7CDC"/>
    <w:rsid w:val="009F47BC"/>
    <w:rsid w:val="00A0140E"/>
    <w:rsid w:val="00A046A9"/>
    <w:rsid w:val="00A0729A"/>
    <w:rsid w:val="00A07789"/>
    <w:rsid w:val="00A15A9D"/>
    <w:rsid w:val="00A16C47"/>
    <w:rsid w:val="00A22898"/>
    <w:rsid w:val="00A230FC"/>
    <w:rsid w:val="00A236AD"/>
    <w:rsid w:val="00A2443D"/>
    <w:rsid w:val="00A30D6D"/>
    <w:rsid w:val="00A315AA"/>
    <w:rsid w:val="00A3282A"/>
    <w:rsid w:val="00A33534"/>
    <w:rsid w:val="00A33E4E"/>
    <w:rsid w:val="00A33F02"/>
    <w:rsid w:val="00A34220"/>
    <w:rsid w:val="00A34C6D"/>
    <w:rsid w:val="00A366F4"/>
    <w:rsid w:val="00A44ABD"/>
    <w:rsid w:val="00A4628D"/>
    <w:rsid w:val="00A46D7D"/>
    <w:rsid w:val="00A47A00"/>
    <w:rsid w:val="00A53113"/>
    <w:rsid w:val="00A53F20"/>
    <w:rsid w:val="00A54052"/>
    <w:rsid w:val="00A5658E"/>
    <w:rsid w:val="00A56694"/>
    <w:rsid w:val="00A609D8"/>
    <w:rsid w:val="00A60DDE"/>
    <w:rsid w:val="00A6233D"/>
    <w:rsid w:val="00A66095"/>
    <w:rsid w:val="00A67F37"/>
    <w:rsid w:val="00A717CC"/>
    <w:rsid w:val="00A71CC0"/>
    <w:rsid w:val="00A74B06"/>
    <w:rsid w:val="00A768F0"/>
    <w:rsid w:val="00A76A43"/>
    <w:rsid w:val="00A76E05"/>
    <w:rsid w:val="00A777C5"/>
    <w:rsid w:val="00A814FC"/>
    <w:rsid w:val="00A82639"/>
    <w:rsid w:val="00A82698"/>
    <w:rsid w:val="00A8524C"/>
    <w:rsid w:val="00A85787"/>
    <w:rsid w:val="00A9127E"/>
    <w:rsid w:val="00AA13FA"/>
    <w:rsid w:val="00AA4EB9"/>
    <w:rsid w:val="00AA7518"/>
    <w:rsid w:val="00AA7D83"/>
    <w:rsid w:val="00AB16AC"/>
    <w:rsid w:val="00AB3C97"/>
    <w:rsid w:val="00AB5014"/>
    <w:rsid w:val="00AB5306"/>
    <w:rsid w:val="00AB6E57"/>
    <w:rsid w:val="00AB7E41"/>
    <w:rsid w:val="00AC355E"/>
    <w:rsid w:val="00AC3ECF"/>
    <w:rsid w:val="00AD05F1"/>
    <w:rsid w:val="00AD4A5A"/>
    <w:rsid w:val="00AD5067"/>
    <w:rsid w:val="00AD5788"/>
    <w:rsid w:val="00AE6B14"/>
    <w:rsid w:val="00AE75FC"/>
    <w:rsid w:val="00AF56A3"/>
    <w:rsid w:val="00AF625F"/>
    <w:rsid w:val="00AF768F"/>
    <w:rsid w:val="00B0421C"/>
    <w:rsid w:val="00B10BE6"/>
    <w:rsid w:val="00B1116D"/>
    <w:rsid w:val="00B13BD3"/>
    <w:rsid w:val="00B1436E"/>
    <w:rsid w:val="00B22A6A"/>
    <w:rsid w:val="00B22DF8"/>
    <w:rsid w:val="00B2745F"/>
    <w:rsid w:val="00B3014E"/>
    <w:rsid w:val="00B30E23"/>
    <w:rsid w:val="00B31060"/>
    <w:rsid w:val="00B312E9"/>
    <w:rsid w:val="00B3223B"/>
    <w:rsid w:val="00B37FBD"/>
    <w:rsid w:val="00B42D39"/>
    <w:rsid w:val="00B43B61"/>
    <w:rsid w:val="00B44B08"/>
    <w:rsid w:val="00B504C6"/>
    <w:rsid w:val="00B505C9"/>
    <w:rsid w:val="00B51177"/>
    <w:rsid w:val="00B52DFB"/>
    <w:rsid w:val="00B55619"/>
    <w:rsid w:val="00B55DBA"/>
    <w:rsid w:val="00B57CAE"/>
    <w:rsid w:val="00B6317F"/>
    <w:rsid w:val="00B64590"/>
    <w:rsid w:val="00B67CB6"/>
    <w:rsid w:val="00B770FC"/>
    <w:rsid w:val="00B8597C"/>
    <w:rsid w:val="00B9215E"/>
    <w:rsid w:val="00B96B04"/>
    <w:rsid w:val="00B96C4A"/>
    <w:rsid w:val="00B97A4E"/>
    <w:rsid w:val="00BA1447"/>
    <w:rsid w:val="00BA1968"/>
    <w:rsid w:val="00BA200C"/>
    <w:rsid w:val="00BA6239"/>
    <w:rsid w:val="00BA79A1"/>
    <w:rsid w:val="00BB2337"/>
    <w:rsid w:val="00BB2E6A"/>
    <w:rsid w:val="00BB51DA"/>
    <w:rsid w:val="00BC0CB6"/>
    <w:rsid w:val="00BC5E5C"/>
    <w:rsid w:val="00BC7290"/>
    <w:rsid w:val="00BD0EEC"/>
    <w:rsid w:val="00BD14D7"/>
    <w:rsid w:val="00BD18AC"/>
    <w:rsid w:val="00BE6953"/>
    <w:rsid w:val="00BE6AD2"/>
    <w:rsid w:val="00BE7268"/>
    <w:rsid w:val="00BF0D11"/>
    <w:rsid w:val="00BF1CED"/>
    <w:rsid w:val="00BF442F"/>
    <w:rsid w:val="00BF4E14"/>
    <w:rsid w:val="00C0062C"/>
    <w:rsid w:val="00C018CF"/>
    <w:rsid w:val="00C01F63"/>
    <w:rsid w:val="00C03B96"/>
    <w:rsid w:val="00C10EC5"/>
    <w:rsid w:val="00C1125C"/>
    <w:rsid w:val="00C12100"/>
    <w:rsid w:val="00C17AF9"/>
    <w:rsid w:val="00C201DB"/>
    <w:rsid w:val="00C25247"/>
    <w:rsid w:val="00C30DAE"/>
    <w:rsid w:val="00C30FE9"/>
    <w:rsid w:val="00C40C62"/>
    <w:rsid w:val="00C418EC"/>
    <w:rsid w:val="00C436E5"/>
    <w:rsid w:val="00C47ADD"/>
    <w:rsid w:val="00C54A21"/>
    <w:rsid w:val="00C605A8"/>
    <w:rsid w:val="00C60CEF"/>
    <w:rsid w:val="00C61DF2"/>
    <w:rsid w:val="00C61FA0"/>
    <w:rsid w:val="00C656CA"/>
    <w:rsid w:val="00C73A5A"/>
    <w:rsid w:val="00C75C56"/>
    <w:rsid w:val="00C75EEB"/>
    <w:rsid w:val="00C77038"/>
    <w:rsid w:val="00C848C0"/>
    <w:rsid w:val="00C974A6"/>
    <w:rsid w:val="00C979B9"/>
    <w:rsid w:val="00CA043F"/>
    <w:rsid w:val="00CA67DC"/>
    <w:rsid w:val="00CA74AE"/>
    <w:rsid w:val="00CA7D15"/>
    <w:rsid w:val="00CA7FE1"/>
    <w:rsid w:val="00CB2727"/>
    <w:rsid w:val="00CB7A49"/>
    <w:rsid w:val="00CC4EB5"/>
    <w:rsid w:val="00CC4FA6"/>
    <w:rsid w:val="00CC6C9E"/>
    <w:rsid w:val="00CD018D"/>
    <w:rsid w:val="00CD174D"/>
    <w:rsid w:val="00CD32AC"/>
    <w:rsid w:val="00CE1412"/>
    <w:rsid w:val="00CE1A88"/>
    <w:rsid w:val="00CE7059"/>
    <w:rsid w:val="00CF043E"/>
    <w:rsid w:val="00CF159E"/>
    <w:rsid w:val="00CF303F"/>
    <w:rsid w:val="00CF3E21"/>
    <w:rsid w:val="00D0736D"/>
    <w:rsid w:val="00D12977"/>
    <w:rsid w:val="00D13742"/>
    <w:rsid w:val="00D13F3C"/>
    <w:rsid w:val="00D222BB"/>
    <w:rsid w:val="00D233DB"/>
    <w:rsid w:val="00D23A48"/>
    <w:rsid w:val="00D25469"/>
    <w:rsid w:val="00D271EF"/>
    <w:rsid w:val="00D30EDE"/>
    <w:rsid w:val="00D31FD0"/>
    <w:rsid w:val="00D32F75"/>
    <w:rsid w:val="00D43BCA"/>
    <w:rsid w:val="00D43BF7"/>
    <w:rsid w:val="00D43D21"/>
    <w:rsid w:val="00D50DCC"/>
    <w:rsid w:val="00D521EB"/>
    <w:rsid w:val="00D56107"/>
    <w:rsid w:val="00D56B8F"/>
    <w:rsid w:val="00D56DCC"/>
    <w:rsid w:val="00D6033B"/>
    <w:rsid w:val="00D62B69"/>
    <w:rsid w:val="00D63245"/>
    <w:rsid w:val="00D642FE"/>
    <w:rsid w:val="00D65519"/>
    <w:rsid w:val="00D735A9"/>
    <w:rsid w:val="00D75961"/>
    <w:rsid w:val="00D80613"/>
    <w:rsid w:val="00D83E28"/>
    <w:rsid w:val="00D84071"/>
    <w:rsid w:val="00D8498C"/>
    <w:rsid w:val="00D85854"/>
    <w:rsid w:val="00D87C51"/>
    <w:rsid w:val="00D95271"/>
    <w:rsid w:val="00D97422"/>
    <w:rsid w:val="00DA3D4E"/>
    <w:rsid w:val="00DA5EC1"/>
    <w:rsid w:val="00DB3202"/>
    <w:rsid w:val="00DB69CE"/>
    <w:rsid w:val="00DB74AC"/>
    <w:rsid w:val="00DD0648"/>
    <w:rsid w:val="00DD187A"/>
    <w:rsid w:val="00DD1F31"/>
    <w:rsid w:val="00DD67B6"/>
    <w:rsid w:val="00DD77B0"/>
    <w:rsid w:val="00DD78DF"/>
    <w:rsid w:val="00DE0DC6"/>
    <w:rsid w:val="00DE224C"/>
    <w:rsid w:val="00DF0966"/>
    <w:rsid w:val="00DF0A05"/>
    <w:rsid w:val="00DF76D1"/>
    <w:rsid w:val="00E104F7"/>
    <w:rsid w:val="00E11052"/>
    <w:rsid w:val="00E2312A"/>
    <w:rsid w:val="00E23DBA"/>
    <w:rsid w:val="00E24D10"/>
    <w:rsid w:val="00E27E1A"/>
    <w:rsid w:val="00E3412E"/>
    <w:rsid w:val="00E34BBE"/>
    <w:rsid w:val="00E40F31"/>
    <w:rsid w:val="00E42620"/>
    <w:rsid w:val="00E46B17"/>
    <w:rsid w:val="00E46C71"/>
    <w:rsid w:val="00E50551"/>
    <w:rsid w:val="00E531C4"/>
    <w:rsid w:val="00E53CB8"/>
    <w:rsid w:val="00E53E82"/>
    <w:rsid w:val="00E62202"/>
    <w:rsid w:val="00E6493E"/>
    <w:rsid w:val="00E70368"/>
    <w:rsid w:val="00E710B8"/>
    <w:rsid w:val="00E7249D"/>
    <w:rsid w:val="00E73304"/>
    <w:rsid w:val="00E748CC"/>
    <w:rsid w:val="00E75D35"/>
    <w:rsid w:val="00E77373"/>
    <w:rsid w:val="00E811BB"/>
    <w:rsid w:val="00E82C19"/>
    <w:rsid w:val="00E84FB1"/>
    <w:rsid w:val="00E86804"/>
    <w:rsid w:val="00E8680A"/>
    <w:rsid w:val="00E90BE1"/>
    <w:rsid w:val="00E91B9E"/>
    <w:rsid w:val="00E9583E"/>
    <w:rsid w:val="00EA2FD5"/>
    <w:rsid w:val="00EA35C8"/>
    <w:rsid w:val="00EB0D96"/>
    <w:rsid w:val="00EB2122"/>
    <w:rsid w:val="00EB2B93"/>
    <w:rsid w:val="00EB6B1A"/>
    <w:rsid w:val="00EB6D65"/>
    <w:rsid w:val="00EC2178"/>
    <w:rsid w:val="00EC2373"/>
    <w:rsid w:val="00EC26CB"/>
    <w:rsid w:val="00EC32AC"/>
    <w:rsid w:val="00EC3446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31B9"/>
    <w:rsid w:val="00EE4332"/>
    <w:rsid w:val="00EE51CF"/>
    <w:rsid w:val="00EE68B1"/>
    <w:rsid w:val="00EF1A23"/>
    <w:rsid w:val="00EF781D"/>
    <w:rsid w:val="00F01137"/>
    <w:rsid w:val="00F06251"/>
    <w:rsid w:val="00F06FEB"/>
    <w:rsid w:val="00F10581"/>
    <w:rsid w:val="00F128B2"/>
    <w:rsid w:val="00F175FA"/>
    <w:rsid w:val="00F22643"/>
    <w:rsid w:val="00F32912"/>
    <w:rsid w:val="00F40683"/>
    <w:rsid w:val="00F42A6A"/>
    <w:rsid w:val="00F529B1"/>
    <w:rsid w:val="00F52B61"/>
    <w:rsid w:val="00F5629F"/>
    <w:rsid w:val="00F57D5E"/>
    <w:rsid w:val="00F70519"/>
    <w:rsid w:val="00F71BEA"/>
    <w:rsid w:val="00F747C2"/>
    <w:rsid w:val="00F74B74"/>
    <w:rsid w:val="00F75B0C"/>
    <w:rsid w:val="00F830EE"/>
    <w:rsid w:val="00F8351A"/>
    <w:rsid w:val="00F83933"/>
    <w:rsid w:val="00F931E3"/>
    <w:rsid w:val="00F9736D"/>
    <w:rsid w:val="00FA128A"/>
    <w:rsid w:val="00FA64D8"/>
    <w:rsid w:val="00FB2F40"/>
    <w:rsid w:val="00FB4012"/>
    <w:rsid w:val="00FC79E4"/>
    <w:rsid w:val="00FD034C"/>
    <w:rsid w:val="00FD0364"/>
    <w:rsid w:val="00FD05DB"/>
    <w:rsid w:val="00FE0A85"/>
    <w:rsid w:val="00FE3F15"/>
    <w:rsid w:val="00FE4FDF"/>
    <w:rsid w:val="00FE7D49"/>
    <w:rsid w:val="00FF1817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134D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6670B8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6670B8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6670B8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oleObject" Target="embeddings/oleObject1.bin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emf"/><Relationship Id="rId33" Type="http://schemas.openxmlformats.org/officeDocument/2006/relationships/footer" Target="footer1.xml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emf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852D1"/>
    <w:rsid w:val="000C0614"/>
    <w:rsid w:val="000C21B6"/>
    <w:rsid w:val="000D7146"/>
    <w:rsid w:val="000F3DC6"/>
    <w:rsid w:val="00191B79"/>
    <w:rsid w:val="00193431"/>
    <w:rsid w:val="001A62B7"/>
    <w:rsid w:val="001B352C"/>
    <w:rsid w:val="00204AC9"/>
    <w:rsid w:val="00262116"/>
    <w:rsid w:val="00265252"/>
    <w:rsid w:val="00270103"/>
    <w:rsid w:val="00273A5D"/>
    <w:rsid w:val="002A2C8F"/>
    <w:rsid w:val="002C3121"/>
    <w:rsid w:val="002E19C9"/>
    <w:rsid w:val="0030597D"/>
    <w:rsid w:val="00327CCC"/>
    <w:rsid w:val="0033577A"/>
    <w:rsid w:val="00335BC5"/>
    <w:rsid w:val="00367BDE"/>
    <w:rsid w:val="003714D1"/>
    <w:rsid w:val="003E096F"/>
    <w:rsid w:val="00437891"/>
    <w:rsid w:val="00460829"/>
    <w:rsid w:val="004858CB"/>
    <w:rsid w:val="004A4649"/>
    <w:rsid w:val="004D4A1F"/>
    <w:rsid w:val="004D6760"/>
    <w:rsid w:val="004F6031"/>
    <w:rsid w:val="005250FF"/>
    <w:rsid w:val="00551040"/>
    <w:rsid w:val="005D4CAC"/>
    <w:rsid w:val="005D72BD"/>
    <w:rsid w:val="005E4E92"/>
    <w:rsid w:val="006137CB"/>
    <w:rsid w:val="00625466"/>
    <w:rsid w:val="006336DA"/>
    <w:rsid w:val="0066567A"/>
    <w:rsid w:val="006839CF"/>
    <w:rsid w:val="006A1132"/>
    <w:rsid w:val="006D1C18"/>
    <w:rsid w:val="006E3A39"/>
    <w:rsid w:val="006E71C3"/>
    <w:rsid w:val="0072063C"/>
    <w:rsid w:val="00722DAF"/>
    <w:rsid w:val="007339CC"/>
    <w:rsid w:val="00735AC7"/>
    <w:rsid w:val="00754F44"/>
    <w:rsid w:val="00774973"/>
    <w:rsid w:val="00776FD2"/>
    <w:rsid w:val="00777DB7"/>
    <w:rsid w:val="00794552"/>
    <w:rsid w:val="0081172E"/>
    <w:rsid w:val="008253E6"/>
    <w:rsid w:val="00842C85"/>
    <w:rsid w:val="00852F4A"/>
    <w:rsid w:val="00854A64"/>
    <w:rsid w:val="008603D8"/>
    <w:rsid w:val="00872B30"/>
    <w:rsid w:val="00883696"/>
    <w:rsid w:val="008973C6"/>
    <w:rsid w:val="008A6141"/>
    <w:rsid w:val="008A7D45"/>
    <w:rsid w:val="008C4B2C"/>
    <w:rsid w:val="008D640B"/>
    <w:rsid w:val="00912474"/>
    <w:rsid w:val="00937AA3"/>
    <w:rsid w:val="0094123E"/>
    <w:rsid w:val="009A149F"/>
    <w:rsid w:val="009E41F9"/>
    <w:rsid w:val="00A01479"/>
    <w:rsid w:val="00A34220"/>
    <w:rsid w:val="00A72C86"/>
    <w:rsid w:val="00AB3C97"/>
    <w:rsid w:val="00B64221"/>
    <w:rsid w:val="00B67CB6"/>
    <w:rsid w:val="00BB2133"/>
    <w:rsid w:val="00BB7EE5"/>
    <w:rsid w:val="00BE02F7"/>
    <w:rsid w:val="00BE3493"/>
    <w:rsid w:val="00BF4EA9"/>
    <w:rsid w:val="00C01F63"/>
    <w:rsid w:val="00C27A1D"/>
    <w:rsid w:val="00C55B77"/>
    <w:rsid w:val="00CA648D"/>
    <w:rsid w:val="00CE0231"/>
    <w:rsid w:val="00CF1699"/>
    <w:rsid w:val="00D0736D"/>
    <w:rsid w:val="00D30EDE"/>
    <w:rsid w:val="00D36C84"/>
    <w:rsid w:val="00D56986"/>
    <w:rsid w:val="00D63910"/>
    <w:rsid w:val="00DA2B69"/>
    <w:rsid w:val="00DA34DC"/>
    <w:rsid w:val="00DD3C9F"/>
    <w:rsid w:val="00EC26CB"/>
    <w:rsid w:val="00ED395D"/>
    <w:rsid w:val="00EE4332"/>
    <w:rsid w:val="00EE549A"/>
    <w:rsid w:val="00F32054"/>
    <w:rsid w:val="00F42624"/>
    <w:rsid w:val="00F52F9F"/>
    <w:rsid w:val="00F6084D"/>
    <w:rsid w:val="00F74B74"/>
    <w:rsid w:val="00F80C12"/>
    <w:rsid w:val="00F9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3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1386</TotalTime>
  <Pages>20</Pages>
  <Words>1942</Words>
  <Characters>10681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DES-020 Spécification de Conception</vt:lpstr>
    </vt:vector>
  </TitlesOfParts>
  <Company>Infor</Company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creator>Infor PMO</dc:creator>
  <cp:keywords>IPM</cp:keywords>
  <dc:description>Copyright © Infor 2013</dc:description>
  <cp:lastModifiedBy>Harshil Tonoo</cp:lastModifiedBy>
  <cp:revision>258</cp:revision>
  <cp:lastPrinted>2013-08-14T02:04:00Z</cp:lastPrinted>
  <dcterms:created xsi:type="dcterms:W3CDTF">2025-01-23T06:58:00Z</dcterms:created>
  <dcterms:modified xsi:type="dcterms:W3CDTF">2025-06-26T05:59:00Z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