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554301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554301" w:rsidRDefault="004C1B44">
          <w:pPr>
            <w:pStyle w:val="Title-Major"/>
          </w:pPr>
          <w:r w:rsidRPr="00554301">
            <w:t xml:space="preserve">DES-020 </w:t>
          </w:r>
          <w:r w:rsidR="00E40F31" w:rsidRPr="00554301">
            <w:t>Spécification de Conception</w:t>
          </w:r>
        </w:p>
      </w:sdtContent>
    </w:sdt>
    <w:p w14:paraId="7CA8D8D1" w14:textId="77777777" w:rsidR="00055DCD" w:rsidRPr="00554301" w:rsidRDefault="00055DCD" w:rsidP="00055DCD">
      <w:pPr>
        <w:pStyle w:val="Subject"/>
        <w:rPr>
          <w:rStyle w:val="HighlightedVariable"/>
        </w:rPr>
      </w:pPr>
      <w:r w:rsidRPr="00554301">
        <w:rPr>
          <w:rStyle w:val="HighlightedVariable"/>
        </w:rPr>
        <w:t xml:space="preserve">Interface Fournisseur M3 =&gt; VIF </w:t>
      </w:r>
    </w:p>
    <w:p w14:paraId="1D7D5911" w14:textId="413C891D" w:rsidR="00941EF9" w:rsidRPr="00554301" w:rsidRDefault="00385DF6">
      <w:pPr>
        <w:pStyle w:val="Corpsdetexte"/>
      </w:pPr>
      <w:r w:rsidRPr="00554301">
        <w:rPr>
          <w:color w:val="13A3F7"/>
          <w:sz w:val="48"/>
        </w:rPr>
        <w:t>001_OUT_L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86"/>
        <w:gridCol w:w="4371"/>
      </w:tblGrid>
      <w:tr w:rsidR="00976FDA" w:rsidRPr="00554301" w14:paraId="7A7EAAF8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CCEB2EC" w14:textId="78EDC703" w:rsidR="00976FDA" w:rsidRPr="00554301" w:rsidRDefault="00B505C9" w:rsidP="002F4B49">
            <w:pPr>
              <w:pStyle w:val="Corpsdetexte"/>
              <w:spacing w:before="60" w:after="60"/>
              <w:ind w:left="0"/>
            </w:pPr>
            <w:r w:rsidRPr="00554301">
              <w:t xml:space="preserve">Propriétés du </w:t>
            </w:r>
            <w:r w:rsidR="00976FDA" w:rsidRPr="00554301">
              <w:t>Document</w:t>
            </w:r>
          </w:p>
        </w:tc>
        <w:tc>
          <w:tcPr>
            <w:tcW w:w="4410" w:type="dxa"/>
          </w:tcPr>
          <w:p w14:paraId="50B2E817" w14:textId="77777777" w:rsidR="00976FDA" w:rsidRPr="00554301" w:rsidRDefault="00976FDA" w:rsidP="002F4B49">
            <w:pPr>
              <w:pStyle w:val="Corpsdetexte"/>
              <w:spacing w:before="60" w:after="60"/>
              <w:ind w:left="0"/>
            </w:pPr>
          </w:p>
        </w:tc>
      </w:tr>
      <w:tr w:rsidR="00976FDA" w:rsidRPr="00554301" w14:paraId="06482DF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871EC85" w14:textId="2C60A2F2" w:rsidR="00976FDA" w:rsidRPr="00554301" w:rsidRDefault="00976FDA" w:rsidP="002F4B49">
            <w:pPr>
              <w:pStyle w:val="Corpsdetexte"/>
              <w:spacing w:beforeLines="20" w:before="48" w:afterLines="20" w:after="48"/>
              <w:ind w:left="0" w:right="567"/>
            </w:pPr>
            <w:r w:rsidRPr="00554301">
              <w:t>Aut</w:t>
            </w:r>
            <w:r w:rsidR="00B505C9" w:rsidRPr="00554301">
              <w:t>eu</w:t>
            </w:r>
            <w:r w:rsidRPr="00554301">
              <w:t>r</w:t>
            </w:r>
          </w:p>
        </w:tc>
        <w:tc>
          <w:tcPr>
            <w:tcW w:w="4410" w:type="dxa"/>
          </w:tcPr>
          <w:p w14:paraId="758B910A" w14:textId="0AF069F6" w:rsidR="00976FDA" w:rsidRPr="00554301" w:rsidRDefault="00385DF6" w:rsidP="002F4B49">
            <w:pPr>
              <w:pStyle w:val="Corpsdetexte"/>
              <w:tabs>
                <w:tab w:val="left" w:pos="4320"/>
              </w:tabs>
              <w:spacing w:beforeLines="20" w:before="48" w:afterLines="20" w:after="48"/>
              <w:ind w:left="0" w:right="567"/>
            </w:pPr>
            <w:proofErr w:type="spellStart"/>
            <w:r w:rsidRPr="00554301">
              <w:t>Muntasir</w:t>
            </w:r>
            <w:proofErr w:type="spellEnd"/>
            <w:r w:rsidRPr="00554301">
              <w:t xml:space="preserve"> Hasan</w:t>
            </w:r>
          </w:p>
        </w:tc>
      </w:tr>
      <w:tr w:rsidR="00976FDA" w:rsidRPr="00554301" w14:paraId="6304D29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1A17FDA0" w14:textId="2C61C4F5" w:rsidR="00976FDA" w:rsidRPr="00554301" w:rsidRDefault="00976FDA" w:rsidP="002F4B49">
            <w:pPr>
              <w:pStyle w:val="Corpsdetexte"/>
              <w:spacing w:beforeLines="20" w:before="48" w:afterLines="20" w:after="48"/>
              <w:ind w:left="0" w:right="567"/>
            </w:pPr>
            <w:r w:rsidRPr="00554301">
              <w:t>Date</w:t>
            </w:r>
            <w:r w:rsidR="00B505C9" w:rsidRPr="00554301">
              <w:t xml:space="preserve"> de Création</w:t>
            </w:r>
          </w:p>
        </w:tc>
        <w:tc>
          <w:tcPr>
            <w:tcW w:w="4410" w:type="dxa"/>
          </w:tcPr>
          <w:p w14:paraId="2569B300" w14:textId="3D647B1F" w:rsidR="00976FDA" w:rsidRPr="00554301" w:rsidRDefault="00976FDA" w:rsidP="002F4B49">
            <w:pPr>
              <w:pStyle w:val="Corpsdetexte"/>
              <w:spacing w:beforeLines="20" w:before="48" w:afterLines="20" w:after="48"/>
              <w:ind w:left="0" w:right="567"/>
            </w:pPr>
            <w:r w:rsidRPr="00554301">
              <w:fldChar w:fldCharType="begin"/>
            </w:r>
            <w:r w:rsidR="006670B8" w:rsidRPr="00554301">
              <w:instrText>createdate \@ "d/MM/yyyy"</w:instrText>
            </w:r>
            <w:r w:rsidRPr="00554301">
              <w:fldChar w:fldCharType="separate"/>
            </w:r>
            <w:r w:rsidR="0018455B" w:rsidRPr="00554301">
              <w:t>2</w:t>
            </w:r>
            <w:r w:rsidR="00385DF6" w:rsidRPr="00554301">
              <w:t>5</w:t>
            </w:r>
            <w:r w:rsidR="0018455B" w:rsidRPr="00554301">
              <w:t>/0</w:t>
            </w:r>
            <w:r w:rsidR="00385DF6" w:rsidRPr="00554301">
              <w:t>3</w:t>
            </w:r>
            <w:r w:rsidR="0018455B" w:rsidRPr="00554301">
              <w:t>/202</w:t>
            </w:r>
            <w:r w:rsidR="00055DCD" w:rsidRPr="00554301">
              <w:t>5</w:t>
            </w:r>
            <w:r w:rsidRPr="00554301">
              <w:fldChar w:fldCharType="end"/>
            </w:r>
          </w:p>
        </w:tc>
      </w:tr>
      <w:tr w:rsidR="00976FDA" w:rsidRPr="00554301" w14:paraId="077F114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B104259" w14:textId="5504389E" w:rsidR="00976FDA" w:rsidRPr="00554301" w:rsidRDefault="00B505C9" w:rsidP="002F4B49">
            <w:pPr>
              <w:pStyle w:val="Corpsdetexte"/>
              <w:spacing w:beforeLines="20" w:before="48" w:afterLines="20" w:after="48"/>
              <w:ind w:left="0" w:right="567"/>
            </w:pPr>
            <w:r w:rsidRPr="00554301">
              <w:t>Dernière Mise à jour</w:t>
            </w:r>
          </w:p>
        </w:tc>
        <w:tc>
          <w:tcPr>
            <w:tcW w:w="4410" w:type="dxa"/>
          </w:tcPr>
          <w:p w14:paraId="49CE3975" w14:textId="112AA86E" w:rsidR="00976FDA" w:rsidRPr="00554301" w:rsidRDefault="00771517" w:rsidP="002F4B49">
            <w:pPr>
              <w:pStyle w:val="Corpsdetexte"/>
              <w:spacing w:beforeLines="20" w:before="48" w:afterLines="20" w:after="48"/>
              <w:ind w:left="0" w:right="567"/>
            </w:pPr>
            <w:r w:rsidRPr="00554301">
              <w:rPr>
                <w:rStyle w:val="HighlightedVariable"/>
                <w:color w:val="000000" w:themeColor="text1"/>
              </w:rPr>
              <w:t>1</w:t>
            </w:r>
            <w:r w:rsidR="00554301" w:rsidRPr="00554301">
              <w:rPr>
                <w:rStyle w:val="HighlightedVariable"/>
                <w:color w:val="000000" w:themeColor="text1"/>
              </w:rPr>
              <w:t>8</w:t>
            </w:r>
            <w:r w:rsidRPr="00554301">
              <w:rPr>
                <w:rStyle w:val="HighlightedVariable"/>
                <w:color w:val="000000" w:themeColor="text1"/>
              </w:rPr>
              <w:t>/0</w:t>
            </w:r>
            <w:r w:rsidR="00554301" w:rsidRPr="00554301">
              <w:rPr>
                <w:rStyle w:val="HighlightedVariable"/>
                <w:color w:val="000000" w:themeColor="text1"/>
              </w:rPr>
              <w:t>9</w:t>
            </w:r>
            <w:r w:rsidRPr="00554301">
              <w:rPr>
                <w:rStyle w:val="HighlightedVariable"/>
                <w:color w:val="000000" w:themeColor="text1"/>
              </w:rPr>
              <w:t>/2025</w:t>
            </w:r>
          </w:p>
        </w:tc>
      </w:tr>
      <w:tr w:rsidR="00976FDA" w:rsidRPr="00554301" w14:paraId="18480FE6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0C6871E" w14:textId="11F1A849" w:rsidR="00976FDA" w:rsidRPr="00554301" w:rsidRDefault="00976FDA" w:rsidP="002F4B49">
            <w:pPr>
              <w:pStyle w:val="Corpsdetexte"/>
              <w:spacing w:beforeLines="20" w:before="48" w:afterLines="20" w:after="48"/>
              <w:ind w:left="0" w:right="567"/>
            </w:pPr>
            <w:r w:rsidRPr="00554301">
              <w:t>R</w:t>
            </w:r>
            <w:r w:rsidR="00B505C9" w:rsidRPr="00554301">
              <w:t>é</w:t>
            </w:r>
            <w:r w:rsidRPr="00554301">
              <w:t>f</w:t>
            </w:r>
            <w:r w:rsidR="00B505C9" w:rsidRPr="00554301">
              <w:t>é</w:t>
            </w:r>
            <w:r w:rsidRPr="00554301">
              <w:t>rence</w:t>
            </w:r>
            <w:r w:rsidR="00B505C9" w:rsidRPr="00554301">
              <w:t xml:space="preserve"> du Document</w:t>
            </w:r>
          </w:p>
        </w:tc>
        <w:tc>
          <w:tcPr>
            <w:tcW w:w="4410" w:type="dxa"/>
          </w:tcPr>
          <w:p w14:paraId="4B3A57D3" w14:textId="3274F376" w:rsidR="00976FDA" w:rsidRPr="00554301" w:rsidRDefault="0018455B" w:rsidP="002F4B49">
            <w:pPr>
              <w:pStyle w:val="Corpsdetexte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554301">
              <w:rPr>
                <w:rStyle w:val="HighlightedVariable"/>
              </w:rPr>
              <w:t>DES020_</w:t>
            </w:r>
            <w:r w:rsidR="00385DF6" w:rsidRPr="00554301">
              <w:rPr>
                <w:color w:val="13A3F7"/>
              </w:rPr>
              <w:t xml:space="preserve">001_OUT_L </w:t>
            </w:r>
            <w:r w:rsidR="0091151D" w:rsidRPr="00554301">
              <w:rPr>
                <w:color w:val="13A3F7"/>
              </w:rPr>
              <w:t xml:space="preserve">VIF </w:t>
            </w:r>
            <w:r w:rsidR="00385DF6" w:rsidRPr="00554301">
              <w:rPr>
                <w:color w:val="13A3F7"/>
              </w:rPr>
              <w:t>OA</w:t>
            </w:r>
          </w:p>
        </w:tc>
      </w:tr>
      <w:tr w:rsidR="00976FDA" w:rsidRPr="00554301" w14:paraId="795B0353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1F96A0A8" w14:textId="77777777" w:rsidR="00976FDA" w:rsidRPr="00554301" w:rsidRDefault="00976FDA" w:rsidP="002F4B49">
            <w:pPr>
              <w:pStyle w:val="Corpsdetexte"/>
              <w:spacing w:beforeLines="20" w:before="48" w:afterLines="20" w:after="48"/>
              <w:ind w:left="0" w:right="567"/>
            </w:pPr>
            <w:r w:rsidRPr="00554301">
              <w:t>Version</w:t>
            </w:r>
          </w:p>
        </w:tc>
        <w:tc>
          <w:tcPr>
            <w:tcW w:w="4410" w:type="dxa"/>
          </w:tcPr>
          <w:p w14:paraId="709E060D" w14:textId="1BA784CF" w:rsidR="00976FDA" w:rsidRPr="00554301" w:rsidRDefault="0018455B" w:rsidP="002F4B49">
            <w:pPr>
              <w:pStyle w:val="Corpsdetexte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554301">
              <w:rPr>
                <w:rStyle w:val="HighlightedVariable"/>
              </w:rPr>
              <w:t>1.</w:t>
            </w:r>
            <w:r w:rsidR="00554301" w:rsidRPr="00554301">
              <w:rPr>
                <w:rStyle w:val="HighlightedVariable"/>
              </w:rPr>
              <w:t>3</w:t>
            </w:r>
          </w:p>
        </w:tc>
      </w:tr>
    </w:tbl>
    <w:p w14:paraId="339B88DB" w14:textId="77777777" w:rsidR="00976FDA" w:rsidRPr="00554301" w:rsidRDefault="00976FDA">
      <w:pPr>
        <w:pStyle w:val="Corpsdetexte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554301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554301" w:rsidRDefault="00B505C9" w:rsidP="002F4B49">
            <w:pPr>
              <w:pStyle w:val="Corpsdetexte"/>
              <w:spacing w:before="60" w:after="60"/>
              <w:ind w:left="0"/>
            </w:pPr>
            <w:r w:rsidRPr="00554301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554301" w:rsidRDefault="00A777C5" w:rsidP="002F4B49">
            <w:pPr>
              <w:pStyle w:val="Corpsdetexte"/>
              <w:spacing w:before="60" w:after="60"/>
              <w:ind w:left="0"/>
            </w:pPr>
            <w:r w:rsidRPr="00554301">
              <w:t>Rôle</w:t>
            </w:r>
          </w:p>
        </w:tc>
      </w:tr>
      <w:tr w:rsidR="00976FDA" w:rsidRPr="00554301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554301" w:rsidRDefault="00976FDA" w:rsidP="002F4B49">
            <w:pPr>
              <w:pStyle w:val="Corpsdetexte"/>
              <w:spacing w:before="60" w:after="60"/>
              <w:ind w:left="0" w:right="567"/>
            </w:pPr>
            <w:r w:rsidRPr="00554301">
              <w:rPr>
                <w:rStyle w:val="HighlightedVariable"/>
              </w:rPr>
              <w:t>&lt;</w:t>
            </w:r>
            <w:r w:rsidR="00A777C5" w:rsidRPr="00554301">
              <w:rPr>
                <w:rStyle w:val="HighlightedVariable"/>
              </w:rPr>
              <w:t>Approbation</w:t>
            </w:r>
            <w:r w:rsidRPr="00554301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554301" w:rsidRDefault="00976FDA" w:rsidP="002F4B49">
            <w:pPr>
              <w:pStyle w:val="Corpsdetexte"/>
              <w:spacing w:before="60" w:after="60"/>
              <w:ind w:left="0"/>
            </w:pPr>
          </w:p>
        </w:tc>
      </w:tr>
      <w:tr w:rsidR="00976FDA" w:rsidRPr="00554301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554301" w:rsidRDefault="00976FDA" w:rsidP="002F4B49">
            <w:pPr>
              <w:pStyle w:val="Corpsdetexte"/>
              <w:spacing w:before="60" w:after="60"/>
              <w:ind w:left="0" w:right="567"/>
            </w:pPr>
            <w:r w:rsidRPr="00554301">
              <w:rPr>
                <w:rStyle w:val="HighlightedVariable"/>
              </w:rPr>
              <w:t>&lt;</w:t>
            </w:r>
            <w:r w:rsidR="00A777C5" w:rsidRPr="00554301">
              <w:rPr>
                <w:rStyle w:val="HighlightedVariable"/>
              </w:rPr>
              <w:t>Approbation</w:t>
            </w:r>
            <w:r w:rsidRPr="00554301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554301" w:rsidRDefault="00976FDA" w:rsidP="002F4B49">
            <w:pPr>
              <w:pStyle w:val="Corpsdetexte"/>
              <w:spacing w:before="60" w:after="60"/>
              <w:ind w:left="0"/>
            </w:pPr>
          </w:p>
        </w:tc>
      </w:tr>
    </w:tbl>
    <w:p w14:paraId="23011E69" w14:textId="77777777" w:rsidR="00976FDA" w:rsidRPr="00554301" w:rsidRDefault="00976FDA">
      <w:pPr>
        <w:pStyle w:val="Corpsdetexte"/>
      </w:pPr>
    </w:p>
    <w:p w14:paraId="7CF8649A" w14:textId="77777777" w:rsidR="00976FDA" w:rsidRPr="00554301" w:rsidRDefault="00976FDA">
      <w:pPr>
        <w:pStyle w:val="Corpsdetexte"/>
      </w:pPr>
    </w:p>
    <w:p w14:paraId="60386C91" w14:textId="77777777" w:rsidR="00C201DB" w:rsidRPr="00554301" w:rsidRDefault="00C201DB">
      <w:pPr>
        <w:pStyle w:val="Corpsdetexte"/>
      </w:pPr>
    </w:p>
    <w:p w14:paraId="6FA9E3FE" w14:textId="77777777" w:rsidR="00C201DB" w:rsidRPr="00554301" w:rsidRDefault="00C201DB">
      <w:pPr>
        <w:pStyle w:val="Corpsdetexte"/>
      </w:pPr>
    </w:p>
    <w:p w14:paraId="639C8800" w14:textId="10F1B28F" w:rsidR="00941EF9" w:rsidRPr="00554301" w:rsidRDefault="000E36BC" w:rsidP="00D25469">
      <w:pPr>
        <w:pStyle w:val="Titre1"/>
      </w:pPr>
      <w:bookmarkStart w:id="0" w:name="_Toc209168582"/>
      <w:r w:rsidRPr="00554301">
        <w:lastRenderedPageBreak/>
        <w:t xml:space="preserve">CONTROLE </w:t>
      </w:r>
      <w:r w:rsidR="00A22898" w:rsidRPr="00554301">
        <w:t>DU DOCUMENT</w:t>
      </w:r>
      <w:bookmarkEnd w:id="0"/>
    </w:p>
    <w:p w14:paraId="071A443E" w14:textId="6133745C" w:rsidR="00941EF9" w:rsidRPr="00554301" w:rsidRDefault="00A777C5" w:rsidP="00033A89">
      <w:pPr>
        <w:pStyle w:val="Titre2"/>
      </w:pPr>
      <w:bookmarkStart w:id="1" w:name="_Toc209168583"/>
      <w:r w:rsidRPr="00554301">
        <w:t>Enregistrement des Modifications</w:t>
      </w:r>
      <w:bookmarkEnd w:id="1"/>
    </w:p>
    <w:p w14:paraId="15B8A2A4" w14:textId="77777777" w:rsidR="00941EF9" w:rsidRPr="00554301" w:rsidRDefault="00941EF9">
      <w:pPr>
        <w:pStyle w:val="Corpsdetexte"/>
        <w:ind w:left="8640" w:firstLine="720"/>
      </w:pPr>
      <w:r w:rsidRPr="00554301">
        <w:rPr>
          <w:color w:val="FFFFFF"/>
          <w:sz w:val="10"/>
        </w:rPr>
        <w:fldChar w:fldCharType="begin"/>
      </w:r>
      <w:r w:rsidRPr="00554301">
        <w:rPr>
          <w:color w:val="FFFFFF"/>
          <w:sz w:val="10"/>
        </w:rPr>
        <w:instrText xml:space="preserve"> SECTIONPAGES  \* MERGEFORMAT </w:instrText>
      </w:r>
      <w:r w:rsidRPr="00554301">
        <w:rPr>
          <w:color w:val="FFFFFF"/>
          <w:sz w:val="10"/>
        </w:rPr>
        <w:fldChar w:fldCharType="separate"/>
      </w:r>
      <w:r w:rsidR="00DF0966" w:rsidRPr="00554301">
        <w:rPr>
          <w:color w:val="FFFFFF"/>
          <w:sz w:val="10"/>
        </w:rPr>
        <w:t>1</w:t>
      </w:r>
      <w:r w:rsidRPr="00554301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35" w:type="dxa"/>
        <w:tblLook w:val="04A0" w:firstRow="1" w:lastRow="0" w:firstColumn="1" w:lastColumn="0" w:noHBand="0" w:noVBand="1"/>
      </w:tblPr>
      <w:tblGrid>
        <w:gridCol w:w="1584"/>
        <w:gridCol w:w="2402"/>
        <w:gridCol w:w="1918"/>
        <w:gridCol w:w="2758"/>
      </w:tblGrid>
      <w:tr w:rsidR="001F61FA" w:rsidRPr="00554301" w14:paraId="1E2D2B30" w14:textId="77777777" w:rsidTr="00EC4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554301" w:rsidRDefault="001F61FA" w:rsidP="00EE31B9">
            <w:pPr>
              <w:pStyle w:val="Corpsdetexte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554301">
              <w:rPr>
                <w:bCs/>
                <w:color w:val="FFFFFF"/>
              </w:rPr>
              <w:t>Date</w:t>
            </w:r>
          </w:p>
        </w:tc>
        <w:tc>
          <w:tcPr>
            <w:tcW w:w="1933" w:type="dxa"/>
          </w:tcPr>
          <w:p w14:paraId="3EDF834A" w14:textId="54425B6E" w:rsidR="001F61FA" w:rsidRPr="00554301" w:rsidRDefault="001F61FA" w:rsidP="00EE31B9">
            <w:pPr>
              <w:pStyle w:val="Corpsdetexte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554301">
              <w:rPr>
                <w:bCs/>
                <w:color w:val="FFFFFF"/>
              </w:rPr>
              <w:t>Aut</w:t>
            </w:r>
            <w:r w:rsidR="00A777C5" w:rsidRPr="00554301">
              <w:rPr>
                <w:bCs/>
                <w:color w:val="FFFFFF"/>
              </w:rPr>
              <w:t>eu</w:t>
            </w:r>
            <w:r w:rsidRPr="00554301">
              <w:rPr>
                <w:bCs/>
                <w:color w:val="FFFFFF"/>
              </w:rPr>
              <w:t>r</w:t>
            </w:r>
          </w:p>
        </w:tc>
        <w:tc>
          <w:tcPr>
            <w:tcW w:w="2036" w:type="dxa"/>
          </w:tcPr>
          <w:p w14:paraId="1FBC7C09" w14:textId="77777777" w:rsidR="001F61FA" w:rsidRPr="00554301" w:rsidRDefault="001F61FA" w:rsidP="00EE31B9">
            <w:pPr>
              <w:pStyle w:val="Corpsdetexte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554301"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1CEF2A0E" w14:textId="695AF56C" w:rsidR="001F61FA" w:rsidRPr="00554301" w:rsidRDefault="001F61FA" w:rsidP="00EE31B9">
            <w:pPr>
              <w:pStyle w:val="Corpsdetexte"/>
              <w:spacing w:before="60" w:after="60"/>
              <w:ind w:left="0" w:right="562"/>
              <w:rPr>
                <w:bCs/>
                <w:color w:val="FFFFFF"/>
              </w:rPr>
            </w:pPr>
            <w:r w:rsidRPr="00554301">
              <w:rPr>
                <w:bCs/>
                <w:color w:val="FFFFFF"/>
              </w:rPr>
              <w:t>R</w:t>
            </w:r>
            <w:r w:rsidR="00A777C5" w:rsidRPr="00554301">
              <w:rPr>
                <w:bCs/>
                <w:color w:val="FFFFFF"/>
              </w:rPr>
              <w:t>é</w:t>
            </w:r>
            <w:r w:rsidRPr="00554301">
              <w:rPr>
                <w:bCs/>
                <w:color w:val="FFFFFF"/>
              </w:rPr>
              <w:t>f</w:t>
            </w:r>
            <w:r w:rsidR="00A777C5" w:rsidRPr="00554301">
              <w:rPr>
                <w:bCs/>
                <w:color w:val="FFFFFF"/>
              </w:rPr>
              <w:t>é</w:t>
            </w:r>
            <w:r w:rsidRPr="00554301">
              <w:rPr>
                <w:bCs/>
                <w:color w:val="FFFFFF"/>
              </w:rPr>
              <w:t>rence</w:t>
            </w:r>
            <w:r w:rsidR="00CD32AC" w:rsidRPr="00554301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554301" w14:paraId="623C0693" w14:textId="77777777" w:rsidTr="00EC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56E0858E" w:rsidR="001F61FA" w:rsidRPr="00554301" w:rsidRDefault="0091151D" w:rsidP="00EE31B9">
            <w:pPr>
              <w:pStyle w:val="Corpsdetexte"/>
              <w:spacing w:before="60" w:after="60"/>
              <w:ind w:left="0" w:right="567"/>
            </w:pPr>
            <w:r w:rsidRPr="00554301">
              <w:t>2</w:t>
            </w:r>
            <w:r w:rsidR="00E10099" w:rsidRPr="00554301">
              <w:t>5</w:t>
            </w:r>
            <w:r w:rsidRPr="00554301">
              <w:t>/0</w:t>
            </w:r>
            <w:r w:rsidR="00E10099" w:rsidRPr="00554301">
              <w:t>3</w:t>
            </w:r>
            <w:r w:rsidRPr="00554301">
              <w:t>/202</w:t>
            </w:r>
            <w:r w:rsidR="00055DCD" w:rsidRPr="00554301">
              <w:t>5</w:t>
            </w:r>
          </w:p>
        </w:tc>
        <w:tc>
          <w:tcPr>
            <w:tcW w:w="1933" w:type="dxa"/>
          </w:tcPr>
          <w:p w14:paraId="05774E2C" w14:textId="716E84A1" w:rsidR="001F61FA" w:rsidRPr="00554301" w:rsidRDefault="00E10099" w:rsidP="00EE31B9">
            <w:pPr>
              <w:pStyle w:val="Corpsdetexte"/>
              <w:spacing w:before="60" w:after="60"/>
              <w:ind w:left="0" w:right="567"/>
            </w:pPr>
            <w:proofErr w:type="spellStart"/>
            <w:r w:rsidRPr="00554301">
              <w:t>Muntasir</w:t>
            </w:r>
            <w:proofErr w:type="spellEnd"/>
            <w:r w:rsidRPr="00554301">
              <w:t xml:space="preserve"> Hasan</w:t>
            </w:r>
          </w:p>
        </w:tc>
        <w:tc>
          <w:tcPr>
            <w:tcW w:w="2036" w:type="dxa"/>
          </w:tcPr>
          <w:p w14:paraId="4CFEB1DE" w14:textId="0B0DE57A" w:rsidR="001F61FA" w:rsidRPr="00554301" w:rsidRDefault="00055DCD" w:rsidP="00EE31B9">
            <w:pPr>
              <w:pStyle w:val="Corpsdetexte"/>
              <w:spacing w:before="60" w:after="60"/>
              <w:ind w:left="0"/>
            </w:pPr>
            <w:r w:rsidRPr="00554301">
              <w:t>1.0</w:t>
            </w:r>
          </w:p>
        </w:tc>
        <w:tc>
          <w:tcPr>
            <w:tcW w:w="2977" w:type="dxa"/>
          </w:tcPr>
          <w:p w14:paraId="61FA8137" w14:textId="736E08E4" w:rsidR="001F61FA" w:rsidRPr="00554301" w:rsidRDefault="0091151D" w:rsidP="00EE31B9">
            <w:pPr>
              <w:pStyle w:val="Corpsdetexte"/>
              <w:spacing w:before="60" w:after="60"/>
              <w:ind w:left="0"/>
            </w:pPr>
            <w:r w:rsidRPr="00554301">
              <w:t>Création</w:t>
            </w:r>
          </w:p>
        </w:tc>
      </w:tr>
      <w:tr w:rsidR="001F61FA" w:rsidRPr="00554301" w14:paraId="160FC43F" w14:textId="77777777" w:rsidTr="00EC41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4E50F5E7" w:rsidR="001F61FA" w:rsidRPr="00554301" w:rsidRDefault="00107C02" w:rsidP="00EE31B9">
            <w:pPr>
              <w:pStyle w:val="Corpsdetexte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  <w:r w:rsidRPr="00554301">
              <w:rPr>
                <w:rStyle w:val="HighlightedVariable"/>
                <w:color w:val="000000" w:themeColor="text1"/>
              </w:rPr>
              <w:t>14/05/2025</w:t>
            </w:r>
          </w:p>
        </w:tc>
        <w:tc>
          <w:tcPr>
            <w:tcW w:w="1933" w:type="dxa"/>
          </w:tcPr>
          <w:p w14:paraId="1484D7D9" w14:textId="6E82B00A" w:rsidR="001F61FA" w:rsidRPr="00554301" w:rsidRDefault="00107C02" w:rsidP="00EE31B9">
            <w:pPr>
              <w:pStyle w:val="Corpsdetexte"/>
              <w:spacing w:before="60" w:after="60"/>
              <w:ind w:left="0" w:right="567"/>
              <w:rPr>
                <w:rStyle w:val="HighlightedVariable"/>
              </w:rPr>
            </w:pPr>
            <w:proofErr w:type="spellStart"/>
            <w:r w:rsidRPr="00554301">
              <w:rPr>
                <w:rStyle w:val="HighlightedVariable"/>
                <w:color w:val="000000" w:themeColor="text1"/>
              </w:rPr>
              <w:t>Harshil</w:t>
            </w:r>
            <w:proofErr w:type="spellEnd"/>
            <w:r w:rsidRPr="00554301">
              <w:rPr>
                <w:rStyle w:val="HighlightedVariable"/>
                <w:color w:val="000000" w:themeColor="text1"/>
              </w:rPr>
              <w:t xml:space="preserve"> </w:t>
            </w:r>
            <w:proofErr w:type="spellStart"/>
            <w:r w:rsidRPr="00554301">
              <w:rPr>
                <w:rStyle w:val="HighlightedVariable"/>
                <w:color w:val="000000" w:themeColor="text1"/>
              </w:rPr>
              <w:t>Tonoo</w:t>
            </w:r>
            <w:proofErr w:type="spellEnd"/>
          </w:p>
        </w:tc>
        <w:tc>
          <w:tcPr>
            <w:tcW w:w="2036" w:type="dxa"/>
          </w:tcPr>
          <w:p w14:paraId="475953C2" w14:textId="5CC38F7B" w:rsidR="001F61FA" w:rsidRPr="00554301" w:rsidRDefault="00107C02" w:rsidP="00EE31B9">
            <w:pPr>
              <w:pStyle w:val="Corpsdetexte"/>
              <w:spacing w:before="60" w:after="60"/>
              <w:ind w:left="0" w:right="567"/>
            </w:pPr>
            <w:r w:rsidRPr="00554301">
              <w:t>1.1</w:t>
            </w:r>
          </w:p>
        </w:tc>
        <w:tc>
          <w:tcPr>
            <w:tcW w:w="2977" w:type="dxa"/>
          </w:tcPr>
          <w:p w14:paraId="48EF0E98" w14:textId="0CBB55DC" w:rsidR="001F61FA" w:rsidRPr="00554301" w:rsidRDefault="00107C02" w:rsidP="00EE31B9">
            <w:pPr>
              <w:pStyle w:val="Corpsdetexte"/>
              <w:spacing w:before="60" w:after="60"/>
              <w:ind w:left="0"/>
            </w:pPr>
            <w:r w:rsidRPr="00554301">
              <w:t xml:space="preserve">Modification </w:t>
            </w:r>
            <w:proofErr w:type="gramStart"/>
            <w:r w:rsidRPr="00554301">
              <w:t>suite au</w:t>
            </w:r>
            <w:proofErr w:type="gramEnd"/>
            <w:r w:rsidRPr="00554301">
              <w:t xml:space="preserve"> retour </w:t>
            </w:r>
            <w:r w:rsidR="00554301" w:rsidRPr="00554301">
              <w:t>métier</w:t>
            </w:r>
          </w:p>
        </w:tc>
      </w:tr>
      <w:tr w:rsidR="00EC4167" w:rsidRPr="00554301" w14:paraId="4420BB30" w14:textId="77777777" w:rsidTr="00EC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75E8755B" w14:textId="32CDF46E" w:rsidR="00EC4167" w:rsidRPr="00554301" w:rsidRDefault="00EC4167" w:rsidP="00EC4167">
            <w:pPr>
              <w:pStyle w:val="Corpsdetexte"/>
              <w:spacing w:before="60" w:after="60"/>
              <w:ind w:left="0" w:right="567"/>
              <w:rPr>
                <w:rStyle w:val="HighlightedVariable"/>
              </w:rPr>
            </w:pPr>
            <w:r w:rsidRPr="00554301">
              <w:rPr>
                <w:rStyle w:val="HighlightedVariable"/>
                <w:color w:val="000000" w:themeColor="text1"/>
              </w:rPr>
              <w:t>13/06/2025</w:t>
            </w:r>
          </w:p>
        </w:tc>
        <w:tc>
          <w:tcPr>
            <w:tcW w:w="1933" w:type="dxa"/>
          </w:tcPr>
          <w:p w14:paraId="71EB2768" w14:textId="65CB4D63" w:rsidR="00EC4167" w:rsidRPr="00554301" w:rsidRDefault="00EC4167" w:rsidP="00EC4167">
            <w:pPr>
              <w:pStyle w:val="Corpsdetexte"/>
              <w:spacing w:before="60" w:after="60"/>
              <w:ind w:left="0" w:right="567"/>
              <w:rPr>
                <w:rStyle w:val="HighlightedVariable"/>
              </w:rPr>
            </w:pPr>
            <w:proofErr w:type="spellStart"/>
            <w:r w:rsidRPr="00554301">
              <w:rPr>
                <w:rStyle w:val="HighlightedVariable"/>
                <w:color w:val="000000" w:themeColor="text1"/>
              </w:rPr>
              <w:t>Harshil</w:t>
            </w:r>
            <w:proofErr w:type="spellEnd"/>
            <w:r w:rsidRPr="00554301">
              <w:rPr>
                <w:rStyle w:val="HighlightedVariable"/>
                <w:color w:val="000000" w:themeColor="text1"/>
              </w:rPr>
              <w:t xml:space="preserve"> </w:t>
            </w:r>
            <w:proofErr w:type="spellStart"/>
            <w:r w:rsidRPr="00554301">
              <w:rPr>
                <w:rStyle w:val="HighlightedVariable"/>
                <w:color w:val="000000" w:themeColor="text1"/>
              </w:rPr>
              <w:t>Tonoo</w:t>
            </w:r>
            <w:proofErr w:type="spellEnd"/>
          </w:p>
        </w:tc>
        <w:tc>
          <w:tcPr>
            <w:tcW w:w="2036" w:type="dxa"/>
          </w:tcPr>
          <w:p w14:paraId="6553AAA7" w14:textId="560C06E2" w:rsidR="00EC4167" w:rsidRPr="00554301" w:rsidRDefault="00EC4167" w:rsidP="00EC4167">
            <w:pPr>
              <w:pStyle w:val="Corpsdetexte"/>
              <w:spacing w:before="60" w:after="60"/>
              <w:ind w:left="0"/>
            </w:pPr>
            <w:r w:rsidRPr="00554301">
              <w:t>1.2</w:t>
            </w:r>
          </w:p>
        </w:tc>
        <w:tc>
          <w:tcPr>
            <w:tcW w:w="2977" w:type="dxa"/>
          </w:tcPr>
          <w:p w14:paraId="55C6BBD5" w14:textId="3F85D4F7" w:rsidR="00EC4167" w:rsidRPr="00554301" w:rsidRDefault="00EC4167" w:rsidP="00EC4167">
            <w:pPr>
              <w:pStyle w:val="Corpsdetexte"/>
              <w:spacing w:before="60" w:after="60"/>
              <w:ind w:left="0"/>
            </w:pPr>
            <w:r w:rsidRPr="00554301">
              <w:t>Modification du mapping UTZ (A</w:t>
            </w:r>
            <w:r w:rsidR="004B5C8B" w:rsidRPr="00554301">
              <w:t>TID</w:t>
            </w:r>
            <w:r w:rsidRPr="00554301">
              <w:t>)</w:t>
            </w:r>
            <w:r w:rsidR="004B5C8B" w:rsidRPr="00554301">
              <w:t xml:space="preserve"> et l’ajout de la balise AddressLine1 (UCA1) </w:t>
            </w:r>
          </w:p>
        </w:tc>
      </w:tr>
      <w:tr w:rsidR="00554301" w:rsidRPr="00554301" w14:paraId="1BE1BE5B" w14:textId="77777777" w:rsidTr="00EC41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6A737038" w14:textId="026CAE44" w:rsidR="00554301" w:rsidRPr="00554301" w:rsidRDefault="00554301" w:rsidP="00EC4167">
            <w:pPr>
              <w:pStyle w:val="Corpsdetexte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  <w:r w:rsidRPr="00554301">
              <w:rPr>
                <w:rStyle w:val="HighlightedVariable"/>
                <w:color w:val="000000" w:themeColor="text1"/>
              </w:rPr>
              <w:t>18/09/2025</w:t>
            </w:r>
          </w:p>
        </w:tc>
        <w:tc>
          <w:tcPr>
            <w:tcW w:w="1933" w:type="dxa"/>
          </w:tcPr>
          <w:p w14:paraId="69A5130C" w14:textId="21520DA4" w:rsidR="00554301" w:rsidRPr="00554301" w:rsidRDefault="00554301" w:rsidP="00EC4167">
            <w:pPr>
              <w:pStyle w:val="Corpsdetexte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  <w:r w:rsidRPr="00554301">
              <w:rPr>
                <w:rStyle w:val="HighlightedVariable"/>
                <w:color w:val="000000" w:themeColor="text1"/>
              </w:rPr>
              <w:t>Kintana Manoa Mirantsoa ANDRIAMBOLOLONA</w:t>
            </w:r>
          </w:p>
        </w:tc>
        <w:tc>
          <w:tcPr>
            <w:tcW w:w="2036" w:type="dxa"/>
          </w:tcPr>
          <w:p w14:paraId="7CD8931D" w14:textId="39506183" w:rsidR="00554301" w:rsidRPr="00554301" w:rsidRDefault="00554301" w:rsidP="00EC4167">
            <w:pPr>
              <w:pStyle w:val="Corpsdetexte"/>
              <w:spacing w:before="60" w:after="60"/>
              <w:ind w:left="0"/>
            </w:pPr>
            <w:r w:rsidRPr="00554301">
              <w:t>1.3</w:t>
            </w:r>
          </w:p>
        </w:tc>
        <w:tc>
          <w:tcPr>
            <w:tcW w:w="2977" w:type="dxa"/>
          </w:tcPr>
          <w:p w14:paraId="1B90C4FC" w14:textId="7165AA88" w:rsidR="00554301" w:rsidRPr="00554301" w:rsidRDefault="00554301" w:rsidP="00EC4167">
            <w:pPr>
              <w:pStyle w:val="Corpsdetexte"/>
              <w:spacing w:before="60" w:after="60"/>
              <w:ind w:left="0"/>
            </w:pPr>
            <w:r w:rsidRPr="00554301">
              <w:t>Changement des déclencheur</w:t>
            </w:r>
          </w:p>
        </w:tc>
      </w:tr>
    </w:tbl>
    <w:p w14:paraId="36B9EDFD" w14:textId="77777777" w:rsidR="001F61FA" w:rsidRPr="00554301" w:rsidRDefault="001F61FA">
      <w:pPr>
        <w:pStyle w:val="Corpsdetexte"/>
      </w:pPr>
    </w:p>
    <w:p w14:paraId="15EBDCAD" w14:textId="2509EFF3" w:rsidR="00941EF9" w:rsidRPr="00554301" w:rsidRDefault="00941EF9" w:rsidP="00033A89">
      <w:pPr>
        <w:pStyle w:val="Titre2"/>
      </w:pPr>
      <w:bookmarkStart w:id="2" w:name="_Toc209168584"/>
      <w:r w:rsidRPr="00554301">
        <w:t>Re</w:t>
      </w:r>
      <w:r w:rsidR="00CD32AC" w:rsidRPr="00554301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554301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554301" w:rsidRDefault="00FA64D8" w:rsidP="00EE31B9">
            <w:pPr>
              <w:pStyle w:val="Corpsdetexte"/>
              <w:spacing w:before="60" w:after="60"/>
              <w:ind w:left="0" w:right="562"/>
              <w:rPr>
                <w:bCs/>
                <w:color w:val="FFFFFF"/>
              </w:rPr>
            </w:pPr>
            <w:r w:rsidRPr="00554301">
              <w:rPr>
                <w:bCs/>
                <w:color w:val="FFFFFF"/>
              </w:rPr>
              <w:t>N</w:t>
            </w:r>
            <w:r w:rsidR="00EB2B93" w:rsidRPr="00554301">
              <w:rPr>
                <w:bCs/>
                <w:color w:val="FFFFFF"/>
              </w:rPr>
              <w:t>o</w:t>
            </w:r>
            <w:r w:rsidRPr="00554301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554301" w:rsidRDefault="00EB2B93" w:rsidP="00EE31B9">
            <w:pPr>
              <w:pStyle w:val="Corpsdetexte"/>
              <w:spacing w:before="60" w:after="60"/>
              <w:ind w:left="0" w:right="562"/>
              <w:rPr>
                <w:bCs/>
                <w:color w:val="FFFFFF"/>
              </w:rPr>
            </w:pPr>
            <w:r w:rsidRPr="00554301">
              <w:rPr>
                <w:bCs/>
                <w:color w:val="FFFFFF"/>
              </w:rPr>
              <w:t>Rôle</w:t>
            </w:r>
          </w:p>
        </w:tc>
      </w:tr>
      <w:tr w:rsidR="00FA64D8" w:rsidRPr="00554301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554301" w:rsidRDefault="00FA64D8" w:rsidP="00985D51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554301" w:rsidRDefault="00FA64D8" w:rsidP="00985D51">
            <w:pPr>
              <w:pStyle w:val="Corpsdetexte"/>
              <w:spacing w:before="60" w:after="60"/>
              <w:ind w:left="0" w:right="567"/>
            </w:pPr>
          </w:p>
        </w:tc>
      </w:tr>
      <w:tr w:rsidR="00FA64D8" w:rsidRPr="00554301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554301" w:rsidRDefault="00FA64D8" w:rsidP="00985D51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554301" w:rsidRDefault="00FA64D8" w:rsidP="00985D51">
            <w:pPr>
              <w:pStyle w:val="Corpsdetexte"/>
              <w:spacing w:before="60" w:after="60"/>
              <w:ind w:left="0" w:right="567"/>
            </w:pPr>
          </w:p>
        </w:tc>
      </w:tr>
      <w:tr w:rsidR="00FA64D8" w:rsidRPr="00554301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554301" w:rsidRDefault="00FA64D8" w:rsidP="00985D51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554301" w:rsidRDefault="00FA64D8" w:rsidP="00985D51">
            <w:pPr>
              <w:pStyle w:val="Corpsdetexte"/>
              <w:spacing w:before="60" w:after="60"/>
              <w:ind w:left="0" w:right="567"/>
            </w:pPr>
          </w:p>
        </w:tc>
      </w:tr>
      <w:tr w:rsidR="00FA64D8" w:rsidRPr="00554301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554301" w:rsidRDefault="00FA64D8" w:rsidP="00985D51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554301" w:rsidRDefault="00FA64D8" w:rsidP="00985D51">
            <w:pPr>
              <w:pStyle w:val="Corpsdetexte"/>
              <w:spacing w:before="60" w:after="60"/>
              <w:ind w:left="0" w:right="567"/>
            </w:pPr>
          </w:p>
        </w:tc>
      </w:tr>
    </w:tbl>
    <w:p w14:paraId="490765AE" w14:textId="77777777" w:rsidR="00941EF9" w:rsidRPr="00554301" w:rsidRDefault="00941EF9">
      <w:pPr>
        <w:pStyle w:val="Corpsdetexte"/>
      </w:pPr>
    </w:p>
    <w:p w14:paraId="3BD4AEAF" w14:textId="1FB8DBA8" w:rsidR="00941EF9" w:rsidRPr="00554301" w:rsidRDefault="00EB2B93">
      <w:pPr>
        <w:pStyle w:val="TOCHeading1"/>
      </w:pPr>
      <w:r w:rsidRPr="00554301">
        <w:lastRenderedPageBreak/>
        <w:t>Sommaire</w:t>
      </w:r>
    </w:p>
    <w:p w14:paraId="2111B840" w14:textId="40DDF5DD" w:rsidR="008072BD" w:rsidRDefault="0035768A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G" w:eastAsia="en-MG"/>
          <w14:ligatures w14:val="standardContextual"/>
        </w:rPr>
      </w:pPr>
      <w:r w:rsidRPr="00554301">
        <w:rPr>
          <w:b w:val="0"/>
        </w:rPr>
        <w:fldChar w:fldCharType="begin"/>
      </w:r>
      <w:r w:rsidRPr="00554301">
        <w:rPr>
          <w:b w:val="0"/>
        </w:rPr>
        <w:instrText xml:space="preserve"> TOC \o "1-2" \h \z </w:instrText>
      </w:r>
      <w:r w:rsidRPr="00554301">
        <w:rPr>
          <w:b w:val="0"/>
        </w:rPr>
        <w:fldChar w:fldCharType="separate"/>
      </w:r>
      <w:hyperlink w:anchor="_Toc209168582" w:history="1">
        <w:r w:rsidR="008072BD" w:rsidRPr="001C5DC7">
          <w:rPr>
            <w:rStyle w:val="Lienhypertexte"/>
            <w:noProof/>
          </w:rPr>
          <w:t>1</w:t>
        </w:r>
        <w:r w:rsidR="008072BD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="008072BD" w:rsidRPr="001C5DC7">
          <w:rPr>
            <w:rStyle w:val="Lienhypertexte"/>
            <w:noProof/>
          </w:rPr>
          <w:t>CONTROLE DU DOCUMENT</w:t>
        </w:r>
        <w:r w:rsidR="008072BD">
          <w:rPr>
            <w:noProof/>
            <w:webHidden/>
          </w:rPr>
          <w:tab/>
        </w:r>
        <w:r w:rsidR="008072BD">
          <w:rPr>
            <w:noProof/>
            <w:webHidden/>
          </w:rPr>
          <w:fldChar w:fldCharType="begin"/>
        </w:r>
        <w:r w:rsidR="008072BD">
          <w:rPr>
            <w:noProof/>
            <w:webHidden/>
          </w:rPr>
          <w:instrText xml:space="preserve"> PAGEREF _Toc209168582 \h </w:instrText>
        </w:r>
        <w:r w:rsidR="008072BD">
          <w:rPr>
            <w:noProof/>
            <w:webHidden/>
          </w:rPr>
        </w:r>
        <w:r w:rsidR="008072BD">
          <w:rPr>
            <w:noProof/>
            <w:webHidden/>
          </w:rPr>
          <w:fldChar w:fldCharType="separate"/>
        </w:r>
        <w:r w:rsidR="008072BD">
          <w:rPr>
            <w:noProof/>
            <w:webHidden/>
          </w:rPr>
          <w:t>2</w:t>
        </w:r>
        <w:r w:rsidR="008072BD">
          <w:rPr>
            <w:noProof/>
            <w:webHidden/>
          </w:rPr>
          <w:fldChar w:fldCharType="end"/>
        </w:r>
      </w:hyperlink>
    </w:p>
    <w:p w14:paraId="3FD631DD" w14:textId="63EF127B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83" w:history="1">
        <w:r w:rsidRPr="001C5DC7">
          <w:rPr>
            <w:rStyle w:val="Lienhypertext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43B11F" w14:textId="015AD744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84" w:history="1">
        <w:r w:rsidRPr="001C5DC7">
          <w:rPr>
            <w:rStyle w:val="Lienhypertexte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EEB0D4" w14:textId="6324CF8E" w:rsidR="008072BD" w:rsidRDefault="008072BD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85" w:history="1">
        <w:r w:rsidRPr="001C5DC7">
          <w:rPr>
            <w:rStyle w:val="Lienhypertext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028231" w14:textId="7DD93317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86" w:history="1">
        <w:r w:rsidRPr="001C5DC7">
          <w:rPr>
            <w:rStyle w:val="Lienhypertexte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496F16" w14:textId="19B323A1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87" w:history="1">
        <w:r w:rsidRPr="001C5DC7">
          <w:rPr>
            <w:rStyle w:val="Lienhypertexte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377E4D" w14:textId="7A53980C" w:rsidR="008072BD" w:rsidRDefault="008072BD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88" w:history="1">
        <w:r w:rsidRPr="001C5DC7">
          <w:rPr>
            <w:rStyle w:val="Lienhypertext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F52B9C" w14:textId="49EA5969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89" w:history="1">
        <w:r w:rsidRPr="001C5DC7">
          <w:rPr>
            <w:rStyle w:val="Lienhypertexte"/>
            <w:noProof/>
            <w:highlight w:val="yellow"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  <w:highlight w:val="yellow"/>
          </w:rPr>
          <w:t>Déclencheurs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96DF22" w14:textId="26F19103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90" w:history="1">
        <w:r w:rsidRPr="001C5DC7">
          <w:rPr>
            <w:rStyle w:val="Lienhypertexte"/>
            <w:noProof/>
            <w:highlight w:val="yellow"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  <w:highlight w:val="yellow"/>
          </w:rPr>
          <w:t>MEC Mapping : Custom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FADE91" w14:textId="020DBC42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91" w:history="1">
        <w:r w:rsidRPr="001C5DC7">
          <w:rPr>
            <w:rStyle w:val="Lienhypertexte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391188" w14:textId="529F1BD0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92" w:history="1">
        <w:r w:rsidRPr="001C5DC7">
          <w:rPr>
            <w:rStyle w:val="Lienhypertexte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Point de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62525E" w14:textId="7E6E1CAE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93" w:history="1">
        <w:r w:rsidRPr="001C5DC7">
          <w:rPr>
            <w:rStyle w:val="Lienhypertexte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Flux de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FEB052" w14:textId="384936F1" w:rsidR="008072BD" w:rsidRDefault="008072BD">
      <w:pPr>
        <w:pStyle w:val="TM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94" w:history="1">
        <w:r w:rsidRPr="001C5DC7">
          <w:rPr>
            <w:rStyle w:val="Lienhypertexte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Manipulation de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BF2144" w14:textId="49140D0F" w:rsidR="008072BD" w:rsidRDefault="008072BD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95" w:history="1">
        <w:r w:rsidRPr="001C5DC7">
          <w:rPr>
            <w:rStyle w:val="Lienhypertext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STRUCTURE FICHIER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6C019F" w14:textId="10CED978" w:rsidR="008072BD" w:rsidRDefault="008072BD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96" w:history="1">
        <w:r w:rsidRPr="001C5DC7">
          <w:rPr>
            <w:rStyle w:val="Lienhypertexte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EXEMPLE FICHIER SORTANTE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871B63" w14:textId="53A6EE62" w:rsidR="008072BD" w:rsidRDefault="008072BD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97" w:history="1">
        <w:r w:rsidRPr="001C5DC7">
          <w:rPr>
            <w:rStyle w:val="Lienhypertexte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GESTION DES ERREURS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326AB9" w14:textId="0738AF5E" w:rsidR="008072BD" w:rsidRDefault="008072BD">
      <w:pPr>
        <w:pStyle w:val="TM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G" w:eastAsia="en-MG"/>
          <w14:ligatures w14:val="standardContextual"/>
        </w:rPr>
      </w:pPr>
      <w:hyperlink w:anchor="_Toc209168598" w:history="1">
        <w:r w:rsidRPr="001C5DC7">
          <w:rPr>
            <w:rStyle w:val="Lienhypertexte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G" w:eastAsia="en-MG"/>
            <w14:ligatures w14:val="standardContextual"/>
          </w:rPr>
          <w:tab/>
        </w:r>
        <w:r w:rsidRPr="001C5DC7">
          <w:rPr>
            <w:rStyle w:val="Lienhypertexte"/>
            <w:noProof/>
          </w:rPr>
          <w:t>POINTS A DETERMINER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9D1AD0" w14:textId="0C35192C" w:rsidR="00941EF9" w:rsidRPr="00554301" w:rsidRDefault="0035768A">
      <w:r w:rsidRPr="00554301">
        <w:rPr>
          <w:b/>
        </w:rPr>
        <w:fldChar w:fldCharType="end"/>
      </w:r>
    </w:p>
    <w:p w14:paraId="7A1A7B25" w14:textId="77777777" w:rsidR="00444DFD" w:rsidRPr="00554301" w:rsidRDefault="00444DFD" w:rsidP="00D25469">
      <w:pPr>
        <w:pStyle w:val="Corpsdetexte"/>
      </w:pPr>
    </w:p>
    <w:p w14:paraId="64F3359F" w14:textId="0AC7CB57" w:rsidR="004C1B44" w:rsidRPr="00554301" w:rsidRDefault="003871BB" w:rsidP="006A18D4">
      <w:pPr>
        <w:pStyle w:val="Titre1"/>
      </w:pPr>
      <w:bookmarkStart w:id="3" w:name="_Toc209168585"/>
      <w:r w:rsidRPr="00554301">
        <w:lastRenderedPageBreak/>
        <w:t>PRESENTATION GENERALE</w:t>
      </w:r>
      <w:bookmarkEnd w:id="3"/>
    </w:p>
    <w:p w14:paraId="0C6AC1CE" w14:textId="1C645F88" w:rsidR="006B11AC" w:rsidRPr="00554301" w:rsidRDefault="006B11AC" w:rsidP="00151491">
      <w:pPr>
        <w:pStyle w:val="Corpsdetexte"/>
        <w:ind w:left="0"/>
      </w:pPr>
      <w:r w:rsidRPr="00554301">
        <w:t>Le but de ce document e</w:t>
      </w:r>
      <w:r w:rsidR="002E6522" w:rsidRPr="00554301">
        <w:t>s</w:t>
      </w:r>
      <w:r w:rsidRPr="00554301">
        <w:t>t de</w:t>
      </w:r>
      <w:r w:rsidR="000420A5" w:rsidRPr="00554301">
        <w:t xml:space="preserve"> décri</w:t>
      </w:r>
      <w:r w:rsidRPr="00554301">
        <w:t>re</w:t>
      </w:r>
      <w:r w:rsidR="000420A5" w:rsidRPr="00554301">
        <w:t xml:space="preserve"> la conception </w:t>
      </w:r>
      <w:r w:rsidRPr="00554301">
        <w:t xml:space="preserve">technique </w:t>
      </w:r>
      <w:r w:rsidR="000420A5" w:rsidRPr="00554301">
        <w:t>détaillée de</w:t>
      </w:r>
      <w:r w:rsidRPr="00554301">
        <w:t xml:space="preserve"> l’interface sortante</w:t>
      </w:r>
      <w:r w:rsidR="000420A5" w:rsidRPr="00554301">
        <w:t xml:space="preserve"> </w:t>
      </w:r>
      <w:r w:rsidR="00151491" w:rsidRPr="00554301">
        <w:rPr>
          <w:rStyle w:val="HighlightedVariable"/>
        </w:rPr>
        <w:t>00</w:t>
      </w:r>
      <w:r w:rsidR="00A959A2" w:rsidRPr="00554301">
        <w:rPr>
          <w:rStyle w:val="HighlightedVariable"/>
        </w:rPr>
        <w:t>1</w:t>
      </w:r>
      <w:r w:rsidR="00151491" w:rsidRPr="00554301">
        <w:rPr>
          <w:rStyle w:val="HighlightedVariable"/>
        </w:rPr>
        <w:t>_OUT_</w:t>
      </w:r>
      <w:r w:rsidR="00A959A2" w:rsidRPr="00554301">
        <w:rPr>
          <w:rStyle w:val="HighlightedVariable"/>
        </w:rPr>
        <w:t>L</w:t>
      </w:r>
      <w:r w:rsidR="001477EC" w:rsidRPr="00554301">
        <w:rPr>
          <w:rStyle w:val="HighlightedVariable"/>
        </w:rPr>
        <w:t xml:space="preserve"> VIF </w:t>
      </w:r>
      <w:r w:rsidR="001D5E7C" w:rsidRPr="00554301">
        <w:rPr>
          <w:rStyle w:val="HighlightedVariable"/>
        </w:rPr>
        <w:t>OA</w:t>
      </w:r>
      <w:r w:rsidR="000420A5" w:rsidRPr="00554301">
        <w:t xml:space="preserve">.  </w:t>
      </w:r>
    </w:p>
    <w:p w14:paraId="48C6B2C0" w14:textId="1D9F8980" w:rsidR="004C1B44" w:rsidRPr="00554301" w:rsidRDefault="000420A5" w:rsidP="00151491">
      <w:pPr>
        <w:pStyle w:val="Corpsdetexte"/>
        <w:ind w:left="0"/>
      </w:pPr>
      <w:r w:rsidRPr="00554301">
        <w:t>Cette spécification, ainsi que la spécification d’analyse et les spécifications de cas d’utilisation associées constituent la conception détaillée complète de ce package de cas d’utilisation.</w:t>
      </w:r>
    </w:p>
    <w:p w14:paraId="4B62A618" w14:textId="77A3E3D6" w:rsidR="000E4B79" w:rsidRPr="00554301" w:rsidRDefault="00051C3F" w:rsidP="000E4B79">
      <w:pPr>
        <w:pStyle w:val="Titre2"/>
      </w:pPr>
      <w:bookmarkStart w:id="4" w:name="_Toc209168586"/>
      <w:r w:rsidRPr="00554301">
        <w:t>P</w:t>
      </w:r>
      <w:r w:rsidR="006B11AC" w:rsidRPr="00554301">
        <w:t>rérequis</w:t>
      </w:r>
      <w:bookmarkEnd w:id="4"/>
    </w:p>
    <w:p w14:paraId="228AB9BE" w14:textId="7570BB96" w:rsidR="000E4B79" w:rsidRPr="00554301" w:rsidRDefault="006B11AC" w:rsidP="006B11AC">
      <w:pPr>
        <w:pStyle w:val="Corpsdetexte"/>
        <w:ind w:left="0"/>
      </w:pPr>
      <w:r w:rsidRPr="00554301">
        <w:t>Les étapes prérequis pour le bon fonctionnement de cette demi-interface est listé ci-dessous :</w:t>
      </w:r>
    </w:p>
    <w:p w14:paraId="7C236711" w14:textId="570DA81A" w:rsidR="002E6522" w:rsidRPr="00554301" w:rsidRDefault="002E6522" w:rsidP="006657A3">
      <w:pPr>
        <w:pStyle w:val="Corpsdetexte"/>
        <w:numPr>
          <w:ilvl w:val="0"/>
          <w:numId w:val="9"/>
        </w:numPr>
      </w:pPr>
      <w:proofErr w:type="spellStart"/>
      <w:r w:rsidRPr="00554301">
        <w:t>L</w:t>
      </w:r>
      <w:r w:rsidR="000D2C24" w:rsidRPr="00554301">
        <w:t>’</w:t>
      </w:r>
      <w:r w:rsidRPr="00554301">
        <w:t>object</w:t>
      </w:r>
      <w:proofErr w:type="spellEnd"/>
      <w:r w:rsidRPr="00554301">
        <w:t xml:space="preserve"> </w:t>
      </w:r>
      <w:proofErr w:type="spellStart"/>
      <w:r w:rsidRPr="00554301">
        <w:t>schema</w:t>
      </w:r>
      <w:proofErr w:type="spellEnd"/>
      <w:r w:rsidRPr="00554301">
        <w:t xml:space="preserve"> </w:t>
      </w:r>
      <w:proofErr w:type="spellStart"/>
      <w:r w:rsidR="001D5E7C" w:rsidRPr="00554301">
        <w:rPr>
          <w:b/>
          <w:bCs/>
        </w:rPr>
        <w:t>VIFCommandeAchatCustom</w:t>
      </w:r>
      <w:proofErr w:type="spellEnd"/>
      <w:r w:rsidRPr="00554301">
        <w:rPr>
          <w:b/>
          <w:bCs/>
        </w:rPr>
        <w:t xml:space="preserve"> </w:t>
      </w:r>
      <w:r w:rsidRPr="00554301">
        <w:t xml:space="preserve">doit être présent dans Data </w:t>
      </w:r>
      <w:proofErr w:type="spellStart"/>
      <w:r w:rsidRPr="00554301">
        <w:t>Catalog</w:t>
      </w:r>
      <w:proofErr w:type="spellEnd"/>
      <w:r w:rsidRPr="00554301">
        <w:t xml:space="preserve"> &gt; Object </w:t>
      </w:r>
      <w:proofErr w:type="spellStart"/>
      <w:r w:rsidRPr="00554301">
        <w:t>Schemas</w:t>
      </w:r>
      <w:proofErr w:type="spellEnd"/>
      <w:r w:rsidRPr="00554301">
        <w:t>.</w:t>
      </w:r>
    </w:p>
    <w:p w14:paraId="7535F188" w14:textId="2D220139" w:rsidR="002E6522" w:rsidRPr="00554301" w:rsidRDefault="002E6522" w:rsidP="006657A3">
      <w:pPr>
        <w:pStyle w:val="Corpsdetexte"/>
        <w:numPr>
          <w:ilvl w:val="0"/>
          <w:numId w:val="9"/>
        </w:numPr>
      </w:pPr>
      <w:r w:rsidRPr="00554301">
        <w:t xml:space="preserve">La session </w:t>
      </w:r>
      <w:proofErr w:type="spellStart"/>
      <w:r w:rsidRPr="00554301">
        <w:rPr>
          <w:b/>
          <w:bCs/>
        </w:rPr>
        <w:t>CST_</w:t>
      </w:r>
      <w:r w:rsidR="001D5E7C" w:rsidRPr="00554301">
        <w:rPr>
          <w:b/>
          <w:bCs/>
        </w:rPr>
        <w:t>VIFCommandeAchatCustom</w:t>
      </w:r>
      <w:proofErr w:type="spellEnd"/>
      <w:r w:rsidR="00A618EB" w:rsidRPr="00554301">
        <w:rPr>
          <w:b/>
          <w:bCs/>
        </w:rPr>
        <w:t xml:space="preserve"> </w:t>
      </w:r>
      <w:r w:rsidRPr="00554301">
        <w:t>doit être Active en Event Analytics Rules.</w:t>
      </w:r>
    </w:p>
    <w:p w14:paraId="12495B97" w14:textId="4228FE4C" w:rsidR="006B11AC" w:rsidRPr="00554301" w:rsidRDefault="00554301" w:rsidP="00554301">
      <w:pPr>
        <w:pStyle w:val="Corpsdetexte"/>
        <w:ind w:left="0"/>
        <w:rPr>
          <w:highlight w:val="yellow"/>
        </w:rPr>
      </w:pPr>
      <w:r w:rsidRPr="00554301">
        <w:rPr>
          <w:highlight w:val="yellow"/>
        </w:rPr>
        <w:t>Note : 18/09/2025</w:t>
      </w:r>
    </w:p>
    <w:p w14:paraId="321A6065" w14:textId="25D424B7" w:rsidR="00554301" w:rsidRPr="00554301" w:rsidRDefault="00554301" w:rsidP="00554301">
      <w:pPr>
        <w:pStyle w:val="Corpsdetexte"/>
        <w:ind w:left="0"/>
      </w:pPr>
      <w:r w:rsidRPr="00554301">
        <w:rPr>
          <w:highlight w:val="yellow"/>
        </w:rPr>
        <w:t>Changement du déclencheur</w:t>
      </w:r>
      <w:r w:rsidR="00ED4F88">
        <w:rPr>
          <w:highlight w:val="yellow"/>
        </w:rPr>
        <w:t>, ION Mapping</w:t>
      </w:r>
      <w:r w:rsidRPr="00554301">
        <w:rPr>
          <w:highlight w:val="yellow"/>
        </w:rPr>
        <w:t xml:space="preserve"> et du MEC Mapper</w:t>
      </w:r>
    </w:p>
    <w:p w14:paraId="311174E8" w14:textId="7847DFE7" w:rsidR="000E4B79" w:rsidRPr="00554301" w:rsidRDefault="00051C3F" w:rsidP="000E4B79">
      <w:pPr>
        <w:pStyle w:val="Titre2"/>
      </w:pPr>
      <w:bookmarkStart w:id="5" w:name="_Toc209168587"/>
      <w:r w:rsidRPr="00554301">
        <w:t>Solution proposée</w:t>
      </w:r>
      <w:bookmarkEnd w:id="5"/>
    </w:p>
    <w:p w14:paraId="51FAA071" w14:textId="634EF9A3" w:rsidR="00151491" w:rsidRPr="00554301" w:rsidRDefault="00151491" w:rsidP="00151491">
      <w:pPr>
        <w:pStyle w:val="Corpsdetexte"/>
        <w:spacing w:line="360" w:lineRule="auto"/>
        <w:ind w:left="0"/>
        <w:jc w:val="both"/>
        <w:rPr>
          <w:rFonts w:cs="Arial"/>
        </w:rPr>
      </w:pPr>
      <w:r w:rsidRPr="00554301">
        <w:rPr>
          <w:rFonts w:cs="Arial"/>
        </w:rPr>
        <w:t xml:space="preserve">La solution proposée consiste à développer une </w:t>
      </w:r>
      <w:r w:rsidR="006B11AC" w:rsidRPr="00554301">
        <w:rPr>
          <w:rFonts w:cs="Arial"/>
        </w:rPr>
        <w:t>demi-</w:t>
      </w:r>
      <w:r w:rsidRPr="00554301">
        <w:rPr>
          <w:rFonts w:cs="Arial"/>
        </w:rPr>
        <w:t>interface pour extraire les données</w:t>
      </w:r>
      <w:r w:rsidR="006B11AC" w:rsidRPr="00554301">
        <w:rPr>
          <w:rFonts w:cs="Arial"/>
        </w:rPr>
        <w:t xml:space="preserve"> </w:t>
      </w:r>
      <w:r w:rsidR="004074DD" w:rsidRPr="00554301">
        <w:rPr>
          <w:rFonts w:cs="Arial"/>
        </w:rPr>
        <w:t xml:space="preserve">de commande d’achat, </w:t>
      </w:r>
      <w:r w:rsidR="00F06251" w:rsidRPr="00554301">
        <w:rPr>
          <w:rFonts w:cs="Arial"/>
        </w:rPr>
        <w:t>(</w:t>
      </w:r>
      <w:r w:rsidR="004074DD" w:rsidRPr="00554301">
        <w:rPr>
          <w:rFonts w:cs="Arial"/>
        </w:rPr>
        <w:t>PPS200</w:t>
      </w:r>
      <w:r w:rsidR="00F06251" w:rsidRPr="00554301">
        <w:rPr>
          <w:rFonts w:cs="Arial"/>
        </w:rPr>
        <w:t>/</w:t>
      </w:r>
      <w:r w:rsidR="004074DD" w:rsidRPr="00554301">
        <w:rPr>
          <w:rFonts w:cs="Arial"/>
        </w:rPr>
        <w:t>PPS201</w:t>
      </w:r>
      <w:r w:rsidR="00F06251" w:rsidRPr="00554301">
        <w:rPr>
          <w:rFonts w:cs="Arial"/>
        </w:rPr>
        <w:t>)</w:t>
      </w:r>
      <w:r w:rsidRPr="00554301">
        <w:rPr>
          <w:rFonts w:cs="Arial"/>
        </w:rPr>
        <w:t xml:space="preserve"> provenant de M3 afin de les intégrer dans </w:t>
      </w:r>
      <w:r w:rsidR="0084426B" w:rsidRPr="00554301">
        <w:t>le biais de</w:t>
      </w:r>
      <w:r w:rsidRPr="00554301">
        <w:t xml:space="preserve"> </w:t>
      </w:r>
      <w:proofErr w:type="spellStart"/>
      <w:r w:rsidRPr="00554301">
        <w:t>BlueWay</w:t>
      </w:r>
      <w:proofErr w:type="spellEnd"/>
      <w:r w:rsidRPr="00554301">
        <w:rPr>
          <w:rFonts w:cs="Arial"/>
        </w:rPr>
        <w:t>.</w:t>
      </w:r>
    </w:p>
    <w:p w14:paraId="5355F4F1" w14:textId="5FB4FE2B" w:rsidR="002E6522" w:rsidRPr="00554301" w:rsidRDefault="002E6522" w:rsidP="00151491">
      <w:pPr>
        <w:pStyle w:val="Corpsdetexte"/>
        <w:spacing w:line="360" w:lineRule="auto"/>
        <w:ind w:left="0"/>
        <w:jc w:val="both"/>
      </w:pPr>
      <w:r w:rsidRPr="00554301">
        <w:t xml:space="preserve">Un BOD personnalisé sera utilisé pour récupérer les champs depuis l’événement (sur la table </w:t>
      </w:r>
      <w:r w:rsidR="00654778" w:rsidRPr="00554301">
        <w:t>MPHEAD</w:t>
      </w:r>
      <w:r w:rsidRPr="00554301">
        <w:t xml:space="preserve"> </w:t>
      </w:r>
      <w:proofErr w:type="gramStart"/>
      <w:r w:rsidRPr="00554301">
        <w:t>ou )</w:t>
      </w:r>
      <w:proofErr w:type="gramEnd"/>
      <w:r w:rsidRPr="00554301">
        <w:t xml:space="preserve"> qui a déclenché l’interface. Le MEC mapping fait appel à plusieurs APIs afin de récupérer d’autres champs. Ces informations sont envoyées au répertoire défini via le </w:t>
      </w:r>
      <w:proofErr w:type="spellStart"/>
      <w:r w:rsidRPr="00554301">
        <w:t>Dataflow</w:t>
      </w:r>
      <w:proofErr w:type="spellEnd"/>
      <w:r w:rsidRPr="00554301">
        <w:t xml:space="preserve"> et point de connexion dans un format </w:t>
      </w:r>
      <w:r w:rsidR="00BF42BA" w:rsidRPr="00554301">
        <w:t>XML</w:t>
      </w:r>
      <w:r w:rsidRPr="00554301">
        <w:t>.</w:t>
      </w:r>
    </w:p>
    <w:p w14:paraId="16E9EE36" w14:textId="2877F2EB" w:rsidR="00151491" w:rsidRPr="00554301" w:rsidRDefault="00151491" w:rsidP="00151491">
      <w:pPr>
        <w:pStyle w:val="Corpsdetexte"/>
        <w:spacing w:line="360" w:lineRule="auto"/>
        <w:ind w:left="0"/>
        <w:jc w:val="both"/>
        <w:rPr>
          <w:rFonts w:cs="Arial"/>
        </w:rPr>
      </w:pPr>
      <w:r w:rsidRPr="00554301">
        <w:rPr>
          <w:rFonts w:cs="Arial"/>
        </w:rPr>
        <w:t>L’interface se déclenche à chaque fois que l’un</w:t>
      </w:r>
      <w:r w:rsidR="00E9583E" w:rsidRPr="00554301">
        <w:rPr>
          <w:rFonts w:cs="Arial"/>
        </w:rPr>
        <w:t>e</w:t>
      </w:r>
      <w:r w:rsidRPr="00554301">
        <w:rPr>
          <w:rFonts w:cs="Arial"/>
        </w:rPr>
        <w:t xml:space="preserve"> </w:t>
      </w:r>
      <w:r w:rsidR="006B11AC" w:rsidRPr="00554301">
        <w:rPr>
          <w:rFonts w:cs="Arial"/>
        </w:rPr>
        <w:t xml:space="preserve">des conditions listées ci-dessous </w:t>
      </w:r>
      <w:r w:rsidR="00E9583E" w:rsidRPr="00554301">
        <w:rPr>
          <w:rFonts w:cs="Arial"/>
        </w:rPr>
        <w:t>est</w:t>
      </w:r>
      <w:r w:rsidRPr="00554301">
        <w:rPr>
          <w:rFonts w:cs="Arial"/>
        </w:rPr>
        <w:t xml:space="preserve"> re</w:t>
      </w:r>
      <w:r w:rsidR="006B11AC" w:rsidRPr="00554301">
        <w:rPr>
          <w:rFonts w:cs="Arial"/>
        </w:rPr>
        <w:t>ncontrés</w:t>
      </w:r>
      <w:r w:rsidRPr="00554301">
        <w:rPr>
          <w:rFonts w:cs="Arial"/>
        </w:rPr>
        <w:t xml:space="preserve"> : </w:t>
      </w:r>
    </w:p>
    <w:p w14:paraId="27645B52" w14:textId="40B77318" w:rsidR="00151491" w:rsidRPr="00554301" w:rsidRDefault="006B11AC" w:rsidP="006657A3">
      <w:pPr>
        <w:pStyle w:val="Corpsdetexte"/>
        <w:numPr>
          <w:ilvl w:val="0"/>
          <w:numId w:val="6"/>
        </w:numPr>
        <w:spacing w:line="360" w:lineRule="auto"/>
        <w:jc w:val="both"/>
        <w:rPr>
          <w:rFonts w:cs="Arial"/>
        </w:rPr>
      </w:pPr>
      <w:r w:rsidRPr="00554301">
        <w:rPr>
          <w:rFonts w:cs="Arial"/>
        </w:rPr>
        <w:t>C</w:t>
      </w:r>
      <w:r w:rsidR="00151491" w:rsidRPr="00554301">
        <w:rPr>
          <w:rFonts w:cs="Arial"/>
        </w:rPr>
        <w:t xml:space="preserve">réation d’un </w:t>
      </w:r>
      <w:r w:rsidR="002A0429" w:rsidRPr="00554301">
        <w:rPr>
          <w:rFonts w:cs="Arial"/>
        </w:rPr>
        <w:t>ordre d’achat</w:t>
      </w:r>
      <w:r w:rsidR="001825E3" w:rsidRPr="00554301">
        <w:rPr>
          <w:rFonts w:cs="Arial"/>
        </w:rPr>
        <w:t xml:space="preserve"> avec un</w:t>
      </w:r>
      <w:r w:rsidRPr="00554301">
        <w:rPr>
          <w:rFonts w:cs="Arial"/>
        </w:rPr>
        <w:t xml:space="preserve"> statut</w:t>
      </w:r>
      <w:r w:rsidR="001825E3" w:rsidRPr="00554301">
        <w:rPr>
          <w:rFonts w:cs="Arial"/>
        </w:rPr>
        <w:t xml:space="preserve"> bas</w:t>
      </w:r>
      <w:r w:rsidRPr="00554301">
        <w:rPr>
          <w:rFonts w:cs="Arial"/>
        </w:rPr>
        <w:t xml:space="preserve"> </w:t>
      </w:r>
      <w:r w:rsidR="007A2A1E" w:rsidRPr="00554301">
        <w:rPr>
          <w:rFonts w:cs="Arial"/>
        </w:rPr>
        <w:t>15</w:t>
      </w:r>
      <w:r w:rsidRPr="00554301">
        <w:rPr>
          <w:rFonts w:cs="Arial"/>
        </w:rPr>
        <w:t xml:space="preserve"> : Création dans la table </w:t>
      </w:r>
      <w:r w:rsidR="001825E3" w:rsidRPr="00554301">
        <w:rPr>
          <w:rFonts w:cs="Arial"/>
        </w:rPr>
        <w:t>MP</w:t>
      </w:r>
      <w:r w:rsidR="007A2A1E" w:rsidRPr="00554301">
        <w:rPr>
          <w:rFonts w:cs="Arial"/>
        </w:rPr>
        <w:t>LINE</w:t>
      </w:r>
      <w:r w:rsidR="001825E3" w:rsidRPr="00554301">
        <w:rPr>
          <w:rFonts w:cs="Arial"/>
        </w:rPr>
        <w:t>.</w:t>
      </w:r>
    </w:p>
    <w:p w14:paraId="50101A20" w14:textId="38758D8E" w:rsidR="00151491" w:rsidRPr="00554301" w:rsidRDefault="006B11AC" w:rsidP="006657A3">
      <w:pPr>
        <w:pStyle w:val="Corpsdetexte"/>
        <w:numPr>
          <w:ilvl w:val="0"/>
          <w:numId w:val="5"/>
        </w:numPr>
        <w:spacing w:line="360" w:lineRule="auto"/>
        <w:jc w:val="both"/>
        <w:rPr>
          <w:rFonts w:cs="Arial"/>
        </w:rPr>
      </w:pPr>
      <w:r w:rsidRPr="00554301">
        <w:rPr>
          <w:rFonts w:cs="Arial"/>
        </w:rPr>
        <w:t>M</w:t>
      </w:r>
      <w:r w:rsidR="00151491" w:rsidRPr="00554301">
        <w:rPr>
          <w:rFonts w:cs="Arial"/>
        </w:rPr>
        <w:t xml:space="preserve">odification d’un </w:t>
      </w:r>
      <w:r w:rsidR="00FD2FCD" w:rsidRPr="00554301">
        <w:rPr>
          <w:rFonts w:cs="Arial"/>
        </w:rPr>
        <w:t xml:space="preserve">ordre d’achat a un statut de bas </w:t>
      </w:r>
      <w:r w:rsidR="00094B42" w:rsidRPr="00554301">
        <w:rPr>
          <w:rFonts w:cs="Arial"/>
        </w:rPr>
        <w:t>à</w:t>
      </w:r>
      <w:r w:rsidR="00FD2FCD" w:rsidRPr="00554301">
        <w:rPr>
          <w:rFonts w:cs="Arial"/>
        </w:rPr>
        <w:t xml:space="preserve"> </w:t>
      </w:r>
      <w:r w:rsidR="007A2A1E" w:rsidRPr="00554301">
        <w:rPr>
          <w:rFonts w:cs="Arial"/>
        </w:rPr>
        <w:t>15</w:t>
      </w:r>
      <w:r w:rsidR="00FD2FCD" w:rsidRPr="00554301">
        <w:rPr>
          <w:rFonts w:cs="Arial"/>
        </w:rPr>
        <w:t>, 35</w:t>
      </w:r>
      <w:r w:rsidR="008034F1" w:rsidRPr="00554301">
        <w:rPr>
          <w:rFonts w:cs="Arial"/>
        </w:rPr>
        <w:t xml:space="preserve"> et 99</w:t>
      </w:r>
      <w:r w:rsidRPr="00554301">
        <w:t xml:space="preserve"> : Modification dans la table </w:t>
      </w:r>
      <w:r w:rsidR="002A1D03" w:rsidRPr="00554301">
        <w:t>MPLINE</w:t>
      </w:r>
      <w:r w:rsidR="00254EB6" w:rsidRPr="00554301">
        <w:t>.</w:t>
      </w:r>
    </w:p>
    <w:p w14:paraId="085FBD6B" w14:textId="4DAFE8B9" w:rsidR="006B11AC" w:rsidRPr="00554301" w:rsidRDefault="006B11AC" w:rsidP="006657A3">
      <w:pPr>
        <w:pStyle w:val="Corpsdetexte"/>
        <w:numPr>
          <w:ilvl w:val="0"/>
          <w:numId w:val="5"/>
        </w:numPr>
        <w:spacing w:line="360" w:lineRule="auto"/>
        <w:jc w:val="both"/>
        <w:rPr>
          <w:rFonts w:cs="Arial"/>
        </w:rPr>
      </w:pPr>
      <w:r w:rsidRPr="00554301">
        <w:rPr>
          <w:rFonts w:cs="Arial"/>
        </w:rPr>
        <w:t>Modification d</w:t>
      </w:r>
      <w:r w:rsidR="002A2EB2" w:rsidRPr="00554301">
        <w:rPr>
          <w:rFonts w:cs="Arial"/>
        </w:rPr>
        <w:t xml:space="preserve">’un ordre d’achat a un </w:t>
      </w:r>
      <w:proofErr w:type="spellStart"/>
      <w:r w:rsidR="002A2EB2" w:rsidRPr="00554301">
        <w:rPr>
          <w:rFonts w:cs="Arial"/>
        </w:rPr>
        <w:t>status</w:t>
      </w:r>
      <w:proofErr w:type="spellEnd"/>
      <w:r w:rsidR="002A2EB2" w:rsidRPr="00554301">
        <w:rPr>
          <w:rFonts w:cs="Arial"/>
        </w:rPr>
        <w:t xml:space="preserve"> haut </w:t>
      </w:r>
      <w:r w:rsidR="00094B42" w:rsidRPr="00554301">
        <w:rPr>
          <w:rFonts w:cs="Arial"/>
        </w:rPr>
        <w:t xml:space="preserve">à </w:t>
      </w:r>
      <w:r w:rsidR="00254EB6" w:rsidRPr="00554301">
        <w:t>70</w:t>
      </w:r>
      <w:r w:rsidR="00F06251" w:rsidRPr="00554301">
        <w:t>(adresse</w:t>
      </w:r>
      <w:r w:rsidR="004851F6" w:rsidRPr="00554301">
        <w:t>) :</w:t>
      </w:r>
      <w:r w:rsidRPr="00554301">
        <w:t xml:space="preserve"> Modification dans la table </w:t>
      </w:r>
      <w:r w:rsidR="002A1D03" w:rsidRPr="00554301">
        <w:t>MPLINE</w:t>
      </w:r>
      <w:r w:rsidR="00254EB6" w:rsidRPr="00554301">
        <w:t>.</w:t>
      </w:r>
    </w:p>
    <w:p w14:paraId="771AE9AB" w14:textId="2AF466B3" w:rsidR="00243970" w:rsidRPr="00554301" w:rsidRDefault="00374AE8" w:rsidP="00374AE8">
      <w:pPr>
        <w:pStyle w:val="Corpsdetexte"/>
        <w:spacing w:line="360" w:lineRule="auto"/>
        <w:ind w:left="4320"/>
        <w:rPr>
          <w:rFonts w:cs="Arial"/>
        </w:rPr>
      </w:pPr>
      <w:r w:rsidRPr="0055430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14B64B" wp14:editId="52447267">
                <wp:simplePos x="0" y="0"/>
                <wp:positionH relativeFrom="page">
                  <wp:align>center</wp:align>
                </wp:positionH>
                <wp:positionV relativeFrom="paragraph">
                  <wp:posOffset>61595</wp:posOffset>
                </wp:positionV>
                <wp:extent cx="4851400" cy="1286510"/>
                <wp:effectExtent l="0" t="57150" r="25400" b="27940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173263-9C91-7870-E8E1-A4B7E36162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1400" cy="1286510"/>
                          <a:chOff x="0" y="0"/>
                          <a:chExt cx="4851400" cy="1286510"/>
                        </a:xfrm>
                      </wpg:grpSpPr>
                      <wps:wsp>
                        <wps:cNvPr id="410844950" name="Rectangle: Rounded Corners 410844950">
                          <a:extLst>
                            <a:ext uri="{FF2B5EF4-FFF2-40B4-BE49-F238E27FC236}">
                              <a16:creationId xmlns:a16="http://schemas.microsoft.com/office/drawing/2014/main" id="{04905754-B6B7-7859-F21E-26646D3FFCFF}"/>
                            </a:ext>
                          </a:extLst>
                        </wps:cNvPr>
                        <wps:cNvSpPr/>
                        <wps:spPr>
                          <a:xfrm>
                            <a:off x="2105660" y="204470"/>
                            <a:ext cx="1737360" cy="10820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59BD4" w14:textId="77777777" w:rsidR="00374AE8" w:rsidRPr="00554301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554301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1709" name="Rectangle: Rounded Corners 28681709">
                          <a:extLst>
                            <a:ext uri="{FF2B5EF4-FFF2-40B4-BE49-F238E27FC236}">
                              <a16:creationId xmlns:a16="http://schemas.microsoft.com/office/drawing/2014/main" id="{8F62E84D-7D1E-D99F-4E7B-A28AB786EFEC}"/>
                            </a:ext>
                          </a:extLst>
                        </wps:cNvPr>
                        <wps:cNvSpPr/>
                        <wps:spPr>
                          <a:xfrm>
                            <a:off x="0" y="196850"/>
                            <a:ext cx="2103120" cy="10871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F7BA15" w14:textId="77777777" w:rsidR="00374AE8" w:rsidRPr="00554301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554301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57065" name="Rectangle: Rounded Corners 105557065">
                          <a:extLst>
                            <a:ext uri="{FF2B5EF4-FFF2-40B4-BE49-F238E27FC236}">
                              <a16:creationId xmlns:a16="http://schemas.microsoft.com/office/drawing/2014/main" id="{554A7916-9D86-5227-EF36-64C974A145DC}"/>
                            </a:ext>
                          </a:extLst>
                        </wps:cNvPr>
                        <wps:cNvSpPr/>
                        <wps:spPr>
                          <a:xfrm>
                            <a:off x="650240" y="10160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AA7598" w14:textId="77777777" w:rsidR="00374AE8" w:rsidRPr="00554301" w:rsidRDefault="00374AE8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554301">
                                <w:rPr>
                                  <w:color w:val="FFFFFF" w:themeColor="light1"/>
                                </w:rPr>
                                <w:t>M3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537523" name="Rectangle: Rounded Corners 602537523">
                          <a:extLst>
                            <a:ext uri="{FF2B5EF4-FFF2-40B4-BE49-F238E27FC236}">
                              <a16:creationId xmlns:a16="http://schemas.microsoft.com/office/drawing/2014/main" id="{05B77335-B814-1B9A-DDF2-A8C16A11759A}"/>
                            </a:ext>
                          </a:extLst>
                        </wps:cNvPr>
                        <wps:cNvSpPr/>
                        <wps:spPr>
                          <a:xfrm>
                            <a:off x="138430" y="53467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6E4160" w14:textId="77777777" w:rsidR="00374AE8" w:rsidRPr="00554301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554301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Event Analytics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32740" name="Rectangle: Rounded Corners 835932740">
                          <a:extLst>
                            <a:ext uri="{FF2B5EF4-FFF2-40B4-BE49-F238E27FC236}">
                              <a16:creationId xmlns:a16="http://schemas.microsoft.com/office/drawing/2014/main" id="{07ABF4A6-3DAA-44FF-3479-C8F09519FDFB}"/>
                            </a:ext>
                          </a:extLst>
                        </wps:cNvPr>
                        <wps:cNvSpPr/>
                        <wps:spPr>
                          <a:xfrm>
                            <a:off x="1215390" y="54991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CEF523" w14:textId="77777777" w:rsidR="00374AE8" w:rsidRPr="00554301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554301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MEC Mapper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238519" name="Rectangle: Rounded Corners 2101238519">
                          <a:extLst>
                            <a:ext uri="{FF2B5EF4-FFF2-40B4-BE49-F238E27FC236}">
                              <a16:creationId xmlns:a16="http://schemas.microsoft.com/office/drawing/2014/main" id="{B7604780-23ED-3110-F2E7-07F43F4AFB0F}"/>
                            </a:ext>
                          </a:extLst>
                        </wps:cNvPr>
                        <wps:cNvSpPr/>
                        <wps:spPr>
                          <a:xfrm>
                            <a:off x="2292350" y="54483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F23E6" w14:textId="77777777" w:rsidR="00374AE8" w:rsidRPr="00554301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554301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Dataflow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974572" name="Straight Arrow Connector 577974572">
                          <a:extLst>
                            <a:ext uri="{FF2B5EF4-FFF2-40B4-BE49-F238E27FC236}">
                              <a16:creationId xmlns:a16="http://schemas.microsoft.com/office/drawing/2014/main" id="{C32CE207-9427-3A21-987D-E7C1F0851CCE}"/>
                            </a:ext>
                          </a:extLst>
                        </wps:cNvPr>
                        <wps:cNvCnPr/>
                        <wps:spPr>
                          <a:xfrm>
                            <a:off x="939800" y="709930"/>
                            <a:ext cx="2844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975320" name="Straight Arrow Connector 739975320">
                          <a:extLst>
                            <a:ext uri="{FF2B5EF4-FFF2-40B4-BE49-F238E27FC236}">
                              <a16:creationId xmlns:a16="http://schemas.microsoft.com/office/drawing/2014/main" id="{F9778459-E74A-C26B-C437-30F69644D348}"/>
                            </a:ext>
                          </a:extLst>
                        </wps:cNvPr>
                        <wps:cNvCnPr/>
                        <wps:spPr>
                          <a:xfrm>
                            <a:off x="2016760" y="715010"/>
                            <a:ext cx="2844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881659" name="Rectangle: Rounded Corners 261881659">
                          <a:extLst>
                            <a:ext uri="{FF2B5EF4-FFF2-40B4-BE49-F238E27FC236}">
                              <a16:creationId xmlns:a16="http://schemas.microsoft.com/office/drawing/2014/main" id="{472F42B4-5464-E777-676B-8B3C5F9F40F8}"/>
                            </a:ext>
                          </a:extLst>
                        </wps:cNvPr>
                        <wps:cNvSpPr/>
                        <wps:spPr>
                          <a:xfrm>
                            <a:off x="2590800" y="0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0DC6A" w14:textId="77777777" w:rsidR="00374AE8" w:rsidRPr="00554301" w:rsidRDefault="00374AE8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554301">
                                <w:rPr>
                                  <w:color w:val="FFFFFF" w:themeColor="light1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324700" name="Straight Arrow Connector 1712324700">
                          <a:extLst>
                            <a:ext uri="{FF2B5EF4-FFF2-40B4-BE49-F238E27FC236}">
                              <a16:creationId xmlns:a16="http://schemas.microsoft.com/office/drawing/2014/main" id="{EC64514A-8164-D3DE-71D7-FDF572F36810}"/>
                            </a:ext>
                          </a:extLst>
                        </wps:cNvPr>
                        <wps:cNvCnPr/>
                        <wps:spPr>
                          <a:xfrm flipV="1">
                            <a:off x="3083560" y="709930"/>
                            <a:ext cx="914400" cy="5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8969873" name="Rectangle: Rounded Corners 1838969873">
                          <a:extLst>
                            <a:ext uri="{FF2B5EF4-FFF2-40B4-BE49-F238E27FC236}">
                              <a16:creationId xmlns:a16="http://schemas.microsoft.com/office/drawing/2014/main" id="{F0C360C7-E7A2-E998-0D8A-5F4B2E397B20}"/>
                            </a:ext>
                          </a:extLst>
                        </wps:cNvPr>
                        <wps:cNvSpPr/>
                        <wps:spPr>
                          <a:xfrm>
                            <a:off x="4003040" y="511810"/>
                            <a:ext cx="848360" cy="4013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848846" w14:textId="1535D360" w:rsidR="00374AE8" w:rsidRPr="00554301" w:rsidRDefault="00374AE8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554301">
                                <w:rPr>
                                  <w:color w:val="FFFFFF" w:themeColor="light1"/>
                                </w:rPr>
                                <w:t>Blue</w:t>
                              </w:r>
                              <w:r w:rsidR="00DD1F31" w:rsidRPr="00554301">
                                <w:rPr>
                                  <w:color w:val="FFFFFF" w:themeColor="light1"/>
                                </w:rPr>
                                <w:t xml:space="preserve"> </w:t>
                              </w:r>
                              <w:r w:rsidRPr="00554301">
                                <w:rPr>
                                  <w:color w:val="FFFFFF" w:themeColor="light1"/>
                                </w:rPr>
                                <w:t>Way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981464" name="Rectangle: Rounded Corners 1034981464">
                          <a:extLst>
                            <a:ext uri="{FF2B5EF4-FFF2-40B4-BE49-F238E27FC236}">
                              <a16:creationId xmlns:a16="http://schemas.microsoft.com/office/drawing/2014/main" id="{03725521-35A9-6481-5A3D-BE92C66A6F3F}"/>
                            </a:ext>
                          </a:extLst>
                        </wps:cNvPr>
                        <wps:cNvSpPr/>
                        <wps:spPr>
                          <a:xfrm>
                            <a:off x="3037840" y="542290"/>
                            <a:ext cx="878840" cy="23876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14:paraId="566CE75B" w14:textId="77777777" w:rsidR="00374AE8" w:rsidRPr="00554301" w:rsidRDefault="00374AE8" w:rsidP="00374AE8">
                              <w:pPr>
                                <w:jc w:val="center"/>
                                <w:rPr>
                                  <w:color w:val="4F81BD" w:themeColor="accent1"/>
                                  <w:sz w:val="12"/>
                                  <w:szCs w:val="12"/>
                                </w:rPr>
                              </w:pPr>
                              <w:r w:rsidRPr="00554301">
                                <w:rPr>
                                  <w:color w:val="4F81BD" w:themeColor="accent1"/>
                                  <w:sz w:val="12"/>
                                  <w:szCs w:val="12"/>
                                </w:rPr>
                                <w:t>Connection Point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4B64B" id="Group 13" o:spid="_x0000_s1026" style="position:absolute;left:0;text-align:left;margin-left:0;margin-top:4.85pt;width:382pt;height:101.3pt;z-index:251659264;mso-position-horizontal:center;mso-position-horizontal-relative:page" coordsize="48514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">
                <v:roundrect id="Rectangle: Rounded Corners 410844950" o:spid="_x0000_s1027" style="position:absolute;left:21056;top:2044;width:17374;height:108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" fillcolor="white [3201]" strokecolor="#4f81bd [3204]" strokeweight="2pt">
                  <v:textbox>
                    <w:txbxContent>
                      <w:p w14:paraId="01C59BD4" w14:textId="77777777" w:rsidR="00374AE8" w:rsidRPr="00554301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554301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28681709" o:spid="_x0000_s1028" style="position:absolute;top:1968;width:21031;height:108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" fillcolor="white [3201]" strokecolor="#4f81bd [3204]" strokeweight="2pt">
                  <v:textbox>
                    <w:txbxContent>
                      <w:p w14:paraId="14F7BA15" w14:textId="77777777" w:rsidR="00374AE8" w:rsidRPr="00554301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554301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105557065" o:spid="_x0000_s1029" style="position:absolute;left:6502;top:101;width:7468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7EAA7598" w14:textId="77777777" w:rsidR="00374AE8" w:rsidRPr="00554301" w:rsidRDefault="00374AE8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554301">
                          <w:rPr>
                            <w:color w:val="FFFFFF" w:themeColor="light1"/>
                          </w:rPr>
                          <w:t>M3</w:t>
                        </w:r>
                      </w:p>
                    </w:txbxContent>
                  </v:textbox>
                </v:roundrect>
                <v:roundrect id="Rectangle: Rounded Corners 602537523" o:spid="_x0000_s1030" style="position:absolute;left:1384;top:5346;width:7912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6C6E4160" w14:textId="77777777" w:rsidR="00374AE8" w:rsidRPr="00554301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554301">
                          <w:rPr>
                            <w:color w:val="000000" w:themeColor="dark1"/>
                            <w:sz w:val="16"/>
                            <w:szCs w:val="16"/>
                          </w:rPr>
                          <w:t>Event Analytics</w:t>
                        </w:r>
                      </w:p>
                    </w:txbxContent>
                  </v:textbox>
                </v:roundrect>
                <v:roundrect id="Rectangle: Rounded Corners 835932740" o:spid="_x0000_s1031" style="position:absolute;left:12153;top:5499;width:7913;height:37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5CCEF523" w14:textId="77777777" w:rsidR="00374AE8" w:rsidRPr="00554301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554301">
                          <w:rPr>
                            <w:color w:val="000000" w:themeColor="dark1"/>
                            <w:sz w:val="16"/>
                            <w:szCs w:val="16"/>
                          </w:rPr>
                          <w:t>MEC Mapper</w:t>
                        </w:r>
                      </w:p>
                    </w:txbxContent>
                  </v:textbox>
                </v:roundrect>
                <v:roundrect id="Rectangle: Rounded Corners 2101238519" o:spid="_x0000_s1032" style="position:absolute;left:22923;top:5448;width:7912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0A9F23E6" w14:textId="77777777" w:rsidR="00374AE8" w:rsidRPr="00554301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proofErr w:type="spellStart"/>
                        <w:r w:rsidRPr="00554301">
                          <w:rPr>
                            <w:color w:val="000000" w:themeColor="dark1"/>
                            <w:sz w:val="16"/>
                            <w:szCs w:val="16"/>
                          </w:rPr>
                          <w:t>Dataflow</w:t>
                        </w:r>
                        <w:proofErr w:type="spellEnd"/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77974572" o:spid="_x0000_s1033" type="#_x0000_t32" style="position:absolute;left:9398;top:7099;width:28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" strokecolor="#4579b8 [3044]">
                  <v:stroke endarrow="block"/>
                </v:shape>
                <v:shape id="Straight Arrow Connector 739975320" o:spid="_x0000_s1034" type="#_x0000_t32" style="position:absolute;left:20167;top:7150;width:28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" strokecolor="#4579b8 [3044]">
                  <v:stroke endarrow="block"/>
                </v:shape>
                <v:roundrect id="Rectangle: Rounded Corners 261881659" o:spid="_x0000_s1035" style="position:absolute;left:25908;width:7467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1630DC6A" w14:textId="77777777" w:rsidR="00374AE8" w:rsidRPr="00554301" w:rsidRDefault="00374AE8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554301">
                          <w:rPr>
                            <w:color w:val="FFFFFF" w:themeColor="light1"/>
                          </w:rPr>
                          <w:t>ION</w:t>
                        </w:r>
                      </w:p>
                    </w:txbxContent>
                  </v:textbox>
                </v:roundrect>
                <v:shape id="Straight Arrow Connector 1712324700" o:spid="_x0000_s1036" type="#_x0000_t32" style="position:absolute;left:30835;top:7099;width:9144;height: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" strokecolor="#4579b8 [3044]">
                  <v:stroke endarrow="block"/>
                </v:shape>
                <v:roundrect id="Rectangle: Rounded Corners 1838969873" o:spid="_x0000_s1037" style="position:absolute;left:40030;top:5118;width:8484;height:40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" fillcolor="#4f81bd [3204]" strokecolor="#0a121c [484]" strokeweight="2pt">
                  <v:textbox>
                    <w:txbxContent>
                      <w:p w14:paraId="6B848846" w14:textId="1535D360" w:rsidR="00374AE8" w:rsidRPr="00554301" w:rsidRDefault="00374AE8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554301">
                          <w:rPr>
                            <w:color w:val="FFFFFF" w:themeColor="light1"/>
                          </w:rPr>
                          <w:t>Blue</w:t>
                        </w:r>
                        <w:r w:rsidR="00DD1F31" w:rsidRPr="00554301">
                          <w:rPr>
                            <w:color w:val="FFFFFF" w:themeColor="light1"/>
                          </w:rPr>
                          <w:t xml:space="preserve"> </w:t>
                        </w:r>
                        <w:proofErr w:type="spellStart"/>
                        <w:r w:rsidRPr="00554301">
                          <w:rPr>
                            <w:color w:val="FFFFFF" w:themeColor="light1"/>
                          </w:rPr>
                          <w:t>Way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1034981464" o:spid="_x0000_s1038" style="position:absolute;left:30378;top:5422;width:8788;height:23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" filled="f" stroked="f">
                  <v:textbox>
                    <w:txbxContent>
                      <w:p w14:paraId="566CE75B" w14:textId="77777777" w:rsidR="00374AE8" w:rsidRPr="00554301" w:rsidRDefault="00374AE8" w:rsidP="00374AE8">
                        <w:pPr>
                          <w:jc w:val="center"/>
                          <w:rPr>
                            <w:color w:val="4F81BD" w:themeColor="accent1"/>
                            <w:sz w:val="12"/>
                            <w:szCs w:val="12"/>
                          </w:rPr>
                        </w:pPr>
                        <w:r w:rsidRPr="00554301">
                          <w:rPr>
                            <w:color w:val="4F81BD" w:themeColor="accent1"/>
                            <w:sz w:val="12"/>
                            <w:szCs w:val="12"/>
                          </w:rPr>
                          <w:t>Connection Point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00ABA223" w14:textId="177001D3" w:rsidR="004C1B44" w:rsidRPr="00554301" w:rsidRDefault="004C1B44" w:rsidP="00151491">
      <w:pPr>
        <w:pStyle w:val="Corpsdetexte"/>
        <w:ind w:left="0"/>
        <w:jc w:val="center"/>
      </w:pPr>
    </w:p>
    <w:p w14:paraId="5377D6C1" w14:textId="51FB4B3D" w:rsidR="000D545A" w:rsidRPr="00554301" w:rsidRDefault="000D545A" w:rsidP="004C1B44">
      <w:pPr>
        <w:pStyle w:val="Corpsdetexte"/>
      </w:pPr>
    </w:p>
    <w:p w14:paraId="3776933D" w14:textId="0D155F1A" w:rsidR="000D545A" w:rsidRPr="00554301" w:rsidRDefault="000D545A" w:rsidP="004C1B44">
      <w:pPr>
        <w:pStyle w:val="Corpsdetexte"/>
      </w:pPr>
    </w:p>
    <w:p w14:paraId="5AFB6A65" w14:textId="376016E4" w:rsidR="000D545A" w:rsidRPr="00554301" w:rsidRDefault="000D545A" w:rsidP="00DD77B0">
      <w:pPr>
        <w:pStyle w:val="Corpsdetexte"/>
        <w:ind w:left="0"/>
      </w:pPr>
    </w:p>
    <w:p w14:paraId="7A2D795B" w14:textId="23A43045" w:rsidR="004C1B44" w:rsidRPr="00554301" w:rsidRDefault="004C1B44" w:rsidP="000D545A">
      <w:pPr>
        <w:pStyle w:val="Titre1"/>
      </w:pPr>
      <w:bookmarkStart w:id="6" w:name="_Toc270369338"/>
      <w:r w:rsidRPr="00554301">
        <w:lastRenderedPageBreak/>
        <w:t xml:space="preserve"> </w:t>
      </w:r>
      <w:bookmarkStart w:id="7" w:name="_Toc209168588"/>
      <w:bookmarkEnd w:id="6"/>
      <w:r w:rsidR="003871BB" w:rsidRPr="00554301">
        <w:t>SPECIFICATION TECHNIQUE</w:t>
      </w:r>
      <w:bookmarkEnd w:id="7"/>
    </w:p>
    <w:p w14:paraId="0197424F" w14:textId="77777777" w:rsidR="003871BB" w:rsidRPr="00554301" w:rsidRDefault="003871BB" w:rsidP="003871BB">
      <w:pPr>
        <w:pStyle w:val="Corpsdetexte"/>
        <w:ind w:left="0"/>
      </w:pPr>
    </w:p>
    <w:p w14:paraId="3074C347" w14:textId="1E3C6903" w:rsidR="004C1B44" w:rsidRPr="00995EC0" w:rsidRDefault="003871BB" w:rsidP="000D545A">
      <w:pPr>
        <w:pStyle w:val="Titre2"/>
        <w:rPr>
          <w:highlight w:val="yellow"/>
        </w:rPr>
      </w:pPr>
      <w:bookmarkStart w:id="8" w:name="_Toc209168589"/>
      <w:r w:rsidRPr="00995EC0">
        <w:rPr>
          <w:highlight w:val="yellow"/>
        </w:rPr>
        <w:t>Déclencheurs</w:t>
      </w:r>
      <w:bookmarkEnd w:id="8"/>
    </w:p>
    <w:p w14:paraId="44717401" w14:textId="02DE3399" w:rsidR="00055DCD" w:rsidRPr="00554301" w:rsidRDefault="00D6350A" w:rsidP="00D6350A">
      <w:pPr>
        <w:pStyle w:val="Corpsdetexte"/>
        <w:spacing w:line="360" w:lineRule="auto"/>
        <w:ind w:left="0"/>
      </w:pPr>
      <w:r w:rsidRPr="00554301">
        <w:t>Un</w:t>
      </w:r>
      <w:r w:rsidR="00CE1412" w:rsidRPr="00554301">
        <w:t xml:space="preserve"> </w:t>
      </w:r>
      <w:r w:rsidR="00CE1412" w:rsidRPr="00554301">
        <w:rPr>
          <w:b/>
          <w:bCs/>
        </w:rPr>
        <w:t>Event Analytics Rules</w:t>
      </w:r>
      <w:r w:rsidR="00CE1412" w:rsidRPr="00554301">
        <w:t xml:space="preserve"> seront mises en place sur l</w:t>
      </w:r>
      <w:r w:rsidRPr="00554301">
        <w:t>a</w:t>
      </w:r>
      <w:r w:rsidR="00CE1412" w:rsidRPr="00554301">
        <w:t xml:space="preserve"> table </w:t>
      </w:r>
      <w:r w:rsidRPr="00554301">
        <w:rPr>
          <w:b/>
          <w:bCs/>
        </w:rPr>
        <w:t xml:space="preserve">MPLINE </w:t>
      </w:r>
      <w:r w:rsidR="00174D7E" w:rsidRPr="00554301">
        <w:t>afin</w:t>
      </w:r>
      <w:r w:rsidR="00CE1412" w:rsidRPr="00554301">
        <w:t xml:space="preserve"> de déclencher le </w:t>
      </w:r>
      <w:r w:rsidR="00412A24" w:rsidRPr="00554301">
        <w:t xml:space="preserve">custom </w:t>
      </w:r>
      <w:r w:rsidR="00ED4F88">
        <w:t>S</w:t>
      </w:r>
      <w:r w:rsidR="00412A24" w:rsidRPr="00554301">
        <w:t>ync BOD</w:t>
      </w:r>
      <w:r w:rsidR="00CE1412" w:rsidRPr="00554301">
        <w:t>.</w:t>
      </w:r>
    </w:p>
    <w:p w14:paraId="55F3F7E1" w14:textId="4EFF71DB" w:rsidR="00A67F37" w:rsidRPr="00554301" w:rsidRDefault="00533DD5" w:rsidP="00A67F37">
      <w:pPr>
        <w:pStyle w:val="Corpsdetexte"/>
        <w:spacing w:line="276" w:lineRule="auto"/>
        <w:ind w:left="0"/>
        <w:rPr>
          <w:u w:val="single"/>
        </w:rPr>
      </w:pPr>
      <w:r w:rsidRPr="00995EC0">
        <w:rPr>
          <w:highlight w:val="yellow"/>
          <w:u w:val="single"/>
        </w:rPr>
        <w:t xml:space="preserve">1 er </w:t>
      </w:r>
      <w:r w:rsidR="00D6350A" w:rsidRPr="00995EC0">
        <w:rPr>
          <w:highlight w:val="yellow"/>
          <w:u w:val="single"/>
        </w:rPr>
        <w:t>D</w:t>
      </w:r>
      <w:r w:rsidR="00A67F37" w:rsidRPr="00995EC0">
        <w:rPr>
          <w:highlight w:val="yellow"/>
          <w:u w:val="single"/>
        </w:rPr>
        <w:t xml:space="preserve">éclencheur : </w:t>
      </w:r>
      <w:r w:rsidR="005F4DF2" w:rsidRPr="00995EC0">
        <w:rPr>
          <w:highlight w:val="yellow"/>
          <w:u w:val="single"/>
        </w:rPr>
        <w:t>M</w:t>
      </w:r>
      <w:r w:rsidR="00A67F37" w:rsidRPr="00995EC0">
        <w:rPr>
          <w:highlight w:val="yellow"/>
          <w:u w:val="single"/>
        </w:rPr>
        <w:t>odification</w:t>
      </w:r>
      <w:r w:rsidR="00F53F47" w:rsidRPr="00995EC0">
        <w:rPr>
          <w:highlight w:val="yellow"/>
          <w:u w:val="single"/>
        </w:rPr>
        <w:t xml:space="preserve"> sur</w:t>
      </w:r>
      <w:r w:rsidR="00A67F37" w:rsidRPr="00995EC0">
        <w:rPr>
          <w:highlight w:val="yellow"/>
          <w:u w:val="single"/>
        </w:rPr>
        <w:t xml:space="preserve"> </w:t>
      </w:r>
      <w:r w:rsidR="00D6350A" w:rsidRPr="00995EC0">
        <w:rPr>
          <w:highlight w:val="yellow"/>
          <w:u w:val="single"/>
        </w:rPr>
        <w:t>MPLINE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A67F37" w:rsidRPr="00554301" w14:paraId="496A0531" w14:textId="77777777" w:rsidTr="00CB7425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B795978" w14:textId="77777777" w:rsidR="00A67F37" w:rsidRPr="00554301" w:rsidRDefault="00A67F37" w:rsidP="00CB7425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A67F37" w:rsidRPr="00554301" w14:paraId="7CBC12FD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3561646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8A13D5F" w14:textId="1187497C" w:rsidR="00A67F37" w:rsidRPr="00554301" w:rsidRDefault="00A67F37" w:rsidP="00CB7425">
            <w:pPr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CST_</w:t>
            </w:r>
            <w:r w:rsidR="001D5E7C"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</w:p>
        </w:tc>
      </w:tr>
      <w:tr w:rsidR="00A67F37" w:rsidRPr="00554301" w14:paraId="26131010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6317DED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3B8DD6A" w14:textId="62B55707" w:rsidR="00A67F37" w:rsidRPr="00554301" w:rsidRDefault="00F53F47" w:rsidP="00CB7425">
            <w:pPr>
              <w:rPr>
                <w:rFonts w:cs="Arial"/>
                <w:color w:val="000000"/>
                <w:lang w:eastAsia="en-GB"/>
              </w:rPr>
            </w:pPr>
            <w:r w:rsidRPr="00F53F47">
              <w:rPr>
                <w:rFonts w:cs="Arial"/>
                <w:color w:val="000000"/>
                <w:lang w:eastAsia="en-GB"/>
              </w:rPr>
              <w:t>MPLINE_UPDATE_CRE</w:t>
            </w:r>
          </w:p>
        </w:tc>
      </w:tr>
      <w:tr w:rsidR="00A67F37" w:rsidRPr="00554301" w14:paraId="19729B1F" w14:textId="77777777" w:rsidTr="00CB7425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45C0683" w14:textId="77777777" w:rsidR="00A67F37" w:rsidRPr="00554301" w:rsidRDefault="00A67F37" w:rsidP="00CB7425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A67F37" w:rsidRPr="00554301" w14:paraId="4182A405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CB5AB55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07AC920" w14:textId="480322C1" w:rsidR="00A67F37" w:rsidRPr="00554301" w:rsidRDefault="00A67F37" w:rsidP="00CB7425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A67F37" w:rsidRPr="00554301" w14:paraId="2B59967D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BDB3406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367ACB6" w14:textId="16040346" w:rsidR="00A67F37" w:rsidRPr="00554301" w:rsidRDefault="00084C7F" w:rsidP="00CB7425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MPLINE</w:t>
            </w:r>
          </w:p>
        </w:tc>
      </w:tr>
      <w:tr w:rsidR="00A67F37" w:rsidRPr="00554301" w14:paraId="46F0D095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6EF011E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A0AAF38" w14:textId="5EE53712" w:rsidR="00A67F37" w:rsidRPr="00554301" w:rsidRDefault="00A67F37" w:rsidP="00CB7425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UPDATE</w:t>
            </w:r>
          </w:p>
        </w:tc>
      </w:tr>
      <w:tr w:rsidR="00A67F37" w:rsidRPr="00554301" w14:paraId="5FA887E5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F7ECAC8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E362EA6" w14:textId="2350FB1E" w:rsidR="00A67F37" w:rsidRPr="00554301" w:rsidRDefault="00FE323D" w:rsidP="00CB7425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</w:t>
            </w:r>
            <w:r w:rsidR="00244499" w:rsidRPr="00554301">
              <w:rPr>
                <w:rFonts w:cs="Arial"/>
                <w:color w:val="000000"/>
                <w:lang w:eastAsia="en-GB"/>
              </w:rPr>
              <w:t>, PNLI</w:t>
            </w:r>
            <w:r w:rsidR="007A2A1E" w:rsidRPr="00554301">
              <w:rPr>
                <w:rFonts w:cs="Arial"/>
                <w:color w:val="000000"/>
                <w:lang w:eastAsia="en-GB"/>
              </w:rPr>
              <w:t xml:space="preserve">, ITNO, SITE, </w:t>
            </w:r>
            <w:r w:rsidR="00F53F47" w:rsidRPr="00554301">
              <w:rPr>
                <w:rFonts w:cs="Arial"/>
                <w:color w:val="000000"/>
                <w:lang w:eastAsia="en-GB"/>
              </w:rPr>
              <w:t>PUUN, FACI</w:t>
            </w:r>
            <w:r w:rsidR="007A2A1E" w:rsidRPr="00554301">
              <w:rPr>
                <w:rFonts w:cs="Arial"/>
                <w:color w:val="000000"/>
                <w:lang w:eastAsia="en-GB"/>
              </w:rPr>
              <w:t>, WHLO, SUNO, PPUN, DWDT, ORQA, OURR, ATNR</w:t>
            </w:r>
            <w:r w:rsidR="00F53F47"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A67F37" w:rsidRPr="00554301" w14:paraId="3DAC0A44" w14:textId="77777777" w:rsidTr="00CB7425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F72441E" w14:textId="77777777" w:rsidR="00A67F37" w:rsidRPr="00554301" w:rsidRDefault="00A67F37" w:rsidP="00CB7425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</w:p>
        </w:tc>
      </w:tr>
      <w:tr w:rsidR="00A67F37" w:rsidRPr="008072BD" w14:paraId="636DCC99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C12A49A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2416FE0" w14:textId="2B8B77AC" w:rsidR="00A67F37" w:rsidRPr="00F53F47" w:rsidRDefault="00F53F47" w:rsidP="00CB7425">
            <w:pPr>
              <w:rPr>
                <w:rFonts w:cs="Arial"/>
                <w:color w:val="000000"/>
                <w:lang w:val="en-GB" w:eastAsia="en-GB"/>
              </w:rPr>
            </w:pPr>
            <w:r w:rsidRPr="00F53F47">
              <w:rPr>
                <w:rFonts w:cs="Arial"/>
                <w:color w:val="000000"/>
                <w:lang w:val="en-GB" w:eastAsia="en-GB"/>
              </w:rPr>
              <w:t>PUST = '20' AND PUSL = '20' AND OLD(PUSL) = '15'</w:t>
            </w:r>
          </w:p>
        </w:tc>
      </w:tr>
      <w:tr w:rsidR="00A67F37" w:rsidRPr="00554301" w14:paraId="587E119B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64EFCD3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IsChanged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F45EC11" w14:textId="3D2E1782" w:rsidR="00A67F37" w:rsidRPr="00554301" w:rsidRDefault="00F53F47" w:rsidP="00CB7425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PUSL</w:t>
            </w:r>
          </w:p>
        </w:tc>
      </w:tr>
      <w:tr w:rsidR="00A67F37" w:rsidRPr="00554301" w14:paraId="0EB99FF6" w14:textId="77777777" w:rsidTr="00CB7425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7764172" w14:textId="77777777" w:rsidR="00A67F37" w:rsidRPr="00554301" w:rsidRDefault="00A67F37" w:rsidP="00CB7425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A67F37" w:rsidRPr="00554301" w14:paraId="7AE5F9FA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23A696D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5EB31E6" w14:textId="2C29ABB6" w:rsidR="00A67F37" w:rsidRPr="00554301" w:rsidRDefault="00A67F37" w:rsidP="00CB7425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EventAnalytics</w:t>
            </w:r>
            <w:proofErr w:type="spellEnd"/>
          </w:p>
        </w:tc>
      </w:tr>
      <w:tr w:rsidR="00A67F37" w:rsidRPr="00554301" w14:paraId="493D5555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3B3F037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9136CB0" w14:textId="6DCC42F5" w:rsidR="00A67F37" w:rsidRPr="00554301" w:rsidRDefault="00F53F47" w:rsidP="00CB7425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TimeCorrelation</w:t>
            </w:r>
            <w:proofErr w:type="spellEnd"/>
          </w:p>
        </w:tc>
      </w:tr>
      <w:tr w:rsidR="00A67F37" w:rsidRPr="00554301" w14:paraId="1B5558B1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0FF7CF6" w14:textId="77777777" w:rsidR="00A67F37" w:rsidRPr="00554301" w:rsidRDefault="00A67F37" w:rsidP="00CB742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469D676" w14:textId="44B6BE43" w:rsidR="00A67F37" w:rsidRPr="00554301" w:rsidRDefault="00ED4F88" w:rsidP="00CB7425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Request</w:t>
            </w:r>
            <w:proofErr w:type="spellEnd"/>
          </w:p>
        </w:tc>
      </w:tr>
      <w:tr w:rsidR="00A67F37" w:rsidRPr="00554301" w14:paraId="6D0DD79D" w14:textId="77777777" w:rsidTr="00CB7425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4384077" w14:textId="77777777" w:rsidR="00A67F37" w:rsidRPr="00554301" w:rsidRDefault="00A67F37" w:rsidP="00CB7425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ED4F88" w:rsidRPr="00554301" w14:paraId="35C3C75C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7159FB1" w14:textId="77777777" w:rsidR="00ED4F88" w:rsidRPr="00554301" w:rsidRDefault="00ED4F88" w:rsidP="00ED4F88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Copied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39C144E" w14:textId="448665C2" w:rsidR="00ED4F88" w:rsidRPr="00554301" w:rsidRDefault="00ED4F88" w:rsidP="00ED4F88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ED4F88" w:rsidRPr="00ED4F88" w14:paraId="3B09E807" w14:textId="77777777" w:rsidTr="00CB7425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2C3D1CA" w14:textId="77777777" w:rsidR="00ED4F88" w:rsidRPr="00554301" w:rsidRDefault="00ED4F88" w:rsidP="00ED4F88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32E9437" w14:textId="77777777" w:rsidR="00323E2C" w:rsidRDefault="00ED4F88" w:rsidP="00ED4F88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proofErr w:type="spellStart"/>
            <w:proofErr w:type="gramStart"/>
            <w:r w:rsidRPr="00554301">
              <w:rPr>
                <w:rFonts w:cs="Arial"/>
                <w:color w:val="000000"/>
                <w:lang w:eastAsia="en-GB"/>
              </w:rPr>
              <w:t>BODVerb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:</w:t>
            </w:r>
            <w:proofErr w:type="gramEnd"/>
            <w:r w:rsidRPr="00554301">
              <w:rPr>
                <w:rFonts w:cs="Arial"/>
                <w:color w:val="000000"/>
                <w:lang w:eastAsia="en-GB"/>
              </w:rPr>
              <w:t xml:space="preserve"> ‘Sync’</w:t>
            </w:r>
            <w:r w:rsidRPr="00554301">
              <w:rPr>
                <w:rFonts w:cs="Arial"/>
                <w:color w:val="000000"/>
                <w:lang w:eastAsia="en-GB"/>
              </w:rPr>
              <w:br/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BODNoun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</w:t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’</w:t>
            </w:r>
          </w:p>
          <w:p w14:paraId="2352DBA4" w14:textId="5548A3C3" w:rsidR="00ED4F88" w:rsidRDefault="00323E2C" w:rsidP="00ED4F88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323E2C">
              <w:rPr>
                <w:rFonts w:cs="Arial"/>
                <w:color w:val="000000"/>
                <w:lang w:eastAsia="en-GB"/>
              </w:rPr>
              <w:t>Action</w:t>
            </w:r>
            <w:r>
              <w:rPr>
                <w:rFonts w:cs="Arial"/>
                <w:color w:val="000000"/>
                <w:lang w:eastAsia="en-GB"/>
              </w:rPr>
              <w:t xml:space="preserve"> : </w:t>
            </w:r>
            <w:r w:rsidRPr="00323E2C">
              <w:rPr>
                <w:rFonts w:cs="Arial"/>
                <w:color w:val="000000"/>
                <w:lang w:eastAsia="en-GB"/>
              </w:rPr>
              <w:t>'CRE'</w:t>
            </w:r>
            <w:r w:rsidR="00ED4F88" w:rsidRPr="00554301">
              <w:rPr>
                <w:rFonts w:cs="Arial"/>
                <w:color w:val="000000"/>
                <w:lang w:eastAsia="en-GB"/>
              </w:rPr>
              <w:br/>
              <w:t>Source : ‘MPLINE’</w:t>
            </w:r>
          </w:p>
          <w:p w14:paraId="5FFE74CB" w14:textId="38106BA5" w:rsidR="00ED4F88" w:rsidRPr="008072BD" w:rsidRDefault="00ED4F88" w:rsidP="00ED4F88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8072BD">
              <w:rPr>
                <w:rFonts w:cs="Arial"/>
                <w:color w:val="000000"/>
                <w:lang w:eastAsia="en-GB"/>
              </w:rPr>
              <w:t>dataEventId: 'VIFCommandeAchatCustom_CRE_'+CONO + '_' + PUNO</w:t>
            </w:r>
          </w:p>
          <w:p w14:paraId="7500E094" w14:textId="5DEC0E1C" w:rsidR="00ED4F88" w:rsidRDefault="00ED4F88" w:rsidP="00ED4F88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correlatedEventName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'M3BEBOD'</w:t>
            </w:r>
          </w:p>
          <w:p w14:paraId="04735441" w14:textId="77777777" w:rsidR="00ED4F88" w:rsidRDefault="00ED4F88" w:rsidP="00ED4F88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correlatedEventOperation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33AB9138" w14:textId="6568AC75" w:rsidR="00ED4F88" w:rsidRDefault="00ED4F88" w:rsidP="00ED4F88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r w:rsidRPr="00ED4F88">
              <w:rPr>
                <w:rFonts w:cs="Arial"/>
                <w:color w:val="000000"/>
                <w:lang w:val="en-GB" w:eastAsia="en-GB"/>
              </w:rPr>
              <w:t>Operation</w:t>
            </w:r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1D540328" w14:textId="50CF39F8" w:rsidR="00ED4F88" w:rsidRPr="00ED4F88" w:rsidRDefault="00ED4F88" w:rsidP="00ED4F88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proofErr w:type="gramStart"/>
            <w:r w:rsidRPr="00ED4F88">
              <w:rPr>
                <w:rFonts w:cs="Arial"/>
                <w:color w:val="000000"/>
                <w:lang w:val="en-GB" w:eastAsia="en-GB"/>
              </w:rPr>
              <w:t>GetLineFlag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 :</w:t>
            </w:r>
            <w:proofErr w:type="gramEnd"/>
            <w:r>
              <w:rPr>
                <w:rFonts w:cs="Arial"/>
                <w:color w:val="000000"/>
                <w:lang w:val="en-GB" w:eastAsia="en-GB"/>
              </w:rPr>
              <w:t xml:space="preserve"> </w:t>
            </w:r>
            <w:r w:rsidRPr="00ED4F88">
              <w:rPr>
                <w:rFonts w:cs="Arial"/>
                <w:color w:val="000000"/>
                <w:lang w:val="en-GB" w:eastAsia="en-GB"/>
              </w:rPr>
              <w:t>'Oui'</w:t>
            </w:r>
          </w:p>
        </w:tc>
      </w:tr>
    </w:tbl>
    <w:p w14:paraId="03B38AB4" w14:textId="77777777" w:rsidR="00533DD5" w:rsidRDefault="00533DD5" w:rsidP="00084C7F">
      <w:pPr>
        <w:rPr>
          <w:u w:val="single"/>
          <w:lang w:val="en-GB"/>
        </w:rPr>
      </w:pPr>
    </w:p>
    <w:p w14:paraId="65A77CAA" w14:textId="77777777" w:rsidR="00533DD5" w:rsidRDefault="00533DD5" w:rsidP="00084C7F">
      <w:pPr>
        <w:rPr>
          <w:u w:val="single"/>
          <w:lang w:val="en-GB"/>
        </w:rPr>
      </w:pPr>
    </w:p>
    <w:p w14:paraId="2F91DCFF" w14:textId="77777777" w:rsidR="00533DD5" w:rsidRDefault="00533DD5" w:rsidP="00084C7F">
      <w:pPr>
        <w:rPr>
          <w:u w:val="single"/>
          <w:lang w:val="en-GB"/>
        </w:rPr>
      </w:pPr>
    </w:p>
    <w:p w14:paraId="744C3414" w14:textId="77777777" w:rsidR="00533DD5" w:rsidRDefault="00533DD5" w:rsidP="00084C7F">
      <w:pPr>
        <w:rPr>
          <w:u w:val="single"/>
          <w:lang w:val="en-GB"/>
        </w:rPr>
      </w:pPr>
    </w:p>
    <w:p w14:paraId="39C2CEFF" w14:textId="154D5D33" w:rsidR="00533DD5" w:rsidRPr="00554301" w:rsidRDefault="00533DD5" w:rsidP="00533DD5">
      <w:pPr>
        <w:pStyle w:val="Corpsdetexte"/>
        <w:spacing w:line="276" w:lineRule="auto"/>
        <w:ind w:left="0"/>
        <w:rPr>
          <w:u w:val="single"/>
        </w:rPr>
      </w:pPr>
      <w:r w:rsidRPr="00995EC0">
        <w:rPr>
          <w:highlight w:val="yellow"/>
          <w:u w:val="single"/>
        </w:rPr>
        <w:lastRenderedPageBreak/>
        <w:t xml:space="preserve">2 </w:t>
      </w:r>
      <w:proofErr w:type="spellStart"/>
      <w:r w:rsidRPr="00995EC0">
        <w:rPr>
          <w:highlight w:val="yellow"/>
          <w:u w:val="single"/>
        </w:rPr>
        <w:t>ème</w:t>
      </w:r>
      <w:proofErr w:type="spellEnd"/>
      <w:r w:rsidRPr="00995EC0">
        <w:rPr>
          <w:highlight w:val="yellow"/>
          <w:u w:val="single"/>
        </w:rPr>
        <w:t xml:space="preserve"> Déclencheur : Modification sur MPLINE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533DD5" w:rsidRPr="00554301" w14:paraId="701B3C39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18BED4C" w14:textId="77777777" w:rsidR="00533DD5" w:rsidRPr="00554301" w:rsidRDefault="00533DD5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533DD5" w:rsidRPr="00554301" w14:paraId="066DC8F7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FE238B6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4A699FA" w14:textId="77777777" w:rsidR="00533DD5" w:rsidRPr="00554301" w:rsidRDefault="00533DD5" w:rsidP="005C294A">
            <w:pPr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CST_VIFCommandeAchatCustom</w:t>
            </w:r>
            <w:proofErr w:type="spellEnd"/>
          </w:p>
        </w:tc>
      </w:tr>
      <w:tr w:rsidR="00533DD5" w:rsidRPr="00554301" w14:paraId="18DDC23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CC36799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F6A3771" w14:textId="521B7AD8" w:rsidR="00533DD5" w:rsidRPr="00554301" w:rsidRDefault="00533DD5" w:rsidP="005C294A">
            <w:pPr>
              <w:rPr>
                <w:rFonts w:cs="Arial"/>
                <w:color w:val="000000"/>
                <w:lang w:eastAsia="en-GB"/>
              </w:rPr>
            </w:pPr>
            <w:r w:rsidRPr="00533DD5">
              <w:rPr>
                <w:rFonts w:cs="Arial"/>
                <w:color w:val="000000"/>
                <w:lang w:eastAsia="en-GB"/>
              </w:rPr>
              <w:t>MPLINE_UPDATE_MOD_SCE2</w:t>
            </w:r>
          </w:p>
        </w:tc>
      </w:tr>
      <w:tr w:rsidR="00533DD5" w:rsidRPr="00554301" w14:paraId="36A1954C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E719659" w14:textId="77777777" w:rsidR="00533DD5" w:rsidRPr="00554301" w:rsidRDefault="00533DD5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533DD5" w:rsidRPr="00554301" w14:paraId="0EB3FF38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FE94A97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3DF75B8" w14:textId="77777777" w:rsidR="00533DD5" w:rsidRPr="00554301" w:rsidRDefault="00533DD5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533DD5" w:rsidRPr="00554301" w14:paraId="505FE777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A52C5FC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48228B1" w14:textId="799D0A3E" w:rsidR="00533DD5" w:rsidRPr="00554301" w:rsidRDefault="00533DD5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33DD5">
              <w:rPr>
                <w:rFonts w:cs="Arial"/>
                <w:color w:val="000000"/>
                <w:lang w:eastAsia="en-GB"/>
              </w:rPr>
              <w:t>MPLINE_MPHEAD_VIFOA</w:t>
            </w:r>
          </w:p>
        </w:tc>
      </w:tr>
      <w:tr w:rsidR="00533DD5" w:rsidRPr="00554301" w14:paraId="3D66127B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A3F9FEB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5E6AC20" w14:textId="77777777" w:rsidR="00533DD5" w:rsidRPr="00554301" w:rsidRDefault="00533DD5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UPDATE</w:t>
            </w:r>
          </w:p>
        </w:tc>
      </w:tr>
      <w:tr w:rsidR="00533DD5" w:rsidRPr="00554301" w14:paraId="68C7325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FDFBDC5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57FF42D" w14:textId="5B2933ED" w:rsidR="00533DD5" w:rsidRPr="00554301" w:rsidRDefault="00533DD5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 xml:space="preserve">CONO,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PUSL,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PNLI,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ITNO,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SITE,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FACI,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WHLO,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PPUN,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DWDT,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ORQA,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OURR,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>ATNR</w:t>
            </w:r>
            <w:r>
              <w:rPr>
                <w:rFonts w:cs="Arial"/>
                <w:color w:val="000000"/>
                <w:lang w:eastAsia="en-GB"/>
              </w:rPr>
              <w:t>, IADIVI, IBCFQA, IBUCA1, IAPOPO, IAPUSL, IAPUST</w:t>
            </w:r>
          </w:p>
        </w:tc>
      </w:tr>
      <w:tr w:rsidR="00533DD5" w:rsidRPr="00554301" w14:paraId="1B7A0EE3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CE4400D" w14:textId="77777777" w:rsidR="00533DD5" w:rsidRPr="00554301" w:rsidRDefault="00533DD5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</w:p>
        </w:tc>
      </w:tr>
      <w:tr w:rsidR="00533DD5" w:rsidRPr="008072BD" w14:paraId="3A4DB0B3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499DDFA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DE58C8D" w14:textId="5C0390D3" w:rsidR="00533DD5" w:rsidRPr="00F53F47" w:rsidRDefault="00533DD5" w:rsidP="005C294A">
            <w:pPr>
              <w:rPr>
                <w:rFonts w:cs="Arial"/>
                <w:color w:val="000000"/>
                <w:lang w:val="en-GB" w:eastAsia="en-GB"/>
              </w:rPr>
            </w:pPr>
            <w:r w:rsidRPr="00533DD5">
              <w:rPr>
                <w:rFonts w:cs="Arial"/>
                <w:color w:val="000000"/>
                <w:lang w:val="en-GB" w:eastAsia="en-GB"/>
              </w:rPr>
              <w:t>IAPOPO &gt; 0 AND OLD(IBPUSL) &lt;&gt; '20' AND IBPUSL = '20'</w:t>
            </w:r>
          </w:p>
        </w:tc>
      </w:tr>
      <w:tr w:rsidR="00533DD5" w:rsidRPr="00554301" w14:paraId="33468719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18094B3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IsChanged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CD5706B" w14:textId="7B14CF7E" w:rsidR="00533DD5" w:rsidRPr="00554301" w:rsidRDefault="00533DD5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IBPUSL</w:t>
            </w:r>
          </w:p>
        </w:tc>
      </w:tr>
      <w:tr w:rsidR="00533DD5" w:rsidRPr="00554301" w14:paraId="71B5FEB7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3B995D6" w14:textId="77777777" w:rsidR="00533DD5" w:rsidRPr="00554301" w:rsidRDefault="00533DD5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533DD5" w:rsidRPr="00554301" w14:paraId="413BCCF2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DF9B9B9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056E92B" w14:textId="77777777" w:rsidR="00533DD5" w:rsidRPr="00554301" w:rsidRDefault="00533DD5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EventAnalytics</w:t>
            </w:r>
            <w:proofErr w:type="spellEnd"/>
          </w:p>
        </w:tc>
      </w:tr>
      <w:tr w:rsidR="00533DD5" w:rsidRPr="00554301" w14:paraId="0E2A9DCC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E322DD7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6156759" w14:textId="77777777" w:rsidR="00533DD5" w:rsidRPr="00554301" w:rsidRDefault="00533DD5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TimeCorrelation</w:t>
            </w:r>
            <w:proofErr w:type="spellEnd"/>
          </w:p>
        </w:tc>
      </w:tr>
      <w:tr w:rsidR="00533DD5" w:rsidRPr="00554301" w14:paraId="4EEF9A8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3F45422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F4C5899" w14:textId="77777777" w:rsidR="00533DD5" w:rsidRPr="00554301" w:rsidRDefault="00533DD5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Request</w:t>
            </w:r>
            <w:proofErr w:type="spellEnd"/>
          </w:p>
        </w:tc>
      </w:tr>
      <w:tr w:rsidR="00533DD5" w:rsidRPr="00554301" w14:paraId="4EA51277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9092389" w14:textId="77777777" w:rsidR="00533DD5" w:rsidRPr="00554301" w:rsidRDefault="00533DD5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533DD5" w:rsidRPr="00554301" w14:paraId="64C2E605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DC234F3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Copied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E762054" w14:textId="3EF9A8B4" w:rsidR="00533DD5" w:rsidRPr="00554301" w:rsidRDefault="00533DD5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 xml:space="preserve">CONO,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PUSL,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PNLI,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ITNO,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SITE,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FACI,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WHLO,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PPUN,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DWDT,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ORQA,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OURR,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>ATNR</w:t>
            </w:r>
            <w:r>
              <w:rPr>
                <w:rFonts w:cs="Arial"/>
                <w:color w:val="000000"/>
                <w:lang w:eastAsia="en-GB"/>
              </w:rPr>
              <w:t>, IADIVI, IBCFQA, IBUCA1, IAPOPO, IAPUSL, IAPUST</w:t>
            </w:r>
          </w:p>
        </w:tc>
      </w:tr>
      <w:tr w:rsidR="00533DD5" w:rsidRPr="00ED4F88" w14:paraId="4D6E60B4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3FF2DCD" w14:textId="77777777" w:rsidR="00533DD5" w:rsidRPr="00554301" w:rsidRDefault="00533DD5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F8CDF1A" w14:textId="77777777" w:rsidR="00533DD5" w:rsidRDefault="00533DD5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proofErr w:type="spellStart"/>
            <w:proofErr w:type="gramStart"/>
            <w:r w:rsidRPr="00554301">
              <w:rPr>
                <w:rFonts w:cs="Arial"/>
                <w:color w:val="000000"/>
                <w:lang w:eastAsia="en-GB"/>
              </w:rPr>
              <w:t>BODVerb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:</w:t>
            </w:r>
            <w:proofErr w:type="gramEnd"/>
            <w:r w:rsidRPr="00554301">
              <w:rPr>
                <w:rFonts w:cs="Arial"/>
                <w:color w:val="000000"/>
                <w:lang w:eastAsia="en-GB"/>
              </w:rPr>
              <w:t xml:space="preserve"> ‘Sync’</w:t>
            </w:r>
            <w:r w:rsidRPr="00554301">
              <w:rPr>
                <w:rFonts w:cs="Arial"/>
                <w:color w:val="000000"/>
                <w:lang w:eastAsia="en-GB"/>
              </w:rPr>
              <w:br/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BODNoun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</w:t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’</w:t>
            </w:r>
          </w:p>
          <w:p w14:paraId="2A57A2D1" w14:textId="5C926F88" w:rsidR="00533DD5" w:rsidRDefault="00533DD5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323E2C">
              <w:rPr>
                <w:rFonts w:cs="Arial"/>
                <w:color w:val="000000"/>
                <w:lang w:eastAsia="en-GB"/>
              </w:rPr>
              <w:t>Action</w:t>
            </w:r>
            <w:r>
              <w:rPr>
                <w:rFonts w:cs="Arial"/>
                <w:color w:val="000000"/>
                <w:lang w:eastAsia="en-GB"/>
              </w:rPr>
              <w:t xml:space="preserve"> : </w:t>
            </w:r>
            <w:r w:rsidRPr="00323E2C">
              <w:rPr>
                <w:rFonts w:cs="Arial"/>
                <w:color w:val="000000"/>
                <w:lang w:eastAsia="en-GB"/>
              </w:rPr>
              <w:t>'</w:t>
            </w:r>
            <w:r w:rsidR="00DD72AF">
              <w:rPr>
                <w:rFonts w:cs="Arial"/>
                <w:color w:val="000000"/>
                <w:lang w:eastAsia="en-GB"/>
              </w:rPr>
              <w:t>MOD</w:t>
            </w:r>
            <w:r w:rsidRPr="00323E2C">
              <w:rPr>
                <w:rFonts w:cs="Arial"/>
                <w:color w:val="000000"/>
                <w:lang w:eastAsia="en-GB"/>
              </w:rPr>
              <w:t>'</w:t>
            </w:r>
            <w:r w:rsidRPr="00554301">
              <w:rPr>
                <w:rFonts w:cs="Arial"/>
                <w:color w:val="000000"/>
                <w:lang w:eastAsia="en-GB"/>
              </w:rPr>
              <w:br/>
              <w:t>Source : ‘MPLINE’</w:t>
            </w:r>
          </w:p>
          <w:p w14:paraId="7F0DF281" w14:textId="623D85A2" w:rsidR="00533DD5" w:rsidRPr="008072BD" w:rsidRDefault="00533DD5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8072BD">
              <w:rPr>
                <w:rFonts w:cs="Arial"/>
                <w:color w:val="000000"/>
                <w:lang w:eastAsia="en-GB"/>
              </w:rPr>
              <w:t>dataEventId: 'VIFCommandeAchatCustom_MOD_HEAD_'+CONO + '_' + IBPUNO</w:t>
            </w:r>
          </w:p>
          <w:p w14:paraId="551D431C" w14:textId="77777777" w:rsidR="00533DD5" w:rsidRDefault="00533DD5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correlatedEventName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'M3BEBOD'</w:t>
            </w:r>
          </w:p>
          <w:p w14:paraId="5EA479F0" w14:textId="77777777" w:rsidR="00533DD5" w:rsidRDefault="00533DD5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correlatedEventOperation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66E6D430" w14:textId="77777777" w:rsidR="00533DD5" w:rsidRDefault="00533DD5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r w:rsidRPr="00ED4F88">
              <w:rPr>
                <w:rFonts w:cs="Arial"/>
                <w:color w:val="000000"/>
                <w:lang w:val="en-GB" w:eastAsia="en-GB"/>
              </w:rPr>
              <w:t>Operation</w:t>
            </w:r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406713C6" w14:textId="2857BD24" w:rsidR="00533DD5" w:rsidRPr="00ED4F88" w:rsidRDefault="008856B6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GetLineFlag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>:</w:t>
            </w:r>
            <w:r w:rsidR="00533DD5">
              <w:rPr>
                <w:rFonts w:cs="Arial"/>
                <w:color w:val="000000"/>
                <w:lang w:val="en-GB" w:eastAsia="en-GB"/>
              </w:rPr>
              <w:t xml:space="preserve"> </w:t>
            </w:r>
            <w:r w:rsidR="00533DD5" w:rsidRPr="00ED4F88">
              <w:rPr>
                <w:rFonts w:cs="Arial"/>
                <w:color w:val="000000"/>
                <w:lang w:val="en-GB" w:eastAsia="en-GB"/>
              </w:rPr>
              <w:t>'Oui'</w:t>
            </w:r>
          </w:p>
        </w:tc>
      </w:tr>
    </w:tbl>
    <w:p w14:paraId="16AC4F2C" w14:textId="77777777" w:rsidR="00DD72AF" w:rsidRDefault="00DD72AF" w:rsidP="00533DD5">
      <w:pPr>
        <w:rPr>
          <w:u w:val="single"/>
          <w:lang w:val="en-GB"/>
        </w:rPr>
      </w:pPr>
    </w:p>
    <w:p w14:paraId="6DDA95A1" w14:textId="77777777" w:rsidR="00DD72AF" w:rsidRDefault="00DD72AF" w:rsidP="00533DD5">
      <w:pPr>
        <w:rPr>
          <w:u w:val="single"/>
          <w:lang w:val="en-GB"/>
        </w:rPr>
      </w:pPr>
    </w:p>
    <w:p w14:paraId="5A84A3BF" w14:textId="77777777" w:rsidR="00DD72AF" w:rsidRDefault="00DD72AF" w:rsidP="00533DD5">
      <w:pPr>
        <w:rPr>
          <w:u w:val="single"/>
          <w:lang w:val="en-GB"/>
        </w:rPr>
      </w:pPr>
    </w:p>
    <w:p w14:paraId="1DBB565A" w14:textId="77777777" w:rsidR="00DD72AF" w:rsidRDefault="00DD72AF" w:rsidP="00533DD5">
      <w:pPr>
        <w:rPr>
          <w:u w:val="single"/>
          <w:lang w:val="en-GB"/>
        </w:rPr>
      </w:pPr>
    </w:p>
    <w:p w14:paraId="15F03DA2" w14:textId="77777777" w:rsidR="00DD72AF" w:rsidRDefault="00DD72AF" w:rsidP="00533DD5">
      <w:pPr>
        <w:rPr>
          <w:u w:val="single"/>
          <w:lang w:val="en-GB"/>
        </w:rPr>
      </w:pPr>
    </w:p>
    <w:p w14:paraId="76EAEE08" w14:textId="77777777" w:rsidR="00DD72AF" w:rsidRDefault="00DD72AF" w:rsidP="00533DD5">
      <w:pPr>
        <w:rPr>
          <w:u w:val="single"/>
          <w:lang w:val="en-GB"/>
        </w:rPr>
      </w:pPr>
    </w:p>
    <w:p w14:paraId="7A34BA52" w14:textId="77777777" w:rsidR="00DD72AF" w:rsidRDefault="00DD72AF" w:rsidP="00533DD5">
      <w:pPr>
        <w:rPr>
          <w:u w:val="single"/>
          <w:lang w:val="en-GB"/>
        </w:rPr>
      </w:pPr>
    </w:p>
    <w:p w14:paraId="78D95ECF" w14:textId="77777777" w:rsidR="00DD72AF" w:rsidRDefault="00DD72AF" w:rsidP="00533DD5">
      <w:pPr>
        <w:rPr>
          <w:u w:val="single"/>
          <w:lang w:val="en-GB"/>
        </w:rPr>
      </w:pPr>
    </w:p>
    <w:p w14:paraId="06B551BD" w14:textId="77777777" w:rsidR="00DD72AF" w:rsidRDefault="00DD72AF" w:rsidP="00533DD5">
      <w:pPr>
        <w:rPr>
          <w:u w:val="single"/>
          <w:lang w:val="en-GB"/>
        </w:rPr>
      </w:pPr>
    </w:p>
    <w:p w14:paraId="3A402B6B" w14:textId="77777777" w:rsidR="00DD72AF" w:rsidRDefault="00DD72AF" w:rsidP="00533DD5">
      <w:pPr>
        <w:rPr>
          <w:u w:val="single"/>
          <w:lang w:val="en-GB"/>
        </w:rPr>
      </w:pPr>
    </w:p>
    <w:p w14:paraId="0AF3FB1C" w14:textId="2FFEBA81" w:rsidR="00DD72AF" w:rsidRPr="00554301" w:rsidRDefault="00DD72AF" w:rsidP="00DD72AF">
      <w:pPr>
        <w:pStyle w:val="Corpsdetexte"/>
        <w:spacing w:line="276" w:lineRule="auto"/>
        <w:ind w:left="0"/>
        <w:rPr>
          <w:u w:val="single"/>
        </w:rPr>
      </w:pPr>
      <w:r w:rsidRPr="00995EC0">
        <w:rPr>
          <w:highlight w:val="yellow"/>
          <w:u w:val="single"/>
        </w:rPr>
        <w:lastRenderedPageBreak/>
        <w:t xml:space="preserve">3 </w:t>
      </w:r>
      <w:proofErr w:type="spellStart"/>
      <w:r w:rsidRPr="00995EC0">
        <w:rPr>
          <w:highlight w:val="yellow"/>
          <w:u w:val="single"/>
        </w:rPr>
        <w:t>ème</w:t>
      </w:r>
      <w:proofErr w:type="spellEnd"/>
      <w:r w:rsidRPr="00995EC0">
        <w:rPr>
          <w:highlight w:val="yellow"/>
          <w:u w:val="single"/>
        </w:rPr>
        <w:t xml:space="preserve"> Déclencheur : Modification sur MPLINE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DD72AF" w:rsidRPr="00554301" w14:paraId="7187B194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CF51732" w14:textId="77777777" w:rsidR="00DD72AF" w:rsidRPr="00554301" w:rsidRDefault="00DD72AF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DD72AF" w:rsidRPr="00554301" w14:paraId="68D86EB6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DB4617D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C0CF9D1" w14:textId="77777777" w:rsidR="00DD72AF" w:rsidRPr="00554301" w:rsidRDefault="00DD72AF" w:rsidP="005C294A">
            <w:pPr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CST_VIFCommandeAchatCustom</w:t>
            </w:r>
            <w:proofErr w:type="spellEnd"/>
          </w:p>
        </w:tc>
      </w:tr>
      <w:tr w:rsidR="00DD72AF" w:rsidRPr="00554301" w14:paraId="366C37FB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21C2744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D1B2BCE" w14:textId="6C9EDB4B" w:rsidR="00DD72AF" w:rsidRPr="00554301" w:rsidRDefault="00DD72AF" w:rsidP="005C294A">
            <w:pPr>
              <w:rPr>
                <w:rFonts w:cs="Arial"/>
                <w:color w:val="000000"/>
                <w:lang w:eastAsia="en-GB"/>
              </w:rPr>
            </w:pPr>
            <w:r w:rsidRPr="00DD72AF">
              <w:rPr>
                <w:rFonts w:cs="Arial"/>
                <w:color w:val="000000"/>
                <w:lang w:eastAsia="en-GB"/>
              </w:rPr>
              <w:t>MPLINE_UPDATE_MOD_SCE3</w:t>
            </w:r>
          </w:p>
        </w:tc>
      </w:tr>
      <w:tr w:rsidR="00DD72AF" w:rsidRPr="00554301" w14:paraId="225A24F5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0AC7039" w14:textId="77777777" w:rsidR="00DD72AF" w:rsidRPr="00554301" w:rsidRDefault="00DD72AF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DD72AF" w:rsidRPr="00554301" w14:paraId="103672AD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748945B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6706098" w14:textId="77777777" w:rsidR="00DD72AF" w:rsidRPr="00554301" w:rsidRDefault="00DD72AF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DD72AF" w:rsidRPr="00554301" w14:paraId="563251F6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3DA06F4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E4989A5" w14:textId="77777777" w:rsidR="00DD72AF" w:rsidRPr="00554301" w:rsidRDefault="00DD72AF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MPLINE</w:t>
            </w:r>
          </w:p>
        </w:tc>
      </w:tr>
      <w:tr w:rsidR="00DD72AF" w:rsidRPr="00554301" w14:paraId="3B3CB50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37F2E18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11845DB" w14:textId="77777777" w:rsidR="00DD72AF" w:rsidRPr="00554301" w:rsidRDefault="00DD72AF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UPDATE</w:t>
            </w:r>
          </w:p>
        </w:tc>
      </w:tr>
      <w:tr w:rsidR="00DD72AF" w:rsidRPr="00554301" w14:paraId="3E67E5B9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2FAB367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6C13DAE" w14:textId="77777777" w:rsidR="00DD72AF" w:rsidRPr="00554301" w:rsidRDefault="00DD72AF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DD72AF" w:rsidRPr="00554301" w14:paraId="0B1FAA9B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2E4B5D0" w14:textId="77777777" w:rsidR="00DD72AF" w:rsidRPr="00554301" w:rsidRDefault="00DD72AF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</w:p>
        </w:tc>
      </w:tr>
      <w:tr w:rsidR="00DD72AF" w:rsidRPr="008072BD" w14:paraId="74195862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8E0BF12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10EE94F" w14:textId="64A839D4" w:rsidR="00DD72AF" w:rsidRPr="00F53F47" w:rsidRDefault="00DD72AF" w:rsidP="005C294A">
            <w:pPr>
              <w:rPr>
                <w:rFonts w:cs="Arial"/>
                <w:color w:val="000000"/>
                <w:lang w:val="en-GB" w:eastAsia="en-GB"/>
              </w:rPr>
            </w:pPr>
            <w:r w:rsidRPr="00DD72AF">
              <w:rPr>
                <w:rFonts w:cs="Arial"/>
                <w:color w:val="000000"/>
                <w:lang w:val="en-GB" w:eastAsia="en-GB"/>
              </w:rPr>
              <w:t>PUST = '34' AND PUSL = '20'</w:t>
            </w:r>
          </w:p>
        </w:tc>
      </w:tr>
      <w:tr w:rsidR="00DD72AF" w:rsidRPr="00554301" w14:paraId="5B919F00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B609BE5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IsChanged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4495013" w14:textId="38E15BEB" w:rsidR="00DD72AF" w:rsidRPr="00554301" w:rsidRDefault="00F340C8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</w:t>
            </w:r>
            <w:r>
              <w:rPr>
                <w:rFonts w:cs="Arial"/>
                <w:color w:val="000000"/>
                <w:lang w:eastAsia="en-GB"/>
              </w:rPr>
              <w:t xml:space="preserve"> </w:t>
            </w:r>
            <w:r w:rsidRPr="00554301">
              <w:rPr>
                <w:rFonts w:cs="Arial"/>
                <w:color w:val="000000"/>
                <w:lang w:eastAsia="en-GB"/>
              </w:rPr>
              <w:t>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DD72AF" w:rsidRPr="00554301" w14:paraId="609B6C35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C8DA261" w14:textId="77777777" w:rsidR="00DD72AF" w:rsidRPr="00554301" w:rsidRDefault="00DD72AF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DD72AF" w:rsidRPr="00554301" w14:paraId="62EA1C87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5930897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4BD72CE" w14:textId="77777777" w:rsidR="00DD72AF" w:rsidRPr="00554301" w:rsidRDefault="00DD72AF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EventAnalytics</w:t>
            </w:r>
            <w:proofErr w:type="spellEnd"/>
          </w:p>
        </w:tc>
      </w:tr>
      <w:tr w:rsidR="00DD72AF" w:rsidRPr="00554301" w14:paraId="51FC605A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A556320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8C894AC" w14:textId="77777777" w:rsidR="00DD72AF" w:rsidRPr="00554301" w:rsidRDefault="00DD72AF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TimeCorrelation</w:t>
            </w:r>
            <w:proofErr w:type="spellEnd"/>
          </w:p>
        </w:tc>
      </w:tr>
      <w:tr w:rsidR="00DD72AF" w:rsidRPr="00554301" w14:paraId="04186E7B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A093CAD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F69ACD7" w14:textId="77777777" w:rsidR="00DD72AF" w:rsidRPr="00554301" w:rsidRDefault="00DD72AF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Request</w:t>
            </w:r>
            <w:proofErr w:type="spellEnd"/>
          </w:p>
        </w:tc>
      </w:tr>
      <w:tr w:rsidR="00DD72AF" w:rsidRPr="00554301" w14:paraId="63EFEFCD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85304E7" w14:textId="77777777" w:rsidR="00DD72AF" w:rsidRPr="00554301" w:rsidRDefault="00DD72AF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DD72AF" w:rsidRPr="00554301" w14:paraId="550B5156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6CF7C2B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Copied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0DB384A" w14:textId="77777777" w:rsidR="00DD72AF" w:rsidRPr="00554301" w:rsidRDefault="00DD72AF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DD72AF" w:rsidRPr="00ED4F88" w14:paraId="5F3E89A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E3C4402" w14:textId="77777777" w:rsidR="00DD72AF" w:rsidRPr="00554301" w:rsidRDefault="00DD72AF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909CC8E" w14:textId="77777777" w:rsidR="00DD72AF" w:rsidRDefault="00DD72AF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proofErr w:type="spellStart"/>
            <w:proofErr w:type="gramStart"/>
            <w:r w:rsidRPr="00554301">
              <w:rPr>
                <w:rFonts w:cs="Arial"/>
                <w:color w:val="000000"/>
                <w:lang w:eastAsia="en-GB"/>
              </w:rPr>
              <w:t>BODVerb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:</w:t>
            </w:r>
            <w:proofErr w:type="gramEnd"/>
            <w:r w:rsidRPr="00554301">
              <w:rPr>
                <w:rFonts w:cs="Arial"/>
                <w:color w:val="000000"/>
                <w:lang w:eastAsia="en-GB"/>
              </w:rPr>
              <w:t xml:space="preserve"> ‘Sync’</w:t>
            </w:r>
            <w:r w:rsidRPr="00554301">
              <w:rPr>
                <w:rFonts w:cs="Arial"/>
                <w:color w:val="000000"/>
                <w:lang w:eastAsia="en-GB"/>
              </w:rPr>
              <w:br/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BODNoun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</w:t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’</w:t>
            </w:r>
          </w:p>
          <w:p w14:paraId="67F93688" w14:textId="0636A1D2" w:rsidR="00DD72AF" w:rsidRPr="008072BD" w:rsidRDefault="00F340C8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8072BD">
              <w:rPr>
                <w:rFonts w:cs="Arial"/>
                <w:color w:val="000000"/>
                <w:lang w:eastAsia="en-GB"/>
              </w:rPr>
              <w:t>Action:</w:t>
            </w:r>
            <w:r w:rsidR="00DD72AF" w:rsidRPr="008072BD">
              <w:rPr>
                <w:rFonts w:cs="Arial"/>
                <w:color w:val="000000"/>
                <w:lang w:eastAsia="en-GB"/>
              </w:rPr>
              <w:t xml:space="preserve"> 'MOD'</w:t>
            </w:r>
            <w:r w:rsidR="00DD72AF" w:rsidRPr="008072BD">
              <w:rPr>
                <w:rFonts w:cs="Arial"/>
                <w:color w:val="000000"/>
                <w:lang w:eastAsia="en-GB"/>
              </w:rPr>
              <w:br/>
              <w:t>Source : ‘MPLINE’</w:t>
            </w:r>
          </w:p>
          <w:p w14:paraId="5EADDC2A" w14:textId="12C11AE1" w:rsidR="00DD72AF" w:rsidRPr="008072BD" w:rsidRDefault="00DD72AF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8072BD">
              <w:rPr>
                <w:rFonts w:cs="Arial"/>
                <w:color w:val="000000"/>
                <w:lang w:eastAsia="en-GB"/>
              </w:rPr>
              <w:t>dataEventId: 'VIFCommandeAchatCustom_MOD_'+CONO + '_' + PUNO</w:t>
            </w:r>
          </w:p>
          <w:p w14:paraId="4EE43284" w14:textId="77777777" w:rsidR="00DD72AF" w:rsidRDefault="00DD72AF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correlatedEventName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'M3BEBOD'</w:t>
            </w:r>
          </w:p>
          <w:p w14:paraId="2372C414" w14:textId="77777777" w:rsidR="00DD72AF" w:rsidRDefault="00DD72AF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correlatedEventOperation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04D8E9BE" w14:textId="77777777" w:rsidR="00DD72AF" w:rsidRDefault="00DD72AF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r w:rsidRPr="00ED4F88">
              <w:rPr>
                <w:rFonts w:cs="Arial"/>
                <w:color w:val="000000"/>
                <w:lang w:val="en-GB" w:eastAsia="en-GB"/>
              </w:rPr>
              <w:t>Operation</w:t>
            </w:r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108BD387" w14:textId="77777777" w:rsidR="00DD72AF" w:rsidRPr="00ED4F88" w:rsidRDefault="00DD72AF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proofErr w:type="gramStart"/>
            <w:r w:rsidRPr="00ED4F88">
              <w:rPr>
                <w:rFonts w:cs="Arial"/>
                <w:color w:val="000000"/>
                <w:lang w:val="en-GB" w:eastAsia="en-GB"/>
              </w:rPr>
              <w:t>GetLineFlag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 :</w:t>
            </w:r>
            <w:proofErr w:type="gramEnd"/>
            <w:r>
              <w:rPr>
                <w:rFonts w:cs="Arial"/>
                <w:color w:val="000000"/>
                <w:lang w:val="en-GB" w:eastAsia="en-GB"/>
              </w:rPr>
              <w:t xml:space="preserve"> </w:t>
            </w:r>
            <w:r w:rsidRPr="00ED4F88">
              <w:rPr>
                <w:rFonts w:cs="Arial"/>
                <w:color w:val="000000"/>
                <w:lang w:val="en-GB" w:eastAsia="en-GB"/>
              </w:rPr>
              <w:t>'Oui'</w:t>
            </w:r>
          </w:p>
        </w:tc>
      </w:tr>
    </w:tbl>
    <w:p w14:paraId="7D34B56B" w14:textId="77777777" w:rsidR="00DD72AF" w:rsidRDefault="00DD72AF" w:rsidP="00DD72AF">
      <w:pPr>
        <w:rPr>
          <w:u w:val="single"/>
          <w:lang w:val="en-GB"/>
        </w:rPr>
      </w:pPr>
    </w:p>
    <w:p w14:paraId="1E80C810" w14:textId="571420EE" w:rsidR="00533DD5" w:rsidRPr="00ED4F88" w:rsidRDefault="00533DD5" w:rsidP="00533DD5">
      <w:pPr>
        <w:rPr>
          <w:u w:val="single"/>
          <w:lang w:val="en-GB"/>
        </w:rPr>
      </w:pPr>
      <w:r w:rsidRPr="00ED4F88">
        <w:rPr>
          <w:u w:val="single"/>
          <w:lang w:val="en-GB"/>
        </w:rPr>
        <w:br w:type="page"/>
      </w:r>
    </w:p>
    <w:p w14:paraId="51827F90" w14:textId="064A1E04" w:rsidR="00F340C8" w:rsidRPr="00554301" w:rsidRDefault="00F340C8" w:rsidP="00F340C8">
      <w:pPr>
        <w:pStyle w:val="Corpsdetexte"/>
        <w:spacing w:line="276" w:lineRule="auto"/>
        <w:ind w:left="0"/>
        <w:rPr>
          <w:u w:val="single"/>
        </w:rPr>
      </w:pPr>
      <w:r w:rsidRPr="00995EC0">
        <w:rPr>
          <w:highlight w:val="yellow"/>
          <w:u w:val="single"/>
        </w:rPr>
        <w:lastRenderedPageBreak/>
        <w:t xml:space="preserve">4 </w:t>
      </w:r>
      <w:proofErr w:type="spellStart"/>
      <w:r w:rsidRPr="00995EC0">
        <w:rPr>
          <w:highlight w:val="yellow"/>
          <w:u w:val="single"/>
        </w:rPr>
        <w:t>ème</w:t>
      </w:r>
      <w:proofErr w:type="spellEnd"/>
      <w:r w:rsidRPr="00995EC0">
        <w:rPr>
          <w:highlight w:val="yellow"/>
          <w:u w:val="single"/>
        </w:rPr>
        <w:t xml:space="preserve"> Déclencheur : Modification sur MPLINE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F340C8" w:rsidRPr="00554301" w14:paraId="2A9FFCA9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6648DC8" w14:textId="77777777" w:rsidR="00F340C8" w:rsidRPr="00554301" w:rsidRDefault="00F340C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F340C8" w:rsidRPr="00554301" w14:paraId="14EFA4F0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6ACB26A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A45703D" w14:textId="77777777" w:rsidR="00F340C8" w:rsidRPr="00554301" w:rsidRDefault="00F340C8" w:rsidP="005C294A">
            <w:pPr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CST_VIFCommandeAchatCustom</w:t>
            </w:r>
            <w:proofErr w:type="spellEnd"/>
          </w:p>
        </w:tc>
      </w:tr>
      <w:tr w:rsidR="00F340C8" w:rsidRPr="00554301" w14:paraId="59B9B910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8973752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C321E1A" w14:textId="6CD3D3E5" w:rsidR="00F340C8" w:rsidRPr="00554301" w:rsidRDefault="00F340C8" w:rsidP="005C294A">
            <w:pPr>
              <w:rPr>
                <w:rFonts w:cs="Arial"/>
                <w:color w:val="000000"/>
                <w:lang w:eastAsia="en-GB"/>
              </w:rPr>
            </w:pPr>
            <w:r w:rsidRPr="00F340C8">
              <w:rPr>
                <w:rFonts w:cs="Arial"/>
                <w:color w:val="000000"/>
                <w:lang w:eastAsia="en-GB"/>
              </w:rPr>
              <w:t>MPLINE_UPDATE_MOD_SCE5</w:t>
            </w:r>
          </w:p>
        </w:tc>
      </w:tr>
      <w:tr w:rsidR="00F340C8" w:rsidRPr="00554301" w14:paraId="4EB54B32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4FD9120" w14:textId="77777777" w:rsidR="00F340C8" w:rsidRPr="00554301" w:rsidRDefault="00F340C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F340C8" w:rsidRPr="00554301" w14:paraId="544F6C41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C129D73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12F07EB" w14:textId="77777777" w:rsidR="00F340C8" w:rsidRPr="00554301" w:rsidRDefault="00F340C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F340C8" w:rsidRPr="00554301" w14:paraId="377EF6E3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5F8E810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8EB5740" w14:textId="77777777" w:rsidR="00F340C8" w:rsidRPr="00554301" w:rsidRDefault="00F340C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MPLINE</w:t>
            </w:r>
          </w:p>
        </w:tc>
      </w:tr>
      <w:tr w:rsidR="00F340C8" w:rsidRPr="00554301" w14:paraId="12B2C6AB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CD224A1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4D3F6E0" w14:textId="77777777" w:rsidR="00F340C8" w:rsidRPr="00554301" w:rsidRDefault="00F340C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UPDATE</w:t>
            </w:r>
          </w:p>
        </w:tc>
      </w:tr>
      <w:tr w:rsidR="00F340C8" w:rsidRPr="00554301" w14:paraId="5D107ADB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F7C590C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07113C7" w14:textId="77777777" w:rsidR="00F340C8" w:rsidRPr="00554301" w:rsidRDefault="00F340C8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F340C8" w:rsidRPr="00554301" w14:paraId="03B82800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C45FAEC" w14:textId="77777777" w:rsidR="00F340C8" w:rsidRPr="00554301" w:rsidRDefault="00F340C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</w:p>
        </w:tc>
      </w:tr>
      <w:tr w:rsidR="00F340C8" w:rsidRPr="008072BD" w14:paraId="337075CC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AE32991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7BE87E8" w14:textId="78C2C87E" w:rsidR="00F340C8" w:rsidRPr="00F53F47" w:rsidRDefault="00F340C8" w:rsidP="005C294A">
            <w:pPr>
              <w:rPr>
                <w:rFonts w:cs="Arial"/>
                <w:color w:val="000000"/>
                <w:lang w:val="en-GB" w:eastAsia="en-GB"/>
              </w:rPr>
            </w:pPr>
            <w:r w:rsidRPr="00F340C8">
              <w:rPr>
                <w:rFonts w:cs="Arial"/>
                <w:color w:val="000000"/>
                <w:lang w:val="en-GB" w:eastAsia="en-GB"/>
              </w:rPr>
              <w:t>PUST = '35' AND OLD(PUSL) &lt;&gt; '35' AND PUSL = '35'</w:t>
            </w:r>
          </w:p>
        </w:tc>
      </w:tr>
      <w:tr w:rsidR="00F340C8" w:rsidRPr="00554301" w14:paraId="60DB264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C63D485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IsChanged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CDCE21D" w14:textId="77777777" w:rsidR="00F340C8" w:rsidRPr="00554301" w:rsidRDefault="00F340C8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PUSL</w:t>
            </w:r>
          </w:p>
        </w:tc>
      </w:tr>
      <w:tr w:rsidR="00F340C8" w:rsidRPr="00554301" w14:paraId="514C43CB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259923E" w14:textId="77777777" w:rsidR="00F340C8" w:rsidRPr="00554301" w:rsidRDefault="00F340C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F340C8" w:rsidRPr="00554301" w14:paraId="32CB657C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5D19278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3ECE9A1" w14:textId="77777777" w:rsidR="00F340C8" w:rsidRPr="00554301" w:rsidRDefault="00F340C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EventAnalytics</w:t>
            </w:r>
            <w:proofErr w:type="spellEnd"/>
          </w:p>
        </w:tc>
      </w:tr>
      <w:tr w:rsidR="00F340C8" w:rsidRPr="00554301" w14:paraId="38BB1BB5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0010F07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3AA563D" w14:textId="77777777" w:rsidR="00F340C8" w:rsidRPr="00554301" w:rsidRDefault="00F340C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TimeCorrelation</w:t>
            </w:r>
            <w:proofErr w:type="spellEnd"/>
          </w:p>
        </w:tc>
      </w:tr>
      <w:tr w:rsidR="00F340C8" w:rsidRPr="00554301" w14:paraId="1F3A605C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D22B568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7966200" w14:textId="77777777" w:rsidR="00F340C8" w:rsidRPr="00554301" w:rsidRDefault="00F340C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Request</w:t>
            </w:r>
            <w:proofErr w:type="spellEnd"/>
          </w:p>
        </w:tc>
      </w:tr>
      <w:tr w:rsidR="00F340C8" w:rsidRPr="00554301" w14:paraId="2324B01D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D8F7268" w14:textId="77777777" w:rsidR="00F340C8" w:rsidRPr="00554301" w:rsidRDefault="00F340C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F340C8" w:rsidRPr="00554301" w14:paraId="7ED1235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1850214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Copied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6ADA649" w14:textId="77777777" w:rsidR="00F340C8" w:rsidRPr="00554301" w:rsidRDefault="00F340C8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F340C8" w:rsidRPr="00ED4F88" w14:paraId="20A1BC01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846E03C" w14:textId="77777777" w:rsidR="00F340C8" w:rsidRPr="00554301" w:rsidRDefault="00F340C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21526DB" w14:textId="77777777" w:rsidR="00F340C8" w:rsidRDefault="00F340C8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proofErr w:type="spellStart"/>
            <w:proofErr w:type="gramStart"/>
            <w:r w:rsidRPr="00554301">
              <w:rPr>
                <w:rFonts w:cs="Arial"/>
                <w:color w:val="000000"/>
                <w:lang w:eastAsia="en-GB"/>
              </w:rPr>
              <w:t>BODVerb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:</w:t>
            </w:r>
            <w:proofErr w:type="gramEnd"/>
            <w:r w:rsidRPr="00554301">
              <w:rPr>
                <w:rFonts w:cs="Arial"/>
                <w:color w:val="000000"/>
                <w:lang w:eastAsia="en-GB"/>
              </w:rPr>
              <w:t xml:space="preserve"> ‘Sync’</w:t>
            </w:r>
            <w:r w:rsidRPr="00554301">
              <w:rPr>
                <w:rFonts w:cs="Arial"/>
                <w:color w:val="000000"/>
                <w:lang w:eastAsia="en-GB"/>
              </w:rPr>
              <w:br/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BODNoun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</w:t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’</w:t>
            </w:r>
          </w:p>
          <w:p w14:paraId="508056DB" w14:textId="77777777" w:rsidR="00F340C8" w:rsidRPr="00F340C8" w:rsidRDefault="00F340C8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F340C8">
              <w:rPr>
                <w:rFonts w:cs="Arial"/>
                <w:color w:val="000000"/>
                <w:lang w:eastAsia="en-GB"/>
              </w:rPr>
              <w:t>Action : 'MOD'</w:t>
            </w:r>
            <w:r w:rsidRPr="00F340C8">
              <w:rPr>
                <w:rFonts w:cs="Arial"/>
                <w:color w:val="000000"/>
                <w:lang w:eastAsia="en-GB"/>
              </w:rPr>
              <w:br/>
              <w:t>Source : ‘MPLINE’</w:t>
            </w:r>
          </w:p>
          <w:p w14:paraId="6690EB58" w14:textId="77777777" w:rsidR="00F340C8" w:rsidRPr="008072BD" w:rsidRDefault="00F340C8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8072BD">
              <w:rPr>
                <w:rFonts w:cs="Arial"/>
                <w:color w:val="000000"/>
                <w:lang w:val="en-GB" w:eastAsia="en-GB"/>
              </w:rPr>
              <w:t>dataEventId</w:t>
            </w:r>
            <w:proofErr w:type="spellEnd"/>
            <w:r w:rsidRPr="008072BD">
              <w:rPr>
                <w:rFonts w:cs="Arial"/>
                <w:color w:val="000000"/>
                <w:lang w:val="en-GB" w:eastAsia="en-GB"/>
              </w:rPr>
              <w:t>: '</w:t>
            </w:r>
            <w:proofErr w:type="spellStart"/>
            <w:r w:rsidRPr="008072BD">
              <w:rPr>
                <w:rFonts w:cs="Arial"/>
                <w:color w:val="000000"/>
                <w:lang w:val="en-GB" w:eastAsia="en-GB"/>
              </w:rPr>
              <w:t>VIFCommandeAchatCustom_MOD_'+CONO</w:t>
            </w:r>
            <w:proofErr w:type="spellEnd"/>
            <w:r w:rsidRPr="008072BD">
              <w:rPr>
                <w:rFonts w:cs="Arial"/>
                <w:color w:val="000000"/>
                <w:lang w:val="en-GB" w:eastAsia="en-GB"/>
              </w:rPr>
              <w:t xml:space="preserve"> + '_' + PUNO</w:t>
            </w:r>
          </w:p>
          <w:p w14:paraId="60A17C5D" w14:textId="77777777" w:rsidR="00F340C8" w:rsidRDefault="00F340C8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correlatedEventName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'M3BEBOD'</w:t>
            </w:r>
          </w:p>
          <w:p w14:paraId="2E2CDD1E" w14:textId="77777777" w:rsidR="00F340C8" w:rsidRDefault="00F340C8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correlatedEventOperation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0A2B9FDE" w14:textId="77777777" w:rsidR="00F340C8" w:rsidRDefault="00F340C8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r w:rsidRPr="00ED4F88">
              <w:rPr>
                <w:rFonts w:cs="Arial"/>
                <w:color w:val="000000"/>
                <w:lang w:val="en-GB" w:eastAsia="en-GB"/>
              </w:rPr>
              <w:t>Operation</w:t>
            </w:r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46A0C491" w14:textId="7D1EAE79" w:rsidR="00F340C8" w:rsidRPr="00ED4F88" w:rsidRDefault="00F340C8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GetLineFlag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'Oui'</w:t>
            </w:r>
          </w:p>
        </w:tc>
      </w:tr>
    </w:tbl>
    <w:p w14:paraId="77B63738" w14:textId="77777777" w:rsidR="00F340C8" w:rsidRDefault="00F340C8" w:rsidP="00F340C8">
      <w:pPr>
        <w:rPr>
          <w:u w:val="single"/>
          <w:lang w:val="en-GB"/>
        </w:rPr>
      </w:pPr>
    </w:p>
    <w:p w14:paraId="334D50A7" w14:textId="0047D056" w:rsidR="00621BF9" w:rsidRPr="00554301" w:rsidRDefault="00F340C8" w:rsidP="00621BF9">
      <w:pPr>
        <w:pStyle w:val="Corpsdetexte"/>
        <w:spacing w:line="276" w:lineRule="auto"/>
        <w:ind w:left="0"/>
        <w:rPr>
          <w:u w:val="single"/>
        </w:rPr>
      </w:pPr>
      <w:r w:rsidRPr="00621BF9">
        <w:rPr>
          <w:u w:val="single"/>
        </w:rPr>
        <w:br w:type="page"/>
      </w:r>
      <w:r w:rsidR="00621BF9" w:rsidRPr="00995EC0">
        <w:rPr>
          <w:highlight w:val="yellow"/>
          <w:u w:val="single"/>
        </w:rPr>
        <w:lastRenderedPageBreak/>
        <w:t xml:space="preserve">5 </w:t>
      </w:r>
      <w:proofErr w:type="spellStart"/>
      <w:r w:rsidR="00621BF9" w:rsidRPr="00995EC0">
        <w:rPr>
          <w:highlight w:val="yellow"/>
          <w:u w:val="single"/>
        </w:rPr>
        <w:t>ème</w:t>
      </w:r>
      <w:proofErr w:type="spellEnd"/>
      <w:r w:rsidR="00621BF9" w:rsidRPr="00995EC0">
        <w:rPr>
          <w:highlight w:val="yellow"/>
          <w:u w:val="single"/>
        </w:rPr>
        <w:t xml:space="preserve"> Déclencheur : Modification sur MPLINE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621BF9" w:rsidRPr="00554301" w14:paraId="2128F0F2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81BE4E5" w14:textId="77777777" w:rsidR="00621BF9" w:rsidRPr="00554301" w:rsidRDefault="00621BF9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621BF9" w:rsidRPr="00554301" w14:paraId="2AC590A3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AB03FE4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68FEEB7" w14:textId="77777777" w:rsidR="00621BF9" w:rsidRPr="00554301" w:rsidRDefault="00621BF9" w:rsidP="005C294A">
            <w:pPr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CST_VIFCommandeAchatCustom</w:t>
            </w:r>
            <w:proofErr w:type="spellEnd"/>
          </w:p>
        </w:tc>
      </w:tr>
      <w:tr w:rsidR="00621BF9" w:rsidRPr="00554301" w14:paraId="33F55324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84A92DB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FF0CD00" w14:textId="5A2B52B6" w:rsidR="00621BF9" w:rsidRPr="00554301" w:rsidRDefault="00621BF9" w:rsidP="005C294A">
            <w:pPr>
              <w:rPr>
                <w:rFonts w:cs="Arial"/>
                <w:color w:val="000000"/>
                <w:lang w:eastAsia="en-GB"/>
              </w:rPr>
            </w:pPr>
            <w:r w:rsidRPr="00621BF9">
              <w:rPr>
                <w:rFonts w:cs="Arial"/>
                <w:color w:val="000000"/>
                <w:lang w:eastAsia="en-GB"/>
              </w:rPr>
              <w:t>MPLINE_UPDATE_MOD_SCE6</w:t>
            </w:r>
          </w:p>
        </w:tc>
      </w:tr>
      <w:tr w:rsidR="00621BF9" w:rsidRPr="00554301" w14:paraId="7A1DFA3E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5835342" w14:textId="77777777" w:rsidR="00621BF9" w:rsidRPr="00554301" w:rsidRDefault="00621BF9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621BF9" w:rsidRPr="00554301" w14:paraId="270A95C0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B16129C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8D4CEB3" w14:textId="77777777" w:rsidR="00621BF9" w:rsidRPr="00554301" w:rsidRDefault="00621BF9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621BF9" w:rsidRPr="00554301" w14:paraId="53B82D08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C1FAFBB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6A56FA0" w14:textId="77777777" w:rsidR="00621BF9" w:rsidRPr="00554301" w:rsidRDefault="00621BF9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MPLINE</w:t>
            </w:r>
          </w:p>
        </w:tc>
      </w:tr>
      <w:tr w:rsidR="00621BF9" w:rsidRPr="00554301" w14:paraId="13F156DA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BA478ED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FC000F3" w14:textId="77777777" w:rsidR="00621BF9" w:rsidRPr="00554301" w:rsidRDefault="00621BF9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UPDATE</w:t>
            </w:r>
          </w:p>
        </w:tc>
      </w:tr>
      <w:tr w:rsidR="00621BF9" w:rsidRPr="00554301" w14:paraId="7C5B52E0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C9DA43E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6B29718" w14:textId="77777777" w:rsidR="00621BF9" w:rsidRPr="00554301" w:rsidRDefault="00621BF9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621BF9" w:rsidRPr="00554301" w14:paraId="1FFF6377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6874F70" w14:textId="77777777" w:rsidR="00621BF9" w:rsidRPr="00554301" w:rsidRDefault="00621BF9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</w:p>
        </w:tc>
      </w:tr>
      <w:tr w:rsidR="00621BF9" w:rsidRPr="008072BD" w14:paraId="28B2A4F4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39795AA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9554E89" w14:textId="04B1F437" w:rsidR="00621BF9" w:rsidRPr="00F53F47" w:rsidRDefault="00621BF9" w:rsidP="005C294A">
            <w:pPr>
              <w:rPr>
                <w:rFonts w:cs="Arial"/>
                <w:color w:val="000000"/>
                <w:lang w:val="en-GB" w:eastAsia="en-GB"/>
              </w:rPr>
            </w:pPr>
            <w:r w:rsidRPr="00621BF9">
              <w:rPr>
                <w:rFonts w:cs="Arial"/>
                <w:color w:val="000000"/>
                <w:lang w:val="en-GB" w:eastAsia="en-GB"/>
              </w:rPr>
              <w:t>PUST = '35' AND PUSL = '35'</w:t>
            </w:r>
          </w:p>
        </w:tc>
      </w:tr>
      <w:tr w:rsidR="00621BF9" w:rsidRPr="00554301" w14:paraId="3176AF29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86EED8B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IsChanged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29BE396" w14:textId="4BA22460" w:rsidR="00621BF9" w:rsidRPr="00554301" w:rsidRDefault="00621BF9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CFQA, CODT</w:t>
            </w:r>
          </w:p>
        </w:tc>
      </w:tr>
      <w:tr w:rsidR="00621BF9" w:rsidRPr="00554301" w14:paraId="463783BA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12A7E2E" w14:textId="77777777" w:rsidR="00621BF9" w:rsidRPr="00554301" w:rsidRDefault="00621BF9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621BF9" w:rsidRPr="00554301" w14:paraId="4CC08820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AC54851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D742BC8" w14:textId="77777777" w:rsidR="00621BF9" w:rsidRPr="00554301" w:rsidRDefault="00621BF9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EventAnalytics</w:t>
            </w:r>
            <w:proofErr w:type="spellEnd"/>
          </w:p>
        </w:tc>
      </w:tr>
      <w:tr w:rsidR="00621BF9" w:rsidRPr="00554301" w14:paraId="124E4852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132FFC1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C8A5791" w14:textId="77777777" w:rsidR="00621BF9" w:rsidRPr="00554301" w:rsidRDefault="00621BF9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TimeCorrelation</w:t>
            </w:r>
            <w:proofErr w:type="spellEnd"/>
          </w:p>
        </w:tc>
      </w:tr>
      <w:tr w:rsidR="00621BF9" w:rsidRPr="00554301" w14:paraId="40D7D013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03921F7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AD8F912" w14:textId="77777777" w:rsidR="00621BF9" w:rsidRPr="00554301" w:rsidRDefault="00621BF9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Request</w:t>
            </w:r>
            <w:proofErr w:type="spellEnd"/>
          </w:p>
        </w:tc>
      </w:tr>
      <w:tr w:rsidR="00621BF9" w:rsidRPr="00554301" w14:paraId="33D512FB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2564D02" w14:textId="77777777" w:rsidR="00621BF9" w:rsidRPr="00554301" w:rsidRDefault="00621BF9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621BF9" w:rsidRPr="00554301" w14:paraId="006E7F5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045E514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Copied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471E517" w14:textId="77777777" w:rsidR="00621BF9" w:rsidRPr="00554301" w:rsidRDefault="00621BF9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621BF9" w:rsidRPr="00ED4F88" w14:paraId="43E48796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A191516" w14:textId="77777777" w:rsidR="00621BF9" w:rsidRPr="00554301" w:rsidRDefault="00621BF9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F4AC1F7" w14:textId="77777777" w:rsidR="00621BF9" w:rsidRDefault="00621BF9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proofErr w:type="spellStart"/>
            <w:proofErr w:type="gramStart"/>
            <w:r w:rsidRPr="00554301">
              <w:rPr>
                <w:rFonts w:cs="Arial"/>
                <w:color w:val="000000"/>
                <w:lang w:eastAsia="en-GB"/>
              </w:rPr>
              <w:t>BODVerb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:</w:t>
            </w:r>
            <w:proofErr w:type="gramEnd"/>
            <w:r w:rsidRPr="00554301">
              <w:rPr>
                <w:rFonts w:cs="Arial"/>
                <w:color w:val="000000"/>
                <w:lang w:eastAsia="en-GB"/>
              </w:rPr>
              <w:t xml:space="preserve"> ‘Sync’</w:t>
            </w:r>
            <w:r w:rsidRPr="00554301">
              <w:rPr>
                <w:rFonts w:cs="Arial"/>
                <w:color w:val="000000"/>
                <w:lang w:eastAsia="en-GB"/>
              </w:rPr>
              <w:br/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BODNoun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</w:t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’</w:t>
            </w:r>
          </w:p>
          <w:p w14:paraId="11FFDEF6" w14:textId="77777777" w:rsidR="00621BF9" w:rsidRPr="00F340C8" w:rsidRDefault="00621BF9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F340C8">
              <w:rPr>
                <w:rFonts w:cs="Arial"/>
                <w:color w:val="000000"/>
                <w:lang w:eastAsia="en-GB"/>
              </w:rPr>
              <w:t>Action : 'MOD'</w:t>
            </w:r>
            <w:r w:rsidRPr="00F340C8">
              <w:rPr>
                <w:rFonts w:cs="Arial"/>
                <w:color w:val="000000"/>
                <w:lang w:eastAsia="en-GB"/>
              </w:rPr>
              <w:br/>
              <w:t>Source : ‘MPLINE’</w:t>
            </w:r>
          </w:p>
          <w:p w14:paraId="2019445F" w14:textId="77777777" w:rsidR="00621BF9" w:rsidRPr="008072BD" w:rsidRDefault="00621BF9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8072BD">
              <w:rPr>
                <w:rFonts w:cs="Arial"/>
                <w:color w:val="000000"/>
                <w:lang w:val="en-GB" w:eastAsia="en-GB"/>
              </w:rPr>
              <w:t>dataEventId</w:t>
            </w:r>
            <w:proofErr w:type="spellEnd"/>
            <w:r w:rsidRPr="008072BD">
              <w:rPr>
                <w:rFonts w:cs="Arial"/>
                <w:color w:val="000000"/>
                <w:lang w:val="en-GB" w:eastAsia="en-GB"/>
              </w:rPr>
              <w:t>: '</w:t>
            </w:r>
            <w:proofErr w:type="spellStart"/>
            <w:r w:rsidRPr="008072BD">
              <w:rPr>
                <w:rFonts w:cs="Arial"/>
                <w:color w:val="000000"/>
                <w:lang w:val="en-GB" w:eastAsia="en-GB"/>
              </w:rPr>
              <w:t>VIFCommandeAchatCustom_MOD_'+CONO</w:t>
            </w:r>
            <w:proofErr w:type="spellEnd"/>
            <w:r w:rsidRPr="008072BD">
              <w:rPr>
                <w:rFonts w:cs="Arial"/>
                <w:color w:val="000000"/>
                <w:lang w:val="en-GB" w:eastAsia="en-GB"/>
              </w:rPr>
              <w:t xml:space="preserve"> + '_' + PUNO</w:t>
            </w:r>
          </w:p>
          <w:p w14:paraId="0460A6CD" w14:textId="77777777" w:rsidR="00621BF9" w:rsidRDefault="00621BF9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correlatedEventName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'M3BEBOD'</w:t>
            </w:r>
          </w:p>
          <w:p w14:paraId="0AEBBDBC" w14:textId="77777777" w:rsidR="00621BF9" w:rsidRDefault="00621BF9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correlatedEventOperation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10DA9A6C" w14:textId="77777777" w:rsidR="00621BF9" w:rsidRDefault="00621BF9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r w:rsidRPr="00ED4F88">
              <w:rPr>
                <w:rFonts w:cs="Arial"/>
                <w:color w:val="000000"/>
                <w:lang w:val="en-GB" w:eastAsia="en-GB"/>
              </w:rPr>
              <w:t>Operation</w:t>
            </w:r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2D62D726" w14:textId="77777777" w:rsidR="00621BF9" w:rsidRPr="00ED4F88" w:rsidRDefault="00621BF9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GetLineFlag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'Oui'</w:t>
            </w:r>
          </w:p>
        </w:tc>
      </w:tr>
    </w:tbl>
    <w:p w14:paraId="31325F38" w14:textId="77777777" w:rsidR="00621BF9" w:rsidRDefault="00621BF9" w:rsidP="00621BF9">
      <w:pPr>
        <w:rPr>
          <w:u w:val="single"/>
          <w:lang w:val="en-GB"/>
        </w:rPr>
      </w:pPr>
    </w:p>
    <w:p w14:paraId="798FFD8D" w14:textId="352FAB75" w:rsidR="009D6DF6" w:rsidRPr="00554301" w:rsidRDefault="00621BF9" w:rsidP="009D6DF6">
      <w:pPr>
        <w:pStyle w:val="Corpsdetexte"/>
        <w:spacing w:line="276" w:lineRule="auto"/>
        <w:ind w:left="0"/>
        <w:rPr>
          <w:u w:val="single"/>
        </w:rPr>
      </w:pPr>
      <w:r w:rsidRPr="00995EC0">
        <w:rPr>
          <w:u w:val="single"/>
        </w:rPr>
        <w:br w:type="page"/>
      </w:r>
      <w:r w:rsidR="00995EC0" w:rsidRPr="00995EC0">
        <w:rPr>
          <w:highlight w:val="yellow"/>
          <w:u w:val="single"/>
        </w:rPr>
        <w:lastRenderedPageBreak/>
        <w:t>6</w:t>
      </w:r>
      <w:r w:rsidR="009D6DF6" w:rsidRPr="00995EC0">
        <w:rPr>
          <w:highlight w:val="yellow"/>
          <w:u w:val="single"/>
        </w:rPr>
        <w:t xml:space="preserve"> </w:t>
      </w:r>
      <w:proofErr w:type="spellStart"/>
      <w:r w:rsidR="009D6DF6" w:rsidRPr="00995EC0">
        <w:rPr>
          <w:highlight w:val="yellow"/>
          <w:u w:val="single"/>
        </w:rPr>
        <w:t>ème</w:t>
      </w:r>
      <w:proofErr w:type="spellEnd"/>
      <w:r w:rsidR="009D6DF6" w:rsidRPr="00995EC0">
        <w:rPr>
          <w:highlight w:val="yellow"/>
          <w:u w:val="single"/>
        </w:rPr>
        <w:t xml:space="preserve"> Déclencheur : Modification sur MPLINE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9D6DF6" w:rsidRPr="00554301" w14:paraId="0A9045BA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3FF0C86" w14:textId="77777777" w:rsidR="009D6DF6" w:rsidRPr="00554301" w:rsidRDefault="009D6DF6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9D6DF6" w:rsidRPr="00554301" w14:paraId="19C18B39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BCFAA44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8C3C74C" w14:textId="77777777" w:rsidR="009D6DF6" w:rsidRPr="00554301" w:rsidRDefault="009D6DF6" w:rsidP="005C294A">
            <w:pPr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CST_VIFCommandeAchatCustom</w:t>
            </w:r>
            <w:proofErr w:type="spellEnd"/>
          </w:p>
        </w:tc>
      </w:tr>
      <w:tr w:rsidR="009D6DF6" w:rsidRPr="00554301" w14:paraId="5E5F5559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106D0AA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D7FE41E" w14:textId="68A93734" w:rsidR="009D6DF6" w:rsidRPr="00554301" w:rsidRDefault="009D6DF6" w:rsidP="005C294A">
            <w:pPr>
              <w:rPr>
                <w:rFonts w:cs="Arial"/>
                <w:color w:val="000000"/>
                <w:lang w:eastAsia="en-GB"/>
              </w:rPr>
            </w:pPr>
            <w:r w:rsidRPr="009D6DF6">
              <w:rPr>
                <w:rFonts w:cs="Arial"/>
                <w:color w:val="000000"/>
                <w:lang w:eastAsia="en-GB"/>
              </w:rPr>
              <w:t>MPLINE_UPDATE_MOD_SCE7</w:t>
            </w:r>
          </w:p>
        </w:tc>
      </w:tr>
      <w:tr w:rsidR="009D6DF6" w:rsidRPr="00554301" w14:paraId="3DB046E1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A5A1A51" w14:textId="77777777" w:rsidR="009D6DF6" w:rsidRPr="00554301" w:rsidRDefault="009D6DF6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9D6DF6" w:rsidRPr="00554301" w14:paraId="54EBAAA3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E9BFB15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0FC2A33" w14:textId="77777777" w:rsidR="009D6DF6" w:rsidRPr="00554301" w:rsidRDefault="009D6DF6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9D6DF6" w:rsidRPr="00554301" w14:paraId="661892B5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FFE0D52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0520864" w14:textId="77777777" w:rsidR="009D6DF6" w:rsidRPr="00554301" w:rsidRDefault="009D6DF6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MPLINE</w:t>
            </w:r>
          </w:p>
        </w:tc>
      </w:tr>
      <w:tr w:rsidR="009D6DF6" w:rsidRPr="00554301" w14:paraId="73EDBC01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7C1144D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534C170" w14:textId="77777777" w:rsidR="009D6DF6" w:rsidRPr="00554301" w:rsidRDefault="009D6DF6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UPDATE</w:t>
            </w:r>
          </w:p>
        </w:tc>
      </w:tr>
      <w:tr w:rsidR="009D6DF6" w:rsidRPr="00554301" w14:paraId="6CB89794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25255CC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BB22816" w14:textId="77777777" w:rsidR="009D6DF6" w:rsidRPr="00554301" w:rsidRDefault="009D6DF6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9D6DF6" w:rsidRPr="00554301" w14:paraId="79D7E8E1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09BF378" w14:textId="77777777" w:rsidR="009D6DF6" w:rsidRPr="00554301" w:rsidRDefault="009D6DF6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</w:p>
        </w:tc>
      </w:tr>
      <w:tr w:rsidR="009D6DF6" w:rsidRPr="008072BD" w14:paraId="55BCA26C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B0DF8F9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21549CB" w14:textId="040CD079" w:rsidR="009D6DF6" w:rsidRPr="00F53F47" w:rsidRDefault="009D6DF6" w:rsidP="005C294A">
            <w:pPr>
              <w:rPr>
                <w:rFonts w:cs="Arial"/>
                <w:color w:val="000000"/>
                <w:lang w:val="en-GB" w:eastAsia="en-GB"/>
              </w:rPr>
            </w:pPr>
            <w:r w:rsidRPr="009D6DF6">
              <w:rPr>
                <w:rFonts w:cs="Arial"/>
                <w:color w:val="000000"/>
                <w:lang w:val="en-GB" w:eastAsia="en-GB"/>
              </w:rPr>
              <w:t>PUST = '35' AND PUSL = '35' AND PNLS &gt; '0' AND PNLS &lt; '500'</w:t>
            </w:r>
          </w:p>
        </w:tc>
      </w:tr>
      <w:tr w:rsidR="009D6DF6" w:rsidRPr="00554301" w14:paraId="1AFC73DA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0AFF37C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IsChanged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91CA541" w14:textId="6180BD30" w:rsidR="009D6DF6" w:rsidRPr="00554301" w:rsidRDefault="009D6DF6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CODT</w:t>
            </w:r>
          </w:p>
        </w:tc>
      </w:tr>
      <w:tr w:rsidR="009D6DF6" w:rsidRPr="00554301" w14:paraId="13C19406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1F51F60" w14:textId="77777777" w:rsidR="009D6DF6" w:rsidRPr="00554301" w:rsidRDefault="009D6DF6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9D6DF6" w:rsidRPr="00554301" w14:paraId="3A599920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4585E1C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D1F06ED" w14:textId="77777777" w:rsidR="009D6DF6" w:rsidRPr="00554301" w:rsidRDefault="009D6DF6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EventAnalytics</w:t>
            </w:r>
            <w:proofErr w:type="spellEnd"/>
          </w:p>
        </w:tc>
      </w:tr>
      <w:tr w:rsidR="009D6DF6" w:rsidRPr="00554301" w14:paraId="4A879AF9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A54311A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AEC6912" w14:textId="44C66C75" w:rsidR="009D6DF6" w:rsidRPr="00554301" w:rsidRDefault="00D05BA6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D05BA6">
              <w:rPr>
                <w:rFonts w:cs="Arial"/>
                <w:color w:val="000000"/>
                <w:lang w:eastAsia="en-GB"/>
              </w:rPr>
              <w:t>M3BEBOD</w:t>
            </w:r>
          </w:p>
        </w:tc>
      </w:tr>
      <w:tr w:rsidR="009D6DF6" w:rsidRPr="00554301" w14:paraId="3238CDD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F512E94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874C1B9" w14:textId="553F4F07" w:rsidR="009D6DF6" w:rsidRPr="00554301" w:rsidRDefault="00D05BA6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Copy Opération</w:t>
            </w:r>
          </w:p>
        </w:tc>
      </w:tr>
      <w:tr w:rsidR="009D6DF6" w:rsidRPr="00554301" w14:paraId="24BF22A7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83E9AA2" w14:textId="77777777" w:rsidR="009D6DF6" w:rsidRPr="00554301" w:rsidRDefault="009D6DF6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9D6DF6" w:rsidRPr="00554301" w14:paraId="46E49C3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3A1266D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Copied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84C018E" w14:textId="77777777" w:rsidR="009D6DF6" w:rsidRPr="00554301" w:rsidRDefault="009D6DF6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9D6DF6" w:rsidRPr="00ED4F88" w14:paraId="2A2E1701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B4AF9CC" w14:textId="77777777" w:rsidR="009D6DF6" w:rsidRPr="00554301" w:rsidRDefault="009D6DF6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65DE9F1" w14:textId="77777777" w:rsidR="009D6DF6" w:rsidRDefault="009D6DF6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proofErr w:type="spellStart"/>
            <w:proofErr w:type="gramStart"/>
            <w:r w:rsidRPr="00554301">
              <w:rPr>
                <w:rFonts w:cs="Arial"/>
                <w:color w:val="000000"/>
                <w:lang w:eastAsia="en-GB"/>
              </w:rPr>
              <w:t>BODVerb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:</w:t>
            </w:r>
            <w:proofErr w:type="gramEnd"/>
            <w:r w:rsidRPr="00554301">
              <w:rPr>
                <w:rFonts w:cs="Arial"/>
                <w:color w:val="000000"/>
                <w:lang w:eastAsia="en-GB"/>
              </w:rPr>
              <w:t xml:space="preserve"> ‘Sync’</w:t>
            </w:r>
            <w:r w:rsidRPr="00554301">
              <w:rPr>
                <w:rFonts w:cs="Arial"/>
                <w:color w:val="000000"/>
                <w:lang w:eastAsia="en-GB"/>
              </w:rPr>
              <w:br/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BODNoun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</w:t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’</w:t>
            </w:r>
          </w:p>
          <w:p w14:paraId="2BE48C6E" w14:textId="1174C7CB" w:rsidR="009D6DF6" w:rsidRPr="008072BD" w:rsidRDefault="000B5701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8072BD">
              <w:rPr>
                <w:rFonts w:cs="Arial"/>
                <w:color w:val="000000"/>
                <w:lang w:eastAsia="en-GB"/>
              </w:rPr>
              <w:t>Action:</w:t>
            </w:r>
            <w:r w:rsidR="009D6DF6" w:rsidRPr="008072BD">
              <w:rPr>
                <w:rFonts w:cs="Arial"/>
                <w:color w:val="000000"/>
                <w:lang w:eastAsia="en-GB"/>
              </w:rPr>
              <w:t xml:space="preserve"> 'M</w:t>
            </w:r>
            <w:r w:rsidR="00D05BA6" w:rsidRPr="008072BD">
              <w:rPr>
                <w:rFonts w:cs="Arial"/>
                <w:color w:val="000000"/>
                <w:lang w:eastAsia="en-GB"/>
              </w:rPr>
              <w:t>DR</w:t>
            </w:r>
            <w:r w:rsidR="009D6DF6" w:rsidRPr="008072BD">
              <w:rPr>
                <w:rFonts w:cs="Arial"/>
                <w:color w:val="000000"/>
                <w:lang w:eastAsia="en-GB"/>
              </w:rPr>
              <w:t>'</w:t>
            </w:r>
            <w:r w:rsidR="009D6DF6" w:rsidRPr="008072BD">
              <w:rPr>
                <w:rFonts w:cs="Arial"/>
                <w:color w:val="000000"/>
                <w:lang w:eastAsia="en-GB"/>
              </w:rPr>
              <w:br/>
              <w:t>Source: ‘MPLINE’</w:t>
            </w:r>
          </w:p>
          <w:p w14:paraId="0B9106D2" w14:textId="77777777" w:rsidR="009D6DF6" w:rsidRDefault="009D6DF6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r w:rsidRPr="00ED4F88">
              <w:rPr>
                <w:rFonts w:cs="Arial"/>
                <w:color w:val="000000"/>
                <w:lang w:val="en-GB" w:eastAsia="en-GB"/>
              </w:rPr>
              <w:t>Operation</w:t>
            </w:r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'Update'</w:t>
            </w:r>
          </w:p>
          <w:p w14:paraId="55BF6261" w14:textId="77777777" w:rsidR="009D6DF6" w:rsidRPr="00ED4F88" w:rsidRDefault="009D6DF6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GetLineFlag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'Oui'</w:t>
            </w:r>
          </w:p>
        </w:tc>
      </w:tr>
    </w:tbl>
    <w:p w14:paraId="45354D31" w14:textId="77777777" w:rsidR="009D6DF6" w:rsidRDefault="009D6DF6" w:rsidP="009D6DF6">
      <w:pPr>
        <w:rPr>
          <w:u w:val="single"/>
          <w:lang w:val="en-GB"/>
        </w:rPr>
      </w:pPr>
    </w:p>
    <w:p w14:paraId="5BDF9BD1" w14:textId="5FA434CC" w:rsidR="00995EC0" w:rsidRPr="00554301" w:rsidRDefault="009D6DF6" w:rsidP="00995EC0">
      <w:pPr>
        <w:pStyle w:val="Corpsdetexte"/>
        <w:spacing w:line="276" w:lineRule="auto"/>
        <w:ind w:left="0"/>
        <w:rPr>
          <w:u w:val="single"/>
        </w:rPr>
      </w:pPr>
      <w:r w:rsidRPr="00E93AF6">
        <w:rPr>
          <w:u w:val="single"/>
          <w:lang w:val="en-GB"/>
        </w:rPr>
        <w:br w:type="page"/>
      </w:r>
      <w:r w:rsidR="00995EC0">
        <w:rPr>
          <w:highlight w:val="yellow"/>
          <w:u w:val="single"/>
        </w:rPr>
        <w:lastRenderedPageBreak/>
        <w:t>7</w:t>
      </w:r>
      <w:r w:rsidR="00995EC0" w:rsidRPr="00995EC0">
        <w:rPr>
          <w:highlight w:val="yellow"/>
          <w:u w:val="single"/>
        </w:rPr>
        <w:t xml:space="preserve"> </w:t>
      </w:r>
      <w:proofErr w:type="spellStart"/>
      <w:r w:rsidR="00995EC0" w:rsidRPr="00995EC0">
        <w:rPr>
          <w:highlight w:val="yellow"/>
          <w:u w:val="single"/>
        </w:rPr>
        <w:t>ème</w:t>
      </w:r>
      <w:proofErr w:type="spellEnd"/>
      <w:r w:rsidR="00995EC0" w:rsidRPr="00995EC0">
        <w:rPr>
          <w:highlight w:val="yellow"/>
          <w:u w:val="single"/>
        </w:rPr>
        <w:t xml:space="preserve"> Déclencheur : </w:t>
      </w:r>
      <w:r w:rsidR="00BD10F4">
        <w:rPr>
          <w:highlight w:val="yellow"/>
          <w:u w:val="single"/>
        </w:rPr>
        <w:t>Suppression</w:t>
      </w:r>
      <w:r w:rsidR="00995EC0" w:rsidRPr="00995EC0">
        <w:rPr>
          <w:highlight w:val="yellow"/>
          <w:u w:val="single"/>
        </w:rPr>
        <w:t xml:space="preserve"> sur MPLINE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995EC0" w:rsidRPr="00554301" w14:paraId="65E23F83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C697CB7" w14:textId="77777777" w:rsidR="00995EC0" w:rsidRPr="00554301" w:rsidRDefault="00995EC0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995EC0" w:rsidRPr="00554301" w14:paraId="19AC444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3AB65EC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171E6B3" w14:textId="77777777" w:rsidR="00995EC0" w:rsidRPr="00554301" w:rsidRDefault="00995EC0" w:rsidP="005C294A">
            <w:pPr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CST_VIFCommandeAchatCustom</w:t>
            </w:r>
            <w:proofErr w:type="spellEnd"/>
          </w:p>
        </w:tc>
      </w:tr>
      <w:tr w:rsidR="00995EC0" w:rsidRPr="00554301" w14:paraId="71114B7C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0C55808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DCEC967" w14:textId="33ADB034" w:rsidR="00995EC0" w:rsidRPr="00554301" w:rsidRDefault="00995EC0" w:rsidP="005C294A">
            <w:pPr>
              <w:rPr>
                <w:rFonts w:cs="Arial"/>
                <w:color w:val="000000"/>
                <w:lang w:eastAsia="en-GB"/>
              </w:rPr>
            </w:pPr>
            <w:r w:rsidRPr="00995EC0">
              <w:rPr>
                <w:rFonts w:cs="Arial"/>
                <w:color w:val="000000"/>
                <w:lang w:eastAsia="en-GB"/>
              </w:rPr>
              <w:t>MPLINE_DELETE_MOD_SCE8</w:t>
            </w:r>
          </w:p>
        </w:tc>
      </w:tr>
      <w:tr w:rsidR="00995EC0" w:rsidRPr="00554301" w14:paraId="21FBA701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F89BBEF" w14:textId="77777777" w:rsidR="00995EC0" w:rsidRPr="00554301" w:rsidRDefault="00995EC0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995EC0" w:rsidRPr="00554301" w14:paraId="7A51D002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E428969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99E55E3" w14:textId="77777777" w:rsidR="00995EC0" w:rsidRPr="00554301" w:rsidRDefault="00995EC0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995EC0" w:rsidRPr="00554301" w14:paraId="4C01A536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FA5E82B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AC894D0" w14:textId="77777777" w:rsidR="00995EC0" w:rsidRPr="00554301" w:rsidRDefault="00995EC0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MPLINE</w:t>
            </w:r>
          </w:p>
        </w:tc>
      </w:tr>
      <w:tr w:rsidR="00995EC0" w:rsidRPr="00554301" w14:paraId="527850D3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62BE48D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CEBF08F" w14:textId="0191971C" w:rsidR="00995EC0" w:rsidRPr="00554301" w:rsidRDefault="00995EC0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DELETE</w:t>
            </w:r>
          </w:p>
        </w:tc>
      </w:tr>
      <w:tr w:rsidR="00995EC0" w:rsidRPr="00554301" w14:paraId="1098792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CC1954D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989A554" w14:textId="77777777" w:rsidR="00995EC0" w:rsidRPr="00554301" w:rsidRDefault="00995EC0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995EC0" w:rsidRPr="00554301" w14:paraId="42B5B58E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46DC89B" w14:textId="77777777" w:rsidR="00995EC0" w:rsidRPr="00554301" w:rsidRDefault="00995EC0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</w:p>
        </w:tc>
      </w:tr>
      <w:tr w:rsidR="00995EC0" w:rsidRPr="00F53F47" w14:paraId="57CE067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002DADB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892EE56" w14:textId="7054039E" w:rsidR="00995EC0" w:rsidRPr="00F53F47" w:rsidRDefault="00995EC0" w:rsidP="005C294A">
            <w:pPr>
              <w:rPr>
                <w:rFonts w:cs="Arial"/>
                <w:color w:val="000000"/>
                <w:lang w:val="en-GB" w:eastAsia="en-GB"/>
              </w:rPr>
            </w:pPr>
            <w:r w:rsidRPr="00995EC0">
              <w:rPr>
                <w:rFonts w:cs="Arial"/>
                <w:color w:val="000000"/>
                <w:lang w:val="en-GB" w:eastAsia="en-GB"/>
              </w:rPr>
              <w:t>OLD(PUSL) &gt;= '20'</w:t>
            </w:r>
          </w:p>
        </w:tc>
      </w:tr>
      <w:tr w:rsidR="00995EC0" w:rsidRPr="00554301" w14:paraId="110D3A5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5DC2B41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IsChanged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A740C6B" w14:textId="444ACB07" w:rsidR="00995EC0" w:rsidRPr="00554301" w:rsidRDefault="00995EC0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</w:p>
        </w:tc>
      </w:tr>
      <w:tr w:rsidR="00995EC0" w:rsidRPr="00554301" w14:paraId="5C5D2A1D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384E54A" w14:textId="77777777" w:rsidR="00995EC0" w:rsidRPr="00554301" w:rsidRDefault="00995EC0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995EC0" w:rsidRPr="00554301" w14:paraId="4F3582F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D257964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1AEEFE2" w14:textId="77777777" w:rsidR="00995EC0" w:rsidRPr="00554301" w:rsidRDefault="00995EC0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EventAnalytics</w:t>
            </w:r>
            <w:proofErr w:type="spellEnd"/>
          </w:p>
        </w:tc>
      </w:tr>
      <w:tr w:rsidR="00995EC0" w:rsidRPr="00554301" w14:paraId="29CF04D1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2EF5EEE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419B8B0" w14:textId="3B6961BC" w:rsidR="00995EC0" w:rsidRPr="00554301" w:rsidRDefault="00995EC0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TimeCorrelation</w:t>
            </w:r>
            <w:proofErr w:type="spellEnd"/>
          </w:p>
        </w:tc>
      </w:tr>
      <w:tr w:rsidR="00995EC0" w:rsidRPr="00554301" w14:paraId="2D8ED969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5F88758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A6CDE09" w14:textId="7EC2016F" w:rsidR="00995EC0" w:rsidRPr="00554301" w:rsidRDefault="00995EC0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>
              <w:rPr>
                <w:rFonts w:cs="Arial"/>
                <w:color w:val="000000"/>
                <w:lang w:eastAsia="en-GB"/>
              </w:rPr>
              <w:t>Request</w:t>
            </w:r>
            <w:proofErr w:type="spellEnd"/>
          </w:p>
        </w:tc>
      </w:tr>
      <w:tr w:rsidR="00995EC0" w:rsidRPr="00554301" w14:paraId="5244576C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C375853" w14:textId="77777777" w:rsidR="00995EC0" w:rsidRPr="00554301" w:rsidRDefault="00995EC0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995EC0" w:rsidRPr="00554301" w14:paraId="40AC8F8D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2DA99F6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Copied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7513009" w14:textId="77777777" w:rsidR="00995EC0" w:rsidRPr="00554301" w:rsidRDefault="00995EC0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CONO, PUNO, PUSL, PUST, PNLI, ITNO, SITE, PUUN, FACI, WHLO, SUNO, PPUN, DWDT, ORQA, OURR, ATNR</w:t>
            </w:r>
            <w:r>
              <w:rPr>
                <w:rFonts w:cs="Arial"/>
                <w:color w:val="000000"/>
                <w:lang w:eastAsia="en-GB"/>
              </w:rPr>
              <w:t>, CODT, CFQA, UCA1</w:t>
            </w:r>
          </w:p>
        </w:tc>
      </w:tr>
      <w:tr w:rsidR="00995EC0" w:rsidRPr="00ED4F88" w14:paraId="5299CDAA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70BFC99" w14:textId="77777777" w:rsidR="00995EC0" w:rsidRPr="00554301" w:rsidRDefault="00995EC0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1E65465" w14:textId="77777777" w:rsidR="00995EC0" w:rsidRDefault="00995EC0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proofErr w:type="spellStart"/>
            <w:proofErr w:type="gramStart"/>
            <w:r w:rsidRPr="00554301">
              <w:rPr>
                <w:rFonts w:cs="Arial"/>
                <w:color w:val="000000"/>
                <w:lang w:eastAsia="en-GB"/>
              </w:rPr>
              <w:t>BODVerb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:</w:t>
            </w:r>
            <w:proofErr w:type="gramEnd"/>
            <w:r w:rsidRPr="00554301">
              <w:rPr>
                <w:rFonts w:cs="Arial"/>
                <w:color w:val="000000"/>
                <w:lang w:eastAsia="en-GB"/>
              </w:rPr>
              <w:t xml:space="preserve"> ‘Sync’</w:t>
            </w:r>
            <w:r w:rsidRPr="00554301">
              <w:rPr>
                <w:rFonts w:cs="Arial"/>
                <w:color w:val="000000"/>
                <w:lang w:eastAsia="en-GB"/>
              </w:rPr>
              <w:br/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BODNoun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</w:t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’</w:t>
            </w:r>
          </w:p>
          <w:p w14:paraId="505FC4C0" w14:textId="5CD21B20" w:rsidR="007E0E50" w:rsidRPr="008072BD" w:rsidRDefault="00144428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8072BD">
              <w:rPr>
                <w:rFonts w:cs="Arial"/>
                <w:color w:val="000000"/>
                <w:lang w:eastAsia="en-GB"/>
              </w:rPr>
              <w:t>Action:</w:t>
            </w:r>
            <w:r w:rsidR="00995EC0" w:rsidRPr="008072BD">
              <w:rPr>
                <w:rFonts w:cs="Arial"/>
                <w:color w:val="000000"/>
                <w:lang w:eastAsia="en-GB"/>
              </w:rPr>
              <w:t xml:space="preserve"> 'M</w:t>
            </w:r>
            <w:r w:rsidR="007E0E50" w:rsidRPr="008072BD">
              <w:rPr>
                <w:rFonts w:cs="Arial"/>
                <w:color w:val="000000"/>
                <w:lang w:eastAsia="en-GB"/>
              </w:rPr>
              <w:t>OD</w:t>
            </w:r>
            <w:r w:rsidR="00995EC0" w:rsidRPr="008072BD">
              <w:rPr>
                <w:rFonts w:cs="Arial"/>
                <w:color w:val="000000"/>
                <w:lang w:eastAsia="en-GB"/>
              </w:rPr>
              <w:t>'</w:t>
            </w:r>
          </w:p>
          <w:p w14:paraId="157ECDF4" w14:textId="3877947B" w:rsidR="007E0E50" w:rsidRPr="007E0E50" w:rsidRDefault="007E0E50" w:rsidP="007E0E50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7E0E50">
              <w:rPr>
                <w:rFonts w:cs="Arial"/>
                <w:color w:val="000000"/>
                <w:lang w:val="en-GB" w:eastAsia="en-GB"/>
              </w:rPr>
              <w:t>dataEventId</w:t>
            </w:r>
            <w:proofErr w:type="spellEnd"/>
            <w:r w:rsidRPr="007E0E50">
              <w:rPr>
                <w:rFonts w:cs="Arial"/>
                <w:color w:val="000000"/>
                <w:lang w:val="en-GB" w:eastAsia="en-GB"/>
              </w:rPr>
              <w:t>: '</w:t>
            </w:r>
            <w:proofErr w:type="spellStart"/>
            <w:r w:rsidRPr="007E0E50">
              <w:rPr>
                <w:rFonts w:cs="Arial"/>
                <w:color w:val="000000"/>
                <w:lang w:val="en-GB" w:eastAsia="en-GB"/>
              </w:rPr>
              <w:t>VIFCommandeAchatCustom_</w:t>
            </w:r>
            <w:r>
              <w:rPr>
                <w:rFonts w:cs="Arial"/>
                <w:color w:val="000000"/>
                <w:lang w:val="en-GB" w:eastAsia="en-GB"/>
              </w:rPr>
              <w:t>D_</w:t>
            </w:r>
            <w:r w:rsidRPr="007E0E50">
              <w:rPr>
                <w:rFonts w:cs="Arial"/>
                <w:color w:val="000000"/>
                <w:lang w:val="en-GB" w:eastAsia="en-GB"/>
              </w:rPr>
              <w:t>MOD_'+CONO</w:t>
            </w:r>
            <w:proofErr w:type="spellEnd"/>
            <w:r w:rsidRPr="007E0E50">
              <w:rPr>
                <w:rFonts w:cs="Arial"/>
                <w:color w:val="000000"/>
                <w:lang w:val="en-GB" w:eastAsia="en-GB"/>
              </w:rPr>
              <w:t xml:space="preserve"> + '_' + PUNO</w:t>
            </w:r>
          </w:p>
          <w:p w14:paraId="3CAFC6B5" w14:textId="77777777" w:rsidR="007E0E50" w:rsidRDefault="007E0E50" w:rsidP="007E0E50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correlatedEventName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'M3BEBOD'</w:t>
            </w:r>
          </w:p>
          <w:p w14:paraId="5C408639" w14:textId="09DB1CAF" w:rsidR="00995EC0" w:rsidRPr="007E0E50" w:rsidRDefault="007E0E50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correlatedEventOperation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</w:t>
            </w:r>
            <w:r w:rsidR="001F6632">
              <w:rPr>
                <w:rFonts w:cs="Arial"/>
                <w:color w:val="000000"/>
                <w:lang w:val="en-GB" w:eastAsia="en-GB"/>
              </w:rPr>
              <w:t>DELETE</w:t>
            </w:r>
            <w:r w:rsidRPr="00ED4F88">
              <w:rPr>
                <w:rFonts w:cs="Arial"/>
                <w:color w:val="000000"/>
                <w:lang w:val="en-GB" w:eastAsia="en-GB"/>
              </w:rPr>
              <w:t>'</w:t>
            </w:r>
            <w:r w:rsidR="00995EC0" w:rsidRPr="001F6632">
              <w:rPr>
                <w:rFonts w:cs="Arial"/>
                <w:color w:val="000000"/>
                <w:lang w:val="en-GB" w:eastAsia="en-GB"/>
              </w:rPr>
              <w:br/>
            </w:r>
            <w:r w:rsidR="00BD10F4" w:rsidRPr="001F6632">
              <w:rPr>
                <w:rFonts w:cs="Arial"/>
                <w:color w:val="000000"/>
                <w:lang w:val="en-GB" w:eastAsia="en-GB"/>
              </w:rPr>
              <w:t>Source:</w:t>
            </w:r>
            <w:r w:rsidR="00995EC0" w:rsidRPr="001F6632">
              <w:rPr>
                <w:rFonts w:cs="Arial"/>
                <w:color w:val="000000"/>
                <w:lang w:val="en-GB" w:eastAsia="en-GB"/>
              </w:rPr>
              <w:t xml:space="preserve"> ‘MPLINE’</w:t>
            </w:r>
          </w:p>
          <w:p w14:paraId="326A2940" w14:textId="3A35D8A6" w:rsidR="00995EC0" w:rsidRDefault="00995EC0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r w:rsidRPr="00ED4F88">
              <w:rPr>
                <w:rFonts w:cs="Arial"/>
                <w:color w:val="000000"/>
                <w:lang w:val="en-GB" w:eastAsia="en-GB"/>
              </w:rPr>
              <w:t>Operation</w:t>
            </w:r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</w:t>
            </w:r>
            <w:r w:rsidR="001F6632">
              <w:rPr>
                <w:rFonts w:cs="Arial"/>
                <w:color w:val="000000"/>
                <w:lang w:val="en-GB" w:eastAsia="en-GB"/>
              </w:rPr>
              <w:t>Dele</w:t>
            </w:r>
            <w:r w:rsidRPr="00ED4F88">
              <w:rPr>
                <w:rFonts w:cs="Arial"/>
                <w:color w:val="000000"/>
                <w:lang w:val="en-GB" w:eastAsia="en-GB"/>
              </w:rPr>
              <w:t>te'</w:t>
            </w:r>
          </w:p>
          <w:p w14:paraId="2DBD4F59" w14:textId="01947D9B" w:rsidR="00995EC0" w:rsidRPr="00ED4F88" w:rsidRDefault="00995EC0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GetLineFlag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</w:t>
            </w:r>
            <w:r w:rsidR="001F6632">
              <w:rPr>
                <w:rFonts w:cs="Arial"/>
                <w:color w:val="000000"/>
                <w:lang w:val="en-GB" w:eastAsia="en-GB"/>
              </w:rPr>
              <w:t>Non</w:t>
            </w:r>
            <w:r w:rsidRPr="00ED4F88">
              <w:rPr>
                <w:rFonts w:cs="Arial"/>
                <w:color w:val="000000"/>
                <w:lang w:val="en-GB" w:eastAsia="en-GB"/>
              </w:rPr>
              <w:t>'</w:t>
            </w:r>
          </w:p>
        </w:tc>
      </w:tr>
    </w:tbl>
    <w:p w14:paraId="7173E5C5" w14:textId="77777777" w:rsidR="00995EC0" w:rsidRDefault="00995EC0" w:rsidP="00995EC0">
      <w:pPr>
        <w:rPr>
          <w:u w:val="single"/>
          <w:lang w:val="en-GB"/>
        </w:rPr>
      </w:pPr>
    </w:p>
    <w:p w14:paraId="7649185B" w14:textId="57053C29" w:rsidR="00144428" w:rsidRPr="00554301" w:rsidRDefault="00995EC0" w:rsidP="00144428">
      <w:pPr>
        <w:pStyle w:val="Corpsdetexte"/>
        <w:spacing w:line="276" w:lineRule="auto"/>
        <w:ind w:left="0"/>
        <w:rPr>
          <w:u w:val="single"/>
        </w:rPr>
      </w:pPr>
      <w:r w:rsidRPr="00144428">
        <w:rPr>
          <w:u w:val="single"/>
        </w:rPr>
        <w:br w:type="page"/>
      </w:r>
      <w:r w:rsidR="00144428">
        <w:rPr>
          <w:highlight w:val="yellow"/>
          <w:u w:val="single"/>
        </w:rPr>
        <w:lastRenderedPageBreak/>
        <w:t>8</w:t>
      </w:r>
      <w:r w:rsidR="00144428" w:rsidRPr="00995EC0">
        <w:rPr>
          <w:highlight w:val="yellow"/>
          <w:u w:val="single"/>
        </w:rPr>
        <w:t xml:space="preserve"> </w:t>
      </w:r>
      <w:proofErr w:type="spellStart"/>
      <w:r w:rsidR="00144428" w:rsidRPr="00995EC0">
        <w:rPr>
          <w:highlight w:val="yellow"/>
          <w:u w:val="single"/>
        </w:rPr>
        <w:t>ème</w:t>
      </w:r>
      <w:proofErr w:type="spellEnd"/>
      <w:r w:rsidR="00144428" w:rsidRPr="00995EC0">
        <w:rPr>
          <w:highlight w:val="yellow"/>
          <w:u w:val="single"/>
        </w:rPr>
        <w:t xml:space="preserve"> Déclencheur : </w:t>
      </w:r>
      <w:r w:rsidR="00144428">
        <w:rPr>
          <w:highlight w:val="yellow"/>
          <w:u w:val="single"/>
        </w:rPr>
        <w:t>Suppression</w:t>
      </w:r>
      <w:r w:rsidR="00144428" w:rsidRPr="00995EC0">
        <w:rPr>
          <w:highlight w:val="yellow"/>
          <w:u w:val="single"/>
        </w:rPr>
        <w:t xml:space="preserve"> sur MPLINE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144428" w:rsidRPr="00554301" w14:paraId="22AAF233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D38448E" w14:textId="77777777" w:rsidR="00144428" w:rsidRPr="00554301" w:rsidRDefault="0014442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144428" w:rsidRPr="00554301" w14:paraId="5FD6467B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31A56B0" w14:textId="77777777" w:rsidR="00144428" w:rsidRPr="00554301" w:rsidRDefault="0014442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47C4E57" w14:textId="77777777" w:rsidR="00144428" w:rsidRPr="00554301" w:rsidRDefault="00144428" w:rsidP="005C294A">
            <w:pPr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CST_VIFCommandeAchatCustom</w:t>
            </w:r>
            <w:proofErr w:type="spellEnd"/>
          </w:p>
        </w:tc>
      </w:tr>
      <w:tr w:rsidR="00144428" w:rsidRPr="00554301" w14:paraId="6F5857F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A5AC5A9" w14:textId="77777777" w:rsidR="00144428" w:rsidRPr="00554301" w:rsidRDefault="0014442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75DAA3A" w14:textId="3BDCF9DF" w:rsidR="00144428" w:rsidRPr="00554301" w:rsidRDefault="00144428" w:rsidP="005C294A">
            <w:pPr>
              <w:rPr>
                <w:rFonts w:cs="Arial"/>
                <w:color w:val="000000"/>
                <w:lang w:eastAsia="en-GB"/>
              </w:rPr>
            </w:pPr>
            <w:r w:rsidRPr="00144428">
              <w:rPr>
                <w:rFonts w:cs="Arial"/>
                <w:color w:val="000000"/>
                <w:lang w:eastAsia="en-GB"/>
              </w:rPr>
              <w:t>MPLINE_DELETE_SUP_SCE9</w:t>
            </w:r>
          </w:p>
        </w:tc>
      </w:tr>
      <w:tr w:rsidR="00144428" w:rsidRPr="00554301" w14:paraId="227D2CC9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B34C52E" w14:textId="77777777" w:rsidR="00144428" w:rsidRPr="00554301" w:rsidRDefault="0014442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144428" w:rsidRPr="00554301" w14:paraId="1BAB9346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72BE1E7" w14:textId="77777777" w:rsidR="00144428" w:rsidRPr="00554301" w:rsidRDefault="0014442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9862E51" w14:textId="77777777" w:rsidR="00144428" w:rsidRPr="00554301" w:rsidRDefault="0014442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144428" w:rsidRPr="00554301" w14:paraId="75571558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03DA099" w14:textId="77777777" w:rsidR="00144428" w:rsidRPr="00554301" w:rsidRDefault="0014442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746E1F3" w14:textId="79CBD9B6" w:rsidR="00144428" w:rsidRPr="00554301" w:rsidRDefault="00F6651F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F6651F">
              <w:rPr>
                <w:rFonts w:cs="Arial"/>
                <w:color w:val="000000"/>
                <w:lang w:eastAsia="en-GB"/>
              </w:rPr>
              <w:t>MPLINE_MPHEAD_VIFOA</w:t>
            </w:r>
          </w:p>
        </w:tc>
      </w:tr>
      <w:tr w:rsidR="00144428" w:rsidRPr="00554301" w14:paraId="563F91B1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8DACABB" w14:textId="77777777" w:rsidR="00144428" w:rsidRPr="00554301" w:rsidRDefault="0014442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CA021DA" w14:textId="77777777" w:rsidR="00144428" w:rsidRPr="00554301" w:rsidRDefault="0014442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DELETE</w:t>
            </w:r>
          </w:p>
        </w:tc>
      </w:tr>
      <w:tr w:rsidR="00F6651F" w:rsidRPr="00554301" w14:paraId="6DBA4827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FC529E9" w14:textId="77777777" w:rsidR="00F6651F" w:rsidRPr="00554301" w:rsidRDefault="00F6651F" w:rsidP="00F6651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9E5BE17" w14:textId="5FE0C83D" w:rsidR="00F6651F" w:rsidRPr="00554301" w:rsidRDefault="00F6651F" w:rsidP="00F6651F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 xml:space="preserve">CONO,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PUSL,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PNLI,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ITNO,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SITE,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FACI,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WHLO,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PPUN,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DWDT,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ORQA,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OURR,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>ATNR</w:t>
            </w:r>
            <w:r>
              <w:rPr>
                <w:rFonts w:cs="Arial"/>
                <w:color w:val="000000"/>
                <w:lang w:eastAsia="en-GB"/>
              </w:rPr>
              <w:t>, IADIVI, IBCFQA, IBUCA1, IAPUSL, IAPUST</w:t>
            </w:r>
          </w:p>
        </w:tc>
      </w:tr>
      <w:tr w:rsidR="00F6651F" w:rsidRPr="00554301" w14:paraId="204092C9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E6EEB2B" w14:textId="77777777" w:rsidR="00F6651F" w:rsidRPr="00554301" w:rsidRDefault="00F6651F" w:rsidP="00F6651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</w:p>
        </w:tc>
      </w:tr>
      <w:tr w:rsidR="00F6651F" w:rsidRPr="00F53F47" w14:paraId="71ABBFD4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84BEB67" w14:textId="77777777" w:rsidR="00F6651F" w:rsidRPr="00554301" w:rsidRDefault="00F6651F" w:rsidP="00F6651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392CC13" w14:textId="5F416632" w:rsidR="00F6651F" w:rsidRPr="00F53F47" w:rsidRDefault="00F6651F" w:rsidP="00F6651F">
            <w:pPr>
              <w:rPr>
                <w:rFonts w:cs="Arial"/>
                <w:color w:val="000000"/>
                <w:lang w:val="en-GB" w:eastAsia="en-GB"/>
              </w:rPr>
            </w:pPr>
            <w:r w:rsidRPr="00144428">
              <w:rPr>
                <w:rFonts w:cs="Arial"/>
                <w:color w:val="000000"/>
                <w:lang w:val="en-GB" w:eastAsia="en-GB"/>
              </w:rPr>
              <w:t>IAPUSL = '99'</w:t>
            </w:r>
          </w:p>
        </w:tc>
      </w:tr>
      <w:tr w:rsidR="00F6651F" w:rsidRPr="00554301" w14:paraId="06573CD6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4EB1A6E" w14:textId="77777777" w:rsidR="00F6651F" w:rsidRPr="00554301" w:rsidRDefault="00F6651F" w:rsidP="00F6651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IsChanged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A61D5E3" w14:textId="77777777" w:rsidR="00F6651F" w:rsidRPr="00554301" w:rsidRDefault="00F6651F" w:rsidP="00F6651F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</w:p>
        </w:tc>
      </w:tr>
      <w:tr w:rsidR="00F6651F" w:rsidRPr="00554301" w14:paraId="443030B9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BC58946" w14:textId="77777777" w:rsidR="00F6651F" w:rsidRPr="00554301" w:rsidRDefault="00F6651F" w:rsidP="00F6651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F6651F" w:rsidRPr="00554301" w14:paraId="4E74384D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7CA1170" w14:textId="77777777" w:rsidR="00F6651F" w:rsidRPr="00554301" w:rsidRDefault="00F6651F" w:rsidP="00F6651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E0B9C33" w14:textId="77777777" w:rsidR="00F6651F" w:rsidRPr="00554301" w:rsidRDefault="00F6651F" w:rsidP="00F6651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EventAnalytics</w:t>
            </w:r>
            <w:proofErr w:type="spellEnd"/>
          </w:p>
        </w:tc>
      </w:tr>
      <w:tr w:rsidR="00F6651F" w:rsidRPr="00554301" w14:paraId="46BE2F0B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BA0D1D7" w14:textId="77777777" w:rsidR="00F6651F" w:rsidRPr="00554301" w:rsidRDefault="00F6651F" w:rsidP="00F6651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39F0636" w14:textId="668D528F" w:rsidR="00F6651F" w:rsidRPr="00554301" w:rsidRDefault="00F6651F" w:rsidP="00F6651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ED4F88">
              <w:rPr>
                <w:rFonts w:cs="Arial"/>
                <w:color w:val="000000"/>
                <w:lang w:val="en-GB" w:eastAsia="en-GB"/>
              </w:rPr>
              <w:t>M3BEBOD</w:t>
            </w:r>
          </w:p>
        </w:tc>
      </w:tr>
      <w:tr w:rsidR="00F6651F" w:rsidRPr="00554301" w14:paraId="57E76B0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91F8248" w14:textId="77777777" w:rsidR="00F6651F" w:rsidRPr="00554301" w:rsidRDefault="00F6651F" w:rsidP="00F6651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8D5A9FF" w14:textId="6F4ED02F" w:rsidR="00F6651F" w:rsidRPr="00554301" w:rsidRDefault="00BE18D7" w:rsidP="00F6651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 xml:space="preserve">Copy </w:t>
            </w:r>
            <w:proofErr w:type="spellStart"/>
            <w:r>
              <w:rPr>
                <w:rFonts w:cs="Arial"/>
                <w:color w:val="000000"/>
                <w:lang w:eastAsia="en-GB"/>
              </w:rPr>
              <w:t>operation</w:t>
            </w:r>
            <w:proofErr w:type="spellEnd"/>
          </w:p>
        </w:tc>
      </w:tr>
      <w:tr w:rsidR="00F6651F" w:rsidRPr="00554301" w14:paraId="64155CDC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4030CF7" w14:textId="77777777" w:rsidR="00F6651F" w:rsidRPr="00554301" w:rsidRDefault="00F6651F" w:rsidP="00F6651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F6651F" w:rsidRPr="00554301" w14:paraId="3C4EFAF5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2984ACD" w14:textId="77777777" w:rsidR="00F6651F" w:rsidRPr="00554301" w:rsidRDefault="00F6651F" w:rsidP="00F6651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Copied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77A5D02" w14:textId="2722B98A" w:rsidR="00F6651F" w:rsidRPr="00554301" w:rsidRDefault="00F6651F" w:rsidP="00F6651F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 xml:space="preserve">CONO,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PUSL,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PNLI,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ITNO,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SITE,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FACI,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WHLO,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PPUN,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DWDT,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ORQA,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OURR,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>ATNR</w:t>
            </w:r>
            <w:r>
              <w:rPr>
                <w:rFonts w:cs="Arial"/>
                <w:color w:val="000000"/>
                <w:lang w:eastAsia="en-GB"/>
              </w:rPr>
              <w:t>, IADIVI, IBCFQA, IBUCA1, IAPUSL, IAPUST</w:t>
            </w:r>
          </w:p>
        </w:tc>
      </w:tr>
      <w:tr w:rsidR="00F6651F" w:rsidRPr="00ED4F88" w14:paraId="7D46152B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CFE4BB1" w14:textId="77777777" w:rsidR="00F6651F" w:rsidRPr="00554301" w:rsidRDefault="00F6651F" w:rsidP="00F6651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2AA921B" w14:textId="19C0FAD0" w:rsidR="00F6651F" w:rsidRDefault="00F6651F" w:rsidP="00F6651F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BODVerb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‘Sync’</w:t>
            </w:r>
            <w:r w:rsidRPr="00554301">
              <w:rPr>
                <w:rFonts w:cs="Arial"/>
                <w:color w:val="000000"/>
                <w:lang w:eastAsia="en-GB"/>
              </w:rPr>
              <w:br/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BODNoun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</w:t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’</w:t>
            </w:r>
          </w:p>
          <w:p w14:paraId="4C47CD2E" w14:textId="63B0F05A" w:rsidR="00F6651F" w:rsidRPr="008072BD" w:rsidRDefault="00F24172" w:rsidP="00F6651F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8072BD">
              <w:rPr>
                <w:rFonts w:cs="Arial"/>
                <w:color w:val="000000"/>
                <w:lang w:eastAsia="en-GB"/>
              </w:rPr>
              <w:t>Action:</w:t>
            </w:r>
            <w:r w:rsidR="00F6651F" w:rsidRPr="008072BD">
              <w:rPr>
                <w:rFonts w:cs="Arial"/>
                <w:color w:val="000000"/>
                <w:lang w:eastAsia="en-GB"/>
              </w:rPr>
              <w:t xml:space="preserve"> 'SUP'</w:t>
            </w:r>
            <w:r w:rsidR="00F6651F" w:rsidRPr="008072BD">
              <w:rPr>
                <w:rFonts w:cs="Arial"/>
                <w:color w:val="000000"/>
                <w:lang w:eastAsia="en-GB"/>
              </w:rPr>
              <w:br/>
            </w:r>
            <w:r w:rsidR="00E810E5" w:rsidRPr="008072BD">
              <w:rPr>
                <w:rFonts w:cs="Arial"/>
                <w:color w:val="000000"/>
                <w:lang w:eastAsia="en-GB"/>
              </w:rPr>
              <w:t>Source:</w:t>
            </w:r>
            <w:r w:rsidR="00F6651F" w:rsidRPr="008072BD">
              <w:rPr>
                <w:rFonts w:cs="Arial"/>
                <w:color w:val="000000"/>
                <w:lang w:eastAsia="en-GB"/>
              </w:rPr>
              <w:t xml:space="preserve"> ‘MPLINE’</w:t>
            </w:r>
          </w:p>
          <w:p w14:paraId="79973C0B" w14:textId="77777777" w:rsidR="00F6651F" w:rsidRPr="008072BD" w:rsidRDefault="00F6651F" w:rsidP="00F6651F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8072BD">
              <w:rPr>
                <w:rFonts w:cs="Arial"/>
                <w:color w:val="000000"/>
                <w:lang w:eastAsia="en-GB"/>
              </w:rPr>
              <w:t>Operation: 'Delete'</w:t>
            </w:r>
          </w:p>
          <w:p w14:paraId="39E76623" w14:textId="3FE0C1F3" w:rsidR="00F6651F" w:rsidRPr="00ED4F88" w:rsidRDefault="00F6651F" w:rsidP="00F6651F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GetLineFlag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</w:t>
            </w:r>
            <w:r w:rsidR="00BE18D7">
              <w:rPr>
                <w:rFonts w:cs="Arial"/>
                <w:color w:val="000000"/>
                <w:lang w:val="en-GB" w:eastAsia="en-GB"/>
              </w:rPr>
              <w:t>Oui</w:t>
            </w:r>
            <w:r w:rsidRPr="00ED4F88">
              <w:rPr>
                <w:rFonts w:cs="Arial"/>
                <w:color w:val="000000"/>
                <w:lang w:val="en-GB" w:eastAsia="en-GB"/>
              </w:rPr>
              <w:t>'</w:t>
            </w:r>
          </w:p>
        </w:tc>
      </w:tr>
    </w:tbl>
    <w:p w14:paraId="04A70544" w14:textId="77777777" w:rsidR="00144428" w:rsidRDefault="00144428" w:rsidP="00144428">
      <w:pPr>
        <w:rPr>
          <w:u w:val="single"/>
          <w:lang w:val="en-GB"/>
        </w:rPr>
      </w:pPr>
    </w:p>
    <w:p w14:paraId="6257342B" w14:textId="0D1B211B" w:rsidR="000903F8" w:rsidRPr="00554301" w:rsidRDefault="00144428" w:rsidP="000903F8">
      <w:pPr>
        <w:pStyle w:val="Corpsdetexte"/>
        <w:spacing w:line="276" w:lineRule="auto"/>
        <w:ind w:left="0"/>
        <w:rPr>
          <w:u w:val="single"/>
        </w:rPr>
      </w:pPr>
      <w:r w:rsidRPr="00502900">
        <w:rPr>
          <w:u w:val="single"/>
        </w:rPr>
        <w:br w:type="page"/>
      </w:r>
      <w:r w:rsidR="00502900">
        <w:rPr>
          <w:highlight w:val="yellow"/>
          <w:u w:val="single"/>
        </w:rPr>
        <w:lastRenderedPageBreak/>
        <w:t>9</w:t>
      </w:r>
      <w:r w:rsidR="000903F8" w:rsidRPr="00995EC0">
        <w:rPr>
          <w:highlight w:val="yellow"/>
          <w:u w:val="single"/>
        </w:rPr>
        <w:t xml:space="preserve"> </w:t>
      </w:r>
      <w:proofErr w:type="spellStart"/>
      <w:r w:rsidR="000903F8" w:rsidRPr="00995EC0">
        <w:rPr>
          <w:highlight w:val="yellow"/>
          <w:u w:val="single"/>
        </w:rPr>
        <w:t>ème</w:t>
      </w:r>
      <w:proofErr w:type="spellEnd"/>
      <w:r w:rsidR="000903F8" w:rsidRPr="00995EC0">
        <w:rPr>
          <w:highlight w:val="yellow"/>
          <w:u w:val="single"/>
        </w:rPr>
        <w:t xml:space="preserve"> Déclencheur : Modification sur M</w:t>
      </w:r>
      <w:r w:rsidR="000903F8" w:rsidRPr="00502900">
        <w:rPr>
          <w:highlight w:val="yellow"/>
          <w:u w:val="single"/>
        </w:rPr>
        <w:t>P</w:t>
      </w:r>
      <w:r w:rsidR="00502900" w:rsidRPr="00502900">
        <w:rPr>
          <w:highlight w:val="yellow"/>
          <w:u w:val="single"/>
        </w:rPr>
        <w:t>HEAD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0903F8" w:rsidRPr="00554301" w14:paraId="34C4F505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6794125" w14:textId="77777777" w:rsidR="000903F8" w:rsidRPr="00554301" w:rsidRDefault="000903F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0903F8" w:rsidRPr="00554301" w14:paraId="4163131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2F88CB9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43B48C3" w14:textId="77777777" w:rsidR="000903F8" w:rsidRPr="00554301" w:rsidRDefault="000903F8" w:rsidP="005C294A">
            <w:pPr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CST_VIFCommandeAchatCustom</w:t>
            </w:r>
            <w:proofErr w:type="spellEnd"/>
          </w:p>
        </w:tc>
      </w:tr>
      <w:tr w:rsidR="000903F8" w:rsidRPr="00554301" w14:paraId="196AE260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0E1522C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F1A2785" w14:textId="1CD548D7" w:rsidR="000903F8" w:rsidRPr="00554301" w:rsidRDefault="000903F8" w:rsidP="005C294A">
            <w:pPr>
              <w:rPr>
                <w:rFonts w:cs="Arial"/>
                <w:color w:val="000000"/>
                <w:lang w:eastAsia="en-GB"/>
              </w:rPr>
            </w:pPr>
            <w:r w:rsidRPr="000903F8">
              <w:rPr>
                <w:rFonts w:cs="Arial"/>
                <w:color w:val="000000"/>
                <w:lang w:eastAsia="en-GB"/>
              </w:rPr>
              <w:t>MPHEAD_UPDATE_SUP_SCE10</w:t>
            </w:r>
          </w:p>
        </w:tc>
      </w:tr>
      <w:tr w:rsidR="000903F8" w:rsidRPr="00554301" w14:paraId="758D57C5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47B342C" w14:textId="77777777" w:rsidR="000903F8" w:rsidRPr="00554301" w:rsidRDefault="000903F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0903F8" w:rsidRPr="00554301" w14:paraId="03A5E5FF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A6D0DF6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4BD77B3" w14:textId="77777777" w:rsidR="000903F8" w:rsidRPr="00554301" w:rsidRDefault="000903F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0903F8" w:rsidRPr="00554301" w14:paraId="37165DD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E75248F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F0828EA" w14:textId="3CB374FF" w:rsidR="000903F8" w:rsidRPr="00554301" w:rsidRDefault="000903F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0903F8">
              <w:rPr>
                <w:rFonts w:cs="Arial"/>
                <w:color w:val="000000"/>
                <w:lang w:eastAsia="en-GB"/>
              </w:rPr>
              <w:t>MPHEAD_MPLINE_VIFOA</w:t>
            </w:r>
          </w:p>
        </w:tc>
      </w:tr>
      <w:tr w:rsidR="000903F8" w:rsidRPr="00554301" w14:paraId="2CBA4924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01BE4B6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9221CDD" w14:textId="77777777" w:rsidR="000903F8" w:rsidRPr="00554301" w:rsidRDefault="000903F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>UPDATE</w:t>
            </w:r>
          </w:p>
        </w:tc>
      </w:tr>
      <w:tr w:rsidR="000903F8" w:rsidRPr="00554301" w14:paraId="33F21E49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194B17D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069BFDB" w14:textId="2CC8CD8B" w:rsidR="000903F8" w:rsidRPr="00554301" w:rsidRDefault="000903F8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 xml:space="preserve">CONO,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PUSL,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PNLI,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ITNO,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SITE,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FACI,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WHLO,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PPUN,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DWDT,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ORQA,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OURR,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>ATNR</w:t>
            </w:r>
            <w:r>
              <w:rPr>
                <w:rFonts w:cs="Arial"/>
                <w:color w:val="000000"/>
                <w:lang w:eastAsia="en-GB"/>
              </w:rPr>
              <w:t>, IADIVI, IBCFQA, IBUCA1, IAPUSL, IAPUST</w:t>
            </w:r>
          </w:p>
        </w:tc>
      </w:tr>
      <w:tr w:rsidR="000903F8" w:rsidRPr="00554301" w14:paraId="63A4A5FE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A80A0C5" w14:textId="77777777" w:rsidR="000903F8" w:rsidRPr="00554301" w:rsidRDefault="000903F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</w:p>
        </w:tc>
      </w:tr>
      <w:tr w:rsidR="000903F8" w:rsidRPr="008072BD" w14:paraId="512A510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E80E7DA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24B6338" w14:textId="7D0D9985" w:rsidR="000903F8" w:rsidRPr="00F53F47" w:rsidRDefault="005B13B0" w:rsidP="005C294A">
            <w:pPr>
              <w:rPr>
                <w:rFonts w:cs="Arial"/>
                <w:color w:val="000000"/>
                <w:lang w:val="en-GB" w:eastAsia="en-GB"/>
              </w:rPr>
            </w:pPr>
            <w:r w:rsidRPr="005B13B0">
              <w:rPr>
                <w:rFonts w:cs="Arial"/>
                <w:color w:val="000000"/>
                <w:lang w:val="en-GB" w:eastAsia="en-GB"/>
              </w:rPr>
              <w:t>IBPUSL = '99' AND OLD(IAPUSL) &lt;&gt; 99 AND IAPUSL = '99'</w:t>
            </w:r>
          </w:p>
        </w:tc>
      </w:tr>
      <w:tr w:rsidR="000903F8" w:rsidRPr="00554301" w14:paraId="2874F2D7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F746DB6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IsChanged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0A1C0FA" w14:textId="754E7F73" w:rsidR="000903F8" w:rsidRPr="00554301" w:rsidRDefault="000903F8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I</w:t>
            </w:r>
            <w:r w:rsidR="007E5092">
              <w:rPr>
                <w:rFonts w:cs="Arial"/>
                <w:color w:val="000000"/>
                <w:lang w:eastAsia="en-GB"/>
              </w:rPr>
              <w:t>A</w:t>
            </w:r>
            <w:r>
              <w:rPr>
                <w:rFonts w:cs="Arial"/>
                <w:color w:val="000000"/>
                <w:lang w:eastAsia="en-GB"/>
              </w:rPr>
              <w:t>PUSL</w:t>
            </w:r>
          </w:p>
        </w:tc>
      </w:tr>
      <w:tr w:rsidR="000903F8" w:rsidRPr="00554301" w14:paraId="50A9C615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994E88A" w14:textId="77777777" w:rsidR="000903F8" w:rsidRPr="00554301" w:rsidRDefault="000903F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Event</w:t>
            </w:r>
          </w:p>
        </w:tc>
      </w:tr>
      <w:tr w:rsidR="000903F8" w:rsidRPr="00554301" w14:paraId="76DA78B2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C20E634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52C12D0" w14:textId="77777777" w:rsidR="000903F8" w:rsidRPr="00554301" w:rsidRDefault="000903F8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EventAnalytics</w:t>
            </w:r>
            <w:proofErr w:type="spellEnd"/>
          </w:p>
        </w:tc>
      </w:tr>
      <w:tr w:rsidR="000903F8" w:rsidRPr="00554301" w14:paraId="070F730C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6553B47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ECFDAF2" w14:textId="18E0903D" w:rsidR="000903F8" w:rsidRPr="00554301" w:rsidRDefault="007E5092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7E5092">
              <w:rPr>
                <w:rFonts w:cs="Arial"/>
                <w:color w:val="000000"/>
                <w:lang w:eastAsia="en-GB"/>
              </w:rPr>
              <w:t>M3BEBOD</w:t>
            </w:r>
          </w:p>
        </w:tc>
      </w:tr>
      <w:tr w:rsidR="000903F8" w:rsidRPr="00554301" w14:paraId="25CFF5C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6BD5405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84D3AA7" w14:textId="77946A85" w:rsidR="000903F8" w:rsidRPr="00554301" w:rsidRDefault="007E5092" w:rsidP="005C294A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 xml:space="preserve">Copy </w:t>
            </w:r>
            <w:proofErr w:type="spellStart"/>
            <w:r>
              <w:rPr>
                <w:rFonts w:cs="Arial"/>
                <w:color w:val="000000"/>
                <w:lang w:eastAsia="en-GB"/>
              </w:rPr>
              <w:t>operation</w:t>
            </w:r>
            <w:proofErr w:type="spellEnd"/>
          </w:p>
        </w:tc>
      </w:tr>
      <w:tr w:rsidR="000903F8" w:rsidRPr="00554301" w14:paraId="793C2221" w14:textId="77777777" w:rsidTr="005C294A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615B136" w14:textId="77777777" w:rsidR="000903F8" w:rsidRPr="00554301" w:rsidRDefault="000903F8" w:rsidP="005C294A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0903F8" w:rsidRPr="00554301" w14:paraId="5CE66F3D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2F65110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Copied</w:t>
            </w:r>
            <w:proofErr w:type="spellEnd"/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E909D12" w14:textId="5C767E25" w:rsidR="000903F8" w:rsidRPr="00554301" w:rsidRDefault="000903F8" w:rsidP="005C294A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54301">
              <w:rPr>
                <w:rFonts w:cs="Arial"/>
                <w:color w:val="000000"/>
                <w:lang w:eastAsia="en-GB"/>
              </w:rPr>
              <w:t xml:space="preserve">CONO,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PUSL,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PUST,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PNLI,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ITNO,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SITE,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PUUN,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FACI,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WHLO,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SUNO,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PPUN,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DWDT,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ORQA,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 xml:space="preserve">OURR, </w:t>
            </w:r>
            <w:r>
              <w:rPr>
                <w:rFonts w:cs="Arial"/>
                <w:color w:val="000000"/>
                <w:lang w:eastAsia="en-GB"/>
              </w:rPr>
              <w:t>IB</w:t>
            </w:r>
            <w:r w:rsidRPr="00554301">
              <w:rPr>
                <w:rFonts w:cs="Arial"/>
                <w:color w:val="000000"/>
                <w:lang w:eastAsia="en-GB"/>
              </w:rPr>
              <w:t>ATNR</w:t>
            </w:r>
            <w:r>
              <w:rPr>
                <w:rFonts w:cs="Arial"/>
                <w:color w:val="000000"/>
                <w:lang w:eastAsia="en-GB"/>
              </w:rPr>
              <w:t>, IADIVI, IBCFQA, IBUCA1, IAPUSL, IAPUST</w:t>
            </w:r>
          </w:p>
        </w:tc>
      </w:tr>
      <w:tr w:rsidR="000903F8" w:rsidRPr="00ED4F88" w14:paraId="344C4F0E" w14:textId="77777777" w:rsidTr="005C294A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F465DBE" w14:textId="77777777" w:rsidR="000903F8" w:rsidRPr="00554301" w:rsidRDefault="000903F8" w:rsidP="005C294A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986E8B0" w14:textId="77777777" w:rsidR="000903F8" w:rsidRDefault="000903F8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proofErr w:type="spellStart"/>
            <w:proofErr w:type="gramStart"/>
            <w:r w:rsidRPr="00554301">
              <w:rPr>
                <w:rFonts w:cs="Arial"/>
                <w:color w:val="000000"/>
                <w:lang w:eastAsia="en-GB"/>
              </w:rPr>
              <w:t>BODVerb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:</w:t>
            </w:r>
            <w:proofErr w:type="gramEnd"/>
            <w:r w:rsidRPr="00554301">
              <w:rPr>
                <w:rFonts w:cs="Arial"/>
                <w:color w:val="000000"/>
                <w:lang w:eastAsia="en-GB"/>
              </w:rPr>
              <w:t xml:space="preserve"> ‘Sync’</w:t>
            </w:r>
            <w:r w:rsidRPr="00554301">
              <w:rPr>
                <w:rFonts w:cs="Arial"/>
                <w:color w:val="000000"/>
                <w:lang w:eastAsia="en-GB"/>
              </w:rPr>
              <w:br/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BODNoun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 xml:space="preserve"> : ‘</w:t>
            </w:r>
            <w:proofErr w:type="spellStart"/>
            <w:r w:rsidRPr="00554301">
              <w:rPr>
                <w:rFonts w:cs="Arial"/>
                <w:color w:val="000000"/>
                <w:lang w:eastAsia="en-GB"/>
              </w:rPr>
              <w:t>VIFCommandeAchatCustom</w:t>
            </w:r>
            <w:proofErr w:type="spellEnd"/>
            <w:r w:rsidRPr="00554301">
              <w:rPr>
                <w:rFonts w:cs="Arial"/>
                <w:color w:val="000000"/>
                <w:lang w:eastAsia="en-GB"/>
              </w:rPr>
              <w:t>’</w:t>
            </w:r>
          </w:p>
          <w:p w14:paraId="67997749" w14:textId="77777777" w:rsidR="000903F8" w:rsidRDefault="000903F8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323E2C">
              <w:rPr>
                <w:rFonts w:cs="Arial"/>
                <w:color w:val="000000"/>
                <w:lang w:eastAsia="en-GB"/>
              </w:rPr>
              <w:t>Action</w:t>
            </w:r>
            <w:r>
              <w:rPr>
                <w:rFonts w:cs="Arial"/>
                <w:color w:val="000000"/>
                <w:lang w:eastAsia="en-GB"/>
              </w:rPr>
              <w:t xml:space="preserve"> : </w:t>
            </w:r>
            <w:r w:rsidRPr="00323E2C">
              <w:rPr>
                <w:rFonts w:cs="Arial"/>
                <w:color w:val="000000"/>
                <w:lang w:eastAsia="en-GB"/>
              </w:rPr>
              <w:t>'</w:t>
            </w:r>
            <w:r>
              <w:rPr>
                <w:rFonts w:cs="Arial"/>
                <w:color w:val="000000"/>
                <w:lang w:eastAsia="en-GB"/>
              </w:rPr>
              <w:t>MOD</w:t>
            </w:r>
            <w:r w:rsidRPr="00323E2C">
              <w:rPr>
                <w:rFonts w:cs="Arial"/>
                <w:color w:val="000000"/>
                <w:lang w:eastAsia="en-GB"/>
              </w:rPr>
              <w:t>'</w:t>
            </w:r>
            <w:r w:rsidRPr="00554301">
              <w:rPr>
                <w:rFonts w:cs="Arial"/>
                <w:color w:val="000000"/>
                <w:lang w:eastAsia="en-GB"/>
              </w:rPr>
              <w:br/>
              <w:t>Source : ‘MPLINE’</w:t>
            </w:r>
          </w:p>
          <w:p w14:paraId="1C488B81" w14:textId="77777777" w:rsidR="000903F8" w:rsidRPr="008072BD" w:rsidRDefault="000903F8" w:rsidP="005C294A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8072BD">
              <w:rPr>
                <w:rFonts w:cs="Arial"/>
                <w:color w:val="000000"/>
                <w:lang w:eastAsia="en-GB"/>
              </w:rPr>
              <w:t>Operation: 'Update'</w:t>
            </w:r>
          </w:p>
          <w:p w14:paraId="261CA756" w14:textId="77777777" w:rsidR="000903F8" w:rsidRPr="00ED4F88" w:rsidRDefault="000903F8" w:rsidP="005C294A">
            <w:pPr>
              <w:spacing w:line="360" w:lineRule="auto"/>
              <w:rPr>
                <w:rFonts w:cs="Arial"/>
                <w:color w:val="000000"/>
                <w:lang w:val="en-GB" w:eastAsia="en-GB"/>
              </w:rPr>
            </w:pPr>
            <w:proofErr w:type="spellStart"/>
            <w:r w:rsidRPr="00ED4F88">
              <w:rPr>
                <w:rFonts w:cs="Arial"/>
                <w:color w:val="000000"/>
                <w:lang w:val="en-GB" w:eastAsia="en-GB"/>
              </w:rPr>
              <w:t>GetLineFlag</w:t>
            </w:r>
            <w:proofErr w:type="spellEnd"/>
            <w:r>
              <w:rPr>
                <w:rFonts w:cs="Arial"/>
                <w:color w:val="000000"/>
                <w:lang w:val="en-GB" w:eastAsia="en-GB"/>
              </w:rPr>
              <w:t xml:space="preserve">: </w:t>
            </w:r>
            <w:r w:rsidRPr="00ED4F88">
              <w:rPr>
                <w:rFonts w:cs="Arial"/>
                <w:color w:val="000000"/>
                <w:lang w:val="en-GB" w:eastAsia="en-GB"/>
              </w:rPr>
              <w:t>'Oui'</w:t>
            </w:r>
          </w:p>
        </w:tc>
      </w:tr>
    </w:tbl>
    <w:p w14:paraId="6E81AA7E" w14:textId="77777777" w:rsidR="000903F8" w:rsidRDefault="000903F8" w:rsidP="000903F8">
      <w:pPr>
        <w:rPr>
          <w:u w:val="single"/>
          <w:lang w:val="en-GB"/>
        </w:rPr>
      </w:pPr>
    </w:p>
    <w:p w14:paraId="3084187F" w14:textId="7F769EE1" w:rsidR="003871BB" w:rsidRPr="00ED4F88" w:rsidRDefault="00A67F37" w:rsidP="00144428">
      <w:pPr>
        <w:rPr>
          <w:u w:val="single"/>
          <w:lang w:val="en-GB"/>
        </w:rPr>
      </w:pPr>
      <w:r w:rsidRPr="00ED4F88">
        <w:rPr>
          <w:u w:val="single"/>
          <w:lang w:val="en-GB"/>
        </w:rPr>
        <w:br w:type="page"/>
      </w:r>
    </w:p>
    <w:p w14:paraId="3438C3E4" w14:textId="6B17015D" w:rsidR="00412A24" w:rsidRPr="00E93AF6" w:rsidRDefault="003871BB" w:rsidP="00412A24">
      <w:pPr>
        <w:pStyle w:val="Titre2"/>
        <w:rPr>
          <w:highlight w:val="yellow"/>
        </w:rPr>
      </w:pPr>
      <w:bookmarkStart w:id="9" w:name="_Toc209168590"/>
      <w:r w:rsidRPr="00E93AF6">
        <w:rPr>
          <w:highlight w:val="yellow"/>
        </w:rPr>
        <w:lastRenderedPageBreak/>
        <w:t>MEC Mapping : Custom BOD</w:t>
      </w:r>
      <w:bookmarkEnd w:id="9"/>
    </w:p>
    <w:p w14:paraId="29BFAD1A" w14:textId="0B267FD3" w:rsidR="005E0F69" w:rsidRPr="00554301" w:rsidRDefault="002E6522" w:rsidP="005E0F69">
      <w:pPr>
        <w:pStyle w:val="Corpsdetexte"/>
        <w:ind w:left="0"/>
      </w:pPr>
      <w:r w:rsidRPr="00554301">
        <w:t>U</w:t>
      </w:r>
      <w:r w:rsidR="005E0F69" w:rsidRPr="00554301">
        <w:t>n Sync</w:t>
      </w:r>
      <w:r w:rsidR="00412A24" w:rsidRPr="00554301">
        <w:t xml:space="preserve"> BOD</w:t>
      </w:r>
      <w:r w:rsidR="005E0F69" w:rsidRPr="00554301">
        <w:t xml:space="preserve"> </w:t>
      </w:r>
      <w:proofErr w:type="spellStart"/>
      <w:r w:rsidR="002D33A3" w:rsidRPr="00554301">
        <w:t>VIFCommandeAchatCustom</w:t>
      </w:r>
      <w:proofErr w:type="spellEnd"/>
      <w:r w:rsidR="005E0F69" w:rsidRPr="00554301">
        <w:t xml:space="preserve"> est </w:t>
      </w:r>
      <w:r w:rsidRPr="00554301">
        <w:t>utilisé</w:t>
      </w:r>
      <w:r w:rsidR="005E0F69" w:rsidRPr="00554301">
        <w:t xml:space="preserve"> pour récupérer les champs</w:t>
      </w:r>
      <w:r w:rsidRPr="00554301">
        <w:t xml:space="preserve"> spécifiques</w:t>
      </w:r>
      <w:r w:rsidR="005E0F69" w:rsidRPr="00554301">
        <w:t xml:space="preserve"> attendus par l’EAI</w:t>
      </w:r>
      <w:r w:rsidR="00174D7E" w:rsidRPr="00554301">
        <w:t xml:space="preserve"> </w:t>
      </w:r>
      <w:proofErr w:type="spellStart"/>
      <w:r w:rsidR="00174D7E" w:rsidRPr="00554301">
        <w:t>BlueWay</w:t>
      </w:r>
      <w:proofErr w:type="spellEnd"/>
      <w:r w:rsidR="00A046A9" w:rsidRPr="00554301">
        <w:t>.</w:t>
      </w:r>
    </w:p>
    <w:p w14:paraId="0E651797" w14:textId="5EA642EE" w:rsidR="002E6522" w:rsidRPr="00554301" w:rsidRDefault="002E6522" w:rsidP="005E0F69">
      <w:pPr>
        <w:pStyle w:val="Corpsdetexte"/>
        <w:ind w:left="0"/>
      </w:pPr>
      <w:r w:rsidRPr="00E93AF6">
        <w:rPr>
          <w:highlight w:val="yellow"/>
        </w:rPr>
        <w:t xml:space="preserve">Le </w:t>
      </w:r>
      <w:proofErr w:type="spellStart"/>
      <w:r w:rsidRPr="00E93AF6">
        <w:rPr>
          <w:highlight w:val="yellow"/>
        </w:rPr>
        <w:t>sync</w:t>
      </w:r>
      <w:proofErr w:type="spellEnd"/>
      <w:r w:rsidRPr="00E93AF6">
        <w:rPr>
          <w:highlight w:val="yellow"/>
        </w:rPr>
        <w:t xml:space="preserve"> BOD customisé est nommé comme : </w:t>
      </w:r>
      <w:r w:rsidRPr="00E93AF6">
        <w:rPr>
          <w:b/>
          <w:bCs/>
          <w:highlight w:val="yellow"/>
        </w:rPr>
        <w:t>CSTM3BOD_</w:t>
      </w:r>
      <w:r w:rsidR="001D5E7C" w:rsidRPr="00E93AF6">
        <w:rPr>
          <w:b/>
          <w:bCs/>
          <w:highlight w:val="yellow"/>
        </w:rPr>
        <w:t>VIFCommandeAchatCustom</w:t>
      </w:r>
      <w:r w:rsidRPr="00E93AF6">
        <w:rPr>
          <w:b/>
          <w:bCs/>
          <w:highlight w:val="yellow"/>
        </w:rPr>
        <w:t>_Sync_Out_1_0_0</w:t>
      </w:r>
    </w:p>
    <w:p w14:paraId="675B3CB9" w14:textId="6522DEB9" w:rsidR="00A046A9" w:rsidRPr="00554301" w:rsidRDefault="00A046A9" w:rsidP="005E0F69">
      <w:pPr>
        <w:pStyle w:val="Corpsdetexte"/>
        <w:ind w:left="0"/>
      </w:pPr>
      <w:proofErr w:type="spellStart"/>
      <w:r w:rsidRPr="00554301">
        <w:t>Logigue</w:t>
      </w:r>
      <w:proofErr w:type="spellEnd"/>
      <w:r w:rsidRPr="00554301">
        <w:t xml:space="preserve"> du BOD :</w:t>
      </w:r>
    </w:p>
    <w:p w14:paraId="33D54AB4" w14:textId="682B0469" w:rsidR="00A046A9" w:rsidRPr="00554301" w:rsidRDefault="00277968" w:rsidP="006657A3">
      <w:pPr>
        <w:pStyle w:val="Corpsdetexte"/>
        <w:numPr>
          <w:ilvl w:val="0"/>
          <w:numId w:val="5"/>
        </w:numPr>
      </w:pPr>
      <w:r w:rsidRPr="00554301">
        <w:t xml:space="preserve">Les champs de la table </w:t>
      </w:r>
      <w:r w:rsidR="00084C7F" w:rsidRPr="00554301">
        <w:t>MPHEAD</w:t>
      </w:r>
      <w:r w:rsidR="002E6522" w:rsidRPr="00554301">
        <w:t xml:space="preserve"> ou</w:t>
      </w:r>
      <w:r w:rsidRPr="00554301">
        <w:t xml:space="preserve"> </w:t>
      </w:r>
      <w:r w:rsidR="00084C7F" w:rsidRPr="00554301">
        <w:t>MPLINE</w:t>
      </w:r>
      <w:r w:rsidRPr="00554301">
        <w:t xml:space="preserve"> sont récupérés de</w:t>
      </w:r>
      <w:r w:rsidR="00412A24" w:rsidRPr="00554301">
        <w:t>puis</w:t>
      </w:r>
      <w:r w:rsidRPr="00554301">
        <w:t xml:space="preserve"> l’événement qui a déclenché le BOD.</w:t>
      </w:r>
    </w:p>
    <w:p w14:paraId="33A09D44" w14:textId="360E771F" w:rsidR="007A2A1E" w:rsidRPr="00554301" w:rsidRDefault="007A2A1E" w:rsidP="00106B5E">
      <w:pPr>
        <w:pStyle w:val="Paragraphedeliste"/>
        <w:numPr>
          <w:ilvl w:val="0"/>
          <w:numId w:val="5"/>
        </w:numPr>
        <w:rPr>
          <w:rFonts w:ascii="Arial" w:eastAsia="Times New Roman" w:hAnsi="Arial"/>
          <w:sz w:val="20"/>
          <w:szCs w:val="20"/>
          <w:lang w:eastAsia="es-ES"/>
        </w:rPr>
      </w:pPr>
      <w:r w:rsidRPr="00554301">
        <w:t xml:space="preserve">Les APIs (ci-dessous) seront exécutées afin de récupérer toutes les informations nécessaires pour envoyer le fichier sorti vers Blue </w:t>
      </w:r>
      <w:proofErr w:type="spellStart"/>
      <w:r w:rsidRPr="00554301">
        <w:t>Way</w:t>
      </w:r>
      <w:proofErr w:type="spellEnd"/>
      <w:r w:rsidRPr="00554301">
        <w:t> :</w:t>
      </w:r>
    </w:p>
    <w:p w14:paraId="15E648EA" w14:textId="77777777" w:rsidR="007A2A1E" w:rsidRPr="00554301" w:rsidRDefault="0067501D" w:rsidP="007A2A1E">
      <w:pPr>
        <w:pStyle w:val="Paragraphedeliste"/>
        <w:numPr>
          <w:ilvl w:val="0"/>
          <w:numId w:val="15"/>
        </w:numPr>
      </w:pPr>
      <w:r w:rsidRPr="00554301">
        <w:t>PPS200 -</w:t>
      </w:r>
      <w:proofErr w:type="spellStart"/>
      <w:r w:rsidRPr="00554301">
        <w:t>GetHead</w:t>
      </w:r>
      <w:proofErr w:type="spellEnd"/>
    </w:p>
    <w:p w14:paraId="0BD96D10" w14:textId="77777777" w:rsidR="007A2A1E" w:rsidRPr="00554301" w:rsidRDefault="007A2A1E" w:rsidP="007A2A1E"/>
    <w:p w14:paraId="7E940671" w14:textId="77777777" w:rsidR="007A2A1E" w:rsidRPr="00554301" w:rsidRDefault="0067501D" w:rsidP="007A2A1E">
      <w:pPr>
        <w:pStyle w:val="Paragraphedeliste"/>
        <w:numPr>
          <w:ilvl w:val="0"/>
          <w:numId w:val="15"/>
        </w:numPr>
      </w:pPr>
      <w:r w:rsidRPr="00554301">
        <w:t>CRS620</w:t>
      </w:r>
      <w:r w:rsidR="00B8293C" w:rsidRPr="00554301">
        <w:t xml:space="preserve"> </w:t>
      </w:r>
      <w:r w:rsidR="00106B5E" w:rsidRPr="00554301">
        <w:t>–</w:t>
      </w:r>
      <w:r w:rsidR="00B8293C" w:rsidRPr="00554301">
        <w:t xml:space="preserve"> </w:t>
      </w:r>
      <w:proofErr w:type="spellStart"/>
      <w:r w:rsidR="00B8293C" w:rsidRPr="00554301">
        <w:t>GetBasicData</w:t>
      </w:r>
      <w:proofErr w:type="spellEnd"/>
    </w:p>
    <w:p w14:paraId="0FC4A4E5" w14:textId="77777777" w:rsidR="007A2A1E" w:rsidRPr="00554301" w:rsidRDefault="007A2A1E" w:rsidP="007A2A1E"/>
    <w:p w14:paraId="1C827114" w14:textId="16B2EF46" w:rsidR="007A2A1E" w:rsidRPr="00554301" w:rsidRDefault="00106B5E" w:rsidP="007A2A1E">
      <w:pPr>
        <w:pStyle w:val="Paragraphedeliste"/>
        <w:numPr>
          <w:ilvl w:val="0"/>
          <w:numId w:val="15"/>
        </w:numPr>
        <w:rPr>
          <w:rFonts w:ascii="Arial" w:eastAsia="Times New Roman" w:hAnsi="Arial"/>
          <w:sz w:val="20"/>
          <w:szCs w:val="20"/>
          <w:lang w:eastAsia="es-ES"/>
        </w:rPr>
      </w:pPr>
      <w:r w:rsidRPr="00554301">
        <w:rPr>
          <w:rFonts w:ascii="Arial" w:eastAsia="Times New Roman" w:hAnsi="Arial"/>
          <w:sz w:val="20"/>
          <w:szCs w:val="20"/>
          <w:lang w:eastAsia="es-ES"/>
        </w:rPr>
        <w:t xml:space="preserve">ATS101 – </w:t>
      </w:r>
      <w:proofErr w:type="spellStart"/>
      <w:r w:rsidRPr="00554301">
        <w:rPr>
          <w:rFonts w:ascii="Arial" w:eastAsia="Times New Roman" w:hAnsi="Arial"/>
          <w:sz w:val="20"/>
          <w:szCs w:val="20"/>
          <w:lang w:eastAsia="es-ES"/>
        </w:rPr>
        <w:t>GetAttributes</w:t>
      </w:r>
      <w:proofErr w:type="spellEnd"/>
      <w:r w:rsidRPr="00554301">
        <w:rPr>
          <w:rFonts w:ascii="Arial" w:eastAsia="Times New Roman" w:hAnsi="Arial"/>
          <w:sz w:val="20"/>
          <w:szCs w:val="20"/>
          <w:lang w:eastAsia="es-ES"/>
        </w:rPr>
        <w:t xml:space="preserve"> </w:t>
      </w:r>
    </w:p>
    <w:p w14:paraId="1E363431" w14:textId="77777777" w:rsidR="007A2A1E" w:rsidRPr="00554301" w:rsidRDefault="007A2A1E" w:rsidP="007A2A1E"/>
    <w:p w14:paraId="27B76B03" w14:textId="049533D9" w:rsidR="00277968" w:rsidRPr="00554301" w:rsidRDefault="00106B5E" w:rsidP="007A2A1E">
      <w:pPr>
        <w:pStyle w:val="Paragraphedeliste"/>
        <w:numPr>
          <w:ilvl w:val="0"/>
          <w:numId w:val="15"/>
        </w:numPr>
        <w:rPr>
          <w:rFonts w:ascii="Arial" w:eastAsia="Times New Roman" w:hAnsi="Arial"/>
          <w:sz w:val="20"/>
          <w:szCs w:val="20"/>
          <w:lang w:eastAsia="es-ES"/>
        </w:rPr>
      </w:pPr>
      <w:r w:rsidRPr="00554301">
        <w:rPr>
          <w:rFonts w:ascii="Arial" w:eastAsia="Times New Roman" w:hAnsi="Arial"/>
          <w:sz w:val="20"/>
          <w:szCs w:val="20"/>
          <w:lang w:eastAsia="es-ES"/>
        </w:rPr>
        <w:t xml:space="preserve">CRS881 – </w:t>
      </w:r>
      <w:proofErr w:type="spellStart"/>
      <w:r w:rsidRPr="00554301">
        <w:rPr>
          <w:rFonts w:ascii="Arial" w:eastAsia="Times New Roman" w:hAnsi="Arial"/>
          <w:sz w:val="20"/>
          <w:szCs w:val="20"/>
          <w:lang w:eastAsia="es-ES"/>
        </w:rPr>
        <w:t>GetTransIData</w:t>
      </w:r>
      <w:proofErr w:type="spellEnd"/>
      <w:r w:rsidR="00277968" w:rsidRPr="00554301">
        <w:t xml:space="preserve"> </w:t>
      </w:r>
    </w:p>
    <w:p w14:paraId="36E88575" w14:textId="77777777" w:rsidR="005C50F8" w:rsidRPr="00554301" w:rsidRDefault="005C50F8" w:rsidP="007A2A1E">
      <w:pPr>
        <w:pStyle w:val="Corpsdetexte"/>
        <w:ind w:left="0"/>
      </w:pPr>
    </w:p>
    <w:p w14:paraId="76EA78C6" w14:textId="4398D0CB" w:rsidR="005C50F8" w:rsidRPr="00554301" w:rsidRDefault="005C50F8" w:rsidP="005C50F8">
      <w:pPr>
        <w:pStyle w:val="Corpsdetexte"/>
        <w:numPr>
          <w:ilvl w:val="0"/>
          <w:numId w:val="16"/>
        </w:numPr>
      </w:pPr>
      <w:r w:rsidRPr="00554301">
        <w:t xml:space="preserve">Les valeurs seront formattés dans le format attendu et envoyer vers </w:t>
      </w:r>
      <w:proofErr w:type="spellStart"/>
      <w:r w:rsidRPr="00554301">
        <w:t>BlueWay</w:t>
      </w:r>
      <w:proofErr w:type="spellEnd"/>
      <w:r w:rsidRPr="00554301">
        <w:t>.</w:t>
      </w:r>
    </w:p>
    <w:p w14:paraId="345D9A68" w14:textId="77777777" w:rsidR="005C50F8" w:rsidRPr="00554301" w:rsidRDefault="005C50F8" w:rsidP="007A2A1E">
      <w:pPr>
        <w:pStyle w:val="Corpsdetexte"/>
        <w:ind w:left="0"/>
      </w:pPr>
    </w:p>
    <w:p w14:paraId="2130BAF9" w14:textId="18FEC392" w:rsidR="005C50F8" w:rsidRPr="00554301" w:rsidRDefault="00F030E4" w:rsidP="007A2A1E">
      <w:pPr>
        <w:pStyle w:val="Corpsdetexte"/>
        <w:ind w:left="0"/>
      </w:pPr>
      <w:r w:rsidRPr="00554301">
        <w:rPr>
          <w:noProof/>
        </w:rPr>
        <w:drawing>
          <wp:inline distT="0" distB="0" distL="0" distR="0" wp14:anchorId="00A17D21" wp14:editId="736E227D">
            <wp:extent cx="6417945" cy="4441190"/>
            <wp:effectExtent l="0" t="0" r="1905" b="0"/>
            <wp:docPr id="7148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8A82" w14:textId="77777777" w:rsidR="005C50F8" w:rsidRPr="00554301" w:rsidRDefault="005C50F8" w:rsidP="007A2A1E">
      <w:pPr>
        <w:pStyle w:val="Corpsdetexte"/>
        <w:ind w:left="0"/>
      </w:pPr>
    </w:p>
    <w:p w14:paraId="73E3A87F" w14:textId="77777777" w:rsidR="005C50F8" w:rsidRPr="00554301" w:rsidRDefault="005C50F8" w:rsidP="007A2A1E">
      <w:pPr>
        <w:pStyle w:val="Corpsdetexte"/>
        <w:ind w:left="0"/>
      </w:pPr>
    </w:p>
    <w:p w14:paraId="6EB91187" w14:textId="708D14F0" w:rsidR="00055DCD" w:rsidRPr="00554301" w:rsidRDefault="00A22898" w:rsidP="00106B5E">
      <w:pPr>
        <w:pStyle w:val="Titre2"/>
      </w:pPr>
      <w:bookmarkStart w:id="10" w:name="_Toc209168591"/>
      <w:r w:rsidRPr="00554301">
        <w:lastRenderedPageBreak/>
        <w:t xml:space="preserve">Détails des </w:t>
      </w:r>
      <w:r w:rsidR="00412A24" w:rsidRPr="00554301">
        <w:t>API</w:t>
      </w:r>
      <w:r w:rsidRPr="00554301">
        <w:t>s</w:t>
      </w:r>
      <w:bookmarkEnd w:id="10"/>
      <w:r w:rsidR="00412A24" w:rsidRPr="00554301">
        <w:t xml:space="preserve"> </w:t>
      </w:r>
    </w:p>
    <w:p w14:paraId="4B51FEF0" w14:textId="6BCFF641" w:rsidR="00277968" w:rsidRPr="00554301" w:rsidRDefault="00277968" w:rsidP="00B22A6A">
      <w:pPr>
        <w:pStyle w:val="Corpsdetexte"/>
        <w:ind w:left="1080"/>
        <w:rPr>
          <w:b/>
          <w:sz w:val="24"/>
        </w:rPr>
      </w:pPr>
    </w:p>
    <w:p w14:paraId="5C1362E3" w14:textId="224DD877" w:rsidR="00B8293C" w:rsidRPr="00554301" w:rsidRDefault="00B8293C" w:rsidP="006657A3">
      <w:pPr>
        <w:pStyle w:val="Corpsdetexte"/>
        <w:numPr>
          <w:ilvl w:val="0"/>
          <w:numId w:val="7"/>
        </w:numPr>
        <w:rPr>
          <w:b/>
          <w:sz w:val="24"/>
        </w:rPr>
      </w:pPr>
      <w:r w:rsidRPr="00554301">
        <w:rPr>
          <w:b/>
          <w:sz w:val="24"/>
        </w:rPr>
        <w:t xml:space="preserve">PPS200MI – </w:t>
      </w:r>
      <w:proofErr w:type="spellStart"/>
      <w:r w:rsidRPr="00554301">
        <w:rPr>
          <w:b/>
          <w:sz w:val="24"/>
        </w:rPr>
        <w:t>GetHead</w:t>
      </w:r>
      <w:proofErr w:type="spellEnd"/>
    </w:p>
    <w:p w14:paraId="6EC576CE" w14:textId="77777777" w:rsidR="00B8293C" w:rsidRPr="00554301" w:rsidRDefault="00B8293C" w:rsidP="00B8293C">
      <w:pPr>
        <w:pStyle w:val="Corpsdetexte"/>
        <w:ind w:left="0"/>
      </w:pPr>
      <w:r w:rsidRPr="00554301">
        <w:t>Cette API sera utilisée pour récupérer les valeurs correspondant de l’ordre d’achat.</w:t>
      </w:r>
    </w:p>
    <w:tbl>
      <w:tblPr>
        <w:tblStyle w:val="Tableausimple1"/>
        <w:tblW w:w="10097" w:type="dxa"/>
        <w:tblLook w:val="04A0" w:firstRow="1" w:lastRow="0" w:firstColumn="1" w:lastColumn="0" w:noHBand="0" w:noVBand="1"/>
      </w:tblPr>
      <w:tblGrid>
        <w:gridCol w:w="1114"/>
        <w:gridCol w:w="1682"/>
        <w:gridCol w:w="730"/>
        <w:gridCol w:w="1231"/>
        <w:gridCol w:w="1288"/>
        <w:gridCol w:w="1667"/>
        <w:gridCol w:w="2385"/>
      </w:tblGrid>
      <w:tr w:rsidR="00B8293C" w:rsidRPr="00554301" w14:paraId="09C2C9D6" w14:textId="77777777" w:rsidTr="00676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286B9C99" w14:textId="77777777" w:rsidR="00B8293C" w:rsidRPr="00554301" w:rsidRDefault="00B8293C" w:rsidP="00676558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2" w:type="dxa"/>
            <w:shd w:val="clear" w:color="auto" w:fill="00B0F0"/>
          </w:tcPr>
          <w:p w14:paraId="43635274" w14:textId="77777777" w:rsidR="00B8293C" w:rsidRPr="00554301" w:rsidRDefault="00B8293C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545F00CF" w14:textId="77777777" w:rsidR="00B8293C" w:rsidRPr="00554301" w:rsidRDefault="00B8293C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BAEE8C7" w14:textId="77777777" w:rsidR="00B8293C" w:rsidRPr="00554301" w:rsidRDefault="00B8293C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8" w:type="dxa"/>
            <w:shd w:val="clear" w:color="auto" w:fill="00B0F0"/>
          </w:tcPr>
          <w:p w14:paraId="6025037E" w14:textId="77777777" w:rsidR="00B8293C" w:rsidRPr="00554301" w:rsidRDefault="00B8293C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7" w:type="dxa"/>
            <w:shd w:val="clear" w:color="auto" w:fill="00B0F0"/>
          </w:tcPr>
          <w:p w14:paraId="0703D384" w14:textId="77777777" w:rsidR="00B8293C" w:rsidRPr="00554301" w:rsidRDefault="00B8293C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5" w:type="dxa"/>
            <w:shd w:val="clear" w:color="auto" w:fill="00B0F0"/>
          </w:tcPr>
          <w:p w14:paraId="38D62128" w14:textId="77777777" w:rsidR="00B8293C" w:rsidRPr="00554301" w:rsidRDefault="00B8293C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B8293C" w:rsidRPr="00554301" w14:paraId="7CBFE074" w14:textId="77777777" w:rsidTr="00676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0C5C31A" w14:textId="77777777" w:rsidR="00B8293C" w:rsidRPr="00554301" w:rsidRDefault="00B8293C" w:rsidP="0067655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CONO</w:t>
            </w:r>
          </w:p>
        </w:tc>
        <w:tc>
          <w:tcPr>
            <w:tcW w:w="1682" w:type="dxa"/>
          </w:tcPr>
          <w:p w14:paraId="0DDA844E" w14:textId="77777777" w:rsidR="00B8293C" w:rsidRPr="00554301" w:rsidRDefault="00B8293C" w:rsidP="006765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54301">
              <w:rPr>
                <w:rFonts w:cs="Arial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730" w:type="dxa"/>
          </w:tcPr>
          <w:p w14:paraId="13125F3C" w14:textId="77777777" w:rsidR="00B8293C" w:rsidRPr="00554301" w:rsidRDefault="00B8293C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42DC2B6E" w14:textId="77777777" w:rsidR="00B8293C" w:rsidRPr="00554301" w:rsidRDefault="00B8293C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88" w:type="dxa"/>
          </w:tcPr>
          <w:p w14:paraId="137B025D" w14:textId="77777777" w:rsidR="00B8293C" w:rsidRPr="00554301" w:rsidRDefault="00B8293C" w:rsidP="006765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711676BC" w14:textId="77777777" w:rsidR="00B8293C" w:rsidRPr="00554301" w:rsidRDefault="00B8293C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5" w:type="dxa"/>
          </w:tcPr>
          <w:p w14:paraId="05D5F90B" w14:textId="77777777" w:rsidR="00B8293C" w:rsidRPr="00554301" w:rsidRDefault="00B8293C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554301">
              <w:rPr>
                <w:rFonts w:cs="Arial"/>
                <w:sz w:val="20"/>
                <w:szCs w:val="20"/>
              </w:rPr>
              <w:t>Compagnie</w:t>
            </w:r>
          </w:p>
        </w:tc>
      </w:tr>
      <w:tr w:rsidR="00B8293C" w:rsidRPr="00554301" w14:paraId="7533A64F" w14:textId="77777777" w:rsidTr="00676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812AA97" w14:textId="77777777" w:rsidR="00B8293C" w:rsidRPr="00554301" w:rsidRDefault="00B8293C" w:rsidP="0067655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PUNO</w:t>
            </w:r>
          </w:p>
        </w:tc>
        <w:tc>
          <w:tcPr>
            <w:tcW w:w="1682" w:type="dxa"/>
          </w:tcPr>
          <w:p w14:paraId="2F2744CA" w14:textId="77777777" w:rsidR="00B8293C" w:rsidRPr="00554301" w:rsidRDefault="00B8293C" w:rsidP="006765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54301">
              <w:rPr>
                <w:rFonts w:cs="Arial"/>
                <w:sz w:val="20"/>
                <w:szCs w:val="20"/>
              </w:rPr>
              <w:t>Purchase</w:t>
            </w:r>
            <w:proofErr w:type="spellEnd"/>
            <w:r w:rsidRPr="0055430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554301">
              <w:rPr>
                <w:rFonts w:cs="Arial"/>
                <w:sz w:val="20"/>
                <w:szCs w:val="20"/>
              </w:rPr>
              <w:t>order</w:t>
            </w:r>
            <w:proofErr w:type="spellEnd"/>
            <w:r w:rsidRPr="0055430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554301">
              <w:rPr>
                <w:rFonts w:cs="Arial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1086BC5F" w14:textId="77777777" w:rsidR="00B8293C" w:rsidRPr="00554301" w:rsidRDefault="00B8293C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BF54AD3" w14:textId="77777777" w:rsidR="00B8293C" w:rsidRPr="00554301" w:rsidRDefault="00B8293C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8" w:type="dxa"/>
          </w:tcPr>
          <w:p w14:paraId="2C4450FA" w14:textId="77777777" w:rsidR="00B8293C" w:rsidRPr="00554301" w:rsidRDefault="00B8293C" w:rsidP="006765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53E355DE" w14:textId="77777777" w:rsidR="00B8293C" w:rsidRPr="00554301" w:rsidRDefault="00B8293C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5" w:type="dxa"/>
          </w:tcPr>
          <w:p w14:paraId="536217B0" w14:textId="77777777" w:rsidR="00B8293C" w:rsidRPr="00554301" w:rsidRDefault="00B8293C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554301">
              <w:rPr>
                <w:rFonts w:cs="Arial"/>
                <w:sz w:val="20"/>
                <w:szCs w:val="20"/>
              </w:rPr>
              <w:t>Numéro de commande</w:t>
            </w:r>
          </w:p>
        </w:tc>
      </w:tr>
      <w:tr w:rsidR="00110B89" w:rsidRPr="00554301" w14:paraId="66E818A4" w14:textId="77777777" w:rsidTr="00676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EA07438" w14:textId="6E74AB56" w:rsidR="00110B89" w:rsidRPr="00554301" w:rsidRDefault="00110B89" w:rsidP="00676558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PUDT</w:t>
            </w:r>
          </w:p>
        </w:tc>
        <w:tc>
          <w:tcPr>
            <w:tcW w:w="1682" w:type="dxa"/>
          </w:tcPr>
          <w:p w14:paraId="4C9766E7" w14:textId="6F7194B1" w:rsidR="00110B89" w:rsidRPr="00554301" w:rsidRDefault="0018422B" w:rsidP="007B660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54301">
              <w:rPr>
                <w:rFonts w:cs="Arial"/>
              </w:rPr>
              <w:t>Order</w:t>
            </w:r>
            <w:proofErr w:type="spellEnd"/>
            <w:r w:rsidRPr="00554301">
              <w:rPr>
                <w:rFonts w:cs="Arial"/>
              </w:rPr>
              <w:t xml:space="preserve"> date</w:t>
            </w:r>
          </w:p>
        </w:tc>
        <w:tc>
          <w:tcPr>
            <w:tcW w:w="730" w:type="dxa"/>
          </w:tcPr>
          <w:p w14:paraId="67538E99" w14:textId="4C040DE2" w:rsidR="00110B89" w:rsidRPr="00554301" w:rsidRDefault="0018422B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0B9265E4" w14:textId="6CA84988" w:rsidR="00110B89" w:rsidRPr="00554301" w:rsidRDefault="0018422B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8</w:t>
            </w:r>
          </w:p>
        </w:tc>
        <w:tc>
          <w:tcPr>
            <w:tcW w:w="1288" w:type="dxa"/>
          </w:tcPr>
          <w:p w14:paraId="0A5B9B4C" w14:textId="0AFCA1AA" w:rsidR="00110B89" w:rsidRPr="00554301" w:rsidRDefault="0018422B" w:rsidP="006765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Sortant</w:t>
            </w:r>
          </w:p>
        </w:tc>
        <w:tc>
          <w:tcPr>
            <w:tcW w:w="1667" w:type="dxa"/>
          </w:tcPr>
          <w:p w14:paraId="77616050" w14:textId="423D48A2" w:rsidR="00110B89" w:rsidRPr="00554301" w:rsidRDefault="007A2A1E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-</w:t>
            </w:r>
          </w:p>
        </w:tc>
        <w:tc>
          <w:tcPr>
            <w:tcW w:w="2385" w:type="dxa"/>
          </w:tcPr>
          <w:p w14:paraId="6DB8D59F" w14:textId="6AF44CCD" w:rsidR="00110B89" w:rsidRPr="00554301" w:rsidRDefault="007B6608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Date de commande</w:t>
            </w:r>
          </w:p>
        </w:tc>
      </w:tr>
      <w:tr w:rsidR="00B81899" w:rsidRPr="00554301" w14:paraId="15608DCB" w14:textId="77777777" w:rsidTr="00676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0D4B240" w14:textId="45108A43" w:rsidR="00B81899" w:rsidRPr="00554301" w:rsidRDefault="00B81899" w:rsidP="00676558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UCA1</w:t>
            </w:r>
          </w:p>
        </w:tc>
        <w:tc>
          <w:tcPr>
            <w:tcW w:w="1682" w:type="dxa"/>
          </w:tcPr>
          <w:p w14:paraId="7AC6ED3B" w14:textId="651FB355" w:rsidR="00B81899" w:rsidRPr="00554301" w:rsidRDefault="00B81899" w:rsidP="007B66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 xml:space="preserve">User </w:t>
            </w:r>
            <w:proofErr w:type="spellStart"/>
            <w:r w:rsidRPr="00554301">
              <w:rPr>
                <w:rFonts w:cs="Arial"/>
              </w:rPr>
              <w:t>defined</w:t>
            </w:r>
            <w:proofErr w:type="spellEnd"/>
            <w:r w:rsidRPr="00554301">
              <w:rPr>
                <w:rFonts w:cs="Arial"/>
              </w:rPr>
              <w:t xml:space="preserve"> </w:t>
            </w:r>
            <w:proofErr w:type="spellStart"/>
            <w:r w:rsidRPr="00554301">
              <w:rPr>
                <w:rFonts w:cs="Arial"/>
              </w:rPr>
              <w:t>aplha</w:t>
            </w:r>
            <w:proofErr w:type="spellEnd"/>
          </w:p>
        </w:tc>
        <w:tc>
          <w:tcPr>
            <w:tcW w:w="730" w:type="dxa"/>
          </w:tcPr>
          <w:p w14:paraId="3C87E22D" w14:textId="78504F6D" w:rsidR="00B81899" w:rsidRPr="00554301" w:rsidRDefault="00B81899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43FCB363" w14:textId="648F4534" w:rsidR="00B81899" w:rsidRPr="00554301" w:rsidRDefault="00B81899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20</w:t>
            </w:r>
          </w:p>
        </w:tc>
        <w:tc>
          <w:tcPr>
            <w:tcW w:w="1288" w:type="dxa"/>
          </w:tcPr>
          <w:p w14:paraId="507AAB0A" w14:textId="23034AC5" w:rsidR="00B81899" w:rsidRPr="00554301" w:rsidRDefault="00B81899" w:rsidP="006765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Sortant</w:t>
            </w:r>
          </w:p>
        </w:tc>
        <w:tc>
          <w:tcPr>
            <w:tcW w:w="1667" w:type="dxa"/>
          </w:tcPr>
          <w:p w14:paraId="0D0082D1" w14:textId="549E3797" w:rsidR="00B81899" w:rsidRPr="00554301" w:rsidRDefault="00B81899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-</w:t>
            </w:r>
          </w:p>
        </w:tc>
        <w:tc>
          <w:tcPr>
            <w:tcW w:w="2385" w:type="dxa"/>
          </w:tcPr>
          <w:p w14:paraId="67A739C8" w14:textId="2C7E3657" w:rsidR="00B81899" w:rsidRPr="00554301" w:rsidRDefault="00B81899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54301">
              <w:rPr>
                <w:rFonts w:cs="Arial"/>
              </w:rPr>
              <w:t>Address</w:t>
            </w:r>
            <w:proofErr w:type="spellEnd"/>
            <w:r w:rsidRPr="00554301">
              <w:rPr>
                <w:rFonts w:cs="Arial"/>
              </w:rPr>
              <w:t xml:space="preserve"> line 1</w:t>
            </w:r>
          </w:p>
        </w:tc>
      </w:tr>
    </w:tbl>
    <w:p w14:paraId="31EB621A" w14:textId="77777777" w:rsidR="00110B89" w:rsidRPr="00554301" w:rsidRDefault="00110B89" w:rsidP="00110B89">
      <w:pPr>
        <w:pStyle w:val="Corpsdetexte"/>
        <w:ind w:left="1080"/>
        <w:rPr>
          <w:b/>
          <w:sz w:val="24"/>
        </w:rPr>
      </w:pPr>
    </w:p>
    <w:p w14:paraId="50310BFD" w14:textId="3C7A1103" w:rsidR="00C809D8" w:rsidRPr="00554301" w:rsidRDefault="00C809D8" w:rsidP="006657A3">
      <w:pPr>
        <w:pStyle w:val="Corpsdetexte"/>
        <w:numPr>
          <w:ilvl w:val="0"/>
          <w:numId w:val="7"/>
        </w:numPr>
        <w:rPr>
          <w:b/>
          <w:sz w:val="24"/>
        </w:rPr>
      </w:pPr>
      <w:r w:rsidRPr="00554301">
        <w:rPr>
          <w:b/>
          <w:sz w:val="24"/>
        </w:rPr>
        <w:t xml:space="preserve">CRS620 – </w:t>
      </w:r>
      <w:proofErr w:type="spellStart"/>
      <w:r w:rsidRPr="00554301">
        <w:rPr>
          <w:b/>
          <w:sz w:val="24"/>
        </w:rPr>
        <w:t>GetBasicData</w:t>
      </w:r>
      <w:proofErr w:type="spellEnd"/>
    </w:p>
    <w:p w14:paraId="04A5DAF4" w14:textId="704020B5" w:rsidR="00C809D8" w:rsidRPr="00554301" w:rsidRDefault="00C809D8" w:rsidP="00C809D8">
      <w:pPr>
        <w:pStyle w:val="Corpsdetexte"/>
        <w:ind w:left="0"/>
      </w:pPr>
      <w:r w:rsidRPr="00554301">
        <w:t xml:space="preserve">Cette API sera utilisée pour récupérer </w:t>
      </w:r>
      <w:r w:rsidR="005531C8" w:rsidRPr="00554301">
        <w:t>la valeur</w:t>
      </w:r>
      <w:r w:rsidR="0067287C" w:rsidRPr="00554301">
        <w:t xml:space="preserve"> d</w:t>
      </w:r>
      <w:r w:rsidR="000848B3" w:rsidRPr="00554301">
        <w:t xml:space="preserve">u nom de </w:t>
      </w:r>
      <w:r w:rsidR="0067287C" w:rsidRPr="00554301">
        <w:t>fournisseur</w:t>
      </w:r>
      <w:r w:rsidRPr="00554301">
        <w:t>.</w:t>
      </w:r>
    </w:p>
    <w:tbl>
      <w:tblPr>
        <w:tblStyle w:val="Tableausimple1"/>
        <w:tblW w:w="10097" w:type="dxa"/>
        <w:tblLook w:val="04A0" w:firstRow="1" w:lastRow="0" w:firstColumn="1" w:lastColumn="0" w:noHBand="0" w:noVBand="1"/>
      </w:tblPr>
      <w:tblGrid>
        <w:gridCol w:w="1114"/>
        <w:gridCol w:w="1682"/>
        <w:gridCol w:w="730"/>
        <w:gridCol w:w="1231"/>
        <w:gridCol w:w="1288"/>
        <w:gridCol w:w="1667"/>
        <w:gridCol w:w="2385"/>
      </w:tblGrid>
      <w:tr w:rsidR="00C809D8" w:rsidRPr="00554301" w14:paraId="68922FDF" w14:textId="77777777" w:rsidTr="00676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69CD87A6" w14:textId="77777777" w:rsidR="00C809D8" w:rsidRPr="00554301" w:rsidRDefault="00C809D8" w:rsidP="00676558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2" w:type="dxa"/>
            <w:shd w:val="clear" w:color="auto" w:fill="00B0F0"/>
          </w:tcPr>
          <w:p w14:paraId="0CD9D050" w14:textId="77777777" w:rsidR="00C809D8" w:rsidRPr="00554301" w:rsidRDefault="00C809D8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1B193AD9" w14:textId="77777777" w:rsidR="00C809D8" w:rsidRPr="00554301" w:rsidRDefault="00C809D8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31F349A2" w14:textId="77777777" w:rsidR="00C809D8" w:rsidRPr="00554301" w:rsidRDefault="00C809D8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8" w:type="dxa"/>
            <w:shd w:val="clear" w:color="auto" w:fill="00B0F0"/>
          </w:tcPr>
          <w:p w14:paraId="5D5CAB89" w14:textId="77777777" w:rsidR="00C809D8" w:rsidRPr="00554301" w:rsidRDefault="00C809D8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7" w:type="dxa"/>
            <w:shd w:val="clear" w:color="auto" w:fill="00B0F0"/>
          </w:tcPr>
          <w:p w14:paraId="472D7EE3" w14:textId="77777777" w:rsidR="00C809D8" w:rsidRPr="00554301" w:rsidRDefault="00C809D8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5" w:type="dxa"/>
            <w:shd w:val="clear" w:color="auto" w:fill="00B0F0"/>
          </w:tcPr>
          <w:p w14:paraId="37699552" w14:textId="77777777" w:rsidR="00C809D8" w:rsidRPr="00554301" w:rsidRDefault="00C809D8" w:rsidP="0067655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C809D8" w:rsidRPr="00554301" w14:paraId="2104F70D" w14:textId="77777777" w:rsidTr="00676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B4369FC" w14:textId="77777777" w:rsidR="00C809D8" w:rsidRPr="00554301" w:rsidRDefault="00C809D8" w:rsidP="0067655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CONO</w:t>
            </w:r>
          </w:p>
        </w:tc>
        <w:tc>
          <w:tcPr>
            <w:tcW w:w="1682" w:type="dxa"/>
          </w:tcPr>
          <w:p w14:paraId="7445B891" w14:textId="77777777" w:rsidR="00C809D8" w:rsidRPr="00554301" w:rsidRDefault="00C809D8" w:rsidP="006765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54301">
              <w:rPr>
                <w:rFonts w:cs="Arial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730" w:type="dxa"/>
          </w:tcPr>
          <w:p w14:paraId="31C69294" w14:textId="77777777" w:rsidR="00C809D8" w:rsidRPr="00554301" w:rsidRDefault="00C809D8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29F21401" w14:textId="77777777" w:rsidR="00C809D8" w:rsidRPr="00554301" w:rsidRDefault="00C809D8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88" w:type="dxa"/>
          </w:tcPr>
          <w:p w14:paraId="46F634D8" w14:textId="77777777" w:rsidR="00C809D8" w:rsidRPr="00554301" w:rsidRDefault="00C809D8" w:rsidP="006765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6E560B12" w14:textId="77777777" w:rsidR="00C809D8" w:rsidRPr="00554301" w:rsidRDefault="00C809D8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5" w:type="dxa"/>
          </w:tcPr>
          <w:p w14:paraId="75F3B21D" w14:textId="77777777" w:rsidR="00C809D8" w:rsidRPr="00554301" w:rsidRDefault="00C809D8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554301">
              <w:rPr>
                <w:rFonts w:cs="Arial"/>
                <w:sz w:val="20"/>
                <w:szCs w:val="20"/>
              </w:rPr>
              <w:t>Compagnie</w:t>
            </w:r>
          </w:p>
        </w:tc>
      </w:tr>
      <w:tr w:rsidR="00C809D8" w:rsidRPr="00554301" w14:paraId="414E8D89" w14:textId="77777777" w:rsidTr="00676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6867295" w14:textId="5E75F1AF" w:rsidR="00C809D8" w:rsidRPr="00554301" w:rsidRDefault="00C809D8" w:rsidP="0067655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SUNO</w:t>
            </w:r>
          </w:p>
        </w:tc>
        <w:tc>
          <w:tcPr>
            <w:tcW w:w="1682" w:type="dxa"/>
          </w:tcPr>
          <w:p w14:paraId="7EE69531" w14:textId="320460BB" w:rsidR="00C809D8" w:rsidRPr="00554301" w:rsidRDefault="00C809D8" w:rsidP="006765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 xml:space="preserve">Supplier </w:t>
            </w:r>
            <w:proofErr w:type="spellStart"/>
            <w:r w:rsidRPr="00554301">
              <w:rPr>
                <w:rFonts w:cs="Arial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6EF67B8C" w14:textId="77777777" w:rsidR="00C809D8" w:rsidRPr="00554301" w:rsidRDefault="00C809D8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0EEA8B8" w14:textId="77777777" w:rsidR="00C809D8" w:rsidRPr="00554301" w:rsidRDefault="00C809D8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8" w:type="dxa"/>
          </w:tcPr>
          <w:p w14:paraId="5ECB3BE3" w14:textId="77777777" w:rsidR="00C809D8" w:rsidRPr="00554301" w:rsidRDefault="00C809D8" w:rsidP="006765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35C55147" w14:textId="77777777" w:rsidR="00C809D8" w:rsidRPr="00554301" w:rsidRDefault="00C809D8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5" w:type="dxa"/>
          </w:tcPr>
          <w:p w14:paraId="6DCBDF9D" w14:textId="65C03040" w:rsidR="00C809D8" w:rsidRPr="00554301" w:rsidRDefault="00C809D8" w:rsidP="006765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554301">
              <w:rPr>
                <w:rFonts w:cs="Arial"/>
                <w:sz w:val="20"/>
                <w:szCs w:val="20"/>
              </w:rPr>
              <w:t xml:space="preserve">Numéro </w:t>
            </w:r>
            <w:r w:rsidR="000848B3" w:rsidRPr="00554301">
              <w:rPr>
                <w:rFonts w:cs="Arial"/>
                <w:sz w:val="20"/>
                <w:szCs w:val="20"/>
              </w:rPr>
              <w:t>Fournisseur</w:t>
            </w:r>
          </w:p>
        </w:tc>
      </w:tr>
      <w:tr w:rsidR="00110B89" w:rsidRPr="00554301" w14:paraId="0A1799E4" w14:textId="77777777" w:rsidTr="00676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143122C" w14:textId="51865457" w:rsidR="00110B89" w:rsidRPr="00554301" w:rsidRDefault="00110B89" w:rsidP="00676558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SUNM</w:t>
            </w:r>
          </w:p>
        </w:tc>
        <w:tc>
          <w:tcPr>
            <w:tcW w:w="1682" w:type="dxa"/>
          </w:tcPr>
          <w:p w14:paraId="051CCAF9" w14:textId="6D451516" w:rsidR="00110B89" w:rsidRPr="00554301" w:rsidRDefault="0018422B" w:rsidP="006765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 xml:space="preserve">Supplier </w:t>
            </w:r>
            <w:proofErr w:type="spellStart"/>
            <w:r w:rsidRPr="00554301">
              <w:rPr>
                <w:rFonts w:cs="Arial"/>
              </w:rPr>
              <w:t>name</w:t>
            </w:r>
            <w:proofErr w:type="spellEnd"/>
          </w:p>
        </w:tc>
        <w:tc>
          <w:tcPr>
            <w:tcW w:w="730" w:type="dxa"/>
          </w:tcPr>
          <w:p w14:paraId="3CA373A5" w14:textId="33851B50" w:rsidR="00110B89" w:rsidRPr="00554301" w:rsidRDefault="0018422B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65986753" w14:textId="4516CCFE" w:rsidR="00110B89" w:rsidRPr="00554301" w:rsidRDefault="0018422B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36</w:t>
            </w:r>
          </w:p>
        </w:tc>
        <w:tc>
          <w:tcPr>
            <w:tcW w:w="1288" w:type="dxa"/>
          </w:tcPr>
          <w:p w14:paraId="22C0C8B3" w14:textId="6C20AD2A" w:rsidR="00110B89" w:rsidRPr="00554301" w:rsidRDefault="0018422B" w:rsidP="006765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Sortant</w:t>
            </w:r>
          </w:p>
        </w:tc>
        <w:tc>
          <w:tcPr>
            <w:tcW w:w="1667" w:type="dxa"/>
          </w:tcPr>
          <w:p w14:paraId="58E043EE" w14:textId="27B0824B" w:rsidR="00110B89" w:rsidRPr="00554301" w:rsidRDefault="007A2A1E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-</w:t>
            </w:r>
          </w:p>
        </w:tc>
        <w:tc>
          <w:tcPr>
            <w:tcW w:w="2385" w:type="dxa"/>
          </w:tcPr>
          <w:p w14:paraId="2E9AF78D" w14:textId="2FA9E676" w:rsidR="00110B89" w:rsidRPr="00554301" w:rsidRDefault="007B6608" w:rsidP="0067655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Nom du fournisseur</w:t>
            </w:r>
          </w:p>
        </w:tc>
      </w:tr>
    </w:tbl>
    <w:p w14:paraId="36AC7395" w14:textId="77777777" w:rsidR="007A2A1E" w:rsidRPr="00554301" w:rsidRDefault="007A2A1E" w:rsidP="001B489E">
      <w:pPr>
        <w:pStyle w:val="Corpsdetexte"/>
        <w:ind w:left="0"/>
        <w:rPr>
          <w:b/>
          <w:sz w:val="24"/>
        </w:rPr>
      </w:pPr>
    </w:p>
    <w:p w14:paraId="30911B3B" w14:textId="4A4DC8A1" w:rsidR="000A7DC9" w:rsidRPr="00554301" w:rsidRDefault="000A7DC9" w:rsidP="007A2A1E">
      <w:pPr>
        <w:pStyle w:val="Corpsdetexte"/>
        <w:numPr>
          <w:ilvl w:val="0"/>
          <w:numId w:val="7"/>
        </w:numPr>
        <w:rPr>
          <w:b/>
          <w:sz w:val="24"/>
        </w:rPr>
      </w:pPr>
      <w:r w:rsidRPr="00554301">
        <w:rPr>
          <w:b/>
          <w:sz w:val="24"/>
        </w:rPr>
        <w:t xml:space="preserve">ATS101 – </w:t>
      </w:r>
      <w:proofErr w:type="spellStart"/>
      <w:r w:rsidRPr="00554301">
        <w:rPr>
          <w:b/>
          <w:sz w:val="24"/>
        </w:rPr>
        <w:t>GetAttributes</w:t>
      </w:r>
      <w:proofErr w:type="spellEnd"/>
    </w:p>
    <w:p w14:paraId="49CE86A4" w14:textId="77777777" w:rsidR="000A7DC9" w:rsidRPr="00554301" w:rsidRDefault="000A7DC9" w:rsidP="000A7DC9">
      <w:pPr>
        <w:pStyle w:val="Corpsdetexte"/>
        <w:ind w:left="0"/>
      </w:pPr>
      <w:r w:rsidRPr="00554301">
        <w:t>Cette API sera utilisée pour récupérer la valeur du nom de fournisseur.</w:t>
      </w:r>
    </w:p>
    <w:tbl>
      <w:tblPr>
        <w:tblStyle w:val="Tableausimple1"/>
        <w:tblW w:w="10097" w:type="dxa"/>
        <w:tblLook w:val="04A0" w:firstRow="1" w:lastRow="0" w:firstColumn="1" w:lastColumn="0" w:noHBand="0" w:noVBand="1"/>
      </w:tblPr>
      <w:tblGrid>
        <w:gridCol w:w="1114"/>
        <w:gridCol w:w="1682"/>
        <w:gridCol w:w="730"/>
        <w:gridCol w:w="1231"/>
        <w:gridCol w:w="1288"/>
        <w:gridCol w:w="1667"/>
        <w:gridCol w:w="2385"/>
      </w:tblGrid>
      <w:tr w:rsidR="000A7DC9" w:rsidRPr="00554301" w14:paraId="44F3A4A2" w14:textId="77777777" w:rsidTr="007F6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1310241D" w14:textId="77777777" w:rsidR="000A7DC9" w:rsidRPr="00554301" w:rsidRDefault="000A7DC9" w:rsidP="007F6FCC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2" w:type="dxa"/>
            <w:shd w:val="clear" w:color="auto" w:fill="00B0F0"/>
          </w:tcPr>
          <w:p w14:paraId="6D461A8A" w14:textId="77777777" w:rsidR="000A7DC9" w:rsidRPr="00554301" w:rsidRDefault="000A7DC9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35750E34" w14:textId="77777777" w:rsidR="000A7DC9" w:rsidRPr="00554301" w:rsidRDefault="000A7DC9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66AEB449" w14:textId="77777777" w:rsidR="000A7DC9" w:rsidRPr="00554301" w:rsidRDefault="000A7DC9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8" w:type="dxa"/>
            <w:shd w:val="clear" w:color="auto" w:fill="00B0F0"/>
          </w:tcPr>
          <w:p w14:paraId="574734BA" w14:textId="77777777" w:rsidR="000A7DC9" w:rsidRPr="00554301" w:rsidRDefault="000A7DC9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7" w:type="dxa"/>
            <w:shd w:val="clear" w:color="auto" w:fill="00B0F0"/>
          </w:tcPr>
          <w:p w14:paraId="61BEA619" w14:textId="77777777" w:rsidR="000A7DC9" w:rsidRPr="00554301" w:rsidRDefault="000A7DC9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5" w:type="dxa"/>
            <w:shd w:val="clear" w:color="auto" w:fill="00B0F0"/>
          </w:tcPr>
          <w:p w14:paraId="69F707D0" w14:textId="77777777" w:rsidR="000A7DC9" w:rsidRPr="00554301" w:rsidRDefault="000A7DC9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0A7DC9" w:rsidRPr="00554301" w14:paraId="7ED9C1C9" w14:textId="77777777" w:rsidTr="000A7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947A755" w14:textId="5001C8CC" w:rsidR="000A7DC9" w:rsidRPr="00554301" w:rsidRDefault="000A7DC9" w:rsidP="000A7DC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ATNR</w:t>
            </w:r>
          </w:p>
        </w:tc>
        <w:tc>
          <w:tcPr>
            <w:tcW w:w="1682" w:type="dxa"/>
          </w:tcPr>
          <w:p w14:paraId="0CEB29BF" w14:textId="1755800F" w:rsidR="000A7DC9" w:rsidRPr="00554301" w:rsidRDefault="000A7DC9" w:rsidP="007F6F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54301">
              <w:rPr>
                <w:rFonts w:cs="Arial"/>
                <w:sz w:val="20"/>
                <w:szCs w:val="20"/>
              </w:rPr>
              <w:t>Attribute</w:t>
            </w:r>
            <w:proofErr w:type="spellEnd"/>
            <w:r w:rsidRPr="0055430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554301">
              <w:rPr>
                <w:rFonts w:cs="Arial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34AD2AE7" w14:textId="0E1C9136" w:rsidR="000A7DC9" w:rsidRPr="00554301" w:rsidRDefault="000A7DC9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7253A154" w14:textId="1C3A6417" w:rsidR="000A7DC9" w:rsidRPr="00554301" w:rsidRDefault="000A7DC9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17</w:t>
            </w:r>
          </w:p>
        </w:tc>
        <w:tc>
          <w:tcPr>
            <w:tcW w:w="1288" w:type="dxa"/>
          </w:tcPr>
          <w:p w14:paraId="0D610350" w14:textId="77777777" w:rsidR="000A7DC9" w:rsidRPr="00554301" w:rsidRDefault="000A7DC9" w:rsidP="007F6F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5DC8C7D6" w14:textId="77777777" w:rsidR="000A7DC9" w:rsidRPr="00554301" w:rsidRDefault="000A7DC9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5" w:type="dxa"/>
          </w:tcPr>
          <w:p w14:paraId="7AA74A49" w14:textId="0D68F843" w:rsidR="000A7DC9" w:rsidRPr="00554301" w:rsidRDefault="007B6608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554301">
              <w:rPr>
                <w:rFonts w:cs="Arial"/>
                <w:sz w:val="20"/>
                <w:szCs w:val="20"/>
              </w:rPr>
              <w:t>Numéro d'attribut</w:t>
            </w:r>
          </w:p>
        </w:tc>
      </w:tr>
      <w:tr w:rsidR="000A7DC9" w:rsidRPr="00554301" w14:paraId="4D6FA1B6" w14:textId="77777777" w:rsidTr="007F6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2EC322F" w14:textId="37B3296A" w:rsidR="000A7DC9" w:rsidRPr="00554301" w:rsidRDefault="000A7DC9" w:rsidP="007F6FCC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ATAV</w:t>
            </w:r>
          </w:p>
        </w:tc>
        <w:tc>
          <w:tcPr>
            <w:tcW w:w="1682" w:type="dxa"/>
          </w:tcPr>
          <w:p w14:paraId="3A4DF9C9" w14:textId="54623F47" w:rsidR="000A7DC9" w:rsidRPr="00554301" w:rsidRDefault="00CF27F2" w:rsidP="007F6F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Target value</w:t>
            </w:r>
          </w:p>
        </w:tc>
        <w:tc>
          <w:tcPr>
            <w:tcW w:w="730" w:type="dxa"/>
          </w:tcPr>
          <w:p w14:paraId="5C745D27" w14:textId="77777777" w:rsidR="000A7DC9" w:rsidRPr="00554301" w:rsidRDefault="000A7DC9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7726766F" w14:textId="73CCCB9C" w:rsidR="000A7DC9" w:rsidRPr="00554301" w:rsidRDefault="00CF27F2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15</w:t>
            </w:r>
          </w:p>
        </w:tc>
        <w:tc>
          <w:tcPr>
            <w:tcW w:w="1288" w:type="dxa"/>
          </w:tcPr>
          <w:p w14:paraId="199A754A" w14:textId="77777777" w:rsidR="000A7DC9" w:rsidRPr="00554301" w:rsidRDefault="000A7DC9" w:rsidP="007F6F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Sortant</w:t>
            </w:r>
          </w:p>
        </w:tc>
        <w:tc>
          <w:tcPr>
            <w:tcW w:w="1667" w:type="dxa"/>
          </w:tcPr>
          <w:p w14:paraId="55926030" w14:textId="1CE9028F" w:rsidR="000A7DC9" w:rsidRPr="00554301" w:rsidRDefault="007A2A1E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-</w:t>
            </w:r>
          </w:p>
        </w:tc>
        <w:tc>
          <w:tcPr>
            <w:tcW w:w="2385" w:type="dxa"/>
          </w:tcPr>
          <w:p w14:paraId="6B80F624" w14:textId="0D4A45E1" w:rsidR="000A7DC9" w:rsidRPr="00554301" w:rsidRDefault="007B6608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Numéro d'attribut</w:t>
            </w:r>
          </w:p>
        </w:tc>
      </w:tr>
      <w:tr w:rsidR="00257503" w:rsidRPr="00554301" w14:paraId="3471FBC8" w14:textId="77777777" w:rsidTr="007F6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5A6AE55" w14:textId="4DEDA3A3" w:rsidR="00257503" w:rsidRPr="00554301" w:rsidRDefault="00257503" w:rsidP="007F6FCC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ATID</w:t>
            </w:r>
          </w:p>
        </w:tc>
        <w:tc>
          <w:tcPr>
            <w:tcW w:w="1682" w:type="dxa"/>
          </w:tcPr>
          <w:p w14:paraId="467AD6FC" w14:textId="5F12EB96" w:rsidR="00257503" w:rsidRPr="00554301" w:rsidRDefault="00257503" w:rsidP="007F6F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54301">
              <w:rPr>
                <w:rFonts w:cs="Arial"/>
              </w:rPr>
              <w:t>Attribute</w:t>
            </w:r>
            <w:proofErr w:type="spellEnd"/>
            <w:r w:rsidRPr="00554301">
              <w:rPr>
                <w:rFonts w:cs="Arial"/>
              </w:rPr>
              <w:t xml:space="preserve"> </w:t>
            </w:r>
            <w:proofErr w:type="spellStart"/>
            <w:r w:rsidRPr="00554301">
              <w:rPr>
                <w:rFonts w:cs="Arial"/>
              </w:rPr>
              <w:t>identity</w:t>
            </w:r>
            <w:proofErr w:type="spellEnd"/>
          </w:p>
        </w:tc>
        <w:tc>
          <w:tcPr>
            <w:tcW w:w="730" w:type="dxa"/>
          </w:tcPr>
          <w:p w14:paraId="71964ECC" w14:textId="183FF52B" w:rsidR="00257503" w:rsidRPr="00554301" w:rsidRDefault="00257503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2E59CC5D" w14:textId="382E5FF8" w:rsidR="00257503" w:rsidRPr="00554301" w:rsidRDefault="00257503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15</w:t>
            </w:r>
          </w:p>
        </w:tc>
        <w:tc>
          <w:tcPr>
            <w:tcW w:w="1288" w:type="dxa"/>
          </w:tcPr>
          <w:p w14:paraId="4601E71F" w14:textId="68530D73" w:rsidR="00257503" w:rsidRPr="00554301" w:rsidRDefault="00257503" w:rsidP="007F6F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Sortant</w:t>
            </w:r>
          </w:p>
        </w:tc>
        <w:tc>
          <w:tcPr>
            <w:tcW w:w="1667" w:type="dxa"/>
          </w:tcPr>
          <w:p w14:paraId="520C7A36" w14:textId="2081B3D7" w:rsidR="00257503" w:rsidRPr="00554301" w:rsidRDefault="00257503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-</w:t>
            </w:r>
          </w:p>
        </w:tc>
        <w:tc>
          <w:tcPr>
            <w:tcW w:w="2385" w:type="dxa"/>
          </w:tcPr>
          <w:p w14:paraId="43B93D50" w14:textId="687476D6" w:rsidR="00257503" w:rsidRPr="00554301" w:rsidRDefault="00257503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UTZ</w:t>
            </w:r>
          </w:p>
        </w:tc>
      </w:tr>
    </w:tbl>
    <w:p w14:paraId="26C2E301" w14:textId="77777777" w:rsidR="00110B89" w:rsidRPr="00554301" w:rsidRDefault="00110B89" w:rsidP="00110B89">
      <w:pPr>
        <w:pStyle w:val="Corpsdetexte"/>
        <w:ind w:left="1080"/>
        <w:rPr>
          <w:b/>
          <w:sz w:val="24"/>
        </w:rPr>
      </w:pPr>
    </w:p>
    <w:p w14:paraId="7A7AA76C" w14:textId="0E748299" w:rsidR="006F6F75" w:rsidRPr="00554301" w:rsidRDefault="006F6F75" w:rsidP="000A7DC9">
      <w:pPr>
        <w:pStyle w:val="Corpsdetexte"/>
        <w:numPr>
          <w:ilvl w:val="0"/>
          <w:numId w:val="7"/>
        </w:numPr>
        <w:rPr>
          <w:b/>
          <w:sz w:val="24"/>
        </w:rPr>
      </w:pPr>
      <w:r w:rsidRPr="00554301">
        <w:rPr>
          <w:b/>
          <w:sz w:val="24"/>
        </w:rPr>
        <w:t xml:space="preserve">CRS881 – </w:t>
      </w:r>
      <w:proofErr w:type="spellStart"/>
      <w:r w:rsidRPr="00554301">
        <w:rPr>
          <w:b/>
          <w:sz w:val="24"/>
        </w:rPr>
        <w:t>GetTransIData</w:t>
      </w:r>
      <w:proofErr w:type="spellEnd"/>
    </w:p>
    <w:p w14:paraId="4E75D0D8" w14:textId="77777777" w:rsidR="006F6F75" w:rsidRPr="00554301" w:rsidRDefault="006F6F75" w:rsidP="006F6F75">
      <w:pPr>
        <w:pStyle w:val="Corpsdetexte"/>
        <w:ind w:left="0"/>
      </w:pPr>
      <w:r w:rsidRPr="00554301">
        <w:t>Cette API sera utilisée pour récupérer la valeur du nom de fournisseur.</w:t>
      </w:r>
    </w:p>
    <w:tbl>
      <w:tblPr>
        <w:tblStyle w:val="Tableausimple1"/>
        <w:tblW w:w="10097" w:type="dxa"/>
        <w:tblLook w:val="04A0" w:firstRow="1" w:lastRow="0" w:firstColumn="1" w:lastColumn="0" w:noHBand="0" w:noVBand="1"/>
      </w:tblPr>
      <w:tblGrid>
        <w:gridCol w:w="1114"/>
        <w:gridCol w:w="1682"/>
        <w:gridCol w:w="730"/>
        <w:gridCol w:w="1231"/>
        <w:gridCol w:w="1288"/>
        <w:gridCol w:w="1667"/>
        <w:gridCol w:w="2385"/>
      </w:tblGrid>
      <w:tr w:rsidR="006F6F75" w:rsidRPr="00554301" w14:paraId="5AA5432E" w14:textId="77777777" w:rsidTr="007F6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18D9DCFE" w14:textId="77777777" w:rsidR="006F6F75" w:rsidRPr="00554301" w:rsidRDefault="006F6F75" w:rsidP="007F6FCC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2" w:type="dxa"/>
            <w:shd w:val="clear" w:color="auto" w:fill="00B0F0"/>
          </w:tcPr>
          <w:p w14:paraId="78FFACAD" w14:textId="77777777" w:rsidR="006F6F75" w:rsidRPr="00554301" w:rsidRDefault="006F6F75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03904FBA" w14:textId="77777777" w:rsidR="006F6F75" w:rsidRPr="00554301" w:rsidRDefault="006F6F75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24F552E" w14:textId="77777777" w:rsidR="006F6F75" w:rsidRPr="00554301" w:rsidRDefault="006F6F75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8" w:type="dxa"/>
            <w:shd w:val="clear" w:color="auto" w:fill="00B0F0"/>
          </w:tcPr>
          <w:p w14:paraId="4883B1E8" w14:textId="77777777" w:rsidR="006F6F75" w:rsidRPr="00554301" w:rsidRDefault="006F6F75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7" w:type="dxa"/>
            <w:shd w:val="clear" w:color="auto" w:fill="00B0F0"/>
          </w:tcPr>
          <w:p w14:paraId="7F4CF635" w14:textId="77777777" w:rsidR="006F6F75" w:rsidRPr="00554301" w:rsidRDefault="006F6F75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5" w:type="dxa"/>
            <w:shd w:val="clear" w:color="auto" w:fill="00B0F0"/>
          </w:tcPr>
          <w:p w14:paraId="468E42CB" w14:textId="77777777" w:rsidR="006F6F75" w:rsidRPr="00554301" w:rsidRDefault="006F6F75" w:rsidP="007F6F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6F6F75" w:rsidRPr="00554301" w14:paraId="342F680F" w14:textId="77777777" w:rsidTr="007F6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10F28F6" w14:textId="4E260E5D" w:rsidR="006F6F75" w:rsidRPr="00554301" w:rsidRDefault="00110B89" w:rsidP="007F6FC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TRQF</w:t>
            </w:r>
          </w:p>
        </w:tc>
        <w:tc>
          <w:tcPr>
            <w:tcW w:w="1682" w:type="dxa"/>
          </w:tcPr>
          <w:p w14:paraId="0DA31267" w14:textId="23E505EB" w:rsidR="006F6F75" w:rsidRPr="00554301" w:rsidRDefault="000A7DC9" w:rsidP="007F6F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Record type</w:t>
            </w:r>
          </w:p>
        </w:tc>
        <w:tc>
          <w:tcPr>
            <w:tcW w:w="730" w:type="dxa"/>
          </w:tcPr>
          <w:p w14:paraId="4405B343" w14:textId="572B665D" w:rsidR="006F6F75" w:rsidRPr="00554301" w:rsidRDefault="000A7DC9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9BAF3DF" w14:textId="0BC1FEBE" w:rsidR="006F6F75" w:rsidRPr="00554301" w:rsidRDefault="000A7DC9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88" w:type="dxa"/>
          </w:tcPr>
          <w:p w14:paraId="042A8663" w14:textId="77777777" w:rsidR="006F6F75" w:rsidRPr="00554301" w:rsidRDefault="006F6F75" w:rsidP="007F6F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6E72254E" w14:textId="77777777" w:rsidR="006F6F75" w:rsidRPr="00554301" w:rsidRDefault="006F6F75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5" w:type="dxa"/>
          </w:tcPr>
          <w:p w14:paraId="2C0E1B05" w14:textId="330C6D7E" w:rsidR="006F6F75" w:rsidRPr="00554301" w:rsidRDefault="007B6608" w:rsidP="007F6F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554301">
              <w:rPr>
                <w:rFonts w:cs="Arial"/>
                <w:sz w:val="20"/>
                <w:szCs w:val="20"/>
              </w:rPr>
              <w:t>Type d'enregistrement</w:t>
            </w:r>
          </w:p>
        </w:tc>
      </w:tr>
      <w:tr w:rsidR="006F6F75" w:rsidRPr="00554301" w14:paraId="3AF677E7" w14:textId="77777777" w:rsidTr="007F6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9B7C7BE" w14:textId="5416CFBA" w:rsidR="006F6F75" w:rsidRPr="00554301" w:rsidRDefault="00110B89" w:rsidP="007F6FC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MSTD</w:t>
            </w:r>
          </w:p>
        </w:tc>
        <w:tc>
          <w:tcPr>
            <w:tcW w:w="1682" w:type="dxa"/>
          </w:tcPr>
          <w:p w14:paraId="3A7671A8" w14:textId="0F1D9633" w:rsidR="006F6F75" w:rsidRPr="00554301" w:rsidRDefault="000A7DC9" w:rsidP="007F6F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Message standard</w:t>
            </w:r>
          </w:p>
        </w:tc>
        <w:tc>
          <w:tcPr>
            <w:tcW w:w="730" w:type="dxa"/>
          </w:tcPr>
          <w:p w14:paraId="6CF30542" w14:textId="77777777" w:rsidR="006F6F75" w:rsidRPr="00554301" w:rsidRDefault="006F6F75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21D9CE7" w14:textId="77777777" w:rsidR="006F6F75" w:rsidRPr="00554301" w:rsidRDefault="006F6F75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8" w:type="dxa"/>
          </w:tcPr>
          <w:p w14:paraId="0519215D" w14:textId="77777777" w:rsidR="006F6F75" w:rsidRPr="00554301" w:rsidRDefault="006F6F75" w:rsidP="007F6F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30219F4A" w14:textId="77777777" w:rsidR="006F6F75" w:rsidRPr="00554301" w:rsidRDefault="006F6F75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5" w:type="dxa"/>
          </w:tcPr>
          <w:p w14:paraId="14E89DB2" w14:textId="562AE120" w:rsidR="006F6F75" w:rsidRPr="00554301" w:rsidRDefault="007B6608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554301">
              <w:rPr>
                <w:rFonts w:cs="Arial"/>
                <w:sz w:val="20"/>
                <w:szCs w:val="20"/>
              </w:rPr>
              <w:t>Standard du message</w:t>
            </w:r>
          </w:p>
        </w:tc>
      </w:tr>
      <w:tr w:rsidR="000A7DC9" w:rsidRPr="00554301" w14:paraId="3BAE5224" w14:textId="77777777" w:rsidTr="007F6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BCD1F18" w14:textId="317E343A" w:rsidR="000A7DC9" w:rsidRPr="00554301" w:rsidRDefault="000A7DC9" w:rsidP="000A7DC9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MVRS</w:t>
            </w:r>
          </w:p>
        </w:tc>
        <w:tc>
          <w:tcPr>
            <w:tcW w:w="1682" w:type="dxa"/>
          </w:tcPr>
          <w:p w14:paraId="772E9569" w14:textId="71579F10" w:rsidR="000A7DC9" w:rsidRPr="00554301" w:rsidRDefault="000A7DC9" w:rsidP="000A7DC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Message version</w:t>
            </w:r>
          </w:p>
        </w:tc>
        <w:tc>
          <w:tcPr>
            <w:tcW w:w="730" w:type="dxa"/>
          </w:tcPr>
          <w:p w14:paraId="5126E39A" w14:textId="1009E983" w:rsidR="000A7DC9" w:rsidRPr="00554301" w:rsidRDefault="000A7DC9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5BF67651" w14:textId="04150D1D" w:rsidR="000A7DC9" w:rsidRPr="00554301" w:rsidRDefault="000A7DC9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6</w:t>
            </w:r>
          </w:p>
        </w:tc>
        <w:tc>
          <w:tcPr>
            <w:tcW w:w="1288" w:type="dxa"/>
          </w:tcPr>
          <w:p w14:paraId="1925E66F" w14:textId="642BE992" w:rsidR="000A7DC9" w:rsidRPr="00554301" w:rsidRDefault="000A7DC9" w:rsidP="000A7DC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5E05DE1B" w14:textId="7FA8ED0E" w:rsidR="000A7DC9" w:rsidRPr="00554301" w:rsidRDefault="007B6608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5" w:type="dxa"/>
          </w:tcPr>
          <w:p w14:paraId="22268AFA" w14:textId="37DB6528" w:rsidR="000A7DC9" w:rsidRPr="00554301" w:rsidRDefault="007B6608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Version du message</w:t>
            </w:r>
          </w:p>
        </w:tc>
      </w:tr>
      <w:tr w:rsidR="000A7DC9" w:rsidRPr="00554301" w14:paraId="2DC2E474" w14:textId="77777777" w:rsidTr="007F6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9920732" w14:textId="25A89E8C" w:rsidR="000A7DC9" w:rsidRPr="00554301" w:rsidRDefault="000A7DC9" w:rsidP="000A7DC9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lastRenderedPageBreak/>
              <w:t>BMSG</w:t>
            </w:r>
          </w:p>
        </w:tc>
        <w:tc>
          <w:tcPr>
            <w:tcW w:w="1682" w:type="dxa"/>
          </w:tcPr>
          <w:p w14:paraId="622AD404" w14:textId="01A1CF56" w:rsidR="000A7DC9" w:rsidRPr="00554301" w:rsidRDefault="000A7DC9" w:rsidP="000A7D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Business message</w:t>
            </w:r>
          </w:p>
        </w:tc>
        <w:tc>
          <w:tcPr>
            <w:tcW w:w="730" w:type="dxa"/>
          </w:tcPr>
          <w:p w14:paraId="201488E7" w14:textId="32B8E5B2" w:rsidR="000A7DC9" w:rsidRPr="00554301" w:rsidRDefault="000A7DC9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4ED4CB87" w14:textId="53992700" w:rsidR="000A7DC9" w:rsidRPr="00554301" w:rsidRDefault="000A7DC9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20</w:t>
            </w:r>
          </w:p>
        </w:tc>
        <w:tc>
          <w:tcPr>
            <w:tcW w:w="1288" w:type="dxa"/>
          </w:tcPr>
          <w:p w14:paraId="5490CA11" w14:textId="03AC83D9" w:rsidR="000A7DC9" w:rsidRPr="00554301" w:rsidRDefault="000A7DC9" w:rsidP="000A7D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51A4C7B7" w14:textId="2206C3D9" w:rsidR="000A7DC9" w:rsidRPr="00554301" w:rsidRDefault="007B6608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5" w:type="dxa"/>
          </w:tcPr>
          <w:p w14:paraId="398E93A5" w14:textId="76FBFC13" w:rsidR="000A7DC9" w:rsidRPr="00554301" w:rsidRDefault="007B6608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Message métier</w:t>
            </w:r>
          </w:p>
        </w:tc>
      </w:tr>
      <w:tr w:rsidR="000A7DC9" w:rsidRPr="00554301" w14:paraId="5E9C5F5C" w14:textId="77777777" w:rsidTr="007F6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8B0E972" w14:textId="0C2D7773" w:rsidR="000A7DC9" w:rsidRPr="00554301" w:rsidRDefault="000A7DC9" w:rsidP="000A7DC9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IBOB</w:t>
            </w:r>
          </w:p>
        </w:tc>
        <w:tc>
          <w:tcPr>
            <w:tcW w:w="1682" w:type="dxa"/>
          </w:tcPr>
          <w:p w14:paraId="65F8B97E" w14:textId="117FC8E4" w:rsidR="000A7DC9" w:rsidRPr="00554301" w:rsidRDefault="000A7DC9" w:rsidP="000A7DC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 xml:space="preserve">Inbound or </w:t>
            </w:r>
            <w:proofErr w:type="spellStart"/>
            <w:r w:rsidRPr="00554301">
              <w:rPr>
                <w:rFonts w:cs="Arial"/>
              </w:rPr>
              <w:t>outbound</w:t>
            </w:r>
            <w:proofErr w:type="spellEnd"/>
            <w:r w:rsidRPr="00554301">
              <w:rPr>
                <w:rFonts w:cs="Arial"/>
              </w:rPr>
              <w:t xml:space="preserve"> message</w:t>
            </w:r>
          </w:p>
        </w:tc>
        <w:tc>
          <w:tcPr>
            <w:tcW w:w="730" w:type="dxa"/>
          </w:tcPr>
          <w:p w14:paraId="11F0F303" w14:textId="06BD4432" w:rsidR="000A7DC9" w:rsidRPr="00554301" w:rsidRDefault="000A7DC9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63A78491" w14:textId="256B74D6" w:rsidR="000A7DC9" w:rsidRPr="00554301" w:rsidRDefault="000A7DC9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2C959DA5" w14:textId="0C4ACE56" w:rsidR="000A7DC9" w:rsidRPr="00554301" w:rsidRDefault="000A7DC9" w:rsidP="000A7DC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02CD9D29" w14:textId="0F16A044" w:rsidR="000A7DC9" w:rsidRPr="00554301" w:rsidRDefault="007B6608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5" w:type="dxa"/>
          </w:tcPr>
          <w:p w14:paraId="2512D5AF" w14:textId="024B9540" w:rsidR="000A7DC9" w:rsidRPr="00554301" w:rsidRDefault="007B6608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Message entrant ou sortant</w:t>
            </w:r>
          </w:p>
        </w:tc>
      </w:tr>
      <w:tr w:rsidR="000A7DC9" w:rsidRPr="00554301" w14:paraId="08A3DD7F" w14:textId="77777777" w:rsidTr="007F6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0033386" w14:textId="471324F4" w:rsidR="000A7DC9" w:rsidRPr="00554301" w:rsidRDefault="000A7DC9" w:rsidP="000A7DC9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ELMP</w:t>
            </w:r>
          </w:p>
        </w:tc>
        <w:tc>
          <w:tcPr>
            <w:tcW w:w="1682" w:type="dxa"/>
          </w:tcPr>
          <w:p w14:paraId="05DC7320" w14:textId="0CC0CF75" w:rsidR="000A7DC9" w:rsidRPr="00554301" w:rsidRDefault="000A7DC9" w:rsidP="000A7D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 xml:space="preserve">Parent </w:t>
            </w:r>
            <w:proofErr w:type="spellStart"/>
            <w:r w:rsidRPr="00554301">
              <w:rPr>
                <w:rFonts w:cs="Arial"/>
              </w:rPr>
              <w:t>element</w:t>
            </w:r>
            <w:proofErr w:type="spellEnd"/>
            <w:r w:rsidRPr="00554301">
              <w:rPr>
                <w:rFonts w:cs="Arial"/>
              </w:rPr>
              <w:t>(s)</w:t>
            </w:r>
          </w:p>
        </w:tc>
        <w:tc>
          <w:tcPr>
            <w:tcW w:w="730" w:type="dxa"/>
          </w:tcPr>
          <w:p w14:paraId="75394520" w14:textId="195CEC8C" w:rsidR="000A7DC9" w:rsidRPr="00554301" w:rsidRDefault="000A7DC9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311DC6CD" w14:textId="5E12D509" w:rsidR="000A7DC9" w:rsidRPr="00554301" w:rsidRDefault="000A7DC9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30</w:t>
            </w:r>
          </w:p>
        </w:tc>
        <w:tc>
          <w:tcPr>
            <w:tcW w:w="1288" w:type="dxa"/>
          </w:tcPr>
          <w:p w14:paraId="5E6068C8" w14:textId="2CDA7D0E" w:rsidR="000A7DC9" w:rsidRPr="00554301" w:rsidRDefault="000A7DC9" w:rsidP="000A7D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33A0B758" w14:textId="1A0CC597" w:rsidR="000A7DC9" w:rsidRPr="00554301" w:rsidRDefault="007B6608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5" w:type="dxa"/>
          </w:tcPr>
          <w:p w14:paraId="37A67A05" w14:textId="7A1295D2" w:rsidR="000A7DC9" w:rsidRPr="00554301" w:rsidRDefault="007B6608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Élément(s) parent(s)</w:t>
            </w:r>
          </w:p>
        </w:tc>
      </w:tr>
      <w:tr w:rsidR="000A7DC9" w:rsidRPr="00554301" w14:paraId="74AAFB25" w14:textId="77777777" w:rsidTr="007F6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591C46C" w14:textId="615B0994" w:rsidR="000A7DC9" w:rsidRPr="00554301" w:rsidRDefault="000A7DC9" w:rsidP="000A7DC9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ELMD</w:t>
            </w:r>
          </w:p>
        </w:tc>
        <w:tc>
          <w:tcPr>
            <w:tcW w:w="1682" w:type="dxa"/>
          </w:tcPr>
          <w:p w14:paraId="042942EC" w14:textId="2203DA5A" w:rsidR="000A7DC9" w:rsidRPr="00554301" w:rsidRDefault="000A7DC9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 xml:space="preserve">Data </w:t>
            </w:r>
            <w:proofErr w:type="spellStart"/>
            <w:r w:rsidRPr="00554301">
              <w:rPr>
                <w:rFonts w:cs="Arial"/>
              </w:rPr>
              <w:t>element</w:t>
            </w:r>
            <w:proofErr w:type="spellEnd"/>
          </w:p>
        </w:tc>
        <w:tc>
          <w:tcPr>
            <w:tcW w:w="730" w:type="dxa"/>
          </w:tcPr>
          <w:p w14:paraId="3DF9097D" w14:textId="09F19A96" w:rsidR="000A7DC9" w:rsidRPr="00554301" w:rsidRDefault="000A7DC9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15EDCB44" w14:textId="5D68FA9A" w:rsidR="000A7DC9" w:rsidRPr="00554301" w:rsidRDefault="000A7DC9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30</w:t>
            </w:r>
          </w:p>
        </w:tc>
        <w:tc>
          <w:tcPr>
            <w:tcW w:w="1288" w:type="dxa"/>
          </w:tcPr>
          <w:p w14:paraId="5E9BB4C9" w14:textId="77777777" w:rsidR="000A7DC9" w:rsidRPr="00554301" w:rsidRDefault="000A7DC9" w:rsidP="000A7DC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67" w:type="dxa"/>
          </w:tcPr>
          <w:p w14:paraId="16736EFE" w14:textId="36CC064F" w:rsidR="000A7DC9" w:rsidRPr="00554301" w:rsidRDefault="007B6608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N</w:t>
            </w:r>
          </w:p>
        </w:tc>
        <w:tc>
          <w:tcPr>
            <w:tcW w:w="2385" w:type="dxa"/>
          </w:tcPr>
          <w:p w14:paraId="6575D64B" w14:textId="649F3C95" w:rsidR="000A7DC9" w:rsidRPr="00554301" w:rsidRDefault="007B6608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Élément de données</w:t>
            </w:r>
          </w:p>
        </w:tc>
      </w:tr>
      <w:tr w:rsidR="000A7DC9" w:rsidRPr="00554301" w14:paraId="0B3888D3" w14:textId="77777777" w:rsidTr="007B6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24CFDA4" w14:textId="04BFC00D" w:rsidR="000A7DC9" w:rsidRPr="00554301" w:rsidRDefault="000A7DC9" w:rsidP="000A7DC9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EXTP</w:t>
            </w:r>
          </w:p>
        </w:tc>
        <w:tc>
          <w:tcPr>
            <w:tcW w:w="1682" w:type="dxa"/>
          </w:tcPr>
          <w:p w14:paraId="1EAB6601" w14:textId="3EF8DB8A" w:rsidR="000A7DC9" w:rsidRPr="00554301" w:rsidRDefault="000A7DC9" w:rsidP="000A7D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54301">
              <w:rPr>
                <w:rFonts w:cs="Arial"/>
              </w:rPr>
              <w:t>External</w:t>
            </w:r>
            <w:proofErr w:type="spellEnd"/>
            <w:r w:rsidRPr="00554301">
              <w:rPr>
                <w:rFonts w:cs="Arial"/>
              </w:rPr>
              <w:t xml:space="preserve"> </w:t>
            </w:r>
            <w:proofErr w:type="spellStart"/>
            <w:r w:rsidRPr="00554301">
              <w:rPr>
                <w:rFonts w:cs="Arial"/>
              </w:rPr>
              <w:t>partner</w:t>
            </w:r>
            <w:proofErr w:type="spellEnd"/>
            <w:r w:rsidRPr="00554301">
              <w:rPr>
                <w:rFonts w:cs="Arial"/>
              </w:rPr>
              <w:t xml:space="preserve"> </w:t>
            </w:r>
            <w:proofErr w:type="spellStart"/>
            <w:r w:rsidRPr="00554301">
              <w:rPr>
                <w:rFonts w:cs="Arial"/>
              </w:rPr>
              <w:t>address</w:t>
            </w:r>
            <w:proofErr w:type="spellEnd"/>
          </w:p>
        </w:tc>
        <w:tc>
          <w:tcPr>
            <w:tcW w:w="730" w:type="dxa"/>
          </w:tcPr>
          <w:p w14:paraId="3074FDA5" w14:textId="72C0C1BD" w:rsidR="000A7DC9" w:rsidRPr="00554301" w:rsidRDefault="000A7DC9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13336F26" w14:textId="08E13070" w:rsidR="000A7DC9" w:rsidRPr="00554301" w:rsidRDefault="000A7DC9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40</w:t>
            </w:r>
          </w:p>
        </w:tc>
        <w:tc>
          <w:tcPr>
            <w:tcW w:w="1288" w:type="dxa"/>
          </w:tcPr>
          <w:p w14:paraId="373BADDE" w14:textId="54FC4452" w:rsidR="000A7DC9" w:rsidRPr="00554301" w:rsidRDefault="000A7DC9" w:rsidP="000A7D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0789E5CF" w14:textId="24BCE07C" w:rsidR="000A7DC9" w:rsidRPr="00554301" w:rsidRDefault="007B6608" w:rsidP="000A7DC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N</w:t>
            </w:r>
          </w:p>
        </w:tc>
        <w:tc>
          <w:tcPr>
            <w:tcW w:w="2385" w:type="dxa"/>
          </w:tcPr>
          <w:p w14:paraId="2AB954C1" w14:textId="77777777" w:rsidR="007B6608" w:rsidRPr="00554301" w:rsidRDefault="007B6608" w:rsidP="007B66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Adresse du partenaire externe</w:t>
            </w:r>
          </w:p>
          <w:p w14:paraId="5041E69A" w14:textId="77777777" w:rsidR="000A7DC9" w:rsidRPr="00554301" w:rsidRDefault="000A7DC9" w:rsidP="007B660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0A7DC9" w:rsidRPr="00554301" w14:paraId="140766A9" w14:textId="77777777" w:rsidTr="007F6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2E5C931" w14:textId="26EA19FD" w:rsidR="000A7DC9" w:rsidRPr="00554301" w:rsidRDefault="000A7DC9" w:rsidP="000A7DC9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MVXD</w:t>
            </w:r>
          </w:p>
        </w:tc>
        <w:tc>
          <w:tcPr>
            <w:tcW w:w="1682" w:type="dxa"/>
          </w:tcPr>
          <w:p w14:paraId="14641BAB" w14:textId="7C4C0096" w:rsidR="000A7DC9" w:rsidRPr="00554301" w:rsidRDefault="000A7DC9" w:rsidP="000A7DC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54301">
              <w:rPr>
                <w:rFonts w:cs="Arial"/>
              </w:rPr>
              <w:t>Movex</w:t>
            </w:r>
            <w:proofErr w:type="spellEnd"/>
            <w:r w:rsidRPr="00554301">
              <w:rPr>
                <w:rFonts w:cs="Arial"/>
              </w:rPr>
              <w:t xml:space="preserve"> data</w:t>
            </w:r>
          </w:p>
        </w:tc>
        <w:tc>
          <w:tcPr>
            <w:tcW w:w="730" w:type="dxa"/>
          </w:tcPr>
          <w:p w14:paraId="5F8631CE" w14:textId="1D2C2392" w:rsidR="000A7DC9" w:rsidRPr="00554301" w:rsidRDefault="000A7DC9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3A319F00" w14:textId="121A1B75" w:rsidR="000A7DC9" w:rsidRPr="00554301" w:rsidRDefault="000A7DC9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30</w:t>
            </w:r>
          </w:p>
        </w:tc>
        <w:tc>
          <w:tcPr>
            <w:tcW w:w="1288" w:type="dxa"/>
          </w:tcPr>
          <w:p w14:paraId="1CADA3CF" w14:textId="6CD5ED81" w:rsidR="000A7DC9" w:rsidRPr="00554301" w:rsidRDefault="000A7DC9" w:rsidP="000A7DC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4C7209C0" w14:textId="20BC648C" w:rsidR="000A7DC9" w:rsidRPr="00554301" w:rsidRDefault="007B6608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N</w:t>
            </w:r>
          </w:p>
        </w:tc>
        <w:tc>
          <w:tcPr>
            <w:tcW w:w="2385" w:type="dxa"/>
          </w:tcPr>
          <w:p w14:paraId="4DECE483" w14:textId="2C75F6FB" w:rsidR="000A7DC9" w:rsidRPr="00554301" w:rsidRDefault="007B6608" w:rsidP="000A7DC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 xml:space="preserve">Données </w:t>
            </w:r>
            <w:proofErr w:type="spellStart"/>
            <w:r w:rsidRPr="00554301">
              <w:rPr>
                <w:rFonts w:cs="Arial"/>
              </w:rPr>
              <w:t>Movex</w:t>
            </w:r>
            <w:proofErr w:type="spellEnd"/>
          </w:p>
        </w:tc>
      </w:tr>
      <w:tr w:rsidR="00110B89" w:rsidRPr="00554301" w14:paraId="24A13B9C" w14:textId="77777777" w:rsidTr="007F6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382A865" w14:textId="5B2DCB90" w:rsidR="00110B89" w:rsidRPr="00554301" w:rsidRDefault="00110B89" w:rsidP="007F6FCC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54301">
              <w:rPr>
                <w:rFonts w:cs="Arial"/>
                <w:b w:val="0"/>
                <w:bCs w:val="0"/>
              </w:rPr>
              <w:t>MBMD</w:t>
            </w:r>
          </w:p>
        </w:tc>
        <w:tc>
          <w:tcPr>
            <w:tcW w:w="1682" w:type="dxa"/>
          </w:tcPr>
          <w:p w14:paraId="76832D4A" w14:textId="2043EE20" w:rsidR="00110B89" w:rsidRPr="00554301" w:rsidRDefault="000A7DC9" w:rsidP="007F6F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Message data</w:t>
            </w:r>
          </w:p>
        </w:tc>
        <w:tc>
          <w:tcPr>
            <w:tcW w:w="730" w:type="dxa"/>
          </w:tcPr>
          <w:p w14:paraId="216D60CD" w14:textId="047EE226" w:rsidR="00110B89" w:rsidRPr="00554301" w:rsidRDefault="000A7DC9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7C27681E" w14:textId="0C5FE5F9" w:rsidR="00110B89" w:rsidRPr="00554301" w:rsidRDefault="000A7DC9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40</w:t>
            </w:r>
          </w:p>
        </w:tc>
        <w:tc>
          <w:tcPr>
            <w:tcW w:w="1288" w:type="dxa"/>
          </w:tcPr>
          <w:p w14:paraId="0ED24A53" w14:textId="5497ADCE" w:rsidR="00110B89" w:rsidRPr="00554301" w:rsidRDefault="00110B89" w:rsidP="007F6F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Sortant</w:t>
            </w:r>
          </w:p>
        </w:tc>
        <w:tc>
          <w:tcPr>
            <w:tcW w:w="1667" w:type="dxa"/>
          </w:tcPr>
          <w:p w14:paraId="347A1CB5" w14:textId="6C194002" w:rsidR="00110B89" w:rsidRPr="00554301" w:rsidRDefault="007A2A1E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-</w:t>
            </w:r>
          </w:p>
        </w:tc>
        <w:tc>
          <w:tcPr>
            <w:tcW w:w="2385" w:type="dxa"/>
          </w:tcPr>
          <w:p w14:paraId="4BAC1B54" w14:textId="0752A926" w:rsidR="00110B89" w:rsidRPr="00554301" w:rsidRDefault="007B6608" w:rsidP="007F6FC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54301">
              <w:rPr>
                <w:rFonts w:cs="Arial"/>
              </w:rPr>
              <w:t>Données du message</w:t>
            </w:r>
          </w:p>
        </w:tc>
      </w:tr>
    </w:tbl>
    <w:p w14:paraId="4823BEEA" w14:textId="77777777" w:rsidR="00110B89" w:rsidRPr="00554301" w:rsidRDefault="00110B89">
      <w:pPr>
        <w:rPr>
          <w:b/>
          <w:sz w:val="24"/>
        </w:rPr>
      </w:pPr>
    </w:p>
    <w:p w14:paraId="6012870E" w14:textId="77777777" w:rsidR="00110B89" w:rsidRPr="00554301" w:rsidRDefault="00110B89">
      <w:pPr>
        <w:rPr>
          <w:rFonts w:cs="Arial"/>
          <w:b/>
          <w:sz w:val="24"/>
        </w:rPr>
      </w:pPr>
    </w:p>
    <w:p w14:paraId="69D30CFB" w14:textId="1C7349DF" w:rsidR="008A10D3" w:rsidRPr="00554301" w:rsidRDefault="008A10D3" w:rsidP="008A10D3">
      <w:pPr>
        <w:pStyle w:val="Paragraphedeliste"/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554301">
        <w:rPr>
          <w:rFonts w:ascii="Arial" w:hAnsi="Arial" w:cs="Arial"/>
          <w:b/>
          <w:sz w:val="24"/>
        </w:rPr>
        <w:t>MDBREADMI - GetMITBAL00</w:t>
      </w:r>
    </w:p>
    <w:p w14:paraId="60A5D8DE" w14:textId="77777777" w:rsidR="008A10D3" w:rsidRPr="00554301" w:rsidRDefault="008A10D3" w:rsidP="008A10D3">
      <w:pPr>
        <w:pStyle w:val="Corpsdetexte"/>
        <w:ind w:left="0"/>
        <w:rPr>
          <w:b/>
          <w:sz w:val="24"/>
        </w:rPr>
      </w:pPr>
      <w:r w:rsidRPr="00554301">
        <w:t>Cette API sera créée pour récupérer les données relatives à l’emplacement depuis MMS002</w:t>
      </w:r>
    </w:p>
    <w:tbl>
      <w:tblPr>
        <w:tblStyle w:val="Tableausimple1"/>
        <w:tblW w:w="10097" w:type="dxa"/>
        <w:tblLook w:val="04A0" w:firstRow="1" w:lastRow="0" w:firstColumn="1" w:lastColumn="0" w:noHBand="0" w:noVBand="1"/>
      </w:tblPr>
      <w:tblGrid>
        <w:gridCol w:w="1114"/>
        <w:gridCol w:w="1681"/>
        <w:gridCol w:w="730"/>
        <w:gridCol w:w="1231"/>
        <w:gridCol w:w="1293"/>
        <w:gridCol w:w="1666"/>
        <w:gridCol w:w="2382"/>
      </w:tblGrid>
      <w:tr w:rsidR="008A10D3" w:rsidRPr="00554301" w14:paraId="2711DFA2" w14:textId="77777777" w:rsidTr="00540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557D94C3" w14:textId="77777777" w:rsidR="008A10D3" w:rsidRPr="00554301" w:rsidRDefault="008A10D3" w:rsidP="00540FEF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1" w:type="dxa"/>
            <w:shd w:val="clear" w:color="auto" w:fill="00B0F0"/>
          </w:tcPr>
          <w:p w14:paraId="4DC0EE0E" w14:textId="77777777" w:rsidR="008A10D3" w:rsidRPr="00554301" w:rsidRDefault="008A10D3" w:rsidP="00540F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7D797A88" w14:textId="77777777" w:rsidR="008A10D3" w:rsidRPr="00554301" w:rsidRDefault="008A10D3" w:rsidP="00540F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385E9F61" w14:textId="77777777" w:rsidR="008A10D3" w:rsidRPr="00554301" w:rsidRDefault="008A10D3" w:rsidP="00540F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3" w:type="dxa"/>
            <w:shd w:val="clear" w:color="auto" w:fill="00B0F0"/>
          </w:tcPr>
          <w:p w14:paraId="21151C57" w14:textId="77777777" w:rsidR="008A10D3" w:rsidRPr="00554301" w:rsidRDefault="008A10D3" w:rsidP="00540F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41ECEFC0" w14:textId="77777777" w:rsidR="008A10D3" w:rsidRPr="00554301" w:rsidRDefault="008A10D3" w:rsidP="00540F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39B670CB" w14:textId="77777777" w:rsidR="008A10D3" w:rsidRPr="00554301" w:rsidRDefault="008A10D3" w:rsidP="00540F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54301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8A10D3" w:rsidRPr="00554301" w14:paraId="505FC4FF" w14:textId="77777777" w:rsidTr="00540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3BD130E" w14:textId="77777777" w:rsidR="008A10D3" w:rsidRPr="00554301" w:rsidRDefault="008A10D3" w:rsidP="00540FE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1681" w:type="dxa"/>
          </w:tcPr>
          <w:p w14:paraId="3790EBAF" w14:textId="77777777" w:rsidR="008A10D3" w:rsidRPr="00554301" w:rsidRDefault="008A10D3" w:rsidP="00540FE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Warehouse</w:t>
            </w:r>
          </w:p>
        </w:tc>
        <w:tc>
          <w:tcPr>
            <w:tcW w:w="730" w:type="dxa"/>
          </w:tcPr>
          <w:p w14:paraId="4DAE6C1E" w14:textId="77777777" w:rsidR="008A10D3" w:rsidRPr="00554301" w:rsidRDefault="008A10D3" w:rsidP="00540FE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776A90B" w14:textId="77777777" w:rsidR="008A10D3" w:rsidRPr="00554301" w:rsidRDefault="008A10D3" w:rsidP="00540FE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3" w:type="dxa"/>
          </w:tcPr>
          <w:p w14:paraId="5E3FE548" w14:textId="77777777" w:rsidR="008A10D3" w:rsidRPr="00554301" w:rsidRDefault="008A10D3" w:rsidP="00540FE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44BF6A3" w14:textId="77777777" w:rsidR="008A10D3" w:rsidRPr="00554301" w:rsidRDefault="008A10D3" w:rsidP="00540FE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0141B23F" w14:textId="77777777" w:rsidR="008A10D3" w:rsidRPr="00554301" w:rsidRDefault="008A10D3" w:rsidP="00540FE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Code dépôt physique</w:t>
            </w:r>
          </w:p>
        </w:tc>
      </w:tr>
      <w:tr w:rsidR="008A10D3" w:rsidRPr="00554301" w14:paraId="7BC9A7D0" w14:textId="77777777" w:rsidTr="00540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51547A1" w14:textId="77777777" w:rsidR="008A10D3" w:rsidRPr="00554301" w:rsidRDefault="008A10D3" w:rsidP="00540FE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ITNO</w:t>
            </w:r>
          </w:p>
        </w:tc>
        <w:tc>
          <w:tcPr>
            <w:tcW w:w="1681" w:type="dxa"/>
          </w:tcPr>
          <w:p w14:paraId="1C699407" w14:textId="77777777" w:rsidR="008A10D3" w:rsidRPr="00554301" w:rsidRDefault="008A10D3" w:rsidP="00540FE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 xml:space="preserve">Item </w:t>
            </w:r>
            <w:proofErr w:type="spellStart"/>
            <w:r w:rsidRPr="00554301">
              <w:rPr>
                <w:rFonts w:cs="Arial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19608E49" w14:textId="77777777" w:rsidR="008A10D3" w:rsidRPr="00554301" w:rsidRDefault="008A10D3" w:rsidP="00540FE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83F53C6" w14:textId="77777777" w:rsidR="008A10D3" w:rsidRPr="00554301" w:rsidRDefault="008A10D3" w:rsidP="00540FE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3" w:type="dxa"/>
          </w:tcPr>
          <w:p w14:paraId="207D90D3" w14:textId="77777777" w:rsidR="008A10D3" w:rsidRPr="00554301" w:rsidRDefault="008A10D3" w:rsidP="00540FE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C29A37B" w14:textId="77777777" w:rsidR="008A10D3" w:rsidRPr="00554301" w:rsidRDefault="008A10D3" w:rsidP="00540FE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34715B55" w14:textId="77777777" w:rsidR="008A10D3" w:rsidRPr="00554301" w:rsidRDefault="008A10D3" w:rsidP="00540FE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Code article</w:t>
            </w:r>
          </w:p>
        </w:tc>
      </w:tr>
      <w:tr w:rsidR="008A10D3" w:rsidRPr="00554301" w14:paraId="63DC2612" w14:textId="77777777" w:rsidTr="00540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237D1E6" w14:textId="77777777" w:rsidR="008A10D3" w:rsidRPr="00554301" w:rsidRDefault="008A10D3" w:rsidP="00540FE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54301">
              <w:rPr>
                <w:rFonts w:cs="Arial"/>
                <w:b w:val="0"/>
                <w:bCs w:val="0"/>
                <w:sz w:val="20"/>
                <w:szCs w:val="20"/>
              </w:rPr>
              <w:t>WHSL</w:t>
            </w:r>
          </w:p>
        </w:tc>
        <w:tc>
          <w:tcPr>
            <w:tcW w:w="1681" w:type="dxa"/>
          </w:tcPr>
          <w:p w14:paraId="327C176F" w14:textId="77777777" w:rsidR="008A10D3" w:rsidRPr="00554301" w:rsidRDefault="008A10D3" w:rsidP="00540FE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Location</w:t>
            </w:r>
          </w:p>
        </w:tc>
        <w:tc>
          <w:tcPr>
            <w:tcW w:w="730" w:type="dxa"/>
          </w:tcPr>
          <w:p w14:paraId="5D9BBD9D" w14:textId="77777777" w:rsidR="008A10D3" w:rsidRPr="00554301" w:rsidRDefault="008A10D3" w:rsidP="00540FE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3AC61B09" w14:textId="77777777" w:rsidR="008A10D3" w:rsidRPr="00554301" w:rsidRDefault="008A10D3" w:rsidP="00540FE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93" w:type="dxa"/>
          </w:tcPr>
          <w:p w14:paraId="5D07EA6E" w14:textId="77777777" w:rsidR="008A10D3" w:rsidRPr="00554301" w:rsidRDefault="008A10D3" w:rsidP="00540FE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13B966B7" w14:textId="77777777" w:rsidR="008A10D3" w:rsidRPr="00554301" w:rsidRDefault="008A10D3" w:rsidP="00540FE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4AA62B69" w14:textId="77777777" w:rsidR="008A10D3" w:rsidRPr="00554301" w:rsidRDefault="008A10D3" w:rsidP="00540FE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54301">
              <w:rPr>
                <w:rFonts w:cs="Arial"/>
                <w:sz w:val="20"/>
                <w:szCs w:val="20"/>
              </w:rPr>
              <w:t>Emplacement</w:t>
            </w:r>
          </w:p>
        </w:tc>
      </w:tr>
    </w:tbl>
    <w:p w14:paraId="0FAD72F5" w14:textId="77777777" w:rsidR="008A10D3" w:rsidRPr="00554301" w:rsidRDefault="008A10D3" w:rsidP="008A10D3">
      <w:pPr>
        <w:pStyle w:val="Paragraphedeliste"/>
        <w:ind w:left="1080"/>
        <w:rPr>
          <w:b/>
          <w:sz w:val="24"/>
        </w:rPr>
      </w:pPr>
    </w:p>
    <w:p w14:paraId="67044CA4" w14:textId="77777777" w:rsidR="00F81CF4" w:rsidRPr="00554301" w:rsidRDefault="00F81CF4" w:rsidP="00F81CF4">
      <w:pPr>
        <w:pStyle w:val="Paragraphedeliste"/>
        <w:ind w:left="1080"/>
        <w:rPr>
          <w:b/>
          <w:sz w:val="24"/>
        </w:rPr>
      </w:pPr>
    </w:p>
    <w:p w14:paraId="02D2EC88" w14:textId="77777777" w:rsidR="00F81CF4" w:rsidRPr="00554301" w:rsidRDefault="00F81CF4">
      <w:pPr>
        <w:rPr>
          <w:b/>
          <w:sz w:val="24"/>
        </w:rPr>
      </w:pPr>
    </w:p>
    <w:p w14:paraId="0D1A1E96" w14:textId="77777777" w:rsidR="00110B89" w:rsidRPr="00554301" w:rsidRDefault="00110B89">
      <w:pPr>
        <w:rPr>
          <w:b/>
          <w:sz w:val="24"/>
        </w:rPr>
      </w:pPr>
    </w:p>
    <w:p w14:paraId="45C9F1FA" w14:textId="77777777" w:rsidR="00110B89" w:rsidRPr="00554301" w:rsidRDefault="00110B89">
      <w:pPr>
        <w:rPr>
          <w:b/>
          <w:sz w:val="24"/>
        </w:rPr>
      </w:pPr>
    </w:p>
    <w:p w14:paraId="00BF41E9" w14:textId="77777777" w:rsidR="00110B89" w:rsidRPr="00554301" w:rsidRDefault="00110B89">
      <w:pPr>
        <w:rPr>
          <w:b/>
          <w:sz w:val="24"/>
        </w:rPr>
      </w:pPr>
    </w:p>
    <w:p w14:paraId="370BC62D" w14:textId="77777777" w:rsidR="00616F85" w:rsidRPr="00554301" w:rsidRDefault="00616F85">
      <w:pPr>
        <w:rPr>
          <w:b/>
          <w:sz w:val="24"/>
        </w:rPr>
      </w:pPr>
    </w:p>
    <w:p w14:paraId="10ADB2CA" w14:textId="77777777" w:rsidR="00616F85" w:rsidRPr="00554301" w:rsidRDefault="00616F85">
      <w:pPr>
        <w:rPr>
          <w:b/>
          <w:sz w:val="24"/>
        </w:rPr>
      </w:pPr>
    </w:p>
    <w:p w14:paraId="4428442A" w14:textId="77777777" w:rsidR="00616F85" w:rsidRPr="00554301" w:rsidRDefault="00616F85">
      <w:pPr>
        <w:rPr>
          <w:b/>
          <w:sz w:val="24"/>
        </w:rPr>
      </w:pPr>
    </w:p>
    <w:p w14:paraId="5BCA39F9" w14:textId="77777777" w:rsidR="00616F85" w:rsidRPr="00554301" w:rsidRDefault="00616F85">
      <w:pPr>
        <w:rPr>
          <w:b/>
          <w:sz w:val="24"/>
        </w:rPr>
      </w:pPr>
    </w:p>
    <w:p w14:paraId="75C3FE74" w14:textId="77777777" w:rsidR="00616F85" w:rsidRPr="00554301" w:rsidRDefault="00616F85">
      <w:pPr>
        <w:rPr>
          <w:b/>
          <w:sz w:val="24"/>
        </w:rPr>
      </w:pPr>
    </w:p>
    <w:p w14:paraId="0F6752F8" w14:textId="77777777" w:rsidR="00616F85" w:rsidRPr="00554301" w:rsidRDefault="00616F85">
      <w:pPr>
        <w:rPr>
          <w:b/>
          <w:sz w:val="24"/>
        </w:rPr>
      </w:pPr>
    </w:p>
    <w:p w14:paraId="792759F5" w14:textId="77777777" w:rsidR="00616F85" w:rsidRPr="00554301" w:rsidRDefault="00616F85">
      <w:pPr>
        <w:rPr>
          <w:b/>
          <w:sz w:val="24"/>
        </w:rPr>
      </w:pPr>
    </w:p>
    <w:p w14:paraId="005E280D" w14:textId="77777777" w:rsidR="00616F85" w:rsidRPr="00554301" w:rsidRDefault="00616F85">
      <w:pPr>
        <w:rPr>
          <w:b/>
          <w:sz w:val="24"/>
        </w:rPr>
      </w:pPr>
    </w:p>
    <w:p w14:paraId="71265E1C" w14:textId="77777777" w:rsidR="00616F85" w:rsidRPr="00554301" w:rsidRDefault="00616F85">
      <w:pPr>
        <w:rPr>
          <w:b/>
          <w:sz w:val="24"/>
        </w:rPr>
      </w:pPr>
    </w:p>
    <w:p w14:paraId="0BBEF9EC" w14:textId="77777777" w:rsidR="00616F85" w:rsidRPr="00554301" w:rsidRDefault="00616F85">
      <w:pPr>
        <w:rPr>
          <w:b/>
          <w:sz w:val="24"/>
        </w:rPr>
      </w:pPr>
    </w:p>
    <w:p w14:paraId="48C60A02" w14:textId="77777777" w:rsidR="00616F85" w:rsidRPr="00554301" w:rsidRDefault="00616F85">
      <w:pPr>
        <w:rPr>
          <w:b/>
          <w:sz w:val="24"/>
        </w:rPr>
      </w:pPr>
    </w:p>
    <w:p w14:paraId="6D2A5088" w14:textId="77777777" w:rsidR="00616F85" w:rsidRPr="00554301" w:rsidRDefault="00616F85">
      <w:pPr>
        <w:rPr>
          <w:b/>
          <w:sz w:val="24"/>
        </w:rPr>
      </w:pPr>
    </w:p>
    <w:p w14:paraId="20F5CDA9" w14:textId="77777777" w:rsidR="00616F85" w:rsidRPr="00554301" w:rsidRDefault="00616F85">
      <w:pPr>
        <w:rPr>
          <w:b/>
          <w:sz w:val="24"/>
        </w:rPr>
      </w:pPr>
    </w:p>
    <w:p w14:paraId="77B256D1" w14:textId="77777777" w:rsidR="00110B89" w:rsidRPr="00554301" w:rsidRDefault="00110B89">
      <w:pPr>
        <w:rPr>
          <w:b/>
          <w:sz w:val="24"/>
        </w:rPr>
      </w:pPr>
    </w:p>
    <w:p w14:paraId="0D30BF11" w14:textId="77777777" w:rsidR="004E7015" w:rsidRPr="00554301" w:rsidRDefault="004E7015">
      <w:pPr>
        <w:rPr>
          <w:b/>
          <w:sz w:val="24"/>
        </w:rPr>
      </w:pPr>
    </w:p>
    <w:p w14:paraId="3220385D" w14:textId="77777777" w:rsidR="007A2A1E" w:rsidRPr="00554301" w:rsidRDefault="007A2A1E">
      <w:pPr>
        <w:rPr>
          <w:b/>
          <w:sz w:val="24"/>
        </w:rPr>
      </w:pPr>
    </w:p>
    <w:p w14:paraId="22C0217B" w14:textId="5845DDA3" w:rsidR="00B3014E" w:rsidRPr="00554301" w:rsidRDefault="00B3014E" w:rsidP="0004347D">
      <w:pPr>
        <w:pStyle w:val="Titre2"/>
      </w:pPr>
      <w:bookmarkStart w:id="11" w:name="_Toc209168592"/>
      <w:r w:rsidRPr="00554301">
        <w:lastRenderedPageBreak/>
        <w:t>Point de Connexion</w:t>
      </w:r>
      <w:bookmarkEnd w:id="11"/>
    </w:p>
    <w:p w14:paraId="0D3EFAB9" w14:textId="046B5979" w:rsidR="00B3014E" w:rsidRPr="00554301" w:rsidRDefault="00BA6239">
      <w:pPr>
        <w:rPr>
          <w:bCs/>
        </w:rPr>
      </w:pPr>
      <w:r w:rsidRPr="00554301">
        <w:rPr>
          <w:bCs/>
        </w:rPr>
        <w:t>Point de connexion &lt;</w:t>
      </w:r>
      <w:r w:rsidRPr="00554301">
        <w:rPr>
          <w:b/>
        </w:rPr>
        <w:t>CP_00</w:t>
      </w:r>
      <w:r w:rsidR="00A47330" w:rsidRPr="00554301">
        <w:rPr>
          <w:b/>
        </w:rPr>
        <w:t>1</w:t>
      </w:r>
      <w:r w:rsidRPr="00554301">
        <w:rPr>
          <w:b/>
        </w:rPr>
        <w:t>_OUT_</w:t>
      </w:r>
      <w:r w:rsidR="002029ED" w:rsidRPr="00554301">
        <w:rPr>
          <w:b/>
        </w:rPr>
        <w:t>L</w:t>
      </w:r>
      <w:r w:rsidRPr="00554301">
        <w:rPr>
          <w:bCs/>
        </w:rPr>
        <w:t xml:space="preserve">&gt; sera créé pour envoyer le fichier en format </w:t>
      </w:r>
      <w:r w:rsidR="00003933" w:rsidRPr="00554301">
        <w:rPr>
          <w:bCs/>
        </w:rPr>
        <w:t>XML</w:t>
      </w:r>
      <w:r w:rsidRPr="00554301">
        <w:rPr>
          <w:bCs/>
        </w:rPr>
        <w:t xml:space="preserve"> vers le répertoire </w:t>
      </w:r>
      <w:proofErr w:type="spellStart"/>
      <w:r w:rsidRPr="00554301">
        <w:rPr>
          <w:bCs/>
        </w:rPr>
        <w:t>BlueWay</w:t>
      </w:r>
      <w:proofErr w:type="spellEnd"/>
      <w:r w:rsidRPr="00554301">
        <w:rPr>
          <w:bCs/>
        </w:rPr>
        <w:t>.</w:t>
      </w:r>
    </w:p>
    <w:p w14:paraId="4DBEAD74" w14:textId="2B8C7AB1" w:rsidR="00BA6239" w:rsidRPr="00554301" w:rsidRDefault="00BA6239">
      <w:pPr>
        <w:rPr>
          <w:bCs/>
        </w:rPr>
      </w:pPr>
    </w:p>
    <w:p w14:paraId="5170CBA8" w14:textId="77777777" w:rsidR="00BA6239" w:rsidRPr="00554301" w:rsidRDefault="00BA6239">
      <w:pPr>
        <w:rPr>
          <w:bCs/>
        </w:rPr>
      </w:pPr>
    </w:p>
    <w:p w14:paraId="6E9AA822" w14:textId="4DB58B7E" w:rsidR="00BA6239" w:rsidRPr="00554301" w:rsidRDefault="00BA6239">
      <w:pPr>
        <w:rPr>
          <w:bCs/>
        </w:rPr>
      </w:pPr>
      <w:r w:rsidRPr="00554301">
        <w:rPr>
          <w:bCs/>
        </w:rPr>
        <w:t>A confirmer si c’est bien ce point de connexion à utiliser :</w:t>
      </w:r>
    </w:p>
    <w:p w14:paraId="13A3BF5B" w14:textId="77777777" w:rsidR="001477EC" w:rsidRPr="00554301" w:rsidRDefault="001477EC">
      <w:pPr>
        <w:rPr>
          <w:bCs/>
          <w:sz w:val="24"/>
        </w:rPr>
      </w:pPr>
    </w:p>
    <w:p w14:paraId="7A19A7E9" w14:textId="3DC80701" w:rsidR="00BA6239" w:rsidRPr="00554301" w:rsidRDefault="006E519F" w:rsidP="0004347D">
      <w:pPr>
        <w:rPr>
          <w:b/>
          <w:sz w:val="24"/>
        </w:rPr>
      </w:pPr>
      <w:r w:rsidRPr="00554301">
        <w:rPr>
          <w:b/>
          <w:noProof/>
          <w:sz w:val="24"/>
        </w:rPr>
        <w:drawing>
          <wp:inline distT="0" distB="0" distL="0" distR="0" wp14:anchorId="3DC19671" wp14:editId="1CE8A7E7">
            <wp:extent cx="6093561" cy="2409654"/>
            <wp:effectExtent l="0" t="0" r="2540" b="0"/>
            <wp:docPr id="162676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69043" name=""/>
                    <pic:cNvPicPr/>
                  </pic:nvPicPr>
                  <pic:blipFill rotWithShape="1">
                    <a:blip r:embed="rId12"/>
                    <a:srcRect l="570" t="577" r="-1"/>
                    <a:stretch/>
                  </pic:blipFill>
                  <pic:spPr bwMode="auto">
                    <a:xfrm>
                      <a:off x="0" y="0"/>
                      <a:ext cx="6102613" cy="241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4088A" w14:textId="77777777" w:rsidR="00B3014E" w:rsidRPr="00554301" w:rsidRDefault="00B3014E">
      <w:pPr>
        <w:rPr>
          <w:b/>
          <w:sz w:val="24"/>
        </w:rPr>
      </w:pPr>
    </w:p>
    <w:p w14:paraId="3F4A2A9B" w14:textId="77777777" w:rsidR="00B3014E" w:rsidRPr="00554301" w:rsidRDefault="00B3014E">
      <w:pPr>
        <w:rPr>
          <w:b/>
          <w:sz w:val="24"/>
        </w:rPr>
      </w:pPr>
    </w:p>
    <w:p w14:paraId="77363F69" w14:textId="77777777" w:rsidR="00B3014E" w:rsidRPr="00554301" w:rsidRDefault="00B3014E">
      <w:pPr>
        <w:rPr>
          <w:b/>
          <w:sz w:val="24"/>
        </w:rPr>
      </w:pPr>
    </w:p>
    <w:p w14:paraId="0A3EE46F" w14:textId="77777777" w:rsidR="00B3014E" w:rsidRPr="00554301" w:rsidRDefault="00B3014E">
      <w:pPr>
        <w:rPr>
          <w:b/>
          <w:sz w:val="24"/>
        </w:rPr>
      </w:pPr>
    </w:p>
    <w:p w14:paraId="2312E202" w14:textId="77777777" w:rsidR="00B3014E" w:rsidRPr="00554301" w:rsidRDefault="00B3014E">
      <w:pPr>
        <w:rPr>
          <w:b/>
          <w:sz w:val="24"/>
        </w:rPr>
      </w:pPr>
    </w:p>
    <w:p w14:paraId="3248E5DF" w14:textId="77777777" w:rsidR="00B3014E" w:rsidRPr="00554301" w:rsidRDefault="00B3014E">
      <w:pPr>
        <w:rPr>
          <w:b/>
          <w:sz w:val="24"/>
        </w:rPr>
      </w:pPr>
    </w:p>
    <w:p w14:paraId="5E3B02DF" w14:textId="77777777" w:rsidR="00AA1AF7" w:rsidRPr="00554301" w:rsidRDefault="00AA1AF7">
      <w:pPr>
        <w:rPr>
          <w:b/>
          <w:sz w:val="24"/>
        </w:rPr>
      </w:pPr>
    </w:p>
    <w:p w14:paraId="149DBA01" w14:textId="77777777" w:rsidR="00AA1AF7" w:rsidRPr="00554301" w:rsidRDefault="00AA1AF7">
      <w:pPr>
        <w:rPr>
          <w:b/>
          <w:sz w:val="24"/>
        </w:rPr>
      </w:pPr>
    </w:p>
    <w:p w14:paraId="273184E4" w14:textId="77777777" w:rsidR="00AA1AF7" w:rsidRPr="00554301" w:rsidRDefault="00AA1AF7">
      <w:pPr>
        <w:rPr>
          <w:b/>
          <w:sz w:val="24"/>
        </w:rPr>
      </w:pPr>
    </w:p>
    <w:p w14:paraId="27CAE632" w14:textId="77777777" w:rsidR="00AA1AF7" w:rsidRPr="00554301" w:rsidRDefault="00AA1AF7">
      <w:pPr>
        <w:rPr>
          <w:b/>
          <w:sz w:val="24"/>
        </w:rPr>
      </w:pPr>
    </w:p>
    <w:p w14:paraId="679BAD62" w14:textId="77777777" w:rsidR="00AA1AF7" w:rsidRPr="00554301" w:rsidRDefault="00AA1AF7">
      <w:pPr>
        <w:rPr>
          <w:b/>
          <w:sz w:val="24"/>
        </w:rPr>
      </w:pPr>
    </w:p>
    <w:p w14:paraId="3964EEAF" w14:textId="77777777" w:rsidR="00AA1AF7" w:rsidRPr="00554301" w:rsidRDefault="00AA1AF7">
      <w:pPr>
        <w:rPr>
          <w:b/>
          <w:sz w:val="24"/>
        </w:rPr>
      </w:pPr>
    </w:p>
    <w:p w14:paraId="3889EE6A" w14:textId="77777777" w:rsidR="00AA1AF7" w:rsidRPr="00554301" w:rsidRDefault="00AA1AF7">
      <w:pPr>
        <w:rPr>
          <w:b/>
          <w:sz w:val="24"/>
        </w:rPr>
      </w:pPr>
    </w:p>
    <w:p w14:paraId="384E1D72" w14:textId="77777777" w:rsidR="00AA1AF7" w:rsidRPr="00554301" w:rsidRDefault="00AA1AF7">
      <w:pPr>
        <w:rPr>
          <w:b/>
          <w:sz w:val="24"/>
        </w:rPr>
      </w:pPr>
    </w:p>
    <w:p w14:paraId="2AFAA0B0" w14:textId="77777777" w:rsidR="00AA1AF7" w:rsidRPr="00554301" w:rsidRDefault="00AA1AF7">
      <w:pPr>
        <w:rPr>
          <w:b/>
          <w:sz w:val="24"/>
        </w:rPr>
      </w:pPr>
    </w:p>
    <w:p w14:paraId="28E7DDCC" w14:textId="77777777" w:rsidR="00AA1AF7" w:rsidRPr="00554301" w:rsidRDefault="00AA1AF7">
      <w:pPr>
        <w:rPr>
          <w:b/>
          <w:sz w:val="24"/>
        </w:rPr>
      </w:pPr>
    </w:p>
    <w:p w14:paraId="3692004A" w14:textId="77777777" w:rsidR="00AA1AF7" w:rsidRPr="00554301" w:rsidRDefault="00AA1AF7">
      <w:pPr>
        <w:rPr>
          <w:b/>
          <w:sz w:val="24"/>
        </w:rPr>
      </w:pPr>
    </w:p>
    <w:p w14:paraId="46736995" w14:textId="77777777" w:rsidR="00AA1AF7" w:rsidRPr="00554301" w:rsidRDefault="00AA1AF7">
      <w:pPr>
        <w:rPr>
          <w:b/>
          <w:sz w:val="24"/>
        </w:rPr>
      </w:pPr>
    </w:p>
    <w:p w14:paraId="6661D94E" w14:textId="77777777" w:rsidR="00AA1AF7" w:rsidRPr="00554301" w:rsidRDefault="00AA1AF7">
      <w:pPr>
        <w:rPr>
          <w:b/>
          <w:sz w:val="24"/>
        </w:rPr>
      </w:pPr>
    </w:p>
    <w:p w14:paraId="74DDA01C" w14:textId="77777777" w:rsidR="00AA1AF7" w:rsidRPr="00554301" w:rsidRDefault="00AA1AF7">
      <w:pPr>
        <w:rPr>
          <w:b/>
          <w:sz w:val="24"/>
        </w:rPr>
      </w:pPr>
    </w:p>
    <w:p w14:paraId="4577C910" w14:textId="77777777" w:rsidR="00AA1AF7" w:rsidRPr="00554301" w:rsidRDefault="00AA1AF7">
      <w:pPr>
        <w:rPr>
          <w:b/>
          <w:sz w:val="24"/>
        </w:rPr>
      </w:pPr>
    </w:p>
    <w:p w14:paraId="24BB9CA4" w14:textId="77777777" w:rsidR="00AA1AF7" w:rsidRPr="00554301" w:rsidRDefault="00AA1AF7">
      <w:pPr>
        <w:rPr>
          <w:b/>
          <w:sz w:val="24"/>
        </w:rPr>
      </w:pPr>
    </w:p>
    <w:p w14:paraId="1EE3BBCF" w14:textId="77777777" w:rsidR="00AA1AF7" w:rsidRPr="00554301" w:rsidRDefault="00AA1AF7">
      <w:pPr>
        <w:rPr>
          <w:b/>
          <w:sz w:val="24"/>
        </w:rPr>
      </w:pPr>
    </w:p>
    <w:p w14:paraId="32B21882" w14:textId="77777777" w:rsidR="00AA1AF7" w:rsidRPr="00554301" w:rsidRDefault="00AA1AF7">
      <w:pPr>
        <w:rPr>
          <w:b/>
          <w:sz w:val="24"/>
        </w:rPr>
      </w:pPr>
    </w:p>
    <w:p w14:paraId="5CA6611C" w14:textId="77777777" w:rsidR="00AA1AF7" w:rsidRPr="00554301" w:rsidRDefault="00AA1AF7">
      <w:pPr>
        <w:rPr>
          <w:b/>
          <w:sz w:val="24"/>
        </w:rPr>
      </w:pPr>
    </w:p>
    <w:p w14:paraId="46487EB8" w14:textId="77777777" w:rsidR="00AA1AF7" w:rsidRPr="00554301" w:rsidRDefault="00AA1AF7">
      <w:pPr>
        <w:rPr>
          <w:b/>
          <w:sz w:val="24"/>
        </w:rPr>
      </w:pPr>
    </w:p>
    <w:p w14:paraId="23D05C7C" w14:textId="77777777" w:rsidR="00AA1AF7" w:rsidRPr="00554301" w:rsidRDefault="00AA1AF7">
      <w:pPr>
        <w:rPr>
          <w:b/>
          <w:sz w:val="24"/>
        </w:rPr>
      </w:pPr>
    </w:p>
    <w:p w14:paraId="5430B29B" w14:textId="6FA11307" w:rsidR="004C1B44" w:rsidRPr="00554301" w:rsidRDefault="00412A24" w:rsidP="00427052">
      <w:pPr>
        <w:pStyle w:val="Titre2"/>
      </w:pPr>
      <w:bookmarkStart w:id="12" w:name="_Toc209168593"/>
      <w:r w:rsidRPr="00554301">
        <w:lastRenderedPageBreak/>
        <w:t>Flux de Document</w:t>
      </w:r>
      <w:bookmarkEnd w:id="12"/>
    </w:p>
    <w:p w14:paraId="156F0E88" w14:textId="7EA39806" w:rsidR="008E51E0" w:rsidRPr="00554301" w:rsidRDefault="00277968" w:rsidP="008E51E0">
      <w:pPr>
        <w:pStyle w:val="Corpsdetexte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</w:pPr>
      <w:r w:rsidRPr="00554301">
        <w:t xml:space="preserve">Un document flow est </w:t>
      </w:r>
      <w:r w:rsidR="008E51E0" w:rsidRPr="00554301">
        <w:t xml:space="preserve">mis en place afin de </w:t>
      </w:r>
      <w:r w:rsidRPr="00554301">
        <w:t>détecter</w:t>
      </w:r>
      <w:r w:rsidR="008E51E0" w:rsidRPr="00554301">
        <w:t xml:space="preserve"> </w:t>
      </w:r>
      <w:r w:rsidRPr="00554301">
        <w:t xml:space="preserve">le </w:t>
      </w:r>
      <w:proofErr w:type="spellStart"/>
      <w:r w:rsidRPr="00554301">
        <w:t>sync</w:t>
      </w:r>
      <w:proofErr w:type="spellEnd"/>
      <w:r w:rsidRPr="00554301">
        <w:t xml:space="preserve"> BOD customisé puis le transformer en fichier </w:t>
      </w:r>
      <w:r w:rsidR="006B48F3" w:rsidRPr="00554301">
        <w:t>XML</w:t>
      </w:r>
      <w:r w:rsidRPr="00554301">
        <w:t xml:space="preserve"> et enfin l’envoy</w:t>
      </w:r>
      <w:r w:rsidR="0071387D" w:rsidRPr="00554301">
        <w:t>er</w:t>
      </w:r>
      <w:r w:rsidRPr="00554301">
        <w:t xml:space="preserve"> dans le répertoire défini dans le </w:t>
      </w:r>
      <w:proofErr w:type="spellStart"/>
      <w:r w:rsidRPr="00554301">
        <w:t>connection</w:t>
      </w:r>
      <w:proofErr w:type="spellEnd"/>
      <w:r w:rsidRPr="00554301">
        <w:t xml:space="preserve"> point.</w:t>
      </w:r>
    </w:p>
    <w:p w14:paraId="7D5A9A6F" w14:textId="3EDB963D" w:rsidR="00277968" w:rsidRPr="00554301" w:rsidRDefault="00277968" w:rsidP="008E51E0">
      <w:pPr>
        <w:pStyle w:val="Corpsdetexte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</w:pPr>
      <w:r w:rsidRPr="00554301">
        <w:rPr>
          <w:u w:val="single"/>
        </w:rPr>
        <w:t>Nom du document flow</w:t>
      </w:r>
      <w:r w:rsidRPr="00554301">
        <w:t> : DF_00</w:t>
      </w:r>
      <w:r w:rsidR="003236A5" w:rsidRPr="00554301">
        <w:t>1</w:t>
      </w:r>
      <w:r w:rsidR="00DD1F31" w:rsidRPr="00554301">
        <w:t>_</w:t>
      </w:r>
      <w:r w:rsidR="00F01CEA" w:rsidRPr="00554301">
        <w:t>OUT_</w:t>
      </w:r>
      <w:r w:rsidR="004C6F8A" w:rsidRPr="00554301">
        <w:t>L</w:t>
      </w:r>
      <w:r w:rsidRPr="00554301">
        <w:t>_VIF</w:t>
      </w:r>
      <w:r w:rsidR="003236A5" w:rsidRPr="00554301">
        <w:t>_OA</w:t>
      </w:r>
    </w:p>
    <w:p w14:paraId="72E90AE9" w14:textId="04988BBC" w:rsidR="00412A24" w:rsidRPr="00554301" w:rsidRDefault="00412A24" w:rsidP="008E51E0">
      <w:pPr>
        <w:pStyle w:val="Corpsdetexte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u w:val="single"/>
        </w:rPr>
      </w:pPr>
      <w:r w:rsidRPr="00554301">
        <w:rPr>
          <w:u w:val="single"/>
        </w:rPr>
        <w:t>Logique du document flow :</w:t>
      </w:r>
    </w:p>
    <w:p w14:paraId="41307DF8" w14:textId="61C1CC74" w:rsidR="00FB4012" w:rsidRPr="00554301" w:rsidRDefault="00D6426E" w:rsidP="00FB4012">
      <w:pPr>
        <w:pStyle w:val="Corpsdetexte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center"/>
      </w:pPr>
      <w:r w:rsidRPr="00554301">
        <w:rPr>
          <w:noProof/>
        </w:rPr>
        <w:drawing>
          <wp:inline distT="0" distB="0" distL="0" distR="0" wp14:anchorId="62CD6ED5" wp14:editId="7E21C268">
            <wp:extent cx="4667901" cy="1609950"/>
            <wp:effectExtent l="0" t="0" r="0" b="9525"/>
            <wp:docPr id="3610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1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C332" w14:textId="6568DA86" w:rsidR="00FB4012" w:rsidRPr="00554301" w:rsidRDefault="00FB4012" w:rsidP="006657A3">
      <w:pPr>
        <w:pStyle w:val="Corpsdetexte"/>
        <w:numPr>
          <w:ilvl w:val="0"/>
          <w:numId w:val="8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jc w:val="both"/>
      </w:pPr>
      <w:r w:rsidRPr="00554301">
        <w:t xml:space="preserve">Le composant Application (M3) détecte si le document </w:t>
      </w:r>
      <w:proofErr w:type="spellStart"/>
      <w:r w:rsidRPr="00554301">
        <w:t>Sync.</w:t>
      </w:r>
      <w:r w:rsidR="00D6426E" w:rsidRPr="00554301">
        <w:t>VIFCommandeAchatCustom</w:t>
      </w:r>
      <w:proofErr w:type="spellEnd"/>
      <w:r w:rsidRPr="00554301">
        <w:t xml:space="preserve"> est déclenché.</w:t>
      </w:r>
    </w:p>
    <w:p w14:paraId="45CE094C" w14:textId="5F53DBF9" w:rsidR="001040DF" w:rsidRPr="00E93AF6" w:rsidRDefault="00FB4012" w:rsidP="006657A3">
      <w:pPr>
        <w:pStyle w:val="Corpsdetexte"/>
        <w:numPr>
          <w:ilvl w:val="0"/>
          <w:numId w:val="8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jc w:val="both"/>
        <w:rPr>
          <w:highlight w:val="yellow"/>
        </w:rPr>
      </w:pPr>
      <w:r w:rsidRPr="00E93AF6">
        <w:rPr>
          <w:highlight w:val="yellow"/>
        </w:rPr>
        <w:t xml:space="preserve">Le composant </w:t>
      </w:r>
      <w:r w:rsidR="003A6059" w:rsidRPr="00E93AF6">
        <w:rPr>
          <w:highlight w:val="yellow"/>
        </w:rPr>
        <w:t xml:space="preserve">Mapping </w:t>
      </w:r>
      <w:r w:rsidRPr="00E93AF6">
        <w:rPr>
          <w:highlight w:val="yellow"/>
        </w:rPr>
        <w:t>(</w:t>
      </w:r>
      <w:r w:rsidR="003A6059" w:rsidRPr="00E93AF6">
        <w:rPr>
          <w:highlight w:val="yellow"/>
        </w:rPr>
        <w:t>MP_001_OUT_</w:t>
      </w:r>
      <w:r w:rsidR="004325BA" w:rsidRPr="00E93AF6">
        <w:rPr>
          <w:highlight w:val="yellow"/>
        </w:rPr>
        <w:t>L</w:t>
      </w:r>
      <w:r w:rsidRPr="00E93AF6">
        <w:rPr>
          <w:highlight w:val="yellow"/>
        </w:rPr>
        <w:t xml:space="preserve">) </w:t>
      </w:r>
      <w:r w:rsidR="00EC6F74" w:rsidRPr="00E93AF6">
        <w:rPr>
          <w:highlight w:val="yellow"/>
        </w:rPr>
        <w:t>modifie le document en intégrant les données par défaut dans le fichier généré.</w:t>
      </w:r>
    </w:p>
    <w:p w14:paraId="655D2F4D" w14:textId="1DFF4BBF" w:rsidR="00FB4012" w:rsidRPr="00554301" w:rsidRDefault="00FB4012" w:rsidP="006657A3">
      <w:pPr>
        <w:pStyle w:val="Corpsdetexte"/>
        <w:numPr>
          <w:ilvl w:val="0"/>
          <w:numId w:val="8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jc w:val="both"/>
      </w:pPr>
      <w:r w:rsidRPr="00554301">
        <w:t>Le composant File Activity (</w:t>
      </w:r>
      <w:r w:rsidR="00E4391C" w:rsidRPr="00554301">
        <w:t>Write</w:t>
      </w:r>
      <w:r w:rsidRPr="00554301">
        <w:t xml:space="preserve">) envoie le document vers le répertoire </w:t>
      </w:r>
      <w:r w:rsidR="00AB6E57" w:rsidRPr="00554301">
        <w:t>défini</w:t>
      </w:r>
      <w:r w:rsidRPr="00554301">
        <w:t xml:space="preserve"> par </w:t>
      </w:r>
      <w:r w:rsidR="00E93AF6" w:rsidRPr="00554301">
        <w:t>la file</w:t>
      </w:r>
      <w:r w:rsidRPr="00554301">
        <w:t xml:space="preserve"> </w:t>
      </w:r>
      <w:proofErr w:type="spellStart"/>
      <w:r w:rsidRPr="00554301">
        <w:t>connector</w:t>
      </w:r>
      <w:proofErr w:type="spellEnd"/>
      <w:r w:rsidRPr="00554301">
        <w:t>.</w:t>
      </w:r>
    </w:p>
    <w:p w14:paraId="561E7876" w14:textId="77777777" w:rsidR="00D85854" w:rsidRPr="00554301" w:rsidRDefault="00D85854" w:rsidP="00D8585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lang w:val="fr-FR"/>
        </w:rPr>
      </w:pPr>
    </w:p>
    <w:p w14:paraId="3E98B025" w14:textId="4D1C93FE" w:rsidR="00D85854" w:rsidRPr="00554301" w:rsidRDefault="00D85854" w:rsidP="00902997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sz w:val="20"/>
          <w:szCs w:val="20"/>
          <w:lang w:val="fr-FR" w:eastAsia="es-ES"/>
        </w:rPr>
      </w:pPr>
      <w:r w:rsidRPr="00554301">
        <w:rPr>
          <w:rFonts w:ascii="Arial" w:hAnsi="Arial"/>
          <w:sz w:val="20"/>
          <w:szCs w:val="20"/>
          <w:lang w:val="fr-FR" w:eastAsia="es-ES"/>
        </w:rPr>
        <w:t xml:space="preserve">Structure du répertoire </w:t>
      </w:r>
    </w:p>
    <w:tbl>
      <w:tblPr>
        <w:tblStyle w:val="Grilledutableau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D85854" w:rsidRPr="00554301" w14:paraId="2972F989" w14:textId="77777777" w:rsidTr="00055DCD">
        <w:trPr>
          <w:trHeight w:val="231"/>
        </w:trPr>
        <w:tc>
          <w:tcPr>
            <w:tcW w:w="5059" w:type="dxa"/>
            <w:shd w:val="clear" w:color="auto" w:fill="00B0F0"/>
          </w:tcPr>
          <w:p w14:paraId="02AA55E2" w14:textId="77777777" w:rsidR="00D85854" w:rsidRPr="00554301" w:rsidRDefault="00D85854" w:rsidP="00902997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</w:rPr>
              <w:t>Dossier</w:t>
            </w:r>
          </w:p>
        </w:tc>
        <w:tc>
          <w:tcPr>
            <w:tcW w:w="4872" w:type="dxa"/>
            <w:shd w:val="clear" w:color="auto" w:fill="00B0F0"/>
          </w:tcPr>
          <w:p w14:paraId="5BAD7BCB" w14:textId="77777777" w:rsidR="00D85854" w:rsidRPr="00554301" w:rsidRDefault="00D85854" w:rsidP="00902997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554301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D85854" w:rsidRPr="00554301" w14:paraId="2C40DC59" w14:textId="77777777" w:rsidTr="00055DCD">
        <w:trPr>
          <w:trHeight w:val="268"/>
        </w:trPr>
        <w:tc>
          <w:tcPr>
            <w:tcW w:w="5059" w:type="dxa"/>
          </w:tcPr>
          <w:p w14:paraId="3ADBBEA2" w14:textId="3FAB702D" w:rsidR="00D85854" w:rsidRPr="00554301" w:rsidRDefault="00452DB1" w:rsidP="00902997">
            <w:pPr>
              <w:spacing w:line="360" w:lineRule="auto"/>
              <w:rPr>
                <w:rFonts w:cs="Arial"/>
              </w:rPr>
            </w:pPr>
            <w:r w:rsidRPr="00554301">
              <w:rPr>
                <w:rFonts w:cs="Arial"/>
              </w:rPr>
              <w:t xml:space="preserve">&lt;&lt; </w:t>
            </w:r>
            <w:r w:rsidRPr="00554301">
              <w:rPr>
                <w:rFonts w:cs="Arial"/>
                <w:color w:val="FF0000"/>
              </w:rPr>
              <w:t xml:space="preserve">A </w:t>
            </w:r>
            <w:proofErr w:type="spellStart"/>
            <w:r w:rsidRPr="00554301">
              <w:rPr>
                <w:rFonts w:cs="Arial"/>
                <w:color w:val="FF0000"/>
              </w:rPr>
              <w:t>definer</w:t>
            </w:r>
            <w:proofErr w:type="spellEnd"/>
            <w:r w:rsidRPr="00554301">
              <w:rPr>
                <w:rFonts w:cs="Arial"/>
                <w:color w:val="FF0000"/>
              </w:rPr>
              <w:t xml:space="preserve"> </w:t>
            </w:r>
            <w:r w:rsidRPr="00554301">
              <w:rPr>
                <w:rFonts w:cs="Arial"/>
              </w:rPr>
              <w:t>&gt;&gt;</w:t>
            </w:r>
          </w:p>
        </w:tc>
        <w:tc>
          <w:tcPr>
            <w:tcW w:w="4872" w:type="dxa"/>
          </w:tcPr>
          <w:p w14:paraId="1B2D19BB" w14:textId="1DC0EC92" w:rsidR="00D85854" w:rsidRPr="00554301" w:rsidRDefault="00D85854" w:rsidP="00902997">
            <w:pPr>
              <w:spacing w:line="360" w:lineRule="auto"/>
              <w:rPr>
                <w:rFonts w:cs="Arial"/>
              </w:rPr>
            </w:pPr>
            <w:r w:rsidRPr="00554301">
              <w:rPr>
                <w:rFonts w:cs="Arial"/>
              </w:rPr>
              <w:t>Dépôt de fichier</w:t>
            </w:r>
            <w:r w:rsidR="001477EC" w:rsidRPr="00554301">
              <w:rPr>
                <w:rFonts w:cs="Arial"/>
              </w:rPr>
              <w:t xml:space="preserve"> en format</w:t>
            </w:r>
            <w:r w:rsidRPr="00554301">
              <w:rPr>
                <w:rFonts w:cs="Arial"/>
              </w:rPr>
              <w:t xml:space="preserve"> </w:t>
            </w:r>
            <w:r w:rsidR="006B48F3" w:rsidRPr="00554301">
              <w:rPr>
                <w:rFonts w:cs="Arial"/>
              </w:rPr>
              <w:t>xml</w:t>
            </w:r>
          </w:p>
        </w:tc>
      </w:tr>
    </w:tbl>
    <w:p w14:paraId="27CB8780" w14:textId="77777777" w:rsidR="004C1B44" w:rsidRPr="00554301" w:rsidRDefault="004C1B44" w:rsidP="004C1B44">
      <w:pPr>
        <w:pStyle w:val="Corpsdetexte"/>
      </w:pPr>
    </w:p>
    <w:p w14:paraId="17623A90" w14:textId="77777777" w:rsidR="004C1B44" w:rsidRPr="00554301" w:rsidRDefault="004C1B44" w:rsidP="004C1B44">
      <w:pPr>
        <w:pStyle w:val="Corpsdetexte"/>
      </w:pPr>
    </w:p>
    <w:p w14:paraId="564373DC" w14:textId="77777777" w:rsidR="004C1B44" w:rsidRPr="00554301" w:rsidRDefault="004C1B44" w:rsidP="004C1B44">
      <w:pPr>
        <w:pStyle w:val="Corpsdetexte"/>
      </w:pPr>
    </w:p>
    <w:p w14:paraId="74C0A439" w14:textId="77777777" w:rsidR="00444DFD" w:rsidRPr="00554301" w:rsidRDefault="00444DFD" w:rsidP="00D25469">
      <w:pPr>
        <w:pStyle w:val="Corpsdetexte"/>
      </w:pPr>
    </w:p>
    <w:p w14:paraId="1D690EBA" w14:textId="77777777" w:rsidR="00444DFD" w:rsidRPr="00554301" w:rsidRDefault="00444DFD" w:rsidP="00D25469">
      <w:pPr>
        <w:pStyle w:val="Corpsdetexte"/>
      </w:pPr>
    </w:p>
    <w:p w14:paraId="42F194A1" w14:textId="77777777" w:rsidR="006F6F75" w:rsidRPr="00554301" w:rsidRDefault="006F6F75" w:rsidP="00D25469">
      <w:pPr>
        <w:pStyle w:val="Corpsdetexte"/>
      </w:pPr>
    </w:p>
    <w:p w14:paraId="721BC2A3" w14:textId="77777777" w:rsidR="006F6F75" w:rsidRPr="00554301" w:rsidRDefault="006F6F75" w:rsidP="00D25469">
      <w:pPr>
        <w:pStyle w:val="Corpsdetexte"/>
      </w:pPr>
    </w:p>
    <w:p w14:paraId="69753988" w14:textId="77777777" w:rsidR="006F6F75" w:rsidRPr="00554301" w:rsidRDefault="006F6F75" w:rsidP="00D25469">
      <w:pPr>
        <w:pStyle w:val="Corpsdetexte"/>
      </w:pPr>
    </w:p>
    <w:p w14:paraId="4AC126B7" w14:textId="77777777" w:rsidR="006F6F75" w:rsidRPr="00554301" w:rsidRDefault="006F6F75" w:rsidP="00D25469">
      <w:pPr>
        <w:pStyle w:val="Corpsdetexte"/>
      </w:pPr>
    </w:p>
    <w:p w14:paraId="567E7A86" w14:textId="77777777" w:rsidR="006F6F75" w:rsidRPr="00554301" w:rsidRDefault="006F6F75" w:rsidP="00D25469">
      <w:pPr>
        <w:pStyle w:val="Corpsdetexte"/>
      </w:pPr>
    </w:p>
    <w:p w14:paraId="0F358B70" w14:textId="77777777" w:rsidR="006F6F75" w:rsidRPr="00554301" w:rsidRDefault="006F6F75" w:rsidP="00D25469">
      <w:pPr>
        <w:pStyle w:val="Corpsdetexte"/>
      </w:pPr>
    </w:p>
    <w:p w14:paraId="22A23441" w14:textId="77777777" w:rsidR="006F6F75" w:rsidRPr="00554301" w:rsidRDefault="006F6F75" w:rsidP="00D25469">
      <w:pPr>
        <w:pStyle w:val="Corpsdetexte"/>
      </w:pPr>
    </w:p>
    <w:p w14:paraId="3638A39E" w14:textId="77777777" w:rsidR="006F6F75" w:rsidRPr="00554301" w:rsidRDefault="006F6F75" w:rsidP="00D25469">
      <w:pPr>
        <w:pStyle w:val="Corpsdetexte"/>
      </w:pPr>
    </w:p>
    <w:p w14:paraId="7EF7803A" w14:textId="77777777" w:rsidR="006F6F75" w:rsidRPr="00554301" w:rsidRDefault="006F6F75" w:rsidP="00D25469">
      <w:pPr>
        <w:pStyle w:val="Corpsdetexte"/>
      </w:pPr>
    </w:p>
    <w:p w14:paraId="45CA6057" w14:textId="77777777" w:rsidR="006F6F75" w:rsidRPr="00554301" w:rsidRDefault="006F6F75" w:rsidP="006F6F75">
      <w:pPr>
        <w:pStyle w:val="Titre2"/>
      </w:pPr>
      <w:bookmarkStart w:id="13" w:name="_Toc190247207"/>
      <w:bookmarkStart w:id="14" w:name="_Toc190865293"/>
      <w:bookmarkStart w:id="15" w:name="_Toc209168594"/>
      <w:r w:rsidRPr="00554301">
        <w:lastRenderedPageBreak/>
        <w:t>Manipulation de données</w:t>
      </w:r>
      <w:bookmarkEnd w:id="13"/>
      <w:bookmarkEnd w:id="14"/>
      <w:bookmarkEnd w:id="15"/>
    </w:p>
    <w:p w14:paraId="7FDEB8CD" w14:textId="77777777" w:rsidR="006F6F75" w:rsidRPr="00554301" w:rsidRDefault="006F6F75" w:rsidP="006F6F75">
      <w:pPr>
        <w:pStyle w:val="Corpsdetexte"/>
      </w:pPr>
    </w:p>
    <w:p w14:paraId="1E649074" w14:textId="77777777" w:rsidR="006F6F75" w:rsidRPr="00554301" w:rsidRDefault="006F6F75" w:rsidP="006F6F75">
      <w:pPr>
        <w:pStyle w:val="Titre3"/>
      </w:pPr>
      <w:r w:rsidRPr="00554301">
        <w:t>Transcodification</w:t>
      </w:r>
    </w:p>
    <w:p w14:paraId="13066EE9" w14:textId="77777777" w:rsidR="006F6F75" w:rsidRPr="00554301" w:rsidRDefault="006F6F75" w:rsidP="006F6F75">
      <w:pPr>
        <w:pStyle w:val="Corpsdetexte"/>
        <w:ind w:left="0"/>
      </w:pPr>
      <w:r w:rsidRPr="00554301">
        <w:t xml:space="preserve">Les transcodifications seront paramétrées dans CRS881/CRS882 et seront mappées dans le MEC Mapper en utilisant l’API </w:t>
      </w:r>
      <w:r w:rsidRPr="00554301">
        <w:rPr>
          <w:b/>
          <w:bCs/>
        </w:rPr>
        <w:t>CRS881MI.GetTranslData</w:t>
      </w:r>
      <w:r w:rsidRPr="00554301">
        <w:t xml:space="preserve"> </w:t>
      </w:r>
    </w:p>
    <w:p w14:paraId="78D9A008" w14:textId="77777777" w:rsidR="006F6F75" w:rsidRPr="00554301" w:rsidRDefault="006F6F75" w:rsidP="006F6F75">
      <w:pPr>
        <w:rPr>
          <w:b/>
          <w:sz w:val="24"/>
        </w:rPr>
      </w:pPr>
    </w:p>
    <w:tbl>
      <w:tblPr>
        <w:tblStyle w:val="InforTable0"/>
        <w:tblW w:w="0" w:type="auto"/>
        <w:tblLook w:val="04A0" w:firstRow="1" w:lastRow="0" w:firstColumn="1" w:lastColumn="0" w:noHBand="0" w:noVBand="1"/>
      </w:tblPr>
      <w:tblGrid>
        <w:gridCol w:w="1970"/>
        <w:gridCol w:w="1970"/>
      </w:tblGrid>
      <w:tr w:rsidR="00937034" w:rsidRPr="00554301" w14:paraId="441B0851" w14:textId="54DDAD82" w:rsidTr="00EE0C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1970" w:type="dxa"/>
          </w:tcPr>
          <w:p w14:paraId="76E180E7" w14:textId="08A90CE3" w:rsidR="00937034" w:rsidRPr="00554301" w:rsidRDefault="00937034" w:rsidP="00937034">
            <w:pPr>
              <w:jc w:val="center"/>
              <w:rPr>
                <w:bCs/>
                <w:sz w:val="24"/>
              </w:rPr>
            </w:pPr>
            <w:r w:rsidRPr="00554301">
              <w:rPr>
                <w:bCs/>
                <w:sz w:val="24"/>
              </w:rPr>
              <w:t>PUUN (M3)</w:t>
            </w:r>
          </w:p>
        </w:tc>
        <w:tc>
          <w:tcPr>
            <w:tcW w:w="1970" w:type="dxa"/>
          </w:tcPr>
          <w:p w14:paraId="2EBEC05D" w14:textId="60AB1BF9" w:rsidR="00937034" w:rsidRPr="00554301" w:rsidRDefault="00937034" w:rsidP="00937034">
            <w:pPr>
              <w:jc w:val="center"/>
              <w:rPr>
                <w:bCs/>
                <w:sz w:val="24"/>
              </w:rPr>
            </w:pPr>
            <w:r w:rsidRPr="00554301">
              <w:rPr>
                <w:b w:val="0"/>
                <w:sz w:val="24"/>
              </w:rPr>
              <w:t>VIF</w:t>
            </w:r>
          </w:p>
        </w:tc>
      </w:tr>
      <w:tr w:rsidR="00937034" w:rsidRPr="00554301" w14:paraId="620ADF33" w14:textId="240367E1" w:rsidTr="00EE0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tcW w:w="1970" w:type="dxa"/>
          </w:tcPr>
          <w:p w14:paraId="0E72B809" w14:textId="34455E51" w:rsidR="00937034" w:rsidRPr="00554301" w:rsidRDefault="00937034" w:rsidP="00937034">
            <w:pPr>
              <w:jc w:val="center"/>
              <w:rPr>
                <w:sz w:val="20"/>
                <w:szCs w:val="16"/>
              </w:rPr>
            </w:pPr>
            <w:r w:rsidRPr="00554301">
              <w:rPr>
                <w:sz w:val="20"/>
                <w:szCs w:val="16"/>
              </w:rPr>
              <w:t>KG</w:t>
            </w:r>
          </w:p>
        </w:tc>
        <w:tc>
          <w:tcPr>
            <w:tcW w:w="1970" w:type="dxa"/>
          </w:tcPr>
          <w:p w14:paraId="35D00A13" w14:textId="1F5D02E4" w:rsidR="00937034" w:rsidRPr="00554301" w:rsidRDefault="00937034" w:rsidP="00937034">
            <w:pPr>
              <w:jc w:val="center"/>
              <w:rPr>
                <w:szCs w:val="16"/>
              </w:rPr>
            </w:pPr>
            <w:proofErr w:type="gramStart"/>
            <w:r w:rsidRPr="00554301">
              <w:rPr>
                <w:bCs/>
                <w:sz w:val="20"/>
                <w:szCs w:val="16"/>
              </w:rPr>
              <w:t>kg</w:t>
            </w:r>
            <w:proofErr w:type="gramEnd"/>
          </w:p>
        </w:tc>
      </w:tr>
      <w:tr w:rsidR="00937034" w:rsidRPr="00554301" w14:paraId="4C76BC53" w14:textId="0436EEE0" w:rsidTr="00EE0C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6"/>
        </w:trPr>
        <w:tc>
          <w:tcPr>
            <w:tcW w:w="1970" w:type="dxa"/>
          </w:tcPr>
          <w:p w14:paraId="60698DEE" w14:textId="6DAEAACC" w:rsidR="00937034" w:rsidRPr="00554301" w:rsidRDefault="00937034" w:rsidP="00937034">
            <w:pPr>
              <w:jc w:val="center"/>
              <w:rPr>
                <w:sz w:val="20"/>
                <w:szCs w:val="16"/>
              </w:rPr>
            </w:pPr>
            <w:r w:rsidRPr="00554301">
              <w:rPr>
                <w:sz w:val="20"/>
                <w:szCs w:val="16"/>
              </w:rPr>
              <w:t>G</w:t>
            </w:r>
          </w:p>
        </w:tc>
        <w:tc>
          <w:tcPr>
            <w:tcW w:w="1970" w:type="dxa"/>
          </w:tcPr>
          <w:p w14:paraId="0E933646" w14:textId="4E4499BA" w:rsidR="00937034" w:rsidRPr="00554301" w:rsidRDefault="00937034" w:rsidP="00937034">
            <w:pPr>
              <w:jc w:val="center"/>
              <w:rPr>
                <w:szCs w:val="16"/>
              </w:rPr>
            </w:pPr>
            <w:r w:rsidRPr="00554301">
              <w:rPr>
                <w:bCs/>
                <w:sz w:val="20"/>
                <w:szCs w:val="16"/>
              </w:rPr>
              <w:t>GR</w:t>
            </w:r>
          </w:p>
        </w:tc>
      </w:tr>
    </w:tbl>
    <w:p w14:paraId="56EF75DA" w14:textId="77777777" w:rsidR="00AA1AF7" w:rsidRPr="00554301" w:rsidRDefault="00AA1AF7" w:rsidP="006F6F75">
      <w:pPr>
        <w:rPr>
          <w:b/>
          <w:sz w:val="24"/>
        </w:rPr>
      </w:pPr>
    </w:p>
    <w:p w14:paraId="6BAF3F4E" w14:textId="77777777" w:rsidR="00AA1AF7" w:rsidRPr="00554301" w:rsidRDefault="00AA1AF7" w:rsidP="00AA1AF7">
      <w:pPr>
        <w:rPr>
          <w:b/>
          <w:sz w:val="24"/>
        </w:rPr>
      </w:pPr>
    </w:p>
    <w:tbl>
      <w:tblPr>
        <w:tblStyle w:val="InforTable0"/>
        <w:tblW w:w="0" w:type="auto"/>
        <w:tblLook w:val="04A0" w:firstRow="1" w:lastRow="0" w:firstColumn="1" w:lastColumn="0" w:noHBand="0" w:noVBand="1"/>
      </w:tblPr>
      <w:tblGrid>
        <w:gridCol w:w="1970"/>
        <w:gridCol w:w="1970"/>
      </w:tblGrid>
      <w:tr w:rsidR="00AA1AF7" w:rsidRPr="00554301" w14:paraId="11616DA1" w14:textId="77777777" w:rsidTr="00540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1970" w:type="dxa"/>
          </w:tcPr>
          <w:p w14:paraId="3D1C76FE" w14:textId="3B200C7A" w:rsidR="00AA1AF7" w:rsidRPr="00554301" w:rsidRDefault="00AA1AF7" w:rsidP="00540FEF">
            <w:pPr>
              <w:jc w:val="center"/>
              <w:rPr>
                <w:bCs/>
                <w:sz w:val="24"/>
              </w:rPr>
            </w:pPr>
            <w:r w:rsidRPr="00554301">
              <w:rPr>
                <w:bCs/>
                <w:sz w:val="24"/>
              </w:rPr>
              <w:t>WHSL (M3)</w:t>
            </w:r>
          </w:p>
        </w:tc>
        <w:tc>
          <w:tcPr>
            <w:tcW w:w="1970" w:type="dxa"/>
          </w:tcPr>
          <w:p w14:paraId="080DB83B" w14:textId="77777777" w:rsidR="00AA1AF7" w:rsidRPr="00554301" w:rsidRDefault="00AA1AF7" w:rsidP="00540FEF">
            <w:pPr>
              <w:jc w:val="center"/>
              <w:rPr>
                <w:bCs/>
                <w:sz w:val="24"/>
              </w:rPr>
            </w:pPr>
            <w:r w:rsidRPr="00554301">
              <w:rPr>
                <w:b w:val="0"/>
                <w:sz w:val="24"/>
              </w:rPr>
              <w:t>VIF</w:t>
            </w:r>
          </w:p>
        </w:tc>
      </w:tr>
      <w:tr w:rsidR="00AA1AF7" w:rsidRPr="00554301" w14:paraId="0C05FF26" w14:textId="77777777" w:rsidTr="00540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tcW w:w="1970" w:type="dxa"/>
          </w:tcPr>
          <w:p w14:paraId="61B763D2" w14:textId="7A8EED39" w:rsidR="00AA1AF7" w:rsidRPr="00554301" w:rsidRDefault="00AA1AF7" w:rsidP="00540FEF">
            <w:pPr>
              <w:jc w:val="center"/>
              <w:rPr>
                <w:sz w:val="20"/>
                <w:szCs w:val="20"/>
              </w:rPr>
            </w:pPr>
            <w:r w:rsidRPr="00554301">
              <w:rPr>
                <w:sz w:val="20"/>
                <w:szCs w:val="20"/>
              </w:rPr>
              <w:t>E01</w:t>
            </w:r>
          </w:p>
        </w:tc>
        <w:tc>
          <w:tcPr>
            <w:tcW w:w="1970" w:type="dxa"/>
          </w:tcPr>
          <w:p w14:paraId="537D612E" w14:textId="57C72AE1" w:rsidR="00AA1AF7" w:rsidRPr="00554301" w:rsidRDefault="00AA1AF7" w:rsidP="00540FEF">
            <w:pPr>
              <w:jc w:val="center"/>
              <w:rPr>
                <w:sz w:val="20"/>
                <w:szCs w:val="20"/>
              </w:rPr>
            </w:pPr>
            <w:r w:rsidRPr="00554301">
              <w:rPr>
                <w:sz w:val="20"/>
                <w:szCs w:val="20"/>
              </w:rPr>
              <w:t>10</w:t>
            </w:r>
          </w:p>
        </w:tc>
      </w:tr>
      <w:tr w:rsidR="00AA1AF7" w:rsidRPr="00554301" w14:paraId="4E575716" w14:textId="77777777" w:rsidTr="00540F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6"/>
        </w:trPr>
        <w:tc>
          <w:tcPr>
            <w:tcW w:w="1970" w:type="dxa"/>
          </w:tcPr>
          <w:p w14:paraId="5D1A1BAF" w14:textId="1A681CA9" w:rsidR="00AA1AF7" w:rsidRPr="00554301" w:rsidRDefault="00AA1AF7" w:rsidP="00540FEF">
            <w:pPr>
              <w:jc w:val="center"/>
              <w:rPr>
                <w:sz w:val="20"/>
                <w:szCs w:val="20"/>
              </w:rPr>
            </w:pPr>
            <w:r w:rsidRPr="00554301">
              <w:rPr>
                <w:sz w:val="20"/>
                <w:szCs w:val="20"/>
              </w:rPr>
              <w:t>E04</w:t>
            </w:r>
          </w:p>
        </w:tc>
        <w:tc>
          <w:tcPr>
            <w:tcW w:w="1970" w:type="dxa"/>
          </w:tcPr>
          <w:p w14:paraId="4DA50255" w14:textId="0C4664C6" w:rsidR="00AA1AF7" w:rsidRPr="00554301" w:rsidRDefault="00AA1AF7" w:rsidP="00540FEF">
            <w:pPr>
              <w:jc w:val="center"/>
              <w:rPr>
                <w:sz w:val="20"/>
                <w:szCs w:val="20"/>
              </w:rPr>
            </w:pPr>
            <w:r w:rsidRPr="00554301">
              <w:rPr>
                <w:bCs/>
                <w:sz w:val="20"/>
                <w:szCs w:val="20"/>
              </w:rPr>
              <w:t>30</w:t>
            </w:r>
          </w:p>
        </w:tc>
      </w:tr>
      <w:tr w:rsidR="00AA1AF7" w:rsidRPr="00554301" w14:paraId="7D2182F1" w14:textId="77777777" w:rsidTr="00540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tcW w:w="1970" w:type="dxa"/>
          </w:tcPr>
          <w:p w14:paraId="62F0B18E" w14:textId="3C6061AD" w:rsidR="00AA1AF7" w:rsidRPr="00554301" w:rsidRDefault="00AA1AF7" w:rsidP="00540FEF">
            <w:pPr>
              <w:jc w:val="center"/>
              <w:rPr>
                <w:sz w:val="20"/>
                <w:szCs w:val="20"/>
              </w:rPr>
            </w:pPr>
            <w:r w:rsidRPr="00554301">
              <w:rPr>
                <w:sz w:val="20"/>
                <w:szCs w:val="20"/>
              </w:rPr>
              <w:t>E05</w:t>
            </w:r>
          </w:p>
        </w:tc>
        <w:tc>
          <w:tcPr>
            <w:tcW w:w="1970" w:type="dxa"/>
          </w:tcPr>
          <w:p w14:paraId="46D89038" w14:textId="6892FC8A" w:rsidR="00AA1AF7" w:rsidRPr="00554301" w:rsidRDefault="00AA1AF7" w:rsidP="00540FEF">
            <w:pPr>
              <w:jc w:val="center"/>
              <w:rPr>
                <w:bCs/>
                <w:sz w:val="20"/>
                <w:szCs w:val="20"/>
              </w:rPr>
            </w:pPr>
            <w:r w:rsidRPr="00554301">
              <w:rPr>
                <w:bCs/>
                <w:sz w:val="20"/>
                <w:szCs w:val="20"/>
              </w:rPr>
              <w:t>50</w:t>
            </w:r>
          </w:p>
        </w:tc>
      </w:tr>
      <w:tr w:rsidR="00AA1AF7" w:rsidRPr="00554301" w14:paraId="744FB28D" w14:textId="77777777" w:rsidTr="00540F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6"/>
        </w:trPr>
        <w:tc>
          <w:tcPr>
            <w:tcW w:w="1970" w:type="dxa"/>
          </w:tcPr>
          <w:p w14:paraId="28483897" w14:textId="397FBD6A" w:rsidR="00AA1AF7" w:rsidRPr="00554301" w:rsidRDefault="00AA1AF7" w:rsidP="00540FEF">
            <w:pPr>
              <w:jc w:val="center"/>
              <w:rPr>
                <w:sz w:val="20"/>
                <w:szCs w:val="20"/>
              </w:rPr>
            </w:pPr>
            <w:r w:rsidRPr="00554301">
              <w:rPr>
                <w:sz w:val="20"/>
                <w:szCs w:val="20"/>
              </w:rPr>
              <w:t>E06</w:t>
            </w:r>
          </w:p>
        </w:tc>
        <w:tc>
          <w:tcPr>
            <w:tcW w:w="1970" w:type="dxa"/>
          </w:tcPr>
          <w:p w14:paraId="75AFCCC6" w14:textId="0AE63242" w:rsidR="00AA1AF7" w:rsidRPr="00554301" w:rsidRDefault="00AA1AF7" w:rsidP="00540FEF">
            <w:pPr>
              <w:jc w:val="center"/>
              <w:rPr>
                <w:bCs/>
                <w:sz w:val="20"/>
                <w:szCs w:val="20"/>
              </w:rPr>
            </w:pPr>
            <w:r w:rsidRPr="00554301">
              <w:rPr>
                <w:bCs/>
                <w:sz w:val="20"/>
                <w:szCs w:val="20"/>
              </w:rPr>
              <w:t>20</w:t>
            </w:r>
          </w:p>
        </w:tc>
      </w:tr>
    </w:tbl>
    <w:p w14:paraId="44EBC822" w14:textId="77777777" w:rsidR="00AA1AF7" w:rsidRPr="00554301" w:rsidRDefault="00AA1AF7" w:rsidP="006F6F75">
      <w:pPr>
        <w:rPr>
          <w:b/>
          <w:sz w:val="24"/>
        </w:rPr>
      </w:pPr>
    </w:p>
    <w:p w14:paraId="67E4D3CD" w14:textId="77777777" w:rsidR="006F6F75" w:rsidRPr="00554301" w:rsidRDefault="006F6F75" w:rsidP="006F6F75">
      <w:pPr>
        <w:rPr>
          <w:b/>
          <w:sz w:val="24"/>
        </w:rPr>
      </w:pPr>
    </w:p>
    <w:p w14:paraId="509E4F31" w14:textId="6599C3E7" w:rsidR="006F6F75" w:rsidRPr="00554301" w:rsidRDefault="006F6F75" w:rsidP="006F6F75">
      <w:pPr>
        <w:rPr>
          <w:b/>
          <w:szCs w:val="16"/>
        </w:rPr>
      </w:pPr>
      <w:r w:rsidRPr="00554301">
        <w:rPr>
          <w:b/>
          <w:szCs w:val="16"/>
        </w:rPr>
        <w:t>CRS</w:t>
      </w:r>
      <w:proofErr w:type="gramStart"/>
      <w:r w:rsidR="00AA1AF7" w:rsidRPr="00554301">
        <w:rPr>
          <w:b/>
          <w:szCs w:val="16"/>
        </w:rPr>
        <w:t>882:</w:t>
      </w:r>
      <w:proofErr w:type="gramEnd"/>
    </w:p>
    <w:p w14:paraId="6450DDF8" w14:textId="5CEE55C5" w:rsidR="006F6F75" w:rsidRPr="00554301" w:rsidRDefault="00AA1AF7" w:rsidP="006F6F75">
      <w:pPr>
        <w:rPr>
          <w:b/>
          <w:sz w:val="24"/>
        </w:rPr>
      </w:pPr>
      <w:r w:rsidRPr="00554301">
        <w:rPr>
          <w:b/>
          <w:noProof/>
          <w:sz w:val="24"/>
        </w:rPr>
        <w:drawing>
          <wp:inline distT="0" distB="0" distL="0" distR="0" wp14:anchorId="3E5D4966" wp14:editId="0DEE7422">
            <wp:extent cx="5119093" cy="2470150"/>
            <wp:effectExtent l="0" t="0" r="5715" b="6350"/>
            <wp:docPr id="14137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6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7294" cy="247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64C3" w14:textId="77777777" w:rsidR="006F6F75" w:rsidRPr="00554301" w:rsidRDefault="006F6F75" w:rsidP="006F6F75">
      <w:pPr>
        <w:rPr>
          <w:b/>
          <w:sz w:val="24"/>
        </w:rPr>
      </w:pPr>
    </w:p>
    <w:p w14:paraId="4606555F" w14:textId="77777777" w:rsidR="006F6F75" w:rsidRPr="00554301" w:rsidRDefault="006F6F75" w:rsidP="006F6F75">
      <w:pPr>
        <w:rPr>
          <w:b/>
          <w:szCs w:val="16"/>
        </w:rPr>
      </w:pPr>
    </w:p>
    <w:p w14:paraId="7C05F0C1" w14:textId="77777777" w:rsidR="006F6F75" w:rsidRPr="00554301" w:rsidRDefault="006F6F75" w:rsidP="006F6F75">
      <w:pPr>
        <w:rPr>
          <w:b/>
          <w:szCs w:val="16"/>
        </w:rPr>
      </w:pPr>
      <w:r w:rsidRPr="00554301">
        <w:rPr>
          <w:b/>
          <w:szCs w:val="16"/>
        </w:rPr>
        <w:t>Exemple de l’API depuis MEC Mapper :</w:t>
      </w:r>
    </w:p>
    <w:p w14:paraId="0AF214C0" w14:textId="5199D2F7" w:rsidR="006F6F75" w:rsidRPr="00554301" w:rsidRDefault="006F6F75" w:rsidP="006F6F75">
      <w:pPr>
        <w:rPr>
          <w:b/>
          <w:sz w:val="24"/>
        </w:rPr>
      </w:pPr>
      <w:r w:rsidRPr="00554301">
        <w:rPr>
          <w:b/>
          <w:noProof/>
          <w:sz w:val="24"/>
        </w:rPr>
        <w:drawing>
          <wp:inline distT="0" distB="0" distL="0" distR="0" wp14:anchorId="153F35BC" wp14:editId="3FE3CF3E">
            <wp:extent cx="2424089" cy="1955800"/>
            <wp:effectExtent l="0" t="0" r="0" b="6350"/>
            <wp:docPr id="1700714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148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669" cy="195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872A" w14:textId="77777777" w:rsidR="006F6F75" w:rsidRPr="00554301" w:rsidRDefault="006F6F75" w:rsidP="00D25469">
      <w:pPr>
        <w:pStyle w:val="Corpsdetexte"/>
      </w:pPr>
    </w:p>
    <w:p w14:paraId="6266BE53" w14:textId="74C7E242" w:rsidR="00CA7D15" w:rsidRPr="00554301" w:rsidRDefault="00412A24" w:rsidP="00CA7D15">
      <w:pPr>
        <w:pStyle w:val="Titre1"/>
      </w:pPr>
      <w:bookmarkStart w:id="16" w:name="_Toc209168595"/>
      <w:r w:rsidRPr="00554301">
        <w:lastRenderedPageBreak/>
        <w:t>STRUCTURE FICHIER BOD</w:t>
      </w:r>
      <w:bookmarkEnd w:id="16"/>
    </w:p>
    <w:p w14:paraId="42C61C34" w14:textId="49779D08" w:rsidR="00F06251" w:rsidRPr="00554301" w:rsidRDefault="00412A24" w:rsidP="003B7533">
      <w:pPr>
        <w:pStyle w:val="Corpsdetexte"/>
        <w:ind w:left="0"/>
      </w:pPr>
      <w:r w:rsidRPr="00554301">
        <w:t xml:space="preserve">Une balise &lt;Custom&gt; sera </w:t>
      </w:r>
      <w:r w:rsidR="004851F6" w:rsidRPr="00554301">
        <w:t>ajoutée</w:t>
      </w:r>
      <w:r w:rsidRPr="00554301">
        <w:t xml:space="preserve"> dans le BOD standard afin de stocker les balises nécessaires pour cette interface. </w:t>
      </w:r>
    </w:p>
    <w:p w14:paraId="04B95396" w14:textId="77777777" w:rsidR="00847EE1" w:rsidRPr="00554301" w:rsidRDefault="00966510" w:rsidP="003B7533">
      <w:pPr>
        <w:pStyle w:val="Corpsdetexte"/>
        <w:ind w:left="0"/>
      </w:pPr>
      <w:r w:rsidRPr="00554301">
        <w:t xml:space="preserve">La structure du BOD </w:t>
      </w:r>
      <w:r w:rsidR="00F06251" w:rsidRPr="00554301">
        <w:t>pour la partie &lt;Custom&gt;</w:t>
      </w:r>
      <w:r w:rsidRPr="00554301">
        <w:t xml:space="preserve"> </w:t>
      </w:r>
      <w:r w:rsidR="00F06251" w:rsidRPr="00554301">
        <w:t>doit suivre</w:t>
      </w:r>
      <w:r w:rsidRPr="00554301">
        <w:t xml:space="preserve"> </w:t>
      </w:r>
      <w:r w:rsidR="004851F6" w:rsidRPr="00554301">
        <w:t>le format suivant</w:t>
      </w:r>
      <w:r w:rsidRPr="00554301">
        <w:t xml:space="preserve"> :</w:t>
      </w:r>
      <w:r w:rsidR="00047EE9" w:rsidRPr="00554301">
        <w:t xml:space="preserve"> </w:t>
      </w:r>
    </w:p>
    <w:p w14:paraId="03CCE26D" w14:textId="38ED5A98" w:rsidR="00444DFD" w:rsidRPr="00554301" w:rsidRDefault="005F3DBE" w:rsidP="003B7533">
      <w:pPr>
        <w:pStyle w:val="Corpsdetexte"/>
        <w:ind w:left="0"/>
      </w:pPr>
      <w:r w:rsidRPr="00554301">
        <w:rPr>
          <w:noProof/>
        </w:rPr>
        <w:drawing>
          <wp:inline distT="0" distB="0" distL="0" distR="0" wp14:anchorId="36B5BE12" wp14:editId="368E5911">
            <wp:extent cx="6417945" cy="5854700"/>
            <wp:effectExtent l="0" t="0" r="1905" b="0"/>
            <wp:docPr id="114094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41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DD2" w14:textId="77777777" w:rsidR="00412A24" w:rsidRPr="00554301" w:rsidRDefault="00412A24" w:rsidP="00D25469">
      <w:pPr>
        <w:pStyle w:val="Corpsdetexte"/>
      </w:pPr>
    </w:p>
    <w:p w14:paraId="3D5C271C" w14:textId="1BDA4E73" w:rsidR="00412A24" w:rsidRPr="00554301" w:rsidRDefault="001811F7" w:rsidP="00412A24">
      <w:pPr>
        <w:pStyle w:val="Titre1"/>
      </w:pPr>
      <w:bookmarkStart w:id="17" w:name="_Toc209168596"/>
      <w:r w:rsidRPr="00554301">
        <w:lastRenderedPageBreak/>
        <w:t>EXEMPLE</w:t>
      </w:r>
      <w:r w:rsidR="00412A24" w:rsidRPr="00554301">
        <w:t xml:space="preserve"> FICHIER SORTANTE</w:t>
      </w:r>
      <w:bookmarkEnd w:id="17"/>
    </w:p>
    <w:p w14:paraId="1E257E8C" w14:textId="5B1B64B3" w:rsidR="00175FD0" w:rsidRPr="00554301" w:rsidRDefault="00412A24" w:rsidP="003B7533">
      <w:pPr>
        <w:pStyle w:val="Corpsdetexte"/>
        <w:ind w:left="0"/>
      </w:pPr>
      <w:r w:rsidRPr="00554301">
        <w:t>Exemple</w:t>
      </w:r>
      <w:r w:rsidR="00EB2122" w:rsidRPr="00554301">
        <w:t xml:space="preserve"> </w:t>
      </w:r>
      <w:r w:rsidR="004E64C2" w:rsidRPr="00554301">
        <w:t>d’un fichier sorti</w:t>
      </w:r>
      <w:r w:rsidRPr="00554301">
        <w:t xml:space="preserve"> en</w:t>
      </w:r>
      <w:r w:rsidR="00BA6239" w:rsidRPr="00554301">
        <w:t xml:space="preserve"> format</w:t>
      </w:r>
      <w:r w:rsidR="007479AA" w:rsidRPr="00554301">
        <w:t xml:space="preserve"> </w:t>
      </w:r>
      <w:r w:rsidR="00623D20" w:rsidRPr="00554301">
        <w:t>XML</w:t>
      </w:r>
      <w:r w:rsidR="007479AA" w:rsidRPr="00554301">
        <w:t xml:space="preserve"> sera comme ci-dessous :</w:t>
      </w:r>
    </w:p>
    <w:p w14:paraId="0F634F18" w14:textId="20EE35DE" w:rsidR="00623D20" w:rsidRPr="00554301" w:rsidRDefault="007A2A1E" w:rsidP="003B7533">
      <w:pPr>
        <w:pStyle w:val="Corpsdetexte"/>
        <w:ind w:left="0"/>
      </w:pPr>
      <w:r w:rsidRPr="00554301">
        <w:rPr>
          <w:noProof/>
        </w:rPr>
        <w:drawing>
          <wp:inline distT="0" distB="0" distL="0" distR="0" wp14:anchorId="6D954B41" wp14:editId="00F51052">
            <wp:extent cx="6417945" cy="5839460"/>
            <wp:effectExtent l="0" t="0" r="1905" b="8890"/>
            <wp:docPr id="115254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0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834C" w14:textId="21C8EC6D" w:rsidR="00A41EC7" w:rsidRPr="00554301" w:rsidRDefault="00A41EC7" w:rsidP="00A41EC7">
      <w:pPr>
        <w:pStyle w:val="Corpsdetexte"/>
        <w:ind w:left="0"/>
      </w:pPr>
      <w:r w:rsidRPr="00554301">
        <w:t xml:space="preserve">Exemple du nommage d’un fichier </w:t>
      </w:r>
      <w:r w:rsidRPr="00554301">
        <w:rPr>
          <w:b/>
          <w:bCs/>
        </w:rPr>
        <w:t>Sync</w:t>
      </w:r>
      <w:r w:rsidRPr="00554301">
        <w:t xml:space="preserve"> de sorti sera comme ci-dessous :</w:t>
      </w:r>
    </w:p>
    <w:p w14:paraId="7FFE6366" w14:textId="77777777" w:rsidR="00A41EC7" w:rsidRPr="00554301" w:rsidRDefault="00A41EC7" w:rsidP="003B7533">
      <w:pPr>
        <w:pStyle w:val="Corpsdetexte"/>
        <w:ind w:left="0"/>
      </w:pPr>
    </w:p>
    <w:p w14:paraId="19CDF771" w14:textId="74F5CC99" w:rsidR="00A41EC7" w:rsidRPr="00554301" w:rsidRDefault="007A2A1E" w:rsidP="003B7533">
      <w:pPr>
        <w:pStyle w:val="Corpsdetexte"/>
        <w:ind w:left="0"/>
      </w:pPr>
      <w:r w:rsidRPr="00554301">
        <w:rPr>
          <w:noProof/>
        </w:rPr>
        <w:drawing>
          <wp:inline distT="0" distB="0" distL="0" distR="0" wp14:anchorId="14B70FB5" wp14:editId="0A70D44F">
            <wp:extent cx="6417945" cy="253365"/>
            <wp:effectExtent l="0" t="0" r="1905" b="0"/>
            <wp:docPr id="115594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1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A6CE" w14:textId="69170A9C" w:rsidR="00E748CC" w:rsidRPr="00554301" w:rsidRDefault="00E748CC" w:rsidP="003B7533">
      <w:pPr>
        <w:pStyle w:val="Corpsdetexte"/>
        <w:ind w:left="0"/>
      </w:pPr>
    </w:p>
    <w:p w14:paraId="1D84E90A" w14:textId="77777777" w:rsidR="007479AA" w:rsidRPr="00554301" w:rsidRDefault="007479AA" w:rsidP="003B7533">
      <w:pPr>
        <w:pStyle w:val="Corpsdetexte"/>
        <w:ind w:left="0"/>
      </w:pPr>
    </w:p>
    <w:p w14:paraId="770FBE5F" w14:textId="77777777" w:rsidR="00A22898" w:rsidRPr="00554301" w:rsidRDefault="00A22898" w:rsidP="003B7533">
      <w:pPr>
        <w:pStyle w:val="Corpsdetexte"/>
        <w:ind w:left="0"/>
      </w:pPr>
    </w:p>
    <w:p w14:paraId="30F55BD5" w14:textId="4C7DC233" w:rsidR="00A22898" w:rsidRPr="00554301" w:rsidRDefault="00A22898" w:rsidP="00A22898">
      <w:pPr>
        <w:pStyle w:val="Titre1"/>
      </w:pPr>
      <w:bookmarkStart w:id="18" w:name="_Toc209168597"/>
      <w:r w:rsidRPr="00554301">
        <w:lastRenderedPageBreak/>
        <w:t>GESTION DES ERREURS</w:t>
      </w:r>
      <w:bookmarkEnd w:id="18"/>
    </w:p>
    <w:p w14:paraId="073B4880" w14:textId="228DCE14" w:rsidR="00E42620" w:rsidRPr="00554301" w:rsidRDefault="00BD0EEC" w:rsidP="00BD0EEC">
      <w:pPr>
        <w:pStyle w:val="Corpsdetexte"/>
        <w:ind w:left="0"/>
        <w:jc w:val="both"/>
      </w:pPr>
      <w:r w:rsidRPr="00554301">
        <w:t xml:space="preserve">Les erreurs seront remontées dans Enterprise </w:t>
      </w:r>
      <w:proofErr w:type="spellStart"/>
      <w:r w:rsidRPr="00554301">
        <w:t>Collaborator</w:t>
      </w:r>
      <w:proofErr w:type="spellEnd"/>
      <w:r w:rsidRPr="00554301">
        <w:t xml:space="preserve"> Administration.</w:t>
      </w:r>
    </w:p>
    <w:p w14:paraId="2B0F7559" w14:textId="77777777" w:rsidR="00D521EB" w:rsidRPr="00554301" w:rsidRDefault="00D521EB" w:rsidP="00BD0EEC">
      <w:pPr>
        <w:pStyle w:val="Corpsdetexte"/>
        <w:ind w:left="0"/>
        <w:jc w:val="both"/>
      </w:pPr>
    </w:p>
    <w:p w14:paraId="2E8D5FE1" w14:textId="4E09AE8D" w:rsidR="00BD0EEC" w:rsidRPr="00554301" w:rsidRDefault="00BD0EEC" w:rsidP="00BD0EEC">
      <w:pPr>
        <w:pStyle w:val="Paragraphedeliste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554301">
        <w:rPr>
          <w:rFonts w:ascii="Arial" w:hAnsi="Arial" w:cs="Arial"/>
          <w:sz w:val="20"/>
          <w:szCs w:val="20"/>
          <w:u w:val="single"/>
        </w:rPr>
        <w:t xml:space="preserve">Pour diagnostiquer les </w:t>
      </w:r>
      <w:proofErr w:type="spellStart"/>
      <w:r w:rsidRPr="00554301">
        <w:rPr>
          <w:rFonts w:ascii="Arial" w:hAnsi="Arial" w:cs="Arial"/>
          <w:sz w:val="20"/>
          <w:szCs w:val="20"/>
          <w:u w:val="single"/>
        </w:rPr>
        <w:t>BODs</w:t>
      </w:r>
      <w:proofErr w:type="spellEnd"/>
      <w:r w:rsidRPr="00554301">
        <w:rPr>
          <w:rFonts w:ascii="Arial" w:hAnsi="Arial" w:cs="Arial"/>
          <w:sz w:val="20"/>
          <w:szCs w:val="20"/>
          <w:u w:val="single"/>
        </w:rPr>
        <w:t xml:space="preserve"> dans M3/Enterprise </w:t>
      </w:r>
      <w:proofErr w:type="spellStart"/>
      <w:r w:rsidRPr="00554301">
        <w:rPr>
          <w:rFonts w:ascii="Arial" w:hAnsi="Arial" w:cs="Arial"/>
          <w:sz w:val="20"/>
          <w:szCs w:val="20"/>
          <w:u w:val="single"/>
        </w:rPr>
        <w:t>Collaborator</w:t>
      </w:r>
      <w:proofErr w:type="spellEnd"/>
      <w:r w:rsidRPr="00554301">
        <w:rPr>
          <w:rFonts w:ascii="Arial" w:hAnsi="Arial" w:cs="Arial"/>
          <w:sz w:val="20"/>
          <w:szCs w:val="20"/>
          <w:u w:val="single"/>
        </w:rPr>
        <w:t xml:space="preserve"> </w:t>
      </w:r>
      <w:r w:rsidR="008C1613" w:rsidRPr="00554301">
        <w:rPr>
          <w:rFonts w:ascii="Arial" w:hAnsi="Arial" w:cs="Arial"/>
          <w:sz w:val="20"/>
          <w:szCs w:val="20"/>
          <w:u w:val="single"/>
        </w:rPr>
        <w:t>Administration :</w:t>
      </w:r>
    </w:p>
    <w:p w14:paraId="7B920D9B" w14:textId="3353DD66" w:rsidR="00B22DF8" w:rsidRPr="00554301" w:rsidRDefault="00B22DF8" w:rsidP="006657A3">
      <w:pPr>
        <w:pStyle w:val="Paragraphedeliste"/>
        <w:numPr>
          <w:ilvl w:val="0"/>
          <w:numId w:val="11"/>
        </w:numPr>
        <w:spacing w:line="360" w:lineRule="auto"/>
        <w:rPr>
          <w:rFonts w:ascii="Arial" w:hAnsi="Arial" w:cs="Arial"/>
          <w:sz w:val="20"/>
          <w:szCs w:val="20"/>
        </w:rPr>
      </w:pPr>
      <w:r w:rsidRPr="00554301">
        <w:rPr>
          <w:rFonts w:ascii="Arial" w:hAnsi="Arial" w:cs="Arial"/>
          <w:sz w:val="20"/>
          <w:szCs w:val="20"/>
        </w:rPr>
        <w:t xml:space="preserve">Naviguer sur l’Enterprise </w:t>
      </w:r>
      <w:proofErr w:type="spellStart"/>
      <w:r w:rsidRPr="00554301">
        <w:rPr>
          <w:rFonts w:ascii="Arial" w:hAnsi="Arial" w:cs="Arial"/>
          <w:sz w:val="20"/>
          <w:szCs w:val="20"/>
        </w:rPr>
        <w:t>Collaborator</w:t>
      </w:r>
      <w:proofErr w:type="spellEnd"/>
      <w:r w:rsidRPr="00554301">
        <w:rPr>
          <w:rFonts w:ascii="Arial" w:hAnsi="Arial" w:cs="Arial"/>
          <w:sz w:val="20"/>
          <w:szCs w:val="20"/>
        </w:rPr>
        <w:t xml:space="preserve"> Administration</w:t>
      </w:r>
    </w:p>
    <w:p w14:paraId="00A417A7" w14:textId="7BE707F1" w:rsidR="00BD0EEC" w:rsidRPr="00554301" w:rsidRDefault="00B22DF8" w:rsidP="006657A3">
      <w:pPr>
        <w:pStyle w:val="Paragraphedeliste"/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554301">
        <w:rPr>
          <w:rFonts w:ascii="Arial" w:hAnsi="Arial" w:cs="Arial"/>
          <w:sz w:val="20"/>
          <w:szCs w:val="20"/>
        </w:rPr>
        <w:t xml:space="preserve">Identifier le BOD </w:t>
      </w:r>
      <w:r w:rsidRPr="00554301">
        <w:rPr>
          <w:rFonts w:ascii="Arial" w:hAnsi="Arial" w:cs="Arial"/>
          <w:b/>
          <w:bCs/>
          <w:sz w:val="20"/>
          <w:szCs w:val="20"/>
        </w:rPr>
        <w:t>M3_</w:t>
      </w:r>
      <w:r w:rsidR="00A857BA" w:rsidRPr="00554301">
        <w:rPr>
          <w:rFonts w:ascii="Arial" w:hAnsi="Arial" w:cs="Arial"/>
          <w:b/>
          <w:bCs/>
          <w:sz w:val="20"/>
          <w:szCs w:val="20"/>
        </w:rPr>
        <w:t>VIFCommandeAchatCustom</w:t>
      </w:r>
      <w:r w:rsidRPr="00554301">
        <w:rPr>
          <w:rFonts w:ascii="Arial" w:hAnsi="Arial" w:cs="Arial"/>
          <w:b/>
          <w:bCs/>
          <w:sz w:val="20"/>
          <w:szCs w:val="20"/>
        </w:rPr>
        <w:t>_Sync_Out</w:t>
      </w:r>
      <w:r w:rsidRPr="00554301">
        <w:rPr>
          <w:rFonts w:ascii="Arial" w:hAnsi="Arial" w:cs="Arial"/>
          <w:sz w:val="20"/>
          <w:szCs w:val="20"/>
        </w:rPr>
        <w:t xml:space="preserve"> sous</w:t>
      </w:r>
      <w:r w:rsidR="00D521EB" w:rsidRPr="00554301">
        <w:rPr>
          <w:rFonts w:ascii="Arial" w:hAnsi="Arial" w:cs="Arial"/>
          <w:sz w:val="20"/>
          <w:szCs w:val="20"/>
        </w:rPr>
        <w:t xml:space="preserve"> l’</w:t>
      </w:r>
      <w:r w:rsidRPr="00554301">
        <w:rPr>
          <w:rFonts w:ascii="Arial" w:hAnsi="Arial" w:cs="Arial"/>
          <w:sz w:val="20"/>
          <w:szCs w:val="20"/>
        </w:rPr>
        <w:t>A</w:t>
      </w:r>
      <w:r w:rsidR="00D521EB" w:rsidRPr="00554301">
        <w:rPr>
          <w:rFonts w:ascii="Arial" w:hAnsi="Arial" w:cs="Arial"/>
          <w:sz w:val="20"/>
          <w:szCs w:val="20"/>
        </w:rPr>
        <w:t xml:space="preserve">greement </w:t>
      </w:r>
    </w:p>
    <w:p w14:paraId="4A0CEDBA" w14:textId="77777777" w:rsidR="00D521EB" w:rsidRPr="00554301" w:rsidRDefault="00D521EB" w:rsidP="00BD0EEC">
      <w:pPr>
        <w:pStyle w:val="Paragraphedeliste"/>
        <w:spacing w:line="36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5FEBB9F4" w14:textId="6EA69FB6" w:rsidR="00D521EB" w:rsidRPr="00554301" w:rsidRDefault="00D521EB" w:rsidP="00BD0EEC">
      <w:pPr>
        <w:pStyle w:val="Paragraphedeliste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554301">
        <w:rPr>
          <w:rFonts w:ascii="Arial" w:hAnsi="Arial" w:cs="Arial"/>
          <w:sz w:val="20"/>
          <w:szCs w:val="20"/>
        </w:rPr>
        <w:t>Exemple :</w:t>
      </w:r>
    </w:p>
    <w:p w14:paraId="63E6D61F" w14:textId="09CDED41" w:rsidR="00B22DF8" w:rsidRPr="00554301" w:rsidRDefault="00A857BA" w:rsidP="00B22DF8">
      <w:pPr>
        <w:pStyle w:val="Corpsdetexte"/>
        <w:ind w:left="0"/>
      </w:pPr>
      <w:r w:rsidRPr="00554301">
        <w:rPr>
          <w:noProof/>
        </w:rPr>
        <w:drawing>
          <wp:inline distT="0" distB="0" distL="0" distR="0" wp14:anchorId="3C1380CC" wp14:editId="5ED3DD69">
            <wp:extent cx="5886450" cy="1984333"/>
            <wp:effectExtent l="0" t="0" r="0" b="0"/>
            <wp:docPr id="4668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91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0625" cy="19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D20A" w14:textId="77777777" w:rsidR="008E0213" w:rsidRPr="00554301" w:rsidRDefault="008E0213" w:rsidP="00BD0EEC">
      <w:pPr>
        <w:pStyle w:val="Corpsdetexte"/>
        <w:ind w:left="0"/>
      </w:pPr>
    </w:p>
    <w:p w14:paraId="55FCC562" w14:textId="54F23A74" w:rsidR="00D521EB" w:rsidRPr="00554301" w:rsidRDefault="00D521EB" w:rsidP="00BD0EEC">
      <w:pPr>
        <w:pStyle w:val="Corpsdetexte"/>
        <w:ind w:left="0"/>
      </w:pPr>
      <w:r w:rsidRPr="00554301">
        <w:t>Le diagnostic du flux (</w:t>
      </w:r>
      <w:proofErr w:type="spellStart"/>
      <w:r w:rsidRPr="00554301">
        <w:t>dataflow</w:t>
      </w:r>
      <w:proofErr w:type="spellEnd"/>
      <w:r w:rsidRPr="00554301">
        <w:t xml:space="preserve">) peut également être effectuer dans ION </w:t>
      </w:r>
      <w:proofErr w:type="spellStart"/>
      <w:r w:rsidRPr="00554301">
        <w:t>OneView</w:t>
      </w:r>
      <w:proofErr w:type="spellEnd"/>
      <w:r w:rsidRPr="00554301">
        <w:t>.</w:t>
      </w:r>
    </w:p>
    <w:p w14:paraId="156784C9" w14:textId="4A3500FA" w:rsidR="008E0213" w:rsidRPr="00554301" w:rsidRDefault="008E0213" w:rsidP="008E0213">
      <w:pPr>
        <w:pStyle w:val="NormalWeb"/>
        <w:rPr>
          <w:rFonts w:ascii="Arial" w:hAnsi="Arial" w:cs="Arial"/>
          <w:b/>
          <w:bCs/>
          <w:sz w:val="20"/>
          <w:szCs w:val="20"/>
          <w:lang w:val="fr-FR"/>
        </w:rPr>
      </w:pPr>
      <w:r w:rsidRPr="00554301">
        <w:rPr>
          <w:rStyle w:val="lev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 xml:space="preserve">Pour diagnostiquer le flux ION </w:t>
      </w:r>
      <w:proofErr w:type="spellStart"/>
      <w:r w:rsidRPr="00554301">
        <w:rPr>
          <w:rStyle w:val="lev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>OneView</w:t>
      </w:r>
      <w:proofErr w:type="spellEnd"/>
      <w:r w:rsidR="00D521EB" w:rsidRPr="00554301">
        <w:rPr>
          <w:rStyle w:val="lev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> :</w:t>
      </w:r>
    </w:p>
    <w:p w14:paraId="4F7B0596" w14:textId="77777777" w:rsidR="00D521EB" w:rsidRPr="00554301" w:rsidRDefault="00D521EB" w:rsidP="006657A3">
      <w:pPr>
        <w:pStyle w:val="Paragraphedeliste"/>
        <w:numPr>
          <w:ilvl w:val="0"/>
          <w:numId w:val="10"/>
        </w:numPr>
        <w:spacing w:line="360" w:lineRule="auto"/>
        <w:jc w:val="both"/>
        <w:rPr>
          <w:b/>
          <w:bCs/>
        </w:rPr>
      </w:pPr>
      <w:r w:rsidRPr="00554301">
        <w:rPr>
          <w:rFonts w:ascii="Arial" w:hAnsi="Arial" w:cs="Arial"/>
          <w:sz w:val="20"/>
          <w:szCs w:val="20"/>
        </w:rPr>
        <w:t>Naviguer sur</w:t>
      </w:r>
      <w:r w:rsidR="008E0213" w:rsidRPr="00554301">
        <w:rPr>
          <w:rFonts w:ascii="Arial" w:hAnsi="Arial" w:cs="Arial"/>
          <w:sz w:val="20"/>
          <w:szCs w:val="20"/>
        </w:rPr>
        <w:t xml:space="preserve"> </w:t>
      </w:r>
      <w:r w:rsidR="008E0213" w:rsidRPr="00554301">
        <w:rPr>
          <w:b/>
          <w:bCs/>
        </w:rPr>
        <w:t xml:space="preserve">ION Desk &gt; </w:t>
      </w:r>
      <w:proofErr w:type="spellStart"/>
      <w:r w:rsidR="008E0213" w:rsidRPr="00554301">
        <w:rPr>
          <w:b/>
          <w:bCs/>
        </w:rPr>
        <w:t>OneView</w:t>
      </w:r>
      <w:proofErr w:type="spellEnd"/>
    </w:p>
    <w:p w14:paraId="34C0C712" w14:textId="33E97986" w:rsidR="003F157D" w:rsidRPr="00554301" w:rsidRDefault="003F157D" w:rsidP="006657A3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54301">
        <w:rPr>
          <w:rFonts w:ascii="Arial" w:hAnsi="Arial" w:cs="Arial"/>
          <w:sz w:val="20"/>
          <w:szCs w:val="20"/>
        </w:rPr>
        <w:t>Ajouter le nom du document (</w:t>
      </w:r>
      <w:proofErr w:type="spellStart"/>
      <w:r w:rsidRPr="00554301">
        <w:rPr>
          <w:rFonts w:ascii="Arial" w:hAnsi="Arial" w:cs="Arial"/>
          <w:sz w:val="20"/>
          <w:szCs w:val="20"/>
        </w:rPr>
        <w:t>Sync.</w:t>
      </w:r>
      <w:r w:rsidR="00A857BA" w:rsidRPr="00554301">
        <w:rPr>
          <w:rFonts w:ascii="Arial" w:hAnsi="Arial" w:cs="Arial"/>
          <w:sz w:val="20"/>
          <w:szCs w:val="20"/>
        </w:rPr>
        <w:t>VIFCommandeAchatCustom</w:t>
      </w:r>
      <w:proofErr w:type="spellEnd"/>
      <w:r w:rsidRPr="00554301">
        <w:rPr>
          <w:rFonts w:ascii="Arial" w:hAnsi="Arial" w:cs="Arial"/>
          <w:sz w:val="20"/>
          <w:szCs w:val="20"/>
        </w:rPr>
        <w:t>)</w:t>
      </w:r>
    </w:p>
    <w:p w14:paraId="47F4A40E" w14:textId="77777777" w:rsidR="001B26AF" w:rsidRPr="00554301" w:rsidRDefault="001B26AF" w:rsidP="001B26AF">
      <w:pPr>
        <w:pStyle w:val="Paragraphedeliste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4F2AADB" w14:textId="75B770FA" w:rsidR="008E0213" w:rsidRPr="00554301" w:rsidRDefault="006657A3" w:rsidP="001B26AF">
      <w:pPr>
        <w:spacing w:line="360" w:lineRule="auto"/>
        <w:jc w:val="both"/>
        <w:rPr>
          <w:rFonts w:cs="Arial"/>
        </w:rPr>
      </w:pPr>
      <w:r w:rsidRPr="00554301">
        <w:rPr>
          <w:rFonts w:cs="Arial"/>
          <w:noProof/>
        </w:rPr>
        <w:drawing>
          <wp:inline distT="0" distB="0" distL="0" distR="0" wp14:anchorId="19761711" wp14:editId="36C595B6">
            <wp:extent cx="5200650" cy="2977890"/>
            <wp:effectExtent l="0" t="0" r="0" b="0"/>
            <wp:docPr id="3896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3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3434" cy="297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DA21" w14:textId="20A837E6" w:rsidR="00546B12" w:rsidRPr="00554301" w:rsidRDefault="00546B12" w:rsidP="00546B12">
      <w:pPr>
        <w:pStyle w:val="Titre1"/>
      </w:pPr>
      <w:bookmarkStart w:id="19" w:name="_Toc209168598"/>
      <w:r w:rsidRPr="00554301">
        <w:lastRenderedPageBreak/>
        <w:t>POINTS A DETERMINER</w:t>
      </w:r>
      <w:bookmarkEnd w:id="19"/>
    </w:p>
    <w:p w14:paraId="5CFA8522" w14:textId="4D3B8C36" w:rsidR="00A22898" w:rsidRPr="00374AE8" w:rsidRDefault="00A22898" w:rsidP="00E93AF6">
      <w:pPr>
        <w:pStyle w:val="Corpsdetexte"/>
        <w:ind w:left="0"/>
      </w:pPr>
    </w:p>
    <w:sectPr w:rsidR="00A22898" w:rsidRPr="00374AE8" w:rsidSect="006670B8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28946" w14:textId="77777777" w:rsidR="00A21F93" w:rsidRPr="00554301" w:rsidRDefault="00A21F93">
      <w:r w:rsidRPr="00554301">
        <w:separator/>
      </w:r>
    </w:p>
  </w:endnote>
  <w:endnote w:type="continuationSeparator" w:id="0">
    <w:p w14:paraId="55533087" w14:textId="77777777" w:rsidR="00A21F93" w:rsidRPr="00554301" w:rsidRDefault="00A21F93">
      <w:r w:rsidRPr="0055430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554301" w:rsidRDefault="00602727">
    <w:pPr>
      <w:pStyle w:val="Pieddepage"/>
      <w:framePr w:wrap="around" w:vAnchor="text" w:hAnchor="margin" w:xAlign="right" w:y="1"/>
      <w:rPr>
        <w:rStyle w:val="Numrodepage"/>
      </w:rPr>
    </w:pPr>
    <w:r w:rsidRPr="00554301">
      <w:rPr>
        <w:rStyle w:val="Numrodepage"/>
      </w:rPr>
      <w:fldChar w:fldCharType="begin"/>
    </w:r>
    <w:r w:rsidRPr="00554301">
      <w:rPr>
        <w:rStyle w:val="Numrodepage"/>
      </w:rPr>
      <w:instrText xml:space="preserve">PAGE  </w:instrText>
    </w:r>
    <w:r w:rsidRPr="00554301">
      <w:rPr>
        <w:rStyle w:val="Numrodepage"/>
      </w:rPr>
      <w:fldChar w:fldCharType="separate"/>
    </w:r>
    <w:r w:rsidRPr="00554301">
      <w:rPr>
        <w:rStyle w:val="Numrodepage"/>
      </w:rPr>
      <w:t>iv</w:t>
    </w:r>
    <w:r w:rsidRPr="00554301">
      <w:rPr>
        <w:rStyle w:val="Numrodepage"/>
      </w:rPr>
      <w:fldChar w:fldCharType="end"/>
    </w:r>
  </w:p>
  <w:p w14:paraId="6E66DCB9" w14:textId="77777777" w:rsidR="00602727" w:rsidRPr="00554301" w:rsidRDefault="0060272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3DF52CD8" w:rsidR="00602727" w:rsidRPr="00554301" w:rsidRDefault="00654A61" w:rsidP="00D56107">
    <w:pPr>
      <w:pStyle w:val="Pieddepage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8072BD">
        <w:rPr>
          <w:noProof/>
        </w:rPr>
        <w:t>POINTS A DETERMINER</w:t>
      </w:r>
    </w:fldSimple>
    <w:r w:rsidR="00602727" w:rsidRPr="00554301">
      <w:t xml:space="preserve">     </w:t>
    </w:r>
    <w:r w:rsidR="00602727" w:rsidRPr="00554301">
      <w:fldChar w:fldCharType="begin"/>
    </w:r>
    <w:r w:rsidR="00602727" w:rsidRPr="00554301">
      <w:instrText xml:space="preserve"> If </w:instrText>
    </w:r>
    <w:r w:rsidR="00602727" w:rsidRPr="00554301">
      <w:fldChar w:fldCharType="begin"/>
    </w:r>
    <w:r w:rsidR="00602727" w:rsidRPr="00554301">
      <w:instrText xml:space="preserve"> Section </w:instrText>
    </w:r>
    <w:r w:rsidR="00602727" w:rsidRPr="00554301">
      <w:fldChar w:fldCharType="separate"/>
    </w:r>
    <w:r w:rsidR="008072BD">
      <w:instrText>1</w:instrText>
    </w:r>
    <w:r w:rsidR="00602727" w:rsidRPr="00554301">
      <w:fldChar w:fldCharType="end"/>
    </w:r>
    <w:r w:rsidR="00602727" w:rsidRPr="00554301">
      <w:instrText xml:space="preserve"> &gt; 1 “</w:instrText>
    </w:r>
    <w:r w:rsidR="00602727" w:rsidRPr="00554301">
      <w:fldChar w:fldCharType="begin"/>
    </w:r>
    <w:r w:rsidR="00602727" w:rsidRPr="00554301">
      <w:instrText xml:space="preserve">PAGE </w:instrText>
    </w:r>
    <w:r w:rsidR="00602727" w:rsidRPr="00554301">
      <w:fldChar w:fldCharType="separate"/>
    </w:r>
    <w:r w:rsidR="00602727" w:rsidRPr="00554301">
      <w:instrText>1</w:instrText>
    </w:r>
    <w:r w:rsidR="00602727" w:rsidRPr="00554301">
      <w:fldChar w:fldCharType="end"/>
    </w:r>
    <w:r w:rsidR="00602727" w:rsidRPr="00554301">
      <w:instrText xml:space="preserve"> of </w:instrText>
    </w:r>
    <w:r w:rsidR="00602727" w:rsidRPr="00554301">
      <w:fldChar w:fldCharType="begin"/>
    </w:r>
    <w:r w:rsidR="00602727" w:rsidRPr="00554301">
      <w:instrText xml:space="preserve"> =  </w:instrText>
    </w:r>
    <w:r w:rsidR="00602727" w:rsidRPr="00554301">
      <w:fldChar w:fldCharType="begin"/>
    </w:r>
    <w:r w:rsidR="00602727" w:rsidRPr="00554301">
      <w:instrText xml:space="preserve"> NUMPAGES </w:instrText>
    </w:r>
    <w:r w:rsidR="00602727" w:rsidRPr="00554301">
      <w:fldChar w:fldCharType="separate"/>
    </w:r>
    <w:r w:rsidR="00602727" w:rsidRPr="00554301">
      <w:instrText>10</w:instrText>
    </w:r>
    <w:r w:rsidR="00602727" w:rsidRPr="00554301">
      <w:fldChar w:fldCharType="end"/>
    </w:r>
    <w:r w:rsidR="00602727" w:rsidRPr="00554301">
      <w:instrText xml:space="preserve"> - Sec1  </w:instrText>
    </w:r>
    <w:r w:rsidR="00602727" w:rsidRPr="00554301">
      <w:fldChar w:fldCharType="separate"/>
    </w:r>
    <w:r w:rsidR="00602727" w:rsidRPr="00554301">
      <w:instrText>7</w:instrText>
    </w:r>
    <w:r w:rsidR="00602727" w:rsidRPr="00554301">
      <w:fldChar w:fldCharType="end"/>
    </w:r>
    <w:r w:rsidR="00602727" w:rsidRPr="00554301">
      <w:instrText>” “</w:instrText>
    </w:r>
    <w:r w:rsidR="00602727" w:rsidRPr="00554301">
      <w:fldChar w:fldCharType="begin"/>
    </w:r>
    <w:r w:rsidR="00602727" w:rsidRPr="00554301">
      <w:instrText xml:space="preserve"> PAGE </w:instrText>
    </w:r>
    <w:r w:rsidR="00602727" w:rsidRPr="00554301">
      <w:fldChar w:fldCharType="separate"/>
    </w:r>
    <w:r w:rsidR="008072BD">
      <w:rPr>
        <w:noProof/>
      </w:rPr>
      <w:instrText>23</w:instrText>
    </w:r>
    <w:r w:rsidR="00602727" w:rsidRPr="00554301">
      <w:fldChar w:fldCharType="end"/>
    </w:r>
    <w:r w:rsidR="00602727" w:rsidRPr="00554301">
      <w:instrText xml:space="preserve">” </w:instrText>
    </w:r>
    <w:r w:rsidR="00602727" w:rsidRPr="00554301">
      <w:fldChar w:fldCharType="separate"/>
    </w:r>
    <w:r w:rsidR="008072BD">
      <w:rPr>
        <w:noProof/>
      </w:rPr>
      <w:t>23</w:t>
    </w:r>
    <w:r w:rsidR="00602727" w:rsidRPr="00554301">
      <w:fldChar w:fldCharType="end"/>
    </w:r>
  </w:p>
  <w:p w14:paraId="78590ACA" w14:textId="0C06F880" w:rsidR="00602727" w:rsidRPr="00554301" w:rsidRDefault="008A496C" w:rsidP="00D56107">
    <w:pPr>
      <w:pStyle w:val="Pieddepage"/>
      <w:tabs>
        <w:tab w:val="clear" w:pos="7920"/>
        <w:tab w:val="right" w:pos="9900"/>
        <w:tab w:val="right" w:pos="10440"/>
      </w:tabs>
    </w:pPr>
    <w:r w:rsidRPr="00554301">
      <w:rPr>
        <w:rStyle w:val="HighlightedVariable"/>
      </w:rPr>
      <w:t>Interface</w:t>
    </w:r>
  </w:p>
  <w:p w14:paraId="0AFFEF02" w14:textId="7D6D3962" w:rsidR="00602727" w:rsidRPr="00554301" w:rsidRDefault="00602727" w:rsidP="00A56694">
    <w:pPr>
      <w:pStyle w:val="Pieddepage"/>
      <w:tabs>
        <w:tab w:val="clear" w:pos="7920"/>
        <w:tab w:val="center" w:pos="5400"/>
        <w:tab w:val="right" w:pos="9720"/>
        <w:tab w:val="right" w:pos="10440"/>
      </w:tabs>
    </w:pPr>
    <w:r w:rsidRPr="00554301">
      <w:t xml:space="preserve">File </w:t>
    </w:r>
    <w:r w:rsidR="00454A6F" w:rsidRPr="00554301">
      <w:t>Réf :</w:t>
    </w:r>
    <w:r w:rsidRPr="00554301">
      <w:t xml:space="preserve">  </w:t>
    </w:r>
    <w:r w:rsidRPr="00554301">
      <w:fldChar w:fldCharType="begin"/>
    </w:r>
    <w:r w:rsidRPr="00554301">
      <w:instrText xml:space="preserve"> FILENAME \* FirstCap </w:instrText>
    </w:r>
    <w:r w:rsidRPr="00554301">
      <w:fldChar w:fldCharType="separate"/>
    </w:r>
    <w:r w:rsidRPr="00554301">
      <w:t>DES-020_</w:t>
    </w:r>
    <w:r w:rsidR="00A34A44" w:rsidRPr="00554301">
      <w:t>001_OUT_L</w:t>
    </w:r>
    <w:r w:rsidR="008A496C" w:rsidRPr="00554301">
      <w:t xml:space="preserve"> VIF </w:t>
    </w:r>
    <w:r w:rsidR="00A34A44" w:rsidRPr="00554301">
      <w:t>OA</w:t>
    </w:r>
    <w:r w:rsidRPr="00554301">
      <w:t>.doc</w:t>
    </w:r>
    <w:r w:rsidRPr="00554301">
      <w:fldChar w:fldCharType="end"/>
    </w:r>
  </w:p>
  <w:p w14:paraId="1780CA83" w14:textId="77777777" w:rsidR="00602727" w:rsidRPr="00554301" w:rsidRDefault="00602727" w:rsidP="00A56694">
    <w:pPr>
      <w:pStyle w:val="Pieddepage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554301" w:rsidRDefault="00602727">
    <w:pPr>
      <w:pStyle w:val="Pieddepage"/>
      <w:tabs>
        <w:tab w:val="clear" w:pos="7920"/>
        <w:tab w:val="right" w:pos="10440"/>
      </w:tabs>
    </w:pPr>
    <w:r w:rsidRPr="00554301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8072BD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8072BD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8072BD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8072BD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8072BD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9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8072BD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8072BD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8072BD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8072BD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8072BD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99D6" w14:textId="77777777" w:rsidR="00A21F93" w:rsidRPr="00554301" w:rsidRDefault="00A21F93">
      <w:r w:rsidRPr="00554301">
        <w:separator/>
      </w:r>
    </w:p>
  </w:footnote>
  <w:footnote w:type="continuationSeparator" w:id="0">
    <w:p w14:paraId="71F235B9" w14:textId="77777777" w:rsidR="00A21F93" w:rsidRPr="00554301" w:rsidRDefault="00A21F93">
      <w:r w:rsidRPr="0055430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1628CA91" w:rsidR="00602727" w:rsidRPr="00554301" w:rsidRDefault="00602727" w:rsidP="00B312E9">
    <w:pPr>
      <w:pStyle w:val="En-tte"/>
      <w:framePr w:hSpace="187" w:wrap="auto" w:vAnchor="page" w:hAnchor="margin" w:xAlign="right" w:y="433"/>
    </w:pPr>
    <w:r w:rsidRPr="00554301">
      <w:t xml:space="preserve">Doc </w:t>
    </w:r>
    <w:r w:rsidR="00E059E5" w:rsidRPr="00554301">
      <w:t>Réf :</w:t>
    </w:r>
    <w:r w:rsidRPr="00554301">
      <w:rPr>
        <w:rStyle w:val="HighlightedVariable"/>
      </w:rPr>
      <w:t xml:space="preserve"> </w:t>
    </w:r>
    <w:r w:rsidR="0018455B" w:rsidRPr="00554301">
      <w:rPr>
        <w:rStyle w:val="HighlightedVariable"/>
      </w:rPr>
      <w:t>DES020_</w:t>
    </w:r>
    <w:r w:rsidR="0018455B" w:rsidRPr="00554301">
      <w:t xml:space="preserve"> </w:t>
    </w:r>
    <w:r w:rsidR="00A34A44" w:rsidRPr="00554301">
      <w:rPr>
        <w:color w:val="13A3F7"/>
      </w:rPr>
      <w:t xml:space="preserve">001_OUT_L </w:t>
    </w:r>
    <w:r w:rsidR="0018455B" w:rsidRPr="00554301">
      <w:rPr>
        <w:rStyle w:val="HighlightedVariable"/>
      </w:rPr>
      <w:t>VIF</w:t>
    </w:r>
    <w:r w:rsidR="00A34A44" w:rsidRPr="00554301">
      <w:rPr>
        <w:rStyle w:val="HighlightedVariable"/>
      </w:rPr>
      <w:t xml:space="preserve"> OA</w:t>
    </w:r>
  </w:p>
  <w:p w14:paraId="561E8E24" w14:textId="77777777" w:rsidR="00602727" w:rsidRPr="00554301" w:rsidRDefault="00D84071" w:rsidP="00B312E9">
    <w:pPr>
      <w:pStyle w:val="En-tte"/>
    </w:pPr>
    <w:r w:rsidRPr="00554301">
      <w:fldChar w:fldCharType="begin"/>
    </w:r>
    <w:r w:rsidRPr="00554301">
      <w:instrText xml:space="preserve"> TITLE   \* MERGEFORMAT </w:instrText>
    </w:r>
    <w:r w:rsidRPr="00554301">
      <w:fldChar w:fldCharType="separate"/>
    </w:r>
    <w:r w:rsidR="00602727" w:rsidRPr="00554301">
      <w:t xml:space="preserve">DES-020 Design </w:t>
    </w:r>
    <w:proofErr w:type="spellStart"/>
    <w:r w:rsidR="00602727" w:rsidRPr="00554301">
      <w:t>Specification</w:t>
    </w:r>
    <w:proofErr w:type="spellEnd"/>
    <w:r w:rsidRPr="00554301">
      <w:fldChar w:fldCharType="end"/>
    </w:r>
    <w:r w:rsidR="00602727" w:rsidRPr="00554301">
      <w:t xml:space="preserve"> </w:t>
    </w:r>
  </w:p>
  <w:p w14:paraId="6D3FD1EB" w14:textId="71FBC33D" w:rsidR="00602727" w:rsidRPr="00554301" w:rsidRDefault="00CA430E" w:rsidP="00B312E9">
    <w:pPr>
      <w:pStyle w:val="En-tte"/>
      <w:framePr w:hSpace="187" w:wrap="auto" w:vAnchor="text" w:hAnchor="margin" w:xAlign="right" w:y="1"/>
    </w:pPr>
    <w:r w:rsidRPr="00554301">
      <w:rPr>
        <w:rStyle w:val="HighlightedVariable"/>
        <w:color w:val="000000" w:themeColor="text1"/>
      </w:rPr>
      <w:t>1</w:t>
    </w:r>
    <w:r w:rsidR="00654A61">
      <w:rPr>
        <w:rStyle w:val="HighlightedVariable"/>
        <w:color w:val="000000" w:themeColor="text1"/>
      </w:rPr>
      <w:t>8</w:t>
    </w:r>
    <w:r w:rsidRPr="00554301">
      <w:rPr>
        <w:rStyle w:val="HighlightedVariable"/>
        <w:color w:val="000000" w:themeColor="text1"/>
      </w:rPr>
      <w:t>/0</w:t>
    </w:r>
    <w:r w:rsidR="00654A61">
      <w:rPr>
        <w:rStyle w:val="HighlightedVariable"/>
        <w:color w:val="000000" w:themeColor="text1"/>
      </w:rPr>
      <w:t>9</w:t>
    </w:r>
    <w:r w:rsidRPr="00554301">
      <w:rPr>
        <w:rStyle w:val="HighlightedVariable"/>
        <w:color w:val="000000" w:themeColor="text1"/>
      </w:rPr>
      <w:t>/2025</w:t>
    </w:r>
  </w:p>
  <w:p w14:paraId="44651237" w14:textId="77777777" w:rsidR="00602727" w:rsidRPr="00554301" w:rsidRDefault="00602727" w:rsidP="00B312E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77777777" w:rsidR="00602727" w:rsidRPr="00554301" w:rsidRDefault="00602727" w:rsidP="00C30DAE">
    <w:r w:rsidRPr="00554301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54301">
      <w:t xml:space="preserve"> </w:t>
    </w:r>
    <w:r w:rsidRPr="00554301">
      <w:tab/>
    </w:r>
    <w:r w:rsidRPr="00554301">
      <w:tab/>
    </w:r>
    <w:r w:rsidRPr="00554301">
      <w:tab/>
    </w:r>
    <w:r w:rsidRPr="00554301">
      <w:tab/>
    </w:r>
    <w:r w:rsidRPr="00554301">
      <w:tab/>
    </w:r>
    <w:r w:rsidRPr="00554301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Pr="00554301">
          <w:rPr>
            <w:noProof/>
            <w:lang w:eastAsia="en-AU"/>
          </w:rPr>
          <w:drawing>
            <wp:inline distT="0" distB="0" distL="0" distR="0" wp14:anchorId="7AB08549" wp14:editId="7BC50437">
              <wp:extent cx="791916" cy="771524"/>
              <wp:effectExtent l="0" t="0" r="8255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51C9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3A187B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714CB7"/>
    <w:multiLevelType w:val="hybridMultilevel"/>
    <w:tmpl w:val="A9F465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03506"/>
    <w:multiLevelType w:val="multilevel"/>
    <w:tmpl w:val="60064F0A"/>
    <w:lvl w:ilvl="0">
      <w:start w:val="1"/>
      <w:numFmt w:val="decimal"/>
      <w:pStyle w:val="Titre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Titre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4" w15:restartNumberingAfterBreak="0">
    <w:nsid w:val="28DB1385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2977772"/>
    <w:multiLevelType w:val="hybridMultilevel"/>
    <w:tmpl w:val="CEC4DD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6A4774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615415F6"/>
    <w:multiLevelType w:val="hybridMultilevel"/>
    <w:tmpl w:val="85405F4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400177485">
    <w:abstractNumId w:val="3"/>
  </w:num>
  <w:num w:numId="2" w16cid:durableId="425542575">
    <w:abstractNumId w:val="13"/>
  </w:num>
  <w:num w:numId="3" w16cid:durableId="1301963104">
    <w:abstractNumId w:val="17"/>
  </w:num>
  <w:num w:numId="4" w16cid:durableId="1409305351">
    <w:abstractNumId w:val="5"/>
  </w:num>
  <w:num w:numId="5" w16cid:durableId="205918987">
    <w:abstractNumId w:val="8"/>
  </w:num>
  <w:num w:numId="6" w16cid:durableId="410933545">
    <w:abstractNumId w:val="10"/>
  </w:num>
  <w:num w:numId="7" w16cid:durableId="817498039">
    <w:abstractNumId w:val="6"/>
  </w:num>
  <w:num w:numId="8" w16cid:durableId="2066563174">
    <w:abstractNumId w:val="9"/>
  </w:num>
  <w:num w:numId="9" w16cid:durableId="397286660">
    <w:abstractNumId w:val="11"/>
  </w:num>
  <w:num w:numId="10" w16cid:durableId="1777020112">
    <w:abstractNumId w:val="15"/>
  </w:num>
  <w:num w:numId="11" w16cid:durableId="1818571354">
    <w:abstractNumId w:val="16"/>
  </w:num>
  <w:num w:numId="12" w16cid:durableId="2112242060">
    <w:abstractNumId w:val="12"/>
  </w:num>
  <w:num w:numId="13" w16cid:durableId="311494394">
    <w:abstractNumId w:val="4"/>
  </w:num>
  <w:num w:numId="14" w16cid:durableId="1639456470">
    <w:abstractNumId w:val="0"/>
  </w:num>
  <w:num w:numId="15" w16cid:durableId="1221359512">
    <w:abstractNumId w:val="14"/>
  </w:num>
  <w:num w:numId="16" w16cid:durableId="644512967">
    <w:abstractNumId w:val="2"/>
  </w:num>
  <w:num w:numId="17" w16cid:durableId="1619142942">
    <w:abstractNumId w:val="1"/>
  </w:num>
  <w:num w:numId="18" w16cid:durableId="2034652914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10332"/>
    <w:rsid w:val="00011B6F"/>
    <w:rsid w:val="0001363C"/>
    <w:rsid w:val="00013B64"/>
    <w:rsid w:val="000148A6"/>
    <w:rsid w:val="00022A76"/>
    <w:rsid w:val="00031144"/>
    <w:rsid w:val="00032C70"/>
    <w:rsid w:val="00033A89"/>
    <w:rsid w:val="000343B7"/>
    <w:rsid w:val="00035E36"/>
    <w:rsid w:val="000366F6"/>
    <w:rsid w:val="00037C46"/>
    <w:rsid w:val="000404B8"/>
    <w:rsid w:val="000420A5"/>
    <w:rsid w:val="0004347D"/>
    <w:rsid w:val="00045D27"/>
    <w:rsid w:val="00047EE9"/>
    <w:rsid w:val="00051C3F"/>
    <w:rsid w:val="00055DCD"/>
    <w:rsid w:val="0005679C"/>
    <w:rsid w:val="00060A99"/>
    <w:rsid w:val="00061856"/>
    <w:rsid w:val="00067FDE"/>
    <w:rsid w:val="00073031"/>
    <w:rsid w:val="000731AF"/>
    <w:rsid w:val="0007608C"/>
    <w:rsid w:val="00082825"/>
    <w:rsid w:val="000848B3"/>
    <w:rsid w:val="00084C7F"/>
    <w:rsid w:val="00085E31"/>
    <w:rsid w:val="000862C2"/>
    <w:rsid w:val="000903F8"/>
    <w:rsid w:val="0009238D"/>
    <w:rsid w:val="00094B42"/>
    <w:rsid w:val="000A1461"/>
    <w:rsid w:val="000A1616"/>
    <w:rsid w:val="000A1AEB"/>
    <w:rsid w:val="000A248C"/>
    <w:rsid w:val="000A7DC9"/>
    <w:rsid w:val="000B19F9"/>
    <w:rsid w:val="000B5701"/>
    <w:rsid w:val="000C4AED"/>
    <w:rsid w:val="000C5C9D"/>
    <w:rsid w:val="000D2C24"/>
    <w:rsid w:val="000D545A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15C3"/>
    <w:rsid w:val="001040DF"/>
    <w:rsid w:val="00106B5E"/>
    <w:rsid w:val="00107C02"/>
    <w:rsid w:val="00110B89"/>
    <w:rsid w:val="00110CF1"/>
    <w:rsid w:val="00131CFE"/>
    <w:rsid w:val="00133710"/>
    <w:rsid w:val="00134E10"/>
    <w:rsid w:val="001360F5"/>
    <w:rsid w:val="00136A72"/>
    <w:rsid w:val="00141C83"/>
    <w:rsid w:val="00142075"/>
    <w:rsid w:val="00144428"/>
    <w:rsid w:val="001477EC"/>
    <w:rsid w:val="00147FEC"/>
    <w:rsid w:val="00151491"/>
    <w:rsid w:val="001518DD"/>
    <w:rsid w:val="00152F9A"/>
    <w:rsid w:val="0016504C"/>
    <w:rsid w:val="0017205F"/>
    <w:rsid w:val="001723CA"/>
    <w:rsid w:val="001726C6"/>
    <w:rsid w:val="001749C7"/>
    <w:rsid w:val="00174CBF"/>
    <w:rsid w:val="00174D7E"/>
    <w:rsid w:val="00174EAE"/>
    <w:rsid w:val="00175FD0"/>
    <w:rsid w:val="001811F7"/>
    <w:rsid w:val="00181E2A"/>
    <w:rsid w:val="001825E3"/>
    <w:rsid w:val="00182BFF"/>
    <w:rsid w:val="0018422B"/>
    <w:rsid w:val="0018455B"/>
    <w:rsid w:val="001908D3"/>
    <w:rsid w:val="00190A3C"/>
    <w:rsid w:val="00191B44"/>
    <w:rsid w:val="001A2C99"/>
    <w:rsid w:val="001A41EF"/>
    <w:rsid w:val="001A62B7"/>
    <w:rsid w:val="001A6B21"/>
    <w:rsid w:val="001A7F9A"/>
    <w:rsid w:val="001B26AF"/>
    <w:rsid w:val="001B2B36"/>
    <w:rsid w:val="001B489E"/>
    <w:rsid w:val="001C0C22"/>
    <w:rsid w:val="001D4CE8"/>
    <w:rsid w:val="001D5876"/>
    <w:rsid w:val="001D5E7C"/>
    <w:rsid w:val="001D606C"/>
    <w:rsid w:val="001E689E"/>
    <w:rsid w:val="001F038C"/>
    <w:rsid w:val="001F0860"/>
    <w:rsid w:val="001F15E0"/>
    <w:rsid w:val="001F1F37"/>
    <w:rsid w:val="001F3A84"/>
    <w:rsid w:val="001F61FA"/>
    <w:rsid w:val="001F6632"/>
    <w:rsid w:val="00200D1C"/>
    <w:rsid w:val="00201B4A"/>
    <w:rsid w:val="002029ED"/>
    <w:rsid w:val="002032A9"/>
    <w:rsid w:val="00204B0A"/>
    <w:rsid w:val="002155BB"/>
    <w:rsid w:val="0022490F"/>
    <w:rsid w:val="00235C4F"/>
    <w:rsid w:val="00242875"/>
    <w:rsid w:val="00243970"/>
    <w:rsid w:val="00244499"/>
    <w:rsid w:val="002543DC"/>
    <w:rsid w:val="00254EB6"/>
    <w:rsid w:val="00257503"/>
    <w:rsid w:val="0025768B"/>
    <w:rsid w:val="00264425"/>
    <w:rsid w:val="00265252"/>
    <w:rsid w:val="0026660B"/>
    <w:rsid w:val="00273033"/>
    <w:rsid w:val="0027693F"/>
    <w:rsid w:val="002769F7"/>
    <w:rsid w:val="00277968"/>
    <w:rsid w:val="00284D1A"/>
    <w:rsid w:val="00286AA2"/>
    <w:rsid w:val="00293AEB"/>
    <w:rsid w:val="002A0429"/>
    <w:rsid w:val="002A1D03"/>
    <w:rsid w:val="002A2EB2"/>
    <w:rsid w:val="002A3CCE"/>
    <w:rsid w:val="002A3F88"/>
    <w:rsid w:val="002A6E11"/>
    <w:rsid w:val="002B497D"/>
    <w:rsid w:val="002B7F02"/>
    <w:rsid w:val="002D33A3"/>
    <w:rsid w:val="002D3EF8"/>
    <w:rsid w:val="002E19C9"/>
    <w:rsid w:val="002E2A7E"/>
    <w:rsid w:val="002E6522"/>
    <w:rsid w:val="002F337D"/>
    <w:rsid w:val="002F3402"/>
    <w:rsid w:val="002F4B49"/>
    <w:rsid w:val="002F5283"/>
    <w:rsid w:val="0030532B"/>
    <w:rsid w:val="0031099D"/>
    <w:rsid w:val="003159A6"/>
    <w:rsid w:val="003236A5"/>
    <w:rsid w:val="00323E2C"/>
    <w:rsid w:val="00330CE3"/>
    <w:rsid w:val="003350D6"/>
    <w:rsid w:val="0034076C"/>
    <w:rsid w:val="00340FB1"/>
    <w:rsid w:val="00346433"/>
    <w:rsid w:val="00352061"/>
    <w:rsid w:val="00352DBD"/>
    <w:rsid w:val="00353FE0"/>
    <w:rsid w:val="0035768A"/>
    <w:rsid w:val="00360BB6"/>
    <w:rsid w:val="0036625F"/>
    <w:rsid w:val="00367A6A"/>
    <w:rsid w:val="00374AE8"/>
    <w:rsid w:val="00382B86"/>
    <w:rsid w:val="00385DF6"/>
    <w:rsid w:val="003871BB"/>
    <w:rsid w:val="00387706"/>
    <w:rsid w:val="00390CE2"/>
    <w:rsid w:val="003A0E9B"/>
    <w:rsid w:val="003A6059"/>
    <w:rsid w:val="003B2298"/>
    <w:rsid w:val="003B7533"/>
    <w:rsid w:val="003C26DE"/>
    <w:rsid w:val="003D15BD"/>
    <w:rsid w:val="003D4A68"/>
    <w:rsid w:val="003F10BB"/>
    <w:rsid w:val="003F157D"/>
    <w:rsid w:val="003F78D5"/>
    <w:rsid w:val="00400507"/>
    <w:rsid w:val="00400F5D"/>
    <w:rsid w:val="004042B6"/>
    <w:rsid w:val="004074DD"/>
    <w:rsid w:val="00410709"/>
    <w:rsid w:val="00412A24"/>
    <w:rsid w:val="00415396"/>
    <w:rsid w:val="00423671"/>
    <w:rsid w:val="00427052"/>
    <w:rsid w:val="00431CD6"/>
    <w:rsid w:val="004325BA"/>
    <w:rsid w:val="0043306F"/>
    <w:rsid w:val="0043394D"/>
    <w:rsid w:val="00435257"/>
    <w:rsid w:val="004403F1"/>
    <w:rsid w:val="00440643"/>
    <w:rsid w:val="00440BD3"/>
    <w:rsid w:val="004415A6"/>
    <w:rsid w:val="00442CB2"/>
    <w:rsid w:val="0044319C"/>
    <w:rsid w:val="004449DE"/>
    <w:rsid w:val="00444DFD"/>
    <w:rsid w:val="00447EFE"/>
    <w:rsid w:val="00452DB1"/>
    <w:rsid w:val="00454A6F"/>
    <w:rsid w:val="004740E2"/>
    <w:rsid w:val="004851F6"/>
    <w:rsid w:val="00491364"/>
    <w:rsid w:val="004913DE"/>
    <w:rsid w:val="00492274"/>
    <w:rsid w:val="00494E2E"/>
    <w:rsid w:val="004965AC"/>
    <w:rsid w:val="004A2C33"/>
    <w:rsid w:val="004A4AAD"/>
    <w:rsid w:val="004B23A8"/>
    <w:rsid w:val="004B51E0"/>
    <w:rsid w:val="004B55C7"/>
    <w:rsid w:val="004B5B61"/>
    <w:rsid w:val="004B5C8B"/>
    <w:rsid w:val="004C1B44"/>
    <w:rsid w:val="004C2F0A"/>
    <w:rsid w:val="004C47E3"/>
    <w:rsid w:val="004C486C"/>
    <w:rsid w:val="004C52B8"/>
    <w:rsid w:val="004C5736"/>
    <w:rsid w:val="004C6F8A"/>
    <w:rsid w:val="004D05D5"/>
    <w:rsid w:val="004E40FF"/>
    <w:rsid w:val="004E64C2"/>
    <w:rsid w:val="004E667E"/>
    <w:rsid w:val="004E7015"/>
    <w:rsid w:val="004F2FE4"/>
    <w:rsid w:val="00502900"/>
    <w:rsid w:val="00513C3A"/>
    <w:rsid w:val="00515AD9"/>
    <w:rsid w:val="00517763"/>
    <w:rsid w:val="0052731C"/>
    <w:rsid w:val="00527937"/>
    <w:rsid w:val="00530FF5"/>
    <w:rsid w:val="00533DD5"/>
    <w:rsid w:val="00534651"/>
    <w:rsid w:val="00536844"/>
    <w:rsid w:val="005369C0"/>
    <w:rsid w:val="00542F68"/>
    <w:rsid w:val="005469BA"/>
    <w:rsid w:val="00546B12"/>
    <w:rsid w:val="00547381"/>
    <w:rsid w:val="005512C4"/>
    <w:rsid w:val="005531C8"/>
    <w:rsid w:val="00553464"/>
    <w:rsid w:val="00554301"/>
    <w:rsid w:val="0055458B"/>
    <w:rsid w:val="00554C68"/>
    <w:rsid w:val="00564787"/>
    <w:rsid w:val="0056490D"/>
    <w:rsid w:val="00570DDC"/>
    <w:rsid w:val="005773B7"/>
    <w:rsid w:val="00591082"/>
    <w:rsid w:val="00595F9E"/>
    <w:rsid w:val="005A0C71"/>
    <w:rsid w:val="005A3C9C"/>
    <w:rsid w:val="005A6953"/>
    <w:rsid w:val="005A6A14"/>
    <w:rsid w:val="005B13B0"/>
    <w:rsid w:val="005B327A"/>
    <w:rsid w:val="005B5D63"/>
    <w:rsid w:val="005B60D8"/>
    <w:rsid w:val="005B73D8"/>
    <w:rsid w:val="005C1445"/>
    <w:rsid w:val="005C50F8"/>
    <w:rsid w:val="005C79E1"/>
    <w:rsid w:val="005D14E0"/>
    <w:rsid w:val="005D35B6"/>
    <w:rsid w:val="005D7137"/>
    <w:rsid w:val="005E0F69"/>
    <w:rsid w:val="005E4151"/>
    <w:rsid w:val="005F24FC"/>
    <w:rsid w:val="005F3DBE"/>
    <w:rsid w:val="005F3F2B"/>
    <w:rsid w:val="005F4DF2"/>
    <w:rsid w:val="005F7057"/>
    <w:rsid w:val="005F714C"/>
    <w:rsid w:val="00601C5B"/>
    <w:rsid w:val="00602727"/>
    <w:rsid w:val="006061F9"/>
    <w:rsid w:val="00607152"/>
    <w:rsid w:val="00612906"/>
    <w:rsid w:val="0061484A"/>
    <w:rsid w:val="00616F85"/>
    <w:rsid w:val="00620C75"/>
    <w:rsid w:val="006218BB"/>
    <w:rsid w:val="00621BF9"/>
    <w:rsid w:val="00623D20"/>
    <w:rsid w:val="00627C86"/>
    <w:rsid w:val="00643427"/>
    <w:rsid w:val="006434B5"/>
    <w:rsid w:val="006465C2"/>
    <w:rsid w:val="00646EE8"/>
    <w:rsid w:val="00646F9F"/>
    <w:rsid w:val="00647D1A"/>
    <w:rsid w:val="00651975"/>
    <w:rsid w:val="00654778"/>
    <w:rsid w:val="00654A61"/>
    <w:rsid w:val="00664C17"/>
    <w:rsid w:val="006657A3"/>
    <w:rsid w:val="00665F74"/>
    <w:rsid w:val="006670B8"/>
    <w:rsid w:val="00671E53"/>
    <w:rsid w:val="0067287C"/>
    <w:rsid w:val="00672FD4"/>
    <w:rsid w:val="00673D7F"/>
    <w:rsid w:val="00674432"/>
    <w:rsid w:val="0067501D"/>
    <w:rsid w:val="00677C53"/>
    <w:rsid w:val="00677CB9"/>
    <w:rsid w:val="0068138E"/>
    <w:rsid w:val="00694343"/>
    <w:rsid w:val="00696B80"/>
    <w:rsid w:val="006A0028"/>
    <w:rsid w:val="006A18D4"/>
    <w:rsid w:val="006A47E4"/>
    <w:rsid w:val="006B11AC"/>
    <w:rsid w:val="006B125D"/>
    <w:rsid w:val="006B48F3"/>
    <w:rsid w:val="006B6A83"/>
    <w:rsid w:val="006B7E14"/>
    <w:rsid w:val="006C2027"/>
    <w:rsid w:val="006D1C18"/>
    <w:rsid w:val="006D4A8F"/>
    <w:rsid w:val="006D505C"/>
    <w:rsid w:val="006E4A09"/>
    <w:rsid w:val="006E519F"/>
    <w:rsid w:val="006E641B"/>
    <w:rsid w:val="006F1EFE"/>
    <w:rsid w:val="006F259E"/>
    <w:rsid w:val="006F515D"/>
    <w:rsid w:val="006F6DC7"/>
    <w:rsid w:val="006F6F75"/>
    <w:rsid w:val="007057A9"/>
    <w:rsid w:val="00707014"/>
    <w:rsid w:val="007070C6"/>
    <w:rsid w:val="00707F04"/>
    <w:rsid w:val="0071387D"/>
    <w:rsid w:val="00716054"/>
    <w:rsid w:val="007332AB"/>
    <w:rsid w:val="00734221"/>
    <w:rsid w:val="007417FD"/>
    <w:rsid w:val="007479AA"/>
    <w:rsid w:val="007501DC"/>
    <w:rsid w:val="0075030B"/>
    <w:rsid w:val="0075149C"/>
    <w:rsid w:val="007572DD"/>
    <w:rsid w:val="00765DDA"/>
    <w:rsid w:val="00771517"/>
    <w:rsid w:val="007719D4"/>
    <w:rsid w:val="00775EAD"/>
    <w:rsid w:val="0077629D"/>
    <w:rsid w:val="00776AB5"/>
    <w:rsid w:val="00780441"/>
    <w:rsid w:val="00784BE3"/>
    <w:rsid w:val="007852F1"/>
    <w:rsid w:val="00786958"/>
    <w:rsid w:val="00791021"/>
    <w:rsid w:val="00794618"/>
    <w:rsid w:val="007A07D7"/>
    <w:rsid w:val="007A2A1E"/>
    <w:rsid w:val="007A2F67"/>
    <w:rsid w:val="007A773F"/>
    <w:rsid w:val="007B6608"/>
    <w:rsid w:val="007C40FE"/>
    <w:rsid w:val="007D1189"/>
    <w:rsid w:val="007D1F76"/>
    <w:rsid w:val="007D50EA"/>
    <w:rsid w:val="007D6427"/>
    <w:rsid w:val="007E0E50"/>
    <w:rsid w:val="007E1546"/>
    <w:rsid w:val="007E5092"/>
    <w:rsid w:val="007F5791"/>
    <w:rsid w:val="0080041B"/>
    <w:rsid w:val="008034F1"/>
    <w:rsid w:val="008072BD"/>
    <w:rsid w:val="008075B4"/>
    <w:rsid w:val="00821ACD"/>
    <w:rsid w:val="008224C0"/>
    <w:rsid w:val="008305A9"/>
    <w:rsid w:val="00831324"/>
    <w:rsid w:val="00835AE4"/>
    <w:rsid w:val="0084426B"/>
    <w:rsid w:val="00847EE1"/>
    <w:rsid w:val="00850181"/>
    <w:rsid w:val="00850B5A"/>
    <w:rsid w:val="00855DBA"/>
    <w:rsid w:val="00856836"/>
    <w:rsid w:val="0086031A"/>
    <w:rsid w:val="0086781D"/>
    <w:rsid w:val="0087600D"/>
    <w:rsid w:val="008810F3"/>
    <w:rsid w:val="008817E8"/>
    <w:rsid w:val="0088328E"/>
    <w:rsid w:val="008832FA"/>
    <w:rsid w:val="0088397B"/>
    <w:rsid w:val="008856B6"/>
    <w:rsid w:val="008864EF"/>
    <w:rsid w:val="00890175"/>
    <w:rsid w:val="008905E3"/>
    <w:rsid w:val="00893BC6"/>
    <w:rsid w:val="00897B71"/>
    <w:rsid w:val="008A10D3"/>
    <w:rsid w:val="008A496C"/>
    <w:rsid w:val="008A7909"/>
    <w:rsid w:val="008B235A"/>
    <w:rsid w:val="008B37DD"/>
    <w:rsid w:val="008B5843"/>
    <w:rsid w:val="008C1613"/>
    <w:rsid w:val="008C1B1F"/>
    <w:rsid w:val="008C4B2C"/>
    <w:rsid w:val="008D0DE7"/>
    <w:rsid w:val="008D3584"/>
    <w:rsid w:val="008D4693"/>
    <w:rsid w:val="008E0213"/>
    <w:rsid w:val="008E1013"/>
    <w:rsid w:val="008E51E0"/>
    <w:rsid w:val="008E7D5C"/>
    <w:rsid w:val="008F542D"/>
    <w:rsid w:val="00902997"/>
    <w:rsid w:val="00910397"/>
    <w:rsid w:val="00910BE8"/>
    <w:rsid w:val="0091151D"/>
    <w:rsid w:val="0091434B"/>
    <w:rsid w:val="00922A3D"/>
    <w:rsid w:val="00922BC9"/>
    <w:rsid w:val="00922FB8"/>
    <w:rsid w:val="00927900"/>
    <w:rsid w:val="00933C9A"/>
    <w:rsid w:val="00936A3D"/>
    <w:rsid w:val="00937034"/>
    <w:rsid w:val="009409A6"/>
    <w:rsid w:val="00941EF9"/>
    <w:rsid w:val="00944E51"/>
    <w:rsid w:val="00950000"/>
    <w:rsid w:val="009528D7"/>
    <w:rsid w:val="00966510"/>
    <w:rsid w:val="00967CE1"/>
    <w:rsid w:val="00976FDA"/>
    <w:rsid w:val="0098276C"/>
    <w:rsid w:val="0098423B"/>
    <w:rsid w:val="00984EB5"/>
    <w:rsid w:val="00985D51"/>
    <w:rsid w:val="009915DD"/>
    <w:rsid w:val="0099272B"/>
    <w:rsid w:val="00995EC0"/>
    <w:rsid w:val="009A1EC1"/>
    <w:rsid w:val="009A45BB"/>
    <w:rsid w:val="009B17F0"/>
    <w:rsid w:val="009B4A6C"/>
    <w:rsid w:val="009D6CE7"/>
    <w:rsid w:val="009D6DF6"/>
    <w:rsid w:val="009D709E"/>
    <w:rsid w:val="009E679A"/>
    <w:rsid w:val="009E7CDC"/>
    <w:rsid w:val="00A046A9"/>
    <w:rsid w:val="00A15A9D"/>
    <w:rsid w:val="00A21F93"/>
    <w:rsid w:val="00A22898"/>
    <w:rsid w:val="00A230FC"/>
    <w:rsid w:val="00A236AD"/>
    <w:rsid w:val="00A30D6D"/>
    <w:rsid w:val="00A3282A"/>
    <w:rsid w:val="00A33534"/>
    <w:rsid w:val="00A33E4E"/>
    <w:rsid w:val="00A33F02"/>
    <w:rsid w:val="00A34220"/>
    <w:rsid w:val="00A34A44"/>
    <w:rsid w:val="00A34C6D"/>
    <w:rsid w:val="00A355E7"/>
    <w:rsid w:val="00A359EF"/>
    <w:rsid w:val="00A366F4"/>
    <w:rsid w:val="00A41EC7"/>
    <w:rsid w:val="00A4628D"/>
    <w:rsid w:val="00A46D7D"/>
    <w:rsid w:val="00A47330"/>
    <w:rsid w:val="00A47A00"/>
    <w:rsid w:val="00A53113"/>
    <w:rsid w:val="00A5658E"/>
    <w:rsid w:val="00A56694"/>
    <w:rsid w:val="00A609D8"/>
    <w:rsid w:val="00A618EB"/>
    <w:rsid w:val="00A66095"/>
    <w:rsid w:val="00A67F37"/>
    <w:rsid w:val="00A717CC"/>
    <w:rsid w:val="00A71CC0"/>
    <w:rsid w:val="00A74B06"/>
    <w:rsid w:val="00A76A43"/>
    <w:rsid w:val="00A777C5"/>
    <w:rsid w:val="00A8012D"/>
    <w:rsid w:val="00A814FC"/>
    <w:rsid w:val="00A82639"/>
    <w:rsid w:val="00A8524C"/>
    <w:rsid w:val="00A857BA"/>
    <w:rsid w:val="00A9127E"/>
    <w:rsid w:val="00A959A2"/>
    <w:rsid w:val="00AA13FA"/>
    <w:rsid w:val="00AA1AF7"/>
    <w:rsid w:val="00AB16AC"/>
    <w:rsid w:val="00AB5014"/>
    <w:rsid w:val="00AB6E57"/>
    <w:rsid w:val="00AB736A"/>
    <w:rsid w:val="00AC355E"/>
    <w:rsid w:val="00AD05F1"/>
    <w:rsid w:val="00AD4A5A"/>
    <w:rsid w:val="00AD5788"/>
    <w:rsid w:val="00AE6B14"/>
    <w:rsid w:val="00AF625F"/>
    <w:rsid w:val="00AF768F"/>
    <w:rsid w:val="00B0421C"/>
    <w:rsid w:val="00B12D20"/>
    <w:rsid w:val="00B22A6A"/>
    <w:rsid w:val="00B22DF8"/>
    <w:rsid w:val="00B3014E"/>
    <w:rsid w:val="00B30E23"/>
    <w:rsid w:val="00B312E9"/>
    <w:rsid w:val="00B3223B"/>
    <w:rsid w:val="00B42D39"/>
    <w:rsid w:val="00B43B61"/>
    <w:rsid w:val="00B44B08"/>
    <w:rsid w:val="00B505C9"/>
    <w:rsid w:val="00B51177"/>
    <w:rsid w:val="00B55DBA"/>
    <w:rsid w:val="00B6317F"/>
    <w:rsid w:val="00B644CD"/>
    <w:rsid w:val="00B64590"/>
    <w:rsid w:val="00B770FC"/>
    <w:rsid w:val="00B81899"/>
    <w:rsid w:val="00B8293C"/>
    <w:rsid w:val="00B96B04"/>
    <w:rsid w:val="00B96C4A"/>
    <w:rsid w:val="00BA1447"/>
    <w:rsid w:val="00BA1968"/>
    <w:rsid w:val="00BA200C"/>
    <w:rsid w:val="00BA6239"/>
    <w:rsid w:val="00BB2E6A"/>
    <w:rsid w:val="00BB51DA"/>
    <w:rsid w:val="00BC0CB6"/>
    <w:rsid w:val="00BC5E5C"/>
    <w:rsid w:val="00BD0EEC"/>
    <w:rsid w:val="00BD10F4"/>
    <w:rsid w:val="00BD18AC"/>
    <w:rsid w:val="00BD21B8"/>
    <w:rsid w:val="00BD342D"/>
    <w:rsid w:val="00BE18D7"/>
    <w:rsid w:val="00BE68C3"/>
    <w:rsid w:val="00BE6AD2"/>
    <w:rsid w:val="00BE7268"/>
    <w:rsid w:val="00BF0D11"/>
    <w:rsid w:val="00BF1CED"/>
    <w:rsid w:val="00BF2691"/>
    <w:rsid w:val="00BF42BA"/>
    <w:rsid w:val="00BF4E14"/>
    <w:rsid w:val="00C00FD1"/>
    <w:rsid w:val="00C018CF"/>
    <w:rsid w:val="00C01F63"/>
    <w:rsid w:val="00C10EC5"/>
    <w:rsid w:val="00C1125C"/>
    <w:rsid w:val="00C17AF9"/>
    <w:rsid w:val="00C201DB"/>
    <w:rsid w:val="00C25247"/>
    <w:rsid w:val="00C30DAE"/>
    <w:rsid w:val="00C30FE9"/>
    <w:rsid w:val="00C40C62"/>
    <w:rsid w:val="00C43184"/>
    <w:rsid w:val="00C436E5"/>
    <w:rsid w:val="00C46655"/>
    <w:rsid w:val="00C47ADD"/>
    <w:rsid w:val="00C605A8"/>
    <w:rsid w:val="00C60CEF"/>
    <w:rsid w:val="00C61DF2"/>
    <w:rsid w:val="00C61FA0"/>
    <w:rsid w:val="00C656CA"/>
    <w:rsid w:val="00C73A5A"/>
    <w:rsid w:val="00C75EEB"/>
    <w:rsid w:val="00C809D8"/>
    <w:rsid w:val="00C848C0"/>
    <w:rsid w:val="00C8661B"/>
    <w:rsid w:val="00C974A6"/>
    <w:rsid w:val="00C979B9"/>
    <w:rsid w:val="00CA043F"/>
    <w:rsid w:val="00CA430E"/>
    <w:rsid w:val="00CA67DC"/>
    <w:rsid w:val="00CA7D15"/>
    <w:rsid w:val="00CA7FE1"/>
    <w:rsid w:val="00CB2727"/>
    <w:rsid w:val="00CB7A49"/>
    <w:rsid w:val="00CC3C10"/>
    <w:rsid w:val="00CC4EB5"/>
    <w:rsid w:val="00CC4FA6"/>
    <w:rsid w:val="00CC6C9E"/>
    <w:rsid w:val="00CD174D"/>
    <w:rsid w:val="00CD32AC"/>
    <w:rsid w:val="00CE0644"/>
    <w:rsid w:val="00CE1412"/>
    <w:rsid w:val="00CE1A88"/>
    <w:rsid w:val="00CF159E"/>
    <w:rsid w:val="00CF1916"/>
    <w:rsid w:val="00CF27F2"/>
    <w:rsid w:val="00CF303F"/>
    <w:rsid w:val="00CF3E21"/>
    <w:rsid w:val="00D05BA6"/>
    <w:rsid w:val="00D16288"/>
    <w:rsid w:val="00D20FBA"/>
    <w:rsid w:val="00D222BB"/>
    <w:rsid w:val="00D233DB"/>
    <w:rsid w:val="00D25469"/>
    <w:rsid w:val="00D31FD0"/>
    <w:rsid w:val="00D32F75"/>
    <w:rsid w:val="00D43BCA"/>
    <w:rsid w:val="00D43BF7"/>
    <w:rsid w:val="00D50DCC"/>
    <w:rsid w:val="00D521EB"/>
    <w:rsid w:val="00D56107"/>
    <w:rsid w:val="00D56DCC"/>
    <w:rsid w:val="00D6033B"/>
    <w:rsid w:val="00D62B69"/>
    <w:rsid w:val="00D6350A"/>
    <w:rsid w:val="00D6426E"/>
    <w:rsid w:val="00D65519"/>
    <w:rsid w:val="00D8262F"/>
    <w:rsid w:val="00D83E28"/>
    <w:rsid w:val="00D84071"/>
    <w:rsid w:val="00D85854"/>
    <w:rsid w:val="00D87200"/>
    <w:rsid w:val="00D96B58"/>
    <w:rsid w:val="00DA3D4E"/>
    <w:rsid w:val="00DA4024"/>
    <w:rsid w:val="00DB69CE"/>
    <w:rsid w:val="00DC518F"/>
    <w:rsid w:val="00DD0648"/>
    <w:rsid w:val="00DD187A"/>
    <w:rsid w:val="00DD1F31"/>
    <w:rsid w:val="00DD29B8"/>
    <w:rsid w:val="00DD72AF"/>
    <w:rsid w:val="00DD77B0"/>
    <w:rsid w:val="00DD78DF"/>
    <w:rsid w:val="00DE0DC6"/>
    <w:rsid w:val="00DF0966"/>
    <w:rsid w:val="00E03E62"/>
    <w:rsid w:val="00E059E5"/>
    <w:rsid w:val="00E10099"/>
    <w:rsid w:val="00E104F7"/>
    <w:rsid w:val="00E15EB1"/>
    <w:rsid w:val="00E2312A"/>
    <w:rsid w:val="00E23DBA"/>
    <w:rsid w:val="00E30369"/>
    <w:rsid w:val="00E3067E"/>
    <w:rsid w:val="00E3412E"/>
    <w:rsid w:val="00E34BBE"/>
    <w:rsid w:val="00E40F31"/>
    <w:rsid w:val="00E42620"/>
    <w:rsid w:val="00E4391C"/>
    <w:rsid w:val="00E50551"/>
    <w:rsid w:val="00E531C4"/>
    <w:rsid w:val="00E53E82"/>
    <w:rsid w:val="00E61B30"/>
    <w:rsid w:val="00E6493E"/>
    <w:rsid w:val="00E70368"/>
    <w:rsid w:val="00E723E5"/>
    <w:rsid w:val="00E7249D"/>
    <w:rsid w:val="00E73304"/>
    <w:rsid w:val="00E748CC"/>
    <w:rsid w:val="00E752BE"/>
    <w:rsid w:val="00E75D35"/>
    <w:rsid w:val="00E810E5"/>
    <w:rsid w:val="00E82C19"/>
    <w:rsid w:val="00E84FB1"/>
    <w:rsid w:val="00E86804"/>
    <w:rsid w:val="00E8680A"/>
    <w:rsid w:val="00E90BE1"/>
    <w:rsid w:val="00E91B9E"/>
    <w:rsid w:val="00E93AF6"/>
    <w:rsid w:val="00E9583E"/>
    <w:rsid w:val="00EB2122"/>
    <w:rsid w:val="00EB2B93"/>
    <w:rsid w:val="00EB6B1A"/>
    <w:rsid w:val="00EB6D65"/>
    <w:rsid w:val="00EC2178"/>
    <w:rsid w:val="00EC32AC"/>
    <w:rsid w:val="00EC4167"/>
    <w:rsid w:val="00EC6F74"/>
    <w:rsid w:val="00ED0C33"/>
    <w:rsid w:val="00ED1620"/>
    <w:rsid w:val="00ED2F79"/>
    <w:rsid w:val="00ED31CC"/>
    <w:rsid w:val="00ED395D"/>
    <w:rsid w:val="00ED3A04"/>
    <w:rsid w:val="00ED46BA"/>
    <w:rsid w:val="00ED4F88"/>
    <w:rsid w:val="00EE073A"/>
    <w:rsid w:val="00EE1A45"/>
    <w:rsid w:val="00EE2937"/>
    <w:rsid w:val="00EE31B9"/>
    <w:rsid w:val="00EE60DE"/>
    <w:rsid w:val="00EE68B1"/>
    <w:rsid w:val="00EF781D"/>
    <w:rsid w:val="00F01137"/>
    <w:rsid w:val="00F01CEA"/>
    <w:rsid w:val="00F030E4"/>
    <w:rsid w:val="00F06251"/>
    <w:rsid w:val="00F06FEB"/>
    <w:rsid w:val="00F24172"/>
    <w:rsid w:val="00F32912"/>
    <w:rsid w:val="00F340C8"/>
    <w:rsid w:val="00F40683"/>
    <w:rsid w:val="00F50EBA"/>
    <w:rsid w:val="00F52B61"/>
    <w:rsid w:val="00F53F47"/>
    <w:rsid w:val="00F6651F"/>
    <w:rsid w:val="00F70519"/>
    <w:rsid w:val="00F71BEA"/>
    <w:rsid w:val="00F747C2"/>
    <w:rsid w:val="00F75165"/>
    <w:rsid w:val="00F75B0C"/>
    <w:rsid w:val="00F81CF4"/>
    <w:rsid w:val="00F83B8C"/>
    <w:rsid w:val="00FA128A"/>
    <w:rsid w:val="00FA64D8"/>
    <w:rsid w:val="00FB4012"/>
    <w:rsid w:val="00FD2FCD"/>
    <w:rsid w:val="00FE0A85"/>
    <w:rsid w:val="00FE323D"/>
    <w:rsid w:val="00FE3F15"/>
    <w:rsid w:val="00FE4FDF"/>
    <w:rsid w:val="00FF076B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03F8"/>
    <w:rPr>
      <w:rFonts w:ascii="Arial" w:hAnsi="Arial"/>
      <w:lang w:val="fr-FR" w:eastAsia="es-ES"/>
    </w:rPr>
  </w:style>
  <w:style w:type="paragraph" w:styleId="Titre1">
    <w:name w:val="heading 1"/>
    <w:aliases w:val="HD1"/>
    <w:basedOn w:val="Normal"/>
    <w:next w:val="Corpsdetexte"/>
    <w:link w:val="Titre1Car"/>
    <w:qFormat/>
    <w:rsid w:val="006670B8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Titre2">
    <w:name w:val="heading 2"/>
    <w:aliases w:val="HD2"/>
    <w:basedOn w:val="Corpsdetexte"/>
    <w:next w:val="Corpsdetexte"/>
    <w:link w:val="Titre2Car"/>
    <w:qFormat/>
    <w:rsid w:val="006670B8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Titre3">
    <w:name w:val="heading 3"/>
    <w:basedOn w:val="Corpsdetexte"/>
    <w:next w:val="Corpsdetexte"/>
    <w:link w:val="Titre3Car"/>
    <w:qFormat/>
    <w:rsid w:val="006670B8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Titre4">
    <w:name w:val="heading 4"/>
    <w:basedOn w:val="Corpsdetexte"/>
    <w:next w:val="Corpsdetexte"/>
    <w:link w:val="Titre4Car"/>
    <w:qFormat/>
    <w:rsid w:val="006670B8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Titre5">
    <w:name w:val="heading 5"/>
    <w:basedOn w:val="Corpsdetexte"/>
    <w:next w:val="Corpsdetexte"/>
    <w:link w:val="Titre5Car"/>
    <w:qFormat/>
    <w:rsid w:val="006670B8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Titre6">
    <w:name w:val="heading 6"/>
    <w:basedOn w:val="Corpsdetexte"/>
    <w:next w:val="Corpsdetexte"/>
    <w:link w:val="Titre6Car"/>
    <w:qFormat/>
    <w:rsid w:val="006670B8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Titre7">
    <w:name w:val="heading 7"/>
    <w:basedOn w:val="Normal"/>
    <w:next w:val="Retraitnormal"/>
    <w:link w:val="Titre7Car"/>
    <w:qFormat/>
    <w:rsid w:val="006670B8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Titre8">
    <w:name w:val="heading 8"/>
    <w:basedOn w:val="Corpsdetexte"/>
    <w:next w:val="Corpsdetexte"/>
    <w:link w:val="Titre8C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Titre9">
    <w:name w:val="heading 9"/>
    <w:basedOn w:val="Corpsdetexte"/>
    <w:next w:val="Corpsdetexte"/>
    <w:link w:val="Titre9C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"/>
    <w:basedOn w:val="Normal"/>
    <w:link w:val="CorpsdetexteCar"/>
    <w:rsid w:val="006670B8"/>
    <w:pPr>
      <w:spacing w:before="120" w:after="120"/>
      <w:ind w:left="1440"/>
    </w:pPr>
  </w:style>
  <w:style w:type="paragraph" w:styleId="Retraitnormal">
    <w:name w:val="Normal Indent"/>
    <w:basedOn w:val="Normal"/>
    <w:rsid w:val="006670B8"/>
    <w:pPr>
      <w:ind w:left="720"/>
    </w:pPr>
  </w:style>
  <w:style w:type="paragraph" w:styleId="TM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M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Pieddepage">
    <w:name w:val="footer"/>
    <w:basedOn w:val="Normal"/>
    <w:link w:val="PieddepageCar"/>
    <w:rsid w:val="006670B8"/>
    <w:pPr>
      <w:tabs>
        <w:tab w:val="right" w:pos="7920"/>
      </w:tabs>
    </w:pPr>
    <w:rPr>
      <w:sz w:val="16"/>
    </w:rPr>
  </w:style>
  <w:style w:type="paragraph" w:styleId="En-tte">
    <w:name w:val="header"/>
    <w:basedOn w:val="Normal"/>
    <w:link w:val="En-tteCar"/>
    <w:rsid w:val="006670B8"/>
    <w:pPr>
      <w:tabs>
        <w:tab w:val="right" w:pos="10440"/>
      </w:tabs>
    </w:pPr>
    <w:rPr>
      <w:sz w:val="16"/>
    </w:rPr>
  </w:style>
  <w:style w:type="paragraph" w:styleId="Titre">
    <w:name w:val="Title"/>
    <w:basedOn w:val="Normal"/>
    <w:link w:val="TitreCar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Titre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Numrodepage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re"/>
    <w:rsid w:val="006670B8"/>
    <w:pPr>
      <w:ind w:left="1440"/>
    </w:pPr>
    <w:rPr>
      <w:smallCaps/>
    </w:rPr>
  </w:style>
  <w:style w:type="paragraph" w:customStyle="1" w:styleId="Note">
    <w:name w:val="Note"/>
    <w:basedOn w:val="Corpsdetexte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Corpsdetexte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Corpsdetexte"/>
    <w:rsid w:val="006670B8"/>
    <w:pPr>
      <w:numPr>
        <w:numId w:val="3"/>
      </w:numPr>
    </w:pPr>
  </w:style>
  <w:style w:type="paragraph" w:customStyle="1" w:styleId="Subject">
    <w:name w:val="Subject"/>
    <w:basedOn w:val="Corpsdetexte"/>
    <w:rsid w:val="006670B8"/>
    <w:rPr>
      <w:sz w:val="48"/>
    </w:rPr>
  </w:style>
  <w:style w:type="paragraph" w:customStyle="1" w:styleId="InfoBox">
    <w:name w:val="Info Box"/>
    <w:basedOn w:val="Corpsdetexte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M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M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M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Grilledutableau">
    <w:name w:val="Table Grid"/>
    <w:basedOn w:val="Tableau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-Accent1">
    <w:name w:val="Light Grid Accent 1"/>
    <w:aliases w:val="Infor_Standard"/>
    <w:basedOn w:val="Tableau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au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Titre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rsid w:val="006670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steclaire-Accent5">
    <w:name w:val="Light List Accent 5"/>
    <w:basedOn w:val="Tableau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Grillemoyenne3-Accent5">
    <w:name w:val="Medium Grid 3 Accent 5"/>
    <w:basedOn w:val="Tableau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Grilledetableau8">
    <w:name w:val="Table Grid 8"/>
    <w:basedOn w:val="Tableau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au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Trameclaire-Accent3">
    <w:name w:val="Light Shading Accent 3"/>
    <w:basedOn w:val="Tableau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reCar">
    <w:name w:val="Titre Car"/>
    <w:basedOn w:val="Policepardfaut"/>
    <w:link w:val="Titre"/>
    <w:rsid w:val="006670B8"/>
    <w:rPr>
      <w:rFonts w:ascii="Arial" w:hAnsi="Arial"/>
      <w:sz w:val="48"/>
      <w:lang w:val="en-US" w:eastAsia="es-ES"/>
    </w:rPr>
  </w:style>
  <w:style w:type="character" w:customStyle="1" w:styleId="CorpsdetexteCar">
    <w:name w:val="Corps de texte Car"/>
    <w:aliases w:val="body text Car,bt Car,t Car,contents Car,xPlatte tekst Car,Platte tekst Car,??2 Car,heading_txt Car,bodytxy2 Car,Body Text - Level 2 Car,body Car,Specs Car,Tempo Body Text Car,Viñeta Car,Texto independiente Car,body tesx Car,bt1 Car"/>
    <w:basedOn w:val="Policepardfaut"/>
    <w:link w:val="Corpsdetexte"/>
    <w:rsid w:val="006670B8"/>
    <w:rPr>
      <w:rFonts w:ascii="Arial" w:hAnsi="Arial"/>
      <w:lang w:val="en-US" w:eastAsia="es-ES"/>
    </w:rPr>
  </w:style>
  <w:style w:type="character" w:customStyle="1" w:styleId="PieddepageCar">
    <w:name w:val="Pied de page Car"/>
    <w:basedOn w:val="Policepardfaut"/>
    <w:link w:val="Pieddepage"/>
    <w:rsid w:val="006670B8"/>
    <w:rPr>
      <w:rFonts w:ascii="Arial" w:hAnsi="Arial"/>
      <w:sz w:val="16"/>
      <w:lang w:val="en-US" w:eastAsia="es-ES"/>
    </w:rPr>
  </w:style>
  <w:style w:type="character" w:customStyle="1" w:styleId="En-tteCar">
    <w:name w:val="En-tête Car"/>
    <w:basedOn w:val="Policepardfaut"/>
    <w:link w:val="En-tte"/>
    <w:rsid w:val="006670B8"/>
    <w:rPr>
      <w:rFonts w:ascii="Arial" w:hAnsi="Arial"/>
      <w:sz w:val="16"/>
      <w:lang w:val="en-US" w:eastAsia="es-ES"/>
    </w:rPr>
  </w:style>
  <w:style w:type="character" w:customStyle="1" w:styleId="Titre1Car">
    <w:name w:val="Titre 1 Car"/>
    <w:aliases w:val="HD1 Car"/>
    <w:basedOn w:val="Policepardfaut"/>
    <w:link w:val="Titre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Titre2Car">
    <w:name w:val="Titre 2 Car"/>
    <w:aliases w:val="HD2 Car"/>
    <w:basedOn w:val="Policepardfaut"/>
    <w:link w:val="Titre2"/>
    <w:rsid w:val="006670B8"/>
    <w:rPr>
      <w:rFonts w:ascii="Arial" w:hAnsi="Arial"/>
      <w:b/>
      <w:sz w:val="28"/>
      <w:lang w:val="en-US" w:eastAsia="es-ES"/>
    </w:rPr>
  </w:style>
  <w:style w:type="character" w:customStyle="1" w:styleId="Titre3Car">
    <w:name w:val="Titre 3 Car"/>
    <w:basedOn w:val="Policepardfaut"/>
    <w:link w:val="Titre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Titre4Car">
    <w:name w:val="Titre 4 Car"/>
    <w:basedOn w:val="Policepardfaut"/>
    <w:link w:val="Titre4"/>
    <w:rsid w:val="006670B8"/>
    <w:rPr>
      <w:rFonts w:ascii="Arial" w:hAnsi="Arial"/>
      <w:b/>
      <w:sz w:val="24"/>
      <w:lang w:val="en-US" w:eastAsia="es-ES"/>
    </w:rPr>
  </w:style>
  <w:style w:type="character" w:customStyle="1" w:styleId="Titre5Car">
    <w:name w:val="Titre 5 Car"/>
    <w:basedOn w:val="Policepardfaut"/>
    <w:link w:val="Titre5"/>
    <w:rsid w:val="006670B8"/>
    <w:rPr>
      <w:rFonts w:ascii="Arial" w:hAnsi="Arial"/>
      <w:b/>
      <w:caps/>
      <w:lang w:val="en-US" w:eastAsia="es-ES"/>
    </w:rPr>
  </w:style>
  <w:style w:type="character" w:customStyle="1" w:styleId="Titre6Car">
    <w:name w:val="Titre 6 Car"/>
    <w:basedOn w:val="Policepardfaut"/>
    <w:link w:val="Titre6"/>
    <w:rsid w:val="006670B8"/>
    <w:rPr>
      <w:rFonts w:ascii="Arial" w:hAnsi="Arial"/>
      <w:b/>
      <w:lang w:val="en-US" w:eastAsia="es-ES"/>
    </w:rPr>
  </w:style>
  <w:style w:type="character" w:customStyle="1" w:styleId="Titre7Car">
    <w:name w:val="Titre 7 Car"/>
    <w:basedOn w:val="Policepardfaut"/>
    <w:link w:val="Titre7"/>
    <w:rsid w:val="006670B8"/>
    <w:rPr>
      <w:rFonts w:ascii="Times" w:hAnsi="Times"/>
      <w:i/>
      <w:lang w:val="en-US" w:eastAsia="es-ES"/>
    </w:rPr>
  </w:style>
  <w:style w:type="character" w:customStyle="1" w:styleId="Titre8Car">
    <w:name w:val="Titre 8 Car"/>
    <w:basedOn w:val="Policepardfaut"/>
    <w:link w:val="Titre8"/>
    <w:rsid w:val="006670B8"/>
    <w:rPr>
      <w:rFonts w:ascii="Arial" w:hAnsi="Arial"/>
      <w:b/>
      <w:lang w:val="en-US" w:eastAsia="es-ES"/>
    </w:rPr>
  </w:style>
  <w:style w:type="character" w:customStyle="1" w:styleId="Titre9Car">
    <w:name w:val="Titre 9 Car"/>
    <w:basedOn w:val="Policepardfaut"/>
    <w:link w:val="Titre9"/>
    <w:rsid w:val="006670B8"/>
    <w:rPr>
      <w:rFonts w:ascii="Arial" w:hAnsi="Arial"/>
      <w:b/>
      <w:i/>
      <w:lang w:val="en-US" w:eastAsia="es-ES"/>
    </w:rPr>
  </w:style>
  <w:style w:type="character" w:styleId="Marquedecommentaire">
    <w:name w:val="annotation reference"/>
    <w:basedOn w:val="Policepardfaut"/>
    <w:uiPriority w:val="99"/>
    <w:unhideWhenUsed/>
    <w:rsid w:val="006670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670B8"/>
  </w:style>
  <w:style w:type="character" w:customStyle="1" w:styleId="CommentaireCar">
    <w:name w:val="Commentaire Car"/>
    <w:basedOn w:val="Policepardfaut"/>
    <w:link w:val="Commentaire"/>
    <w:uiPriority w:val="99"/>
    <w:rsid w:val="006670B8"/>
    <w:rPr>
      <w:rFonts w:ascii="Arial" w:hAnsi="Arial"/>
      <w:lang w:val="en-US" w:eastAsia="es-E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unhideWhenUsed/>
    <w:rsid w:val="006670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Textedelespacerserv">
    <w:name w:val="Placeholder Text"/>
    <w:basedOn w:val="Policepardfaut"/>
    <w:uiPriority w:val="99"/>
    <w:semiHidden/>
    <w:rsid w:val="001A6B21"/>
    <w:rPr>
      <w:color w:val="80808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Lienhypertexte">
    <w:name w:val="Hyperlink"/>
    <w:basedOn w:val="Policepardfaut"/>
    <w:uiPriority w:val="99"/>
    <w:unhideWhenUsed/>
    <w:rsid w:val="001F61FA"/>
    <w:rPr>
      <w:color w:val="0000FF" w:themeColor="hyperlink"/>
      <w:u w:val="single"/>
    </w:rPr>
  </w:style>
  <w:style w:type="table" w:styleId="Tableausimple1">
    <w:name w:val="Plain Table 1"/>
    <w:basedOn w:val="Tableau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phedeliste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lev">
    <w:name w:val="Strong"/>
    <w:basedOn w:val="Policepardfaut"/>
    <w:uiPriority w:val="22"/>
    <w:qFormat/>
    <w:rsid w:val="008E0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Textedelespacerserv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6513"/>
    <w:rsid w:val="00147FEC"/>
    <w:rsid w:val="001A62B7"/>
    <w:rsid w:val="001F038C"/>
    <w:rsid w:val="0023769B"/>
    <w:rsid w:val="00265252"/>
    <w:rsid w:val="00273A5D"/>
    <w:rsid w:val="002C3121"/>
    <w:rsid w:val="002E19C9"/>
    <w:rsid w:val="002F0AAB"/>
    <w:rsid w:val="0030597D"/>
    <w:rsid w:val="0034076C"/>
    <w:rsid w:val="00343B13"/>
    <w:rsid w:val="003714D1"/>
    <w:rsid w:val="003A6913"/>
    <w:rsid w:val="003B3904"/>
    <w:rsid w:val="003B4A1B"/>
    <w:rsid w:val="003E096F"/>
    <w:rsid w:val="003E0DD6"/>
    <w:rsid w:val="003F0F0F"/>
    <w:rsid w:val="00426C10"/>
    <w:rsid w:val="00435257"/>
    <w:rsid w:val="004A4649"/>
    <w:rsid w:val="004B5B61"/>
    <w:rsid w:val="004D4A1F"/>
    <w:rsid w:val="004F6031"/>
    <w:rsid w:val="005250FF"/>
    <w:rsid w:val="00591082"/>
    <w:rsid w:val="005D4CAC"/>
    <w:rsid w:val="005D617D"/>
    <w:rsid w:val="005D72BD"/>
    <w:rsid w:val="005E4E92"/>
    <w:rsid w:val="006061F9"/>
    <w:rsid w:val="006218BB"/>
    <w:rsid w:val="00625466"/>
    <w:rsid w:val="00645712"/>
    <w:rsid w:val="00664C17"/>
    <w:rsid w:val="0066567A"/>
    <w:rsid w:val="0068138E"/>
    <w:rsid w:val="006839CF"/>
    <w:rsid w:val="006A1132"/>
    <w:rsid w:val="006B7E14"/>
    <w:rsid w:val="006D1C18"/>
    <w:rsid w:val="006E3A39"/>
    <w:rsid w:val="006E71C3"/>
    <w:rsid w:val="00707014"/>
    <w:rsid w:val="00722DAF"/>
    <w:rsid w:val="00735AC7"/>
    <w:rsid w:val="0075149C"/>
    <w:rsid w:val="00754F44"/>
    <w:rsid w:val="00765DDA"/>
    <w:rsid w:val="00774973"/>
    <w:rsid w:val="00776FD2"/>
    <w:rsid w:val="00777DB7"/>
    <w:rsid w:val="00794552"/>
    <w:rsid w:val="00796F59"/>
    <w:rsid w:val="007F0141"/>
    <w:rsid w:val="008253E6"/>
    <w:rsid w:val="00872B30"/>
    <w:rsid w:val="00883696"/>
    <w:rsid w:val="008A6141"/>
    <w:rsid w:val="008A7D45"/>
    <w:rsid w:val="008B5843"/>
    <w:rsid w:val="008C4AD5"/>
    <w:rsid w:val="008C4B2C"/>
    <w:rsid w:val="008D77F8"/>
    <w:rsid w:val="00912474"/>
    <w:rsid w:val="00937AA3"/>
    <w:rsid w:val="009B61A0"/>
    <w:rsid w:val="00A01479"/>
    <w:rsid w:val="00A048BF"/>
    <w:rsid w:val="00A34220"/>
    <w:rsid w:val="00A72C86"/>
    <w:rsid w:val="00B30EE4"/>
    <w:rsid w:val="00B64221"/>
    <w:rsid w:val="00BB2133"/>
    <w:rsid w:val="00BD342D"/>
    <w:rsid w:val="00BE68C9"/>
    <w:rsid w:val="00C01F63"/>
    <w:rsid w:val="00C27A1D"/>
    <w:rsid w:val="00C45279"/>
    <w:rsid w:val="00C55B77"/>
    <w:rsid w:val="00CE61DD"/>
    <w:rsid w:val="00CF1916"/>
    <w:rsid w:val="00D20FBA"/>
    <w:rsid w:val="00D36C84"/>
    <w:rsid w:val="00D96B58"/>
    <w:rsid w:val="00DA2B69"/>
    <w:rsid w:val="00DA34DC"/>
    <w:rsid w:val="00DD3C9F"/>
    <w:rsid w:val="00DE7F7A"/>
    <w:rsid w:val="00ED395D"/>
    <w:rsid w:val="00EE60DE"/>
    <w:rsid w:val="00F32054"/>
    <w:rsid w:val="00F5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Props1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839</TotalTime>
  <Pages>23</Pages>
  <Words>2551</Words>
  <Characters>14547</Characters>
  <Application>Microsoft Office Word</Application>
  <DocSecurity>0</DocSecurity>
  <Lines>121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DES-020 Spécification de Conception</vt:lpstr>
      <vt:lpstr>DES-020 Spécification de Conception</vt:lpstr>
    </vt:vector>
  </TitlesOfParts>
  <Company>Infor</Company>
  <LinksUpToDate>false</LinksUpToDate>
  <CharactersWithSpaces>17064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Kintana Manoa Mirantsoa ANDRIAMBOLOLONA</cp:lastModifiedBy>
  <cp:revision>198</cp:revision>
  <cp:lastPrinted>2013-08-14T02:04:00Z</cp:lastPrinted>
  <dcterms:created xsi:type="dcterms:W3CDTF">2025-01-23T06:58:00Z</dcterms:created>
  <dcterms:modified xsi:type="dcterms:W3CDTF">2025-09-19T07:02:00Z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