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D67D16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D67D16" w:rsidRDefault="004C1B44">
          <w:pPr>
            <w:pStyle w:val="Title-Major"/>
          </w:pPr>
          <w:r w:rsidRPr="00D67D16">
            <w:t xml:space="preserve">DES-020 </w:t>
          </w:r>
          <w:r w:rsidR="00E40F31" w:rsidRPr="00D67D16">
            <w:t>Spécification de Conception</w:t>
          </w:r>
        </w:p>
      </w:sdtContent>
    </w:sdt>
    <w:p w14:paraId="1D7D5911" w14:textId="6B25636C" w:rsidR="00941EF9" w:rsidRPr="00D67D16" w:rsidRDefault="00055DCD" w:rsidP="00296721">
      <w:pPr>
        <w:pStyle w:val="Subject"/>
      </w:pPr>
      <w:r w:rsidRPr="00D67D16">
        <w:rPr>
          <w:rStyle w:val="HighlightedVariable"/>
        </w:rPr>
        <w:t xml:space="preserve">Interface </w:t>
      </w:r>
      <w:r w:rsidR="00AC3EF8">
        <w:rPr>
          <w:rStyle w:val="HighlightedVariable"/>
        </w:rPr>
        <w:t>Remontée réceptions</w:t>
      </w:r>
      <w:r w:rsidR="00AC3EF8" w:rsidRPr="00D67D16">
        <w:rPr>
          <w:rStyle w:val="HighlightedVariable"/>
        </w:rPr>
        <w:t xml:space="preserve"> </w:t>
      </w:r>
      <w:r w:rsidRPr="00D67D16">
        <w:rPr>
          <w:rStyle w:val="HighlightedVariable"/>
        </w:rPr>
        <w:t xml:space="preserve">=&gt; </w:t>
      </w:r>
      <w:r w:rsidR="00375084" w:rsidRPr="00D67D16">
        <w:rPr>
          <w:rStyle w:val="HighlightedVariable"/>
        </w:rPr>
        <w:t>00</w:t>
      </w:r>
      <w:r w:rsidR="00285AB3">
        <w:rPr>
          <w:rStyle w:val="HighlightedVariable"/>
        </w:rPr>
        <w:t>2</w:t>
      </w:r>
      <w:r w:rsidR="00375084" w:rsidRPr="00D67D16">
        <w:rPr>
          <w:rStyle w:val="HighlightedVariable"/>
        </w:rPr>
        <w:t>_IN_</w:t>
      </w:r>
      <w:r w:rsidR="00285AB3">
        <w:rPr>
          <w:rStyle w:val="HighlightedVariable"/>
        </w:rPr>
        <w:t>C</w:t>
      </w:r>
      <w:r w:rsidR="00375084" w:rsidRPr="00D67D16">
        <w:rPr>
          <w:rStyle w:val="HighlightedVariable"/>
        </w:rPr>
        <w:t xml:space="preserve"> 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3"/>
        <w:gridCol w:w="4364"/>
      </w:tblGrid>
      <w:tr w:rsidR="00976FDA" w:rsidRPr="00D67D16" w14:paraId="7A7EAAF8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CCEB2EC" w14:textId="78EDC703" w:rsidR="00976FDA" w:rsidRPr="00D67D16" w:rsidRDefault="00B505C9" w:rsidP="002F4B49">
            <w:pPr>
              <w:pStyle w:val="BodyText"/>
              <w:spacing w:before="60" w:after="60"/>
              <w:ind w:left="0"/>
            </w:pPr>
            <w:r w:rsidRPr="00D67D16">
              <w:t xml:space="preserve">Propriétés du </w:t>
            </w:r>
            <w:r w:rsidR="00976FDA" w:rsidRPr="00D67D16">
              <w:t>Document</w:t>
            </w:r>
          </w:p>
        </w:tc>
        <w:tc>
          <w:tcPr>
            <w:tcW w:w="4410" w:type="dxa"/>
          </w:tcPr>
          <w:p w14:paraId="50B2E817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D67D16" w14:paraId="06482DF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871EC85" w14:textId="2C60A2F2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Aut</w:t>
            </w:r>
            <w:r w:rsidR="00B505C9" w:rsidRPr="00D67D16">
              <w:t>eu</w:t>
            </w:r>
            <w:r w:rsidRPr="00D67D16">
              <w:t>r</w:t>
            </w:r>
          </w:p>
        </w:tc>
        <w:tc>
          <w:tcPr>
            <w:tcW w:w="4410" w:type="dxa"/>
          </w:tcPr>
          <w:p w14:paraId="758B910A" w14:textId="23C640A6" w:rsidR="00976FDA" w:rsidRPr="00D67D16" w:rsidRDefault="00EF2141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>
              <w:t>Muntasir Hasan</w:t>
            </w:r>
          </w:p>
        </w:tc>
      </w:tr>
      <w:tr w:rsidR="00976FDA" w:rsidRPr="00D67D16" w14:paraId="6304D29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1A17FDA0" w14:textId="2C61C4F5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Date</w:t>
            </w:r>
            <w:r w:rsidR="00B505C9" w:rsidRPr="00D67D16">
              <w:t xml:space="preserve"> de Création</w:t>
            </w:r>
          </w:p>
        </w:tc>
        <w:tc>
          <w:tcPr>
            <w:tcW w:w="4410" w:type="dxa"/>
          </w:tcPr>
          <w:p w14:paraId="2569B300" w14:textId="077602B2" w:rsidR="00976FDA" w:rsidRPr="00D67D16" w:rsidRDefault="00DC537F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1</w:t>
            </w:r>
            <w:r w:rsidR="00AC3EF8">
              <w:t>8</w:t>
            </w:r>
            <w:r w:rsidRPr="00D67D16">
              <w:t>/0</w:t>
            </w:r>
            <w:r w:rsidR="004B0543">
              <w:t>3</w:t>
            </w:r>
            <w:r w:rsidRPr="00D67D16">
              <w:t>/2025</w:t>
            </w:r>
          </w:p>
        </w:tc>
      </w:tr>
      <w:tr w:rsidR="00976FDA" w:rsidRPr="00D67D16" w14:paraId="077F114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B104259" w14:textId="5504389E" w:rsidR="00976FDA" w:rsidRPr="00D67D16" w:rsidRDefault="00B505C9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Dernière Mise à jour</w:t>
            </w:r>
          </w:p>
        </w:tc>
        <w:tc>
          <w:tcPr>
            <w:tcW w:w="4410" w:type="dxa"/>
          </w:tcPr>
          <w:p w14:paraId="49CE3975" w14:textId="7B19B780" w:rsidR="00976FDA" w:rsidRPr="00D67D16" w:rsidRDefault="00DC537F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fldChar w:fldCharType="begin"/>
            </w:r>
            <w:r w:rsidRPr="00D67D16">
              <w:instrText>createdate \@ "d/MM/yyyy"</w:instrText>
            </w:r>
            <w:r w:rsidRPr="00D67D16">
              <w:fldChar w:fldCharType="separate"/>
            </w:r>
            <w:r w:rsidRPr="00D67D16">
              <w:t>1</w:t>
            </w:r>
            <w:r w:rsidR="00AC3EF8">
              <w:t>8</w:t>
            </w:r>
            <w:r w:rsidRPr="00D67D16">
              <w:t>/0</w:t>
            </w:r>
            <w:r w:rsidR="004B0543">
              <w:t>3</w:t>
            </w:r>
            <w:r w:rsidRPr="00D67D16">
              <w:t>/2025</w:t>
            </w:r>
            <w:r w:rsidRPr="00D67D16">
              <w:fldChar w:fldCharType="end"/>
            </w:r>
          </w:p>
        </w:tc>
      </w:tr>
      <w:tr w:rsidR="00976FDA" w:rsidRPr="00D67D16" w14:paraId="18480FE6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0C6871E" w14:textId="11F1A849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R</w:t>
            </w:r>
            <w:r w:rsidR="00B505C9" w:rsidRPr="00D67D16">
              <w:t>é</w:t>
            </w:r>
            <w:r w:rsidRPr="00D67D16">
              <w:t>f</w:t>
            </w:r>
            <w:r w:rsidR="00B505C9" w:rsidRPr="00D67D16">
              <w:t>é</w:t>
            </w:r>
            <w:r w:rsidRPr="00D67D16">
              <w:t>rence</w:t>
            </w:r>
            <w:r w:rsidR="00B505C9" w:rsidRPr="00D67D16">
              <w:t xml:space="preserve"> du Document</w:t>
            </w:r>
          </w:p>
        </w:tc>
        <w:tc>
          <w:tcPr>
            <w:tcW w:w="4410" w:type="dxa"/>
          </w:tcPr>
          <w:p w14:paraId="4B3A57D3" w14:textId="40EBE53B" w:rsidR="00976FDA" w:rsidRPr="00D67D16" w:rsidRDefault="008D4222" w:rsidP="002F4B49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D67D16">
              <w:rPr>
                <w:rStyle w:val="HighlightedVariable"/>
              </w:rPr>
              <w:t>00</w:t>
            </w:r>
            <w:r w:rsidR="00285AB3">
              <w:rPr>
                <w:rStyle w:val="HighlightedVariable"/>
              </w:rPr>
              <w:t>2</w:t>
            </w:r>
            <w:r w:rsidRPr="00D67D16">
              <w:rPr>
                <w:rStyle w:val="HighlightedVariable"/>
              </w:rPr>
              <w:t>_</w:t>
            </w:r>
            <w:r w:rsidR="00375084" w:rsidRPr="00D67D16">
              <w:rPr>
                <w:rStyle w:val="HighlightedVariable"/>
              </w:rPr>
              <w:t>IN</w:t>
            </w:r>
            <w:r w:rsidR="00715974" w:rsidRPr="00D67D16">
              <w:rPr>
                <w:rStyle w:val="HighlightedVariable"/>
              </w:rPr>
              <w:t>_</w:t>
            </w:r>
            <w:r w:rsidR="00285AB3">
              <w:rPr>
                <w:rStyle w:val="HighlightedVariable"/>
              </w:rPr>
              <w:t>C</w:t>
            </w:r>
          </w:p>
        </w:tc>
      </w:tr>
      <w:tr w:rsidR="00976FDA" w:rsidRPr="00D67D16" w14:paraId="795B0353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1F96A0A8" w14:textId="77777777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Version</w:t>
            </w:r>
          </w:p>
        </w:tc>
        <w:tc>
          <w:tcPr>
            <w:tcW w:w="4410" w:type="dxa"/>
          </w:tcPr>
          <w:p w14:paraId="709E060D" w14:textId="1C0D5499" w:rsidR="00976FDA" w:rsidRPr="00D67D16" w:rsidRDefault="0018455B" w:rsidP="002F4B4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D67D16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D67D16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D67D16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D67D16" w:rsidRDefault="00B505C9" w:rsidP="002F4B49">
            <w:pPr>
              <w:pStyle w:val="BodyText"/>
              <w:spacing w:before="60" w:after="60"/>
              <w:ind w:left="0"/>
            </w:pPr>
            <w:r w:rsidRPr="00D67D16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D67D16" w:rsidRDefault="00A777C5" w:rsidP="002F4B49">
            <w:pPr>
              <w:pStyle w:val="BodyText"/>
              <w:spacing w:before="60" w:after="60"/>
              <w:ind w:left="0"/>
            </w:pPr>
            <w:r w:rsidRPr="00D67D16">
              <w:t>Rôle</w:t>
            </w:r>
          </w:p>
        </w:tc>
      </w:tr>
      <w:tr w:rsidR="00976FDA" w:rsidRPr="00D67D16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D67D16" w:rsidRDefault="00976FDA" w:rsidP="002F4B49">
            <w:pPr>
              <w:pStyle w:val="BodyText"/>
              <w:spacing w:before="60" w:after="60"/>
              <w:ind w:left="0" w:right="567"/>
            </w:pPr>
            <w:r w:rsidRPr="00D67D16">
              <w:rPr>
                <w:rStyle w:val="HighlightedVariable"/>
              </w:rPr>
              <w:t>&lt;</w:t>
            </w:r>
            <w:r w:rsidR="00A777C5" w:rsidRPr="00D67D16">
              <w:rPr>
                <w:rStyle w:val="HighlightedVariable"/>
              </w:rPr>
              <w:t>Approbation</w:t>
            </w:r>
            <w:r w:rsidRPr="00D67D16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D67D16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D67D16" w:rsidRDefault="00976FDA" w:rsidP="002F4B49">
            <w:pPr>
              <w:pStyle w:val="BodyText"/>
              <w:spacing w:before="60" w:after="60"/>
              <w:ind w:left="0" w:right="567"/>
            </w:pPr>
            <w:r w:rsidRPr="00D67D16">
              <w:rPr>
                <w:rStyle w:val="HighlightedVariable"/>
              </w:rPr>
              <w:t>&lt;</w:t>
            </w:r>
            <w:r w:rsidR="00A777C5" w:rsidRPr="00D67D16">
              <w:rPr>
                <w:rStyle w:val="HighlightedVariable"/>
              </w:rPr>
              <w:t>Approbation</w:t>
            </w:r>
            <w:r w:rsidRPr="00D67D16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D67D16" w:rsidRDefault="00976FDA">
      <w:pPr>
        <w:pStyle w:val="BodyText"/>
      </w:pPr>
    </w:p>
    <w:p w14:paraId="7CF8649A" w14:textId="77777777" w:rsidR="00976FDA" w:rsidRPr="00D67D16" w:rsidRDefault="00976FDA">
      <w:pPr>
        <w:pStyle w:val="BodyText"/>
      </w:pPr>
    </w:p>
    <w:p w14:paraId="60386C91" w14:textId="77777777" w:rsidR="00C201DB" w:rsidRPr="00D67D16" w:rsidRDefault="00C201DB">
      <w:pPr>
        <w:pStyle w:val="BodyText"/>
      </w:pPr>
    </w:p>
    <w:p w14:paraId="6FA9E3FE" w14:textId="77777777" w:rsidR="00C201DB" w:rsidRPr="00D67D16" w:rsidRDefault="00C201DB">
      <w:pPr>
        <w:pStyle w:val="BodyText"/>
      </w:pPr>
    </w:p>
    <w:p w14:paraId="639C8800" w14:textId="10F1B28F" w:rsidR="00941EF9" w:rsidRPr="00D67D16" w:rsidRDefault="000E36BC" w:rsidP="00D25469">
      <w:pPr>
        <w:pStyle w:val="Heading1"/>
      </w:pPr>
      <w:bookmarkStart w:id="0" w:name="_Toc193287653"/>
      <w:r w:rsidRPr="00D67D16">
        <w:lastRenderedPageBreak/>
        <w:t xml:space="preserve">CONTROLE </w:t>
      </w:r>
      <w:r w:rsidR="00A22898" w:rsidRPr="00D67D16">
        <w:t>DU DOCUMENT</w:t>
      </w:r>
      <w:bookmarkEnd w:id="0"/>
    </w:p>
    <w:p w14:paraId="071A443E" w14:textId="6133745C" w:rsidR="00941EF9" w:rsidRPr="00D67D16" w:rsidRDefault="00A777C5" w:rsidP="00033A89">
      <w:pPr>
        <w:pStyle w:val="Heading2"/>
      </w:pPr>
      <w:bookmarkStart w:id="1" w:name="_Toc193287654"/>
      <w:r w:rsidRPr="00D67D16">
        <w:t>Enregistrement des Modifications</w:t>
      </w:r>
      <w:bookmarkEnd w:id="1"/>
    </w:p>
    <w:p w14:paraId="15B8A2A4" w14:textId="77777777" w:rsidR="00941EF9" w:rsidRPr="00D67D16" w:rsidRDefault="00941EF9">
      <w:pPr>
        <w:pStyle w:val="BodyText"/>
        <w:ind w:left="8640" w:firstLine="720"/>
      </w:pPr>
      <w:r w:rsidRPr="00D67D16">
        <w:rPr>
          <w:color w:val="FFFFFF"/>
          <w:sz w:val="10"/>
        </w:rPr>
        <w:fldChar w:fldCharType="begin"/>
      </w:r>
      <w:r w:rsidRPr="00D67D16">
        <w:rPr>
          <w:color w:val="FFFFFF"/>
          <w:sz w:val="10"/>
        </w:rPr>
        <w:instrText xml:space="preserve"> SECTIONPAGES  \* MERGEFORMAT </w:instrText>
      </w:r>
      <w:r w:rsidRPr="00D67D16">
        <w:rPr>
          <w:color w:val="FFFFFF"/>
          <w:sz w:val="10"/>
        </w:rPr>
        <w:fldChar w:fldCharType="separate"/>
      </w:r>
      <w:r w:rsidR="00DF0966" w:rsidRPr="00D67D16">
        <w:rPr>
          <w:color w:val="FFFFFF"/>
          <w:sz w:val="10"/>
        </w:rPr>
        <w:t>1</w:t>
      </w:r>
      <w:r w:rsidRPr="00D67D16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843"/>
        <w:gridCol w:w="2126"/>
        <w:gridCol w:w="2977"/>
      </w:tblGrid>
      <w:tr w:rsidR="001F61FA" w:rsidRPr="00D67D16" w14:paraId="1E2D2B30" w14:textId="77777777" w:rsidTr="001F6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6744362E" w14:textId="77777777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3EDF834A" w14:textId="54425B6E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Aut</w:t>
            </w:r>
            <w:r w:rsidR="00A777C5" w:rsidRPr="00D67D16">
              <w:rPr>
                <w:bCs/>
                <w:color w:val="FFFFFF"/>
              </w:rPr>
              <w:t>eu</w:t>
            </w:r>
            <w:r w:rsidRPr="00D67D16">
              <w:rPr>
                <w:bCs/>
                <w:color w:val="FFFFFF"/>
              </w:rPr>
              <w:t>r</w:t>
            </w:r>
          </w:p>
        </w:tc>
        <w:tc>
          <w:tcPr>
            <w:tcW w:w="2126" w:type="dxa"/>
          </w:tcPr>
          <w:p w14:paraId="1FBC7C09" w14:textId="77777777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1CEF2A0E" w14:textId="695AF56C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R</w:t>
            </w:r>
            <w:r w:rsidR="00A777C5" w:rsidRPr="00D67D16">
              <w:rPr>
                <w:bCs/>
                <w:color w:val="FFFFFF"/>
              </w:rPr>
              <w:t>é</w:t>
            </w:r>
            <w:r w:rsidRPr="00D67D16">
              <w:rPr>
                <w:bCs/>
                <w:color w:val="FFFFFF"/>
              </w:rPr>
              <w:t>f</w:t>
            </w:r>
            <w:r w:rsidR="00A777C5" w:rsidRPr="00D67D16">
              <w:rPr>
                <w:bCs/>
                <w:color w:val="FFFFFF"/>
              </w:rPr>
              <w:t>é</w:t>
            </w:r>
            <w:r w:rsidRPr="00D67D16">
              <w:rPr>
                <w:bCs/>
                <w:color w:val="FFFFFF"/>
              </w:rPr>
              <w:t>rence</w:t>
            </w:r>
            <w:r w:rsidR="00CD32AC" w:rsidRPr="00D67D16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D67D16" w14:paraId="623C0693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45DE8A95" w14:textId="53A04C58" w:rsidR="001F61FA" w:rsidRPr="00D67D16" w:rsidRDefault="00296721" w:rsidP="00EE31B9">
            <w:pPr>
              <w:pStyle w:val="BodyText"/>
              <w:spacing w:before="60" w:after="60"/>
              <w:ind w:left="0" w:right="567"/>
            </w:pPr>
            <w:r w:rsidRPr="00D67D16">
              <w:fldChar w:fldCharType="begin"/>
            </w:r>
            <w:r w:rsidRPr="00D67D16">
              <w:instrText>createdate \@ "d/MM/yyyy"</w:instrText>
            </w:r>
            <w:r w:rsidRPr="00D67D16">
              <w:fldChar w:fldCharType="separate"/>
            </w:r>
            <w:r w:rsidR="00DC537F" w:rsidRPr="00D67D16">
              <w:t>1</w:t>
            </w:r>
            <w:r w:rsidR="00285AB3">
              <w:t>8</w:t>
            </w:r>
            <w:r w:rsidRPr="00D67D16">
              <w:t>/0</w:t>
            </w:r>
            <w:r w:rsidR="00285AB3">
              <w:t>3</w:t>
            </w:r>
            <w:r w:rsidRPr="00D67D16">
              <w:t>/2025</w:t>
            </w:r>
            <w:r w:rsidRPr="00D67D16">
              <w:fldChar w:fldCharType="end"/>
            </w:r>
          </w:p>
        </w:tc>
        <w:tc>
          <w:tcPr>
            <w:tcW w:w="1843" w:type="dxa"/>
          </w:tcPr>
          <w:p w14:paraId="05774E2C" w14:textId="09A4136E" w:rsidR="001F61FA" w:rsidRPr="00D67D16" w:rsidRDefault="00EF2141" w:rsidP="00EE31B9">
            <w:pPr>
              <w:pStyle w:val="BodyText"/>
              <w:spacing w:before="60" w:after="60"/>
              <w:ind w:left="0" w:right="567"/>
            </w:pPr>
            <w:r>
              <w:t>Muntasir Hasan</w:t>
            </w:r>
          </w:p>
        </w:tc>
        <w:tc>
          <w:tcPr>
            <w:tcW w:w="2126" w:type="dxa"/>
          </w:tcPr>
          <w:p w14:paraId="4CFEB1DE" w14:textId="0B0DE57A" w:rsidR="001F61FA" w:rsidRPr="00D67D16" w:rsidRDefault="00055DCD" w:rsidP="00EE31B9">
            <w:pPr>
              <w:pStyle w:val="BodyText"/>
              <w:spacing w:before="60" w:after="60"/>
              <w:ind w:left="0"/>
            </w:pPr>
            <w:r w:rsidRPr="00D67D16">
              <w:t>1.0</w:t>
            </w:r>
          </w:p>
        </w:tc>
        <w:tc>
          <w:tcPr>
            <w:tcW w:w="2977" w:type="dxa"/>
          </w:tcPr>
          <w:p w14:paraId="61FA8137" w14:textId="736E08E4" w:rsidR="001F61FA" w:rsidRPr="00D67D16" w:rsidRDefault="0091151D" w:rsidP="00EE31B9">
            <w:pPr>
              <w:pStyle w:val="BodyText"/>
              <w:spacing w:before="60" w:after="60"/>
              <w:ind w:left="0"/>
            </w:pPr>
            <w:r w:rsidRPr="00D67D16">
              <w:t>Création</w:t>
            </w:r>
          </w:p>
        </w:tc>
      </w:tr>
      <w:tr w:rsidR="001F61FA" w:rsidRPr="00D67D16" w14:paraId="160FC43F" w14:textId="77777777" w:rsidTr="001F61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33D52F50" w14:textId="7F745ED6" w:rsidR="001F61FA" w:rsidRPr="00D67D16" w:rsidRDefault="00FA5DB8" w:rsidP="00EE31B9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  <w:r>
              <w:rPr>
                <w:rStyle w:val="HighlightedVariable"/>
                <w:color w:val="000000" w:themeColor="text1"/>
              </w:rPr>
              <w:t>22/04/2025</w:t>
            </w:r>
          </w:p>
        </w:tc>
        <w:tc>
          <w:tcPr>
            <w:tcW w:w="1843" w:type="dxa"/>
          </w:tcPr>
          <w:p w14:paraId="1484D7D9" w14:textId="2E127E63" w:rsidR="001F61FA" w:rsidRPr="00FA5DB8" w:rsidRDefault="00FA5DB8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  <w:r w:rsidRPr="00FA5DB8">
              <w:rPr>
                <w:rStyle w:val="HighlightedVariable"/>
                <w:color w:val="000000" w:themeColor="text1"/>
              </w:rPr>
              <w:t>Muntasir Hasan</w:t>
            </w:r>
          </w:p>
        </w:tc>
        <w:tc>
          <w:tcPr>
            <w:tcW w:w="2126" w:type="dxa"/>
          </w:tcPr>
          <w:p w14:paraId="475953C2" w14:textId="14F70A09" w:rsidR="001F61FA" w:rsidRPr="00D67D16" w:rsidRDefault="00FA5DB8" w:rsidP="00EE31B9">
            <w:pPr>
              <w:pStyle w:val="BodyText"/>
              <w:spacing w:before="60" w:after="60"/>
              <w:ind w:left="0" w:right="567"/>
            </w:pPr>
            <w:r>
              <w:t>1.1</w:t>
            </w:r>
          </w:p>
        </w:tc>
        <w:tc>
          <w:tcPr>
            <w:tcW w:w="2977" w:type="dxa"/>
          </w:tcPr>
          <w:p w14:paraId="48EF0E98" w14:textId="61F1EF88" w:rsidR="001F61FA" w:rsidRPr="00D67D16" w:rsidRDefault="00FA5DB8" w:rsidP="00EE31B9">
            <w:pPr>
              <w:pStyle w:val="BodyText"/>
              <w:spacing w:before="60" w:after="60"/>
              <w:ind w:left="0"/>
            </w:pPr>
            <w:r>
              <w:t>Modification du Mec Mapper et du</w:t>
            </w:r>
            <w:r w:rsidR="006000B3">
              <w:t xml:space="preserve"> Schéma Objet.</w:t>
            </w:r>
          </w:p>
        </w:tc>
      </w:tr>
      <w:tr w:rsidR="001F61FA" w:rsidRPr="00D67D16" w14:paraId="4420BB30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5E8755B" w14:textId="77777777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71EB2768" w14:textId="77777777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6553AAA7" w14:textId="77777777" w:rsidR="001F61FA" w:rsidRPr="00D67D16" w:rsidRDefault="001F61FA" w:rsidP="00EE31B9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55C6BBD5" w14:textId="77777777" w:rsidR="001F61FA" w:rsidRPr="00D67D16" w:rsidRDefault="001F61FA" w:rsidP="00EE31B9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D67D16" w:rsidRDefault="001F61FA">
      <w:pPr>
        <w:pStyle w:val="BodyText"/>
      </w:pPr>
    </w:p>
    <w:p w14:paraId="15EBDCAD" w14:textId="2509EFF3" w:rsidR="00941EF9" w:rsidRPr="00D67D16" w:rsidRDefault="00941EF9" w:rsidP="00033A89">
      <w:pPr>
        <w:pStyle w:val="Heading2"/>
      </w:pPr>
      <w:bookmarkStart w:id="2" w:name="_Toc193287655"/>
      <w:r w:rsidRPr="00D67D16">
        <w:t>Re</w:t>
      </w:r>
      <w:r w:rsidR="00CD32AC" w:rsidRPr="00D67D16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D67D16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D67D16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N</w:t>
            </w:r>
            <w:r w:rsidR="00EB2B93" w:rsidRPr="00D67D16">
              <w:rPr>
                <w:bCs/>
                <w:color w:val="FFFFFF"/>
              </w:rPr>
              <w:t>o</w:t>
            </w:r>
            <w:r w:rsidRPr="00D67D16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D67D16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Rôle</w:t>
            </w:r>
          </w:p>
        </w:tc>
      </w:tr>
      <w:tr w:rsidR="00FA64D8" w:rsidRPr="00D67D16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D67D16" w:rsidRDefault="00941EF9">
      <w:pPr>
        <w:pStyle w:val="BodyText"/>
      </w:pPr>
    </w:p>
    <w:p w14:paraId="3BD4AEAF" w14:textId="1FE7B25B" w:rsidR="00941EF9" w:rsidRPr="00D67D16" w:rsidRDefault="00EB2B93" w:rsidP="000A3A02">
      <w:pPr>
        <w:pStyle w:val="TOCHeading1"/>
        <w:tabs>
          <w:tab w:val="left" w:pos="8836"/>
          <w:tab w:val="right" w:pos="10107"/>
        </w:tabs>
      </w:pPr>
      <w:r w:rsidRPr="00D67D16">
        <w:lastRenderedPageBreak/>
        <w:t>Sommaire</w:t>
      </w:r>
      <w:r w:rsidR="00296721" w:rsidRPr="00D67D16">
        <w:tab/>
      </w:r>
      <w:r w:rsidR="000A3A02" w:rsidRPr="00D67D16">
        <w:tab/>
      </w:r>
    </w:p>
    <w:p w14:paraId="2604CC1A" w14:textId="06D1CAEA" w:rsidR="008B62CA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D67D16">
        <w:rPr>
          <w:b w:val="0"/>
        </w:rPr>
        <w:fldChar w:fldCharType="begin"/>
      </w:r>
      <w:r w:rsidRPr="00D67D16">
        <w:rPr>
          <w:b w:val="0"/>
        </w:rPr>
        <w:instrText xml:space="preserve"> TOC \o "1-2" \h \z </w:instrText>
      </w:r>
      <w:r w:rsidRPr="00D67D16">
        <w:rPr>
          <w:b w:val="0"/>
        </w:rPr>
        <w:fldChar w:fldCharType="separate"/>
      </w:r>
      <w:hyperlink w:anchor="_Toc193287653" w:history="1">
        <w:r w:rsidR="008B62CA" w:rsidRPr="00D82836">
          <w:rPr>
            <w:rStyle w:val="Hyperlink"/>
            <w:noProof/>
          </w:rPr>
          <w:t>1</w:t>
        </w:r>
        <w:r w:rsidR="008B62CA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8B62CA" w:rsidRPr="00D82836">
          <w:rPr>
            <w:rStyle w:val="Hyperlink"/>
            <w:noProof/>
          </w:rPr>
          <w:t>CONTROLE DU DOCUMENT</w:t>
        </w:r>
        <w:r w:rsidR="008B62CA">
          <w:rPr>
            <w:noProof/>
            <w:webHidden/>
          </w:rPr>
          <w:tab/>
        </w:r>
        <w:r w:rsidR="008B62CA">
          <w:rPr>
            <w:noProof/>
            <w:webHidden/>
          </w:rPr>
          <w:fldChar w:fldCharType="begin"/>
        </w:r>
        <w:r w:rsidR="008B62CA">
          <w:rPr>
            <w:noProof/>
            <w:webHidden/>
          </w:rPr>
          <w:instrText xml:space="preserve"> PAGEREF _Toc193287653 \h </w:instrText>
        </w:r>
        <w:r w:rsidR="008B62CA">
          <w:rPr>
            <w:noProof/>
            <w:webHidden/>
          </w:rPr>
        </w:r>
        <w:r w:rsidR="008B62CA">
          <w:rPr>
            <w:noProof/>
            <w:webHidden/>
          </w:rPr>
          <w:fldChar w:fldCharType="separate"/>
        </w:r>
        <w:r w:rsidR="008B62CA">
          <w:rPr>
            <w:noProof/>
            <w:webHidden/>
          </w:rPr>
          <w:t>2</w:t>
        </w:r>
        <w:r w:rsidR="008B62CA">
          <w:rPr>
            <w:noProof/>
            <w:webHidden/>
          </w:rPr>
          <w:fldChar w:fldCharType="end"/>
        </w:r>
      </w:hyperlink>
    </w:p>
    <w:p w14:paraId="2116DB96" w14:textId="5EE62840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54" w:history="1">
        <w:r w:rsidRPr="00D8283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F2D0AE" w14:textId="5B1EF7EB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55" w:history="1">
        <w:r w:rsidRPr="00D8283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3C45C0" w14:textId="498FD511" w:rsidR="008B62CA" w:rsidRDefault="008B62C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56" w:history="1">
        <w:r w:rsidRPr="00D8283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4CCCD7" w14:textId="22BDD0F5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57" w:history="1">
        <w:r w:rsidRPr="00D8283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5B11C5" w14:textId="4E1C2F1A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58" w:history="1">
        <w:r w:rsidRPr="00D8283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C59F35" w14:textId="3AD3B71F" w:rsidR="008B62CA" w:rsidRDefault="008B62C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59" w:history="1">
        <w:r w:rsidRPr="00D8283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79C2FD" w14:textId="556261EE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0" w:history="1">
        <w:r w:rsidRPr="00D82836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Déclencheur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3A652A" w14:textId="7581657D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1" w:history="1">
        <w:r w:rsidRPr="00D82836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Point de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47BC78" w14:textId="4229BA9D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2" w:history="1">
        <w:r w:rsidRPr="00D82836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Flux de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163AFD" w14:textId="214F3167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3" w:history="1">
        <w:r w:rsidRPr="00D82836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MEC Mapping : Custom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E1A4E6" w14:textId="071A48FF" w:rsidR="008B62CA" w:rsidRDefault="008B62CA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4" w:history="1">
        <w:r w:rsidRPr="00D82836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7FCCBF" w14:textId="55048A98" w:rsidR="008B62CA" w:rsidRDefault="008B62C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5" w:history="1">
        <w:r w:rsidRPr="00D8283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STRUCTURE FICHIER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DE6FE9" w14:textId="23D93D5E" w:rsidR="008B62CA" w:rsidRDefault="008B62C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6" w:history="1">
        <w:r w:rsidRPr="00D8283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EXEMPLE FICHIER ENTRANTE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782425" w14:textId="673CF10F" w:rsidR="008B62CA" w:rsidRDefault="008B62C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7" w:history="1">
        <w:r w:rsidRPr="00D8283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0F8BDD" w14:textId="2E2620AC" w:rsidR="008B62CA" w:rsidRDefault="008B62C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3287668" w:history="1">
        <w:r w:rsidRPr="00D82836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D82836">
          <w:rPr>
            <w:rStyle w:val="Hyperlink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_Toc193287668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9D1AD0" w14:textId="687570C1" w:rsidR="00941EF9" w:rsidRPr="00D67D16" w:rsidRDefault="0035768A">
      <w:r w:rsidRPr="00D67D16">
        <w:rPr>
          <w:b/>
        </w:rPr>
        <w:fldChar w:fldCharType="end"/>
      </w:r>
    </w:p>
    <w:p w14:paraId="7A1A7B25" w14:textId="77777777" w:rsidR="00444DFD" w:rsidRPr="00D67D16" w:rsidRDefault="00444DFD" w:rsidP="00D25469">
      <w:pPr>
        <w:pStyle w:val="BodyText"/>
      </w:pPr>
    </w:p>
    <w:p w14:paraId="64F3359F" w14:textId="0AC7CB57" w:rsidR="004C1B44" w:rsidRPr="00D67D16" w:rsidRDefault="003871BB" w:rsidP="006A18D4">
      <w:pPr>
        <w:pStyle w:val="Heading1"/>
      </w:pPr>
      <w:bookmarkStart w:id="3" w:name="_Toc193287656"/>
      <w:r w:rsidRPr="00D67D16">
        <w:lastRenderedPageBreak/>
        <w:t>PRESENTATION GENERALE</w:t>
      </w:r>
      <w:bookmarkEnd w:id="3"/>
    </w:p>
    <w:p w14:paraId="0C6AC1CE" w14:textId="62AD1988" w:rsidR="006B11AC" w:rsidRPr="00D67D16" w:rsidRDefault="006B11AC" w:rsidP="00151491">
      <w:pPr>
        <w:pStyle w:val="BodyText"/>
        <w:ind w:left="0"/>
      </w:pPr>
      <w:r w:rsidRPr="00D67D16">
        <w:t>Le but de ce document e</w:t>
      </w:r>
      <w:r w:rsidR="002E6522" w:rsidRPr="00D67D16">
        <w:t>s</w:t>
      </w:r>
      <w:r w:rsidRPr="00D67D16">
        <w:t>t de</w:t>
      </w:r>
      <w:r w:rsidR="000420A5" w:rsidRPr="00D67D16">
        <w:t xml:space="preserve"> décri</w:t>
      </w:r>
      <w:r w:rsidRPr="00D67D16">
        <w:t>re</w:t>
      </w:r>
      <w:r w:rsidR="000420A5" w:rsidRPr="00D67D16">
        <w:t xml:space="preserve"> la </w:t>
      </w:r>
      <w:r w:rsidR="00430323" w:rsidRPr="00D67D16">
        <w:t>conception</w:t>
      </w:r>
      <w:r w:rsidR="000420A5" w:rsidRPr="00D67D16">
        <w:t xml:space="preserve"> </w:t>
      </w:r>
      <w:r w:rsidRPr="00D67D16">
        <w:t xml:space="preserve">technique </w:t>
      </w:r>
      <w:r w:rsidR="000420A5" w:rsidRPr="00D67D16">
        <w:t>détaillée de</w:t>
      </w:r>
      <w:r w:rsidRPr="00D67D16">
        <w:t xml:space="preserve"> l’interface </w:t>
      </w:r>
      <w:r w:rsidR="003D60AF" w:rsidRPr="00D67D16">
        <w:t>entrante</w:t>
      </w:r>
      <w:r w:rsidR="000420A5" w:rsidRPr="00D67D16">
        <w:t xml:space="preserve"> </w:t>
      </w:r>
      <w:r w:rsidR="00D477AD" w:rsidRPr="00D67D16">
        <w:rPr>
          <w:rStyle w:val="HighlightedVariable"/>
        </w:rPr>
        <w:t>DES-020_00</w:t>
      </w:r>
      <w:r w:rsidR="00E66214">
        <w:rPr>
          <w:rStyle w:val="HighlightedVariable"/>
        </w:rPr>
        <w:t>2</w:t>
      </w:r>
      <w:r w:rsidR="00D477AD" w:rsidRPr="00D67D16">
        <w:rPr>
          <w:rStyle w:val="HighlightedVariable"/>
        </w:rPr>
        <w:t>_IN_</w:t>
      </w:r>
      <w:r w:rsidR="00D560DB">
        <w:rPr>
          <w:rStyle w:val="HighlightedVariable"/>
        </w:rPr>
        <w:t>C</w:t>
      </w:r>
      <w:r w:rsidR="00D477AD" w:rsidRPr="00D67D16">
        <w:rPr>
          <w:rStyle w:val="HighlightedVariable"/>
        </w:rPr>
        <w:t xml:space="preserve"> </w:t>
      </w:r>
      <w:r w:rsidR="001863B5">
        <w:rPr>
          <w:rStyle w:val="HighlightedVariable"/>
        </w:rPr>
        <w:t>REFLEX</w:t>
      </w:r>
      <w:r w:rsidR="00D477AD" w:rsidRPr="00D67D16">
        <w:rPr>
          <w:rStyle w:val="HighlightedVariable"/>
        </w:rPr>
        <w:t xml:space="preserve"> V1.0</w:t>
      </w:r>
      <w:r w:rsidR="000420A5" w:rsidRPr="00D67D16">
        <w:t xml:space="preserve">.  </w:t>
      </w:r>
    </w:p>
    <w:p w14:paraId="48C6B2C0" w14:textId="1D9F8980" w:rsidR="004C1B44" w:rsidRPr="00D67D16" w:rsidRDefault="000420A5" w:rsidP="00151491">
      <w:pPr>
        <w:pStyle w:val="BodyText"/>
        <w:ind w:left="0"/>
      </w:pPr>
      <w:r w:rsidRPr="00D67D16">
        <w:t>Cette spécification, ainsi que la spécification d’analyse et les spécifications de cas d’utilisation associées constituent la conception détaillée complète de ce package de cas d’utilisation.</w:t>
      </w:r>
    </w:p>
    <w:p w14:paraId="3AF5CA0D" w14:textId="77777777" w:rsidR="000B3DDE" w:rsidRPr="00D67D16" w:rsidRDefault="000B3DDE" w:rsidP="00151491">
      <w:pPr>
        <w:pStyle w:val="BodyText"/>
        <w:ind w:left="0"/>
      </w:pPr>
    </w:p>
    <w:p w14:paraId="4B62A618" w14:textId="77A3E3D6" w:rsidR="000E4B79" w:rsidRPr="00D67D16" w:rsidRDefault="00051C3F" w:rsidP="000E4B79">
      <w:pPr>
        <w:pStyle w:val="Heading2"/>
      </w:pPr>
      <w:bookmarkStart w:id="4" w:name="_Toc193287657"/>
      <w:r w:rsidRPr="00D67D16">
        <w:t>P</w:t>
      </w:r>
      <w:r w:rsidR="006B11AC" w:rsidRPr="00D67D16">
        <w:t>rérequis</w:t>
      </w:r>
      <w:bookmarkEnd w:id="4"/>
    </w:p>
    <w:p w14:paraId="228AB9BE" w14:textId="7570BB96" w:rsidR="000E4B79" w:rsidRPr="00D67D16" w:rsidRDefault="006B11AC" w:rsidP="006B11AC">
      <w:pPr>
        <w:pStyle w:val="BodyText"/>
        <w:ind w:left="0"/>
      </w:pPr>
      <w:r w:rsidRPr="00D67D16">
        <w:t>Les étapes prérequis pour le bon fonctionnement de cette demi-interface est listé ci-dessous :</w:t>
      </w:r>
    </w:p>
    <w:p w14:paraId="12495B97" w14:textId="75FC8F60" w:rsidR="006B11AC" w:rsidRPr="00D67D16" w:rsidRDefault="002E6522" w:rsidP="003A305E">
      <w:pPr>
        <w:pStyle w:val="BodyText"/>
        <w:numPr>
          <w:ilvl w:val="0"/>
          <w:numId w:val="8"/>
        </w:numPr>
      </w:pPr>
      <w:r w:rsidRPr="00D67D16">
        <w:t>L</w:t>
      </w:r>
      <w:r w:rsidR="000D2C24" w:rsidRPr="00D67D16">
        <w:t>’</w:t>
      </w:r>
      <w:r w:rsidRPr="00D67D16">
        <w:t xml:space="preserve">object schema </w:t>
      </w:r>
      <w:r w:rsidR="002A7700">
        <w:rPr>
          <w:b/>
          <w:bCs/>
        </w:rPr>
        <w:t>R</w:t>
      </w:r>
      <w:r w:rsidR="00DB0715">
        <w:rPr>
          <w:b/>
          <w:bCs/>
        </w:rPr>
        <w:t>EFLEXRemonteeCustom</w:t>
      </w:r>
      <w:r w:rsidR="00375084" w:rsidRPr="00D67D16">
        <w:rPr>
          <w:b/>
          <w:bCs/>
        </w:rPr>
        <w:t xml:space="preserve"> </w:t>
      </w:r>
      <w:r w:rsidRPr="00D67D16">
        <w:t>doit être présent dans Data Catalog &gt; Object Schemas.</w:t>
      </w:r>
    </w:p>
    <w:p w14:paraId="314B9FEF" w14:textId="77777777" w:rsidR="00D63245" w:rsidRPr="00D67D16" w:rsidRDefault="00D63245" w:rsidP="002E6522">
      <w:pPr>
        <w:pStyle w:val="BodyText"/>
        <w:ind w:left="720"/>
      </w:pPr>
    </w:p>
    <w:p w14:paraId="311174E8" w14:textId="7847DFE7" w:rsidR="000E4B79" w:rsidRPr="00D67D16" w:rsidRDefault="00051C3F" w:rsidP="000E4B79">
      <w:pPr>
        <w:pStyle w:val="Heading2"/>
      </w:pPr>
      <w:bookmarkStart w:id="5" w:name="_Toc193287658"/>
      <w:r w:rsidRPr="00D67D16">
        <w:t>Solution proposée</w:t>
      </w:r>
      <w:bookmarkEnd w:id="5"/>
    </w:p>
    <w:p w14:paraId="2A17097E" w14:textId="52A335C9" w:rsidR="00DC778E" w:rsidRPr="00D67D16" w:rsidRDefault="00DC778E" w:rsidP="00151491">
      <w:pPr>
        <w:pStyle w:val="BodyText"/>
        <w:spacing w:line="360" w:lineRule="auto"/>
        <w:ind w:left="0"/>
        <w:jc w:val="both"/>
        <w:rPr>
          <w:rFonts w:cs="Arial"/>
        </w:rPr>
      </w:pPr>
      <w:r w:rsidRPr="00DC778E">
        <w:rPr>
          <w:rFonts w:cs="Arial"/>
        </w:rPr>
        <w:t xml:space="preserve">La solution proposée consiste à développer une demi-interface permettant de mettre à </w:t>
      </w:r>
      <w:r w:rsidR="00794145">
        <w:rPr>
          <w:rFonts w:cs="Arial"/>
        </w:rPr>
        <w:t>faires les entr</w:t>
      </w:r>
      <w:r w:rsidR="00AB0F0D">
        <w:rPr>
          <w:rFonts w:cs="Arial"/>
        </w:rPr>
        <w:t xml:space="preserve">er de </w:t>
      </w:r>
      <w:r w:rsidR="00BE758F" w:rsidRPr="70C25FD5">
        <w:rPr>
          <w:b/>
          <w:bCs/>
        </w:rPr>
        <w:t>Réception de marchandises</w:t>
      </w:r>
      <w:r w:rsidR="00706C06">
        <w:rPr>
          <w:rFonts w:cs="Arial"/>
        </w:rPr>
        <w:t xml:space="preserve"> </w:t>
      </w:r>
      <w:r w:rsidRPr="00DC778E">
        <w:rPr>
          <w:rFonts w:cs="Arial"/>
        </w:rPr>
        <w:t>dans M3, en provenance d</w:t>
      </w:r>
      <w:r w:rsidR="00BE758F">
        <w:rPr>
          <w:rFonts w:cs="Arial"/>
        </w:rPr>
        <w:t>’un</w:t>
      </w:r>
      <w:r w:rsidR="008B54A2">
        <w:rPr>
          <w:rFonts w:cs="Arial"/>
        </w:rPr>
        <w:t xml:space="preserve"> fichier</w:t>
      </w:r>
      <w:r w:rsidR="006F42F3">
        <w:rPr>
          <w:rFonts w:cs="Arial"/>
        </w:rPr>
        <w:t xml:space="preserve"> depuis</w:t>
      </w:r>
      <w:r w:rsidRPr="00DC778E">
        <w:rPr>
          <w:rFonts w:cs="Arial"/>
        </w:rPr>
        <w:t xml:space="preserve"> </w:t>
      </w:r>
      <w:r w:rsidR="006F42F3">
        <w:rPr>
          <w:rFonts w:cs="Arial"/>
        </w:rPr>
        <w:t>REFLEX</w:t>
      </w:r>
      <w:r>
        <w:rPr>
          <w:rFonts w:cs="Arial"/>
        </w:rPr>
        <w:t>.</w:t>
      </w:r>
    </w:p>
    <w:p w14:paraId="2291B00A" w14:textId="45090172" w:rsidR="00375084" w:rsidRPr="00D67D16" w:rsidRDefault="00375084" w:rsidP="00151491">
      <w:pPr>
        <w:pStyle w:val="BodyText"/>
        <w:spacing w:line="360" w:lineRule="auto"/>
        <w:ind w:left="0"/>
        <w:jc w:val="both"/>
      </w:pPr>
      <w:r w:rsidRPr="00D67D16">
        <w:t>Lors du dépôt du fichier BOD « </w:t>
      </w:r>
      <w:r w:rsidR="008011A1">
        <w:rPr>
          <w:b/>
          <w:bCs/>
        </w:rPr>
        <w:t>REFLEXRemonteeCustom</w:t>
      </w:r>
      <w:r w:rsidRPr="00D67D16">
        <w:rPr>
          <w:b/>
          <w:bCs/>
        </w:rPr>
        <w:t xml:space="preserve"> » </w:t>
      </w:r>
      <w:r w:rsidRPr="00D67D16">
        <w:t>dans le répertoire défini, cela déclenchera l’interface et l’intégration se fera à travers le MEC Mapper.</w:t>
      </w:r>
    </w:p>
    <w:p w14:paraId="5E0DFB59" w14:textId="77777777" w:rsidR="00430323" w:rsidRPr="00D67D16" w:rsidRDefault="00430323" w:rsidP="00430323">
      <w:pPr>
        <w:pStyle w:val="BodyText"/>
        <w:spacing w:line="360" w:lineRule="auto"/>
        <w:ind w:left="720"/>
        <w:jc w:val="both"/>
        <w:rPr>
          <w:rFonts w:cs="Arial"/>
        </w:rPr>
      </w:pPr>
    </w:p>
    <w:p w14:paraId="1501BC7D" w14:textId="375A5C0C" w:rsidR="00627ECD" w:rsidRPr="00D67D16" w:rsidRDefault="00627ECD" w:rsidP="00430323">
      <w:pPr>
        <w:pStyle w:val="BodyText"/>
        <w:spacing w:line="360" w:lineRule="auto"/>
        <w:ind w:left="720"/>
        <w:jc w:val="both"/>
        <w:rPr>
          <w:rFonts w:cs="Arial"/>
          <w:b/>
          <w:bCs/>
          <w:u w:val="single"/>
        </w:rPr>
      </w:pPr>
      <w:r w:rsidRPr="00D67D16">
        <w:rPr>
          <w:rFonts w:cs="Arial"/>
          <w:b/>
          <w:bCs/>
          <w:u w:val="single"/>
        </w:rPr>
        <w:t xml:space="preserve">Flow de </w:t>
      </w:r>
      <w:r w:rsidR="00DF76D1" w:rsidRPr="00D67D16">
        <w:rPr>
          <w:rFonts w:cs="Arial"/>
          <w:b/>
          <w:bCs/>
          <w:u w:val="single"/>
        </w:rPr>
        <w:t>l’interface</w:t>
      </w:r>
      <w:r w:rsidR="00DF76D1" w:rsidRPr="00D67D16">
        <w:rPr>
          <w:rFonts w:cs="Arial"/>
          <w:b/>
          <w:bCs/>
        </w:rPr>
        <w:t xml:space="preserve"> :</w:t>
      </w:r>
    </w:p>
    <w:p w14:paraId="771AE9AB" w14:textId="2089FA86" w:rsidR="00243970" w:rsidRPr="00D67D16" w:rsidRDefault="00375084" w:rsidP="00374AE8">
      <w:pPr>
        <w:pStyle w:val="BodyText"/>
        <w:spacing w:line="360" w:lineRule="auto"/>
        <w:ind w:left="4320"/>
        <w:rPr>
          <w:rFonts w:cs="Arial"/>
        </w:rPr>
      </w:pPr>
      <w:r w:rsidRPr="00D67D1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14B64B" wp14:editId="00C23787">
                <wp:simplePos x="0" y="0"/>
                <wp:positionH relativeFrom="page">
                  <wp:posOffset>1526818</wp:posOffset>
                </wp:positionH>
                <wp:positionV relativeFrom="paragraph">
                  <wp:posOffset>60550</wp:posOffset>
                </wp:positionV>
                <wp:extent cx="5149122" cy="1374775"/>
                <wp:effectExtent l="0" t="57150" r="13970" b="15875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173263-9C91-7870-E8E1-A4B7E36162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122" cy="1374775"/>
                          <a:chOff x="180847" y="-7778"/>
                          <a:chExt cx="5059717" cy="1299203"/>
                        </a:xfrm>
                      </wpg:grpSpPr>
                      <wps:wsp>
                        <wps:cNvPr id="410844950" name="Rectangle: Rounded Corners 410844950">
                          <a:extLst>
                            <a:ext uri="{FF2B5EF4-FFF2-40B4-BE49-F238E27FC236}">
                              <a16:creationId xmlns:a16="http://schemas.microsoft.com/office/drawing/2014/main" id="{04905754-B6B7-7859-F21E-26646D3FFCFF}"/>
                            </a:ext>
                          </a:extLst>
                        </wps:cNvPr>
                        <wps:cNvSpPr/>
                        <wps:spPr>
                          <a:xfrm>
                            <a:off x="2674141" y="209385"/>
                            <a:ext cx="2566423" cy="10820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9BD4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1709" name="Rectangle: Rounded Corners 28681709">
                          <a:extLst>
                            <a:ext uri="{FF2B5EF4-FFF2-40B4-BE49-F238E27FC236}">
                              <a16:creationId xmlns:a16="http://schemas.microsoft.com/office/drawing/2014/main" id="{8F62E84D-7D1E-D99F-4E7B-A28AB786EFEC}"/>
                            </a:ext>
                          </a:extLst>
                        </wps:cNvPr>
                        <wps:cNvSpPr/>
                        <wps:spPr>
                          <a:xfrm>
                            <a:off x="645663" y="192797"/>
                            <a:ext cx="1619775" cy="10871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F7BA15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7065" name="Rectangle: Rounded Corners 105557065">
                          <a:extLst>
                            <a:ext uri="{FF2B5EF4-FFF2-40B4-BE49-F238E27FC236}">
                              <a16:creationId xmlns:a16="http://schemas.microsoft.com/office/drawing/2014/main" id="{554A7916-9D86-5227-EF36-64C974A145DC}"/>
                            </a:ext>
                          </a:extLst>
                        </wps:cNvPr>
                        <wps:cNvSpPr/>
                        <wps:spPr>
                          <a:xfrm>
                            <a:off x="1059687" y="-7778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A7598" w14:textId="18F6074E" w:rsidR="00374AE8" w:rsidRPr="00D67D16" w:rsidRDefault="00375084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D67D16">
                                <w:rPr>
                                  <w:color w:val="FFFFFF" w:themeColor="light1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32740" name="Rectangle: Rounded Corners 835932740">
                          <a:extLst>
                            <a:ext uri="{FF2B5EF4-FFF2-40B4-BE49-F238E27FC236}">
                              <a16:creationId xmlns:a16="http://schemas.microsoft.com/office/drawing/2014/main" id="{07ABF4A6-3DAA-44FF-3479-C8F09519FDFB}"/>
                            </a:ext>
                          </a:extLst>
                        </wps:cNvPr>
                        <wps:cNvSpPr/>
                        <wps:spPr>
                          <a:xfrm>
                            <a:off x="1059686" y="564102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EF523" w14:textId="50F18897" w:rsidR="00374AE8" w:rsidRPr="00D67D16" w:rsidRDefault="00375084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238519" name="Rectangle: Rounded Corners 2101238519">
                          <a:extLst>
                            <a:ext uri="{FF2B5EF4-FFF2-40B4-BE49-F238E27FC236}">
                              <a16:creationId xmlns:a16="http://schemas.microsoft.com/office/drawing/2014/main" id="{B7604780-23ED-3110-F2E7-07F43F4AFB0F}"/>
                            </a:ext>
                          </a:extLst>
                        </wps:cNvPr>
                        <wps:cNvSpPr/>
                        <wps:spPr>
                          <a:xfrm>
                            <a:off x="2866663" y="561096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F23E6" w14:textId="74761067" w:rsidR="00374AE8" w:rsidRPr="00D67D16" w:rsidRDefault="00375084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MEC Mapper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81659" name="Rectangle: Rounded Corners 261881659">
                          <a:extLst>
                            <a:ext uri="{FF2B5EF4-FFF2-40B4-BE49-F238E27FC236}">
                              <a16:creationId xmlns:a16="http://schemas.microsoft.com/office/drawing/2014/main" id="{472F42B4-5464-E777-676B-8B3C5F9F40F8}"/>
                            </a:ext>
                          </a:extLst>
                        </wps:cNvPr>
                        <wps:cNvSpPr/>
                        <wps:spPr>
                          <a:xfrm>
                            <a:off x="3584985" y="-7776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DC6A" w14:textId="068044D8" w:rsidR="00374AE8" w:rsidRPr="00D67D16" w:rsidRDefault="00375084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D67D16">
                                <w:rPr>
                                  <w:color w:val="FFFFFF" w:themeColor="light1"/>
                                </w:rPr>
                                <w:t>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981464" name="Rectangle: Rounded Corners 1034981464">
                          <a:extLst>
                            <a:ext uri="{FF2B5EF4-FFF2-40B4-BE49-F238E27FC236}">
                              <a16:creationId xmlns:a16="http://schemas.microsoft.com/office/drawing/2014/main" id="{03725521-35A9-6481-5A3D-BE92C66A6F3F}"/>
                            </a:ext>
                          </a:extLst>
                        </wps:cNvPr>
                        <wps:cNvSpPr/>
                        <wps:spPr>
                          <a:xfrm>
                            <a:off x="180847" y="564102"/>
                            <a:ext cx="878840" cy="23876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566CE75B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7D16"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  <w:t>Connection Point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4B64B" id="Group 13" o:spid="_x0000_s1026" style="position:absolute;left:0;text-align:left;margin-left:120.2pt;margin-top:4.75pt;width:405.45pt;height:108.25pt;z-index:251659264;mso-position-horizontal-relative:page;mso-width-relative:margin;mso-height-relative:margin" coordorigin="1808,-77" coordsize="50597,12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">
                <v:roundrect id="Rectangle: Rounded Corners 410844950" o:spid="_x0000_s1027" style="position:absolute;left:26741;top:2093;width:25664;height:108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" fillcolor="white [3201]" strokecolor="#4f81bd [3204]" strokeweight="2pt">
                  <v:textbox>
                    <w:txbxContent>
                      <w:p w14:paraId="01C59BD4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D67D16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28681709" o:spid="_x0000_s1028" style="position:absolute;left:6456;top:1927;width:16198;height:10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" fillcolor="white [3201]" strokecolor="#4f81bd [3204]" strokeweight="2pt">
                  <v:textbox>
                    <w:txbxContent>
                      <w:p w14:paraId="14F7BA15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D67D16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105557065" o:spid="_x0000_s1029" style="position:absolute;left:10596;top:-77;width:7468;height:33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7EAA7598" w14:textId="18F6074E" w:rsidR="00374AE8" w:rsidRPr="00D67D16" w:rsidRDefault="00375084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D67D16">
                          <w:rPr>
                            <w:color w:val="FFFFFF" w:themeColor="light1"/>
                          </w:rPr>
                          <w:t>ION</w:t>
                        </w:r>
                      </w:p>
                    </w:txbxContent>
                  </v:textbox>
                </v:roundrect>
                <v:roundrect id="Rectangle: Rounded Corners 835932740" o:spid="_x0000_s1030" style="position:absolute;left:10596;top:5641;width:7912;height:37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5CCEF523" w14:textId="50F18897" w:rsidR="00374AE8" w:rsidRPr="00D67D16" w:rsidRDefault="00375084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D67D16">
                          <w:rPr>
                            <w:color w:val="000000" w:themeColor="dark1"/>
                            <w:sz w:val="16"/>
                            <w:szCs w:val="16"/>
                          </w:rPr>
                          <w:t>ION</w:t>
                        </w:r>
                      </w:p>
                    </w:txbxContent>
                  </v:textbox>
                </v:roundrect>
                <v:roundrect id="Rectangle: Rounded Corners 2101238519" o:spid="_x0000_s1031" style="position:absolute;left:28666;top:5610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0A9F23E6" w14:textId="74761067" w:rsidR="00374AE8" w:rsidRPr="00D67D16" w:rsidRDefault="00375084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D67D16">
                          <w:rPr>
                            <w:color w:val="000000" w:themeColor="dark1"/>
                            <w:sz w:val="16"/>
                            <w:szCs w:val="16"/>
                          </w:rPr>
                          <w:t>MEC Mapper</w:t>
                        </w:r>
                      </w:p>
                    </w:txbxContent>
                  </v:textbox>
                </v:roundrect>
                <v:roundrect id="Rectangle: Rounded Corners 261881659" o:spid="_x0000_s1032" style="position:absolute;left:35849;top:-77;width:7468;height:33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1630DC6A" w14:textId="068044D8" w:rsidR="00374AE8" w:rsidRPr="00D67D16" w:rsidRDefault="00375084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D67D16">
                          <w:rPr>
                            <w:color w:val="FFFFFF" w:themeColor="light1"/>
                          </w:rPr>
                          <w:t>M3</w:t>
                        </w:r>
                      </w:p>
                    </w:txbxContent>
                  </v:textbox>
                </v:roundrect>
                <v:roundrect id="Rectangle: Rounded Corners 1034981464" o:spid="_x0000_s1033" style="position:absolute;left:1808;top:5641;width:8788;height:23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" filled="f" stroked="f">
                  <v:textbox>
                    <w:txbxContent>
                      <w:p w14:paraId="566CE75B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7D16">
                          <w:rPr>
                            <w:color w:val="000000" w:themeColor="text1"/>
                            <w:sz w:val="12"/>
                            <w:szCs w:val="12"/>
                          </w:rPr>
                          <w:t>Connection Point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00ABA223" w14:textId="7788A7C0" w:rsidR="004C1B44" w:rsidRPr="00D67D16" w:rsidRDefault="004C1B44" w:rsidP="00151491">
      <w:pPr>
        <w:pStyle w:val="BodyText"/>
        <w:ind w:left="0"/>
        <w:jc w:val="center"/>
      </w:pPr>
    </w:p>
    <w:p w14:paraId="5377D6C1" w14:textId="66E64AB2" w:rsidR="000D545A" w:rsidRPr="00D67D16" w:rsidRDefault="00375084" w:rsidP="004C1B44">
      <w:pPr>
        <w:pStyle w:val="BodyText"/>
      </w:pP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4536B9" wp14:editId="63C95DC6">
                <wp:simplePos x="0" y="0"/>
                <wp:positionH relativeFrom="column">
                  <wp:posOffset>4776152</wp:posOffset>
                </wp:positionH>
                <wp:positionV relativeFrom="paragraph">
                  <wp:posOffset>142977</wp:posOffset>
                </wp:positionV>
                <wp:extent cx="1014808" cy="395047"/>
                <wp:effectExtent l="57150" t="38100" r="71120" b="100330"/>
                <wp:wrapNone/>
                <wp:docPr id="15627181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808" cy="39504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ACCF2" w14:textId="11E6AF08" w:rsidR="00375084" w:rsidRPr="00D67D16" w:rsidRDefault="00375084" w:rsidP="00375084">
                            <w:pPr>
                              <w:jc w:val="center"/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</w:pPr>
                            <w:r w:rsidRPr="00D67D16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M</w:t>
                            </w:r>
                            <w:r w:rsidR="00AB0887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HS</w:t>
                            </w:r>
                            <w:r w:rsidR="007226BB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85</w:t>
                            </w:r>
                            <w:r w:rsidR="00B74D57" w:rsidRPr="00D67D16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0</w:t>
                            </w:r>
                            <w:r w:rsidR="00D2693A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/OIS390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64536B9" id="Rectangle: Rounded Corners 1" o:spid="_x0000_s1034" style="position:absolute;left:0;text-align:left;margin-left:376.05pt;margin-top:11.25pt;width:79.9pt;height:31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7CFACCF2" w14:textId="11E6AF08" w:rsidR="00375084" w:rsidRPr="00D67D16" w:rsidRDefault="00375084" w:rsidP="00375084">
                      <w:pPr>
                        <w:jc w:val="center"/>
                        <w:rPr>
                          <w:color w:val="000000" w:themeColor="dark1"/>
                          <w:sz w:val="16"/>
                          <w:szCs w:val="16"/>
                        </w:rPr>
                      </w:pPr>
                      <w:r w:rsidRPr="00D67D16">
                        <w:rPr>
                          <w:color w:val="000000" w:themeColor="dark1"/>
                          <w:sz w:val="16"/>
                          <w:szCs w:val="16"/>
                        </w:rPr>
                        <w:t>M</w:t>
                      </w:r>
                      <w:r w:rsidR="00AB0887">
                        <w:rPr>
                          <w:color w:val="000000" w:themeColor="dark1"/>
                          <w:sz w:val="16"/>
                          <w:szCs w:val="16"/>
                        </w:rPr>
                        <w:t>HS</w:t>
                      </w:r>
                      <w:r w:rsidR="007226BB">
                        <w:rPr>
                          <w:color w:val="000000" w:themeColor="dark1"/>
                          <w:sz w:val="16"/>
                          <w:szCs w:val="16"/>
                        </w:rPr>
                        <w:t>85</w:t>
                      </w:r>
                      <w:r w:rsidR="00B74D57" w:rsidRPr="00D67D16">
                        <w:rPr>
                          <w:color w:val="000000" w:themeColor="dark1"/>
                          <w:sz w:val="16"/>
                          <w:szCs w:val="16"/>
                        </w:rPr>
                        <w:t>0</w:t>
                      </w:r>
                      <w:r w:rsidR="00D2693A">
                        <w:rPr>
                          <w:color w:val="000000" w:themeColor="dark1"/>
                          <w:sz w:val="16"/>
                          <w:szCs w:val="16"/>
                        </w:rPr>
                        <w:t>/OIS390</w:t>
                      </w:r>
                    </w:p>
                  </w:txbxContent>
                </v:textbox>
              </v:roundrect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34C5A" wp14:editId="0786758D">
                <wp:simplePos x="0" y="0"/>
                <wp:positionH relativeFrom="column">
                  <wp:posOffset>-202557</wp:posOffset>
                </wp:positionH>
                <wp:positionV relativeFrom="paragraph">
                  <wp:posOffset>145549</wp:posOffset>
                </wp:positionV>
                <wp:extent cx="1098628" cy="436317"/>
                <wp:effectExtent l="0" t="0" r="0" b="0"/>
                <wp:wrapNone/>
                <wp:docPr id="19851897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628" cy="43631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27732" w14:textId="5494FF02" w:rsidR="00375084" w:rsidRPr="003A5CD9" w:rsidRDefault="003A5CD9" w:rsidP="00375084">
                            <w:pPr>
                              <w:jc w:val="center"/>
                              <w:rPr>
                                <w:color w:val="FFFFFF" w:themeColor="light1"/>
                                <w:lang w:val="en-GB"/>
                              </w:rPr>
                            </w:pPr>
                            <w:r>
                              <w:rPr>
                                <w:color w:val="FFFFFF" w:themeColor="light1"/>
                                <w:lang w:val="en-GB"/>
                              </w:rPr>
                              <w:t>REFLEX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A34C5A" id="_x0000_s1035" style="position:absolute;left:0;text-align:left;margin-left:-15.95pt;margin-top:11.45pt;width:86.5pt;height:3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" fillcolor="#4f81bd [3204]" strokecolor="#0a121c [484]" strokeweight="2pt">
                <v:textbox>
                  <w:txbxContent>
                    <w:p w14:paraId="46827732" w14:textId="5494FF02" w:rsidR="00375084" w:rsidRPr="003A5CD9" w:rsidRDefault="003A5CD9" w:rsidP="00375084">
                      <w:pPr>
                        <w:jc w:val="center"/>
                        <w:rPr>
                          <w:color w:val="FFFFFF" w:themeColor="light1"/>
                          <w:lang w:val="en-GB"/>
                        </w:rPr>
                      </w:pPr>
                      <w:r>
                        <w:rPr>
                          <w:color w:val="FFFFFF" w:themeColor="light1"/>
                          <w:lang w:val="en-GB"/>
                        </w:rPr>
                        <w:t>REFLEX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776933D" w14:textId="611DCFFA" w:rsidR="000D545A" w:rsidRPr="00D67D16" w:rsidRDefault="00375084" w:rsidP="004C1B44">
      <w:pPr>
        <w:pStyle w:val="BodyText"/>
      </w:pP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C08B27" wp14:editId="32A228C7">
                <wp:simplePos x="0" y="0"/>
                <wp:positionH relativeFrom="column">
                  <wp:posOffset>4375785</wp:posOffset>
                </wp:positionH>
                <wp:positionV relativeFrom="paragraph">
                  <wp:posOffset>126365</wp:posOffset>
                </wp:positionV>
                <wp:extent cx="396000" cy="0"/>
                <wp:effectExtent l="0" t="76200" r="23495" b="95250"/>
                <wp:wrapNone/>
                <wp:docPr id="168427359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2DE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44.55pt;margin-top:9.95pt;width:31.2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" strokecolor="#4579b8 [3044]">
                <v:stroke endarrow="block"/>
              </v:shape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BD919D" wp14:editId="7BFE0389">
                <wp:simplePos x="0" y="0"/>
                <wp:positionH relativeFrom="column">
                  <wp:posOffset>2537303</wp:posOffset>
                </wp:positionH>
                <wp:positionV relativeFrom="paragraph">
                  <wp:posOffset>126904</wp:posOffset>
                </wp:positionV>
                <wp:extent cx="1033667" cy="0"/>
                <wp:effectExtent l="0" t="76200" r="14605" b="95250"/>
                <wp:wrapNone/>
                <wp:docPr id="83856439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6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61D57" id="Straight Arrow Connector 15" o:spid="_x0000_s1026" type="#_x0000_t32" style="position:absolute;margin-left:199.8pt;margin-top:10pt;width:81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F8D021" wp14:editId="1F67B577">
                <wp:simplePos x="0" y="0"/>
                <wp:positionH relativeFrom="column">
                  <wp:posOffset>898887</wp:posOffset>
                </wp:positionH>
                <wp:positionV relativeFrom="paragraph">
                  <wp:posOffset>125939</wp:posOffset>
                </wp:positionV>
                <wp:extent cx="833266" cy="0"/>
                <wp:effectExtent l="0" t="76200" r="24130" b="95250"/>
                <wp:wrapNone/>
                <wp:docPr id="42223199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1316F" id="Straight Arrow Connector 14" o:spid="_x0000_s1026" type="#_x0000_t32" style="position:absolute;margin-left:70.8pt;margin-top:9.9pt;width:65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5AFB6A65" w14:textId="11AD5B9E" w:rsidR="000D545A" w:rsidRPr="00D67D16" w:rsidRDefault="000D545A" w:rsidP="00DD77B0">
      <w:pPr>
        <w:pStyle w:val="BodyText"/>
        <w:ind w:left="0"/>
      </w:pPr>
    </w:p>
    <w:p w14:paraId="271EE519" w14:textId="7134C931" w:rsidR="00375084" w:rsidRPr="00D67D16" w:rsidRDefault="00375084" w:rsidP="00375084"/>
    <w:p w14:paraId="6DA614B4" w14:textId="6914AD42" w:rsidR="00375084" w:rsidRPr="00D67D16" w:rsidRDefault="00375084" w:rsidP="00375084">
      <w:pPr>
        <w:jc w:val="center"/>
      </w:pPr>
    </w:p>
    <w:p w14:paraId="7A2D795B" w14:textId="23A43045" w:rsidR="004C1B44" w:rsidRPr="00D67D16" w:rsidRDefault="004C1B44" w:rsidP="000D545A">
      <w:pPr>
        <w:pStyle w:val="Heading1"/>
      </w:pPr>
      <w:bookmarkStart w:id="6" w:name="_Toc270369338"/>
      <w:r w:rsidRPr="00D67D16">
        <w:lastRenderedPageBreak/>
        <w:t xml:space="preserve"> </w:t>
      </w:r>
      <w:bookmarkStart w:id="7" w:name="_Toc193287659"/>
      <w:bookmarkEnd w:id="6"/>
      <w:r w:rsidR="003871BB" w:rsidRPr="00D67D16">
        <w:t>SPECIFICATION TECHNIQUE</w:t>
      </w:r>
      <w:bookmarkEnd w:id="7"/>
    </w:p>
    <w:p w14:paraId="1FECE223" w14:textId="77777777" w:rsidR="00471D83" w:rsidRPr="00D67D16" w:rsidRDefault="00471D83" w:rsidP="000B3DDE">
      <w:pPr>
        <w:pStyle w:val="BodyText"/>
        <w:ind w:left="0"/>
      </w:pPr>
    </w:p>
    <w:p w14:paraId="31D8EE91" w14:textId="60526062" w:rsidR="00C64E88" w:rsidRPr="00D67D16" w:rsidRDefault="00C64E88" w:rsidP="00C64E88">
      <w:pPr>
        <w:pStyle w:val="Heading2"/>
      </w:pPr>
      <w:bookmarkStart w:id="8" w:name="_Toc193287660"/>
      <w:r w:rsidRPr="00D67D16">
        <w:t>Déclencheur</w:t>
      </w:r>
      <w:bookmarkEnd w:id="8"/>
    </w:p>
    <w:p w14:paraId="48DF15B4" w14:textId="59310FF3" w:rsidR="00C64E88" w:rsidRPr="00D67D16" w:rsidRDefault="00C64E88" w:rsidP="00C64E88">
      <w:pPr>
        <w:pStyle w:val="BodyText"/>
        <w:ind w:left="0"/>
      </w:pPr>
      <w:r w:rsidRPr="00D67D16">
        <w:br/>
        <w:t>Lors du dépôt du fichier dans le répertoire défini, l’interface sera automatiquement déclenchée</w:t>
      </w:r>
      <w:r w:rsidR="007D2ECB" w:rsidRPr="00D67D16">
        <w:t xml:space="preserve"> dans ION</w:t>
      </w:r>
      <w:r w:rsidRPr="00D67D16">
        <w:t>.</w:t>
      </w:r>
    </w:p>
    <w:p w14:paraId="065CEEF4" w14:textId="77777777" w:rsidR="00C64E88" w:rsidRPr="00D67D16" w:rsidRDefault="00C64E88" w:rsidP="00C64E88">
      <w:pPr>
        <w:pStyle w:val="BodyText"/>
        <w:ind w:left="0"/>
      </w:pPr>
    </w:p>
    <w:p w14:paraId="29D6BC78" w14:textId="77777777" w:rsidR="00C64E88" w:rsidRPr="00D67D16" w:rsidRDefault="00C64E88" w:rsidP="00C64E88">
      <w:pPr>
        <w:pStyle w:val="BodyText"/>
        <w:ind w:left="0"/>
      </w:pPr>
    </w:p>
    <w:p w14:paraId="2A9C845A" w14:textId="77777777" w:rsidR="00471D83" w:rsidRPr="00D67D16" w:rsidRDefault="00471D83" w:rsidP="00471D83">
      <w:pPr>
        <w:pStyle w:val="Heading2"/>
      </w:pPr>
      <w:bookmarkStart w:id="9" w:name="_Toc193287661"/>
      <w:r w:rsidRPr="00D67D16">
        <w:t>Point de Connexion</w:t>
      </w:r>
      <w:bookmarkEnd w:id="9"/>
    </w:p>
    <w:p w14:paraId="518E376D" w14:textId="037A8809" w:rsidR="00471D83" w:rsidRPr="00D67D16" w:rsidRDefault="00471D83" w:rsidP="00471D83">
      <w:pPr>
        <w:rPr>
          <w:bCs/>
          <w:color w:val="000000" w:themeColor="text1"/>
        </w:rPr>
      </w:pPr>
      <w:r w:rsidRPr="00D67D16">
        <w:rPr>
          <w:bCs/>
        </w:rPr>
        <w:t>Point de connexion &lt;</w:t>
      </w:r>
      <w:r w:rsidRPr="00D67D16">
        <w:t xml:space="preserve"> </w:t>
      </w:r>
      <w:r w:rsidRPr="00D67D16">
        <w:rPr>
          <w:b/>
        </w:rPr>
        <w:t>CP_</w:t>
      </w:r>
      <w:r w:rsidR="00AC6ADB" w:rsidRPr="00D67D16">
        <w:rPr>
          <w:b/>
        </w:rPr>
        <w:t>00</w:t>
      </w:r>
      <w:r w:rsidR="00560C45">
        <w:rPr>
          <w:b/>
        </w:rPr>
        <w:t>2</w:t>
      </w:r>
      <w:r w:rsidR="00AC6ADB" w:rsidRPr="00D67D16">
        <w:rPr>
          <w:b/>
        </w:rPr>
        <w:t>_</w:t>
      </w:r>
      <w:r w:rsidR="00F3105E" w:rsidRPr="00D67D16">
        <w:rPr>
          <w:b/>
        </w:rPr>
        <w:t>IN</w:t>
      </w:r>
      <w:r w:rsidRPr="00D67D16">
        <w:rPr>
          <w:b/>
        </w:rPr>
        <w:t xml:space="preserve">_XXX </w:t>
      </w:r>
      <w:r w:rsidRPr="00D67D16">
        <w:rPr>
          <w:bCs/>
        </w:rPr>
        <w:t xml:space="preserve">&gt; sera créé pour </w:t>
      </w:r>
      <w:r w:rsidR="002B6B65" w:rsidRPr="00D67D16">
        <w:rPr>
          <w:bCs/>
        </w:rPr>
        <w:t>récupérer</w:t>
      </w:r>
      <w:r w:rsidRPr="00D67D16">
        <w:rPr>
          <w:bCs/>
        </w:rPr>
        <w:t xml:space="preserve"> le fichier BOD en format xml </w:t>
      </w:r>
      <w:r w:rsidR="00F3105E" w:rsidRPr="00D67D16">
        <w:rPr>
          <w:bCs/>
        </w:rPr>
        <w:t>depuis</w:t>
      </w:r>
      <w:r w:rsidRPr="00D67D16">
        <w:rPr>
          <w:bCs/>
        </w:rPr>
        <w:t xml:space="preserve"> le répertoire : </w:t>
      </w:r>
      <w:r w:rsidR="00F3105E" w:rsidRPr="00D67D16">
        <w:rPr>
          <w:bCs/>
          <w:color w:val="FF0000"/>
        </w:rPr>
        <w:t>&lt;&lt; à définir &gt;&gt;</w:t>
      </w:r>
    </w:p>
    <w:p w14:paraId="57F13C6B" w14:textId="77777777" w:rsidR="00471D83" w:rsidRPr="00D67D16" w:rsidRDefault="00471D83" w:rsidP="00471D83">
      <w:pPr>
        <w:rPr>
          <w:bCs/>
        </w:rPr>
      </w:pPr>
    </w:p>
    <w:p w14:paraId="5CA7BD52" w14:textId="77777777" w:rsidR="00471D83" w:rsidRPr="00D67D16" w:rsidRDefault="00471D83" w:rsidP="00471D83">
      <w:pPr>
        <w:rPr>
          <w:bCs/>
        </w:rPr>
      </w:pPr>
    </w:p>
    <w:p w14:paraId="2A16D492" w14:textId="5B67AF41" w:rsidR="00471D83" w:rsidRPr="00D67D16" w:rsidRDefault="00471D83" w:rsidP="00471D83">
      <w:pPr>
        <w:rPr>
          <w:bCs/>
          <w:color w:val="FF0000"/>
        </w:rPr>
      </w:pPr>
      <w:r w:rsidRPr="00D67D16">
        <w:rPr>
          <w:bCs/>
          <w:color w:val="FF0000"/>
        </w:rPr>
        <w:t xml:space="preserve">A confirmer si c’est bien ce point de connexion </w:t>
      </w:r>
      <w:r w:rsidRPr="00D67D16">
        <w:rPr>
          <w:b/>
          <w:color w:val="FF0000"/>
        </w:rPr>
        <w:t>CP_00</w:t>
      </w:r>
      <w:r w:rsidR="006527D2">
        <w:rPr>
          <w:b/>
          <w:color w:val="FF0000"/>
        </w:rPr>
        <w:t>2</w:t>
      </w:r>
      <w:r w:rsidR="00AC6ADB" w:rsidRPr="00D67D16">
        <w:rPr>
          <w:b/>
          <w:color w:val="FF0000"/>
        </w:rPr>
        <w:t>_IN</w:t>
      </w:r>
      <w:r w:rsidRPr="00D67D16">
        <w:rPr>
          <w:b/>
          <w:color w:val="FF0000"/>
        </w:rPr>
        <w:t>_</w:t>
      </w:r>
      <w:r w:rsidR="006527D2">
        <w:rPr>
          <w:b/>
          <w:color w:val="FF0000"/>
        </w:rPr>
        <w:t>C</w:t>
      </w:r>
      <w:r w:rsidRPr="00D67D16">
        <w:rPr>
          <w:bCs/>
          <w:color w:val="FF0000"/>
        </w:rPr>
        <w:t xml:space="preserve"> qui sera utilisé :</w:t>
      </w:r>
    </w:p>
    <w:p w14:paraId="48E5C074" w14:textId="26B80D2D" w:rsidR="00471D83" w:rsidRPr="00D67D16" w:rsidRDefault="00C73DA8" w:rsidP="00471D83">
      <w:pPr>
        <w:rPr>
          <w:b/>
          <w:sz w:val="24"/>
        </w:rPr>
      </w:pPr>
      <w:r w:rsidRPr="00C73DA8">
        <w:rPr>
          <w:b/>
          <w:noProof/>
          <w:sz w:val="24"/>
        </w:rPr>
        <w:drawing>
          <wp:inline distT="0" distB="0" distL="0" distR="0" wp14:anchorId="7DDE2E6B" wp14:editId="44D4CEE5">
            <wp:extent cx="6064250" cy="2921000"/>
            <wp:effectExtent l="0" t="0" r="0" b="0"/>
            <wp:docPr id="159132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23427" name=""/>
                    <pic:cNvPicPr/>
                  </pic:nvPicPr>
                  <pic:blipFill rotWithShape="1">
                    <a:blip r:embed="rId11"/>
                    <a:srcRect r="5511" b="4007"/>
                    <a:stretch/>
                  </pic:blipFill>
                  <pic:spPr bwMode="auto">
                    <a:xfrm>
                      <a:off x="0" y="0"/>
                      <a:ext cx="6064250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4ECB2" w14:textId="77777777" w:rsidR="00471D83" w:rsidRPr="00D67D16" w:rsidRDefault="00471D83" w:rsidP="00471D83">
      <w:pPr>
        <w:rPr>
          <w:b/>
          <w:sz w:val="24"/>
        </w:rPr>
      </w:pPr>
    </w:p>
    <w:p w14:paraId="0AC9383E" w14:textId="77777777" w:rsidR="00471D83" w:rsidRPr="00D67D16" w:rsidRDefault="00471D83" w:rsidP="00471D83">
      <w:pPr>
        <w:rPr>
          <w:b/>
          <w:sz w:val="24"/>
        </w:rPr>
      </w:pPr>
    </w:p>
    <w:p w14:paraId="03835624" w14:textId="77777777" w:rsidR="00471D83" w:rsidRPr="00D67D16" w:rsidRDefault="00471D83" w:rsidP="00471D83">
      <w:pPr>
        <w:rPr>
          <w:b/>
          <w:sz w:val="24"/>
        </w:rPr>
      </w:pPr>
    </w:p>
    <w:p w14:paraId="404957A0" w14:textId="77777777" w:rsidR="00BA3068" w:rsidRPr="00D67D16" w:rsidRDefault="00BA3068" w:rsidP="00471D83">
      <w:pPr>
        <w:rPr>
          <w:b/>
          <w:sz w:val="24"/>
        </w:rPr>
      </w:pPr>
    </w:p>
    <w:p w14:paraId="6BD37CF8" w14:textId="77777777" w:rsidR="00BA3068" w:rsidRPr="00D67D16" w:rsidRDefault="00BA3068" w:rsidP="00471D83">
      <w:pPr>
        <w:rPr>
          <w:b/>
          <w:sz w:val="24"/>
        </w:rPr>
      </w:pPr>
    </w:p>
    <w:p w14:paraId="3ADB6B83" w14:textId="77777777" w:rsidR="00BA3068" w:rsidRPr="00D67D16" w:rsidRDefault="00BA3068" w:rsidP="00471D83">
      <w:pPr>
        <w:rPr>
          <w:b/>
          <w:sz w:val="24"/>
        </w:rPr>
      </w:pPr>
    </w:p>
    <w:p w14:paraId="6F210B09" w14:textId="77777777" w:rsidR="00BA3068" w:rsidRPr="00D67D16" w:rsidRDefault="00BA3068" w:rsidP="00471D83">
      <w:pPr>
        <w:rPr>
          <w:b/>
          <w:sz w:val="24"/>
        </w:rPr>
      </w:pPr>
    </w:p>
    <w:p w14:paraId="7768982E" w14:textId="77777777" w:rsidR="00BA3068" w:rsidRPr="00D67D16" w:rsidRDefault="00BA3068" w:rsidP="00471D83">
      <w:pPr>
        <w:rPr>
          <w:b/>
          <w:sz w:val="24"/>
        </w:rPr>
      </w:pPr>
    </w:p>
    <w:p w14:paraId="13B9E3AA" w14:textId="77777777" w:rsidR="00BA3068" w:rsidRPr="00D67D16" w:rsidRDefault="00BA3068" w:rsidP="00471D83">
      <w:pPr>
        <w:rPr>
          <w:b/>
          <w:sz w:val="24"/>
        </w:rPr>
      </w:pPr>
    </w:p>
    <w:p w14:paraId="698FE373" w14:textId="77777777" w:rsidR="00BA3068" w:rsidRPr="00D67D16" w:rsidRDefault="00BA3068" w:rsidP="00471D83">
      <w:pPr>
        <w:rPr>
          <w:b/>
          <w:sz w:val="24"/>
        </w:rPr>
      </w:pPr>
    </w:p>
    <w:p w14:paraId="1E660F85" w14:textId="77777777" w:rsidR="00BA3068" w:rsidRPr="00D67D16" w:rsidRDefault="00BA3068" w:rsidP="00471D83">
      <w:pPr>
        <w:rPr>
          <w:b/>
          <w:sz w:val="24"/>
        </w:rPr>
      </w:pPr>
    </w:p>
    <w:p w14:paraId="4845EDA1" w14:textId="77777777" w:rsidR="00BA3068" w:rsidRPr="00D67D16" w:rsidRDefault="00BA3068" w:rsidP="00471D83">
      <w:pPr>
        <w:rPr>
          <w:b/>
          <w:sz w:val="24"/>
        </w:rPr>
      </w:pPr>
    </w:p>
    <w:p w14:paraId="230F322D" w14:textId="77777777" w:rsidR="00BA3068" w:rsidRPr="00D67D16" w:rsidRDefault="00BA3068" w:rsidP="00471D83">
      <w:pPr>
        <w:rPr>
          <w:b/>
          <w:sz w:val="24"/>
        </w:rPr>
      </w:pPr>
    </w:p>
    <w:p w14:paraId="786CCA13" w14:textId="77777777" w:rsidR="00BA3068" w:rsidRPr="00D67D16" w:rsidRDefault="00BA3068" w:rsidP="00471D83">
      <w:pPr>
        <w:rPr>
          <w:b/>
          <w:sz w:val="24"/>
        </w:rPr>
      </w:pPr>
    </w:p>
    <w:p w14:paraId="19505B94" w14:textId="77777777" w:rsidR="00BA3068" w:rsidRPr="00D67D16" w:rsidRDefault="00BA3068" w:rsidP="00471D83">
      <w:pPr>
        <w:rPr>
          <w:b/>
          <w:sz w:val="24"/>
        </w:rPr>
      </w:pPr>
    </w:p>
    <w:p w14:paraId="608C6457" w14:textId="77777777" w:rsidR="00471D83" w:rsidRPr="00D67D16" w:rsidRDefault="00471D83" w:rsidP="00471D83">
      <w:pPr>
        <w:pStyle w:val="Heading2"/>
      </w:pPr>
      <w:bookmarkStart w:id="10" w:name="_Toc193287662"/>
      <w:r w:rsidRPr="00D67D16">
        <w:lastRenderedPageBreak/>
        <w:t>Flux de Document</w:t>
      </w:r>
      <w:bookmarkEnd w:id="10"/>
    </w:p>
    <w:p w14:paraId="04F23F77" w14:textId="019D7CD4" w:rsidR="00471D83" w:rsidRPr="00D67D16" w:rsidRDefault="00471D83" w:rsidP="00471D83">
      <w:pPr>
        <w:pStyle w:val="NormalWeb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 xml:space="preserve">Un 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Document Flow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</w:t>
      </w:r>
      <w:r w:rsidR="00B547CF" w:rsidRPr="00D67D16">
        <w:rPr>
          <w:rFonts w:ascii="Arial" w:hAnsi="Arial" w:cs="Arial"/>
          <w:sz w:val="20"/>
          <w:szCs w:val="20"/>
          <w:lang w:val="fr-FR"/>
        </w:rPr>
        <w:t>est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</w:t>
      </w:r>
      <w:r w:rsidR="00B547CF" w:rsidRPr="00D67D16">
        <w:rPr>
          <w:rFonts w:ascii="Arial" w:hAnsi="Arial" w:cs="Arial"/>
          <w:sz w:val="20"/>
          <w:szCs w:val="20"/>
          <w:lang w:val="fr-FR"/>
        </w:rPr>
        <w:t>mis en place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dans 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ION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pour exécuter les actions suivantes :</w:t>
      </w:r>
    </w:p>
    <w:p w14:paraId="5C79743F" w14:textId="0D51E313" w:rsidR="00471D83" w:rsidRPr="00D67D16" w:rsidRDefault="00471D83" w:rsidP="003A305E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Recevoir le BOD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="00C01167">
        <w:rPr>
          <w:rFonts w:ascii="Arial" w:hAnsi="Arial" w:cs="Arial"/>
          <w:b/>
          <w:bCs/>
          <w:sz w:val="20"/>
          <w:szCs w:val="20"/>
          <w:lang w:val="fr-FR"/>
        </w:rPr>
        <w:t>R</w:t>
      </w:r>
      <w:r w:rsidR="00351D40">
        <w:rPr>
          <w:rFonts w:ascii="Arial" w:hAnsi="Arial" w:cs="Arial"/>
          <w:b/>
          <w:bCs/>
          <w:sz w:val="20"/>
          <w:szCs w:val="20"/>
          <w:lang w:val="fr-FR"/>
        </w:rPr>
        <w:t>EFLEXRemonteeCustom</w:t>
      </w:r>
      <w:r w:rsidR="00D477AD" w:rsidRPr="00D67D16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depuis </w:t>
      </w:r>
      <w:r w:rsidR="00D477AD" w:rsidRPr="00D67D16">
        <w:rPr>
          <w:rFonts w:ascii="Arial" w:hAnsi="Arial" w:cs="Arial"/>
          <w:sz w:val="20"/>
          <w:szCs w:val="20"/>
          <w:lang w:val="fr-FR"/>
        </w:rPr>
        <w:t>le répertoire</w:t>
      </w:r>
    </w:p>
    <w:p w14:paraId="3A6D81AF" w14:textId="59B85791" w:rsidR="00471D83" w:rsidRPr="00D67D16" w:rsidRDefault="00D477AD" w:rsidP="003A305E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Envoyer</w:t>
      </w:r>
      <w:r w:rsidR="00471D83" w:rsidRPr="00D67D16">
        <w:rPr>
          <w:rFonts w:ascii="Arial" w:hAnsi="Arial" w:cs="Arial"/>
          <w:sz w:val="20"/>
          <w:szCs w:val="20"/>
          <w:lang w:val="fr-FR"/>
        </w:rPr>
        <w:t xml:space="preserve"> le BOD 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dans M3 pour effectuer l’intégration dans 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M</w:t>
      </w:r>
      <w:r w:rsidR="00C01167">
        <w:rPr>
          <w:rFonts w:ascii="Arial" w:hAnsi="Arial" w:cs="Arial"/>
          <w:b/>
          <w:bCs/>
          <w:sz w:val="20"/>
          <w:szCs w:val="20"/>
          <w:lang w:val="fr-FR"/>
        </w:rPr>
        <w:t>H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S</w:t>
      </w:r>
      <w:r w:rsidR="00D34BCE">
        <w:rPr>
          <w:rFonts w:ascii="Arial" w:hAnsi="Arial" w:cs="Arial"/>
          <w:b/>
          <w:bCs/>
          <w:sz w:val="20"/>
          <w:szCs w:val="20"/>
          <w:lang w:val="fr-FR"/>
        </w:rPr>
        <w:t>85</w:t>
      </w:r>
      <w:r w:rsidR="00B74D57" w:rsidRPr="00D67D16">
        <w:rPr>
          <w:rFonts w:ascii="Arial" w:hAnsi="Arial" w:cs="Arial"/>
          <w:b/>
          <w:bCs/>
          <w:sz w:val="20"/>
          <w:szCs w:val="20"/>
          <w:lang w:val="fr-FR"/>
        </w:rPr>
        <w:t>0</w:t>
      </w:r>
      <w:r w:rsidR="00D2693A">
        <w:rPr>
          <w:rFonts w:ascii="Arial" w:hAnsi="Arial" w:cs="Arial"/>
          <w:b/>
          <w:bCs/>
          <w:sz w:val="20"/>
          <w:szCs w:val="20"/>
          <w:lang w:val="fr-FR"/>
        </w:rPr>
        <w:t xml:space="preserve"> et OIS390.</w:t>
      </w:r>
    </w:p>
    <w:p w14:paraId="1324549A" w14:textId="1EAFDBCE" w:rsidR="00D477AD" w:rsidRPr="00D67D16" w:rsidRDefault="00D477AD" w:rsidP="003A305E">
      <w:pPr>
        <w:pStyle w:val="NormalWeb"/>
        <w:numPr>
          <w:ilvl w:val="0"/>
          <w:numId w:val="13"/>
        </w:numPr>
        <w:spacing w:line="360" w:lineRule="auto"/>
        <w:rPr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Récupérer l</w:t>
      </w:r>
      <w:r w:rsidR="002D65C2" w:rsidRPr="00D67D16">
        <w:rPr>
          <w:rFonts w:ascii="Arial" w:hAnsi="Arial" w:cs="Arial"/>
          <w:sz w:val="20"/>
          <w:szCs w:val="20"/>
          <w:lang w:val="fr-FR"/>
        </w:rPr>
        <w:t>’</w:t>
      </w:r>
      <w:r w:rsidRPr="00D67D16">
        <w:rPr>
          <w:rFonts w:ascii="Arial" w:hAnsi="Arial" w:cs="Arial"/>
          <w:sz w:val="20"/>
          <w:szCs w:val="20"/>
          <w:lang w:val="fr-FR"/>
        </w:rPr>
        <w:t>Acknowledge BOD</w:t>
      </w:r>
      <w:r w:rsidR="002D65C2" w:rsidRPr="00D67D16">
        <w:rPr>
          <w:rFonts w:ascii="Arial" w:hAnsi="Arial" w:cs="Arial"/>
          <w:sz w:val="20"/>
          <w:szCs w:val="20"/>
          <w:lang w:val="fr-FR"/>
        </w:rPr>
        <w:t xml:space="preserve"> </w:t>
      </w:r>
      <w:r w:rsidR="002D65C2" w:rsidRPr="00D67D16">
        <w:rPr>
          <w:rFonts w:ascii="Arial" w:hAnsi="Arial" w:cs="Arial"/>
          <w:b/>
          <w:bCs/>
          <w:sz w:val="20"/>
          <w:szCs w:val="20"/>
          <w:lang w:val="fr-FR"/>
        </w:rPr>
        <w:t>‘Acknowldge.</w:t>
      </w:r>
      <w:r w:rsidR="005F121A">
        <w:rPr>
          <w:rFonts w:ascii="Arial" w:hAnsi="Arial" w:cs="Arial"/>
          <w:b/>
          <w:bCs/>
          <w:sz w:val="20"/>
          <w:szCs w:val="20"/>
          <w:lang w:val="fr-FR"/>
        </w:rPr>
        <w:t>REFLEXRemonteeCustom</w:t>
      </w:r>
      <w:r w:rsidR="002D65C2" w:rsidRPr="00D67D16">
        <w:rPr>
          <w:rFonts w:ascii="Arial" w:hAnsi="Arial" w:cs="Arial"/>
          <w:b/>
          <w:bCs/>
          <w:sz w:val="20"/>
          <w:szCs w:val="20"/>
          <w:lang w:val="fr-FR"/>
        </w:rPr>
        <w:t>’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depuis M3 et gérer les erreurs</w:t>
      </w:r>
    </w:p>
    <w:p w14:paraId="4BC881BA" w14:textId="3E499EB5" w:rsidR="00E20C97" w:rsidRPr="00D67D16" w:rsidRDefault="002D65C2" w:rsidP="003A305E">
      <w:pPr>
        <w:pStyle w:val="NormalWeb"/>
        <w:numPr>
          <w:ilvl w:val="0"/>
          <w:numId w:val="13"/>
        </w:numPr>
        <w:spacing w:line="360" w:lineRule="auto"/>
        <w:rPr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Déposer l’Acknowledge BOD dans le répertoire définit</w:t>
      </w:r>
    </w:p>
    <w:p w14:paraId="1C08F98F" w14:textId="77777777" w:rsidR="000B3DDE" w:rsidRPr="00D67D16" w:rsidRDefault="000B3DDE" w:rsidP="000B3DDE">
      <w:pPr>
        <w:pStyle w:val="NormalWeb"/>
        <w:spacing w:line="360" w:lineRule="auto"/>
        <w:ind w:left="720"/>
        <w:rPr>
          <w:lang w:val="fr-FR"/>
        </w:rPr>
      </w:pPr>
    </w:p>
    <w:p w14:paraId="3ADC7540" w14:textId="4E81DE83" w:rsidR="00471D83" w:rsidRPr="00D67D16" w:rsidRDefault="00471D83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</w:pPr>
      <w:r w:rsidRPr="00D67D16">
        <w:rPr>
          <w:u w:val="single"/>
        </w:rPr>
        <w:t>Nom du document flow</w:t>
      </w:r>
      <w:r w:rsidRPr="00D67D16">
        <w:t xml:space="preserve"> : </w:t>
      </w:r>
      <w:r w:rsidR="00D477AD" w:rsidRPr="00D67D16">
        <w:rPr>
          <w:b/>
          <w:bCs/>
        </w:rPr>
        <w:t>DF_00</w:t>
      </w:r>
      <w:r w:rsidR="003253AC">
        <w:rPr>
          <w:b/>
          <w:bCs/>
        </w:rPr>
        <w:t>2</w:t>
      </w:r>
      <w:r w:rsidR="00D477AD" w:rsidRPr="00D67D16">
        <w:rPr>
          <w:b/>
          <w:bCs/>
        </w:rPr>
        <w:t>_IN_</w:t>
      </w:r>
      <w:r w:rsidR="003253AC">
        <w:rPr>
          <w:b/>
          <w:bCs/>
        </w:rPr>
        <w:t>C</w:t>
      </w:r>
    </w:p>
    <w:p w14:paraId="368AF889" w14:textId="77777777" w:rsidR="00471D83" w:rsidRPr="00D67D16" w:rsidRDefault="00471D83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u w:val="single"/>
        </w:rPr>
      </w:pPr>
      <w:r w:rsidRPr="00D67D16">
        <w:rPr>
          <w:u w:val="single"/>
        </w:rPr>
        <w:t>Logique du document flow</w:t>
      </w:r>
      <w:r w:rsidRPr="00D67D16">
        <w:t> :</w:t>
      </w:r>
    </w:p>
    <w:p w14:paraId="0C6D62E9" w14:textId="0AF3092B" w:rsidR="00471D83" w:rsidRPr="00D67D16" w:rsidRDefault="004344E8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center"/>
      </w:pPr>
      <w:r w:rsidRPr="004344E8">
        <w:drawing>
          <wp:inline distT="0" distB="0" distL="0" distR="0" wp14:anchorId="28B367B3" wp14:editId="059E16E5">
            <wp:extent cx="5068007" cy="1543265"/>
            <wp:effectExtent l="0" t="0" r="0" b="0"/>
            <wp:docPr id="123948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2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30E1" w14:textId="5590D1C6" w:rsidR="00D477AD" w:rsidRPr="00D67D16" w:rsidRDefault="00D477AD" w:rsidP="003A305E">
      <w:pPr>
        <w:pStyle w:val="BodyText"/>
        <w:numPr>
          <w:ilvl w:val="0"/>
          <w:numId w:val="7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File Activity (Read) récupère le document depuis le répertoire défini.</w:t>
      </w:r>
    </w:p>
    <w:p w14:paraId="5B782E87" w14:textId="49B43891" w:rsidR="00471D83" w:rsidRPr="00D67D16" w:rsidRDefault="00471D83" w:rsidP="003A305E">
      <w:pPr>
        <w:pStyle w:val="BodyText"/>
        <w:numPr>
          <w:ilvl w:val="0"/>
          <w:numId w:val="7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 xml:space="preserve">Le composant Application (M3) </w:t>
      </w:r>
      <w:r w:rsidR="00D477AD" w:rsidRPr="00D67D16">
        <w:t xml:space="preserve">consomme </w:t>
      </w:r>
      <w:r w:rsidRPr="00D67D16">
        <w:t xml:space="preserve">le document </w:t>
      </w:r>
      <w:r w:rsidR="00D477AD" w:rsidRPr="00D67D16">
        <w:rPr>
          <w:b/>
          <w:bCs/>
        </w:rPr>
        <w:t>Process</w:t>
      </w:r>
      <w:r w:rsidRPr="00D67D16">
        <w:rPr>
          <w:b/>
          <w:bCs/>
        </w:rPr>
        <w:t>.</w:t>
      </w:r>
      <w:r w:rsidR="006464D8">
        <w:rPr>
          <w:b/>
          <w:bCs/>
        </w:rPr>
        <w:t>REFLEXRemonteeCustom</w:t>
      </w:r>
      <w:r w:rsidR="00D477AD" w:rsidRPr="00D67D16">
        <w:rPr>
          <w:b/>
          <w:bCs/>
        </w:rPr>
        <w:t>.</w:t>
      </w:r>
    </w:p>
    <w:p w14:paraId="2C9DDF7D" w14:textId="41A9C2D9" w:rsidR="00471D83" w:rsidRDefault="002B6B65" w:rsidP="003A305E">
      <w:pPr>
        <w:pStyle w:val="BodyText"/>
        <w:numPr>
          <w:ilvl w:val="0"/>
          <w:numId w:val="7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 xml:space="preserve">Après le traitement du document </w:t>
      </w:r>
      <w:r w:rsidRPr="00D67D16">
        <w:rPr>
          <w:b/>
          <w:bCs/>
        </w:rPr>
        <w:t>Process.</w:t>
      </w:r>
      <w:r w:rsidR="006464D8">
        <w:rPr>
          <w:b/>
          <w:bCs/>
        </w:rPr>
        <w:t>REFLEXRemonteeCustom</w:t>
      </w:r>
      <w:r w:rsidRPr="00D67D16">
        <w:rPr>
          <w:b/>
          <w:bCs/>
        </w:rPr>
        <w:t xml:space="preserve">, </w:t>
      </w:r>
      <w:r w:rsidRPr="00D67D16">
        <w:t>l</w:t>
      </w:r>
      <w:r w:rsidR="00D477AD" w:rsidRPr="00D67D16">
        <w:t xml:space="preserve">e document </w:t>
      </w:r>
      <w:r w:rsidR="00D477AD" w:rsidRPr="00D67D16">
        <w:rPr>
          <w:b/>
          <w:bCs/>
        </w:rPr>
        <w:t>Acknowlege.</w:t>
      </w:r>
      <w:r w:rsidR="00F24F2D">
        <w:rPr>
          <w:rFonts w:cs="Arial"/>
          <w:b/>
          <w:bCs/>
        </w:rPr>
        <w:t>REFLEXRemonteeCustom</w:t>
      </w:r>
      <w:r w:rsidR="00D477AD" w:rsidRPr="00D67D16">
        <w:t xml:space="preserve"> </w:t>
      </w:r>
      <w:r w:rsidRPr="00D67D16">
        <w:t xml:space="preserve">sera récupérer en sortie depuis </w:t>
      </w:r>
      <w:r w:rsidR="00D477AD" w:rsidRPr="00D67D16">
        <w:t>M3.</w:t>
      </w:r>
    </w:p>
    <w:p w14:paraId="3F938E36" w14:textId="03B8D65B" w:rsidR="00471D83" w:rsidRPr="00D67D16" w:rsidRDefault="00471D83" w:rsidP="003A305E">
      <w:pPr>
        <w:pStyle w:val="BodyText"/>
        <w:numPr>
          <w:ilvl w:val="0"/>
          <w:numId w:val="7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File Activity (Write) envoie le document vers le répertoire défini.</w:t>
      </w:r>
    </w:p>
    <w:p w14:paraId="5702E9C6" w14:textId="77777777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b/>
          <w:bCs/>
          <w:color w:val="292A2E"/>
          <w:lang w:val="fr-FR"/>
        </w:rPr>
      </w:pPr>
    </w:p>
    <w:p w14:paraId="25CF39AE" w14:textId="77777777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  <w:r w:rsidRPr="00D67D16">
        <w:rPr>
          <w:rFonts w:ascii="Arial" w:hAnsi="Arial"/>
          <w:b/>
          <w:bCs/>
          <w:sz w:val="20"/>
          <w:szCs w:val="20"/>
          <w:lang w:val="fr-FR" w:eastAsia="es-ES"/>
        </w:rPr>
        <w:t xml:space="preserve">Structure du répertoire :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471D83" w:rsidRPr="00D67D16" w14:paraId="795451CC" w14:textId="77777777" w:rsidTr="0054206E">
        <w:trPr>
          <w:trHeight w:val="231"/>
        </w:trPr>
        <w:tc>
          <w:tcPr>
            <w:tcW w:w="5059" w:type="dxa"/>
            <w:shd w:val="clear" w:color="auto" w:fill="00B0F0"/>
          </w:tcPr>
          <w:p w14:paraId="19E49F81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Répertoire</w:t>
            </w:r>
          </w:p>
        </w:tc>
        <w:tc>
          <w:tcPr>
            <w:tcW w:w="4872" w:type="dxa"/>
            <w:shd w:val="clear" w:color="auto" w:fill="00B0F0"/>
          </w:tcPr>
          <w:p w14:paraId="72C7E2CA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471D83" w:rsidRPr="00D67D16" w14:paraId="7F91EDFB" w14:textId="77777777" w:rsidTr="0054206E">
        <w:trPr>
          <w:trHeight w:val="268"/>
        </w:trPr>
        <w:tc>
          <w:tcPr>
            <w:tcW w:w="5059" w:type="dxa"/>
          </w:tcPr>
          <w:p w14:paraId="32D2E709" w14:textId="2F8359C8" w:rsidR="00471D83" w:rsidRPr="00D67D16" w:rsidRDefault="00D477AD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  <w:shd w:val="clear" w:color="auto" w:fill="FFFFFF"/>
              </w:rPr>
              <w:t xml:space="preserve">&lt;&lt; </w:t>
            </w:r>
            <w:r w:rsidR="002D3AF5" w:rsidRPr="00D67D16">
              <w:rPr>
                <w:rFonts w:cs="Arial"/>
                <w:shd w:val="clear" w:color="auto" w:fill="FFFFFF"/>
              </w:rPr>
              <w:t>à</w:t>
            </w:r>
            <w:r w:rsidRPr="00D67D16">
              <w:rPr>
                <w:rFonts w:cs="Arial"/>
                <w:shd w:val="clear" w:color="auto" w:fill="FFFFFF"/>
              </w:rPr>
              <w:t xml:space="preserve"> définir &gt;&gt;</w:t>
            </w:r>
          </w:p>
        </w:tc>
        <w:tc>
          <w:tcPr>
            <w:tcW w:w="4872" w:type="dxa"/>
          </w:tcPr>
          <w:p w14:paraId="5FF61BB6" w14:textId="6E5BDF8E" w:rsidR="00471D83" w:rsidRPr="00D67D16" w:rsidRDefault="00D477AD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</w:rPr>
              <w:t>Récupération</w:t>
            </w:r>
            <w:r w:rsidR="00471D83" w:rsidRPr="00D67D16">
              <w:rPr>
                <w:rFonts w:cs="Arial"/>
              </w:rPr>
              <w:t xml:space="preserve"> d</w:t>
            </w:r>
            <w:r w:rsidRPr="00D67D16">
              <w:rPr>
                <w:rFonts w:cs="Arial"/>
              </w:rPr>
              <w:t>u</w:t>
            </w:r>
            <w:r w:rsidR="00471D83" w:rsidRPr="00D67D16">
              <w:rPr>
                <w:rFonts w:cs="Arial"/>
              </w:rPr>
              <w:t xml:space="preserve"> fichier BOD en format .xml</w:t>
            </w:r>
          </w:p>
        </w:tc>
      </w:tr>
    </w:tbl>
    <w:p w14:paraId="1C63A05C" w14:textId="77777777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b/>
          <w:bCs/>
          <w:color w:val="292A2E"/>
          <w:lang w:val="fr-FR"/>
        </w:rPr>
      </w:pPr>
    </w:p>
    <w:p w14:paraId="350BABBC" w14:textId="77777777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  <w:r w:rsidRPr="00D67D16">
        <w:rPr>
          <w:rFonts w:ascii="Arial" w:hAnsi="Arial"/>
          <w:b/>
          <w:bCs/>
          <w:sz w:val="20"/>
          <w:szCs w:val="20"/>
          <w:lang w:val="fr-FR" w:eastAsia="es-ES"/>
        </w:rPr>
        <w:t xml:space="preserve">Fréquence :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471D83" w:rsidRPr="00D67D16" w14:paraId="1893043E" w14:textId="77777777" w:rsidTr="0054206E">
        <w:trPr>
          <w:trHeight w:val="231"/>
        </w:trPr>
        <w:tc>
          <w:tcPr>
            <w:tcW w:w="5059" w:type="dxa"/>
            <w:shd w:val="clear" w:color="auto" w:fill="00B0F0"/>
          </w:tcPr>
          <w:p w14:paraId="1BC81B9F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Fréquence</w:t>
            </w:r>
          </w:p>
        </w:tc>
        <w:tc>
          <w:tcPr>
            <w:tcW w:w="4872" w:type="dxa"/>
            <w:shd w:val="clear" w:color="auto" w:fill="00B0F0"/>
          </w:tcPr>
          <w:p w14:paraId="66D871CF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471D83" w:rsidRPr="00D67D16" w14:paraId="46FAD94A" w14:textId="77777777" w:rsidTr="0054206E">
        <w:trPr>
          <w:trHeight w:val="268"/>
        </w:trPr>
        <w:tc>
          <w:tcPr>
            <w:tcW w:w="5059" w:type="dxa"/>
          </w:tcPr>
          <w:p w14:paraId="5B168388" w14:textId="427AA530" w:rsidR="00471D83" w:rsidRPr="00D67D16" w:rsidRDefault="00D477AD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  <w:shd w:val="clear" w:color="auto" w:fill="FFFFFF"/>
              </w:rPr>
              <w:t xml:space="preserve">&lt;&lt; </w:t>
            </w:r>
            <w:r w:rsidR="002D3AF5" w:rsidRPr="00D67D16">
              <w:rPr>
                <w:rFonts w:cs="Arial"/>
                <w:shd w:val="clear" w:color="auto" w:fill="FFFFFF"/>
              </w:rPr>
              <w:t>à</w:t>
            </w:r>
            <w:r w:rsidRPr="00D67D16">
              <w:rPr>
                <w:rFonts w:cs="Arial"/>
                <w:shd w:val="clear" w:color="auto" w:fill="FFFFFF"/>
              </w:rPr>
              <w:t xml:space="preserve"> définir &gt;&gt;</w:t>
            </w:r>
          </w:p>
        </w:tc>
        <w:tc>
          <w:tcPr>
            <w:tcW w:w="4872" w:type="dxa"/>
          </w:tcPr>
          <w:p w14:paraId="09C0DD6A" w14:textId="77777777" w:rsidR="00471D83" w:rsidRPr="00D67D16" w:rsidRDefault="00471D83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</w:rPr>
              <w:t>Fichiers / jours</w:t>
            </w:r>
          </w:p>
        </w:tc>
      </w:tr>
    </w:tbl>
    <w:p w14:paraId="56DE151F" w14:textId="068FCE73" w:rsidR="00DB3202" w:rsidRPr="00D67D16" w:rsidRDefault="00246D35" w:rsidP="00E811BB">
      <w:r w:rsidRPr="00D67D16">
        <w:br w:type="page"/>
      </w:r>
    </w:p>
    <w:p w14:paraId="3438C3E4" w14:textId="6B17015D" w:rsidR="00412A24" w:rsidRPr="00D67D16" w:rsidRDefault="003871BB" w:rsidP="00412A24">
      <w:pPr>
        <w:pStyle w:val="Heading2"/>
      </w:pPr>
      <w:bookmarkStart w:id="11" w:name="_Toc193287663"/>
      <w:r w:rsidRPr="00D67D16">
        <w:lastRenderedPageBreak/>
        <w:t>MEC Mapping : Custom BOD</w:t>
      </w:r>
      <w:bookmarkEnd w:id="11"/>
    </w:p>
    <w:p w14:paraId="52760049" w14:textId="772D45BF" w:rsidR="00984826" w:rsidRPr="00D67D16" w:rsidRDefault="00984826" w:rsidP="005E0F69">
      <w:pPr>
        <w:pStyle w:val="BodyText"/>
        <w:ind w:left="0"/>
      </w:pPr>
      <w:r w:rsidRPr="00D67D16">
        <w:t xml:space="preserve">Un package MEC </w:t>
      </w:r>
      <w:r w:rsidR="00D74277" w:rsidRPr="00D67D16">
        <w:t>est</w:t>
      </w:r>
      <w:r w:rsidRPr="00D67D16">
        <w:t xml:space="preserve"> développé pour mapper les champs spécifiques attendus par M3 et</w:t>
      </w:r>
      <w:r w:rsidR="00E67863" w:rsidRPr="00D67D16">
        <w:t xml:space="preserve"> pour</w:t>
      </w:r>
      <w:r w:rsidRPr="00D67D16">
        <w:t xml:space="preserve"> effectuer les appels d'API.</w:t>
      </w:r>
    </w:p>
    <w:p w14:paraId="20F70D13" w14:textId="77777777" w:rsidR="00E67863" w:rsidRPr="00D67D16" w:rsidRDefault="00E67863" w:rsidP="005E0F69">
      <w:pPr>
        <w:pStyle w:val="BodyText"/>
        <w:ind w:left="0"/>
      </w:pPr>
    </w:p>
    <w:p w14:paraId="25E0CBDE" w14:textId="5DCC11CB" w:rsidR="009C4E6F" w:rsidRPr="005171C4" w:rsidRDefault="009C4E6F" w:rsidP="005E0F69">
      <w:pPr>
        <w:pStyle w:val="BodyText"/>
        <w:ind w:left="0"/>
      </w:pPr>
      <w:r w:rsidRPr="005171C4">
        <w:t xml:space="preserve">L’Agreement est nommé comme: </w:t>
      </w:r>
      <w:r w:rsidRPr="005171C4">
        <w:rPr>
          <w:b/>
          <w:bCs/>
        </w:rPr>
        <w:t>M3_</w:t>
      </w:r>
      <w:r w:rsidR="006053B0" w:rsidRPr="005171C4">
        <w:rPr>
          <w:b/>
          <w:bCs/>
        </w:rPr>
        <w:t>REFLEXRemontee</w:t>
      </w:r>
      <w:r w:rsidRPr="005171C4">
        <w:rPr>
          <w:b/>
          <w:bCs/>
        </w:rPr>
        <w:t>Custom_Process_In</w:t>
      </w:r>
    </w:p>
    <w:p w14:paraId="0E651797" w14:textId="301F6020" w:rsidR="002E6522" w:rsidRPr="005171C4" w:rsidRDefault="002E6522" w:rsidP="005E0F69">
      <w:pPr>
        <w:pStyle w:val="BodyText"/>
        <w:ind w:left="0"/>
      </w:pPr>
      <w:r w:rsidRPr="005171C4">
        <w:t xml:space="preserve">Le </w:t>
      </w:r>
      <w:r w:rsidR="00604AA7" w:rsidRPr="005171C4">
        <w:t xml:space="preserve">MEC Mapper </w:t>
      </w:r>
      <w:r w:rsidRPr="005171C4">
        <w:t xml:space="preserve">customisé est nommé </w:t>
      </w:r>
      <w:r w:rsidR="00C834C1" w:rsidRPr="005171C4">
        <w:t>comme:</w:t>
      </w:r>
      <w:r w:rsidRPr="005171C4">
        <w:t xml:space="preserve"> </w:t>
      </w:r>
      <w:r w:rsidRPr="005171C4">
        <w:rPr>
          <w:b/>
          <w:bCs/>
        </w:rPr>
        <w:t>CSTM3BOD_</w:t>
      </w:r>
      <w:r w:rsidR="00286A0A" w:rsidRPr="005171C4">
        <w:rPr>
          <w:b/>
          <w:bCs/>
        </w:rPr>
        <w:t>REFLEXRemonteeCustom</w:t>
      </w:r>
      <w:r w:rsidRPr="005171C4">
        <w:rPr>
          <w:b/>
          <w:bCs/>
        </w:rPr>
        <w:t>_</w:t>
      </w:r>
      <w:r w:rsidR="00BB13CA" w:rsidRPr="005171C4">
        <w:rPr>
          <w:b/>
          <w:bCs/>
        </w:rPr>
        <w:t>Process</w:t>
      </w:r>
      <w:r w:rsidRPr="005171C4">
        <w:rPr>
          <w:b/>
          <w:bCs/>
        </w:rPr>
        <w:t>_</w:t>
      </w:r>
      <w:r w:rsidR="00BB13CA" w:rsidRPr="005171C4">
        <w:rPr>
          <w:b/>
          <w:bCs/>
        </w:rPr>
        <w:t>In</w:t>
      </w:r>
      <w:r w:rsidRPr="005171C4">
        <w:rPr>
          <w:b/>
          <w:bCs/>
        </w:rPr>
        <w:t>_1_0_0</w:t>
      </w:r>
    </w:p>
    <w:p w14:paraId="36D6669F" w14:textId="77777777" w:rsidR="00D2262C" w:rsidRPr="005171C4" w:rsidRDefault="00D2262C" w:rsidP="005E0F69">
      <w:pPr>
        <w:pStyle w:val="BodyText"/>
        <w:ind w:left="0"/>
        <w:rPr>
          <w:u w:val="single"/>
        </w:rPr>
      </w:pPr>
    </w:p>
    <w:p w14:paraId="389651BF" w14:textId="2E97AB92" w:rsidR="00D2262C" w:rsidRPr="00F24AC1" w:rsidRDefault="005A3731" w:rsidP="00F24AC1">
      <w:pPr>
        <w:pStyle w:val="BodyText"/>
        <w:ind w:left="0"/>
        <w:rPr>
          <w:u w:val="single"/>
        </w:rPr>
      </w:pPr>
      <w:r w:rsidRPr="00D67D16">
        <w:rPr>
          <w:u w:val="single"/>
        </w:rPr>
        <w:t>Logique</w:t>
      </w:r>
      <w:r w:rsidR="00A046A9" w:rsidRPr="00D67D16">
        <w:rPr>
          <w:u w:val="single"/>
        </w:rPr>
        <w:t xml:space="preserve"> du BOD :</w:t>
      </w:r>
    </w:p>
    <w:p w14:paraId="27B76B03" w14:textId="08D9C1D4" w:rsidR="00277968" w:rsidRPr="00D67D16" w:rsidRDefault="00277968" w:rsidP="003A305E">
      <w:pPr>
        <w:pStyle w:val="BodyText"/>
        <w:numPr>
          <w:ilvl w:val="0"/>
          <w:numId w:val="5"/>
        </w:numPr>
      </w:pPr>
      <w:r w:rsidRPr="00D67D16">
        <w:t>Les API</w:t>
      </w:r>
      <w:r w:rsidR="000B3DDE" w:rsidRPr="00D67D16">
        <w:t>(</w:t>
      </w:r>
      <w:r w:rsidR="00604AA7" w:rsidRPr="00D67D16">
        <w:t>s</w:t>
      </w:r>
      <w:r w:rsidR="000B3DDE" w:rsidRPr="00D67D16">
        <w:t>)</w:t>
      </w:r>
      <w:r w:rsidRPr="00D67D16">
        <w:t xml:space="preserve"> </w:t>
      </w:r>
      <w:r w:rsidR="00604AA7" w:rsidRPr="00D67D16">
        <w:t xml:space="preserve">(ci-dessous) </w:t>
      </w:r>
      <w:r w:rsidR="005A3731" w:rsidRPr="00D67D16">
        <w:t>seront</w:t>
      </w:r>
      <w:r w:rsidRPr="00D67D16">
        <w:t xml:space="preserve"> exécuté</w:t>
      </w:r>
      <w:r w:rsidR="00D43BCA" w:rsidRPr="00D67D16">
        <w:t>e</w:t>
      </w:r>
      <w:r w:rsidRPr="00D67D16">
        <w:t xml:space="preserve">s afin de </w:t>
      </w:r>
      <w:r w:rsidR="0026786D" w:rsidRPr="00D67D16">
        <w:t>mettre à jour</w:t>
      </w:r>
      <w:r w:rsidRPr="00D67D16">
        <w:t xml:space="preserve"> toutes les informations nécessaires pour </w:t>
      </w:r>
      <w:r w:rsidR="0026786D" w:rsidRPr="00D67D16">
        <w:t xml:space="preserve">gérer </w:t>
      </w:r>
      <w:r w:rsidR="00C834C1" w:rsidRPr="00D67D16">
        <w:t>l’intégration :</w:t>
      </w:r>
    </w:p>
    <w:p w14:paraId="1A3BCF5C" w14:textId="649B4E37" w:rsidR="00D2262C" w:rsidRPr="00D67D16" w:rsidRDefault="00D2262C" w:rsidP="003A305E">
      <w:pPr>
        <w:pStyle w:val="BodyText"/>
        <w:numPr>
          <w:ilvl w:val="0"/>
          <w:numId w:val="14"/>
        </w:numPr>
      </w:pPr>
      <w:r w:rsidRPr="00D67D16">
        <w:t>M</w:t>
      </w:r>
      <w:r w:rsidR="00850F66">
        <w:t>H</w:t>
      </w:r>
      <w:r w:rsidRPr="00D67D16">
        <w:t>S</w:t>
      </w:r>
      <w:r w:rsidR="00850F66">
        <w:t>85</w:t>
      </w:r>
      <w:r w:rsidRPr="00D67D16">
        <w:t>0MI_</w:t>
      </w:r>
      <w:r w:rsidR="00850F66">
        <w:t>AddPOReceipt</w:t>
      </w:r>
    </w:p>
    <w:p w14:paraId="1BCFA8D7" w14:textId="02389FF7" w:rsidR="00865571" w:rsidRDefault="009043F9" w:rsidP="003A305E">
      <w:pPr>
        <w:pStyle w:val="BodyText"/>
        <w:numPr>
          <w:ilvl w:val="0"/>
          <w:numId w:val="14"/>
        </w:numPr>
      </w:pPr>
      <w:r>
        <w:t>OIS390</w:t>
      </w:r>
      <w:r w:rsidR="00865571" w:rsidRPr="00D67D16">
        <w:t>MI_</w:t>
      </w:r>
      <w:r w:rsidR="00B10D99">
        <w:t>ReturnLine</w:t>
      </w:r>
    </w:p>
    <w:p w14:paraId="6DCB8E4F" w14:textId="50BA78BD" w:rsidR="00876F4B" w:rsidRDefault="00876F4B" w:rsidP="003A305E">
      <w:pPr>
        <w:pStyle w:val="BodyText"/>
        <w:numPr>
          <w:ilvl w:val="0"/>
          <w:numId w:val="14"/>
        </w:numPr>
      </w:pPr>
      <w:r>
        <w:t>MHS850MI_AddDOReceipt</w:t>
      </w:r>
    </w:p>
    <w:p w14:paraId="74A88CD8" w14:textId="77777777" w:rsidR="008B62CA" w:rsidRPr="008B62CA" w:rsidRDefault="008B62CA" w:rsidP="008B62CA">
      <w:pPr>
        <w:pStyle w:val="BodyText"/>
        <w:numPr>
          <w:ilvl w:val="0"/>
          <w:numId w:val="14"/>
        </w:numPr>
        <w:rPr>
          <w:bCs/>
          <w:szCs w:val="16"/>
        </w:rPr>
      </w:pPr>
      <w:r w:rsidRPr="008B62CA">
        <w:rPr>
          <w:bCs/>
          <w:szCs w:val="16"/>
        </w:rPr>
        <w:t>CRS620MI – GetBasicData</w:t>
      </w:r>
    </w:p>
    <w:p w14:paraId="1ADE4148" w14:textId="77777777" w:rsidR="008B62CA" w:rsidRPr="008B62CA" w:rsidRDefault="008B62CA" w:rsidP="008B62CA">
      <w:pPr>
        <w:pStyle w:val="BodyText"/>
        <w:numPr>
          <w:ilvl w:val="0"/>
          <w:numId w:val="14"/>
        </w:numPr>
        <w:rPr>
          <w:bCs/>
          <w:szCs w:val="16"/>
        </w:rPr>
      </w:pPr>
      <w:r w:rsidRPr="008B62CA">
        <w:rPr>
          <w:bCs/>
          <w:szCs w:val="16"/>
        </w:rPr>
        <w:t>MMS010MI – ListLocations</w:t>
      </w:r>
    </w:p>
    <w:p w14:paraId="11B33EDB" w14:textId="77777777" w:rsidR="008B62CA" w:rsidRPr="00D67D16" w:rsidRDefault="008B62CA" w:rsidP="008B62CA">
      <w:pPr>
        <w:pStyle w:val="BodyText"/>
        <w:ind w:left="1080"/>
      </w:pPr>
    </w:p>
    <w:p w14:paraId="7E714EA2" w14:textId="77777777" w:rsidR="00D2262C" w:rsidRPr="00D67D16" w:rsidRDefault="00D2262C" w:rsidP="00D2262C">
      <w:pPr>
        <w:pStyle w:val="BodyText"/>
      </w:pPr>
    </w:p>
    <w:p w14:paraId="2225C3A7" w14:textId="14215FDF" w:rsidR="00007E9E" w:rsidRPr="00D67D16" w:rsidRDefault="002E6522" w:rsidP="003A305E">
      <w:pPr>
        <w:pStyle w:val="BodyText"/>
        <w:numPr>
          <w:ilvl w:val="0"/>
          <w:numId w:val="5"/>
        </w:numPr>
      </w:pPr>
      <w:r w:rsidRPr="00D67D16">
        <w:t xml:space="preserve">Les valeurs </w:t>
      </w:r>
      <w:r w:rsidR="005A3731" w:rsidRPr="00D67D16">
        <w:t>seront</w:t>
      </w:r>
      <w:r w:rsidRPr="00D67D16">
        <w:t xml:space="preserve"> formattés dans le format attendu </w:t>
      </w:r>
      <w:r w:rsidR="00D2262C" w:rsidRPr="00D67D16">
        <w:t>par M3</w:t>
      </w:r>
      <w:r w:rsidRPr="00D67D16">
        <w:t>.</w:t>
      </w:r>
    </w:p>
    <w:p w14:paraId="65AE1D90" w14:textId="77777777" w:rsidR="00310494" w:rsidRPr="00D67D16" w:rsidRDefault="00310494" w:rsidP="00310494">
      <w:pPr>
        <w:pStyle w:val="BodyText"/>
      </w:pPr>
    </w:p>
    <w:p w14:paraId="3CBDB9AB" w14:textId="75A4C524" w:rsidR="002D3AF5" w:rsidRDefault="00E26314" w:rsidP="00310494">
      <w:pPr>
        <w:pStyle w:val="BodyText"/>
        <w:ind w:left="0"/>
      </w:pPr>
      <w:r w:rsidRPr="00E26314">
        <w:rPr>
          <w:noProof/>
        </w:rPr>
        <w:drawing>
          <wp:inline distT="0" distB="0" distL="0" distR="0" wp14:anchorId="4D2BE845" wp14:editId="622BD606">
            <wp:extent cx="6417945" cy="2949575"/>
            <wp:effectExtent l="0" t="0" r="1905" b="3175"/>
            <wp:docPr id="71606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62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6ED3" w14:textId="1549DBBA" w:rsidR="00943344" w:rsidRDefault="00943344" w:rsidP="00310494">
      <w:pPr>
        <w:pStyle w:val="BodyText"/>
        <w:ind w:left="0"/>
      </w:pPr>
    </w:p>
    <w:p w14:paraId="17C921BE" w14:textId="77777777" w:rsidR="00746E75" w:rsidRPr="00D67D16" w:rsidRDefault="00746E75" w:rsidP="00310494">
      <w:pPr>
        <w:pStyle w:val="BodyText"/>
        <w:ind w:left="0"/>
      </w:pPr>
    </w:p>
    <w:p w14:paraId="16EF6B21" w14:textId="77777777" w:rsidR="002D3AF5" w:rsidRPr="00D67D16" w:rsidRDefault="002D3AF5" w:rsidP="00B9215E">
      <w:pPr>
        <w:pStyle w:val="BodyText"/>
        <w:ind w:left="720"/>
      </w:pPr>
    </w:p>
    <w:p w14:paraId="09836F4E" w14:textId="77777777" w:rsidR="002D3AF5" w:rsidRPr="00D67D16" w:rsidRDefault="002D3AF5" w:rsidP="00B9215E">
      <w:pPr>
        <w:pStyle w:val="BodyText"/>
        <w:ind w:left="720"/>
      </w:pPr>
    </w:p>
    <w:p w14:paraId="3FB1D55F" w14:textId="77777777" w:rsidR="002D3AF5" w:rsidRPr="00D67D16" w:rsidRDefault="002D3AF5" w:rsidP="00B9215E">
      <w:pPr>
        <w:pStyle w:val="BodyText"/>
        <w:ind w:left="720"/>
      </w:pPr>
    </w:p>
    <w:p w14:paraId="190F1376" w14:textId="77777777" w:rsidR="00D2262C" w:rsidRPr="00D67D16" w:rsidRDefault="00D2262C" w:rsidP="00310494">
      <w:pPr>
        <w:pStyle w:val="BodyText"/>
        <w:ind w:left="0"/>
      </w:pPr>
    </w:p>
    <w:p w14:paraId="7D54BEDB" w14:textId="47E24B27" w:rsidR="00412A24" w:rsidRPr="00D67D16" w:rsidRDefault="00A22898" w:rsidP="00A22898">
      <w:pPr>
        <w:pStyle w:val="Heading2"/>
      </w:pPr>
      <w:bookmarkStart w:id="12" w:name="_Toc193287664"/>
      <w:r w:rsidRPr="00D67D16">
        <w:lastRenderedPageBreak/>
        <w:t xml:space="preserve">Détails des </w:t>
      </w:r>
      <w:r w:rsidR="00412A24" w:rsidRPr="00D67D16">
        <w:t>API</w:t>
      </w:r>
      <w:r w:rsidRPr="00D67D16">
        <w:t>s</w:t>
      </w:r>
      <w:bookmarkEnd w:id="12"/>
      <w:r w:rsidR="00412A24" w:rsidRPr="00D67D16">
        <w:t xml:space="preserve"> </w:t>
      </w:r>
    </w:p>
    <w:p w14:paraId="5835B186" w14:textId="77777777" w:rsidR="001111D1" w:rsidRPr="00D67D16" w:rsidRDefault="001111D1" w:rsidP="001111D1">
      <w:pPr>
        <w:pStyle w:val="BodyText"/>
      </w:pPr>
    </w:p>
    <w:p w14:paraId="7A50E7BD" w14:textId="244AE708" w:rsidR="00D93226" w:rsidRDefault="00D93226" w:rsidP="003A305E">
      <w:pPr>
        <w:pStyle w:val="BodyTex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>CRS620MI – GetBasicData</w:t>
      </w:r>
    </w:p>
    <w:p w14:paraId="686F66F7" w14:textId="56AFA9C2" w:rsidR="00D93226" w:rsidRDefault="00D93226" w:rsidP="00D93226">
      <w:pPr>
        <w:pStyle w:val="BodyText"/>
        <w:ind w:left="0"/>
        <w:rPr>
          <w:bCs/>
          <w:sz w:val="24"/>
        </w:rPr>
      </w:pPr>
      <w:r>
        <w:rPr>
          <w:bCs/>
          <w:sz w:val="24"/>
        </w:rPr>
        <w:t>Cette API sera utilisée pour récupérer le type de fournisseur.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D93226" w:rsidRPr="00D67D16" w14:paraId="528F250E" w14:textId="77777777" w:rsidTr="00C5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4489519E" w14:textId="77777777" w:rsidR="00D93226" w:rsidRPr="00D67D16" w:rsidRDefault="00D93226" w:rsidP="00C5676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630CEF84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024D81FC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2804AA7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3EBCEC05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70B75641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4474DEAB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D93226" w:rsidRPr="00D67D16" w14:paraId="7C387862" w14:textId="77777777" w:rsidTr="00C56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88D693E" w14:textId="198A061D" w:rsidR="00D93226" w:rsidRPr="00D67D16" w:rsidRDefault="00D93226" w:rsidP="00C5676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CONO</w:t>
            </w:r>
          </w:p>
        </w:tc>
        <w:tc>
          <w:tcPr>
            <w:tcW w:w="1688" w:type="dxa"/>
          </w:tcPr>
          <w:p w14:paraId="440B6396" w14:textId="57E57665" w:rsidR="00D93226" w:rsidRPr="00D67D16" w:rsidRDefault="00D93226" w:rsidP="00C567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Company</w:t>
            </w:r>
          </w:p>
        </w:tc>
        <w:tc>
          <w:tcPr>
            <w:tcW w:w="730" w:type="dxa"/>
          </w:tcPr>
          <w:p w14:paraId="03F85932" w14:textId="2DEF93AB" w:rsidR="00D93226" w:rsidRPr="00D67D16" w:rsidRDefault="00D93226" w:rsidP="00C567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698295A0" w14:textId="77777777" w:rsidR="00D93226" w:rsidRPr="00D67D16" w:rsidRDefault="00D93226" w:rsidP="00C567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86" w:type="dxa"/>
          </w:tcPr>
          <w:p w14:paraId="51B2F962" w14:textId="77777777" w:rsidR="00D93226" w:rsidRPr="00D67D16" w:rsidRDefault="00D93226" w:rsidP="00C567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A1611C5" w14:textId="05F3860D" w:rsidR="00D93226" w:rsidRPr="00D67D16" w:rsidRDefault="00D93226" w:rsidP="00C567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1BB4A55C" w14:textId="691B0086" w:rsidR="00D93226" w:rsidRPr="00D67D16" w:rsidRDefault="008B62CA" w:rsidP="00C567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8B62CA">
              <w:rPr>
                <w:rFonts w:cs="Arial"/>
                <w:sz w:val="20"/>
                <w:szCs w:val="20"/>
              </w:rPr>
              <w:t>-</w:t>
            </w:r>
          </w:p>
        </w:tc>
      </w:tr>
      <w:tr w:rsidR="00D93226" w:rsidRPr="00D67D16" w14:paraId="022F1E15" w14:textId="77777777" w:rsidTr="00C56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D6F5020" w14:textId="77777777" w:rsidR="00D93226" w:rsidRPr="00D67D16" w:rsidRDefault="00D93226" w:rsidP="00C5676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SUNO</w:t>
            </w:r>
          </w:p>
        </w:tc>
        <w:tc>
          <w:tcPr>
            <w:tcW w:w="1688" w:type="dxa"/>
          </w:tcPr>
          <w:p w14:paraId="52618D4D" w14:textId="77777777" w:rsidR="00D93226" w:rsidRPr="00D67D16" w:rsidRDefault="00D93226" w:rsidP="00C567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Supplier</w:t>
            </w:r>
            <w:r w:rsidRPr="00D67D16">
              <w:rPr>
                <w:rFonts w:cs="Arial"/>
                <w:sz w:val="20"/>
                <w:szCs w:val="20"/>
              </w:rPr>
              <w:t xml:space="preserve"> number</w:t>
            </w:r>
          </w:p>
        </w:tc>
        <w:tc>
          <w:tcPr>
            <w:tcW w:w="730" w:type="dxa"/>
          </w:tcPr>
          <w:p w14:paraId="0376AD3A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AE02CE9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D67D16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86" w:type="dxa"/>
          </w:tcPr>
          <w:p w14:paraId="0527D23F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3B96811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5ADA4252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</w:rPr>
              <w:t>‘CodeFournisseur’</w:t>
            </w:r>
          </w:p>
        </w:tc>
      </w:tr>
    </w:tbl>
    <w:p w14:paraId="7855DD2D" w14:textId="77777777" w:rsidR="00D93226" w:rsidRPr="00D93226" w:rsidRDefault="00D93226" w:rsidP="00D93226">
      <w:pPr>
        <w:pStyle w:val="BodyText"/>
        <w:ind w:left="0"/>
        <w:rPr>
          <w:bCs/>
          <w:sz w:val="24"/>
        </w:rPr>
      </w:pPr>
    </w:p>
    <w:p w14:paraId="5BFAC328" w14:textId="3E5A30F9" w:rsidR="00D93226" w:rsidRDefault="00D93226" w:rsidP="003A305E">
      <w:pPr>
        <w:pStyle w:val="BodyTex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>MMS010MI – ListLocations</w:t>
      </w:r>
    </w:p>
    <w:p w14:paraId="00901AC2" w14:textId="7464F702" w:rsidR="00D93226" w:rsidRPr="00D93226" w:rsidRDefault="00D93226" w:rsidP="00D93226">
      <w:pPr>
        <w:pStyle w:val="BodyText"/>
        <w:ind w:left="0"/>
        <w:rPr>
          <w:bCs/>
          <w:sz w:val="24"/>
        </w:rPr>
      </w:pPr>
      <w:r>
        <w:rPr>
          <w:bCs/>
          <w:sz w:val="24"/>
        </w:rPr>
        <w:t xml:space="preserve">Cette API sera utilisée pour récupérer l’emplacement de l’entrepôt. 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D93226" w:rsidRPr="00D67D16" w14:paraId="54B3B033" w14:textId="77777777" w:rsidTr="00C56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6611B51C" w14:textId="77777777" w:rsidR="00D93226" w:rsidRPr="00D67D16" w:rsidRDefault="00D93226" w:rsidP="00C5676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505DE596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D3D9358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E4A675D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076C572B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6258D42D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04D0AE19" w14:textId="77777777" w:rsidR="00D93226" w:rsidRPr="00D67D16" w:rsidRDefault="00D93226" w:rsidP="00C5676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D93226" w:rsidRPr="00D67D16" w14:paraId="52CC6020" w14:textId="77777777" w:rsidTr="00C56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C7B7A6F" w14:textId="2A57E07C" w:rsidR="00D93226" w:rsidRPr="00D67D16" w:rsidRDefault="00D93226" w:rsidP="00D9322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CONO</w:t>
            </w:r>
          </w:p>
        </w:tc>
        <w:tc>
          <w:tcPr>
            <w:tcW w:w="1688" w:type="dxa"/>
          </w:tcPr>
          <w:p w14:paraId="7814A8FF" w14:textId="011BAA6F" w:rsidR="00D93226" w:rsidRPr="00D67D16" w:rsidRDefault="00D93226" w:rsidP="00D9322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Company</w:t>
            </w:r>
          </w:p>
        </w:tc>
        <w:tc>
          <w:tcPr>
            <w:tcW w:w="730" w:type="dxa"/>
          </w:tcPr>
          <w:p w14:paraId="4BA43313" w14:textId="6F0B17E5" w:rsidR="00D93226" w:rsidRPr="00D67D16" w:rsidRDefault="00D93226" w:rsidP="00D9322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7548443A" w14:textId="093AA964" w:rsidR="00D93226" w:rsidRPr="00D67D16" w:rsidRDefault="00D93226" w:rsidP="00D9322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86" w:type="dxa"/>
          </w:tcPr>
          <w:p w14:paraId="706E6D96" w14:textId="3829F06D" w:rsidR="00D93226" w:rsidRPr="00D67D16" w:rsidRDefault="00D93226" w:rsidP="00D9322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76F11E5" w14:textId="68E8FC31" w:rsidR="00D93226" w:rsidRPr="00D67D16" w:rsidRDefault="00D93226" w:rsidP="00D9322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5B0E6883" w14:textId="6B467DFF" w:rsidR="00D93226" w:rsidRPr="00D67D16" w:rsidRDefault="008B62CA" w:rsidP="00D9322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8B62CA">
              <w:rPr>
                <w:rFonts w:cs="Arial"/>
                <w:sz w:val="20"/>
                <w:szCs w:val="20"/>
              </w:rPr>
              <w:t>-</w:t>
            </w:r>
          </w:p>
        </w:tc>
      </w:tr>
      <w:tr w:rsidR="00D93226" w:rsidRPr="00D67D16" w14:paraId="0F9FC92D" w14:textId="77777777" w:rsidTr="00C56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590931B" w14:textId="796FFA9F" w:rsidR="00D93226" w:rsidRPr="00D67D16" w:rsidRDefault="00D93226" w:rsidP="00C5676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1688" w:type="dxa"/>
          </w:tcPr>
          <w:p w14:paraId="1668205E" w14:textId="3B90B001" w:rsidR="00D93226" w:rsidRPr="00D67D16" w:rsidRDefault="00D93226" w:rsidP="00C567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Warehouse</w:t>
            </w:r>
          </w:p>
        </w:tc>
        <w:tc>
          <w:tcPr>
            <w:tcW w:w="730" w:type="dxa"/>
          </w:tcPr>
          <w:p w14:paraId="33AE7A69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79AD3D4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D67D16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86" w:type="dxa"/>
          </w:tcPr>
          <w:p w14:paraId="19BD4303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CC07926" w14:textId="77777777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4EF45CFA" w14:textId="605C9F7A" w:rsidR="00D93226" w:rsidRPr="00D67D16" w:rsidRDefault="00D93226" w:rsidP="00C567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</w:rPr>
              <w:t>‘CodeDepotPhysique’</w:t>
            </w:r>
          </w:p>
        </w:tc>
      </w:tr>
    </w:tbl>
    <w:p w14:paraId="386BA9C4" w14:textId="77777777" w:rsidR="00D93226" w:rsidRDefault="00D93226" w:rsidP="00D93226">
      <w:pPr>
        <w:pStyle w:val="BodyText"/>
        <w:ind w:left="0"/>
        <w:rPr>
          <w:b/>
          <w:sz w:val="24"/>
        </w:rPr>
      </w:pPr>
    </w:p>
    <w:p w14:paraId="136FE966" w14:textId="6CF47C49" w:rsidR="008E1013" w:rsidRPr="00D67D16" w:rsidRDefault="00D2262C" w:rsidP="003A305E">
      <w:pPr>
        <w:pStyle w:val="BodyText"/>
        <w:numPr>
          <w:ilvl w:val="0"/>
          <w:numId w:val="6"/>
        </w:numPr>
        <w:rPr>
          <w:b/>
          <w:sz w:val="24"/>
        </w:rPr>
      </w:pPr>
      <w:r w:rsidRPr="00D67D16">
        <w:rPr>
          <w:b/>
          <w:sz w:val="24"/>
        </w:rPr>
        <w:t>M</w:t>
      </w:r>
      <w:r w:rsidR="00AD267E">
        <w:rPr>
          <w:b/>
          <w:sz w:val="24"/>
        </w:rPr>
        <w:t>HS85</w:t>
      </w:r>
      <w:r w:rsidRPr="00D67D16">
        <w:rPr>
          <w:b/>
          <w:sz w:val="24"/>
        </w:rPr>
        <w:t>0MI</w:t>
      </w:r>
      <w:r w:rsidR="00D56DCC" w:rsidRPr="00D67D16">
        <w:rPr>
          <w:b/>
          <w:sz w:val="24"/>
        </w:rPr>
        <w:t xml:space="preserve"> – </w:t>
      </w:r>
      <w:r w:rsidR="00AD267E">
        <w:rPr>
          <w:b/>
          <w:sz w:val="24"/>
        </w:rPr>
        <w:t>AddPOReceipt</w:t>
      </w:r>
    </w:p>
    <w:p w14:paraId="7F118CEA" w14:textId="77743358" w:rsidR="00D56DCC" w:rsidRPr="00D67D16" w:rsidRDefault="00D56DCC" w:rsidP="00D56DCC">
      <w:pPr>
        <w:pStyle w:val="BodyText"/>
        <w:ind w:left="0"/>
      </w:pPr>
      <w:r w:rsidRPr="00D67D16">
        <w:t xml:space="preserve">Cette API sera utilisée pour </w:t>
      </w:r>
      <w:r w:rsidR="00864A42">
        <w:t xml:space="preserve">ajouter </w:t>
      </w:r>
      <w:r w:rsidR="00AD239E">
        <w:t>la r</w:t>
      </w:r>
      <w:r w:rsidR="00AD239E" w:rsidRPr="00AD239E">
        <w:t>é</w:t>
      </w:r>
      <w:r w:rsidR="00AD239E">
        <w:t>c</w:t>
      </w:r>
      <w:r w:rsidR="00D2262C" w:rsidRPr="00D67D16">
        <w:t>e</w:t>
      </w:r>
      <w:r w:rsidR="00AD239E">
        <w:t>ption de l</w:t>
      </w:r>
      <w:r w:rsidR="00241A6F">
        <w:t>a commande d’achat</w:t>
      </w:r>
      <w:r w:rsidR="00AD239E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3"/>
        <w:gridCol w:w="1682"/>
        <w:gridCol w:w="730"/>
        <w:gridCol w:w="1231"/>
        <w:gridCol w:w="1275"/>
        <w:gridCol w:w="1659"/>
        <w:gridCol w:w="2407"/>
      </w:tblGrid>
      <w:tr w:rsidR="00D56DCC" w:rsidRPr="00D67D16" w14:paraId="31FD9D1B" w14:textId="77777777" w:rsidTr="00766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00B0F0"/>
          </w:tcPr>
          <w:p w14:paraId="5CCC8689" w14:textId="77777777" w:rsidR="00D56DCC" w:rsidRPr="00D67D16" w:rsidRDefault="00D56DCC" w:rsidP="00D24AB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2" w:type="dxa"/>
            <w:shd w:val="clear" w:color="auto" w:fill="00B0F0"/>
          </w:tcPr>
          <w:p w14:paraId="2D522FE7" w14:textId="77777777" w:rsidR="00D56DCC" w:rsidRPr="00D67D1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5048D9B" w14:textId="77777777" w:rsidR="00D56DCC" w:rsidRPr="00D67D1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AB9413C" w14:textId="77777777" w:rsidR="00D56DCC" w:rsidRPr="00D67D1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75" w:type="dxa"/>
            <w:shd w:val="clear" w:color="auto" w:fill="00B0F0"/>
          </w:tcPr>
          <w:p w14:paraId="1008710B" w14:textId="77777777" w:rsidR="00D56DCC" w:rsidRPr="00D67D1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59" w:type="dxa"/>
            <w:shd w:val="clear" w:color="auto" w:fill="00B0F0"/>
          </w:tcPr>
          <w:p w14:paraId="271D0718" w14:textId="1FF62454" w:rsidR="00D56DCC" w:rsidRPr="00D67D16" w:rsidRDefault="00D56DCC" w:rsidP="00D56D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407" w:type="dxa"/>
            <w:shd w:val="clear" w:color="auto" w:fill="00B0F0"/>
          </w:tcPr>
          <w:p w14:paraId="2EE56918" w14:textId="08312239" w:rsidR="00D56DCC" w:rsidRPr="00D67D16" w:rsidRDefault="00B9215E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D56DCC" w:rsidRPr="00D67D16" w14:paraId="1843C797" w14:textId="77777777" w:rsidTr="00766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6980D10C" w14:textId="31453282" w:rsidR="00D56DCC" w:rsidRPr="00D67D16" w:rsidRDefault="000E19F6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1682" w:type="dxa"/>
          </w:tcPr>
          <w:p w14:paraId="0DE0BB10" w14:textId="7789A874" w:rsidR="00D56DCC" w:rsidRPr="00D67D16" w:rsidRDefault="000E19F6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Warehouse</w:t>
            </w:r>
          </w:p>
        </w:tc>
        <w:tc>
          <w:tcPr>
            <w:tcW w:w="730" w:type="dxa"/>
          </w:tcPr>
          <w:p w14:paraId="01751867" w14:textId="20944BEE" w:rsidR="00D56DCC" w:rsidRPr="00D67D16" w:rsidRDefault="002D3AF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435D4C1" w14:textId="4C694F48" w:rsidR="00D56DCC" w:rsidRPr="00D67D16" w:rsidRDefault="00451140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202F9F79" w14:textId="77777777" w:rsidR="00D56DCC" w:rsidRPr="00D67D16" w:rsidRDefault="00D56DCC" w:rsidP="00D70C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3BD54174" w14:textId="4C320199" w:rsidR="00D56DCC" w:rsidRPr="00D67D16" w:rsidRDefault="00451140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5E059C23" w14:textId="1727000E" w:rsidR="00D56DCC" w:rsidRPr="00D67D16" w:rsidRDefault="00615524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</w:rPr>
              <w:t>‘</w:t>
            </w:r>
            <w:r w:rsidR="00ED4F5C">
              <w:rPr>
                <w:rFonts w:cs="Arial"/>
                <w:sz w:val="20"/>
                <w:szCs w:val="20"/>
              </w:rPr>
              <w:t>CodeDepotPhysique</w:t>
            </w:r>
            <w:r>
              <w:rPr>
                <w:rFonts w:cs="Arial"/>
                <w:sz w:val="20"/>
                <w:szCs w:val="20"/>
              </w:rPr>
              <w:t>’</w:t>
            </w:r>
          </w:p>
        </w:tc>
      </w:tr>
      <w:tr w:rsidR="00766ECE" w:rsidRPr="00D67D16" w14:paraId="557FBB5A" w14:textId="77777777" w:rsidTr="00766E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396866EB" w14:textId="0635B60B" w:rsidR="00766ECE" w:rsidRPr="00766ECE" w:rsidRDefault="00766ECE" w:rsidP="00766ECE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E0PA</w:t>
            </w:r>
          </w:p>
        </w:tc>
        <w:tc>
          <w:tcPr>
            <w:tcW w:w="1682" w:type="dxa"/>
          </w:tcPr>
          <w:p w14:paraId="75412AE5" w14:textId="42A9BF23" w:rsidR="00766ECE" w:rsidRDefault="00766ECE" w:rsidP="00766EC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Partner</w:t>
            </w:r>
          </w:p>
        </w:tc>
        <w:tc>
          <w:tcPr>
            <w:tcW w:w="730" w:type="dxa"/>
          </w:tcPr>
          <w:p w14:paraId="6017981D" w14:textId="05168692" w:rsidR="00766ECE" w:rsidRPr="00D67D16" w:rsidRDefault="00766ECE" w:rsidP="00766EC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433735F" w14:textId="4C35553F" w:rsidR="00766ECE" w:rsidRDefault="00766ECE" w:rsidP="00766EC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</w:p>
        </w:tc>
        <w:tc>
          <w:tcPr>
            <w:tcW w:w="1275" w:type="dxa"/>
          </w:tcPr>
          <w:p w14:paraId="44DDA707" w14:textId="3514334B" w:rsidR="00766ECE" w:rsidRPr="00D67D16" w:rsidRDefault="00766ECE" w:rsidP="00766EC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065D9522" w14:textId="6300A32E" w:rsidR="00766ECE" w:rsidRDefault="00766ECE" w:rsidP="00766EC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4F2EE7CE" w14:textId="6A624DCE" w:rsidR="00766ECE" w:rsidRDefault="00766ECE" w:rsidP="00766EC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REF</w:t>
            </w:r>
          </w:p>
        </w:tc>
      </w:tr>
      <w:tr w:rsidR="00766ECE" w:rsidRPr="00D67D16" w14:paraId="2EC8281F" w14:textId="77777777" w:rsidTr="00766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20434CA8" w14:textId="34C571D0" w:rsidR="00766ECE" w:rsidRPr="00766ECE" w:rsidRDefault="00766ECE" w:rsidP="00766ECE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E065</w:t>
            </w:r>
          </w:p>
        </w:tc>
        <w:tc>
          <w:tcPr>
            <w:tcW w:w="1682" w:type="dxa"/>
          </w:tcPr>
          <w:p w14:paraId="50E07E28" w14:textId="0D3F5633" w:rsidR="00766ECE" w:rsidRDefault="00766ECE" w:rsidP="00766EC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Message type</w:t>
            </w:r>
          </w:p>
        </w:tc>
        <w:tc>
          <w:tcPr>
            <w:tcW w:w="730" w:type="dxa"/>
          </w:tcPr>
          <w:p w14:paraId="4F54960D" w14:textId="51DAA1C4" w:rsidR="00766ECE" w:rsidRPr="00D67D16" w:rsidRDefault="00766ECE" w:rsidP="00766EC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B0D6289" w14:textId="4B7CC1BB" w:rsidR="00766ECE" w:rsidRDefault="00766ECE" w:rsidP="00766EC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275" w:type="dxa"/>
          </w:tcPr>
          <w:p w14:paraId="4B8A1E9A" w14:textId="0C21017F" w:rsidR="00766ECE" w:rsidRPr="00D67D16" w:rsidRDefault="00766ECE" w:rsidP="00766EC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0CC4C51A" w14:textId="69432174" w:rsidR="00766ECE" w:rsidRDefault="00766ECE" w:rsidP="00766EC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73CA3109" w14:textId="20796577" w:rsidR="00766ECE" w:rsidRDefault="00766ECE" w:rsidP="00766EC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OA</w:t>
            </w:r>
          </w:p>
        </w:tc>
      </w:tr>
      <w:tr w:rsidR="00D56DCC" w:rsidRPr="00D67D16" w14:paraId="0BC54584" w14:textId="77777777" w:rsidTr="00766E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7B4CB7FB" w14:textId="11A37D67" w:rsidR="00D56DCC" w:rsidRPr="00D67D16" w:rsidRDefault="00F36CA0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SUNO</w:t>
            </w:r>
          </w:p>
        </w:tc>
        <w:tc>
          <w:tcPr>
            <w:tcW w:w="1682" w:type="dxa"/>
          </w:tcPr>
          <w:p w14:paraId="493B0701" w14:textId="699840E5" w:rsidR="00D56DCC" w:rsidRPr="00D67D16" w:rsidRDefault="00F36CA0" w:rsidP="00A228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  <w:r w:rsidR="0036389F">
              <w:rPr>
                <w:rFonts w:cs="Arial"/>
                <w:sz w:val="20"/>
                <w:szCs w:val="20"/>
              </w:rPr>
              <w:t>upplier</w:t>
            </w:r>
            <w:r w:rsidR="002D3AF5" w:rsidRPr="00D67D16">
              <w:rPr>
                <w:rFonts w:cs="Arial"/>
                <w:sz w:val="20"/>
                <w:szCs w:val="20"/>
              </w:rPr>
              <w:t xml:space="preserve"> number</w:t>
            </w:r>
          </w:p>
        </w:tc>
        <w:tc>
          <w:tcPr>
            <w:tcW w:w="730" w:type="dxa"/>
          </w:tcPr>
          <w:p w14:paraId="78887DB6" w14:textId="77777777" w:rsidR="00D56DCC" w:rsidRPr="00D67D16" w:rsidRDefault="00D56DCC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74BB2D8" w14:textId="5507718B" w:rsidR="00D56DCC" w:rsidRPr="00D67D16" w:rsidRDefault="00CD28F7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2D3AF5" w:rsidRPr="00D67D16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1E18C889" w14:textId="77777777" w:rsidR="00D56DCC" w:rsidRPr="00D67D16" w:rsidRDefault="00D56DCC" w:rsidP="00D70C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5A23C076" w14:textId="7A1102A9" w:rsidR="00D56DCC" w:rsidRPr="00D67D16" w:rsidRDefault="00451140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37D1EEDC" w14:textId="74375C83" w:rsidR="00D56DCC" w:rsidRPr="00D67D16" w:rsidRDefault="00615524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</w:rPr>
              <w:t>‘</w:t>
            </w:r>
            <w:r w:rsidR="001967F8">
              <w:rPr>
                <w:rFonts w:cs="Arial"/>
                <w:sz w:val="20"/>
                <w:szCs w:val="20"/>
              </w:rPr>
              <w:t>CodeFournisseur</w:t>
            </w:r>
            <w:r>
              <w:rPr>
                <w:rFonts w:cs="Arial"/>
                <w:sz w:val="20"/>
                <w:szCs w:val="20"/>
              </w:rPr>
              <w:t>’</w:t>
            </w:r>
          </w:p>
        </w:tc>
      </w:tr>
      <w:tr w:rsidR="00766ECE" w:rsidRPr="00D67D16" w14:paraId="077B0C5D" w14:textId="77777777" w:rsidTr="00766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4D9CC54E" w14:textId="43901519" w:rsidR="00766ECE" w:rsidRPr="00766ECE" w:rsidRDefault="00766ECE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SUTY</w:t>
            </w:r>
          </w:p>
        </w:tc>
        <w:tc>
          <w:tcPr>
            <w:tcW w:w="1682" w:type="dxa"/>
          </w:tcPr>
          <w:p w14:paraId="124A11E3" w14:textId="28952774" w:rsidR="00766ECE" w:rsidRDefault="00766ECE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Supplier type</w:t>
            </w:r>
          </w:p>
        </w:tc>
        <w:tc>
          <w:tcPr>
            <w:tcW w:w="730" w:type="dxa"/>
          </w:tcPr>
          <w:p w14:paraId="3E9CEF0E" w14:textId="4FCB53CD" w:rsidR="00766ECE" w:rsidRPr="00D67D16" w:rsidRDefault="00766ECE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258BD1C4" w14:textId="223CF0D4" w:rsidR="00766ECE" w:rsidRDefault="00766ECE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75" w:type="dxa"/>
          </w:tcPr>
          <w:p w14:paraId="7FFB1255" w14:textId="76BBF0C6" w:rsidR="00766ECE" w:rsidRPr="00D67D16" w:rsidRDefault="00766ECE" w:rsidP="00D70C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Entrant</w:t>
            </w:r>
          </w:p>
        </w:tc>
        <w:tc>
          <w:tcPr>
            <w:tcW w:w="1659" w:type="dxa"/>
          </w:tcPr>
          <w:p w14:paraId="5DFB47AE" w14:textId="30A83F92" w:rsidR="00766ECE" w:rsidRDefault="00766ECE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</w:t>
            </w:r>
          </w:p>
        </w:tc>
        <w:tc>
          <w:tcPr>
            <w:tcW w:w="2407" w:type="dxa"/>
          </w:tcPr>
          <w:p w14:paraId="0BF9C158" w14:textId="7931D6DD" w:rsidR="00766ECE" w:rsidRDefault="00766ECE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SUTY</w:t>
            </w:r>
          </w:p>
        </w:tc>
      </w:tr>
      <w:tr w:rsidR="00D56DCC" w:rsidRPr="00D67D16" w14:paraId="02EDF9CA" w14:textId="77777777" w:rsidTr="00766E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2A089965" w14:textId="29E7832E" w:rsidR="00D56DCC" w:rsidRPr="00D67D16" w:rsidRDefault="0036389F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RIDN</w:t>
            </w:r>
          </w:p>
        </w:tc>
        <w:tc>
          <w:tcPr>
            <w:tcW w:w="1682" w:type="dxa"/>
          </w:tcPr>
          <w:p w14:paraId="26F17343" w14:textId="02632615" w:rsidR="00D56DCC" w:rsidRPr="00D67D16" w:rsidRDefault="0036389F" w:rsidP="00A228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Order number</w:t>
            </w:r>
          </w:p>
        </w:tc>
        <w:tc>
          <w:tcPr>
            <w:tcW w:w="730" w:type="dxa"/>
          </w:tcPr>
          <w:p w14:paraId="17DF9454" w14:textId="3617A8F9" w:rsidR="00D56DCC" w:rsidRPr="00D67D16" w:rsidRDefault="00CD28F7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74A1CD3" w14:textId="386A2C80" w:rsidR="00D56DCC" w:rsidRPr="00D67D16" w:rsidRDefault="00CD28F7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75" w:type="dxa"/>
          </w:tcPr>
          <w:p w14:paraId="7140C156" w14:textId="214010FF" w:rsidR="00D56DCC" w:rsidRPr="00D67D16" w:rsidRDefault="00B9215E" w:rsidP="00D70C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69BC885A" w14:textId="3482E8EC" w:rsidR="00D56DCC" w:rsidRPr="00D67D16" w:rsidRDefault="00451140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5C45F5A7" w14:textId="1AAA8376" w:rsidR="00D56DCC" w:rsidRPr="00D67D16" w:rsidRDefault="00615524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‘</w:t>
            </w:r>
            <w:r w:rsidR="001967F8">
              <w:rPr>
                <w:rFonts w:cs="Arial"/>
                <w:sz w:val="20"/>
                <w:szCs w:val="20"/>
              </w:rPr>
              <w:t>ReferenceReception</w:t>
            </w:r>
            <w:r>
              <w:rPr>
                <w:rFonts w:cs="Arial"/>
                <w:sz w:val="20"/>
                <w:szCs w:val="20"/>
              </w:rPr>
              <w:t>’</w:t>
            </w:r>
          </w:p>
        </w:tc>
      </w:tr>
      <w:tr w:rsidR="00D56DCC" w:rsidRPr="00D67D16" w14:paraId="05C3EC71" w14:textId="77777777" w:rsidTr="00766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7E945FFE" w14:textId="3E9DFA92" w:rsidR="00D56DCC" w:rsidRPr="00D67D16" w:rsidRDefault="0036389F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RIDL</w:t>
            </w:r>
          </w:p>
        </w:tc>
        <w:tc>
          <w:tcPr>
            <w:tcW w:w="1682" w:type="dxa"/>
          </w:tcPr>
          <w:p w14:paraId="1D339A86" w14:textId="1EB07166" w:rsidR="00D56DCC" w:rsidRPr="00D67D16" w:rsidRDefault="0036389F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Order line</w:t>
            </w:r>
          </w:p>
        </w:tc>
        <w:tc>
          <w:tcPr>
            <w:tcW w:w="730" w:type="dxa"/>
          </w:tcPr>
          <w:p w14:paraId="5FBBCBD6" w14:textId="6A59B9CD" w:rsidR="00D56DCC" w:rsidRPr="00D67D16" w:rsidRDefault="00766ECE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4287C3AF" w14:textId="1DEFF70B" w:rsidR="00D56DCC" w:rsidRPr="00D67D16" w:rsidRDefault="00CD28F7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275" w:type="dxa"/>
          </w:tcPr>
          <w:p w14:paraId="6D6ADC79" w14:textId="617A0B52" w:rsidR="00D56DCC" w:rsidRPr="00D67D16" w:rsidRDefault="00B9215E" w:rsidP="00D70C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0E8B69E7" w14:textId="2483AFDF" w:rsidR="00D56DCC" w:rsidRPr="00D67D16" w:rsidRDefault="00451140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37990E3C" w14:textId="2B9B5D06" w:rsidR="00D56DCC" w:rsidRPr="00D67D16" w:rsidRDefault="00615524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‘</w:t>
            </w:r>
            <w:r w:rsidR="00653253">
              <w:rPr>
                <w:rFonts w:cs="Arial"/>
                <w:sz w:val="20"/>
                <w:szCs w:val="20"/>
              </w:rPr>
              <w:t>NumeroLigneReception</w:t>
            </w:r>
            <w:r>
              <w:rPr>
                <w:rFonts w:cs="Arial"/>
                <w:sz w:val="20"/>
                <w:szCs w:val="20"/>
              </w:rPr>
              <w:t>’</w:t>
            </w:r>
          </w:p>
        </w:tc>
      </w:tr>
    </w:tbl>
    <w:p w14:paraId="4259F10F" w14:textId="77777777" w:rsidR="00865571" w:rsidRPr="00D67D16" w:rsidRDefault="00865571">
      <w:pPr>
        <w:rPr>
          <w:rFonts w:cs="Arial"/>
          <w:b/>
          <w:sz w:val="24"/>
        </w:rPr>
      </w:pPr>
    </w:p>
    <w:p w14:paraId="1B3BE79B" w14:textId="77777777" w:rsidR="00865571" w:rsidRDefault="00865571" w:rsidP="00865571">
      <w:pPr>
        <w:pStyle w:val="BodyText"/>
      </w:pPr>
    </w:p>
    <w:p w14:paraId="2EBE794C" w14:textId="77777777" w:rsidR="009355D1" w:rsidRDefault="009355D1" w:rsidP="00865571">
      <w:pPr>
        <w:pStyle w:val="BodyText"/>
      </w:pPr>
    </w:p>
    <w:p w14:paraId="4A41C7E6" w14:textId="77777777" w:rsidR="009355D1" w:rsidRPr="00D67D16" w:rsidRDefault="009355D1" w:rsidP="00865571">
      <w:pPr>
        <w:pStyle w:val="BodyText"/>
      </w:pPr>
    </w:p>
    <w:p w14:paraId="6430F45B" w14:textId="0F2629E3" w:rsidR="00865571" w:rsidRDefault="00982249" w:rsidP="009355D1">
      <w:pPr>
        <w:pStyle w:val="BodyTex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>OIS390</w:t>
      </w:r>
      <w:r w:rsidR="00865571" w:rsidRPr="00D67D16">
        <w:rPr>
          <w:b/>
          <w:sz w:val="24"/>
        </w:rPr>
        <w:t xml:space="preserve">MI - </w:t>
      </w:r>
      <w:r>
        <w:rPr>
          <w:b/>
          <w:sz w:val="24"/>
        </w:rPr>
        <w:t>ReturnLine</w:t>
      </w:r>
    </w:p>
    <w:p w14:paraId="6EE8F1ED" w14:textId="5FF38360" w:rsidR="009355D1" w:rsidRPr="00D67D16" w:rsidRDefault="009355D1" w:rsidP="009355D1">
      <w:pPr>
        <w:pStyle w:val="BodyText"/>
        <w:ind w:left="720"/>
      </w:pPr>
      <w:r w:rsidRPr="00D67D16">
        <w:t xml:space="preserve">Cette API sera utilisée pour gérer </w:t>
      </w:r>
      <w:r w:rsidR="008B62CA">
        <w:t>retourner les l</w:t>
      </w:r>
      <w:r w:rsidR="008B62CA" w:rsidRPr="008B62CA">
        <w:t>igne de retour client</w:t>
      </w:r>
      <w:r w:rsidR="008B62CA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1"/>
        <w:gridCol w:w="730"/>
        <w:gridCol w:w="1231"/>
        <w:gridCol w:w="1276"/>
        <w:gridCol w:w="1658"/>
        <w:gridCol w:w="2407"/>
      </w:tblGrid>
      <w:tr w:rsidR="009355D1" w:rsidRPr="00D67D16" w14:paraId="0DF93778" w14:textId="77777777" w:rsidTr="00430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7995F952" w14:textId="77777777" w:rsidR="009355D1" w:rsidRPr="00D67D16" w:rsidRDefault="009355D1" w:rsidP="0043042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1" w:type="dxa"/>
            <w:shd w:val="clear" w:color="auto" w:fill="00B0F0"/>
          </w:tcPr>
          <w:p w14:paraId="098AB21B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28DF7E44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20FBC2FB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76" w:type="dxa"/>
            <w:shd w:val="clear" w:color="auto" w:fill="00B0F0"/>
          </w:tcPr>
          <w:p w14:paraId="7573ED93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58" w:type="dxa"/>
            <w:shd w:val="clear" w:color="auto" w:fill="00B0F0"/>
          </w:tcPr>
          <w:p w14:paraId="7B6E0ACC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407" w:type="dxa"/>
            <w:shd w:val="clear" w:color="auto" w:fill="00B0F0"/>
          </w:tcPr>
          <w:p w14:paraId="47A1319D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9355D1" w:rsidRPr="00D67D16" w14:paraId="2C4CB2AC" w14:textId="77777777" w:rsidTr="0043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CD1AB7F" w14:textId="77777777" w:rsidR="009355D1" w:rsidRPr="00D67D16" w:rsidRDefault="009355D1" w:rsidP="0043042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1681" w:type="dxa"/>
          </w:tcPr>
          <w:p w14:paraId="02ACE3C2" w14:textId="77777777" w:rsidR="009355D1" w:rsidRPr="00D67D16" w:rsidRDefault="009355D1" w:rsidP="0043042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Warehouse</w:t>
            </w:r>
          </w:p>
        </w:tc>
        <w:tc>
          <w:tcPr>
            <w:tcW w:w="730" w:type="dxa"/>
          </w:tcPr>
          <w:p w14:paraId="3DAA3AEE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6A391CE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0C1D7869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8" w:type="dxa"/>
          </w:tcPr>
          <w:p w14:paraId="61A10F30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7AD0835E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‘CodeDepotPhysique’</w:t>
            </w:r>
          </w:p>
        </w:tc>
      </w:tr>
      <w:tr w:rsidR="00766ECE" w:rsidRPr="00D67D16" w14:paraId="4C6D26C0" w14:textId="77777777" w:rsidTr="00430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D30CA70" w14:textId="4F15C057" w:rsidR="00766ECE" w:rsidRPr="00766ECE" w:rsidRDefault="00766ECE" w:rsidP="0043042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REPN</w:t>
            </w:r>
          </w:p>
        </w:tc>
        <w:tc>
          <w:tcPr>
            <w:tcW w:w="1681" w:type="dxa"/>
          </w:tcPr>
          <w:p w14:paraId="03D32247" w14:textId="3BB2C577" w:rsidR="00766ECE" w:rsidRPr="00D67D16" w:rsidRDefault="00766ECE" w:rsidP="004304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Receiving number</w:t>
            </w:r>
          </w:p>
        </w:tc>
        <w:tc>
          <w:tcPr>
            <w:tcW w:w="730" w:type="dxa"/>
          </w:tcPr>
          <w:p w14:paraId="55D6AD5F" w14:textId="35D45D6B" w:rsidR="00766ECE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27C5FC77" w14:textId="04A2387E" w:rsidR="00766ECE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276" w:type="dxa"/>
          </w:tcPr>
          <w:p w14:paraId="71732ABC" w14:textId="53C21E06" w:rsidR="00766ECE" w:rsidRPr="00D67D16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Entrant</w:t>
            </w:r>
          </w:p>
        </w:tc>
        <w:tc>
          <w:tcPr>
            <w:tcW w:w="1658" w:type="dxa"/>
          </w:tcPr>
          <w:p w14:paraId="6A3B4F67" w14:textId="5158D39B" w:rsidR="00766ECE" w:rsidRPr="00D67D16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</w:t>
            </w:r>
          </w:p>
        </w:tc>
        <w:tc>
          <w:tcPr>
            <w:tcW w:w="2407" w:type="dxa"/>
          </w:tcPr>
          <w:p w14:paraId="00620BD9" w14:textId="34A4D99A" w:rsidR="00766ECE" w:rsidRPr="00D67D16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‘ReferenceReception’</w:t>
            </w:r>
          </w:p>
        </w:tc>
      </w:tr>
      <w:tr w:rsidR="009355D1" w:rsidRPr="00D67D16" w14:paraId="7EBA8F41" w14:textId="77777777" w:rsidTr="00430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56F3E56" w14:textId="77777777" w:rsidR="009355D1" w:rsidRPr="00D67D16" w:rsidRDefault="009355D1" w:rsidP="0043042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RELI</w:t>
            </w:r>
          </w:p>
        </w:tc>
        <w:tc>
          <w:tcPr>
            <w:tcW w:w="1681" w:type="dxa"/>
          </w:tcPr>
          <w:p w14:paraId="67B73884" w14:textId="77777777" w:rsidR="009355D1" w:rsidRPr="00D67D16" w:rsidRDefault="009355D1" w:rsidP="0043042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Message standard</w:t>
            </w:r>
          </w:p>
        </w:tc>
        <w:tc>
          <w:tcPr>
            <w:tcW w:w="730" w:type="dxa"/>
          </w:tcPr>
          <w:p w14:paraId="7B000088" w14:textId="0951EF8D" w:rsidR="009355D1" w:rsidRPr="00D67D16" w:rsidRDefault="00766ECE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4A2166C7" w14:textId="5A7D7679" w:rsidR="009355D1" w:rsidRPr="00D67D16" w:rsidRDefault="00766ECE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14:paraId="7E70C66B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8" w:type="dxa"/>
          </w:tcPr>
          <w:p w14:paraId="4778E6D0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043BA1CB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</w:t>
            </w:r>
            <w:r>
              <w:rPr>
                <w:rFonts w:cs="Arial"/>
                <w:sz w:val="20"/>
                <w:szCs w:val="20"/>
              </w:rPr>
              <w:t>NumeroLigneReception’</w:t>
            </w:r>
          </w:p>
        </w:tc>
      </w:tr>
    </w:tbl>
    <w:p w14:paraId="317AC8BD" w14:textId="4344B386" w:rsidR="009355D1" w:rsidRDefault="009355D1" w:rsidP="009355D1">
      <w:pPr>
        <w:pStyle w:val="BodyText"/>
        <w:ind w:left="1080"/>
        <w:rPr>
          <w:b/>
          <w:sz w:val="24"/>
        </w:rPr>
      </w:pPr>
    </w:p>
    <w:p w14:paraId="57F0AC05" w14:textId="1A780FB2" w:rsidR="009355D1" w:rsidRPr="009355D1" w:rsidRDefault="00EC6889" w:rsidP="009355D1">
      <w:pPr>
        <w:pStyle w:val="BodyTex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>MHS850MI - AddDOReceipt</w:t>
      </w:r>
    </w:p>
    <w:p w14:paraId="47042A7C" w14:textId="48482C2C" w:rsidR="009355D1" w:rsidRPr="00D67D16" w:rsidRDefault="009355D1" w:rsidP="009355D1">
      <w:pPr>
        <w:pStyle w:val="BodyText"/>
        <w:ind w:left="0"/>
      </w:pPr>
      <w:r w:rsidRPr="00D67D16">
        <w:t xml:space="preserve">Cette API sera utilisée pour </w:t>
      </w:r>
      <w:r>
        <w:t>ajouter la r</w:t>
      </w:r>
      <w:r w:rsidRPr="00AD239E">
        <w:t>é</w:t>
      </w:r>
      <w:r>
        <w:t>c</w:t>
      </w:r>
      <w:r w:rsidRPr="00D67D16">
        <w:t>e</w:t>
      </w:r>
      <w:r>
        <w:t xml:space="preserve">ption de </w:t>
      </w:r>
      <w:r w:rsidR="005D5929">
        <w:t>L’order de distribution</w:t>
      </w:r>
      <w:r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09"/>
        <w:gridCol w:w="1649"/>
        <w:gridCol w:w="730"/>
        <w:gridCol w:w="1231"/>
        <w:gridCol w:w="1229"/>
        <w:gridCol w:w="1622"/>
        <w:gridCol w:w="2527"/>
      </w:tblGrid>
      <w:tr w:rsidR="00B4076C" w:rsidRPr="00D67D16" w14:paraId="5E2BAEE0" w14:textId="77777777" w:rsidTr="00B40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00B0F0"/>
          </w:tcPr>
          <w:p w14:paraId="05DEBBC1" w14:textId="77777777" w:rsidR="009355D1" w:rsidRPr="00D67D16" w:rsidRDefault="009355D1" w:rsidP="0043042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2" w:type="dxa"/>
            <w:shd w:val="clear" w:color="auto" w:fill="00B0F0"/>
          </w:tcPr>
          <w:p w14:paraId="4CD59362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8840040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3B0A756F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75" w:type="dxa"/>
            <w:shd w:val="clear" w:color="auto" w:fill="00B0F0"/>
          </w:tcPr>
          <w:p w14:paraId="1B480987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59" w:type="dxa"/>
            <w:shd w:val="clear" w:color="auto" w:fill="00B0F0"/>
          </w:tcPr>
          <w:p w14:paraId="35A25098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407" w:type="dxa"/>
            <w:shd w:val="clear" w:color="auto" w:fill="00B0F0"/>
          </w:tcPr>
          <w:p w14:paraId="2EFA94D0" w14:textId="77777777" w:rsidR="009355D1" w:rsidRPr="00D67D16" w:rsidRDefault="009355D1" w:rsidP="0043042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9355D1" w:rsidRPr="00D67D16" w14:paraId="66DC91EB" w14:textId="77777777" w:rsidTr="00B40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4CE0B3DF" w14:textId="77777777" w:rsidR="009355D1" w:rsidRPr="00D67D16" w:rsidRDefault="009355D1" w:rsidP="0043042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1682" w:type="dxa"/>
          </w:tcPr>
          <w:p w14:paraId="63614C73" w14:textId="77777777" w:rsidR="009355D1" w:rsidRPr="00D67D16" w:rsidRDefault="009355D1" w:rsidP="0043042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Warehouse</w:t>
            </w:r>
          </w:p>
        </w:tc>
        <w:tc>
          <w:tcPr>
            <w:tcW w:w="730" w:type="dxa"/>
          </w:tcPr>
          <w:p w14:paraId="26BEBAD6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E125C29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2166887B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758EACA0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7D815D13" w14:textId="77777777" w:rsidR="009355D1" w:rsidRPr="00D67D16" w:rsidRDefault="009355D1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</w:rPr>
              <w:t>‘CodeDepotPhysique’</w:t>
            </w:r>
          </w:p>
        </w:tc>
      </w:tr>
      <w:tr w:rsidR="00B4076C" w:rsidRPr="00D67D16" w14:paraId="468E60CD" w14:textId="77777777" w:rsidTr="00B407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4D6AE2F8" w14:textId="1D480D29" w:rsidR="009355D1" w:rsidRPr="00D67D16" w:rsidRDefault="00B4076C" w:rsidP="0043042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E0PA</w:t>
            </w:r>
          </w:p>
        </w:tc>
        <w:tc>
          <w:tcPr>
            <w:tcW w:w="1682" w:type="dxa"/>
          </w:tcPr>
          <w:p w14:paraId="18921C10" w14:textId="7A46A983" w:rsidR="009355D1" w:rsidRPr="00D67D16" w:rsidRDefault="0061246B" w:rsidP="00135D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Partner</w:t>
            </w:r>
          </w:p>
        </w:tc>
        <w:tc>
          <w:tcPr>
            <w:tcW w:w="730" w:type="dxa"/>
          </w:tcPr>
          <w:p w14:paraId="384B4EBB" w14:textId="08E0057A" w:rsidR="009355D1" w:rsidRPr="00D67D16" w:rsidRDefault="00135DAC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C182943" w14:textId="2EC96BAE" w:rsidR="009355D1" w:rsidRPr="00D67D16" w:rsidRDefault="00135DAC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</w:p>
        </w:tc>
        <w:tc>
          <w:tcPr>
            <w:tcW w:w="1275" w:type="dxa"/>
          </w:tcPr>
          <w:p w14:paraId="05F3B434" w14:textId="5D65552B" w:rsidR="009355D1" w:rsidRPr="00D67D16" w:rsidRDefault="007A193B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7154DF97" w14:textId="368BFD2E" w:rsidR="009355D1" w:rsidRPr="00D67D16" w:rsidRDefault="007A193B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6012A69B" w14:textId="2D7CE9AB" w:rsidR="009355D1" w:rsidRPr="00D67D16" w:rsidRDefault="00A56356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REF</w:t>
            </w:r>
          </w:p>
        </w:tc>
      </w:tr>
      <w:tr w:rsidR="00B4076C" w:rsidRPr="00D67D16" w14:paraId="731465F6" w14:textId="77777777" w:rsidTr="00B40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5F245FCE" w14:textId="47CB76E5" w:rsidR="009355D1" w:rsidRPr="00D67D16" w:rsidRDefault="000C35E5" w:rsidP="0043042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E065</w:t>
            </w:r>
          </w:p>
        </w:tc>
        <w:tc>
          <w:tcPr>
            <w:tcW w:w="1682" w:type="dxa"/>
          </w:tcPr>
          <w:p w14:paraId="117C38AE" w14:textId="7CA83D04" w:rsidR="009355D1" w:rsidRPr="00D67D16" w:rsidRDefault="00135DAC" w:rsidP="0043042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Message type</w:t>
            </w:r>
          </w:p>
        </w:tc>
        <w:tc>
          <w:tcPr>
            <w:tcW w:w="730" w:type="dxa"/>
          </w:tcPr>
          <w:p w14:paraId="659732B1" w14:textId="1B9B441F" w:rsidR="009355D1" w:rsidRPr="00D67D16" w:rsidRDefault="00135DAC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4809514" w14:textId="01DC8C21" w:rsidR="009355D1" w:rsidRPr="00D67D16" w:rsidRDefault="00135DAC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275" w:type="dxa"/>
          </w:tcPr>
          <w:p w14:paraId="03E405DF" w14:textId="36FF63CC" w:rsidR="009355D1" w:rsidRPr="00D67D16" w:rsidRDefault="007A193B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5DC1FB2D" w14:textId="5844C010" w:rsidR="009355D1" w:rsidRPr="00D67D16" w:rsidRDefault="007A193B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75CDCBE7" w14:textId="262EA681" w:rsidR="009355D1" w:rsidRPr="00D67D16" w:rsidRDefault="00A56356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  <w:r w:rsidR="00766ECE">
              <w:rPr>
                <w:rFonts w:cs="Arial"/>
                <w:sz w:val="20"/>
                <w:szCs w:val="20"/>
              </w:rPr>
              <w:t>D</w:t>
            </w:r>
          </w:p>
        </w:tc>
      </w:tr>
      <w:tr w:rsidR="00766ECE" w:rsidRPr="00D67D16" w14:paraId="566B5A7E" w14:textId="77777777" w:rsidTr="00B407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1BEAD105" w14:textId="4E8124A9" w:rsidR="00766ECE" w:rsidRPr="00766ECE" w:rsidRDefault="00766ECE" w:rsidP="0043042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ITNO</w:t>
            </w:r>
          </w:p>
        </w:tc>
        <w:tc>
          <w:tcPr>
            <w:tcW w:w="1682" w:type="dxa"/>
          </w:tcPr>
          <w:p w14:paraId="1A617CD8" w14:textId="6E64B65A" w:rsidR="00766ECE" w:rsidRDefault="00766ECE" w:rsidP="004304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Item number</w:t>
            </w:r>
          </w:p>
        </w:tc>
        <w:tc>
          <w:tcPr>
            <w:tcW w:w="730" w:type="dxa"/>
          </w:tcPr>
          <w:p w14:paraId="28FF1DA6" w14:textId="1BD14973" w:rsidR="00766ECE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5E211F1A" w14:textId="52D63297" w:rsidR="00766ECE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1275" w:type="dxa"/>
          </w:tcPr>
          <w:p w14:paraId="37B31252" w14:textId="05D64B09" w:rsidR="00766ECE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Entrant</w:t>
            </w:r>
          </w:p>
        </w:tc>
        <w:tc>
          <w:tcPr>
            <w:tcW w:w="1659" w:type="dxa"/>
          </w:tcPr>
          <w:p w14:paraId="6BD2A083" w14:textId="596BFF7B" w:rsidR="00766ECE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</w:t>
            </w:r>
          </w:p>
        </w:tc>
        <w:tc>
          <w:tcPr>
            <w:tcW w:w="2407" w:type="dxa"/>
          </w:tcPr>
          <w:p w14:paraId="0A64C1CC" w14:textId="121D5C4C" w:rsidR="00766ECE" w:rsidRDefault="00766ECE" w:rsidP="004304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‘CodeArticle’</w:t>
            </w:r>
          </w:p>
        </w:tc>
      </w:tr>
      <w:tr w:rsidR="00766ECE" w:rsidRPr="00D67D16" w14:paraId="5ABE7CDE" w14:textId="77777777" w:rsidTr="00B40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6F7B7421" w14:textId="65E41C41" w:rsidR="00766ECE" w:rsidRPr="00766ECE" w:rsidRDefault="00766ECE" w:rsidP="0043042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WHSL</w:t>
            </w:r>
          </w:p>
        </w:tc>
        <w:tc>
          <w:tcPr>
            <w:tcW w:w="1682" w:type="dxa"/>
          </w:tcPr>
          <w:p w14:paraId="6E230674" w14:textId="53948F66" w:rsidR="00766ECE" w:rsidRDefault="00766ECE" w:rsidP="0043042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Location</w:t>
            </w:r>
          </w:p>
        </w:tc>
        <w:tc>
          <w:tcPr>
            <w:tcW w:w="730" w:type="dxa"/>
          </w:tcPr>
          <w:p w14:paraId="50BB82B5" w14:textId="6F5522E5" w:rsidR="00766ECE" w:rsidRDefault="00766ECE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44922941" w14:textId="12E064F5" w:rsidR="00766ECE" w:rsidRDefault="00766ECE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275" w:type="dxa"/>
          </w:tcPr>
          <w:p w14:paraId="364571BD" w14:textId="03FB3F2F" w:rsidR="00766ECE" w:rsidRDefault="00766ECE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Entrant</w:t>
            </w:r>
          </w:p>
        </w:tc>
        <w:tc>
          <w:tcPr>
            <w:tcW w:w="1659" w:type="dxa"/>
          </w:tcPr>
          <w:p w14:paraId="2129324F" w14:textId="686F4CDB" w:rsidR="00766ECE" w:rsidRDefault="00766ECE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</w:t>
            </w:r>
          </w:p>
        </w:tc>
        <w:tc>
          <w:tcPr>
            <w:tcW w:w="2407" w:type="dxa"/>
          </w:tcPr>
          <w:p w14:paraId="447BC196" w14:textId="726413CB" w:rsidR="00766ECE" w:rsidRDefault="00766ECE" w:rsidP="004304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WHSL</w:t>
            </w:r>
          </w:p>
        </w:tc>
      </w:tr>
      <w:tr w:rsidR="00B4076C" w:rsidRPr="00D67D16" w14:paraId="026EA588" w14:textId="77777777" w:rsidTr="00B407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4825AA27" w14:textId="6C6FCEC5" w:rsidR="00B4076C" w:rsidRDefault="00B4076C" w:rsidP="00B4076C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RIDN</w:t>
            </w:r>
          </w:p>
        </w:tc>
        <w:tc>
          <w:tcPr>
            <w:tcW w:w="1682" w:type="dxa"/>
          </w:tcPr>
          <w:p w14:paraId="67FD87F0" w14:textId="185C557B" w:rsidR="00B4076C" w:rsidRDefault="00B4076C" w:rsidP="00B407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Order number</w:t>
            </w:r>
          </w:p>
        </w:tc>
        <w:tc>
          <w:tcPr>
            <w:tcW w:w="730" w:type="dxa"/>
          </w:tcPr>
          <w:p w14:paraId="0454E000" w14:textId="2948081B" w:rsidR="00B4076C" w:rsidRDefault="00B4076C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722235C" w14:textId="4B6BC508" w:rsidR="00B4076C" w:rsidRDefault="00B4076C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75" w:type="dxa"/>
          </w:tcPr>
          <w:p w14:paraId="03B36594" w14:textId="007299DA" w:rsidR="00B4076C" w:rsidRPr="00D67D16" w:rsidRDefault="00B4076C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144C9A7D" w14:textId="478500C9" w:rsidR="00B4076C" w:rsidRDefault="00B4076C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59CF57F8" w14:textId="547BE886" w:rsidR="00B4076C" w:rsidRDefault="00B4076C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‘ReferenceReception’</w:t>
            </w:r>
          </w:p>
        </w:tc>
      </w:tr>
      <w:tr w:rsidR="00B4076C" w:rsidRPr="00D67D16" w14:paraId="305E9B38" w14:textId="77777777" w:rsidTr="00B40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69D0FD1D" w14:textId="30944941" w:rsidR="00B4076C" w:rsidRDefault="00B4076C" w:rsidP="00B4076C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RIDL</w:t>
            </w:r>
          </w:p>
        </w:tc>
        <w:tc>
          <w:tcPr>
            <w:tcW w:w="1682" w:type="dxa"/>
          </w:tcPr>
          <w:p w14:paraId="118B2FE9" w14:textId="43CAFDA8" w:rsidR="00B4076C" w:rsidRDefault="00B4076C" w:rsidP="00B4076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Order line</w:t>
            </w:r>
          </w:p>
        </w:tc>
        <w:tc>
          <w:tcPr>
            <w:tcW w:w="730" w:type="dxa"/>
          </w:tcPr>
          <w:p w14:paraId="23B9B71E" w14:textId="3F1DE3D1" w:rsidR="00B4076C" w:rsidRDefault="00766ECE" w:rsidP="00B407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26B2B997" w14:textId="77CF86E3" w:rsidR="00B4076C" w:rsidRDefault="00B4076C" w:rsidP="00B407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275" w:type="dxa"/>
          </w:tcPr>
          <w:p w14:paraId="31869878" w14:textId="6F76A687" w:rsidR="00B4076C" w:rsidRPr="00D67D16" w:rsidRDefault="00B4076C" w:rsidP="00B407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59" w:type="dxa"/>
          </w:tcPr>
          <w:p w14:paraId="1393F96E" w14:textId="35DF70D2" w:rsidR="00B4076C" w:rsidRDefault="00B4076C" w:rsidP="00B407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407" w:type="dxa"/>
          </w:tcPr>
          <w:p w14:paraId="2ED4AF87" w14:textId="57F7F1CB" w:rsidR="00B4076C" w:rsidRDefault="00B4076C" w:rsidP="00B407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‘NumeroLigneReception’</w:t>
            </w:r>
          </w:p>
        </w:tc>
      </w:tr>
      <w:tr w:rsidR="00B4076C" w:rsidRPr="00D67D16" w14:paraId="475E3B59" w14:textId="77777777" w:rsidTr="00B407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21CE9897" w14:textId="554D3CD2" w:rsidR="00B4076C" w:rsidRDefault="000C35E5" w:rsidP="00B4076C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RIDI</w:t>
            </w:r>
          </w:p>
        </w:tc>
        <w:tc>
          <w:tcPr>
            <w:tcW w:w="1682" w:type="dxa"/>
          </w:tcPr>
          <w:p w14:paraId="0DC0A30A" w14:textId="3A0B50C5" w:rsidR="00B4076C" w:rsidRDefault="00A56356" w:rsidP="00B407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Order index</w:t>
            </w:r>
          </w:p>
        </w:tc>
        <w:tc>
          <w:tcPr>
            <w:tcW w:w="730" w:type="dxa"/>
          </w:tcPr>
          <w:p w14:paraId="323B635E" w14:textId="150B5CBF" w:rsidR="00B4076C" w:rsidRDefault="00766ECE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31" w:type="dxa"/>
          </w:tcPr>
          <w:p w14:paraId="2B5FD17C" w14:textId="2B8837CD" w:rsidR="00B4076C" w:rsidRDefault="00A56356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11</w:t>
            </w:r>
          </w:p>
        </w:tc>
        <w:tc>
          <w:tcPr>
            <w:tcW w:w="1275" w:type="dxa"/>
          </w:tcPr>
          <w:p w14:paraId="15F44EB4" w14:textId="5B0C4EA5" w:rsidR="00B4076C" w:rsidRPr="00D67D16" w:rsidRDefault="007A193B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Entrant</w:t>
            </w:r>
          </w:p>
        </w:tc>
        <w:tc>
          <w:tcPr>
            <w:tcW w:w="1659" w:type="dxa"/>
          </w:tcPr>
          <w:p w14:paraId="587BFBE6" w14:textId="60E0CB6E" w:rsidR="00B4076C" w:rsidRDefault="007A193B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</w:t>
            </w:r>
          </w:p>
        </w:tc>
        <w:tc>
          <w:tcPr>
            <w:tcW w:w="2407" w:type="dxa"/>
          </w:tcPr>
          <w:p w14:paraId="277B7C59" w14:textId="3CCFDC41" w:rsidR="00B4076C" w:rsidRDefault="009D11B1" w:rsidP="00B407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‘</w:t>
            </w:r>
            <w:r w:rsidR="007A193B">
              <w:rPr>
                <w:rFonts w:cs="Arial"/>
              </w:rPr>
              <w:t>NumeroBLFournisseur’</w:t>
            </w:r>
          </w:p>
        </w:tc>
      </w:tr>
    </w:tbl>
    <w:p w14:paraId="26B1473E" w14:textId="1CC870FE" w:rsidR="001C5437" w:rsidRPr="00195724" w:rsidRDefault="001C5437" w:rsidP="00195724">
      <w:pPr>
        <w:rPr>
          <w:rStyle w:val="Emphasis"/>
          <w:i w:val="0"/>
          <w:iCs w:val="0"/>
        </w:rPr>
      </w:pPr>
    </w:p>
    <w:p w14:paraId="6266BE53" w14:textId="74C7E242" w:rsidR="00CA7D15" w:rsidRPr="00D67D16" w:rsidRDefault="00412A24" w:rsidP="00CA7D15">
      <w:pPr>
        <w:pStyle w:val="Heading1"/>
      </w:pPr>
      <w:bookmarkStart w:id="13" w:name="_Toc193287665"/>
      <w:r w:rsidRPr="00D67D16">
        <w:lastRenderedPageBreak/>
        <w:t>STRUCTURE FICHIER BOD</w:t>
      </w:r>
      <w:bookmarkEnd w:id="13"/>
    </w:p>
    <w:p w14:paraId="03CCE26D" w14:textId="3448A73E" w:rsidR="00444DFD" w:rsidRPr="00D67D16" w:rsidRDefault="00D642FE" w:rsidP="003B7533">
      <w:pPr>
        <w:pStyle w:val="BodyText"/>
        <w:ind w:left="0"/>
      </w:pPr>
      <w:r w:rsidRPr="00D67D16">
        <w:t>Structure</w:t>
      </w:r>
      <w:r w:rsidR="00EF588A" w:rsidRPr="00D67D16">
        <w:t xml:space="preserve"> body</w:t>
      </w:r>
      <w:r w:rsidRPr="00D67D16">
        <w:t xml:space="preserve"> BOD </w:t>
      </w:r>
      <w:r w:rsidR="00C834C1" w:rsidRPr="00D67D16">
        <w:t>d’entrer :</w:t>
      </w:r>
    </w:p>
    <w:p w14:paraId="0AB0B0B9" w14:textId="17AD0590" w:rsidR="00D642FE" w:rsidRPr="00D67D16" w:rsidRDefault="00E26314" w:rsidP="003B7533">
      <w:pPr>
        <w:pStyle w:val="BodyText"/>
        <w:ind w:left="0"/>
      </w:pPr>
      <w:r w:rsidRPr="00E26314">
        <w:rPr>
          <w:noProof/>
        </w:rPr>
        <w:drawing>
          <wp:inline distT="0" distB="0" distL="0" distR="0" wp14:anchorId="63BB2513" wp14:editId="1C951CBF">
            <wp:extent cx="6417945" cy="4624070"/>
            <wp:effectExtent l="0" t="0" r="1905" b="5080"/>
            <wp:docPr id="5572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54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DD2" w14:textId="77777777" w:rsidR="00412A24" w:rsidRPr="00D67D16" w:rsidRDefault="00412A24" w:rsidP="00853915">
      <w:pPr>
        <w:pStyle w:val="BodyText"/>
        <w:ind w:left="0"/>
      </w:pPr>
    </w:p>
    <w:p w14:paraId="0E5B4F85" w14:textId="2A76A6B1" w:rsidR="00EF588A" w:rsidRPr="00D67D16" w:rsidRDefault="00EF588A" w:rsidP="00853915">
      <w:pPr>
        <w:pStyle w:val="BodyText"/>
        <w:ind w:left="0"/>
      </w:pPr>
    </w:p>
    <w:p w14:paraId="6A3AEB31" w14:textId="1EFA0005" w:rsidR="00EF588A" w:rsidRDefault="00052D4C" w:rsidP="00E26314">
      <w:pPr>
        <w:pStyle w:val="BodyText"/>
      </w:pPr>
      <w:r>
        <w:object w:dxaOrig="2831" w:dyaOrig="831" w14:anchorId="77DF7F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65pt;height:41.45pt" o:ole="">
            <v:imagedata r:id="rId15" o:title=""/>
          </v:shape>
          <o:OLEObject Type="Embed" ProgID="Package" ShapeID="_x0000_i1025" DrawAspect="Content" ObjectID="_1807510867" r:id="rId16"/>
        </w:object>
      </w:r>
    </w:p>
    <w:p w14:paraId="7ADE10B5" w14:textId="77777777" w:rsidR="00E26314" w:rsidRDefault="00E26314" w:rsidP="00E26314">
      <w:pPr>
        <w:pStyle w:val="BodyText"/>
      </w:pPr>
    </w:p>
    <w:p w14:paraId="2BF73382" w14:textId="77777777" w:rsidR="00E26314" w:rsidRDefault="00E26314" w:rsidP="00E26314">
      <w:pPr>
        <w:pStyle w:val="BodyText"/>
      </w:pPr>
    </w:p>
    <w:p w14:paraId="3DD6369F" w14:textId="77777777" w:rsidR="00E26314" w:rsidRDefault="00E26314" w:rsidP="00E26314">
      <w:pPr>
        <w:pStyle w:val="BodyText"/>
      </w:pPr>
    </w:p>
    <w:p w14:paraId="535766BA" w14:textId="77777777" w:rsidR="00E26314" w:rsidRDefault="00E26314" w:rsidP="00E26314">
      <w:pPr>
        <w:pStyle w:val="BodyText"/>
      </w:pPr>
    </w:p>
    <w:p w14:paraId="34CB4398" w14:textId="77777777" w:rsidR="00E26314" w:rsidRDefault="00E26314" w:rsidP="00E26314">
      <w:pPr>
        <w:pStyle w:val="BodyText"/>
      </w:pPr>
    </w:p>
    <w:p w14:paraId="2082EA69" w14:textId="77777777" w:rsidR="00E26314" w:rsidRDefault="00E26314" w:rsidP="00E26314">
      <w:pPr>
        <w:pStyle w:val="BodyText"/>
      </w:pPr>
    </w:p>
    <w:p w14:paraId="2E419A07" w14:textId="77777777" w:rsidR="00E26314" w:rsidRDefault="00E26314" w:rsidP="00E26314">
      <w:pPr>
        <w:pStyle w:val="BodyText"/>
      </w:pPr>
    </w:p>
    <w:p w14:paraId="6C124F44" w14:textId="77777777" w:rsidR="00E26314" w:rsidRDefault="00E26314" w:rsidP="00E26314">
      <w:pPr>
        <w:pStyle w:val="BodyText"/>
      </w:pPr>
    </w:p>
    <w:p w14:paraId="27C8C19C" w14:textId="77777777" w:rsidR="00E26314" w:rsidRDefault="00E26314" w:rsidP="00E26314">
      <w:pPr>
        <w:pStyle w:val="BodyText"/>
      </w:pPr>
    </w:p>
    <w:p w14:paraId="7C7A0D67" w14:textId="77777777" w:rsidR="00E26314" w:rsidRDefault="00E26314" w:rsidP="00E26314">
      <w:pPr>
        <w:pStyle w:val="BodyText"/>
      </w:pPr>
    </w:p>
    <w:p w14:paraId="3D04080A" w14:textId="77777777" w:rsidR="00E26314" w:rsidRDefault="00E26314" w:rsidP="00E26314">
      <w:pPr>
        <w:pStyle w:val="BodyText"/>
      </w:pPr>
    </w:p>
    <w:p w14:paraId="06CEC329" w14:textId="77777777" w:rsidR="00E26314" w:rsidRDefault="00E26314" w:rsidP="00E26314">
      <w:pPr>
        <w:pStyle w:val="BodyText"/>
      </w:pPr>
    </w:p>
    <w:p w14:paraId="0BF1815F" w14:textId="77777777" w:rsidR="00E26314" w:rsidRDefault="00E26314" w:rsidP="00E26314">
      <w:pPr>
        <w:pStyle w:val="BodyText"/>
      </w:pPr>
    </w:p>
    <w:p w14:paraId="4DCD0957" w14:textId="77777777" w:rsidR="00E26314" w:rsidRPr="00D67D16" w:rsidRDefault="00E26314" w:rsidP="00E26314">
      <w:pPr>
        <w:pStyle w:val="BodyText"/>
      </w:pPr>
    </w:p>
    <w:p w14:paraId="229A968E" w14:textId="788A3C5E" w:rsidR="00853915" w:rsidRPr="00D67D16" w:rsidRDefault="00853915" w:rsidP="00853915">
      <w:pPr>
        <w:pStyle w:val="BodyText"/>
        <w:ind w:left="0"/>
      </w:pPr>
      <w:r w:rsidRPr="00D67D16">
        <w:t>Structure XSD :</w:t>
      </w:r>
    </w:p>
    <w:p w14:paraId="7ED83414" w14:textId="0BE9097E" w:rsidR="00853915" w:rsidRPr="00D67D16" w:rsidRDefault="00E26314" w:rsidP="00853915">
      <w:pPr>
        <w:pStyle w:val="BodyText"/>
        <w:ind w:left="0"/>
      </w:pPr>
      <w:r w:rsidRPr="00E26314">
        <w:rPr>
          <w:noProof/>
        </w:rPr>
        <w:drawing>
          <wp:inline distT="0" distB="0" distL="0" distR="0" wp14:anchorId="061DF108" wp14:editId="043575D1">
            <wp:extent cx="6417945" cy="6102985"/>
            <wp:effectExtent l="0" t="0" r="1905" b="0"/>
            <wp:docPr id="16152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271C" w14:textId="28C0BF98" w:rsidR="00412A24" w:rsidRPr="00D67D16" w:rsidRDefault="001811F7" w:rsidP="00412A24">
      <w:pPr>
        <w:pStyle w:val="Heading1"/>
      </w:pPr>
      <w:bookmarkStart w:id="14" w:name="_Toc193287666"/>
      <w:r w:rsidRPr="00D67D16">
        <w:lastRenderedPageBreak/>
        <w:t>EXEMPLE</w:t>
      </w:r>
      <w:r w:rsidR="00412A24" w:rsidRPr="00D67D16">
        <w:t xml:space="preserve"> FICHIER </w:t>
      </w:r>
      <w:bookmarkEnd w:id="14"/>
    </w:p>
    <w:p w14:paraId="4DCCDBAA" w14:textId="32ADC0F1" w:rsidR="00E26314" w:rsidRDefault="00E26314" w:rsidP="00E26314">
      <w:pPr>
        <w:pStyle w:val="Heading2"/>
      </w:pPr>
      <w:r>
        <w:t xml:space="preserve">Entrant </w:t>
      </w:r>
    </w:p>
    <w:p w14:paraId="1E257E8C" w14:textId="11CCCBA7" w:rsidR="00175FD0" w:rsidRPr="00D67D16" w:rsidRDefault="00412A24" w:rsidP="003B7533">
      <w:pPr>
        <w:pStyle w:val="BodyText"/>
        <w:ind w:left="0"/>
      </w:pPr>
      <w:r w:rsidRPr="00D67D16">
        <w:t>Exemple</w:t>
      </w:r>
      <w:r w:rsidR="00EB2122" w:rsidRPr="00D67D16">
        <w:t xml:space="preserve"> </w:t>
      </w:r>
      <w:r w:rsidR="004E64C2" w:rsidRPr="00D67D16">
        <w:t xml:space="preserve">d’un fichier </w:t>
      </w:r>
      <w:r w:rsidR="00A14455">
        <w:rPr>
          <w:b/>
          <w:bCs/>
        </w:rPr>
        <w:t>Process</w:t>
      </w:r>
      <w:r w:rsidR="003D4CC5" w:rsidRPr="00D67D16">
        <w:t xml:space="preserve"> d</w:t>
      </w:r>
      <w:r w:rsidR="008336BA">
        <w:t>’entrante</w:t>
      </w:r>
      <w:r w:rsidRPr="00D67D16">
        <w:t xml:space="preserve"> en</w:t>
      </w:r>
      <w:r w:rsidR="00BA6239" w:rsidRPr="00D67D16">
        <w:t xml:space="preserve"> format</w:t>
      </w:r>
      <w:r w:rsidR="007479AA" w:rsidRPr="00D67D16">
        <w:t xml:space="preserve"> </w:t>
      </w:r>
      <w:r w:rsidR="00136D8C" w:rsidRPr="00D67D16">
        <w:t xml:space="preserve">xml </w:t>
      </w:r>
      <w:r w:rsidR="007479AA" w:rsidRPr="00D67D16">
        <w:t>sera comme ci-dessous :</w:t>
      </w:r>
    </w:p>
    <w:p w14:paraId="5E63A6CE" w14:textId="5812D469" w:rsidR="00E748CC" w:rsidRDefault="00052D4C" w:rsidP="003B7533">
      <w:pPr>
        <w:pStyle w:val="BodyText"/>
        <w:ind w:left="0"/>
      </w:pPr>
      <w:r w:rsidRPr="00052D4C">
        <w:rPr>
          <w:noProof/>
        </w:rPr>
        <w:drawing>
          <wp:inline distT="0" distB="0" distL="0" distR="0" wp14:anchorId="656BB555" wp14:editId="02B3ABCF">
            <wp:extent cx="6417945" cy="7820660"/>
            <wp:effectExtent l="0" t="0" r="1905" b="8890"/>
            <wp:docPr id="3679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8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78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E347" w14:textId="0F9FD3A8" w:rsidR="0029392A" w:rsidRPr="00D67D16" w:rsidRDefault="00052D4C" w:rsidP="003B7533">
      <w:pPr>
        <w:pStyle w:val="BodyText"/>
        <w:ind w:left="0"/>
      </w:pPr>
      <w:r>
        <w:object w:dxaOrig="4671" w:dyaOrig="831" w14:anchorId="01877D9F">
          <v:shape id="_x0000_i1026" type="#_x0000_t75" style="width:233.65pt;height:41.45pt" o:ole="">
            <v:imagedata r:id="rId19" o:title=""/>
          </v:shape>
          <o:OLEObject Type="Embed" ProgID="Package" ShapeID="_x0000_i1026" DrawAspect="Content" ObjectID="_1807510868" r:id="rId20"/>
        </w:object>
      </w:r>
    </w:p>
    <w:p w14:paraId="7AACB74A" w14:textId="28B81880" w:rsidR="000743FE" w:rsidRDefault="00E26314" w:rsidP="00E26314">
      <w:pPr>
        <w:pStyle w:val="Heading2"/>
      </w:pPr>
      <w:r>
        <w:t>Sortant</w:t>
      </w:r>
    </w:p>
    <w:p w14:paraId="5A84897F" w14:textId="19BDE8CE" w:rsidR="00E26314" w:rsidRPr="00E26314" w:rsidRDefault="00E26314" w:rsidP="00E26314">
      <w:pPr>
        <w:pStyle w:val="BodyText"/>
        <w:ind w:left="0"/>
      </w:pPr>
      <w:r w:rsidRPr="00D67D16">
        <w:t xml:space="preserve">Exemple d’un fichier </w:t>
      </w:r>
      <w:r>
        <w:rPr>
          <w:b/>
          <w:bCs/>
        </w:rPr>
        <w:t>Acknowledge</w:t>
      </w:r>
      <w:r w:rsidRPr="00D67D16">
        <w:t xml:space="preserve"> </w:t>
      </w:r>
      <w:r>
        <w:t>sortant</w:t>
      </w:r>
      <w:r w:rsidRPr="00D67D16">
        <w:t xml:space="preserve"> en format xml sera comme ci-dessous :</w:t>
      </w:r>
    </w:p>
    <w:p w14:paraId="2AFD607C" w14:textId="2D0DE04A" w:rsidR="00E26314" w:rsidRPr="00D67D16" w:rsidRDefault="00E26314" w:rsidP="003B7533">
      <w:pPr>
        <w:pStyle w:val="BodyText"/>
        <w:ind w:left="0"/>
      </w:pPr>
      <w:r w:rsidRPr="00E26314">
        <w:rPr>
          <w:noProof/>
        </w:rPr>
        <w:drawing>
          <wp:inline distT="0" distB="0" distL="0" distR="0" wp14:anchorId="086253DF" wp14:editId="0B334617">
            <wp:extent cx="6417945" cy="5889625"/>
            <wp:effectExtent l="0" t="0" r="1905" b="0"/>
            <wp:docPr id="82379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0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76CC" w14:textId="77777777" w:rsidR="000743FE" w:rsidRPr="00D67D16" w:rsidRDefault="000743FE" w:rsidP="003B7533">
      <w:pPr>
        <w:pStyle w:val="BodyText"/>
        <w:ind w:left="0"/>
      </w:pPr>
    </w:p>
    <w:p w14:paraId="1F3E6E38" w14:textId="77777777" w:rsidR="000743FE" w:rsidRPr="00D67D16" w:rsidRDefault="000743FE" w:rsidP="003B7533">
      <w:pPr>
        <w:pStyle w:val="BodyText"/>
        <w:ind w:left="0"/>
      </w:pPr>
    </w:p>
    <w:p w14:paraId="1D84E90A" w14:textId="77777777" w:rsidR="007479AA" w:rsidRPr="00D67D16" w:rsidRDefault="007479AA" w:rsidP="003B7533">
      <w:pPr>
        <w:pStyle w:val="BodyText"/>
        <w:ind w:left="0"/>
      </w:pPr>
    </w:p>
    <w:p w14:paraId="770FBE5F" w14:textId="03E92C1F" w:rsidR="00A22898" w:rsidRPr="00D67D16" w:rsidRDefault="0029392A" w:rsidP="003B7533">
      <w:pPr>
        <w:pStyle w:val="BodyText"/>
        <w:ind w:left="0"/>
      </w:pPr>
      <w:r>
        <w:object w:dxaOrig="7021" w:dyaOrig="831" w14:anchorId="234E41EF">
          <v:shape id="_x0000_i1027" type="#_x0000_t75" style="width:351.2pt;height:41.75pt" o:ole="">
            <v:imagedata r:id="rId22" o:title=""/>
          </v:shape>
          <o:OLEObject Type="Embed" ProgID="Package" ShapeID="_x0000_i1027" DrawAspect="Content" ObjectID="_1807510869" r:id="rId23"/>
        </w:object>
      </w:r>
    </w:p>
    <w:p w14:paraId="30F55BD5" w14:textId="4C7DC233" w:rsidR="00A22898" w:rsidRPr="00D67D16" w:rsidRDefault="00A22898" w:rsidP="00A22898">
      <w:pPr>
        <w:pStyle w:val="Heading1"/>
      </w:pPr>
      <w:bookmarkStart w:id="15" w:name="_Toc193287667"/>
      <w:r w:rsidRPr="00D67D16">
        <w:lastRenderedPageBreak/>
        <w:t>GESTION DES ERREURS</w:t>
      </w:r>
      <w:bookmarkEnd w:id="15"/>
    </w:p>
    <w:p w14:paraId="073B4880" w14:textId="228DCE14" w:rsidR="00E42620" w:rsidRPr="00D67D16" w:rsidRDefault="00BD0EEC" w:rsidP="00BD0EEC">
      <w:pPr>
        <w:pStyle w:val="BodyText"/>
        <w:ind w:left="0"/>
        <w:jc w:val="both"/>
      </w:pPr>
      <w:r w:rsidRPr="00D67D16">
        <w:t xml:space="preserve">Les erreurs seront remontées dans </w:t>
      </w:r>
      <w:r w:rsidRPr="00D67D16">
        <w:rPr>
          <w:b/>
          <w:bCs/>
        </w:rPr>
        <w:t>Enterprise Collaborator Administration</w:t>
      </w:r>
      <w:r w:rsidRPr="00D67D16">
        <w:t>.</w:t>
      </w:r>
    </w:p>
    <w:p w14:paraId="2B0F7559" w14:textId="77777777" w:rsidR="00D521EB" w:rsidRPr="00D67D16" w:rsidRDefault="00D521EB" w:rsidP="00BD0EEC">
      <w:pPr>
        <w:pStyle w:val="BodyText"/>
        <w:ind w:left="0"/>
        <w:jc w:val="both"/>
      </w:pPr>
    </w:p>
    <w:p w14:paraId="2E8D5FE1" w14:textId="4E09AE8D" w:rsidR="00BD0EEC" w:rsidRPr="00D67D16" w:rsidRDefault="00BD0EEC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  <w:u w:val="single"/>
        </w:rPr>
        <w:t xml:space="preserve">Pour diagnostiquer les BODs dans M3/Enterprise Collaborator </w:t>
      </w:r>
      <w:r w:rsidR="008C1613" w:rsidRPr="00D67D16">
        <w:rPr>
          <w:rFonts w:ascii="Arial" w:hAnsi="Arial" w:cs="Arial"/>
          <w:sz w:val="20"/>
          <w:szCs w:val="20"/>
          <w:u w:val="single"/>
        </w:rPr>
        <w:t>Administration</w:t>
      </w:r>
      <w:r w:rsidR="008C1613" w:rsidRPr="00D67D16">
        <w:rPr>
          <w:rFonts w:ascii="Arial" w:hAnsi="Arial" w:cs="Arial"/>
          <w:sz w:val="20"/>
          <w:szCs w:val="20"/>
        </w:rPr>
        <w:t xml:space="preserve"> :</w:t>
      </w:r>
    </w:p>
    <w:p w14:paraId="7B920D9B" w14:textId="6171E029" w:rsidR="00B22DF8" w:rsidRPr="00D67D16" w:rsidRDefault="00B22DF8" w:rsidP="003A305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 xml:space="preserve">Naviguer sur </w:t>
      </w:r>
      <w:r w:rsidRPr="00D67D16">
        <w:rPr>
          <w:rFonts w:ascii="Arial" w:hAnsi="Arial" w:cs="Arial"/>
          <w:b/>
          <w:bCs/>
          <w:sz w:val="20"/>
          <w:szCs w:val="20"/>
        </w:rPr>
        <w:t>Enterprise Collaborator Administration</w:t>
      </w:r>
    </w:p>
    <w:p w14:paraId="00A417A7" w14:textId="11F98556" w:rsidR="00BD0EEC" w:rsidRPr="00C834C1" w:rsidRDefault="00B22DF8" w:rsidP="003A305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C834C1">
        <w:rPr>
          <w:rFonts w:ascii="Arial" w:hAnsi="Arial" w:cs="Arial"/>
          <w:sz w:val="20"/>
          <w:szCs w:val="20"/>
          <w:lang w:val="en-GB"/>
        </w:rPr>
        <w:t xml:space="preserve">Identifier le BOD </w:t>
      </w:r>
      <w:r w:rsidR="0099183E" w:rsidRPr="00C834C1">
        <w:rPr>
          <w:rFonts w:ascii="Arial" w:hAnsi="Arial" w:cs="Arial"/>
          <w:b/>
          <w:bCs/>
          <w:sz w:val="20"/>
          <w:szCs w:val="20"/>
          <w:lang w:val="en-GB"/>
        </w:rPr>
        <w:t>M3_</w:t>
      </w:r>
      <w:r w:rsidR="00AC3EF8">
        <w:rPr>
          <w:rFonts w:ascii="Arial" w:hAnsi="Arial" w:cs="Arial"/>
          <w:b/>
          <w:bCs/>
          <w:sz w:val="20"/>
          <w:szCs w:val="20"/>
          <w:lang w:val="en-GB"/>
        </w:rPr>
        <w:t>REFLEXRemontee</w:t>
      </w:r>
      <w:r w:rsidR="003D4CC5" w:rsidRPr="00C834C1">
        <w:rPr>
          <w:rFonts w:ascii="Arial" w:hAnsi="Arial" w:cs="Arial"/>
          <w:b/>
          <w:bCs/>
          <w:sz w:val="20"/>
          <w:szCs w:val="20"/>
          <w:lang w:val="en-GB"/>
        </w:rPr>
        <w:t>Custom</w:t>
      </w:r>
      <w:r w:rsidR="0099183E" w:rsidRPr="00C834C1">
        <w:rPr>
          <w:rFonts w:ascii="Arial" w:hAnsi="Arial" w:cs="Arial"/>
          <w:b/>
          <w:bCs/>
          <w:sz w:val="20"/>
          <w:szCs w:val="20"/>
          <w:lang w:val="en-GB"/>
        </w:rPr>
        <w:t>_</w:t>
      </w:r>
      <w:r w:rsidR="003D4CC5" w:rsidRPr="00C834C1">
        <w:rPr>
          <w:rFonts w:ascii="Arial" w:hAnsi="Arial" w:cs="Arial"/>
          <w:b/>
          <w:bCs/>
          <w:sz w:val="20"/>
          <w:szCs w:val="20"/>
          <w:lang w:val="en-GB"/>
        </w:rPr>
        <w:t>Process</w:t>
      </w:r>
      <w:r w:rsidR="0099183E" w:rsidRPr="00C834C1">
        <w:rPr>
          <w:rFonts w:ascii="Arial" w:hAnsi="Arial" w:cs="Arial"/>
          <w:b/>
          <w:bCs/>
          <w:sz w:val="20"/>
          <w:szCs w:val="20"/>
          <w:lang w:val="en-GB"/>
        </w:rPr>
        <w:t>_</w:t>
      </w:r>
      <w:r w:rsidR="003D4CC5" w:rsidRPr="00C834C1">
        <w:rPr>
          <w:rFonts w:ascii="Arial" w:hAnsi="Arial" w:cs="Arial"/>
          <w:b/>
          <w:bCs/>
          <w:sz w:val="20"/>
          <w:szCs w:val="20"/>
          <w:lang w:val="en-GB"/>
        </w:rPr>
        <w:t>In</w:t>
      </w:r>
      <w:r w:rsidR="0099183E" w:rsidRPr="00C834C1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Pr="00C834C1">
        <w:rPr>
          <w:rFonts w:ascii="Arial" w:hAnsi="Arial" w:cs="Arial"/>
          <w:sz w:val="20"/>
          <w:szCs w:val="20"/>
          <w:lang w:val="en-GB"/>
        </w:rPr>
        <w:t>sous</w:t>
      </w:r>
      <w:r w:rsidR="00D521EB" w:rsidRPr="00C834C1">
        <w:rPr>
          <w:rFonts w:ascii="Arial" w:hAnsi="Arial" w:cs="Arial"/>
          <w:sz w:val="20"/>
          <w:szCs w:val="20"/>
          <w:lang w:val="en-GB"/>
        </w:rPr>
        <w:t xml:space="preserve"> l’</w:t>
      </w:r>
      <w:r w:rsidRPr="00C834C1">
        <w:rPr>
          <w:rFonts w:ascii="Arial" w:hAnsi="Arial" w:cs="Arial"/>
          <w:sz w:val="20"/>
          <w:szCs w:val="20"/>
          <w:lang w:val="en-GB"/>
        </w:rPr>
        <w:t>A</w:t>
      </w:r>
      <w:r w:rsidR="00D521EB" w:rsidRPr="00C834C1">
        <w:rPr>
          <w:rFonts w:ascii="Arial" w:hAnsi="Arial" w:cs="Arial"/>
          <w:sz w:val="20"/>
          <w:szCs w:val="20"/>
          <w:lang w:val="en-GB"/>
        </w:rPr>
        <w:t xml:space="preserve">greement </w:t>
      </w:r>
    </w:p>
    <w:p w14:paraId="4A0CEDBA" w14:textId="77777777" w:rsidR="00D521EB" w:rsidRPr="00C834C1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</w:p>
    <w:p w14:paraId="5FEBB9F4" w14:textId="6EA69FB6" w:rsidR="00D521EB" w:rsidRPr="00D67D16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>Exemple :</w:t>
      </w:r>
    </w:p>
    <w:p w14:paraId="63E6D61F" w14:textId="08732D46" w:rsidR="00B22DF8" w:rsidRPr="00D67D16" w:rsidRDefault="00B22DF8" w:rsidP="00B22DF8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2757871B" wp14:editId="1ECBB4BF">
            <wp:extent cx="6064801" cy="2160814"/>
            <wp:effectExtent l="0" t="0" r="0" b="0"/>
            <wp:docPr id="712849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437" cy="21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5A72" w14:textId="4F75BF79" w:rsidR="00BD0EEC" w:rsidRPr="00D67D16" w:rsidRDefault="00BD0EEC" w:rsidP="00BD0EEC">
      <w:pPr>
        <w:pStyle w:val="BodyText"/>
        <w:ind w:left="0"/>
      </w:pPr>
    </w:p>
    <w:p w14:paraId="1193D20A" w14:textId="77777777" w:rsidR="008E0213" w:rsidRPr="00D67D16" w:rsidRDefault="008E0213" w:rsidP="00BD0EEC">
      <w:pPr>
        <w:pStyle w:val="BodyText"/>
        <w:ind w:left="0"/>
      </w:pPr>
    </w:p>
    <w:p w14:paraId="55FCC562" w14:textId="2E9F22DC" w:rsidR="00D521EB" w:rsidRPr="00D67D16" w:rsidRDefault="00D521EB" w:rsidP="00BD0EEC">
      <w:pPr>
        <w:pStyle w:val="BodyText"/>
        <w:ind w:left="0"/>
      </w:pPr>
      <w:r w:rsidRPr="00D67D16">
        <w:t>Le diagnostic du flux (</w:t>
      </w:r>
      <w:r w:rsidR="000B3DDE" w:rsidRPr="00D67D16">
        <w:t>Document flow</w:t>
      </w:r>
      <w:r w:rsidRPr="00D67D16">
        <w:t xml:space="preserve">) peut également être effectuer dans </w:t>
      </w:r>
      <w:r w:rsidRPr="00D67D16">
        <w:rPr>
          <w:b/>
          <w:bCs/>
        </w:rPr>
        <w:t>ION OneView</w:t>
      </w:r>
      <w:r w:rsidRPr="00D67D16">
        <w:t>.</w:t>
      </w:r>
    </w:p>
    <w:p w14:paraId="156784C9" w14:textId="7B75C370" w:rsidR="008E0213" w:rsidRPr="00D67D16" w:rsidRDefault="008E0213" w:rsidP="008E0213">
      <w:pPr>
        <w:pStyle w:val="NormalWeb"/>
        <w:rPr>
          <w:rFonts w:ascii="Arial" w:hAnsi="Arial" w:cs="Arial"/>
          <w:b/>
          <w:bCs/>
          <w:sz w:val="20"/>
          <w:szCs w:val="20"/>
          <w:lang w:val="fr-FR"/>
        </w:rPr>
      </w:pPr>
      <w:r w:rsidRPr="00D67D16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Pour diagnostiquer le flux </w:t>
      </w:r>
      <w:r w:rsidRPr="00D67D16">
        <w:rPr>
          <w:rStyle w:val="Strong"/>
          <w:rFonts w:ascii="Arial" w:hAnsi="Arial" w:cs="Arial"/>
          <w:sz w:val="20"/>
          <w:szCs w:val="20"/>
          <w:u w:val="single"/>
          <w:lang w:val="fr-FR"/>
        </w:rPr>
        <w:t xml:space="preserve">ION </w:t>
      </w:r>
      <w:r w:rsidR="00136D8C" w:rsidRPr="00D67D16">
        <w:rPr>
          <w:rStyle w:val="Strong"/>
          <w:rFonts w:ascii="Arial" w:hAnsi="Arial" w:cs="Arial"/>
          <w:sz w:val="20"/>
          <w:szCs w:val="20"/>
          <w:u w:val="single"/>
          <w:lang w:val="fr-FR"/>
        </w:rPr>
        <w:t>OneView</w:t>
      </w:r>
      <w:r w:rsidR="00136D8C" w:rsidRPr="00D67D16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 :</w:t>
      </w:r>
    </w:p>
    <w:p w14:paraId="4F7B0596" w14:textId="77777777" w:rsidR="00D521EB" w:rsidRPr="00D67D16" w:rsidRDefault="00D521EB" w:rsidP="003A305E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bCs/>
        </w:rPr>
      </w:pPr>
      <w:r w:rsidRPr="00D67D16">
        <w:rPr>
          <w:rFonts w:ascii="Arial" w:hAnsi="Arial" w:cs="Arial"/>
          <w:sz w:val="20"/>
          <w:szCs w:val="20"/>
        </w:rPr>
        <w:t>Naviguer sur</w:t>
      </w:r>
      <w:r w:rsidR="008E0213" w:rsidRPr="00D67D16">
        <w:rPr>
          <w:rFonts w:ascii="Arial" w:hAnsi="Arial" w:cs="Arial"/>
          <w:sz w:val="20"/>
          <w:szCs w:val="20"/>
        </w:rPr>
        <w:t xml:space="preserve"> </w:t>
      </w:r>
      <w:r w:rsidR="008E0213" w:rsidRPr="00D67D16">
        <w:rPr>
          <w:b/>
          <w:bCs/>
        </w:rPr>
        <w:t>ION Desk &gt; OneView</w:t>
      </w:r>
    </w:p>
    <w:p w14:paraId="732CCE54" w14:textId="68CE2331" w:rsidR="00D521EB" w:rsidRPr="00D67D16" w:rsidRDefault="003F157D" w:rsidP="008B62C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>Ajouter le nom du document (</w:t>
      </w:r>
      <w:r w:rsidR="003D4CC5" w:rsidRPr="00D67D16">
        <w:rPr>
          <w:rFonts w:ascii="Arial" w:hAnsi="Arial" w:cs="Arial"/>
          <w:b/>
          <w:bCs/>
          <w:sz w:val="20"/>
          <w:szCs w:val="20"/>
        </w:rPr>
        <w:t>Process</w:t>
      </w:r>
      <w:r w:rsidRPr="00D67D16">
        <w:rPr>
          <w:rFonts w:ascii="Arial" w:hAnsi="Arial" w:cs="Arial"/>
          <w:b/>
          <w:bCs/>
          <w:sz w:val="20"/>
          <w:szCs w:val="20"/>
        </w:rPr>
        <w:t>.</w:t>
      </w:r>
      <w:r w:rsidR="00D955E3">
        <w:rPr>
          <w:rFonts w:ascii="Arial" w:hAnsi="Arial" w:cs="Arial"/>
          <w:b/>
          <w:bCs/>
          <w:sz w:val="20"/>
          <w:szCs w:val="20"/>
        </w:rPr>
        <w:t>REFLEXRemonteeCustom</w:t>
      </w:r>
      <w:r w:rsidRPr="00D67D16">
        <w:rPr>
          <w:rFonts w:ascii="Arial" w:hAnsi="Arial" w:cs="Arial"/>
          <w:sz w:val="20"/>
          <w:szCs w:val="20"/>
        </w:rPr>
        <w:t>)</w:t>
      </w:r>
      <w:r w:rsidR="00AF1BAC" w:rsidRPr="00D67D16">
        <w:rPr>
          <w:rFonts w:ascii="Arial" w:hAnsi="Arial" w:cs="Arial"/>
          <w:sz w:val="20"/>
          <w:szCs w:val="20"/>
        </w:rPr>
        <w:t xml:space="preserve"> et (</w:t>
      </w:r>
      <w:r w:rsidR="00AF1BAC" w:rsidRPr="00D67D16">
        <w:rPr>
          <w:rFonts w:ascii="Arial" w:hAnsi="Arial" w:cs="Arial"/>
          <w:b/>
          <w:bCs/>
          <w:sz w:val="20"/>
          <w:szCs w:val="20"/>
        </w:rPr>
        <w:t>Acknowledge.</w:t>
      </w:r>
      <w:r w:rsidR="00D955E3">
        <w:rPr>
          <w:rFonts w:ascii="Arial" w:hAnsi="Arial" w:cs="Arial"/>
          <w:b/>
          <w:bCs/>
          <w:sz w:val="20"/>
          <w:szCs w:val="20"/>
        </w:rPr>
        <w:t>REFLEXRemontee</w:t>
      </w:r>
      <w:r w:rsidR="00AF1BAC" w:rsidRPr="00D67D16">
        <w:rPr>
          <w:rFonts w:ascii="Arial" w:hAnsi="Arial" w:cs="Arial"/>
          <w:b/>
          <w:bCs/>
          <w:sz w:val="20"/>
          <w:szCs w:val="20"/>
        </w:rPr>
        <w:t>Custom</w:t>
      </w:r>
      <w:r w:rsidR="00AF1BAC" w:rsidRPr="00D67D16">
        <w:rPr>
          <w:rFonts w:ascii="Arial" w:hAnsi="Arial" w:cs="Arial"/>
          <w:sz w:val="20"/>
          <w:szCs w:val="20"/>
        </w:rPr>
        <w:t>)</w:t>
      </w:r>
    </w:p>
    <w:p w14:paraId="26CAB896" w14:textId="77777777" w:rsidR="0099183E" w:rsidRPr="00D67D16" w:rsidRDefault="0099183E" w:rsidP="00D521EB">
      <w:pPr>
        <w:spacing w:line="360" w:lineRule="auto"/>
        <w:rPr>
          <w:rFonts w:cs="Arial"/>
        </w:rPr>
      </w:pPr>
    </w:p>
    <w:p w14:paraId="14F2AADB" w14:textId="549D1BF4" w:rsidR="008E0213" w:rsidRPr="00D67D16" w:rsidRDefault="00136D8C" w:rsidP="00D521EB">
      <w:pPr>
        <w:spacing w:line="360" w:lineRule="auto"/>
        <w:rPr>
          <w:rFonts w:cs="Arial"/>
        </w:rPr>
      </w:pPr>
      <w:r w:rsidRPr="00D67D16">
        <w:rPr>
          <w:rFonts w:cs="Arial"/>
        </w:rPr>
        <w:t>Example:</w:t>
      </w:r>
      <w:r w:rsidR="00D521EB" w:rsidRPr="00D67D16">
        <w:rPr>
          <w:rFonts w:cs="Arial"/>
        </w:rPr>
        <w:t xml:space="preserve"> </w:t>
      </w:r>
    </w:p>
    <w:p w14:paraId="6E5C908A" w14:textId="758B7E81" w:rsidR="0099183E" w:rsidRPr="00D67D16" w:rsidRDefault="0099183E" w:rsidP="00D521EB">
      <w:pPr>
        <w:spacing w:line="360" w:lineRule="auto"/>
        <w:rPr>
          <w:rFonts w:cs="Arial"/>
        </w:rPr>
      </w:pPr>
      <w:r w:rsidRPr="00D67D16">
        <w:rPr>
          <w:rFonts w:cs="Arial"/>
          <w:noProof/>
        </w:rPr>
        <w:drawing>
          <wp:inline distT="0" distB="0" distL="0" distR="0" wp14:anchorId="0381014B" wp14:editId="70EE084C">
            <wp:extent cx="4508500" cy="2143099"/>
            <wp:effectExtent l="0" t="0" r="6350" b="0"/>
            <wp:docPr id="1757962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62877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r="6088" b="6626"/>
                    <a:stretch/>
                  </pic:blipFill>
                  <pic:spPr bwMode="auto">
                    <a:xfrm>
                      <a:off x="0" y="0"/>
                      <a:ext cx="4546933" cy="2161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3DA21" w14:textId="20A837E6" w:rsidR="00546B12" w:rsidRPr="00D67D16" w:rsidRDefault="00546B12" w:rsidP="00546B12">
      <w:pPr>
        <w:pStyle w:val="Heading1"/>
      </w:pPr>
      <w:bookmarkStart w:id="16" w:name="_Toc193287668"/>
      <w:r w:rsidRPr="00D67D16">
        <w:lastRenderedPageBreak/>
        <w:t>POINTS A DETERMINER</w:t>
      </w:r>
      <w:bookmarkEnd w:id="16"/>
    </w:p>
    <w:p w14:paraId="20D395C2" w14:textId="62AE6A6F" w:rsidR="00604AA7" w:rsidRPr="00374AE8" w:rsidRDefault="00604AA7" w:rsidP="003A305E">
      <w:pPr>
        <w:pStyle w:val="BodyText"/>
        <w:numPr>
          <w:ilvl w:val="0"/>
          <w:numId w:val="11"/>
        </w:numPr>
      </w:pPr>
      <w:r w:rsidRPr="00D67D16">
        <w:t>Point</w:t>
      </w:r>
      <w:r w:rsidR="00AF1BAC" w:rsidRPr="00D67D16">
        <w:t xml:space="preserve"> de</w:t>
      </w:r>
      <w:r w:rsidRPr="00D67D16">
        <w:t xml:space="preserve"> connexion à </w:t>
      </w:r>
      <w:r w:rsidR="00C834C1">
        <w:t>confirmer/créer</w:t>
      </w:r>
      <w:r w:rsidRPr="00D67D16">
        <w:t>.</w:t>
      </w:r>
    </w:p>
    <w:sectPr w:rsidR="00604AA7" w:rsidRPr="00374AE8" w:rsidSect="006670B8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4E5A9" w14:textId="77777777" w:rsidR="006F60D1" w:rsidRPr="00D67D16" w:rsidRDefault="006F60D1">
      <w:r w:rsidRPr="00D67D16">
        <w:separator/>
      </w:r>
    </w:p>
  </w:endnote>
  <w:endnote w:type="continuationSeparator" w:id="0">
    <w:p w14:paraId="068BE9FB" w14:textId="77777777" w:rsidR="006F60D1" w:rsidRPr="00D67D16" w:rsidRDefault="006F60D1">
      <w:r w:rsidRPr="00D67D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D67D16" w:rsidRDefault="00602727">
    <w:pPr>
      <w:pStyle w:val="Footer"/>
      <w:framePr w:wrap="around" w:vAnchor="text" w:hAnchor="margin" w:xAlign="right" w:y="1"/>
      <w:rPr>
        <w:rStyle w:val="PageNumber"/>
      </w:rPr>
    </w:pPr>
    <w:r w:rsidRPr="00D67D16">
      <w:rPr>
        <w:rStyle w:val="PageNumber"/>
      </w:rPr>
      <w:fldChar w:fldCharType="begin"/>
    </w:r>
    <w:r w:rsidRPr="00D67D16">
      <w:rPr>
        <w:rStyle w:val="PageNumber"/>
      </w:rPr>
      <w:instrText xml:space="preserve">PAGE  </w:instrText>
    </w:r>
    <w:r w:rsidRPr="00D67D16">
      <w:rPr>
        <w:rStyle w:val="PageNumber"/>
      </w:rPr>
      <w:fldChar w:fldCharType="separate"/>
    </w:r>
    <w:r w:rsidRPr="00D67D16">
      <w:rPr>
        <w:rStyle w:val="PageNumber"/>
      </w:rPr>
      <w:t>iv</w:t>
    </w:r>
    <w:r w:rsidRPr="00D67D16">
      <w:rPr>
        <w:rStyle w:val="PageNumber"/>
      </w:rPr>
      <w:fldChar w:fldCharType="end"/>
    </w:r>
  </w:p>
  <w:p w14:paraId="6E66DCB9" w14:textId="77777777" w:rsidR="00602727" w:rsidRPr="00D67D16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3AE3B0F6" w:rsidR="00602727" w:rsidRPr="00D67D16" w:rsidRDefault="002232D4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4344E8">
        <w:rPr>
          <w:noProof/>
        </w:rPr>
        <w:t>POINTS A DETERMINER</w:t>
      </w:r>
    </w:fldSimple>
    <w:r w:rsidR="00602727" w:rsidRPr="00D67D16">
      <w:t xml:space="preserve">     </w:t>
    </w:r>
    <w:r w:rsidR="00602727" w:rsidRPr="00D67D16">
      <w:fldChar w:fldCharType="begin"/>
    </w:r>
    <w:r w:rsidR="00602727" w:rsidRPr="00D67D16">
      <w:instrText xml:space="preserve"> If </w:instrText>
    </w:r>
    <w:r w:rsidR="00602727" w:rsidRPr="00D67D16">
      <w:fldChar w:fldCharType="begin"/>
    </w:r>
    <w:r w:rsidR="00602727" w:rsidRPr="00D67D16">
      <w:instrText xml:space="preserve"> Section </w:instrText>
    </w:r>
    <w:r w:rsidR="00602727" w:rsidRPr="00D67D16">
      <w:fldChar w:fldCharType="separate"/>
    </w:r>
    <w:r w:rsidR="004344E8">
      <w:instrText>1</w:instrText>
    </w:r>
    <w:r w:rsidR="00602727" w:rsidRPr="00D67D16">
      <w:fldChar w:fldCharType="end"/>
    </w:r>
    <w:r w:rsidR="00602727" w:rsidRPr="00D67D16">
      <w:instrText xml:space="preserve"> &gt; 1 “</w:instrText>
    </w:r>
    <w:r w:rsidR="00602727" w:rsidRPr="00D67D16">
      <w:fldChar w:fldCharType="begin"/>
    </w:r>
    <w:r w:rsidR="00602727" w:rsidRPr="00D67D16">
      <w:instrText xml:space="preserve">PAGE </w:instrText>
    </w:r>
    <w:r w:rsidR="00602727" w:rsidRPr="00D67D16">
      <w:fldChar w:fldCharType="separate"/>
    </w:r>
    <w:r w:rsidR="00602727" w:rsidRPr="00D67D16">
      <w:instrText>1</w:instrText>
    </w:r>
    <w:r w:rsidR="00602727" w:rsidRPr="00D67D16">
      <w:fldChar w:fldCharType="end"/>
    </w:r>
    <w:r w:rsidR="00602727" w:rsidRPr="00D67D16">
      <w:instrText xml:space="preserve"> of </w:instrText>
    </w:r>
    <w:r w:rsidR="00602727" w:rsidRPr="00D67D16">
      <w:fldChar w:fldCharType="begin"/>
    </w:r>
    <w:r w:rsidR="00602727" w:rsidRPr="00D67D16">
      <w:instrText xml:space="preserve"> =  </w:instrText>
    </w:r>
    <w:r w:rsidR="00602727" w:rsidRPr="00D67D16">
      <w:fldChar w:fldCharType="begin"/>
    </w:r>
    <w:r w:rsidR="00602727" w:rsidRPr="00D67D16">
      <w:instrText xml:space="preserve"> NUMPAGES </w:instrText>
    </w:r>
    <w:r w:rsidR="00602727" w:rsidRPr="00D67D16">
      <w:fldChar w:fldCharType="separate"/>
    </w:r>
    <w:r w:rsidR="00602727" w:rsidRPr="00D67D16">
      <w:instrText>10</w:instrText>
    </w:r>
    <w:r w:rsidR="00602727" w:rsidRPr="00D67D16">
      <w:fldChar w:fldCharType="end"/>
    </w:r>
    <w:r w:rsidR="00602727" w:rsidRPr="00D67D16">
      <w:instrText xml:space="preserve"> - Sec1  </w:instrText>
    </w:r>
    <w:r w:rsidR="00602727" w:rsidRPr="00D67D16">
      <w:fldChar w:fldCharType="separate"/>
    </w:r>
    <w:r w:rsidR="00602727" w:rsidRPr="00D67D16">
      <w:instrText>7</w:instrText>
    </w:r>
    <w:r w:rsidR="00602727" w:rsidRPr="00D67D16">
      <w:fldChar w:fldCharType="end"/>
    </w:r>
    <w:r w:rsidR="00602727" w:rsidRPr="00D67D16">
      <w:instrText>” “</w:instrText>
    </w:r>
    <w:r w:rsidR="00602727" w:rsidRPr="00D67D16">
      <w:fldChar w:fldCharType="begin"/>
    </w:r>
    <w:r w:rsidR="00602727" w:rsidRPr="00D67D16">
      <w:instrText xml:space="preserve"> PAGE </w:instrText>
    </w:r>
    <w:r w:rsidR="00602727" w:rsidRPr="00D67D16">
      <w:fldChar w:fldCharType="separate"/>
    </w:r>
    <w:r w:rsidR="004344E8">
      <w:rPr>
        <w:noProof/>
      </w:rPr>
      <w:instrText>15</w:instrText>
    </w:r>
    <w:r w:rsidR="00602727" w:rsidRPr="00D67D16">
      <w:fldChar w:fldCharType="end"/>
    </w:r>
    <w:r w:rsidR="00602727" w:rsidRPr="00D67D16">
      <w:instrText xml:space="preserve">” </w:instrText>
    </w:r>
    <w:r w:rsidR="00602727" w:rsidRPr="00D67D16">
      <w:fldChar w:fldCharType="separate"/>
    </w:r>
    <w:r w:rsidR="004344E8">
      <w:rPr>
        <w:noProof/>
      </w:rPr>
      <w:t>15</w:t>
    </w:r>
    <w:r w:rsidR="00602727" w:rsidRPr="00D67D16">
      <w:fldChar w:fldCharType="end"/>
    </w:r>
  </w:p>
  <w:p w14:paraId="78590ACA" w14:textId="0C06F880" w:rsidR="00602727" w:rsidRPr="00D67D16" w:rsidRDefault="008A496C" w:rsidP="00D56107">
    <w:pPr>
      <w:pStyle w:val="Footer"/>
      <w:tabs>
        <w:tab w:val="clear" w:pos="7920"/>
        <w:tab w:val="right" w:pos="9900"/>
        <w:tab w:val="right" w:pos="10440"/>
      </w:tabs>
    </w:pPr>
    <w:r w:rsidRPr="00D67D16">
      <w:rPr>
        <w:rStyle w:val="HighlightedVariable"/>
      </w:rPr>
      <w:t>Interface</w:t>
    </w:r>
  </w:p>
  <w:p w14:paraId="0AFFEF02" w14:textId="61B3A593" w:rsidR="00602727" w:rsidRPr="00D67D16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D67D16">
      <w:t xml:space="preserve">File </w:t>
    </w:r>
    <w:r w:rsidR="0099183E" w:rsidRPr="00D67D16">
      <w:t xml:space="preserve">Réf : </w:t>
    </w:r>
    <w:r w:rsidR="00DC537F" w:rsidRPr="00D67D16">
      <w:t>DES-020_00</w:t>
    </w:r>
    <w:r w:rsidR="00285AB3">
      <w:t>2</w:t>
    </w:r>
    <w:r w:rsidR="00DC537F" w:rsidRPr="00D67D16">
      <w:t>_IN_</w:t>
    </w:r>
    <w:r w:rsidR="00285AB3">
      <w:t>C</w:t>
    </w:r>
    <w:r w:rsidR="00AC3EF8">
      <w:t xml:space="preserve"> Reflex</w:t>
    </w:r>
    <w:r w:rsidR="00DC537F" w:rsidRPr="00D67D16">
      <w:t xml:space="preserve"> V1.0</w:t>
    </w:r>
    <w:r w:rsidR="0099183E" w:rsidRPr="00D67D16">
      <w:t>.doc</w:t>
    </w:r>
  </w:p>
  <w:p w14:paraId="1780CA83" w14:textId="77777777" w:rsidR="00602727" w:rsidRPr="00D67D16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D67D16" w:rsidRDefault="00602727">
    <w:pPr>
      <w:pStyle w:val="Footer"/>
      <w:tabs>
        <w:tab w:val="clear" w:pos="7920"/>
        <w:tab w:val="right" w:pos="10440"/>
      </w:tabs>
    </w:pPr>
    <w:r w:rsidRPr="00D67D16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C834C1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C834C1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C834C1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C834C1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C834C1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C834C1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C834C1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C834C1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C834C1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C834C1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24AE1" w14:textId="77777777" w:rsidR="006F60D1" w:rsidRPr="00D67D16" w:rsidRDefault="006F60D1">
      <w:r w:rsidRPr="00D67D16">
        <w:separator/>
      </w:r>
    </w:p>
  </w:footnote>
  <w:footnote w:type="continuationSeparator" w:id="0">
    <w:p w14:paraId="1BAE029E" w14:textId="77777777" w:rsidR="006F60D1" w:rsidRPr="00D67D16" w:rsidRDefault="006F60D1">
      <w:r w:rsidRPr="00D67D1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570E1F4A" w:rsidR="00602727" w:rsidRPr="00C834C1" w:rsidRDefault="00602727" w:rsidP="00B312E9">
    <w:pPr>
      <w:pStyle w:val="Header"/>
      <w:framePr w:hSpace="187" w:wrap="auto" w:vAnchor="page" w:hAnchor="margin" w:xAlign="right" w:y="433"/>
      <w:rPr>
        <w:lang w:val="en-GB"/>
      </w:rPr>
    </w:pPr>
    <w:r w:rsidRPr="00C834C1">
      <w:rPr>
        <w:lang w:val="en-GB"/>
      </w:rPr>
      <w:t>Doc Ref:</w:t>
    </w:r>
    <w:r w:rsidRPr="00C834C1">
      <w:rPr>
        <w:rStyle w:val="HighlightedVariable"/>
        <w:lang w:val="en-GB"/>
      </w:rPr>
      <w:t xml:space="preserve"> </w:t>
    </w:r>
    <w:r w:rsidR="0099183E" w:rsidRPr="00C834C1">
      <w:rPr>
        <w:rStyle w:val="HighlightedVariable"/>
        <w:lang w:val="en-GB"/>
      </w:rPr>
      <w:t>00</w:t>
    </w:r>
    <w:r w:rsidR="00285AB3">
      <w:rPr>
        <w:rStyle w:val="HighlightedVariable"/>
        <w:lang w:val="en-GB"/>
      </w:rPr>
      <w:t>2</w:t>
    </w:r>
    <w:r w:rsidR="0099183E" w:rsidRPr="00C834C1">
      <w:rPr>
        <w:rStyle w:val="HighlightedVariable"/>
        <w:lang w:val="en-GB"/>
      </w:rPr>
      <w:t>_</w:t>
    </w:r>
    <w:r w:rsidR="00DC537F" w:rsidRPr="00C834C1">
      <w:rPr>
        <w:rStyle w:val="HighlightedVariable"/>
        <w:lang w:val="en-GB"/>
      </w:rPr>
      <w:t>IN</w:t>
    </w:r>
    <w:r w:rsidR="0099183E" w:rsidRPr="00C834C1">
      <w:rPr>
        <w:rStyle w:val="HighlightedVariable"/>
        <w:lang w:val="en-GB"/>
      </w:rPr>
      <w:t>_</w:t>
    </w:r>
    <w:r w:rsidR="00285AB3">
      <w:rPr>
        <w:rStyle w:val="HighlightedVariable"/>
        <w:lang w:val="en-GB"/>
      </w:rPr>
      <w:t>C</w:t>
    </w:r>
    <w:r w:rsidR="00AF1BAC" w:rsidRPr="00C834C1">
      <w:rPr>
        <w:rStyle w:val="HighlightedVariable"/>
        <w:lang w:val="en-GB"/>
      </w:rPr>
      <w:t>_</w:t>
    </w:r>
    <w:r w:rsidR="00AC3EF8">
      <w:rPr>
        <w:rStyle w:val="HighlightedVariable"/>
        <w:lang w:val="en-GB"/>
      </w:rPr>
      <w:t>REF</w:t>
    </w:r>
  </w:p>
  <w:p w14:paraId="561E8E24" w14:textId="77777777" w:rsidR="00602727" w:rsidRPr="00C834C1" w:rsidRDefault="00602727" w:rsidP="00B312E9">
    <w:pPr>
      <w:pStyle w:val="Header"/>
      <w:rPr>
        <w:lang w:val="en-GB"/>
      </w:rPr>
    </w:pPr>
    <w:r w:rsidRPr="00D67D16">
      <w:fldChar w:fldCharType="begin"/>
    </w:r>
    <w:r w:rsidRPr="00C834C1">
      <w:rPr>
        <w:lang w:val="en-GB"/>
      </w:rPr>
      <w:instrText xml:space="preserve"> TITLE   \* MERGEFORMAT </w:instrText>
    </w:r>
    <w:r w:rsidRPr="00D67D16">
      <w:fldChar w:fldCharType="separate"/>
    </w:r>
    <w:r w:rsidRPr="00C834C1">
      <w:rPr>
        <w:lang w:val="en-GB"/>
      </w:rPr>
      <w:t>DES-020 Design Specification</w:t>
    </w:r>
    <w:r w:rsidRPr="00D67D16">
      <w:fldChar w:fldCharType="end"/>
    </w:r>
    <w:r w:rsidRPr="00C834C1">
      <w:rPr>
        <w:lang w:val="en-GB"/>
      </w:rPr>
      <w:t xml:space="preserve"> </w:t>
    </w:r>
  </w:p>
  <w:p w14:paraId="6D3FD1EB" w14:textId="1D6BA77B" w:rsidR="00602727" w:rsidRPr="00D67D16" w:rsidRDefault="00DC537F" w:rsidP="00B312E9">
    <w:pPr>
      <w:pStyle w:val="Header"/>
      <w:framePr w:hSpace="187" w:wrap="auto" w:vAnchor="text" w:hAnchor="margin" w:xAlign="right" w:y="1"/>
    </w:pPr>
    <w:r w:rsidRPr="00D67D16">
      <w:t>1</w:t>
    </w:r>
    <w:r w:rsidR="00285AB3">
      <w:t>8</w:t>
    </w:r>
    <w:r w:rsidR="0018455B" w:rsidRPr="00D67D16">
      <w:t>/0</w:t>
    </w:r>
    <w:r w:rsidR="00285AB3">
      <w:t>3</w:t>
    </w:r>
    <w:r w:rsidR="0018455B" w:rsidRPr="00D67D16">
      <w:t>/2025</w:t>
    </w:r>
  </w:p>
  <w:p w14:paraId="44651237" w14:textId="77777777" w:rsidR="00602727" w:rsidRPr="00D67D16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77777777" w:rsidR="00602727" w:rsidRPr="00D67D16" w:rsidRDefault="00602727" w:rsidP="00C30DAE">
    <w:r w:rsidRPr="00D67D16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7D16">
      <w:t xml:space="preserve"> </w:t>
    </w:r>
    <w:r w:rsidRPr="00D67D16">
      <w:tab/>
    </w:r>
    <w:r w:rsidRPr="00D67D16">
      <w:tab/>
    </w:r>
    <w:r w:rsidRPr="00D67D16">
      <w:tab/>
    </w:r>
    <w:r w:rsidRPr="00D67D16">
      <w:tab/>
    </w:r>
    <w:r w:rsidRPr="00D67D16">
      <w:tab/>
    </w:r>
    <w:r w:rsidRPr="00D67D16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Pr="00D67D16">
          <w:rPr>
            <w:noProof/>
            <w:lang w:eastAsia="en-AU"/>
          </w:rPr>
          <w:drawing>
            <wp:inline distT="0" distB="0" distL="0" distR="0" wp14:anchorId="7AB08549" wp14:editId="7BC50437">
              <wp:extent cx="791916" cy="771524"/>
              <wp:effectExtent l="0" t="0" r="8255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52D"/>
    <w:multiLevelType w:val="hybridMultilevel"/>
    <w:tmpl w:val="E9F4F8E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D65478"/>
    <w:multiLevelType w:val="hybridMultilevel"/>
    <w:tmpl w:val="45F8B872"/>
    <w:lvl w:ilvl="0" w:tplc="598C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3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FEB0FC3"/>
    <w:multiLevelType w:val="hybridMultilevel"/>
    <w:tmpl w:val="FB4420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977772"/>
    <w:multiLevelType w:val="hybridMultilevel"/>
    <w:tmpl w:val="FB4420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A0182D"/>
    <w:multiLevelType w:val="hybridMultilevel"/>
    <w:tmpl w:val="7652AB0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F70D9"/>
    <w:multiLevelType w:val="hybridMultilevel"/>
    <w:tmpl w:val="F522A69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400177485">
    <w:abstractNumId w:val="2"/>
  </w:num>
  <w:num w:numId="2" w16cid:durableId="425542575">
    <w:abstractNumId w:val="12"/>
  </w:num>
  <w:num w:numId="3" w16cid:durableId="1301963104">
    <w:abstractNumId w:val="15"/>
  </w:num>
  <w:num w:numId="4" w16cid:durableId="1409305351">
    <w:abstractNumId w:val="3"/>
  </w:num>
  <w:num w:numId="5" w16cid:durableId="205918987">
    <w:abstractNumId w:val="7"/>
  </w:num>
  <w:num w:numId="6" w16cid:durableId="817498039">
    <w:abstractNumId w:val="5"/>
  </w:num>
  <w:num w:numId="7" w16cid:durableId="2066563174">
    <w:abstractNumId w:val="8"/>
  </w:num>
  <w:num w:numId="8" w16cid:durableId="397286660">
    <w:abstractNumId w:val="10"/>
  </w:num>
  <w:num w:numId="9" w16cid:durableId="1777020112">
    <w:abstractNumId w:val="13"/>
  </w:num>
  <w:num w:numId="10" w16cid:durableId="1818571354">
    <w:abstractNumId w:val="14"/>
  </w:num>
  <w:num w:numId="11" w16cid:durableId="2112242060">
    <w:abstractNumId w:val="11"/>
  </w:num>
  <w:num w:numId="12" w16cid:durableId="965231657">
    <w:abstractNumId w:val="1"/>
  </w:num>
  <w:num w:numId="13" w16cid:durableId="1778407514">
    <w:abstractNumId w:val="9"/>
  </w:num>
  <w:num w:numId="14" w16cid:durableId="1011951651">
    <w:abstractNumId w:val="0"/>
  </w:num>
  <w:num w:numId="15" w16cid:durableId="1175920856">
    <w:abstractNumId w:val="6"/>
  </w:num>
  <w:num w:numId="16" w16cid:durableId="1304693467">
    <w:abstractNumId w:val="4"/>
  </w:num>
  <w:num w:numId="17" w16cid:durableId="7058368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D06"/>
    <w:rsid w:val="00002A9A"/>
    <w:rsid w:val="00007E9E"/>
    <w:rsid w:val="00010332"/>
    <w:rsid w:val="00011B6F"/>
    <w:rsid w:val="0001363C"/>
    <w:rsid w:val="00013B64"/>
    <w:rsid w:val="000148A6"/>
    <w:rsid w:val="00020E56"/>
    <w:rsid w:val="000222F1"/>
    <w:rsid w:val="00022A76"/>
    <w:rsid w:val="00031144"/>
    <w:rsid w:val="000322A9"/>
    <w:rsid w:val="00033A89"/>
    <w:rsid w:val="000343B7"/>
    <w:rsid w:val="00034C77"/>
    <w:rsid w:val="0003568B"/>
    <w:rsid w:val="00035E36"/>
    <w:rsid w:val="000366F6"/>
    <w:rsid w:val="00037C46"/>
    <w:rsid w:val="000404B8"/>
    <w:rsid w:val="000420A5"/>
    <w:rsid w:val="0004347D"/>
    <w:rsid w:val="00045D27"/>
    <w:rsid w:val="00051C3F"/>
    <w:rsid w:val="00052D4C"/>
    <w:rsid w:val="00055DCD"/>
    <w:rsid w:val="0005679C"/>
    <w:rsid w:val="00057803"/>
    <w:rsid w:val="00060A99"/>
    <w:rsid w:val="00061856"/>
    <w:rsid w:val="00062DE0"/>
    <w:rsid w:val="00067FDE"/>
    <w:rsid w:val="00073031"/>
    <w:rsid w:val="000731AF"/>
    <w:rsid w:val="000743FE"/>
    <w:rsid w:val="00075724"/>
    <w:rsid w:val="0007608C"/>
    <w:rsid w:val="00082825"/>
    <w:rsid w:val="00085163"/>
    <w:rsid w:val="00085E31"/>
    <w:rsid w:val="000862C2"/>
    <w:rsid w:val="0009238D"/>
    <w:rsid w:val="000A1461"/>
    <w:rsid w:val="000A1616"/>
    <w:rsid w:val="000A1AEB"/>
    <w:rsid w:val="000A248C"/>
    <w:rsid w:val="000A3A02"/>
    <w:rsid w:val="000B19F9"/>
    <w:rsid w:val="000B3DDE"/>
    <w:rsid w:val="000B5E36"/>
    <w:rsid w:val="000C35E5"/>
    <w:rsid w:val="000C4AED"/>
    <w:rsid w:val="000C5C9D"/>
    <w:rsid w:val="000D2C24"/>
    <w:rsid w:val="000D545A"/>
    <w:rsid w:val="000E1158"/>
    <w:rsid w:val="000E19F6"/>
    <w:rsid w:val="000E36BC"/>
    <w:rsid w:val="000E413E"/>
    <w:rsid w:val="000E4B79"/>
    <w:rsid w:val="000E57BE"/>
    <w:rsid w:val="000E7207"/>
    <w:rsid w:val="000F0298"/>
    <w:rsid w:val="000F0D7C"/>
    <w:rsid w:val="000F7FB7"/>
    <w:rsid w:val="001015C3"/>
    <w:rsid w:val="00103F7F"/>
    <w:rsid w:val="001040DF"/>
    <w:rsid w:val="001107E5"/>
    <w:rsid w:val="00110CF1"/>
    <w:rsid w:val="001111D1"/>
    <w:rsid w:val="00126EEA"/>
    <w:rsid w:val="00130C3B"/>
    <w:rsid w:val="00131CFE"/>
    <w:rsid w:val="00133710"/>
    <w:rsid w:val="00134E10"/>
    <w:rsid w:val="00135DAC"/>
    <w:rsid w:val="001360F5"/>
    <w:rsid w:val="00136D8C"/>
    <w:rsid w:val="00141C83"/>
    <w:rsid w:val="00142075"/>
    <w:rsid w:val="001477EC"/>
    <w:rsid w:val="00150AF5"/>
    <w:rsid w:val="00151491"/>
    <w:rsid w:val="001518DD"/>
    <w:rsid w:val="00152F9A"/>
    <w:rsid w:val="0016504C"/>
    <w:rsid w:val="0017205F"/>
    <w:rsid w:val="001723CA"/>
    <w:rsid w:val="001726C6"/>
    <w:rsid w:val="001749C7"/>
    <w:rsid w:val="00174CBF"/>
    <w:rsid w:val="00174D7E"/>
    <w:rsid w:val="00175FD0"/>
    <w:rsid w:val="0018056B"/>
    <w:rsid w:val="001811F7"/>
    <w:rsid w:val="00181E2A"/>
    <w:rsid w:val="00182BFF"/>
    <w:rsid w:val="0018455B"/>
    <w:rsid w:val="001863B5"/>
    <w:rsid w:val="001908D3"/>
    <w:rsid w:val="00190A3C"/>
    <w:rsid w:val="00191B44"/>
    <w:rsid w:val="00195724"/>
    <w:rsid w:val="001967F8"/>
    <w:rsid w:val="001A41EF"/>
    <w:rsid w:val="001A62B7"/>
    <w:rsid w:val="001A6B21"/>
    <w:rsid w:val="001A7F9A"/>
    <w:rsid w:val="001B2B36"/>
    <w:rsid w:val="001B713A"/>
    <w:rsid w:val="001B7CB0"/>
    <w:rsid w:val="001C0FF6"/>
    <w:rsid w:val="001C1F31"/>
    <w:rsid w:val="001C4017"/>
    <w:rsid w:val="001C5437"/>
    <w:rsid w:val="001D4CE8"/>
    <w:rsid w:val="001D5876"/>
    <w:rsid w:val="001D606C"/>
    <w:rsid w:val="001E689E"/>
    <w:rsid w:val="001F0860"/>
    <w:rsid w:val="001F1F37"/>
    <w:rsid w:val="001F3A84"/>
    <w:rsid w:val="001F53A1"/>
    <w:rsid w:val="001F61FA"/>
    <w:rsid w:val="00200D1C"/>
    <w:rsid w:val="00201B4A"/>
    <w:rsid w:val="002032A9"/>
    <w:rsid w:val="00204B0A"/>
    <w:rsid w:val="00207EC7"/>
    <w:rsid w:val="002147EA"/>
    <w:rsid w:val="002155BB"/>
    <w:rsid w:val="0021745D"/>
    <w:rsid w:val="002232D4"/>
    <w:rsid w:val="0022490F"/>
    <w:rsid w:val="00224ED1"/>
    <w:rsid w:val="00241A6F"/>
    <w:rsid w:val="00243356"/>
    <w:rsid w:val="00243970"/>
    <w:rsid w:val="00246D35"/>
    <w:rsid w:val="002543DC"/>
    <w:rsid w:val="0025768B"/>
    <w:rsid w:val="00264425"/>
    <w:rsid w:val="00265252"/>
    <w:rsid w:val="0026786D"/>
    <w:rsid w:val="00270103"/>
    <w:rsid w:val="00272095"/>
    <w:rsid w:val="00273033"/>
    <w:rsid w:val="002736C6"/>
    <w:rsid w:val="0027693F"/>
    <w:rsid w:val="002769F7"/>
    <w:rsid w:val="00277968"/>
    <w:rsid w:val="00281B4E"/>
    <w:rsid w:val="00283E66"/>
    <w:rsid w:val="00284D1A"/>
    <w:rsid w:val="00285AB3"/>
    <w:rsid w:val="00286A0A"/>
    <w:rsid w:val="00286AA2"/>
    <w:rsid w:val="002926E5"/>
    <w:rsid w:val="0029392A"/>
    <w:rsid w:val="00293AEB"/>
    <w:rsid w:val="00296721"/>
    <w:rsid w:val="002A3915"/>
    <w:rsid w:val="002A3CCE"/>
    <w:rsid w:val="002A3F88"/>
    <w:rsid w:val="002A622F"/>
    <w:rsid w:val="002A7700"/>
    <w:rsid w:val="002A7704"/>
    <w:rsid w:val="002B40FE"/>
    <w:rsid w:val="002B6B65"/>
    <w:rsid w:val="002B7F02"/>
    <w:rsid w:val="002D3AF5"/>
    <w:rsid w:val="002D3EF8"/>
    <w:rsid w:val="002D5A89"/>
    <w:rsid w:val="002D65C2"/>
    <w:rsid w:val="002E19C9"/>
    <w:rsid w:val="002E6522"/>
    <w:rsid w:val="002F337D"/>
    <w:rsid w:val="002F3402"/>
    <w:rsid w:val="002F4B49"/>
    <w:rsid w:val="0030532B"/>
    <w:rsid w:val="003063B5"/>
    <w:rsid w:val="00310494"/>
    <w:rsid w:val="0031099D"/>
    <w:rsid w:val="00311DAE"/>
    <w:rsid w:val="003134FD"/>
    <w:rsid w:val="003159A6"/>
    <w:rsid w:val="00316D6F"/>
    <w:rsid w:val="003253AC"/>
    <w:rsid w:val="00330CE3"/>
    <w:rsid w:val="003350D6"/>
    <w:rsid w:val="003353F4"/>
    <w:rsid w:val="00340A61"/>
    <w:rsid w:val="00340FB1"/>
    <w:rsid w:val="00346433"/>
    <w:rsid w:val="00351D40"/>
    <w:rsid w:val="00352061"/>
    <w:rsid w:val="0035768A"/>
    <w:rsid w:val="00360BB6"/>
    <w:rsid w:val="00362013"/>
    <w:rsid w:val="00362A54"/>
    <w:rsid w:val="0036389F"/>
    <w:rsid w:val="00367A6A"/>
    <w:rsid w:val="00374AE8"/>
    <w:rsid w:val="00375084"/>
    <w:rsid w:val="00377ED4"/>
    <w:rsid w:val="00380609"/>
    <w:rsid w:val="00382B86"/>
    <w:rsid w:val="003871BB"/>
    <w:rsid w:val="00390CE2"/>
    <w:rsid w:val="00393ED5"/>
    <w:rsid w:val="003A0E9B"/>
    <w:rsid w:val="003A305E"/>
    <w:rsid w:val="003A5CD9"/>
    <w:rsid w:val="003A7BAB"/>
    <w:rsid w:val="003B2298"/>
    <w:rsid w:val="003B7533"/>
    <w:rsid w:val="003C26DE"/>
    <w:rsid w:val="003C7400"/>
    <w:rsid w:val="003D34A4"/>
    <w:rsid w:val="003D4266"/>
    <w:rsid w:val="003D46D7"/>
    <w:rsid w:val="003D4A68"/>
    <w:rsid w:val="003D4CC5"/>
    <w:rsid w:val="003D5305"/>
    <w:rsid w:val="003D60AF"/>
    <w:rsid w:val="003E1E91"/>
    <w:rsid w:val="003E5E66"/>
    <w:rsid w:val="003F086D"/>
    <w:rsid w:val="003F10BB"/>
    <w:rsid w:val="003F157D"/>
    <w:rsid w:val="003F5B40"/>
    <w:rsid w:val="00400507"/>
    <w:rsid w:val="00400F5D"/>
    <w:rsid w:val="00410709"/>
    <w:rsid w:val="00412A24"/>
    <w:rsid w:val="00415396"/>
    <w:rsid w:val="00423671"/>
    <w:rsid w:val="00426290"/>
    <w:rsid w:val="00427052"/>
    <w:rsid w:val="00430323"/>
    <w:rsid w:val="00431CD6"/>
    <w:rsid w:val="0043306F"/>
    <w:rsid w:val="0043394D"/>
    <w:rsid w:val="004344E8"/>
    <w:rsid w:val="00436C73"/>
    <w:rsid w:val="00437891"/>
    <w:rsid w:val="00437CCC"/>
    <w:rsid w:val="004403F1"/>
    <w:rsid w:val="00440BD3"/>
    <w:rsid w:val="004415A6"/>
    <w:rsid w:val="00442CB2"/>
    <w:rsid w:val="0044319C"/>
    <w:rsid w:val="004449DE"/>
    <w:rsid w:val="00444DFD"/>
    <w:rsid w:val="00447EFE"/>
    <w:rsid w:val="00451140"/>
    <w:rsid w:val="004672A7"/>
    <w:rsid w:val="00471D83"/>
    <w:rsid w:val="004740E2"/>
    <w:rsid w:val="004851F6"/>
    <w:rsid w:val="00485FCC"/>
    <w:rsid w:val="004913DE"/>
    <w:rsid w:val="00492274"/>
    <w:rsid w:val="00494E2E"/>
    <w:rsid w:val="004965AC"/>
    <w:rsid w:val="004A2C33"/>
    <w:rsid w:val="004A4AAD"/>
    <w:rsid w:val="004B0543"/>
    <w:rsid w:val="004B1C88"/>
    <w:rsid w:val="004B23A8"/>
    <w:rsid w:val="004B51E0"/>
    <w:rsid w:val="004B55C7"/>
    <w:rsid w:val="004B5B61"/>
    <w:rsid w:val="004C1B44"/>
    <w:rsid w:val="004C47E3"/>
    <w:rsid w:val="004C486C"/>
    <w:rsid w:val="004C52B8"/>
    <w:rsid w:val="004C6493"/>
    <w:rsid w:val="004C72EC"/>
    <w:rsid w:val="004D05D5"/>
    <w:rsid w:val="004E64C2"/>
    <w:rsid w:val="004E667E"/>
    <w:rsid w:val="004F2FE4"/>
    <w:rsid w:val="0050706A"/>
    <w:rsid w:val="00513C3A"/>
    <w:rsid w:val="00515AD9"/>
    <w:rsid w:val="005171C4"/>
    <w:rsid w:val="00517763"/>
    <w:rsid w:val="0052731C"/>
    <w:rsid w:val="00527937"/>
    <w:rsid w:val="00534651"/>
    <w:rsid w:val="00535857"/>
    <w:rsid w:val="00536844"/>
    <w:rsid w:val="005369C0"/>
    <w:rsid w:val="00542F68"/>
    <w:rsid w:val="005457A5"/>
    <w:rsid w:val="00546B12"/>
    <w:rsid w:val="005512C4"/>
    <w:rsid w:val="005530FF"/>
    <w:rsid w:val="005532EC"/>
    <w:rsid w:val="00553464"/>
    <w:rsid w:val="0055458B"/>
    <w:rsid w:val="00554C68"/>
    <w:rsid w:val="00560C45"/>
    <w:rsid w:val="0056142C"/>
    <w:rsid w:val="005624C2"/>
    <w:rsid w:val="00564787"/>
    <w:rsid w:val="0056490D"/>
    <w:rsid w:val="00565515"/>
    <w:rsid w:val="005731A0"/>
    <w:rsid w:val="005773B7"/>
    <w:rsid w:val="00581AF3"/>
    <w:rsid w:val="0059200B"/>
    <w:rsid w:val="0059312F"/>
    <w:rsid w:val="00595F9E"/>
    <w:rsid w:val="005A0C71"/>
    <w:rsid w:val="005A3731"/>
    <w:rsid w:val="005A3C9C"/>
    <w:rsid w:val="005A6953"/>
    <w:rsid w:val="005A6A14"/>
    <w:rsid w:val="005B327A"/>
    <w:rsid w:val="005B60D8"/>
    <w:rsid w:val="005B6296"/>
    <w:rsid w:val="005C1445"/>
    <w:rsid w:val="005C79E1"/>
    <w:rsid w:val="005C7F23"/>
    <w:rsid w:val="005D14E0"/>
    <w:rsid w:val="005D35B6"/>
    <w:rsid w:val="005D3EF7"/>
    <w:rsid w:val="005D5929"/>
    <w:rsid w:val="005D6B67"/>
    <w:rsid w:val="005D7137"/>
    <w:rsid w:val="005E0F69"/>
    <w:rsid w:val="005E610D"/>
    <w:rsid w:val="005F121A"/>
    <w:rsid w:val="005F24FC"/>
    <w:rsid w:val="005F3F2B"/>
    <w:rsid w:val="005F4DF2"/>
    <w:rsid w:val="005F7057"/>
    <w:rsid w:val="006000B3"/>
    <w:rsid w:val="00601C5B"/>
    <w:rsid w:val="00602727"/>
    <w:rsid w:val="00604AA7"/>
    <w:rsid w:val="006053B0"/>
    <w:rsid w:val="00607152"/>
    <w:rsid w:val="00610D8F"/>
    <w:rsid w:val="0061242E"/>
    <w:rsid w:val="0061246B"/>
    <w:rsid w:val="00612906"/>
    <w:rsid w:val="006137CB"/>
    <w:rsid w:val="00614794"/>
    <w:rsid w:val="0061484A"/>
    <w:rsid w:val="00615524"/>
    <w:rsid w:val="0062251E"/>
    <w:rsid w:val="0062578A"/>
    <w:rsid w:val="00627C86"/>
    <w:rsid w:val="00627ECD"/>
    <w:rsid w:val="006355DC"/>
    <w:rsid w:val="00643427"/>
    <w:rsid w:val="006434B5"/>
    <w:rsid w:val="00643608"/>
    <w:rsid w:val="006453B3"/>
    <w:rsid w:val="006464D8"/>
    <w:rsid w:val="006465C2"/>
    <w:rsid w:val="00646EE8"/>
    <w:rsid w:val="00646F9F"/>
    <w:rsid w:val="00647D1A"/>
    <w:rsid w:val="00651975"/>
    <w:rsid w:val="006527D2"/>
    <w:rsid w:val="00653253"/>
    <w:rsid w:val="00665DF5"/>
    <w:rsid w:val="00665F74"/>
    <w:rsid w:val="006670B8"/>
    <w:rsid w:val="00671E53"/>
    <w:rsid w:val="006728F1"/>
    <w:rsid w:val="00673D7F"/>
    <w:rsid w:val="00677B01"/>
    <w:rsid w:val="00677C53"/>
    <w:rsid w:val="00677CB9"/>
    <w:rsid w:val="00694343"/>
    <w:rsid w:val="006A18D4"/>
    <w:rsid w:val="006A47E4"/>
    <w:rsid w:val="006B11AC"/>
    <w:rsid w:val="006B125D"/>
    <w:rsid w:val="006B15AE"/>
    <w:rsid w:val="006B68D3"/>
    <w:rsid w:val="006B6A83"/>
    <w:rsid w:val="006D1C18"/>
    <w:rsid w:val="006D4792"/>
    <w:rsid w:val="006D4A8F"/>
    <w:rsid w:val="006D505C"/>
    <w:rsid w:val="006D58B0"/>
    <w:rsid w:val="006D6518"/>
    <w:rsid w:val="006E641B"/>
    <w:rsid w:val="006F1EFE"/>
    <w:rsid w:val="006F259E"/>
    <w:rsid w:val="006F42F3"/>
    <w:rsid w:val="006F515D"/>
    <w:rsid w:val="006F60D1"/>
    <w:rsid w:val="006F6DC7"/>
    <w:rsid w:val="006F7D0C"/>
    <w:rsid w:val="007057A9"/>
    <w:rsid w:val="00706C06"/>
    <w:rsid w:val="007070C6"/>
    <w:rsid w:val="0071387D"/>
    <w:rsid w:val="00715974"/>
    <w:rsid w:val="00716054"/>
    <w:rsid w:val="00716990"/>
    <w:rsid w:val="007226BB"/>
    <w:rsid w:val="00723D81"/>
    <w:rsid w:val="007332AB"/>
    <w:rsid w:val="00734221"/>
    <w:rsid w:val="007417FD"/>
    <w:rsid w:val="00741F3D"/>
    <w:rsid w:val="00746E75"/>
    <w:rsid w:val="007479AA"/>
    <w:rsid w:val="007501DC"/>
    <w:rsid w:val="0075030B"/>
    <w:rsid w:val="00766ECE"/>
    <w:rsid w:val="007749A1"/>
    <w:rsid w:val="0077629D"/>
    <w:rsid w:val="00776AB5"/>
    <w:rsid w:val="00780441"/>
    <w:rsid w:val="00784BE3"/>
    <w:rsid w:val="007852F1"/>
    <w:rsid w:val="00786958"/>
    <w:rsid w:val="00790960"/>
    <w:rsid w:val="00790CD8"/>
    <w:rsid w:val="00791021"/>
    <w:rsid w:val="00794145"/>
    <w:rsid w:val="00794618"/>
    <w:rsid w:val="0079587E"/>
    <w:rsid w:val="007A193B"/>
    <w:rsid w:val="007A2F67"/>
    <w:rsid w:val="007A5030"/>
    <w:rsid w:val="007A773F"/>
    <w:rsid w:val="007C40FE"/>
    <w:rsid w:val="007D1189"/>
    <w:rsid w:val="007D1F76"/>
    <w:rsid w:val="007D2ECB"/>
    <w:rsid w:val="007D427F"/>
    <w:rsid w:val="007D50EA"/>
    <w:rsid w:val="007D5793"/>
    <w:rsid w:val="007D6427"/>
    <w:rsid w:val="007E1546"/>
    <w:rsid w:val="007E2812"/>
    <w:rsid w:val="0080041B"/>
    <w:rsid w:val="008011A1"/>
    <w:rsid w:val="00806528"/>
    <w:rsid w:val="008075B4"/>
    <w:rsid w:val="00821ACD"/>
    <w:rsid w:val="008305A9"/>
    <w:rsid w:val="00831324"/>
    <w:rsid w:val="008322E7"/>
    <w:rsid w:val="008336BA"/>
    <w:rsid w:val="00835AE4"/>
    <w:rsid w:val="008405C7"/>
    <w:rsid w:val="00850181"/>
    <w:rsid w:val="00850253"/>
    <w:rsid w:val="00850B5A"/>
    <w:rsid w:val="00850F66"/>
    <w:rsid w:val="00853915"/>
    <w:rsid w:val="00855DBA"/>
    <w:rsid w:val="0086031A"/>
    <w:rsid w:val="00864A42"/>
    <w:rsid w:val="00865571"/>
    <w:rsid w:val="00865A5A"/>
    <w:rsid w:val="0086781D"/>
    <w:rsid w:val="0087440A"/>
    <w:rsid w:val="00874E67"/>
    <w:rsid w:val="0087600D"/>
    <w:rsid w:val="00876F4B"/>
    <w:rsid w:val="008810F3"/>
    <w:rsid w:val="008817E8"/>
    <w:rsid w:val="0088328E"/>
    <w:rsid w:val="00890175"/>
    <w:rsid w:val="008905E3"/>
    <w:rsid w:val="00897B71"/>
    <w:rsid w:val="008A1A88"/>
    <w:rsid w:val="008A496C"/>
    <w:rsid w:val="008A7909"/>
    <w:rsid w:val="008B235A"/>
    <w:rsid w:val="008B37DD"/>
    <w:rsid w:val="008B54A2"/>
    <w:rsid w:val="008B5843"/>
    <w:rsid w:val="008B62CA"/>
    <w:rsid w:val="008C1613"/>
    <w:rsid w:val="008C1B1F"/>
    <w:rsid w:val="008C4B2C"/>
    <w:rsid w:val="008D0DE7"/>
    <w:rsid w:val="008D1C9C"/>
    <w:rsid w:val="008D3584"/>
    <w:rsid w:val="008D4222"/>
    <w:rsid w:val="008D4693"/>
    <w:rsid w:val="008D640B"/>
    <w:rsid w:val="008E0213"/>
    <w:rsid w:val="008E1013"/>
    <w:rsid w:val="008E51E0"/>
    <w:rsid w:val="008E7D5C"/>
    <w:rsid w:val="008F6BC4"/>
    <w:rsid w:val="00902997"/>
    <w:rsid w:val="00902E63"/>
    <w:rsid w:val="009043F9"/>
    <w:rsid w:val="00910397"/>
    <w:rsid w:val="00910BE8"/>
    <w:rsid w:val="0091151D"/>
    <w:rsid w:val="0091434B"/>
    <w:rsid w:val="009218BD"/>
    <w:rsid w:val="00922A3D"/>
    <w:rsid w:val="00922BC9"/>
    <w:rsid w:val="00922FB8"/>
    <w:rsid w:val="00927900"/>
    <w:rsid w:val="00933C9A"/>
    <w:rsid w:val="00933F21"/>
    <w:rsid w:val="009355D1"/>
    <w:rsid w:val="00936A3D"/>
    <w:rsid w:val="009409A6"/>
    <w:rsid w:val="00941EF9"/>
    <w:rsid w:val="00943344"/>
    <w:rsid w:val="00944E51"/>
    <w:rsid w:val="00950000"/>
    <w:rsid w:val="009528D7"/>
    <w:rsid w:val="00955C6C"/>
    <w:rsid w:val="00966510"/>
    <w:rsid w:val="00967CE1"/>
    <w:rsid w:val="00976FDA"/>
    <w:rsid w:val="00982249"/>
    <w:rsid w:val="0098276C"/>
    <w:rsid w:val="0098423B"/>
    <w:rsid w:val="00984826"/>
    <w:rsid w:val="00984EB5"/>
    <w:rsid w:val="00985D51"/>
    <w:rsid w:val="00987473"/>
    <w:rsid w:val="009915DD"/>
    <w:rsid w:val="0099183E"/>
    <w:rsid w:val="0099272B"/>
    <w:rsid w:val="009A1EC1"/>
    <w:rsid w:val="009A45BB"/>
    <w:rsid w:val="009B17F0"/>
    <w:rsid w:val="009B1A97"/>
    <w:rsid w:val="009B4A6C"/>
    <w:rsid w:val="009C1888"/>
    <w:rsid w:val="009C4E6F"/>
    <w:rsid w:val="009D11B1"/>
    <w:rsid w:val="009D6CE7"/>
    <w:rsid w:val="009D709E"/>
    <w:rsid w:val="009E46EB"/>
    <w:rsid w:val="009E679A"/>
    <w:rsid w:val="009E7CDC"/>
    <w:rsid w:val="009F3727"/>
    <w:rsid w:val="00A0140E"/>
    <w:rsid w:val="00A046A9"/>
    <w:rsid w:val="00A07789"/>
    <w:rsid w:val="00A14455"/>
    <w:rsid w:val="00A15A9D"/>
    <w:rsid w:val="00A22898"/>
    <w:rsid w:val="00A230FC"/>
    <w:rsid w:val="00A236AD"/>
    <w:rsid w:val="00A2443D"/>
    <w:rsid w:val="00A30D6D"/>
    <w:rsid w:val="00A315AA"/>
    <w:rsid w:val="00A3282A"/>
    <w:rsid w:val="00A33534"/>
    <w:rsid w:val="00A33E4E"/>
    <w:rsid w:val="00A33F02"/>
    <w:rsid w:val="00A34220"/>
    <w:rsid w:val="00A34C6D"/>
    <w:rsid w:val="00A366F4"/>
    <w:rsid w:val="00A4628D"/>
    <w:rsid w:val="00A46D7D"/>
    <w:rsid w:val="00A47A00"/>
    <w:rsid w:val="00A52CF9"/>
    <w:rsid w:val="00A53113"/>
    <w:rsid w:val="00A56356"/>
    <w:rsid w:val="00A5658E"/>
    <w:rsid w:val="00A56694"/>
    <w:rsid w:val="00A609D8"/>
    <w:rsid w:val="00A60DDE"/>
    <w:rsid w:val="00A66095"/>
    <w:rsid w:val="00A67F37"/>
    <w:rsid w:val="00A717CC"/>
    <w:rsid w:val="00A71CC0"/>
    <w:rsid w:val="00A74B06"/>
    <w:rsid w:val="00A768F0"/>
    <w:rsid w:val="00A76A43"/>
    <w:rsid w:val="00A76E05"/>
    <w:rsid w:val="00A777C5"/>
    <w:rsid w:val="00A814FC"/>
    <w:rsid w:val="00A82639"/>
    <w:rsid w:val="00A82698"/>
    <w:rsid w:val="00A8524C"/>
    <w:rsid w:val="00A9127E"/>
    <w:rsid w:val="00AA13FA"/>
    <w:rsid w:val="00AA4EB9"/>
    <w:rsid w:val="00AA7518"/>
    <w:rsid w:val="00AA7D83"/>
    <w:rsid w:val="00AB0887"/>
    <w:rsid w:val="00AB0F0D"/>
    <w:rsid w:val="00AB16AC"/>
    <w:rsid w:val="00AB5014"/>
    <w:rsid w:val="00AB6E57"/>
    <w:rsid w:val="00AB7E41"/>
    <w:rsid w:val="00AC355E"/>
    <w:rsid w:val="00AC3EF8"/>
    <w:rsid w:val="00AC470F"/>
    <w:rsid w:val="00AC6ADB"/>
    <w:rsid w:val="00AD05F1"/>
    <w:rsid w:val="00AD239E"/>
    <w:rsid w:val="00AD267E"/>
    <w:rsid w:val="00AD4A5A"/>
    <w:rsid w:val="00AD5067"/>
    <w:rsid w:val="00AD5788"/>
    <w:rsid w:val="00AE6B14"/>
    <w:rsid w:val="00AE7221"/>
    <w:rsid w:val="00AF1BAC"/>
    <w:rsid w:val="00AF56A3"/>
    <w:rsid w:val="00AF625F"/>
    <w:rsid w:val="00AF768F"/>
    <w:rsid w:val="00B00534"/>
    <w:rsid w:val="00B0421C"/>
    <w:rsid w:val="00B10BE6"/>
    <w:rsid w:val="00B10D99"/>
    <w:rsid w:val="00B22A6A"/>
    <w:rsid w:val="00B22DF8"/>
    <w:rsid w:val="00B3014E"/>
    <w:rsid w:val="00B30E23"/>
    <w:rsid w:val="00B31060"/>
    <w:rsid w:val="00B312E9"/>
    <w:rsid w:val="00B3223B"/>
    <w:rsid w:val="00B4076C"/>
    <w:rsid w:val="00B42D39"/>
    <w:rsid w:val="00B43B61"/>
    <w:rsid w:val="00B44B08"/>
    <w:rsid w:val="00B505C9"/>
    <w:rsid w:val="00B51177"/>
    <w:rsid w:val="00B52DFB"/>
    <w:rsid w:val="00B547CF"/>
    <w:rsid w:val="00B55400"/>
    <w:rsid w:val="00B55619"/>
    <w:rsid w:val="00B55DBA"/>
    <w:rsid w:val="00B60C02"/>
    <w:rsid w:val="00B6317F"/>
    <w:rsid w:val="00B64590"/>
    <w:rsid w:val="00B67CB6"/>
    <w:rsid w:val="00B74D57"/>
    <w:rsid w:val="00B770FC"/>
    <w:rsid w:val="00B8597C"/>
    <w:rsid w:val="00B9215E"/>
    <w:rsid w:val="00B96B04"/>
    <w:rsid w:val="00B96C4A"/>
    <w:rsid w:val="00BA1447"/>
    <w:rsid w:val="00BA1968"/>
    <w:rsid w:val="00BA200C"/>
    <w:rsid w:val="00BA3068"/>
    <w:rsid w:val="00BA6239"/>
    <w:rsid w:val="00BB13CA"/>
    <w:rsid w:val="00BB2337"/>
    <w:rsid w:val="00BB2E6A"/>
    <w:rsid w:val="00BB51DA"/>
    <w:rsid w:val="00BC0CB6"/>
    <w:rsid w:val="00BC5E5C"/>
    <w:rsid w:val="00BC7290"/>
    <w:rsid w:val="00BD0EEC"/>
    <w:rsid w:val="00BD18AC"/>
    <w:rsid w:val="00BD1AB3"/>
    <w:rsid w:val="00BD342D"/>
    <w:rsid w:val="00BE2F3B"/>
    <w:rsid w:val="00BE6AD2"/>
    <w:rsid w:val="00BE7268"/>
    <w:rsid w:val="00BE758F"/>
    <w:rsid w:val="00BF0D11"/>
    <w:rsid w:val="00BF1CED"/>
    <w:rsid w:val="00BF42CB"/>
    <w:rsid w:val="00BF4E14"/>
    <w:rsid w:val="00C01167"/>
    <w:rsid w:val="00C018CF"/>
    <w:rsid w:val="00C01F63"/>
    <w:rsid w:val="00C03B96"/>
    <w:rsid w:val="00C10EC5"/>
    <w:rsid w:val="00C1125C"/>
    <w:rsid w:val="00C12100"/>
    <w:rsid w:val="00C17AF9"/>
    <w:rsid w:val="00C201DB"/>
    <w:rsid w:val="00C25247"/>
    <w:rsid w:val="00C30DAE"/>
    <w:rsid w:val="00C30FE9"/>
    <w:rsid w:val="00C40C62"/>
    <w:rsid w:val="00C436E5"/>
    <w:rsid w:val="00C449FB"/>
    <w:rsid w:val="00C47ADD"/>
    <w:rsid w:val="00C605A8"/>
    <w:rsid w:val="00C60CEF"/>
    <w:rsid w:val="00C61DF2"/>
    <w:rsid w:val="00C61FA0"/>
    <w:rsid w:val="00C64E88"/>
    <w:rsid w:val="00C656CA"/>
    <w:rsid w:val="00C73A5A"/>
    <w:rsid w:val="00C73DA8"/>
    <w:rsid w:val="00C75C56"/>
    <w:rsid w:val="00C75EEB"/>
    <w:rsid w:val="00C77038"/>
    <w:rsid w:val="00C834C1"/>
    <w:rsid w:val="00C848C0"/>
    <w:rsid w:val="00C974A6"/>
    <w:rsid w:val="00C979B9"/>
    <w:rsid w:val="00CA043F"/>
    <w:rsid w:val="00CA29B8"/>
    <w:rsid w:val="00CA67DC"/>
    <w:rsid w:val="00CA74AE"/>
    <w:rsid w:val="00CA7D15"/>
    <w:rsid w:val="00CA7FE1"/>
    <w:rsid w:val="00CB2727"/>
    <w:rsid w:val="00CB7A49"/>
    <w:rsid w:val="00CC4EB5"/>
    <w:rsid w:val="00CC4FA6"/>
    <w:rsid w:val="00CC6C9E"/>
    <w:rsid w:val="00CD174D"/>
    <w:rsid w:val="00CD28F7"/>
    <w:rsid w:val="00CD32AC"/>
    <w:rsid w:val="00CE0CAF"/>
    <w:rsid w:val="00CE1412"/>
    <w:rsid w:val="00CE1A88"/>
    <w:rsid w:val="00CF159E"/>
    <w:rsid w:val="00CF303F"/>
    <w:rsid w:val="00CF3E21"/>
    <w:rsid w:val="00D0736D"/>
    <w:rsid w:val="00D12977"/>
    <w:rsid w:val="00D13F3C"/>
    <w:rsid w:val="00D17837"/>
    <w:rsid w:val="00D222BB"/>
    <w:rsid w:val="00D2262C"/>
    <w:rsid w:val="00D233DB"/>
    <w:rsid w:val="00D23A48"/>
    <w:rsid w:val="00D25469"/>
    <w:rsid w:val="00D2693A"/>
    <w:rsid w:val="00D30EDE"/>
    <w:rsid w:val="00D31FD0"/>
    <w:rsid w:val="00D32F75"/>
    <w:rsid w:val="00D34BCE"/>
    <w:rsid w:val="00D43BCA"/>
    <w:rsid w:val="00D43BF7"/>
    <w:rsid w:val="00D43D21"/>
    <w:rsid w:val="00D477AD"/>
    <w:rsid w:val="00D50DCC"/>
    <w:rsid w:val="00D521EB"/>
    <w:rsid w:val="00D560DB"/>
    <w:rsid w:val="00D56107"/>
    <w:rsid w:val="00D56DCC"/>
    <w:rsid w:val="00D6033B"/>
    <w:rsid w:val="00D62B69"/>
    <w:rsid w:val="00D63245"/>
    <w:rsid w:val="00D642FE"/>
    <w:rsid w:val="00D65519"/>
    <w:rsid w:val="00D67D16"/>
    <w:rsid w:val="00D70C69"/>
    <w:rsid w:val="00D735A9"/>
    <w:rsid w:val="00D74277"/>
    <w:rsid w:val="00D75961"/>
    <w:rsid w:val="00D83E28"/>
    <w:rsid w:val="00D84071"/>
    <w:rsid w:val="00D85854"/>
    <w:rsid w:val="00D90F39"/>
    <w:rsid w:val="00D93226"/>
    <w:rsid w:val="00D95271"/>
    <w:rsid w:val="00D955E3"/>
    <w:rsid w:val="00D97422"/>
    <w:rsid w:val="00DA3D4E"/>
    <w:rsid w:val="00DB0715"/>
    <w:rsid w:val="00DB3202"/>
    <w:rsid w:val="00DB69CE"/>
    <w:rsid w:val="00DC537F"/>
    <w:rsid w:val="00DC778E"/>
    <w:rsid w:val="00DD0648"/>
    <w:rsid w:val="00DD187A"/>
    <w:rsid w:val="00DD1F31"/>
    <w:rsid w:val="00DD67B6"/>
    <w:rsid w:val="00DD77B0"/>
    <w:rsid w:val="00DD78DF"/>
    <w:rsid w:val="00DE0DC6"/>
    <w:rsid w:val="00DE224C"/>
    <w:rsid w:val="00DF0966"/>
    <w:rsid w:val="00DF76D1"/>
    <w:rsid w:val="00E00B0E"/>
    <w:rsid w:val="00E104F7"/>
    <w:rsid w:val="00E20C97"/>
    <w:rsid w:val="00E2312A"/>
    <w:rsid w:val="00E23DBA"/>
    <w:rsid w:val="00E26314"/>
    <w:rsid w:val="00E27E1A"/>
    <w:rsid w:val="00E3412E"/>
    <w:rsid w:val="00E34BBE"/>
    <w:rsid w:val="00E373B2"/>
    <w:rsid w:val="00E40399"/>
    <w:rsid w:val="00E40F31"/>
    <w:rsid w:val="00E42620"/>
    <w:rsid w:val="00E50551"/>
    <w:rsid w:val="00E531C4"/>
    <w:rsid w:val="00E53E82"/>
    <w:rsid w:val="00E6493E"/>
    <w:rsid w:val="00E66214"/>
    <w:rsid w:val="00E67863"/>
    <w:rsid w:val="00E70368"/>
    <w:rsid w:val="00E710B8"/>
    <w:rsid w:val="00E7249D"/>
    <w:rsid w:val="00E73304"/>
    <w:rsid w:val="00E748CC"/>
    <w:rsid w:val="00E75D35"/>
    <w:rsid w:val="00E811BB"/>
    <w:rsid w:val="00E82177"/>
    <w:rsid w:val="00E82C19"/>
    <w:rsid w:val="00E84FB1"/>
    <w:rsid w:val="00E86804"/>
    <w:rsid w:val="00E8680A"/>
    <w:rsid w:val="00E90BE1"/>
    <w:rsid w:val="00E91B9E"/>
    <w:rsid w:val="00E944BB"/>
    <w:rsid w:val="00E9583E"/>
    <w:rsid w:val="00EA2FD5"/>
    <w:rsid w:val="00EA35C8"/>
    <w:rsid w:val="00EA481B"/>
    <w:rsid w:val="00EB0D96"/>
    <w:rsid w:val="00EB2122"/>
    <w:rsid w:val="00EB2B93"/>
    <w:rsid w:val="00EB6B1A"/>
    <w:rsid w:val="00EB6D65"/>
    <w:rsid w:val="00EC2178"/>
    <w:rsid w:val="00EC2373"/>
    <w:rsid w:val="00EC32AC"/>
    <w:rsid w:val="00EC6889"/>
    <w:rsid w:val="00ED0C33"/>
    <w:rsid w:val="00ED1620"/>
    <w:rsid w:val="00ED2F79"/>
    <w:rsid w:val="00ED31CC"/>
    <w:rsid w:val="00ED395D"/>
    <w:rsid w:val="00ED3A04"/>
    <w:rsid w:val="00ED46BA"/>
    <w:rsid w:val="00ED4F5C"/>
    <w:rsid w:val="00EE073A"/>
    <w:rsid w:val="00EE1A45"/>
    <w:rsid w:val="00EE31B9"/>
    <w:rsid w:val="00EE4332"/>
    <w:rsid w:val="00EE68B1"/>
    <w:rsid w:val="00EF2141"/>
    <w:rsid w:val="00EF588A"/>
    <w:rsid w:val="00EF781D"/>
    <w:rsid w:val="00F01137"/>
    <w:rsid w:val="00F06251"/>
    <w:rsid w:val="00F06FEB"/>
    <w:rsid w:val="00F07001"/>
    <w:rsid w:val="00F10581"/>
    <w:rsid w:val="00F22643"/>
    <w:rsid w:val="00F24AC1"/>
    <w:rsid w:val="00F24F2D"/>
    <w:rsid w:val="00F3105E"/>
    <w:rsid w:val="00F32912"/>
    <w:rsid w:val="00F36CA0"/>
    <w:rsid w:val="00F40683"/>
    <w:rsid w:val="00F42A6A"/>
    <w:rsid w:val="00F52B61"/>
    <w:rsid w:val="00F5629F"/>
    <w:rsid w:val="00F70519"/>
    <w:rsid w:val="00F71BEA"/>
    <w:rsid w:val="00F747C2"/>
    <w:rsid w:val="00F75B0C"/>
    <w:rsid w:val="00F8069E"/>
    <w:rsid w:val="00F931E3"/>
    <w:rsid w:val="00FA128A"/>
    <w:rsid w:val="00FA2D33"/>
    <w:rsid w:val="00FA5DB8"/>
    <w:rsid w:val="00FA64D8"/>
    <w:rsid w:val="00FB4012"/>
    <w:rsid w:val="00FC5448"/>
    <w:rsid w:val="00FE0A85"/>
    <w:rsid w:val="00FE3F15"/>
    <w:rsid w:val="00FE4FDF"/>
    <w:rsid w:val="00FE7D49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3226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rsid w:val="006670B8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character" w:styleId="Emphasis">
    <w:name w:val="Emphasis"/>
    <w:basedOn w:val="DefaultParagraphFont"/>
    <w:qFormat/>
    <w:rsid w:val="001957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2.bin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oleObject" Target="embeddings/oleObject3.bin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emf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emf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75724"/>
    <w:rsid w:val="000852D1"/>
    <w:rsid w:val="000C0614"/>
    <w:rsid w:val="000C21B6"/>
    <w:rsid w:val="000D7146"/>
    <w:rsid w:val="00167266"/>
    <w:rsid w:val="00193431"/>
    <w:rsid w:val="001A62B7"/>
    <w:rsid w:val="002362FC"/>
    <w:rsid w:val="00265252"/>
    <w:rsid w:val="00270103"/>
    <w:rsid w:val="002736C6"/>
    <w:rsid w:val="00273A5D"/>
    <w:rsid w:val="002C3121"/>
    <w:rsid w:val="002E19C9"/>
    <w:rsid w:val="0030597D"/>
    <w:rsid w:val="003134FD"/>
    <w:rsid w:val="0033577A"/>
    <w:rsid w:val="00335BC5"/>
    <w:rsid w:val="003714D1"/>
    <w:rsid w:val="0039322D"/>
    <w:rsid w:val="0039617D"/>
    <w:rsid w:val="003B56DD"/>
    <w:rsid w:val="003E096F"/>
    <w:rsid w:val="00437891"/>
    <w:rsid w:val="00437CCC"/>
    <w:rsid w:val="00460829"/>
    <w:rsid w:val="004858CB"/>
    <w:rsid w:val="004A4649"/>
    <w:rsid w:val="004B5B61"/>
    <w:rsid w:val="004D4A1F"/>
    <w:rsid w:val="004F6031"/>
    <w:rsid w:val="0050706A"/>
    <w:rsid w:val="005250FF"/>
    <w:rsid w:val="0059200B"/>
    <w:rsid w:val="005D4CAC"/>
    <w:rsid w:val="005D72BD"/>
    <w:rsid w:val="005E4E92"/>
    <w:rsid w:val="006137CB"/>
    <w:rsid w:val="00625466"/>
    <w:rsid w:val="0066567A"/>
    <w:rsid w:val="006839CF"/>
    <w:rsid w:val="006A1132"/>
    <w:rsid w:val="006A3128"/>
    <w:rsid w:val="006D1C18"/>
    <w:rsid w:val="006D6518"/>
    <w:rsid w:val="006E3A39"/>
    <w:rsid w:val="006E71C3"/>
    <w:rsid w:val="00722DAF"/>
    <w:rsid w:val="007339CC"/>
    <w:rsid w:val="00735AC7"/>
    <w:rsid w:val="00754F44"/>
    <w:rsid w:val="0075751B"/>
    <w:rsid w:val="00774973"/>
    <w:rsid w:val="00776FD2"/>
    <w:rsid w:val="00777DB7"/>
    <w:rsid w:val="00794552"/>
    <w:rsid w:val="007F2DC2"/>
    <w:rsid w:val="0081172E"/>
    <w:rsid w:val="008253E6"/>
    <w:rsid w:val="008603D8"/>
    <w:rsid w:val="00872B30"/>
    <w:rsid w:val="00883696"/>
    <w:rsid w:val="008978E0"/>
    <w:rsid w:val="008A18AC"/>
    <w:rsid w:val="008A1A88"/>
    <w:rsid w:val="008A6141"/>
    <w:rsid w:val="008A7D45"/>
    <w:rsid w:val="008B5843"/>
    <w:rsid w:val="008C4B2C"/>
    <w:rsid w:val="008D640B"/>
    <w:rsid w:val="008D6581"/>
    <w:rsid w:val="00912474"/>
    <w:rsid w:val="00937AA3"/>
    <w:rsid w:val="009A149F"/>
    <w:rsid w:val="009F38F2"/>
    <w:rsid w:val="00A01479"/>
    <w:rsid w:val="00A14E44"/>
    <w:rsid w:val="00A34220"/>
    <w:rsid w:val="00A72C86"/>
    <w:rsid w:val="00A74602"/>
    <w:rsid w:val="00AB68E5"/>
    <w:rsid w:val="00B60C02"/>
    <w:rsid w:val="00B64221"/>
    <w:rsid w:val="00B67CB6"/>
    <w:rsid w:val="00BB2133"/>
    <w:rsid w:val="00BB7EE5"/>
    <w:rsid w:val="00BD342D"/>
    <w:rsid w:val="00BE3493"/>
    <w:rsid w:val="00BF4EA9"/>
    <w:rsid w:val="00C01F63"/>
    <w:rsid w:val="00C04333"/>
    <w:rsid w:val="00C27A1D"/>
    <w:rsid w:val="00C449FB"/>
    <w:rsid w:val="00C55B77"/>
    <w:rsid w:val="00CA3E35"/>
    <w:rsid w:val="00CE0231"/>
    <w:rsid w:val="00D0736D"/>
    <w:rsid w:val="00D30EDE"/>
    <w:rsid w:val="00D36C84"/>
    <w:rsid w:val="00D543CE"/>
    <w:rsid w:val="00D56986"/>
    <w:rsid w:val="00D670AB"/>
    <w:rsid w:val="00DA2B69"/>
    <w:rsid w:val="00DA34DC"/>
    <w:rsid w:val="00DB2784"/>
    <w:rsid w:val="00DD3C9F"/>
    <w:rsid w:val="00DF00CA"/>
    <w:rsid w:val="00E3361E"/>
    <w:rsid w:val="00EA481B"/>
    <w:rsid w:val="00ED1BA6"/>
    <w:rsid w:val="00ED395D"/>
    <w:rsid w:val="00EE4332"/>
    <w:rsid w:val="00F07001"/>
    <w:rsid w:val="00F229CC"/>
    <w:rsid w:val="00F32054"/>
    <w:rsid w:val="00F42624"/>
    <w:rsid w:val="00F768C0"/>
    <w:rsid w:val="00FE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2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384</TotalTime>
  <Pages>15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DES-020 Spécification de Conception</vt:lpstr>
    </vt:vector>
  </TitlesOfParts>
  <Company>Infor</Company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Muhammad Muntasir Hasan</cp:lastModifiedBy>
  <cp:revision>93</cp:revision>
  <cp:lastPrinted>2013-08-14T02:04:00Z</cp:lastPrinted>
  <dcterms:created xsi:type="dcterms:W3CDTF">2025-03-13T11:51:00Z</dcterms:created>
  <dcterms:modified xsi:type="dcterms:W3CDTF">2025-04-30T05:35:00Z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