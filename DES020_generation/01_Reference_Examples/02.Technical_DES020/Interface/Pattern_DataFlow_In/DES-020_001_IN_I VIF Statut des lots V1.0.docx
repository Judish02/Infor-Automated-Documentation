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D67D16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46414A2B" w:rsidR="00941EF9" w:rsidRPr="00D67D16" w:rsidRDefault="004C1B44">
          <w:pPr>
            <w:pStyle w:val="Title-Major"/>
          </w:pPr>
          <w:r w:rsidRPr="00D67D16">
            <w:t xml:space="preserve">DES-020 </w:t>
          </w:r>
          <w:r w:rsidR="00E40F31" w:rsidRPr="00D67D16">
            <w:t>Spécification de Conception</w:t>
          </w:r>
        </w:p>
      </w:sdtContent>
    </w:sdt>
    <w:p w14:paraId="1D7D5911" w14:textId="00CA4694" w:rsidR="00941EF9" w:rsidRPr="00D67D16" w:rsidRDefault="00055DCD" w:rsidP="00296721">
      <w:pPr>
        <w:pStyle w:val="Subject"/>
      </w:pPr>
      <w:r w:rsidRPr="00D67D16">
        <w:rPr>
          <w:rStyle w:val="HighlightedVariable"/>
        </w:rPr>
        <w:t xml:space="preserve">Interface </w:t>
      </w:r>
      <w:r w:rsidR="002B6B65" w:rsidRPr="00D67D16">
        <w:rPr>
          <w:rStyle w:val="HighlightedVariable"/>
        </w:rPr>
        <w:t xml:space="preserve">VIF Statut des lots </w:t>
      </w:r>
      <w:r w:rsidRPr="00D67D16">
        <w:rPr>
          <w:rStyle w:val="HighlightedVariable"/>
        </w:rPr>
        <w:t xml:space="preserve">=&gt; </w:t>
      </w:r>
      <w:r w:rsidR="00375084" w:rsidRPr="00D67D16">
        <w:rPr>
          <w:rStyle w:val="HighlightedVariable"/>
        </w:rPr>
        <w:t xml:space="preserve">001_IN_I </w:t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3"/>
        <w:gridCol w:w="4364"/>
      </w:tblGrid>
      <w:tr w:rsidR="00976FDA" w:rsidRPr="00D67D16" w14:paraId="7A7EAAF8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6CCEB2EC" w14:textId="78EDC703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 xml:space="preserve">Propriétés du </w:t>
            </w:r>
            <w:r w:rsidR="00976FDA" w:rsidRPr="00D67D16">
              <w:t>Document</w:t>
            </w:r>
          </w:p>
        </w:tc>
        <w:tc>
          <w:tcPr>
            <w:tcW w:w="4410" w:type="dxa"/>
          </w:tcPr>
          <w:p w14:paraId="50B2E817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06482DF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6871EC85" w14:textId="2C60A2F2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Aut</w:t>
            </w:r>
            <w:r w:rsidR="00B505C9" w:rsidRPr="00D67D16">
              <w:t>eu</w:t>
            </w:r>
            <w:r w:rsidRPr="00D67D16">
              <w:t>r</w:t>
            </w:r>
          </w:p>
        </w:tc>
        <w:tc>
          <w:tcPr>
            <w:tcW w:w="4410" w:type="dxa"/>
          </w:tcPr>
          <w:p w14:paraId="758B910A" w14:textId="649C0E40" w:rsidR="00976FDA" w:rsidRPr="00D67D16" w:rsidRDefault="00CE1412" w:rsidP="002F4B49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D67D16">
              <w:rPr>
                <w:color w:val="13A3F7"/>
              </w:rPr>
              <w:t>Harshil Tonoo</w:t>
            </w:r>
          </w:p>
        </w:tc>
      </w:tr>
      <w:tr w:rsidR="00976FDA" w:rsidRPr="00D67D16" w14:paraId="6304D29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1A17FDA0" w14:textId="2C61C4F5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Date</w:t>
            </w:r>
            <w:r w:rsidR="00B505C9" w:rsidRPr="00D67D16">
              <w:t xml:space="preserve"> de Création</w:t>
            </w:r>
          </w:p>
        </w:tc>
        <w:tc>
          <w:tcPr>
            <w:tcW w:w="4410" w:type="dxa"/>
          </w:tcPr>
          <w:p w14:paraId="2569B300" w14:textId="519B0BF9" w:rsidR="00976FDA" w:rsidRPr="00D67D16" w:rsidRDefault="00DC537F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13/02/2025</w:t>
            </w:r>
          </w:p>
        </w:tc>
      </w:tr>
      <w:tr w:rsidR="00976FDA" w:rsidRPr="00D67D16" w14:paraId="077F1147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4B104259" w14:textId="5504389E" w:rsidR="00976FDA" w:rsidRPr="00D67D16" w:rsidRDefault="00B505C9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Dernière Mise à jour</w:t>
            </w:r>
          </w:p>
        </w:tc>
        <w:tc>
          <w:tcPr>
            <w:tcW w:w="4410" w:type="dxa"/>
          </w:tcPr>
          <w:p w14:paraId="49CE3975" w14:textId="1D3B43EE" w:rsidR="00976FDA" w:rsidRPr="00D67D16" w:rsidRDefault="00DC537F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 w:rsidRPr="00D67D16">
              <w:t>13/02/2025</w:t>
            </w:r>
            <w:r w:rsidRPr="00D67D16">
              <w:fldChar w:fldCharType="end"/>
            </w:r>
          </w:p>
        </w:tc>
      </w:tr>
      <w:tr w:rsidR="00976FDA" w:rsidRPr="00D67D16" w14:paraId="18480FE6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0C6871E" w14:textId="11F1A849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R</w:t>
            </w:r>
            <w:r w:rsidR="00B505C9" w:rsidRPr="00D67D16">
              <w:t>é</w:t>
            </w:r>
            <w:r w:rsidRPr="00D67D16">
              <w:t>f</w:t>
            </w:r>
            <w:r w:rsidR="00B505C9" w:rsidRPr="00D67D16">
              <w:t>é</w:t>
            </w:r>
            <w:r w:rsidRPr="00D67D16">
              <w:t>rence</w:t>
            </w:r>
            <w:r w:rsidR="00B505C9" w:rsidRPr="00D67D16">
              <w:t xml:space="preserve"> du Document</w:t>
            </w:r>
          </w:p>
        </w:tc>
        <w:tc>
          <w:tcPr>
            <w:tcW w:w="4410" w:type="dxa"/>
          </w:tcPr>
          <w:p w14:paraId="4B3A57D3" w14:textId="1B25F6FA" w:rsidR="00976FDA" w:rsidRPr="00D67D16" w:rsidRDefault="008D4222" w:rsidP="002F4B49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D67D16">
              <w:rPr>
                <w:rStyle w:val="HighlightedVariable"/>
              </w:rPr>
              <w:t>00</w:t>
            </w:r>
            <w:r w:rsidR="00375084" w:rsidRPr="00D67D16">
              <w:rPr>
                <w:rStyle w:val="HighlightedVariable"/>
              </w:rPr>
              <w:t>1</w:t>
            </w:r>
            <w:r w:rsidRPr="00D67D16">
              <w:rPr>
                <w:rStyle w:val="HighlightedVariable"/>
              </w:rPr>
              <w:t>_</w:t>
            </w:r>
            <w:r w:rsidR="00375084" w:rsidRPr="00D67D16">
              <w:rPr>
                <w:rStyle w:val="HighlightedVariable"/>
              </w:rPr>
              <w:t>IN</w:t>
            </w:r>
            <w:r w:rsidR="00715974" w:rsidRPr="00D67D16">
              <w:rPr>
                <w:rStyle w:val="HighlightedVariable"/>
              </w:rPr>
              <w:t>_I</w:t>
            </w:r>
            <w:r w:rsidR="00FA2D33">
              <w:rPr>
                <w:rStyle w:val="HighlightedVariable"/>
              </w:rPr>
              <w:t xml:space="preserve"> </w:t>
            </w:r>
            <w:r w:rsidR="00375084" w:rsidRPr="00D67D16">
              <w:rPr>
                <w:rStyle w:val="HighlightedVariable"/>
              </w:rPr>
              <w:t>VIF</w:t>
            </w:r>
          </w:p>
        </w:tc>
      </w:tr>
      <w:tr w:rsidR="00976FDA" w:rsidRPr="00D67D16" w14:paraId="795B0353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1F96A0A8" w14:textId="77777777" w:rsidR="00976FDA" w:rsidRPr="00D67D16" w:rsidRDefault="00976FDA" w:rsidP="002F4B49">
            <w:pPr>
              <w:pStyle w:val="BodyText"/>
              <w:spacing w:beforeLines="20" w:before="48" w:afterLines="20" w:after="48"/>
              <w:ind w:left="0" w:right="567"/>
            </w:pPr>
            <w:r w:rsidRPr="00D67D16">
              <w:t>Version</w:t>
            </w:r>
          </w:p>
        </w:tc>
        <w:tc>
          <w:tcPr>
            <w:tcW w:w="4410" w:type="dxa"/>
          </w:tcPr>
          <w:p w14:paraId="709E060D" w14:textId="1C0D5499" w:rsidR="00976FDA" w:rsidRPr="00D67D16" w:rsidRDefault="0018455B" w:rsidP="002F4B49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D67D16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D67D16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1"/>
        <w:gridCol w:w="4356"/>
      </w:tblGrid>
      <w:tr w:rsidR="00976FDA" w:rsidRPr="00D67D16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D67D16" w:rsidRDefault="00B505C9" w:rsidP="002F4B49">
            <w:pPr>
              <w:pStyle w:val="BodyText"/>
              <w:spacing w:before="60" w:after="60"/>
              <w:ind w:left="0"/>
            </w:pPr>
            <w:r w:rsidRPr="00D67D16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D67D16" w:rsidRDefault="00A777C5" w:rsidP="002F4B49">
            <w:pPr>
              <w:pStyle w:val="BodyText"/>
              <w:spacing w:before="60" w:after="60"/>
              <w:ind w:left="0"/>
            </w:pPr>
            <w:r w:rsidRPr="00D67D16">
              <w:t>Rôle</w:t>
            </w:r>
          </w:p>
        </w:tc>
      </w:tr>
      <w:tr w:rsidR="00976FDA" w:rsidRPr="00D67D16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D67D16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D67D16" w:rsidRDefault="00976FDA" w:rsidP="002F4B49">
            <w:pPr>
              <w:pStyle w:val="BodyText"/>
              <w:spacing w:before="60" w:after="60"/>
              <w:ind w:left="0" w:right="567"/>
            </w:pPr>
            <w:r w:rsidRPr="00D67D16">
              <w:rPr>
                <w:rStyle w:val="HighlightedVariable"/>
              </w:rPr>
              <w:t>&lt;</w:t>
            </w:r>
            <w:r w:rsidR="00A777C5" w:rsidRPr="00D67D16">
              <w:rPr>
                <w:rStyle w:val="HighlightedVariable"/>
              </w:rPr>
              <w:t>Approbation</w:t>
            </w:r>
            <w:r w:rsidRPr="00D67D16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D67D16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D67D16" w:rsidRDefault="00976FDA">
      <w:pPr>
        <w:pStyle w:val="BodyText"/>
      </w:pPr>
    </w:p>
    <w:p w14:paraId="7CF8649A" w14:textId="77777777" w:rsidR="00976FDA" w:rsidRPr="00D67D16" w:rsidRDefault="00976FDA">
      <w:pPr>
        <w:pStyle w:val="BodyText"/>
      </w:pPr>
    </w:p>
    <w:p w14:paraId="60386C91" w14:textId="77777777" w:rsidR="00C201DB" w:rsidRPr="00D67D16" w:rsidRDefault="00C201DB">
      <w:pPr>
        <w:pStyle w:val="BodyText"/>
      </w:pPr>
    </w:p>
    <w:p w14:paraId="6FA9E3FE" w14:textId="77777777" w:rsidR="00C201DB" w:rsidRPr="00D67D16" w:rsidRDefault="00C201DB">
      <w:pPr>
        <w:pStyle w:val="BodyText"/>
      </w:pPr>
    </w:p>
    <w:p w14:paraId="639C8800" w14:textId="10F1B28F" w:rsidR="00941EF9" w:rsidRPr="00D67D16" w:rsidRDefault="000E36BC" w:rsidP="00D25469">
      <w:pPr>
        <w:pStyle w:val="Heading1"/>
      </w:pPr>
      <w:bookmarkStart w:id="0" w:name="_Toc190865281"/>
      <w:r w:rsidRPr="00D67D16">
        <w:lastRenderedPageBreak/>
        <w:t xml:space="preserve">CONTROLE </w:t>
      </w:r>
      <w:r w:rsidR="00A22898" w:rsidRPr="00D67D16">
        <w:t>DU DOCUMENT</w:t>
      </w:r>
      <w:bookmarkEnd w:id="0"/>
    </w:p>
    <w:p w14:paraId="071A443E" w14:textId="6133745C" w:rsidR="00941EF9" w:rsidRPr="00D67D16" w:rsidRDefault="00A777C5" w:rsidP="00033A89">
      <w:pPr>
        <w:pStyle w:val="Heading2"/>
      </w:pPr>
      <w:bookmarkStart w:id="1" w:name="_Toc190865282"/>
      <w:r w:rsidRPr="00D67D16">
        <w:t>Enregistrement des Modifications</w:t>
      </w:r>
      <w:bookmarkEnd w:id="1"/>
    </w:p>
    <w:p w14:paraId="15B8A2A4" w14:textId="77777777" w:rsidR="00941EF9" w:rsidRPr="00D67D16" w:rsidRDefault="00941EF9">
      <w:pPr>
        <w:pStyle w:val="BodyText"/>
        <w:ind w:left="8640" w:firstLine="720"/>
      </w:pPr>
      <w:r w:rsidRPr="00D67D16">
        <w:rPr>
          <w:color w:val="FFFFFF"/>
          <w:sz w:val="10"/>
        </w:rPr>
        <w:fldChar w:fldCharType="begin"/>
      </w:r>
      <w:r w:rsidRPr="00D67D16">
        <w:rPr>
          <w:color w:val="FFFFFF"/>
          <w:sz w:val="10"/>
        </w:rPr>
        <w:instrText xml:space="preserve"> SECTIONPAGES  \* MERGEFORMAT </w:instrText>
      </w:r>
      <w:r w:rsidRPr="00D67D16">
        <w:rPr>
          <w:color w:val="FFFFFF"/>
          <w:sz w:val="10"/>
        </w:rPr>
        <w:fldChar w:fldCharType="separate"/>
      </w:r>
      <w:r w:rsidR="00DF0966" w:rsidRPr="00D67D16">
        <w:rPr>
          <w:color w:val="FFFFFF"/>
          <w:sz w:val="10"/>
        </w:rPr>
        <w:t>1</w:t>
      </w:r>
      <w:r w:rsidRPr="00D67D16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1843"/>
        <w:gridCol w:w="2126"/>
        <w:gridCol w:w="2977"/>
      </w:tblGrid>
      <w:tr w:rsidR="001F61FA" w:rsidRPr="00D67D16" w14:paraId="1E2D2B30" w14:textId="77777777" w:rsidTr="001F61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3" w:type="dxa"/>
          </w:tcPr>
          <w:p w14:paraId="6744362E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Date</w:t>
            </w:r>
          </w:p>
        </w:tc>
        <w:tc>
          <w:tcPr>
            <w:tcW w:w="1843" w:type="dxa"/>
          </w:tcPr>
          <w:p w14:paraId="3EDF834A" w14:textId="54425B6E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Aut</w:t>
            </w:r>
            <w:r w:rsidR="00A777C5" w:rsidRPr="00D67D16">
              <w:rPr>
                <w:bCs/>
                <w:color w:val="FFFFFF"/>
              </w:rPr>
              <w:t>eu</w:t>
            </w:r>
            <w:r w:rsidRPr="00D67D16">
              <w:rPr>
                <w:bCs/>
                <w:color w:val="FFFFFF"/>
              </w:rPr>
              <w:t>r</w:t>
            </w:r>
          </w:p>
        </w:tc>
        <w:tc>
          <w:tcPr>
            <w:tcW w:w="2126" w:type="dxa"/>
          </w:tcPr>
          <w:p w14:paraId="1FBC7C09" w14:textId="77777777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14:paraId="1CEF2A0E" w14:textId="695AF56C" w:rsidR="001F61FA" w:rsidRPr="00D67D16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f</w:t>
            </w:r>
            <w:r w:rsidR="00A777C5" w:rsidRPr="00D67D16">
              <w:rPr>
                <w:bCs/>
                <w:color w:val="FFFFFF"/>
              </w:rPr>
              <w:t>é</w:t>
            </w:r>
            <w:r w:rsidRPr="00D67D16">
              <w:rPr>
                <w:bCs/>
                <w:color w:val="FFFFFF"/>
              </w:rPr>
              <w:t>rence</w:t>
            </w:r>
            <w:r w:rsidR="00CD32AC" w:rsidRPr="00D67D16">
              <w:rPr>
                <w:bCs/>
                <w:color w:val="FFFFFF"/>
              </w:rPr>
              <w:t xml:space="preserve"> de la modification</w:t>
            </w:r>
          </w:p>
        </w:tc>
      </w:tr>
      <w:tr w:rsidR="001F61FA" w:rsidRPr="00D67D16" w14:paraId="623C0693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45DE8A95" w14:textId="5E7A335E" w:rsidR="001F61FA" w:rsidRPr="00D67D16" w:rsidRDefault="00296721" w:rsidP="00EE31B9">
            <w:pPr>
              <w:pStyle w:val="BodyText"/>
              <w:spacing w:before="60" w:after="60"/>
              <w:ind w:left="0" w:right="567"/>
            </w:pPr>
            <w:r w:rsidRPr="00D67D16">
              <w:fldChar w:fldCharType="begin"/>
            </w:r>
            <w:r w:rsidRPr="00D67D16">
              <w:instrText>createdate \@ "d/MM/yyyy"</w:instrText>
            </w:r>
            <w:r w:rsidRPr="00D67D16">
              <w:fldChar w:fldCharType="separate"/>
            </w:r>
            <w:r w:rsidR="00DC537F" w:rsidRPr="00D67D16">
              <w:t>13</w:t>
            </w:r>
            <w:r w:rsidRPr="00D67D16">
              <w:t>/0</w:t>
            </w:r>
            <w:r w:rsidR="00DC537F" w:rsidRPr="00D67D16">
              <w:t>2</w:t>
            </w:r>
            <w:r w:rsidRPr="00D67D16">
              <w:t>/2025</w:t>
            </w:r>
            <w:r w:rsidRPr="00D67D16">
              <w:fldChar w:fldCharType="end"/>
            </w:r>
          </w:p>
        </w:tc>
        <w:tc>
          <w:tcPr>
            <w:tcW w:w="1843" w:type="dxa"/>
          </w:tcPr>
          <w:p w14:paraId="05774E2C" w14:textId="68778D37" w:rsidR="001F61FA" w:rsidRPr="00D67D16" w:rsidRDefault="00410709" w:rsidP="00EE31B9">
            <w:pPr>
              <w:pStyle w:val="BodyText"/>
              <w:spacing w:before="60" w:after="60"/>
              <w:ind w:left="0" w:right="567"/>
            </w:pPr>
            <w:r w:rsidRPr="00D67D16">
              <w:rPr>
                <w:color w:val="13A3F7"/>
              </w:rPr>
              <w:t>Harshil Tonoo</w:t>
            </w:r>
          </w:p>
        </w:tc>
        <w:tc>
          <w:tcPr>
            <w:tcW w:w="2126" w:type="dxa"/>
          </w:tcPr>
          <w:p w14:paraId="4CFEB1DE" w14:textId="0B0DE57A" w:rsidR="001F61FA" w:rsidRPr="00D67D16" w:rsidRDefault="00055DCD" w:rsidP="00EE31B9">
            <w:pPr>
              <w:pStyle w:val="BodyText"/>
              <w:spacing w:before="60" w:after="60"/>
              <w:ind w:left="0"/>
            </w:pPr>
            <w:r w:rsidRPr="00D67D16">
              <w:t>1.0</w:t>
            </w:r>
          </w:p>
        </w:tc>
        <w:tc>
          <w:tcPr>
            <w:tcW w:w="2977" w:type="dxa"/>
          </w:tcPr>
          <w:p w14:paraId="61FA8137" w14:textId="736E08E4" w:rsidR="001F61FA" w:rsidRPr="00D67D16" w:rsidRDefault="0091151D" w:rsidP="00EE31B9">
            <w:pPr>
              <w:pStyle w:val="BodyText"/>
              <w:spacing w:before="60" w:after="60"/>
              <w:ind w:left="0"/>
            </w:pPr>
            <w:r w:rsidRPr="00D67D16">
              <w:t>Création</w:t>
            </w:r>
          </w:p>
        </w:tc>
      </w:tr>
      <w:tr w:rsidR="001F61FA" w:rsidRPr="00D67D16" w14:paraId="160FC43F" w14:textId="77777777" w:rsidTr="001F61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03" w:type="dxa"/>
          </w:tcPr>
          <w:p w14:paraId="33D52F50" w14:textId="310A5622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1843" w:type="dxa"/>
          </w:tcPr>
          <w:p w14:paraId="1484D7D9" w14:textId="191E0DF6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475953C2" w14:textId="088CB590" w:rsidR="001F61FA" w:rsidRPr="00D67D16" w:rsidRDefault="001F61FA" w:rsidP="00EE31B9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977" w:type="dxa"/>
          </w:tcPr>
          <w:p w14:paraId="48EF0E98" w14:textId="63ECA542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</w:tr>
      <w:tr w:rsidR="001F61FA" w:rsidRPr="00D67D16" w14:paraId="4420BB30" w14:textId="77777777" w:rsidTr="001F61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03" w:type="dxa"/>
          </w:tcPr>
          <w:p w14:paraId="75E8755B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43" w:type="dxa"/>
          </w:tcPr>
          <w:p w14:paraId="71EB2768" w14:textId="77777777" w:rsidR="001F61FA" w:rsidRPr="00D67D16" w:rsidRDefault="001F61FA" w:rsidP="00EE31B9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126" w:type="dxa"/>
          </w:tcPr>
          <w:p w14:paraId="6553AAA7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  <w:tc>
          <w:tcPr>
            <w:tcW w:w="2977" w:type="dxa"/>
          </w:tcPr>
          <w:p w14:paraId="55C6BBD5" w14:textId="77777777" w:rsidR="001F61FA" w:rsidRPr="00D67D16" w:rsidRDefault="001F61FA" w:rsidP="00EE31B9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D67D16" w:rsidRDefault="001F61FA">
      <w:pPr>
        <w:pStyle w:val="BodyText"/>
      </w:pPr>
    </w:p>
    <w:p w14:paraId="15EBDCAD" w14:textId="2509EFF3" w:rsidR="00941EF9" w:rsidRPr="00D67D16" w:rsidRDefault="00941EF9" w:rsidP="00033A89">
      <w:pPr>
        <w:pStyle w:val="Heading2"/>
      </w:pPr>
      <w:bookmarkStart w:id="2" w:name="_Toc190865283"/>
      <w:r w:rsidRPr="00D67D16">
        <w:t>Re</w:t>
      </w:r>
      <w:r w:rsidR="00CD32AC" w:rsidRPr="00D67D16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D67D16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D67D16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N</w:t>
            </w:r>
            <w:r w:rsidR="00EB2B93" w:rsidRPr="00D67D16">
              <w:rPr>
                <w:bCs/>
                <w:color w:val="FFFFFF"/>
              </w:rPr>
              <w:t>o</w:t>
            </w:r>
            <w:r w:rsidRPr="00D67D16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D67D16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D67D16">
              <w:rPr>
                <w:bCs/>
                <w:color w:val="FFFFFF"/>
              </w:rPr>
              <w:t>Rôle</w:t>
            </w:r>
          </w:p>
        </w:tc>
      </w:tr>
      <w:tr w:rsidR="00FA64D8" w:rsidRPr="00D67D16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D67D16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D67D16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D67D16" w:rsidRDefault="00941EF9">
      <w:pPr>
        <w:pStyle w:val="BodyText"/>
      </w:pPr>
    </w:p>
    <w:p w14:paraId="3BD4AEAF" w14:textId="1FE7B25B" w:rsidR="00941EF9" w:rsidRPr="00D67D16" w:rsidRDefault="00EB2B93" w:rsidP="000A3A02">
      <w:pPr>
        <w:pStyle w:val="TOCHeading1"/>
        <w:tabs>
          <w:tab w:val="left" w:pos="8836"/>
          <w:tab w:val="right" w:pos="10107"/>
        </w:tabs>
      </w:pPr>
      <w:r w:rsidRPr="00D67D16">
        <w:lastRenderedPageBreak/>
        <w:t>Sommaire</w:t>
      </w:r>
      <w:r w:rsidR="00296721" w:rsidRPr="00D67D16">
        <w:tab/>
      </w:r>
      <w:r w:rsidR="000A3A02" w:rsidRPr="00D67D16">
        <w:tab/>
      </w:r>
    </w:p>
    <w:p w14:paraId="1D8CD90B" w14:textId="05C60DDD" w:rsidR="002D5A89" w:rsidRPr="00D67D16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r w:rsidRPr="00D67D16">
        <w:rPr>
          <w:b w:val="0"/>
        </w:rPr>
        <w:fldChar w:fldCharType="begin"/>
      </w:r>
      <w:r w:rsidRPr="00D67D16">
        <w:rPr>
          <w:b w:val="0"/>
        </w:rPr>
        <w:instrText xml:space="preserve"> TOC \o "1-2" \h \z </w:instrText>
      </w:r>
      <w:r w:rsidRPr="00D67D16">
        <w:rPr>
          <w:b w:val="0"/>
        </w:rPr>
        <w:fldChar w:fldCharType="separate"/>
      </w:r>
      <w:hyperlink w:anchor="_Toc190865281" w:history="1">
        <w:r w:rsidR="002D5A89" w:rsidRPr="00D67D16">
          <w:rPr>
            <w:rStyle w:val="Hyperlink"/>
          </w:rPr>
          <w:t>1</w:t>
        </w:r>
        <w:r w:rsidR="002D5A89"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="002D5A89" w:rsidRPr="00D67D16">
          <w:rPr>
            <w:rStyle w:val="Hyperlink"/>
          </w:rPr>
          <w:t>CONTROLE DU DOCUMENT</w:t>
        </w:r>
        <w:r w:rsidR="002D5A89" w:rsidRPr="00D67D16">
          <w:rPr>
            <w:webHidden/>
          </w:rPr>
          <w:tab/>
        </w:r>
        <w:r w:rsidR="002D5A89" w:rsidRPr="00D67D16">
          <w:rPr>
            <w:webHidden/>
          </w:rPr>
          <w:fldChar w:fldCharType="begin"/>
        </w:r>
        <w:r w:rsidR="002D5A89" w:rsidRPr="00D67D16">
          <w:rPr>
            <w:webHidden/>
          </w:rPr>
          <w:instrText xml:space="preserve"> PAGEREF _Toc190865281 \h </w:instrText>
        </w:r>
        <w:r w:rsidR="002D5A89" w:rsidRPr="00D67D16">
          <w:rPr>
            <w:webHidden/>
          </w:rPr>
        </w:r>
        <w:r w:rsidR="002D5A89" w:rsidRPr="00D67D16">
          <w:rPr>
            <w:webHidden/>
          </w:rPr>
          <w:fldChar w:fldCharType="separate"/>
        </w:r>
        <w:r w:rsidR="002D5A89" w:rsidRPr="00D67D16">
          <w:rPr>
            <w:webHidden/>
          </w:rPr>
          <w:t>2</w:t>
        </w:r>
        <w:r w:rsidR="002D5A89" w:rsidRPr="00D67D16">
          <w:rPr>
            <w:webHidden/>
          </w:rPr>
          <w:fldChar w:fldCharType="end"/>
        </w:r>
      </w:hyperlink>
    </w:p>
    <w:p w14:paraId="3F6F4121" w14:textId="684C7CD5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2" w:history="1">
        <w:r w:rsidRPr="00D67D16">
          <w:rPr>
            <w:rStyle w:val="Hyperlink"/>
          </w:rPr>
          <w:t>1.1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Enregistrement des Modifications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_Toc190865282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2</w:t>
        </w:r>
        <w:r w:rsidRPr="00D67D16">
          <w:rPr>
            <w:webHidden/>
          </w:rPr>
          <w:fldChar w:fldCharType="end"/>
        </w:r>
      </w:hyperlink>
    </w:p>
    <w:p w14:paraId="2A22696E" w14:textId="7C57BA18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3" w:history="1">
        <w:r w:rsidRPr="00D67D16">
          <w:rPr>
            <w:rStyle w:val="Hyperlink"/>
          </w:rPr>
          <w:t>1.2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Relecteurs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_Toc190865283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2</w:t>
        </w:r>
        <w:r w:rsidRPr="00D67D16">
          <w:rPr>
            <w:webHidden/>
          </w:rPr>
          <w:fldChar w:fldCharType="end"/>
        </w:r>
      </w:hyperlink>
    </w:p>
    <w:p w14:paraId="05335DA8" w14:textId="262C1476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84" w:history="1">
        <w:r w:rsidRPr="00D67D16">
          <w:rPr>
            <w:rStyle w:val="Hyperlink"/>
          </w:rPr>
          <w:t>2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PRESENTATION GENERALE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_Toc190865284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4</w:t>
        </w:r>
        <w:r w:rsidRPr="00D67D16">
          <w:rPr>
            <w:webHidden/>
          </w:rPr>
          <w:fldChar w:fldCharType="end"/>
        </w:r>
      </w:hyperlink>
    </w:p>
    <w:p w14:paraId="1E9CAE74" w14:textId="000D6A5C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5" w:history="1">
        <w:r w:rsidRPr="00D67D16">
          <w:rPr>
            <w:rStyle w:val="Hyperlink"/>
          </w:rPr>
          <w:t>2.1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Prérequis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_Toc190865285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4</w:t>
        </w:r>
        <w:r w:rsidRPr="00D67D16">
          <w:rPr>
            <w:webHidden/>
          </w:rPr>
          <w:fldChar w:fldCharType="end"/>
        </w:r>
      </w:hyperlink>
    </w:p>
    <w:p w14:paraId="7BDD695C" w14:textId="1EC3F3D2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6" w:history="1">
        <w:r w:rsidRPr="00D67D16">
          <w:rPr>
            <w:rStyle w:val="Hyperlink"/>
          </w:rPr>
          <w:t>2.2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Solution proposée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_Toc190865286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4</w:t>
        </w:r>
        <w:r w:rsidRPr="00D67D16">
          <w:rPr>
            <w:webHidden/>
          </w:rPr>
          <w:fldChar w:fldCharType="end"/>
        </w:r>
      </w:hyperlink>
    </w:p>
    <w:p w14:paraId="781FEABA" w14:textId="009AB409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87" w:history="1">
        <w:r w:rsidRPr="00D67D16">
          <w:rPr>
            <w:rStyle w:val="Hyperlink"/>
          </w:rPr>
          <w:t>3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SPECIFICATION TECHNIQUE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_Toc190865287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5</w:t>
        </w:r>
        <w:r w:rsidRPr="00D67D16">
          <w:rPr>
            <w:webHidden/>
          </w:rPr>
          <w:fldChar w:fldCharType="end"/>
        </w:r>
      </w:hyperlink>
    </w:p>
    <w:p w14:paraId="7B7CC898" w14:textId="002BB896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8" w:history="1">
        <w:r w:rsidRPr="00D67D16">
          <w:rPr>
            <w:rStyle w:val="Hyperlink"/>
          </w:rPr>
          <w:t>3.1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Déclencheur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_Toc190865288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5</w:t>
        </w:r>
        <w:r w:rsidRPr="00D67D16">
          <w:rPr>
            <w:webHidden/>
          </w:rPr>
          <w:fldChar w:fldCharType="end"/>
        </w:r>
      </w:hyperlink>
    </w:p>
    <w:p w14:paraId="7D286620" w14:textId="2740D9B1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89" w:history="1">
        <w:r w:rsidRPr="00D67D16">
          <w:rPr>
            <w:rStyle w:val="Hyperlink"/>
          </w:rPr>
          <w:t>3.2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Point de Connexion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_Toc190865289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5</w:t>
        </w:r>
        <w:r w:rsidRPr="00D67D16">
          <w:rPr>
            <w:webHidden/>
          </w:rPr>
          <w:fldChar w:fldCharType="end"/>
        </w:r>
      </w:hyperlink>
    </w:p>
    <w:p w14:paraId="11E2E405" w14:textId="36DDC317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90" w:history="1">
        <w:r w:rsidRPr="00D67D16">
          <w:rPr>
            <w:rStyle w:val="Hyperlink"/>
          </w:rPr>
          <w:t>3.3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Flux de Document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_Toc190865290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6</w:t>
        </w:r>
        <w:r w:rsidRPr="00D67D16">
          <w:rPr>
            <w:webHidden/>
          </w:rPr>
          <w:fldChar w:fldCharType="end"/>
        </w:r>
      </w:hyperlink>
    </w:p>
    <w:p w14:paraId="48525A2D" w14:textId="5949CFE1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91" w:history="1">
        <w:r w:rsidRPr="00D67D16">
          <w:rPr>
            <w:rStyle w:val="Hyperlink"/>
          </w:rPr>
          <w:t>3.4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MEC Mapping : Custom BOD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_Toc190865291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7</w:t>
        </w:r>
        <w:r w:rsidRPr="00D67D16">
          <w:rPr>
            <w:webHidden/>
          </w:rPr>
          <w:fldChar w:fldCharType="end"/>
        </w:r>
      </w:hyperlink>
    </w:p>
    <w:p w14:paraId="1A5A3955" w14:textId="2E8B154E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92" w:history="1">
        <w:r w:rsidRPr="00D67D16">
          <w:rPr>
            <w:rStyle w:val="Hyperlink"/>
          </w:rPr>
          <w:t>3.5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Détails des APIs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_Toc190865292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8</w:t>
        </w:r>
        <w:r w:rsidRPr="00D67D16">
          <w:rPr>
            <w:webHidden/>
          </w:rPr>
          <w:fldChar w:fldCharType="end"/>
        </w:r>
      </w:hyperlink>
    </w:p>
    <w:p w14:paraId="12562236" w14:textId="22FEB593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93" w:history="1">
        <w:r w:rsidRPr="00D67D16">
          <w:rPr>
            <w:rStyle w:val="Hyperlink"/>
          </w:rPr>
          <w:t>3.6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Manipulation de données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_Toc190865293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9</w:t>
        </w:r>
        <w:r w:rsidRPr="00D67D16">
          <w:rPr>
            <w:webHidden/>
          </w:rPr>
          <w:fldChar w:fldCharType="end"/>
        </w:r>
      </w:hyperlink>
    </w:p>
    <w:p w14:paraId="0D6B2B2A" w14:textId="1761C144" w:rsidR="002D5A89" w:rsidRPr="00D67D16" w:rsidRDefault="002D5A89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fr-FR"/>
          <w14:ligatures w14:val="standardContextual"/>
        </w:rPr>
      </w:pPr>
      <w:hyperlink w:anchor="_Toc190865294" w:history="1">
        <w:r w:rsidRPr="00D67D16">
          <w:rPr>
            <w:rStyle w:val="Hyperlink"/>
          </w:rPr>
          <w:t>3.7</w:t>
        </w:r>
        <w:r w:rsidRPr="00D67D16">
          <w:rPr>
            <w:rFonts w:asciiTheme="minorHAnsi" w:eastAsiaTheme="minorEastAsia" w:hAnsiTheme="minorHAnsi" w:cstheme="minorBidi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Script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_Toc190865294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10</w:t>
        </w:r>
        <w:r w:rsidRPr="00D67D16">
          <w:rPr>
            <w:webHidden/>
          </w:rPr>
          <w:fldChar w:fldCharType="end"/>
        </w:r>
      </w:hyperlink>
    </w:p>
    <w:p w14:paraId="6363B0EA" w14:textId="534BE589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95" w:history="1">
        <w:r w:rsidRPr="00D67D16">
          <w:rPr>
            <w:rStyle w:val="Hyperlink"/>
          </w:rPr>
          <w:t>4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STRUCTURE FICHIER BOD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_Toc190865295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11</w:t>
        </w:r>
        <w:r w:rsidRPr="00D67D16">
          <w:rPr>
            <w:webHidden/>
          </w:rPr>
          <w:fldChar w:fldCharType="end"/>
        </w:r>
      </w:hyperlink>
    </w:p>
    <w:p w14:paraId="0286E5DE" w14:textId="7D2ECC0B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96" w:history="1">
        <w:r w:rsidRPr="00D67D16">
          <w:rPr>
            <w:rStyle w:val="Hyperlink"/>
          </w:rPr>
          <w:t>5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EXEMPLE FICHIER SORTANTE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_Toc190865296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12</w:t>
        </w:r>
        <w:r w:rsidRPr="00D67D16">
          <w:rPr>
            <w:webHidden/>
          </w:rPr>
          <w:fldChar w:fldCharType="end"/>
        </w:r>
      </w:hyperlink>
    </w:p>
    <w:p w14:paraId="0C2D157F" w14:textId="1D3E624E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97" w:history="1">
        <w:r w:rsidRPr="00D67D16">
          <w:rPr>
            <w:rStyle w:val="Hyperlink"/>
          </w:rPr>
          <w:t>6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GESTION DES ERREURS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_Toc190865297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13</w:t>
        </w:r>
        <w:r w:rsidRPr="00D67D16">
          <w:rPr>
            <w:webHidden/>
          </w:rPr>
          <w:fldChar w:fldCharType="end"/>
        </w:r>
      </w:hyperlink>
    </w:p>
    <w:p w14:paraId="389E642F" w14:textId="73025E1B" w:rsidR="002D5A89" w:rsidRPr="00D67D16" w:rsidRDefault="002D5A89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fr-FR"/>
          <w14:ligatures w14:val="standardContextual"/>
        </w:rPr>
      </w:pPr>
      <w:hyperlink w:anchor="_Toc190865298" w:history="1">
        <w:r w:rsidRPr="00D67D16">
          <w:rPr>
            <w:rStyle w:val="Hyperlink"/>
          </w:rPr>
          <w:t>7</w:t>
        </w:r>
        <w:r w:rsidRPr="00D67D16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fr-FR"/>
            <w14:ligatures w14:val="standardContextual"/>
          </w:rPr>
          <w:tab/>
        </w:r>
        <w:r w:rsidRPr="00D67D16">
          <w:rPr>
            <w:rStyle w:val="Hyperlink"/>
          </w:rPr>
          <w:t>POINTS A DETERMINER</w:t>
        </w:r>
        <w:r w:rsidRPr="00D67D16">
          <w:rPr>
            <w:webHidden/>
          </w:rPr>
          <w:tab/>
        </w:r>
        <w:r w:rsidRPr="00D67D16">
          <w:rPr>
            <w:webHidden/>
          </w:rPr>
          <w:fldChar w:fldCharType="begin"/>
        </w:r>
        <w:r w:rsidRPr="00D67D16">
          <w:rPr>
            <w:webHidden/>
          </w:rPr>
          <w:instrText xml:space="preserve"> PAGEREF _Toc190865298 \h </w:instrText>
        </w:r>
        <w:r w:rsidRPr="00D67D16">
          <w:rPr>
            <w:webHidden/>
          </w:rPr>
        </w:r>
        <w:r w:rsidRPr="00D67D16">
          <w:rPr>
            <w:webHidden/>
          </w:rPr>
          <w:fldChar w:fldCharType="separate"/>
        </w:r>
        <w:r w:rsidRPr="00D67D16">
          <w:rPr>
            <w:webHidden/>
          </w:rPr>
          <w:t>14</w:t>
        </w:r>
        <w:r w:rsidRPr="00D67D16">
          <w:rPr>
            <w:webHidden/>
          </w:rPr>
          <w:fldChar w:fldCharType="end"/>
        </w:r>
      </w:hyperlink>
    </w:p>
    <w:p w14:paraId="649D1AD0" w14:textId="2F762EA4" w:rsidR="00941EF9" w:rsidRPr="00D67D16" w:rsidRDefault="0035768A">
      <w:r w:rsidRPr="00D67D16">
        <w:rPr>
          <w:b/>
        </w:rPr>
        <w:fldChar w:fldCharType="end"/>
      </w:r>
    </w:p>
    <w:p w14:paraId="7A1A7B25" w14:textId="77777777" w:rsidR="00444DFD" w:rsidRPr="00D67D16" w:rsidRDefault="00444DFD" w:rsidP="00D25469">
      <w:pPr>
        <w:pStyle w:val="BodyText"/>
      </w:pPr>
    </w:p>
    <w:p w14:paraId="64F3359F" w14:textId="0AC7CB57" w:rsidR="004C1B44" w:rsidRPr="00D67D16" w:rsidRDefault="003871BB" w:rsidP="006A18D4">
      <w:pPr>
        <w:pStyle w:val="Heading1"/>
      </w:pPr>
      <w:bookmarkStart w:id="3" w:name="_Toc190865284"/>
      <w:r w:rsidRPr="00D67D16">
        <w:lastRenderedPageBreak/>
        <w:t>PRESENTATION GENERALE</w:t>
      </w:r>
      <w:bookmarkEnd w:id="3"/>
    </w:p>
    <w:p w14:paraId="0C6AC1CE" w14:textId="5EFC868D" w:rsidR="006B11AC" w:rsidRPr="00D67D16" w:rsidRDefault="006B11AC" w:rsidP="00151491">
      <w:pPr>
        <w:pStyle w:val="BodyText"/>
        <w:ind w:left="0"/>
      </w:pPr>
      <w:r w:rsidRPr="00D67D16">
        <w:t>Le but de ce document e</w:t>
      </w:r>
      <w:r w:rsidR="002E6522" w:rsidRPr="00D67D16">
        <w:t>s</w:t>
      </w:r>
      <w:r w:rsidRPr="00D67D16">
        <w:t>t de</w:t>
      </w:r>
      <w:r w:rsidR="000420A5" w:rsidRPr="00D67D16">
        <w:t xml:space="preserve"> décri</w:t>
      </w:r>
      <w:r w:rsidRPr="00D67D16">
        <w:t>re</w:t>
      </w:r>
      <w:r w:rsidR="000420A5" w:rsidRPr="00D67D16">
        <w:t xml:space="preserve"> la </w:t>
      </w:r>
      <w:r w:rsidR="00430323" w:rsidRPr="00D67D16">
        <w:t>conception</w:t>
      </w:r>
      <w:r w:rsidR="000420A5" w:rsidRPr="00D67D16">
        <w:t xml:space="preserve"> </w:t>
      </w:r>
      <w:r w:rsidRPr="00D67D16">
        <w:t xml:space="preserve">technique </w:t>
      </w:r>
      <w:r w:rsidR="000420A5" w:rsidRPr="00D67D16">
        <w:t>détaillée de</w:t>
      </w:r>
      <w:r w:rsidRPr="00D67D16">
        <w:t xml:space="preserve"> l’interface </w:t>
      </w:r>
      <w:r w:rsidR="003D60AF" w:rsidRPr="00D67D16">
        <w:t>entrante</w:t>
      </w:r>
      <w:r w:rsidR="000420A5" w:rsidRPr="00D67D16">
        <w:t xml:space="preserve"> </w:t>
      </w:r>
      <w:r w:rsidR="00D477AD" w:rsidRPr="00D67D16">
        <w:rPr>
          <w:rStyle w:val="HighlightedVariable"/>
        </w:rPr>
        <w:t>DES-020_001_IN_I VIF Statut des lots V1.0</w:t>
      </w:r>
      <w:r w:rsidR="000420A5" w:rsidRPr="00D67D16">
        <w:t xml:space="preserve">.  </w:t>
      </w:r>
    </w:p>
    <w:p w14:paraId="48C6B2C0" w14:textId="1D9F8980" w:rsidR="004C1B44" w:rsidRPr="00D67D16" w:rsidRDefault="000420A5" w:rsidP="00151491">
      <w:pPr>
        <w:pStyle w:val="BodyText"/>
        <w:ind w:left="0"/>
      </w:pPr>
      <w:r w:rsidRPr="00D67D16">
        <w:t>Cette spécification, ainsi que la spécification d’analyse et les spécifications de cas d’utilisation associées constituent la conception détaillée complète de ce package de cas d’utilisation.</w:t>
      </w:r>
    </w:p>
    <w:p w14:paraId="3AF5CA0D" w14:textId="77777777" w:rsidR="000B3DDE" w:rsidRPr="00D67D16" w:rsidRDefault="000B3DDE" w:rsidP="00151491">
      <w:pPr>
        <w:pStyle w:val="BodyText"/>
        <w:ind w:left="0"/>
      </w:pPr>
    </w:p>
    <w:p w14:paraId="4B62A618" w14:textId="77A3E3D6" w:rsidR="000E4B79" w:rsidRPr="00D67D16" w:rsidRDefault="00051C3F" w:rsidP="000E4B79">
      <w:pPr>
        <w:pStyle w:val="Heading2"/>
      </w:pPr>
      <w:bookmarkStart w:id="4" w:name="_Toc190865285"/>
      <w:r w:rsidRPr="00D67D16">
        <w:t>P</w:t>
      </w:r>
      <w:r w:rsidR="006B11AC" w:rsidRPr="00D67D16">
        <w:t>rérequis</w:t>
      </w:r>
      <w:bookmarkEnd w:id="4"/>
    </w:p>
    <w:p w14:paraId="228AB9BE" w14:textId="7570BB96" w:rsidR="000E4B79" w:rsidRPr="00D67D16" w:rsidRDefault="006B11AC" w:rsidP="006B11AC">
      <w:pPr>
        <w:pStyle w:val="BodyText"/>
        <w:ind w:left="0"/>
      </w:pPr>
      <w:r w:rsidRPr="00D67D16">
        <w:t>Les étapes prérequis pour le bon fonctionnement de cette demi-interface est listé ci-dessous :</w:t>
      </w:r>
    </w:p>
    <w:p w14:paraId="12495B97" w14:textId="4F5C5D3A" w:rsidR="006B11AC" w:rsidRPr="00D67D16" w:rsidRDefault="002E6522" w:rsidP="00375084">
      <w:pPr>
        <w:pStyle w:val="BodyText"/>
        <w:numPr>
          <w:ilvl w:val="0"/>
          <w:numId w:val="45"/>
        </w:numPr>
      </w:pPr>
      <w:r w:rsidRPr="00D67D16">
        <w:t>L</w:t>
      </w:r>
      <w:r w:rsidR="000D2C24" w:rsidRPr="00D67D16">
        <w:t>’</w:t>
      </w:r>
      <w:r w:rsidRPr="00D67D16">
        <w:t xml:space="preserve">object schema </w:t>
      </w:r>
      <w:r w:rsidR="00375084" w:rsidRPr="00D67D16">
        <w:rPr>
          <w:b/>
          <w:bCs/>
        </w:rPr>
        <w:t xml:space="preserve">VIFSatutLotsCustom </w:t>
      </w:r>
      <w:r w:rsidRPr="00D67D16">
        <w:t>doit être présent dans Data Catalog &gt; Object Schemas.</w:t>
      </w:r>
    </w:p>
    <w:p w14:paraId="314B9FEF" w14:textId="77777777" w:rsidR="00D63245" w:rsidRPr="00D67D16" w:rsidRDefault="00D63245" w:rsidP="002E6522">
      <w:pPr>
        <w:pStyle w:val="BodyText"/>
        <w:ind w:left="720"/>
      </w:pPr>
    </w:p>
    <w:p w14:paraId="311174E8" w14:textId="7847DFE7" w:rsidR="000E4B79" w:rsidRPr="00D67D16" w:rsidRDefault="00051C3F" w:rsidP="000E4B79">
      <w:pPr>
        <w:pStyle w:val="Heading2"/>
      </w:pPr>
      <w:bookmarkStart w:id="5" w:name="_Toc190865286"/>
      <w:r w:rsidRPr="00D67D16">
        <w:t>Solution proposée</w:t>
      </w:r>
      <w:bookmarkEnd w:id="5"/>
    </w:p>
    <w:p w14:paraId="2A17097E" w14:textId="5DFDCF06" w:rsidR="00DC778E" w:rsidRPr="00D67D16" w:rsidRDefault="00DC778E" w:rsidP="00151491">
      <w:pPr>
        <w:pStyle w:val="BodyText"/>
        <w:spacing w:line="360" w:lineRule="auto"/>
        <w:ind w:left="0"/>
        <w:jc w:val="both"/>
        <w:rPr>
          <w:rFonts w:cs="Arial"/>
        </w:rPr>
      </w:pPr>
      <w:r w:rsidRPr="00DC778E">
        <w:rPr>
          <w:rFonts w:cs="Arial"/>
        </w:rPr>
        <w:t>La solution proposée consiste à développer une demi-interface permettant de mettre à jour les statuts des lots des articles achetés et fabriqués dans M3, en provenance de VIF</w:t>
      </w:r>
      <w:r>
        <w:rPr>
          <w:rFonts w:cs="Arial"/>
        </w:rPr>
        <w:t>.</w:t>
      </w:r>
    </w:p>
    <w:p w14:paraId="2291B00A" w14:textId="2A615D5D" w:rsidR="00375084" w:rsidRPr="00D67D16" w:rsidRDefault="00375084" w:rsidP="00151491">
      <w:pPr>
        <w:pStyle w:val="BodyText"/>
        <w:spacing w:line="360" w:lineRule="auto"/>
        <w:ind w:left="0"/>
        <w:jc w:val="both"/>
      </w:pPr>
      <w:r w:rsidRPr="00D67D16">
        <w:t>Lors du dépôt du fichier BOD « </w:t>
      </w:r>
      <w:r w:rsidRPr="00D67D16">
        <w:rPr>
          <w:b/>
          <w:bCs/>
        </w:rPr>
        <w:t xml:space="preserve">VIFSatutLotsCustom » </w:t>
      </w:r>
      <w:r w:rsidRPr="00D67D16">
        <w:t>dans le répertoire défini, cela déclenchera l’interface et l’intégration se fera à travers le MEC Mapper.</w:t>
      </w:r>
    </w:p>
    <w:p w14:paraId="5E0DFB59" w14:textId="77777777" w:rsidR="00430323" w:rsidRPr="00D67D16" w:rsidRDefault="00430323" w:rsidP="00430323">
      <w:pPr>
        <w:pStyle w:val="BodyText"/>
        <w:spacing w:line="360" w:lineRule="auto"/>
        <w:ind w:left="720"/>
        <w:jc w:val="both"/>
        <w:rPr>
          <w:rFonts w:cs="Arial"/>
        </w:rPr>
      </w:pPr>
    </w:p>
    <w:p w14:paraId="1501BC7D" w14:textId="375A5C0C" w:rsidR="00627ECD" w:rsidRPr="00D67D16" w:rsidRDefault="00627ECD" w:rsidP="00430323">
      <w:pPr>
        <w:pStyle w:val="BodyText"/>
        <w:spacing w:line="360" w:lineRule="auto"/>
        <w:ind w:left="720"/>
        <w:jc w:val="both"/>
        <w:rPr>
          <w:rFonts w:cs="Arial"/>
          <w:b/>
          <w:bCs/>
          <w:u w:val="single"/>
        </w:rPr>
      </w:pPr>
      <w:r w:rsidRPr="00D67D16">
        <w:rPr>
          <w:rFonts w:cs="Arial"/>
          <w:b/>
          <w:bCs/>
          <w:u w:val="single"/>
        </w:rPr>
        <w:t xml:space="preserve">Flow de </w:t>
      </w:r>
      <w:r w:rsidR="00DF76D1" w:rsidRPr="00D67D16">
        <w:rPr>
          <w:rFonts w:cs="Arial"/>
          <w:b/>
          <w:bCs/>
          <w:u w:val="single"/>
        </w:rPr>
        <w:t>l’interface</w:t>
      </w:r>
      <w:r w:rsidR="00DF76D1" w:rsidRPr="00D67D16">
        <w:rPr>
          <w:rFonts w:cs="Arial"/>
          <w:b/>
          <w:bCs/>
        </w:rPr>
        <w:t xml:space="preserve"> :</w:t>
      </w:r>
    </w:p>
    <w:p w14:paraId="771AE9AB" w14:textId="2089FA86" w:rsidR="00243970" w:rsidRPr="00D67D16" w:rsidRDefault="00375084" w:rsidP="00374AE8">
      <w:pPr>
        <w:pStyle w:val="BodyText"/>
        <w:spacing w:line="360" w:lineRule="auto"/>
        <w:ind w:left="4320"/>
        <w:rPr>
          <w:rFonts w:cs="Arial"/>
        </w:rPr>
      </w:pPr>
      <w:r w:rsidRPr="00D67D16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4B64B" wp14:editId="00C23787">
                <wp:simplePos x="0" y="0"/>
                <wp:positionH relativeFrom="page">
                  <wp:posOffset>1526818</wp:posOffset>
                </wp:positionH>
                <wp:positionV relativeFrom="paragraph">
                  <wp:posOffset>60550</wp:posOffset>
                </wp:positionV>
                <wp:extent cx="5149122" cy="1374775"/>
                <wp:effectExtent l="0" t="57150" r="13970" b="15875"/>
                <wp:wrapNone/>
                <wp:docPr id="14" name="Group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173263-9C91-7870-E8E1-A4B7E36162E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122" cy="1374775"/>
                          <a:chOff x="180847" y="-7778"/>
                          <a:chExt cx="5059717" cy="1299203"/>
                        </a:xfrm>
                      </wpg:grpSpPr>
                      <wps:wsp>
                        <wps:cNvPr id="410844950" name="Rectangle: Rounded Corners 410844950">
                          <a:extLst>
                            <a:ext uri="{FF2B5EF4-FFF2-40B4-BE49-F238E27FC236}">
                              <a16:creationId xmlns:a16="http://schemas.microsoft.com/office/drawing/2014/main" id="{04905754-B6B7-7859-F21E-26646D3FFCFF}"/>
                            </a:ext>
                          </a:extLst>
                        </wps:cNvPr>
                        <wps:cNvSpPr/>
                        <wps:spPr>
                          <a:xfrm>
                            <a:off x="2674141" y="209385"/>
                            <a:ext cx="2566423" cy="108204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59BD4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1709" name="Rectangle: Rounded Corners 28681709">
                          <a:extLst>
                            <a:ext uri="{FF2B5EF4-FFF2-40B4-BE49-F238E27FC236}">
                              <a16:creationId xmlns:a16="http://schemas.microsoft.com/office/drawing/2014/main" id="{8F62E84D-7D1E-D99F-4E7B-A28AB786EFEC}"/>
                            </a:ext>
                          </a:extLst>
                        </wps:cNvPr>
                        <wps:cNvSpPr/>
                        <wps:spPr>
                          <a:xfrm>
                            <a:off x="645663" y="192797"/>
                            <a:ext cx="1619775" cy="10871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F7BA15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dark1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57065" name="Rectangle: Rounded Corners 105557065">
                          <a:extLst>
                            <a:ext uri="{FF2B5EF4-FFF2-40B4-BE49-F238E27FC236}">
                              <a16:creationId xmlns:a16="http://schemas.microsoft.com/office/drawing/2014/main" id="{554A7916-9D86-5227-EF36-64C974A145DC}"/>
                            </a:ext>
                          </a:extLst>
                        </wps:cNvPr>
                        <wps:cNvSpPr/>
                        <wps:spPr>
                          <a:xfrm>
                            <a:off x="1059687" y="-7778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AA7598" w14:textId="18F6074E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32740" name="Rectangle: Rounded Corners 835932740">
                          <a:extLst>
                            <a:ext uri="{FF2B5EF4-FFF2-40B4-BE49-F238E27FC236}">
                              <a16:creationId xmlns:a16="http://schemas.microsoft.com/office/drawing/2014/main" id="{07ABF4A6-3DAA-44FF-3479-C8F09519FDFB}"/>
                            </a:ext>
                          </a:extLst>
                        </wps:cNvPr>
                        <wps:cNvSpPr/>
                        <wps:spPr>
                          <a:xfrm>
                            <a:off x="1059686" y="564102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CEF523" w14:textId="50F1889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238519" name="Rectangle: Rounded Corners 2101238519">
                          <a:extLst>
                            <a:ext uri="{FF2B5EF4-FFF2-40B4-BE49-F238E27FC236}">
                              <a16:creationId xmlns:a16="http://schemas.microsoft.com/office/drawing/2014/main" id="{B7604780-23ED-3110-F2E7-07F43F4AFB0F}"/>
                            </a:ext>
                          </a:extLst>
                        </wps:cNvPr>
                        <wps:cNvSpPr/>
                        <wps:spPr>
                          <a:xfrm>
                            <a:off x="2866663" y="561096"/>
                            <a:ext cx="791210" cy="3733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9F23E6" w14:textId="74761067" w:rsidR="00374AE8" w:rsidRPr="00D67D16" w:rsidRDefault="00375084" w:rsidP="00374AE8">
                              <w:pPr>
                                <w:jc w:val="center"/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</w:pPr>
                              <w:r w:rsidRPr="00D67D16">
                                <w:rPr>
                                  <w:color w:val="000000" w:themeColor="dark1"/>
                                  <w:sz w:val="16"/>
                                  <w:szCs w:val="16"/>
                                </w:rPr>
                                <w:t>MEC Mapper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881659" name="Rectangle: Rounded Corners 261881659">
                          <a:extLst>
                            <a:ext uri="{FF2B5EF4-FFF2-40B4-BE49-F238E27FC236}">
                              <a16:creationId xmlns:a16="http://schemas.microsoft.com/office/drawing/2014/main" id="{472F42B4-5464-E777-676B-8B3C5F9F40F8}"/>
                            </a:ext>
                          </a:extLst>
                        </wps:cNvPr>
                        <wps:cNvSpPr/>
                        <wps:spPr>
                          <a:xfrm>
                            <a:off x="3584985" y="-7776"/>
                            <a:ext cx="746760" cy="330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30DC6A" w14:textId="068044D8" w:rsidR="00374AE8" w:rsidRPr="00D67D16" w:rsidRDefault="00375084" w:rsidP="00374AE8">
                              <w:pPr>
                                <w:jc w:val="center"/>
                                <w:rPr>
                                  <w:color w:val="FFFFFF" w:themeColor="light1"/>
                                </w:rPr>
                              </w:pPr>
                              <w:r w:rsidRPr="00D67D16">
                                <w:rPr>
                                  <w:color w:val="FFFFFF" w:themeColor="light1"/>
                                </w:rPr>
                                <w:t>M3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981464" name="Rectangle: Rounded Corners 1034981464">
                          <a:extLst>
                            <a:ext uri="{FF2B5EF4-FFF2-40B4-BE49-F238E27FC236}">
                              <a16:creationId xmlns:a16="http://schemas.microsoft.com/office/drawing/2014/main" id="{03725521-35A9-6481-5A3D-BE92C66A6F3F}"/>
                            </a:ext>
                          </a:extLst>
                        </wps:cNvPr>
                        <wps:cNvSpPr/>
                        <wps:spPr>
                          <a:xfrm>
                            <a:off x="180847" y="564102"/>
                            <a:ext cx="878840" cy="238760"/>
                          </a:xfrm>
                          <a:prstGeom prst="round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566CE75B" w14:textId="77777777" w:rsidR="00374AE8" w:rsidRPr="00D67D16" w:rsidRDefault="00374AE8" w:rsidP="00374AE8">
                              <w:pPr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  <w:r w:rsidRPr="00D67D16"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  <w:t>Connection Point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4B64B" id="Group 13" o:spid="_x0000_s1026" style="position:absolute;left:0;text-align:left;margin-left:120.2pt;margin-top:4.75pt;width:405.45pt;height:108.25pt;z-index:251659264;mso-position-horizontal-relative:page;mso-width-relative:margin;mso-height-relative:margin" coordorigin="1808,-77" coordsize="50597,12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">
                <v:roundrect id="Rectangle: Rounded Corners 410844950" o:spid="_x0000_s1027" style="position:absolute;left:26741;top:2093;width:25664;height:108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" fillcolor="white [3201]" strokecolor="#4f81bd [3204]" strokeweight="2pt">
                  <v:textbox>
                    <w:txbxContent>
                      <w:p w14:paraId="01C59BD4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28681709" o:spid="_x0000_s1028" style="position:absolute;left:6456;top:1927;width:16198;height:108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" fillcolor="white [3201]" strokecolor="#4f81bd [3204]" strokeweight="2pt">
                  <v:textbox>
                    <w:txbxContent>
                      <w:p w14:paraId="14F7BA15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dark1"/>
                          </w:rPr>
                        </w:pPr>
                        <w:r w:rsidRPr="00D67D16">
                          <w:rPr>
                            <w:color w:val="000000" w:themeColor="dark1"/>
                          </w:rPr>
                          <w:t> </w:t>
                        </w:r>
                      </w:p>
                    </w:txbxContent>
                  </v:textbox>
                </v:roundrect>
                <v:roundrect id="Rectangle: Rounded Corners 105557065" o:spid="_x0000_s1029" style="position:absolute;left:10596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7EAA7598" w14:textId="18F6074E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835932740" o:spid="_x0000_s1030" style="position:absolute;left:10596;top:5641;width:7912;height:37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5CCEF523" w14:textId="50F1889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ION</w:t>
                        </w:r>
                      </w:p>
                    </w:txbxContent>
                  </v:textbox>
                </v:roundrect>
                <v:roundrect id="Rectangle: Rounded Corners 2101238519" o:spid="_x0000_s1031" style="position:absolute;left:28666;top:5610;width:7912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14:paraId="0A9F23E6" w14:textId="74761067" w:rsidR="00374AE8" w:rsidRPr="00D67D16" w:rsidRDefault="00375084" w:rsidP="00374AE8">
                        <w:pPr>
                          <w:jc w:val="center"/>
                          <w:rPr>
                            <w:color w:val="000000" w:themeColor="dark1"/>
                            <w:sz w:val="16"/>
                            <w:szCs w:val="16"/>
                          </w:rPr>
                        </w:pPr>
                        <w:r w:rsidRPr="00D67D16">
                          <w:rPr>
                            <w:color w:val="000000" w:themeColor="dark1"/>
                            <w:sz w:val="16"/>
                            <w:szCs w:val="16"/>
                          </w:rPr>
                          <w:t>MEC Mapper</w:t>
                        </w:r>
                      </w:p>
                    </w:txbxContent>
                  </v:textbox>
                </v:roundrect>
                <v:roundrect id="Rectangle: Rounded Corners 261881659" o:spid="_x0000_s1032" style="position:absolute;left:35849;top:-77;width:7468;height:33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" fillcolor="#4f81bd [3204]" strokecolor="white [3201]" strokeweight="3pt">
                  <v:shadow on="t" color="black" opacity="24903f" origin=",.5" offset="0,.55556mm"/>
                  <v:textbox>
                    <w:txbxContent>
                      <w:p w14:paraId="1630DC6A" w14:textId="068044D8" w:rsidR="00374AE8" w:rsidRPr="00D67D16" w:rsidRDefault="00375084" w:rsidP="00374AE8">
                        <w:pPr>
                          <w:jc w:val="center"/>
                          <w:rPr>
                            <w:color w:val="FFFFFF" w:themeColor="light1"/>
                          </w:rPr>
                        </w:pPr>
                        <w:r w:rsidRPr="00D67D16">
                          <w:rPr>
                            <w:color w:val="FFFFFF" w:themeColor="light1"/>
                          </w:rPr>
                          <w:t>M3</w:t>
                        </w:r>
                      </w:p>
                    </w:txbxContent>
                  </v:textbox>
                </v:roundrect>
                <v:roundrect id="Rectangle: Rounded Corners 1034981464" o:spid="_x0000_s1033" style="position:absolute;left:1808;top:5641;width:8788;height:238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" filled="f" stroked="f">
                  <v:textbox>
                    <w:txbxContent>
                      <w:p w14:paraId="566CE75B" w14:textId="77777777" w:rsidR="00374AE8" w:rsidRPr="00D67D16" w:rsidRDefault="00374AE8" w:rsidP="00374AE8">
                        <w:pPr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  <w:r w:rsidRPr="00D67D16">
                          <w:rPr>
                            <w:color w:val="000000" w:themeColor="text1"/>
                            <w:sz w:val="12"/>
                            <w:szCs w:val="12"/>
                          </w:rPr>
                          <w:t>Connection Point</w:t>
                        </w:r>
                      </w:p>
                    </w:txbxContent>
                  </v:textbox>
                </v:roundrect>
                <w10:wrap anchorx="page"/>
              </v:group>
            </w:pict>
          </mc:Fallback>
        </mc:AlternateContent>
      </w:r>
    </w:p>
    <w:p w14:paraId="00ABA223" w14:textId="7788A7C0" w:rsidR="004C1B44" w:rsidRPr="00D67D16" w:rsidRDefault="004C1B44" w:rsidP="00151491">
      <w:pPr>
        <w:pStyle w:val="BodyText"/>
        <w:ind w:left="0"/>
        <w:jc w:val="center"/>
      </w:pPr>
    </w:p>
    <w:p w14:paraId="5377D6C1" w14:textId="66E64AB2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4536B9" wp14:editId="27F30252">
                <wp:simplePos x="0" y="0"/>
                <wp:positionH relativeFrom="column">
                  <wp:posOffset>4988688</wp:posOffset>
                </wp:positionH>
                <wp:positionV relativeFrom="paragraph">
                  <wp:posOffset>143558</wp:posOffset>
                </wp:positionV>
                <wp:extent cx="805152" cy="395047"/>
                <wp:effectExtent l="0" t="0" r="0" b="0"/>
                <wp:wrapNone/>
                <wp:docPr id="156271812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52" cy="395047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ACCF2" w14:textId="20358F96" w:rsidR="00375084" w:rsidRPr="00D67D16" w:rsidRDefault="00375084" w:rsidP="00375084">
                            <w:pPr>
                              <w:jc w:val="center"/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</w:pPr>
                            <w:r w:rsidRPr="00D67D16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MMS</w:t>
                            </w:r>
                            <w:r w:rsidR="00B74D57" w:rsidRPr="00D67D16">
                              <w:rPr>
                                <w:color w:val="000000" w:themeColor="dark1"/>
                                <w:sz w:val="16"/>
                                <w:szCs w:val="16"/>
                              </w:rPr>
                              <w:t>130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4536B9" id="Rectangle: Rounded Corners 1" o:spid="_x0000_s1034" style="position:absolute;left:0;text-align:left;margin-left:392.8pt;margin-top:11.3pt;width:63.4pt;height:3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" fillcolor="#a7bfde [1620]" strokecolor="#4579b8 [3044]">
                <v:fill color2="#e4ecf5 [500]" rotate="t" angle="180" colors="0 #a3c4ff;22938f #bfd5ff;1 #e5eeff" focus="100%" type="gradient"/>
                <v:shadow on="t" color="black" opacity="24903f" origin=",.5" offset="0,.55556mm"/>
                <v:textbox>
                  <w:txbxContent>
                    <w:p w14:paraId="7CFACCF2" w14:textId="20358F96" w:rsidR="00375084" w:rsidRPr="00D67D16" w:rsidRDefault="00375084" w:rsidP="00375084">
                      <w:pPr>
                        <w:jc w:val="center"/>
                        <w:rPr>
                          <w:color w:val="000000" w:themeColor="dark1"/>
                          <w:sz w:val="16"/>
                          <w:szCs w:val="16"/>
                        </w:rPr>
                      </w:pPr>
                      <w:r w:rsidRPr="00D67D16">
                        <w:rPr>
                          <w:color w:val="000000" w:themeColor="dark1"/>
                          <w:sz w:val="16"/>
                          <w:szCs w:val="16"/>
                        </w:rPr>
                        <w:t>MMS</w:t>
                      </w:r>
                      <w:r w:rsidR="00B74D57" w:rsidRPr="00D67D16">
                        <w:rPr>
                          <w:color w:val="000000" w:themeColor="dark1"/>
                          <w:sz w:val="16"/>
                          <w:szCs w:val="16"/>
                        </w:rPr>
                        <w:t>130</w:t>
                      </w:r>
                    </w:p>
                  </w:txbxContent>
                </v:textbox>
              </v:roundrect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A34C5A" wp14:editId="0786758D">
                <wp:simplePos x="0" y="0"/>
                <wp:positionH relativeFrom="column">
                  <wp:posOffset>-202557</wp:posOffset>
                </wp:positionH>
                <wp:positionV relativeFrom="paragraph">
                  <wp:posOffset>145549</wp:posOffset>
                </wp:positionV>
                <wp:extent cx="1098628" cy="436317"/>
                <wp:effectExtent l="0" t="0" r="0" b="0"/>
                <wp:wrapNone/>
                <wp:docPr id="19851897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628" cy="43631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27732" w14:textId="2C0BA91E" w:rsidR="00375084" w:rsidRPr="00D67D16" w:rsidRDefault="00375084" w:rsidP="00375084">
                            <w:pPr>
                              <w:jc w:val="center"/>
                              <w:rPr>
                                <w:color w:val="FFFFFF" w:themeColor="light1"/>
                              </w:rPr>
                            </w:pPr>
                            <w:r w:rsidRPr="00D67D16">
                              <w:rPr>
                                <w:color w:val="FFFFFF" w:themeColor="light1"/>
                              </w:rPr>
                              <w:t>BlueWay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A34C5A" id="_x0000_s1035" style="position:absolute;left:0;text-align:left;margin-left:-15.95pt;margin-top:11.45pt;width:86.5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" fillcolor="#4f81bd [3204]" strokecolor="#0a121c [484]" strokeweight="2pt">
                <v:textbox>
                  <w:txbxContent>
                    <w:p w14:paraId="46827732" w14:textId="2C0BA91E" w:rsidR="00375084" w:rsidRPr="00D67D16" w:rsidRDefault="00375084" w:rsidP="00375084">
                      <w:pPr>
                        <w:jc w:val="center"/>
                        <w:rPr>
                          <w:color w:val="FFFFFF" w:themeColor="light1"/>
                        </w:rPr>
                      </w:pPr>
                      <w:proofErr w:type="spellStart"/>
                      <w:r w:rsidRPr="00D67D16">
                        <w:rPr>
                          <w:color w:val="FFFFFF" w:themeColor="light1"/>
                        </w:rPr>
                        <w:t>BlueWay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776933D" w14:textId="611DCFFA" w:rsidR="000D545A" w:rsidRPr="00D67D16" w:rsidRDefault="00375084" w:rsidP="004C1B44">
      <w:pPr>
        <w:pStyle w:val="BodyText"/>
      </w:pP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08B27" wp14:editId="2E6429E8">
                <wp:simplePos x="0" y="0"/>
                <wp:positionH relativeFrom="column">
                  <wp:posOffset>4376123</wp:posOffset>
                </wp:positionH>
                <wp:positionV relativeFrom="paragraph">
                  <wp:posOffset>126904</wp:posOffset>
                </wp:positionV>
                <wp:extent cx="609672" cy="0"/>
                <wp:effectExtent l="0" t="76200" r="19050" b="95250"/>
                <wp:wrapNone/>
                <wp:docPr id="168427359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7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8587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44.6pt;margin-top:10pt;width:48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BD919D" wp14:editId="7BFE0389">
                <wp:simplePos x="0" y="0"/>
                <wp:positionH relativeFrom="column">
                  <wp:posOffset>2537303</wp:posOffset>
                </wp:positionH>
                <wp:positionV relativeFrom="paragraph">
                  <wp:posOffset>126904</wp:posOffset>
                </wp:positionV>
                <wp:extent cx="1033667" cy="0"/>
                <wp:effectExtent l="0" t="76200" r="14605" b="95250"/>
                <wp:wrapNone/>
                <wp:docPr id="8385643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36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A31F0" id="Straight Arrow Connector 15" o:spid="_x0000_s1026" type="#_x0000_t32" style="position:absolute;margin-left:199.8pt;margin-top:10pt;width:81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" strokecolor="#4579b8 [3044]">
                <v:stroke endarrow="block"/>
              </v:shape>
            </w:pict>
          </mc:Fallback>
        </mc:AlternateContent>
      </w:r>
      <w:r w:rsidRPr="00D67D1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F8D021" wp14:editId="1F67B577">
                <wp:simplePos x="0" y="0"/>
                <wp:positionH relativeFrom="column">
                  <wp:posOffset>898887</wp:posOffset>
                </wp:positionH>
                <wp:positionV relativeFrom="paragraph">
                  <wp:posOffset>125939</wp:posOffset>
                </wp:positionV>
                <wp:extent cx="833266" cy="0"/>
                <wp:effectExtent l="0" t="76200" r="24130" b="95250"/>
                <wp:wrapNone/>
                <wp:docPr id="4222319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26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D2F16" id="Straight Arrow Connector 14" o:spid="_x0000_s1026" type="#_x0000_t32" style="position:absolute;margin-left:70.8pt;margin-top:9.9pt;width:65.6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5AFB6A65" w14:textId="11AD5B9E" w:rsidR="000D545A" w:rsidRPr="00D67D16" w:rsidRDefault="000D545A" w:rsidP="00DD77B0">
      <w:pPr>
        <w:pStyle w:val="BodyText"/>
        <w:ind w:left="0"/>
      </w:pPr>
    </w:p>
    <w:p w14:paraId="271EE519" w14:textId="7134C931" w:rsidR="00375084" w:rsidRPr="00D67D16" w:rsidRDefault="00375084" w:rsidP="00375084"/>
    <w:p w14:paraId="6DA614B4" w14:textId="6914AD42" w:rsidR="00375084" w:rsidRPr="00D67D16" w:rsidRDefault="00375084" w:rsidP="00375084">
      <w:pPr>
        <w:jc w:val="center"/>
      </w:pPr>
    </w:p>
    <w:p w14:paraId="7A2D795B" w14:textId="23A43045" w:rsidR="004C1B44" w:rsidRPr="00D67D16" w:rsidRDefault="004C1B44" w:rsidP="000D545A">
      <w:pPr>
        <w:pStyle w:val="Heading1"/>
      </w:pPr>
      <w:bookmarkStart w:id="6" w:name="_Toc270369338"/>
      <w:r w:rsidRPr="00D67D16">
        <w:lastRenderedPageBreak/>
        <w:t xml:space="preserve"> </w:t>
      </w:r>
      <w:bookmarkStart w:id="7" w:name="_Toc190865287"/>
      <w:bookmarkEnd w:id="6"/>
      <w:r w:rsidR="003871BB" w:rsidRPr="00D67D16">
        <w:t>SPECIFICATION TECHNIQUE</w:t>
      </w:r>
      <w:bookmarkEnd w:id="7"/>
    </w:p>
    <w:p w14:paraId="1FECE223" w14:textId="77777777" w:rsidR="00471D83" w:rsidRPr="00D67D16" w:rsidRDefault="00471D83" w:rsidP="000B3DDE">
      <w:pPr>
        <w:pStyle w:val="BodyText"/>
        <w:ind w:left="0"/>
      </w:pPr>
    </w:p>
    <w:p w14:paraId="31D8EE91" w14:textId="60526062" w:rsidR="00C64E88" w:rsidRPr="00D67D16" w:rsidRDefault="00C64E88" w:rsidP="00C64E88">
      <w:pPr>
        <w:pStyle w:val="Heading2"/>
      </w:pPr>
      <w:bookmarkStart w:id="8" w:name="_Toc190865288"/>
      <w:r w:rsidRPr="00D67D16">
        <w:t>Déclencheur</w:t>
      </w:r>
      <w:bookmarkEnd w:id="8"/>
    </w:p>
    <w:p w14:paraId="48DF15B4" w14:textId="5FB61EA0" w:rsidR="00C64E88" w:rsidRPr="00D67D16" w:rsidRDefault="00C64E88" w:rsidP="00C64E88">
      <w:pPr>
        <w:pStyle w:val="BodyText"/>
        <w:ind w:left="0"/>
      </w:pPr>
      <w:r w:rsidRPr="00D67D16">
        <w:t>À chaque changement de statut de lot</w:t>
      </w:r>
      <w:r w:rsidR="002D65C2" w:rsidRPr="00D67D16">
        <w:t xml:space="preserve"> dans VIF</w:t>
      </w:r>
      <w:r w:rsidRPr="00D67D16">
        <w:t xml:space="preserve">, un fichier contenant les champs requis par M3 est envoyé en </w:t>
      </w:r>
      <w:r w:rsidRPr="00D67D16">
        <w:rPr>
          <w:u w:val="single"/>
        </w:rPr>
        <w:t>temps réel</w:t>
      </w:r>
      <w:r w:rsidRPr="00D67D16">
        <w:t>.</w:t>
      </w:r>
      <w:r w:rsidRPr="00D67D16">
        <w:br/>
        <w:t>Lors du dépôt du fichier dans le répertoire défini, l’interface sera automatiquement déclenchée</w:t>
      </w:r>
      <w:r w:rsidR="007D2ECB" w:rsidRPr="00D67D16">
        <w:t xml:space="preserve"> dans ION</w:t>
      </w:r>
      <w:r w:rsidRPr="00D67D16">
        <w:t>.</w:t>
      </w:r>
    </w:p>
    <w:p w14:paraId="13EF1B7B" w14:textId="77777777" w:rsidR="00C64E88" w:rsidRPr="00D67D16" w:rsidRDefault="00C64E88" w:rsidP="00C64E88">
      <w:pPr>
        <w:pStyle w:val="BodyText"/>
        <w:ind w:left="0"/>
      </w:pPr>
    </w:p>
    <w:p w14:paraId="065CEEF4" w14:textId="77777777" w:rsidR="00C64E88" w:rsidRPr="00D67D16" w:rsidRDefault="00C64E88" w:rsidP="00C64E88">
      <w:pPr>
        <w:pStyle w:val="BodyText"/>
        <w:ind w:left="0"/>
      </w:pPr>
    </w:p>
    <w:p w14:paraId="29D6BC78" w14:textId="77777777" w:rsidR="00C64E88" w:rsidRPr="00D67D16" w:rsidRDefault="00C64E88" w:rsidP="00C64E88">
      <w:pPr>
        <w:pStyle w:val="BodyText"/>
        <w:ind w:left="0"/>
      </w:pPr>
    </w:p>
    <w:p w14:paraId="2A9C845A" w14:textId="77777777" w:rsidR="00471D83" w:rsidRPr="00D67D16" w:rsidRDefault="00471D83" w:rsidP="00471D83">
      <w:pPr>
        <w:pStyle w:val="Heading2"/>
      </w:pPr>
      <w:bookmarkStart w:id="9" w:name="_Toc190865289"/>
      <w:r w:rsidRPr="00D67D16">
        <w:t>Point de Connexion</w:t>
      </w:r>
      <w:bookmarkEnd w:id="9"/>
    </w:p>
    <w:p w14:paraId="518E376D" w14:textId="4892F5C0" w:rsidR="00471D83" w:rsidRPr="00D67D16" w:rsidRDefault="00471D83" w:rsidP="00471D83">
      <w:pPr>
        <w:rPr>
          <w:bCs/>
          <w:color w:val="000000" w:themeColor="text1"/>
        </w:rPr>
      </w:pPr>
      <w:r w:rsidRPr="00D67D16">
        <w:rPr>
          <w:bCs/>
        </w:rPr>
        <w:t>Point de connexion &lt;</w:t>
      </w:r>
      <w:r w:rsidRPr="00D67D16">
        <w:t xml:space="preserve"> </w:t>
      </w:r>
      <w:r w:rsidRPr="00D67D16">
        <w:rPr>
          <w:b/>
        </w:rPr>
        <w:t>CP_</w:t>
      </w:r>
      <w:r w:rsidR="00AC6ADB" w:rsidRPr="00D67D16">
        <w:rPr>
          <w:b/>
        </w:rPr>
        <w:t>001_</w:t>
      </w:r>
      <w:r w:rsidR="00F3105E" w:rsidRPr="00D67D16">
        <w:rPr>
          <w:b/>
        </w:rPr>
        <w:t>IN</w:t>
      </w:r>
      <w:r w:rsidRPr="00D67D16">
        <w:rPr>
          <w:b/>
        </w:rPr>
        <w:t xml:space="preserve">_XXX </w:t>
      </w:r>
      <w:r w:rsidRPr="00D67D16">
        <w:rPr>
          <w:bCs/>
        </w:rPr>
        <w:t xml:space="preserve">&gt; sera créé pour </w:t>
      </w:r>
      <w:r w:rsidR="002B6B65" w:rsidRPr="00D67D16">
        <w:rPr>
          <w:bCs/>
        </w:rPr>
        <w:t>récupérer</w:t>
      </w:r>
      <w:r w:rsidRPr="00D67D16">
        <w:rPr>
          <w:bCs/>
        </w:rPr>
        <w:t xml:space="preserve"> le fichier BOD en format xml </w:t>
      </w:r>
      <w:r w:rsidR="00F3105E" w:rsidRPr="00D67D16">
        <w:rPr>
          <w:bCs/>
        </w:rPr>
        <w:t>depuis</w:t>
      </w:r>
      <w:r w:rsidRPr="00D67D16">
        <w:rPr>
          <w:bCs/>
        </w:rPr>
        <w:t xml:space="preserve"> le répertoire : </w:t>
      </w:r>
      <w:r w:rsidR="00F3105E" w:rsidRPr="00D67D16">
        <w:rPr>
          <w:bCs/>
          <w:color w:val="FF0000"/>
        </w:rPr>
        <w:t>&lt;&lt; à définir &gt;&gt;</w:t>
      </w:r>
    </w:p>
    <w:p w14:paraId="57F13C6B" w14:textId="77777777" w:rsidR="00471D83" w:rsidRPr="00D67D16" w:rsidRDefault="00471D83" w:rsidP="00471D83">
      <w:pPr>
        <w:rPr>
          <w:bCs/>
        </w:rPr>
      </w:pPr>
    </w:p>
    <w:p w14:paraId="5CA7BD52" w14:textId="77777777" w:rsidR="00471D83" w:rsidRPr="00D67D16" w:rsidRDefault="00471D83" w:rsidP="00471D83">
      <w:pPr>
        <w:rPr>
          <w:bCs/>
        </w:rPr>
      </w:pPr>
    </w:p>
    <w:p w14:paraId="2A16D492" w14:textId="70ADD78B" w:rsidR="00471D83" w:rsidRPr="00D67D16" w:rsidRDefault="00471D83" w:rsidP="00471D83">
      <w:pPr>
        <w:rPr>
          <w:bCs/>
          <w:color w:val="FF0000"/>
        </w:rPr>
      </w:pPr>
      <w:r w:rsidRPr="00D67D16">
        <w:rPr>
          <w:bCs/>
          <w:color w:val="FF0000"/>
        </w:rPr>
        <w:t xml:space="preserve">A confirmer si c’est bien ce point de connexion </w:t>
      </w:r>
      <w:r w:rsidRPr="00D67D16">
        <w:rPr>
          <w:b/>
          <w:color w:val="FF0000"/>
        </w:rPr>
        <w:t>CP_00</w:t>
      </w:r>
      <w:r w:rsidR="00F3105E" w:rsidRPr="00D67D16">
        <w:rPr>
          <w:b/>
          <w:color w:val="FF0000"/>
        </w:rPr>
        <w:t>1</w:t>
      </w:r>
      <w:r w:rsidR="00AC6ADB" w:rsidRPr="00D67D16">
        <w:rPr>
          <w:b/>
          <w:color w:val="FF0000"/>
        </w:rPr>
        <w:t>_IN</w:t>
      </w:r>
      <w:r w:rsidRPr="00D67D16">
        <w:rPr>
          <w:b/>
          <w:color w:val="FF0000"/>
        </w:rPr>
        <w:t>_</w:t>
      </w:r>
      <w:r w:rsidR="00F3105E" w:rsidRPr="00D67D16">
        <w:rPr>
          <w:b/>
          <w:color w:val="FF0000"/>
        </w:rPr>
        <w:t>I</w:t>
      </w:r>
      <w:r w:rsidRPr="00D67D16">
        <w:rPr>
          <w:bCs/>
          <w:color w:val="FF0000"/>
        </w:rPr>
        <w:t xml:space="preserve"> qui sera utilisé :</w:t>
      </w:r>
    </w:p>
    <w:p w14:paraId="48E5C074" w14:textId="4A30A39E" w:rsidR="00471D83" w:rsidRPr="00D67D16" w:rsidRDefault="00F3105E" w:rsidP="00471D83">
      <w:pPr>
        <w:rPr>
          <w:b/>
          <w:sz w:val="24"/>
        </w:rPr>
      </w:pPr>
      <w:r w:rsidRPr="00D67D16">
        <w:rPr>
          <w:b/>
          <w:noProof/>
          <w:sz w:val="24"/>
        </w:rPr>
        <w:drawing>
          <wp:inline distT="0" distB="0" distL="0" distR="0" wp14:anchorId="4701ADE7" wp14:editId="69611643">
            <wp:extent cx="5243868" cy="2772137"/>
            <wp:effectExtent l="0" t="0" r="0" b="9525"/>
            <wp:docPr id="4819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07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419" cy="27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ECB2" w14:textId="77777777" w:rsidR="00471D83" w:rsidRPr="00D67D16" w:rsidRDefault="00471D83" w:rsidP="00471D83">
      <w:pPr>
        <w:rPr>
          <w:b/>
          <w:sz w:val="24"/>
        </w:rPr>
      </w:pPr>
    </w:p>
    <w:p w14:paraId="0AC9383E" w14:textId="77777777" w:rsidR="00471D83" w:rsidRPr="00D67D16" w:rsidRDefault="00471D83" w:rsidP="00471D83">
      <w:pPr>
        <w:rPr>
          <w:b/>
          <w:sz w:val="24"/>
        </w:rPr>
      </w:pPr>
    </w:p>
    <w:p w14:paraId="03835624" w14:textId="77777777" w:rsidR="00471D83" w:rsidRPr="00D67D16" w:rsidRDefault="00471D83" w:rsidP="00471D83">
      <w:pPr>
        <w:rPr>
          <w:b/>
          <w:sz w:val="24"/>
        </w:rPr>
      </w:pPr>
    </w:p>
    <w:p w14:paraId="404957A0" w14:textId="77777777" w:rsidR="00BA3068" w:rsidRPr="00D67D16" w:rsidRDefault="00BA3068" w:rsidP="00471D83">
      <w:pPr>
        <w:rPr>
          <w:b/>
          <w:sz w:val="24"/>
        </w:rPr>
      </w:pPr>
    </w:p>
    <w:p w14:paraId="6BD37CF8" w14:textId="77777777" w:rsidR="00BA3068" w:rsidRPr="00D67D16" w:rsidRDefault="00BA3068" w:rsidP="00471D83">
      <w:pPr>
        <w:rPr>
          <w:b/>
          <w:sz w:val="24"/>
        </w:rPr>
      </w:pPr>
    </w:p>
    <w:p w14:paraId="3ADB6B83" w14:textId="77777777" w:rsidR="00BA3068" w:rsidRPr="00D67D16" w:rsidRDefault="00BA3068" w:rsidP="00471D83">
      <w:pPr>
        <w:rPr>
          <w:b/>
          <w:sz w:val="24"/>
        </w:rPr>
      </w:pPr>
    </w:p>
    <w:p w14:paraId="6F210B09" w14:textId="77777777" w:rsidR="00BA3068" w:rsidRPr="00D67D16" w:rsidRDefault="00BA3068" w:rsidP="00471D83">
      <w:pPr>
        <w:rPr>
          <w:b/>
          <w:sz w:val="24"/>
        </w:rPr>
      </w:pPr>
    </w:p>
    <w:p w14:paraId="7768982E" w14:textId="77777777" w:rsidR="00BA3068" w:rsidRPr="00D67D16" w:rsidRDefault="00BA3068" w:rsidP="00471D83">
      <w:pPr>
        <w:rPr>
          <w:b/>
          <w:sz w:val="24"/>
        </w:rPr>
      </w:pPr>
    </w:p>
    <w:p w14:paraId="13B9E3AA" w14:textId="77777777" w:rsidR="00BA3068" w:rsidRPr="00D67D16" w:rsidRDefault="00BA3068" w:rsidP="00471D83">
      <w:pPr>
        <w:rPr>
          <w:b/>
          <w:sz w:val="24"/>
        </w:rPr>
      </w:pPr>
    </w:p>
    <w:p w14:paraId="698FE373" w14:textId="77777777" w:rsidR="00BA3068" w:rsidRPr="00D67D16" w:rsidRDefault="00BA3068" w:rsidP="00471D83">
      <w:pPr>
        <w:rPr>
          <w:b/>
          <w:sz w:val="24"/>
        </w:rPr>
      </w:pPr>
    </w:p>
    <w:p w14:paraId="1E660F85" w14:textId="77777777" w:rsidR="00BA3068" w:rsidRPr="00D67D16" w:rsidRDefault="00BA3068" w:rsidP="00471D83">
      <w:pPr>
        <w:rPr>
          <w:b/>
          <w:sz w:val="24"/>
        </w:rPr>
      </w:pPr>
    </w:p>
    <w:p w14:paraId="4845EDA1" w14:textId="77777777" w:rsidR="00BA3068" w:rsidRPr="00D67D16" w:rsidRDefault="00BA3068" w:rsidP="00471D83">
      <w:pPr>
        <w:rPr>
          <w:b/>
          <w:sz w:val="24"/>
        </w:rPr>
      </w:pPr>
    </w:p>
    <w:p w14:paraId="230F322D" w14:textId="77777777" w:rsidR="00BA3068" w:rsidRPr="00D67D16" w:rsidRDefault="00BA3068" w:rsidP="00471D83">
      <w:pPr>
        <w:rPr>
          <w:b/>
          <w:sz w:val="24"/>
        </w:rPr>
      </w:pPr>
    </w:p>
    <w:p w14:paraId="786CCA13" w14:textId="77777777" w:rsidR="00BA3068" w:rsidRPr="00D67D16" w:rsidRDefault="00BA3068" w:rsidP="00471D83">
      <w:pPr>
        <w:rPr>
          <w:b/>
          <w:sz w:val="24"/>
        </w:rPr>
      </w:pPr>
    </w:p>
    <w:p w14:paraId="19505B94" w14:textId="77777777" w:rsidR="00BA3068" w:rsidRPr="00D67D16" w:rsidRDefault="00BA3068" w:rsidP="00471D83">
      <w:pPr>
        <w:rPr>
          <w:b/>
          <w:sz w:val="24"/>
        </w:rPr>
      </w:pPr>
    </w:p>
    <w:p w14:paraId="608C6457" w14:textId="77777777" w:rsidR="00471D83" w:rsidRPr="00D67D16" w:rsidRDefault="00471D83" w:rsidP="00471D83">
      <w:pPr>
        <w:pStyle w:val="Heading2"/>
      </w:pPr>
      <w:bookmarkStart w:id="10" w:name="_Toc190865290"/>
      <w:r w:rsidRPr="00D67D16">
        <w:lastRenderedPageBreak/>
        <w:t>Flux de Document</w:t>
      </w:r>
      <w:bookmarkEnd w:id="10"/>
    </w:p>
    <w:p w14:paraId="04F23F77" w14:textId="019D7CD4" w:rsidR="00471D83" w:rsidRPr="00D67D16" w:rsidRDefault="00471D83" w:rsidP="00471D83">
      <w:pPr>
        <w:pStyle w:val="NormalWeb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 xml:space="preserve">Un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Document Flow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est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B547CF" w:rsidRPr="00D67D16">
        <w:rPr>
          <w:rFonts w:ascii="Arial" w:hAnsi="Arial" w:cs="Arial"/>
          <w:sz w:val="20"/>
          <w:szCs w:val="20"/>
          <w:lang w:val="fr-FR"/>
        </w:rPr>
        <w:t>mis en place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dans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ION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pour exécuter les actions suivantes :</w:t>
      </w:r>
    </w:p>
    <w:p w14:paraId="5C79743F" w14:textId="60A2AEDA" w:rsidR="00471D83" w:rsidRPr="00D67D16" w:rsidRDefault="00471D83" w:rsidP="00471D83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Recevoir le BOD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 w:rsidR="00D477AD" w:rsidRPr="00D67D16">
        <w:rPr>
          <w:rFonts w:ascii="Arial" w:hAnsi="Arial" w:cs="Arial"/>
          <w:b/>
          <w:bCs/>
          <w:sz w:val="20"/>
          <w:szCs w:val="20"/>
          <w:lang w:val="fr-FR"/>
        </w:rPr>
        <w:t xml:space="preserve">VIFSatutLotsCustom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depuis </w:t>
      </w:r>
      <w:r w:rsidR="00D477AD" w:rsidRPr="00D67D16">
        <w:rPr>
          <w:rFonts w:ascii="Arial" w:hAnsi="Arial" w:cs="Arial"/>
          <w:sz w:val="20"/>
          <w:szCs w:val="20"/>
          <w:lang w:val="fr-FR"/>
        </w:rPr>
        <w:t>le répertoire</w:t>
      </w:r>
    </w:p>
    <w:p w14:paraId="3A6D81AF" w14:textId="27901C56" w:rsidR="00471D83" w:rsidRPr="00D67D16" w:rsidRDefault="00D477AD" w:rsidP="00471D83">
      <w:pPr>
        <w:pStyle w:val="NormalWeb"/>
        <w:numPr>
          <w:ilvl w:val="0"/>
          <w:numId w:val="54"/>
        </w:numPr>
        <w:spacing w:line="360" w:lineRule="auto"/>
        <w:rPr>
          <w:rFonts w:ascii="Arial" w:hAnsi="Arial" w:cs="Arial"/>
          <w:sz w:val="20"/>
          <w:szCs w:val="20"/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Envoyer</w:t>
      </w:r>
      <w:r w:rsidR="00471D83" w:rsidRPr="00D67D16">
        <w:rPr>
          <w:rFonts w:ascii="Arial" w:hAnsi="Arial" w:cs="Arial"/>
          <w:sz w:val="20"/>
          <w:szCs w:val="20"/>
          <w:lang w:val="fr-FR"/>
        </w:rPr>
        <w:t xml:space="preserve"> le BOD 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dans M3 pour effectuer l’intégration dans </w:t>
      </w:r>
      <w:r w:rsidRPr="00D67D16">
        <w:rPr>
          <w:rFonts w:ascii="Arial" w:hAnsi="Arial" w:cs="Arial"/>
          <w:b/>
          <w:bCs/>
          <w:sz w:val="20"/>
          <w:szCs w:val="20"/>
          <w:lang w:val="fr-FR"/>
        </w:rPr>
        <w:t>MMS</w:t>
      </w:r>
      <w:r w:rsidR="00B74D57" w:rsidRPr="00D67D16">
        <w:rPr>
          <w:rFonts w:ascii="Arial" w:hAnsi="Arial" w:cs="Arial"/>
          <w:b/>
          <w:bCs/>
          <w:sz w:val="20"/>
          <w:szCs w:val="20"/>
          <w:lang w:val="fr-FR"/>
        </w:rPr>
        <w:t>130</w:t>
      </w:r>
    </w:p>
    <w:p w14:paraId="1324549A" w14:textId="41E2BF51" w:rsidR="00D477AD" w:rsidRPr="00D67D16" w:rsidRDefault="00D477AD" w:rsidP="00D477AD">
      <w:pPr>
        <w:pStyle w:val="NormalWeb"/>
        <w:numPr>
          <w:ilvl w:val="0"/>
          <w:numId w:val="54"/>
        </w:numPr>
        <w:spacing w:line="360" w:lineRule="auto"/>
        <w:rPr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Récupérer l</w:t>
      </w:r>
      <w:r w:rsidR="002D65C2" w:rsidRPr="00D67D16">
        <w:rPr>
          <w:rFonts w:ascii="Arial" w:hAnsi="Arial" w:cs="Arial"/>
          <w:sz w:val="20"/>
          <w:szCs w:val="20"/>
          <w:lang w:val="fr-FR"/>
        </w:rPr>
        <w:t>’</w:t>
      </w:r>
      <w:r w:rsidRPr="00D67D16">
        <w:rPr>
          <w:rFonts w:ascii="Arial" w:hAnsi="Arial" w:cs="Arial"/>
          <w:sz w:val="20"/>
          <w:szCs w:val="20"/>
          <w:lang w:val="fr-FR"/>
        </w:rPr>
        <w:t>Acknowledge BOD</w:t>
      </w:r>
      <w:r w:rsidR="002D65C2" w:rsidRPr="00D67D16">
        <w:rPr>
          <w:rFonts w:ascii="Arial" w:hAnsi="Arial" w:cs="Arial"/>
          <w:sz w:val="20"/>
          <w:szCs w:val="20"/>
          <w:lang w:val="fr-FR"/>
        </w:rPr>
        <w:t xml:space="preserve"> </w:t>
      </w:r>
      <w:r w:rsidR="002D65C2" w:rsidRPr="00D67D16">
        <w:rPr>
          <w:rFonts w:ascii="Arial" w:hAnsi="Arial" w:cs="Arial"/>
          <w:b/>
          <w:bCs/>
          <w:sz w:val="20"/>
          <w:szCs w:val="20"/>
          <w:lang w:val="fr-FR"/>
        </w:rPr>
        <w:t>‘Acknowldge.VIFSatutLotsCustom’</w:t>
      </w:r>
      <w:r w:rsidRPr="00D67D16">
        <w:rPr>
          <w:rFonts w:ascii="Arial" w:hAnsi="Arial" w:cs="Arial"/>
          <w:sz w:val="20"/>
          <w:szCs w:val="20"/>
          <w:lang w:val="fr-FR"/>
        </w:rPr>
        <w:t xml:space="preserve"> depuis M3 et gérer les erreurs</w:t>
      </w:r>
    </w:p>
    <w:p w14:paraId="4BC881BA" w14:textId="3E499EB5" w:rsidR="00E20C97" w:rsidRPr="00D67D16" w:rsidRDefault="002D65C2" w:rsidP="000B3DDE">
      <w:pPr>
        <w:pStyle w:val="NormalWeb"/>
        <w:numPr>
          <w:ilvl w:val="0"/>
          <w:numId w:val="54"/>
        </w:numPr>
        <w:spacing w:line="360" w:lineRule="auto"/>
        <w:rPr>
          <w:lang w:val="fr-FR"/>
        </w:rPr>
      </w:pPr>
      <w:r w:rsidRPr="00D67D16">
        <w:rPr>
          <w:rFonts w:ascii="Arial" w:hAnsi="Arial" w:cs="Arial"/>
          <w:sz w:val="20"/>
          <w:szCs w:val="20"/>
          <w:lang w:val="fr-FR"/>
        </w:rPr>
        <w:t>Déposer l’Acknowledge BOD dans le répertoire définit</w:t>
      </w:r>
    </w:p>
    <w:p w14:paraId="1C08F98F" w14:textId="77777777" w:rsidR="000B3DDE" w:rsidRPr="00D67D16" w:rsidRDefault="000B3DDE" w:rsidP="000B3DDE">
      <w:pPr>
        <w:pStyle w:val="NormalWeb"/>
        <w:spacing w:line="360" w:lineRule="auto"/>
        <w:ind w:left="720"/>
        <w:rPr>
          <w:lang w:val="fr-FR"/>
        </w:rPr>
      </w:pPr>
    </w:p>
    <w:p w14:paraId="3ADC7540" w14:textId="62CF7501" w:rsidR="00471D83" w:rsidRPr="00D67D16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</w:pPr>
      <w:r w:rsidRPr="00D67D16">
        <w:rPr>
          <w:u w:val="single"/>
        </w:rPr>
        <w:t>Nom du document flow</w:t>
      </w:r>
      <w:r w:rsidRPr="00D67D16">
        <w:t xml:space="preserve"> : </w:t>
      </w:r>
      <w:r w:rsidR="00D477AD" w:rsidRPr="00D67D16">
        <w:rPr>
          <w:b/>
          <w:bCs/>
        </w:rPr>
        <w:t>DF_001_IN_I</w:t>
      </w:r>
      <w:r w:rsidR="00E67863" w:rsidRPr="00D67D16">
        <w:rPr>
          <w:b/>
          <w:bCs/>
        </w:rPr>
        <w:t>_VIF</w:t>
      </w:r>
    </w:p>
    <w:p w14:paraId="368AF889" w14:textId="77777777" w:rsidR="00471D83" w:rsidRPr="00D67D16" w:rsidRDefault="00471D83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both"/>
        <w:rPr>
          <w:u w:val="single"/>
        </w:rPr>
      </w:pPr>
      <w:r w:rsidRPr="00D67D16">
        <w:rPr>
          <w:u w:val="single"/>
        </w:rPr>
        <w:t>Logique du document flow</w:t>
      </w:r>
      <w:r w:rsidRPr="00D67D16">
        <w:t> :</w:t>
      </w:r>
    </w:p>
    <w:p w14:paraId="0C6D62E9" w14:textId="75F6AE79" w:rsidR="00471D83" w:rsidRPr="00D67D16" w:rsidRDefault="00AC6ADB" w:rsidP="00471D83">
      <w:pPr>
        <w:pStyle w:val="BodyText"/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  <w:ind w:left="0"/>
        <w:jc w:val="center"/>
      </w:pPr>
      <w:r w:rsidRPr="00D67D16">
        <w:rPr>
          <w:noProof/>
        </w:rPr>
        <w:drawing>
          <wp:inline distT="0" distB="0" distL="0" distR="0" wp14:anchorId="1390565D" wp14:editId="38FF42E3">
            <wp:extent cx="6073254" cy="1481809"/>
            <wp:effectExtent l="0" t="0" r="3810" b="4445"/>
            <wp:docPr id="121669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2634" cy="14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30E1" w14:textId="5590D1C6" w:rsidR="00D477AD" w:rsidRPr="00D67D16" w:rsidRDefault="00D477AD" w:rsidP="00D477AD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(Read) récupère le document depuis le répertoire défini.</w:t>
      </w:r>
    </w:p>
    <w:p w14:paraId="5B782E87" w14:textId="2EC640FA" w:rsidR="00471D83" w:rsidRPr="00D67D16" w:rsidRDefault="00471D83" w:rsidP="00471D83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Le composant Application (M3) </w:t>
      </w:r>
      <w:r w:rsidR="00D477AD" w:rsidRPr="00D67D16">
        <w:t xml:space="preserve">consomme </w:t>
      </w:r>
      <w:r w:rsidRPr="00D67D16">
        <w:t xml:space="preserve">le document </w:t>
      </w:r>
      <w:r w:rsidR="00D477AD" w:rsidRPr="00D67D16">
        <w:rPr>
          <w:b/>
          <w:bCs/>
        </w:rPr>
        <w:t>Process</w:t>
      </w:r>
      <w:r w:rsidRPr="00D67D16">
        <w:rPr>
          <w:b/>
          <w:bCs/>
        </w:rPr>
        <w:t>.</w:t>
      </w:r>
      <w:r w:rsidR="00D477AD" w:rsidRPr="00D67D16">
        <w:rPr>
          <w:b/>
          <w:bCs/>
        </w:rPr>
        <w:t>VIFSatutLotsCustom.</w:t>
      </w:r>
    </w:p>
    <w:p w14:paraId="2C9DDF7D" w14:textId="233991B5" w:rsidR="00471D83" w:rsidRPr="00D67D16" w:rsidRDefault="002B6B65" w:rsidP="00471D83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 xml:space="preserve">Après le traitement du document </w:t>
      </w:r>
      <w:r w:rsidRPr="00D67D16">
        <w:rPr>
          <w:b/>
          <w:bCs/>
        </w:rPr>
        <w:t xml:space="preserve">Process.VIFSatutLotsCustom, </w:t>
      </w:r>
      <w:r w:rsidRPr="00D67D16">
        <w:t>l</w:t>
      </w:r>
      <w:r w:rsidR="00D477AD" w:rsidRPr="00D67D16">
        <w:t xml:space="preserve">e document </w:t>
      </w:r>
      <w:r w:rsidR="00D477AD" w:rsidRPr="00D67D16">
        <w:rPr>
          <w:b/>
          <w:bCs/>
        </w:rPr>
        <w:t>Acknowlege.</w:t>
      </w:r>
      <w:r w:rsidR="00D477AD" w:rsidRPr="00D67D16">
        <w:rPr>
          <w:rFonts w:cs="Arial"/>
          <w:b/>
          <w:bCs/>
        </w:rPr>
        <w:t>VIFSatutLotsCustom</w:t>
      </w:r>
      <w:r w:rsidR="00D477AD" w:rsidRPr="00D67D16">
        <w:t xml:space="preserve"> </w:t>
      </w:r>
      <w:r w:rsidRPr="00D67D16">
        <w:t xml:space="preserve">sera récupérer en sortie depuis </w:t>
      </w:r>
      <w:r w:rsidR="00D477AD" w:rsidRPr="00D67D16">
        <w:t>M3.</w:t>
      </w:r>
    </w:p>
    <w:p w14:paraId="783846B5" w14:textId="2AF753A3" w:rsidR="004672A7" w:rsidRPr="00D67D16" w:rsidRDefault="004672A7" w:rsidP="00471D83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de mappage supprime les balises XML dont l</w:t>
      </w:r>
      <w:r w:rsidR="00E67863" w:rsidRPr="00D67D16">
        <w:t>es</w:t>
      </w:r>
      <w:r w:rsidRPr="00D67D16">
        <w:t xml:space="preserve"> valeur</w:t>
      </w:r>
      <w:r w:rsidR="00E67863" w:rsidRPr="00D67D16">
        <w:t>s</w:t>
      </w:r>
      <w:r w:rsidRPr="00D67D16">
        <w:t xml:space="preserve"> </w:t>
      </w:r>
      <w:r w:rsidR="00E67863" w:rsidRPr="00D67D16">
        <w:t>sont</w:t>
      </w:r>
      <w:r w:rsidRPr="00D67D16">
        <w:t xml:space="preserve"> </w:t>
      </w:r>
      <w:r w:rsidR="00E67863" w:rsidRPr="00D67D16">
        <w:t>nulles (vides)</w:t>
      </w:r>
      <w:r w:rsidRPr="00D67D16">
        <w:t>.</w:t>
      </w:r>
    </w:p>
    <w:p w14:paraId="6504047F" w14:textId="05EF0591" w:rsidR="004672A7" w:rsidRPr="00D67D16" w:rsidRDefault="004672A7" w:rsidP="00471D83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Script génère le nom du fichier en "Accepted" ou "Rejected" en fonction de la valeur de la balise `&lt;ErrorCount&gt;` dans le document `Acknowledge.VIFStatutLotsCustom`.</w:t>
      </w:r>
    </w:p>
    <w:p w14:paraId="3F938E36" w14:textId="03B8D65B" w:rsidR="00471D83" w:rsidRPr="00D67D16" w:rsidRDefault="00471D83" w:rsidP="00471D83">
      <w:pPr>
        <w:pStyle w:val="BodyText"/>
        <w:numPr>
          <w:ilvl w:val="0"/>
          <w:numId w:val="44"/>
        </w:numPr>
        <w:tabs>
          <w:tab w:val="left" w:pos="5812"/>
          <w:tab w:val="left" w:pos="5954"/>
          <w:tab w:val="left" w:pos="6237"/>
          <w:tab w:val="left" w:pos="7655"/>
          <w:tab w:val="left" w:pos="7938"/>
        </w:tabs>
        <w:spacing w:line="360" w:lineRule="auto"/>
      </w:pPr>
      <w:r w:rsidRPr="00D67D16">
        <w:t>Le composant File Activity (Write) envoie le document vers le répertoire défini.</w:t>
      </w:r>
    </w:p>
    <w:p w14:paraId="5702E9C6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25CF39AE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D67D16">
        <w:rPr>
          <w:rFonts w:ascii="Arial" w:hAnsi="Arial"/>
          <w:b/>
          <w:bCs/>
          <w:sz w:val="20"/>
          <w:szCs w:val="20"/>
          <w:lang w:val="fr-FR" w:eastAsia="es-ES"/>
        </w:rPr>
        <w:t xml:space="preserve">Structure du répertoire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795451CC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9E49F81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Répertoire</w:t>
            </w:r>
          </w:p>
        </w:tc>
        <w:tc>
          <w:tcPr>
            <w:tcW w:w="4872" w:type="dxa"/>
            <w:shd w:val="clear" w:color="auto" w:fill="00B0F0"/>
          </w:tcPr>
          <w:p w14:paraId="72C7E2CA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7F91EDFB" w14:textId="77777777" w:rsidTr="0054206E">
        <w:trPr>
          <w:trHeight w:val="268"/>
        </w:trPr>
        <w:tc>
          <w:tcPr>
            <w:tcW w:w="5059" w:type="dxa"/>
          </w:tcPr>
          <w:p w14:paraId="32D2E709" w14:textId="2F8359C8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  <w:shd w:val="clear" w:color="auto" w:fill="FFFFFF"/>
              </w:rPr>
              <w:t xml:space="preserve">&lt;&lt; </w:t>
            </w:r>
            <w:r w:rsidR="002D3AF5" w:rsidRPr="00D67D16">
              <w:rPr>
                <w:rFonts w:cs="Arial"/>
                <w:shd w:val="clear" w:color="auto" w:fill="FFFFFF"/>
              </w:rPr>
              <w:t>à</w:t>
            </w:r>
            <w:r w:rsidRPr="00D67D16">
              <w:rPr>
                <w:rFonts w:cs="Arial"/>
                <w:shd w:val="clear" w:color="auto" w:fill="FFFFFF"/>
              </w:rPr>
              <w:t xml:space="preserve"> définir &gt;&gt;</w:t>
            </w:r>
          </w:p>
        </w:tc>
        <w:tc>
          <w:tcPr>
            <w:tcW w:w="4872" w:type="dxa"/>
          </w:tcPr>
          <w:p w14:paraId="5FF61BB6" w14:textId="6E5BDF8E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Récupération</w:t>
            </w:r>
            <w:r w:rsidR="00471D83" w:rsidRPr="00D67D16">
              <w:rPr>
                <w:rFonts w:cs="Arial"/>
              </w:rPr>
              <w:t xml:space="preserve"> d</w:t>
            </w:r>
            <w:r w:rsidRPr="00D67D16">
              <w:rPr>
                <w:rFonts w:cs="Arial"/>
              </w:rPr>
              <w:t>u</w:t>
            </w:r>
            <w:r w:rsidR="00471D83" w:rsidRPr="00D67D16">
              <w:rPr>
                <w:rFonts w:cs="Arial"/>
              </w:rPr>
              <w:t xml:space="preserve"> fichier BOD en format .xml</w:t>
            </w:r>
          </w:p>
        </w:tc>
      </w:tr>
    </w:tbl>
    <w:p w14:paraId="1C63A05C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Segoe UI" w:hAnsi="Segoe UI" w:cs="Segoe UI"/>
          <w:b/>
          <w:bCs/>
          <w:color w:val="292A2E"/>
          <w:lang w:val="fr-FR"/>
        </w:rPr>
      </w:pPr>
    </w:p>
    <w:p w14:paraId="350BABBC" w14:textId="77777777" w:rsidR="00471D83" w:rsidRPr="00D67D16" w:rsidRDefault="00471D83" w:rsidP="00471D83">
      <w:pPr>
        <w:pStyle w:val="NormalWeb"/>
        <w:shd w:val="clear" w:color="auto" w:fill="FFFFFF"/>
        <w:spacing w:before="0" w:beforeAutospacing="0" w:after="0" w:afterAutospacing="0" w:line="360" w:lineRule="auto"/>
        <w:ind w:left="360"/>
        <w:rPr>
          <w:rFonts w:ascii="Arial" w:hAnsi="Arial"/>
          <w:b/>
          <w:bCs/>
          <w:sz w:val="20"/>
          <w:szCs w:val="20"/>
          <w:lang w:val="fr-FR" w:eastAsia="es-ES"/>
        </w:rPr>
      </w:pPr>
      <w:r w:rsidRPr="00D67D16">
        <w:rPr>
          <w:rFonts w:ascii="Arial" w:hAnsi="Arial"/>
          <w:b/>
          <w:bCs/>
          <w:sz w:val="20"/>
          <w:szCs w:val="20"/>
          <w:lang w:val="fr-FR" w:eastAsia="es-ES"/>
        </w:rPr>
        <w:t xml:space="preserve">Fréquence : </w:t>
      </w:r>
    </w:p>
    <w:tbl>
      <w:tblPr>
        <w:tblStyle w:val="TableGrid"/>
        <w:tblW w:w="9931" w:type="dxa"/>
        <w:tblInd w:w="279" w:type="dxa"/>
        <w:tblLook w:val="04A0" w:firstRow="1" w:lastRow="0" w:firstColumn="1" w:lastColumn="0" w:noHBand="0" w:noVBand="1"/>
      </w:tblPr>
      <w:tblGrid>
        <w:gridCol w:w="5059"/>
        <w:gridCol w:w="4872"/>
      </w:tblGrid>
      <w:tr w:rsidR="00471D83" w:rsidRPr="00D67D16" w14:paraId="1893043E" w14:textId="77777777" w:rsidTr="0054206E">
        <w:trPr>
          <w:trHeight w:val="231"/>
        </w:trPr>
        <w:tc>
          <w:tcPr>
            <w:tcW w:w="5059" w:type="dxa"/>
            <w:shd w:val="clear" w:color="auto" w:fill="00B0F0"/>
          </w:tcPr>
          <w:p w14:paraId="1BC81B9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Fréquence</w:t>
            </w:r>
          </w:p>
        </w:tc>
        <w:tc>
          <w:tcPr>
            <w:tcW w:w="4872" w:type="dxa"/>
            <w:shd w:val="clear" w:color="auto" w:fill="00B0F0"/>
          </w:tcPr>
          <w:p w14:paraId="66D871CF" w14:textId="77777777" w:rsidR="00471D83" w:rsidRPr="00D67D16" w:rsidRDefault="00471D83" w:rsidP="0054206E">
            <w:pPr>
              <w:spacing w:line="360" w:lineRule="auto"/>
              <w:rPr>
                <w:rFonts w:cs="Arial"/>
                <w:b/>
                <w:bCs/>
                <w:color w:val="FFFFFF" w:themeColor="background1"/>
              </w:rPr>
            </w:pPr>
            <w:r w:rsidRPr="00D67D16">
              <w:rPr>
                <w:rFonts w:cs="Arial"/>
                <w:b/>
                <w:bCs/>
                <w:color w:val="FFFFFF" w:themeColor="background1"/>
              </w:rPr>
              <w:t>Description</w:t>
            </w:r>
          </w:p>
        </w:tc>
      </w:tr>
      <w:tr w:rsidR="00471D83" w:rsidRPr="00D67D16" w14:paraId="46FAD94A" w14:textId="77777777" w:rsidTr="0054206E">
        <w:trPr>
          <w:trHeight w:val="268"/>
        </w:trPr>
        <w:tc>
          <w:tcPr>
            <w:tcW w:w="5059" w:type="dxa"/>
          </w:tcPr>
          <w:p w14:paraId="5B168388" w14:textId="427AA530" w:rsidR="00471D83" w:rsidRPr="00D67D16" w:rsidRDefault="00D477AD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  <w:shd w:val="clear" w:color="auto" w:fill="FFFFFF"/>
              </w:rPr>
              <w:t xml:space="preserve">&lt;&lt; </w:t>
            </w:r>
            <w:r w:rsidR="002D3AF5" w:rsidRPr="00D67D16">
              <w:rPr>
                <w:rFonts w:cs="Arial"/>
                <w:shd w:val="clear" w:color="auto" w:fill="FFFFFF"/>
              </w:rPr>
              <w:t>à</w:t>
            </w:r>
            <w:r w:rsidRPr="00D67D16">
              <w:rPr>
                <w:rFonts w:cs="Arial"/>
                <w:shd w:val="clear" w:color="auto" w:fill="FFFFFF"/>
              </w:rPr>
              <w:t xml:space="preserve"> définir &gt;&gt;</w:t>
            </w:r>
          </w:p>
        </w:tc>
        <w:tc>
          <w:tcPr>
            <w:tcW w:w="4872" w:type="dxa"/>
          </w:tcPr>
          <w:p w14:paraId="09C0DD6A" w14:textId="77777777" w:rsidR="00471D83" w:rsidRPr="00D67D16" w:rsidRDefault="00471D83" w:rsidP="0054206E">
            <w:pPr>
              <w:spacing w:line="360" w:lineRule="auto"/>
              <w:rPr>
                <w:rFonts w:cs="Arial"/>
              </w:rPr>
            </w:pPr>
            <w:r w:rsidRPr="00D67D16">
              <w:rPr>
                <w:rFonts w:cs="Arial"/>
              </w:rPr>
              <w:t>Fichiers / jours</w:t>
            </w:r>
          </w:p>
        </w:tc>
      </w:tr>
    </w:tbl>
    <w:p w14:paraId="56DE151F" w14:textId="068FCE73" w:rsidR="00DB3202" w:rsidRPr="00D67D16" w:rsidRDefault="00246D35" w:rsidP="00E811BB">
      <w:r w:rsidRPr="00D67D16">
        <w:br w:type="page"/>
      </w:r>
    </w:p>
    <w:p w14:paraId="3438C3E4" w14:textId="6B17015D" w:rsidR="00412A24" w:rsidRPr="00D67D16" w:rsidRDefault="003871BB" w:rsidP="00412A24">
      <w:pPr>
        <w:pStyle w:val="Heading2"/>
      </w:pPr>
      <w:bookmarkStart w:id="11" w:name="_Toc190865291"/>
      <w:r w:rsidRPr="00D67D16">
        <w:lastRenderedPageBreak/>
        <w:t>MEC Mapping : Custom BOD</w:t>
      </w:r>
      <w:bookmarkEnd w:id="11"/>
    </w:p>
    <w:p w14:paraId="52760049" w14:textId="772D45BF" w:rsidR="00984826" w:rsidRPr="00D67D16" w:rsidRDefault="00984826" w:rsidP="005E0F69">
      <w:pPr>
        <w:pStyle w:val="BodyText"/>
        <w:ind w:left="0"/>
      </w:pPr>
      <w:r w:rsidRPr="00D67D16">
        <w:t xml:space="preserve">Un package MEC </w:t>
      </w:r>
      <w:r w:rsidR="00D74277" w:rsidRPr="00D67D16">
        <w:t>est</w:t>
      </w:r>
      <w:r w:rsidRPr="00D67D16">
        <w:t xml:space="preserve"> développé pour mapper les champs spécifiques attendus par M3 et</w:t>
      </w:r>
      <w:r w:rsidR="00E67863" w:rsidRPr="00D67D16">
        <w:t xml:space="preserve"> pour</w:t>
      </w:r>
      <w:r w:rsidRPr="00D67D16">
        <w:t xml:space="preserve"> effectuer les appels d'API.</w:t>
      </w:r>
    </w:p>
    <w:p w14:paraId="20F70D13" w14:textId="77777777" w:rsidR="00E67863" w:rsidRPr="00D67D16" w:rsidRDefault="00E67863" w:rsidP="005E0F69">
      <w:pPr>
        <w:pStyle w:val="BodyText"/>
        <w:ind w:left="0"/>
      </w:pPr>
    </w:p>
    <w:p w14:paraId="25E0CBDE" w14:textId="571BB328" w:rsidR="009C4E6F" w:rsidRPr="00C834C1" w:rsidRDefault="009C4E6F" w:rsidP="005E0F69">
      <w:pPr>
        <w:pStyle w:val="BodyText"/>
        <w:ind w:left="0"/>
        <w:rPr>
          <w:lang w:val="en-GB"/>
        </w:rPr>
      </w:pPr>
      <w:r w:rsidRPr="00C834C1">
        <w:rPr>
          <w:lang w:val="en-GB"/>
        </w:rPr>
        <w:t xml:space="preserve">L’Agreement est nommé comme: </w:t>
      </w:r>
      <w:r w:rsidRPr="00C834C1">
        <w:rPr>
          <w:b/>
          <w:bCs/>
          <w:lang w:val="en-GB"/>
        </w:rPr>
        <w:t>M3_VIFSatutLotsCustom_Process_In</w:t>
      </w:r>
    </w:p>
    <w:p w14:paraId="0E651797" w14:textId="7A4C95AC" w:rsidR="002E6522" w:rsidRPr="00C834C1" w:rsidRDefault="002E6522" w:rsidP="005E0F69">
      <w:pPr>
        <w:pStyle w:val="BodyText"/>
        <w:ind w:left="0"/>
        <w:rPr>
          <w:lang w:val="en-GB"/>
        </w:rPr>
      </w:pPr>
      <w:r w:rsidRPr="00C834C1">
        <w:rPr>
          <w:lang w:val="en-GB"/>
        </w:rPr>
        <w:t xml:space="preserve">Le </w:t>
      </w:r>
      <w:r w:rsidR="00604AA7" w:rsidRPr="00C834C1">
        <w:rPr>
          <w:lang w:val="en-GB"/>
        </w:rPr>
        <w:t xml:space="preserve">MEC Mapper </w:t>
      </w:r>
      <w:r w:rsidRPr="00C834C1">
        <w:rPr>
          <w:lang w:val="en-GB"/>
        </w:rPr>
        <w:t xml:space="preserve">customisé est nommé </w:t>
      </w:r>
      <w:r w:rsidR="00C834C1" w:rsidRPr="00C834C1">
        <w:rPr>
          <w:lang w:val="en-GB"/>
        </w:rPr>
        <w:t>comme</w:t>
      </w:r>
      <w:r w:rsidR="00C834C1">
        <w:rPr>
          <w:lang w:val="en-GB"/>
        </w:rPr>
        <w:t>:</w:t>
      </w:r>
      <w:r w:rsidRPr="00C834C1">
        <w:rPr>
          <w:lang w:val="en-GB"/>
        </w:rPr>
        <w:t xml:space="preserve"> </w:t>
      </w:r>
      <w:r w:rsidRPr="00C834C1">
        <w:rPr>
          <w:b/>
          <w:bCs/>
          <w:lang w:val="en-GB"/>
        </w:rPr>
        <w:t>CSTM3BOD_</w:t>
      </w:r>
      <w:r w:rsidR="00E373B2" w:rsidRPr="00C834C1">
        <w:rPr>
          <w:b/>
          <w:bCs/>
          <w:lang w:val="en-GB"/>
        </w:rPr>
        <w:t>VIFSatutLotsCustom</w:t>
      </w:r>
      <w:r w:rsidRPr="00C834C1">
        <w:rPr>
          <w:b/>
          <w:bCs/>
          <w:lang w:val="en-GB"/>
        </w:rPr>
        <w:t>_</w:t>
      </w:r>
      <w:r w:rsidR="00BB13CA" w:rsidRPr="00C834C1">
        <w:rPr>
          <w:b/>
          <w:bCs/>
          <w:lang w:val="en-GB"/>
        </w:rPr>
        <w:t>Process</w:t>
      </w:r>
      <w:r w:rsidRPr="00C834C1">
        <w:rPr>
          <w:b/>
          <w:bCs/>
          <w:lang w:val="en-GB"/>
        </w:rPr>
        <w:t>_</w:t>
      </w:r>
      <w:r w:rsidR="00BB13CA" w:rsidRPr="00C834C1">
        <w:rPr>
          <w:b/>
          <w:bCs/>
          <w:lang w:val="en-GB"/>
        </w:rPr>
        <w:t>In</w:t>
      </w:r>
      <w:r w:rsidRPr="00C834C1">
        <w:rPr>
          <w:b/>
          <w:bCs/>
          <w:lang w:val="en-GB"/>
        </w:rPr>
        <w:t>_1_0_0</w:t>
      </w:r>
    </w:p>
    <w:p w14:paraId="36D6669F" w14:textId="77777777" w:rsidR="00D2262C" w:rsidRPr="00C834C1" w:rsidRDefault="00D2262C" w:rsidP="005E0F69">
      <w:pPr>
        <w:pStyle w:val="BodyText"/>
        <w:ind w:left="0"/>
        <w:rPr>
          <w:u w:val="single"/>
          <w:lang w:val="en-GB"/>
        </w:rPr>
      </w:pPr>
    </w:p>
    <w:p w14:paraId="675B3CB9" w14:textId="13C99143" w:rsidR="00A046A9" w:rsidRPr="00D67D16" w:rsidRDefault="005A3731" w:rsidP="005E0F69">
      <w:pPr>
        <w:pStyle w:val="BodyText"/>
        <w:ind w:left="0"/>
        <w:rPr>
          <w:u w:val="single"/>
        </w:rPr>
      </w:pPr>
      <w:r w:rsidRPr="00D67D16">
        <w:rPr>
          <w:u w:val="single"/>
        </w:rPr>
        <w:t>Logique</w:t>
      </w:r>
      <w:r w:rsidR="00A046A9" w:rsidRPr="00D67D16">
        <w:rPr>
          <w:u w:val="single"/>
        </w:rPr>
        <w:t xml:space="preserve"> du BOD :</w:t>
      </w:r>
    </w:p>
    <w:p w14:paraId="17D481EB" w14:textId="154EEC8D" w:rsidR="00DB3202" w:rsidRPr="00D67D16" w:rsidRDefault="0026786D" w:rsidP="00A046A9">
      <w:pPr>
        <w:pStyle w:val="BodyText"/>
        <w:numPr>
          <w:ilvl w:val="0"/>
          <w:numId w:val="35"/>
        </w:numPr>
      </w:pPr>
      <w:r w:rsidRPr="00D67D16">
        <w:t>Le statut</w:t>
      </w:r>
      <w:r w:rsidR="000B3DDE" w:rsidRPr="00D67D16">
        <w:t xml:space="preserve"> (</w:t>
      </w:r>
      <w:r w:rsidR="000B3DDE" w:rsidRPr="00D67D16">
        <w:rPr>
          <w:b/>
          <w:bCs/>
        </w:rPr>
        <w:t>STAS</w:t>
      </w:r>
      <w:r w:rsidR="000B3DDE" w:rsidRPr="00D67D16">
        <w:t>)</w:t>
      </w:r>
      <w:r w:rsidR="00DB3202" w:rsidRPr="00D67D16">
        <w:t xml:space="preserve"> ser</w:t>
      </w:r>
      <w:r w:rsidRPr="00D67D16">
        <w:t>a mis à jour</w:t>
      </w:r>
      <w:r w:rsidR="00DB3202" w:rsidRPr="00D67D16">
        <w:t xml:space="preserve"> </w:t>
      </w:r>
      <w:r w:rsidRPr="00D67D16">
        <w:t xml:space="preserve">dans la </w:t>
      </w:r>
      <w:r w:rsidR="00C834C1" w:rsidRPr="00D67D16">
        <w:t>table :</w:t>
      </w:r>
    </w:p>
    <w:p w14:paraId="5B4CBA21" w14:textId="77777777" w:rsidR="00D2262C" w:rsidRPr="00D67D16" w:rsidRDefault="00D2262C" w:rsidP="00DB3202">
      <w:pPr>
        <w:pStyle w:val="BodyText"/>
        <w:numPr>
          <w:ilvl w:val="0"/>
          <w:numId w:val="51"/>
        </w:numPr>
      </w:pPr>
      <w:r w:rsidRPr="00D67D16">
        <w:t>MITLOC</w:t>
      </w:r>
    </w:p>
    <w:p w14:paraId="389651BF" w14:textId="77777777" w:rsidR="00D2262C" w:rsidRPr="00D67D16" w:rsidRDefault="00D2262C" w:rsidP="00D2262C">
      <w:pPr>
        <w:pStyle w:val="BodyText"/>
        <w:ind w:left="720"/>
      </w:pPr>
    </w:p>
    <w:p w14:paraId="27B76B03" w14:textId="08D9C1D4" w:rsidR="00277968" w:rsidRPr="00D67D16" w:rsidRDefault="00277968" w:rsidP="00277968">
      <w:pPr>
        <w:pStyle w:val="BodyText"/>
        <w:numPr>
          <w:ilvl w:val="0"/>
          <w:numId w:val="35"/>
        </w:numPr>
      </w:pPr>
      <w:r w:rsidRPr="00D67D16">
        <w:t>Les API</w:t>
      </w:r>
      <w:r w:rsidR="000B3DDE" w:rsidRPr="00D67D16">
        <w:t>(</w:t>
      </w:r>
      <w:r w:rsidR="00604AA7" w:rsidRPr="00D67D16">
        <w:t>s</w:t>
      </w:r>
      <w:r w:rsidR="000B3DDE" w:rsidRPr="00D67D16">
        <w:t>)</w:t>
      </w:r>
      <w:r w:rsidRPr="00D67D16">
        <w:t xml:space="preserve"> </w:t>
      </w:r>
      <w:r w:rsidR="00604AA7" w:rsidRPr="00D67D16">
        <w:t xml:space="preserve">(ci-dessous) </w:t>
      </w:r>
      <w:r w:rsidR="005A3731" w:rsidRPr="00D67D16">
        <w:t>seront</w:t>
      </w:r>
      <w:r w:rsidRPr="00D67D16">
        <w:t xml:space="preserve"> exécuté</w:t>
      </w:r>
      <w:r w:rsidR="00D43BCA" w:rsidRPr="00D67D16">
        <w:t>e</w:t>
      </w:r>
      <w:r w:rsidRPr="00D67D16">
        <w:t xml:space="preserve">s afin de </w:t>
      </w:r>
      <w:r w:rsidR="0026786D" w:rsidRPr="00D67D16">
        <w:t>mettre à jour</w:t>
      </w:r>
      <w:r w:rsidRPr="00D67D16">
        <w:t xml:space="preserve"> toutes les informations nécessaires pour </w:t>
      </w:r>
      <w:r w:rsidR="0026786D" w:rsidRPr="00D67D16">
        <w:t xml:space="preserve">gérer </w:t>
      </w:r>
      <w:r w:rsidR="00C834C1" w:rsidRPr="00D67D16">
        <w:t>l’intégration :</w:t>
      </w:r>
    </w:p>
    <w:p w14:paraId="1A3BCF5C" w14:textId="671897DF" w:rsidR="00D2262C" w:rsidRPr="00D67D16" w:rsidRDefault="00D2262C" w:rsidP="00604AA7">
      <w:pPr>
        <w:pStyle w:val="BodyText"/>
        <w:numPr>
          <w:ilvl w:val="0"/>
          <w:numId w:val="57"/>
        </w:numPr>
      </w:pPr>
      <w:r w:rsidRPr="00D67D16">
        <w:t>MMS130MI_RclLotSts</w:t>
      </w:r>
    </w:p>
    <w:p w14:paraId="1BCFA8D7" w14:textId="2FE29F91" w:rsidR="00865571" w:rsidRPr="00D67D16" w:rsidRDefault="00865571" w:rsidP="00604AA7">
      <w:pPr>
        <w:pStyle w:val="BodyText"/>
        <w:numPr>
          <w:ilvl w:val="0"/>
          <w:numId w:val="57"/>
        </w:numPr>
      </w:pPr>
      <w:r w:rsidRPr="00D67D16">
        <w:t>CRS881MI_GetTranslData</w:t>
      </w:r>
    </w:p>
    <w:p w14:paraId="7E714EA2" w14:textId="77777777" w:rsidR="00D2262C" w:rsidRPr="00D67D16" w:rsidRDefault="00D2262C" w:rsidP="00D2262C">
      <w:pPr>
        <w:pStyle w:val="BodyText"/>
      </w:pPr>
    </w:p>
    <w:p w14:paraId="2225C3A7" w14:textId="14215FDF" w:rsidR="00007E9E" w:rsidRPr="00D67D16" w:rsidRDefault="002E6522" w:rsidP="00D63245">
      <w:pPr>
        <w:pStyle w:val="BodyText"/>
        <w:numPr>
          <w:ilvl w:val="0"/>
          <w:numId w:val="35"/>
        </w:numPr>
      </w:pPr>
      <w:r w:rsidRPr="00D67D16">
        <w:t xml:space="preserve">Les valeurs </w:t>
      </w:r>
      <w:r w:rsidR="005A3731" w:rsidRPr="00D67D16">
        <w:t>seront</w:t>
      </w:r>
      <w:r w:rsidRPr="00D67D16">
        <w:t xml:space="preserve"> formattés dans le format attendu </w:t>
      </w:r>
      <w:r w:rsidR="00D2262C" w:rsidRPr="00D67D16">
        <w:t>par M3</w:t>
      </w:r>
      <w:r w:rsidRPr="00D67D16">
        <w:t>.</w:t>
      </w:r>
    </w:p>
    <w:p w14:paraId="65AE1D90" w14:textId="77777777" w:rsidR="00310494" w:rsidRPr="00D67D16" w:rsidRDefault="00310494" w:rsidP="00310494">
      <w:pPr>
        <w:pStyle w:val="BodyText"/>
      </w:pPr>
    </w:p>
    <w:p w14:paraId="3CBDB9AB" w14:textId="1169765B" w:rsidR="002D3AF5" w:rsidRPr="00D67D16" w:rsidRDefault="00310494" w:rsidP="00310494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1E04479A" wp14:editId="6F755722">
            <wp:extent cx="6417945" cy="3948430"/>
            <wp:effectExtent l="0" t="0" r="1905" b="0"/>
            <wp:docPr id="1612099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9903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6B21" w14:textId="77777777" w:rsidR="002D3AF5" w:rsidRPr="00D67D16" w:rsidRDefault="002D3AF5" w:rsidP="00B9215E">
      <w:pPr>
        <w:pStyle w:val="BodyText"/>
        <w:ind w:left="720"/>
      </w:pPr>
    </w:p>
    <w:p w14:paraId="09836F4E" w14:textId="77777777" w:rsidR="002D3AF5" w:rsidRPr="00D67D16" w:rsidRDefault="002D3AF5" w:rsidP="00B9215E">
      <w:pPr>
        <w:pStyle w:val="BodyText"/>
        <w:ind w:left="720"/>
      </w:pPr>
    </w:p>
    <w:p w14:paraId="3FB1D55F" w14:textId="77777777" w:rsidR="002D3AF5" w:rsidRPr="00D67D16" w:rsidRDefault="002D3AF5" w:rsidP="00B9215E">
      <w:pPr>
        <w:pStyle w:val="BodyText"/>
        <w:ind w:left="720"/>
      </w:pPr>
    </w:p>
    <w:p w14:paraId="190F1376" w14:textId="77777777" w:rsidR="00D2262C" w:rsidRPr="00D67D16" w:rsidRDefault="00D2262C" w:rsidP="00310494">
      <w:pPr>
        <w:pStyle w:val="BodyText"/>
        <w:ind w:left="0"/>
      </w:pPr>
    </w:p>
    <w:p w14:paraId="7D54BEDB" w14:textId="47E24B27" w:rsidR="00412A24" w:rsidRPr="00D67D16" w:rsidRDefault="00A22898" w:rsidP="00A22898">
      <w:pPr>
        <w:pStyle w:val="Heading2"/>
      </w:pPr>
      <w:bookmarkStart w:id="12" w:name="_Toc190865292"/>
      <w:r w:rsidRPr="00D67D16">
        <w:lastRenderedPageBreak/>
        <w:t xml:space="preserve">Détails des </w:t>
      </w:r>
      <w:r w:rsidR="00412A24" w:rsidRPr="00D67D16">
        <w:t>API</w:t>
      </w:r>
      <w:r w:rsidRPr="00D67D16">
        <w:t>s</w:t>
      </w:r>
      <w:bookmarkEnd w:id="12"/>
      <w:r w:rsidR="00412A24" w:rsidRPr="00D67D16">
        <w:t xml:space="preserve"> </w:t>
      </w:r>
    </w:p>
    <w:p w14:paraId="5835B186" w14:textId="77777777" w:rsidR="001111D1" w:rsidRPr="00D67D16" w:rsidRDefault="001111D1" w:rsidP="001111D1">
      <w:pPr>
        <w:pStyle w:val="BodyText"/>
      </w:pPr>
    </w:p>
    <w:p w14:paraId="136FE966" w14:textId="082E805D" w:rsidR="008E1013" w:rsidRPr="00D67D16" w:rsidRDefault="00D2262C" w:rsidP="008E1013">
      <w:pPr>
        <w:pStyle w:val="BodyText"/>
        <w:numPr>
          <w:ilvl w:val="0"/>
          <w:numId w:val="39"/>
        </w:numPr>
        <w:rPr>
          <w:b/>
          <w:sz w:val="24"/>
        </w:rPr>
      </w:pPr>
      <w:r w:rsidRPr="00D67D16">
        <w:rPr>
          <w:b/>
          <w:sz w:val="24"/>
        </w:rPr>
        <w:t>MMS130MI</w:t>
      </w:r>
      <w:r w:rsidR="00D56DCC" w:rsidRPr="00D67D16">
        <w:rPr>
          <w:b/>
          <w:sz w:val="24"/>
        </w:rPr>
        <w:t xml:space="preserve"> – </w:t>
      </w:r>
      <w:r w:rsidRPr="00D67D16">
        <w:rPr>
          <w:b/>
          <w:sz w:val="24"/>
        </w:rPr>
        <w:t>RclLotSts</w:t>
      </w:r>
    </w:p>
    <w:p w14:paraId="7F118CEA" w14:textId="737C4D48" w:rsidR="00D56DCC" w:rsidRPr="00D67D16" w:rsidRDefault="00D56DCC" w:rsidP="00D56DCC">
      <w:pPr>
        <w:pStyle w:val="BodyText"/>
        <w:ind w:left="0"/>
      </w:pPr>
      <w:r w:rsidRPr="00D67D16">
        <w:t xml:space="preserve">Cette API sera utilisée pour </w:t>
      </w:r>
      <w:r w:rsidR="00D2262C" w:rsidRPr="00D67D16">
        <w:t>mettre à jour le</w:t>
      </w:r>
      <w:r w:rsidR="00D70C69" w:rsidRPr="00D67D16">
        <w:t>s</w:t>
      </w:r>
      <w:r w:rsidR="00D2262C" w:rsidRPr="00D67D16">
        <w:t xml:space="preserve"> statut</w:t>
      </w:r>
      <w:r w:rsidR="00D70C69" w:rsidRPr="00D67D16">
        <w:t>s</w:t>
      </w:r>
      <w:r w:rsidR="00D2262C" w:rsidRPr="00D67D16">
        <w:t xml:space="preserve"> des </w:t>
      </w:r>
      <w:r w:rsidR="00D70C69" w:rsidRPr="00D67D16">
        <w:t>lots</w:t>
      </w:r>
      <w:r w:rsidRPr="00D67D16">
        <w:t>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D56DCC" w:rsidRPr="00D67D16" w14:paraId="31FD9D1B" w14:textId="77777777" w:rsidTr="00B92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5CCC8689" w14:textId="77777777" w:rsidR="00D56DCC" w:rsidRPr="00D67D16" w:rsidRDefault="00D56DCC" w:rsidP="00D24ABE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2D522FE7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45048D9B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5AB9413C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1008710B" w14:textId="77777777" w:rsidR="00D56DCC" w:rsidRPr="00D67D16" w:rsidRDefault="00D56DCC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71D0718" w14:textId="1FF62454" w:rsidR="00D56DCC" w:rsidRPr="00D67D16" w:rsidRDefault="00D56DCC" w:rsidP="00D56DCC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2EE56918" w14:textId="08312239" w:rsidR="00D56DCC" w:rsidRPr="00D67D16" w:rsidRDefault="00B9215E" w:rsidP="00D24ABE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D56DCC" w:rsidRPr="00D67D16" w14:paraId="1843C797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980D10C" w14:textId="747216F0" w:rsidR="00D56DCC" w:rsidRPr="00D67D16" w:rsidRDefault="002D3AF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ITNO</w:t>
            </w:r>
          </w:p>
        </w:tc>
        <w:tc>
          <w:tcPr>
            <w:tcW w:w="1688" w:type="dxa"/>
          </w:tcPr>
          <w:p w14:paraId="0DE0BB10" w14:textId="24DA82D6" w:rsidR="00D56DCC" w:rsidRPr="00D67D16" w:rsidRDefault="002D3AF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Item number</w:t>
            </w:r>
          </w:p>
        </w:tc>
        <w:tc>
          <w:tcPr>
            <w:tcW w:w="730" w:type="dxa"/>
          </w:tcPr>
          <w:p w14:paraId="01751867" w14:textId="20944BEE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0435D4C1" w14:textId="6678DB60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15</w:t>
            </w:r>
          </w:p>
        </w:tc>
        <w:tc>
          <w:tcPr>
            <w:tcW w:w="1286" w:type="dxa"/>
          </w:tcPr>
          <w:p w14:paraId="202F9F79" w14:textId="77777777" w:rsidR="00D56DCC" w:rsidRPr="00D67D16" w:rsidRDefault="00D56DCC" w:rsidP="00D70C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BD54174" w14:textId="4788995F" w:rsidR="00D56DCC" w:rsidRPr="00D67D16" w:rsidRDefault="00D56DC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5E059C23" w14:textId="42B87477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D67D16">
              <w:rPr>
                <w:rFonts w:cs="Arial"/>
                <w:sz w:val="20"/>
                <w:szCs w:val="20"/>
              </w:rPr>
              <w:t>ITNO</w:t>
            </w:r>
          </w:p>
        </w:tc>
      </w:tr>
      <w:tr w:rsidR="00D56DCC" w:rsidRPr="00D67D16" w14:paraId="0BC54584" w14:textId="77777777" w:rsidTr="00B9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B4CB7FB" w14:textId="46F9EA19" w:rsidR="00D56DCC" w:rsidRPr="00D67D16" w:rsidRDefault="002D3AF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BANO</w:t>
            </w:r>
          </w:p>
        </w:tc>
        <w:tc>
          <w:tcPr>
            <w:tcW w:w="1688" w:type="dxa"/>
          </w:tcPr>
          <w:p w14:paraId="493B0701" w14:textId="47D02A94" w:rsidR="00D56DCC" w:rsidRPr="00D67D16" w:rsidRDefault="002D3AF5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Lot number</w:t>
            </w:r>
          </w:p>
        </w:tc>
        <w:tc>
          <w:tcPr>
            <w:tcW w:w="730" w:type="dxa"/>
          </w:tcPr>
          <w:p w14:paraId="78887DB6" w14:textId="77777777" w:rsidR="00D56DCC" w:rsidRPr="00D67D16" w:rsidRDefault="00D56DCC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74BB2D8" w14:textId="14E01352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86" w:type="dxa"/>
          </w:tcPr>
          <w:p w14:paraId="1E18C889" w14:textId="77777777" w:rsidR="00D56DCC" w:rsidRPr="00D67D16" w:rsidRDefault="00D56DCC" w:rsidP="00D70C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A23C076" w14:textId="3DC6FE1F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37D1EEDC" w14:textId="08500C46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  <w:highlight w:val="yellow"/>
              </w:rPr>
            </w:pPr>
            <w:r w:rsidRPr="00D67D16">
              <w:rPr>
                <w:rFonts w:cs="Arial"/>
                <w:sz w:val="20"/>
                <w:szCs w:val="20"/>
              </w:rPr>
              <w:t>BANO</w:t>
            </w:r>
          </w:p>
        </w:tc>
      </w:tr>
      <w:tr w:rsidR="00D56DCC" w:rsidRPr="00D67D16" w14:paraId="02EDF9CA" w14:textId="77777777" w:rsidTr="00B9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A089965" w14:textId="3A8F233A" w:rsidR="00D56DCC" w:rsidRPr="00D67D16" w:rsidRDefault="002D3AF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STAS</w:t>
            </w:r>
          </w:p>
        </w:tc>
        <w:tc>
          <w:tcPr>
            <w:tcW w:w="1688" w:type="dxa"/>
          </w:tcPr>
          <w:p w14:paraId="26F17343" w14:textId="11B0C1FF" w:rsidR="00D56DCC" w:rsidRPr="00D67D16" w:rsidRDefault="002D3AF5" w:rsidP="00A2289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Status – balance ID</w:t>
            </w:r>
          </w:p>
        </w:tc>
        <w:tc>
          <w:tcPr>
            <w:tcW w:w="730" w:type="dxa"/>
          </w:tcPr>
          <w:p w14:paraId="17DF9454" w14:textId="1A56553F" w:rsidR="00D56DCC" w:rsidRPr="00D67D16" w:rsidRDefault="00D56DCC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774A1CD3" w14:textId="331F73EE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7140C156" w14:textId="214010FF" w:rsidR="00D56DCC" w:rsidRPr="00D67D16" w:rsidRDefault="00B9215E" w:rsidP="00D70C6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9BC885A" w14:textId="692C562D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5C45F5A7" w14:textId="4F38D88E" w:rsidR="00D56DCC" w:rsidRPr="00D67D16" w:rsidRDefault="002D3AF5" w:rsidP="00A2289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STAS</w:t>
            </w:r>
          </w:p>
        </w:tc>
      </w:tr>
      <w:tr w:rsidR="00D56DCC" w:rsidRPr="00D67D16" w14:paraId="05C3EC71" w14:textId="77777777" w:rsidTr="00B9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E945FFE" w14:textId="58A9FC83" w:rsidR="00D56DCC" w:rsidRPr="00D67D16" w:rsidRDefault="002D3AF5" w:rsidP="00A22898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BREM</w:t>
            </w:r>
          </w:p>
        </w:tc>
        <w:tc>
          <w:tcPr>
            <w:tcW w:w="1688" w:type="dxa"/>
          </w:tcPr>
          <w:p w14:paraId="1D339A86" w14:textId="3803B922" w:rsidR="00D56DCC" w:rsidRPr="00D67D16" w:rsidRDefault="002D3AF5" w:rsidP="00A2289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Remark</w:t>
            </w:r>
          </w:p>
        </w:tc>
        <w:tc>
          <w:tcPr>
            <w:tcW w:w="730" w:type="dxa"/>
          </w:tcPr>
          <w:p w14:paraId="5FBBCBD6" w14:textId="66774B6D" w:rsidR="00D56DCC" w:rsidRPr="00D67D16" w:rsidRDefault="00D56DCC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4287C3AF" w14:textId="6F6ACD2C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2</w:t>
            </w:r>
            <w:r w:rsidR="00B9215E" w:rsidRPr="00D67D16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86" w:type="dxa"/>
          </w:tcPr>
          <w:p w14:paraId="6D6ADC79" w14:textId="617A0B52" w:rsidR="00D56DCC" w:rsidRPr="00D67D16" w:rsidRDefault="00B9215E" w:rsidP="00D70C6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0E8B69E7" w14:textId="3EB6D791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2382" w:type="dxa"/>
          </w:tcPr>
          <w:p w14:paraId="37990E3C" w14:textId="3EA98601" w:rsidR="00D56DCC" w:rsidRPr="00D67D16" w:rsidRDefault="002D3AF5" w:rsidP="00A2289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BREM</w:t>
            </w:r>
          </w:p>
        </w:tc>
      </w:tr>
    </w:tbl>
    <w:p w14:paraId="4259F10F" w14:textId="77777777" w:rsidR="00865571" w:rsidRPr="00D67D16" w:rsidRDefault="00865571">
      <w:pPr>
        <w:rPr>
          <w:rFonts w:cs="Arial"/>
          <w:b/>
          <w:sz w:val="24"/>
        </w:rPr>
      </w:pPr>
    </w:p>
    <w:p w14:paraId="1B3BE79B" w14:textId="77777777" w:rsidR="00865571" w:rsidRPr="00D67D16" w:rsidRDefault="00865571" w:rsidP="00865571">
      <w:pPr>
        <w:pStyle w:val="BodyText"/>
      </w:pPr>
    </w:p>
    <w:p w14:paraId="6430F45B" w14:textId="26EDE220" w:rsidR="00865571" w:rsidRPr="00D67D16" w:rsidRDefault="00865571" w:rsidP="00865571">
      <w:pPr>
        <w:pStyle w:val="BodyText"/>
        <w:ind w:left="720"/>
        <w:rPr>
          <w:b/>
          <w:sz w:val="24"/>
        </w:rPr>
      </w:pPr>
      <w:r w:rsidRPr="00D67D16">
        <w:rPr>
          <w:b/>
          <w:sz w:val="24"/>
        </w:rPr>
        <w:t>2. CRS881MI - GetTrans</w:t>
      </w:r>
      <w:r w:rsidR="00380609" w:rsidRPr="00D67D16">
        <w:rPr>
          <w:b/>
          <w:sz w:val="24"/>
        </w:rPr>
        <w:t>l</w:t>
      </w:r>
      <w:r w:rsidRPr="00D67D16">
        <w:rPr>
          <w:b/>
          <w:sz w:val="24"/>
        </w:rPr>
        <w:t>Data</w:t>
      </w:r>
    </w:p>
    <w:p w14:paraId="451B3919" w14:textId="261305D5" w:rsidR="00865571" w:rsidRPr="00D67D16" w:rsidRDefault="00865571" w:rsidP="00865571">
      <w:pPr>
        <w:pStyle w:val="BodyText"/>
        <w:ind w:left="0"/>
      </w:pPr>
      <w:r w:rsidRPr="00D67D16">
        <w:t xml:space="preserve">Cette API sera utilisée </w:t>
      </w:r>
      <w:r w:rsidR="00380609" w:rsidRPr="00D67D16">
        <w:t xml:space="preserve">pour </w:t>
      </w:r>
      <w:r w:rsidRPr="00D67D16">
        <w:t>gérer les transcodifications.</w:t>
      </w:r>
    </w:p>
    <w:tbl>
      <w:tblPr>
        <w:tblStyle w:val="PlainTable1"/>
        <w:tblW w:w="10097" w:type="dxa"/>
        <w:tblLook w:val="04A0" w:firstRow="1" w:lastRow="0" w:firstColumn="1" w:lastColumn="0" w:noHBand="0" w:noVBand="1"/>
      </w:tblPr>
      <w:tblGrid>
        <w:gridCol w:w="1114"/>
        <w:gridCol w:w="1688"/>
        <w:gridCol w:w="730"/>
        <w:gridCol w:w="1231"/>
        <w:gridCol w:w="1286"/>
        <w:gridCol w:w="1666"/>
        <w:gridCol w:w="2382"/>
      </w:tblGrid>
      <w:tr w:rsidR="00865571" w:rsidRPr="00D67D16" w14:paraId="43E78011" w14:textId="77777777" w:rsidTr="00572D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00B0F0"/>
          </w:tcPr>
          <w:p w14:paraId="406A5F74" w14:textId="77777777" w:rsidR="00865571" w:rsidRPr="00D67D16" w:rsidRDefault="00865571" w:rsidP="00572D87">
            <w:pPr>
              <w:spacing w:line="276" w:lineRule="auto"/>
              <w:jc w:val="center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Champs</w:t>
            </w:r>
          </w:p>
        </w:tc>
        <w:tc>
          <w:tcPr>
            <w:tcW w:w="1688" w:type="dxa"/>
            <w:shd w:val="clear" w:color="auto" w:fill="00B0F0"/>
          </w:tcPr>
          <w:p w14:paraId="4BDCCA25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730" w:type="dxa"/>
            <w:shd w:val="clear" w:color="auto" w:fill="00B0F0"/>
          </w:tcPr>
          <w:p w14:paraId="7043C195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Type</w:t>
            </w:r>
          </w:p>
        </w:tc>
        <w:tc>
          <w:tcPr>
            <w:tcW w:w="1231" w:type="dxa"/>
            <w:shd w:val="clear" w:color="auto" w:fill="00B0F0"/>
          </w:tcPr>
          <w:p w14:paraId="726670A7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Longueur</w:t>
            </w:r>
          </w:p>
        </w:tc>
        <w:tc>
          <w:tcPr>
            <w:tcW w:w="1286" w:type="dxa"/>
            <w:shd w:val="clear" w:color="auto" w:fill="00B0F0"/>
          </w:tcPr>
          <w:p w14:paraId="5EFCBCDD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Sens</w:t>
            </w:r>
          </w:p>
        </w:tc>
        <w:tc>
          <w:tcPr>
            <w:tcW w:w="1666" w:type="dxa"/>
            <w:shd w:val="clear" w:color="auto" w:fill="00B0F0"/>
          </w:tcPr>
          <w:p w14:paraId="20E6506A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Obligatoire</w:t>
            </w:r>
          </w:p>
        </w:tc>
        <w:tc>
          <w:tcPr>
            <w:tcW w:w="2382" w:type="dxa"/>
            <w:shd w:val="clear" w:color="auto" w:fill="00B0F0"/>
          </w:tcPr>
          <w:p w14:paraId="3EA7BC16" w14:textId="77777777" w:rsidR="00865571" w:rsidRPr="00D67D16" w:rsidRDefault="00865571" w:rsidP="00572D87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FFFF" w:themeColor="background1"/>
              </w:rPr>
            </w:pPr>
            <w:r w:rsidRPr="00D67D16">
              <w:rPr>
                <w:rFonts w:cs="Arial"/>
                <w:color w:val="FFFFFF" w:themeColor="background1"/>
              </w:rPr>
              <w:t>Mapping</w:t>
            </w:r>
          </w:p>
        </w:tc>
      </w:tr>
      <w:tr w:rsidR="00865571" w:rsidRPr="00D67D16" w14:paraId="6AE64FB4" w14:textId="77777777" w:rsidTr="00572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328F17B" w14:textId="48D3B9CD" w:rsidR="00865571" w:rsidRPr="00D67D16" w:rsidRDefault="00865571" w:rsidP="00572D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TRQF</w:t>
            </w:r>
          </w:p>
        </w:tc>
        <w:tc>
          <w:tcPr>
            <w:tcW w:w="1688" w:type="dxa"/>
          </w:tcPr>
          <w:p w14:paraId="74C4C556" w14:textId="456707C3" w:rsidR="00865571" w:rsidRPr="00D67D16" w:rsidRDefault="00865571" w:rsidP="00572D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Record type</w:t>
            </w:r>
          </w:p>
        </w:tc>
        <w:tc>
          <w:tcPr>
            <w:tcW w:w="730" w:type="dxa"/>
          </w:tcPr>
          <w:p w14:paraId="3BD36349" w14:textId="77777777" w:rsidR="00865571" w:rsidRPr="00D67D16" w:rsidRDefault="00865571" w:rsidP="00572D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3794C8DA" w14:textId="53F47494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286" w:type="dxa"/>
          </w:tcPr>
          <w:p w14:paraId="61EA2B29" w14:textId="77777777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6F86A72C" w14:textId="6EE10695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1BC836AD" w14:textId="0F9EE721" w:rsidR="00865571" w:rsidRPr="00D67D16" w:rsidRDefault="00126EEA" w:rsidP="00572D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</w:t>
            </w:r>
            <w:r w:rsidR="00865571" w:rsidRPr="00D67D16">
              <w:rPr>
                <w:rFonts w:cs="Arial"/>
                <w:sz w:val="20"/>
                <w:szCs w:val="20"/>
              </w:rPr>
              <w:t>0</w:t>
            </w:r>
            <w:r w:rsidRPr="00D67D16">
              <w:rPr>
                <w:rFonts w:cs="Arial"/>
                <w:sz w:val="20"/>
                <w:szCs w:val="20"/>
              </w:rPr>
              <w:t>’</w:t>
            </w:r>
          </w:p>
        </w:tc>
      </w:tr>
      <w:tr w:rsidR="00865571" w:rsidRPr="00D67D16" w14:paraId="2FA59FE7" w14:textId="77777777" w:rsidTr="00572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08CA9D3" w14:textId="29021544" w:rsidR="00865571" w:rsidRPr="00D67D16" w:rsidRDefault="00865571" w:rsidP="00572D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MSTD</w:t>
            </w:r>
          </w:p>
        </w:tc>
        <w:tc>
          <w:tcPr>
            <w:tcW w:w="1688" w:type="dxa"/>
          </w:tcPr>
          <w:p w14:paraId="4F5BB9D3" w14:textId="367ABACF" w:rsidR="00865571" w:rsidRPr="00D67D16" w:rsidRDefault="00865571" w:rsidP="00572D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Message standard</w:t>
            </w:r>
          </w:p>
        </w:tc>
        <w:tc>
          <w:tcPr>
            <w:tcW w:w="730" w:type="dxa"/>
          </w:tcPr>
          <w:p w14:paraId="0CF4BA02" w14:textId="77777777" w:rsidR="00865571" w:rsidRPr="00D67D16" w:rsidRDefault="00865571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239096DA" w14:textId="70E4B870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1286" w:type="dxa"/>
          </w:tcPr>
          <w:p w14:paraId="7CF7DE8A" w14:textId="77777777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C2160EC" w14:textId="5EC10EA1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37902343" w14:textId="61F9C498" w:rsidR="00865571" w:rsidRPr="00D67D16" w:rsidRDefault="00126EEA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</w:t>
            </w:r>
            <w:r w:rsidR="00865571" w:rsidRPr="00D67D16">
              <w:rPr>
                <w:rFonts w:cs="Arial"/>
                <w:sz w:val="20"/>
                <w:szCs w:val="20"/>
              </w:rPr>
              <w:t>CUSTOM</w:t>
            </w:r>
            <w:r w:rsidRPr="00D67D16">
              <w:rPr>
                <w:rFonts w:cs="Arial"/>
                <w:sz w:val="20"/>
                <w:szCs w:val="20"/>
              </w:rPr>
              <w:t>’</w:t>
            </w:r>
          </w:p>
        </w:tc>
      </w:tr>
      <w:tr w:rsidR="00865571" w:rsidRPr="00D67D16" w14:paraId="23FAB9B2" w14:textId="77777777" w:rsidTr="00572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7FF41D3B" w14:textId="192ACFD9" w:rsidR="00865571" w:rsidRPr="00D67D16" w:rsidRDefault="00865571" w:rsidP="00572D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MVRS</w:t>
            </w:r>
          </w:p>
        </w:tc>
        <w:tc>
          <w:tcPr>
            <w:tcW w:w="1688" w:type="dxa"/>
          </w:tcPr>
          <w:p w14:paraId="5312691A" w14:textId="5701F258" w:rsidR="00865571" w:rsidRPr="00D67D16" w:rsidRDefault="00865571" w:rsidP="00572D8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Message version</w:t>
            </w:r>
          </w:p>
        </w:tc>
        <w:tc>
          <w:tcPr>
            <w:tcW w:w="730" w:type="dxa"/>
          </w:tcPr>
          <w:p w14:paraId="0456F047" w14:textId="77777777" w:rsidR="00865571" w:rsidRPr="00D67D16" w:rsidRDefault="00865571" w:rsidP="00572D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64C8181" w14:textId="77DEA7E4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286" w:type="dxa"/>
          </w:tcPr>
          <w:p w14:paraId="1010DDB3" w14:textId="77777777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215D977" w14:textId="1ACC2E1A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4B44A856" w14:textId="359BA38A" w:rsidR="00865571" w:rsidRPr="00D67D16" w:rsidRDefault="00126EEA" w:rsidP="00572D8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</w:t>
            </w:r>
            <w:r w:rsidR="00865571" w:rsidRPr="00D67D16">
              <w:rPr>
                <w:rFonts w:cs="Arial"/>
                <w:sz w:val="20"/>
                <w:szCs w:val="20"/>
              </w:rPr>
              <w:t>1</w:t>
            </w:r>
            <w:r w:rsidRPr="00D67D16">
              <w:rPr>
                <w:rFonts w:cs="Arial"/>
                <w:sz w:val="20"/>
                <w:szCs w:val="20"/>
              </w:rPr>
              <w:t>’</w:t>
            </w:r>
          </w:p>
        </w:tc>
      </w:tr>
      <w:tr w:rsidR="00865571" w:rsidRPr="00D67D16" w14:paraId="407B4DA4" w14:textId="77777777" w:rsidTr="00572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64B29BF5" w14:textId="1D6599D5" w:rsidR="00865571" w:rsidRPr="00D67D16" w:rsidRDefault="00865571" w:rsidP="00572D87">
            <w:pPr>
              <w:spacing w:line="360" w:lineRule="auto"/>
              <w:jc w:val="center"/>
              <w:rPr>
                <w:rFonts w:cs="Arial"/>
                <w:b w:val="0"/>
                <w:bCs w:val="0"/>
                <w:sz w:val="20"/>
                <w:szCs w:val="20"/>
              </w:rPr>
            </w:pPr>
            <w:r w:rsidRPr="00D67D16">
              <w:rPr>
                <w:rFonts w:cs="Arial"/>
                <w:b w:val="0"/>
                <w:bCs w:val="0"/>
                <w:sz w:val="20"/>
                <w:szCs w:val="20"/>
              </w:rPr>
              <w:t>BMSG</w:t>
            </w:r>
          </w:p>
        </w:tc>
        <w:tc>
          <w:tcPr>
            <w:tcW w:w="1688" w:type="dxa"/>
          </w:tcPr>
          <w:p w14:paraId="3315EBFC" w14:textId="13BE8139" w:rsidR="00865571" w:rsidRPr="00D67D16" w:rsidRDefault="00865571" w:rsidP="00572D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Business message</w:t>
            </w:r>
          </w:p>
        </w:tc>
        <w:tc>
          <w:tcPr>
            <w:tcW w:w="730" w:type="dxa"/>
          </w:tcPr>
          <w:p w14:paraId="6B0ADE30" w14:textId="77777777" w:rsidR="00865571" w:rsidRPr="00D67D16" w:rsidRDefault="00865571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A</w:t>
            </w:r>
          </w:p>
        </w:tc>
        <w:tc>
          <w:tcPr>
            <w:tcW w:w="1231" w:type="dxa"/>
          </w:tcPr>
          <w:p w14:paraId="1AFAC7C2" w14:textId="77777777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286" w:type="dxa"/>
          </w:tcPr>
          <w:p w14:paraId="21CE1BBF" w14:textId="77777777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7B0B1FB0" w14:textId="3424972E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O</w:t>
            </w:r>
          </w:p>
        </w:tc>
        <w:tc>
          <w:tcPr>
            <w:tcW w:w="2382" w:type="dxa"/>
          </w:tcPr>
          <w:p w14:paraId="74CB90B4" w14:textId="51D3A029" w:rsidR="00865571" w:rsidRPr="00D67D16" w:rsidRDefault="00126EEA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0"/>
                <w:szCs w:val="20"/>
              </w:rPr>
            </w:pPr>
            <w:r w:rsidRPr="00D67D16">
              <w:rPr>
                <w:rFonts w:cs="Arial"/>
                <w:sz w:val="20"/>
                <w:szCs w:val="20"/>
              </w:rPr>
              <w:t>‘</w:t>
            </w:r>
            <w:r w:rsidR="00865571" w:rsidRPr="00D67D16">
              <w:rPr>
                <w:rFonts w:cs="Arial"/>
                <w:sz w:val="20"/>
                <w:szCs w:val="20"/>
              </w:rPr>
              <w:t>GENERIC</w:t>
            </w:r>
            <w:r w:rsidRPr="00D67D16">
              <w:rPr>
                <w:rFonts w:cs="Arial"/>
                <w:sz w:val="20"/>
                <w:szCs w:val="20"/>
              </w:rPr>
              <w:t>’</w:t>
            </w:r>
          </w:p>
        </w:tc>
      </w:tr>
      <w:tr w:rsidR="00865571" w:rsidRPr="00D67D16" w14:paraId="68AF31A2" w14:textId="77777777" w:rsidTr="00572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37A1B71" w14:textId="5CFF23CC" w:rsidR="00865571" w:rsidRPr="00D67D16" w:rsidRDefault="00865571" w:rsidP="0086557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IBOB</w:t>
            </w:r>
          </w:p>
        </w:tc>
        <w:tc>
          <w:tcPr>
            <w:tcW w:w="1688" w:type="dxa"/>
          </w:tcPr>
          <w:p w14:paraId="6E7B9650" w14:textId="3D57DE77" w:rsidR="00865571" w:rsidRPr="00D67D16" w:rsidRDefault="00865571" w:rsidP="008655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Inbound or outbound message</w:t>
            </w:r>
          </w:p>
        </w:tc>
        <w:tc>
          <w:tcPr>
            <w:tcW w:w="730" w:type="dxa"/>
          </w:tcPr>
          <w:p w14:paraId="16427A38" w14:textId="1FE8AE7C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F577344" w14:textId="7FD478B6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1</w:t>
            </w:r>
          </w:p>
        </w:tc>
        <w:tc>
          <w:tcPr>
            <w:tcW w:w="1286" w:type="dxa"/>
          </w:tcPr>
          <w:p w14:paraId="28ED9EAB" w14:textId="1116BEA7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3EECCAFB" w14:textId="3A9673EF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1D33D641" w14:textId="32F3F82B" w:rsidR="00865571" w:rsidRPr="00D67D16" w:rsidRDefault="00126EEA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</w:t>
            </w:r>
            <w:r w:rsidR="00865571" w:rsidRPr="00D67D16">
              <w:rPr>
                <w:rFonts w:cs="Arial"/>
              </w:rPr>
              <w:t>I</w:t>
            </w:r>
            <w:r w:rsidRPr="00D67D16">
              <w:rPr>
                <w:rFonts w:cs="Arial"/>
              </w:rPr>
              <w:t>’</w:t>
            </w:r>
          </w:p>
        </w:tc>
      </w:tr>
      <w:tr w:rsidR="00865571" w:rsidRPr="00D67D16" w14:paraId="78484F03" w14:textId="77777777" w:rsidTr="00572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241012A2" w14:textId="614DE987" w:rsidR="00865571" w:rsidRPr="00D67D16" w:rsidRDefault="00865571" w:rsidP="0086557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ELMP</w:t>
            </w:r>
          </w:p>
        </w:tc>
        <w:tc>
          <w:tcPr>
            <w:tcW w:w="1688" w:type="dxa"/>
          </w:tcPr>
          <w:p w14:paraId="17A79138" w14:textId="5EFC8796" w:rsidR="00865571" w:rsidRPr="00D67D16" w:rsidRDefault="00865571" w:rsidP="008655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Parent element</w:t>
            </w:r>
          </w:p>
        </w:tc>
        <w:tc>
          <w:tcPr>
            <w:tcW w:w="730" w:type="dxa"/>
          </w:tcPr>
          <w:p w14:paraId="127AC5F2" w14:textId="10093EB2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B089C06" w14:textId="44E5D188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6456541D" w14:textId="309CCE28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5EE5D6BE" w14:textId="3F30DF24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O</w:t>
            </w:r>
          </w:p>
        </w:tc>
        <w:tc>
          <w:tcPr>
            <w:tcW w:w="2382" w:type="dxa"/>
          </w:tcPr>
          <w:p w14:paraId="326C1AAE" w14:textId="0146DD0A" w:rsidR="00865571" w:rsidRPr="00D67D16" w:rsidRDefault="00126EEA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</w:t>
            </w:r>
            <w:r w:rsidR="00865571" w:rsidRPr="00D67D16">
              <w:rPr>
                <w:rFonts w:cs="Arial"/>
              </w:rPr>
              <w:t>GM</w:t>
            </w:r>
            <w:r w:rsidRPr="00D67D16">
              <w:rPr>
                <w:rFonts w:cs="Arial"/>
              </w:rPr>
              <w:t>’</w:t>
            </w:r>
          </w:p>
        </w:tc>
      </w:tr>
      <w:tr w:rsidR="00865571" w:rsidRPr="00D67D16" w14:paraId="67EABB11" w14:textId="77777777" w:rsidTr="00572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90C2313" w14:textId="62260E6B" w:rsidR="00865571" w:rsidRPr="00D67D16" w:rsidRDefault="00865571" w:rsidP="0086557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ELMD</w:t>
            </w:r>
          </w:p>
        </w:tc>
        <w:tc>
          <w:tcPr>
            <w:tcW w:w="1688" w:type="dxa"/>
          </w:tcPr>
          <w:p w14:paraId="31AA427B" w14:textId="4CAA372E" w:rsidR="00865571" w:rsidRPr="00D67D16" w:rsidRDefault="00865571" w:rsidP="008655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Data element</w:t>
            </w:r>
          </w:p>
        </w:tc>
        <w:tc>
          <w:tcPr>
            <w:tcW w:w="730" w:type="dxa"/>
          </w:tcPr>
          <w:p w14:paraId="6BC53376" w14:textId="28A8394F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7541A5A" w14:textId="573EDC98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40839223" w14:textId="0A9DA4EF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128A1F56" w14:textId="460414EA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57E0D8D1" w14:textId="5A0378A3" w:rsidR="00865571" w:rsidRPr="00D67D16" w:rsidRDefault="00126EEA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</w:t>
            </w:r>
            <w:r w:rsidR="00865571" w:rsidRPr="00D67D16">
              <w:rPr>
                <w:rFonts w:cs="Arial"/>
              </w:rPr>
              <w:t>VIF</w:t>
            </w:r>
            <w:r w:rsidRPr="00D67D16">
              <w:rPr>
                <w:rFonts w:cs="Arial"/>
              </w:rPr>
              <w:t>’</w:t>
            </w:r>
          </w:p>
        </w:tc>
      </w:tr>
      <w:tr w:rsidR="00865571" w:rsidRPr="00D67D16" w14:paraId="06C84DD2" w14:textId="77777777" w:rsidTr="00572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33175FA8" w14:textId="4432A9E9" w:rsidR="00865571" w:rsidRPr="00D67D16" w:rsidRDefault="00865571" w:rsidP="0086557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EXTP</w:t>
            </w:r>
          </w:p>
        </w:tc>
        <w:tc>
          <w:tcPr>
            <w:tcW w:w="1688" w:type="dxa"/>
          </w:tcPr>
          <w:p w14:paraId="22BD79C3" w14:textId="70EBAC00" w:rsidR="00865571" w:rsidRPr="00D67D16" w:rsidRDefault="00865571" w:rsidP="0086557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External partner address</w:t>
            </w:r>
          </w:p>
        </w:tc>
        <w:tc>
          <w:tcPr>
            <w:tcW w:w="730" w:type="dxa"/>
          </w:tcPr>
          <w:p w14:paraId="59F4FD7D" w14:textId="0E263393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26AD8179" w14:textId="325AD573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40</w:t>
            </w:r>
          </w:p>
        </w:tc>
        <w:tc>
          <w:tcPr>
            <w:tcW w:w="1286" w:type="dxa"/>
          </w:tcPr>
          <w:p w14:paraId="694CC95C" w14:textId="5CCD147A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41D5B66C" w14:textId="33AC85CE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3EC42B92" w14:textId="63825B58" w:rsidR="00865571" w:rsidRPr="00D67D16" w:rsidRDefault="00126EEA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‘</w:t>
            </w:r>
            <w:r w:rsidR="00865571" w:rsidRPr="00D67D16">
              <w:rPr>
                <w:rFonts w:cs="Arial"/>
              </w:rPr>
              <w:t>001_IN_I</w:t>
            </w:r>
            <w:r w:rsidRPr="00D67D16">
              <w:rPr>
                <w:rFonts w:cs="Arial"/>
              </w:rPr>
              <w:t>’</w:t>
            </w:r>
          </w:p>
        </w:tc>
      </w:tr>
      <w:tr w:rsidR="00865571" w:rsidRPr="00D67D16" w14:paraId="06975A85" w14:textId="77777777" w:rsidTr="00572D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0BDB4410" w14:textId="62BEBA74" w:rsidR="00865571" w:rsidRPr="00D67D16" w:rsidRDefault="00865571" w:rsidP="00865571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MBMD</w:t>
            </w:r>
          </w:p>
        </w:tc>
        <w:tc>
          <w:tcPr>
            <w:tcW w:w="1688" w:type="dxa"/>
          </w:tcPr>
          <w:p w14:paraId="75CED467" w14:textId="5ED15229" w:rsidR="00865571" w:rsidRPr="00D67D16" w:rsidRDefault="00865571" w:rsidP="00865571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Message data</w:t>
            </w:r>
          </w:p>
        </w:tc>
        <w:tc>
          <w:tcPr>
            <w:tcW w:w="730" w:type="dxa"/>
          </w:tcPr>
          <w:p w14:paraId="1AB77545" w14:textId="762C4D7A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0B1AA9AB" w14:textId="38BA2FA3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40</w:t>
            </w:r>
          </w:p>
        </w:tc>
        <w:tc>
          <w:tcPr>
            <w:tcW w:w="1286" w:type="dxa"/>
          </w:tcPr>
          <w:p w14:paraId="18EBB12F" w14:textId="42977A3E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  <w:sz w:val="20"/>
                <w:szCs w:val="20"/>
              </w:rPr>
              <w:t>Entrant</w:t>
            </w:r>
          </w:p>
        </w:tc>
        <w:tc>
          <w:tcPr>
            <w:tcW w:w="1666" w:type="dxa"/>
          </w:tcPr>
          <w:p w14:paraId="24F9040F" w14:textId="0484AC5E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001D7ED5" w14:textId="44F5815E" w:rsidR="00865571" w:rsidRPr="00D67D16" w:rsidRDefault="00865571" w:rsidP="0086557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BREM</w:t>
            </w:r>
          </w:p>
        </w:tc>
      </w:tr>
      <w:tr w:rsidR="00865571" w:rsidRPr="00D67D16" w14:paraId="51DACE8B" w14:textId="77777777" w:rsidTr="00572D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4" w:type="dxa"/>
          </w:tcPr>
          <w:p w14:paraId="1CA97912" w14:textId="3171B36D" w:rsidR="00865571" w:rsidRPr="00D67D16" w:rsidRDefault="00865571" w:rsidP="00572D87">
            <w:pPr>
              <w:spacing w:line="360" w:lineRule="auto"/>
              <w:jc w:val="center"/>
              <w:rPr>
                <w:rFonts w:cs="Arial"/>
                <w:b w:val="0"/>
                <w:bCs w:val="0"/>
              </w:rPr>
            </w:pPr>
            <w:r w:rsidRPr="00D67D16">
              <w:rPr>
                <w:rFonts w:cs="Arial"/>
                <w:b w:val="0"/>
                <w:bCs w:val="0"/>
              </w:rPr>
              <w:t>MVXD</w:t>
            </w:r>
          </w:p>
        </w:tc>
        <w:tc>
          <w:tcPr>
            <w:tcW w:w="1688" w:type="dxa"/>
          </w:tcPr>
          <w:p w14:paraId="2C966BF3" w14:textId="515018FD" w:rsidR="00865571" w:rsidRPr="00D67D16" w:rsidRDefault="00865571" w:rsidP="00572D8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Movex data</w:t>
            </w:r>
          </w:p>
        </w:tc>
        <w:tc>
          <w:tcPr>
            <w:tcW w:w="730" w:type="dxa"/>
          </w:tcPr>
          <w:p w14:paraId="21B81CE6" w14:textId="100ED041" w:rsidR="00865571" w:rsidRPr="00D67D16" w:rsidRDefault="00865571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A</w:t>
            </w:r>
          </w:p>
        </w:tc>
        <w:tc>
          <w:tcPr>
            <w:tcW w:w="1231" w:type="dxa"/>
          </w:tcPr>
          <w:p w14:paraId="2F39724E" w14:textId="6151F1DD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30</w:t>
            </w:r>
          </w:p>
        </w:tc>
        <w:tc>
          <w:tcPr>
            <w:tcW w:w="1286" w:type="dxa"/>
          </w:tcPr>
          <w:p w14:paraId="49E2F081" w14:textId="0FBB96E8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Sortant</w:t>
            </w:r>
          </w:p>
        </w:tc>
        <w:tc>
          <w:tcPr>
            <w:tcW w:w="1666" w:type="dxa"/>
          </w:tcPr>
          <w:p w14:paraId="22315A5C" w14:textId="762ECF6F" w:rsidR="00865571" w:rsidRPr="00D67D16" w:rsidRDefault="00865571" w:rsidP="0086557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N</w:t>
            </w:r>
          </w:p>
        </w:tc>
        <w:tc>
          <w:tcPr>
            <w:tcW w:w="2382" w:type="dxa"/>
          </w:tcPr>
          <w:p w14:paraId="5A643890" w14:textId="725ED1B3" w:rsidR="00865571" w:rsidRPr="00D67D16" w:rsidRDefault="00865571" w:rsidP="00572D8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 w:rsidRPr="00D67D16">
              <w:rPr>
                <w:rFonts w:cs="Arial"/>
              </w:rPr>
              <w:t>STAS</w:t>
            </w:r>
          </w:p>
        </w:tc>
      </w:tr>
    </w:tbl>
    <w:p w14:paraId="6E943834" w14:textId="77777777" w:rsidR="00865571" w:rsidRPr="00D67D16" w:rsidRDefault="00865571">
      <w:pPr>
        <w:rPr>
          <w:rFonts w:cs="Arial"/>
          <w:b/>
          <w:sz w:val="24"/>
        </w:rPr>
      </w:pPr>
    </w:p>
    <w:p w14:paraId="7DDFE6F9" w14:textId="77777777" w:rsidR="002D3AF5" w:rsidRPr="00D67D16" w:rsidRDefault="002D3AF5">
      <w:pPr>
        <w:rPr>
          <w:rFonts w:cs="Arial"/>
          <w:b/>
          <w:sz w:val="24"/>
        </w:rPr>
      </w:pPr>
    </w:p>
    <w:p w14:paraId="369E28B7" w14:textId="77777777" w:rsidR="00150AF5" w:rsidRPr="00D67D16" w:rsidRDefault="00150AF5">
      <w:pPr>
        <w:rPr>
          <w:b/>
          <w:sz w:val="24"/>
        </w:rPr>
      </w:pPr>
    </w:p>
    <w:p w14:paraId="5F5F2CE7" w14:textId="77777777" w:rsidR="003A7BAB" w:rsidRPr="00D67D16" w:rsidRDefault="003A7BAB">
      <w:pPr>
        <w:rPr>
          <w:b/>
          <w:sz w:val="24"/>
        </w:rPr>
      </w:pPr>
    </w:p>
    <w:p w14:paraId="192AA361" w14:textId="77777777" w:rsidR="003A7BAB" w:rsidRPr="00D67D16" w:rsidRDefault="003A7BAB">
      <w:pPr>
        <w:rPr>
          <w:b/>
          <w:sz w:val="24"/>
        </w:rPr>
      </w:pPr>
    </w:p>
    <w:p w14:paraId="6D85A1A0" w14:textId="77777777" w:rsidR="003A7BAB" w:rsidRPr="00D67D16" w:rsidRDefault="003A7BAB">
      <w:pPr>
        <w:rPr>
          <w:b/>
          <w:sz w:val="24"/>
        </w:rPr>
      </w:pPr>
    </w:p>
    <w:p w14:paraId="5B5AF110" w14:textId="77777777" w:rsidR="003A7BAB" w:rsidRPr="00D67D16" w:rsidRDefault="003A7BAB">
      <w:pPr>
        <w:rPr>
          <w:b/>
          <w:sz w:val="24"/>
        </w:rPr>
      </w:pPr>
    </w:p>
    <w:p w14:paraId="13FCA0F7" w14:textId="77777777" w:rsidR="00311DAE" w:rsidRPr="00D67D16" w:rsidRDefault="00311DAE" w:rsidP="00311DAE">
      <w:pPr>
        <w:pStyle w:val="Heading2"/>
      </w:pPr>
      <w:bookmarkStart w:id="13" w:name="_Toc190247207"/>
      <w:bookmarkStart w:id="14" w:name="_Toc190865293"/>
      <w:r w:rsidRPr="00D67D16">
        <w:lastRenderedPageBreak/>
        <w:t>Manipulation de données</w:t>
      </w:r>
      <w:bookmarkEnd w:id="13"/>
      <w:bookmarkEnd w:id="14"/>
    </w:p>
    <w:p w14:paraId="5DB7CD50" w14:textId="77777777" w:rsidR="00311DAE" w:rsidRPr="00D67D16" w:rsidRDefault="00311DAE" w:rsidP="00311DAE">
      <w:pPr>
        <w:pStyle w:val="BodyText"/>
      </w:pPr>
    </w:p>
    <w:p w14:paraId="6F4C6EFF" w14:textId="77777777" w:rsidR="00311DAE" w:rsidRPr="00D67D16" w:rsidRDefault="00311DAE" w:rsidP="00311DAE">
      <w:pPr>
        <w:pStyle w:val="Heading3"/>
      </w:pPr>
      <w:r w:rsidRPr="00D67D16">
        <w:t>Transcodification</w:t>
      </w:r>
    </w:p>
    <w:p w14:paraId="624B0CEB" w14:textId="77777777" w:rsidR="00311DAE" w:rsidRPr="00D67D16" w:rsidRDefault="00311DAE" w:rsidP="00311DAE">
      <w:pPr>
        <w:pStyle w:val="BodyText"/>
        <w:ind w:left="0"/>
      </w:pPr>
      <w:r w:rsidRPr="00D67D16">
        <w:t xml:space="preserve">Les transcodifications seront paramétrées dans CRS881/CRS882 et seront mappées dans le MEC Mapper en utilisant l’API </w:t>
      </w:r>
      <w:r w:rsidRPr="00D67D16">
        <w:rPr>
          <w:b/>
          <w:bCs/>
        </w:rPr>
        <w:t>CRS881MI.GetTranslData</w:t>
      </w:r>
      <w:r w:rsidRPr="00D67D16">
        <w:t xml:space="preserve"> </w:t>
      </w:r>
    </w:p>
    <w:p w14:paraId="743B7CF1" w14:textId="77777777" w:rsidR="00311DAE" w:rsidRPr="00D67D16" w:rsidRDefault="00311DAE" w:rsidP="00311DAE">
      <w:pPr>
        <w:rPr>
          <w:b/>
          <w:sz w:val="24"/>
        </w:rPr>
      </w:pPr>
    </w:p>
    <w:tbl>
      <w:tblPr>
        <w:tblStyle w:val="InforTable0"/>
        <w:tblW w:w="0" w:type="auto"/>
        <w:tblInd w:w="-5" w:type="dxa"/>
        <w:tblLook w:val="04A0" w:firstRow="1" w:lastRow="0" w:firstColumn="1" w:lastColumn="0" w:noHBand="0" w:noVBand="1"/>
      </w:tblPr>
      <w:tblGrid>
        <w:gridCol w:w="2425"/>
        <w:gridCol w:w="1970"/>
      </w:tblGrid>
      <w:tr w:rsidR="003A7BAB" w:rsidRPr="00D67D16" w14:paraId="53207908" w14:textId="77777777" w:rsidTr="003A7B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2425" w:type="dxa"/>
          </w:tcPr>
          <w:p w14:paraId="27D1830E" w14:textId="645A63E4" w:rsidR="003A7BAB" w:rsidRPr="00D67D16" w:rsidRDefault="003A7BAB" w:rsidP="003A7BAB">
            <w:pPr>
              <w:jc w:val="center"/>
              <w:rPr>
                <w:b w:val="0"/>
                <w:sz w:val="24"/>
              </w:rPr>
            </w:pPr>
            <w:r w:rsidRPr="00D67D16">
              <w:rPr>
                <w:b w:val="0"/>
                <w:sz w:val="24"/>
              </w:rPr>
              <w:t>BREM</w:t>
            </w:r>
          </w:p>
        </w:tc>
        <w:tc>
          <w:tcPr>
            <w:tcW w:w="1970" w:type="dxa"/>
          </w:tcPr>
          <w:p w14:paraId="2B9D7865" w14:textId="771207AA" w:rsidR="003A7BAB" w:rsidRPr="00D67D16" w:rsidRDefault="003A7BAB" w:rsidP="003A7BAB">
            <w:pPr>
              <w:jc w:val="center"/>
              <w:rPr>
                <w:bCs/>
                <w:sz w:val="24"/>
              </w:rPr>
            </w:pPr>
            <w:r w:rsidRPr="00D67D16">
              <w:rPr>
                <w:bCs/>
                <w:sz w:val="24"/>
              </w:rPr>
              <w:t>STAS (M3)</w:t>
            </w:r>
          </w:p>
        </w:tc>
      </w:tr>
      <w:tr w:rsidR="003A7BAB" w:rsidRPr="00D67D16" w14:paraId="7B8B67D6" w14:textId="77777777" w:rsidTr="003A7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2425" w:type="dxa"/>
          </w:tcPr>
          <w:p w14:paraId="1FD0068B" w14:textId="2F9E2BA1" w:rsidR="003A7BAB" w:rsidRPr="00D67D16" w:rsidRDefault="003A7BAB" w:rsidP="003A7BAB">
            <w:pPr>
              <w:jc w:val="center"/>
              <w:rPr>
                <w:bCs/>
                <w:sz w:val="20"/>
                <w:szCs w:val="16"/>
              </w:rPr>
            </w:pPr>
            <w:r w:rsidRPr="00D67D16">
              <w:rPr>
                <w:bCs/>
                <w:sz w:val="20"/>
                <w:szCs w:val="16"/>
              </w:rPr>
              <w:t>B01 / B02 / B04 / H01</w:t>
            </w:r>
          </w:p>
        </w:tc>
        <w:tc>
          <w:tcPr>
            <w:tcW w:w="1970" w:type="dxa"/>
          </w:tcPr>
          <w:p w14:paraId="0A97C5C9" w14:textId="6FAD166C" w:rsidR="003A7BAB" w:rsidRPr="00D67D16" w:rsidRDefault="003A7BAB" w:rsidP="003A7BAB">
            <w:pPr>
              <w:jc w:val="center"/>
              <w:rPr>
                <w:b/>
                <w:bCs/>
                <w:sz w:val="20"/>
                <w:szCs w:val="16"/>
              </w:rPr>
            </w:pPr>
            <w:r w:rsidRPr="00D67D16">
              <w:rPr>
                <w:b/>
                <w:bCs/>
                <w:sz w:val="20"/>
                <w:szCs w:val="16"/>
              </w:rPr>
              <w:t>1</w:t>
            </w:r>
          </w:p>
        </w:tc>
      </w:tr>
      <w:tr w:rsidR="003A7BAB" w:rsidRPr="00D67D16" w14:paraId="5A9890D7" w14:textId="77777777" w:rsidTr="003A7B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36"/>
        </w:trPr>
        <w:tc>
          <w:tcPr>
            <w:tcW w:w="2425" w:type="dxa"/>
          </w:tcPr>
          <w:p w14:paraId="2E1B894F" w14:textId="047DB2CD" w:rsidR="003A7BAB" w:rsidRPr="00D67D16" w:rsidRDefault="003A7BAB" w:rsidP="003A7BAB">
            <w:pPr>
              <w:jc w:val="center"/>
              <w:rPr>
                <w:bCs/>
                <w:sz w:val="20"/>
                <w:szCs w:val="16"/>
              </w:rPr>
            </w:pPr>
            <w:r w:rsidRPr="00D67D16">
              <w:rPr>
                <w:bCs/>
                <w:sz w:val="20"/>
                <w:szCs w:val="16"/>
              </w:rPr>
              <w:t>D01</w:t>
            </w:r>
          </w:p>
        </w:tc>
        <w:tc>
          <w:tcPr>
            <w:tcW w:w="1970" w:type="dxa"/>
          </w:tcPr>
          <w:p w14:paraId="716F6C3F" w14:textId="0D3CF2DA" w:rsidR="003A7BAB" w:rsidRPr="00D67D16" w:rsidRDefault="003A7BAB" w:rsidP="003A7BAB">
            <w:pPr>
              <w:jc w:val="center"/>
              <w:rPr>
                <w:b/>
                <w:bCs/>
                <w:sz w:val="20"/>
                <w:szCs w:val="16"/>
              </w:rPr>
            </w:pPr>
            <w:r w:rsidRPr="00D67D16">
              <w:rPr>
                <w:b/>
                <w:bCs/>
                <w:sz w:val="20"/>
                <w:szCs w:val="16"/>
              </w:rPr>
              <w:t>2</w:t>
            </w:r>
          </w:p>
        </w:tc>
      </w:tr>
      <w:tr w:rsidR="003A7BAB" w:rsidRPr="00D67D16" w14:paraId="21824C64" w14:textId="77777777" w:rsidTr="003A7B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6"/>
        </w:trPr>
        <w:tc>
          <w:tcPr>
            <w:tcW w:w="2425" w:type="dxa"/>
          </w:tcPr>
          <w:p w14:paraId="29F96DEF" w14:textId="150DD5FC" w:rsidR="003A7BAB" w:rsidRPr="00D67D16" w:rsidRDefault="003A7BAB" w:rsidP="003A7BAB">
            <w:pPr>
              <w:jc w:val="center"/>
              <w:rPr>
                <w:bCs/>
                <w:sz w:val="20"/>
                <w:szCs w:val="16"/>
              </w:rPr>
            </w:pPr>
            <w:r w:rsidRPr="00D67D16">
              <w:rPr>
                <w:bCs/>
                <w:sz w:val="20"/>
                <w:szCs w:val="16"/>
              </w:rPr>
              <w:t>B03</w:t>
            </w:r>
          </w:p>
        </w:tc>
        <w:tc>
          <w:tcPr>
            <w:tcW w:w="1970" w:type="dxa"/>
          </w:tcPr>
          <w:p w14:paraId="60FB3DE4" w14:textId="1CF332C3" w:rsidR="003A7BAB" w:rsidRPr="00D67D16" w:rsidRDefault="003A7BAB" w:rsidP="003A7BAB">
            <w:pPr>
              <w:jc w:val="center"/>
              <w:rPr>
                <w:b/>
                <w:bCs/>
                <w:sz w:val="20"/>
                <w:szCs w:val="16"/>
              </w:rPr>
            </w:pPr>
            <w:r w:rsidRPr="00D67D16">
              <w:rPr>
                <w:b/>
                <w:bCs/>
                <w:sz w:val="20"/>
                <w:szCs w:val="16"/>
              </w:rPr>
              <w:t>3</w:t>
            </w:r>
          </w:p>
        </w:tc>
      </w:tr>
    </w:tbl>
    <w:p w14:paraId="29D96367" w14:textId="77777777" w:rsidR="003A7BAB" w:rsidRPr="00D67D16" w:rsidRDefault="003A7BAB" w:rsidP="00311DAE">
      <w:pPr>
        <w:rPr>
          <w:b/>
          <w:sz w:val="24"/>
        </w:rPr>
      </w:pPr>
    </w:p>
    <w:p w14:paraId="0501076E" w14:textId="77777777" w:rsidR="003A7BAB" w:rsidRPr="00D67D16" w:rsidRDefault="003A7BAB" w:rsidP="00311DAE">
      <w:pPr>
        <w:rPr>
          <w:b/>
          <w:sz w:val="24"/>
        </w:rPr>
      </w:pPr>
    </w:p>
    <w:p w14:paraId="29352722" w14:textId="77777777" w:rsidR="00311DAE" w:rsidRPr="00D67D16" w:rsidRDefault="00311DAE" w:rsidP="00311DAE">
      <w:pPr>
        <w:rPr>
          <w:b/>
          <w:szCs w:val="16"/>
        </w:rPr>
      </w:pPr>
      <w:r w:rsidRPr="00D67D16">
        <w:rPr>
          <w:b/>
          <w:szCs w:val="16"/>
        </w:rPr>
        <w:t>CRS882 :</w:t>
      </w:r>
    </w:p>
    <w:p w14:paraId="772B074F" w14:textId="11C9625C" w:rsidR="00311DAE" w:rsidRPr="00D67D16" w:rsidRDefault="00987473" w:rsidP="00311DAE">
      <w:pPr>
        <w:rPr>
          <w:b/>
          <w:sz w:val="24"/>
        </w:rPr>
      </w:pPr>
      <w:r w:rsidRPr="00D67D16">
        <w:rPr>
          <w:b/>
          <w:noProof/>
          <w:sz w:val="24"/>
        </w:rPr>
        <w:drawing>
          <wp:inline distT="0" distB="0" distL="0" distR="0" wp14:anchorId="75CF2069" wp14:editId="236F531A">
            <wp:extent cx="4260850" cy="3044780"/>
            <wp:effectExtent l="0" t="0" r="6350" b="3810"/>
            <wp:docPr id="2047873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324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2489" cy="307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583C" w14:textId="77777777" w:rsidR="00311DAE" w:rsidRPr="00D67D16" w:rsidRDefault="00311DAE" w:rsidP="00311DAE">
      <w:pPr>
        <w:rPr>
          <w:b/>
          <w:sz w:val="24"/>
        </w:rPr>
      </w:pPr>
    </w:p>
    <w:p w14:paraId="2F79DD6D" w14:textId="77777777" w:rsidR="00311DAE" w:rsidRPr="00D67D16" w:rsidRDefault="00311DAE" w:rsidP="00311DAE">
      <w:pPr>
        <w:rPr>
          <w:b/>
          <w:szCs w:val="16"/>
        </w:rPr>
      </w:pPr>
    </w:p>
    <w:p w14:paraId="71305A17" w14:textId="77777777" w:rsidR="00311DAE" w:rsidRPr="00D67D16" w:rsidRDefault="00311DAE" w:rsidP="00311DAE">
      <w:pPr>
        <w:rPr>
          <w:b/>
          <w:szCs w:val="16"/>
        </w:rPr>
      </w:pPr>
      <w:r w:rsidRPr="00D67D16">
        <w:rPr>
          <w:b/>
          <w:szCs w:val="16"/>
        </w:rPr>
        <w:t>Exemple de l’API depuis MEC Mapper :</w:t>
      </w:r>
    </w:p>
    <w:p w14:paraId="420AFBC2" w14:textId="69F26E1C" w:rsidR="001C5437" w:rsidRPr="00D67D16" w:rsidRDefault="00987473">
      <w:pPr>
        <w:rPr>
          <w:b/>
          <w:sz w:val="24"/>
        </w:rPr>
      </w:pPr>
      <w:r w:rsidRPr="00D67D16">
        <w:rPr>
          <w:b/>
          <w:noProof/>
          <w:sz w:val="24"/>
        </w:rPr>
        <w:drawing>
          <wp:inline distT="0" distB="0" distL="0" distR="0" wp14:anchorId="511E2F76" wp14:editId="009A891D">
            <wp:extent cx="2254250" cy="1827060"/>
            <wp:effectExtent l="0" t="0" r="0" b="1905"/>
            <wp:docPr id="145974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46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2275" cy="18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64BD" w14:textId="77777777" w:rsidR="003A7BAB" w:rsidRPr="00D67D16" w:rsidRDefault="003A7BAB">
      <w:pPr>
        <w:rPr>
          <w:b/>
          <w:sz w:val="24"/>
        </w:rPr>
      </w:pPr>
    </w:p>
    <w:p w14:paraId="5CFC684C" w14:textId="77777777" w:rsidR="003A7BAB" w:rsidRPr="00D67D16" w:rsidRDefault="003A7BAB">
      <w:pPr>
        <w:rPr>
          <w:b/>
          <w:sz w:val="24"/>
        </w:rPr>
      </w:pPr>
    </w:p>
    <w:p w14:paraId="3B463597" w14:textId="77777777" w:rsidR="003A7BAB" w:rsidRPr="00D67D16" w:rsidRDefault="003A7BAB">
      <w:pPr>
        <w:rPr>
          <w:b/>
          <w:sz w:val="24"/>
        </w:rPr>
      </w:pPr>
    </w:p>
    <w:p w14:paraId="15ED3E5C" w14:textId="77777777" w:rsidR="003A7BAB" w:rsidRPr="00D67D16" w:rsidRDefault="003A7BAB">
      <w:pPr>
        <w:rPr>
          <w:b/>
          <w:sz w:val="24"/>
        </w:rPr>
      </w:pPr>
    </w:p>
    <w:p w14:paraId="53D57689" w14:textId="77777777" w:rsidR="003A7BAB" w:rsidRPr="00D67D16" w:rsidRDefault="003A7BAB">
      <w:pPr>
        <w:rPr>
          <w:b/>
          <w:sz w:val="24"/>
        </w:rPr>
      </w:pPr>
    </w:p>
    <w:p w14:paraId="7DC83B76" w14:textId="77777777" w:rsidR="003A7BAB" w:rsidRPr="00D67D16" w:rsidRDefault="003A7BAB">
      <w:pPr>
        <w:rPr>
          <w:b/>
          <w:sz w:val="24"/>
        </w:rPr>
      </w:pPr>
    </w:p>
    <w:p w14:paraId="47109BE8" w14:textId="28F5986C" w:rsidR="005B6296" w:rsidRPr="00D67D16" w:rsidRDefault="001C5437" w:rsidP="001C5437">
      <w:pPr>
        <w:pStyle w:val="Heading2"/>
      </w:pPr>
      <w:bookmarkStart w:id="15" w:name="_Toc190865294"/>
      <w:r w:rsidRPr="00D67D16">
        <w:lastRenderedPageBreak/>
        <w:t>Script</w:t>
      </w:r>
      <w:bookmarkEnd w:id="15"/>
    </w:p>
    <w:p w14:paraId="7A12FEE3" w14:textId="444B2B30" w:rsidR="001C5437" w:rsidRPr="00D67D16" w:rsidRDefault="001C5437" w:rsidP="001C5437">
      <w:pPr>
        <w:pStyle w:val="BodyText"/>
        <w:ind w:left="0"/>
      </w:pPr>
      <w:r w:rsidRPr="00D67D16">
        <w:t xml:space="preserve">Un script </w:t>
      </w:r>
      <w:r w:rsidR="00D74277" w:rsidRPr="00D67D16">
        <w:t>est</w:t>
      </w:r>
      <w:r w:rsidRPr="00D67D16">
        <w:t xml:space="preserve"> développé pour gérer le nommage du fichier sortant `</w:t>
      </w:r>
      <w:r w:rsidRPr="00D67D16">
        <w:rPr>
          <w:b/>
          <w:bCs/>
        </w:rPr>
        <w:t>Acknowledge</w:t>
      </w:r>
      <w:r w:rsidRPr="00D67D16">
        <w:t>`.</w:t>
      </w:r>
    </w:p>
    <w:p w14:paraId="727B1A00" w14:textId="46E76D39" w:rsidR="001C5437" w:rsidRPr="00D67D16" w:rsidRDefault="001C5437" w:rsidP="001C5437">
      <w:pPr>
        <w:pStyle w:val="BodyText"/>
        <w:ind w:left="0"/>
      </w:pPr>
      <w:r w:rsidRPr="00D67D16">
        <w:t>Le nom du fichier sera généré en "Accepted" ou "Rejected" en fonction de la valeur de la balise `&lt;</w:t>
      </w:r>
      <w:r w:rsidRPr="00D67D16">
        <w:rPr>
          <w:i/>
          <w:iCs/>
        </w:rPr>
        <w:t>ErrorCount</w:t>
      </w:r>
      <w:r w:rsidRPr="00D67D16">
        <w:t>&gt;` dans le document `</w:t>
      </w:r>
      <w:r w:rsidRPr="00D67D16">
        <w:rPr>
          <w:b/>
          <w:bCs/>
        </w:rPr>
        <w:t>Acknowledge.VIFStatutLotsCustom</w:t>
      </w:r>
      <w:r w:rsidRPr="00D67D16">
        <w:t>`.</w:t>
      </w:r>
    </w:p>
    <w:p w14:paraId="6D22F9A1" w14:textId="77777777" w:rsidR="00D70C69" w:rsidRPr="00D67D16" w:rsidRDefault="00D70C69" w:rsidP="001C5437">
      <w:pPr>
        <w:pStyle w:val="BodyText"/>
        <w:ind w:left="0"/>
      </w:pPr>
    </w:p>
    <w:p w14:paraId="1116AC34" w14:textId="77777777" w:rsidR="00D70C69" w:rsidRPr="00D67D16" w:rsidRDefault="00D70C69" w:rsidP="001C5437">
      <w:pPr>
        <w:pStyle w:val="BodyText"/>
        <w:ind w:left="0"/>
      </w:pPr>
      <w:r w:rsidRPr="00D67D16">
        <w:t>Gestion du nommage du fichier sortant :</w:t>
      </w:r>
    </w:p>
    <w:p w14:paraId="3D47C72A" w14:textId="68A15766" w:rsidR="00D70C69" w:rsidRPr="00D67D16" w:rsidRDefault="00D70C69" w:rsidP="00D70C69">
      <w:pPr>
        <w:pStyle w:val="BodyText"/>
        <w:numPr>
          <w:ilvl w:val="0"/>
          <w:numId w:val="61"/>
        </w:numPr>
      </w:pPr>
      <w:r w:rsidRPr="00D67D16">
        <w:t xml:space="preserve">Erreur lors de l’intégration du BOD entrant -&gt; </w:t>
      </w:r>
      <w:r w:rsidRPr="00D67D16">
        <w:rPr>
          <w:i/>
          <w:iCs/>
        </w:rPr>
        <w:t xml:space="preserve">ErrorCount </w:t>
      </w:r>
      <w:r w:rsidRPr="00D67D16">
        <w:t>&gt; 0 -&gt; Rejected</w:t>
      </w:r>
    </w:p>
    <w:p w14:paraId="396F2559" w14:textId="2DEA8003" w:rsidR="00D70C69" w:rsidRPr="00D67D16" w:rsidRDefault="00D70C69" w:rsidP="00D70C69">
      <w:pPr>
        <w:pStyle w:val="BodyText"/>
        <w:numPr>
          <w:ilvl w:val="0"/>
          <w:numId w:val="61"/>
        </w:numPr>
      </w:pPr>
      <w:r w:rsidRPr="00D67D16">
        <w:t xml:space="preserve">Pas d’erreur lors de l’intégration du BOD entrant -&gt; </w:t>
      </w:r>
      <w:r w:rsidRPr="00D67D16">
        <w:rPr>
          <w:i/>
          <w:iCs/>
        </w:rPr>
        <w:t>ErrorCount</w:t>
      </w:r>
      <w:r w:rsidRPr="00D67D16">
        <w:t xml:space="preserve"> = 0 -&gt; Accepted</w:t>
      </w:r>
    </w:p>
    <w:p w14:paraId="3EEA8D3A" w14:textId="77777777" w:rsidR="00E82177" w:rsidRPr="00D67D16" w:rsidRDefault="00E82177" w:rsidP="001C5437">
      <w:pPr>
        <w:pStyle w:val="BodyText"/>
        <w:ind w:left="0"/>
      </w:pPr>
    </w:p>
    <w:p w14:paraId="12803DEF" w14:textId="32749E52" w:rsidR="001C5437" w:rsidRPr="00D67D16" w:rsidRDefault="00E82177" w:rsidP="001C5437">
      <w:pPr>
        <w:pStyle w:val="BodyText"/>
        <w:ind w:left="0"/>
      </w:pPr>
      <w:r w:rsidRPr="00D67D16">
        <w:t>Example de la balise &lt;</w:t>
      </w:r>
      <w:r w:rsidRPr="00D67D16">
        <w:rPr>
          <w:i/>
          <w:iCs/>
        </w:rPr>
        <w:t>errorCount</w:t>
      </w:r>
      <w:r w:rsidRPr="00D67D16">
        <w:t>&gt;</w:t>
      </w:r>
    </w:p>
    <w:p w14:paraId="4F926315" w14:textId="5725C22C" w:rsidR="00E82177" w:rsidRPr="00D67D16" w:rsidRDefault="00E82177" w:rsidP="001C5437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5E97055F" wp14:editId="1A020869">
            <wp:extent cx="2811439" cy="1923879"/>
            <wp:effectExtent l="0" t="0" r="8255" b="635"/>
            <wp:docPr id="18918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95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6830" cy="192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DBDA" w14:textId="77777777" w:rsidR="00D70C69" w:rsidRPr="00D67D16" w:rsidRDefault="00D70C69" w:rsidP="001C5437">
      <w:pPr>
        <w:pStyle w:val="BodyText"/>
        <w:ind w:left="0"/>
      </w:pPr>
    </w:p>
    <w:p w14:paraId="643605ED" w14:textId="77777777" w:rsidR="00E82177" w:rsidRPr="00D67D16" w:rsidRDefault="00E82177" w:rsidP="001C5437">
      <w:pPr>
        <w:pStyle w:val="BodyText"/>
        <w:ind w:left="0"/>
      </w:pPr>
    </w:p>
    <w:p w14:paraId="3D43F9B9" w14:textId="72FF7944" w:rsidR="001C5437" w:rsidRPr="00D67D16" w:rsidRDefault="001C5437" w:rsidP="001C5437">
      <w:pPr>
        <w:pStyle w:val="BodyText"/>
        <w:ind w:left="0"/>
      </w:pPr>
      <w:r w:rsidRPr="00D67D16">
        <w:t xml:space="preserve">Nom du script : </w:t>
      </w:r>
      <w:r w:rsidRPr="00D67D16">
        <w:rPr>
          <w:b/>
          <w:bCs/>
        </w:rPr>
        <w:t>SC_001_IN_I</w:t>
      </w:r>
    </w:p>
    <w:p w14:paraId="26B1473E" w14:textId="38424256" w:rsidR="001C5437" w:rsidRPr="00D67D16" w:rsidRDefault="001C5437" w:rsidP="001C5437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60F7A1E0" wp14:editId="394F588C">
            <wp:extent cx="5431809" cy="3663126"/>
            <wp:effectExtent l="0" t="0" r="0" b="0"/>
            <wp:docPr id="43523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3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3034" cy="36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E53" w14:textId="74C7E242" w:rsidR="00CA7D15" w:rsidRPr="00D67D16" w:rsidRDefault="00412A24" w:rsidP="00CA7D15">
      <w:pPr>
        <w:pStyle w:val="Heading1"/>
      </w:pPr>
      <w:bookmarkStart w:id="16" w:name="_Toc190865295"/>
      <w:r w:rsidRPr="00D67D16">
        <w:lastRenderedPageBreak/>
        <w:t>STRUCTURE FICHIER BOD</w:t>
      </w:r>
      <w:bookmarkEnd w:id="16"/>
    </w:p>
    <w:p w14:paraId="03CCE26D" w14:textId="3448A73E" w:rsidR="00444DFD" w:rsidRPr="00D67D16" w:rsidRDefault="00D642FE" w:rsidP="003B7533">
      <w:pPr>
        <w:pStyle w:val="BodyText"/>
        <w:ind w:left="0"/>
      </w:pPr>
      <w:r w:rsidRPr="00D67D16">
        <w:t>Structure</w:t>
      </w:r>
      <w:r w:rsidR="00EF588A" w:rsidRPr="00D67D16">
        <w:t xml:space="preserve"> body</w:t>
      </w:r>
      <w:r w:rsidRPr="00D67D16">
        <w:t xml:space="preserve"> BOD </w:t>
      </w:r>
      <w:r w:rsidR="00C834C1" w:rsidRPr="00D67D16">
        <w:t>d’entrer :</w:t>
      </w:r>
    </w:p>
    <w:p w14:paraId="0AB0B0B9" w14:textId="33A64893" w:rsidR="00D642FE" w:rsidRPr="00D67D16" w:rsidRDefault="003D4CC5" w:rsidP="003B7533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0D3AED4C" wp14:editId="4BC385A7">
            <wp:extent cx="5781554" cy="2877334"/>
            <wp:effectExtent l="0" t="0" r="0" b="0"/>
            <wp:docPr id="20799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1510" cy="28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DD2" w14:textId="77777777" w:rsidR="00412A24" w:rsidRPr="00D67D16" w:rsidRDefault="00412A24" w:rsidP="00853915">
      <w:pPr>
        <w:pStyle w:val="BodyText"/>
        <w:ind w:left="0"/>
      </w:pPr>
    </w:p>
    <w:p w14:paraId="42DE377F" w14:textId="5F7E4592" w:rsidR="00EF588A" w:rsidRPr="00D67D16" w:rsidRDefault="00EF588A" w:rsidP="00853915">
      <w:pPr>
        <w:pStyle w:val="BodyText"/>
        <w:ind w:left="0"/>
      </w:pPr>
      <w:r w:rsidRPr="00D67D16">
        <w:t xml:space="preserve">Structure entête BOD </w:t>
      </w:r>
      <w:r w:rsidR="00723D81" w:rsidRPr="00D67D16">
        <w:t xml:space="preserve">de </w:t>
      </w:r>
      <w:r w:rsidR="00C834C1" w:rsidRPr="00D67D16">
        <w:t>sortie :</w:t>
      </w:r>
    </w:p>
    <w:p w14:paraId="0E5B4F85" w14:textId="22E9C774" w:rsidR="00EF588A" w:rsidRPr="00D67D16" w:rsidRDefault="00EF588A" w:rsidP="00853915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7D95614A" wp14:editId="41571D54">
            <wp:extent cx="5839428" cy="1332316"/>
            <wp:effectExtent l="0" t="0" r="9525" b="1270"/>
            <wp:docPr id="20097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5073" cy="13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EB31" w14:textId="77777777" w:rsidR="00EF588A" w:rsidRPr="00D67D16" w:rsidRDefault="00EF588A" w:rsidP="00853915">
      <w:pPr>
        <w:pStyle w:val="BodyText"/>
        <w:ind w:left="0"/>
      </w:pPr>
    </w:p>
    <w:p w14:paraId="229A968E" w14:textId="788A3C5E" w:rsidR="00853915" w:rsidRPr="00D67D16" w:rsidRDefault="00853915" w:rsidP="00853915">
      <w:pPr>
        <w:pStyle w:val="BodyText"/>
        <w:ind w:left="0"/>
      </w:pPr>
      <w:r w:rsidRPr="00D67D16">
        <w:t>Structure XSD :</w:t>
      </w:r>
    </w:p>
    <w:p w14:paraId="7ED83414" w14:textId="3D54FAD7" w:rsidR="00853915" w:rsidRPr="00D67D16" w:rsidRDefault="003D4CC5" w:rsidP="00853915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0027D6E9" wp14:editId="7CC6CF4F">
            <wp:extent cx="5838825" cy="3121896"/>
            <wp:effectExtent l="0" t="0" r="0" b="2540"/>
            <wp:docPr id="1390438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852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3054" cy="31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271C" w14:textId="1BDA4E73" w:rsidR="00412A24" w:rsidRPr="00D67D16" w:rsidRDefault="001811F7" w:rsidP="00412A24">
      <w:pPr>
        <w:pStyle w:val="Heading1"/>
      </w:pPr>
      <w:bookmarkStart w:id="17" w:name="_Toc190865296"/>
      <w:r w:rsidRPr="00D67D16">
        <w:lastRenderedPageBreak/>
        <w:t>EXEMPLE</w:t>
      </w:r>
      <w:r w:rsidR="00412A24" w:rsidRPr="00D67D16">
        <w:t xml:space="preserve"> FICHIER SORTANTE</w:t>
      </w:r>
      <w:bookmarkEnd w:id="17"/>
    </w:p>
    <w:p w14:paraId="1E257E8C" w14:textId="10B06112" w:rsidR="00175FD0" w:rsidRPr="00D67D16" w:rsidRDefault="00412A24" w:rsidP="003B7533">
      <w:pPr>
        <w:pStyle w:val="BodyText"/>
        <w:ind w:left="0"/>
      </w:pPr>
      <w:r w:rsidRPr="00D67D16">
        <w:t>Exemple</w:t>
      </w:r>
      <w:r w:rsidR="00EB2122" w:rsidRPr="00D67D16">
        <w:t xml:space="preserve"> </w:t>
      </w:r>
      <w:r w:rsidR="004E64C2" w:rsidRPr="00D67D16">
        <w:t xml:space="preserve">d’un fichier </w:t>
      </w:r>
      <w:r w:rsidR="003D4CC5" w:rsidRPr="00D67D16">
        <w:rPr>
          <w:b/>
          <w:bCs/>
        </w:rPr>
        <w:t>Acknowledge</w:t>
      </w:r>
      <w:r w:rsidR="003D4CC5" w:rsidRPr="00D67D16">
        <w:t xml:space="preserve"> de </w:t>
      </w:r>
      <w:r w:rsidR="004E64C2" w:rsidRPr="00D67D16">
        <w:t>sorti</w:t>
      </w:r>
      <w:r w:rsidRPr="00D67D16">
        <w:t xml:space="preserve"> en</w:t>
      </w:r>
      <w:r w:rsidR="00BA6239" w:rsidRPr="00D67D16">
        <w:t xml:space="preserve"> format</w:t>
      </w:r>
      <w:r w:rsidR="007479AA" w:rsidRPr="00D67D16">
        <w:t xml:space="preserve"> </w:t>
      </w:r>
      <w:r w:rsidR="00136D8C" w:rsidRPr="00D67D16">
        <w:t xml:space="preserve">xml </w:t>
      </w:r>
      <w:r w:rsidR="007479AA" w:rsidRPr="00D67D16">
        <w:t>sera comme ci-dessous :</w:t>
      </w:r>
    </w:p>
    <w:p w14:paraId="5E63A6CE" w14:textId="0D307012" w:rsidR="00E748CC" w:rsidRPr="00D67D16" w:rsidRDefault="003D4CC5" w:rsidP="003B7533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16481F75" wp14:editId="28E33E32">
            <wp:extent cx="6417945" cy="3556000"/>
            <wp:effectExtent l="0" t="0" r="1905" b="6350"/>
            <wp:docPr id="1649457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5740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B74A" w14:textId="77777777" w:rsidR="000743FE" w:rsidRPr="00D67D16" w:rsidRDefault="000743FE" w:rsidP="003B7533">
      <w:pPr>
        <w:pStyle w:val="BodyText"/>
        <w:ind w:left="0"/>
      </w:pPr>
    </w:p>
    <w:p w14:paraId="208E76CC" w14:textId="77777777" w:rsidR="000743FE" w:rsidRPr="00D67D16" w:rsidRDefault="000743FE" w:rsidP="003B7533">
      <w:pPr>
        <w:pStyle w:val="BodyText"/>
        <w:ind w:left="0"/>
      </w:pPr>
    </w:p>
    <w:p w14:paraId="1AB8CB63" w14:textId="2A67DA8E" w:rsidR="000743FE" w:rsidRPr="00D67D16" w:rsidRDefault="000743FE" w:rsidP="000743FE">
      <w:pPr>
        <w:pStyle w:val="BodyText"/>
        <w:ind w:left="0"/>
      </w:pPr>
      <w:r w:rsidRPr="00D67D16">
        <w:t xml:space="preserve">Exemple du nommage d’un fichier </w:t>
      </w:r>
      <w:r w:rsidRPr="00D67D16">
        <w:rPr>
          <w:b/>
          <w:bCs/>
        </w:rPr>
        <w:t>Acknowledge</w:t>
      </w:r>
      <w:r w:rsidRPr="00D67D16">
        <w:t xml:space="preserve"> de sorti sera comme ci-dessous :</w:t>
      </w:r>
    </w:p>
    <w:p w14:paraId="49BFCDBC" w14:textId="4CC890F8" w:rsidR="000743FE" w:rsidRPr="00D67D16" w:rsidRDefault="000743FE" w:rsidP="003B7533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456E4D90" wp14:editId="1A7E289F">
            <wp:extent cx="5643349" cy="325524"/>
            <wp:effectExtent l="0" t="0" r="0" b="0"/>
            <wp:docPr id="6628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74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1793" cy="3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6E38" w14:textId="77777777" w:rsidR="000743FE" w:rsidRPr="00D67D16" w:rsidRDefault="000743FE" w:rsidP="003B7533">
      <w:pPr>
        <w:pStyle w:val="BodyText"/>
        <w:ind w:left="0"/>
      </w:pPr>
    </w:p>
    <w:p w14:paraId="1D84E90A" w14:textId="77777777" w:rsidR="007479AA" w:rsidRPr="00D67D16" w:rsidRDefault="007479AA" w:rsidP="003B7533">
      <w:pPr>
        <w:pStyle w:val="BodyText"/>
        <w:ind w:left="0"/>
      </w:pPr>
    </w:p>
    <w:p w14:paraId="770FBE5F" w14:textId="77777777" w:rsidR="00A22898" w:rsidRPr="00D67D16" w:rsidRDefault="00A22898" w:rsidP="003B7533">
      <w:pPr>
        <w:pStyle w:val="BodyText"/>
        <w:ind w:left="0"/>
      </w:pPr>
    </w:p>
    <w:p w14:paraId="30F55BD5" w14:textId="4C7DC233" w:rsidR="00A22898" w:rsidRPr="00D67D16" w:rsidRDefault="00A22898" w:rsidP="00A22898">
      <w:pPr>
        <w:pStyle w:val="Heading1"/>
      </w:pPr>
      <w:bookmarkStart w:id="18" w:name="_Toc190865297"/>
      <w:r w:rsidRPr="00D67D16">
        <w:lastRenderedPageBreak/>
        <w:t>GESTION DES ERREURS</w:t>
      </w:r>
      <w:bookmarkEnd w:id="18"/>
    </w:p>
    <w:p w14:paraId="073B4880" w14:textId="228DCE14" w:rsidR="00E42620" w:rsidRPr="00D67D16" w:rsidRDefault="00BD0EEC" w:rsidP="00BD0EEC">
      <w:pPr>
        <w:pStyle w:val="BodyText"/>
        <w:ind w:left="0"/>
        <w:jc w:val="both"/>
      </w:pPr>
      <w:r w:rsidRPr="00D67D16">
        <w:t xml:space="preserve">Les erreurs seront remontées dans </w:t>
      </w:r>
      <w:r w:rsidRPr="00D67D16">
        <w:rPr>
          <w:b/>
          <w:bCs/>
        </w:rPr>
        <w:t>Enterprise Collaborator Administration</w:t>
      </w:r>
      <w:r w:rsidRPr="00D67D16">
        <w:t>.</w:t>
      </w:r>
    </w:p>
    <w:p w14:paraId="2B0F7559" w14:textId="77777777" w:rsidR="00D521EB" w:rsidRPr="00D67D16" w:rsidRDefault="00D521EB" w:rsidP="00BD0EEC">
      <w:pPr>
        <w:pStyle w:val="BodyText"/>
        <w:ind w:left="0"/>
        <w:jc w:val="both"/>
      </w:pPr>
    </w:p>
    <w:p w14:paraId="2E8D5FE1" w14:textId="4E09AE8D" w:rsidR="00BD0EEC" w:rsidRPr="00D67D16" w:rsidRDefault="00BD0EEC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  <w:u w:val="single"/>
        </w:rPr>
        <w:t xml:space="preserve">Pour diagnostiquer les BODs dans M3/Enterprise Collaborator </w:t>
      </w:r>
      <w:r w:rsidR="008C1613" w:rsidRPr="00D67D16">
        <w:rPr>
          <w:rFonts w:ascii="Arial" w:hAnsi="Arial" w:cs="Arial"/>
          <w:sz w:val="20"/>
          <w:szCs w:val="20"/>
          <w:u w:val="single"/>
        </w:rPr>
        <w:t>Administration</w:t>
      </w:r>
      <w:r w:rsidR="008C1613" w:rsidRPr="00D67D16">
        <w:rPr>
          <w:rFonts w:ascii="Arial" w:hAnsi="Arial" w:cs="Arial"/>
          <w:sz w:val="20"/>
          <w:szCs w:val="20"/>
        </w:rPr>
        <w:t xml:space="preserve"> :</w:t>
      </w:r>
    </w:p>
    <w:p w14:paraId="7B920D9B" w14:textId="6171E029" w:rsidR="00B22DF8" w:rsidRPr="00D67D16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 xml:space="preserve">Naviguer sur </w:t>
      </w:r>
      <w:r w:rsidRPr="00D67D16">
        <w:rPr>
          <w:rFonts w:ascii="Arial" w:hAnsi="Arial" w:cs="Arial"/>
          <w:b/>
          <w:bCs/>
          <w:sz w:val="20"/>
          <w:szCs w:val="20"/>
        </w:rPr>
        <w:t>Enterprise Collaborator Administration</w:t>
      </w:r>
    </w:p>
    <w:p w14:paraId="00A417A7" w14:textId="7D8292E7" w:rsidR="00BD0EEC" w:rsidRPr="00C834C1" w:rsidRDefault="00B22DF8" w:rsidP="00B22DF8">
      <w:pPr>
        <w:pStyle w:val="ListParagraph"/>
        <w:numPr>
          <w:ilvl w:val="0"/>
          <w:numId w:val="49"/>
        </w:numPr>
        <w:spacing w:line="360" w:lineRule="auto"/>
        <w:rPr>
          <w:rFonts w:ascii="Arial" w:hAnsi="Arial" w:cs="Arial"/>
          <w:b/>
          <w:bCs/>
          <w:sz w:val="20"/>
          <w:szCs w:val="20"/>
          <w:lang w:val="en-GB"/>
        </w:rPr>
      </w:pPr>
      <w:r w:rsidRPr="00C834C1">
        <w:rPr>
          <w:rFonts w:ascii="Arial" w:hAnsi="Arial" w:cs="Arial"/>
          <w:sz w:val="20"/>
          <w:szCs w:val="20"/>
          <w:lang w:val="en-GB"/>
        </w:rPr>
        <w:t xml:space="preserve">Identifier le BOD 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M3_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VIFSatutLotsCustom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_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Process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>_</w:t>
      </w:r>
      <w:r w:rsidR="003D4CC5" w:rsidRPr="00C834C1">
        <w:rPr>
          <w:rFonts w:ascii="Arial" w:hAnsi="Arial" w:cs="Arial"/>
          <w:b/>
          <w:bCs/>
          <w:sz w:val="20"/>
          <w:szCs w:val="20"/>
          <w:lang w:val="en-GB"/>
        </w:rPr>
        <w:t>In</w:t>
      </w:r>
      <w:r w:rsidR="0099183E" w:rsidRPr="00C834C1">
        <w:rPr>
          <w:rFonts w:ascii="Arial" w:hAnsi="Arial" w:cs="Arial"/>
          <w:b/>
          <w:bCs/>
          <w:sz w:val="20"/>
          <w:szCs w:val="20"/>
          <w:lang w:val="en-GB"/>
        </w:rPr>
        <w:t xml:space="preserve"> </w:t>
      </w:r>
      <w:r w:rsidRPr="00C834C1">
        <w:rPr>
          <w:rFonts w:ascii="Arial" w:hAnsi="Arial" w:cs="Arial"/>
          <w:sz w:val="20"/>
          <w:szCs w:val="20"/>
          <w:lang w:val="en-GB"/>
        </w:rPr>
        <w:t>sous</w:t>
      </w:r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 l’</w:t>
      </w:r>
      <w:r w:rsidRPr="00C834C1">
        <w:rPr>
          <w:rFonts w:ascii="Arial" w:hAnsi="Arial" w:cs="Arial"/>
          <w:sz w:val="20"/>
          <w:szCs w:val="20"/>
          <w:lang w:val="en-GB"/>
        </w:rPr>
        <w:t>A</w:t>
      </w:r>
      <w:r w:rsidR="00D521EB" w:rsidRPr="00C834C1">
        <w:rPr>
          <w:rFonts w:ascii="Arial" w:hAnsi="Arial" w:cs="Arial"/>
          <w:sz w:val="20"/>
          <w:szCs w:val="20"/>
          <w:lang w:val="en-GB"/>
        </w:rPr>
        <w:t xml:space="preserve">greement </w:t>
      </w:r>
    </w:p>
    <w:p w14:paraId="4A0CEDBA" w14:textId="77777777" w:rsidR="00D521EB" w:rsidRPr="00C834C1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5FEBB9F4" w14:textId="6EA69FB6" w:rsidR="00D521EB" w:rsidRPr="00D67D16" w:rsidRDefault="00D521EB" w:rsidP="00BD0EEC">
      <w:pPr>
        <w:pStyle w:val="ListParagraph"/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Exemple :</w:t>
      </w:r>
    </w:p>
    <w:p w14:paraId="63E6D61F" w14:textId="08732D46" w:rsidR="00B22DF8" w:rsidRPr="00D67D16" w:rsidRDefault="00B22DF8" w:rsidP="00B22DF8">
      <w:pPr>
        <w:pStyle w:val="BodyText"/>
        <w:ind w:left="0"/>
      </w:pPr>
      <w:r w:rsidRPr="00D67D16">
        <w:rPr>
          <w:noProof/>
        </w:rPr>
        <w:drawing>
          <wp:inline distT="0" distB="0" distL="0" distR="0" wp14:anchorId="2757871B" wp14:editId="1ECBB4BF">
            <wp:extent cx="6064801" cy="2160814"/>
            <wp:effectExtent l="0" t="0" r="0" b="0"/>
            <wp:docPr id="7128492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437" cy="216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5A72" w14:textId="4F75BF79" w:rsidR="00BD0EEC" w:rsidRPr="00D67D16" w:rsidRDefault="00BD0EEC" w:rsidP="00BD0EEC">
      <w:pPr>
        <w:pStyle w:val="BodyText"/>
        <w:ind w:left="0"/>
      </w:pPr>
    </w:p>
    <w:p w14:paraId="1193D20A" w14:textId="77777777" w:rsidR="008E0213" w:rsidRPr="00D67D16" w:rsidRDefault="008E0213" w:rsidP="00BD0EEC">
      <w:pPr>
        <w:pStyle w:val="BodyText"/>
        <w:ind w:left="0"/>
      </w:pPr>
    </w:p>
    <w:p w14:paraId="55FCC562" w14:textId="2E9F22DC" w:rsidR="00D521EB" w:rsidRPr="00D67D16" w:rsidRDefault="00D521EB" w:rsidP="00BD0EEC">
      <w:pPr>
        <w:pStyle w:val="BodyText"/>
        <w:ind w:left="0"/>
      </w:pPr>
      <w:r w:rsidRPr="00D67D16">
        <w:t>Le diagnostic du flux (</w:t>
      </w:r>
      <w:r w:rsidR="000B3DDE" w:rsidRPr="00D67D16">
        <w:t>Document flow</w:t>
      </w:r>
      <w:r w:rsidRPr="00D67D16">
        <w:t xml:space="preserve">) peut également être effectuer dans </w:t>
      </w:r>
      <w:r w:rsidRPr="00D67D16">
        <w:rPr>
          <w:b/>
          <w:bCs/>
        </w:rPr>
        <w:t>ION OneView</w:t>
      </w:r>
      <w:r w:rsidRPr="00D67D16">
        <w:t>.</w:t>
      </w:r>
    </w:p>
    <w:p w14:paraId="156784C9" w14:textId="7B75C370" w:rsidR="008E0213" w:rsidRPr="00D67D16" w:rsidRDefault="008E0213" w:rsidP="008E0213">
      <w:pPr>
        <w:pStyle w:val="NormalWeb"/>
        <w:rPr>
          <w:rFonts w:ascii="Arial" w:hAnsi="Arial" w:cs="Arial"/>
          <w:b/>
          <w:bCs/>
          <w:sz w:val="20"/>
          <w:szCs w:val="20"/>
          <w:lang w:val="fr-FR"/>
        </w:rPr>
      </w:pPr>
      <w:r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Pour diagnostiquer le flux </w:t>
      </w:r>
      <w:r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 xml:space="preserve">ION </w:t>
      </w:r>
      <w:r w:rsidR="00136D8C" w:rsidRPr="00D67D16">
        <w:rPr>
          <w:rStyle w:val="Strong"/>
          <w:rFonts w:ascii="Arial" w:hAnsi="Arial" w:cs="Arial"/>
          <w:sz w:val="20"/>
          <w:szCs w:val="20"/>
          <w:u w:val="single"/>
          <w:lang w:val="fr-FR"/>
        </w:rPr>
        <w:t>OneView</w:t>
      </w:r>
      <w:r w:rsidR="00136D8C" w:rsidRPr="00D67D16">
        <w:rPr>
          <w:rStyle w:val="Strong"/>
          <w:rFonts w:ascii="Arial" w:hAnsi="Arial" w:cs="Arial"/>
          <w:b w:val="0"/>
          <w:bCs w:val="0"/>
          <w:sz w:val="20"/>
          <w:szCs w:val="20"/>
          <w:u w:val="single"/>
          <w:lang w:val="fr-FR"/>
        </w:rPr>
        <w:t xml:space="preserve"> :</w:t>
      </w:r>
    </w:p>
    <w:p w14:paraId="4F7B0596" w14:textId="77777777" w:rsidR="00D521EB" w:rsidRPr="00D67D16" w:rsidRDefault="00D521EB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b/>
          <w:bCs/>
        </w:rPr>
      </w:pPr>
      <w:r w:rsidRPr="00D67D16">
        <w:rPr>
          <w:rFonts w:ascii="Arial" w:hAnsi="Arial" w:cs="Arial"/>
          <w:sz w:val="20"/>
          <w:szCs w:val="20"/>
        </w:rPr>
        <w:t>Naviguer sur</w:t>
      </w:r>
      <w:r w:rsidR="008E0213" w:rsidRPr="00D67D16">
        <w:rPr>
          <w:rFonts w:ascii="Arial" w:hAnsi="Arial" w:cs="Arial"/>
          <w:sz w:val="20"/>
          <w:szCs w:val="20"/>
        </w:rPr>
        <w:t xml:space="preserve"> </w:t>
      </w:r>
      <w:r w:rsidR="008E0213" w:rsidRPr="00D67D16">
        <w:rPr>
          <w:b/>
          <w:bCs/>
        </w:rPr>
        <w:t>ION Desk &gt; OneView</w:t>
      </w:r>
    </w:p>
    <w:p w14:paraId="732CCE54" w14:textId="05DE30DF" w:rsidR="00D521EB" w:rsidRPr="00D67D16" w:rsidRDefault="003F157D" w:rsidP="00D521EB">
      <w:pPr>
        <w:pStyle w:val="ListParagraph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67D16">
        <w:rPr>
          <w:rFonts w:ascii="Arial" w:hAnsi="Arial" w:cs="Arial"/>
          <w:sz w:val="20"/>
          <w:szCs w:val="20"/>
        </w:rPr>
        <w:t>Ajouter le nom du document (</w:t>
      </w:r>
      <w:r w:rsidR="003D4CC5" w:rsidRPr="00D67D16">
        <w:rPr>
          <w:rFonts w:ascii="Arial" w:hAnsi="Arial" w:cs="Arial"/>
          <w:b/>
          <w:bCs/>
          <w:sz w:val="20"/>
          <w:szCs w:val="20"/>
        </w:rPr>
        <w:t>Process</w:t>
      </w:r>
      <w:r w:rsidRPr="00D67D16">
        <w:rPr>
          <w:rFonts w:ascii="Arial" w:hAnsi="Arial" w:cs="Arial"/>
          <w:b/>
          <w:bCs/>
          <w:sz w:val="20"/>
          <w:szCs w:val="20"/>
        </w:rPr>
        <w:t>.</w:t>
      </w:r>
      <w:r w:rsidR="003D4CC5" w:rsidRPr="00D67D16">
        <w:rPr>
          <w:rFonts w:ascii="Arial" w:hAnsi="Arial" w:cs="Arial"/>
          <w:b/>
          <w:bCs/>
          <w:sz w:val="20"/>
          <w:szCs w:val="20"/>
        </w:rPr>
        <w:t>VIFSatutLotsCustom</w:t>
      </w:r>
      <w:r w:rsidRPr="00D67D16">
        <w:rPr>
          <w:rFonts w:ascii="Arial" w:hAnsi="Arial" w:cs="Arial"/>
          <w:sz w:val="20"/>
          <w:szCs w:val="20"/>
        </w:rPr>
        <w:t>)</w:t>
      </w:r>
      <w:r w:rsidR="00AF1BAC" w:rsidRPr="00D67D16">
        <w:rPr>
          <w:rFonts w:ascii="Arial" w:hAnsi="Arial" w:cs="Arial"/>
          <w:sz w:val="20"/>
          <w:szCs w:val="20"/>
        </w:rPr>
        <w:t xml:space="preserve"> et (</w:t>
      </w:r>
      <w:r w:rsidR="00AF1BAC" w:rsidRPr="00D67D16">
        <w:rPr>
          <w:rFonts w:ascii="Arial" w:hAnsi="Arial" w:cs="Arial"/>
          <w:b/>
          <w:bCs/>
          <w:sz w:val="20"/>
          <w:szCs w:val="20"/>
        </w:rPr>
        <w:t>Acknowledge.VIFSatutLotsCustom</w:t>
      </w:r>
      <w:r w:rsidR="00AF1BAC" w:rsidRPr="00D67D16">
        <w:rPr>
          <w:rFonts w:ascii="Arial" w:hAnsi="Arial" w:cs="Arial"/>
          <w:sz w:val="20"/>
          <w:szCs w:val="20"/>
        </w:rPr>
        <w:t>)</w:t>
      </w:r>
    </w:p>
    <w:p w14:paraId="26CAB896" w14:textId="77777777" w:rsidR="0099183E" w:rsidRPr="00D67D16" w:rsidRDefault="0099183E" w:rsidP="00D521EB">
      <w:pPr>
        <w:spacing w:line="360" w:lineRule="auto"/>
        <w:rPr>
          <w:rFonts w:cs="Arial"/>
        </w:rPr>
      </w:pPr>
    </w:p>
    <w:p w14:paraId="14F2AADB" w14:textId="549D1BF4" w:rsidR="008E0213" w:rsidRPr="00D67D16" w:rsidRDefault="00136D8C" w:rsidP="00D521EB">
      <w:pPr>
        <w:spacing w:line="360" w:lineRule="auto"/>
        <w:rPr>
          <w:rFonts w:cs="Arial"/>
        </w:rPr>
      </w:pPr>
      <w:r w:rsidRPr="00D67D16">
        <w:rPr>
          <w:rFonts w:cs="Arial"/>
        </w:rPr>
        <w:t>Example:</w:t>
      </w:r>
      <w:r w:rsidR="00D521EB" w:rsidRPr="00D67D16">
        <w:rPr>
          <w:rFonts w:cs="Arial"/>
        </w:rPr>
        <w:t xml:space="preserve"> </w:t>
      </w:r>
    </w:p>
    <w:p w14:paraId="6E5C908A" w14:textId="758B7E81" w:rsidR="0099183E" w:rsidRPr="00D67D16" w:rsidRDefault="0099183E" w:rsidP="00D521EB">
      <w:pPr>
        <w:spacing w:line="360" w:lineRule="auto"/>
        <w:rPr>
          <w:rFonts w:cs="Arial"/>
        </w:rPr>
      </w:pPr>
      <w:r w:rsidRPr="00D67D16">
        <w:rPr>
          <w:rFonts w:cs="Arial"/>
          <w:noProof/>
        </w:rPr>
        <w:drawing>
          <wp:inline distT="0" distB="0" distL="0" distR="0" wp14:anchorId="0381014B" wp14:editId="70EE084C">
            <wp:extent cx="4508500" cy="2143099"/>
            <wp:effectExtent l="0" t="0" r="6350" b="0"/>
            <wp:docPr id="1757962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62877" name="Picture 1" descr="A screenshot of a computer&#10;&#10;Description automatically generated"/>
                    <pic:cNvPicPr/>
                  </pic:nvPicPr>
                  <pic:blipFill rotWithShape="1">
                    <a:blip r:embed="rId24"/>
                    <a:srcRect r="6088" b="6626"/>
                    <a:stretch/>
                  </pic:blipFill>
                  <pic:spPr bwMode="auto">
                    <a:xfrm>
                      <a:off x="0" y="0"/>
                      <a:ext cx="4546933" cy="2161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3DA21" w14:textId="20A837E6" w:rsidR="00546B12" w:rsidRPr="00D67D16" w:rsidRDefault="00546B12" w:rsidP="00546B12">
      <w:pPr>
        <w:pStyle w:val="Heading1"/>
      </w:pPr>
      <w:bookmarkStart w:id="19" w:name="_Toc190865298"/>
      <w:r w:rsidRPr="00D67D16">
        <w:lastRenderedPageBreak/>
        <w:t>POINTS A DETERMINER</w:t>
      </w:r>
      <w:bookmarkEnd w:id="19"/>
    </w:p>
    <w:p w14:paraId="20D395C2" w14:textId="62AE6A6F" w:rsidR="00604AA7" w:rsidRPr="00374AE8" w:rsidRDefault="00604AA7" w:rsidP="00374AE8">
      <w:pPr>
        <w:pStyle w:val="BodyText"/>
        <w:numPr>
          <w:ilvl w:val="0"/>
          <w:numId w:val="50"/>
        </w:numPr>
      </w:pPr>
      <w:r w:rsidRPr="00D67D16">
        <w:t>Point</w:t>
      </w:r>
      <w:r w:rsidR="00AF1BAC" w:rsidRPr="00D67D16">
        <w:t xml:space="preserve"> de</w:t>
      </w:r>
      <w:r w:rsidRPr="00D67D16">
        <w:t xml:space="preserve"> connexion à </w:t>
      </w:r>
      <w:r w:rsidR="00C834C1">
        <w:t>confirmer/créer</w:t>
      </w:r>
      <w:r w:rsidRPr="00D67D16">
        <w:t>.</w:t>
      </w:r>
    </w:p>
    <w:sectPr w:rsidR="00604AA7" w:rsidRPr="00374AE8" w:rsidSect="006670B8"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39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B53E" w14:textId="77777777" w:rsidR="00001D06" w:rsidRPr="00D67D16" w:rsidRDefault="00001D06">
      <w:r w:rsidRPr="00D67D16">
        <w:separator/>
      </w:r>
    </w:p>
  </w:endnote>
  <w:endnote w:type="continuationSeparator" w:id="0">
    <w:p w14:paraId="4C4A1076" w14:textId="77777777" w:rsidR="00001D06" w:rsidRPr="00D67D16" w:rsidRDefault="00001D06">
      <w:r w:rsidRPr="00D67D1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D67D16" w:rsidRDefault="00602727">
    <w:pPr>
      <w:pStyle w:val="Footer"/>
      <w:framePr w:wrap="around" w:vAnchor="text" w:hAnchor="margin" w:xAlign="right" w:y="1"/>
      <w:rPr>
        <w:rStyle w:val="PageNumber"/>
      </w:rPr>
    </w:pPr>
    <w:r w:rsidRPr="00D67D16">
      <w:rPr>
        <w:rStyle w:val="PageNumber"/>
      </w:rPr>
      <w:fldChar w:fldCharType="begin"/>
    </w:r>
    <w:r w:rsidRPr="00D67D16">
      <w:rPr>
        <w:rStyle w:val="PageNumber"/>
      </w:rPr>
      <w:instrText xml:space="preserve">PAGE  </w:instrText>
    </w:r>
    <w:r w:rsidRPr="00D67D16">
      <w:rPr>
        <w:rStyle w:val="PageNumber"/>
      </w:rPr>
      <w:fldChar w:fldCharType="separate"/>
    </w:r>
    <w:r w:rsidRPr="00D67D16">
      <w:rPr>
        <w:rStyle w:val="PageNumber"/>
      </w:rPr>
      <w:t>iv</w:t>
    </w:r>
    <w:r w:rsidRPr="00D67D16">
      <w:rPr>
        <w:rStyle w:val="PageNumber"/>
      </w:rPr>
      <w:fldChar w:fldCharType="end"/>
    </w:r>
  </w:p>
  <w:p w14:paraId="6E66DCB9" w14:textId="77777777" w:rsidR="00602727" w:rsidRPr="00D67D16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0EE1846E" w:rsidR="00602727" w:rsidRPr="00D67D16" w:rsidRDefault="00DC778E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C834C1">
        <w:rPr>
          <w:noProof/>
        </w:rPr>
        <w:t>POINTS A DETERMINER</w:t>
      </w:r>
    </w:fldSimple>
    <w:r w:rsidR="00602727" w:rsidRPr="00D67D16">
      <w:t xml:space="preserve">     </w:t>
    </w:r>
    <w:r w:rsidR="00602727" w:rsidRPr="00D67D16">
      <w:fldChar w:fldCharType="begin"/>
    </w:r>
    <w:r w:rsidR="00602727" w:rsidRPr="00D67D16">
      <w:instrText xml:space="preserve"> If </w:instrText>
    </w:r>
    <w:r w:rsidR="00602727" w:rsidRPr="00D67D16">
      <w:fldChar w:fldCharType="begin"/>
    </w:r>
    <w:r w:rsidR="00602727" w:rsidRPr="00D67D16">
      <w:instrText xml:space="preserve"> Section </w:instrText>
    </w:r>
    <w:r w:rsidR="00602727" w:rsidRPr="00D67D16">
      <w:fldChar w:fldCharType="separate"/>
    </w:r>
    <w:r w:rsidR="00C834C1">
      <w:instrText>1</w:instrText>
    </w:r>
    <w:r w:rsidR="00602727" w:rsidRPr="00D67D16">
      <w:fldChar w:fldCharType="end"/>
    </w:r>
    <w:r w:rsidR="00602727" w:rsidRPr="00D67D16">
      <w:instrText xml:space="preserve"> &gt; 1 “</w:instrText>
    </w:r>
    <w:r w:rsidR="00602727" w:rsidRPr="00D67D16">
      <w:fldChar w:fldCharType="begin"/>
    </w:r>
    <w:r w:rsidR="00602727" w:rsidRPr="00D67D16">
      <w:instrText xml:space="preserve">PAGE </w:instrText>
    </w:r>
    <w:r w:rsidR="00602727" w:rsidRPr="00D67D16">
      <w:fldChar w:fldCharType="separate"/>
    </w:r>
    <w:r w:rsidR="00602727" w:rsidRPr="00D67D16">
      <w:instrText>1</w:instrText>
    </w:r>
    <w:r w:rsidR="00602727" w:rsidRPr="00D67D16">
      <w:fldChar w:fldCharType="end"/>
    </w:r>
    <w:r w:rsidR="00602727" w:rsidRPr="00D67D16">
      <w:instrText xml:space="preserve"> of </w:instrText>
    </w:r>
    <w:r w:rsidR="00602727" w:rsidRPr="00D67D16">
      <w:fldChar w:fldCharType="begin"/>
    </w:r>
    <w:r w:rsidR="00602727" w:rsidRPr="00D67D16">
      <w:instrText xml:space="preserve"> =  </w:instrText>
    </w:r>
    <w:r w:rsidR="00602727" w:rsidRPr="00D67D16">
      <w:fldChar w:fldCharType="begin"/>
    </w:r>
    <w:r w:rsidR="00602727" w:rsidRPr="00D67D16">
      <w:instrText xml:space="preserve"> NUMPAGES </w:instrText>
    </w:r>
    <w:r w:rsidR="00602727" w:rsidRPr="00D67D16">
      <w:fldChar w:fldCharType="separate"/>
    </w:r>
    <w:r w:rsidR="00602727" w:rsidRPr="00D67D16">
      <w:instrText>10</w:instrText>
    </w:r>
    <w:r w:rsidR="00602727" w:rsidRPr="00D67D16">
      <w:fldChar w:fldCharType="end"/>
    </w:r>
    <w:r w:rsidR="00602727" w:rsidRPr="00D67D16">
      <w:instrText xml:space="preserve"> - Sec1  </w:instrText>
    </w:r>
    <w:r w:rsidR="00602727" w:rsidRPr="00D67D16">
      <w:fldChar w:fldCharType="separate"/>
    </w:r>
    <w:r w:rsidR="00602727" w:rsidRPr="00D67D16">
      <w:instrText>7</w:instrText>
    </w:r>
    <w:r w:rsidR="00602727" w:rsidRPr="00D67D16">
      <w:fldChar w:fldCharType="end"/>
    </w:r>
    <w:r w:rsidR="00602727" w:rsidRPr="00D67D16">
      <w:instrText>” “</w:instrText>
    </w:r>
    <w:r w:rsidR="00602727" w:rsidRPr="00D67D16">
      <w:fldChar w:fldCharType="begin"/>
    </w:r>
    <w:r w:rsidR="00602727" w:rsidRPr="00D67D16">
      <w:instrText xml:space="preserve"> PAGE </w:instrText>
    </w:r>
    <w:r w:rsidR="00602727" w:rsidRPr="00D67D16">
      <w:fldChar w:fldCharType="separate"/>
    </w:r>
    <w:r w:rsidR="00C834C1">
      <w:rPr>
        <w:noProof/>
      </w:rPr>
      <w:instrText>14</w:instrText>
    </w:r>
    <w:r w:rsidR="00602727" w:rsidRPr="00D67D16">
      <w:fldChar w:fldCharType="end"/>
    </w:r>
    <w:r w:rsidR="00602727" w:rsidRPr="00D67D16">
      <w:instrText xml:space="preserve">” </w:instrText>
    </w:r>
    <w:r w:rsidR="00602727" w:rsidRPr="00D67D16">
      <w:fldChar w:fldCharType="separate"/>
    </w:r>
    <w:r w:rsidR="00C834C1">
      <w:rPr>
        <w:noProof/>
      </w:rPr>
      <w:t>14</w:t>
    </w:r>
    <w:r w:rsidR="00602727" w:rsidRPr="00D67D16">
      <w:fldChar w:fldCharType="end"/>
    </w:r>
  </w:p>
  <w:p w14:paraId="78590ACA" w14:textId="0C06F880" w:rsidR="00602727" w:rsidRPr="00D67D16" w:rsidRDefault="008A496C" w:rsidP="00D56107">
    <w:pPr>
      <w:pStyle w:val="Footer"/>
      <w:tabs>
        <w:tab w:val="clear" w:pos="7920"/>
        <w:tab w:val="right" w:pos="9900"/>
        <w:tab w:val="right" w:pos="10440"/>
      </w:tabs>
    </w:pPr>
    <w:r w:rsidRPr="00D67D16">
      <w:rPr>
        <w:rStyle w:val="HighlightedVariable"/>
      </w:rPr>
      <w:t>Interface</w:t>
    </w:r>
  </w:p>
  <w:p w14:paraId="0AFFEF02" w14:textId="53D96EFE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D67D16">
      <w:t xml:space="preserve">File </w:t>
    </w:r>
    <w:r w:rsidR="0099183E" w:rsidRPr="00D67D16">
      <w:t xml:space="preserve">Réf : </w:t>
    </w:r>
    <w:r w:rsidR="00DC537F" w:rsidRPr="00D67D16">
      <w:t>DES-020_001_IN_I VIF Statut des lots V1.0</w:t>
    </w:r>
    <w:r w:rsidR="0099183E" w:rsidRPr="00D67D16">
      <w:t>.doc</w:t>
    </w:r>
  </w:p>
  <w:p w14:paraId="1780CA83" w14:textId="77777777" w:rsidR="00602727" w:rsidRPr="00D67D16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D67D16" w:rsidRDefault="00602727">
    <w:pPr>
      <w:pStyle w:val="Footer"/>
      <w:tabs>
        <w:tab w:val="clear" w:pos="7920"/>
        <w:tab w:val="right" w:pos="10440"/>
      </w:tabs>
    </w:pPr>
    <w:r w:rsidRPr="00D67D16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C834C1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C834C1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C834C1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C834C1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C834C1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C834C1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2CDA7" w14:textId="77777777" w:rsidR="00001D06" w:rsidRPr="00D67D16" w:rsidRDefault="00001D06">
      <w:r w:rsidRPr="00D67D16">
        <w:separator/>
      </w:r>
    </w:p>
  </w:footnote>
  <w:footnote w:type="continuationSeparator" w:id="0">
    <w:p w14:paraId="1E682FDE" w14:textId="77777777" w:rsidR="00001D06" w:rsidRPr="00D67D16" w:rsidRDefault="00001D06">
      <w:r w:rsidRPr="00D67D1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2B76F25D" w:rsidR="00602727" w:rsidRPr="00C834C1" w:rsidRDefault="00602727" w:rsidP="00B312E9">
    <w:pPr>
      <w:pStyle w:val="Header"/>
      <w:framePr w:hSpace="187" w:wrap="auto" w:vAnchor="page" w:hAnchor="margin" w:xAlign="right" w:y="433"/>
      <w:rPr>
        <w:lang w:val="en-GB"/>
      </w:rPr>
    </w:pPr>
    <w:r w:rsidRPr="00C834C1">
      <w:rPr>
        <w:lang w:val="en-GB"/>
      </w:rPr>
      <w:t>Doc Ref:</w:t>
    </w:r>
    <w:r w:rsidRPr="00C834C1">
      <w:rPr>
        <w:rStyle w:val="HighlightedVariable"/>
        <w:lang w:val="en-GB"/>
      </w:rPr>
      <w:t xml:space="preserve"> </w:t>
    </w:r>
    <w:r w:rsidR="0099183E" w:rsidRPr="00C834C1">
      <w:rPr>
        <w:rStyle w:val="HighlightedVariable"/>
        <w:lang w:val="en-GB"/>
      </w:rPr>
      <w:t>00</w:t>
    </w:r>
    <w:r w:rsidR="00DC537F" w:rsidRPr="00C834C1">
      <w:rPr>
        <w:rStyle w:val="HighlightedVariable"/>
        <w:lang w:val="en-GB"/>
      </w:rPr>
      <w:t>1</w:t>
    </w:r>
    <w:r w:rsidR="0099183E" w:rsidRPr="00C834C1">
      <w:rPr>
        <w:rStyle w:val="HighlightedVariable"/>
        <w:lang w:val="en-GB"/>
      </w:rPr>
      <w:t>_</w:t>
    </w:r>
    <w:r w:rsidR="00DC537F" w:rsidRPr="00C834C1">
      <w:rPr>
        <w:rStyle w:val="HighlightedVariable"/>
        <w:lang w:val="en-GB"/>
      </w:rPr>
      <w:t>IN</w:t>
    </w:r>
    <w:r w:rsidR="0099183E" w:rsidRPr="00C834C1">
      <w:rPr>
        <w:rStyle w:val="HighlightedVariable"/>
        <w:lang w:val="en-GB"/>
      </w:rPr>
      <w:t>_</w:t>
    </w:r>
    <w:r w:rsidR="00DC537F" w:rsidRPr="00C834C1">
      <w:rPr>
        <w:rStyle w:val="HighlightedVariable"/>
        <w:lang w:val="en-GB"/>
      </w:rPr>
      <w:t>I</w:t>
    </w:r>
    <w:r w:rsidR="00AF1BAC" w:rsidRPr="00C834C1">
      <w:rPr>
        <w:rStyle w:val="HighlightedVariable"/>
        <w:lang w:val="en-GB"/>
      </w:rPr>
      <w:t>_VIF</w:t>
    </w:r>
  </w:p>
  <w:p w14:paraId="561E8E24" w14:textId="77777777" w:rsidR="00602727" w:rsidRPr="00C834C1" w:rsidRDefault="00602727" w:rsidP="00B312E9">
    <w:pPr>
      <w:pStyle w:val="Header"/>
      <w:rPr>
        <w:lang w:val="en-GB"/>
      </w:rPr>
    </w:pPr>
    <w:r w:rsidRPr="00D67D16">
      <w:fldChar w:fldCharType="begin"/>
    </w:r>
    <w:r w:rsidRPr="00C834C1">
      <w:rPr>
        <w:lang w:val="en-GB"/>
      </w:rPr>
      <w:instrText xml:space="preserve"> TITLE   \* MERGEFORMAT </w:instrText>
    </w:r>
    <w:r w:rsidRPr="00D67D16">
      <w:fldChar w:fldCharType="separate"/>
    </w:r>
    <w:r w:rsidRPr="00C834C1">
      <w:rPr>
        <w:lang w:val="en-GB"/>
      </w:rPr>
      <w:t>DES-020 Design Specification</w:t>
    </w:r>
    <w:r w:rsidRPr="00D67D16">
      <w:fldChar w:fldCharType="end"/>
    </w:r>
    <w:r w:rsidRPr="00C834C1">
      <w:rPr>
        <w:lang w:val="en-GB"/>
      </w:rPr>
      <w:t xml:space="preserve"> </w:t>
    </w:r>
  </w:p>
  <w:p w14:paraId="6D3FD1EB" w14:textId="7F722C31" w:rsidR="00602727" w:rsidRPr="00D67D16" w:rsidRDefault="00DC537F" w:rsidP="00B312E9">
    <w:pPr>
      <w:pStyle w:val="Header"/>
      <w:framePr w:hSpace="187" w:wrap="auto" w:vAnchor="text" w:hAnchor="margin" w:xAlign="right" w:y="1"/>
    </w:pPr>
    <w:r w:rsidRPr="00D67D16">
      <w:t>13</w:t>
    </w:r>
    <w:r w:rsidR="0018455B" w:rsidRPr="00D67D16">
      <w:t>/0</w:t>
    </w:r>
    <w:r w:rsidRPr="00D67D16">
      <w:t>2</w:t>
    </w:r>
    <w:r w:rsidR="0018455B" w:rsidRPr="00D67D16">
      <w:t>/2025</w:t>
    </w:r>
  </w:p>
  <w:p w14:paraId="44651237" w14:textId="77777777" w:rsidR="00602727" w:rsidRPr="00D67D16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77777777" w:rsidR="00602727" w:rsidRPr="00D67D16" w:rsidRDefault="00602727" w:rsidP="00C30DAE">
    <w:r w:rsidRPr="00D67D16">
      <w:rPr>
        <w:noProof/>
        <w:lang w:eastAsia="en-AU"/>
      </w:rPr>
      <w:drawing>
        <wp:inline distT="0" distB="0" distL="0" distR="0" wp14:anchorId="61DA9B7B" wp14:editId="1A8BA7C9">
          <wp:extent cx="2656558" cy="687413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7D16">
      <w:t xml:space="preserve"> </w:t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</w:r>
    <w:r w:rsidRPr="00D67D16">
      <w:tab/>
      <w:t xml:space="preserve"> </w:t>
    </w:r>
    <w:sdt>
      <w:sdtPr>
        <w:alias w:val="Custom Logo"/>
        <w:tag w:val="Custom Logo"/>
        <w:id w:val="691650801"/>
        <w:picture/>
      </w:sdtPr>
      <w:sdtContent>
        <w:r w:rsidRPr="00D67D16">
          <w:rPr>
            <w:noProof/>
            <w:lang w:eastAsia="en-AU"/>
          </w:rPr>
          <w:drawing>
            <wp:inline distT="0" distB="0" distL="0" distR="0" wp14:anchorId="7AB08549" wp14:editId="7BC50437">
              <wp:extent cx="791916" cy="771524"/>
              <wp:effectExtent l="0" t="0" r="8255" b="0"/>
              <wp:docPr id="9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Picture 9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916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26F07DC"/>
    <w:multiLevelType w:val="hybridMultilevel"/>
    <w:tmpl w:val="4D6479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AA9252D"/>
    <w:multiLevelType w:val="hybridMultilevel"/>
    <w:tmpl w:val="E9F4F8E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C73D24"/>
    <w:multiLevelType w:val="hybridMultilevel"/>
    <w:tmpl w:val="968ACF0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DE6692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 w15:restartNumberingAfterBreak="0">
    <w:nsid w:val="115A5AF8"/>
    <w:multiLevelType w:val="hybridMultilevel"/>
    <w:tmpl w:val="5986C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87F93"/>
    <w:multiLevelType w:val="singleLevel"/>
    <w:tmpl w:val="D6AC155C"/>
    <w:lvl w:ilvl="0">
      <w:start w:val="1"/>
      <w:numFmt w:val="decimal"/>
      <w:lvlText w:val="%1."/>
      <w:legacy w:legacy="1" w:legacySpace="0" w:legacyIndent="360"/>
      <w:lvlJc w:val="left"/>
      <w:pPr>
        <w:ind w:left="3240" w:hanging="360"/>
      </w:pPr>
    </w:lvl>
  </w:abstractNum>
  <w:abstractNum w:abstractNumId="7" w15:restartNumberingAfterBreak="0">
    <w:nsid w:val="1451248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8" w15:restartNumberingAfterBreak="0">
    <w:nsid w:val="165F7C72"/>
    <w:multiLevelType w:val="hybridMultilevel"/>
    <w:tmpl w:val="53A2C96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0A3F68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 w15:restartNumberingAfterBreak="0">
    <w:nsid w:val="19D65478"/>
    <w:multiLevelType w:val="hybridMultilevel"/>
    <w:tmpl w:val="45F8B872"/>
    <w:lvl w:ilvl="0" w:tplc="598CA2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B24A7A"/>
    <w:multiLevelType w:val="hybridMultilevel"/>
    <w:tmpl w:val="FA66C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04143"/>
    <w:multiLevelType w:val="hybridMultilevel"/>
    <w:tmpl w:val="5AD068C0"/>
    <w:lvl w:ilvl="0" w:tplc="FAEE46EA">
      <w:start w:val="20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D7F95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4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56833B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6" w15:restartNumberingAfterBreak="0">
    <w:nsid w:val="27581121"/>
    <w:multiLevelType w:val="multilevel"/>
    <w:tmpl w:val="BC68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156D8"/>
    <w:multiLevelType w:val="hybridMultilevel"/>
    <w:tmpl w:val="556450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8867DE"/>
    <w:multiLevelType w:val="hybridMultilevel"/>
    <w:tmpl w:val="D7042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977772"/>
    <w:multiLevelType w:val="hybridMultilevel"/>
    <w:tmpl w:val="FB44208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97223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3" w15:restartNumberingAfterBreak="0">
    <w:nsid w:val="3BA148F4"/>
    <w:multiLevelType w:val="hybridMultilevel"/>
    <w:tmpl w:val="2D56B9C0"/>
    <w:lvl w:ilvl="0" w:tplc="D6B812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B0AC9"/>
    <w:multiLevelType w:val="singleLevel"/>
    <w:tmpl w:val="B0948914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5" w15:restartNumberingAfterBreak="0">
    <w:nsid w:val="3FA0182D"/>
    <w:multiLevelType w:val="hybridMultilevel"/>
    <w:tmpl w:val="7652AB0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5E630B"/>
    <w:multiLevelType w:val="hybridMultilevel"/>
    <w:tmpl w:val="210C3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A7D55"/>
    <w:multiLevelType w:val="hybridMultilevel"/>
    <w:tmpl w:val="D258F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0B7C11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9" w15:restartNumberingAfterBreak="0">
    <w:nsid w:val="4A5018FE"/>
    <w:multiLevelType w:val="hybridMultilevel"/>
    <w:tmpl w:val="1F5ED93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9D1D4D"/>
    <w:multiLevelType w:val="hybridMultilevel"/>
    <w:tmpl w:val="76D67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7F70D9"/>
    <w:multiLevelType w:val="hybridMultilevel"/>
    <w:tmpl w:val="F522A69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851C1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3" w15:restartNumberingAfterBreak="0">
    <w:nsid w:val="51D92E24"/>
    <w:multiLevelType w:val="multilevel"/>
    <w:tmpl w:val="A95C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3C6C07"/>
    <w:multiLevelType w:val="hybridMultilevel"/>
    <w:tmpl w:val="0D3E6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465B5B"/>
    <w:multiLevelType w:val="hybridMultilevel"/>
    <w:tmpl w:val="CEC4DDA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45468F2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7" w15:restartNumberingAfterBreak="0">
    <w:nsid w:val="561774FE"/>
    <w:multiLevelType w:val="hybridMultilevel"/>
    <w:tmpl w:val="E5D6D4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3D0C93"/>
    <w:multiLevelType w:val="hybridMultilevel"/>
    <w:tmpl w:val="C8841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61B94D10"/>
    <w:multiLevelType w:val="hybridMultilevel"/>
    <w:tmpl w:val="3E2C9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BB5B5E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2" w15:restartNumberingAfterBreak="0">
    <w:nsid w:val="62F17508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3771AEF"/>
    <w:multiLevelType w:val="hybridMultilevel"/>
    <w:tmpl w:val="08445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4A25C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5" w15:restartNumberingAfterBreak="0">
    <w:nsid w:val="666174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6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689F65BF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8" w15:restartNumberingAfterBreak="0">
    <w:nsid w:val="6A0331B1"/>
    <w:multiLevelType w:val="hybridMultilevel"/>
    <w:tmpl w:val="FB44208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522C06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0" w15:restartNumberingAfterBreak="0">
    <w:nsid w:val="6D56568D"/>
    <w:multiLevelType w:val="singleLevel"/>
    <w:tmpl w:val="A2C27820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1" w15:restartNumberingAfterBreak="0">
    <w:nsid w:val="74C038FC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2" w15:restartNumberingAfterBreak="0">
    <w:nsid w:val="7ABB3D39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3" w15:restartNumberingAfterBreak="0">
    <w:nsid w:val="7DAA3890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4" w15:restartNumberingAfterBreak="0">
    <w:nsid w:val="7EBB20AD"/>
    <w:multiLevelType w:val="singleLevel"/>
    <w:tmpl w:val="FFB8EABE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400177485">
    <w:abstractNumId w:val="14"/>
  </w:num>
  <w:num w:numId="2" w16cid:durableId="425542575">
    <w:abstractNumId w:val="39"/>
  </w:num>
  <w:num w:numId="3" w16cid:durableId="1301963104">
    <w:abstractNumId w:val="46"/>
  </w:num>
  <w:num w:numId="4" w16cid:durableId="1409305351">
    <w:abstractNumId w:val="19"/>
  </w:num>
  <w:num w:numId="5" w16cid:durableId="680202616">
    <w:abstractNumId w:val="39"/>
    <w:lvlOverride w:ilvl="0">
      <w:startOverride w:val="1"/>
    </w:lvlOverride>
  </w:num>
  <w:num w:numId="6" w16cid:durableId="257833256">
    <w:abstractNumId w:val="39"/>
    <w:lvlOverride w:ilvl="0">
      <w:startOverride w:val="1"/>
    </w:lvlOverride>
  </w:num>
  <w:num w:numId="7" w16cid:durableId="855575486">
    <w:abstractNumId w:val="39"/>
    <w:lvlOverride w:ilvl="0">
      <w:startOverride w:val="1"/>
    </w:lvlOverride>
  </w:num>
  <w:num w:numId="8" w16cid:durableId="792754466">
    <w:abstractNumId w:val="3"/>
  </w:num>
  <w:num w:numId="9" w16cid:durableId="745035843">
    <w:abstractNumId w:val="13"/>
  </w:num>
  <w:num w:numId="10" w16cid:durableId="196508250">
    <w:abstractNumId w:val="50"/>
  </w:num>
  <w:num w:numId="11" w16cid:durableId="2105566498">
    <w:abstractNumId w:val="9"/>
  </w:num>
  <w:num w:numId="12" w16cid:durableId="1176655807">
    <w:abstractNumId w:val="4"/>
  </w:num>
  <w:num w:numId="13" w16cid:durableId="686096859">
    <w:abstractNumId w:val="51"/>
  </w:num>
  <w:num w:numId="14" w16cid:durableId="1400323625">
    <w:abstractNumId w:val="32"/>
  </w:num>
  <w:num w:numId="15" w16cid:durableId="1215501877">
    <w:abstractNumId w:val="53"/>
  </w:num>
  <w:num w:numId="16" w16cid:durableId="762721879">
    <w:abstractNumId w:val="15"/>
  </w:num>
  <w:num w:numId="17" w16cid:durableId="400569285">
    <w:abstractNumId w:val="28"/>
  </w:num>
  <w:num w:numId="18" w16cid:durableId="71005509">
    <w:abstractNumId w:val="54"/>
  </w:num>
  <w:num w:numId="19" w16cid:durableId="300036019">
    <w:abstractNumId w:val="41"/>
  </w:num>
  <w:num w:numId="20" w16cid:durableId="210465424">
    <w:abstractNumId w:val="7"/>
  </w:num>
  <w:num w:numId="21" w16cid:durableId="1505589258">
    <w:abstractNumId w:val="49"/>
  </w:num>
  <w:num w:numId="22" w16cid:durableId="1834105583">
    <w:abstractNumId w:val="45"/>
  </w:num>
  <w:num w:numId="23" w16cid:durableId="2101485394">
    <w:abstractNumId w:val="36"/>
  </w:num>
  <w:num w:numId="24" w16cid:durableId="1217013607">
    <w:abstractNumId w:val="47"/>
  </w:num>
  <w:num w:numId="25" w16cid:durableId="1865972360">
    <w:abstractNumId w:val="22"/>
  </w:num>
  <w:num w:numId="26" w16cid:durableId="1198391653">
    <w:abstractNumId w:val="44"/>
  </w:num>
  <w:num w:numId="27" w16cid:durableId="955600467">
    <w:abstractNumId w:val="52"/>
  </w:num>
  <w:num w:numId="28" w16cid:durableId="210581924">
    <w:abstractNumId w:val="6"/>
  </w:num>
  <w:num w:numId="29" w16cid:durableId="765463230">
    <w:abstractNumId w:val="24"/>
  </w:num>
  <w:num w:numId="30" w16cid:durableId="1375542390">
    <w:abstractNumId w:val="1"/>
  </w:num>
  <w:num w:numId="31" w16cid:durableId="666595848">
    <w:abstractNumId w:val="14"/>
  </w:num>
  <w:num w:numId="32" w16cid:durableId="25934086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35443035">
    <w:abstractNumId w:val="0"/>
  </w:num>
  <w:num w:numId="34" w16cid:durableId="1264220878">
    <w:abstractNumId w:val="20"/>
  </w:num>
  <w:num w:numId="35" w16cid:durableId="205918987">
    <w:abstractNumId w:val="26"/>
  </w:num>
  <w:num w:numId="36" w16cid:durableId="410933545">
    <w:abstractNumId w:val="30"/>
  </w:num>
  <w:num w:numId="37" w16cid:durableId="1928421156">
    <w:abstractNumId w:val="18"/>
  </w:num>
  <w:num w:numId="38" w16cid:durableId="1139761722">
    <w:abstractNumId w:val="5"/>
  </w:num>
  <w:num w:numId="39" w16cid:durableId="817498039">
    <w:abstractNumId w:val="21"/>
  </w:num>
  <w:num w:numId="40" w16cid:durableId="1681271397">
    <w:abstractNumId w:val="14"/>
  </w:num>
  <w:num w:numId="41" w16cid:durableId="1884753385">
    <w:abstractNumId w:val="14"/>
  </w:num>
  <w:num w:numId="42" w16cid:durableId="1324429959">
    <w:abstractNumId w:val="11"/>
  </w:num>
  <w:num w:numId="43" w16cid:durableId="1272662943">
    <w:abstractNumId w:val="16"/>
  </w:num>
  <w:num w:numId="44" w16cid:durableId="2066563174">
    <w:abstractNumId w:val="27"/>
  </w:num>
  <w:num w:numId="45" w16cid:durableId="397286660">
    <w:abstractNumId w:val="34"/>
  </w:num>
  <w:num w:numId="46" w16cid:durableId="657610545">
    <w:abstractNumId w:val="23"/>
  </w:num>
  <w:num w:numId="47" w16cid:durableId="1319843379">
    <w:abstractNumId w:val="33"/>
  </w:num>
  <w:num w:numId="48" w16cid:durableId="1777020112">
    <w:abstractNumId w:val="40"/>
  </w:num>
  <w:num w:numId="49" w16cid:durableId="1818571354">
    <w:abstractNumId w:val="43"/>
  </w:num>
  <w:num w:numId="50" w16cid:durableId="2112242060">
    <w:abstractNumId w:val="37"/>
  </w:num>
  <w:num w:numId="51" w16cid:durableId="965231657">
    <w:abstractNumId w:val="10"/>
  </w:num>
  <w:num w:numId="52" w16cid:durableId="2140106679">
    <w:abstractNumId w:val="35"/>
  </w:num>
  <w:num w:numId="53" w16cid:durableId="1924140853">
    <w:abstractNumId w:val="12"/>
  </w:num>
  <w:num w:numId="54" w16cid:durableId="1778407514">
    <w:abstractNumId w:val="31"/>
  </w:num>
  <w:num w:numId="55" w16cid:durableId="772407750">
    <w:abstractNumId w:val="29"/>
  </w:num>
  <w:num w:numId="56" w16cid:durableId="1956790407">
    <w:abstractNumId w:val="8"/>
  </w:num>
  <w:num w:numId="57" w16cid:durableId="1011951651">
    <w:abstractNumId w:val="2"/>
  </w:num>
  <w:num w:numId="58" w16cid:durableId="242497635">
    <w:abstractNumId w:val="48"/>
  </w:num>
  <w:num w:numId="59" w16cid:durableId="1113288360">
    <w:abstractNumId w:val="38"/>
  </w:num>
  <w:num w:numId="60" w16cid:durableId="1381242071">
    <w:abstractNumId w:val="17"/>
  </w:num>
  <w:num w:numId="61" w16cid:durableId="1175920856">
    <w:abstractNumId w:val="25"/>
  </w:num>
  <w:num w:numId="62" w16cid:durableId="1960063868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D06"/>
    <w:rsid w:val="00002A9A"/>
    <w:rsid w:val="00007E9E"/>
    <w:rsid w:val="00010332"/>
    <w:rsid w:val="00011B6F"/>
    <w:rsid w:val="0001363C"/>
    <w:rsid w:val="00013B64"/>
    <w:rsid w:val="000148A6"/>
    <w:rsid w:val="00020E56"/>
    <w:rsid w:val="000222F1"/>
    <w:rsid w:val="00022A76"/>
    <w:rsid w:val="00031144"/>
    <w:rsid w:val="000322A9"/>
    <w:rsid w:val="00033A89"/>
    <w:rsid w:val="000343B7"/>
    <w:rsid w:val="00034C77"/>
    <w:rsid w:val="0003568B"/>
    <w:rsid w:val="00035E36"/>
    <w:rsid w:val="000366F6"/>
    <w:rsid w:val="00037C46"/>
    <w:rsid w:val="000404B8"/>
    <w:rsid w:val="000420A5"/>
    <w:rsid w:val="0004347D"/>
    <w:rsid w:val="00045D27"/>
    <w:rsid w:val="00051C3F"/>
    <w:rsid w:val="00055DCD"/>
    <w:rsid w:val="0005679C"/>
    <w:rsid w:val="00060A99"/>
    <w:rsid w:val="00061856"/>
    <w:rsid w:val="00062DE0"/>
    <w:rsid w:val="00067FDE"/>
    <w:rsid w:val="00073031"/>
    <w:rsid w:val="000731AF"/>
    <w:rsid w:val="000743FE"/>
    <w:rsid w:val="0007608C"/>
    <w:rsid w:val="00082825"/>
    <w:rsid w:val="00085163"/>
    <w:rsid w:val="00085E31"/>
    <w:rsid w:val="000862C2"/>
    <w:rsid w:val="0009238D"/>
    <w:rsid w:val="000A1461"/>
    <w:rsid w:val="000A1616"/>
    <w:rsid w:val="000A1AEB"/>
    <w:rsid w:val="000A248C"/>
    <w:rsid w:val="000A3A02"/>
    <w:rsid w:val="000B19F9"/>
    <w:rsid w:val="000B3DDE"/>
    <w:rsid w:val="000B5E36"/>
    <w:rsid w:val="000C4AED"/>
    <w:rsid w:val="000C5C9D"/>
    <w:rsid w:val="000D2C24"/>
    <w:rsid w:val="000D545A"/>
    <w:rsid w:val="000E1158"/>
    <w:rsid w:val="000E36BC"/>
    <w:rsid w:val="000E413E"/>
    <w:rsid w:val="000E4B79"/>
    <w:rsid w:val="000E57BE"/>
    <w:rsid w:val="000E7207"/>
    <w:rsid w:val="000F0298"/>
    <w:rsid w:val="000F0D7C"/>
    <w:rsid w:val="000F7FB7"/>
    <w:rsid w:val="001015C3"/>
    <w:rsid w:val="00103F7F"/>
    <w:rsid w:val="001040DF"/>
    <w:rsid w:val="001107E5"/>
    <w:rsid w:val="00110CF1"/>
    <w:rsid w:val="001111D1"/>
    <w:rsid w:val="00126EEA"/>
    <w:rsid w:val="00130C3B"/>
    <w:rsid w:val="00131CFE"/>
    <w:rsid w:val="00133710"/>
    <w:rsid w:val="00134E10"/>
    <w:rsid w:val="001360F5"/>
    <w:rsid w:val="00136D8C"/>
    <w:rsid w:val="00141C83"/>
    <w:rsid w:val="00142075"/>
    <w:rsid w:val="001477EC"/>
    <w:rsid w:val="00150AF5"/>
    <w:rsid w:val="00151491"/>
    <w:rsid w:val="001518DD"/>
    <w:rsid w:val="00152F9A"/>
    <w:rsid w:val="0016504C"/>
    <w:rsid w:val="0017205F"/>
    <w:rsid w:val="001723CA"/>
    <w:rsid w:val="001726C6"/>
    <w:rsid w:val="001749C7"/>
    <w:rsid w:val="00174CBF"/>
    <w:rsid w:val="00174D7E"/>
    <w:rsid w:val="00175FD0"/>
    <w:rsid w:val="0018056B"/>
    <w:rsid w:val="001811F7"/>
    <w:rsid w:val="00181E2A"/>
    <w:rsid w:val="00182BFF"/>
    <w:rsid w:val="0018455B"/>
    <w:rsid w:val="001908D3"/>
    <w:rsid w:val="00190A3C"/>
    <w:rsid w:val="00191B44"/>
    <w:rsid w:val="001A41EF"/>
    <w:rsid w:val="001A62B7"/>
    <w:rsid w:val="001A6B21"/>
    <w:rsid w:val="001A7F9A"/>
    <w:rsid w:val="001B2B36"/>
    <w:rsid w:val="001B713A"/>
    <w:rsid w:val="001B7CB0"/>
    <w:rsid w:val="001C0FF6"/>
    <w:rsid w:val="001C4017"/>
    <w:rsid w:val="001C5437"/>
    <w:rsid w:val="001D4CE8"/>
    <w:rsid w:val="001D5876"/>
    <w:rsid w:val="001D606C"/>
    <w:rsid w:val="001E689E"/>
    <w:rsid w:val="001F0860"/>
    <w:rsid w:val="001F1F37"/>
    <w:rsid w:val="001F3A84"/>
    <w:rsid w:val="001F53A1"/>
    <w:rsid w:val="001F61FA"/>
    <w:rsid w:val="00200D1C"/>
    <w:rsid w:val="00201B4A"/>
    <w:rsid w:val="002032A9"/>
    <w:rsid w:val="00204B0A"/>
    <w:rsid w:val="00207EC7"/>
    <w:rsid w:val="002147EA"/>
    <w:rsid w:val="002155BB"/>
    <w:rsid w:val="0021745D"/>
    <w:rsid w:val="0022490F"/>
    <w:rsid w:val="00224ED1"/>
    <w:rsid w:val="00243356"/>
    <w:rsid w:val="00243970"/>
    <w:rsid w:val="00246D35"/>
    <w:rsid w:val="002543DC"/>
    <w:rsid w:val="0025768B"/>
    <w:rsid w:val="00264425"/>
    <w:rsid w:val="00265252"/>
    <w:rsid w:val="0026786D"/>
    <w:rsid w:val="00270103"/>
    <w:rsid w:val="00272095"/>
    <w:rsid w:val="00273033"/>
    <w:rsid w:val="0027693F"/>
    <w:rsid w:val="002769F7"/>
    <w:rsid w:val="00277968"/>
    <w:rsid w:val="00284D1A"/>
    <w:rsid w:val="00286AA2"/>
    <w:rsid w:val="002926E5"/>
    <w:rsid w:val="00293AEB"/>
    <w:rsid w:val="00296721"/>
    <w:rsid w:val="002A3915"/>
    <w:rsid w:val="002A3CCE"/>
    <w:rsid w:val="002A3F88"/>
    <w:rsid w:val="002A622F"/>
    <w:rsid w:val="002A7704"/>
    <w:rsid w:val="002B40FE"/>
    <w:rsid w:val="002B6B65"/>
    <w:rsid w:val="002B7F02"/>
    <w:rsid w:val="002D3AF5"/>
    <w:rsid w:val="002D3EF8"/>
    <w:rsid w:val="002D5A89"/>
    <w:rsid w:val="002D65C2"/>
    <w:rsid w:val="002E19C9"/>
    <w:rsid w:val="002E6522"/>
    <w:rsid w:val="002F337D"/>
    <w:rsid w:val="002F3402"/>
    <w:rsid w:val="002F4B49"/>
    <w:rsid w:val="0030532B"/>
    <w:rsid w:val="003063B5"/>
    <w:rsid w:val="00310494"/>
    <w:rsid w:val="0031099D"/>
    <w:rsid w:val="00311DAE"/>
    <w:rsid w:val="003134FD"/>
    <w:rsid w:val="003159A6"/>
    <w:rsid w:val="00316D6F"/>
    <w:rsid w:val="00330CE3"/>
    <w:rsid w:val="003350D6"/>
    <w:rsid w:val="003353F4"/>
    <w:rsid w:val="00340A61"/>
    <w:rsid w:val="00340FB1"/>
    <w:rsid w:val="00346433"/>
    <w:rsid w:val="00352061"/>
    <w:rsid w:val="0035768A"/>
    <w:rsid w:val="00360BB6"/>
    <w:rsid w:val="00362A54"/>
    <w:rsid w:val="00367A6A"/>
    <w:rsid w:val="00374AE8"/>
    <w:rsid w:val="00375084"/>
    <w:rsid w:val="00377ED4"/>
    <w:rsid w:val="00380609"/>
    <w:rsid w:val="00382B86"/>
    <w:rsid w:val="003871BB"/>
    <w:rsid w:val="00390CE2"/>
    <w:rsid w:val="00393ED5"/>
    <w:rsid w:val="003A0E9B"/>
    <w:rsid w:val="003A7BAB"/>
    <w:rsid w:val="003B2298"/>
    <w:rsid w:val="003B7533"/>
    <w:rsid w:val="003C26DE"/>
    <w:rsid w:val="003C7400"/>
    <w:rsid w:val="003D34A4"/>
    <w:rsid w:val="003D4266"/>
    <w:rsid w:val="003D46D7"/>
    <w:rsid w:val="003D4A68"/>
    <w:rsid w:val="003D4CC5"/>
    <w:rsid w:val="003D5305"/>
    <w:rsid w:val="003D60AF"/>
    <w:rsid w:val="003E1E91"/>
    <w:rsid w:val="003E5E66"/>
    <w:rsid w:val="003F086D"/>
    <w:rsid w:val="003F10BB"/>
    <w:rsid w:val="003F157D"/>
    <w:rsid w:val="003F5B40"/>
    <w:rsid w:val="00400507"/>
    <w:rsid w:val="00400F5D"/>
    <w:rsid w:val="00410709"/>
    <w:rsid w:val="00412A24"/>
    <w:rsid w:val="00415396"/>
    <w:rsid w:val="00423671"/>
    <w:rsid w:val="00426290"/>
    <w:rsid w:val="00427052"/>
    <w:rsid w:val="00430323"/>
    <w:rsid w:val="00431CD6"/>
    <w:rsid w:val="0043306F"/>
    <w:rsid w:val="0043394D"/>
    <w:rsid w:val="00436C73"/>
    <w:rsid w:val="00437891"/>
    <w:rsid w:val="004403F1"/>
    <w:rsid w:val="00440BD3"/>
    <w:rsid w:val="004415A6"/>
    <w:rsid w:val="00442CB2"/>
    <w:rsid w:val="0044319C"/>
    <w:rsid w:val="004449DE"/>
    <w:rsid w:val="00444DFD"/>
    <w:rsid w:val="00447EFE"/>
    <w:rsid w:val="004672A7"/>
    <w:rsid w:val="00471D83"/>
    <w:rsid w:val="004740E2"/>
    <w:rsid w:val="004851F6"/>
    <w:rsid w:val="004913DE"/>
    <w:rsid w:val="00492274"/>
    <w:rsid w:val="00494E2E"/>
    <w:rsid w:val="004965AC"/>
    <w:rsid w:val="004A2C33"/>
    <w:rsid w:val="004A4AAD"/>
    <w:rsid w:val="004B1C88"/>
    <w:rsid w:val="004B23A8"/>
    <w:rsid w:val="004B51E0"/>
    <w:rsid w:val="004B55C7"/>
    <w:rsid w:val="004C1B44"/>
    <w:rsid w:val="004C47E3"/>
    <w:rsid w:val="004C486C"/>
    <w:rsid w:val="004C52B8"/>
    <w:rsid w:val="004C6493"/>
    <w:rsid w:val="004C72EC"/>
    <w:rsid w:val="004D05D5"/>
    <w:rsid w:val="004E64C2"/>
    <w:rsid w:val="004E667E"/>
    <w:rsid w:val="004F2FE4"/>
    <w:rsid w:val="00513C3A"/>
    <w:rsid w:val="00515AD9"/>
    <w:rsid w:val="00517763"/>
    <w:rsid w:val="0052731C"/>
    <w:rsid w:val="00527937"/>
    <w:rsid w:val="00534651"/>
    <w:rsid w:val="00535857"/>
    <w:rsid w:val="00536844"/>
    <w:rsid w:val="005369C0"/>
    <w:rsid w:val="00542F68"/>
    <w:rsid w:val="005457A5"/>
    <w:rsid w:val="00546B12"/>
    <w:rsid w:val="005512C4"/>
    <w:rsid w:val="005530FF"/>
    <w:rsid w:val="00553464"/>
    <w:rsid w:val="0055458B"/>
    <w:rsid w:val="00554C68"/>
    <w:rsid w:val="0056142C"/>
    <w:rsid w:val="005624C2"/>
    <w:rsid w:val="00564787"/>
    <w:rsid w:val="0056490D"/>
    <w:rsid w:val="00565515"/>
    <w:rsid w:val="005731A0"/>
    <w:rsid w:val="005773B7"/>
    <w:rsid w:val="00581AF3"/>
    <w:rsid w:val="0059200B"/>
    <w:rsid w:val="0059312F"/>
    <w:rsid w:val="00595F9E"/>
    <w:rsid w:val="005A0C71"/>
    <w:rsid w:val="005A3731"/>
    <w:rsid w:val="005A3C9C"/>
    <w:rsid w:val="005A6953"/>
    <w:rsid w:val="005A6A14"/>
    <w:rsid w:val="005B327A"/>
    <w:rsid w:val="005B60D8"/>
    <w:rsid w:val="005B6296"/>
    <w:rsid w:val="005C1445"/>
    <w:rsid w:val="005C79E1"/>
    <w:rsid w:val="005D14E0"/>
    <w:rsid w:val="005D35B6"/>
    <w:rsid w:val="005D3EF7"/>
    <w:rsid w:val="005D7137"/>
    <w:rsid w:val="005E0F69"/>
    <w:rsid w:val="005E610D"/>
    <w:rsid w:val="005F24FC"/>
    <w:rsid w:val="005F3F2B"/>
    <w:rsid w:val="005F4DF2"/>
    <w:rsid w:val="005F7057"/>
    <w:rsid w:val="00601C5B"/>
    <w:rsid w:val="00602727"/>
    <w:rsid w:val="00604AA7"/>
    <w:rsid w:val="00607152"/>
    <w:rsid w:val="00610D8F"/>
    <w:rsid w:val="0061242E"/>
    <w:rsid w:val="00612906"/>
    <w:rsid w:val="006137CB"/>
    <w:rsid w:val="00614794"/>
    <w:rsid w:val="0061484A"/>
    <w:rsid w:val="0062251E"/>
    <w:rsid w:val="0062578A"/>
    <w:rsid w:val="00627C86"/>
    <w:rsid w:val="00627ECD"/>
    <w:rsid w:val="006355DC"/>
    <w:rsid w:val="00643427"/>
    <w:rsid w:val="006434B5"/>
    <w:rsid w:val="00643608"/>
    <w:rsid w:val="006453B3"/>
    <w:rsid w:val="006465C2"/>
    <w:rsid w:val="00646EE8"/>
    <w:rsid w:val="00646F9F"/>
    <w:rsid w:val="00647D1A"/>
    <w:rsid w:val="00651975"/>
    <w:rsid w:val="00665DF5"/>
    <w:rsid w:val="00665F74"/>
    <w:rsid w:val="006670B8"/>
    <w:rsid w:val="00671E53"/>
    <w:rsid w:val="00673D7F"/>
    <w:rsid w:val="00677B01"/>
    <w:rsid w:val="00677C53"/>
    <w:rsid w:val="00677CB9"/>
    <w:rsid w:val="00694343"/>
    <w:rsid w:val="006A18D4"/>
    <w:rsid w:val="006A47E4"/>
    <w:rsid w:val="006B11AC"/>
    <w:rsid w:val="006B125D"/>
    <w:rsid w:val="006B15AE"/>
    <w:rsid w:val="006B68D3"/>
    <w:rsid w:val="006B6A83"/>
    <w:rsid w:val="006D1C18"/>
    <w:rsid w:val="006D4792"/>
    <w:rsid w:val="006D4A8F"/>
    <w:rsid w:val="006D505C"/>
    <w:rsid w:val="006D58B0"/>
    <w:rsid w:val="006E641B"/>
    <w:rsid w:val="006F1EFE"/>
    <w:rsid w:val="006F259E"/>
    <w:rsid w:val="006F515D"/>
    <w:rsid w:val="006F6DC7"/>
    <w:rsid w:val="006F7D0C"/>
    <w:rsid w:val="007057A9"/>
    <w:rsid w:val="007070C6"/>
    <w:rsid w:val="0071387D"/>
    <w:rsid w:val="00715974"/>
    <w:rsid w:val="00716054"/>
    <w:rsid w:val="00716990"/>
    <w:rsid w:val="00723D81"/>
    <w:rsid w:val="007332AB"/>
    <w:rsid w:val="00734221"/>
    <w:rsid w:val="007417FD"/>
    <w:rsid w:val="00741F3D"/>
    <w:rsid w:val="007479AA"/>
    <w:rsid w:val="007501DC"/>
    <w:rsid w:val="0075030B"/>
    <w:rsid w:val="007749A1"/>
    <w:rsid w:val="0077629D"/>
    <w:rsid w:val="00776AB5"/>
    <w:rsid w:val="00780441"/>
    <w:rsid w:val="00784BE3"/>
    <w:rsid w:val="007852F1"/>
    <w:rsid w:val="00786958"/>
    <w:rsid w:val="00791021"/>
    <w:rsid w:val="00794618"/>
    <w:rsid w:val="0079587E"/>
    <w:rsid w:val="007A2F67"/>
    <w:rsid w:val="007A5030"/>
    <w:rsid w:val="007A773F"/>
    <w:rsid w:val="007C40FE"/>
    <w:rsid w:val="007D1189"/>
    <w:rsid w:val="007D1F76"/>
    <w:rsid w:val="007D2ECB"/>
    <w:rsid w:val="007D427F"/>
    <w:rsid w:val="007D50EA"/>
    <w:rsid w:val="007D5793"/>
    <w:rsid w:val="007D6427"/>
    <w:rsid w:val="007E1546"/>
    <w:rsid w:val="007E2812"/>
    <w:rsid w:val="0080041B"/>
    <w:rsid w:val="008075B4"/>
    <w:rsid w:val="00821ACD"/>
    <w:rsid w:val="008305A9"/>
    <w:rsid w:val="00831324"/>
    <w:rsid w:val="008322E7"/>
    <w:rsid w:val="00835AE4"/>
    <w:rsid w:val="008405C7"/>
    <w:rsid w:val="00850181"/>
    <w:rsid w:val="00850253"/>
    <w:rsid w:val="00850B5A"/>
    <w:rsid w:val="00853915"/>
    <w:rsid w:val="00855DBA"/>
    <w:rsid w:val="0086031A"/>
    <w:rsid w:val="00865571"/>
    <w:rsid w:val="00865A5A"/>
    <w:rsid w:val="0086781D"/>
    <w:rsid w:val="0087440A"/>
    <w:rsid w:val="00874E67"/>
    <w:rsid w:val="0087600D"/>
    <w:rsid w:val="008810F3"/>
    <w:rsid w:val="008817E8"/>
    <w:rsid w:val="0088328E"/>
    <w:rsid w:val="00890175"/>
    <w:rsid w:val="008905E3"/>
    <w:rsid w:val="00897B71"/>
    <w:rsid w:val="008A1A88"/>
    <w:rsid w:val="008A496C"/>
    <w:rsid w:val="008A7909"/>
    <w:rsid w:val="008B235A"/>
    <w:rsid w:val="008B37DD"/>
    <w:rsid w:val="008C1613"/>
    <w:rsid w:val="008C1B1F"/>
    <w:rsid w:val="008C4B2C"/>
    <w:rsid w:val="008D0DE7"/>
    <w:rsid w:val="008D1C9C"/>
    <w:rsid w:val="008D3584"/>
    <w:rsid w:val="008D4222"/>
    <w:rsid w:val="008D4693"/>
    <w:rsid w:val="008D640B"/>
    <w:rsid w:val="008E0213"/>
    <w:rsid w:val="008E1013"/>
    <w:rsid w:val="008E51E0"/>
    <w:rsid w:val="008E7D5C"/>
    <w:rsid w:val="008F6BC4"/>
    <w:rsid w:val="00902997"/>
    <w:rsid w:val="00910397"/>
    <w:rsid w:val="00910BE8"/>
    <w:rsid w:val="0091151D"/>
    <w:rsid w:val="0091434B"/>
    <w:rsid w:val="00922A3D"/>
    <w:rsid w:val="00922BC9"/>
    <w:rsid w:val="00922FB8"/>
    <w:rsid w:val="00927900"/>
    <w:rsid w:val="00933C9A"/>
    <w:rsid w:val="00933F21"/>
    <w:rsid w:val="00936A3D"/>
    <w:rsid w:val="009409A6"/>
    <w:rsid w:val="00941EF9"/>
    <w:rsid w:val="00944E51"/>
    <w:rsid w:val="00950000"/>
    <w:rsid w:val="009528D7"/>
    <w:rsid w:val="00955C6C"/>
    <w:rsid w:val="00966510"/>
    <w:rsid w:val="00967CE1"/>
    <w:rsid w:val="00976FDA"/>
    <w:rsid w:val="0098276C"/>
    <w:rsid w:val="0098423B"/>
    <w:rsid w:val="00984826"/>
    <w:rsid w:val="00984EB5"/>
    <w:rsid w:val="00985D51"/>
    <w:rsid w:val="00987473"/>
    <w:rsid w:val="009915DD"/>
    <w:rsid w:val="0099183E"/>
    <w:rsid w:val="0099272B"/>
    <w:rsid w:val="009A1EC1"/>
    <w:rsid w:val="009A45BB"/>
    <w:rsid w:val="009B17F0"/>
    <w:rsid w:val="009B1A97"/>
    <w:rsid w:val="009B4A6C"/>
    <w:rsid w:val="009C4E6F"/>
    <w:rsid w:val="009D6CE7"/>
    <w:rsid w:val="009D709E"/>
    <w:rsid w:val="009E46EB"/>
    <w:rsid w:val="009E679A"/>
    <w:rsid w:val="009E7CDC"/>
    <w:rsid w:val="009F3727"/>
    <w:rsid w:val="00A0140E"/>
    <w:rsid w:val="00A046A9"/>
    <w:rsid w:val="00A07789"/>
    <w:rsid w:val="00A15A9D"/>
    <w:rsid w:val="00A22898"/>
    <w:rsid w:val="00A230FC"/>
    <w:rsid w:val="00A236AD"/>
    <w:rsid w:val="00A2443D"/>
    <w:rsid w:val="00A30D6D"/>
    <w:rsid w:val="00A315AA"/>
    <w:rsid w:val="00A3282A"/>
    <w:rsid w:val="00A33534"/>
    <w:rsid w:val="00A33E4E"/>
    <w:rsid w:val="00A33F02"/>
    <w:rsid w:val="00A34220"/>
    <w:rsid w:val="00A34C6D"/>
    <w:rsid w:val="00A366F4"/>
    <w:rsid w:val="00A4628D"/>
    <w:rsid w:val="00A46D7D"/>
    <w:rsid w:val="00A47A00"/>
    <w:rsid w:val="00A53113"/>
    <w:rsid w:val="00A5658E"/>
    <w:rsid w:val="00A56694"/>
    <w:rsid w:val="00A609D8"/>
    <w:rsid w:val="00A60DDE"/>
    <w:rsid w:val="00A66095"/>
    <w:rsid w:val="00A67F37"/>
    <w:rsid w:val="00A717CC"/>
    <w:rsid w:val="00A71CC0"/>
    <w:rsid w:val="00A74B06"/>
    <w:rsid w:val="00A768F0"/>
    <w:rsid w:val="00A76A43"/>
    <w:rsid w:val="00A76E05"/>
    <w:rsid w:val="00A777C5"/>
    <w:rsid w:val="00A814FC"/>
    <w:rsid w:val="00A82639"/>
    <w:rsid w:val="00A82698"/>
    <w:rsid w:val="00A8524C"/>
    <w:rsid w:val="00A9127E"/>
    <w:rsid w:val="00AA13FA"/>
    <w:rsid w:val="00AA4EB9"/>
    <w:rsid w:val="00AA7518"/>
    <w:rsid w:val="00AA7D83"/>
    <w:rsid w:val="00AB16AC"/>
    <w:rsid w:val="00AB5014"/>
    <w:rsid w:val="00AB6E57"/>
    <w:rsid w:val="00AB7E41"/>
    <w:rsid w:val="00AC355E"/>
    <w:rsid w:val="00AC6ADB"/>
    <w:rsid w:val="00AD05F1"/>
    <w:rsid w:val="00AD4A5A"/>
    <w:rsid w:val="00AD5067"/>
    <w:rsid w:val="00AD5788"/>
    <w:rsid w:val="00AE6B14"/>
    <w:rsid w:val="00AF1BAC"/>
    <w:rsid w:val="00AF56A3"/>
    <w:rsid w:val="00AF625F"/>
    <w:rsid w:val="00AF768F"/>
    <w:rsid w:val="00B00534"/>
    <w:rsid w:val="00B0421C"/>
    <w:rsid w:val="00B10BE6"/>
    <w:rsid w:val="00B22A6A"/>
    <w:rsid w:val="00B22DF8"/>
    <w:rsid w:val="00B3014E"/>
    <w:rsid w:val="00B30E23"/>
    <w:rsid w:val="00B31060"/>
    <w:rsid w:val="00B312E9"/>
    <w:rsid w:val="00B3223B"/>
    <w:rsid w:val="00B42D39"/>
    <w:rsid w:val="00B43B61"/>
    <w:rsid w:val="00B44B08"/>
    <w:rsid w:val="00B505C9"/>
    <w:rsid w:val="00B51177"/>
    <w:rsid w:val="00B52DFB"/>
    <w:rsid w:val="00B547CF"/>
    <w:rsid w:val="00B55619"/>
    <w:rsid w:val="00B55DBA"/>
    <w:rsid w:val="00B60C02"/>
    <w:rsid w:val="00B6317F"/>
    <w:rsid w:val="00B64590"/>
    <w:rsid w:val="00B67CB6"/>
    <w:rsid w:val="00B74D57"/>
    <w:rsid w:val="00B770FC"/>
    <w:rsid w:val="00B8597C"/>
    <w:rsid w:val="00B9215E"/>
    <w:rsid w:val="00B96B04"/>
    <w:rsid w:val="00B96C4A"/>
    <w:rsid w:val="00BA1447"/>
    <w:rsid w:val="00BA1968"/>
    <w:rsid w:val="00BA200C"/>
    <w:rsid w:val="00BA3068"/>
    <w:rsid w:val="00BA6239"/>
    <w:rsid w:val="00BB13CA"/>
    <w:rsid w:val="00BB2337"/>
    <w:rsid w:val="00BB2E6A"/>
    <w:rsid w:val="00BB51DA"/>
    <w:rsid w:val="00BC0CB6"/>
    <w:rsid w:val="00BC5E5C"/>
    <w:rsid w:val="00BC7290"/>
    <w:rsid w:val="00BD0EEC"/>
    <w:rsid w:val="00BD18AC"/>
    <w:rsid w:val="00BD1AB3"/>
    <w:rsid w:val="00BE2F3B"/>
    <w:rsid w:val="00BE6AD2"/>
    <w:rsid w:val="00BE7268"/>
    <w:rsid w:val="00BF0D11"/>
    <w:rsid w:val="00BF1CED"/>
    <w:rsid w:val="00BF4E14"/>
    <w:rsid w:val="00C018CF"/>
    <w:rsid w:val="00C01F63"/>
    <w:rsid w:val="00C03B96"/>
    <w:rsid w:val="00C10EC5"/>
    <w:rsid w:val="00C1125C"/>
    <w:rsid w:val="00C12100"/>
    <w:rsid w:val="00C17AF9"/>
    <w:rsid w:val="00C201DB"/>
    <w:rsid w:val="00C25247"/>
    <w:rsid w:val="00C30DAE"/>
    <w:rsid w:val="00C30FE9"/>
    <w:rsid w:val="00C40C62"/>
    <w:rsid w:val="00C436E5"/>
    <w:rsid w:val="00C449FB"/>
    <w:rsid w:val="00C47ADD"/>
    <w:rsid w:val="00C605A8"/>
    <w:rsid w:val="00C60CEF"/>
    <w:rsid w:val="00C61DF2"/>
    <w:rsid w:val="00C61FA0"/>
    <w:rsid w:val="00C64E88"/>
    <w:rsid w:val="00C656CA"/>
    <w:rsid w:val="00C73A5A"/>
    <w:rsid w:val="00C75C56"/>
    <w:rsid w:val="00C75EEB"/>
    <w:rsid w:val="00C77038"/>
    <w:rsid w:val="00C834C1"/>
    <w:rsid w:val="00C848C0"/>
    <w:rsid w:val="00C974A6"/>
    <w:rsid w:val="00C979B9"/>
    <w:rsid w:val="00CA043F"/>
    <w:rsid w:val="00CA67DC"/>
    <w:rsid w:val="00CA74AE"/>
    <w:rsid w:val="00CA7D15"/>
    <w:rsid w:val="00CA7FE1"/>
    <w:rsid w:val="00CB2727"/>
    <w:rsid w:val="00CB7A49"/>
    <w:rsid w:val="00CC4EB5"/>
    <w:rsid w:val="00CC4FA6"/>
    <w:rsid w:val="00CC6C9E"/>
    <w:rsid w:val="00CD174D"/>
    <w:rsid w:val="00CD32AC"/>
    <w:rsid w:val="00CE0CAF"/>
    <w:rsid w:val="00CE1412"/>
    <w:rsid w:val="00CE1A88"/>
    <w:rsid w:val="00CF159E"/>
    <w:rsid w:val="00CF303F"/>
    <w:rsid w:val="00CF3E21"/>
    <w:rsid w:val="00D0736D"/>
    <w:rsid w:val="00D12977"/>
    <w:rsid w:val="00D13F3C"/>
    <w:rsid w:val="00D17837"/>
    <w:rsid w:val="00D222BB"/>
    <w:rsid w:val="00D2262C"/>
    <w:rsid w:val="00D233DB"/>
    <w:rsid w:val="00D23A48"/>
    <w:rsid w:val="00D25469"/>
    <w:rsid w:val="00D30EDE"/>
    <w:rsid w:val="00D31FD0"/>
    <w:rsid w:val="00D32F75"/>
    <w:rsid w:val="00D43BCA"/>
    <w:rsid w:val="00D43BF7"/>
    <w:rsid w:val="00D43D21"/>
    <w:rsid w:val="00D477AD"/>
    <w:rsid w:val="00D50DCC"/>
    <w:rsid w:val="00D521EB"/>
    <w:rsid w:val="00D56107"/>
    <w:rsid w:val="00D56DCC"/>
    <w:rsid w:val="00D6033B"/>
    <w:rsid w:val="00D62B69"/>
    <w:rsid w:val="00D63245"/>
    <w:rsid w:val="00D642FE"/>
    <w:rsid w:val="00D65519"/>
    <w:rsid w:val="00D67D16"/>
    <w:rsid w:val="00D70C69"/>
    <w:rsid w:val="00D735A9"/>
    <w:rsid w:val="00D74277"/>
    <w:rsid w:val="00D75961"/>
    <w:rsid w:val="00D83E28"/>
    <w:rsid w:val="00D84071"/>
    <w:rsid w:val="00D85854"/>
    <w:rsid w:val="00D95271"/>
    <w:rsid w:val="00D97422"/>
    <w:rsid w:val="00DA3D4E"/>
    <w:rsid w:val="00DB3202"/>
    <w:rsid w:val="00DB69CE"/>
    <w:rsid w:val="00DC537F"/>
    <w:rsid w:val="00DC778E"/>
    <w:rsid w:val="00DD0648"/>
    <w:rsid w:val="00DD187A"/>
    <w:rsid w:val="00DD1F31"/>
    <w:rsid w:val="00DD67B6"/>
    <w:rsid w:val="00DD77B0"/>
    <w:rsid w:val="00DD78DF"/>
    <w:rsid w:val="00DE0DC6"/>
    <w:rsid w:val="00DE224C"/>
    <w:rsid w:val="00DF0966"/>
    <w:rsid w:val="00DF76D1"/>
    <w:rsid w:val="00E00B0E"/>
    <w:rsid w:val="00E104F7"/>
    <w:rsid w:val="00E20C97"/>
    <w:rsid w:val="00E2312A"/>
    <w:rsid w:val="00E23DBA"/>
    <w:rsid w:val="00E27E1A"/>
    <w:rsid w:val="00E3412E"/>
    <w:rsid w:val="00E34BBE"/>
    <w:rsid w:val="00E373B2"/>
    <w:rsid w:val="00E40F31"/>
    <w:rsid w:val="00E42620"/>
    <w:rsid w:val="00E50551"/>
    <w:rsid w:val="00E531C4"/>
    <w:rsid w:val="00E53E82"/>
    <w:rsid w:val="00E6493E"/>
    <w:rsid w:val="00E67863"/>
    <w:rsid w:val="00E70368"/>
    <w:rsid w:val="00E710B8"/>
    <w:rsid w:val="00E7249D"/>
    <w:rsid w:val="00E73304"/>
    <w:rsid w:val="00E748CC"/>
    <w:rsid w:val="00E75D35"/>
    <w:rsid w:val="00E811BB"/>
    <w:rsid w:val="00E82177"/>
    <w:rsid w:val="00E82C19"/>
    <w:rsid w:val="00E84FB1"/>
    <w:rsid w:val="00E86804"/>
    <w:rsid w:val="00E8680A"/>
    <w:rsid w:val="00E90BE1"/>
    <w:rsid w:val="00E91B9E"/>
    <w:rsid w:val="00E9583E"/>
    <w:rsid w:val="00EA2FD5"/>
    <w:rsid w:val="00EA35C8"/>
    <w:rsid w:val="00EA481B"/>
    <w:rsid w:val="00EB0D96"/>
    <w:rsid w:val="00EB2122"/>
    <w:rsid w:val="00EB2B93"/>
    <w:rsid w:val="00EB6B1A"/>
    <w:rsid w:val="00EB6D65"/>
    <w:rsid w:val="00EC2178"/>
    <w:rsid w:val="00EC2373"/>
    <w:rsid w:val="00EC32AC"/>
    <w:rsid w:val="00ED0C33"/>
    <w:rsid w:val="00ED1620"/>
    <w:rsid w:val="00ED2F79"/>
    <w:rsid w:val="00ED31CC"/>
    <w:rsid w:val="00ED395D"/>
    <w:rsid w:val="00ED3A04"/>
    <w:rsid w:val="00ED46BA"/>
    <w:rsid w:val="00EE073A"/>
    <w:rsid w:val="00EE1A45"/>
    <w:rsid w:val="00EE31B9"/>
    <w:rsid w:val="00EE4332"/>
    <w:rsid w:val="00EE68B1"/>
    <w:rsid w:val="00EF588A"/>
    <w:rsid w:val="00EF781D"/>
    <w:rsid w:val="00F01137"/>
    <w:rsid w:val="00F06251"/>
    <w:rsid w:val="00F06FEB"/>
    <w:rsid w:val="00F10581"/>
    <w:rsid w:val="00F22643"/>
    <w:rsid w:val="00F3105E"/>
    <w:rsid w:val="00F32912"/>
    <w:rsid w:val="00F40683"/>
    <w:rsid w:val="00F42A6A"/>
    <w:rsid w:val="00F52B61"/>
    <w:rsid w:val="00F5629F"/>
    <w:rsid w:val="00F70519"/>
    <w:rsid w:val="00F71BEA"/>
    <w:rsid w:val="00F747C2"/>
    <w:rsid w:val="00F75B0C"/>
    <w:rsid w:val="00F8069E"/>
    <w:rsid w:val="00F931E3"/>
    <w:rsid w:val="00FA128A"/>
    <w:rsid w:val="00FA2D33"/>
    <w:rsid w:val="00FA64D8"/>
    <w:rsid w:val="00FB4012"/>
    <w:rsid w:val="00FE0A85"/>
    <w:rsid w:val="00FE3F15"/>
    <w:rsid w:val="00FE4FDF"/>
    <w:rsid w:val="00FE7D49"/>
    <w:rsid w:val="00FF1817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1D83"/>
    <w:rPr>
      <w:rFonts w:ascii="Arial" w:hAnsi="Arial"/>
      <w:lang w:val="fr-FR" w:eastAsia="es-ES"/>
    </w:rPr>
  </w:style>
  <w:style w:type="paragraph" w:styleId="Heading1">
    <w:name w:val="heading 1"/>
    <w:aliases w:val="HD1"/>
    <w:basedOn w:val="Normal"/>
    <w:next w:val="BodyText"/>
    <w:link w:val="Heading1Char"/>
    <w:qFormat/>
    <w:rsid w:val="006670B8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6670B8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1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1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1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1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6670B8"/>
    <w:rPr>
      <w:rFonts w:ascii="Arial" w:hAnsi="Arial"/>
      <w:b/>
      <w:sz w:val="28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852D1"/>
    <w:rsid w:val="000C0614"/>
    <w:rsid w:val="000C21B6"/>
    <w:rsid w:val="000D7146"/>
    <w:rsid w:val="00193431"/>
    <w:rsid w:val="001A62B7"/>
    <w:rsid w:val="00265252"/>
    <w:rsid w:val="00270103"/>
    <w:rsid w:val="00273A5D"/>
    <w:rsid w:val="002C3121"/>
    <w:rsid w:val="002E19C9"/>
    <w:rsid w:val="0030597D"/>
    <w:rsid w:val="003134FD"/>
    <w:rsid w:val="0033577A"/>
    <w:rsid w:val="00335BC5"/>
    <w:rsid w:val="003714D1"/>
    <w:rsid w:val="0039617D"/>
    <w:rsid w:val="003B56DD"/>
    <w:rsid w:val="003E096F"/>
    <w:rsid w:val="00437891"/>
    <w:rsid w:val="00460829"/>
    <w:rsid w:val="004858CB"/>
    <w:rsid w:val="004A4649"/>
    <w:rsid w:val="004D4A1F"/>
    <w:rsid w:val="004F6031"/>
    <w:rsid w:val="005250FF"/>
    <w:rsid w:val="0059200B"/>
    <w:rsid w:val="005D4CAC"/>
    <w:rsid w:val="005D72BD"/>
    <w:rsid w:val="005E4E92"/>
    <w:rsid w:val="006137CB"/>
    <w:rsid w:val="00625466"/>
    <w:rsid w:val="0066567A"/>
    <w:rsid w:val="006839CF"/>
    <w:rsid w:val="006A1132"/>
    <w:rsid w:val="006D1C18"/>
    <w:rsid w:val="006E3A39"/>
    <w:rsid w:val="006E71C3"/>
    <w:rsid w:val="00722DAF"/>
    <w:rsid w:val="007339CC"/>
    <w:rsid w:val="00735AC7"/>
    <w:rsid w:val="00754F44"/>
    <w:rsid w:val="00774973"/>
    <w:rsid w:val="00776FD2"/>
    <w:rsid w:val="00777DB7"/>
    <w:rsid w:val="00794552"/>
    <w:rsid w:val="007F2DC2"/>
    <w:rsid w:val="0081172E"/>
    <w:rsid w:val="008253E6"/>
    <w:rsid w:val="008603D8"/>
    <w:rsid w:val="00872B30"/>
    <w:rsid w:val="00883696"/>
    <w:rsid w:val="008A1A88"/>
    <w:rsid w:val="008A6141"/>
    <w:rsid w:val="008A7D45"/>
    <w:rsid w:val="008C4B2C"/>
    <w:rsid w:val="008D640B"/>
    <w:rsid w:val="008D6581"/>
    <w:rsid w:val="00912474"/>
    <w:rsid w:val="00937AA3"/>
    <w:rsid w:val="009A149F"/>
    <w:rsid w:val="00A01479"/>
    <w:rsid w:val="00A14E44"/>
    <w:rsid w:val="00A34220"/>
    <w:rsid w:val="00A72C86"/>
    <w:rsid w:val="00B60C02"/>
    <w:rsid w:val="00B64221"/>
    <w:rsid w:val="00B67CB6"/>
    <w:rsid w:val="00BB2133"/>
    <w:rsid w:val="00BB7EE5"/>
    <w:rsid w:val="00BE3493"/>
    <w:rsid w:val="00BF4EA9"/>
    <w:rsid w:val="00C01F63"/>
    <w:rsid w:val="00C04333"/>
    <w:rsid w:val="00C27A1D"/>
    <w:rsid w:val="00C449FB"/>
    <w:rsid w:val="00C55B77"/>
    <w:rsid w:val="00CE0231"/>
    <w:rsid w:val="00D0736D"/>
    <w:rsid w:val="00D30EDE"/>
    <w:rsid w:val="00D36C84"/>
    <w:rsid w:val="00D543CE"/>
    <w:rsid w:val="00D56986"/>
    <w:rsid w:val="00D670AB"/>
    <w:rsid w:val="00DA2B69"/>
    <w:rsid w:val="00DA34DC"/>
    <w:rsid w:val="00DB2784"/>
    <w:rsid w:val="00DD3C9F"/>
    <w:rsid w:val="00DF00CA"/>
    <w:rsid w:val="00EA481B"/>
    <w:rsid w:val="00ED1BA6"/>
    <w:rsid w:val="00ED395D"/>
    <w:rsid w:val="00EE4332"/>
    <w:rsid w:val="00F229CC"/>
    <w:rsid w:val="00F32054"/>
    <w:rsid w:val="00F4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1470</TotalTime>
  <Pages>14</Pages>
  <Words>1253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DES-020 Spécification de Conception</vt:lpstr>
    </vt:vector>
  </TitlesOfParts>
  <Company>Infor</Company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DES-020 Spécification de Conception</dc:title>
  <dc:creator>Infor PMO</dc:creator>
  <cp:keywords>IPM</cp:keywords>
  <dc:description>Copyright © Infor 2013</dc:description>
  <cp:lastModifiedBy>Medha Khoobloll Caëtane</cp:lastModifiedBy>
  <cp:revision>181</cp:revision>
  <cp:lastPrinted>2013-08-14T02:04:00Z</cp:lastPrinted>
  <dcterms:created xsi:type="dcterms:W3CDTF">2025-01-23T06:58:00Z</dcterms:created>
  <dcterms:modified xsi:type="dcterms:W3CDTF">2025-02-19T10:53:00Z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