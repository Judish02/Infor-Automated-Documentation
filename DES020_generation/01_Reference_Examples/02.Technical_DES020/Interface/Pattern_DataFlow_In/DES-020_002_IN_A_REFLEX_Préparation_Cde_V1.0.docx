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D67D16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46414A2B" w:rsidR="00941EF9" w:rsidRPr="00D67D16" w:rsidRDefault="004C1B44">
          <w:pPr>
            <w:pStyle w:val="Title-Major"/>
          </w:pPr>
          <w:r w:rsidRPr="00D67D16">
            <w:t xml:space="preserve">DES-020 </w:t>
          </w:r>
          <w:r w:rsidR="00E40F31" w:rsidRPr="00D67D16">
            <w:t>Spécification de Conception</w:t>
          </w:r>
        </w:p>
      </w:sdtContent>
    </w:sdt>
    <w:p w14:paraId="1D7D5911" w14:textId="7C497885" w:rsidR="00941EF9" w:rsidRDefault="009C73F3" w:rsidP="00296721">
      <w:pPr>
        <w:pStyle w:val="Subject"/>
        <w:rPr>
          <w:rStyle w:val="HighlightedVariable"/>
        </w:rPr>
      </w:pPr>
      <w:r w:rsidRPr="009C73F3">
        <w:rPr>
          <w:rStyle w:val="HighlightedVariable"/>
        </w:rPr>
        <w:t>00</w:t>
      </w:r>
      <w:r w:rsidR="002F0136">
        <w:rPr>
          <w:rStyle w:val="HighlightedVariable"/>
        </w:rPr>
        <w:t>2</w:t>
      </w:r>
      <w:r w:rsidRPr="009C73F3">
        <w:rPr>
          <w:rStyle w:val="HighlightedVariable"/>
        </w:rPr>
        <w:t xml:space="preserve">_IN_A </w:t>
      </w:r>
      <w:r w:rsidR="002F0136">
        <w:rPr>
          <w:rStyle w:val="HighlightedVariable"/>
        </w:rPr>
        <w:t>REFLEX</w:t>
      </w:r>
      <w:r w:rsidRPr="009C73F3">
        <w:rPr>
          <w:rStyle w:val="HighlightedVariable"/>
        </w:rPr>
        <w:t xml:space="preserve"> </w:t>
      </w:r>
      <w:r w:rsidR="002F0136">
        <w:rPr>
          <w:rStyle w:val="HighlightedVariable"/>
        </w:rPr>
        <w:t>Préparation Cde</w:t>
      </w:r>
    </w:p>
    <w:p w14:paraId="7F218E08" w14:textId="751546AD" w:rsidR="00F43199" w:rsidRPr="00F43199" w:rsidRDefault="00F43199" w:rsidP="00F43199">
      <w:pPr>
        <w:pStyle w:val="Subject"/>
        <w:rPr>
          <w:color w:val="00B0F0"/>
        </w:rPr>
      </w:pPr>
      <w:r w:rsidRPr="00F43199">
        <w:rPr>
          <w:color w:val="00B0F0"/>
        </w:rPr>
        <w:t>REFLEX -&gt; M3</w:t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292"/>
        <w:gridCol w:w="4365"/>
      </w:tblGrid>
      <w:tr w:rsidR="00976FDA" w:rsidRPr="00D67D16" w14:paraId="7A7EAAF8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6CCEB2EC" w14:textId="78EDC703" w:rsidR="00976FDA" w:rsidRPr="00D67D16" w:rsidRDefault="00B505C9" w:rsidP="002F4B49">
            <w:pPr>
              <w:pStyle w:val="BodyText"/>
              <w:spacing w:before="60" w:after="60"/>
              <w:ind w:left="0"/>
            </w:pPr>
            <w:r w:rsidRPr="00D67D16">
              <w:t xml:space="preserve">Propriétés du </w:t>
            </w:r>
            <w:r w:rsidR="00976FDA" w:rsidRPr="00D67D16">
              <w:t>Document</w:t>
            </w:r>
          </w:p>
        </w:tc>
        <w:tc>
          <w:tcPr>
            <w:tcW w:w="4410" w:type="dxa"/>
          </w:tcPr>
          <w:p w14:paraId="50B2E817" w14:textId="77777777" w:rsidR="00976FDA" w:rsidRPr="00D67D16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D67D16" w14:paraId="06482DF7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6871EC85" w14:textId="2C60A2F2" w:rsidR="00976FDA" w:rsidRPr="00D67D1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Aut</w:t>
            </w:r>
            <w:r w:rsidR="00B505C9" w:rsidRPr="00D67D16">
              <w:t>eu</w:t>
            </w:r>
            <w:r w:rsidRPr="00D67D16">
              <w:t>r</w:t>
            </w:r>
          </w:p>
        </w:tc>
        <w:tc>
          <w:tcPr>
            <w:tcW w:w="4410" w:type="dxa"/>
          </w:tcPr>
          <w:p w14:paraId="758B910A" w14:textId="681E5E6E" w:rsidR="00976FDA" w:rsidRPr="00D67D16" w:rsidRDefault="00900486" w:rsidP="002F4B4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>
              <w:t>Harshil Tonoo</w:t>
            </w:r>
          </w:p>
        </w:tc>
      </w:tr>
      <w:tr w:rsidR="00976FDA" w:rsidRPr="00D67D16" w14:paraId="6304D29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1A17FDA0" w14:textId="2C61C4F5" w:rsidR="00976FDA" w:rsidRPr="00D67D1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Date</w:t>
            </w:r>
            <w:r w:rsidR="00B505C9" w:rsidRPr="00D67D16">
              <w:t xml:space="preserve"> de Création</w:t>
            </w:r>
          </w:p>
        </w:tc>
        <w:tc>
          <w:tcPr>
            <w:tcW w:w="4410" w:type="dxa"/>
          </w:tcPr>
          <w:p w14:paraId="2569B300" w14:textId="6829E27D" w:rsidR="00976FDA" w:rsidRPr="00D67D16" w:rsidRDefault="00F43199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fldChar w:fldCharType="begin"/>
            </w:r>
            <w:r w:rsidRPr="00D67D16">
              <w:instrText>createdate \@ "d/MM/yyyy"</w:instrText>
            </w:r>
            <w:r w:rsidRPr="00D67D16">
              <w:fldChar w:fldCharType="separate"/>
            </w:r>
            <w:r>
              <w:t>27</w:t>
            </w:r>
            <w:r w:rsidRPr="00D67D16">
              <w:t>/0</w:t>
            </w:r>
            <w:r>
              <w:t>3</w:t>
            </w:r>
            <w:r w:rsidRPr="00D67D16">
              <w:t>/2025</w:t>
            </w:r>
            <w:r w:rsidRPr="00D67D16">
              <w:fldChar w:fldCharType="end"/>
            </w:r>
          </w:p>
        </w:tc>
      </w:tr>
      <w:tr w:rsidR="00976FDA" w:rsidRPr="00D67D16" w14:paraId="077F1147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4B104259" w14:textId="5504389E" w:rsidR="00976FDA" w:rsidRPr="00D67D16" w:rsidRDefault="00B505C9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Dernière Mise à jour</w:t>
            </w:r>
          </w:p>
        </w:tc>
        <w:tc>
          <w:tcPr>
            <w:tcW w:w="4410" w:type="dxa"/>
          </w:tcPr>
          <w:p w14:paraId="49CE3975" w14:textId="419B19DB" w:rsidR="00976FDA" w:rsidRPr="00D67D16" w:rsidRDefault="00F43199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fldChar w:fldCharType="begin"/>
            </w:r>
            <w:r w:rsidRPr="00D67D16">
              <w:instrText>createdate \@ "d/MM/yyyy"</w:instrText>
            </w:r>
            <w:r w:rsidRPr="00D67D16">
              <w:fldChar w:fldCharType="separate"/>
            </w:r>
            <w:r>
              <w:t>27</w:t>
            </w:r>
            <w:r w:rsidRPr="00D67D16">
              <w:t>/0</w:t>
            </w:r>
            <w:r>
              <w:t>3</w:t>
            </w:r>
            <w:r w:rsidRPr="00D67D16">
              <w:t>/2025</w:t>
            </w:r>
            <w:r w:rsidRPr="00D67D16">
              <w:fldChar w:fldCharType="end"/>
            </w:r>
          </w:p>
        </w:tc>
      </w:tr>
      <w:tr w:rsidR="00976FDA" w:rsidRPr="00D67D16" w14:paraId="18480FE6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0C6871E" w14:textId="11F1A849" w:rsidR="00976FDA" w:rsidRPr="00D67D1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R</w:t>
            </w:r>
            <w:r w:rsidR="00B505C9" w:rsidRPr="00D67D16">
              <w:t>é</w:t>
            </w:r>
            <w:r w:rsidRPr="00D67D16">
              <w:t>f</w:t>
            </w:r>
            <w:r w:rsidR="00B505C9" w:rsidRPr="00D67D16">
              <w:t>é</w:t>
            </w:r>
            <w:r w:rsidRPr="00D67D16">
              <w:t>rence</w:t>
            </w:r>
            <w:r w:rsidR="00B505C9" w:rsidRPr="00D67D16">
              <w:t xml:space="preserve"> du Document</w:t>
            </w:r>
          </w:p>
        </w:tc>
        <w:tc>
          <w:tcPr>
            <w:tcW w:w="4410" w:type="dxa"/>
          </w:tcPr>
          <w:p w14:paraId="4B3A57D3" w14:textId="78C6BFCE" w:rsidR="00976FDA" w:rsidRPr="00D67D16" w:rsidRDefault="00085377" w:rsidP="002F4B49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085377">
              <w:rPr>
                <w:rStyle w:val="HighlightedVariable"/>
              </w:rPr>
              <w:t>00</w:t>
            </w:r>
            <w:r w:rsidR="002F0136">
              <w:rPr>
                <w:rStyle w:val="HighlightedVariable"/>
              </w:rPr>
              <w:t>2</w:t>
            </w:r>
            <w:r w:rsidRPr="00085377">
              <w:rPr>
                <w:rStyle w:val="HighlightedVariable"/>
              </w:rPr>
              <w:t xml:space="preserve">_IN_A </w:t>
            </w:r>
            <w:r w:rsidR="002F0136">
              <w:rPr>
                <w:rStyle w:val="HighlightedVariable"/>
              </w:rPr>
              <w:t>REFLEX</w:t>
            </w:r>
            <w:r w:rsidRPr="00085377">
              <w:rPr>
                <w:rStyle w:val="HighlightedVariable"/>
              </w:rPr>
              <w:t xml:space="preserve"> P</w:t>
            </w:r>
            <w:r w:rsidR="002F0136">
              <w:rPr>
                <w:rStyle w:val="HighlightedVariable"/>
              </w:rPr>
              <w:t>réparation Cde</w:t>
            </w:r>
          </w:p>
        </w:tc>
      </w:tr>
      <w:tr w:rsidR="00976FDA" w:rsidRPr="00D67D16" w14:paraId="795B0353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1F96A0A8" w14:textId="77777777" w:rsidR="00976FDA" w:rsidRPr="00D67D1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Version</w:t>
            </w:r>
          </w:p>
        </w:tc>
        <w:tc>
          <w:tcPr>
            <w:tcW w:w="4410" w:type="dxa"/>
          </w:tcPr>
          <w:p w14:paraId="709E060D" w14:textId="1C0D5499" w:rsidR="00976FDA" w:rsidRPr="00D67D16" w:rsidRDefault="0018455B" w:rsidP="002F4B49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D67D16">
              <w:rPr>
                <w:rStyle w:val="HighlightedVariable"/>
              </w:rPr>
              <w:t>1.0</w:t>
            </w:r>
          </w:p>
        </w:tc>
      </w:tr>
    </w:tbl>
    <w:p w14:paraId="339B88DB" w14:textId="77777777" w:rsidR="00976FDA" w:rsidRPr="00D67D16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1"/>
        <w:gridCol w:w="4356"/>
      </w:tblGrid>
      <w:tr w:rsidR="00976FDA" w:rsidRPr="00D67D16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D67D16" w:rsidRDefault="00B505C9" w:rsidP="002F4B49">
            <w:pPr>
              <w:pStyle w:val="BodyText"/>
              <w:spacing w:before="60" w:after="60"/>
              <w:ind w:left="0"/>
            </w:pPr>
            <w:r w:rsidRPr="00D67D16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D67D16" w:rsidRDefault="00A777C5" w:rsidP="002F4B49">
            <w:pPr>
              <w:pStyle w:val="BodyText"/>
              <w:spacing w:before="60" w:after="60"/>
              <w:ind w:left="0"/>
            </w:pPr>
            <w:r w:rsidRPr="00D67D16">
              <w:t>Rôle</w:t>
            </w:r>
          </w:p>
        </w:tc>
      </w:tr>
      <w:tr w:rsidR="00976FDA" w:rsidRPr="00D67D16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D67D16" w:rsidRDefault="00976FDA" w:rsidP="002F4B49">
            <w:pPr>
              <w:pStyle w:val="BodyText"/>
              <w:spacing w:before="60" w:after="60"/>
              <w:ind w:left="0" w:right="567"/>
            </w:pPr>
            <w:r w:rsidRPr="00D67D16">
              <w:rPr>
                <w:rStyle w:val="HighlightedVariable"/>
              </w:rPr>
              <w:t>&lt;</w:t>
            </w:r>
            <w:r w:rsidR="00A777C5" w:rsidRPr="00D67D16">
              <w:rPr>
                <w:rStyle w:val="HighlightedVariable"/>
              </w:rPr>
              <w:t>Approbation</w:t>
            </w:r>
            <w:r w:rsidRPr="00D67D16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D67D16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D67D16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D67D16" w:rsidRDefault="00976FDA" w:rsidP="002F4B49">
            <w:pPr>
              <w:pStyle w:val="BodyText"/>
              <w:spacing w:before="60" w:after="60"/>
              <w:ind w:left="0" w:right="567"/>
            </w:pPr>
            <w:r w:rsidRPr="00D67D16">
              <w:rPr>
                <w:rStyle w:val="HighlightedVariable"/>
              </w:rPr>
              <w:t>&lt;</w:t>
            </w:r>
            <w:r w:rsidR="00A777C5" w:rsidRPr="00D67D16">
              <w:rPr>
                <w:rStyle w:val="HighlightedVariable"/>
              </w:rPr>
              <w:t>Approbation</w:t>
            </w:r>
            <w:r w:rsidRPr="00D67D16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D67D16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D67D16" w:rsidRDefault="00976FDA">
      <w:pPr>
        <w:pStyle w:val="BodyText"/>
      </w:pPr>
    </w:p>
    <w:p w14:paraId="7CF8649A" w14:textId="77777777" w:rsidR="00976FDA" w:rsidRPr="00D67D16" w:rsidRDefault="00976FDA">
      <w:pPr>
        <w:pStyle w:val="BodyText"/>
      </w:pPr>
    </w:p>
    <w:p w14:paraId="60386C91" w14:textId="77777777" w:rsidR="00C201DB" w:rsidRPr="00D67D16" w:rsidRDefault="00C201DB">
      <w:pPr>
        <w:pStyle w:val="BodyText"/>
      </w:pPr>
    </w:p>
    <w:p w14:paraId="6FA9E3FE" w14:textId="77777777" w:rsidR="00C201DB" w:rsidRPr="00D67D16" w:rsidRDefault="00C201DB">
      <w:pPr>
        <w:pStyle w:val="BodyText"/>
      </w:pPr>
    </w:p>
    <w:p w14:paraId="639C8800" w14:textId="10F1B28F" w:rsidR="00941EF9" w:rsidRPr="00D67D16" w:rsidRDefault="000E36BC" w:rsidP="00D25469">
      <w:pPr>
        <w:pStyle w:val="Heading1"/>
      </w:pPr>
      <w:bookmarkStart w:id="0" w:name="_Toc193985631"/>
      <w:r w:rsidRPr="00D67D16">
        <w:lastRenderedPageBreak/>
        <w:t xml:space="preserve">CONTROLE </w:t>
      </w:r>
      <w:r w:rsidR="00A22898" w:rsidRPr="00D67D16">
        <w:t>DU DOCUMENT</w:t>
      </w:r>
      <w:bookmarkEnd w:id="0"/>
    </w:p>
    <w:p w14:paraId="071A443E" w14:textId="6133745C" w:rsidR="00941EF9" w:rsidRPr="00D67D16" w:rsidRDefault="00A777C5" w:rsidP="00033A89">
      <w:pPr>
        <w:pStyle w:val="Heading2"/>
      </w:pPr>
      <w:bookmarkStart w:id="1" w:name="_Toc193985632"/>
      <w:r w:rsidRPr="00D67D16">
        <w:t>Enregistrement des Modifications</w:t>
      </w:r>
      <w:bookmarkEnd w:id="1"/>
    </w:p>
    <w:p w14:paraId="15B8A2A4" w14:textId="77777777" w:rsidR="00941EF9" w:rsidRPr="00D67D16" w:rsidRDefault="00941EF9">
      <w:pPr>
        <w:pStyle w:val="BodyText"/>
        <w:ind w:left="8640" w:firstLine="720"/>
      </w:pPr>
      <w:r w:rsidRPr="00D67D16">
        <w:rPr>
          <w:color w:val="FFFFFF"/>
          <w:sz w:val="10"/>
        </w:rPr>
        <w:fldChar w:fldCharType="begin"/>
      </w:r>
      <w:r w:rsidRPr="00D67D16">
        <w:rPr>
          <w:color w:val="FFFFFF"/>
          <w:sz w:val="10"/>
        </w:rPr>
        <w:instrText xml:space="preserve"> SECTIONPAGES  \* MERGEFORMAT </w:instrText>
      </w:r>
      <w:r w:rsidRPr="00D67D16">
        <w:rPr>
          <w:color w:val="FFFFFF"/>
          <w:sz w:val="10"/>
        </w:rPr>
        <w:fldChar w:fldCharType="separate"/>
      </w:r>
      <w:r w:rsidR="00DF0966" w:rsidRPr="00D67D16">
        <w:rPr>
          <w:color w:val="FFFFFF"/>
          <w:sz w:val="10"/>
        </w:rPr>
        <w:t>1</w:t>
      </w:r>
      <w:r w:rsidRPr="00D67D16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1843"/>
        <w:gridCol w:w="2126"/>
        <w:gridCol w:w="2977"/>
      </w:tblGrid>
      <w:tr w:rsidR="001F61FA" w:rsidRPr="00D67D16" w14:paraId="1E2D2B30" w14:textId="77777777" w:rsidTr="001F6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</w:tcPr>
          <w:p w14:paraId="6744362E" w14:textId="77777777" w:rsidR="001F61FA" w:rsidRPr="00D67D16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Date</w:t>
            </w:r>
          </w:p>
        </w:tc>
        <w:tc>
          <w:tcPr>
            <w:tcW w:w="1843" w:type="dxa"/>
          </w:tcPr>
          <w:p w14:paraId="3EDF834A" w14:textId="54425B6E" w:rsidR="001F61FA" w:rsidRPr="00D67D16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Aut</w:t>
            </w:r>
            <w:r w:rsidR="00A777C5" w:rsidRPr="00D67D16">
              <w:rPr>
                <w:bCs/>
                <w:color w:val="FFFFFF"/>
              </w:rPr>
              <w:t>eu</w:t>
            </w:r>
            <w:r w:rsidRPr="00D67D16">
              <w:rPr>
                <w:bCs/>
                <w:color w:val="FFFFFF"/>
              </w:rPr>
              <w:t>r</w:t>
            </w:r>
          </w:p>
        </w:tc>
        <w:tc>
          <w:tcPr>
            <w:tcW w:w="2126" w:type="dxa"/>
          </w:tcPr>
          <w:p w14:paraId="1FBC7C09" w14:textId="77777777" w:rsidR="001F61FA" w:rsidRPr="00D67D16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14:paraId="1CEF2A0E" w14:textId="695AF56C" w:rsidR="001F61FA" w:rsidRPr="00D67D16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R</w:t>
            </w:r>
            <w:r w:rsidR="00A777C5" w:rsidRPr="00D67D16">
              <w:rPr>
                <w:bCs/>
                <w:color w:val="FFFFFF"/>
              </w:rPr>
              <w:t>é</w:t>
            </w:r>
            <w:r w:rsidRPr="00D67D16">
              <w:rPr>
                <w:bCs/>
                <w:color w:val="FFFFFF"/>
              </w:rPr>
              <w:t>f</w:t>
            </w:r>
            <w:r w:rsidR="00A777C5" w:rsidRPr="00D67D16">
              <w:rPr>
                <w:bCs/>
                <w:color w:val="FFFFFF"/>
              </w:rPr>
              <w:t>é</w:t>
            </w:r>
            <w:r w:rsidRPr="00D67D16">
              <w:rPr>
                <w:bCs/>
                <w:color w:val="FFFFFF"/>
              </w:rPr>
              <w:t>rence</w:t>
            </w:r>
            <w:r w:rsidR="00CD32AC" w:rsidRPr="00D67D16">
              <w:rPr>
                <w:bCs/>
                <w:color w:val="FFFFFF"/>
              </w:rPr>
              <w:t xml:space="preserve"> de la modification</w:t>
            </w:r>
          </w:p>
        </w:tc>
      </w:tr>
      <w:tr w:rsidR="001F61FA" w:rsidRPr="00D67D16" w14:paraId="623C0693" w14:textId="77777777" w:rsidTr="001F6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45DE8A95" w14:textId="63FB33E8" w:rsidR="001F61FA" w:rsidRPr="00D67D16" w:rsidRDefault="00296721" w:rsidP="00EE31B9">
            <w:pPr>
              <w:pStyle w:val="BodyText"/>
              <w:spacing w:before="60" w:after="60"/>
              <w:ind w:left="0" w:right="567"/>
            </w:pPr>
            <w:r w:rsidRPr="00D67D16">
              <w:fldChar w:fldCharType="begin"/>
            </w:r>
            <w:r w:rsidRPr="00D67D16">
              <w:instrText>createdate \@ "d/MM/yyyy"</w:instrText>
            </w:r>
            <w:r w:rsidRPr="00D67D16">
              <w:fldChar w:fldCharType="separate"/>
            </w:r>
            <w:r w:rsidR="00F43199">
              <w:t>27</w:t>
            </w:r>
            <w:r w:rsidRPr="00D67D16">
              <w:t>/0</w:t>
            </w:r>
            <w:r w:rsidR="006B6BB7">
              <w:t>3</w:t>
            </w:r>
            <w:r w:rsidRPr="00D67D16">
              <w:t>/2025</w:t>
            </w:r>
            <w:r w:rsidRPr="00D67D16">
              <w:fldChar w:fldCharType="end"/>
            </w:r>
          </w:p>
        </w:tc>
        <w:tc>
          <w:tcPr>
            <w:tcW w:w="1843" w:type="dxa"/>
          </w:tcPr>
          <w:p w14:paraId="05774E2C" w14:textId="13638395" w:rsidR="001F61FA" w:rsidRPr="00D67D16" w:rsidRDefault="00900486" w:rsidP="00EE31B9">
            <w:pPr>
              <w:pStyle w:val="BodyText"/>
              <w:spacing w:before="60" w:after="60"/>
              <w:ind w:left="0" w:right="567"/>
            </w:pPr>
            <w:r>
              <w:t>Harshil Tonoo</w:t>
            </w:r>
          </w:p>
        </w:tc>
        <w:tc>
          <w:tcPr>
            <w:tcW w:w="2126" w:type="dxa"/>
          </w:tcPr>
          <w:p w14:paraId="4CFEB1DE" w14:textId="0B0DE57A" w:rsidR="001F61FA" w:rsidRPr="00D67D16" w:rsidRDefault="00055DCD" w:rsidP="00EE31B9">
            <w:pPr>
              <w:pStyle w:val="BodyText"/>
              <w:spacing w:before="60" w:after="60"/>
              <w:ind w:left="0"/>
            </w:pPr>
            <w:r w:rsidRPr="00D67D16">
              <w:t>1.0</w:t>
            </w:r>
          </w:p>
        </w:tc>
        <w:tc>
          <w:tcPr>
            <w:tcW w:w="2977" w:type="dxa"/>
          </w:tcPr>
          <w:p w14:paraId="61FA8137" w14:textId="736E08E4" w:rsidR="001F61FA" w:rsidRPr="00D67D16" w:rsidRDefault="0091151D" w:rsidP="00EE31B9">
            <w:pPr>
              <w:pStyle w:val="BodyText"/>
              <w:spacing w:before="60" w:after="60"/>
              <w:ind w:left="0"/>
            </w:pPr>
            <w:r w:rsidRPr="00D67D16">
              <w:t>Création</w:t>
            </w:r>
          </w:p>
        </w:tc>
      </w:tr>
      <w:tr w:rsidR="001F61FA" w:rsidRPr="00D67D16" w14:paraId="160FC43F" w14:textId="77777777" w:rsidTr="001F61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3" w:type="dxa"/>
          </w:tcPr>
          <w:p w14:paraId="33D52F50" w14:textId="310A5622" w:rsidR="001F61FA" w:rsidRPr="00D67D16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</w:p>
        </w:tc>
        <w:tc>
          <w:tcPr>
            <w:tcW w:w="1843" w:type="dxa"/>
          </w:tcPr>
          <w:p w14:paraId="1484D7D9" w14:textId="191E0DF6" w:rsidR="001F61FA" w:rsidRPr="00D67D16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475953C2" w14:textId="088CB590" w:rsidR="001F61FA" w:rsidRPr="00D67D16" w:rsidRDefault="001F61FA" w:rsidP="00EE31B9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977" w:type="dxa"/>
          </w:tcPr>
          <w:p w14:paraId="48EF0E98" w14:textId="63ECA542" w:rsidR="001F61FA" w:rsidRPr="00D67D16" w:rsidRDefault="001F61FA" w:rsidP="00EE31B9">
            <w:pPr>
              <w:pStyle w:val="BodyText"/>
              <w:spacing w:before="60" w:after="60"/>
              <w:ind w:left="0"/>
            </w:pPr>
          </w:p>
        </w:tc>
      </w:tr>
      <w:tr w:rsidR="001F61FA" w:rsidRPr="00D67D16" w14:paraId="4420BB30" w14:textId="77777777" w:rsidTr="001F6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75E8755B" w14:textId="77777777" w:rsidR="001F61FA" w:rsidRPr="00D67D16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843" w:type="dxa"/>
          </w:tcPr>
          <w:p w14:paraId="71EB2768" w14:textId="77777777" w:rsidR="001F61FA" w:rsidRPr="00D67D16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6553AAA7" w14:textId="77777777" w:rsidR="001F61FA" w:rsidRPr="00D67D16" w:rsidRDefault="001F61FA" w:rsidP="00EE31B9">
            <w:pPr>
              <w:pStyle w:val="BodyText"/>
              <w:spacing w:before="60" w:after="60"/>
              <w:ind w:left="0"/>
            </w:pPr>
          </w:p>
        </w:tc>
        <w:tc>
          <w:tcPr>
            <w:tcW w:w="2977" w:type="dxa"/>
          </w:tcPr>
          <w:p w14:paraId="55C6BBD5" w14:textId="77777777" w:rsidR="001F61FA" w:rsidRPr="00D67D16" w:rsidRDefault="001F61FA" w:rsidP="00EE31B9">
            <w:pPr>
              <w:pStyle w:val="BodyText"/>
              <w:spacing w:before="60" w:after="60"/>
              <w:ind w:left="0"/>
            </w:pPr>
          </w:p>
        </w:tc>
      </w:tr>
    </w:tbl>
    <w:p w14:paraId="36B9EDFD" w14:textId="77777777" w:rsidR="001F61FA" w:rsidRPr="00D67D16" w:rsidRDefault="001F61FA">
      <w:pPr>
        <w:pStyle w:val="BodyText"/>
      </w:pPr>
    </w:p>
    <w:p w14:paraId="15EBDCAD" w14:textId="2509EFF3" w:rsidR="00941EF9" w:rsidRPr="00D67D16" w:rsidRDefault="00941EF9" w:rsidP="00033A89">
      <w:pPr>
        <w:pStyle w:val="Heading2"/>
      </w:pPr>
      <w:bookmarkStart w:id="2" w:name="_Toc193985633"/>
      <w:r w:rsidRPr="00D67D16">
        <w:t>Re</w:t>
      </w:r>
      <w:r w:rsidR="00CD32AC" w:rsidRPr="00D67D16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D67D16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D67D16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N</w:t>
            </w:r>
            <w:r w:rsidR="00EB2B93" w:rsidRPr="00D67D16">
              <w:rPr>
                <w:bCs/>
                <w:color w:val="FFFFFF"/>
              </w:rPr>
              <w:t>o</w:t>
            </w:r>
            <w:r w:rsidRPr="00D67D16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D67D16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Rôle</w:t>
            </w:r>
          </w:p>
        </w:tc>
      </w:tr>
      <w:tr w:rsidR="00FA64D8" w:rsidRPr="00D67D16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D67D16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D67D16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D67D16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D67D16" w:rsidRDefault="00941EF9">
      <w:pPr>
        <w:pStyle w:val="BodyText"/>
      </w:pPr>
    </w:p>
    <w:p w14:paraId="3BD4AEAF" w14:textId="1FE7B25B" w:rsidR="00941EF9" w:rsidRPr="00D67D16" w:rsidRDefault="00EB2B93" w:rsidP="000A3A02">
      <w:pPr>
        <w:pStyle w:val="TOCHeading1"/>
        <w:tabs>
          <w:tab w:val="left" w:pos="8836"/>
          <w:tab w:val="right" w:pos="10107"/>
        </w:tabs>
      </w:pPr>
      <w:r w:rsidRPr="00D67D16">
        <w:lastRenderedPageBreak/>
        <w:t>Sommaire</w:t>
      </w:r>
      <w:r w:rsidR="00296721" w:rsidRPr="00D67D16">
        <w:tab/>
      </w:r>
      <w:r w:rsidR="000A3A02" w:rsidRPr="00D67D16">
        <w:tab/>
      </w:r>
    </w:p>
    <w:p w14:paraId="516A5010" w14:textId="03E40AFE" w:rsidR="00F43199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r w:rsidRPr="00D67D16">
        <w:rPr>
          <w:b w:val="0"/>
        </w:rPr>
        <w:fldChar w:fldCharType="begin"/>
      </w:r>
      <w:r w:rsidRPr="00D67D16">
        <w:rPr>
          <w:b w:val="0"/>
        </w:rPr>
        <w:instrText xml:space="preserve"> TOC \o "1-2" \h \z </w:instrText>
      </w:r>
      <w:r w:rsidRPr="00D67D16">
        <w:rPr>
          <w:b w:val="0"/>
        </w:rPr>
        <w:fldChar w:fldCharType="separate"/>
      </w:r>
      <w:hyperlink w:anchor="_Toc193985631" w:history="1">
        <w:r w:rsidR="00F43199" w:rsidRPr="007152C3">
          <w:rPr>
            <w:rStyle w:val="Hyperlink"/>
            <w:noProof/>
          </w:rPr>
          <w:t>1</w:t>
        </w:r>
        <w:r w:rsidR="00F43199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="00F43199" w:rsidRPr="007152C3">
          <w:rPr>
            <w:rStyle w:val="Hyperlink"/>
            <w:noProof/>
          </w:rPr>
          <w:t>CONTROLE DU DOCUMENT</w:t>
        </w:r>
        <w:r w:rsidR="00F43199">
          <w:rPr>
            <w:noProof/>
            <w:webHidden/>
          </w:rPr>
          <w:tab/>
        </w:r>
        <w:r w:rsidR="00F43199">
          <w:rPr>
            <w:noProof/>
            <w:webHidden/>
          </w:rPr>
          <w:fldChar w:fldCharType="begin"/>
        </w:r>
        <w:r w:rsidR="00F43199">
          <w:rPr>
            <w:noProof/>
            <w:webHidden/>
          </w:rPr>
          <w:instrText xml:space="preserve"> PAGEREF _Toc193985631 \h </w:instrText>
        </w:r>
        <w:r w:rsidR="00F43199">
          <w:rPr>
            <w:noProof/>
            <w:webHidden/>
          </w:rPr>
        </w:r>
        <w:r w:rsidR="00F43199">
          <w:rPr>
            <w:noProof/>
            <w:webHidden/>
          </w:rPr>
          <w:fldChar w:fldCharType="separate"/>
        </w:r>
        <w:r w:rsidR="00F43199">
          <w:rPr>
            <w:noProof/>
            <w:webHidden/>
          </w:rPr>
          <w:t>2</w:t>
        </w:r>
        <w:r w:rsidR="00F43199">
          <w:rPr>
            <w:noProof/>
            <w:webHidden/>
          </w:rPr>
          <w:fldChar w:fldCharType="end"/>
        </w:r>
      </w:hyperlink>
    </w:p>
    <w:p w14:paraId="768E4D8D" w14:textId="08A3E75B" w:rsidR="00F43199" w:rsidRDefault="00F4319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32" w:history="1">
        <w:r w:rsidRPr="007152C3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420EF6" w14:textId="35E32B12" w:rsidR="00F43199" w:rsidRDefault="00F4319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33" w:history="1">
        <w:r w:rsidRPr="007152C3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44CD35" w14:textId="585D3752" w:rsidR="00F43199" w:rsidRDefault="00F4319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34" w:history="1">
        <w:r w:rsidRPr="007152C3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PRESENTATION GENERALE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813BEC" w14:textId="714DA603" w:rsidR="00F43199" w:rsidRDefault="00F4319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35" w:history="1">
        <w:r w:rsidRPr="007152C3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E4CC7D" w14:textId="477A2941" w:rsidR="00F43199" w:rsidRDefault="00F4319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36" w:history="1">
        <w:r w:rsidRPr="007152C3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Solution proposée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85A5B6" w14:textId="3A63D30B" w:rsidR="00F43199" w:rsidRDefault="00F4319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37" w:history="1">
        <w:r w:rsidRPr="007152C3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SPECIFICATION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3309D6" w14:textId="6F754B4E" w:rsidR="00F43199" w:rsidRDefault="00F4319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38" w:history="1">
        <w:r w:rsidRPr="007152C3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Déclencheur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0D44F6" w14:textId="0A4AE927" w:rsidR="00F43199" w:rsidRDefault="00F4319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39" w:history="1">
        <w:r w:rsidRPr="007152C3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Point de Connexion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1B72B3" w14:textId="36ACAA36" w:rsidR="00F43199" w:rsidRDefault="00F4319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40" w:history="1">
        <w:r w:rsidRPr="007152C3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Flux de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0C14FF" w14:textId="75838EEC" w:rsidR="00F43199" w:rsidRDefault="00F4319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41" w:history="1">
        <w:r w:rsidRPr="007152C3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MEC Mapping : Custom BOD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8E378D" w14:textId="6E96CA31" w:rsidR="00F43199" w:rsidRDefault="00F4319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42" w:history="1">
        <w:r w:rsidRPr="007152C3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Détails des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F60FE9" w14:textId="392B18B4" w:rsidR="00F43199" w:rsidRDefault="00F4319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43" w:history="1">
        <w:r w:rsidRPr="007152C3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CD48DE" w14:textId="79992518" w:rsidR="00F43199" w:rsidRDefault="00F4319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44" w:history="1">
        <w:r w:rsidRPr="007152C3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STRUCTURE FICHIER BOD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7143B7" w14:textId="53BEE76B" w:rsidR="00F43199" w:rsidRDefault="00F4319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45" w:history="1">
        <w:r w:rsidRPr="007152C3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EXEMPLE FICHIER SORTANT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3F9FDE" w14:textId="66C0F2D8" w:rsidR="00F43199" w:rsidRDefault="00F4319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46" w:history="1">
        <w:r w:rsidRPr="007152C3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GESTION DES ERREURS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E4E010" w14:textId="5AF20A01" w:rsidR="00F43199" w:rsidRDefault="00F4319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3985647" w:history="1">
        <w:r w:rsidRPr="007152C3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7152C3">
          <w:rPr>
            <w:rStyle w:val="Hyperlink"/>
            <w:noProof/>
          </w:rPr>
          <w:t>POINTS A DETERMINER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_Toc193985647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9D1AD0" w14:textId="6074AC8A" w:rsidR="00941EF9" w:rsidRPr="00D67D16" w:rsidRDefault="0035768A">
      <w:r w:rsidRPr="00D67D16">
        <w:rPr>
          <w:b/>
        </w:rPr>
        <w:fldChar w:fldCharType="end"/>
      </w:r>
    </w:p>
    <w:p w14:paraId="7A1A7B25" w14:textId="77777777" w:rsidR="00444DFD" w:rsidRPr="00D67D16" w:rsidRDefault="00444DFD" w:rsidP="00D25469">
      <w:pPr>
        <w:pStyle w:val="BodyText"/>
      </w:pPr>
    </w:p>
    <w:p w14:paraId="64F3359F" w14:textId="0AC7CB57" w:rsidR="004C1B44" w:rsidRPr="00D67D16" w:rsidRDefault="003871BB" w:rsidP="006A18D4">
      <w:pPr>
        <w:pStyle w:val="Heading1"/>
      </w:pPr>
      <w:bookmarkStart w:id="3" w:name="_Toc193985634"/>
      <w:r w:rsidRPr="00D67D16">
        <w:lastRenderedPageBreak/>
        <w:t>PRESENTATION GENERALE</w:t>
      </w:r>
      <w:bookmarkEnd w:id="3"/>
    </w:p>
    <w:p w14:paraId="0C6AC1CE" w14:textId="3879F7B2" w:rsidR="006B11AC" w:rsidRPr="00D67D16" w:rsidRDefault="006B11AC" w:rsidP="00151491">
      <w:pPr>
        <w:pStyle w:val="BodyText"/>
        <w:ind w:left="0"/>
      </w:pPr>
      <w:r w:rsidRPr="00D67D16">
        <w:t>Le but de ce document e</w:t>
      </w:r>
      <w:r w:rsidR="002E6522" w:rsidRPr="00D67D16">
        <w:t>s</w:t>
      </w:r>
      <w:r w:rsidRPr="00D67D16">
        <w:t>t de</w:t>
      </w:r>
      <w:r w:rsidR="000420A5" w:rsidRPr="00D67D16">
        <w:t xml:space="preserve"> décri</w:t>
      </w:r>
      <w:r w:rsidRPr="00D67D16">
        <w:t>re</w:t>
      </w:r>
      <w:r w:rsidR="000420A5" w:rsidRPr="00D67D16">
        <w:t xml:space="preserve"> la </w:t>
      </w:r>
      <w:r w:rsidR="00430323" w:rsidRPr="00D67D16">
        <w:t>conception</w:t>
      </w:r>
      <w:r w:rsidR="000420A5" w:rsidRPr="00D67D16">
        <w:t xml:space="preserve"> </w:t>
      </w:r>
      <w:r w:rsidRPr="00D67D16">
        <w:t xml:space="preserve">technique </w:t>
      </w:r>
      <w:r w:rsidR="000420A5" w:rsidRPr="00D67D16">
        <w:t>détaillée de</w:t>
      </w:r>
      <w:r w:rsidRPr="00D67D16">
        <w:t xml:space="preserve"> l’interface </w:t>
      </w:r>
      <w:r w:rsidR="003D60AF" w:rsidRPr="00D67D16">
        <w:t>entrante</w:t>
      </w:r>
      <w:r w:rsidR="000420A5" w:rsidRPr="00D67D16">
        <w:t xml:space="preserve"> </w:t>
      </w:r>
      <w:r w:rsidR="00D477AD" w:rsidRPr="00D67D16">
        <w:rPr>
          <w:rStyle w:val="HighlightedVariable"/>
        </w:rPr>
        <w:t>DES-020_</w:t>
      </w:r>
      <w:r w:rsidR="00FF3A04" w:rsidRPr="00FF3A04">
        <w:t xml:space="preserve"> </w:t>
      </w:r>
      <w:r w:rsidR="00FF3A04" w:rsidRPr="00FF3A04">
        <w:rPr>
          <w:rStyle w:val="HighlightedVariable"/>
        </w:rPr>
        <w:t>00</w:t>
      </w:r>
      <w:r w:rsidR="006B6BB7">
        <w:rPr>
          <w:rStyle w:val="HighlightedVariable"/>
        </w:rPr>
        <w:t>2</w:t>
      </w:r>
      <w:r w:rsidR="00FF3A04" w:rsidRPr="00FF3A04">
        <w:rPr>
          <w:rStyle w:val="HighlightedVariable"/>
        </w:rPr>
        <w:t xml:space="preserve">_IN_A </w:t>
      </w:r>
      <w:r w:rsidR="006B6BB7">
        <w:rPr>
          <w:rStyle w:val="HighlightedVariable"/>
        </w:rPr>
        <w:t>REFLEX Préparation Cde</w:t>
      </w:r>
      <w:r w:rsidR="000420A5" w:rsidRPr="00D67D16">
        <w:t xml:space="preserve">.  </w:t>
      </w:r>
    </w:p>
    <w:p w14:paraId="48C6B2C0" w14:textId="1D9F8980" w:rsidR="004C1B44" w:rsidRPr="00D67D16" w:rsidRDefault="000420A5" w:rsidP="00151491">
      <w:pPr>
        <w:pStyle w:val="BodyText"/>
        <w:ind w:left="0"/>
      </w:pPr>
      <w:r w:rsidRPr="00D67D16">
        <w:t>Cette spécification, ainsi que la spécification d’analyse et les spécifications de cas d’utilisation associées constituent la conception détaillée complète de ce package de cas d’utilisation.</w:t>
      </w:r>
    </w:p>
    <w:p w14:paraId="3AF5CA0D" w14:textId="77777777" w:rsidR="000B3DDE" w:rsidRPr="00D67D16" w:rsidRDefault="000B3DDE" w:rsidP="00151491">
      <w:pPr>
        <w:pStyle w:val="BodyText"/>
        <w:ind w:left="0"/>
      </w:pPr>
    </w:p>
    <w:p w14:paraId="4B62A618" w14:textId="77A3E3D6" w:rsidR="000E4B79" w:rsidRPr="00D67D16" w:rsidRDefault="00051C3F" w:rsidP="000E4B79">
      <w:pPr>
        <w:pStyle w:val="Heading2"/>
      </w:pPr>
      <w:bookmarkStart w:id="4" w:name="_Toc193985635"/>
      <w:r w:rsidRPr="00D67D16">
        <w:t>P</w:t>
      </w:r>
      <w:r w:rsidR="006B11AC" w:rsidRPr="00D67D16">
        <w:t>rérequis</w:t>
      </w:r>
      <w:bookmarkEnd w:id="4"/>
    </w:p>
    <w:p w14:paraId="228AB9BE" w14:textId="027810F2" w:rsidR="000E4B79" w:rsidRPr="00D67D16" w:rsidRDefault="006B11AC" w:rsidP="006B11AC">
      <w:pPr>
        <w:pStyle w:val="BodyText"/>
        <w:ind w:left="0"/>
      </w:pPr>
      <w:r w:rsidRPr="00D67D16">
        <w:t xml:space="preserve">Les étapes prérequis pour le bon fonctionnement de cette interface </w:t>
      </w:r>
      <w:r w:rsidR="006B6BB7">
        <w:t>sont</w:t>
      </w:r>
      <w:r w:rsidRPr="00D67D16">
        <w:t xml:space="preserve"> listé</w:t>
      </w:r>
      <w:r w:rsidR="006B6BB7">
        <w:t>s</w:t>
      </w:r>
      <w:r w:rsidRPr="00D67D16">
        <w:t xml:space="preserve"> ci-dessous :</w:t>
      </w:r>
    </w:p>
    <w:p w14:paraId="12495B97" w14:textId="3FDD3B96" w:rsidR="006B11AC" w:rsidRPr="00D67D16" w:rsidRDefault="002E6522" w:rsidP="00375084">
      <w:pPr>
        <w:pStyle w:val="BodyText"/>
        <w:numPr>
          <w:ilvl w:val="0"/>
          <w:numId w:val="45"/>
        </w:numPr>
      </w:pPr>
      <w:proofErr w:type="spellStart"/>
      <w:r w:rsidRPr="00D67D16">
        <w:t>L</w:t>
      </w:r>
      <w:r w:rsidR="000D2C24" w:rsidRPr="00D67D16">
        <w:t>’</w:t>
      </w:r>
      <w:r w:rsidRPr="00D67D16">
        <w:t>object</w:t>
      </w:r>
      <w:proofErr w:type="spellEnd"/>
      <w:r w:rsidRPr="00D67D16">
        <w:t xml:space="preserve"> </w:t>
      </w:r>
      <w:proofErr w:type="spellStart"/>
      <w:r w:rsidRPr="00D67D16">
        <w:t>schema</w:t>
      </w:r>
      <w:proofErr w:type="spellEnd"/>
      <w:r w:rsidRPr="00D67D16">
        <w:t xml:space="preserve"> </w:t>
      </w:r>
      <w:proofErr w:type="spellStart"/>
      <w:r w:rsidR="0053546A">
        <w:rPr>
          <w:b/>
          <w:bCs/>
        </w:rPr>
        <w:t>REFLEXPreparationCdeCustom</w:t>
      </w:r>
      <w:proofErr w:type="spellEnd"/>
      <w:r w:rsidR="00FF3A04">
        <w:rPr>
          <w:b/>
          <w:bCs/>
        </w:rPr>
        <w:t xml:space="preserve"> </w:t>
      </w:r>
      <w:r w:rsidRPr="00D67D16">
        <w:t xml:space="preserve">doit être présent dans Data </w:t>
      </w:r>
      <w:proofErr w:type="spellStart"/>
      <w:r w:rsidRPr="00D67D16">
        <w:t>Catalog</w:t>
      </w:r>
      <w:proofErr w:type="spellEnd"/>
      <w:r w:rsidRPr="00D67D16">
        <w:t xml:space="preserve"> &gt; Object </w:t>
      </w:r>
      <w:proofErr w:type="spellStart"/>
      <w:r w:rsidRPr="00D67D16">
        <w:t>Schemas</w:t>
      </w:r>
      <w:proofErr w:type="spellEnd"/>
      <w:r w:rsidRPr="00D67D16">
        <w:t>.</w:t>
      </w:r>
    </w:p>
    <w:p w14:paraId="314B9FEF" w14:textId="77777777" w:rsidR="00D63245" w:rsidRPr="00D67D16" w:rsidRDefault="00D63245" w:rsidP="002E6522">
      <w:pPr>
        <w:pStyle w:val="BodyText"/>
        <w:ind w:left="720"/>
      </w:pPr>
    </w:p>
    <w:p w14:paraId="311174E8" w14:textId="7847DFE7" w:rsidR="000E4B79" w:rsidRPr="00D67D16" w:rsidRDefault="00051C3F" w:rsidP="000E4B79">
      <w:pPr>
        <w:pStyle w:val="Heading2"/>
      </w:pPr>
      <w:bookmarkStart w:id="5" w:name="_Toc193985636"/>
      <w:r w:rsidRPr="00D67D16">
        <w:t>Solution proposée</w:t>
      </w:r>
      <w:bookmarkEnd w:id="5"/>
    </w:p>
    <w:p w14:paraId="2A17097E" w14:textId="4A45E441" w:rsidR="00DC778E" w:rsidRPr="00D67D16" w:rsidRDefault="00DC778E" w:rsidP="00151491">
      <w:pPr>
        <w:pStyle w:val="BodyText"/>
        <w:spacing w:line="360" w:lineRule="auto"/>
        <w:ind w:left="0"/>
        <w:jc w:val="both"/>
        <w:rPr>
          <w:rFonts w:cs="Arial"/>
        </w:rPr>
      </w:pPr>
      <w:r w:rsidRPr="00DC778E">
        <w:rPr>
          <w:rFonts w:cs="Arial"/>
        </w:rPr>
        <w:t>La solution proposée consiste à développer une</w:t>
      </w:r>
      <w:r w:rsidR="00EF2A0B">
        <w:rPr>
          <w:rFonts w:cs="Arial"/>
        </w:rPr>
        <w:t xml:space="preserve"> </w:t>
      </w:r>
      <w:r w:rsidRPr="00DC778E">
        <w:rPr>
          <w:rFonts w:cs="Arial"/>
        </w:rPr>
        <w:t>interface permettant d</w:t>
      </w:r>
      <w:r w:rsidR="006B7315">
        <w:rPr>
          <w:rFonts w:cs="Arial"/>
        </w:rPr>
        <w:t>’importer le nouveau plan de production après suppression de l’ancien</w:t>
      </w:r>
      <w:r>
        <w:rPr>
          <w:rFonts w:cs="Arial"/>
        </w:rPr>
        <w:t>.</w:t>
      </w:r>
    </w:p>
    <w:p w14:paraId="2291B00A" w14:textId="31AC9C71" w:rsidR="00375084" w:rsidRPr="00D67D16" w:rsidRDefault="00375084" w:rsidP="00151491">
      <w:pPr>
        <w:pStyle w:val="BodyText"/>
        <w:spacing w:line="360" w:lineRule="auto"/>
        <w:ind w:left="0"/>
        <w:jc w:val="both"/>
      </w:pPr>
      <w:r w:rsidRPr="00D67D16">
        <w:t>Lors du dépôt du fichier BOD « </w:t>
      </w:r>
      <w:proofErr w:type="spellStart"/>
      <w:r w:rsidR="0053546A">
        <w:rPr>
          <w:b/>
          <w:bCs/>
        </w:rPr>
        <w:t>REFLEXPreparationCdeCustom</w:t>
      </w:r>
      <w:proofErr w:type="spellEnd"/>
      <w:r w:rsidR="00FC2124">
        <w:rPr>
          <w:b/>
          <w:bCs/>
        </w:rPr>
        <w:t xml:space="preserve"> </w:t>
      </w:r>
      <w:r w:rsidRPr="00FC2124">
        <w:t xml:space="preserve">» </w:t>
      </w:r>
      <w:r w:rsidRPr="00D67D16">
        <w:t>dans le répertoire défini, cela déclenchera l’interface et l’intégration se fera à travers le MEC Mapper.</w:t>
      </w:r>
    </w:p>
    <w:p w14:paraId="5E0DFB59" w14:textId="77777777" w:rsidR="00430323" w:rsidRPr="00D67D16" w:rsidRDefault="00430323" w:rsidP="00430323">
      <w:pPr>
        <w:pStyle w:val="BodyText"/>
        <w:spacing w:line="360" w:lineRule="auto"/>
        <w:ind w:left="720"/>
        <w:jc w:val="both"/>
        <w:rPr>
          <w:rFonts w:cs="Arial"/>
        </w:rPr>
      </w:pPr>
    </w:p>
    <w:p w14:paraId="1501BC7D" w14:textId="375A5C0C" w:rsidR="00627ECD" w:rsidRPr="00D67D16" w:rsidRDefault="00627ECD" w:rsidP="00F43199">
      <w:pPr>
        <w:pStyle w:val="BodyText"/>
        <w:spacing w:line="360" w:lineRule="auto"/>
        <w:ind w:left="0"/>
        <w:jc w:val="both"/>
        <w:rPr>
          <w:rFonts w:cs="Arial"/>
          <w:b/>
          <w:bCs/>
          <w:u w:val="single"/>
        </w:rPr>
      </w:pPr>
      <w:r w:rsidRPr="00D67D16">
        <w:rPr>
          <w:rFonts w:cs="Arial"/>
          <w:b/>
          <w:bCs/>
          <w:u w:val="single"/>
        </w:rPr>
        <w:t xml:space="preserve">Flow de </w:t>
      </w:r>
      <w:r w:rsidR="00DF76D1" w:rsidRPr="00D67D16">
        <w:rPr>
          <w:rFonts w:cs="Arial"/>
          <w:b/>
          <w:bCs/>
          <w:u w:val="single"/>
        </w:rPr>
        <w:t>l’interface</w:t>
      </w:r>
      <w:r w:rsidR="00DF76D1" w:rsidRPr="00D67D16">
        <w:rPr>
          <w:rFonts w:cs="Arial"/>
          <w:b/>
          <w:bCs/>
        </w:rPr>
        <w:t xml:space="preserve"> :</w:t>
      </w:r>
    </w:p>
    <w:p w14:paraId="771AE9AB" w14:textId="2089FA86" w:rsidR="00243970" w:rsidRPr="00D67D16" w:rsidRDefault="00375084" w:rsidP="00374AE8">
      <w:pPr>
        <w:pStyle w:val="BodyText"/>
        <w:spacing w:line="360" w:lineRule="auto"/>
        <w:ind w:left="4320"/>
        <w:rPr>
          <w:rFonts w:cs="Arial"/>
        </w:rPr>
      </w:pPr>
      <w:r w:rsidRPr="00D67D1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14B64B" wp14:editId="00C23787">
                <wp:simplePos x="0" y="0"/>
                <wp:positionH relativeFrom="page">
                  <wp:posOffset>1526818</wp:posOffset>
                </wp:positionH>
                <wp:positionV relativeFrom="paragraph">
                  <wp:posOffset>60550</wp:posOffset>
                </wp:positionV>
                <wp:extent cx="5149122" cy="1374775"/>
                <wp:effectExtent l="0" t="57150" r="13970" b="15875"/>
                <wp:wrapNone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173263-9C91-7870-E8E1-A4B7E36162E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9122" cy="1374775"/>
                          <a:chOff x="180847" y="-7778"/>
                          <a:chExt cx="5059717" cy="1299203"/>
                        </a:xfrm>
                      </wpg:grpSpPr>
                      <wps:wsp>
                        <wps:cNvPr id="410844950" name="Rectangle: Rounded Corners 410844950">
                          <a:extLst>
                            <a:ext uri="{FF2B5EF4-FFF2-40B4-BE49-F238E27FC236}">
                              <a16:creationId xmlns:a16="http://schemas.microsoft.com/office/drawing/2014/main" id="{04905754-B6B7-7859-F21E-26646D3FFCFF}"/>
                            </a:ext>
                          </a:extLst>
                        </wps:cNvPr>
                        <wps:cNvSpPr/>
                        <wps:spPr>
                          <a:xfrm>
                            <a:off x="2674141" y="209385"/>
                            <a:ext cx="2566423" cy="10820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59BD4" w14:textId="77777777" w:rsidR="00374AE8" w:rsidRPr="00D67D16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</w:rPr>
                              </w:pPr>
                              <w:r w:rsidRPr="00D67D16">
                                <w:rPr>
                                  <w:color w:val="000000" w:themeColor="dark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1709" name="Rectangle: Rounded Corners 28681709">
                          <a:extLst>
                            <a:ext uri="{FF2B5EF4-FFF2-40B4-BE49-F238E27FC236}">
                              <a16:creationId xmlns:a16="http://schemas.microsoft.com/office/drawing/2014/main" id="{8F62E84D-7D1E-D99F-4E7B-A28AB786EFEC}"/>
                            </a:ext>
                          </a:extLst>
                        </wps:cNvPr>
                        <wps:cNvSpPr/>
                        <wps:spPr>
                          <a:xfrm>
                            <a:off x="645663" y="192797"/>
                            <a:ext cx="1619775" cy="10871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F7BA15" w14:textId="77777777" w:rsidR="00374AE8" w:rsidRPr="00D67D16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</w:rPr>
                              </w:pPr>
                              <w:r w:rsidRPr="00D67D16">
                                <w:rPr>
                                  <w:color w:val="000000" w:themeColor="dark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57065" name="Rectangle: Rounded Corners 105557065">
                          <a:extLst>
                            <a:ext uri="{FF2B5EF4-FFF2-40B4-BE49-F238E27FC236}">
                              <a16:creationId xmlns:a16="http://schemas.microsoft.com/office/drawing/2014/main" id="{554A7916-9D86-5227-EF36-64C974A145DC}"/>
                            </a:ext>
                          </a:extLst>
                        </wps:cNvPr>
                        <wps:cNvSpPr/>
                        <wps:spPr>
                          <a:xfrm>
                            <a:off x="1059687" y="-7778"/>
                            <a:ext cx="746760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AA7598" w14:textId="18F6074E" w:rsidR="00374AE8" w:rsidRPr="00D67D16" w:rsidRDefault="00375084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D67D16">
                                <w:rPr>
                                  <w:color w:val="FFFFFF" w:themeColor="light1"/>
                                </w:rPr>
                                <w:t>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932740" name="Rectangle: Rounded Corners 835932740">
                          <a:extLst>
                            <a:ext uri="{FF2B5EF4-FFF2-40B4-BE49-F238E27FC236}">
                              <a16:creationId xmlns:a16="http://schemas.microsoft.com/office/drawing/2014/main" id="{07ABF4A6-3DAA-44FF-3479-C8F09519FDFB}"/>
                            </a:ext>
                          </a:extLst>
                        </wps:cNvPr>
                        <wps:cNvSpPr/>
                        <wps:spPr>
                          <a:xfrm>
                            <a:off x="1059686" y="564102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CEF523" w14:textId="50F18897" w:rsidR="00374AE8" w:rsidRPr="00D67D16" w:rsidRDefault="00375084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D67D16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238519" name="Rectangle: Rounded Corners 2101238519">
                          <a:extLst>
                            <a:ext uri="{FF2B5EF4-FFF2-40B4-BE49-F238E27FC236}">
                              <a16:creationId xmlns:a16="http://schemas.microsoft.com/office/drawing/2014/main" id="{B7604780-23ED-3110-F2E7-07F43F4AFB0F}"/>
                            </a:ext>
                          </a:extLst>
                        </wps:cNvPr>
                        <wps:cNvSpPr/>
                        <wps:spPr>
                          <a:xfrm>
                            <a:off x="2866663" y="561096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9F23E6" w14:textId="74761067" w:rsidR="00374AE8" w:rsidRPr="00D67D16" w:rsidRDefault="00375084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D67D16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MEC Mapper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881659" name="Rectangle: Rounded Corners 261881659">
                          <a:extLst>
                            <a:ext uri="{FF2B5EF4-FFF2-40B4-BE49-F238E27FC236}">
                              <a16:creationId xmlns:a16="http://schemas.microsoft.com/office/drawing/2014/main" id="{472F42B4-5464-E777-676B-8B3C5F9F40F8}"/>
                            </a:ext>
                          </a:extLst>
                        </wps:cNvPr>
                        <wps:cNvSpPr/>
                        <wps:spPr>
                          <a:xfrm>
                            <a:off x="3584985" y="-7776"/>
                            <a:ext cx="746760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30DC6A" w14:textId="068044D8" w:rsidR="00374AE8" w:rsidRPr="00D67D16" w:rsidRDefault="00375084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D67D16">
                                <w:rPr>
                                  <w:color w:val="FFFFFF" w:themeColor="light1"/>
                                </w:rPr>
                                <w:t>M3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981464" name="Rectangle: Rounded Corners 1034981464">
                          <a:extLst>
                            <a:ext uri="{FF2B5EF4-FFF2-40B4-BE49-F238E27FC236}">
                              <a16:creationId xmlns:a16="http://schemas.microsoft.com/office/drawing/2014/main" id="{03725521-35A9-6481-5A3D-BE92C66A6F3F}"/>
                            </a:ext>
                          </a:extLst>
                        </wps:cNvPr>
                        <wps:cNvSpPr/>
                        <wps:spPr>
                          <a:xfrm>
                            <a:off x="180847" y="564102"/>
                            <a:ext cx="878840" cy="23876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txbx>
                          <w:txbxContent>
                            <w:p w14:paraId="566CE75B" w14:textId="77777777" w:rsidR="00374AE8" w:rsidRPr="00D67D16" w:rsidRDefault="00374AE8" w:rsidP="00374AE8">
                              <w:pPr>
                                <w:jc w:val="center"/>
                                <w:rPr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7D16">
                                <w:rPr>
                                  <w:color w:val="000000" w:themeColor="text1"/>
                                  <w:sz w:val="12"/>
                                  <w:szCs w:val="12"/>
                                </w:rPr>
                                <w:t>Connection Point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14B64B" id="Group 13" o:spid="_x0000_s1026" style="position:absolute;left:0;text-align:left;margin-left:120.2pt;margin-top:4.75pt;width:405.45pt;height:108.25pt;z-index:251659264;mso-position-horizontal-relative:page;mso-width-relative:margin;mso-height-relative:margin" coordorigin="1808,-77" coordsize="50597,12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">
                <v:roundrect id="Rectangle: Rounded Corners 410844950" o:spid="_x0000_s1027" style="position:absolute;left:26741;top:2093;width:25664;height:108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" fillcolor="white [3201]" strokecolor="#4f81bd [3204]" strokeweight="2pt">
                  <v:textbox>
                    <w:txbxContent>
                      <w:p w14:paraId="01C59BD4" w14:textId="77777777" w:rsidR="00374AE8" w:rsidRPr="00D67D16" w:rsidRDefault="00374AE8" w:rsidP="00374AE8">
                        <w:pPr>
                          <w:jc w:val="center"/>
                          <w:rPr>
                            <w:color w:val="000000" w:themeColor="dark1"/>
                          </w:rPr>
                        </w:pPr>
                        <w:r w:rsidRPr="00D67D16">
                          <w:rPr>
                            <w:color w:val="000000" w:themeColor="dark1"/>
                          </w:rPr>
                          <w:t> </w:t>
                        </w:r>
                      </w:p>
                    </w:txbxContent>
                  </v:textbox>
                </v:roundrect>
                <v:roundrect id="Rectangle: Rounded Corners 28681709" o:spid="_x0000_s1028" style="position:absolute;left:6456;top:1927;width:16198;height:108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" fillcolor="white [3201]" strokecolor="#4f81bd [3204]" strokeweight="2pt">
                  <v:textbox>
                    <w:txbxContent>
                      <w:p w14:paraId="14F7BA15" w14:textId="77777777" w:rsidR="00374AE8" w:rsidRPr="00D67D16" w:rsidRDefault="00374AE8" w:rsidP="00374AE8">
                        <w:pPr>
                          <w:jc w:val="center"/>
                          <w:rPr>
                            <w:color w:val="000000" w:themeColor="dark1"/>
                          </w:rPr>
                        </w:pPr>
                        <w:r w:rsidRPr="00D67D16">
                          <w:rPr>
                            <w:color w:val="000000" w:themeColor="dark1"/>
                          </w:rPr>
                          <w:t> </w:t>
                        </w:r>
                      </w:p>
                    </w:txbxContent>
                  </v:textbox>
                </v:roundrect>
                <v:roundrect id="Rectangle: Rounded Corners 105557065" o:spid="_x0000_s1029" style="position:absolute;left:10596;top:-77;width:7468;height:33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" fillcolor="#4f81bd [3204]" strokecolor="white [3201]" strokeweight="3pt">
                  <v:shadow on="t" color="black" opacity="24903f" origin=",.5" offset="0,.55556mm"/>
                  <v:textbox>
                    <w:txbxContent>
                      <w:p w14:paraId="7EAA7598" w14:textId="18F6074E" w:rsidR="00374AE8" w:rsidRPr="00D67D16" w:rsidRDefault="00375084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D67D16">
                          <w:rPr>
                            <w:color w:val="FFFFFF" w:themeColor="light1"/>
                          </w:rPr>
                          <w:t>ION</w:t>
                        </w:r>
                      </w:p>
                    </w:txbxContent>
                  </v:textbox>
                </v:roundrect>
                <v:roundrect id="Rectangle: Rounded Corners 835932740" o:spid="_x0000_s1030" style="position:absolute;left:10596;top:5641;width:7912;height:37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5CCEF523" w14:textId="50F18897" w:rsidR="00374AE8" w:rsidRPr="00D67D16" w:rsidRDefault="00375084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D67D16">
                          <w:rPr>
                            <w:color w:val="000000" w:themeColor="dark1"/>
                            <w:sz w:val="16"/>
                            <w:szCs w:val="16"/>
                          </w:rPr>
                          <w:t>ION</w:t>
                        </w:r>
                      </w:p>
                    </w:txbxContent>
                  </v:textbox>
                </v:roundrect>
                <v:roundrect id="Rectangle: Rounded Corners 2101238519" o:spid="_x0000_s1031" style="position:absolute;left:28666;top:5610;width:7912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0A9F23E6" w14:textId="74761067" w:rsidR="00374AE8" w:rsidRPr="00D67D16" w:rsidRDefault="00375084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D67D16">
                          <w:rPr>
                            <w:color w:val="000000" w:themeColor="dark1"/>
                            <w:sz w:val="16"/>
                            <w:szCs w:val="16"/>
                          </w:rPr>
                          <w:t>MEC Mapper</w:t>
                        </w:r>
                      </w:p>
                    </w:txbxContent>
                  </v:textbox>
                </v:roundrect>
                <v:roundrect id="Rectangle: Rounded Corners 261881659" o:spid="_x0000_s1032" style="position:absolute;left:35849;top:-77;width:7468;height:33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" fillcolor="#4f81bd [3204]" strokecolor="white [3201]" strokeweight="3pt">
                  <v:shadow on="t" color="black" opacity="24903f" origin=",.5" offset="0,.55556mm"/>
                  <v:textbox>
                    <w:txbxContent>
                      <w:p w14:paraId="1630DC6A" w14:textId="068044D8" w:rsidR="00374AE8" w:rsidRPr="00D67D16" w:rsidRDefault="00375084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D67D16">
                          <w:rPr>
                            <w:color w:val="FFFFFF" w:themeColor="light1"/>
                          </w:rPr>
                          <w:t>M3</w:t>
                        </w:r>
                      </w:p>
                    </w:txbxContent>
                  </v:textbox>
                </v:roundrect>
                <v:roundrect id="Rectangle: Rounded Corners 1034981464" o:spid="_x0000_s1033" style="position:absolute;left:1808;top:5641;width:8788;height:23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" filled="f" stroked="f">
                  <v:textbox>
                    <w:txbxContent>
                      <w:p w14:paraId="566CE75B" w14:textId="77777777" w:rsidR="00374AE8" w:rsidRPr="00D67D16" w:rsidRDefault="00374AE8" w:rsidP="00374AE8">
                        <w:pPr>
                          <w:jc w:val="center"/>
                          <w:rPr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7D16">
                          <w:rPr>
                            <w:color w:val="000000" w:themeColor="text1"/>
                            <w:sz w:val="12"/>
                            <w:szCs w:val="12"/>
                          </w:rPr>
                          <w:t>Connection Point</w:t>
                        </w:r>
                      </w:p>
                    </w:txbxContent>
                  </v:textbox>
                </v:roundrect>
                <w10:wrap anchorx="page"/>
              </v:group>
            </w:pict>
          </mc:Fallback>
        </mc:AlternateContent>
      </w:r>
    </w:p>
    <w:p w14:paraId="00ABA223" w14:textId="7788A7C0" w:rsidR="004C1B44" w:rsidRPr="00D67D16" w:rsidRDefault="004C1B44" w:rsidP="00151491">
      <w:pPr>
        <w:pStyle w:val="BodyText"/>
        <w:ind w:left="0"/>
        <w:jc w:val="center"/>
      </w:pPr>
    </w:p>
    <w:p w14:paraId="5377D6C1" w14:textId="66E64AB2" w:rsidR="000D545A" w:rsidRPr="00D67D16" w:rsidRDefault="00375084" w:rsidP="004C1B44">
      <w:pPr>
        <w:pStyle w:val="BodyText"/>
      </w:pP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4536B9" wp14:editId="27F30252">
                <wp:simplePos x="0" y="0"/>
                <wp:positionH relativeFrom="column">
                  <wp:posOffset>4988688</wp:posOffset>
                </wp:positionH>
                <wp:positionV relativeFrom="paragraph">
                  <wp:posOffset>143558</wp:posOffset>
                </wp:positionV>
                <wp:extent cx="805152" cy="395047"/>
                <wp:effectExtent l="0" t="0" r="0" b="0"/>
                <wp:wrapNone/>
                <wp:docPr id="15627181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52" cy="39504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ACCF2" w14:textId="4EC2B9AA" w:rsidR="00375084" w:rsidRPr="00D67D16" w:rsidRDefault="006B6BB7" w:rsidP="00375084">
                            <w:pPr>
                              <w:jc w:val="center"/>
                              <w:rPr>
                                <w:color w:val="000000" w:themeColor="dark1"/>
                                <w:sz w:val="16"/>
                                <w:szCs w:val="16"/>
                              </w:rPr>
                            </w:pPr>
                            <w:r w:rsidRPr="006B6BB7">
                              <w:rPr>
                                <w:color w:val="000000" w:themeColor="dark1"/>
                                <w:sz w:val="16"/>
                                <w:szCs w:val="16"/>
                              </w:rPr>
                              <w:t>MHS850MI</w:t>
                            </w:r>
                            <w:r w:rsidR="00FC2124">
                              <w:rPr>
                                <w:color w:val="000000" w:themeColor="dark1"/>
                                <w:sz w:val="16"/>
                                <w:szCs w:val="16"/>
                              </w:rPr>
                              <w:t>/OIS100MI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4536B9" id="Rectangle: Rounded Corners 1" o:spid="_x0000_s1034" style="position:absolute;left:0;text-align:left;margin-left:392.8pt;margin-top:11.3pt;width:63.4pt;height:31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7CFACCF2" w14:textId="4EC2B9AA" w:rsidR="00375084" w:rsidRPr="00D67D16" w:rsidRDefault="006B6BB7" w:rsidP="00375084">
                      <w:pPr>
                        <w:jc w:val="center"/>
                        <w:rPr>
                          <w:color w:val="000000" w:themeColor="dark1"/>
                          <w:sz w:val="16"/>
                          <w:szCs w:val="16"/>
                        </w:rPr>
                      </w:pPr>
                      <w:r w:rsidRPr="006B6BB7">
                        <w:rPr>
                          <w:color w:val="000000" w:themeColor="dark1"/>
                          <w:sz w:val="16"/>
                          <w:szCs w:val="16"/>
                        </w:rPr>
                        <w:t>MHS850MI</w:t>
                      </w:r>
                      <w:r w:rsidR="00FC2124">
                        <w:rPr>
                          <w:color w:val="000000" w:themeColor="dark1"/>
                          <w:sz w:val="16"/>
                          <w:szCs w:val="16"/>
                        </w:rPr>
                        <w:t>/OIS100MI</w:t>
                      </w:r>
                    </w:p>
                  </w:txbxContent>
                </v:textbox>
              </v:roundrect>
            </w:pict>
          </mc:Fallback>
        </mc:AlternateContent>
      </w: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A34C5A" wp14:editId="0786758D">
                <wp:simplePos x="0" y="0"/>
                <wp:positionH relativeFrom="column">
                  <wp:posOffset>-202557</wp:posOffset>
                </wp:positionH>
                <wp:positionV relativeFrom="paragraph">
                  <wp:posOffset>145549</wp:posOffset>
                </wp:positionV>
                <wp:extent cx="1098628" cy="436317"/>
                <wp:effectExtent l="0" t="0" r="0" b="0"/>
                <wp:wrapNone/>
                <wp:docPr id="198518974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628" cy="43631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27732" w14:textId="68B789FF" w:rsidR="00375084" w:rsidRPr="00F43199" w:rsidRDefault="00F43199" w:rsidP="00F43199">
                            <w:pPr>
                              <w:jc w:val="center"/>
                              <w:rPr>
                                <w:color w:val="FFFFFF" w:themeColor="light1"/>
                              </w:rPr>
                            </w:pPr>
                            <w:proofErr w:type="spellStart"/>
                            <w:r w:rsidRPr="00D67D16">
                              <w:rPr>
                                <w:color w:val="FFFFFF" w:themeColor="light1"/>
                              </w:rPr>
                              <w:t>BlueWay</w:t>
                            </w:r>
                            <w:proofErr w:type="spellEnd"/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A34C5A" id="_x0000_s1035" style="position:absolute;left:0;text-align:left;margin-left:-15.95pt;margin-top:11.45pt;width:86.5pt;height:34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" fillcolor="#4f81bd [3204]" strokecolor="#0a121c [484]" strokeweight="2pt">
                <v:textbox>
                  <w:txbxContent>
                    <w:p w14:paraId="46827732" w14:textId="68B789FF" w:rsidR="00375084" w:rsidRPr="00F43199" w:rsidRDefault="00F43199" w:rsidP="00F43199">
                      <w:pPr>
                        <w:jc w:val="center"/>
                        <w:rPr>
                          <w:color w:val="FFFFFF" w:themeColor="light1"/>
                        </w:rPr>
                      </w:pPr>
                      <w:proofErr w:type="spellStart"/>
                      <w:r w:rsidRPr="00D67D16">
                        <w:rPr>
                          <w:color w:val="FFFFFF" w:themeColor="light1"/>
                        </w:rPr>
                        <w:t>BlueWay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776933D" w14:textId="611DCFFA" w:rsidR="000D545A" w:rsidRPr="00D67D16" w:rsidRDefault="00375084" w:rsidP="004C1B44">
      <w:pPr>
        <w:pStyle w:val="BodyText"/>
      </w:pP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C08B27" wp14:editId="2E6429E8">
                <wp:simplePos x="0" y="0"/>
                <wp:positionH relativeFrom="column">
                  <wp:posOffset>4376123</wp:posOffset>
                </wp:positionH>
                <wp:positionV relativeFrom="paragraph">
                  <wp:posOffset>126904</wp:posOffset>
                </wp:positionV>
                <wp:extent cx="609672" cy="0"/>
                <wp:effectExtent l="0" t="76200" r="19050" b="95250"/>
                <wp:wrapNone/>
                <wp:docPr id="168427359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7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8587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344.6pt;margin-top:10pt;width:48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" strokecolor="#4579b8 [3044]">
                <v:stroke endarrow="block"/>
              </v:shape>
            </w:pict>
          </mc:Fallback>
        </mc:AlternateContent>
      </w: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BD919D" wp14:editId="7BFE0389">
                <wp:simplePos x="0" y="0"/>
                <wp:positionH relativeFrom="column">
                  <wp:posOffset>2537303</wp:posOffset>
                </wp:positionH>
                <wp:positionV relativeFrom="paragraph">
                  <wp:posOffset>126904</wp:posOffset>
                </wp:positionV>
                <wp:extent cx="1033667" cy="0"/>
                <wp:effectExtent l="0" t="76200" r="14605" b="95250"/>
                <wp:wrapNone/>
                <wp:docPr id="83856439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36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FA31F0" id="Straight Arrow Connector 15" o:spid="_x0000_s1026" type="#_x0000_t32" style="position:absolute;margin-left:199.8pt;margin-top:10pt;width:81.4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" strokecolor="#4579b8 [3044]">
                <v:stroke endarrow="block"/>
              </v:shape>
            </w:pict>
          </mc:Fallback>
        </mc:AlternateContent>
      </w: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F8D021" wp14:editId="1F67B577">
                <wp:simplePos x="0" y="0"/>
                <wp:positionH relativeFrom="column">
                  <wp:posOffset>898887</wp:posOffset>
                </wp:positionH>
                <wp:positionV relativeFrom="paragraph">
                  <wp:posOffset>125939</wp:posOffset>
                </wp:positionV>
                <wp:extent cx="833266" cy="0"/>
                <wp:effectExtent l="0" t="76200" r="24130" b="95250"/>
                <wp:wrapNone/>
                <wp:docPr id="42223199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2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D2F16" id="Straight Arrow Connector 14" o:spid="_x0000_s1026" type="#_x0000_t32" style="position:absolute;margin-left:70.8pt;margin-top:9.9pt;width:65.6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" strokecolor="#4579b8 [3044]">
                <v:stroke endarrow="block"/>
              </v:shape>
            </w:pict>
          </mc:Fallback>
        </mc:AlternateContent>
      </w:r>
    </w:p>
    <w:p w14:paraId="5AFB6A65" w14:textId="11AD5B9E" w:rsidR="000D545A" w:rsidRPr="00D67D16" w:rsidRDefault="000D545A" w:rsidP="00DD77B0">
      <w:pPr>
        <w:pStyle w:val="BodyText"/>
        <w:ind w:left="0"/>
      </w:pPr>
    </w:p>
    <w:p w14:paraId="271EE519" w14:textId="7134C931" w:rsidR="00375084" w:rsidRPr="00D67D16" w:rsidRDefault="00375084" w:rsidP="00375084"/>
    <w:p w14:paraId="6DA614B4" w14:textId="6914AD42" w:rsidR="00375084" w:rsidRPr="00D67D16" w:rsidRDefault="00375084" w:rsidP="00375084">
      <w:pPr>
        <w:jc w:val="center"/>
      </w:pPr>
    </w:p>
    <w:p w14:paraId="7A2D795B" w14:textId="23A43045" w:rsidR="004C1B44" w:rsidRPr="00D67D16" w:rsidRDefault="004C1B44" w:rsidP="000D545A">
      <w:pPr>
        <w:pStyle w:val="Heading1"/>
      </w:pPr>
      <w:bookmarkStart w:id="6" w:name="_Toc270369338"/>
      <w:r w:rsidRPr="00D67D16">
        <w:lastRenderedPageBreak/>
        <w:t xml:space="preserve"> </w:t>
      </w:r>
      <w:bookmarkStart w:id="7" w:name="_Toc193985637"/>
      <w:bookmarkEnd w:id="6"/>
      <w:r w:rsidR="003871BB" w:rsidRPr="00D67D16">
        <w:t>SPECIFICATION TECHNIQUE</w:t>
      </w:r>
      <w:bookmarkEnd w:id="7"/>
    </w:p>
    <w:p w14:paraId="1FECE223" w14:textId="77777777" w:rsidR="00471D83" w:rsidRPr="00D67D16" w:rsidRDefault="00471D83" w:rsidP="000B3DDE">
      <w:pPr>
        <w:pStyle w:val="BodyText"/>
        <w:ind w:left="0"/>
      </w:pPr>
    </w:p>
    <w:p w14:paraId="31D8EE91" w14:textId="60526062" w:rsidR="00C64E88" w:rsidRPr="00D67D16" w:rsidRDefault="00C64E88" w:rsidP="00C64E88">
      <w:pPr>
        <w:pStyle w:val="Heading2"/>
      </w:pPr>
      <w:bookmarkStart w:id="8" w:name="_Toc193985638"/>
      <w:r w:rsidRPr="00D67D16">
        <w:t>Déclencheur</w:t>
      </w:r>
      <w:bookmarkEnd w:id="8"/>
    </w:p>
    <w:p w14:paraId="29D6BC78" w14:textId="237B2EE4" w:rsidR="00C64E88" w:rsidRDefault="00FC2124" w:rsidP="00C64E88">
      <w:pPr>
        <w:pStyle w:val="BodyText"/>
        <w:ind w:left="0"/>
      </w:pPr>
      <w:r w:rsidRPr="00505A74">
        <w:t xml:space="preserve">Lors du dépôt du BOD </w:t>
      </w:r>
      <w:proofErr w:type="spellStart"/>
      <w:r w:rsidR="00BA4017">
        <w:rPr>
          <w:b/>
          <w:bCs/>
        </w:rPr>
        <w:t>REFLEXPreparationCdeCustom</w:t>
      </w:r>
      <w:proofErr w:type="spellEnd"/>
      <w:r>
        <w:rPr>
          <w:b/>
          <w:bCs/>
        </w:rPr>
        <w:t xml:space="preserve"> </w:t>
      </w:r>
      <w:r w:rsidRPr="00505A74">
        <w:t>dans le répertoire défini, l’interface sera automatiquement déclenchée dans ION en temps réel.</w:t>
      </w:r>
    </w:p>
    <w:p w14:paraId="09A7C2C4" w14:textId="77777777" w:rsidR="00FC2124" w:rsidRDefault="00FC2124" w:rsidP="00C64E88">
      <w:pPr>
        <w:pStyle w:val="BodyText"/>
        <w:ind w:left="0"/>
      </w:pPr>
    </w:p>
    <w:p w14:paraId="1B171480" w14:textId="77777777" w:rsidR="00FC2124" w:rsidRPr="00D67D16" w:rsidRDefault="00FC2124" w:rsidP="00C64E88">
      <w:pPr>
        <w:pStyle w:val="BodyText"/>
        <w:ind w:left="0"/>
      </w:pPr>
    </w:p>
    <w:p w14:paraId="2A9C845A" w14:textId="77777777" w:rsidR="00471D83" w:rsidRPr="00D67D16" w:rsidRDefault="00471D83" w:rsidP="00471D83">
      <w:pPr>
        <w:pStyle w:val="Heading2"/>
      </w:pPr>
      <w:bookmarkStart w:id="9" w:name="_Toc193985639"/>
      <w:r w:rsidRPr="00D67D16">
        <w:t>Point de Connexion</w:t>
      </w:r>
      <w:bookmarkEnd w:id="9"/>
    </w:p>
    <w:p w14:paraId="03835624" w14:textId="4D70E2F4" w:rsidR="00471D83" w:rsidRDefault="00AC6233" w:rsidP="002B7C23">
      <w:pPr>
        <w:rPr>
          <w:bCs/>
          <w:color w:val="FF0000"/>
        </w:rPr>
      </w:pPr>
      <w:r>
        <w:rPr>
          <w:bCs/>
        </w:rPr>
        <w:t>Un</w:t>
      </w:r>
      <w:r w:rsidR="00200681" w:rsidRPr="00200681">
        <w:rPr>
          <w:bCs/>
        </w:rPr>
        <w:t xml:space="preserve"> p</w:t>
      </w:r>
      <w:r w:rsidR="00471D83" w:rsidRPr="00200681">
        <w:rPr>
          <w:bCs/>
        </w:rPr>
        <w:t>oint de connexion</w:t>
      </w:r>
      <w:r w:rsidR="00200681" w:rsidRPr="00200681">
        <w:rPr>
          <w:bCs/>
        </w:rPr>
        <w:t> </w:t>
      </w:r>
      <w:r w:rsidR="002B7C23">
        <w:rPr>
          <w:bCs/>
        </w:rPr>
        <w:t>&lt;</w:t>
      </w:r>
      <w:r w:rsidR="00471D83" w:rsidRPr="00200681">
        <w:t xml:space="preserve"> </w:t>
      </w:r>
      <w:r w:rsidR="00FC2124" w:rsidRPr="00FC2124">
        <w:rPr>
          <w:b/>
        </w:rPr>
        <w:t>CP_002_IN_A_REFLEX</w:t>
      </w:r>
      <w:r w:rsidR="00FC2124">
        <w:rPr>
          <w:b/>
        </w:rPr>
        <w:t xml:space="preserve"> </w:t>
      </w:r>
      <w:r w:rsidR="00471D83" w:rsidRPr="00200681">
        <w:rPr>
          <w:bCs/>
        </w:rPr>
        <w:t xml:space="preserve">&gt; </w:t>
      </w:r>
      <w:r w:rsidR="00BD4644">
        <w:rPr>
          <w:bCs/>
        </w:rPr>
        <w:t xml:space="preserve">avec deux répertoires </w:t>
      </w:r>
      <w:r w:rsidR="00471D83" w:rsidRPr="00200681">
        <w:rPr>
          <w:bCs/>
        </w:rPr>
        <w:t xml:space="preserve">sera créé pour </w:t>
      </w:r>
      <w:r w:rsidR="002B6B65" w:rsidRPr="00200681">
        <w:rPr>
          <w:bCs/>
        </w:rPr>
        <w:t>récupérer</w:t>
      </w:r>
      <w:r w:rsidR="005D2191">
        <w:rPr>
          <w:bCs/>
        </w:rPr>
        <w:t xml:space="preserve"> </w:t>
      </w:r>
      <w:r w:rsidR="00471D83" w:rsidRPr="00200681">
        <w:rPr>
          <w:bCs/>
        </w:rPr>
        <w:t xml:space="preserve">le fichier BOD en format xml </w:t>
      </w:r>
      <w:r w:rsidR="005D2191">
        <w:rPr>
          <w:bCs/>
        </w:rPr>
        <w:t xml:space="preserve">et </w:t>
      </w:r>
      <w:r w:rsidR="00BD4644">
        <w:rPr>
          <w:bCs/>
        </w:rPr>
        <w:t>pour</w:t>
      </w:r>
      <w:r w:rsidR="005D2191">
        <w:rPr>
          <w:bCs/>
        </w:rPr>
        <w:t xml:space="preserve"> déposer le fichier xml dans</w:t>
      </w:r>
      <w:r w:rsidR="00471D83" w:rsidRPr="00200681">
        <w:rPr>
          <w:bCs/>
        </w:rPr>
        <w:t xml:space="preserve"> le</w:t>
      </w:r>
      <w:r w:rsidR="00BD4644">
        <w:rPr>
          <w:bCs/>
        </w:rPr>
        <w:t>s</w:t>
      </w:r>
      <w:r w:rsidR="00471D83" w:rsidRPr="00200681">
        <w:rPr>
          <w:bCs/>
        </w:rPr>
        <w:t xml:space="preserve"> répertoire</w:t>
      </w:r>
      <w:r w:rsidR="00BD4644">
        <w:rPr>
          <w:bCs/>
        </w:rPr>
        <w:t>s</w:t>
      </w:r>
      <w:r w:rsidR="00471D83" w:rsidRPr="00200681">
        <w:rPr>
          <w:bCs/>
        </w:rPr>
        <w:t xml:space="preserve"> : </w:t>
      </w:r>
      <w:r w:rsidR="00F3105E" w:rsidRPr="00200681">
        <w:rPr>
          <w:bCs/>
          <w:color w:val="FF0000"/>
        </w:rPr>
        <w:t>&lt;&lt; à définir &gt;&gt;</w:t>
      </w:r>
      <w:r w:rsidR="003774A4">
        <w:rPr>
          <w:bCs/>
          <w:color w:val="FF0000"/>
        </w:rPr>
        <w:t>.</w:t>
      </w:r>
    </w:p>
    <w:p w14:paraId="522B1691" w14:textId="77777777" w:rsidR="00FC2124" w:rsidRDefault="00FC2124" w:rsidP="002B7C23">
      <w:pPr>
        <w:rPr>
          <w:bCs/>
          <w:color w:val="FF0000"/>
        </w:rPr>
      </w:pPr>
    </w:p>
    <w:p w14:paraId="47625C4A" w14:textId="77777777" w:rsidR="00FC2124" w:rsidRPr="00200681" w:rsidRDefault="00FC2124" w:rsidP="002B7C23">
      <w:pPr>
        <w:rPr>
          <w:bCs/>
          <w:color w:val="FF0000"/>
        </w:rPr>
      </w:pPr>
    </w:p>
    <w:p w14:paraId="6A59C488" w14:textId="06AD51C1" w:rsidR="001872DF" w:rsidRDefault="00FC2124" w:rsidP="00471D83">
      <w:pPr>
        <w:rPr>
          <w:bCs/>
          <w:color w:val="FF0000"/>
        </w:rPr>
      </w:pPr>
      <w:r w:rsidRPr="00FC2124">
        <w:rPr>
          <w:bCs/>
          <w:noProof/>
          <w:color w:val="FF0000"/>
        </w:rPr>
        <w:drawing>
          <wp:inline distT="0" distB="0" distL="0" distR="0" wp14:anchorId="4225FCDB" wp14:editId="63FBC15B">
            <wp:extent cx="6417945" cy="3315335"/>
            <wp:effectExtent l="0" t="0" r="1905" b="0"/>
            <wp:docPr id="1046626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264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79E5" w14:textId="77777777" w:rsidR="00FC2124" w:rsidRDefault="00FC2124" w:rsidP="00471D83">
      <w:pPr>
        <w:rPr>
          <w:bCs/>
          <w:color w:val="FF0000"/>
        </w:rPr>
      </w:pPr>
    </w:p>
    <w:p w14:paraId="07F7A9C9" w14:textId="77777777" w:rsidR="00FC2124" w:rsidRDefault="00FC2124" w:rsidP="00471D83">
      <w:pPr>
        <w:rPr>
          <w:bCs/>
          <w:color w:val="FF0000"/>
        </w:rPr>
      </w:pPr>
    </w:p>
    <w:p w14:paraId="6D1713BD" w14:textId="77777777" w:rsidR="00FC2124" w:rsidRDefault="00FC2124" w:rsidP="00471D83">
      <w:pPr>
        <w:rPr>
          <w:bCs/>
          <w:color w:val="FF0000"/>
        </w:rPr>
      </w:pPr>
    </w:p>
    <w:p w14:paraId="68697A3B" w14:textId="77777777" w:rsidR="00FC2124" w:rsidRDefault="00FC2124" w:rsidP="00471D83">
      <w:pPr>
        <w:rPr>
          <w:bCs/>
          <w:color w:val="FF0000"/>
        </w:rPr>
      </w:pPr>
    </w:p>
    <w:p w14:paraId="0809ACFB" w14:textId="77777777" w:rsidR="00FC2124" w:rsidRDefault="00FC2124" w:rsidP="00471D83">
      <w:pPr>
        <w:rPr>
          <w:bCs/>
          <w:color w:val="FF0000"/>
        </w:rPr>
      </w:pPr>
    </w:p>
    <w:p w14:paraId="09F2C2D2" w14:textId="77777777" w:rsidR="00FC2124" w:rsidRDefault="00FC2124" w:rsidP="00471D83">
      <w:pPr>
        <w:rPr>
          <w:bCs/>
          <w:color w:val="FF0000"/>
        </w:rPr>
      </w:pPr>
    </w:p>
    <w:p w14:paraId="2361E879" w14:textId="77777777" w:rsidR="00FC2124" w:rsidRDefault="00FC2124" w:rsidP="00471D83">
      <w:pPr>
        <w:rPr>
          <w:bCs/>
          <w:color w:val="FF0000"/>
        </w:rPr>
      </w:pPr>
    </w:p>
    <w:p w14:paraId="15E81707" w14:textId="77777777" w:rsidR="00FC2124" w:rsidRDefault="00FC2124" w:rsidP="00471D83">
      <w:pPr>
        <w:rPr>
          <w:bCs/>
          <w:color w:val="FF0000"/>
        </w:rPr>
      </w:pPr>
    </w:p>
    <w:p w14:paraId="12422EA1" w14:textId="77777777" w:rsidR="00FC2124" w:rsidRDefault="00FC2124" w:rsidP="00471D83">
      <w:pPr>
        <w:rPr>
          <w:bCs/>
          <w:color w:val="FF0000"/>
        </w:rPr>
      </w:pPr>
    </w:p>
    <w:p w14:paraId="05379CC1" w14:textId="77777777" w:rsidR="00FC2124" w:rsidRDefault="00FC2124" w:rsidP="00471D83">
      <w:pPr>
        <w:rPr>
          <w:bCs/>
          <w:color w:val="FF0000"/>
        </w:rPr>
      </w:pPr>
    </w:p>
    <w:p w14:paraId="7B02D139" w14:textId="77777777" w:rsidR="00FC2124" w:rsidRDefault="00FC2124" w:rsidP="00471D83">
      <w:pPr>
        <w:rPr>
          <w:bCs/>
          <w:color w:val="FF0000"/>
        </w:rPr>
      </w:pPr>
    </w:p>
    <w:p w14:paraId="23BE7C71" w14:textId="77777777" w:rsidR="00FC2124" w:rsidRDefault="00FC2124" w:rsidP="00471D83">
      <w:pPr>
        <w:rPr>
          <w:bCs/>
          <w:color w:val="FF0000"/>
        </w:rPr>
      </w:pPr>
    </w:p>
    <w:p w14:paraId="3F5B2AC4" w14:textId="77777777" w:rsidR="00FC2124" w:rsidRDefault="00FC2124" w:rsidP="00471D83">
      <w:pPr>
        <w:rPr>
          <w:bCs/>
          <w:color w:val="FF0000"/>
        </w:rPr>
      </w:pPr>
    </w:p>
    <w:p w14:paraId="608C6457" w14:textId="66122AA1" w:rsidR="00471D83" w:rsidRPr="00D67D16" w:rsidRDefault="00471D83" w:rsidP="00471D83">
      <w:pPr>
        <w:pStyle w:val="Heading2"/>
      </w:pPr>
      <w:bookmarkStart w:id="10" w:name="_Toc193985640"/>
      <w:r w:rsidRPr="00D67D16">
        <w:lastRenderedPageBreak/>
        <w:t>Flux de Document</w:t>
      </w:r>
      <w:bookmarkEnd w:id="10"/>
    </w:p>
    <w:p w14:paraId="04F23F77" w14:textId="019D7CD4" w:rsidR="00471D83" w:rsidRPr="00D67D16" w:rsidRDefault="00471D83" w:rsidP="00471D83">
      <w:pPr>
        <w:pStyle w:val="NormalWeb"/>
        <w:rPr>
          <w:rFonts w:ascii="Arial" w:hAnsi="Arial" w:cs="Arial"/>
          <w:sz w:val="20"/>
          <w:szCs w:val="20"/>
          <w:lang w:val="fr-FR"/>
        </w:rPr>
      </w:pPr>
      <w:r w:rsidRPr="00D67D16">
        <w:rPr>
          <w:rFonts w:ascii="Arial" w:hAnsi="Arial" w:cs="Arial"/>
          <w:sz w:val="20"/>
          <w:szCs w:val="20"/>
          <w:lang w:val="fr-FR"/>
        </w:rPr>
        <w:t xml:space="preserve">Un </w:t>
      </w:r>
      <w:r w:rsidRPr="00D67D16">
        <w:rPr>
          <w:rFonts w:ascii="Arial" w:hAnsi="Arial" w:cs="Arial"/>
          <w:b/>
          <w:bCs/>
          <w:sz w:val="20"/>
          <w:szCs w:val="20"/>
          <w:lang w:val="fr-FR"/>
        </w:rPr>
        <w:t>Document Flow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 </w:t>
      </w:r>
      <w:r w:rsidR="00B547CF" w:rsidRPr="00D67D16">
        <w:rPr>
          <w:rFonts w:ascii="Arial" w:hAnsi="Arial" w:cs="Arial"/>
          <w:sz w:val="20"/>
          <w:szCs w:val="20"/>
          <w:lang w:val="fr-FR"/>
        </w:rPr>
        <w:t>est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 </w:t>
      </w:r>
      <w:r w:rsidR="00B547CF" w:rsidRPr="00D67D16">
        <w:rPr>
          <w:rFonts w:ascii="Arial" w:hAnsi="Arial" w:cs="Arial"/>
          <w:sz w:val="20"/>
          <w:szCs w:val="20"/>
          <w:lang w:val="fr-FR"/>
        </w:rPr>
        <w:t>mis en place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 dans </w:t>
      </w:r>
      <w:r w:rsidRPr="00D67D16">
        <w:rPr>
          <w:rFonts w:ascii="Arial" w:hAnsi="Arial" w:cs="Arial"/>
          <w:b/>
          <w:bCs/>
          <w:sz w:val="20"/>
          <w:szCs w:val="20"/>
          <w:lang w:val="fr-FR"/>
        </w:rPr>
        <w:t>ION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 pour exécuter les actions suivantes :</w:t>
      </w:r>
    </w:p>
    <w:p w14:paraId="5C79743F" w14:textId="7BF65034" w:rsidR="00471D83" w:rsidRPr="00D67D16" w:rsidRDefault="00471D83" w:rsidP="00471D83">
      <w:pPr>
        <w:pStyle w:val="NormalWeb"/>
        <w:numPr>
          <w:ilvl w:val="0"/>
          <w:numId w:val="54"/>
        </w:numPr>
        <w:spacing w:line="360" w:lineRule="auto"/>
        <w:rPr>
          <w:rFonts w:ascii="Arial" w:hAnsi="Arial" w:cs="Arial"/>
          <w:sz w:val="20"/>
          <w:szCs w:val="20"/>
          <w:lang w:val="fr-FR"/>
        </w:rPr>
      </w:pPr>
      <w:r w:rsidRPr="00D67D16">
        <w:rPr>
          <w:rFonts w:ascii="Arial" w:hAnsi="Arial" w:cs="Arial"/>
          <w:sz w:val="20"/>
          <w:szCs w:val="20"/>
          <w:lang w:val="fr-FR"/>
        </w:rPr>
        <w:t>Recevoir le BOD</w:t>
      </w:r>
      <w:r w:rsidRPr="00D67D16"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proofErr w:type="spellStart"/>
      <w:r w:rsidR="0053546A">
        <w:rPr>
          <w:rFonts w:ascii="Arial" w:hAnsi="Arial" w:cs="Arial"/>
          <w:b/>
          <w:bCs/>
          <w:sz w:val="20"/>
          <w:szCs w:val="20"/>
          <w:lang w:val="fr-FR"/>
        </w:rPr>
        <w:t>REFLEXPreparationCdeCustom</w:t>
      </w:r>
      <w:proofErr w:type="spellEnd"/>
      <w:r w:rsidR="003D6219" w:rsidRPr="003D6219"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depuis </w:t>
      </w:r>
      <w:r w:rsidR="00D477AD" w:rsidRPr="00D67D16">
        <w:rPr>
          <w:rFonts w:ascii="Arial" w:hAnsi="Arial" w:cs="Arial"/>
          <w:sz w:val="20"/>
          <w:szCs w:val="20"/>
          <w:lang w:val="fr-FR"/>
        </w:rPr>
        <w:t>le répertoire</w:t>
      </w:r>
    </w:p>
    <w:p w14:paraId="7F660CFB" w14:textId="54E90091" w:rsidR="002448AD" w:rsidRPr="002448AD" w:rsidRDefault="00D477AD" w:rsidP="002448AD">
      <w:pPr>
        <w:pStyle w:val="NormalWeb"/>
        <w:numPr>
          <w:ilvl w:val="0"/>
          <w:numId w:val="54"/>
        </w:numPr>
        <w:spacing w:line="360" w:lineRule="auto"/>
        <w:rPr>
          <w:rFonts w:ascii="Arial" w:hAnsi="Arial" w:cs="Arial"/>
          <w:sz w:val="20"/>
          <w:szCs w:val="20"/>
          <w:lang w:val="fr-FR"/>
        </w:rPr>
      </w:pPr>
      <w:r w:rsidRPr="00D67D16">
        <w:rPr>
          <w:rFonts w:ascii="Arial" w:hAnsi="Arial" w:cs="Arial"/>
          <w:sz w:val="20"/>
          <w:szCs w:val="20"/>
          <w:lang w:val="fr-FR"/>
        </w:rPr>
        <w:t>Envoyer</w:t>
      </w:r>
      <w:r w:rsidR="00471D83" w:rsidRPr="00D67D16">
        <w:rPr>
          <w:rFonts w:ascii="Arial" w:hAnsi="Arial" w:cs="Arial"/>
          <w:sz w:val="20"/>
          <w:szCs w:val="20"/>
          <w:lang w:val="fr-FR"/>
        </w:rPr>
        <w:t xml:space="preserve"> le BOD 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dans M3 pour effectuer l’intégration dans </w:t>
      </w:r>
      <w:r w:rsidR="001312FB">
        <w:rPr>
          <w:rFonts w:ascii="Arial" w:hAnsi="Arial" w:cs="Arial"/>
          <w:b/>
          <w:bCs/>
          <w:sz w:val="20"/>
          <w:szCs w:val="20"/>
          <w:lang w:val="fr-FR"/>
        </w:rPr>
        <w:t>MHS850MI</w:t>
      </w:r>
      <w:r w:rsidR="002448AD"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 w:rsidR="002448AD" w:rsidRPr="002448AD">
        <w:rPr>
          <w:rFonts w:ascii="Arial" w:hAnsi="Arial" w:cs="Arial"/>
          <w:sz w:val="20"/>
          <w:szCs w:val="20"/>
          <w:lang w:val="fr-FR"/>
        </w:rPr>
        <w:t xml:space="preserve">ou dans </w:t>
      </w:r>
      <w:r w:rsidR="002448AD">
        <w:rPr>
          <w:rFonts w:ascii="Arial" w:hAnsi="Arial" w:cs="Arial"/>
          <w:b/>
          <w:bCs/>
          <w:sz w:val="20"/>
          <w:szCs w:val="20"/>
          <w:lang w:val="fr-FR"/>
        </w:rPr>
        <w:t xml:space="preserve">OIS100MI </w:t>
      </w:r>
      <w:r w:rsidR="002448AD" w:rsidRPr="002448AD">
        <w:rPr>
          <w:rFonts w:ascii="Arial" w:hAnsi="Arial" w:cs="Arial"/>
          <w:sz w:val="20"/>
          <w:szCs w:val="20"/>
          <w:lang w:val="fr-FR"/>
        </w:rPr>
        <w:t>dépendant de cas de figure.</w:t>
      </w:r>
    </w:p>
    <w:p w14:paraId="3ADC7540" w14:textId="3CE4513A" w:rsidR="00471D83" w:rsidRPr="00D67D16" w:rsidRDefault="00471D83" w:rsidP="00471D83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</w:pPr>
      <w:r w:rsidRPr="00D67D16">
        <w:rPr>
          <w:u w:val="single"/>
        </w:rPr>
        <w:t>Nom du document flow</w:t>
      </w:r>
      <w:r w:rsidRPr="00D67D16">
        <w:t xml:space="preserve"> : </w:t>
      </w:r>
      <w:r w:rsidR="002448AD" w:rsidRPr="002448AD">
        <w:rPr>
          <w:rFonts w:cs="Arial"/>
          <w:b/>
          <w:bCs/>
        </w:rPr>
        <w:t>DF_002_IN_A_REFLEX</w:t>
      </w:r>
    </w:p>
    <w:p w14:paraId="368AF889" w14:textId="77777777" w:rsidR="00471D83" w:rsidRDefault="00471D83" w:rsidP="00471D83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</w:pPr>
      <w:r w:rsidRPr="00D67D16">
        <w:rPr>
          <w:u w:val="single"/>
        </w:rPr>
        <w:t>Logique du document flow</w:t>
      </w:r>
      <w:r w:rsidRPr="00D67D16">
        <w:t> :</w:t>
      </w:r>
    </w:p>
    <w:p w14:paraId="6CE323C4" w14:textId="7F02DD39" w:rsidR="002448AD" w:rsidRPr="00D67D16" w:rsidRDefault="002448AD" w:rsidP="00471D83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  <w:rPr>
          <w:u w:val="single"/>
        </w:rPr>
      </w:pPr>
      <w:r w:rsidRPr="002448AD">
        <w:rPr>
          <w:noProof/>
          <w:u w:val="single"/>
        </w:rPr>
        <w:drawing>
          <wp:inline distT="0" distB="0" distL="0" distR="0" wp14:anchorId="2BEDD795" wp14:editId="11B9D7D9">
            <wp:extent cx="6030167" cy="1390844"/>
            <wp:effectExtent l="0" t="0" r="8890" b="0"/>
            <wp:docPr id="1754965380" name="Picture 1" descr="A computer screen shot of a computer scr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65380" name="Picture 1" descr="A computer screen shot of a computer scrip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62E9" w14:textId="6C0E6F87" w:rsidR="00471D83" w:rsidRDefault="00471D83" w:rsidP="002448AD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</w:pPr>
    </w:p>
    <w:p w14:paraId="4DABA024" w14:textId="77777777" w:rsidR="002448AD" w:rsidRPr="00D67D16" w:rsidRDefault="002448AD" w:rsidP="002448AD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>Le composant File Activity (Read) récupère le document depuis le répertoire défini.</w:t>
      </w:r>
    </w:p>
    <w:p w14:paraId="4C2B6150" w14:textId="65CA72BD" w:rsidR="002448AD" w:rsidRPr="00D67D16" w:rsidRDefault="002448AD" w:rsidP="002448AD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 xml:space="preserve">Le composant Application (M3) consomme le document </w:t>
      </w:r>
      <w:proofErr w:type="spellStart"/>
      <w:r w:rsidRPr="00D67D16">
        <w:rPr>
          <w:b/>
          <w:bCs/>
        </w:rPr>
        <w:t>Process.</w:t>
      </w:r>
      <w:r w:rsidR="0053546A">
        <w:rPr>
          <w:rFonts w:cs="Arial"/>
          <w:b/>
          <w:bCs/>
        </w:rPr>
        <w:t>REFLEXPreparationCdeCustom</w:t>
      </w:r>
      <w:proofErr w:type="spellEnd"/>
      <w:r w:rsidRPr="00D67D16">
        <w:rPr>
          <w:b/>
          <w:bCs/>
        </w:rPr>
        <w:t>.</w:t>
      </w:r>
    </w:p>
    <w:p w14:paraId="37412AE8" w14:textId="5E85D8BA" w:rsidR="002448AD" w:rsidRPr="00D67D16" w:rsidRDefault="002448AD" w:rsidP="002448AD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 xml:space="preserve">Après le traitement du document </w:t>
      </w:r>
      <w:proofErr w:type="spellStart"/>
      <w:r w:rsidRPr="00D67D16">
        <w:rPr>
          <w:b/>
          <w:bCs/>
        </w:rPr>
        <w:t>Process.</w:t>
      </w:r>
      <w:r w:rsidR="0053546A">
        <w:rPr>
          <w:rFonts w:cs="Arial"/>
          <w:b/>
          <w:bCs/>
        </w:rPr>
        <w:t>REFLEXPreparationCdeCustom</w:t>
      </w:r>
      <w:proofErr w:type="spellEnd"/>
      <w:r w:rsidRPr="00D67D16">
        <w:rPr>
          <w:b/>
          <w:bCs/>
        </w:rPr>
        <w:t xml:space="preserve">, </w:t>
      </w:r>
      <w:r w:rsidRPr="00D67D16">
        <w:t xml:space="preserve">le document </w:t>
      </w:r>
      <w:proofErr w:type="spellStart"/>
      <w:r w:rsidRPr="00D67D16">
        <w:rPr>
          <w:b/>
          <w:bCs/>
        </w:rPr>
        <w:t>Acknowlege</w:t>
      </w:r>
      <w:proofErr w:type="spellEnd"/>
      <w:r w:rsidRPr="00D67D16">
        <w:rPr>
          <w:b/>
          <w:bCs/>
        </w:rPr>
        <w:t>.</w:t>
      </w:r>
      <w:r w:rsidRPr="002448AD">
        <w:rPr>
          <w:rFonts w:cs="Arial"/>
          <w:b/>
          <w:bCs/>
        </w:rPr>
        <w:t xml:space="preserve"> </w:t>
      </w:r>
      <w:proofErr w:type="spellStart"/>
      <w:r w:rsidR="0053546A">
        <w:rPr>
          <w:rFonts w:cs="Arial"/>
          <w:b/>
          <w:bCs/>
        </w:rPr>
        <w:t>REFLEXPreparationCdeCustom</w:t>
      </w:r>
      <w:proofErr w:type="spellEnd"/>
      <w:r w:rsidRPr="003D6219">
        <w:rPr>
          <w:rFonts w:cs="Arial"/>
          <w:b/>
          <w:bCs/>
        </w:rPr>
        <w:t xml:space="preserve"> </w:t>
      </w:r>
      <w:r w:rsidRPr="00D67D16">
        <w:t>sera récupérer en sortie depuis M3.</w:t>
      </w:r>
    </w:p>
    <w:p w14:paraId="5E68B4AD" w14:textId="34FD6E88" w:rsidR="002448AD" w:rsidRPr="00D67D16" w:rsidRDefault="002448AD" w:rsidP="002448AD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>Le composant Script génère le nom du fichier en "Accepted" ou "</w:t>
      </w:r>
      <w:proofErr w:type="spellStart"/>
      <w:r w:rsidRPr="00D67D16">
        <w:t>Rejected</w:t>
      </w:r>
      <w:proofErr w:type="spellEnd"/>
      <w:r w:rsidRPr="00D67D16">
        <w:t>" en fonction de la valeur de la balise `&lt;</w:t>
      </w:r>
      <w:proofErr w:type="spellStart"/>
      <w:r w:rsidRPr="00D67D16">
        <w:t>ErrorCount</w:t>
      </w:r>
      <w:proofErr w:type="spellEnd"/>
      <w:r w:rsidRPr="00D67D16">
        <w:t>&gt;` dans le document `</w:t>
      </w:r>
      <w:proofErr w:type="spellStart"/>
      <w:r w:rsidRPr="002448AD">
        <w:rPr>
          <w:b/>
          <w:bCs/>
        </w:rPr>
        <w:t>Acknowledge.</w:t>
      </w:r>
      <w:r w:rsidR="0053546A">
        <w:rPr>
          <w:rFonts w:cs="Arial"/>
          <w:b/>
          <w:bCs/>
        </w:rPr>
        <w:t>REFLEXPreparationCdeCustom</w:t>
      </w:r>
      <w:proofErr w:type="spellEnd"/>
      <w:r w:rsidRPr="00D67D16">
        <w:t>`.</w:t>
      </w:r>
    </w:p>
    <w:p w14:paraId="71E8455C" w14:textId="77777777" w:rsidR="002448AD" w:rsidRPr="00D67D16" w:rsidRDefault="002448AD" w:rsidP="002448AD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>Le composant File Activity (Write) envoie le document vers le répertoire défini.</w:t>
      </w:r>
    </w:p>
    <w:p w14:paraId="25CF39AE" w14:textId="588ED95F" w:rsidR="00471D83" w:rsidRDefault="00471D83" w:rsidP="002448AD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rPr>
          <w:b/>
          <w:bCs/>
        </w:rPr>
      </w:pPr>
    </w:p>
    <w:p w14:paraId="153FD431" w14:textId="77777777" w:rsidR="002448AD" w:rsidRPr="00D67D16" w:rsidRDefault="002448AD" w:rsidP="002448AD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rPr>
          <w:b/>
          <w:bCs/>
        </w:rPr>
      </w:pPr>
    </w:p>
    <w:tbl>
      <w:tblPr>
        <w:tblStyle w:val="TableGrid"/>
        <w:tblW w:w="9931" w:type="dxa"/>
        <w:tblInd w:w="279" w:type="dxa"/>
        <w:tblLook w:val="04A0" w:firstRow="1" w:lastRow="0" w:firstColumn="1" w:lastColumn="0" w:noHBand="0" w:noVBand="1"/>
      </w:tblPr>
      <w:tblGrid>
        <w:gridCol w:w="5059"/>
        <w:gridCol w:w="4872"/>
      </w:tblGrid>
      <w:tr w:rsidR="00471D83" w:rsidRPr="00D67D16" w14:paraId="795451CC" w14:textId="77777777" w:rsidTr="0054206E">
        <w:trPr>
          <w:trHeight w:val="231"/>
        </w:trPr>
        <w:tc>
          <w:tcPr>
            <w:tcW w:w="5059" w:type="dxa"/>
            <w:shd w:val="clear" w:color="auto" w:fill="00B0F0"/>
          </w:tcPr>
          <w:p w14:paraId="19E49F81" w14:textId="77777777" w:rsidR="00471D83" w:rsidRPr="00D67D16" w:rsidRDefault="00471D83" w:rsidP="0054206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D67D16">
              <w:rPr>
                <w:rFonts w:cs="Arial"/>
                <w:b/>
                <w:bCs/>
                <w:color w:val="FFFFFF" w:themeColor="background1"/>
              </w:rPr>
              <w:t>Répertoire</w:t>
            </w:r>
          </w:p>
        </w:tc>
        <w:tc>
          <w:tcPr>
            <w:tcW w:w="4872" w:type="dxa"/>
            <w:shd w:val="clear" w:color="auto" w:fill="00B0F0"/>
          </w:tcPr>
          <w:p w14:paraId="72C7E2CA" w14:textId="77777777" w:rsidR="00471D83" w:rsidRPr="00D67D16" w:rsidRDefault="00471D83" w:rsidP="0054206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D67D16">
              <w:rPr>
                <w:rFonts w:cs="Arial"/>
                <w:b/>
                <w:bCs/>
                <w:color w:val="FFFFFF" w:themeColor="background1"/>
              </w:rPr>
              <w:t>Description</w:t>
            </w:r>
          </w:p>
        </w:tc>
      </w:tr>
      <w:tr w:rsidR="00471D83" w:rsidRPr="00D67D16" w14:paraId="7F91EDFB" w14:textId="77777777" w:rsidTr="0054206E">
        <w:trPr>
          <w:trHeight w:val="268"/>
        </w:trPr>
        <w:tc>
          <w:tcPr>
            <w:tcW w:w="5059" w:type="dxa"/>
          </w:tcPr>
          <w:p w14:paraId="32D2E709" w14:textId="2F8359C8" w:rsidR="00471D83" w:rsidRPr="00D67D16" w:rsidRDefault="00D477AD" w:rsidP="0054206E">
            <w:pPr>
              <w:spacing w:line="360" w:lineRule="auto"/>
              <w:rPr>
                <w:rFonts w:cs="Arial"/>
              </w:rPr>
            </w:pPr>
            <w:r w:rsidRPr="00D67D16">
              <w:rPr>
                <w:rFonts w:cs="Arial"/>
                <w:shd w:val="clear" w:color="auto" w:fill="FFFFFF"/>
              </w:rPr>
              <w:t xml:space="preserve">&lt;&lt; </w:t>
            </w:r>
            <w:r w:rsidR="002D3AF5" w:rsidRPr="00D67D16">
              <w:rPr>
                <w:rFonts w:cs="Arial"/>
                <w:shd w:val="clear" w:color="auto" w:fill="FFFFFF"/>
              </w:rPr>
              <w:t>à</w:t>
            </w:r>
            <w:r w:rsidRPr="00D67D16">
              <w:rPr>
                <w:rFonts w:cs="Arial"/>
                <w:shd w:val="clear" w:color="auto" w:fill="FFFFFF"/>
              </w:rPr>
              <w:t xml:space="preserve"> définir &gt;&gt;</w:t>
            </w:r>
          </w:p>
        </w:tc>
        <w:tc>
          <w:tcPr>
            <w:tcW w:w="4872" w:type="dxa"/>
          </w:tcPr>
          <w:p w14:paraId="5FF61BB6" w14:textId="6E5BDF8E" w:rsidR="00471D83" w:rsidRPr="00D67D16" w:rsidRDefault="00D477AD" w:rsidP="0054206E">
            <w:pPr>
              <w:spacing w:line="360" w:lineRule="auto"/>
              <w:rPr>
                <w:rFonts w:cs="Arial"/>
              </w:rPr>
            </w:pPr>
            <w:r w:rsidRPr="00D67D16">
              <w:rPr>
                <w:rFonts w:cs="Arial"/>
              </w:rPr>
              <w:t>Récupération</w:t>
            </w:r>
            <w:r w:rsidR="00471D83" w:rsidRPr="00D67D16">
              <w:rPr>
                <w:rFonts w:cs="Arial"/>
              </w:rPr>
              <w:t xml:space="preserve"> d</w:t>
            </w:r>
            <w:r w:rsidRPr="00D67D16">
              <w:rPr>
                <w:rFonts w:cs="Arial"/>
              </w:rPr>
              <w:t>u</w:t>
            </w:r>
            <w:r w:rsidR="00471D83" w:rsidRPr="00D67D16">
              <w:rPr>
                <w:rFonts w:cs="Arial"/>
              </w:rPr>
              <w:t xml:space="preserve"> fichier BOD en format .xml</w:t>
            </w:r>
          </w:p>
        </w:tc>
      </w:tr>
      <w:tr w:rsidR="0013053E" w:rsidRPr="00D67D16" w14:paraId="7F4D9F20" w14:textId="77777777" w:rsidTr="0054206E">
        <w:trPr>
          <w:trHeight w:val="268"/>
        </w:trPr>
        <w:tc>
          <w:tcPr>
            <w:tcW w:w="5059" w:type="dxa"/>
          </w:tcPr>
          <w:p w14:paraId="56602685" w14:textId="05ED8148" w:rsidR="0013053E" w:rsidRPr="00D67D16" w:rsidRDefault="0013053E" w:rsidP="0054206E">
            <w:pPr>
              <w:spacing w:line="360" w:lineRule="auto"/>
              <w:rPr>
                <w:rFonts w:cs="Arial"/>
                <w:shd w:val="clear" w:color="auto" w:fill="FFFFFF"/>
              </w:rPr>
            </w:pPr>
            <w:r w:rsidRPr="00D67D16">
              <w:rPr>
                <w:rFonts w:cs="Arial"/>
                <w:shd w:val="clear" w:color="auto" w:fill="FFFFFF"/>
              </w:rPr>
              <w:t>&lt;&lt; à définir &gt;&gt;</w:t>
            </w:r>
          </w:p>
        </w:tc>
        <w:tc>
          <w:tcPr>
            <w:tcW w:w="4872" w:type="dxa"/>
          </w:tcPr>
          <w:p w14:paraId="41B2B16E" w14:textId="2D69B028" w:rsidR="0013053E" w:rsidRPr="00D67D16" w:rsidRDefault="0013053E" w:rsidP="0054206E">
            <w:pPr>
              <w:spacing w:line="360" w:lineRule="auto"/>
              <w:rPr>
                <w:rFonts w:cs="Arial"/>
              </w:rPr>
            </w:pPr>
            <w:r>
              <w:rPr>
                <w:rFonts w:cs="Arial"/>
              </w:rPr>
              <w:t xml:space="preserve">Dépôt du fichier </w:t>
            </w:r>
            <w:proofErr w:type="spellStart"/>
            <w:r w:rsidRPr="0013053E">
              <w:rPr>
                <w:rFonts w:cs="Arial"/>
              </w:rPr>
              <w:t>Acknowledge</w:t>
            </w:r>
            <w:proofErr w:type="spellEnd"/>
            <w:r>
              <w:rPr>
                <w:rFonts w:cs="Arial"/>
              </w:rPr>
              <w:t xml:space="preserve"> en format .xml</w:t>
            </w:r>
          </w:p>
        </w:tc>
      </w:tr>
    </w:tbl>
    <w:p w14:paraId="439A1178" w14:textId="77777777" w:rsidR="00DF1F24" w:rsidRDefault="00DF1F24" w:rsidP="00471D83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rPr>
          <w:rFonts w:ascii="Arial" w:hAnsi="Arial"/>
          <w:b/>
          <w:bCs/>
          <w:sz w:val="20"/>
          <w:szCs w:val="20"/>
          <w:lang w:val="fr-FR" w:eastAsia="es-ES"/>
        </w:rPr>
      </w:pPr>
    </w:p>
    <w:p w14:paraId="350BABBC" w14:textId="6CDF0A46" w:rsidR="00471D83" w:rsidRPr="00D67D16" w:rsidRDefault="00471D83" w:rsidP="00471D83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rPr>
          <w:rFonts w:ascii="Arial" w:hAnsi="Arial"/>
          <w:b/>
          <w:bCs/>
          <w:sz w:val="20"/>
          <w:szCs w:val="20"/>
          <w:lang w:val="fr-FR" w:eastAsia="es-ES"/>
        </w:rPr>
      </w:pPr>
      <w:r w:rsidRPr="00D67D16">
        <w:rPr>
          <w:rFonts w:ascii="Arial" w:hAnsi="Arial"/>
          <w:b/>
          <w:bCs/>
          <w:sz w:val="20"/>
          <w:szCs w:val="20"/>
          <w:lang w:val="fr-FR" w:eastAsia="es-ES"/>
        </w:rPr>
        <w:t xml:space="preserve">Fréquence : </w:t>
      </w:r>
    </w:p>
    <w:tbl>
      <w:tblPr>
        <w:tblStyle w:val="TableGrid"/>
        <w:tblW w:w="9931" w:type="dxa"/>
        <w:tblInd w:w="279" w:type="dxa"/>
        <w:tblLook w:val="04A0" w:firstRow="1" w:lastRow="0" w:firstColumn="1" w:lastColumn="0" w:noHBand="0" w:noVBand="1"/>
      </w:tblPr>
      <w:tblGrid>
        <w:gridCol w:w="5059"/>
        <w:gridCol w:w="4872"/>
      </w:tblGrid>
      <w:tr w:rsidR="00471D83" w:rsidRPr="00D67D16" w14:paraId="1893043E" w14:textId="77777777" w:rsidTr="0054206E">
        <w:trPr>
          <w:trHeight w:val="231"/>
        </w:trPr>
        <w:tc>
          <w:tcPr>
            <w:tcW w:w="5059" w:type="dxa"/>
            <w:shd w:val="clear" w:color="auto" w:fill="00B0F0"/>
          </w:tcPr>
          <w:p w14:paraId="1BC81B9F" w14:textId="77777777" w:rsidR="00471D83" w:rsidRPr="00D67D16" w:rsidRDefault="00471D83" w:rsidP="0054206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D67D16">
              <w:rPr>
                <w:rFonts w:cs="Arial"/>
                <w:b/>
                <w:bCs/>
                <w:color w:val="FFFFFF" w:themeColor="background1"/>
              </w:rPr>
              <w:t>Fréquence</w:t>
            </w:r>
          </w:p>
        </w:tc>
        <w:tc>
          <w:tcPr>
            <w:tcW w:w="4872" w:type="dxa"/>
            <w:shd w:val="clear" w:color="auto" w:fill="00B0F0"/>
          </w:tcPr>
          <w:p w14:paraId="66D871CF" w14:textId="77777777" w:rsidR="00471D83" w:rsidRPr="00D67D16" w:rsidRDefault="00471D83" w:rsidP="0054206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D67D16">
              <w:rPr>
                <w:rFonts w:cs="Arial"/>
                <w:b/>
                <w:bCs/>
                <w:color w:val="FFFFFF" w:themeColor="background1"/>
              </w:rPr>
              <w:t>Description</w:t>
            </w:r>
          </w:p>
        </w:tc>
      </w:tr>
      <w:tr w:rsidR="00471D83" w:rsidRPr="00D67D16" w14:paraId="46FAD94A" w14:textId="77777777" w:rsidTr="0054206E">
        <w:trPr>
          <w:trHeight w:val="268"/>
        </w:trPr>
        <w:tc>
          <w:tcPr>
            <w:tcW w:w="5059" w:type="dxa"/>
          </w:tcPr>
          <w:p w14:paraId="5B168388" w14:textId="682CEF85" w:rsidR="00471D83" w:rsidRPr="00D67D16" w:rsidRDefault="00471D83" w:rsidP="00995628">
            <w:pPr>
              <w:pStyle w:val="BodyText"/>
              <w:ind w:left="0"/>
              <w:rPr>
                <w:rFonts w:cs="Arial"/>
              </w:rPr>
            </w:pPr>
          </w:p>
        </w:tc>
        <w:tc>
          <w:tcPr>
            <w:tcW w:w="4872" w:type="dxa"/>
          </w:tcPr>
          <w:p w14:paraId="09C0DD6A" w14:textId="77777777" w:rsidR="00471D83" w:rsidRPr="00D67D16" w:rsidRDefault="00471D83" w:rsidP="0054206E">
            <w:pPr>
              <w:spacing w:line="360" w:lineRule="auto"/>
              <w:rPr>
                <w:rFonts w:cs="Arial"/>
              </w:rPr>
            </w:pPr>
            <w:r w:rsidRPr="00D67D16">
              <w:rPr>
                <w:rFonts w:cs="Arial"/>
              </w:rPr>
              <w:t>Fichiers / jours</w:t>
            </w:r>
          </w:p>
        </w:tc>
      </w:tr>
    </w:tbl>
    <w:p w14:paraId="56DE151F" w14:textId="068FCE73" w:rsidR="00DB3202" w:rsidRPr="00D67D16" w:rsidRDefault="00246D35" w:rsidP="00E811BB">
      <w:r w:rsidRPr="00D67D16">
        <w:br w:type="page"/>
      </w:r>
    </w:p>
    <w:p w14:paraId="3438C3E4" w14:textId="6B17015D" w:rsidR="00412A24" w:rsidRPr="00D67D16" w:rsidRDefault="003871BB" w:rsidP="00412A24">
      <w:pPr>
        <w:pStyle w:val="Heading2"/>
      </w:pPr>
      <w:bookmarkStart w:id="11" w:name="_Toc193985641"/>
      <w:r w:rsidRPr="00D67D16">
        <w:lastRenderedPageBreak/>
        <w:t>MEC Mapping : Custom BOD</w:t>
      </w:r>
      <w:bookmarkEnd w:id="11"/>
    </w:p>
    <w:p w14:paraId="52760049" w14:textId="772D45BF" w:rsidR="00984826" w:rsidRPr="00D67D16" w:rsidRDefault="00984826" w:rsidP="005E0F69">
      <w:pPr>
        <w:pStyle w:val="BodyText"/>
        <w:ind w:left="0"/>
      </w:pPr>
      <w:r w:rsidRPr="00D67D16">
        <w:t xml:space="preserve">Un package MEC </w:t>
      </w:r>
      <w:r w:rsidR="00D74277" w:rsidRPr="00D67D16">
        <w:t>est</w:t>
      </w:r>
      <w:r w:rsidRPr="00D67D16">
        <w:t xml:space="preserve"> développé pour mapper les champs spécifiques attendus par M3 et</w:t>
      </w:r>
      <w:r w:rsidR="00E67863" w:rsidRPr="00D67D16">
        <w:t xml:space="preserve"> pour</w:t>
      </w:r>
      <w:r w:rsidRPr="00D67D16">
        <w:t xml:space="preserve"> effectuer les appels d'API.</w:t>
      </w:r>
    </w:p>
    <w:p w14:paraId="20F70D13" w14:textId="77777777" w:rsidR="00E67863" w:rsidRPr="00D67D16" w:rsidRDefault="00E67863" w:rsidP="005E0F69">
      <w:pPr>
        <w:pStyle w:val="BodyText"/>
        <w:ind w:left="0"/>
      </w:pPr>
    </w:p>
    <w:p w14:paraId="25E0CBDE" w14:textId="2ADCFDEA" w:rsidR="009C4E6F" w:rsidRPr="001050E2" w:rsidRDefault="009C4E6F" w:rsidP="005E0F69">
      <w:pPr>
        <w:pStyle w:val="BodyText"/>
        <w:ind w:left="0"/>
      </w:pPr>
      <w:r w:rsidRPr="001050E2">
        <w:t xml:space="preserve">L’Agreement est nommé </w:t>
      </w:r>
      <w:r w:rsidR="008F2BD6" w:rsidRPr="001050E2">
        <w:t>comme :</w:t>
      </w:r>
      <w:r w:rsidRPr="001050E2">
        <w:t xml:space="preserve"> </w:t>
      </w:r>
      <w:r w:rsidR="002448AD" w:rsidRPr="002448AD">
        <w:rPr>
          <w:rFonts w:cs="Arial"/>
          <w:b/>
          <w:bCs/>
        </w:rPr>
        <w:t>M3_</w:t>
      </w:r>
      <w:r w:rsidR="0053546A">
        <w:rPr>
          <w:rFonts w:cs="Arial"/>
          <w:b/>
          <w:bCs/>
        </w:rPr>
        <w:t>REFLEXPreparationCdeCustom</w:t>
      </w:r>
      <w:r w:rsidR="002448AD" w:rsidRPr="002448AD">
        <w:rPr>
          <w:rFonts w:cs="Arial"/>
          <w:b/>
          <w:bCs/>
        </w:rPr>
        <w:t>_Process_In</w:t>
      </w:r>
    </w:p>
    <w:p w14:paraId="47531655" w14:textId="564B93D4" w:rsidR="00F43199" w:rsidRDefault="002E6522" w:rsidP="005E0F69">
      <w:pPr>
        <w:pStyle w:val="BodyText"/>
        <w:ind w:left="0"/>
        <w:rPr>
          <w:b/>
          <w:bCs/>
        </w:rPr>
      </w:pPr>
      <w:r w:rsidRPr="001050E2">
        <w:t xml:space="preserve">Le </w:t>
      </w:r>
      <w:r w:rsidR="00604AA7" w:rsidRPr="001050E2">
        <w:t xml:space="preserve">MEC Mapper </w:t>
      </w:r>
      <w:r w:rsidRPr="001050E2">
        <w:t xml:space="preserve">customisé est nommé </w:t>
      </w:r>
      <w:r w:rsidR="008F2BD6" w:rsidRPr="001050E2">
        <w:t>comme</w:t>
      </w:r>
      <w:r w:rsidR="004772F9">
        <w:t xml:space="preserve"> : </w:t>
      </w:r>
      <w:r w:rsidR="008F2BD6" w:rsidRPr="001050E2">
        <w:t xml:space="preserve"> </w:t>
      </w:r>
      <w:r w:rsidR="002448AD" w:rsidRPr="002448AD">
        <w:rPr>
          <w:b/>
          <w:bCs/>
        </w:rPr>
        <w:t>CSTM3BOD_</w:t>
      </w:r>
      <w:r w:rsidR="0053546A">
        <w:rPr>
          <w:b/>
          <w:bCs/>
        </w:rPr>
        <w:t>REFLEXPreparationCdeCustom</w:t>
      </w:r>
      <w:r w:rsidR="002448AD" w:rsidRPr="002448AD">
        <w:rPr>
          <w:b/>
          <w:bCs/>
        </w:rPr>
        <w:t>_Process_In_1_0_0</w:t>
      </w:r>
    </w:p>
    <w:p w14:paraId="7552CFFA" w14:textId="315FCE49" w:rsidR="00F43199" w:rsidRPr="001050E2" w:rsidRDefault="00212302" w:rsidP="005E0F69">
      <w:pPr>
        <w:pStyle w:val="BodyText"/>
        <w:ind w:left="0"/>
      </w:pPr>
      <w:r w:rsidRPr="00212302">
        <w:drawing>
          <wp:inline distT="0" distB="0" distL="0" distR="0" wp14:anchorId="43799C03" wp14:editId="3632EF41">
            <wp:extent cx="5033645" cy="3070886"/>
            <wp:effectExtent l="0" t="0" r="0" b="0"/>
            <wp:docPr id="504658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581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3038" cy="308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69F" w14:textId="77777777" w:rsidR="00D2262C" w:rsidRPr="001050E2" w:rsidRDefault="00D2262C" w:rsidP="005E0F69">
      <w:pPr>
        <w:pStyle w:val="BodyText"/>
        <w:ind w:left="0"/>
        <w:rPr>
          <w:u w:val="single"/>
        </w:rPr>
      </w:pPr>
    </w:p>
    <w:p w14:paraId="675B3CB9" w14:textId="13C99143" w:rsidR="00A046A9" w:rsidRDefault="005A3731" w:rsidP="005E0F69">
      <w:pPr>
        <w:pStyle w:val="BodyText"/>
        <w:ind w:left="0"/>
      </w:pPr>
      <w:r w:rsidRPr="00D67D16">
        <w:rPr>
          <w:u w:val="single"/>
        </w:rPr>
        <w:t>Logique</w:t>
      </w:r>
      <w:r w:rsidR="00A046A9" w:rsidRPr="00D67D16">
        <w:rPr>
          <w:u w:val="single"/>
        </w:rPr>
        <w:t xml:space="preserve"> du BOD</w:t>
      </w:r>
      <w:r w:rsidR="00A046A9" w:rsidRPr="004772F9">
        <w:t> :</w:t>
      </w:r>
    </w:p>
    <w:p w14:paraId="1F8978FB" w14:textId="00C29693" w:rsidR="004772F9" w:rsidRPr="004772F9" w:rsidRDefault="004772F9" w:rsidP="004772F9">
      <w:pPr>
        <w:pStyle w:val="BodyText"/>
        <w:numPr>
          <w:ilvl w:val="0"/>
          <w:numId w:val="68"/>
        </w:numPr>
      </w:pPr>
      <w:r w:rsidRPr="004772F9">
        <w:t xml:space="preserve">Définition du cas de figure a utilisé selon les valeurs des champs </w:t>
      </w:r>
    </w:p>
    <w:p w14:paraId="61C05AE5" w14:textId="77777777" w:rsidR="004772F9" w:rsidRDefault="004772F9" w:rsidP="004772F9">
      <w:pPr>
        <w:pStyle w:val="BodyText"/>
        <w:numPr>
          <w:ilvl w:val="0"/>
          <w:numId w:val="71"/>
        </w:numPr>
      </w:pPr>
      <w:r>
        <w:t xml:space="preserve">‘’Code type de préparation’’ de la rubrique 110 </w:t>
      </w:r>
    </w:p>
    <w:p w14:paraId="2B6BE02E" w14:textId="77777777" w:rsidR="004772F9" w:rsidRDefault="004772F9" w:rsidP="004772F9">
      <w:pPr>
        <w:pStyle w:val="BodyText"/>
        <w:numPr>
          <w:ilvl w:val="0"/>
          <w:numId w:val="71"/>
        </w:numPr>
      </w:pPr>
      <w:r w:rsidRPr="6F618511">
        <w:t>‘’Code destinataire Préparation’’ de la rubrique 110</w:t>
      </w:r>
    </w:p>
    <w:p w14:paraId="64840825" w14:textId="1280B543" w:rsidR="004772F9" w:rsidRDefault="004772F9" w:rsidP="004772F9">
      <w:pPr>
        <w:pStyle w:val="BodyText"/>
        <w:numPr>
          <w:ilvl w:val="0"/>
          <w:numId w:val="71"/>
        </w:numPr>
      </w:pPr>
      <w:r>
        <w:t>’Code qualité’’ de la rubrique 210</w:t>
      </w:r>
    </w:p>
    <w:p w14:paraId="38395F90" w14:textId="77777777" w:rsidR="004772F9" w:rsidRDefault="004772F9" w:rsidP="004772F9">
      <w:pPr>
        <w:pStyle w:val="BodyText"/>
        <w:numPr>
          <w:ilvl w:val="0"/>
          <w:numId w:val="71"/>
        </w:numPr>
      </w:pPr>
      <w:r w:rsidRPr="6F618511">
        <w:t>‘’Commentaire’’ de type CDV de la rubrique 190</w:t>
      </w:r>
    </w:p>
    <w:p w14:paraId="0468A00D" w14:textId="15C27440" w:rsidR="004772F9" w:rsidRPr="00D67D16" w:rsidRDefault="004772F9" w:rsidP="004772F9">
      <w:pPr>
        <w:pStyle w:val="BodyText"/>
        <w:rPr>
          <w:u w:val="single"/>
        </w:rPr>
      </w:pPr>
    </w:p>
    <w:p w14:paraId="27B76B03" w14:textId="6720A409" w:rsidR="00277968" w:rsidRDefault="00277968" w:rsidP="004772F9">
      <w:pPr>
        <w:pStyle w:val="BodyText"/>
        <w:numPr>
          <w:ilvl w:val="0"/>
          <w:numId w:val="68"/>
        </w:numPr>
      </w:pPr>
      <w:r w:rsidRPr="00D67D16">
        <w:t>Les API</w:t>
      </w:r>
      <w:r w:rsidR="00604AA7" w:rsidRPr="00D67D16">
        <w:t>s</w:t>
      </w:r>
      <w:r w:rsidRPr="00D67D16">
        <w:t xml:space="preserve"> </w:t>
      </w:r>
      <w:r w:rsidR="00604AA7" w:rsidRPr="00D67D16">
        <w:t xml:space="preserve">(ci-dessous) </w:t>
      </w:r>
      <w:r w:rsidR="005A3731" w:rsidRPr="00D67D16">
        <w:t>seront</w:t>
      </w:r>
      <w:r w:rsidRPr="00D67D16">
        <w:t xml:space="preserve"> exécuté</w:t>
      </w:r>
      <w:r w:rsidR="00D43BCA" w:rsidRPr="00D67D16">
        <w:t>e</w:t>
      </w:r>
      <w:r w:rsidRPr="00D67D16">
        <w:t xml:space="preserve">s afin de </w:t>
      </w:r>
      <w:r w:rsidR="0026786D" w:rsidRPr="00D67D16">
        <w:t>mettre à jour</w:t>
      </w:r>
      <w:r w:rsidRPr="00D67D16">
        <w:t xml:space="preserve"> toutes les informations nécessaires pour </w:t>
      </w:r>
      <w:r w:rsidR="0026786D" w:rsidRPr="00D67D16">
        <w:t xml:space="preserve">gérer </w:t>
      </w:r>
      <w:r w:rsidR="00C834C1" w:rsidRPr="00D67D16">
        <w:t>l’intégration :</w:t>
      </w:r>
    </w:p>
    <w:p w14:paraId="4DADFD54" w14:textId="744E7540" w:rsidR="00077F42" w:rsidRDefault="001312FB" w:rsidP="00BC4633">
      <w:pPr>
        <w:pStyle w:val="BodyText"/>
        <w:numPr>
          <w:ilvl w:val="0"/>
          <w:numId w:val="67"/>
        </w:numPr>
      </w:pPr>
      <w:r w:rsidRPr="001312FB">
        <w:t>MHS850MI.AddDOPick</w:t>
      </w:r>
    </w:p>
    <w:p w14:paraId="77FCF19B" w14:textId="5EB96E8C" w:rsidR="002913A8" w:rsidRDefault="002913A8" w:rsidP="002913A8">
      <w:pPr>
        <w:pStyle w:val="BodyText"/>
        <w:numPr>
          <w:ilvl w:val="0"/>
          <w:numId w:val="67"/>
        </w:numPr>
      </w:pPr>
      <w:r w:rsidRPr="001312FB">
        <w:t>MHS850MI.AddDO</w:t>
      </w:r>
    </w:p>
    <w:p w14:paraId="22E6197E" w14:textId="5CEA1006" w:rsidR="001312FB" w:rsidRDefault="001312FB" w:rsidP="00BC4633">
      <w:pPr>
        <w:pStyle w:val="BodyText"/>
        <w:numPr>
          <w:ilvl w:val="0"/>
          <w:numId w:val="67"/>
        </w:numPr>
      </w:pPr>
      <w:r w:rsidRPr="001312FB">
        <w:t>MHS850MI.AddCOPick</w:t>
      </w:r>
    </w:p>
    <w:p w14:paraId="66A45C4B" w14:textId="76DF98CB" w:rsidR="001312FB" w:rsidRDefault="001312FB" w:rsidP="00BC4633">
      <w:pPr>
        <w:pStyle w:val="BodyText"/>
        <w:numPr>
          <w:ilvl w:val="0"/>
          <w:numId w:val="67"/>
        </w:numPr>
      </w:pPr>
      <w:r w:rsidRPr="001312FB">
        <w:t>OIS100MI.AddOrderHead</w:t>
      </w:r>
    </w:p>
    <w:p w14:paraId="1209E061" w14:textId="40CC3C8C" w:rsidR="001312FB" w:rsidRDefault="001312FB" w:rsidP="00BC4633">
      <w:pPr>
        <w:pStyle w:val="BodyText"/>
        <w:numPr>
          <w:ilvl w:val="0"/>
          <w:numId w:val="67"/>
        </w:numPr>
      </w:pPr>
      <w:r w:rsidRPr="001312FB">
        <w:t>OIS100MI.AddOrderLine</w:t>
      </w:r>
    </w:p>
    <w:p w14:paraId="0CF439FC" w14:textId="6F18E8AB" w:rsidR="004772F9" w:rsidRDefault="004772F9" w:rsidP="00BC4633">
      <w:pPr>
        <w:pStyle w:val="BodyText"/>
        <w:numPr>
          <w:ilvl w:val="0"/>
          <w:numId w:val="67"/>
        </w:numPr>
      </w:pPr>
      <w:r>
        <w:t>MWS420MI_Confirm</w:t>
      </w:r>
    </w:p>
    <w:p w14:paraId="3EC5DAC7" w14:textId="04BA3B32" w:rsidR="004772F9" w:rsidRDefault="004772F9" w:rsidP="00BC4633">
      <w:pPr>
        <w:pStyle w:val="BodyText"/>
        <w:numPr>
          <w:ilvl w:val="0"/>
          <w:numId w:val="67"/>
        </w:numPr>
      </w:pPr>
      <w:r>
        <w:t>MMS005MI_GetWarehouse</w:t>
      </w:r>
    </w:p>
    <w:p w14:paraId="2EE38BFC" w14:textId="5F8A73A7" w:rsidR="004772F9" w:rsidRDefault="004772F9" w:rsidP="00BC4633">
      <w:pPr>
        <w:pStyle w:val="BodyText"/>
        <w:numPr>
          <w:ilvl w:val="0"/>
          <w:numId w:val="67"/>
        </w:numPr>
      </w:pPr>
      <w:r>
        <w:t>MDBREADMI_GetOCUSMA00</w:t>
      </w:r>
    </w:p>
    <w:p w14:paraId="78DE324E" w14:textId="342AE465" w:rsidR="002913A8" w:rsidRDefault="002913A8" w:rsidP="002913A8">
      <w:pPr>
        <w:pStyle w:val="BodyText"/>
        <w:numPr>
          <w:ilvl w:val="0"/>
          <w:numId w:val="67"/>
        </w:numPr>
      </w:pPr>
      <w:r>
        <w:t>CRS881MI_GetTranslData</w:t>
      </w:r>
    </w:p>
    <w:p w14:paraId="43C97DAE" w14:textId="3B626167" w:rsidR="004772F9" w:rsidRPr="00D67D16" w:rsidRDefault="004772F9" w:rsidP="00F43199">
      <w:pPr>
        <w:pStyle w:val="BodyText"/>
        <w:numPr>
          <w:ilvl w:val="0"/>
          <w:numId w:val="67"/>
        </w:numPr>
      </w:pPr>
      <w:proofErr w:type="spellStart"/>
      <w:r>
        <w:t>EXPORTMI_Select</w:t>
      </w:r>
      <w:proofErr w:type="spellEnd"/>
    </w:p>
    <w:p w14:paraId="2C41A799" w14:textId="29937785" w:rsidR="00E3055B" w:rsidRPr="00E3055B" w:rsidRDefault="00A22898" w:rsidP="00FD6594">
      <w:pPr>
        <w:pStyle w:val="Heading2"/>
      </w:pPr>
      <w:bookmarkStart w:id="12" w:name="_Toc193985642"/>
      <w:r w:rsidRPr="00D67D16">
        <w:lastRenderedPageBreak/>
        <w:t xml:space="preserve">Détails des </w:t>
      </w:r>
      <w:r w:rsidR="00412A24" w:rsidRPr="00D67D16">
        <w:t>API</w:t>
      </w:r>
      <w:r w:rsidRPr="00D67D16">
        <w:t>s</w:t>
      </w:r>
      <w:bookmarkEnd w:id="12"/>
      <w:r w:rsidR="00412A24" w:rsidRPr="00D67D16">
        <w:t xml:space="preserve"> </w:t>
      </w:r>
    </w:p>
    <w:p w14:paraId="3896B012" w14:textId="564C8F81" w:rsidR="004772F9" w:rsidRPr="004772F9" w:rsidRDefault="001312FB" w:rsidP="004772F9">
      <w:pPr>
        <w:pStyle w:val="BodyText"/>
        <w:numPr>
          <w:ilvl w:val="0"/>
          <w:numId w:val="39"/>
        </w:numPr>
        <w:rPr>
          <w:b/>
          <w:sz w:val="24"/>
        </w:rPr>
      </w:pPr>
      <w:r w:rsidRPr="001312FB">
        <w:rPr>
          <w:b/>
          <w:sz w:val="24"/>
        </w:rPr>
        <w:t>MHS850MI</w:t>
      </w:r>
      <w:r w:rsidR="00E3055B" w:rsidRPr="001C671C">
        <w:rPr>
          <w:b/>
          <w:sz w:val="24"/>
        </w:rPr>
        <w:t xml:space="preserve">– </w:t>
      </w:r>
      <w:proofErr w:type="spellStart"/>
      <w:r w:rsidRPr="001312FB">
        <w:rPr>
          <w:b/>
          <w:bCs/>
          <w:sz w:val="24"/>
        </w:rPr>
        <w:t>AddDOPick</w:t>
      </w:r>
      <w:proofErr w:type="spellEnd"/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33"/>
        <w:gridCol w:w="1744"/>
        <w:gridCol w:w="794"/>
        <w:gridCol w:w="1231"/>
        <w:gridCol w:w="976"/>
        <w:gridCol w:w="1378"/>
        <w:gridCol w:w="2841"/>
      </w:tblGrid>
      <w:tr w:rsidR="00B60D87" w:rsidRPr="00410F43" w14:paraId="146F869A" w14:textId="467D63A3" w:rsidTr="0013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shd w:val="clear" w:color="auto" w:fill="00B0F0"/>
          </w:tcPr>
          <w:p w14:paraId="6DBCFE02" w14:textId="77777777" w:rsidR="00C82463" w:rsidRPr="00410F43" w:rsidRDefault="00C82463" w:rsidP="003237D6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410F43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744" w:type="dxa"/>
            <w:shd w:val="clear" w:color="auto" w:fill="00B0F0"/>
          </w:tcPr>
          <w:p w14:paraId="0669891E" w14:textId="77777777" w:rsidR="00C82463" w:rsidRDefault="00C82463" w:rsidP="003237D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94" w:type="dxa"/>
            <w:shd w:val="clear" w:color="auto" w:fill="00B0F0"/>
          </w:tcPr>
          <w:p w14:paraId="19BDF714" w14:textId="77777777" w:rsidR="00C82463" w:rsidRPr="00410F43" w:rsidRDefault="00C82463" w:rsidP="003237D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27BC7011" w14:textId="77777777" w:rsidR="00C82463" w:rsidRPr="00410F43" w:rsidRDefault="00C82463" w:rsidP="003237D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5196EFE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976" w:type="dxa"/>
            <w:shd w:val="clear" w:color="auto" w:fill="00B0F0"/>
          </w:tcPr>
          <w:p w14:paraId="0323FFB1" w14:textId="77777777" w:rsidR="00C82463" w:rsidRPr="00410F43" w:rsidRDefault="00C82463" w:rsidP="003237D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378" w:type="dxa"/>
            <w:shd w:val="clear" w:color="auto" w:fill="00B0F0"/>
          </w:tcPr>
          <w:p w14:paraId="1714CFAB" w14:textId="249D0D97" w:rsidR="00C82463" w:rsidRPr="000439A7" w:rsidRDefault="00C82463" w:rsidP="003237D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841" w:type="dxa"/>
            <w:shd w:val="clear" w:color="auto" w:fill="00B0F0"/>
          </w:tcPr>
          <w:p w14:paraId="53644625" w14:textId="676D8D60" w:rsidR="00C82463" w:rsidRPr="00D67D16" w:rsidRDefault="004772F9" w:rsidP="003237D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>Rubrique</w:t>
            </w:r>
          </w:p>
        </w:tc>
      </w:tr>
      <w:tr w:rsidR="004772F9" w:rsidRPr="00410F43" w14:paraId="59E6DAE1" w14:textId="795937C5" w:rsidTr="00615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37BCE21E" w14:textId="0634B89E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PRFL</w:t>
            </w:r>
          </w:p>
        </w:tc>
        <w:tc>
          <w:tcPr>
            <w:tcW w:w="1744" w:type="dxa"/>
            <w:vAlign w:val="bottom"/>
          </w:tcPr>
          <w:p w14:paraId="643B592F" w14:textId="36EE7E2D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Process Flag</w:t>
            </w:r>
          </w:p>
        </w:tc>
        <w:tc>
          <w:tcPr>
            <w:tcW w:w="794" w:type="dxa"/>
            <w:vAlign w:val="bottom"/>
          </w:tcPr>
          <w:p w14:paraId="53D95A6E" w14:textId="53A81F57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31" w:type="dxa"/>
            <w:vAlign w:val="bottom"/>
          </w:tcPr>
          <w:p w14:paraId="546F1F8D" w14:textId="2F4D2B22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976" w:type="dxa"/>
          </w:tcPr>
          <w:p w14:paraId="461A4C26" w14:textId="189B7B51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79E8252B" w14:textId="3617ADE0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841" w:type="dxa"/>
          </w:tcPr>
          <w:p w14:paraId="6EBD75FA" w14:textId="388B41DC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  <w:tr w:rsidR="004772F9" w:rsidRPr="00410F43" w14:paraId="4D344E95" w14:textId="77777777" w:rsidTr="00615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2EEC7372" w14:textId="2F9B4577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CONO</w:t>
            </w:r>
          </w:p>
        </w:tc>
        <w:tc>
          <w:tcPr>
            <w:tcW w:w="1744" w:type="dxa"/>
            <w:vAlign w:val="bottom"/>
          </w:tcPr>
          <w:p w14:paraId="4015AB8A" w14:textId="766B52DF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794" w:type="dxa"/>
            <w:vAlign w:val="bottom"/>
          </w:tcPr>
          <w:p w14:paraId="1A629FC8" w14:textId="73C7356D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31" w:type="dxa"/>
            <w:vAlign w:val="bottom"/>
          </w:tcPr>
          <w:p w14:paraId="54987C8B" w14:textId="3E7C9490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76" w:type="dxa"/>
          </w:tcPr>
          <w:p w14:paraId="78EEC5DF" w14:textId="75732B03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7B29F2FF" w14:textId="05D7BC82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841" w:type="dxa"/>
          </w:tcPr>
          <w:p w14:paraId="135C0B90" w14:textId="3052785C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  <w:tr w:rsidR="004772F9" w:rsidRPr="00410F43" w14:paraId="478B579B" w14:textId="77777777" w:rsidTr="00615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093FEB91" w14:textId="72C4BC50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WHLO</w:t>
            </w:r>
          </w:p>
        </w:tc>
        <w:tc>
          <w:tcPr>
            <w:tcW w:w="1744" w:type="dxa"/>
            <w:vAlign w:val="bottom"/>
          </w:tcPr>
          <w:p w14:paraId="743CD817" w14:textId="0E571CA4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Warehouse</w:t>
            </w:r>
          </w:p>
        </w:tc>
        <w:tc>
          <w:tcPr>
            <w:tcW w:w="794" w:type="dxa"/>
            <w:vAlign w:val="bottom"/>
          </w:tcPr>
          <w:p w14:paraId="5D3ACFF5" w14:textId="3C599B39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31" w:type="dxa"/>
            <w:vAlign w:val="bottom"/>
          </w:tcPr>
          <w:p w14:paraId="3448CF88" w14:textId="4C5C30A7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76" w:type="dxa"/>
          </w:tcPr>
          <w:p w14:paraId="684E72F7" w14:textId="5E461A02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249D506A" w14:textId="4865EF07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841" w:type="dxa"/>
          </w:tcPr>
          <w:p w14:paraId="4222AE73" w14:textId="7A334164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110</w:t>
            </w:r>
          </w:p>
        </w:tc>
      </w:tr>
      <w:tr w:rsidR="004772F9" w:rsidRPr="00410F43" w14:paraId="16682181" w14:textId="77777777" w:rsidTr="00615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319A69D1" w14:textId="00792EB5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PACN</w:t>
            </w:r>
          </w:p>
        </w:tc>
        <w:tc>
          <w:tcPr>
            <w:tcW w:w="1744" w:type="dxa"/>
            <w:vAlign w:val="bottom"/>
          </w:tcPr>
          <w:p w14:paraId="0BDA4BF9" w14:textId="3EF27B26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Package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794" w:type="dxa"/>
            <w:vAlign w:val="bottom"/>
          </w:tcPr>
          <w:p w14:paraId="50A14927" w14:textId="54A4A0AA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31" w:type="dxa"/>
            <w:vAlign w:val="bottom"/>
          </w:tcPr>
          <w:p w14:paraId="568031C3" w14:textId="07C3566E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976" w:type="dxa"/>
          </w:tcPr>
          <w:p w14:paraId="0F01E274" w14:textId="4260ABBF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56594319" w14:textId="64D82072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841" w:type="dxa"/>
          </w:tcPr>
          <w:p w14:paraId="396FF072" w14:textId="1B608800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250</w:t>
            </w:r>
          </w:p>
        </w:tc>
      </w:tr>
      <w:tr w:rsidR="004772F9" w:rsidRPr="00410F43" w14:paraId="43C2E439" w14:textId="77777777" w:rsidTr="00615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56813CA4" w14:textId="44018555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E0PA</w:t>
            </w:r>
          </w:p>
        </w:tc>
        <w:tc>
          <w:tcPr>
            <w:tcW w:w="1744" w:type="dxa"/>
            <w:vAlign w:val="bottom"/>
          </w:tcPr>
          <w:p w14:paraId="3700416F" w14:textId="776B23CA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Partner</w:t>
            </w:r>
          </w:p>
        </w:tc>
        <w:tc>
          <w:tcPr>
            <w:tcW w:w="794" w:type="dxa"/>
            <w:vAlign w:val="bottom"/>
          </w:tcPr>
          <w:p w14:paraId="1FDB21B5" w14:textId="4AB4741F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31" w:type="dxa"/>
            <w:vAlign w:val="bottom"/>
          </w:tcPr>
          <w:p w14:paraId="34A8E330" w14:textId="6BD772AE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976" w:type="dxa"/>
          </w:tcPr>
          <w:p w14:paraId="4E207863" w14:textId="11A9A33E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4EB74089" w14:textId="2E860E25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841" w:type="dxa"/>
          </w:tcPr>
          <w:p w14:paraId="6733A80D" w14:textId="61EDB70B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  <w:tr w:rsidR="004772F9" w:rsidRPr="00410F43" w14:paraId="2AEA5885" w14:textId="77777777" w:rsidTr="00615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71DCA670" w14:textId="0964F4D6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E065</w:t>
            </w:r>
          </w:p>
        </w:tc>
        <w:tc>
          <w:tcPr>
            <w:tcW w:w="1744" w:type="dxa"/>
            <w:vAlign w:val="bottom"/>
          </w:tcPr>
          <w:p w14:paraId="38EA129F" w14:textId="6448E50E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Message type</w:t>
            </w:r>
          </w:p>
        </w:tc>
        <w:tc>
          <w:tcPr>
            <w:tcW w:w="794" w:type="dxa"/>
            <w:vAlign w:val="bottom"/>
          </w:tcPr>
          <w:p w14:paraId="06D92206" w14:textId="07D7A55A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31" w:type="dxa"/>
            <w:vAlign w:val="bottom"/>
          </w:tcPr>
          <w:p w14:paraId="52FB05DD" w14:textId="43576A4F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976" w:type="dxa"/>
          </w:tcPr>
          <w:p w14:paraId="031CC648" w14:textId="33E847BB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01EF6737" w14:textId="0F8E5BA9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841" w:type="dxa"/>
          </w:tcPr>
          <w:p w14:paraId="58575F28" w14:textId="15F9D5D3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  <w:tr w:rsidR="004772F9" w:rsidRPr="00410F43" w14:paraId="542C4B5D" w14:textId="77777777" w:rsidTr="00615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7AC89EAD" w14:textId="0111645A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ITNO</w:t>
            </w:r>
          </w:p>
        </w:tc>
        <w:tc>
          <w:tcPr>
            <w:tcW w:w="1744" w:type="dxa"/>
            <w:vAlign w:val="bottom"/>
          </w:tcPr>
          <w:p w14:paraId="7D7C5F8F" w14:textId="5B8840D9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Item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794" w:type="dxa"/>
            <w:vAlign w:val="bottom"/>
          </w:tcPr>
          <w:p w14:paraId="276AF5F3" w14:textId="76EF2A3C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31" w:type="dxa"/>
            <w:vAlign w:val="bottom"/>
          </w:tcPr>
          <w:p w14:paraId="4D6A2EA3" w14:textId="0B961E29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976" w:type="dxa"/>
          </w:tcPr>
          <w:p w14:paraId="7D8C085D" w14:textId="7114B256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0029E03C" w14:textId="61EBE176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841" w:type="dxa"/>
          </w:tcPr>
          <w:p w14:paraId="618C086E" w14:textId="2C9F95B4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210</w:t>
            </w:r>
          </w:p>
        </w:tc>
      </w:tr>
      <w:tr w:rsidR="004772F9" w:rsidRPr="00410F43" w14:paraId="31A6E24E" w14:textId="77777777" w:rsidTr="00615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10D28852" w14:textId="1343836D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WHSL</w:t>
            </w:r>
          </w:p>
        </w:tc>
        <w:tc>
          <w:tcPr>
            <w:tcW w:w="1744" w:type="dxa"/>
            <w:vAlign w:val="bottom"/>
          </w:tcPr>
          <w:p w14:paraId="77C47E70" w14:textId="152C9ADA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794" w:type="dxa"/>
            <w:vAlign w:val="bottom"/>
          </w:tcPr>
          <w:p w14:paraId="483387EC" w14:textId="50343702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31" w:type="dxa"/>
            <w:vAlign w:val="bottom"/>
          </w:tcPr>
          <w:p w14:paraId="7BF23EAC" w14:textId="190FCCFC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76" w:type="dxa"/>
          </w:tcPr>
          <w:p w14:paraId="175B59CD" w14:textId="420A928A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2690D721" w14:textId="2E2CFFC7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841" w:type="dxa"/>
          </w:tcPr>
          <w:p w14:paraId="1D99D5AC" w14:textId="1AA9930E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  <w:tr w:rsidR="004772F9" w:rsidRPr="00410F43" w14:paraId="311C519A" w14:textId="77777777" w:rsidTr="00615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6A44945D" w14:textId="20159EF4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BANO</w:t>
            </w:r>
          </w:p>
        </w:tc>
        <w:tc>
          <w:tcPr>
            <w:tcW w:w="1744" w:type="dxa"/>
            <w:vAlign w:val="bottom"/>
          </w:tcPr>
          <w:p w14:paraId="63FC9F4E" w14:textId="6B3D64C0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Lot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794" w:type="dxa"/>
            <w:vAlign w:val="bottom"/>
          </w:tcPr>
          <w:p w14:paraId="6D786646" w14:textId="7E2F2143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31" w:type="dxa"/>
            <w:vAlign w:val="bottom"/>
          </w:tcPr>
          <w:p w14:paraId="3EF87DB2" w14:textId="0E379AF8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976" w:type="dxa"/>
          </w:tcPr>
          <w:p w14:paraId="5DFAEFA7" w14:textId="2AA4975E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7EC8B946" w14:textId="017483F9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841" w:type="dxa"/>
          </w:tcPr>
          <w:p w14:paraId="7578A9F0" w14:textId="6221A72C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250</w:t>
            </w:r>
          </w:p>
        </w:tc>
      </w:tr>
      <w:tr w:rsidR="004772F9" w:rsidRPr="00410F43" w14:paraId="1067A95B" w14:textId="77777777" w:rsidTr="00615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26734CB3" w14:textId="787FB803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QTYP</w:t>
            </w:r>
          </w:p>
        </w:tc>
        <w:tc>
          <w:tcPr>
            <w:tcW w:w="1744" w:type="dxa"/>
            <w:vAlign w:val="bottom"/>
          </w:tcPr>
          <w:p w14:paraId="30523B02" w14:textId="2D4F0580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Quantity</w:t>
            </w:r>
            <w:proofErr w:type="spellEnd"/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Picked</w:t>
            </w:r>
            <w:proofErr w:type="spellEnd"/>
          </w:p>
        </w:tc>
        <w:tc>
          <w:tcPr>
            <w:tcW w:w="794" w:type="dxa"/>
            <w:vAlign w:val="bottom"/>
          </w:tcPr>
          <w:p w14:paraId="5DAE763E" w14:textId="711C09DD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31" w:type="dxa"/>
            <w:vAlign w:val="bottom"/>
          </w:tcPr>
          <w:p w14:paraId="08FB2369" w14:textId="0640D126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976" w:type="dxa"/>
          </w:tcPr>
          <w:p w14:paraId="258A226D" w14:textId="074FC5D2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3F577AAD" w14:textId="3B0E551F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841" w:type="dxa"/>
          </w:tcPr>
          <w:p w14:paraId="1A0A18D7" w14:textId="4017254B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250</w:t>
            </w:r>
          </w:p>
        </w:tc>
      </w:tr>
      <w:tr w:rsidR="004772F9" w:rsidRPr="00410F43" w14:paraId="74A80BAC" w14:textId="77777777" w:rsidTr="00615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73D8B2D7" w14:textId="56C34A94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RIDN</w:t>
            </w:r>
          </w:p>
        </w:tc>
        <w:tc>
          <w:tcPr>
            <w:tcW w:w="1744" w:type="dxa"/>
            <w:vAlign w:val="bottom"/>
          </w:tcPr>
          <w:p w14:paraId="5B51D771" w14:textId="4B92BAC5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Order</w:t>
            </w:r>
            <w:proofErr w:type="spellEnd"/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794" w:type="dxa"/>
            <w:vAlign w:val="bottom"/>
          </w:tcPr>
          <w:p w14:paraId="6DC2F545" w14:textId="5BB34D4F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31" w:type="dxa"/>
            <w:vAlign w:val="bottom"/>
          </w:tcPr>
          <w:p w14:paraId="6B48557E" w14:textId="7FA442FE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76" w:type="dxa"/>
          </w:tcPr>
          <w:p w14:paraId="5104C5AC" w14:textId="1A64C682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3F203DE9" w14:textId="714449CE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841" w:type="dxa"/>
          </w:tcPr>
          <w:p w14:paraId="52F3F919" w14:textId="52FE792C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199</w:t>
            </w:r>
          </w:p>
        </w:tc>
      </w:tr>
      <w:tr w:rsidR="004772F9" w:rsidRPr="00410F43" w14:paraId="6F454736" w14:textId="77777777" w:rsidTr="00615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1ECCB27C" w14:textId="1D10FF30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RIDL</w:t>
            </w:r>
          </w:p>
        </w:tc>
        <w:tc>
          <w:tcPr>
            <w:tcW w:w="1744" w:type="dxa"/>
            <w:vAlign w:val="bottom"/>
          </w:tcPr>
          <w:p w14:paraId="2DE809C0" w14:textId="5713E50B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Order</w:t>
            </w:r>
            <w:proofErr w:type="spellEnd"/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 line</w:t>
            </w:r>
          </w:p>
        </w:tc>
        <w:tc>
          <w:tcPr>
            <w:tcW w:w="794" w:type="dxa"/>
            <w:vAlign w:val="bottom"/>
          </w:tcPr>
          <w:p w14:paraId="39CAE843" w14:textId="08A9AA71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31" w:type="dxa"/>
            <w:vAlign w:val="bottom"/>
          </w:tcPr>
          <w:p w14:paraId="383D2031" w14:textId="5BAB0036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976" w:type="dxa"/>
          </w:tcPr>
          <w:p w14:paraId="1C08C714" w14:textId="27202C10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17CA047D" w14:textId="461659DC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841" w:type="dxa"/>
          </w:tcPr>
          <w:p w14:paraId="3C1AE80E" w14:textId="077B7F67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210</w:t>
            </w:r>
          </w:p>
        </w:tc>
      </w:tr>
      <w:tr w:rsidR="004772F9" w:rsidRPr="00410F43" w14:paraId="135E82A2" w14:textId="77777777" w:rsidTr="00615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4FC9D28F" w14:textId="301A8BBC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RIDX</w:t>
            </w:r>
          </w:p>
        </w:tc>
        <w:tc>
          <w:tcPr>
            <w:tcW w:w="1744" w:type="dxa"/>
            <w:vAlign w:val="bottom"/>
          </w:tcPr>
          <w:p w14:paraId="0C9FA02E" w14:textId="3146A9CB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Line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suffix</w:t>
            </w:r>
            <w:proofErr w:type="spellEnd"/>
          </w:p>
        </w:tc>
        <w:tc>
          <w:tcPr>
            <w:tcW w:w="794" w:type="dxa"/>
            <w:vAlign w:val="bottom"/>
          </w:tcPr>
          <w:p w14:paraId="62D0AB39" w14:textId="6FFC6340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31" w:type="dxa"/>
            <w:vAlign w:val="bottom"/>
          </w:tcPr>
          <w:p w14:paraId="7A45917B" w14:textId="4A33EDDC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76" w:type="dxa"/>
          </w:tcPr>
          <w:p w14:paraId="59EB0B7A" w14:textId="18473C8E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29242176" w14:textId="7CD5EB75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841" w:type="dxa"/>
          </w:tcPr>
          <w:p w14:paraId="6A24730C" w14:textId="27D353E8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210</w:t>
            </w:r>
          </w:p>
        </w:tc>
      </w:tr>
      <w:tr w:rsidR="004772F9" w:rsidRPr="00410F43" w14:paraId="3155E26B" w14:textId="77777777" w:rsidTr="00615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2BC62A37" w14:textId="056F8717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RIDI</w:t>
            </w:r>
          </w:p>
        </w:tc>
        <w:tc>
          <w:tcPr>
            <w:tcW w:w="1744" w:type="dxa"/>
            <w:vAlign w:val="bottom"/>
          </w:tcPr>
          <w:p w14:paraId="6C4E3DA5" w14:textId="7EEC9F91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Order</w:t>
            </w:r>
            <w:proofErr w:type="spellEnd"/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 index</w:t>
            </w:r>
          </w:p>
        </w:tc>
        <w:tc>
          <w:tcPr>
            <w:tcW w:w="794" w:type="dxa"/>
            <w:vAlign w:val="bottom"/>
          </w:tcPr>
          <w:p w14:paraId="109FCF97" w14:textId="407882EA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31" w:type="dxa"/>
            <w:vAlign w:val="bottom"/>
          </w:tcPr>
          <w:p w14:paraId="5DEB9604" w14:textId="4538ED62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76" w:type="dxa"/>
          </w:tcPr>
          <w:p w14:paraId="31E70034" w14:textId="7FEAC5C9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05FFA230" w14:textId="0F0DA324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841" w:type="dxa"/>
          </w:tcPr>
          <w:p w14:paraId="3AFDB001" w14:textId="7146BBAD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210</w:t>
            </w:r>
          </w:p>
        </w:tc>
      </w:tr>
      <w:tr w:rsidR="004772F9" w:rsidRPr="00410F43" w14:paraId="465DDA88" w14:textId="77777777" w:rsidTr="00615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46DBE45C" w14:textId="229E1E07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RPDT</w:t>
            </w:r>
          </w:p>
        </w:tc>
        <w:tc>
          <w:tcPr>
            <w:tcW w:w="1744" w:type="dxa"/>
            <w:vAlign w:val="bottom"/>
          </w:tcPr>
          <w:p w14:paraId="7CD46DD1" w14:textId="56B2812D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Reporting</w:t>
            </w:r>
            <w:proofErr w:type="spellEnd"/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 date</w:t>
            </w:r>
          </w:p>
        </w:tc>
        <w:tc>
          <w:tcPr>
            <w:tcW w:w="794" w:type="dxa"/>
            <w:vAlign w:val="bottom"/>
          </w:tcPr>
          <w:p w14:paraId="7C85E74E" w14:textId="6A431DCD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D</w:t>
            </w:r>
          </w:p>
        </w:tc>
        <w:tc>
          <w:tcPr>
            <w:tcW w:w="1231" w:type="dxa"/>
            <w:vAlign w:val="bottom"/>
          </w:tcPr>
          <w:p w14:paraId="38078942" w14:textId="33F7A7FD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76" w:type="dxa"/>
          </w:tcPr>
          <w:p w14:paraId="14296E70" w14:textId="6CB2A4AE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147E80C7" w14:textId="7DBF0C79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841" w:type="dxa"/>
          </w:tcPr>
          <w:p w14:paraId="541F0DB6" w14:textId="419AD83B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160</w:t>
            </w:r>
          </w:p>
        </w:tc>
      </w:tr>
      <w:tr w:rsidR="004772F9" w:rsidRPr="00410F43" w14:paraId="64313226" w14:textId="77777777" w:rsidTr="00615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19955DF6" w14:textId="26F2AD83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PLSX</w:t>
            </w:r>
          </w:p>
        </w:tc>
        <w:tc>
          <w:tcPr>
            <w:tcW w:w="1744" w:type="dxa"/>
            <w:vAlign w:val="bottom"/>
          </w:tcPr>
          <w:p w14:paraId="124275F2" w14:textId="19126CCC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Picking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list</w:t>
            </w:r>
            <w:proofErr w:type="spellEnd"/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suffix</w:t>
            </w:r>
            <w:proofErr w:type="spellEnd"/>
          </w:p>
        </w:tc>
        <w:tc>
          <w:tcPr>
            <w:tcW w:w="794" w:type="dxa"/>
            <w:vAlign w:val="bottom"/>
          </w:tcPr>
          <w:p w14:paraId="1AB374A5" w14:textId="2BDB36A9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31" w:type="dxa"/>
            <w:vAlign w:val="bottom"/>
          </w:tcPr>
          <w:p w14:paraId="718EAC77" w14:textId="3EF45127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76" w:type="dxa"/>
          </w:tcPr>
          <w:p w14:paraId="097B38DC" w14:textId="1C64A05F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57410B7D" w14:textId="2F0EA2E2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841" w:type="dxa"/>
          </w:tcPr>
          <w:p w14:paraId="7562A3C2" w14:textId="6C6616FD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210</w:t>
            </w:r>
          </w:p>
        </w:tc>
      </w:tr>
      <w:tr w:rsidR="004772F9" w:rsidRPr="00410F43" w14:paraId="13CB689D" w14:textId="77777777" w:rsidTr="00615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4E5DD291" w14:textId="46F7528E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PACT</w:t>
            </w:r>
          </w:p>
        </w:tc>
        <w:tc>
          <w:tcPr>
            <w:tcW w:w="1744" w:type="dxa"/>
            <w:vAlign w:val="bottom"/>
          </w:tcPr>
          <w:p w14:paraId="0063DAB3" w14:textId="72E49297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Packaging</w:t>
            </w:r>
          </w:p>
        </w:tc>
        <w:tc>
          <w:tcPr>
            <w:tcW w:w="794" w:type="dxa"/>
            <w:vAlign w:val="bottom"/>
          </w:tcPr>
          <w:p w14:paraId="11C9A639" w14:textId="13CCCE89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31" w:type="dxa"/>
            <w:vAlign w:val="bottom"/>
          </w:tcPr>
          <w:p w14:paraId="7FFA9E17" w14:textId="3DDA2082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976" w:type="dxa"/>
          </w:tcPr>
          <w:p w14:paraId="4C8FC834" w14:textId="5B692B69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43005BDE" w14:textId="78203E87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841" w:type="dxa"/>
          </w:tcPr>
          <w:p w14:paraId="7FD1197A" w14:textId="238CD3A9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250</w:t>
            </w:r>
          </w:p>
        </w:tc>
      </w:tr>
      <w:tr w:rsidR="004772F9" w:rsidRPr="00410F43" w14:paraId="644D5B43" w14:textId="77777777" w:rsidTr="00615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1475372B" w14:textId="6649EDB9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PRFL</w:t>
            </w:r>
          </w:p>
        </w:tc>
        <w:tc>
          <w:tcPr>
            <w:tcW w:w="1744" w:type="dxa"/>
            <w:vAlign w:val="bottom"/>
          </w:tcPr>
          <w:p w14:paraId="6FD22809" w14:textId="45D8ABCF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SSCC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794" w:type="dxa"/>
            <w:vAlign w:val="bottom"/>
          </w:tcPr>
          <w:p w14:paraId="6C56E30B" w14:textId="331C08C8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31" w:type="dxa"/>
            <w:vAlign w:val="bottom"/>
          </w:tcPr>
          <w:p w14:paraId="5C510DE9" w14:textId="741DDECF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76" w:type="dxa"/>
          </w:tcPr>
          <w:p w14:paraId="2C8F99A8" w14:textId="6CB33F3F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1C069F18" w14:textId="33B2B028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841" w:type="dxa"/>
          </w:tcPr>
          <w:p w14:paraId="4512261F" w14:textId="6CA0B5A9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250</w:t>
            </w:r>
          </w:p>
        </w:tc>
      </w:tr>
      <w:tr w:rsidR="004772F9" w:rsidRPr="00410F43" w14:paraId="2C5B9962" w14:textId="77777777" w:rsidTr="00615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06B2F7AE" w14:textId="3D31CB11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CONO</w:t>
            </w:r>
          </w:p>
        </w:tc>
        <w:tc>
          <w:tcPr>
            <w:tcW w:w="1744" w:type="dxa"/>
            <w:vAlign w:val="bottom"/>
          </w:tcPr>
          <w:p w14:paraId="1AD475A0" w14:textId="2443EEE8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Gross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794" w:type="dxa"/>
            <w:vAlign w:val="bottom"/>
          </w:tcPr>
          <w:p w14:paraId="63B1436E" w14:textId="55899E2C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31" w:type="dxa"/>
            <w:vAlign w:val="bottom"/>
          </w:tcPr>
          <w:p w14:paraId="2274B7AB" w14:textId="38F9A542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976" w:type="dxa"/>
          </w:tcPr>
          <w:p w14:paraId="72B6D364" w14:textId="338E4781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6AD88CFA" w14:textId="23C0C42A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841" w:type="dxa"/>
          </w:tcPr>
          <w:p w14:paraId="10A53129" w14:textId="6C66083B" w:rsidR="004772F9" w:rsidRPr="004772F9" w:rsidRDefault="004772F9" w:rsidP="004772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410</w:t>
            </w:r>
          </w:p>
        </w:tc>
      </w:tr>
      <w:tr w:rsidR="004772F9" w:rsidRPr="00410F43" w14:paraId="6F79A938" w14:textId="77777777" w:rsidTr="00615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bottom"/>
          </w:tcPr>
          <w:p w14:paraId="511813E0" w14:textId="3A48247E" w:rsidR="004772F9" w:rsidRPr="004772F9" w:rsidRDefault="004772F9" w:rsidP="004772F9">
            <w:pPr>
              <w:spacing w:line="276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WHLO</w:t>
            </w:r>
          </w:p>
        </w:tc>
        <w:tc>
          <w:tcPr>
            <w:tcW w:w="1744" w:type="dxa"/>
            <w:vAlign w:val="bottom"/>
          </w:tcPr>
          <w:p w14:paraId="23BF58F6" w14:textId="5D30F16D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Reporting</w:t>
            </w:r>
            <w:proofErr w:type="spellEnd"/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 time</w:t>
            </w:r>
          </w:p>
        </w:tc>
        <w:tc>
          <w:tcPr>
            <w:tcW w:w="794" w:type="dxa"/>
            <w:vAlign w:val="bottom"/>
          </w:tcPr>
          <w:p w14:paraId="7EC48E02" w14:textId="1B85DCB2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31" w:type="dxa"/>
            <w:vAlign w:val="bottom"/>
          </w:tcPr>
          <w:p w14:paraId="5588EF37" w14:textId="5C45AAC5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976" w:type="dxa"/>
          </w:tcPr>
          <w:p w14:paraId="014E0101" w14:textId="7459DDD3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288925AF" w14:textId="58B1782B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841" w:type="dxa"/>
          </w:tcPr>
          <w:p w14:paraId="30776565" w14:textId="2156B8BF" w:rsidR="004772F9" w:rsidRPr="004772F9" w:rsidRDefault="004772F9" w:rsidP="004772F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160</w:t>
            </w:r>
          </w:p>
        </w:tc>
      </w:tr>
    </w:tbl>
    <w:p w14:paraId="5835B186" w14:textId="77777777" w:rsidR="001111D1" w:rsidRDefault="001111D1" w:rsidP="001111D1">
      <w:pPr>
        <w:pStyle w:val="BodyText"/>
      </w:pPr>
    </w:p>
    <w:p w14:paraId="4E746485" w14:textId="77777777" w:rsidR="00847685" w:rsidRPr="00D67D16" w:rsidRDefault="00847685" w:rsidP="001111D1">
      <w:pPr>
        <w:pStyle w:val="BodyText"/>
      </w:pPr>
    </w:p>
    <w:p w14:paraId="7F118CEA" w14:textId="48623750" w:rsidR="00D56DCC" w:rsidRPr="004772F9" w:rsidRDefault="001312FB" w:rsidP="004772F9">
      <w:pPr>
        <w:pStyle w:val="BodyText"/>
        <w:numPr>
          <w:ilvl w:val="0"/>
          <w:numId w:val="39"/>
        </w:numPr>
        <w:rPr>
          <w:b/>
          <w:sz w:val="24"/>
        </w:rPr>
      </w:pPr>
      <w:r w:rsidRPr="001312FB">
        <w:rPr>
          <w:b/>
          <w:sz w:val="24"/>
        </w:rPr>
        <w:t>MHS850MI</w:t>
      </w:r>
      <w:r w:rsidR="001C671C" w:rsidRPr="001C671C">
        <w:rPr>
          <w:b/>
          <w:sz w:val="24"/>
        </w:rPr>
        <w:t xml:space="preserve">– </w:t>
      </w:r>
      <w:proofErr w:type="spellStart"/>
      <w:r w:rsidRPr="001312FB">
        <w:rPr>
          <w:b/>
          <w:sz w:val="24"/>
        </w:rPr>
        <w:t>Add</w:t>
      </w:r>
      <w:r w:rsidR="004772F9">
        <w:rPr>
          <w:b/>
          <w:sz w:val="24"/>
        </w:rPr>
        <w:t>DO</w:t>
      </w:r>
      <w:proofErr w:type="spellEnd"/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276"/>
        <w:gridCol w:w="1870"/>
        <w:gridCol w:w="842"/>
        <w:gridCol w:w="1420"/>
        <w:gridCol w:w="1358"/>
        <w:gridCol w:w="1836"/>
        <w:gridCol w:w="1495"/>
      </w:tblGrid>
      <w:tr w:rsidR="00C14F55" w:rsidRPr="00D67D16" w14:paraId="31FD9D1B" w14:textId="5AA369E0" w:rsidTr="00C1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00B0F0"/>
          </w:tcPr>
          <w:p w14:paraId="5CCC8689" w14:textId="77777777" w:rsidR="00C14F55" w:rsidRPr="00D67D16" w:rsidRDefault="00C14F55" w:rsidP="00D24ABE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870" w:type="dxa"/>
            <w:shd w:val="clear" w:color="auto" w:fill="00B0F0"/>
          </w:tcPr>
          <w:p w14:paraId="2D522FE7" w14:textId="77777777" w:rsidR="00C14F55" w:rsidRPr="00D67D16" w:rsidRDefault="00C14F55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842" w:type="dxa"/>
            <w:shd w:val="clear" w:color="auto" w:fill="00B0F0"/>
          </w:tcPr>
          <w:p w14:paraId="45048D9B" w14:textId="77777777" w:rsidR="00C14F55" w:rsidRPr="00D67D16" w:rsidRDefault="00C14F55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420" w:type="dxa"/>
            <w:shd w:val="clear" w:color="auto" w:fill="00B0F0"/>
          </w:tcPr>
          <w:p w14:paraId="5AB9413C" w14:textId="77777777" w:rsidR="00C14F55" w:rsidRPr="00D67D16" w:rsidRDefault="00C14F55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358" w:type="dxa"/>
            <w:shd w:val="clear" w:color="auto" w:fill="00B0F0"/>
          </w:tcPr>
          <w:p w14:paraId="1008710B" w14:textId="77777777" w:rsidR="00C14F55" w:rsidRPr="00D67D16" w:rsidRDefault="00C14F55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836" w:type="dxa"/>
            <w:shd w:val="clear" w:color="auto" w:fill="00B0F0"/>
          </w:tcPr>
          <w:p w14:paraId="271D0718" w14:textId="1FF62454" w:rsidR="00C14F55" w:rsidRPr="00D67D16" w:rsidRDefault="00C14F55" w:rsidP="00D56D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1495" w:type="dxa"/>
            <w:shd w:val="clear" w:color="auto" w:fill="00B0F0"/>
          </w:tcPr>
          <w:p w14:paraId="4A219ED3" w14:textId="537A620F" w:rsidR="00C14F55" w:rsidRPr="00D67D16" w:rsidRDefault="004772F9" w:rsidP="00D56D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>Rubrique</w:t>
            </w:r>
          </w:p>
        </w:tc>
      </w:tr>
      <w:tr w:rsidR="004772F9" w:rsidRPr="00D67D16" w14:paraId="1843C797" w14:textId="06D6E670" w:rsidTr="0051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6980D10C" w14:textId="1CC7A1E5" w:rsidR="004772F9" w:rsidRPr="005606C2" w:rsidRDefault="004772F9" w:rsidP="009479F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606C2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PRMD</w:t>
            </w:r>
          </w:p>
        </w:tc>
        <w:tc>
          <w:tcPr>
            <w:tcW w:w="1870" w:type="dxa"/>
            <w:vAlign w:val="bottom"/>
          </w:tcPr>
          <w:p w14:paraId="0DE0BB10" w14:textId="60B521CD" w:rsidR="004772F9" w:rsidRPr="005606C2" w:rsidRDefault="004772F9" w:rsidP="009479F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Process flag</w:t>
            </w:r>
          </w:p>
        </w:tc>
        <w:tc>
          <w:tcPr>
            <w:tcW w:w="842" w:type="dxa"/>
            <w:vAlign w:val="bottom"/>
          </w:tcPr>
          <w:p w14:paraId="01751867" w14:textId="744E37D7" w:rsidR="004772F9" w:rsidRPr="005606C2" w:rsidRDefault="004772F9" w:rsidP="009479F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0435D4C1" w14:textId="2C51CEDA" w:rsidR="004772F9" w:rsidRPr="005606C2" w:rsidRDefault="004772F9" w:rsidP="009479F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58" w:type="dxa"/>
          </w:tcPr>
          <w:p w14:paraId="202F9F79" w14:textId="550E3119" w:rsidR="004772F9" w:rsidRPr="005606C2" w:rsidRDefault="004772F9" w:rsidP="009479F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3BD54174" w14:textId="400F706C" w:rsidR="004772F9" w:rsidRPr="005606C2" w:rsidRDefault="004772F9" w:rsidP="009479F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95" w:type="dxa"/>
            <w:vAlign w:val="bottom"/>
          </w:tcPr>
          <w:p w14:paraId="7D530BBC" w14:textId="2F0E1A81" w:rsidR="004772F9" w:rsidRPr="005606C2" w:rsidRDefault="004772F9" w:rsidP="009479F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  <w:tr w:rsidR="004772F9" w:rsidRPr="00D67D16" w14:paraId="41839013" w14:textId="77777777" w:rsidTr="0051520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7BCE2AE8" w14:textId="319A9BF8" w:rsidR="004772F9" w:rsidRPr="005606C2" w:rsidRDefault="004772F9" w:rsidP="009479FF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CONO</w:t>
            </w:r>
          </w:p>
        </w:tc>
        <w:tc>
          <w:tcPr>
            <w:tcW w:w="1870" w:type="dxa"/>
            <w:vAlign w:val="bottom"/>
          </w:tcPr>
          <w:p w14:paraId="2F510476" w14:textId="1FDEACB0" w:rsidR="004772F9" w:rsidRPr="005606C2" w:rsidRDefault="004772F9" w:rsidP="009479F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5606C2">
              <w:rPr>
                <w:rFonts w:cs="Arial"/>
                <w:color w:val="000000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842" w:type="dxa"/>
            <w:vAlign w:val="bottom"/>
          </w:tcPr>
          <w:p w14:paraId="5224F836" w14:textId="77C126F1" w:rsidR="004772F9" w:rsidRPr="005606C2" w:rsidRDefault="004772F9" w:rsidP="009479F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20" w:type="dxa"/>
            <w:vAlign w:val="bottom"/>
          </w:tcPr>
          <w:p w14:paraId="6F53052F" w14:textId="597938F1" w:rsidR="004772F9" w:rsidRPr="005606C2" w:rsidRDefault="004772F9" w:rsidP="009479F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58" w:type="dxa"/>
          </w:tcPr>
          <w:p w14:paraId="5EFAC68C" w14:textId="1C7E6613" w:rsidR="004772F9" w:rsidRPr="005606C2" w:rsidRDefault="004772F9" w:rsidP="009479F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559FC70B" w14:textId="465769E4" w:rsidR="004772F9" w:rsidRPr="005606C2" w:rsidRDefault="004772F9" w:rsidP="009479F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95" w:type="dxa"/>
            <w:vAlign w:val="bottom"/>
          </w:tcPr>
          <w:p w14:paraId="6DA3D732" w14:textId="4B1BA400" w:rsidR="004772F9" w:rsidRPr="005606C2" w:rsidRDefault="004772F9" w:rsidP="009479F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  <w:tr w:rsidR="004772F9" w:rsidRPr="00D67D16" w14:paraId="7B8D734B" w14:textId="77777777" w:rsidTr="0051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33F751C0" w14:textId="135E4167" w:rsidR="004772F9" w:rsidRPr="005606C2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WHLO</w:t>
            </w:r>
          </w:p>
        </w:tc>
        <w:tc>
          <w:tcPr>
            <w:tcW w:w="1870" w:type="dxa"/>
            <w:vAlign w:val="bottom"/>
          </w:tcPr>
          <w:p w14:paraId="3207FEF4" w14:textId="3C938F0A" w:rsidR="004772F9" w:rsidRPr="005606C2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Warehouse</w:t>
            </w:r>
          </w:p>
        </w:tc>
        <w:tc>
          <w:tcPr>
            <w:tcW w:w="842" w:type="dxa"/>
            <w:vAlign w:val="bottom"/>
          </w:tcPr>
          <w:p w14:paraId="77CCA610" w14:textId="47FFE4DC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010BA256" w14:textId="1A8A54CA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58" w:type="dxa"/>
          </w:tcPr>
          <w:p w14:paraId="365F6DB9" w14:textId="381EB727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060119B2" w14:textId="51F5FA9B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495" w:type="dxa"/>
            <w:vAlign w:val="bottom"/>
          </w:tcPr>
          <w:p w14:paraId="7343652D" w14:textId="17B4F501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110</w:t>
            </w:r>
          </w:p>
        </w:tc>
      </w:tr>
      <w:tr w:rsidR="004772F9" w:rsidRPr="00D67D16" w14:paraId="34D78E02" w14:textId="77777777" w:rsidTr="0051520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75190565" w14:textId="21FFCAC3" w:rsidR="004772F9" w:rsidRPr="005606C2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E0PA</w:t>
            </w:r>
          </w:p>
        </w:tc>
        <w:tc>
          <w:tcPr>
            <w:tcW w:w="1870" w:type="dxa"/>
            <w:vAlign w:val="bottom"/>
          </w:tcPr>
          <w:p w14:paraId="5BF0E50E" w14:textId="03E347D5" w:rsidR="004772F9" w:rsidRPr="005606C2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Partner</w:t>
            </w:r>
          </w:p>
        </w:tc>
        <w:tc>
          <w:tcPr>
            <w:tcW w:w="842" w:type="dxa"/>
            <w:vAlign w:val="bottom"/>
          </w:tcPr>
          <w:p w14:paraId="4390438B" w14:textId="3EFBA8C2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107C1632" w14:textId="47E377B0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58" w:type="dxa"/>
          </w:tcPr>
          <w:p w14:paraId="036C48D2" w14:textId="0D651B41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6C324CCB" w14:textId="580975CE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495" w:type="dxa"/>
            <w:vAlign w:val="bottom"/>
          </w:tcPr>
          <w:p w14:paraId="60B903E7" w14:textId="79427A91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 -</w:t>
            </w:r>
          </w:p>
        </w:tc>
      </w:tr>
      <w:tr w:rsidR="004772F9" w:rsidRPr="00D67D16" w14:paraId="502EF035" w14:textId="77777777" w:rsidTr="0051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33A4EDF5" w14:textId="6D12531C" w:rsidR="004772F9" w:rsidRPr="005606C2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E0PB</w:t>
            </w:r>
          </w:p>
        </w:tc>
        <w:tc>
          <w:tcPr>
            <w:tcW w:w="1870" w:type="dxa"/>
            <w:vAlign w:val="bottom"/>
          </w:tcPr>
          <w:p w14:paraId="59499397" w14:textId="414757A6" w:rsidR="004772F9" w:rsidRPr="005606C2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Partner ID</w:t>
            </w:r>
          </w:p>
        </w:tc>
        <w:tc>
          <w:tcPr>
            <w:tcW w:w="842" w:type="dxa"/>
            <w:vAlign w:val="bottom"/>
          </w:tcPr>
          <w:p w14:paraId="76AFDB8C" w14:textId="5785F656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538685F1" w14:textId="7C737E84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58" w:type="dxa"/>
          </w:tcPr>
          <w:p w14:paraId="6ACD4098" w14:textId="7AD3360C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5F340373" w14:textId="78DD8B1E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495" w:type="dxa"/>
            <w:vAlign w:val="bottom"/>
          </w:tcPr>
          <w:p w14:paraId="697532E8" w14:textId="4FF179BC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 -</w:t>
            </w:r>
          </w:p>
        </w:tc>
      </w:tr>
      <w:tr w:rsidR="004772F9" w:rsidRPr="00D67D16" w14:paraId="4B1A9F51" w14:textId="77777777" w:rsidTr="0051520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7509E761" w14:textId="730B42D1" w:rsidR="004772F9" w:rsidRPr="005606C2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E065</w:t>
            </w:r>
          </w:p>
        </w:tc>
        <w:tc>
          <w:tcPr>
            <w:tcW w:w="1870" w:type="dxa"/>
            <w:vAlign w:val="bottom"/>
          </w:tcPr>
          <w:p w14:paraId="17FE68FB" w14:textId="68FA47A8" w:rsidR="004772F9" w:rsidRPr="005606C2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Message type</w:t>
            </w:r>
          </w:p>
        </w:tc>
        <w:tc>
          <w:tcPr>
            <w:tcW w:w="842" w:type="dxa"/>
            <w:vAlign w:val="bottom"/>
          </w:tcPr>
          <w:p w14:paraId="160E240D" w14:textId="4948359B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3789C969" w14:textId="75C97726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58" w:type="dxa"/>
          </w:tcPr>
          <w:p w14:paraId="3C008DF2" w14:textId="13CD555C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7C525DB8" w14:textId="2BDD5FC8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495" w:type="dxa"/>
            <w:vAlign w:val="bottom"/>
          </w:tcPr>
          <w:p w14:paraId="7EE24FC1" w14:textId="22B4591A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 -</w:t>
            </w:r>
          </w:p>
        </w:tc>
      </w:tr>
      <w:tr w:rsidR="004772F9" w:rsidRPr="00D67D16" w14:paraId="5986AAA8" w14:textId="77777777" w:rsidTr="0051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4C6C6BC0" w14:textId="120F50A0" w:rsidR="004772F9" w:rsidRPr="005606C2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CUNO</w:t>
            </w:r>
          </w:p>
        </w:tc>
        <w:tc>
          <w:tcPr>
            <w:tcW w:w="1870" w:type="dxa"/>
            <w:vAlign w:val="bottom"/>
          </w:tcPr>
          <w:p w14:paraId="766E8D59" w14:textId="649BD564" w:rsidR="004772F9" w:rsidRPr="005606C2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 xml:space="preserve">Customer </w:t>
            </w:r>
            <w:proofErr w:type="spellStart"/>
            <w:r w:rsidRPr="005606C2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842" w:type="dxa"/>
            <w:vAlign w:val="bottom"/>
          </w:tcPr>
          <w:p w14:paraId="0A317F0E" w14:textId="723D5884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27E3E8F8" w14:textId="4CECEDE8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8" w:type="dxa"/>
          </w:tcPr>
          <w:p w14:paraId="6D6D445D" w14:textId="47506C95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13E48E90" w14:textId="2449B3B0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95" w:type="dxa"/>
            <w:vAlign w:val="bottom"/>
          </w:tcPr>
          <w:p w14:paraId="423DD7A5" w14:textId="26B66669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110</w:t>
            </w:r>
          </w:p>
        </w:tc>
      </w:tr>
      <w:tr w:rsidR="004772F9" w:rsidRPr="00D67D16" w14:paraId="1514FD7A" w14:textId="77777777" w:rsidTr="0051520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63D5E25A" w14:textId="7094D7F9" w:rsidR="004772F9" w:rsidRPr="005606C2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ITNO</w:t>
            </w:r>
          </w:p>
        </w:tc>
        <w:tc>
          <w:tcPr>
            <w:tcW w:w="1870" w:type="dxa"/>
            <w:vAlign w:val="bottom"/>
          </w:tcPr>
          <w:p w14:paraId="1F5983DE" w14:textId="4956439B" w:rsidR="004772F9" w:rsidRPr="005606C2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 xml:space="preserve">Item </w:t>
            </w:r>
            <w:proofErr w:type="spellStart"/>
            <w:r w:rsidRPr="005606C2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842" w:type="dxa"/>
            <w:vAlign w:val="bottom"/>
          </w:tcPr>
          <w:p w14:paraId="4824A813" w14:textId="3679BEA8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4150C53B" w14:textId="386FB5EC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58" w:type="dxa"/>
          </w:tcPr>
          <w:p w14:paraId="52AB4A97" w14:textId="736278E0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10595AC0" w14:textId="036B35BC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95" w:type="dxa"/>
            <w:vAlign w:val="bottom"/>
          </w:tcPr>
          <w:p w14:paraId="4EFB2DB3" w14:textId="3E838E68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210</w:t>
            </w:r>
          </w:p>
        </w:tc>
      </w:tr>
      <w:tr w:rsidR="004772F9" w:rsidRPr="004772F9" w14:paraId="71D596B8" w14:textId="77777777" w:rsidTr="0051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04BEF13C" w14:textId="192E6119" w:rsidR="004772F9" w:rsidRPr="005606C2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DLQT</w:t>
            </w:r>
          </w:p>
        </w:tc>
        <w:tc>
          <w:tcPr>
            <w:tcW w:w="1870" w:type="dxa"/>
            <w:vAlign w:val="bottom"/>
          </w:tcPr>
          <w:p w14:paraId="2C394AB6" w14:textId="0D6C68D4" w:rsidR="004772F9" w:rsidRPr="005606C2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  <w:lang w:val="en-GB"/>
              </w:rPr>
            </w:pPr>
            <w:r w:rsidRPr="005606C2">
              <w:rPr>
                <w:rFonts w:cs="Arial"/>
                <w:color w:val="000000"/>
                <w:sz w:val="20"/>
                <w:szCs w:val="20"/>
                <w:lang w:val="en-GB"/>
              </w:rPr>
              <w:t>Delivered qty - basic U/M</w:t>
            </w:r>
          </w:p>
        </w:tc>
        <w:tc>
          <w:tcPr>
            <w:tcW w:w="842" w:type="dxa"/>
            <w:vAlign w:val="bottom"/>
          </w:tcPr>
          <w:p w14:paraId="2CF3FFA3" w14:textId="779412DD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  <w:lang w:val="en-GB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20" w:type="dxa"/>
            <w:vAlign w:val="bottom"/>
          </w:tcPr>
          <w:p w14:paraId="27A2C9B0" w14:textId="30A2F401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  <w:lang w:val="en-GB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58" w:type="dxa"/>
          </w:tcPr>
          <w:p w14:paraId="2B2024A1" w14:textId="23C42708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GB"/>
              </w:rPr>
            </w:pPr>
            <w:r w:rsidRPr="005606C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0B29F71A" w14:textId="67CE648F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GB"/>
              </w:rPr>
            </w:pPr>
            <w:r w:rsidRPr="005606C2">
              <w:rPr>
                <w:rFonts w:cs="Arial"/>
                <w:sz w:val="20"/>
                <w:szCs w:val="20"/>
                <w:lang w:val="en-GB"/>
              </w:rPr>
              <w:t>N</w:t>
            </w:r>
          </w:p>
        </w:tc>
        <w:tc>
          <w:tcPr>
            <w:tcW w:w="1495" w:type="dxa"/>
            <w:vAlign w:val="bottom"/>
          </w:tcPr>
          <w:p w14:paraId="63F96647" w14:textId="57FAF177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GB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250</w:t>
            </w:r>
          </w:p>
        </w:tc>
      </w:tr>
      <w:tr w:rsidR="004772F9" w:rsidRPr="00D67D16" w14:paraId="7745FFCE" w14:textId="77777777" w:rsidTr="0051520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5AE46034" w14:textId="234FB674" w:rsidR="004772F9" w:rsidRPr="005606C2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TRTP</w:t>
            </w:r>
          </w:p>
        </w:tc>
        <w:tc>
          <w:tcPr>
            <w:tcW w:w="1870" w:type="dxa"/>
            <w:vAlign w:val="bottom"/>
          </w:tcPr>
          <w:p w14:paraId="064B8D20" w14:textId="12FE467D" w:rsidR="004772F9" w:rsidRPr="005606C2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5606C2">
              <w:rPr>
                <w:rFonts w:cs="Arial"/>
                <w:color w:val="000000"/>
                <w:sz w:val="20"/>
                <w:szCs w:val="20"/>
              </w:rPr>
              <w:t>Order</w:t>
            </w:r>
            <w:proofErr w:type="spellEnd"/>
            <w:r w:rsidRPr="005606C2">
              <w:rPr>
                <w:rFonts w:cs="Arial"/>
                <w:color w:val="000000"/>
                <w:sz w:val="20"/>
                <w:szCs w:val="20"/>
              </w:rPr>
              <w:t xml:space="preserve"> type</w:t>
            </w:r>
          </w:p>
        </w:tc>
        <w:tc>
          <w:tcPr>
            <w:tcW w:w="842" w:type="dxa"/>
            <w:vAlign w:val="bottom"/>
          </w:tcPr>
          <w:p w14:paraId="1B71BD20" w14:textId="06A48E57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75712673" w14:textId="767798F6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58" w:type="dxa"/>
          </w:tcPr>
          <w:p w14:paraId="10DD01F7" w14:textId="371A28E9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09A121B2" w14:textId="2C9D70BA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495" w:type="dxa"/>
            <w:vAlign w:val="bottom"/>
          </w:tcPr>
          <w:p w14:paraId="05966FA7" w14:textId="1191FE10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 -</w:t>
            </w:r>
          </w:p>
        </w:tc>
      </w:tr>
      <w:tr w:rsidR="004772F9" w:rsidRPr="00D67D16" w14:paraId="62372057" w14:textId="77777777" w:rsidTr="0051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1056BCE0" w14:textId="441746B9" w:rsidR="004772F9" w:rsidRPr="005606C2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RESP</w:t>
            </w:r>
          </w:p>
        </w:tc>
        <w:tc>
          <w:tcPr>
            <w:tcW w:w="1870" w:type="dxa"/>
            <w:vAlign w:val="bottom"/>
          </w:tcPr>
          <w:p w14:paraId="6A989CD6" w14:textId="3FE2E919" w:rsidR="004772F9" w:rsidRPr="005606C2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5606C2">
              <w:rPr>
                <w:rFonts w:cs="Arial"/>
                <w:color w:val="000000"/>
                <w:sz w:val="20"/>
                <w:szCs w:val="20"/>
              </w:rPr>
              <w:t>Responsible</w:t>
            </w:r>
            <w:proofErr w:type="spellEnd"/>
          </w:p>
        </w:tc>
        <w:tc>
          <w:tcPr>
            <w:tcW w:w="842" w:type="dxa"/>
            <w:vAlign w:val="bottom"/>
          </w:tcPr>
          <w:p w14:paraId="7BC5B82C" w14:textId="71F5625D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6B37688B" w14:textId="653403F6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8" w:type="dxa"/>
          </w:tcPr>
          <w:p w14:paraId="47B28060" w14:textId="01A045AB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25F3C1A9" w14:textId="3F87105C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495" w:type="dxa"/>
            <w:vAlign w:val="bottom"/>
          </w:tcPr>
          <w:p w14:paraId="1359419F" w14:textId="65A2CA83" w:rsidR="004772F9" w:rsidRPr="005606C2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 -</w:t>
            </w:r>
          </w:p>
        </w:tc>
      </w:tr>
      <w:tr w:rsidR="004772F9" w:rsidRPr="00D67D16" w14:paraId="1E9EB96A" w14:textId="77777777" w:rsidTr="0051520B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2AE01248" w14:textId="4C010517" w:rsidR="004772F9" w:rsidRPr="005606C2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RORN</w:t>
            </w:r>
          </w:p>
        </w:tc>
        <w:tc>
          <w:tcPr>
            <w:tcW w:w="1870" w:type="dxa"/>
            <w:vAlign w:val="bottom"/>
          </w:tcPr>
          <w:p w14:paraId="712A3017" w14:textId="7F154D0E" w:rsidR="004772F9" w:rsidRPr="005606C2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 xml:space="preserve">Reference </w:t>
            </w:r>
            <w:proofErr w:type="spellStart"/>
            <w:r w:rsidRPr="005606C2">
              <w:rPr>
                <w:rFonts w:cs="Arial"/>
                <w:color w:val="000000"/>
                <w:sz w:val="20"/>
                <w:szCs w:val="20"/>
              </w:rPr>
              <w:t>Order</w:t>
            </w:r>
            <w:proofErr w:type="spellEnd"/>
            <w:r w:rsidRPr="005606C2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06C2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842" w:type="dxa"/>
            <w:vAlign w:val="bottom"/>
          </w:tcPr>
          <w:p w14:paraId="7A83DDAF" w14:textId="6DCB83EA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2FDC822E" w14:textId="1788D21B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8" w:type="dxa"/>
          </w:tcPr>
          <w:p w14:paraId="397ADF13" w14:textId="7C9D6E7C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39CCB6DE" w14:textId="71F35808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95" w:type="dxa"/>
            <w:vAlign w:val="center"/>
          </w:tcPr>
          <w:p w14:paraId="7D9029C1" w14:textId="49554929" w:rsidR="004772F9" w:rsidRPr="005606C2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606C2">
              <w:rPr>
                <w:rFonts w:cs="Arial"/>
                <w:color w:val="000000"/>
                <w:sz w:val="20"/>
                <w:szCs w:val="20"/>
              </w:rPr>
              <w:t>110</w:t>
            </w:r>
          </w:p>
        </w:tc>
      </w:tr>
    </w:tbl>
    <w:p w14:paraId="4259F10F" w14:textId="77777777" w:rsidR="00865571" w:rsidRPr="00D67D16" w:rsidRDefault="00865571">
      <w:pPr>
        <w:rPr>
          <w:rFonts w:cs="Arial"/>
          <w:b/>
          <w:sz w:val="24"/>
        </w:rPr>
      </w:pPr>
    </w:p>
    <w:p w14:paraId="04F34655" w14:textId="77777777" w:rsidR="004772F9" w:rsidRDefault="004772F9"/>
    <w:p w14:paraId="0EFBAD36" w14:textId="77777777" w:rsidR="005606C2" w:rsidRDefault="005606C2"/>
    <w:p w14:paraId="5F591BCD" w14:textId="77777777" w:rsidR="005606C2" w:rsidRDefault="005606C2"/>
    <w:p w14:paraId="451B3919" w14:textId="28E7A5D3" w:rsidR="00865571" w:rsidRPr="004772F9" w:rsidRDefault="00865571" w:rsidP="002B29EA">
      <w:pPr>
        <w:pStyle w:val="BodyText"/>
        <w:numPr>
          <w:ilvl w:val="0"/>
          <w:numId w:val="39"/>
        </w:numPr>
        <w:rPr>
          <w:b/>
          <w:sz w:val="24"/>
        </w:rPr>
      </w:pPr>
      <w:r w:rsidRPr="00D67D16">
        <w:rPr>
          <w:b/>
          <w:sz w:val="24"/>
        </w:rPr>
        <w:lastRenderedPageBreak/>
        <w:t xml:space="preserve"> </w:t>
      </w:r>
      <w:r w:rsidR="001312FB" w:rsidRPr="001312FB">
        <w:rPr>
          <w:b/>
          <w:sz w:val="24"/>
        </w:rPr>
        <w:t>MHS850MI</w:t>
      </w:r>
      <w:r w:rsidR="00732CCF" w:rsidRPr="00732CCF">
        <w:rPr>
          <w:b/>
          <w:sz w:val="24"/>
        </w:rPr>
        <w:t xml:space="preserve">– </w:t>
      </w:r>
      <w:proofErr w:type="spellStart"/>
      <w:r w:rsidR="001312FB" w:rsidRPr="001312FB">
        <w:rPr>
          <w:b/>
          <w:sz w:val="24"/>
        </w:rPr>
        <w:t>Add</w:t>
      </w:r>
      <w:r w:rsidR="004772F9">
        <w:rPr>
          <w:b/>
          <w:sz w:val="24"/>
        </w:rPr>
        <w:t>COPick</w:t>
      </w:r>
      <w:proofErr w:type="spellEnd"/>
    </w:p>
    <w:tbl>
      <w:tblPr>
        <w:tblStyle w:val="PlainTable1"/>
        <w:tblW w:w="10097" w:type="dxa"/>
        <w:tblLayout w:type="fixed"/>
        <w:tblLook w:val="04A0" w:firstRow="1" w:lastRow="0" w:firstColumn="1" w:lastColumn="0" w:noHBand="0" w:noVBand="1"/>
      </w:tblPr>
      <w:tblGrid>
        <w:gridCol w:w="1272"/>
        <w:gridCol w:w="2268"/>
        <w:gridCol w:w="850"/>
        <w:gridCol w:w="1275"/>
        <w:gridCol w:w="1134"/>
        <w:gridCol w:w="1418"/>
        <w:gridCol w:w="1880"/>
      </w:tblGrid>
      <w:tr w:rsidR="00E94AA9" w:rsidRPr="00D67D16" w14:paraId="43E78011" w14:textId="2D3C7823" w:rsidTr="00E94A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shd w:val="clear" w:color="auto" w:fill="00B0F0"/>
          </w:tcPr>
          <w:p w14:paraId="406A5F74" w14:textId="77777777" w:rsidR="00E94AA9" w:rsidRPr="00D67D16" w:rsidRDefault="00E94AA9" w:rsidP="00572D87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2268" w:type="dxa"/>
            <w:shd w:val="clear" w:color="auto" w:fill="00B0F0"/>
          </w:tcPr>
          <w:p w14:paraId="4BDCCA25" w14:textId="77777777" w:rsidR="00E94AA9" w:rsidRPr="00D67D16" w:rsidRDefault="00E94AA9" w:rsidP="00572D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850" w:type="dxa"/>
            <w:shd w:val="clear" w:color="auto" w:fill="00B0F0"/>
          </w:tcPr>
          <w:p w14:paraId="7043C195" w14:textId="77777777" w:rsidR="00E94AA9" w:rsidRPr="00D67D16" w:rsidRDefault="00E94AA9" w:rsidP="00572D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75" w:type="dxa"/>
            <w:shd w:val="clear" w:color="auto" w:fill="00B0F0"/>
          </w:tcPr>
          <w:p w14:paraId="726670A7" w14:textId="77777777" w:rsidR="00E94AA9" w:rsidRPr="00D67D16" w:rsidRDefault="00E94AA9" w:rsidP="00572D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134" w:type="dxa"/>
            <w:shd w:val="clear" w:color="auto" w:fill="00B0F0"/>
          </w:tcPr>
          <w:p w14:paraId="5EFCBCDD" w14:textId="77777777" w:rsidR="00E94AA9" w:rsidRPr="00D67D16" w:rsidRDefault="00E94AA9" w:rsidP="00572D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418" w:type="dxa"/>
            <w:shd w:val="clear" w:color="auto" w:fill="00B0F0"/>
          </w:tcPr>
          <w:p w14:paraId="20E6506A" w14:textId="77777777" w:rsidR="00E94AA9" w:rsidRPr="00D67D16" w:rsidRDefault="00E94AA9" w:rsidP="00572D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1880" w:type="dxa"/>
            <w:shd w:val="clear" w:color="auto" w:fill="00B0F0"/>
          </w:tcPr>
          <w:p w14:paraId="03D9A8B1" w14:textId="23CFC990" w:rsidR="00E94AA9" w:rsidRPr="00D67D16" w:rsidRDefault="00E94AA9" w:rsidP="00572D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>Mapping</w:t>
            </w:r>
          </w:p>
        </w:tc>
      </w:tr>
      <w:tr w:rsidR="004772F9" w:rsidRPr="00D67D16" w14:paraId="6AE64FB4" w14:textId="502936D6" w:rsidTr="0013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2328F17B" w14:textId="13FE2A8F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PRFL</w:t>
            </w:r>
          </w:p>
        </w:tc>
        <w:tc>
          <w:tcPr>
            <w:tcW w:w="2268" w:type="dxa"/>
            <w:vAlign w:val="bottom"/>
          </w:tcPr>
          <w:p w14:paraId="74C4C556" w14:textId="78AB99EE" w:rsidR="004772F9" w:rsidRPr="004772F9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Process Flag</w:t>
            </w:r>
          </w:p>
        </w:tc>
        <w:tc>
          <w:tcPr>
            <w:tcW w:w="850" w:type="dxa"/>
            <w:vAlign w:val="bottom"/>
          </w:tcPr>
          <w:p w14:paraId="3BD36349" w14:textId="6FDDFAFE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75" w:type="dxa"/>
            <w:vAlign w:val="bottom"/>
          </w:tcPr>
          <w:p w14:paraId="3794C8DA" w14:textId="1A17C3D9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61EA2B29" w14:textId="028A195B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6F86A72C" w14:textId="06FB5775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880" w:type="dxa"/>
            <w:vAlign w:val="bottom"/>
          </w:tcPr>
          <w:p w14:paraId="582993D8" w14:textId="739E2ECD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 -</w:t>
            </w:r>
          </w:p>
        </w:tc>
      </w:tr>
      <w:tr w:rsidR="004772F9" w:rsidRPr="00D67D16" w14:paraId="4AE7C758" w14:textId="77777777" w:rsidTr="00132D55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22346F71" w14:textId="35088BFE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CONO</w:t>
            </w:r>
          </w:p>
        </w:tc>
        <w:tc>
          <w:tcPr>
            <w:tcW w:w="2268" w:type="dxa"/>
            <w:vAlign w:val="bottom"/>
          </w:tcPr>
          <w:p w14:paraId="50A3F9DF" w14:textId="4A22158B" w:rsidR="004772F9" w:rsidRPr="004772F9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850" w:type="dxa"/>
            <w:vAlign w:val="bottom"/>
          </w:tcPr>
          <w:p w14:paraId="3DB5C637" w14:textId="4D601A12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5" w:type="dxa"/>
            <w:vAlign w:val="bottom"/>
          </w:tcPr>
          <w:p w14:paraId="0181FC88" w14:textId="36EACA8F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34" w:type="dxa"/>
          </w:tcPr>
          <w:p w14:paraId="72C1AAFF" w14:textId="31F0D7F2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0AC9DE52" w14:textId="7F992019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880" w:type="dxa"/>
            <w:vAlign w:val="bottom"/>
          </w:tcPr>
          <w:p w14:paraId="7D629B2B" w14:textId="2850EC18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 -</w:t>
            </w:r>
          </w:p>
        </w:tc>
      </w:tr>
      <w:tr w:rsidR="004772F9" w:rsidRPr="00D67D16" w14:paraId="69A65AE4" w14:textId="77777777" w:rsidTr="0013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2BDB27D6" w14:textId="2FEDB64C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WHLO</w:t>
            </w:r>
          </w:p>
        </w:tc>
        <w:tc>
          <w:tcPr>
            <w:tcW w:w="2268" w:type="dxa"/>
            <w:vAlign w:val="bottom"/>
          </w:tcPr>
          <w:p w14:paraId="1193F684" w14:textId="7ED50EC4" w:rsidR="004772F9" w:rsidRPr="004772F9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Warehouse</w:t>
            </w:r>
          </w:p>
        </w:tc>
        <w:tc>
          <w:tcPr>
            <w:tcW w:w="850" w:type="dxa"/>
            <w:vAlign w:val="bottom"/>
          </w:tcPr>
          <w:p w14:paraId="7464DB26" w14:textId="58663E74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75" w:type="dxa"/>
            <w:vAlign w:val="bottom"/>
          </w:tcPr>
          <w:p w14:paraId="5C383FA8" w14:textId="38C5FA81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34" w:type="dxa"/>
          </w:tcPr>
          <w:p w14:paraId="74EEFDCC" w14:textId="3AEF76A2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0F8B7F49" w14:textId="0FA6EAD6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880" w:type="dxa"/>
            <w:vAlign w:val="bottom"/>
          </w:tcPr>
          <w:p w14:paraId="759ED6E1" w14:textId="28A53CA5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110</w:t>
            </w:r>
          </w:p>
        </w:tc>
      </w:tr>
      <w:tr w:rsidR="004772F9" w:rsidRPr="00D67D16" w14:paraId="410BBE39" w14:textId="77777777" w:rsidTr="00132D55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79271B8C" w14:textId="761346EC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PACN</w:t>
            </w:r>
          </w:p>
        </w:tc>
        <w:tc>
          <w:tcPr>
            <w:tcW w:w="2268" w:type="dxa"/>
            <w:vAlign w:val="bottom"/>
          </w:tcPr>
          <w:p w14:paraId="6C58D00E" w14:textId="14645D89" w:rsidR="004772F9" w:rsidRPr="004772F9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Package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850" w:type="dxa"/>
            <w:vAlign w:val="bottom"/>
          </w:tcPr>
          <w:p w14:paraId="26328F37" w14:textId="17B1CF38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75" w:type="dxa"/>
            <w:vAlign w:val="bottom"/>
          </w:tcPr>
          <w:p w14:paraId="7CACFAA2" w14:textId="7DF51EFA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34" w:type="dxa"/>
          </w:tcPr>
          <w:p w14:paraId="131807E6" w14:textId="7EDAF7BD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1BF3BD87" w14:textId="315F0639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880" w:type="dxa"/>
            <w:vAlign w:val="bottom"/>
          </w:tcPr>
          <w:p w14:paraId="70BA95A5" w14:textId="327DFD70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250</w:t>
            </w:r>
          </w:p>
        </w:tc>
      </w:tr>
      <w:tr w:rsidR="004772F9" w:rsidRPr="00D67D16" w14:paraId="6438A043" w14:textId="77777777" w:rsidTr="0013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0E1F2960" w14:textId="51977C6C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E0PA</w:t>
            </w:r>
          </w:p>
        </w:tc>
        <w:tc>
          <w:tcPr>
            <w:tcW w:w="2268" w:type="dxa"/>
            <w:vAlign w:val="bottom"/>
          </w:tcPr>
          <w:p w14:paraId="5C82F1C2" w14:textId="663DB594" w:rsidR="004772F9" w:rsidRPr="004772F9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Partner</w:t>
            </w:r>
          </w:p>
        </w:tc>
        <w:tc>
          <w:tcPr>
            <w:tcW w:w="850" w:type="dxa"/>
            <w:vAlign w:val="bottom"/>
          </w:tcPr>
          <w:p w14:paraId="26818DEC" w14:textId="692BF83A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75" w:type="dxa"/>
            <w:vAlign w:val="bottom"/>
          </w:tcPr>
          <w:p w14:paraId="532E6688" w14:textId="35F59FF7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34" w:type="dxa"/>
          </w:tcPr>
          <w:p w14:paraId="36205A68" w14:textId="076CF6A5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123909F2" w14:textId="7A3EB982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880" w:type="dxa"/>
            <w:vAlign w:val="bottom"/>
          </w:tcPr>
          <w:p w14:paraId="313F4B4D" w14:textId="722A3E67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 -</w:t>
            </w:r>
          </w:p>
        </w:tc>
      </w:tr>
      <w:tr w:rsidR="004772F9" w:rsidRPr="00D67D16" w14:paraId="6215D04A" w14:textId="77777777" w:rsidTr="00132D55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1AFD3369" w14:textId="2ED2E70D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E065</w:t>
            </w:r>
          </w:p>
        </w:tc>
        <w:tc>
          <w:tcPr>
            <w:tcW w:w="2268" w:type="dxa"/>
            <w:vAlign w:val="bottom"/>
          </w:tcPr>
          <w:p w14:paraId="7EAA0634" w14:textId="0D686C8A" w:rsidR="004772F9" w:rsidRPr="004772F9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Message type</w:t>
            </w:r>
          </w:p>
        </w:tc>
        <w:tc>
          <w:tcPr>
            <w:tcW w:w="850" w:type="dxa"/>
            <w:vAlign w:val="bottom"/>
          </w:tcPr>
          <w:p w14:paraId="5BBCE888" w14:textId="3BF912CF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75" w:type="dxa"/>
            <w:vAlign w:val="bottom"/>
          </w:tcPr>
          <w:p w14:paraId="79319C1E" w14:textId="3802F5F2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34" w:type="dxa"/>
          </w:tcPr>
          <w:p w14:paraId="7F3F2E9E" w14:textId="6D6F1A46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35EC7031" w14:textId="5A4FD33C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880" w:type="dxa"/>
            <w:vAlign w:val="bottom"/>
          </w:tcPr>
          <w:p w14:paraId="4A98C6F7" w14:textId="25326496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 -</w:t>
            </w:r>
          </w:p>
        </w:tc>
      </w:tr>
      <w:tr w:rsidR="004772F9" w:rsidRPr="00D67D16" w14:paraId="51368E70" w14:textId="77777777" w:rsidTr="0013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08EE39F8" w14:textId="6E7D7411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CUNO</w:t>
            </w:r>
          </w:p>
        </w:tc>
        <w:tc>
          <w:tcPr>
            <w:tcW w:w="2268" w:type="dxa"/>
            <w:vAlign w:val="bottom"/>
          </w:tcPr>
          <w:p w14:paraId="36329D36" w14:textId="1EADCC79" w:rsidR="004772F9" w:rsidRPr="004772F9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Customer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850" w:type="dxa"/>
            <w:vAlign w:val="bottom"/>
          </w:tcPr>
          <w:p w14:paraId="4EC5EA59" w14:textId="6372FBFE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75" w:type="dxa"/>
            <w:vAlign w:val="bottom"/>
          </w:tcPr>
          <w:p w14:paraId="19BC27FC" w14:textId="38A29962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34" w:type="dxa"/>
          </w:tcPr>
          <w:p w14:paraId="6256A53E" w14:textId="04EC5382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310E2C4B" w14:textId="056B7EA2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880" w:type="dxa"/>
            <w:vAlign w:val="bottom"/>
          </w:tcPr>
          <w:p w14:paraId="07C5FAE3" w14:textId="5C63796B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110</w:t>
            </w:r>
          </w:p>
        </w:tc>
      </w:tr>
      <w:tr w:rsidR="004772F9" w:rsidRPr="00D67D16" w14:paraId="0504AABF" w14:textId="77777777" w:rsidTr="00132D55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29ED5DD4" w14:textId="265A7144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ITNO</w:t>
            </w:r>
          </w:p>
        </w:tc>
        <w:tc>
          <w:tcPr>
            <w:tcW w:w="2268" w:type="dxa"/>
            <w:vAlign w:val="bottom"/>
          </w:tcPr>
          <w:p w14:paraId="12354FA8" w14:textId="26A916D6" w:rsidR="004772F9" w:rsidRPr="004772F9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Item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850" w:type="dxa"/>
            <w:vAlign w:val="bottom"/>
          </w:tcPr>
          <w:p w14:paraId="223D9801" w14:textId="4CFE4FE0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75" w:type="dxa"/>
            <w:vAlign w:val="bottom"/>
          </w:tcPr>
          <w:p w14:paraId="2FFD2C24" w14:textId="33A94B82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34" w:type="dxa"/>
          </w:tcPr>
          <w:p w14:paraId="1E932963" w14:textId="0E220D87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0EA7794F" w14:textId="4B6DBA2D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880" w:type="dxa"/>
            <w:vAlign w:val="bottom"/>
          </w:tcPr>
          <w:p w14:paraId="49E583F8" w14:textId="029810A7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210</w:t>
            </w:r>
          </w:p>
        </w:tc>
      </w:tr>
      <w:tr w:rsidR="004772F9" w:rsidRPr="00D67D16" w14:paraId="190869F5" w14:textId="77777777" w:rsidTr="0013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75AD4B45" w14:textId="0F3B235F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WHSL</w:t>
            </w:r>
          </w:p>
        </w:tc>
        <w:tc>
          <w:tcPr>
            <w:tcW w:w="2268" w:type="dxa"/>
            <w:vAlign w:val="bottom"/>
          </w:tcPr>
          <w:p w14:paraId="142D8929" w14:textId="3F28CCDF" w:rsidR="004772F9" w:rsidRPr="004772F9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850" w:type="dxa"/>
            <w:vAlign w:val="bottom"/>
          </w:tcPr>
          <w:p w14:paraId="31F39D5F" w14:textId="01F00B62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75" w:type="dxa"/>
            <w:vAlign w:val="bottom"/>
          </w:tcPr>
          <w:p w14:paraId="69E9172E" w14:textId="4380844E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34" w:type="dxa"/>
          </w:tcPr>
          <w:p w14:paraId="2E2B3F77" w14:textId="715803CC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4C2E8675" w14:textId="5896AF14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880" w:type="dxa"/>
            <w:vAlign w:val="bottom"/>
          </w:tcPr>
          <w:p w14:paraId="2FE90242" w14:textId="298315F4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 -</w:t>
            </w:r>
          </w:p>
        </w:tc>
      </w:tr>
      <w:tr w:rsidR="004772F9" w:rsidRPr="00D67D16" w14:paraId="1FC97F95" w14:textId="77777777" w:rsidTr="00132D55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3FC5E137" w14:textId="2DACD5BD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BANO</w:t>
            </w:r>
          </w:p>
        </w:tc>
        <w:tc>
          <w:tcPr>
            <w:tcW w:w="2268" w:type="dxa"/>
            <w:vAlign w:val="bottom"/>
          </w:tcPr>
          <w:p w14:paraId="255DDC04" w14:textId="41093044" w:rsidR="004772F9" w:rsidRPr="004772F9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Lot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850" w:type="dxa"/>
            <w:vAlign w:val="bottom"/>
          </w:tcPr>
          <w:p w14:paraId="1CCE418C" w14:textId="7780289C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75" w:type="dxa"/>
            <w:vAlign w:val="bottom"/>
          </w:tcPr>
          <w:p w14:paraId="2FB56543" w14:textId="75007F8A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34" w:type="dxa"/>
          </w:tcPr>
          <w:p w14:paraId="5CFA872A" w14:textId="7F446187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12204F92" w14:textId="7D5E6237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880" w:type="dxa"/>
            <w:vAlign w:val="bottom"/>
          </w:tcPr>
          <w:p w14:paraId="7C994A6F" w14:textId="63D2687F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250</w:t>
            </w:r>
          </w:p>
        </w:tc>
      </w:tr>
      <w:tr w:rsidR="004772F9" w:rsidRPr="00D67D16" w14:paraId="4903673D" w14:textId="77777777" w:rsidTr="0013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00DF9C48" w14:textId="770FB37A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QTYP</w:t>
            </w:r>
          </w:p>
        </w:tc>
        <w:tc>
          <w:tcPr>
            <w:tcW w:w="2268" w:type="dxa"/>
            <w:vAlign w:val="bottom"/>
          </w:tcPr>
          <w:p w14:paraId="1D7B3459" w14:textId="07387172" w:rsidR="004772F9" w:rsidRPr="004772F9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Quantity</w:t>
            </w:r>
            <w:proofErr w:type="spellEnd"/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Picked</w:t>
            </w:r>
            <w:proofErr w:type="spellEnd"/>
          </w:p>
        </w:tc>
        <w:tc>
          <w:tcPr>
            <w:tcW w:w="850" w:type="dxa"/>
            <w:vAlign w:val="bottom"/>
          </w:tcPr>
          <w:p w14:paraId="1A940B09" w14:textId="24D2C1E3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5" w:type="dxa"/>
            <w:vAlign w:val="bottom"/>
          </w:tcPr>
          <w:p w14:paraId="3C7808F0" w14:textId="7347D6DD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34" w:type="dxa"/>
          </w:tcPr>
          <w:p w14:paraId="63FBA4E8" w14:textId="37FFDB92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47F245FA" w14:textId="6D975258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880" w:type="dxa"/>
            <w:vAlign w:val="bottom"/>
          </w:tcPr>
          <w:p w14:paraId="34735EAA" w14:textId="0567111A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250</w:t>
            </w:r>
          </w:p>
        </w:tc>
      </w:tr>
      <w:tr w:rsidR="004772F9" w:rsidRPr="00D67D16" w14:paraId="0FF8B568" w14:textId="77777777" w:rsidTr="00132D55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525AEE42" w14:textId="3B29C819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RIDN</w:t>
            </w:r>
          </w:p>
        </w:tc>
        <w:tc>
          <w:tcPr>
            <w:tcW w:w="2268" w:type="dxa"/>
            <w:vAlign w:val="bottom"/>
          </w:tcPr>
          <w:p w14:paraId="05733A7D" w14:textId="08BE82DD" w:rsidR="004772F9" w:rsidRPr="004772F9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Order</w:t>
            </w:r>
            <w:proofErr w:type="spellEnd"/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850" w:type="dxa"/>
            <w:vAlign w:val="bottom"/>
          </w:tcPr>
          <w:p w14:paraId="30977F17" w14:textId="6BBA0E2D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75" w:type="dxa"/>
            <w:vAlign w:val="bottom"/>
          </w:tcPr>
          <w:p w14:paraId="3EF3593E" w14:textId="0954DD9D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34" w:type="dxa"/>
          </w:tcPr>
          <w:p w14:paraId="18B368BB" w14:textId="4657F788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35C5932B" w14:textId="37C0035C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880" w:type="dxa"/>
            <w:vAlign w:val="bottom"/>
          </w:tcPr>
          <w:p w14:paraId="77ABAC2A" w14:textId="6A3B2C2C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199</w:t>
            </w:r>
          </w:p>
        </w:tc>
      </w:tr>
      <w:tr w:rsidR="004772F9" w:rsidRPr="00D67D16" w14:paraId="46CA5FD1" w14:textId="77777777" w:rsidTr="0013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2F44C0A3" w14:textId="69F2DE47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RIDL</w:t>
            </w:r>
          </w:p>
        </w:tc>
        <w:tc>
          <w:tcPr>
            <w:tcW w:w="2268" w:type="dxa"/>
            <w:vAlign w:val="bottom"/>
          </w:tcPr>
          <w:p w14:paraId="7B9EEFBF" w14:textId="489412D3" w:rsidR="004772F9" w:rsidRPr="004772F9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Order</w:t>
            </w:r>
            <w:proofErr w:type="spellEnd"/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 line</w:t>
            </w:r>
          </w:p>
        </w:tc>
        <w:tc>
          <w:tcPr>
            <w:tcW w:w="850" w:type="dxa"/>
            <w:vAlign w:val="bottom"/>
          </w:tcPr>
          <w:p w14:paraId="1B607DFB" w14:textId="41C4E437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5" w:type="dxa"/>
            <w:vAlign w:val="bottom"/>
          </w:tcPr>
          <w:p w14:paraId="5FCDC8F1" w14:textId="343D3AF2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34" w:type="dxa"/>
          </w:tcPr>
          <w:p w14:paraId="74A2BFAE" w14:textId="7CA8F46E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22A07943" w14:textId="54CB3833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880" w:type="dxa"/>
            <w:vAlign w:val="bottom"/>
          </w:tcPr>
          <w:p w14:paraId="0158CD58" w14:textId="4457F6C2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210</w:t>
            </w:r>
          </w:p>
        </w:tc>
      </w:tr>
      <w:tr w:rsidR="004772F9" w:rsidRPr="00D67D16" w14:paraId="51A81A09" w14:textId="77777777" w:rsidTr="00132D55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0131C9A3" w14:textId="10C8D8E5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RIDX</w:t>
            </w:r>
          </w:p>
        </w:tc>
        <w:tc>
          <w:tcPr>
            <w:tcW w:w="2268" w:type="dxa"/>
            <w:vAlign w:val="bottom"/>
          </w:tcPr>
          <w:p w14:paraId="6E111C9F" w14:textId="4E0B3FCF" w:rsidR="004772F9" w:rsidRPr="004772F9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Line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suffix</w:t>
            </w:r>
            <w:proofErr w:type="spellEnd"/>
          </w:p>
        </w:tc>
        <w:tc>
          <w:tcPr>
            <w:tcW w:w="850" w:type="dxa"/>
            <w:vAlign w:val="bottom"/>
          </w:tcPr>
          <w:p w14:paraId="2183F8A0" w14:textId="2F784578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5" w:type="dxa"/>
            <w:vAlign w:val="bottom"/>
          </w:tcPr>
          <w:p w14:paraId="5EE5D0B0" w14:textId="4350BB01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34" w:type="dxa"/>
          </w:tcPr>
          <w:p w14:paraId="3183E37A" w14:textId="27D3773C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2BBA9C9C" w14:textId="2B92E7DD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880" w:type="dxa"/>
            <w:vAlign w:val="bottom"/>
          </w:tcPr>
          <w:p w14:paraId="3116C59E" w14:textId="55F897DF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210</w:t>
            </w:r>
          </w:p>
        </w:tc>
      </w:tr>
      <w:tr w:rsidR="004772F9" w:rsidRPr="00D67D16" w14:paraId="51B22404" w14:textId="77777777" w:rsidTr="0013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276DA162" w14:textId="14135140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PLSX</w:t>
            </w:r>
          </w:p>
        </w:tc>
        <w:tc>
          <w:tcPr>
            <w:tcW w:w="2268" w:type="dxa"/>
            <w:vAlign w:val="bottom"/>
          </w:tcPr>
          <w:p w14:paraId="33D4ECAB" w14:textId="13D43B45" w:rsidR="004772F9" w:rsidRPr="004772F9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Picking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list</w:t>
            </w:r>
            <w:proofErr w:type="spellEnd"/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suffix</w:t>
            </w:r>
            <w:proofErr w:type="spellEnd"/>
          </w:p>
        </w:tc>
        <w:tc>
          <w:tcPr>
            <w:tcW w:w="850" w:type="dxa"/>
            <w:vAlign w:val="bottom"/>
          </w:tcPr>
          <w:p w14:paraId="0A881B37" w14:textId="14CF5C2E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5" w:type="dxa"/>
            <w:vAlign w:val="bottom"/>
          </w:tcPr>
          <w:p w14:paraId="2288BE36" w14:textId="533A325A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34" w:type="dxa"/>
          </w:tcPr>
          <w:p w14:paraId="72F5DE0E" w14:textId="2E466F92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5D54A104" w14:textId="5BB57695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880" w:type="dxa"/>
            <w:vAlign w:val="bottom"/>
          </w:tcPr>
          <w:p w14:paraId="12B1FFE1" w14:textId="0D6115F8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210</w:t>
            </w:r>
          </w:p>
        </w:tc>
      </w:tr>
      <w:tr w:rsidR="004772F9" w:rsidRPr="00D67D16" w14:paraId="7BD0E7C6" w14:textId="77777777" w:rsidTr="00132D55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507C1D48" w14:textId="3979A69C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DLIX</w:t>
            </w:r>
          </w:p>
        </w:tc>
        <w:tc>
          <w:tcPr>
            <w:tcW w:w="2268" w:type="dxa"/>
            <w:vAlign w:val="bottom"/>
          </w:tcPr>
          <w:p w14:paraId="447C22A8" w14:textId="2804AEF1" w:rsidR="004772F9" w:rsidRPr="004772F9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Delivery index</w:t>
            </w:r>
          </w:p>
        </w:tc>
        <w:tc>
          <w:tcPr>
            <w:tcW w:w="850" w:type="dxa"/>
            <w:vAlign w:val="bottom"/>
          </w:tcPr>
          <w:p w14:paraId="694A5627" w14:textId="6C608CE4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5" w:type="dxa"/>
            <w:vAlign w:val="bottom"/>
          </w:tcPr>
          <w:p w14:paraId="63D80F2D" w14:textId="79684112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34" w:type="dxa"/>
          </w:tcPr>
          <w:p w14:paraId="72CB1899" w14:textId="714CFE7B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747B8AF5" w14:textId="77F4F679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880" w:type="dxa"/>
            <w:vAlign w:val="bottom"/>
          </w:tcPr>
          <w:p w14:paraId="428ED011" w14:textId="3CD6AC8E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210</w:t>
            </w:r>
          </w:p>
        </w:tc>
      </w:tr>
      <w:tr w:rsidR="004772F9" w:rsidRPr="00D67D16" w14:paraId="01D0A77E" w14:textId="77777777" w:rsidTr="0013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1E2F5DB4" w14:textId="20674D3D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RPDT</w:t>
            </w:r>
          </w:p>
        </w:tc>
        <w:tc>
          <w:tcPr>
            <w:tcW w:w="2268" w:type="dxa"/>
            <w:vAlign w:val="bottom"/>
          </w:tcPr>
          <w:p w14:paraId="1A2A86A7" w14:textId="6E6258A9" w:rsidR="004772F9" w:rsidRPr="004772F9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Reporting</w:t>
            </w:r>
            <w:proofErr w:type="spellEnd"/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 date</w:t>
            </w:r>
          </w:p>
        </w:tc>
        <w:tc>
          <w:tcPr>
            <w:tcW w:w="850" w:type="dxa"/>
            <w:vAlign w:val="bottom"/>
          </w:tcPr>
          <w:p w14:paraId="6C7C7A59" w14:textId="4BE27080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D</w:t>
            </w:r>
          </w:p>
        </w:tc>
        <w:tc>
          <w:tcPr>
            <w:tcW w:w="1275" w:type="dxa"/>
            <w:vAlign w:val="bottom"/>
          </w:tcPr>
          <w:p w14:paraId="7E6EA5AF" w14:textId="0A442A43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34" w:type="dxa"/>
          </w:tcPr>
          <w:p w14:paraId="75D7266D" w14:textId="0E2CECD1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59EA2D8A" w14:textId="6C85CD63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880" w:type="dxa"/>
            <w:vAlign w:val="bottom"/>
          </w:tcPr>
          <w:p w14:paraId="07E1F069" w14:textId="1C513784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160</w:t>
            </w:r>
          </w:p>
        </w:tc>
      </w:tr>
      <w:tr w:rsidR="004772F9" w:rsidRPr="00D67D16" w14:paraId="5E05E93C" w14:textId="77777777" w:rsidTr="00132D55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4FB85BA4" w14:textId="5D3CB1F9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PACT</w:t>
            </w:r>
          </w:p>
        </w:tc>
        <w:tc>
          <w:tcPr>
            <w:tcW w:w="2268" w:type="dxa"/>
            <w:vAlign w:val="bottom"/>
          </w:tcPr>
          <w:p w14:paraId="6EA089E7" w14:textId="122FF0C5" w:rsidR="004772F9" w:rsidRPr="004772F9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Packaging</w:t>
            </w:r>
          </w:p>
        </w:tc>
        <w:tc>
          <w:tcPr>
            <w:tcW w:w="850" w:type="dxa"/>
            <w:vAlign w:val="bottom"/>
          </w:tcPr>
          <w:p w14:paraId="1FD74F44" w14:textId="0B047526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75" w:type="dxa"/>
            <w:vAlign w:val="bottom"/>
          </w:tcPr>
          <w:p w14:paraId="2208B05B" w14:textId="0BB8DE74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34" w:type="dxa"/>
          </w:tcPr>
          <w:p w14:paraId="426265EE" w14:textId="1609D5E1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53ED3141" w14:textId="125EC8C5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880" w:type="dxa"/>
            <w:vAlign w:val="bottom"/>
          </w:tcPr>
          <w:p w14:paraId="4D8763A1" w14:textId="0290EB61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250</w:t>
            </w:r>
          </w:p>
        </w:tc>
      </w:tr>
      <w:tr w:rsidR="004772F9" w:rsidRPr="00D67D16" w14:paraId="205EC969" w14:textId="77777777" w:rsidTr="0013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2CC6F5AA" w14:textId="0323364A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SSCC</w:t>
            </w:r>
          </w:p>
        </w:tc>
        <w:tc>
          <w:tcPr>
            <w:tcW w:w="2268" w:type="dxa"/>
            <w:vAlign w:val="bottom"/>
          </w:tcPr>
          <w:p w14:paraId="67CB441C" w14:textId="7A0D7866" w:rsidR="004772F9" w:rsidRPr="004772F9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SSCC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850" w:type="dxa"/>
            <w:vAlign w:val="bottom"/>
          </w:tcPr>
          <w:p w14:paraId="7C00DFB4" w14:textId="6768CC8B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75" w:type="dxa"/>
            <w:vAlign w:val="bottom"/>
          </w:tcPr>
          <w:p w14:paraId="4892EE0F" w14:textId="3F841F54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134" w:type="dxa"/>
          </w:tcPr>
          <w:p w14:paraId="47C37E0E" w14:textId="7431DC76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31C7B94D" w14:textId="37E38677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880" w:type="dxa"/>
            <w:vAlign w:val="bottom"/>
          </w:tcPr>
          <w:p w14:paraId="561C8D1F" w14:textId="53EF1C28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250</w:t>
            </w:r>
          </w:p>
        </w:tc>
      </w:tr>
      <w:tr w:rsidR="004772F9" w:rsidRPr="00D67D16" w14:paraId="3CD5ED9B" w14:textId="77777777" w:rsidTr="00132D55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6D09E9A8" w14:textId="3C88C8B7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GRWE</w:t>
            </w:r>
          </w:p>
        </w:tc>
        <w:tc>
          <w:tcPr>
            <w:tcW w:w="2268" w:type="dxa"/>
            <w:vAlign w:val="bottom"/>
          </w:tcPr>
          <w:p w14:paraId="3055BEAE" w14:textId="722B37A7" w:rsidR="004772F9" w:rsidRPr="004772F9" w:rsidRDefault="004772F9" w:rsidP="004772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Gross </w:t>
            </w: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850" w:type="dxa"/>
            <w:vAlign w:val="bottom"/>
          </w:tcPr>
          <w:p w14:paraId="6480DB5F" w14:textId="3B7566C0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5" w:type="dxa"/>
            <w:vAlign w:val="bottom"/>
          </w:tcPr>
          <w:p w14:paraId="3E6CB443" w14:textId="431C0CCD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34" w:type="dxa"/>
          </w:tcPr>
          <w:p w14:paraId="6B4C45A1" w14:textId="1A74CD25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681822C7" w14:textId="0DEEC2A3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880" w:type="dxa"/>
            <w:vAlign w:val="bottom"/>
          </w:tcPr>
          <w:p w14:paraId="00FB1EB6" w14:textId="0FB402F1" w:rsidR="004772F9" w:rsidRPr="004772F9" w:rsidRDefault="004772F9" w:rsidP="004772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410</w:t>
            </w:r>
          </w:p>
        </w:tc>
      </w:tr>
      <w:tr w:rsidR="004772F9" w:rsidRPr="00D67D16" w14:paraId="0D505BD2" w14:textId="77777777" w:rsidTr="0013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vAlign w:val="bottom"/>
          </w:tcPr>
          <w:p w14:paraId="33E89703" w14:textId="5FBCF6DB" w:rsidR="004772F9" w:rsidRPr="004772F9" w:rsidRDefault="004772F9" w:rsidP="004772F9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RPTM</w:t>
            </w:r>
          </w:p>
        </w:tc>
        <w:tc>
          <w:tcPr>
            <w:tcW w:w="2268" w:type="dxa"/>
            <w:vAlign w:val="bottom"/>
          </w:tcPr>
          <w:p w14:paraId="7CF6230E" w14:textId="7F0300AB" w:rsidR="004772F9" w:rsidRPr="004772F9" w:rsidRDefault="004772F9" w:rsidP="004772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4772F9">
              <w:rPr>
                <w:rFonts w:cs="Arial"/>
                <w:color w:val="000000"/>
                <w:sz w:val="20"/>
                <w:szCs w:val="20"/>
              </w:rPr>
              <w:t>Reporting</w:t>
            </w:r>
            <w:proofErr w:type="spellEnd"/>
            <w:r w:rsidRPr="004772F9">
              <w:rPr>
                <w:rFonts w:cs="Arial"/>
                <w:color w:val="000000"/>
                <w:sz w:val="20"/>
                <w:szCs w:val="20"/>
              </w:rPr>
              <w:t xml:space="preserve"> time</w:t>
            </w:r>
          </w:p>
        </w:tc>
        <w:tc>
          <w:tcPr>
            <w:tcW w:w="850" w:type="dxa"/>
            <w:vAlign w:val="bottom"/>
          </w:tcPr>
          <w:p w14:paraId="09ABCF8B" w14:textId="21F39CBB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5" w:type="dxa"/>
            <w:vAlign w:val="bottom"/>
          </w:tcPr>
          <w:p w14:paraId="1F45B9ED" w14:textId="2623F4C2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34" w:type="dxa"/>
          </w:tcPr>
          <w:p w14:paraId="50FA75F0" w14:textId="24F50690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418" w:type="dxa"/>
          </w:tcPr>
          <w:p w14:paraId="338B64E9" w14:textId="1BF6F5DB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880" w:type="dxa"/>
            <w:vAlign w:val="bottom"/>
          </w:tcPr>
          <w:p w14:paraId="05AB07A1" w14:textId="07E1948C" w:rsidR="004772F9" w:rsidRPr="004772F9" w:rsidRDefault="004772F9" w:rsidP="004772F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772F9">
              <w:rPr>
                <w:rFonts w:cs="Arial"/>
                <w:color w:val="000000"/>
                <w:sz w:val="20"/>
                <w:szCs w:val="20"/>
              </w:rPr>
              <w:t>160</w:t>
            </w:r>
          </w:p>
        </w:tc>
      </w:tr>
    </w:tbl>
    <w:p w14:paraId="06B6F9A1" w14:textId="77777777" w:rsidR="005606C2" w:rsidRDefault="005606C2">
      <w:pPr>
        <w:rPr>
          <w:b/>
          <w:sz w:val="24"/>
        </w:rPr>
      </w:pPr>
    </w:p>
    <w:p w14:paraId="1C4C338F" w14:textId="77777777" w:rsidR="00847685" w:rsidRDefault="00847685">
      <w:pPr>
        <w:rPr>
          <w:b/>
          <w:sz w:val="24"/>
        </w:rPr>
      </w:pPr>
    </w:p>
    <w:p w14:paraId="36CC34F8" w14:textId="5DCBC688" w:rsidR="005606C2" w:rsidRPr="004772F9" w:rsidRDefault="005606C2" w:rsidP="00BA2805">
      <w:pPr>
        <w:pStyle w:val="BodyText"/>
        <w:numPr>
          <w:ilvl w:val="0"/>
          <w:numId w:val="39"/>
        </w:numPr>
        <w:rPr>
          <w:b/>
          <w:sz w:val="24"/>
        </w:rPr>
      </w:pPr>
      <w:r>
        <w:rPr>
          <w:b/>
          <w:sz w:val="24"/>
        </w:rPr>
        <w:t>OI</w:t>
      </w:r>
      <w:r w:rsidR="00900486">
        <w:rPr>
          <w:b/>
          <w:sz w:val="24"/>
        </w:rPr>
        <w:t>S</w:t>
      </w:r>
      <w:r>
        <w:rPr>
          <w:b/>
          <w:sz w:val="24"/>
        </w:rPr>
        <w:t xml:space="preserve">100MI </w:t>
      </w:r>
      <w:r w:rsidRPr="001C671C">
        <w:rPr>
          <w:b/>
          <w:sz w:val="24"/>
        </w:rPr>
        <w:t xml:space="preserve">– </w:t>
      </w:r>
      <w:proofErr w:type="spellStart"/>
      <w:r w:rsidRPr="001312FB">
        <w:rPr>
          <w:b/>
          <w:sz w:val="24"/>
        </w:rPr>
        <w:t>Add</w:t>
      </w:r>
      <w:r>
        <w:rPr>
          <w:b/>
          <w:sz w:val="24"/>
        </w:rPr>
        <w:t>BatchHead</w:t>
      </w:r>
      <w:proofErr w:type="spellEnd"/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276"/>
        <w:gridCol w:w="1870"/>
        <w:gridCol w:w="842"/>
        <w:gridCol w:w="1420"/>
        <w:gridCol w:w="1358"/>
        <w:gridCol w:w="1836"/>
        <w:gridCol w:w="1495"/>
      </w:tblGrid>
      <w:tr w:rsidR="005606C2" w:rsidRPr="00D67D16" w14:paraId="79D6C3F8" w14:textId="77777777" w:rsidTr="00755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00B0F0"/>
          </w:tcPr>
          <w:p w14:paraId="5318F053" w14:textId="77777777" w:rsidR="005606C2" w:rsidRPr="00D67D16" w:rsidRDefault="005606C2" w:rsidP="007551C7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870" w:type="dxa"/>
            <w:shd w:val="clear" w:color="auto" w:fill="00B0F0"/>
          </w:tcPr>
          <w:p w14:paraId="7EC87F02" w14:textId="77777777" w:rsidR="005606C2" w:rsidRPr="00D67D16" w:rsidRDefault="005606C2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842" w:type="dxa"/>
            <w:shd w:val="clear" w:color="auto" w:fill="00B0F0"/>
          </w:tcPr>
          <w:p w14:paraId="6CBD6E47" w14:textId="77777777" w:rsidR="005606C2" w:rsidRPr="00D67D16" w:rsidRDefault="005606C2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420" w:type="dxa"/>
            <w:shd w:val="clear" w:color="auto" w:fill="00B0F0"/>
          </w:tcPr>
          <w:p w14:paraId="3A3C920E" w14:textId="77777777" w:rsidR="005606C2" w:rsidRPr="00D67D16" w:rsidRDefault="005606C2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358" w:type="dxa"/>
            <w:shd w:val="clear" w:color="auto" w:fill="00B0F0"/>
          </w:tcPr>
          <w:p w14:paraId="40BBEB18" w14:textId="77777777" w:rsidR="005606C2" w:rsidRPr="00D67D16" w:rsidRDefault="005606C2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836" w:type="dxa"/>
            <w:shd w:val="clear" w:color="auto" w:fill="00B0F0"/>
          </w:tcPr>
          <w:p w14:paraId="0436C08E" w14:textId="77777777" w:rsidR="005606C2" w:rsidRPr="00D67D16" w:rsidRDefault="005606C2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1495" w:type="dxa"/>
            <w:shd w:val="clear" w:color="auto" w:fill="00B0F0"/>
          </w:tcPr>
          <w:p w14:paraId="4385A9FA" w14:textId="77777777" w:rsidR="005606C2" w:rsidRPr="00D67D16" w:rsidRDefault="005606C2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>Rubrique</w:t>
            </w:r>
          </w:p>
        </w:tc>
      </w:tr>
      <w:tr w:rsidR="00910C2B" w:rsidRPr="00D67D16" w14:paraId="7E7ECF3F" w14:textId="77777777" w:rsidTr="00876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3F28ED5E" w14:textId="5CA3D1F6" w:rsidR="00910C2B" w:rsidRPr="00910C2B" w:rsidRDefault="00910C2B" w:rsidP="00910C2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910C2B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CONO</w:t>
            </w:r>
          </w:p>
        </w:tc>
        <w:tc>
          <w:tcPr>
            <w:tcW w:w="1870" w:type="dxa"/>
            <w:vAlign w:val="center"/>
          </w:tcPr>
          <w:p w14:paraId="2026F4C2" w14:textId="47FD42E7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910C2B">
              <w:rPr>
                <w:rFonts w:cs="Arial"/>
                <w:color w:val="000000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842" w:type="dxa"/>
            <w:vAlign w:val="bottom"/>
          </w:tcPr>
          <w:p w14:paraId="11888681" w14:textId="55B87C48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20" w:type="dxa"/>
            <w:vAlign w:val="center"/>
          </w:tcPr>
          <w:p w14:paraId="3D9CB60A" w14:textId="09B507CA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58" w:type="dxa"/>
          </w:tcPr>
          <w:p w14:paraId="400079CC" w14:textId="77777777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6D4D4A9E" w14:textId="77777777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95" w:type="dxa"/>
            <w:vAlign w:val="center"/>
          </w:tcPr>
          <w:p w14:paraId="4934827D" w14:textId="751C81D1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  <w:tr w:rsidR="00910C2B" w:rsidRPr="00D67D16" w14:paraId="3E129BFC" w14:textId="77777777" w:rsidTr="00876DD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61E19BEC" w14:textId="7A76B435" w:rsidR="00910C2B" w:rsidRPr="00910C2B" w:rsidRDefault="00910C2B" w:rsidP="00910C2B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910C2B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CUNO</w:t>
            </w:r>
          </w:p>
        </w:tc>
        <w:tc>
          <w:tcPr>
            <w:tcW w:w="1870" w:type="dxa"/>
            <w:vAlign w:val="center"/>
          </w:tcPr>
          <w:p w14:paraId="27278647" w14:textId="477C306E" w:rsidR="00910C2B" w:rsidRPr="00910C2B" w:rsidRDefault="00910C2B" w:rsidP="00910C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 xml:space="preserve">Customer </w:t>
            </w:r>
            <w:proofErr w:type="spellStart"/>
            <w:r w:rsidRPr="00910C2B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842" w:type="dxa"/>
            <w:vAlign w:val="bottom"/>
          </w:tcPr>
          <w:p w14:paraId="32570798" w14:textId="6A8C55A0" w:rsidR="00910C2B" w:rsidRPr="00910C2B" w:rsidRDefault="00910C2B" w:rsidP="00910C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center"/>
          </w:tcPr>
          <w:p w14:paraId="4FCB15BA" w14:textId="5C14DBFE" w:rsidR="00910C2B" w:rsidRPr="00910C2B" w:rsidRDefault="00910C2B" w:rsidP="00910C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8" w:type="dxa"/>
          </w:tcPr>
          <w:p w14:paraId="3D0D73A9" w14:textId="77777777" w:rsidR="00910C2B" w:rsidRPr="00910C2B" w:rsidRDefault="00910C2B" w:rsidP="00910C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481AF43C" w14:textId="4E3D3B6F" w:rsidR="00910C2B" w:rsidRPr="00910C2B" w:rsidRDefault="00910C2B" w:rsidP="00910C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495" w:type="dxa"/>
            <w:vAlign w:val="center"/>
          </w:tcPr>
          <w:p w14:paraId="4D187378" w14:textId="0BA01A30" w:rsidR="00910C2B" w:rsidRPr="00910C2B" w:rsidRDefault="00910C2B" w:rsidP="00910C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110</w:t>
            </w:r>
          </w:p>
        </w:tc>
      </w:tr>
      <w:tr w:rsidR="00910C2B" w:rsidRPr="00D67D16" w14:paraId="358CAE5A" w14:textId="77777777" w:rsidTr="00876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6AF6E0C5" w14:textId="220D6D0C" w:rsidR="00910C2B" w:rsidRPr="00910C2B" w:rsidRDefault="00910C2B" w:rsidP="00910C2B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910C2B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RLDT</w:t>
            </w:r>
          </w:p>
        </w:tc>
        <w:tc>
          <w:tcPr>
            <w:tcW w:w="1870" w:type="dxa"/>
            <w:vAlign w:val="center"/>
          </w:tcPr>
          <w:p w14:paraId="1C19D7AF" w14:textId="6E4C47B0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910C2B">
              <w:rPr>
                <w:rFonts w:cs="Arial"/>
                <w:color w:val="000000"/>
                <w:sz w:val="20"/>
                <w:szCs w:val="20"/>
              </w:rPr>
              <w:t>Requested</w:t>
            </w:r>
            <w:proofErr w:type="spellEnd"/>
            <w:r w:rsidRPr="00910C2B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10C2B">
              <w:rPr>
                <w:rFonts w:cs="Arial"/>
                <w:color w:val="000000"/>
                <w:sz w:val="20"/>
                <w:szCs w:val="20"/>
              </w:rPr>
              <w:t>delivery</w:t>
            </w:r>
            <w:proofErr w:type="spellEnd"/>
            <w:r w:rsidRPr="00910C2B">
              <w:rPr>
                <w:rFonts w:cs="Arial"/>
                <w:color w:val="000000"/>
                <w:sz w:val="20"/>
                <w:szCs w:val="20"/>
              </w:rPr>
              <w:t xml:space="preserve"> date</w:t>
            </w:r>
          </w:p>
        </w:tc>
        <w:tc>
          <w:tcPr>
            <w:tcW w:w="842" w:type="dxa"/>
            <w:vAlign w:val="bottom"/>
          </w:tcPr>
          <w:p w14:paraId="267420A1" w14:textId="61C23BDC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D</w:t>
            </w:r>
          </w:p>
        </w:tc>
        <w:tc>
          <w:tcPr>
            <w:tcW w:w="1420" w:type="dxa"/>
            <w:vAlign w:val="center"/>
          </w:tcPr>
          <w:p w14:paraId="501481FA" w14:textId="25BC63BF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8" w:type="dxa"/>
          </w:tcPr>
          <w:p w14:paraId="3DCB2438" w14:textId="77777777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35394E5D" w14:textId="119D652E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95" w:type="dxa"/>
            <w:vAlign w:val="center"/>
          </w:tcPr>
          <w:p w14:paraId="72800D57" w14:textId="20F12C1E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160</w:t>
            </w:r>
          </w:p>
        </w:tc>
      </w:tr>
      <w:tr w:rsidR="00910C2B" w:rsidRPr="00D67D16" w14:paraId="5D60219B" w14:textId="77777777" w:rsidTr="00876DD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71099453" w14:textId="0FB336E4" w:rsidR="00910C2B" w:rsidRPr="00910C2B" w:rsidRDefault="00910C2B" w:rsidP="00910C2B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910C2B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CUOR</w:t>
            </w:r>
          </w:p>
        </w:tc>
        <w:tc>
          <w:tcPr>
            <w:tcW w:w="1870" w:type="dxa"/>
            <w:vAlign w:val="center"/>
          </w:tcPr>
          <w:p w14:paraId="178C27FF" w14:textId="3087F404" w:rsidR="00910C2B" w:rsidRPr="00910C2B" w:rsidRDefault="00910C2B" w:rsidP="00910C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910C2B">
              <w:rPr>
                <w:rFonts w:cs="Arial"/>
                <w:color w:val="000000"/>
                <w:sz w:val="20"/>
                <w:szCs w:val="20"/>
              </w:rPr>
              <w:t>Customers</w:t>
            </w:r>
            <w:proofErr w:type="spellEnd"/>
            <w:r w:rsidRPr="00910C2B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10C2B">
              <w:rPr>
                <w:rFonts w:cs="Arial"/>
                <w:color w:val="000000"/>
                <w:sz w:val="20"/>
                <w:szCs w:val="20"/>
              </w:rPr>
              <w:t>order</w:t>
            </w:r>
            <w:proofErr w:type="spellEnd"/>
            <w:r w:rsidRPr="00910C2B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10C2B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842" w:type="dxa"/>
            <w:vAlign w:val="bottom"/>
          </w:tcPr>
          <w:p w14:paraId="76E70E37" w14:textId="1A77604C" w:rsidR="00910C2B" w:rsidRPr="00910C2B" w:rsidRDefault="00910C2B" w:rsidP="00910C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center"/>
          </w:tcPr>
          <w:p w14:paraId="1919571C" w14:textId="30ECD779" w:rsidR="00910C2B" w:rsidRPr="00910C2B" w:rsidRDefault="00910C2B" w:rsidP="00910C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58" w:type="dxa"/>
          </w:tcPr>
          <w:p w14:paraId="7C2F7BD9" w14:textId="77777777" w:rsidR="00910C2B" w:rsidRPr="00910C2B" w:rsidRDefault="00910C2B" w:rsidP="00910C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44AF3A41" w14:textId="0DA621C7" w:rsidR="00910C2B" w:rsidRPr="00910C2B" w:rsidRDefault="00910C2B" w:rsidP="00910C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95" w:type="dxa"/>
            <w:vAlign w:val="center"/>
          </w:tcPr>
          <w:p w14:paraId="115AA45C" w14:textId="41D68E69" w:rsidR="00910C2B" w:rsidRPr="00910C2B" w:rsidRDefault="00910C2B" w:rsidP="00910C2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110</w:t>
            </w:r>
          </w:p>
        </w:tc>
      </w:tr>
      <w:tr w:rsidR="00910C2B" w:rsidRPr="00D67D16" w14:paraId="2899A1FE" w14:textId="77777777" w:rsidTr="00876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4BF61C63" w14:textId="5DF9BEBF" w:rsidR="00910C2B" w:rsidRPr="00910C2B" w:rsidRDefault="00910C2B" w:rsidP="00910C2B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910C2B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WHLO</w:t>
            </w:r>
          </w:p>
        </w:tc>
        <w:tc>
          <w:tcPr>
            <w:tcW w:w="1870" w:type="dxa"/>
            <w:vAlign w:val="center"/>
          </w:tcPr>
          <w:p w14:paraId="3BABDD14" w14:textId="70F88C0F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Warehouse</w:t>
            </w:r>
          </w:p>
        </w:tc>
        <w:tc>
          <w:tcPr>
            <w:tcW w:w="842" w:type="dxa"/>
            <w:vAlign w:val="bottom"/>
          </w:tcPr>
          <w:p w14:paraId="4B4D1D4F" w14:textId="6E9CEE8E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center"/>
          </w:tcPr>
          <w:p w14:paraId="686A3FC1" w14:textId="3978C326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58" w:type="dxa"/>
          </w:tcPr>
          <w:p w14:paraId="4F1CCA12" w14:textId="77777777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1E80F127" w14:textId="7547D4D0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95" w:type="dxa"/>
            <w:vAlign w:val="center"/>
          </w:tcPr>
          <w:p w14:paraId="53B02C20" w14:textId="3D34D1C3" w:rsidR="00910C2B" w:rsidRPr="00910C2B" w:rsidRDefault="00910C2B" w:rsidP="00910C2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910C2B">
              <w:rPr>
                <w:rFonts w:cs="Arial"/>
                <w:color w:val="000000"/>
                <w:sz w:val="20"/>
                <w:szCs w:val="20"/>
              </w:rPr>
              <w:t>110</w:t>
            </w:r>
          </w:p>
        </w:tc>
      </w:tr>
    </w:tbl>
    <w:p w14:paraId="711CD9AC" w14:textId="77777777" w:rsidR="005606C2" w:rsidRPr="00D67D16" w:rsidRDefault="005606C2" w:rsidP="005606C2">
      <w:pPr>
        <w:rPr>
          <w:rFonts w:cs="Arial"/>
          <w:b/>
          <w:sz w:val="24"/>
        </w:rPr>
      </w:pPr>
    </w:p>
    <w:p w14:paraId="7AD79A69" w14:textId="77777777" w:rsidR="005606C2" w:rsidRDefault="005606C2" w:rsidP="005606C2"/>
    <w:p w14:paraId="3CF73BCA" w14:textId="77777777" w:rsidR="005606C2" w:rsidRDefault="005606C2">
      <w:pPr>
        <w:rPr>
          <w:b/>
          <w:sz w:val="24"/>
        </w:rPr>
      </w:pPr>
    </w:p>
    <w:p w14:paraId="76870C10" w14:textId="77777777" w:rsidR="005606C2" w:rsidRDefault="005606C2">
      <w:pPr>
        <w:rPr>
          <w:b/>
          <w:sz w:val="24"/>
        </w:rPr>
      </w:pPr>
    </w:p>
    <w:p w14:paraId="381A29C8" w14:textId="77777777" w:rsidR="00BA2805" w:rsidRDefault="00BA2805">
      <w:pPr>
        <w:rPr>
          <w:b/>
          <w:sz w:val="24"/>
        </w:rPr>
      </w:pPr>
    </w:p>
    <w:p w14:paraId="19AC871D" w14:textId="77777777" w:rsidR="00BA2805" w:rsidRDefault="00BA2805">
      <w:pPr>
        <w:rPr>
          <w:b/>
          <w:sz w:val="24"/>
        </w:rPr>
      </w:pPr>
    </w:p>
    <w:p w14:paraId="6BF1AA25" w14:textId="1D1F3820" w:rsidR="00BA2805" w:rsidRPr="004772F9" w:rsidRDefault="00BA2805" w:rsidP="009479FF">
      <w:pPr>
        <w:pStyle w:val="BodyText"/>
        <w:numPr>
          <w:ilvl w:val="0"/>
          <w:numId w:val="39"/>
        </w:numPr>
        <w:rPr>
          <w:b/>
          <w:sz w:val="24"/>
        </w:rPr>
      </w:pPr>
      <w:r>
        <w:rPr>
          <w:b/>
          <w:sz w:val="24"/>
        </w:rPr>
        <w:lastRenderedPageBreak/>
        <w:t>OI</w:t>
      </w:r>
      <w:r w:rsidR="00900486">
        <w:rPr>
          <w:b/>
          <w:sz w:val="24"/>
        </w:rPr>
        <w:t>S</w:t>
      </w:r>
      <w:r>
        <w:rPr>
          <w:b/>
          <w:sz w:val="24"/>
        </w:rPr>
        <w:t xml:space="preserve">100MI </w:t>
      </w:r>
      <w:r w:rsidRPr="001C671C">
        <w:rPr>
          <w:b/>
          <w:sz w:val="24"/>
        </w:rPr>
        <w:t xml:space="preserve">– </w:t>
      </w:r>
      <w:proofErr w:type="spellStart"/>
      <w:r w:rsidRPr="001312FB">
        <w:rPr>
          <w:b/>
          <w:sz w:val="24"/>
        </w:rPr>
        <w:t>Add</w:t>
      </w:r>
      <w:r>
        <w:rPr>
          <w:b/>
          <w:sz w:val="24"/>
        </w:rPr>
        <w:t>BatchLine</w:t>
      </w:r>
      <w:proofErr w:type="spellEnd"/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276"/>
        <w:gridCol w:w="1870"/>
        <w:gridCol w:w="842"/>
        <w:gridCol w:w="1420"/>
        <w:gridCol w:w="1358"/>
        <w:gridCol w:w="1836"/>
        <w:gridCol w:w="1495"/>
      </w:tblGrid>
      <w:tr w:rsidR="00BA2805" w:rsidRPr="00D67D16" w14:paraId="6DD1B716" w14:textId="77777777" w:rsidTr="00755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00B0F0"/>
          </w:tcPr>
          <w:p w14:paraId="31193E0F" w14:textId="77777777" w:rsidR="00BA2805" w:rsidRPr="00D67D16" w:rsidRDefault="00BA2805" w:rsidP="007551C7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870" w:type="dxa"/>
            <w:shd w:val="clear" w:color="auto" w:fill="00B0F0"/>
          </w:tcPr>
          <w:p w14:paraId="306E9F97" w14:textId="77777777" w:rsidR="00BA2805" w:rsidRPr="00D67D16" w:rsidRDefault="00BA2805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842" w:type="dxa"/>
            <w:shd w:val="clear" w:color="auto" w:fill="00B0F0"/>
          </w:tcPr>
          <w:p w14:paraId="1EED2B0A" w14:textId="77777777" w:rsidR="00BA2805" w:rsidRPr="00D67D16" w:rsidRDefault="00BA2805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420" w:type="dxa"/>
            <w:shd w:val="clear" w:color="auto" w:fill="00B0F0"/>
          </w:tcPr>
          <w:p w14:paraId="0B98E78B" w14:textId="77777777" w:rsidR="00BA2805" w:rsidRPr="00D67D16" w:rsidRDefault="00BA2805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358" w:type="dxa"/>
            <w:shd w:val="clear" w:color="auto" w:fill="00B0F0"/>
          </w:tcPr>
          <w:p w14:paraId="03F768DC" w14:textId="77777777" w:rsidR="00BA2805" w:rsidRPr="00D67D16" w:rsidRDefault="00BA2805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836" w:type="dxa"/>
            <w:shd w:val="clear" w:color="auto" w:fill="00B0F0"/>
          </w:tcPr>
          <w:p w14:paraId="457E7D96" w14:textId="77777777" w:rsidR="00BA2805" w:rsidRPr="00D67D16" w:rsidRDefault="00BA2805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1495" w:type="dxa"/>
            <w:shd w:val="clear" w:color="auto" w:fill="00B0F0"/>
          </w:tcPr>
          <w:p w14:paraId="20A4D024" w14:textId="77777777" w:rsidR="00BA2805" w:rsidRPr="00D67D16" w:rsidRDefault="00BA2805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>Rubrique</w:t>
            </w:r>
          </w:p>
        </w:tc>
      </w:tr>
      <w:tr w:rsidR="00BA2805" w:rsidRPr="00D67D16" w14:paraId="31C4F002" w14:textId="77777777" w:rsidTr="00C43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2335B48E" w14:textId="1DEB9E0A" w:rsidR="00BA2805" w:rsidRPr="00847685" w:rsidRDefault="00BA2805" w:rsidP="00BA2805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ORNO</w:t>
            </w:r>
          </w:p>
        </w:tc>
        <w:tc>
          <w:tcPr>
            <w:tcW w:w="1870" w:type="dxa"/>
            <w:vAlign w:val="bottom"/>
          </w:tcPr>
          <w:p w14:paraId="7776C68C" w14:textId="77777777" w:rsidR="00BA2805" w:rsidRPr="00847685" w:rsidRDefault="00BA2805" w:rsidP="00BA28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  <w:lang w:eastAsia="fr-FR"/>
              </w:rPr>
            </w:pPr>
            <w:proofErr w:type="spellStart"/>
            <w:r w:rsidRPr="00847685">
              <w:rPr>
                <w:rFonts w:cs="Arial"/>
                <w:color w:val="000000"/>
                <w:sz w:val="20"/>
                <w:szCs w:val="20"/>
              </w:rPr>
              <w:t>Temporary</w:t>
            </w:r>
            <w:proofErr w:type="spellEnd"/>
            <w:r w:rsidRPr="00847685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47685">
              <w:rPr>
                <w:rFonts w:cs="Arial"/>
                <w:color w:val="000000"/>
                <w:sz w:val="20"/>
                <w:szCs w:val="20"/>
              </w:rPr>
              <w:t>order</w:t>
            </w:r>
            <w:proofErr w:type="spellEnd"/>
            <w:r w:rsidRPr="00847685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47685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  <w:p w14:paraId="5E5C6E32" w14:textId="77777777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842" w:type="dxa"/>
            <w:vAlign w:val="bottom"/>
          </w:tcPr>
          <w:p w14:paraId="1AFC605D" w14:textId="303E24BE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5F098E59" w14:textId="509D3CA1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8" w:type="dxa"/>
          </w:tcPr>
          <w:p w14:paraId="0CA6DFE0" w14:textId="5DC142CF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78E74B4B" w14:textId="486C47F8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495" w:type="dxa"/>
            <w:vAlign w:val="center"/>
          </w:tcPr>
          <w:p w14:paraId="5C4081EB" w14:textId="0A823558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  <w:tr w:rsidR="00BA2805" w:rsidRPr="00D67D16" w14:paraId="3426491E" w14:textId="77777777" w:rsidTr="00C4382C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2169C82C" w14:textId="6B08CCEC" w:rsidR="00BA2805" w:rsidRPr="00847685" w:rsidRDefault="00BA2805" w:rsidP="00BA2805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847685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ITNO</w:t>
            </w:r>
          </w:p>
        </w:tc>
        <w:tc>
          <w:tcPr>
            <w:tcW w:w="1870" w:type="dxa"/>
            <w:vAlign w:val="bottom"/>
          </w:tcPr>
          <w:p w14:paraId="7230F927" w14:textId="4BAA6D50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 xml:space="preserve">Item </w:t>
            </w:r>
            <w:proofErr w:type="spellStart"/>
            <w:r w:rsidRPr="00847685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842" w:type="dxa"/>
            <w:vAlign w:val="bottom"/>
          </w:tcPr>
          <w:p w14:paraId="5BD33DB5" w14:textId="7C4637FA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51F3425D" w14:textId="31A4CB70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58" w:type="dxa"/>
          </w:tcPr>
          <w:p w14:paraId="7C45BC0E" w14:textId="77777777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1A4C4FDD" w14:textId="10A01DC5" w:rsidR="00BA2805" w:rsidRPr="00847685" w:rsidRDefault="009479FF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495" w:type="dxa"/>
            <w:vAlign w:val="center"/>
          </w:tcPr>
          <w:p w14:paraId="7CA07E9D" w14:textId="77777777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  <w:tr w:rsidR="00BA2805" w:rsidRPr="00D67D16" w14:paraId="0C8C70E9" w14:textId="77777777" w:rsidTr="00C43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3BCFD5F2" w14:textId="643063C3" w:rsidR="00BA2805" w:rsidRPr="00847685" w:rsidRDefault="00BA2805" w:rsidP="00BA2805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ORQT</w:t>
            </w:r>
          </w:p>
        </w:tc>
        <w:tc>
          <w:tcPr>
            <w:tcW w:w="1870" w:type="dxa"/>
            <w:vAlign w:val="bottom"/>
          </w:tcPr>
          <w:p w14:paraId="2F4F7AC9" w14:textId="2F70178B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847685">
              <w:rPr>
                <w:rFonts w:cs="Arial"/>
                <w:color w:val="000000"/>
                <w:sz w:val="20"/>
                <w:szCs w:val="20"/>
              </w:rPr>
              <w:t>Ordered</w:t>
            </w:r>
            <w:proofErr w:type="spellEnd"/>
            <w:r w:rsidRPr="00847685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47685">
              <w:rPr>
                <w:rFonts w:cs="Arial"/>
                <w:color w:val="000000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842" w:type="dxa"/>
            <w:vAlign w:val="bottom"/>
          </w:tcPr>
          <w:p w14:paraId="17262AA4" w14:textId="77777777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2E3EA335" w14:textId="729B1C14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58" w:type="dxa"/>
          </w:tcPr>
          <w:p w14:paraId="3407E2A0" w14:textId="77777777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2D8DDAB5" w14:textId="14E1DBC1" w:rsidR="00BA2805" w:rsidRPr="00847685" w:rsidRDefault="009479FF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95" w:type="dxa"/>
            <w:vAlign w:val="center"/>
          </w:tcPr>
          <w:p w14:paraId="360C2FA4" w14:textId="77777777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110</w:t>
            </w:r>
          </w:p>
        </w:tc>
      </w:tr>
      <w:tr w:rsidR="00BA2805" w:rsidRPr="00D67D16" w14:paraId="38B945D9" w14:textId="77777777" w:rsidTr="00C4382C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02D45551" w14:textId="7A43F1F4" w:rsidR="00BA2805" w:rsidRPr="00847685" w:rsidRDefault="00BA2805" w:rsidP="00BA2805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WHLO</w:t>
            </w:r>
          </w:p>
        </w:tc>
        <w:tc>
          <w:tcPr>
            <w:tcW w:w="1870" w:type="dxa"/>
            <w:vAlign w:val="bottom"/>
          </w:tcPr>
          <w:p w14:paraId="26D9C085" w14:textId="1BA62244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Warehouse</w:t>
            </w:r>
          </w:p>
        </w:tc>
        <w:tc>
          <w:tcPr>
            <w:tcW w:w="842" w:type="dxa"/>
            <w:vAlign w:val="bottom"/>
          </w:tcPr>
          <w:p w14:paraId="0ABB7BB9" w14:textId="05DDF42E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558624AC" w14:textId="2EE21E85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58" w:type="dxa"/>
          </w:tcPr>
          <w:p w14:paraId="1639CABB" w14:textId="77777777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42231F28" w14:textId="77777777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95" w:type="dxa"/>
            <w:vAlign w:val="center"/>
          </w:tcPr>
          <w:p w14:paraId="586F1659" w14:textId="77777777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160</w:t>
            </w:r>
          </w:p>
        </w:tc>
      </w:tr>
      <w:tr w:rsidR="00BA2805" w:rsidRPr="00D67D16" w14:paraId="4D6D9636" w14:textId="77777777" w:rsidTr="00C43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36B976CA" w14:textId="4F7D51A9" w:rsidR="00BA2805" w:rsidRPr="00847685" w:rsidRDefault="00BA2805" w:rsidP="00BA2805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BANO</w:t>
            </w:r>
          </w:p>
        </w:tc>
        <w:tc>
          <w:tcPr>
            <w:tcW w:w="1870" w:type="dxa"/>
            <w:vAlign w:val="bottom"/>
          </w:tcPr>
          <w:p w14:paraId="040EFEE0" w14:textId="15B29AC3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Batch no</w:t>
            </w:r>
          </w:p>
        </w:tc>
        <w:tc>
          <w:tcPr>
            <w:tcW w:w="842" w:type="dxa"/>
            <w:vAlign w:val="bottom"/>
          </w:tcPr>
          <w:p w14:paraId="4E548288" w14:textId="77777777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1B208D3A" w14:textId="747DB029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58" w:type="dxa"/>
          </w:tcPr>
          <w:p w14:paraId="4AD69A2D" w14:textId="77777777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25E57B5A" w14:textId="77777777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95" w:type="dxa"/>
            <w:vAlign w:val="center"/>
          </w:tcPr>
          <w:p w14:paraId="6FB9FEB7" w14:textId="77777777" w:rsidR="00BA2805" w:rsidRPr="00847685" w:rsidRDefault="00BA2805" w:rsidP="00BA280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110</w:t>
            </w:r>
          </w:p>
        </w:tc>
      </w:tr>
      <w:tr w:rsidR="00BA2805" w:rsidRPr="00D67D16" w14:paraId="186EE528" w14:textId="77777777" w:rsidTr="00C4382C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00286678" w14:textId="7FE7E08F" w:rsidR="00BA2805" w:rsidRPr="00847685" w:rsidRDefault="00BA2805" w:rsidP="00BA2805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WHSL</w:t>
            </w:r>
          </w:p>
        </w:tc>
        <w:tc>
          <w:tcPr>
            <w:tcW w:w="1870" w:type="dxa"/>
            <w:vAlign w:val="bottom"/>
          </w:tcPr>
          <w:p w14:paraId="28EFBCB2" w14:textId="7D9ED737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842" w:type="dxa"/>
            <w:vAlign w:val="bottom"/>
          </w:tcPr>
          <w:p w14:paraId="1026CDDD" w14:textId="77777777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3BB446F1" w14:textId="55E0C2C4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8" w:type="dxa"/>
          </w:tcPr>
          <w:p w14:paraId="0E12531C" w14:textId="77777777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700B1E8E" w14:textId="77777777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95" w:type="dxa"/>
            <w:vAlign w:val="center"/>
          </w:tcPr>
          <w:p w14:paraId="75A00F11" w14:textId="77777777" w:rsidR="00BA2805" w:rsidRPr="00847685" w:rsidRDefault="00BA2805" w:rsidP="00BA280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110</w:t>
            </w:r>
          </w:p>
        </w:tc>
      </w:tr>
    </w:tbl>
    <w:p w14:paraId="7159EB3F" w14:textId="77777777" w:rsidR="00BA2805" w:rsidRPr="00D67D16" w:rsidRDefault="00BA2805" w:rsidP="00BA2805">
      <w:pPr>
        <w:rPr>
          <w:rFonts w:cs="Arial"/>
          <w:b/>
          <w:sz w:val="24"/>
        </w:rPr>
      </w:pPr>
    </w:p>
    <w:p w14:paraId="27A040D7" w14:textId="77777777" w:rsidR="00BA2805" w:rsidRDefault="00BA2805">
      <w:pPr>
        <w:rPr>
          <w:b/>
          <w:sz w:val="24"/>
        </w:rPr>
      </w:pPr>
    </w:p>
    <w:p w14:paraId="1B256A49" w14:textId="25C8E6C5" w:rsidR="009479FF" w:rsidRPr="004772F9" w:rsidRDefault="009479FF" w:rsidP="009479FF">
      <w:pPr>
        <w:pStyle w:val="BodyText"/>
        <w:numPr>
          <w:ilvl w:val="0"/>
          <w:numId w:val="39"/>
        </w:numPr>
        <w:rPr>
          <w:b/>
          <w:sz w:val="24"/>
        </w:rPr>
      </w:pPr>
      <w:r>
        <w:rPr>
          <w:b/>
          <w:sz w:val="24"/>
        </w:rPr>
        <w:t xml:space="preserve">MWS420MI </w:t>
      </w:r>
      <w:r w:rsidRPr="001C671C">
        <w:rPr>
          <w:b/>
          <w:sz w:val="24"/>
        </w:rPr>
        <w:t xml:space="preserve">– </w:t>
      </w:r>
      <w:proofErr w:type="spellStart"/>
      <w:r>
        <w:rPr>
          <w:b/>
          <w:sz w:val="24"/>
        </w:rPr>
        <w:t>Confirm</w:t>
      </w:r>
      <w:proofErr w:type="spellEnd"/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276"/>
        <w:gridCol w:w="1870"/>
        <w:gridCol w:w="842"/>
        <w:gridCol w:w="1420"/>
        <w:gridCol w:w="1358"/>
        <w:gridCol w:w="1836"/>
        <w:gridCol w:w="1495"/>
      </w:tblGrid>
      <w:tr w:rsidR="009479FF" w:rsidRPr="00D67D16" w14:paraId="7AD4BBB5" w14:textId="77777777" w:rsidTr="00755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00B0F0"/>
          </w:tcPr>
          <w:p w14:paraId="056B2985" w14:textId="77777777" w:rsidR="009479FF" w:rsidRPr="00D67D16" w:rsidRDefault="009479FF" w:rsidP="007551C7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870" w:type="dxa"/>
            <w:shd w:val="clear" w:color="auto" w:fill="00B0F0"/>
          </w:tcPr>
          <w:p w14:paraId="7B24933A" w14:textId="77777777" w:rsidR="009479FF" w:rsidRPr="00D67D16" w:rsidRDefault="009479FF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842" w:type="dxa"/>
            <w:shd w:val="clear" w:color="auto" w:fill="00B0F0"/>
          </w:tcPr>
          <w:p w14:paraId="453115F3" w14:textId="77777777" w:rsidR="009479FF" w:rsidRPr="00D67D16" w:rsidRDefault="009479FF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420" w:type="dxa"/>
            <w:shd w:val="clear" w:color="auto" w:fill="00B0F0"/>
          </w:tcPr>
          <w:p w14:paraId="0723EB1D" w14:textId="77777777" w:rsidR="009479FF" w:rsidRPr="00D67D16" w:rsidRDefault="009479FF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358" w:type="dxa"/>
            <w:shd w:val="clear" w:color="auto" w:fill="00B0F0"/>
          </w:tcPr>
          <w:p w14:paraId="07FF773A" w14:textId="77777777" w:rsidR="009479FF" w:rsidRPr="00D67D16" w:rsidRDefault="009479FF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836" w:type="dxa"/>
            <w:shd w:val="clear" w:color="auto" w:fill="00B0F0"/>
          </w:tcPr>
          <w:p w14:paraId="6E8DAEAE" w14:textId="77777777" w:rsidR="009479FF" w:rsidRPr="00D67D16" w:rsidRDefault="009479FF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1495" w:type="dxa"/>
            <w:shd w:val="clear" w:color="auto" w:fill="00B0F0"/>
          </w:tcPr>
          <w:p w14:paraId="4C733568" w14:textId="77777777" w:rsidR="009479FF" w:rsidRPr="00D67D16" w:rsidRDefault="009479FF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>Rubrique</w:t>
            </w:r>
          </w:p>
        </w:tc>
      </w:tr>
      <w:tr w:rsidR="009479FF" w:rsidRPr="00D67D16" w14:paraId="4E82C7BE" w14:textId="77777777" w:rsidTr="00755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4E32024B" w14:textId="71B8F49E" w:rsidR="009479FF" w:rsidRPr="00847685" w:rsidRDefault="009479FF" w:rsidP="009479FF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DLIX</w:t>
            </w:r>
          </w:p>
        </w:tc>
        <w:tc>
          <w:tcPr>
            <w:tcW w:w="1870" w:type="dxa"/>
            <w:vAlign w:val="bottom"/>
          </w:tcPr>
          <w:p w14:paraId="55820475" w14:textId="74A73F6A" w:rsidR="009479FF" w:rsidRPr="00847685" w:rsidRDefault="009479FF" w:rsidP="009479F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 xml:space="preserve">Delivery </w:t>
            </w:r>
            <w:proofErr w:type="spellStart"/>
            <w:r w:rsidRPr="00847685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842" w:type="dxa"/>
            <w:vAlign w:val="bottom"/>
          </w:tcPr>
          <w:p w14:paraId="77F1D00C" w14:textId="003D2298" w:rsidR="009479FF" w:rsidRPr="00847685" w:rsidRDefault="009479FF" w:rsidP="009479F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20" w:type="dxa"/>
            <w:vAlign w:val="bottom"/>
          </w:tcPr>
          <w:p w14:paraId="12C74A82" w14:textId="584FC800" w:rsidR="009479FF" w:rsidRPr="00847685" w:rsidRDefault="009479FF" w:rsidP="009479F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58" w:type="dxa"/>
          </w:tcPr>
          <w:p w14:paraId="0282114E" w14:textId="77777777" w:rsidR="009479FF" w:rsidRPr="00847685" w:rsidRDefault="009479FF" w:rsidP="009479F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52DE9A07" w14:textId="77777777" w:rsidR="009479FF" w:rsidRPr="00847685" w:rsidRDefault="009479FF" w:rsidP="009479F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495" w:type="dxa"/>
            <w:vAlign w:val="center"/>
          </w:tcPr>
          <w:p w14:paraId="40C7DD54" w14:textId="77777777" w:rsidR="009479FF" w:rsidRPr="00847685" w:rsidRDefault="009479FF" w:rsidP="009479F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  <w:tr w:rsidR="009479FF" w:rsidRPr="00D67D16" w14:paraId="14667446" w14:textId="77777777" w:rsidTr="007551C7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0A3590E7" w14:textId="47336426" w:rsidR="009479FF" w:rsidRPr="00847685" w:rsidRDefault="009479FF" w:rsidP="009479F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847685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PLSX</w:t>
            </w:r>
          </w:p>
        </w:tc>
        <w:tc>
          <w:tcPr>
            <w:tcW w:w="1870" w:type="dxa"/>
            <w:vAlign w:val="bottom"/>
          </w:tcPr>
          <w:p w14:paraId="4404AF55" w14:textId="4E0E9F6C" w:rsidR="009479FF" w:rsidRPr="00847685" w:rsidRDefault="009479FF" w:rsidP="009479F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 xml:space="preserve">Picking </w:t>
            </w:r>
            <w:proofErr w:type="spellStart"/>
            <w:r w:rsidRPr="00847685">
              <w:rPr>
                <w:rFonts w:cs="Arial"/>
                <w:color w:val="000000"/>
                <w:sz w:val="20"/>
                <w:szCs w:val="20"/>
              </w:rPr>
              <w:t>list</w:t>
            </w:r>
            <w:proofErr w:type="spellEnd"/>
            <w:r w:rsidRPr="00847685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47685">
              <w:rPr>
                <w:rFonts w:cs="Arial"/>
                <w:color w:val="000000"/>
                <w:sz w:val="20"/>
                <w:szCs w:val="20"/>
              </w:rPr>
              <w:t>suffix</w:t>
            </w:r>
            <w:proofErr w:type="spellEnd"/>
          </w:p>
        </w:tc>
        <w:tc>
          <w:tcPr>
            <w:tcW w:w="842" w:type="dxa"/>
            <w:vAlign w:val="bottom"/>
          </w:tcPr>
          <w:p w14:paraId="02C71950" w14:textId="50F5A276" w:rsidR="009479FF" w:rsidRPr="00847685" w:rsidRDefault="009479FF" w:rsidP="009479F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20" w:type="dxa"/>
            <w:vAlign w:val="bottom"/>
          </w:tcPr>
          <w:p w14:paraId="2B22C5D7" w14:textId="5A629788" w:rsidR="009479FF" w:rsidRPr="00847685" w:rsidRDefault="009479FF" w:rsidP="009479F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358" w:type="dxa"/>
          </w:tcPr>
          <w:p w14:paraId="700C9049" w14:textId="77777777" w:rsidR="009479FF" w:rsidRPr="00847685" w:rsidRDefault="009479FF" w:rsidP="009479F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2D0846CB" w14:textId="77777777" w:rsidR="009479FF" w:rsidRPr="00847685" w:rsidRDefault="009479FF" w:rsidP="009479F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495" w:type="dxa"/>
            <w:vAlign w:val="center"/>
          </w:tcPr>
          <w:p w14:paraId="3190A068" w14:textId="77777777" w:rsidR="009479FF" w:rsidRPr="00847685" w:rsidRDefault="009479FF" w:rsidP="009479F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</w:tbl>
    <w:p w14:paraId="41D3B43F" w14:textId="77777777" w:rsidR="009479FF" w:rsidRPr="00D67D16" w:rsidRDefault="009479FF" w:rsidP="009479FF">
      <w:pPr>
        <w:rPr>
          <w:rFonts w:cs="Arial"/>
          <w:b/>
          <w:sz w:val="24"/>
        </w:rPr>
      </w:pPr>
    </w:p>
    <w:p w14:paraId="23841A78" w14:textId="77777777" w:rsidR="009479FF" w:rsidRDefault="009479FF" w:rsidP="00847685">
      <w:pPr>
        <w:spacing w:line="360" w:lineRule="auto"/>
        <w:rPr>
          <w:b/>
          <w:sz w:val="24"/>
        </w:rPr>
      </w:pPr>
    </w:p>
    <w:p w14:paraId="6069F1E4" w14:textId="23064B10" w:rsidR="00847685" w:rsidRPr="00847685" w:rsidRDefault="00847685" w:rsidP="00847685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847685">
        <w:rPr>
          <w:rFonts w:ascii="Arial" w:hAnsi="Arial" w:cs="Arial"/>
          <w:b/>
          <w:sz w:val="24"/>
          <w:szCs w:val="24"/>
        </w:rPr>
        <w:t>MMS005MI_GetWarehouse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276"/>
        <w:gridCol w:w="1870"/>
        <w:gridCol w:w="842"/>
        <w:gridCol w:w="1420"/>
        <w:gridCol w:w="1358"/>
        <w:gridCol w:w="1836"/>
        <w:gridCol w:w="1495"/>
      </w:tblGrid>
      <w:tr w:rsidR="00847685" w:rsidRPr="00D67D16" w14:paraId="598DA17D" w14:textId="77777777" w:rsidTr="00755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00B0F0"/>
          </w:tcPr>
          <w:p w14:paraId="2E8E9AF1" w14:textId="77777777" w:rsidR="00847685" w:rsidRPr="00D67D16" w:rsidRDefault="00847685" w:rsidP="00847685">
            <w:pPr>
              <w:spacing w:line="360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870" w:type="dxa"/>
            <w:shd w:val="clear" w:color="auto" w:fill="00B0F0"/>
          </w:tcPr>
          <w:p w14:paraId="2FDAC979" w14:textId="77777777" w:rsidR="00847685" w:rsidRPr="00D67D16" w:rsidRDefault="00847685" w:rsidP="008476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842" w:type="dxa"/>
            <w:shd w:val="clear" w:color="auto" w:fill="00B0F0"/>
          </w:tcPr>
          <w:p w14:paraId="776FEA17" w14:textId="77777777" w:rsidR="00847685" w:rsidRPr="00D67D16" w:rsidRDefault="00847685" w:rsidP="008476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420" w:type="dxa"/>
            <w:shd w:val="clear" w:color="auto" w:fill="00B0F0"/>
          </w:tcPr>
          <w:p w14:paraId="1B746AF8" w14:textId="77777777" w:rsidR="00847685" w:rsidRPr="00D67D16" w:rsidRDefault="00847685" w:rsidP="008476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358" w:type="dxa"/>
            <w:shd w:val="clear" w:color="auto" w:fill="00B0F0"/>
          </w:tcPr>
          <w:p w14:paraId="5C387440" w14:textId="77777777" w:rsidR="00847685" w:rsidRPr="00D67D16" w:rsidRDefault="00847685" w:rsidP="008476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836" w:type="dxa"/>
            <w:shd w:val="clear" w:color="auto" w:fill="00B0F0"/>
          </w:tcPr>
          <w:p w14:paraId="7CD09203" w14:textId="77777777" w:rsidR="00847685" w:rsidRPr="00D67D16" w:rsidRDefault="00847685" w:rsidP="008476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1495" w:type="dxa"/>
            <w:shd w:val="clear" w:color="auto" w:fill="00B0F0"/>
          </w:tcPr>
          <w:p w14:paraId="687E8A54" w14:textId="77777777" w:rsidR="00847685" w:rsidRPr="00D67D16" w:rsidRDefault="00847685" w:rsidP="008476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>Rubrique</w:t>
            </w:r>
          </w:p>
        </w:tc>
      </w:tr>
      <w:tr w:rsidR="00847685" w:rsidRPr="00D67D16" w14:paraId="5383CAB0" w14:textId="77777777" w:rsidTr="00755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2979249C" w14:textId="61814CA9" w:rsidR="00847685" w:rsidRPr="00847685" w:rsidRDefault="00847685" w:rsidP="00847685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WHLO</w:t>
            </w:r>
          </w:p>
        </w:tc>
        <w:tc>
          <w:tcPr>
            <w:tcW w:w="1870" w:type="dxa"/>
            <w:vAlign w:val="bottom"/>
          </w:tcPr>
          <w:p w14:paraId="277E333D" w14:textId="6DE9D13F" w:rsidR="00847685" w:rsidRPr="00847685" w:rsidRDefault="00847685" w:rsidP="0084768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Warehouse</w:t>
            </w:r>
          </w:p>
        </w:tc>
        <w:tc>
          <w:tcPr>
            <w:tcW w:w="842" w:type="dxa"/>
            <w:vAlign w:val="bottom"/>
          </w:tcPr>
          <w:p w14:paraId="2F807856" w14:textId="3B6E099F" w:rsidR="00847685" w:rsidRPr="00847685" w:rsidRDefault="00847685" w:rsidP="0084768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6E955887" w14:textId="41950F8A" w:rsidR="00847685" w:rsidRPr="00847685" w:rsidRDefault="00847685" w:rsidP="0084768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58" w:type="dxa"/>
          </w:tcPr>
          <w:p w14:paraId="72721259" w14:textId="77777777" w:rsidR="00847685" w:rsidRPr="00847685" w:rsidRDefault="00847685" w:rsidP="0084768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1D36E256" w14:textId="77777777" w:rsidR="00847685" w:rsidRPr="00847685" w:rsidRDefault="00847685" w:rsidP="0084768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495" w:type="dxa"/>
            <w:vAlign w:val="center"/>
          </w:tcPr>
          <w:p w14:paraId="5D95B669" w14:textId="77777777" w:rsidR="00847685" w:rsidRPr="00847685" w:rsidRDefault="00847685" w:rsidP="0084768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</w:tbl>
    <w:p w14:paraId="739F865E" w14:textId="77777777" w:rsidR="00BB4998" w:rsidRDefault="00BB4998" w:rsidP="00847685">
      <w:pPr>
        <w:spacing w:line="360" w:lineRule="auto"/>
        <w:rPr>
          <w:b/>
          <w:sz w:val="24"/>
        </w:rPr>
      </w:pPr>
    </w:p>
    <w:p w14:paraId="0BDBDA06" w14:textId="77777777" w:rsidR="00940435" w:rsidRDefault="00940435" w:rsidP="00847685">
      <w:pPr>
        <w:spacing w:line="360" w:lineRule="auto"/>
        <w:rPr>
          <w:b/>
          <w:sz w:val="24"/>
        </w:rPr>
      </w:pPr>
    </w:p>
    <w:p w14:paraId="6BA6B654" w14:textId="0E3CE5E1" w:rsidR="00BB4998" w:rsidRDefault="00BB4998" w:rsidP="00BB4998">
      <w:pPr>
        <w:pStyle w:val="BodyText"/>
        <w:numPr>
          <w:ilvl w:val="0"/>
          <w:numId w:val="39"/>
        </w:numPr>
        <w:rPr>
          <w:b/>
          <w:sz w:val="24"/>
        </w:rPr>
      </w:pPr>
      <w:r>
        <w:rPr>
          <w:b/>
          <w:sz w:val="24"/>
        </w:rPr>
        <w:t xml:space="preserve">MDBREADMI </w:t>
      </w:r>
      <w:r w:rsidRPr="001C671C">
        <w:rPr>
          <w:b/>
          <w:sz w:val="24"/>
        </w:rPr>
        <w:t xml:space="preserve">– </w:t>
      </w:r>
      <w:r w:rsidRPr="00BB4998">
        <w:rPr>
          <w:b/>
          <w:sz w:val="24"/>
        </w:rPr>
        <w:t>GetOCUSMA00</w:t>
      </w:r>
    </w:p>
    <w:p w14:paraId="23A4A45C" w14:textId="0F3F23C4" w:rsidR="00BB4998" w:rsidRPr="00BB4998" w:rsidRDefault="00BB4998" w:rsidP="00BB4998">
      <w:pPr>
        <w:pStyle w:val="BodyText"/>
        <w:ind w:left="0"/>
        <w:rPr>
          <w:bCs/>
          <w:szCs w:val="16"/>
        </w:rPr>
      </w:pPr>
      <w:r w:rsidRPr="00BB4998">
        <w:rPr>
          <w:bCs/>
          <w:szCs w:val="16"/>
        </w:rPr>
        <w:t xml:space="preserve">L’API </w:t>
      </w:r>
      <w:r w:rsidRPr="00940435">
        <w:rPr>
          <w:bCs/>
          <w:szCs w:val="16"/>
        </w:rPr>
        <w:t>MDBREADMI_GetOCUSMA00</w:t>
      </w:r>
      <w:r w:rsidRPr="00BB4998">
        <w:rPr>
          <w:bCs/>
          <w:szCs w:val="16"/>
        </w:rPr>
        <w:t xml:space="preserve"> a été créé pour la récupération des valeur </w:t>
      </w:r>
      <w:r w:rsidRPr="00BB4998">
        <w:rPr>
          <w:b/>
          <w:szCs w:val="16"/>
        </w:rPr>
        <w:t>RDTP</w:t>
      </w:r>
      <w:r w:rsidRPr="00BB4998">
        <w:rPr>
          <w:bCs/>
          <w:szCs w:val="16"/>
        </w:rPr>
        <w:t xml:space="preserve"> depuis le fichier client</w:t>
      </w:r>
      <w:r>
        <w:rPr>
          <w:bCs/>
          <w:szCs w:val="16"/>
        </w:rPr>
        <w:t xml:space="preserve"> car aucun API n’existé en standard pour ce type de requête.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276"/>
        <w:gridCol w:w="1870"/>
        <w:gridCol w:w="842"/>
        <w:gridCol w:w="1420"/>
        <w:gridCol w:w="1358"/>
        <w:gridCol w:w="1836"/>
        <w:gridCol w:w="1495"/>
      </w:tblGrid>
      <w:tr w:rsidR="00BB4998" w:rsidRPr="00D67D16" w14:paraId="3670F115" w14:textId="77777777" w:rsidTr="00755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00B0F0"/>
          </w:tcPr>
          <w:p w14:paraId="75AD9CD0" w14:textId="77777777" w:rsidR="00BB4998" w:rsidRPr="00D67D16" w:rsidRDefault="00BB4998" w:rsidP="007551C7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870" w:type="dxa"/>
            <w:shd w:val="clear" w:color="auto" w:fill="00B0F0"/>
          </w:tcPr>
          <w:p w14:paraId="2065D1C6" w14:textId="77777777" w:rsidR="00BB4998" w:rsidRPr="00D67D16" w:rsidRDefault="00BB4998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842" w:type="dxa"/>
            <w:shd w:val="clear" w:color="auto" w:fill="00B0F0"/>
          </w:tcPr>
          <w:p w14:paraId="7D2D564B" w14:textId="77777777" w:rsidR="00BB4998" w:rsidRPr="00D67D16" w:rsidRDefault="00BB4998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420" w:type="dxa"/>
            <w:shd w:val="clear" w:color="auto" w:fill="00B0F0"/>
          </w:tcPr>
          <w:p w14:paraId="4F547262" w14:textId="77777777" w:rsidR="00BB4998" w:rsidRPr="00D67D16" w:rsidRDefault="00BB4998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358" w:type="dxa"/>
            <w:shd w:val="clear" w:color="auto" w:fill="00B0F0"/>
          </w:tcPr>
          <w:p w14:paraId="75B4EC3F" w14:textId="77777777" w:rsidR="00BB4998" w:rsidRPr="00D67D16" w:rsidRDefault="00BB4998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836" w:type="dxa"/>
            <w:shd w:val="clear" w:color="auto" w:fill="00B0F0"/>
          </w:tcPr>
          <w:p w14:paraId="38D81424" w14:textId="77777777" w:rsidR="00BB4998" w:rsidRPr="00D67D16" w:rsidRDefault="00BB4998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1495" w:type="dxa"/>
            <w:shd w:val="clear" w:color="auto" w:fill="00B0F0"/>
          </w:tcPr>
          <w:p w14:paraId="5489683E" w14:textId="77777777" w:rsidR="00BB4998" w:rsidRPr="00D67D16" w:rsidRDefault="00BB4998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>
              <w:rPr>
                <w:rFonts w:cs="Arial"/>
                <w:color w:val="FFFFFF" w:themeColor="background1"/>
              </w:rPr>
              <w:t>Rubrique</w:t>
            </w:r>
          </w:p>
        </w:tc>
      </w:tr>
      <w:tr w:rsidR="00BB4998" w:rsidRPr="00D67D16" w14:paraId="60AF7040" w14:textId="77777777" w:rsidTr="00755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25DD9550" w14:textId="343A2AAD" w:rsidR="00BB4998" w:rsidRPr="00847685" w:rsidRDefault="00BB4998" w:rsidP="007551C7">
            <w:pPr>
              <w:spacing w:line="360" w:lineRule="auto"/>
              <w:jc w:val="center"/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CUNO</w:t>
            </w:r>
          </w:p>
        </w:tc>
        <w:tc>
          <w:tcPr>
            <w:tcW w:w="1870" w:type="dxa"/>
            <w:vAlign w:val="bottom"/>
          </w:tcPr>
          <w:p w14:paraId="40B5DA01" w14:textId="336A839C" w:rsidR="00BB4998" w:rsidRPr="00847685" w:rsidRDefault="00BB499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Customer </w:t>
            </w:r>
            <w:proofErr w:type="spellStart"/>
            <w:r w:rsidRPr="00847685">
              <w:rPr>
                <w:rFonts w:cs="Arial"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842" w:type="dxa"/>
            <w:vAlign w:val="bottom"/>
          </w:tcPr>
          <w:p w14:paraId="1B793E32" w14:textId="0A7A96E8" w:rsidR="00BB4998" w:rsidRPr="00847685" w:rsidRDefault="00BB499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1553B1E0" w14:textId="58AA6D8C" w:rsidR="00BB4998" w:rsidRPr="00847685" w:rsidRDefault="00BB499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1</w:t>
            </w:r>
            <w:r>
              <w:rPr>
                <w:rFonts w:cs="Arial"/>
                <w:color w:val="000000"/>
                <w:sz w:val="20"/>
                <w:szCs w:val="20"/>
              </w:rPr>
              <w:t>O</w:t>
            </w:r>
          </w:p>
        </w:tc>
        <w:tc>
          <w:tcPr>
            <w:tcW w:w="1358" w:type="dxa"/>
          </w:tcPr>
          <w:p w14:paraId="46DB8A35" w14:textId="77777777" w:rsidR="00BB4998" w:rsidRPr="00847685" w:rsidRDefault="00BB499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836" w:type="dxa"/>
          </w:tcPr>
          <w:p w14:paraId="6F51F70E" w14:textId="77777777" w:rsidR="00BB4998" w:rsidRPr="00847685" w:rsidRDefault="00BB499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1495" w:type="dxa"/>
            <w:vAlign w:val="center"/>
          </w:tcPr>
          <w:p w14:paraId="367FD231" w14:textId="77777777" w:rsidR="00BB4998" w:rsidRPr="00847685" w:rsidRDefault="00BB499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  <w:tr w:rsidR="00BB4998" w:rsidRPr="00D67D16" w14:paraId="30E7853E" w14:textId="77777777" w:rsidTr="007551C7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bottom"/>
          </w:tcPr>
          <w:p w14:paraId="457227E8" w14:textId="7BD8AF20" w:rsidR="00BB4998" w:rsidRPr="00847685" w:rsidRDefault="00BB4998" w:rsidP="007551C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RDTP</w:t>
            </w:r>
          </w:p>
        </w:tc>
        <w:tc>
          <w:tcPr>
            <w:tcW w:w="1870" w:type="dxa"/>
            <w:vAlign w:val="bottom"/>
          </w:tcPr>
          <w:p w14:paraId="4771D542" w14:textId="5B142240" w:rsidR="00BB4998" w:rsidRPr="00847685" w:rsidRDefault="00BB499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CO type</w:t>
            </w:r>
          </w:p>
        </w:tc>
        <w:tc>
          <w:tcPr>
            <w:tcW w:w="842" w:type="dxa"/>
            <w:vAlign w:val="bottom"/>
          </w:tcPr>
          <w:p w14:paraId="750F26FB" w14:textId="325F184B" w:rsidR="00BB4998" w:rsidRPr="00847685" w:rsidRDefault="00BB499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420" w:type="dxa"/>
            <w:vAlign w:val="bottom"/>
          </w:tcPr>
          <w:p w14:paraId="61575B80" w14:textId="77777777" w:rsidR="00BB4998" w:rsidRPr="00847685" w:rsidRDefault="00BB499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358" w:type="dxa"/>
          </w:tcPr>
          <w:p w14:paraId="6F5E2220" w14:textId="44030186" w:rsidR="00BB4998" w:rsidRPr="00847685" w:rsidRDefault="00BB499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836" w:type="dxa"/>
          </w:tcPr>
          <w:p w14:paraId="095023A8" w14:textId="0310A434" w:rsidR="00BB4998" w:rsidRPr="00847685" w:rsidRDefault="00BB499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495" w:type="dxa"/>
            <w:vAlign w:val="center"/>
          </w:tcPr>
          <w:p w14:paraId="6274AB96" w14:textId="77777777" w:rsidR="00BB4998" w:rsidRPr="00847685" w:rsidRDefault="00BB499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47685">
              <w:rPr>
                <w:rFonts w:cs="Arial"/>
                <w:color w:val="000000"/>
                <w:sz w:val="20"/>
                <w:szCs w:val="20"/>
              </w:rPr>
              <w:t>-</w:t>
            </w:r>
          </w:p>
        </w:tc>
      </w:tr>
    </w:tbl>
    <w:p w14:paraId="53AE054F" w14:textId="77777777" w:rsidR="00BB4998" w:rsidRDefault="00BB4998" w:rsidP="00847685">
      <w:pPr>
        <w:spacing w:line="360" w:lineRule="auto"/>
        <w:rPr>
          <w:b/>
          <w:sz w:val="24"/>
        </w:rPr>
      </w:pPr>
    </w:p>
    <w:p w14:paraId="2B3D7F9F" w14:textId="77777777" w:rsidR="00BB4998" w:rsidRDefault="00BB4998" w:rsidP="00847685">
      <w:pPr>
        <w:spacing w:line="360" w:lineRule="auto"/>
        <w:rPr>
          <w:b/>
          <w:sz w:val="24"/>
        </w:rPr>
      </w:pPr>
    </w:p>
    <w:p w14:paraId="59C5204D" w14:textId="77777777" w:rsidR="00BB4998" w:rsidRDefault="00BB4998" w:rsidP="00847685">
      <w:pPr>
        <w:spacing w:line="360" w:lineRule="auto"/>
        <w:rPr>
          <w:b/>
          <w:sz w:val="24"/>
        </w:rPr>
      </w:pPr>
    </w:p>
    <w:p w14:paraId="69C6BCDD" w14:textId="77777777" w:rsidR="00BB4998" w:rsidRDefault="00BB4998" w:rsidP="00847685">
      <w:pPr>
        <w:spacing w:line="360" w:lineRule="auto"/>
        <w:rPr>
          <w:b/>
          <w:sz w:val="24"/>
        </w:rPr>
      </w:pPr>
    </w:p>
    <w:p w14:paraId="2A6C7F47" w14:textId="77777777" w:rsidR="00BB4998" w:rsidRDefault="00BB4998" w:rsidP="00847685">
      <w:pPr>
        <w:spacing w:line="360" w:lineRule="auto"/>
        <w:rPr>
          <w:b/>
          <w:sz w:val="24"/>
        </w:rPr>
      </w:pPr>
    </w:p>
    <w:p w14:paraId="5CA66992" w14:textId="77777777" w:rsidR="002913A8" w:rsidRDefault="002913A8" w:rsidP="00847685">
      <w:pPr>
        <w:spacing w:line="360" w:lineRule="auto"/>
        <w:rPr>
          <w:b/>
          <w:sz w:val="24"/>
        </w:rPr>
      </w:pPr>
    </w:p>
    <w:p w14:paraId="56680B31" w14:textId="77777777" w:rsidR="002913A8" w:rsidRDefault="002913A8" w:rsidP="00847685">
      <w:pPr>
        <w:spacing w:line="360" w:lineRule="auto"/>
        <w:rPr>
          <w:b/>
          <w:sz w:val="24"/>
        </w:rPr>
      </w:pPr>
    </w:p>
    <w:p w14:paraId="60F70CAB" w14:textId="77777777" w:rsidR="002913A8" w:rsidRDefault="002913A8" w:rsidP="00847685">
      <w:pPr>
        <w:spacing w:line="360" w:lineRule="auto"/>
        <w:rPr>
          <w:b/>
          <w:sz w:val="24"/>
        </w:rPr>
      </w:pPr>
    </w:p>
    <w:p w14:paraId="19D2091C" w14:textId="77777777" w:rsidR="002913A8" w:rsidRDefault="002913A8" w:rsidP="00847685">
      <w:pPr>
        <w:spacing w:line="360" w:lineRule="auto"/>
        <w:rPr>
          <w:b/>
          <w:sz w:val="24"/>
        </w:rPr>
      </w:pPr>
    </w:p>
    <w:p w14:paraId="66E70B54" w14:textId="77777777" w:rsidR="002913A8" w:rsidRDefault="002913A8" w:rsidP="00847685">
      <w:pPr>
        <w:spacing w:line="360" w:lineRule="auto"/>
        <w:rPr>
          <w:b/>
          <w:sz w:val="24"/>
        </w:rPr>
      </w:pPr>
    </w:p>
    <w:p w14:paraId="4ADDC964" w14:textId="5E8EB5F1" w:rsidR="002913A8" w:rsidRPr="00D67D16" w:rsidRDefault="002913A8" w:rsidP="002913A8">
      <w:pPr>
        <w:pStyle w:val="BodyText"/>
        <w:numPr>
          <w:ilvl w:val="0"/>
          <w:numId w:val="39"/>
        </w:numPr>
        <w:rPr>
          <w:b/>
          <w:sz w:val="24"/>
        </w:rPr>
      </w:pPr>
      <w:r w:rsidRPr="00D67D16">
        <w:rPr>
          <w:b/>
          <w:sz w:val="24"/>
        </w:rPr>
        <w:lastRenderedPageBreak/>
        <w:t xml:space="preserve">CRS881MI - </w:t>
      </w:r>
      <w:proofErr w:type="spellStart"/>
      <w:r w:rsidRPr="00D67D16">
        <w:rPr>
          <w:b/>
          <w:sz w:val="24"/>
        </w:rPr>
        <w:t>GetTranslData</w:t>
      </w:r>
      <w:proofErr w:type="spellEnd"/>
    </w:p>
    <w:p w14:paraId="3983EBF4" w14:textId="77777777" w:rsidR="002913A8" w:rsidRPr="00D67D16" w:rsidRDefault="002913A8" w:rsidP="002913A8">
      <w:pPr>
        <w:pStyle w:val="BodyText"/>
        <w:ind w:left="0"/>
      </w:pPr>
      <w:r w:rsidRPr="00D67D16">
        <w:t>Cette API sera utilisée pour gérer les transcodifications.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2913A8" w:rsidRPr="00D67D16" w14:paraId="6FACC8F6" w14:textId="77777777" w:rsidTr="00755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14FFB554" w14:textId="77777777" w:rsidR="002913A8" w:rsidRPr="00D67D16" w:rsidRDefault="002913A8" w:rsidP="007551C7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30DC0825" w14:textId="77777777" w:rsidR="002913A8" w:rsidRPr="00D67D16" w:rsidRDefault="002913A8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043148DD" w14:textId="77777777" w:rsidR="002913A8" w:rsidRPr="00D67D16" w:rsidRDefault="002913A8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71C4FC75" w14:textId="77777777" w:rsidR="002913A8" w:rsidRPr="00D67D16" w:rsidRDefault="002913A8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2D15FADC" w14:textId="77777777" w:rsidR="002913A8" w:rsidRPr="00D67D16" w:rsidRDefault="002913A8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3F458232" w14:textId="77777777" w:rsidR="002913A8" w:rsidRPr="00D67D16" w:rsidRDefault="002913A8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68A07B73" w14:textId="77777777" w:rsidR="002913A8" w:rsidRPr="00D67D16" w:rsidRDefault="002913A8" w:rsidP="007551C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2913A8" w:rsidRPr="00D67D16" w14:paraId="7504445C" w14:textId="77777777" w:rsidTr="00755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2A66B92" w14:textId="77777777" w:rsidR="002913A8" w:rsidRPr="00D67D16" w:rsidRDefault="002913A8" w:rsidP="007551C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D67D16">
              <w:rPr>
                <w:rFonts w:cs="Arial"/>
                <w:b w:val="0"/>
                <w:bCs w:val="0"/>
                <w:sz w:val="20"/>
                <w:szCs w:val="20"/>
              </w:rPr>
              <w:t>TRQF</w:t>
            </w:r>
          </w:p>
        </w:tc>
        <w:tc>
          <w:tcPr>
            <w:tcW w:w="1688" w:type="dxa"/>
          </w:tcPr>
          <w:p w14:paraId="55799096" w14:textId="77777777" w:rsidR="002913A8" w:rsidRPr="00D67D16" w:rsidRDefault="002913A8" w:rsidP="007551C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Record type</w:t>
            </w:r>
          </w:p>
        </w:tc>
        <w:tc>
          <w:tcPr>
            <w:tcW w:w="730" w:type="dxa"/>
          </w:tcPr>
          <w:p w14:paraId="33ACAE73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2AD3119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286" w:type="dxa"/>
          </w:tcPr>
          <w:p w14:paraId="49412BDA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643C24A2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725654E8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‘0’</w:t>
            </w:r>
          </w:p>
        </w:tc>
      </w:tr>
      <w:tr w:rsidR="002913A8" w:rsidRPr="00D67D16" w14:paraId="19205BAF" w14:textId="77777777" w:rsidTr="00755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FBF75D5" w14:textId="77777777" w:rsidR="002913A8" w:rsidRPr="00D67D16" w:rsidRDefault="002913A8" w:rsidP="007551C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D67D16">
              <w:rPr>
                <w:rFonts w:cs="Arial"/>
                <w:b w:val="0"/>
                <w:bCs w:val="0"/>
                <w:sz w:val="20"/>
                <w:szCs w:val="20"/>
              </w:rPr>
              <w:t>MSTD</w:t>
            </w:r>
          </w:p>
        </w:tc>
        <w:tc>
          <w:tcPr>
            <w:tcW w:w="1688" w:type="dxa"/>
          </w:tcPr>
          <w:p w14:paraId="2F184253" w14:textId="77777777" w:rsidR="002913A8" w:rsidRPr="00D67D16" w:rsidRDefault="002913A8" w:rsidP="007551C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Message standard</w:t>
            </w:r>
          </w:p>
        </w:tc>
        <w:tc>
          <w:tcPr>
            <w:tcW w:w="730" w:type="dxa"/>
          </w:tcPr>
          <w:p w14:paraId="50B52ABD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51358487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86" w:type="dxa"/>
          </w:tcPr>
          <w:p w14:paraId="0D2A1027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21BA6B3B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07B07FB8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‘CUSTOM’</w:t>
            </w:r>
          </w:p>
        </w:tc>
      </w:tr>
      <w:tr w:rsidR="002913A8" w:rsidRPr="00D67D16" w14:paraId="3F538BE2" w14:textId="77777777" w:rsidTr="00755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96A1800" w14:textId="77777777" w:rsidR="002913A8" w:rsidRPr="00D67D16" w:rsidRDefault="002913A8" w:rsidP="007551C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D67D16">
              <w:rPr>
                <w:rFonts w:cs="Arial"/>
                <w:b w:val="0"/>
                <w:bCs w:val="0"/>
                <w:sz w:val="20"/>
                <w:szCs w:val="20"/>
              </w:rPr>
              <w:t>MVRS</w:t>
            </w:r>
          </w:p>
        </w:tc>
        <w:tc>
          <w:tcPr>
            <w:tcW w:w="1688" w:type="dxa"/>
          </w:tcPr>
          <w:p w14:paraId="46278028" w14:textId="77777777" w:rsidR="002913A8" w:rsidRPr="00D67D16" w:rsidRDefault="002913A8" w:rsidP="007551C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Message version</w:t>
            </w:r>
          </w:p>
        </w:tc>
        <w:tc>
          <w:tcPr>
            <w:tcW w:w="730" w:type="dxa"/>
          </w:tcPr>
          <w:p w14:paraId="746C554C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B112B7C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286" w:type="dxa"/>
          </w:tcPr>
          <w:p w14:paraId="5CBE1D05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046C3517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463D78E4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‘1’</w:t>
            </w:r>
          </w:p>
        </w:tc>
      </w:tr>
      <w:tr w:rsidR="002913A8" w:rsidRPr="00D67D16" w14:paraId="0B768686" w14:textId="77777777" w:rsidTr="00755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32A3AC4" w14:textId="77777777" w:rsidR="002913A8" w:rsidRPr="00D67D16" w:rsidRDefault="002913A8" w:rsidP="007551C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D67D16">
              <w:rPr>
                <w:rFonts w:cs="Arial"/>
                <w:b w:val="0"/>
                <w:bCs w:val="0"/>
                <w:sz w:val="20"/>
                <w:szCs w:val="20"/>
              </w:rPr>
              <w:t>BMSG</w:t>
            </w:r>
          </w:p>
        </w:tc>
        <w:tc>
          <w:tcPr>
            <w:tcW w:w="1688" w:type="dxa"/>
          </w:tcPr>
          <w:p w14:paraId="061D26A2" w14:textId="77777777" w:rsidR="002913A8" w:rsidRPr="00D67D16" w:rsidRDefault="002913A8" w:rsidP="007551C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Business message</w:t>
            </w:r>
          </w:p>
        </w:tc>
        <w:tc>
          <w:tcPr>
            <w:tcW w:w="730" w:type="dxa"/>
          </w:tcPr>
          <w:p w14:paraId="275FB586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1DC3A7A5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286" w:type="dxa"/>
          </w:tcPr>
          <w:p w14:paraId="76032497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719FAD86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15D0EF3C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‘GENERIC’</w:t>
            </w:r>
          </w:p>
        </w:tc>
      </w:tr>
      <w:tr w:rsidR="002913A8" w:rsidRPr="00D67D16" w14:paraId="7467F262" w14:textId="77777777" w:rsidTr="00755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D137F38" w14:textId="77777777" w:rsidR="002913A8" w:rsidRPr="00D67D16" w:rsidRDefault="002913A8" w:rsidP="007551C7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D67D16">
              <w:rPr>
                <w:rFonts w:cs="Arial"/>
                <w:b w:val="0"/>
                <w:bCs w:val="0"/>
              </w:rPr>
              <w:t>IBOB</w:t>
            </w:r>
          </w:p>
        </w:tc>
        <w:tc>
          <w:tcPr>
            <w:tcW w:w="1688" w:type="dxa"/>
          </w:tcPr>
          <w:p w14:paraId="50047E8E" w14:textId="77777777" w:rsidR="002913A8" w:rsidRPr="00D67D16" w:rsidRDefault="002913A8" w:rsidP="007551C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 xml:space="preserve">Inbound or </w:t>
            </w:r>
            <w:proofErr w:type="spellStart"/>
            <w:r w:rsidRPr="00D67D16">
              <w:rPr>
                <w:rFonts w:cs="Arial"/>
              </w:rPr>
              <w:t>outbound</w:t>
            </w:r>
            <w:proofErr w:type="spellEnd"/>
            <w:r w:rsidRPr="00D67D16">
              <w:rPr>
                <w:rFonts w:cs="Arial"/>
              </w:rPr>
              <w:t xml:space="preserve"> message</w:t>
            </w:r>
          </w:p>
        </w:tc>
        <w:tc>
          <w:tcPr>
            <w:tcW w:w="730" w:type="dxa"/>
          </w:tcPr>
          <w:p w14:paraId="5777E70D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2DE7B2EB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1</w:t>
            </w:r>
          </w:p>
        </w:tc>
        <w:tc>
          <w:tcPr>
            <w:tcW w:w="1286" w:type="dxa"/>
          </w:tcPr>
          <w:p w14:paraId="2CC7A901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02AB57B8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O</w:t>
            </w:r>
          </w:p>
        </w:tc>
        <w:tc>
          <w:tcPr>
            <w:tcW w:w="2382" w:type="dxa"/>
          </w:tcPr>
          <w:p w14:paraId="0250E4D8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‘I’</w:t>
            </w:r>
          </w:p>
        </w:tc>
      </w:tr>
      <w:tr w:rsidR="002913A8" w:rsidRPr="00D67D16" w14:paraId="431A52FD" w14:textId="77777777" w:rsidTr="00755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2CA881E" w14:textId="77777777" w:rsidR="002913A8" w:rsidRPr="00D67D16" w:rsidRDefault="002913A8" w:rsidP="007551C7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D67D16">
              <w:rPr>
                <w:rFonts w:cs="Arial"/>
                <w:b w:val="0"/>
                <w:bCs w:val="0"/>
              </w:rPr>
              <w:t>ELMP</w:t>
            </w:r>
          </w:p>
        </w:tc>
        <w:tc>
          <w:tcPr>
            <w:tcW w:w="1688" w:type="dxa"/>
          </w:tcPr>
          <w:p w14:paraId="3ED4B619" w14:textId="77777777" w:rsidR="002913A8" w:rsidRPr="00D67D16" w:rsidRDefault="002913A8" w:rsidP="007551C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 xml:space="preserve">Parent </w:t>
            </w:r>
            <w:proofErr w:type="spellStart"/>
            <w:r w:rsidRPr="00D67D16">
              <w:rPr>
                <w:rFonts w:cs="Arial"/>
              </w:rPr>
              <w:t>element</w:t>
            </w:r>
            <w:proofErr w:type="spellEnd"/>
          </w:p>
        </w:tc>
        <w:tc>
          <w:tcPr>
            <w:tcW w:w="730" w:type="dxa"/>
          </w:tcPr>
          <w:p w14:paraId="015AB6B3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101FADCC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30</w:t>
            </w:r>
          </w:p>
        </w:tc>
        <w:tc>
          <w:tcPr>
            <w:tcW w:w="1286" w:type="dxa"/>
          </w:tcPr>
          <w:p w14:paraId="2A5B2A80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067A491B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O</w:t>
            </w:r>
          </w:p>
        </w:tc>
        <w:tc>
          <w:tcPr>
            <w:tcW w:w="2382" w:type="dxa"/>
          </w:tcPr>
          <w:p w14:paraId="1C534F6A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‘GM’</w:t>
            </w:r>
          </w:p>
        </w:tc>
      </w:tr>
      <w:tr w:rsidR="002913A8" w:rsidRPr="00D67D16" w14:paraId="17F12AE3" w14:textId="77777777" w:rsidTr="00755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3EE7BF4" w14:textId="77777777" w:rsidR="002913A8" w:rsidRPr="00D67D16" w:rsidRDefault="002913A8" w:rsidP="007551C7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D67D16">
              <w:rPr>
                <w:rFonts w:cs="Arial"/>
                <w:b w:val="0"/>
                <w:bCs w:val="0"/>
              </w:rPr>
              <w:t>ELMD</w:t>
            </w:r>
          </w:p>
        </w:tc>
        <w:tc>
          <w:tcPr>
            <w:tcW w:w="1688" w:type="dxa"/>
          </w:tcPr>
          <w:p w14:paraId="4F161F19" w14:textId="77777777" w:rsidR="002913A8" w:rsidRPr="00D67D16" w:rsidRDefault="002913A8" w:rsidP="007551C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 xml:space="preserve">Data </w:t>
            </w:r>
            <w:proofErr w:type="spellStart"/>
            <w:r w:rsidRPr="00D67D16">
              <w:rPr>
                <w:rFonts w:cs="Arial"/>
              </w:rPr>
              <w:t>element</w:t>
            </w:r>
            <w:proofErr w:type="spellEnd"/>
          </w:p>
        </w:tc>
        <w:tc>
          <w:tcPr>
            <w:tcW w:w="730" w:type="dxa"/>
          </w:tcPr>
          <w:p w14:paraId="1EB3EBA9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7764633F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30</w:t>
            </w:r>
          </w:p>
        </w:tc>
        <w:tc>
          <w:tcPr>
            <w:tcW w:w="1286" w:type="dxa"/>
          </w:tcPr>
          <w:p w14:paraId="61405235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7B9EB1DD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121A59BC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‘VIF’</w:t>
            </w:r>
          </w:p>
        </w:tc>
      </w:tr>
      <w:tr w:rsidR="002913A8" w:rsidRPr="00D67D16" w14:paraId="44366781" w14:textId="77777777" w:rsidTr="00755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A06F2AD" w14:textId="77777777" w:rsidR="002913A8" w:rsidRPr="00D67D16" w:rsidRDefault="002913A8" w:rsidP="007551C7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D67D16">
              <w:rPr>
                <w:rFonts w:cs="Arial"/>
                <w:b w:val="0"/>
                <w:bCs w:val="0"/>
              </w:rPr>
              <w:t>EXTP</w:t>
            </w:r>
          </w:p>
        </w:tc>
        <w:tc>
          <w:tcPr>
            <w:tcW w:w="1688" w:type="dxa"/>
          </w:tcPr>
          <w:p w14:paraId="179890C5" w14:textId="77777777" w:rsidR="002913A8" w:rsidRPr="00D67D16" w:rsidRDefault="002913A8" w:rsidP="007551C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D67D16">
              <w:rPr>
                <w:rFonts w:cs="Arial"/>
              </w:rPr>
              <w:t>External</w:t>
            </w:r>
            <w:proofErr w:type="spellEnd"/>
            <w:r w:rsidRPr="00D67D16">
              <w:rPr>
                <w:rFonts w:cs="Arial"/>
              </w:rPr>
              <w:t xml:space="preserve"> </w:t>
            </w:r>
            <w:proofErr w:type="spellStart"/>
            <w:r w:rsidRPr="00D67D16">
              <w:rPr>
                <w:rFonts w:cs="Arial"/>
              </w:rPr>
              <w:t>partner</w:t>
            </w:r>
            <w:proofErr w:type="spellEnd"/>
            <w:r w:rsidRPr="00D67D16">
              <w:rPr>
                <w:rFonts w:cs="Arial"/>
              </w:rPr>
              <w:t xml:space="preserve"> </w:t>
            </w:r>
            <w:proofErr w:type="spellStart"/>
            <w:r w:rsidRPr="00D67D16">
              <w:rPr>
                <w:rFonts w:cs="Arial"/>
              </w:rPr>
              <w:t>address</w:t>
            </w:r>
            <w:proofErr w:type="spellEnd"/>
          </w:p>
        </w:tc>
        <w:tc>
          <w:tcPr>
            <w:tcW w:w="730" w:type="dxa"/>
          </w:tcPr>
          <w:p w14:paraId="52F698B4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594D01A3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40</w:t>
            </w:r>
          </w:p>
        </w:tc>
        <w:tc>
          <w:tcPr>
            <w:tcW w:w="1286" w:type="dxa"/>
          </w:tcPr>
          <w:p w14:paraId="7A44B8A8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396CFB32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24ED71E0" w14:textId="70DD8E50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‘00</w:t>
            </w:r>
            <w:r>
              <w:rPr>
                <w:rFonts w:cs="Arial"/>
              </w:rPr>
              <w:t>2</w:t>
            </w:r>
            <w:r w:rsidRPr="00D67D16">
              <w:rPr>
                <w:rFonts w:cs="Arial"/>
              </w:rPr>
              <w:t>_IN_</w:t>
            </w:r>
            <w:r>
              <w:rPr>
                <w:rFonts w:cs="Arial"/>
              </w:rPr>
              <w:t>A</w:t>
            </w:r>
            <w:r w:rsidRPr="00D67D16">
              <w:rPr>
                <w:rFonts w:cs="Arial"/>
              </w:rPr>
              <w:t>’</w:t>
            </w:r>
          </w:p>
        </w:tc>
      </w:tr>
      <w:tr w:rsidR="002913A8" w:rsidRPr="00D67D16" w14:paraId="542DFC37" w14:textId="77777777" w:rsidTr="00755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62DA47D" w14:textId="77777777" w:rsidR="002913A8" w:rsidRPr="00D67D16" w:rsidRDefault="002913A8" w:rsidP="007551C7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D67D16">
              <w:rPr>
                <w:rFonts w:cs="Arial"/>
                <w:b w:val="0"/>
                <w:bCs w:val="0"/>
              </w:rPr>
              <w:t>MBMD</w:t>
            </w:r>
          </w:p>
        </w:tc>
        <w:tc>
          <w:tcPr>
            <w:tcW w:w="1688" w:type="dxa"/>
          </w:tcPr>
          <w:p w14:paraId="500C4D70" w14:textId="77777777" w:rsidR="002913A8" w:rsidRPr="00D67D16" w:rsidRDefault="002913A8" w:rsidP="007551C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Message data</w:t>
            </w:r>
          </w:p>
        </w:tc>
        <w:tc>
          <w:tcPr>
            <w:tcW w:w="730" w:type="dxa"/>
          </w:tcPr>
          <w:p w14:paraId="0303AF9D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3F74B90E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40</w:t>
            </w:r>
          </w:p>
        </w:tc>
        <w:tc>
          <w:tcPr>
            <w:tcW w:w="1286" w:type="dxa"/>
          </w:tcPr>
          <w:p w14:paraId="7BEC2F91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2EE9CA95" w14:textId="77777777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5A0D882D" w14:textId="1ACD2F93" w:rsidR="002913A8" w:rsidRPr="00D67D16" w:rsidRDefault="002913A8" w:rsidP="007551C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Code Destinataire Préparation </w:t>
            </w:r>
          </w:p>
        </w:tc>
      </w:tr>
      <w:tr w:rsidR="002913A8" w:rsidRPr="00D67D16" w14:paraId="777AF57A" w14:textId="77777777" w:rsidTr="00755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331A9F8" w14:textId="77777777" w:rsidR="002913A8" w:rsidRPr="00D67D16" w:rsidRDefault="002913A8" w:rsidP="007551C7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D67D16">
              <w:rPr>
                <w:rFonts w:cs="Arial"/>
                <w:b w:val="0"/>
                <w:bCs w:val="0"/>
              </w:rPr>
              <w:t>MVXD</w:t>
            </w:r>
          </w:p>
        </w:tc>
        <w:tc>
          <w:tcPr>
            <w:tcW w:w="1688" w:type="dxa"/>
          </w:tcPr>
          <w:p w14:paraId="2352365C" w14:textId="77777777" w:rsidR="002913A8" w:rsidRPr="00D67D16" w:rsidRDefault="002913A8" w:rsidP="007551C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D67D16">
              <w:rPr>
                <w:rFonts w:cs="Arial"/>
              </w:rPr>
              <w:t>Movex</w:t>
            </w:r>
            <w:proofErr w:type="spellEnd"/>
            <w:r w:rsidRPr="00D67D16">
              <w:rPr>
                <w:rFonts w:cs="Arial"/>
              </w:rPr>
              <w:t xml:space="preserve"> data</w:t>
            </w:r>
          </w:p>
        </w:tc>
        <w:tc>
          <w:tcPr>
            <w:tcW w:w="730" w:type="dxa"/>
          </w:tcPr>
          <w:p w14:paraId="23FC21CC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1AA94656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30</w:t>
            </w:r>
          </w:p>
        </w:tc>
        <w:tc>
          <w:tcPr>
            <w:tcW w:w="1286" w:type="dxa"/>
          </w:tcPr>
          <w:p w14:paraId="6AFBFFB2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Sortant</w:t>
            </w:r>
          </w:p>
        </w:tc>
        <w:tc>
          <w:tcPr>
            <w:tcW w:w="1666" w:type="dxa"/>
          </w:tcPr>
          <w:p w14:paraId="608D412E" w14:textId="77777777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260A62BF" w14:textId="74714D41" w:rsidR="002913A8" w:rsidRPr="00D67D16" w:rsidRDefault="002913A8" w:rsidP="007551C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MVXD</w:t>
            </w:r>
          </w:p>
        </w:tc>
      </w:tr>
    </w:tbl>
    <w:p w14:paraId="046C1678" w14:textId="77777777" w:rsidR="002913A8" w:rsidRDefault="002913A8" w:rsidP="00847685">
      <w:pPr>
        <w:spacing w:line="360" w:lineRule="auto"/>
        <w:rPr>
          <w:b/>
          <w:sz w:val="24"/>
        </w:rPr>
      </w:pPr>
    </w:p>
    <w:p w14:paraId="73786EEF" w14:textId="77777777" w:rsidR="00BB4998" w:rsidRDefault="00BB4998" w:rsidP="00847685">
      <w:pPr>
        <w:spacing w:line="360" w:lineRule="auto"/>
        <w:rPr>
          <w:b/>
          <w:sz w:val="24"/>
        </w:rPr>
      </w:pPr>
    </w:p>
    <w:p w14:paraId="2440FCAA" w14:textId="77777777" w:rsidR="00BB4998" w:rsidRDefault="00BB4998" w:rsidP="00847685">
      <w:pPr>
        <w:spacing w:line="360" w:lineRule="auto"/>
        <w:rPr>
          <w:b/>
          <w:sz w:val="24"/>
        </w:rPr>
      </w:pPr>
    </w:p>
    <w:p w14:paraId="2F304167" w14:textId="77777777" w:rsidR="00BB4998" w:rsidRDefault="00BB4998" w:rsidP="00847685">
      <w:pPr>
        <w:spacing w:line="360" w:lineRule="auto"/>
        <w:rPr>
          <w:b/>
          <w:sz w:val="24"/>
        </w:rPr>
      </w:pPr>
    </w:p>
    <w:p w14:paraId="2B7E6895" w14:textId="77777777" w:rsidR="00BB4998" w:rsidRDefault="00BB4998" w:rsidP="00847685">
      <w:pPr>
        <w:spacing w:line="360" w:lineRule="auto"/>
        <w:rPr>
          <w:b/>
          <w:sz w:val="24"/>
        </w:rPr>
      </w:pPr>
    </w:p>
    <w:p w14:paraId="7B1FC020" w14:textId="77777777" w:rsidR="00BB4998" w:rsidRDefault="00BB4998" w:rsidP="00847685">
      <w:pPr>
        <w:spacing w:line="360" w:lineRule="auto"/>
        <w:rPr>
          <w:b/>
          <w:sz w:val="24"/>
        </w:rPr>
      </w:pPr>
    </w:p>
    <w:p w14:paraId="4465C1F1" w14:textId="77777777" w:rsidR="002913A8" w:rsidRDefault="002913A8" w:rsidP="00847685">
      <w:pPr>
        <w:spacing w:line="360" w:lineRule="auto"/>
        <w:rPr>
          <w:b/>
          <w:sz w:val="24"/>
        </w:rPr>
      </w:pPr>
    </w:p>
    <w:p w14:paraId="3E92B515" w14:textId="77777777" w:rsidR="002913A8" w:rsidRDefault="002913A8" w:rsidP="00847685">
      <w:pPr>
        <w:spacing w:line="360" w:lineRule="auto"/>
        <w:rPr>
          <w:b/>
          <w:sz w:val="24"/>
        </w:rPr>
      </w:pPr>
    </w:p>
    <w:p w14:paraId="23E1D048" w14:textId="77777777" w:rsidR="002913A8" w:rsidRDefault="002913A8" w:rsidP="00847685">
      <w:pPr>
        <w:spacing w:line="360" w:lineRule="auto"/>
        <w:rPr>
          <w:b/>
          <w:sz w:val="24"/>
        </w:rPr>
      </w:pPr>
    </w:p>
    <w:p w14:paraId="5BEC5835" w14:textId="77777777" w:rsidR="002913A8" w:rsidRDefault="002913A8" w:rsidP="00847685">
      <w:pPr>
        <w:spacing w:line="360" w:lineRule="auto"/>
        <w:rPr>
          <w:b/>
          <w:sz w:val="24"/>
        </w:rPr>
      </w:pPr>
    </w:p>
    <w:p w14:paraId="7AB7219B" w14:textId="77777777" w:rsidR="002913A8" w:rsidRDefault="002913A8" w:rsidP="00847685">
      <w:pPr>
        <w:spacing w:line="360" w:lineRule="auto"/>
        <w:rPr>
          <w:b/>
          <w:sz w:val="24"/>
        </w:rPr>
      </w:pPr>
    </w:p>
    <w:p w14:paraId="3F21764F" w14:textId="77777777" w:rsidR="002913A8" w:rsidRDefault="002913A8" w:rsidP="00847685">
      <w:pPr>
        <w:spacing w:line="360" w:lineRule="auto"/>
        <w:rPr>
          <w:b/>
          <w:sz w:val="24"/>
        </w:rPr>
      </w:pPr>
    </w:p>
    <w:p w14:paraId="00CC6167" w14:textId="77777777" w:rsidR="002913A8" w:rsidRDefault="002913A8" w:rsidP="00847685">
      <w:pPr>
        <w:spacing w:line="360" w:lineRule="auto"/>
        <w:rPr>
          <w:b/>
          <w:sz w:val="24"/>
        </w:rPr>
      </w:pPr>
    </w:p>
    <w:p w14:paraId="1330F3F0" w14:textId="77777777" w:rsidR="002913A8" w:rsidRDefault="002913A8" w:rsidP="00847685">
      <w:pPr>
        <w:spacing w:line="360" w:lineRule="auto"/>
        <w:rPr>
          <w:b/>
          <w:sz w:val="24"/>
        </w:rPr>
      </w:pPr>
    </w:p>
    <w:p w14:paraId="2E3F2B4F" w14:textId="77777777" w:rsidR="002913A8" w:rsidRPr="00847685" w:rsidRDefault="002913A8" w:rsidP="00847685">
      <w:pPr>
        <w:spacing w:line="360" w:lineRule="auto"/>
        <w:rPr>
          <w:b/>
          <w:sz w:val="24"/>
        </w:rPr>
      </w:pPr>
    </w:p>
    <w:p w14:paraId="69CE7E7A" w14:textId="700821CF" w:rsidR="00144B4F" w:rsidRDefault="001C5437" w:rsidP="00410517">
      <w:pPr>
        <w:pStyle w:val="Heading2"/>
      </w:pPr>
      <w:bookmarkStart w:id="13" w:name="_Toc193985643"/>
      <w:r w:rsidRPr="00D67D16">
        <w:lastRenderedPageBreak/>
        <w:t>Script</w:t>
      </w:r>
      <w:bookmarkEnd w:id="13"/>
    </w:p>
    <w:p w14:paraId="039DC84B" w14:textId="77777777" w:rsidR="00144B4F" w:rsidRPr="00D67D16" w:rsidRDefault="00144B4F" w:rsidP="00144B4F">
      <w:pPr>
        <w:pStyle w:val="BodyText"/>
        <w:ind w:left="0"/>
      </w:pPr>
      <w:r w:rsidRPr="00D67D16">
        <w:t>Un script est développé pour gérer le nommage du fichier sortant `</w:t>
      </w:r>
      <w:proofErr w:type="spellStart"/>
      <w:r w:rsidRPr="00D67D16">
        <w:rPr>
          <w:b/>
          <w:bCs/>
        </w:rPr>
        <w:t>Acknowledge</w:t>
      </w:r>
      <w:proofErr w:type="spellEnd"/>
      <w:r w:rsidRPr="00D67D16">
        <w:t>`.</w:t>
      </w:r>
    </w:p>
    <w:p w14:paraId="57199C78" w14:textId="018EDDAA" w:rsidR="00144B4F" w:rsidRPr="00D67D16" w:rsidRDefault="00144B4F" w:rsidP="00144B4F">
      <w:pPr>
        <w:pStyle w:val="BodyText"/>
        <w:ind w:left="0"/>
      </w:pPr>
      <w:r w:rsidRPr="00D67D16">
        <w:t>Le nom du fichier sera généré en "Accepted" ou "</w:t>
      </w:r>
      <w:proofErr w:type="spellStart"/>
      <w:r w:rsidRPr="00D67D16">
        <w:t>Rejected</w:t>
      </w:r>
      <w:proofErr w:type="spellEnd"/>
      <w:r w:rsidRPr="00D67D16">
        <w:t>" en fonction de la valeur de la balise `&lt;</w:t>
      </w:r>
      <w:proofErr w:type="spellStart"/>
      <w:r w:rsidRPr="00D67D16">
        <w:rPr>
          <w:i/>
          <w:iCs/>
        </w:rPr>
        <w:t>ErrorCount</w:t>
      </w:r>
      <w:proofErr w:type="spellEnd"/>
      <w:r w:rsidRPr="00D67D16">
        <w:t>&gt;` dans le document `</w:t>
      </w:r>
      <w:proofErr w:type="spellStart"/>
      <w:r w:rsidRPr="00D67D16">
        <w:rPr>
          <w:b/>
          <w:bCs/>
        </w:rPr>
        <w:t>Acknowledge.</w:t>
      </w:r>
      <w:r w:rsidR="0053546A">
        <w:rPr>
          <w:rFonts w:cs="Arial"/>
          <w:b/>
          <w:bCs/>
        </w:rPr>
        <w:t>REFLEXPreparationCdeCustom</w:t>
      </w:r>
      <w:proofErr w:type="spellEnd"/>
      <w:r w:rsidRPr="00D67D16">
        <w:t xml:space="preserve"> `.</w:t>
      </w:r>
    </w:p>
    <w:p w14:paraId="0C947C6B" w14:textId="77777777" w:rsidR="00144B4F" w:rsidRPr="00D67D16" w:rsidRDefault="00144B4F" w:rsidP="00144B4F">
      <w:pPr>
        <w:pStyle w:val="BodyText"/>
        <w:ind w:left="0"/>
      </w:pPr>
    </w:p>
    <w:p w14:paraId="3775B9A9" w14:textId="77777777" w:rsidR="00144B4F" w:rsidRPr="00D67D16" w:rsidRDefault="00144B4F" w:rsidP="00144B4F">
      <w:pPr>
        <w:pStyle w:val="BodyText"/>
        <w:ind w:left="0"/>
      </w:pPr>
      <w:r w:rsidRPr="00D67D16">
        <w:t>Gestion du nommage du fichier sortant :</w:t>
      </w:r>
    </w:p>
    <w:p w14:paraId="3A60695A" w14:textId="77777777" w:rsidR="00144B4F" w:rsidRPr="00D67D16" w:rsidRDefault="00144B4F" w:rsidP="00144B4F">
      <w:pPr>
        <w:pStyle w:val="BodyText"/>
        <w:numPr>
          <w:ilvl w:val="0"/>
          <w:numId w:val="61"/>
        </w:numPr>
      </w:pPr>
      <w:r w:rsidRPr="00D67D16">
        <w:t xml:space="preserve">Erreur lors de l’intégration du BOD entrant -&gt; </w:t>
      </w:r>
      <w:proofErr w:type="spellStart"/>
      <w:r w:rsidRPr="00D67D16">
        <w:rPr>
          <w:i/>
          <w:iCs/>
        </w:rPr>
        <w:t>ErrorCount</w:t>
      </w:r>
      <w:proofErr w:type="spellEnd"/>
      <w:r w:rsidRPr="00D67D16">
        <w:rPr>
          <w:i/>
          <w:iCs/>
        </w:rPr>
        <w:t xml:space="preserve"> </w:t>
      </w:r>
      <w:r w:rsidRPr="00D67D16">
        <w:t xml:space="preserve">&gt; 0 -&gt; </w:t>
      </w:r>
      <w:proofErr w:type="spellStart"/>
      <w:r w:rsidRPr="00D67D16">
        <w:t>Rejected</w:t>
      </w:r>
      <w:proofErr w:type="spellEnd"/>
    </w:p>
    <w:p w14:paraId="1FB67D2F" w14:textId="77777777" w:rsidR="00144B4F" w:rsidRPr="00D67D16" w:rsidRDefault="00144B4F" w:rsidP="00144B4F">
      <w:pPr>
        <w:pStyle w:val="BodyText"/>
        <w:numPr>
          <w:ilvl w:val="0"/>
          <w:numId w:val="61"/>
        </w:numPr>
      </w:pPr>
      <w:r w:rsidRPr="00D67D16">
        <w:t xml:space="preserve">Pas d’erreur lors de l’intégration du BOD entrant -&gt; </w:t>
      </w:r>
      <w:proofErr w:type="spellStart"/>
      <w:r w:rsidRPr="00D67D16">
        <w:rPr>
          <w:i/>
          <w:iCs/>
        </w:rPr>
        <w:t>ErrorCount</w:t>
      </w:r>
      <w:proofErr w:type="spellEnd"/>
      <w:r w:rsidRPr="00D67D16">
        <w:t xml:space="preserve"> = 0 -&gt; Accepted</w:t>
      </w:r>
    </w:p>
    <w:p w14:paraId="36ED4599" w14:textId="77777777" w:rsidR="00144B4F" w:rsidRPr="00D67D16" w:rsidRDefault="00144B4F" w:rsidP="00144B4F">
      <w:pPr>
        <w:pStyle w:val="BodyText"/>
        <w:ind w:left="0"/>
      </w:pPr>
    </w:p>
    <w:p w14:paraId="4793CA09" w14:textId="77777777" w:rsidR="00144B4F" w:rsidRPr="00D67D16" w:rsidRDefault="00144B4F" w:rsidP="00144B4F">
      <w:pPr>
        <w:pStyle w:val="BodyText"/>
        <w:ind w:left="0"/>
      </w:pPr>
      <w:r w:rsidRPr="00D67D16">
        <w:t>Example de la balise &lt;</w:t>
      </w:r>
      <w:proofErr w:type="spellStart"/>
      <w:r w:rsidRPr="00D67D16">
        <w:rPr>
          <w:i/>
          <w:iCs/>
        </w:rPr>
        <w:t>errorCount</w:t>
      </w:r>
      <w:proofErr w:type="spellEnd"/>
      <w:r w:rsidRPr="00D67D16">
        <w:t>&gt;</w:t>
      </w:r>
    </w:p>
    <w:p w14:paraId="0BBA91BE" w14:textId="732CE826" w:rsidR="00144B4F" w:rsidRPr="00D67D16" w:rsidRDefault="00144B4F" w:rsidP="00144B4F">
      <w:pPr>
        <w:pStyle w:val="BodyText"/>
        <w:ind w:left="0"/>
      </w:pPr>
      <w:r w:rsidRPr="00144B4F">
        <w:rPr>
          <w:noProof/>
        </w:rPr>
        <w:drawing>
          <wp:inline distT="0" distB="0" distL="0" distR="0" wp14:anchorId="1CD2E554" wp14:editId="5BB3B09E">
            <wp:extent cx="3314700" cy="1836734"/>
            <wp:effectExtent l="0" t="0" r="0" b="0"/>
            <wp:docPr id="9332938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9383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492" cy="18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CAAB" w14:textId="77777777" w:rsidR="00144B4F" w:rsidRPr="00D67D16" w:rsidRDefault="00144B4F" w:rsidP="00144B4F">
      <w:pPr>
        <w:pStyle w:val="BodyText"/>
        <w:ind w:left="0"/>
      </w:pPr>
    </w:p>
    <w:p w14:paraId="34ECAEC8" w14:textId="77777777" w:rsidR="00144B4F" w:rsidRPr="00D67D16" w:rsidRDefault="00144B4F" w:rsidP="00144B4F">
      <w:pPr>
        <w:pStyle w:val="BodyText"/>
        <w:ind w:left="0"/>
      </w:pPr>
    </w:p>
    <w:p w14:paraId="76F9EC05" w14:textId="435BD19F" w:rsidR="00144B4F" w:rsidRPr="00D67D16" w:rsidRDefault="00144B4F" w:rsidP="00144B4F">
      <w:pPr>
        <w:pStyle w:val="BodyText"/>
        <w:ind w:left="0"/>
      </w:pPr>
      <w:r w:rsidRPr="00D67D16">
        <w:t xml:space="preserve">Nom du script : </w:t>
      </w:r>
      <w:r w:rsidRPr="00D67D16">
        <w:rPr>
          <w:b/>
          <w:bCs/>
        </w:rPr>
        <w:t>SC_00</w:t>
      </w:r>
      <w:r>
        <w:rPr>
          <w:b/>
          <w:bCs/>
        </w:rPr>
        <w:t>2</w:t>
      </w:r>
      <w:r w:rsidRPr="00D67D16">
        <w:rPr>
          <w:b/>
          <w:bCs/>
        </w:rPr>
        <w:t>_IN_</w:t>
      </w:r>
      <w:r>
        <w:rPr>
          <w:b/>
          <w:bCs/>
        </w:rPr>
        <w:t>A</w:t>
      </w:r>
    </w:p>
    <w:p w14:paraId="6CE072F3" w14:textId="717F68C9" w:rsidR="00144B4F" w:rsidRPr="00D67D16" w:rsidRDefault="00144B4F" w:rsidP="00144B4F">
      <w:pPr>
        <w:pStyle w:val="BodyText"/>
        <w:ind w:left="0"/>
      </w:pPr>
      <w:r w:rsidRPr="00144B4F">
        <w:rPr>
          <w:noProof/>
        </w:rPr>
        <w:drawing>
          <wp:inline distT="0" distB="0" distL="0" distR="0" wp14:anchorId="3FE3DAC9" wp14:editId="4621D0DB">
            <wp:extent cx="5027295" cy="3378887"/>
            <wp:effectExtent l="0" t="0" r="1905" b="0"/>
            <wp:docPr id="1939419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1976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0122" cy="338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1520" w14:textId="77777777" w:rsidR="00144B4F" w:rsidRPr="00144B4F" w:rsidRDefault="00144B4F" w:rsidP="00144B4F">
      <w:pPr>
        <w:pStyle w:val="BodyText"/>
        <w:ind w:left="0"/>
      </w:pPr>
    </w:p>
    <w:p w14:paraId="6266BE53" w14:textId="74C7E242" w:rsidR="00CA7D15" w:rsidRPr="00D67D16" w:rsidRDefault="00412A24" w:rsidP="00CA7D15">
      <w:pPr>
        <w:pStyle w:val="Heading1"/>
      </w:pPr>
      <w:bookmarkStart w:id="14" w:name="_Toc193985644"/>
      <w:r w:rsidRPr="00D67D16">
        <w:lastRenderedPageBreak/>
        <w:t>STRUCTURE FICHIER BOD</w:t>
      </w:r>
      <w:bookmarkEnd w:id="14"/>
    </w:p>
    <w:p w14:paraId="03CCE26D" w14:textId="3448A73E" w:rsidR="00444DFD" w:rsidRPr="00D67D16" w:rsidRDefault="00D642FE" w:rsidP="003B7533">
      <w:pPr>
        <w:pStyle w:val="BodyText"/>
        <w:ind w:left="0"/>
      </w:pPr>
      <w:r w:rsidRPr="00D67D16">
        <w:t>Structure</w:t>
      </w:r>
      <w:r w:rsidR="00EF588A" w:rsidRPr="00D67D16">
        <w:t xml:space="preserve"> body</w:t>
      </w:r>
      <w:r w:rsidRPr="00D67D16">
        <w:t xml:space="preserve"> BOD </w:t>
      </w:r>
      <w:r w:rsidR="00C834C1" w:rsidRPr="00D67D16">
        <w:t>d’entrer :</w:t>
      </w:r>
    </w:p>
    <w:p w14:paraId="0AB0B0B9" w14:textId="5211883E" w:rsidR="00D642FE" w:rsidRDefault="00BA4017" w:rsidP="003B7533">
      <w:pPr>
        <w:pStyle w:val="BodyText"/>
        <w:ind w:left="0"/>
      </w:pPr>
      <w:r w:rsidRPr="00BA4017">
        <w:rPr>
          <w:noProof/>
        </w:rPr>
        <w:drawing>
          <wp:inline distT="0" distB="0" distL="0" distR="0" wp14:anchorId="05A49728" wp14:editId="2B81D5A2">
            <wp:extent cx="6417945" cy="4084955"/>
            <wp:effectExtent l="0" t="0" r="1905" b="0"/>
            <wp:docPr id="174703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32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EC67" w14:textId="3592E03B" w:rsidR="00900486" w:rsidRPr="00D67D16" w:rsidRDefault="00900486" w:rsidP="003B7533">
      <w:pPr>
        <w:pStyle w:val="BodyText"/>
        <w:ind w:left="0"/>
      </w:pPr>
    </w:p>
    <w:p w14:paraId="15928DD2" w14:textId="77777777" w:rsidR="00412A24" w:rsidRPr="00D67D16" w:rsidRDefault="00412A24" w:rsidP="00853915">
      <w:pPr>
        <w:pStyle w:val="BodyText"/>
        <w:ind w:left="0"/>
      </w:pPr>
    </w:p>
    <w:p w14:paraId="42DE377F" w14:textId="5F7E4592" w:rsidR="00EF588A" w:rsidRPr="00D67D16" w:rsidRDefault="00EF588A" w:rsidP="00853915">
      <w:pPr>
        <w:pStyle w:val="BodyText"/>
        <w:ind w:left="0"/>
      </w:pPr>
      <w:r w:rsidRPr="00D67D16">
        <w:t xml:space="preserve">Structure entête BOD </w:t>
      </w:r>
      <w:r w:rsidR="00723D81" w:rsidRPr="00D67D16">
        <w:t xml:space="preserve">de </w:t>
      </w:r>
      <w:r w:rsidR="00C834C1" w:rsidRPr="00D67D16">
        <w:t>sortie :</w:t>
      </w:r>
    </w:p>
    <w:p w14:paraId="0E5B4F85" w14:textId="784FCA24" w:rsidR="00EF588A" w:rsidRPr="00D67D16" w:rsidRDefault="00F43199" w:rsidP="00853915">
      <w:pPr>
        <w:pStyle w:val="BodyText"/>
        <w:ind w:left="0"/>
      </w:pPr>
      <w:r w:rsidRPr="00F43199">
        <w:rPr>
          <w:noProof/>
        </w:rPr>
        <w:drawing>
          <wp:inline distT="0" distB="0" distL="0" distR="0" wp14:anchorId="280AC63C" wp14:editId="2A05C496">
            <wp:extent cx="5854700" cy="1043268"/>
            <wp:effectExtent l="0" t="0" r="0" b="5080"/>
            <wp:docPr id="1662590916" name="Picture 1" descr="A blue and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90916" name="Picture 1" descr="A blue and white box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4263" cy="104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C400" w14:textId="77777777" w:rsidR="00D42E0F" w:rsidRDefault="00D42E0F" w:rsidP="00853915">
      <w:pPr>
        <w:pStyle w:val="BodyText"/>
        <w:ind w:left="0"/>
      </w:pPr>
    </w:p>
    <w:p w14:paraId="458A7CEF" w14:textId="77777777" w:rsidR="00D42E0F" w:rsidRDefault="00D42E0F" w:rsidP="00853915">
      <w:pPr>
        <w:pStyle w:val="BodyText"/>
        <w:ind w:left="0"/>
      </w:pPr>
    </w:p>
    <w:p w14:paraId="23C23B1A" w14:textId="77777777" w:rsidR="00900486" w:rsidRDefault="00900486" w:rsidP="00853915">
      <w:pPr>
        <w:pStyle w:val="BodyText"/>
        <w:ind w:left="0"/>
      </w:pPr>
    </w:p>
    <w:p w14:paraId="0E14C347" w14:textId="6D23994D" w:rsidR="00900486" w:rsidRPr="00900486" w:rsidRDefault="00900486" w:rsidP="00853915">
      <w:pPr>
        <w:pStyle w:val="BodyText"/>
        <w:ind w:left="0"/>
      </w:pPr>
      <w:r>
        <w:rPr>
          <w:u w:val="single"/>
        </w:rPr>
        <w:t>Fichier BOD</w:t>
      </w:r>
      <w:r w:rsidRPr="00900486">
        <w:rPr>
          <w:u w:val="single"/>
        </w:rPr>
        <w:t> </w:t>
      </w:r>
      <w:r w:rsidRPr="00900486">
        <w:t>:</w:t>
      </w:r>
    </w:p>
    <w:p w14:paraId="7E7F086F" w14:textId="3993C9D3" w:rsidR="00900486" w:rsidRDefault="00BA4017" w:rsidP="00853915">
      <w:pPr>
        <w:pStyle w:val="BodyText"/>
        <w:ind w:left="0"/>
      </w:pPr>
      <w:r>
        <w:object w:dxaOrig="3361" w:dyaOrig="831" w14:anchorId="75B287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7.75pt;height:41.45pt" o:ole="">
            <v:imagedata r:id="rId18" o:title=""/>
          </v:shape>
          <o:OLEObject Type="Embed" ProgID="Package" ShapeID="_x0000_i1025" DrawAspect="Content" ObjectID="_1806147036" r:id="rId19"/>
        </w:object>
      </w:r>
    </w:p>
    <w:p w14:paraId="1965526A" w14:textId="77777777" w:rsidR="00900486" w:rsidRDefault="00900486" w:rsidP="00853915">
      <w:pPr>
        <w:pStyle w:val="BodyText"/>
        <w:ind w:left="0"/>
      </w:pPr>
    </w:p>
    <w:p w14:paraId="60163D37" w14:textId="77777777" w:rsidR="00900486" w:rsidRDefault="00900486" w:rsidP="00853915">
      <w:pPr>
        <w:pStyle w:val="BodyText"/>
        <w:ind w:left="0"/>
      </w:pPr>
    </w:p>
    <w:p w14:paraId="7484C2AF" w14:textId="77777777" w:rsidR="00900486" w:rsidRDefault="00900486" w:rsidP="00853915">
      <w:pPr>
        <w:pStyle w:val="BodyText"/>
        <w:ind w:left="0"/>
      </w:pPr>
    </w:p>
    <w:p w14:paraId="326A16AD" w14:textId="77777777" w:rsidR="00900486" w:rsidRPr="00D67D16" w:rsidRDefault="00900486" w:rsidP="00853915">
      <w:pPr>
        <w:pStyle w:val="BodyText"/>
        <w:ind w:left="0"/>
      </w:pPr>
    </w:p>
    <w:p w14:paraId="229A968E" w14:textId="788A3C5E" w:rsidR="00853915" w:rsidRPr="00D67D16" w:rsidRDefault="00853915" w:rsidP="00853915">
      <w:pPr>
        <w:pStyle w:val="BodyText"/>
        <w:ind w:left="0"/>
      </w:pPr>
      <w:r w:rsidRPr="00D67D16">
        <w:lastRenderedPageBreak/>
        <w:t>Structure XSD :</w:t>
      </w:r>
    </w:p>
    <w:p w14:paraId="7ED83414" w14:textId="30E22421" w:rsidR="00853915" w:rsidRPr="00D67D16" w:rsidRDefault="00BA4017" w:rsidP="00853915">
      <w:pPr>
        <w:pStyle w:val="BodyText"/>
        <w:ind w:left="0"/>
      </w:pPr>
      <w:r w:rsidRPr="00BA4017">
        <w:rPr>
          <w:noProof/>
        </w:rPr>
        <w:drawing>
          <wp:inline distT="0" distB="0" distL="0" distR="0" wp14:anchorId="6E90C24E" wp14:editId="40DECA48">
            <wp:extent cx="6417945" cy="3697605"/>
            <wp:effectExtent l="0" t="0" r="1905" b="0"/>
            <wp:docPr id="1175449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4989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271C" w14:textId="6A2A2A01" w:rsidR="00412A24" w:rsidRPr="00D67D16" w:rsidRDefault="001811F7" w:rsidP="00412A24">
      <w:pPr>
        <w:pStyle w:val="Heading1"/>
      </w:pPr>
      <w:bookmarkStart w:id="15" w:name="_Toc193985645"/>
      <w:r w:rsidRPr="00D67D16">
        <w:lastRenderedPageBreak/>
        <w:t>EXEMPLE</w:t>
      </w:r>
      <w:r w:rsidR="00412A24" w:rsidRPr="00D67D16">
        <w:t xml:space="preserve"> FICHIER SORTANT</w:t>
      </w:r>
      <w:bookmarkEnd w:id="15"/>
    </w:p>
    <w:p w14:paraId="1E257E8C" w14:textId="10B06112" w:rsidR="00175FD0" w:rsidRPr="00D67D16" w:rsidRDefault="00412A24" w:rsidP="003B7533">
      <w:pPr>
        <w:pStyle w:val="BodyText"/>
        <w:ind w:left="0"/>
      </w:pPr>
      <w:r w:rsidRPr="00D67D16">
        <w:t>Exemple</w:t>
      </w:r>
      <w:r w:rsidR="00EB2122" w:rsidRPr="00D67D16">
        <w:t xml:space="preserve"> </w:t>
      </w:r>
      <w:r w:rsidR="004E64C2" w:rsidRPr="00D67D16">
        <w:t xml:space="preserve">d’un fichier </w:t>
      </w:r>
      <w:proofErr w:type="spellStart"/>
      <w:r w:rsidR="003D4CC5" w:rsidRPr="00D67D16">
        <w:rPr>
          <w:b/>
          <w:bCs/>
        </w:rPr>
        <w:t>Acknowledge</w:t>
      </w:r>
      <w:proofErr w:type="spellEnd"/>
      <w:r w:rsidR="003D4CC5" w:rsidRPr="00D67D16">
        <w:t xml:space="preserve"> de </w:t>
      </w:r>
      <w:r w:rsidR="004E64C2" w:rsidRPr="00D67D16">
        <w:t>sorti</w:t>
      </w:r>
      <w:r w:rsidRPr="00D67D16">
        <w:t xml:space="preserve"> en</w:t>
      </w:r>
      <w:r w:rsidR="00BA6239" w:rsidRPr="00D67D16">
        <w:t xml:space="preserve"> format</w:t>
      </w:r>
      <w:r w:rsidR="007479AA" w:rsidRPr="00D67D16">
        <w:t xml:space="preserve"> </w:t>
      </w:r>
      <w:r w:rsidR="00136D8C" w:rsidRPr="00D67D16">
        <w:t xml:space="preserve">xml </w:t>
      </w:r>
      <w:r w:rsidR="007479AA" w:rsidRPr="00D67D16">
        <w:t>sera comme ci-dessous :</w:t>
      </w:r>
    </w:p>
    <w:p w14:paraId="5E63A6CE" w14:textId="361EBA93" w:rsidR="00E748CC" w:rsidRDefault="00E748CC" w:rsidP="003B7533">
      <w:pPr>
        <w:pStyle w:val="BodyText"/>
        <w:ind w:left="0"/>
      </w:pPr>
    </w:p>
    <w:p w14:paraId="6AE85E42" w14:textId="7995345C" w:rsidR="00F43199" w:rsidRDefault="004B1729" w:rsidP="003B7533">
      <w:pPr>
        <w:pStyle w:val="BodyText"/>
        <w:ind w:left="0"/>
      </w:pPr>
      <w:r>
        <w:object w:dxaOrig="8561" w:dyaOrig="831" w14:anchorId="6C06B3B1">
          <v:shape id="_x0000_i1028" type="#_x0000_t75" style="width:427.9pt;height:41.45pt" o:ole="">
            <v:imagedata r:id="rId21" o:title=""/>
          </v:shape>
          <o:OLEObject Type="Embed" ProgID="Package" ShapeID="_x0000_i1028" DrawAspect="Content" ObjectID="_1806147037" r:id="rId22"/>
        </w:object>
      </w:r>
    </w:p>
    <w:p w14:paraId="06F8EA7B" w14:textId="77777777" w:rsidR="00F43199" w:rsidRDefault="00F43199" w:rsidP="003B7533">
      <w:pPr>
        <w:pStyle w:val="BodyText"/>
        <w:ind w:left="0"/>
      </w:pPr>
    </w:p>
    <w:p w14:paraId="0AF1AA3D" w14:textId="77777777" w:rsidR="00900486" w:rsidRPr="00D67D16" w:rsidRDefault="00900486" w:rsidP="003B7533">
      <w:pPr>
        <w:pStyle w:val="BodyText"/>
        <w:ind w:left="0"/>
      </w:pPr>
    </w:p>
    <w:p w14:paraId="1AB8CB63" w14:textId="2A67DA8E" w:rsidR="000743FE" w:rsidRPr="00D67D16" w:rsidRDefault="000743FE" w:rsidP="000743FE">
      <w:pPr>
        <w:pStyle w:val="BodyText"/>
        <w:ind w:left="0"/>
      </w:pPr>
      <w:r w:rsidRPr="00D67D16">
        <w:t xml:space="preserve">Exemple du nommage d’un fichier </w:t>
      </w:r>
      <w:proofErr w:type="spellStart"/>
      <w:r w:rsidRPr="00D67D16">
        <w:rPr>
          <w:b/>
          <w:bCs/>
        </w:rPr>
        <w:t>Acknowledge</w:t>
      </w:r>
      <w:proofErr w:type="spellEnd"/>
      <w:r w:rsidRPr="00D67D16">
        <w:t xml:space="preserve"> de sorti sera comme ci-dessous :</w:t>
      </w:r>
    </w:p>
    <w:p w14:paraId="49BFCDBC" w14:textId="6984774C" w:rsidR="000743FE" w:rsidRPr="00D67D16" w:rsidRDefault="004B1729" w:rsidP="003B7533">
      <w:pPr>
        <w:pStyle w:val="BodyText"/>
        <w:ind w:left="0"/>
      </w:pPr>
      <w:r w:rsidRPr="004B1729">
        <w:drawing>
          <wp:inline distT="0" distB="0" distL="0" distR="0" wp14:anchorId="19E18CE8" wp14:editId="6C010707">
            <wp:extent cx="6047117" cy="433775"/>
            <wp:effectExtent l="0" t="0" r="0" b="4445"/>
            <wp:docPr id="147557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78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70820" cy="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6E38" w14:textId="77777777" w:rsidR="000743FE" w:rsidRPr="00D67D16" w:rsidRDefault="000743FE" w:rsidP="003B7533">
      <w:pPr>
        <w:pStyle w:val="BodyText"/>
        <w:ind w:left="0"/>
      </w:pPr>
    </w:p>
    <w:p w14:paraId="770FBE5F" w14:textId="77777777" w:rsidR="00A22898" w:rsidRPr="00D67D16" w:rsidRDefault="00A22898" w:rsidP="003B7533">
      <w:pPr>
        <w:pStyle w:val="BodyText"/>
        <w:ind w:left="0"/>
      </w:pPr>
    </w:p>
    <w:p w14:paraId="30F55BD5" w14:textId="4C7DC233" w:rsidR="00A22898" w:rsidRPr="00D67D16" w:rsidRDefault="00A22898" w:rsidP="00A22898">
      <w:pPr>
        <w:pStyle w:val="Heading1"/>
      </w:pPr>
      <w:bookmarkStart w:id="16" w:name="_Toc193985646"/>
      <w:r w:rsidRPr="00D67D16">
        <w:lastRenderedPageBreak/>
        <w:t>GESTION DES ERREURS</w:t>
      </w:r>
      <w:bookmarkEnd w:id="16"/>
    </w:p>
    <w:p w14:paraId="073B4880" w14:textId="228DCE14" w:rsidR="00E42620" w:rsidRPr="00D67D16" w:rsidRDefault="00BD0EEC" w:rsidP="00BD0EEC">
      <w:pPr>
        <w:pStyle w:val="BodyText"/>
        <w:ind w:left="0"/>
        <w:jc w:val="both"/>
      </w:pPr>
      <w:r w:rsidRPr="00D67D16">
        <w:t xml:space="preserve">Les erreurs seront remontées dans </w:t>
      </w:r>
      <w:r w:rsidRPr="00D67D16">
        <w:rPr>
          <w:b/>
          <w:bCs/>
        </w:rPr>
        <w:t xml:space="preserve">Enterprise </w:t>
      </w:r>
      <w:proofErr w:type="spellStart"/>
      <w:r w:rsidRPr="00D67D16">
        <w:rPr>
          <w:b/>
          <w:bCs/>
        </w:rPr>
        <w:t>Collaborator</w:t>
      </w:r>
      <w:proofErr w:type="spellEnd"/>
      <w:r w:rsidRPr="00D67D16">
        <w:rPr>
          <w:b/>
          <w:bCs/>
        </w:rPr>
        <w:t xml:space="preserve"> Administration</w:t>
      </w:r>
      <w:r w:rsidRPr="00D67D16">
        <w:t>.</w:t>
      </w:r>
    </w:p>
    <w:p w14:paraId="2B0F7559" w14:textId="77777777" w:rsidR="00D521EB" w:rsidRPr="00D67D16" w:rsidRDefault="00D521EB" w:rsidP="00BD0EEC">
      <w:pPr>
        <w:pStyle w:val="BodyText"/>
        <w:ind w:left="0"/>
        <w:jc w:val="both"/>
      </w:pPr>
    </w:p>
    <w:p w14:paraId="2E8D5FE1" w14:textId="4E09AE8D" w:rsidR="00BD0EEC" w:rsidRPr="00D67D16" w:rsidRDefault="00BD0EEC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D67D16">
        <w:rPr>
          <w:rFonts w:ascii="Arial" w:hAnsi="Arial" w:cs="Arial"/>
          <w:sz w:val="20"/>
          <w:szCs w:val="20"/>
          <w:u w:val="single"/>
        </w:rPr>
        <w:t xml:space="preserve">Pour diagnostiquer les </w:t>
      </w:r>
      <w:proofErr w:type="spellStart"/>
      <w:r w:rsidRPr="00D67D16">
        <w:rPr>
          <w:rFonts w:ascii="Arial" w:hAnsi="Arial" w:cs="Arial"/>
          <w:sz w:val="20"/>
          <w:szCs w:val="20"/>
          <w:u w:val="single"/>
        </w:rPr>
        <w:t>BODs</w:t>
      </w:r>
      <w:proofErr w:type="spellEnd"/>
      <w:r w:rsidRPr="00D67D16">
        <w:rPr>
          <w:rFonts w:ascii="Arial" w:hAnsi="Arial" w:cs="Arial"/>
          <w:sz w:val="20"/>
          <w:szCs w:val="20"/>
          <w:u w:val="single"/>
        </w:rPr>
        <w:t xml:space="preserve"> dans M3/Enterprise </w:t>
      </w:r>
      <w:proofErr w:type="spellStart"/>
      <w:r w:rsidRPr="00D67D16">
        <w:rPr>
          <w:rFonts w:ascii="Arial" w:hAnsi="Arial" w:cs="Arial"/>
          <w:sz w:val="20"/>
          <w:szCs w:val="20"/>
          <w:u w:val="single"/>
        </w:rPr>
        <w:t>Collaborator</w:t>
      </w:r>
      <w:proofErr w:type="spellEnd"/>
      <w:r w:rsidRPr="00D67D16">
        <w:rPr>
          <w:rFonts w:ascii="Arial" w:hAnsi="Arial" w:cs="Arial"/>
          <w:sz w:val="20"/>
          <w:szCs w:val="20"/>
          <w:u w:val="single"/>
        </w:rPr>
        <w:t xml:space="preserve"> </w:t>
      </w:r>
      <w:r w:rsidR="008C1613" w:rsidRPr="00D67D16">
        <w:rPr>
          <w:rFonts w:ascii="Arial" w:hAnsi="Arial" w:cs="Arial"/>
          <w:sz w:val="20"/>
          <w:szCs w:val="20"/>
          <w:u w:val="single"/>
        </w:rPr>
        <w:t>Administration</w:t>
      </w:r>
      <w:r w:rsidR="008C1613" w:rsidRPr="00D67D16">
        <w:rPr>
          <w:rFonts w:ascii="Arial" w:hAnsi="Arial" w:cs="Arial"/>
          <w:sz w:val="20"/>
          <w:szCs w:val="20"/>
        </w:rPr>
        <w:t xml:space="preserve"> :</w:t>
      </w:r>
    </w:p>
    <w:p w14:paraId="7B920D9B" w14:textId="6171E029" w:rsidR="00B22DF8" w:rsidRPr="00D67D16" w:rsidRDefault="00B22DF8" w:rsidP="00B22DF8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  <w:sz w:val="20"/>
          <w:szCs w:val="20"/>
        </w:rPr>
      </w:pPr>
      <w:r w:rsidRPr="00D67D16">
        <w:rPr>
          <w:rFonts w:ascii="Arial" w:hAnsi="Arial" w:cs="Arial"/>
          <w:sz w:val="20"/>
          <w:szCs w:val="20"/>
        </w:rPr>
        <w:t xml:space="preserve">Naviguer sur </w:t>
      </w:r>
      <w:r w:rsidRPr="00D67D16">
        <w:rPr>
          <w:rFonts w:ascii="Arial" w:hAnsi="Arial" w:cs="Arial"/>
          <w:b/>
          <w:bCs/>
          <w:sz w:val="20"/>
          <w:szCs w:val="20"/>
        </w:rPr>
        <w:t xml:space="preserve">Enterprise </w:t>
      </w:r>
      <w:proofErr w:type="spellStart"/>
      <w:r w:rsidRPr="00D67D16">
        <w:rPr>
          <w:rFonts w:ascii="Arial" w:hAnsi="Arial" w:cs="Arial"/>
          <w:b/>
          <w:bCs/>
          <w:sz w:val="20"/>
          <w:szCs w:val="20"/>
        </w:rPr>
        <w:t>Collaborator</w:t>
      </w:r>
      <w:proofErr w:type="spellEnd"/>
      <w:r w:rsidRPr="00D67D16">
        <w:rPr>
          <w:rFonts w:ascii="Arial" w:hAnsi="Arial" w:cs="Arial"/>
          <w:b/>
          <w:bCs/>
          <w:sz w:val="20"/>
          <w:szCs w:val="20"/>
        </w:rPr>
        <w:t xml:space="preserve"> Administration</w:t>
      </w:r>
    </w:p>
    <w:p w14:paraId="00A417A7" w14:textId="34D7916C" w:rsidR="00BD0EEC" w:rsidRPr="00C834C1" w:rsidRDefault="00B22DF8" w:rsidP="00B22DF8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C834C1">
        <w:rPr>
          <w:rFonts w:ascii="Arial" w:hAnsi="Arial" w:cs="Arial"/>
          <w:sz w:val="20"/>
          <w:szCs w:val="20"/>
          <w:lang w:val="en-GB"/>
        </w:rPr>
        <w:t xml:space="preserve">Identifier le BOD </w:t>
      </w:r>
      <w:r w:rsidR="00F43199" w:rsidRPr="00F43199">
        <w:rPr>
          <w:rFonts w:cs="Arial"/>
          <w:b/>
          <w:bCs/>
          <w:lang w:val="en-GB"/>
        </w:rPr>
        <w:t>M3_</w:t>
      </w:r>
      <w:r w:rsidR="0053546A">
        <w:rPr>
          <w:rFonts w:cs="Arial"/>
          <w:b/>
          <w:bCs/>
          <w:lang w:val="en-GB"/>
        </w:rPr>
        <w:t>REFLEXPreparationCdeCustom</w:t>
      </w:r>
      <w:r w:rsidR="00F43199" w:rsidRPr="00F43199">
        <w:rPr>
          <w:rFonts w:cs="Arial"/>
          <w:b/>
          <w:bCs/>
          <w:lang w:val="en-GB"/>
        </w:rPr>
        <w:t>_Process_In</w:t>
      </w:r>
      <w:r w:rsidR="00F43199" w:rsidRPr="00C834C1">
        <w:rPr>
          <w:rFonts w:ascii="Arial" w:hAnsi="Arial" w:cs="Arial"/>
          <w:sz w:val="20"/>
          <w:szCs w:val="20"/>
          <w:lang w:val="en-GB"/>
        </w:rPr>
        <w:t xml:space="preserve"> </w:t>
      </w:r>
      <w:r w:rsidRPr="00C834C1">
        <w:rPr>
          <w:rFonts w:ascii="Arial" w:hAnsi="Arial" w:cs="Arial"/>
          <w:sz w:val="20"/>
          <w:szCs w:val="20"/>
          <w:lang w:val="en-GB"/>
        </w:rPr>
        <w:t>sous</w:t>
      </w:r>
      <w:r w:rsidR="00D521EB" w:rsidRPr="00C834C1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="00D521EB" w:rsidRPr="00C834C1">
        <w:rPr>
          <w:rFonts w:ascii="Arial" w:hAnsi="Arial" w:cs="Arial"/>
          <w:sz w:val="20"/>
          <w:szCs w:val="20"/>
          <w:lang w:val="en-GB"/>
        </w:rPr>
        <w:t>l’</w:t>
      </w:r>
      <w:r w:rsidRPr="00C834C1">
        <w:rPr>
          <w:rFonts w:ascii="Arial" w:hAnsi="Arial" w:cs="Arial"/>
          <w:sz w:val="20"/>
          <w:szCs w:val="20"/>
          <w:lang w:val="en-GB"/>
        </w:rPr>
        <w:t>A</w:t>
      </w:r>
      <w:r w:rsidR="00D521EB" w:rsidRPr="00C834C1">
        <w:rPr>
          <w:rFonts w:ascii="Arial" w:hAnsi="Arial" w:cs="Arial"/>
          <w:sz w:val="20"/>
          <w:szCs w:val="20"/>
          <w:lang w:val="en-GB"/>
        </w:rPr>
        <w:t>greement</w:t>
      </w:r>
      <w:proofErr w:type="spellEnd"/>
      <w:r w:rsidR="00D521EB" w:rsidRPr="00C834C1">
        <w:rPr>
          <w:rFonts w:ascii="Arial" w:hAnsi="Arial" w:cs="Arial"/>
          <w:sz w:val="20"/>
          <w:szCs w:val="20"/>
          <w:lang w:val="en-GB"/>
        </w:rPr>
        <w:t xml:space="preserve"> </w:t>
      </w:r>
    </w:p>
    <w:p w14:paraId="4A0CEDBA" w14:textId="77777777" w:rsidR="00D521EB" w:rsidRPr="00C834C1" w:rsidRDefault="00D521EB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</w:p>
    <w:p w14:paraId="5FEBB9F4" w14:textId="6EA69FB6" w:rsidR="00D521EB" w:rsidRPr="00D67D16" w:rsidRDefault="00D521EB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D67D16">
        <w:rPr>
          <w:rFonts w:ascii="Arial" w:hAnsi="Arial" w:cs="Arial"/>
          <w:sz w:val="20"/>
          <w:szCs w:val="20"/>
        </w:rPr>
        <w:t>Exemple :</w:t>
      </w:r>
    </w:p>
    <w:p w14:paraId="63E6D61F" w14:textId="08732D46" w:rsidR="00B22DF8" w:rsidRPr="00D67D16" w:rsidRDefault="00B22DF8" w:rsidP="00B22DF8">
      <w:pPr>
        <w:pStyle w:val="BodyText"/>
        <w:ind w:left="0"/>
      </w:pPr>
      <w:r w:rsidRPr="00D67D16">
        <w:rPr>
          <w:noProof/>
        </w:rPr>
        <w:drawing>
          <wp:inline distT="0" distB="0" distL="0" distR="0" wp14:anchorId="2757871B" wp14:editId="1ECBB4BF">
            <wp:extent cx="6064801" cy="2160814"/>
            <wp:effectExtent l="0" t="0" r="0" b="0"/>
            <wp:docPr id="712849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437" cy="216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D5A72" w14:textId="4F75BF79" w:rsidR="00BD0EEC" w:rsidRPr="00D67D16" w:rsidRDefault="00BD0EEC" w:rsidP="00BD0EEC">
      <w:pPr>
        <w:pStyle w:val="BodyText"/>
        <w:ind w:left="0"/>
      </w:pPr>
    </w:p>
    <w:p w14:paraId="1193D20A" w14:textId="77777777" w:rsidR="008E0213" w:rsidRPr="00D67D16" w:rsidRDefault="008E0213" w:rsidP="00BD0EEC">
      <w:pPr>
        <w:pStyle w:val="BodyText"/>
        <w:ind w:left="0"/>
      </w:pPr>
    </w:p>
    <w:p w14:paraId="55FCC562" w14:textId="2E9F22DC" w:rsidR="00D521EB" w:rsidRPr="00D67D16" w:rsidRDefault="00D521EB" w:rsidP="00BD0EEC">
      <w:pPr>
        <w:pStyle w:val="BodyText"/>
        <w:ind w:left="0"/>
      </w:pPr>
      <w:r w:rsidRPr="00D67D16">
        <w:t>Le diagnostic du flux (</w:t>
      </w:r>
      <w:r w:rsidR="000B3DDE" w:rsidRPr="00D67D16">
        <w:t>Document flow</w:t>
      </w:r>
      <w:r w:rsidRPr="00D67D16">
        <w:t xml:space="preserve">) peut également être effectuer dans </w:t>
      </w:r>
      <w:r w:rsidRPr="00D67D16">
        <w:rPr>
          <w:b/>
          <w:bCs/>
        </w:rPr>
        <w:t xml:space="preserve">ION </w:t>
      </w:r>
      <w:proofErr w:type="spellStart"/>
      <w:r w:rsidRPr="00D67D16">
        <w:rPr>
          <w:b/>
          <w:bCs/>
        </w:rPr>
        <w:t>OneView</w:t>
      </w:r>
      <w:proofErr w:type="spellEnd"/>
      <w:r w:rsidRPr="00D67D16">
        <w:t>.</w:t>
      </w:r>
    </w:p>
    <w:p w14:paraId="156784C9" w14:textId="7B75C370" w:rsidR="008E0213" w:rsidRPr="00D67D16" w:rsidRDefault="008E0213" w:rsidP="008E0213">
      <w:pPr>
        <w:pStyle w:val="NormalWeb"/>
        <w:rPr>
          <w:rFonts w:ascii="Arial" w:hAnsi="Arial" w:cs="Arial"/>
          <w:b/>
          <w:bCs/>
          <w:sz w:val="20"/>
          <w:szCs w:val="20"/>
          <w:lang w:val="fr-FR"/>
        </w:rPr>
      </w:pPr>
      <w:r w:rsidRPr="00D67D16">
        <w:rPr>
          <w:rStyle w:val="Strong"/>
          <w:rFonts w:ascii="Arial" w:hAnsi="Arial" w:cs="Arial"/>
          <w:b w:val="0"/>
          <w:bCs w:val="0"/>
          <w:sz w:val="20"/>
          <w:szCs w:val="20"/>
          <w:u w:val="single"/>
          <w:lang w:val="fr-FR"/>
        </w:rPr>
        <w:t xml:space="preserve">Pour diagnostiquer le flux </w:t>
      </w:r>
      <w:r w:rsidRPr="00D67D16">
        <w:rPr>
          <w:rStyle w:val="Strong"/>
          <w:rFonts w:ascii="Arial" w:hAnsi="Arial" w:cs="Arial"/>
          <w:sz w:val="20"/>
          <w:szCs w:val="20"/>
          <w:u w:val="single"/>
          <w:lang w:val="fr-FR"/>
        </w:rPr>
        <w:t xml:space="preserve">ION </w:t>
      </w:r>
      <w:proofErr w:type="spellStart"/>
      <w:r w:rsidR="00136D8C" w:rsidRPr="00D67D16">
        <w:rPr>
          <w:rStyle w:val="Strong"/>
          <w:rFonts w:ascii="Arial" w:hAnsi="Arial" w:cs="Arial"/>
          <w:sz w:val="20"/>
          <w:szCs w:val="20"/>
          <w:u w:val="single"/>
          <w:lang w:val="fr-FR"/>
        </w:rPr>
        <w:t>OneView</w:t>
      </w:r>
      <w:proofErr w:type="spellEnd"/>
      <w:r w:rsidR="00136D8C" w:rsidRPr="00D67D16">
        <w:rPr>
          <w:rStyle w:val="Strong"/>
          <w:rFonts w:ascii="Arial" w:hAnsi="Arial" w:cs="Arial"/>
          <w:b w:val="0"/>
          <w:bCs w:val="0"/>
          <w:sz w:val="20"/>
          <w:szCs w:val="20"/>
          <w:u w:val="single"/>
          <w:lang w:val="fr-FR"/>
        </w:rPr>
        <w:t xml:space="preserve"> :</w:t>
      </w:r>
    </w:p>
    <w:p w14:paraId="4F7B0596" w14:textId="77777777" w:rsidR="00D521EB" w:rsidRPr="00D67D16" w:rsidRDefault="00D521EB" w:rsidP="00D521EB">
      <w:pPr>
        <w:pStyle w:val="ListParagraph"/>
        <w:numPr>
          <w:ilvl w:val="0"/>
          <w:numId w:val="48"/>
        </w:numPr>
        <w:spacing w:line="360" w:lineRule="auto"/>
        <w:jc w:val="both"/>
        <w:rPr>
          <w:b/>
          <w:bCs/>
        </w:rPr>
      </w:pPr>
      <w:r w:rsidRPr="00D67D16">
        <w:rPr>
          <w:rFonts w:ascii="Arial" w:hAnsi="Arial" w:cs="Arial"/>
          <w:sz w:val="20"/>
          <w:szCs w:val="20"/>
        </w:rPr>
        <w:t>Naviguer sur</w:t>
      </w:r>
      <w:r w:rsidR="008E0213" w:rsidRPr="00D67D16">
        <w:rPr>
          <w:rFonts w:ascii="Arial" w:hAnsi="Arial" w:cs="Arial"/>
          <w:sz w:val="20"/>
          <w:szCs w:val="20"/>
        </w:rPr>
        <w:t xml:space="preserve"> </w:t>
      </w:r>
      <w:r w:rsidR="008E0213" w:rsidRPr="00D67D16">
        <w:rPr>
          <w:b/>
          <w:bCs/>
        </w:rPr>
        <w:t xml:space="preserve">ION Desk &gt; </w:t>
      </w:r>
      <w:proofErr w:type="spellStart"/>
      <w:r w:rsidR="008E0213" w:rsidRPr="00D67D16">
        <w:rPr>
          <w:b/>
          <w:bCs/>
        </w:rPr>
        <w:t>OneView</w:t>
      </w:r>
      <w:proofErr w:type="spellEnd"/>
    </w:p>
    <w:p w14:paraId="732CCE54" w14:textId="68C6C195" w:rsidR="00D521EB" w:rsidRPr="00D67D16" w:rsidRDefault="003F157D" w:rsidP="00B04C5D">
      <w:pPr>
        <w:pStyle w:val="ListParagraph"/>
        <w:numPr>
          <w:ilvl w:val="0"/>
          <w:numId w:val="48"/>
        </w:numPr>
        <w:spacing w:line="360" w:lineRule="auto"/>
        <w:rPr>
          <w:rFonts w:ascii="Arial" w:hAnsi="Arial" w:cs="Arial"/>
          <w:sz w:val="20"/>
          <w:szCs w:val="20"/>
        </w:rPr>
      </w:pPr>
      <w:r w:rsidRPr="00D67D16">
        <w:rPr>
          <w:rFonts w:ascii="Arial" w:hAnsi="Arial" w:cs="Arial"/>
          <w:sz w:val="20"/>
          <w:szCs w:val="20"/>
        </w:rPr>
        <w:t>Ajouter le nom du document (</w:t>
      </w:r>
      <w:proofErr w:type="spellStart"/>
      <w:r w:rsidR="003D4CC5" w:rsidRPr="00D67D16">
        <w:rPr>
          <w:rFonts w:ascii="Arial" w:hAnsi="Arial" w:cs="Arial"/>
          <w:b/>
          <w:bCs/>
          <w:sz w:val="20"/>
          <w:szCs w:val="20"/>
        </w:rPr>
        <w:t>Process</w:t>
      </w:r>
      <w:r w:rsidRPr="00D67D16">
        <w:rPr>
          <w:rFonts w:ascii="Arial" w:hAnsi="Arial" w:cs="Arial"/>
          <w:b/>
          <w:bCs/>
          <w:sz w:val="20"/>
          <w:szCs w:val="20"/>
        </w:rPr>
        <w:t>.</w:t>
      </w:r>
      <w:r w:rsidR="0053546A">
        <w:rPr>
          <w:rFonts w:cs="Arial"/>
          <w:b/>
          <w:bCs/>
        </w:rPr>
        <w:t>REFLEXPreparationCdeCustom</w:t>
      </w:r>
      <w:proofErr w:type="spellEnd"/>
      <w:r w:rsidRPr="00D67D16">
        <w:rPr>
          <w:rFonts w:ascii="Arial" w:hAnsi="Arial" w:cs="Arial"/>
          <w:sz w:val="20"/>
          <w:szCs w:val="20"/>
        </w:rPr>
        <w:t>)</w:t>
      </w:r>
      <w:r w:rsidR="00AF1BAC" w:rsidRPr="00D67D16">
        <w:rPr>
          <w:rFonts w:ascii="Arial" w:hAnsi="Arial" w:cs="Arial"/>
          <w:sz w:val="20"/>
          <w:szCs w:val="20"/>
        </w:rPr>
        <w:t xml:space="preserve"> et (</w:t>
      </w:r>
      <w:proofErr w:type="spellStart"/>
      <w:r w:rsidR="00AF1BAC" w:rsidRPr="00D67D16">
        <w:rPr>
          <w:rFonts w:ascii="Arial" w:hAnsi="Arial" w:cs="Arial"/>
          <w:b/>
          <w:bCs/>
          <w:sz w:val="20"/>
          <w:szCs w:val="20"/>
        </w:rPr>
        <w:t>Acknowledge.</w:t>
      </w:r>
      <w:r w:rsidR="0053546A">
        <w:rPr>
          <w:rFonts w:cs="Arial"/>
          <w:b/>
          <w:bCs/>
        </w:rPr>
        <w:t>REFLEXPreparationCdeCustom</w:t>
      </w:r>
      <w:proofErr w:type="spellEnd"/>
      <w:r w:rsidR="00AF1BAC" w:rsidRPr="00D67D16">
        <w:rPr>
          <w:rFonts w:ascii="Arial" w:hAnsi="Arial" w:cs="Arial"/>
          <w:sz w:val="20"/>
          <w:szCs w:val="20"/>
        </w:rPr>
        <w:t>)</w:t>
      </w:r>
    </w:p>
    <w:p w14:paraId="26CAB896" w14:textId="77777777" w:rsidR="0099183E" w:rsidRPr="00D67D16" w:rsidRDefault="0099183E" w:rsidP="00D521EB">
      <w:pPr>
        <w:spacing w:line="360" w:lineRule="auto"/>
        <w:rPr>
          <w:rFonts w:cs="Arial"/>
        </w:rPr>
      </w:pPr>
    </w:p>
    <w:p w14:paraId="14F2AADB" w14:textId="549D1BF4" w:rsidR="008E0213" w:rsidRPr="00D67D16" w:rsidRDefault="00136D8C" w:rsidP="00D521EB">
      <w:pPr>
        <w:spacing w:line="360" w:lineRule="auto"/>
        <w:rPr>
          <w:rFonts w:cs="Arial"/>
        </w:rPr>
      </w:pPr>
      <w:r w:rsidRPr="00D67D16">
        <w:rPr>
          <w:rFonts w:cs="Arial"/>
        </w:rPr>
        <w:t>Example:</w:t>
      </w:r>
      <w:r w:rsidR="00D521EB" w:rsidRPr="00D67D16">
        <w:rPr>
          <w:rFonts w:cs="Arial"/>
        </w:rPr>
        <w:t xml:space="preserve"> </w:t>
      </w:r>
    </w:p>
    <w:p w14:paraId="6E5C908A" w14:textId="758B7E81" w:rsidR="0099183E" w:rsidRPr="00D67D16" w:rsidRDefault="0099183E" w:rsidP="00D521EB">
      <w:pPr>
        <w:spacing w:line="360" w:lineRule="auto"/>
        <w:rPr>
          <w:rFonts w:cs="Arial"/>
        </w:rPr>
      </w:pPr>
      <w:r w:rsidRPr="00D67D16">
        <w:rPr>
          <w:rFonts w:cs="Arial"/>
          <w:noProof/>
        </w:rPr>
        <w:drawing>
          <wp:inline distT="0" distB="0" distL="0" distR="0" wp14:anchorId="0381014B" wp14:editId="70EE084C">
            <wp:extent cx="4508500" cy="2143099"/>
            <wp:effectExtent l="0" t="0" r="6350" b="0"/>
            <wp:docPr id="1757962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62877" name="Picture 1" descr="A screenshot of a computer&#10;&#10;Description automatically generated"/>
                    <pic:cNvPicPr/>
                  </pic:nvPicPr>
                  <pic:blipFill rotWithShape="1">
                    <a:blip r:embed="rId25"/>
                    <a:srcRect r="6088" b="6626"/>
                    <a:stretch/>
                  </pic:blipFill>
                  <pic:spPr bwMode="auto">
                    <a:xfrm>
                      <a:off x="0" y="0"/>
                      <a:ext cx="4546933" cy="2161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3DA21" w14:textId="20A837E6" w:rsidR="00546B12" w:rsidRPr="00D67D16" w:rsidRDefault="00546B12" w:rsidP="00546B12">
      <w:pPr>
        <w:pStyle w:val="Heading1"/>
      </w:pPr>
      <w:bookmarkStart w:id="17" w:name="_Toc193985647"/>
      <w:r w:rsidRPr="00D67D16">
        <w:lastRenderedPageBreak/>
        <w:t>POINTS A DETERMINER</w:t>
      </w:r>
      <w:bookmarkEnd w:id="17"/>
    </w:p>
    <w:p w14:paraId="20D395C2" w14:textId="3CEF3FB2" w:rsidR="00604AA7" w:rsidRDefault="00F43199" w:rsidP="00374AE8">
      <w:pPr>
        <w:pStyle w:val="BodyText"/>
        <w:numPr>
          <w:ilvl w:val="0"/>
          <w:numId w:val="50"/>
        </w:numPr>
      </w:pPr>
      <w:r>
        <w:t>Répertoire</w:t>
      </w:r>
      <w:r w:rsidR="00604AA7" w:rsidRPr="00D67D16">
        <w:t xml:space="preserve"> à </w:t>
      </w:r>
      <w:r w:rsidR="00D46933">
        <w:t>définir</w:t>
      </w:r>
      <w:r w:rsidR="00604AA7" w:rsidRPr="00D67D16">
        <w:t>.</w:t>
      </w:r>
    </w:p>
    <w:p w14:paraId="2FC19672" w14:textId="70FA3699" w:rsidR="00AE1469" w:rsidRPr="00374AE8" w:rsidRDefault="00AE1469" w:rsidP="00F43199">
      <w:pPr>
        <w:pStyle w:val="BodyText"/>
        <w:ind w:left="644"/>
      </w:pPr>
    </w:p>
    <w:sectPr w:rsidR="00AE1469" w:rsidRPr="00374AE8" w:rsidSect="006670B8"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B14E3" w14:textId="77777777" w:rsidR="00EF3EDC" w:rsidRPr="00D67D16" w:rsidRDefault="00EF3EDC">
      <w:r w:rsidRPr="00D67D16">
        <w:separator/>
      </w:r>
    </w:p>
  </w:endnote>
  <w:endnote w:type="continuationSeparator" w:id="0">
    <w:p w14:paraId="34E6121C" w14:textId="77777777" w:rsidR="00EF3EDC" w:rsidRPr="00D67D16" w:rsidRDefault="00EF3EDC">
      <w:r w:rsidRPr="00D67D1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D67D16" w:rsidRDefault="00602727">
    <w:pPr>
      <w:pStyle w:val="Footer"/>
      <w:framePr w:wrap="around" w:vAnchor="text" w:hAnchor="margin" w:xAlign="right" w:y="1"/>
      <w:rPr>
        <w:rStyle w:val="PageNumber"/>
      </w:rPr>
    </w:pPr>
    <w:r w:rsidRPr="00D67D16">
      <w:rPr>
        <w:rStyle w:val="PageNumber"/>
      </w:rPr>
      <w:fldChar w:fldCharType="begin"/>
    </w:r>
    <w:r w:rsidRPr="00D67D16">
      <w:rPr>
        <w:rStyle w:val="PageNumber"/>
      </w:rPr>
      <w:instrText xml:space="preserve">PAGE  </w:instrText>
    </w:r>
    <w:r w:rsidRPr="00D67D16">
      <w:rPr>
        <w:rStyle w:val="PageNumber"/>
      </w:rPr>
      <w:fldChar w:fldCharType="separate"/>
    </w:r>
    <w:r w:rsidRPr="00D67D16">
      <w:rPr>
        <w:rStyle w:val="PageNumber"/>
      </w:rPr>
      <w:t>iv</w:t>
    </w:r>
    <w:r w:rsidRPr="00D67D16">
      <w:rPr>
        <w:rStyle w:val="PageNumber"/>
      </w:rPr>
      <w:fldChar w:fldCharType="end"/>
    </w:r>
  </w:p>
  <w:p w14:paraId="6E66DCB9" w14:textId="77777777" w:rsidR="00602727" w:rsidRPr="00D67D16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67F05890" w:rsidR="00602727" w:rsidRPr="00D67D16" w:rsidRDefault="00BA4017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4B1729">
        <w:rPr>
          <w:noProof/>
        </w:rPr>
        <w:t>POINTS A DETERMINER</w:t>
      </w:r>
    </w:fldSimple>
    <w:r w:rsidR="00602727" w:rsidRPr="00D67D16">
      <w:t xml:space="preserve">     </w:t>
    </w:r>
    <w:r w:rsidR="00602727" w:rsidRPr="00D67D16">
      <w:fldChar w:fldCharType="begin"/>
    </w:r>
    <w:r w:rsidR="00602727" w:rsidRPr="00D67D16">
      <w:instrText xml:space="preserve"> If </w:instrText>
    </w:r>
    <w:r w:rsidR="00602727" w:rsidRPr="00D67D16">
      <w:fldChar w:fldCharType="begin"/>
    </w:r>
    <w:r w:rsidR="00602727" w:rsidRPr="00D67D16">
      <w:instrText xml:space="preserve"> Section </w:instrText>
    </w:r>
    <w:r w:rsidR="00602727" w:rsidRPr="00D67D16">
      <w:fldChar w:fldCharType="separate"/>
    </w:r>
    <w:r w:rsidR="004B1729">
      <w:instrText>1</w:instrText>
    </w:r>
    <w:r w:rsidR="00602727" w:rsidRPr="00D67D16">
      <w:fldChar w:fldCharType="end"/>
    </w:r>
    <w:r w:rsidR="00602727" w:rsidRPr="00D67D16">
      <w:instrText xml:space="preserve"> &gt; 1 “</w:instrText>
    </w:r>
    <w:r w:rsidR="00602727" w:rsidRPr="00D67D16">
      <w:fldChar w:fldCharType="begin"/>
    </w:r>
    <w:r w:rsidR="00602727" w:rsidRPr="00D67D16">
      <w:instrText xml:space="preserve">PAGE </w:instrText>
    </w:r>
    <w:r w:rsidR="00602727" w:rsidRPr="00D67D16">
      <w:fldChar w:fldCharType="separate"/>
    </w:r>
    <w:r w:rsidR="00602727" w:rsidRPr="00D67D16">
      <w:instrText>1</w:instrText>
    </w:r>
    <w:r w:rsidR="00602727" w:rsidRPr="00D67D16">
      <w:fldChar w:fldCharType="end"/>
    </w:r>
    <w:r w:rsidR="00602727" w:rsidRPr="00D67D16">
      <w:instrText xml:space="preserve"> of </w:instrText>
    </w:r>
    <w:r w:rsidR="00602727" w:rsidRPr="00D67D16">
      <w:fldChar w:fldCharType="begin"/>
    </w:r>
    <w:r w:rsidR="00602727" w:rsidRPr="00D67D16">
      <w:instrText xml:space="preserve"> =  </w:instrText>
    </w:r>
    <w:r w:rsidR="00602727" w:rsidRPr="00D67D16">
      <w:fldChar w:fldCharType="begin"/>
    </w:r>
    <w:r w:rsidR="00602727" w:rsidRPr="00D67D16">
      <w:instrText xml:space="preserve"> NUMPAGES </w:instrText>
    </w:r>
    <w:r w:rsidR="00602727" w:rsidRPr="00D67D16">
      <w:fldChar w:fldCharType="separate"/>
    </w:r>
    <w:r w:rsidR="00602727" w:rsidRPr="00D67D16">
      <w:instrText>10</w:instrText>
    </w:r>
    <w:r w:rsidR="00602727" w:rsidRPr="00D67D16">
      <w:fldChar w:fldCharType="end"/>
    </w:r>
    <w:r w:rsidR="00602727" w:rsidRPr="00D67D16">
      <w:instrText xml:space="preserve"> - Sec1  </w:instrText>
    </w:r>
    <w:r w:rsidR="00602727" w:rsidRPr="00D67D16">
      <w:fldChar w:fldCharType="separate"/>
    </w:r>
    <w:r w:rsidR="00602727" w:rsidRPr="00D67D16">
      <w:instrText>7</w:instrText>
    </w:r>
    <w:r w:rsidR="00602727" w:rsidRPr="00D67D16">
      <w:fldChar w:fldCharType="end"/>
    </w:r>
    <w:r w:rsidR="00602727" w:rsidRPr="00D67D16">
      <w:instrText>” “</w:instrText>
    </w:r>
    <w:r w:rsidR="00602727" w:rsidRPr="00D67D16">
      <w:fldChar w:fldCharType="begin"/>
    </w:r>
    <w:r w:rsidR="00602727" w:rsidRPr="00D67D16">
      <w:instrText xml:space="preserve"> PAGE </w:instrText>
    </w:r>
    <w:r w:rsidR="00602727" w:rsidRPr="00D67D16">
      <w:fldChar w:fldCharType="separate"/>
    </w:r>
    <w:r w:rsidR="004B1729">
      <w:rPr>
        <w:noProof/>
      </w:rPr>
      <w:instrText>17</w:instrText>
    </w:r>
    <w:r w:rsidR="00602727" w:rsidRPr="00D67D16">
      <w:fldChar w:fldCharType="end"/>
    </w:r>
    <w:r w:rsidR="00602727" w:rsidRPr="00D67D16">
      <w:instrText xml:space="preserve">” </w:instrText>
    </w:r>
    <w:r w:rsidR="00602727" w:rsidRPr="00D67D16">
      <w:fldChar w:fldCharType="separate"/>
    </w:r>
    <w:r w:rsidR="004B1729">
      <w:rPr>
        <w:noProof/>
      </w:rPr>
      <w:t>17</w:t>
    </w:r>
    <w:r w:rsidR="00602727" w:rsidRPr="00D67D16">
      <w:fldChar w:fldCharType="end"/>
    </w:r>
  </w:p>
  <w:p w14:paraId="78590ACA" w14:textId="0C06F880" w:rsidR="00602727" w:rsidRPr="00D67D16" w:rsidRDefault="008A496C" w:rsidP="00D56107">
    <w:pPr>
      <w:pStyle w:val="Footer"/>
      <w:tabs>
        <w:tab w:val="clear" w:pos="7920"/>
        <w:tab w:val="right" w:pos="9900"/>
        <w:tab w:val="right" w:pos="10440"/>
      </w:tabs>
    </w:pPr>
    <w:r w:rsidRPr="00D67D16">
      <w:rPr>
        <w:rStyle w:val="HighlightedVariable"/>
      </w:rPr>
      <w:t>Interface</w:t>
    </w:r>
  </w:p>
  <w:p w14:paraId="0AFFEF02" w14:textId="3E5B9BA3" w:rsidR="00602727" w:rsidRPr="00D67D16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D67D16">
      <w:t xml:space="preserve">File </w:t>
    </w:r>
    <w:r w:rsidR="0099183E" w:rsidRPr="00D67D16">
      <w:t xml:space="preserve">Réf : </w:t>
    </w:r>
    <w:r w:rsidR="00F43199" w:rsidRPr="00F43199">
      <w:t>DES-020_002_IN_A_REFLEX_Préparation_Cde_V1.0</w:t>
    </w:r>
    <w:r w:rsidR="0099183E" w:rsidRPr="00D67D16">
      <w:t>.doc</w:t>
    </w:r>
  </w:p>
  <w:p w14:paraId="1780CA83" w14:textId="77777777" w:rsidR="00602727" w:rsidRPr="00D67D16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D67D16" w:rsidRDefault="00602727">
    <w:pPr>
      <w:pStyle w:val="Footer"/>
      <w:tabs>
        <w:tab w:val="clear" w:pos="7920"/>
        <w:tab w:val="right" w:pos="10440"/>
      </w:tabs>
    </w:pPr>
    <w:r w:rsidRPr="00D67D16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C834C1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C834C1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C834C1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C834C1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C834C1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C834C1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C834C1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C834C1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C834C1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C834C1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086BB" w14:textId="77777777" w:rsidR="00EF3EDC" w:rsidRPr="00D67D16" w:rsidRDefault="00EF3EDC">
      <w:r w:rsidRPr="00D67D16">
        <w:separator/>
      </w:r>
    </w:p>
  </w:footnote>
  <w:footnote w:type="continuationSeparator" w:id="0">
    <w:p w14:paraId="6A1DC830" w14:textId="77777777" w:rsidR="00EF3EDC" w:rsidRPr="00D67D16" w:rsidRDefault="00EF3EDC">
      <w:r w:rsidRPr="00D67D1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1E403A61" w:rsidR="00602727" w:rsidRPr="00C834C1" w:rsidRDefault="00602727" w:rsidP="00B312E9">
    <w:pPr>
      <w:pStyle w:val="Header"/>
      <w:framePr w:hSpace="187" w:wrap="auto" w:vAnchor="page" w:hAnchor="margin" w:xAlign="right" w:y="433"/>
      <w:rPr>
        <w:lang w:val="en-GB"/>
      </w:rPr>
    </w:pPr>
    <w:r w:rsidRPr="00C834C1">
      <w:rPr>
        <w:lang w:val="en-GB"/>
      </w:rPr>
      <w:t>Doc Ref:</w:t>
    </w:r>
    <w:r w:rsidRPr="00C834C1">
      <w:rPr>
        <w:rStyle w:val="HighlightedVariable"/>
        <w:lang w:val="en-GB"/>
      </w:rPr>
      <w:t xml:space="preserve"> </w:t>
    </w:r>
    <w:r w:rsidR="00FC2124" w:rsidRPr="00FC2124">
      <w:rPr>
        <w:rStyle w:val="HighlightedVariable"/>
        <w:lang w:val="en-GB"/>
      </w:rPr>
      <w:t>002_IN_A_REFLEX_Préparation_Cde</w:t>
    </w:r>
  </w:p>
  <w:p w14:paraId="561E8E24" w14:textId="77777777" w:rsidR="00602727" w:rsidRPr="00C834C1" w:rsidRDefault="00602727" w:rsidP="00B312E9">
    <w:pPr>
      <w:pStyle w:val="Header"/>
      <w:rPr>
        <w:lang w:val="en-GB"/>
      </w:rPr>
    </w:pPr>
    <w:r w:rsidRPr="00D67D16">
      <w:fldChar w:fldCharType="begin"/>
    </w:r>
    <w:r w:rsidRPr="00C834C1">
      <w:rPr>
        <w:lang w:val="en-GB"/>
      </w:rPr>
      <w:instrText xml:space="preserve"> TITLE   \* MERGEFORMAT </w:instrText>
    </w:r>
    <w:r w:rsidRPr="00D67D16">
      <w:fldChar w:fldCharType="separate"/>
    </w:r>
    <w:r w:rsidRPr="00C834C1">
      <w:rPr>
        <w:lang w:val="en-GB"/>
      </w:rPr>
      <w:t>DES-020 Design Specification</w:t>
    </w:r>
    <w:r w:rsidRPr="00D67D16">
      <w:fldChar w:fldCharType="end"/>
    </w:r>
    <w:r w:rsidRPr="00C834C1">
      <w:rPr>
        <w:lang w:val="en-GB"/>
      </w:rPr>
      <w:t xml:space="preserve"> </w:t>
    </w:r>
  </w:p>
  <w:p w14:paraId="6D3FD1EB" w14:textId="52F87998" w:rsidR="00602727" w:rsidRPr="00D67D16" w:rsidRDefault="002D505C" w:rsidP="00B312E9">
    <w:pPr>
      <w:pStyle w:val="Header"/>
      <w:framePr w:hSpace="187" w:wrap="auto" w:vAnchor="text" w:hAnchor="margin" w:xAlign="right" w:y="1"/>
    </w:pPr>
    <w:r>
      <w:t>2</w:t>
    </w:r>
    <w:r w:rsidR="0047003B">
      <w:t>7</w:t>
    </w:r>
    <w:r w:rsidR="0018455B" w:rsidRPr="00D67D16">
      <w:t>/0</w:t>
    </w:r>
    <w:r w:rsidR="0047003B">
      <w:t>3</w:t>
    </w:r>
    <w:r w:rsidR="0018455B" w:rsidRPr="00D67D16">
      <w:t>/2025</w:t>
    </w:r>
  </w:p>
  <w:p w14:paraId="44651237" w14:textId="77777777" w:rsidR="00602727" w:rsidRPr="00D67D16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77777777" w:rsidR="00602727" w:rsidRPr="00D67D16" w:rsidRDefault="00602727" w:rsidP="00C30DAE">
    <w:r w:rsidRPr="00D67D16">
      <w:rPr>
        <w:noProof/>
        <w:lang w:eastAsia="en-AU"/>
      </w:rPr>
      <w:drawing>
        <wp:inline distT="0" distB="0" distL="0" distR="0" wp14:anchorId="61DA9B7B" wp14:editId="1A8BA7C9">
          <wp:extent cx="2656558" cy="687413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67D16">
      <w:t xml:space="preserve"> </w:t>
    </w:r>
    <w:r w:rsidRPr="00D67D16">
      <w:tab/>
    </w:r>
    <w:r w:rsidRPr="00D67D16">
      <w:tab/>
    </w:r>
    <w:r w:rsidRPr="00D67D16">
      <w:tab/>
    </w:r>
    <w:r w:rsidRPr="00D67D16">
      <w:tab/>
    </w:r>
    <w:r w:rsidRPr="00D67D16">
      <w:tab/>
    </w:r>
    <w:r w:rsidRPr="00D67D16">
      <w:tab/>
      <w:t xml:space="preserve"> </w:t>
    </w:r>
    <w:sdt>
      <w:sdtPr>
        <w:alias w:val="Custom Logo"/>
        <w:tag w:val="Custom Logo"/>
        <w:id w:val="691650801"/>
        <w:picture/>
      </w:sdtPr>
      <w:sdtContent>
        <w:r w:rsidRPr="00D67D16">
          <w:rPr>
            <w:noProof/>
            <w:lang w:eastAsia="en-AU"/>
          </w:rPr>
          <w:drawing>
            <wp:inline distT="0" distB="0" distL="0" distR="0" wp14:anchorId="7AB08549" wp14:editId="7BC50437">
              <wp:extent cx="791916" cy="771524"/>
              <wp:effectExtent l="0" t="0" r="8255" b="0"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9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916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A9252D"/>
    <w:multiLevelType w:val="hybridMultilevel"/>
    <w:tmpl w:val="39D4CE9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B04237"/>
    <w:multiLevelType w:val="hybridMultilevel"/>
    <w:tmpl w:val="100849D0"/>
    <w:lvl w:ilvl="0" w:tplc="02F02954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C73D24"/>
    <w:multiLevelType w:val="hybridMultilevel"/>
    <w:tmpl w:val="968ACF0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DE6692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 w15:restartNumberingAfterBreak="0">
    <w:nsid w:val="0EC55019"/>
    <w:multiLevelType w:val="hybridMultilevel"/>
    <w:tmpl w:val="46D48EF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1145F12"/>
    <w:multiLevelType w:val="hybridMultilevel"/>
    <w:tmpl w:val="4570498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5A5AF8"/>
    <w:multiLevelType w:val="hybridMultilevel"/>
    <w:tmpl w:val="5986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87F93"/>
    <w:multiLevelType w:val="singleLevel"/>
    <w:tmpl w:val="D6AC155C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10" w15:restartNumberingAfterBreak="0">
    <w:nsid w:val="1451248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 w15:restartNumberingAfterBreak="0">
    <w:nsid w:val="165F7C72"/>
    <w:multiLevelType w:val="hybridMultilevel"/>
    <w:tmpl w:val="53A2C96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7056315"/>
    <w:multiLevelType w:val="hybridMultilevel"/>
    <w:tmpl w:val="4570498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90A3F68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 w15:restartNumberingAfterBreak="0">
    <w:nsid w:val="19D65478"/>
    <w:multiLevelType w:val="hybridMultilevel"/>
    <w:tmpl w:val="45F8B872"/>
    <w:lvl w:ilvl="0" w:tplc="598C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B24A7A"/>
    <w:multiLevelType w:val="hybridMultilevel"/>
    <w:tmpl w:val="FA66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504143"/>
    <w:multiLevelType w:val="hybridMultilevel"/>
    <w:tmpl w:val="5AD068C0"/>
    <w:lvl w:ilvl="0" w:tplc="FAEE46EA">
      <w:start w:val="20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8D7F95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8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9" w15:restartNumberingAfterBreak="0">
    <w:nsid w:val="256833B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 w15:restartNumberingAfterBreak="0">
    <w:nsid w:val="27581121"/>
    <w:multiLevelType w:val="multilevel"/>
    <w:tmpl w:val="BC68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5156D8"/>
    <w:multiLevelType w:val="hybridMultilevel"/>
    <w:tmpl w:val="556450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8867DE"/>
    <w:multiLevelType w:val="hybridMultilevel"/>
    <w:tmpl w:val="D7042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B11449"/>
    <w:multiLevelType w:val="hybridMultilevel"/>
    <w:tmpl w:val="2ED8829C"/>
    <w:lvl w:ilvl="0" w:tplc="F9F24E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977772"/>
    <w:multiLevelType w:val="hybridMultilevel"/>
    <w:tmpl w:val="457049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597223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 w15:restartNumberingAfterBreak="0">
    <w:nsid w:val="3BA148F4"/>
    <w:multiLevelType w:val="hybridMultilevel"/>
    <w:tmpl w:val="2D56B9C0"/>
    <w:lvl w:ilvl="0" w:tplc="D6B812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3B0AC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 w15:restartNumberingAfterBreak="0">
    <w:nsid w:val="3FA0182D"/>
    <w:multiLevelType w:val="hybridMultilevel"/>
    <w:tmpl w:val="7652AB0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5E630B"/>
    <w:multiLevelType w:val="hybridMultilevel"/>
    <w:tmpl w:val="E102AA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AA7D55"/>
    <w:multiLevelType w:val="hybridMultilevel"/>
    <w:tmpl w:val="D258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0B7C1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4" w15:restartNumberingAfterBreak="0">
    <w:nsid w:val="4A5018FE"/>
    <w:multiLevelType w:val="hybridMultilevel"/>
    <w:tmpl w:val="1F5ED93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9D1D4D"/>
    <w:multiLevelType w:val="hybridMultilevel"/>
    <w:tmpl w:val="76D6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7F70D9"/>
    <w:multiLevelType w:val="hybridMultilevel"/>
    <w:tmpl w:val="F522A69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1B229D"/>
    <w:multiLevelType w:val="hybridMultilevel"/>
    <w:tmpl w:val="4570498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1851C1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 w15:restartNumberingAfterBreak="0">
    <w:nsid w:val="51D92E24"/>
    <w:multiLevelType w:val="multilevel"/>
    <w:tmpl w:val="A95C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3C6C07"/>
    <w:multiLevelType w:val="hybridMultilevel"/>
    <w:tmpl w:val="0D3E6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465B5B"/>
    <w:multiLevelType w:val="hybridMultilevel"/>
    <w:tmpl w:val="CEC4D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45468F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3" w15:restartNumberingAfterBreak="0">
    <w:nsid w:val="561774FE"/>
    <w:multiLevelType w:val="hybridMultilevel"/>
    <w:tmpl w:val="AE907404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73D0C93"/>
    <w:multiLevelType w:val="hybridMultilevel"/>
    <w:tmpl w:val="C88416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47202E"/>
    <w:multiLevelType w:val="hybridMultilevel"/>
    <w:tmpl w:val="FF586A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F669A5"/>
    <w:multiLevelType w:val="hybridMultilevel"/>
    <w:tmpl w:val="BA1E84B2"/>
    <w:lvl w:ilvl="0" w:tplc="02F02954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8" w15:restartNumberingAfterBreak="0">
    <w:nsid w:val="5BDF51E0"/>
    <w:multiLevelType w:val="hybridMultilevel"/>
    <w:tmpl w:val="893EB8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1B94D10"/>
    <w:multiLevelType w:val="hybridMultilevel"/>
    <w:tmpl w:val="3E2C9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2BB5B5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1" w15:restartNumberingAfterBreak="0">
    <w:nsid w:val="62E83B6A"/>
    <w:multiLevelType w:val="hybridMultilevel"/>
    <w:tmpl w:val="4570498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2F17508"/>
    <w:multiLevelType w:val="hybridMultilevel"/>
    <w:tmpl w:val="FB44208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3771AEF"/>
    <w:multiLevelType w:val="hybridMultilevel"/>
    <w:tmpl w:val="08445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A25C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5" w15:restartNumberingAfterBreak="0">
    <w:nsid w:val="666174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6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7" w15:restartNumberingAfterBreak="0">
    <w:nsid w:val="689F65B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8" w15:restartNumberingAfterBreak="0">
    <w:nsid w:val="6A0331B1"/>
    <w:multiLevelType w:val="hybridMultilevel"/>
    <w:tmpl w:val="FB44208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A1C0A96"/>
    <w:multiLevelType w:val="hybridMultilevel"/>
    <w:tmpl w:val="835039F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6A5C1FD6"/>
    <w:multiLevelType w:val="hybridMultilevel"/>
    <w:tmpl w:val="0BB43866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61" w15:restartNumberingAfterBreak="0">
    <w:nsid w:val="6D522C06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2" w15:restartNumberingAfterBreak="0">
    <w:nsid w:val="6D56568D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3" w15:restartNumberingAfterBreak="0">
    <w:nsid w:val="74C038FC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4" w15:restartNumberingAfterBreak="0">
    <w:nsid w:val="791D306C"/>
    <w:multiLevelType w:val="hybridMultilevel"/>
    <w:tmpl w:val="B2ACF5F2"/>
    <w:lvl w:ilvl="0" w:tplc="5C0473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ABB3D39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6" w15:restartNumberingAfterBreak="0">
    <w:nsid w:val="7DAA38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7" w15:restartNumberingAfterBreak="0">
    <w:nsid w:val="7EBB20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 w16cid:durableId="400177485">
    <w:abstractNumId w:val="18"/>
  </w:num>
  <w:num w:numId="2" w16cid:durableId="425542575">
    <w:abstractNumId w:val="47"/>
  </w:num>
  <w:num w:numId="3" w16cid:durableId="1301963104">
    <w:abstractNumId w:val="56"/>
  </w:num>
  <w:num w:numId="4" w16cid:durableId="1409305351">
    <w:abstractNumId w:val="24"/>
  </w:num>
  <w:num w:numId="5" w16cid:durableId="680202616">
    <w:abstractNumId w:val="47"/>
    <w:lvlOverride w:ilvl="0">
      <w:startOverride w:val="1"/>
    </w:lvlOverride>
  </w:num>
  <w:num w:numId="6" w16cid:durableId="257833256">
    <w:abstractNumId w:val="47"/>
    <w:lvlOverride w:ilvl="0">
      <w:startOverride w:val="1"/>
    </w:lvlOverride>
  </w:num>
  <w:num w:numId="7" w16cid:durableId="855575486">
    <w:abstractNumId w:val="47"/>
    <w:lvlOverride w:ilvl="0">
      <w:startOverride w:val="1"/>
    </w:lvlOverride>
  </w:num>
  <w:num w:numId="8" w16cid:durableId="792754466">
    <w:abstractNumId w:val="4"/>
  </w:num>
  <w:num w:numId="9" w16cid:durableId="745035843">
    <w:abstractNumId w:val="17"/>
  </w:num>
  <w:num w:numId="10" w16cid:durableId="196508250">
    <w:abstractNumId w:val="62"/>
  </w:num>
  <w:num w:numId="11" w16cid:durableId="2105566498">
    <w:abstractNumId w:val="13"/>
  </w:num>
  <w:num w:numId="12" w16cid:durableId="1176655807">
    <w:abstractNumId w:val="5"/>
  </w:num>
  <w:num w:numId="13" w16cid:durableId="686096859">
    <w:abstractNumId w:val="63"/>
  </w:num>
  <w:num w:numId="14" w16cid:durableId="1400323625">
    <w:abstractNumId w:val="38"/>
  </w:num>
  <w:num w:numId="15" w16cid:durableId="1215501877">
    <w:abstractNumId w:val="66"/>
  </w:num>
  <w:num w:numId="16" w16cid:durableId="762721879">
    <w:abstractNumId w:val="19"/>
  </w:num>
  <w:num w:numId="17" w16cid:durableId="400569285">
    <w:abstractNumId w:val="33"/>
  </w:num>
  <w:num w:numId="18" w16cid:durableId="71005509">
    <w:abstractNumId w:val="67"/>
  </w:num>
  <w:num w:numId="19" w16cid:durableId="300036019">
    <w:abstractNumId w:val="50"/>
  </w:num>
  <w:num w:numId="20" w16cid:durableId="210465424">
    <w:abstractNumId w:val="10"/>
  </w:num>
  <w:num w:numId="21" w16cid:durableId="1505589258">
    <w:abstractNumId w:val="61"/>
  </w:num>
  <w:num w:numId="22" w16cid:durableId="1834105583">
    <w:abstractNumId w:val="55"/>
  </w:num>
  <w:num w:numId="23" w16cid:durableId="2101485394">
    <w:abstractNumId w:val="42"/>
  </w:num>
  <w:num w:numId="24" w16cid:durableId="1217013607">
    <w:abstractNumId w:val="57"/>
  </w:num>
  <w:num w:numId="25" w16cid:durableId="1865972360">
    <w:abstractNumId w:val="27"/>
  </w:num>
  <w:num w:numId="26" w16cid:durableId="1198391653">
    <w:abstractNumId w:val="54"/>
  </w:num>
  <w:num w:numId="27" w16cid:durableId="955600467">
    <w:abstractNumId w:val="65"/>
  </w:num>
  <w:num w:numId="28" w16cid:durableId="210581924">
    <w:abstractNumId w:val="9"/>
  </w:num>
  <w:num w:numId="29" w16cid:durableId="765463230">
    <w:abstractNumId w:val="29"/>
  </w:num>
  <w:num w:numId="30" w16cid:durableId="1375542390">
    <w:abstractNumId w:val="1"/>
  </w:num>
  <w:num w:numId="31" w16cid:durableId="666595848">
    <w:abstractNumId w:val="18"/>
  </w:num>
  <w:num w:numId="32" w16cid:durableId="25934086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35443035">
    <w:abstractNumId w:val="0"/>
  </w:num>
  <w:num w:numId="34" w16cid:durableId="1264220878">
    <w:abstractNumId w:val="25"/>
  </w:num>
  <w:num w:numId="35" w16cid:durableId="205918987">
    <w:abstractNumId w:val="31"/>
  </w:num>
  <w:num w:numId="36" w16cid:durableId="410933545">
    <w:abstractNumId w:val="35"/>
  </w:num>
  <w:num w:numId="37" w16cid:durableId="1928421156">
    <w:abstractNumId w:val="22"/>
  </w:num>
  <w:num w:numId="38" w16cid:durableId="1139761722">
    <w:abstractNumId w:val="8"/>
  </w:num>
  <w:num w:numId="39" w16cid:durableId="817498039">
    <w:abstractNumId w:val="26"/>
  </w:num>
  <w:num w:numId="40" w16cid:durableId="1681271397">
    <w:abstractNumId w:val="18"/>
  </w:num>
  <w:num w:numId="41" w16cid:durableId="1884753385">
    <w:abstractNumId w:val="18"/>
  </w:num>
  <w:num w:numId="42" w16cid:durableId="1324429959">
    <w:abstractNumId w:val="15"/>
  </w:num>
  <w:num w:numId="43" w16cid:durableId="1272662943">
    <w:abstractNumId w:val="20"/>
  </w:num>
  <w:num w:numId="44" w16cid:durableId="2066563174">
    <w:abstractNumId w:val="32"/>
  </w:num>
  <w:num w:numId="45" w16cid:durableId="397286660">
    <w:abstractNumId w:val="40"/>
  </w:num>
  <w:num w:numId="46" w16cid:durableId="657610545">
    <w:abstractNumId w:val="28"/>
  </w:num>
  <w:num w:numId="47" w16cid:durableId="1319843379">
    <w:abstractNumId w:val="39"/>
  </w:num>
  <w:num w:numId="48" w16cid:durableId="1777020112">
    <w:abstractNumId w:val="49"/>
  </w:num>
  <w:num w:numId="49" w16cid:durableId="1818571354">
    <w:abstractNumId w:val="53"/>
  </w:num>
  <w:num w:numId="50" w16cid:durableId="2112242060">
    <w:abstractNumId w:val="43"/>
  </w:num>
  <w:num w:numId="51" w16cid:durableId="965231657">
    <w:abstractNumId w:val="14"/>
  </w:num>
  <w:num w:numId="52" w16cid:durableId="2140106679">
    <w:abstractNumId w:val="41"/>
  </w:num>
  <w:num w:numId="53" w16cid:durableId="1924140853">
    <w:abstractNumId w:val="16"/>
  </w:num>
  <w:num w:numId="54" w16cid:durableId="1778407514">
    <w:abstractNumId w:val="36"/>
  </w:num>
  <w:num w:numId="55" w16cid:durableId="772407750">
    <w:abstractNumId w:val="34"/>
  </w:num>
  <w:num w:numId="56" w16cid:durableId="1956790407">
    <w:abstractNumId w:val="11"/>
  </w:num>
  <w:num w:numId="57" w16cid:durableId="1011951651">
    <w:abstractNumId w:val="2"/>
  </w:num>
  <w:num w:numId="58" w16cid:durableId="242497635">
    <w:abstractNumId w:val="58"/>
  </w:num>
  <w:num w:numId="59" w16cid:durableId="1113288360">
    <w:abstractNumId w:val="44"/>
  </w:num>
  <w:num w:numId="60" w16cid:durableId="1381242071">
    <w:abstractNumId w:val="21"/>
  </w:num>
  <w:num w:numId="61" w16cid:durableId="1175920856">
    <w:abstractNumId w:val="30"/>
  </w:num>
  <w:num w:numId="62" w16cid:durableId="1960063868">
    <w:abstractNumId w:val="52"/>
  </w:num>
  <w:num w:numId="63" w16cid:durableId="1723937901">
    <w:abstractNumId w:val="60"/>
  </w:num>
  <w:num w:numId="64" w16cid:durableId="1769690366">
    <w:abstractNumId w:val="48"/>
  </w:num>
  <w:num w:numId="65" w16cid:durableId="679703703">
    <w:abstractNumId w:val="3"/>
  </w:num>
  <w:num w:numId="66" w16cid:durableId="205215792">
    <w:abstractNumId w:val="64"/>
  </w:num>
  <w:num w:numId="67" w16cid:durableId="1018460523">
    <w:abstractNumId w:val="46"/>
  </w:num>
  <w:num w:numId="68" w16cid:durableId="1369254880">
    <w:abstractNumId w:val="45"/>
  </w:num>
  <w:num w:numId="69" w16cid:durableId="758216827">
    <w:abstractNumId w:val="59"/>
  </w:num>
  <w:num w:numId="70" w16cid:durableId="1351684226">
    <w:abstractNumId w:val="23"/>
  </w:num>
  <w:num w:numId="71" w16cid:durableId="716779272">
    <w:abstractNumId w:val="6"/>
  </w:num>
  <w:num w:numId="72" w16cid:durableId="108016830">
    <w:abstractNumId w:val="7"/>
  </w:num>
  <w:num w:numId="73" w16cid:durableId="470484772">
    <w:abstractNumId w:val="37"/>
  </w:num>
  <w:num w:numId="74" w16cid:durableId="275411571">
    <w:abstractNumId w:val="51"/>
  </w:num>
  <w:num w:numId="75" w16cid:durableId="1906992202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1D06"/>
    <w:rsid w:val="00002A9A"/>
    <w:rsid w:val="00007E9E"/>
    <w:rsid w:val="00010332"/>
    <w:rsid w:val="00011B6F"/>
    <w:rsid w:val="0001363C"/>
    <w:rsid w:val="00013B64"/>
    <w:rsid w:val="000148A6"/>
    <w:rsid w:val="00020E56"/>
    <w:rsid w:val="000222F1"/>
    <w:rsid w:val="00022A76"/>
    <w:rsid w:val="00031144"/>
    <w:rsid w:val="000322A9"/>
    <w:rsid w:val="00033281"/>
    <w:rsid w:val="00033A89"/>
    <w:rsid w:val="000343B7"/>
    <w:rsid w:val="00034C77"/>
    <w:rsid w:val="0003568B"/>
    <w:rsid w:val="00035E36"/>
    <w:rsid w:val="000366F6"/>
    <w:rsid w:val="00037C46"/>
    <w:rsid w:val="000404B8"/>
    <w:rsid w:val="00040D0F"/>
    <w:rsid w:val="000420A5"/>
    <w:rsid w:val="0004347D"/>
    <w:rsid w:val="00045D27"/>
    <w:rsid w:val="00051C3F"/>
    <w:rsid w:val="00055DCD"/>
    <w:rsid w:val="0005679C"/>
    <w:rsid w:val="00057B01"/>
    <w:rsid w:val="00060A99"/>
    <w:rsid w:val="00061856"/>
    <w:rsid w:val="00062DE0"/>
    <w:rsid w:val="0006494A"/>
    <w:rsid w:val="00067FDE"/>
    <w:rsid w:val="00073031"/>
    <w:rsid w:val="000730CA"/>
    <w:rsid w:val="000731AF"/>
    <w:rsid w:val="000743FE"/>
    <w:rsid w:val="0007608C"/>
    <w:rsid w:val="00077F42"/>
    <w:rsid w:val="00082825"/>
    <w:rsid w:val="00085163"/>
    <w:rsid w:val="00085377"/>
    <w:rsid w:val="00085E31"/>
    <w:rsid w:val="000862C2"/>
    <w:rsid w:val="0009238D"/>
    <w:rsid w:val="00096AED"/>
    <w:rsid w:val="000A1461"/>
    <w:rsid w:val="000A1616"/>
    <w:rsid w:val="000A1AEB"/>
    <w:rsid w:val="000A248C"/>
    <w:rsid w:val="000A3A02"/>
    <w:rsid w:val="000B19F9"/>
    <w:rsid w:val="000B1EDE"/>
    <w:rsid w:val="000B3DDE"/>
    <w:rsid w:val="000B5E36"/>
    <w:rsid w:val="000C4AED"/>
    <w:rsid w:val="000C5C9D"/>
    <w:rsid w:val="000D2C24"/>
    <w:rsid w:val="000D545A"/>
    <w:rsid w:val="000E1158"/>
    <w:rsid w:val="000E36BC"/>
    <w:rsid w:val="000E413E"/>
    <w:rsid w:val="000E4B79"/>
    <w:rsid w:val="000E57BE"/>
    <w:rsid w:val="000E7207"/>
    <w:rsid w:val="000F0298"/>
    <w:rsid w:val="000F0D7C"/>
    <w:rsid w:val="000F2688"/>
    <w:rsid w:val="000F467E"/>
    <w:rsid w:val="000F7FB7"/>
    <w:rsid w:val="001015C3"/>
    <w:rsid w:val="00103F7F"/>
    <w:rsid w:val="001040DF"/>
    <w:rsid w:val="001050E2"/>
    <w:rsid w:val="001107E5"/>
    <w:rsid w:val="00110CF1"/>
    <w:rsid w:val="001111D1"/>
    <w:rsid w:val="00126EEA"/>
    <w:rsid w:val="0013053E"/>
    <w:rsid w:val="00130C3B"/>
    <w:rsid w:val="001312FB"/>
    <w:rsid w:val="00131CFE"/>
    <w:rsid w:val="00133710"/>
    <w:rsid w:val="00134E10"/>
    <w:rsid w:val="001360F5"/>
    <w:rsid w:val="00136D8C"/>
    <w:rsid w:val="001375C5"/>
    <w:rsid w:val="00141C83"/>
    <w:rsid w:val="00142075"/>
    <w:rsid w:val="00143E69"/>
    <w:rsid w:val="00144B4F"/>
    <w:rsid w:val="00144F52"/>
    <w:rsid w:val="001477EC"/>
    <w:rsid w:val="00150AF5"/>
    <w:rsid w:val="00151491"/>
    <w:rsid w:val="001518DD"/>
    <w:rsid w:val="00152F9A"/>
    <w:rsid w:val="00155530"/>
    <w:rsid w:val="0016504C"/>
    <w:rsid w:val="0017205F"/>
    <w:rsid w:val="001723CA"/>
    <w:rsid w:val="001726C6"/>
    <w:rsid w:val="001749C7"/>
    <w:rsid w:val="00174CBF"/>
    <w:rsid w:val="00174D7E"/>
    <w:rsid w:val="00175BDA"/>
    <w:rsid w:val="00175FD0"/>
    <w:rsid w:val="00177627"/>
    <w:rsid w:val="0018056B"/>
    <w:rsid w:val="001811F7"/>
    <w:rsid w:val="00181E2A"/>
    <w:rsid w:val="001824BE"/>
    <w:rsid w:val="00182BFF"/>
    <w:rsid w:val="0018455B"/>
    <w:rsid w:val="001872DF"/>
    <w:rsid w:val="001908D3"/>
    <w:rsid w:val="00190A3C"/>
    <w:rsid w:val="00191B44"/>
    <w:rsid w:val="001A41EF"/>
    <w:rsid w:val="001A5FF5"/>
    <w:rsid w:val="001A62B7"/>
    <w:rsid w:val="001A6B21"/>
    <w:rsid w:val="001A7F9A"/>
    <w:rsid w:val="001B2B36"/>
    <w:rsid w:val="001B713A"/>
    <w:rsid w:val="001B7CB0"/>
    <w:rsid w:val="001C0FF6"/>
    <w:rsid w:val="001C4017"/>
    <w:rsid w:val="001C5437"/>
    <w:rsid w:val="001C671C"/>
    <w:rsid w:val="001D4C1B"/>
    <w:rsid w:val="001D4CE8"/>
    <w:rsid w:val="001D5876"/>
    <w:rsid w:val="001D606C"/>
    <w:rsid w:val="001E4F42"/>
    <w:rsid w:val="001E5262"/>
    <w:rsid w:val="001E689E"/>
    <w:rsid w:val="001F0860"/>
    <w:rsid w:val="001F1815"/>
    <w:rsid w:val="001F1F37"/>
    <w:rsid w:val="001F3A84"/>
    <w:rsid w:val="001F53A1"/>
    <w:rsid w:val="001F61FA"/>
    <w:rsid w:val="00200681"/>
    <w:rsid w:val="00200D1C"/>
    <w:rsid w:val="00201B4A"/>
    <w:rsid w:val="002032A9"/>
    <w:rsid w:val="00204B0A"/>
    <w:rsid w:val="00207EC7"/>
    <w:rsid w:val="00211069"/>
    <w:rsid w:val="00212302"/>
    <w:rsid w:val="002147EA"/>
    <w:rsid w:val="002155BB"/>
    <w:rsid w:val="0021745D"/>
    <w:rsid w:val="002200BA"/>
    <w:rsid w:val="0022490F"/>
    <w:rsid w:val="00224ED1"/>
    <w:rsid w:val="002355F0"/>
    <w:rsid w:val="00243356"/>
    <w:rsid w:val="00243970"/>
    <w:rsid w:val="002448AD"/>
    <w:rsid w:val="00246D35"/>
    <w:rsid w:val="00247795"/>
    <w:rsid w:val="002543DC"/>
    <w:rsid w:val="0025768B"/>
    <w:rsid w:val="00264425"/>
    <w:rsid w:val="00265252"/>
    <w:rsid w:val="0026786D"/>
    <w:rsid w:val="00270103"/>
    <w:rsid w:val="00272095"/>
    <w:rsid w:val="00273033"/>
    <w:rsid w:val="0027693F"/>
    <w:rsid w:val="002769F7"/>
    <w:rsid w:val="00277968"/>
    <w:rsid w:val="0028129C"/>
    <w:rsid w:val="00284D1A"/>
    <w:rsid w:val="00286AA2"/>
    <w:rsid w:val="002913A8"/>
    <w:rsid w:val="002926E5"/>
    <w:rsid w:val="00293A73"/>
    <w:rsid w:val="00293AEB"/>
    <w:rsid w:val="00296721"/>
    <w:rsid w:val="002A2D7A"/>
    <w:rsid w:val="002A3915"/>
    <w:rsid w:val="002A3CCE"/>
    <w:rsid w:val="002A3F88"/>
    <w:rsid w:val="002A622F"/>
    <w:rsid w:val="002A7704"/>
    <w:rsid w:val="002B29EA"/>
    <w:rsid w:val="002B40FE"/>
    <w:rsid w:val="002B6B65"/>
    <w:rsid w:val="002B7C23"/>
    <w:rsid w:val="002B7F02"/>
    <w:rsid w:val="002C761A"/>
    <w:rsid w:val="002D0035"/>
    <w:rsid w:val="002D37D6"/>
    <w:rsid w:val="002D3AF5"/>
    <w:rsid w:val="002D3EF8"/>
    <w:rsid w:val="002D505C"/>
    <w:rsid w:val="002D5A89"/>
    <w:rsid w:val="002D65C2"/>
    <w:rsid w:val="002E19C9"/>
    <w:rsid w:val="002E6522"/>
    <w:rsid w:val="002F0136"/>
    <w:rsid w:val="002F337D"/>
    <w:rsid w:val="002F3402"/>
    <w:rsid w:val="002F357B"/>
    <w:rsid w:val="002F4B49"/>
    <w:rsid w:val="0030532B"/>
    <w:rsid w:val="003063B5"/>
    <w:rsid w:val="00310494"/>
    <w:rsid w:val="0031099D"/>
    <w:rsid w:val="00311C14"/>
    <w:rsid w:val="00311DAE"/>
    <w:rsid w:val="003134FD"/>
    <w:rsid w:val="00314C2E"/>
    <w:rsid w:val="003159A6"/>
    <w:rsid w:val="00316D6F"/>
    <w:rsid w:val="00330CE3"/>
    <w:rsid w:val="003350D6"/>
    <w:rsid w:val="003353F4"/>
    <w:rsid w:val="0033791C"/>
    <w:rsid w:val="00340A61"/>
    <w:rsid w:val="00340FB1"/>
    <w:rsid w:val="00346433"/>
    <w:rsid w:val="0034773A"/>
    <w:rsid w:val="00352061"/>
    <w:rsid w:val="0035768A"/>
    <w:rsid w:val="00357739"/>
    <w:rsid w:val="00360BB6"/>
    <w:rsid w:val="0036209C"/>
    <w:rsid w:val="00362A54"/>
    <w:rsid w:val="00367A6A"/>
    <w:rsid w:val="00374AE8"/>
    <w:rsid w:val="00375084"/>
    <w:rsid w:val="003774A4"/>
    <w:rsid w:val="00377ED4"/>
    <w:rsid w:val="00380609"/>
    <w:rsid w:val="00382B86"/>
    <w:rsid w:val="003871BB"/>
    <w:rsid w:val="00390CE2"/>
    <w:rsid w:val="00393ED5"/>
    <w:rsid w:val="003955A2"/>
    <w:rsid w:val="003A0E9B"/>
    <w:rsid w:val="003A3084"/>
    <w:rsid w:val="003A32AC"/>
    <w:rsid w:val="003A7BAB"/>
    <w:rsid w:val="003B2298"/>
    <w:rsid w:val="003B7533"/>
    <w:rsid w:val="003C26DE"/>
    <w:rsid w:val="003C44D1"/>
    <w:rsid w:val="003C7400"/>
    <w:rsid w:val="003D05CD"/>
    <w:rsid w:val="003D34A4"/>
    <w:rsid w:val="003D37B6"/>
    <w:rsid w:val="003D4266"/>
    <w:rsid w:val="003D46D7"/>
    <w:rsid w:val="003D4A68"/>
    <w:rsid w:val="003D4CC5"/>
    <w:rsid w:val="003D5305"/>
    <w:rsid w:val="003D60AF"/>
    <w:rsid w:val="003D6219"/>
    <w:rsid w:val="003E1E91"/>
    <w:rsid w:val="003E5E66"/>
    <w:rsid w:val="003F086D"/>
    <w:rsid w:val="003F10BB"/>
    <w:rsid w:val="003F157D"/>
    <w:rsid w:val="003F5B40"/>
    <w:rsid w:val="00400507"/>
    <w:rsid w:val="00400F5D"/>
    <w:rsid w:val="004035D8"/>
    <w:rsid w:val="00403C1D"/>
    <w:rsid w:val="00410517"/>
    <w:rsid w:val="00410709"/>
    <w:rsid w:val="00412A24"/>
    <w:rsid w:val="00415396"/>
    <w:rsid w:val="00423671"/>
    <w:rsid w:val="0042603B"/>
    <w:rsid w:val="00426290"/>
    <w:rsid w:val="00427052"/>
    <w:rsid w:val="00430323"/>
    <w:rsid w:val="00431CD6"/>
    <w:rsid w:val="0043306F"/>
    <w:rsid w:val="0043394D"/>
    <w:rsid w:val="004350E1"/>
    <w:rsid w:val="00436C73"/>
    <w:rsid w:val="00437891"/>
    <w:rsid w:val="004403F1"/>
    <w:rsid w:val="00440BD3"/>
    <w:rsid w:val="004415A6"/>
    <w:rsid w:val="00442CB2"/>
    <w:rsid w:val="0044319C"/>
    <w:rsid w:val="004449DE"/>
    <w:rsid w:val="00444DFD"/>
    <w:rsid w:val="00445EB8"/>
    <w:rsid w:val="00447EFE"/>
    <w:rsid w:val="004672A7"/>
    <w:rsid w:val="0047003B"/>
    <w:rsid w:val="00471D83"/>
    <w:rsid w:val="004740E2"/>
    <w:rsid w:val="004772F9"/>
    <w:rsid w:val="004805AE"/>
    <w:rsid w:val="004851F6"/>
    <w:rsid w:val="004859FA"/>
    <w:rsid w:val="004913DE"/>
    <w:rsid w:val="00492274"/>
    <w:rsid w:val="00494E2E"/>
    <w:rsid w:val="004965AC"/>
    <w:rsid w:val="004A2C33"/>
    <w:rsid w:val="004A44F2"/>
    <w:rsid w:val="004A4AAD"/>
    <w:rsid w:val="004B1729"/>
    <w:rsid w:val="004B1C88"/>
    <w:rsid w:val="004B23A8"/>
    <w:rsid w:val="004B51E0"/>
    <w:rsid w:val="004B55C7"/>
    <w:rsid w:val="004C1B44"/>
    <w:rsid w:val="004C1F3B"/>
    <w:rsid w:val="004C47E3"/>
    <w:rsid w:val="004C486C"/>
    <w:rsid w:val="004C52B8"/>
    <w:rsid w:val="004C6493"/>
    <w:rsid w:val="004C72EC"/>
    <w:rsid w:val="004D05D5"/>
    <w:rsid w:val="004E64C2"/>
    <w:rsid w:val="004E667E"/>
    <w:rsid w:val="004F2FE4"/>
    <w:rsid w:val="00503ED7"/>
    <w:rsid w:val="00513C3A"/>
    <w:rsid w:val="00515AD9"/>
    <w:rsid w:val="00517763"/>
    <w:rsid w:val="0052731C"/>
    <w:rsid w:val="00527937"/>
    <w:rsid w:val="0053100B"/>
    <w:rsid w:val="00534651"/>
    <w:rsid w:val="0053546A"/>
    <w:rsid w:val="00535857"/>
    <w:rsid w:val="00536844"/>
    <w:rsid w:val="005369C0"/>
    <w:rsid w:val="00542F68"/>
    <w:rsid w:val="005457A5"/>
    <w:rsid w:val="00546B12"/>
    <w:rsid w:val="005512C4"/>
    <w:rsid w:val="005530FF"/>
    <w:rsid w:val="00553464"/>
    <w:rsid w:val="0055458B"/>
    <w:rsid w:val="00554C68"/>
    <w:rsid w:val="005606C2"/>
    <w:rsid w:val="0056142C"/>
    <w:rsid w:val="005624C2"/>
    <w:rsid w:val="00564787"/>
    <w:rsid w:val="0056490D"/>
    <w:rsid w:val="00565515"/>
    <w:rsid w:val="005731A0"/>
    <w:rsid w:val="005773B7"/>
    <w:rsid w:val="00581AF3"/>
    <w:rsid w:val="0059200B"/>
    <w:rsid w:val="0059312F"/>
    <w:rsid w:val="00595F9E"/>
    <w:rsid w:val="005A0C71"/>
    <w:rsid w:val="005A3731"/>
    <w:rsid w:val="005A3C9C"/>
    <w:rsid w:val="005A6953"/>
    <w:rsid w:val="005A6A14"/>
    <w:rsid w:val="005B327A"/>
    <w:rsid w:val="005B503C"/>
    <w:rsid w:val="005B60D8"/>
    <w:rsid w:val="005B6296"/>
    <w:rsid w:val="005C1445"/>
    <w:rsid w:val="005C79E1"/>
    <w:rsid w:val="005D14E0"/>
    <w:rsid w:val="005D2191"/>
    <w:rsid w:val="005D35B6"/>
    <w:rsid w:val="005D3EF7"/>
    <w:rsid w:val="005D7137"/>
    <w:rsid w:val="005E0F69"/>
    <w:rsid w:val="005E126B"/>
    <w:rsid w:val="005E610D"/>
    <w:rsid w:val="005F24FC"/>
    <w:rsid w:val="005F3F2B"/>
    <w:rsid w:val="005F4DF2"/>
    <w:rsid w:val="005F538C"/>
    <w:rsid w:val="005F7057"/>
    <w:rsid w:val="00601C5B"/>
    <w:rsid w:val="00602727"/>
    <w:rsid w:val="00604AA7"/>
    <w:rsid w:val="00607152"/>
    <w:rsid w:val="00610D6A"/>
    <w:rsid w:val="00610D8F"/>
    <w:rsid w:val="0061242E"/>
    <w:rsid w:val="00612906"/>
    <w:rsid w:val="006137CB"/>
    <w:rsid w:val="00613A39"/>
    <w:rsid w:val="00614794"/>
    <w:rsid w:val="0061484A"/>
    <w:rsid w:val="0062251E"/>
    <w:rsid w:val="0062578A"/>
    <w:rsid w:val="00627C86"/>
    <w:rsid w:val="00627ECD"/>
    <w:rsid w:val="00630469"/>
    <w:rsid w:val="006355DC"/>
    <w:rsid w:val="00643427"/>
    <w:rsid w:val="006434B5"/>
    <w:rsid w:val="00643608"/>
    <w:rsid w:val="00644722"/>
    <w:rsid w:val="00644A9B"/>
    <w:rsid w:val="006453B3"/>
    <w:rsid w:val="006465C2"/>
    <w:rsid w:val="00646EE8"/>
    <w:rsid w:val="00646F9F"/>
    <w:rsid w:val="00647D1A"/>
    <w:rsid w:val="00651448"/>
    <w:rsid w:val="00651975"/>
    <w:rsid w:val="00665DF5"/>
    <w:rsid w:val="00665F74"/>
    <w:rsid w:val="006670B8"/>
    <w:rsid w:val="00671E53"/>
    <w:rsid w:val="00673D7F"/>
    <w:rsid w:val="00677B01"/>
    <w:rsid w:val="00677C53"/>
    <w:rsid w:val="00677CB9"/>
    <w:rsid w:val="006925D4"/>
    <w:rsid w:val="00694343"/>
    <w:rsid w:val="006A18D4"/>
    <w:rsid w:val="006A47E4"/>
    <w:rsid w:val="006B11AC"/>
    <w:rsid w:val="006B125D"/>
    <w:rsid w:val="006B15AE"/>
    <w:rsid w:val="006B68D3"/>
    <w:rsid w:val="006B6A83"/>
    <w:rsid w:val="006B6BB7"/>
    <w:rsid w:val="006B7315"/>
    <w:rsid w:val="006C025E"/>
    <w:rsid w:val="006D1C18"/>
    <w:rsid w:val="006D384D"/>
    <w:rsid w:val="006D4792"/>
    <w:rsid w:val="006D4A8F"/>
    <w:rsid w:val="006D505C"/>
    <w:rsid w:val="006D58B0"/>
    <w:rsid w:val="006E641B"/>
    <w:rsid w:val="006F1EFE"/>
    <w:rsid w:val="006F259E"/>
    <w:rsid w:val="006F40EF"/>
    <w:rsid w:val="006F515D"/>
    <w:rsid w:val="006F6DC7"/>
    <w:rsid w:val="006F7D0C"/>
    <w:rsid w:val="007057A9"/>
    <w:rsid w:val="007070C6"/>
    <w:rsid w:val="00711052"/>
    <w:rsid w:val="0071387D"/>
    <w:rsid w:val="00715974"/>
    <w:rsid w:val="00716054"/>
    <w:rsid w:val="00716990"/>
    <w:rsid w:val="007227F9"/>
    <w:rsid w:val="00723D81"/>
    <w:rsid w:val="00730B43"/>
    <w:rsid w:val="00732CCF"/>
    <w:rsid w:val="007332AB"/>
    <w:rsid w:val="00734221"/>
    <w:rsid w:val="007417FD"/>
    <w:rsid w:val="00741F3D"/>
    <w:rsid w:val="00745D2B"/>
    <w:rsid w:val="007479AA"/>
    <w:rsid w:val="007501DC"/>
    <w:rsid w:val="0075030B"/>
    <w:rsid w:val="0075793A"/>
    <w:rsid w:val="0076006C"/>
    <w:rsid w:val="007749A1"/>
    <w:rsid w:val="0077629D"/>
    <w:rsid w:val="00776AB5"/>
    <w:rsid w:val="00780441"/>
    <w:rsid w:val="00784BE3"/>
    <w:rsid w:val="007852F1"/>
    <w:rsid w:val="00786958"/>
    <w:rsid w:val="00791021"/>
    <w:rsid w:val="00794618"/>
    <w:rsid w:val="0079587E"/>
    <w:rsid w:val="007A2F67"/>
    <w:rsid w:val="007A5030"/>
    <w:rsid w:val="007A773F"/>
    <w:rsid w:val="007C19FE"/>
    <w:rsid w:val="007C40FE"/>
    <w:rsid w:val="007D1189"/>
    <w:rsid w:val="007D1F76"/>
    <w:rsid w:val="007D2ECB"/>
    <w:rsid w:val="007D427F"/>
    <w:rsid w:val="007D50EA"/>
    <w:rsid w:val="007D5793"/>
    <w:rsid w:val="007D6427"/>
    <w:rsid w:val="007E1546"/>
    <w:rsid w:val="007E2812"/>
    <w:rsid w:val="0080041B"/>
    <w:rsid w:val="00801F33"/>
    <w:rsid w:val="008075B4"/>
    <w:rsid w:val="00821ACD"/>
    <w:rsid w:val="008305A9"/>
    <w:rsid w:val="00831324"/>
    <w:rsid w:val="008322E7"/>
    <w:rsid w:val="00835AE4"/>
    <w:rsid w:val="008405C7"/>
    <w:rsid w:val="00843E1D"/>
    <w:rsid w:val="008465F9"/>
    <w:rsid w:val="00847685"/>
    <w:rsid w:val="00850181"/>
    <w:rsid w:val="00850253"/>
    <w:rsid w:val="00850B5A"/>
    <w:rsid w:val="00853915"/>
    <w:rsid w:val="00855DBA"/>
    <w:rsid w:val="0086031A"/>
    <w:rsid w:val="00861B35"/>
    <w:rsid w:val="00865571"/>
    <w:rsid w:val="00865A5A"/>
    <w:rsid w:val="0086781D"/>
    <w:rsid w:val="0087440A"/>
    <w:rsid w:val="00874E67"/>
    <w:rsid w:val="0087600D"/>
    <w:rsid w:val="008810F3"/>
    <w:rsid w:val="008817E8"/>
    <w:rsid w:val="0088328E"/>
    <w:rsid w:val="00890175"/>
    <w:rsid w:val="008905E3"/>
    <w:rsid w:val="00897B71"/>
    <w:rsid w:val="008A1A88"/>
    <w:rsid w:val="008A496C"/>
    <w:rsid w:val="008A614F"/>
    <w:rsid w:val="008A7909"/>
    <w:rsid w:val="008B235A"/>
    <w:rsid w:val="008B37DD"/>
    <w:rsid w:val="008C1613"/>
    <w:rsid w:val="008C1B1F"/>
    <w:rsid w:val="008C4B2C"/>
    <w:rsid w:val="008D0DE7"/>
    <w:rsid w:val="008D1C9C"/>
    <w:rsid w:val="008D3584"/>
    <w:rsid w:val="008D4222"/>
    <w:rsid w:val="008D4693"/>
    <w:rsid w:val="008D640B"/>
    <w:rsid w:val="008E0213"/>
    <w:rsid w:val="008E06F6"/>
    <w:rsid w:val="008E1013"/>
    <w:rsid w:val="008E51E0"/>
    <w:rsid w:val="008E7D5C"/>
    <w:rsid w:val="008F2BD6"/>
    <w:rsid w:val="008F3273"/>
    <w:rsid w:val="008F4862"/>
    <w:rsid w:val="008F6BC4"/>
    <w:rsid w:val="00900486"/>
    <w:rsid w:val="00902997"/>
    <w:rsid w:val="00910397"/>
    <w:rsid w:val="00910BE8"/>
    <w:rsid w:val="00910C2B"/>
    <w:rsid w:val="0091151D"/>
    <w:rsid w:val="0091382A"/>
    <w:rsid w:val="0091434B"/>
    <w:rsid w:val="00922A3D"/>
    <w:rsid w:val="00922BC9"/>
    <w:rsid w:val="00922FB8"/>
    <w:rsid w:val="00927900"/>
    <w:rsid w:val="00933C9A"/>
    <w:rsid w:val="00933F21"/>
    <w:rsid w:val="00935873"/>
    <w:rsid w:val="00936A3D"/>
    <w:rsid w:val="00940435"/>
    <w:rsid w:val="009409A6"/>
    <w:rsid w:val="00941EF9"/>
    <w:rsid w:val="00944E51"/>
    <w:rsid w:val="009479FF"/>
    <w:rsid w:val="00950000"/>
    <w:rsid w:val="009528D7"/>
    <w:rsid w:val="00955C6C"/>
    <w:rsid w:val="00966510"/>
    <w:rsid w:val="00967CE1"/>
    <w:rsid w:val="00971F71"/>
    <w:rsid w:val="00974B10"/>
    <w:rsid w:val="00976FDA"/>
    <w:rsid w:val="0098214C"/>
    <w:rsid w:val="0098276C"/>
    <w:rsid w:val="0098423B"/>
    <w:rsid w:val="00984826"/>
    <w:rsid w:val="00984EB5"/>
    <w:rsid w:val="00985D51"/>
    <w:rsid w:val="00987473"/>
    <w:rsid w:val="009915DD"/>
    <w:rsid w:val="0099183E"/>
    <w:rsid w:val="0099272B"/>
    <w:rsid w:val="00995628"/>
    <w:rsid w:val="00996FA9"/>
    <w:rsid w:val="009A1EC1"/>
    <w:rsid w:val="009A45BB"/>
    <w:rsid w:val="009A70B5"/>
    <w:rsid w:val="009B09BE"/>
    <w:rsid w:val="009B17F0"/>
    <w:rsid w:val="009B1A97"/>
    <w:rsid w:val="009B4A6C"/>
    <w:rsid w:val="009C4E6F"/>
    <w:rsid w:val="009C73F3"/>
    <w:rsid w:val="009D6CE7"/>
    <w:rsid w:val="009D709E"/>
    <w:rsid w:val="009E46EB"/>
    <w:rsid w:val="009E679A"/>
    <w:rsid w:val="009E7CDC"/>
    <w:rsid w:val="009F1538"/>
    <w:rsid w:val="009F3727"/>
    <w:rsid w:val="00A0140E"/>
    <w:rsid w:val="00A046A9"/>
    <w:rsid w:val="00A07789"/>
    <w:rsid w:val="00A15A9D"/>
    <w:rsid w:val="00A22898"/>
    <w:rsid w:val="00A230FC"/>
    <w:rsid w:val="00A236AD"/>
    <w:rsid w:val="00A2443D"/>
    <w:rsid w:val="00A30D6D"/>
    <w:rsid w:val="00A315AA"/>
    <w:rsid w:val="00A3282A"/>
    <w:rsid w:val="00A33534"/>
    <w:rsid w:val="00A33E4E"/>
    <w:rsid w:val="00A33F02"/>
    <w:rsid w:val="00A34220"/>
    <w:rsid w:val="00A34C6D"/>
    <w:rsid w:val="00A366F4"/>
    <w:rsid w:val="00A42C0D"/>
    <w:rsid w:val="00A4628D"/>
    <w:rsid w:val="00A46D7D"/>
    <w:rsid w:val="00A47A00"/>
    <w:rsid w:val="00A53113"/>
    <w:rsid w:val="00A5658E"/>
    <w:rsid w:val="00A56694"/>
    <w:rsid w:val="00A609D8"/>
    <w:rsid w:val="00A60B7F"/>
    <w:rsid w:val="00A60DDE"/>
    <w:rsid w:val="00A65866"/>
    <w:rsid w:val="00A66095"/>
    <w:rsid w:val="00A67F37"/>
    <w:rsid w:val="00A717CC"/>
    <w:rsid w:val="00A71CC0"/>
    <w:rsid w:val="00A74B06"/>
    <w:rsid w:val="00A768F0"/>
    <w:rsid w:val="00A76A43"/>
    <w:rsid w:val="00A76E05"/>
    <w:rsid w:val="00A777C5"/>
    <w:rsid w:val="00A814FC"/>
    <w:rsid w:val="00A82639"/>
    <w:rsid w:val="00A82698"/>
    <w:rsid w:val="00A8524C"/>
    <w:rsid w:val="00A9127E"/>
    <w:rsid w:val="00AA13FA"/>
    <w:rsid w:val="00AA4EB9"/>
    <w:rsid w:val="00AA7518"/>
    <w:rsid w:val="00AA7D83"/>
    <w:rsid w:val="00AB16AC"/>
    <w:rsid w:val="00AB35F9"/>
    <w:rsid w:val="00AB5014"/>
    <w:rsid w:val="00AB6E57"/>
    <w:rsid w:val="00AB7E41"/>
    <w:rsid w:val="00AC355E"/>
    <w:rsid w:val="00AC6233"/>
    <w:rsid w:val="00AC6ADB"/>
    <w:rsid w:val="00AD05F1"/>
    <w:rsid w:val="00AD4A5A"/>
    <w:rsid w:val="00AD5067"/>
    <w:rsid w:val="00AD5788"/>
    <w:rsid w:val="00AE1469"/>
    <w:rsid w:val="00AE212D"/>
    <w:rsid w:val="00AE6B14"/>
    <w:rsid w:val="00AF13FD"/>
    <w:rsid w:val="00AF1BAC"/>
    <w:rsid w:val="00AF56A3"/>
    <w:rsid w:val="00AF625F"/>
    <w:rsid w:val="00AF768F"/>
    <w:rsid w:val="00B00534"/>
    <w:rsid w:val="00B0421C"/>
    <w:rsid w:val="00B04C5D"/>
    <w:rsid w:val="00B07ED4"/>
    <w:rsid w:val="00B10BE6"/>
    <w:rsid w:val="00B14C90"/>
    <w:rsid w:val="00B163DC"/>
    <w:rsid w:val="00B22A6A"/>
    <w:rsid w:val="00B22DF8"/>
    <w:rsid w:val="00B3014E"/>
    <w:rsid w:val="00B30E23"/>
    <w:rsid w:val="00B31060"/>
    <w:rsid w:val="00B312E9"/>
    <w:rsid w:val="00B3223B"/>
    <w:rsid w:val="00B42D39"/>
    <w:rsid w:val="00B43B61"/>
    <w:rsid w:val="00B44B08"/>
    <w:rsid w:val="00B460A3"/>
    <w:rsid w:val="00B505C9"/>
    <w:rsid w:val="00B51177"/>
    <w:rsid w:val="00B52DFB"/>
    <w:rsid w:val="00B547CF"/>
    <w:rsid w:val="00B55619"/>
    <w:rsid w:val="00B55DBA"/>
    <w:rsid w:val="00B60C02"/>
    <w:rsid w:val="00B60D87"/>
    <w:rsid w:val="00B6317F"/>
    <w:rsid w:val="00B64590"/>
    <w:rsid w:val="00B67CB6"/>
    <w:rsid w:val="00B74D57"/>
    <w:rsid w:val="00B770FC"/>
    <w:rsid w:val="00B83B6D"/>
    <w:rsid w:val="00B8597C"/>
    <w:rsid w:val="00B91470"/>
    <w:rsid w:val="00B9215E"/>
    <w:rsid w:val="00B96B04"/>
    <w:rsid w:val="00B96C4A"/>
    <w:rsid w:val="00BA1447"/>
    <w:rsid w:val="00BA1968"/>
    <w:rsid w:val="00BA200C"/>
    <w:rsid w:val="00BA2805"/>
    <w:rsid w:val="00BA3068"/>
    <w:rsid w:val="00BA4017"/>
    <w:rsid w:val="00BA6239"/>
    <w:rsid w:val="00BB13CA"/>
    <w:rsid w:val="00BB2337"/>
    <w:rsid w:val="00BB2E6A"/>
    <w:rsid w:val="00BB4998"/>
    <w:rsid w:val="00BB51DA"/>
    <w:rsid w:val="00BC0CB6"/>
    <w:rsid w:val="00BC4633"/>
    <w:rsid w:val="00BC5E5C"/>
    <w:rsid w:val="00BC7290"/>
    <w:rsid w:val="00BD0EEC"/>
    <w:rsid w:val="00BD18AC"/>
    <w:rsid w:val="00BD1AB3"/>
    <w:rsid w:val="00BD4644"/>
    <w:rsid w:val="00BE2F3B"/>
    <w:rsid w:val="00BE3D31"/>
    <w:rsid w:val="00BE5C02"/>
    <w:rsid w:val="00BE6AD2"/>
    <w:rsid w:val="00BE7268"/>
    <w:rsid w:val="00BF0D11"/>
    <w:rsid w:val="00BF15E2"/>
    <w:rsid w:val="00BF1CED"/>
    <w:rsid w:val="00BF25FE"/>
    <w:rsid w:val="00BF4E14"/>
    <w:rsid w:val="00C018CF"/>
    <w:rsid w:val="00C01F63"/>
    <w:rsid w:val="00C03B96"/>
    <w:rsid w:val="00C10EC5"/>
    <w:rsid w:val="00C1125C"/>
    <w:rsid w:val="00C12100"/>
    <w:rsid w:val="00C14F55"/>
    <w:rsid w:val="00C17AF9"/>
    <w:rsid w:val="00C201DB"/>
    <w:rsid w:val="00C25247"/>
    <w:rsid w:val="00C30DAE"/>
    <w:rsid w:val="00C30FE9"/>
    <w:rsid w:val="00C40C62"/>
    <w:rsid w:val="00C436E5"/>
    <w:rsid w:val="00C449FB"/>
    <w:rsid w:val="00C46150"/>
    <w:rsid w:val="00C47ADD"/>
    <w:rsid w:val="00C605A8"/>
    <w:rsid w:val="00C60CEF"/>
    <w:rsid w:val="00C61DF2"/>
    <w:rsid w:val="00C61FA0"/>
    <w:rsid w:val="00C63EF5"/>
    <w:rsid w:val="00C64E88"/>
    <w:rsid w:val="00C656CA"/>
    <w:rsid w:val="00C73A5A"/>
    <w:rsid w:val="00C75C56"/>
    <w:rsid w:val="00C75EEB"/>
    <w:rsid w:val="00C767A3"/>
    <w:rsid w:val="00C77038"/>
    <w:rsid w:val="00C82463"/>
    <w:rsid w:val="00C834C1"/>
    <w:rsid w:val="00C848C0"/>
    <w:rsid w:val="00C974A6"/>
    <w:rsid w:val="00C979B9"/>
    <w:rsid w:val="00CA043F"/>
    <w:rsid w:val="00CA614A"/>
    <w:rsid w:val="00CA67DC"/>
    <w:rsid w:val="00CA74AE"/>
    <w:rsid w:val="00CA7D15"/>
    <w:rsid w:val="00CA7FE1"/>
    <w:rsid w:val="00CB2727"/>
    <w:rsid w:val="00CB4F1D"/>
    <w:rsid w:val="00CB7548"/>
    <w:rsid w:val="00CB7A49"/>
    <w:rsid w:val="00CC4EB5"/>
    <w:rsid w:val="00CC4FA6"/>
    <w:rsid w:val="00CC6C9E"/>
    <w:rsid w:val="00CC7B9B"/>
    <w:rsid w:val="00CD174D"/>
    <w:rsid w:val="00CD32AC"/>
    <w:rsid w:val="00CD3394"/>
    <w:rsid w:val="00CE0CAF"/>
    <w:rsid w:val="00CE1412"/>
    <w:rsid w:val="00CE1A88"/>
    <w:rsid w:val="00CF159E"/>
    <w:rsid w:val="00CF1E7B"/>
    <w:rsid w:val="00CF303F"/>
    <w:rsid w:val="00CF3E21"/>
    <w:rsid w:val="00D0736D"/>
    <w:rsid w:val="00D11C28"/>
    <w:rsid w:val="00D12977"/>
    <w:rsid w:val="00D13F3C"/>
    <w:rsid w:val="00D1418C"/>
    <w:rsid w:val="00D17837"/>
    <w:rsid w:val="00D222BB"/>
    <w:rsid w:val="00D2262C"/>
    <w:rsid w:val="00D233DB"/>
    <w:rsid w:val="00D23A48"/>
    <w:rsid w:val="00D243AC"/>
    <w:rsid w:val="00D25469"/>
    <w:rsid w:val="00D30EDE"/>
    <w:rsid w:val="00D31FD0"/>
    <w:rsid w:val="00D3245C"/>
    <w:rsid w:val="00D32F75"/>
    <w:rsid w:val="00D40034"/>
    <w:rsid w:val="00D42E0F"/>
    <w:rsid w:val="00D43BCA"/>
    <w:rsid w:val="00D43BF7"/>
    <w:rsid w:val="00D43D21"/>
    <w:rsid w:val="00D46933"/>
    <w:rsid w:val="00D477AD"/>
    <w:rsid w:val="00D50DCC"/>
    <w:rsid w:val="00D521EB"/>
    <w:rsid w:val="00D56107"/>
    <w:rsid w:val="00D56DCC"/>
    <w:rsid w:val="00D6033B"/>
    <w:rsid w:val="00D62B69"/>
    <w:rsid w:val="00D63245"/>
    <w:rsid w:val="00D642FE"/>
    <w:rsid w:val="00D65519"/>
    <w:rsid w:val="00D67D16"/>
    <w:rsid w:val="00D70C69"/>
    <w:rsid w:val="00D735A9"/>
    <w:rsid w:val="00D74277"/>
    <w:rsid w:val="00D75961"/>
    <w:rsid w:val="00D83E28"/>
    <w:rsid w:val="00D84071"/>
    <w:rsid w:val="00D85854"/>
    <w:rsid w:val="00D95271"/>
    <w:rsid w:val="00D97422"/>
    <w:rsid w:val="00DA3D4E"/>
    <w:rsid w:val="00DB3202"/>
    <w:rsid w:val="00DB69CE"/>
    <w:rsid w:val="00DC537F"/>
    <w:rsid w:val="00DC778E"/>
    <w:rsid w:val="00DC7AFD"/>
    <w:rsid w:val="00DD0648"/>
    <w:rsid w:val="00DD0A95"/>
    <w:rsid w:val="00DD187A"/>
    <w:rsid w:val="00DD1F31"/>
    <w:rsid w:val="00DD4460"/>
    <w:rsid w:val="00DD67B6"/>
    <w:rsid w:val="00DD77B0"/>
    <w:rsid w:val="00DD78DF"/>
    <w:rsid w:val="00DE0DC6"/>
    <w:rsid w:val="00DE19FB"/>
    <w:rsid w:val="00DE224C"/>
    <w:rsid w:val="00DE2585"/>
    <w:rsid w:val="00DF08FB"/>
    <w:rsid w:val="00DF0966"/>
    <w:rsid w:val="00DF1F24"/>
    <w:rsid w:val="00DF76D1"/>
    <w:rsid w:val="00E00B0E"/>
    <w:rsid w:val="00E04D27"/>
    <w:rsid w:val="00E104F7"/>
    <w:rsid w:val="00E20C97"/>
    <w:rsid w:val="00E22F29"/>
    <w:rsid w:val="00E2312A"/>
    <w:rsid w:val="00E23DBA"/>
    <w:rsid w:val="00E27E1A"/>
    <w:rsid w:val="00E3055B"/>
    <w:rsid w:val="00E3412E"/>
    <w:rsid w:val="00E34BBE"/>
    <w:rsid w:val="00E373B2"/>
    <w:rsid w:val="00E40F31"/>
    <w:rsid w:val="00E41DB5"/>
    <w:rsid w:val="00E42620"/>
    <w:rsid w:val="00E50551"/>
    <w:rsid w:val="00E531C4"/>
    <w:rsid w:val="00E53E82"/>
    <w:rsid w:val="00E6493E"/>
    <w:rsid w:val="00E67863"/>
    <w:rsid w:val="00E70368"/>
    <w:rsid w:val="00E710B8"/>
    <w:rsid w:val="00E7249D"/>
    <w:rsid w:val="00E73304"/>
    <w:rsid w:val="00E748CC"/>
    <w:rsid w:val="00E75D35"/>
    <w:rsid w:val="00E811BB"/>
    <w:rsid w:val="00E8185B"/>
    <w:rsid w:val="00E82177"/>
    <w:rsid w:val="00E82C19"/>
    <w:rsid w:val="00E84FB1"/>
    <w:rsid w:val="00E86804"/>
    <w:rsid w:val="00E8680A"/>
    <w:rsid w:val="00E90BE1"/>
    <w:rsid w:val="00E91B9E"/>
    <w:rsid w:val="00E93335"/>
    <w:rsid w:val="00E94AA9"/>
    <w:rsid w:val="00E94B89"/>
    <w:rsid w:val="00E9583E"/>
    <w:rsid w:val="00EA0B4F"/>
    <w:rsid w:val="00EA2FD5"/>
    <w:rsid w:val="00EA35C8"/>
    <w:rsid w:val="00EA481B"/>
    <w:rsid w:val="00EB0D96"/>
    <w:rsid w:val="00EB2122"/>
    <w:rsid w:val="00EB2B93"/>
    <w:rsid w:val="00EB397E"/>
    <w:rsid w:val="00EB6B1A"/>
    <w:rsid w:val="00EB6D65"/>
    <w:rsid w:val="00EC2178"/>
    <w:rsid w:val="00EC2373"/>
    <w:rsid w:val="00EC32AC"/>
    <w:rsid w:val="00EC6757"/>
    <w:rsid w:val="00ED0C33"/>
    <w:rsid w:val="00ED1620"/>
    <w:rsid w:val="00ED2F79"/>
    <w:rsid w:val="00ED31CC"/>
    <w:rsid w:val="00ED395D"/>
    <w:rsid w:val="00ED3A04"/>
    <w:rsid w:val="00ED46BA"/>
    <w:rsid w:val="00EE073A"/>
    <w:rsid w:val="00EE1A45"/>
    <w:rsid w:val="00EE2338"/>
    <w:rsid w:val="00EE31B9"/>
    <w:rsid w:val="00EE4332"/>
    <w:rsid w:val="00EE68B1"/>
    <w:rsid w:val="00EF0F04"/>
    <w:rsid w:val="00EF2A0B"/>
    <w:rsid w:val="00EF3EDC"/>
    <w:rsid w:val="00EF588A"/>
    <w:rsid w:val="00EF781D"/>
    <w:rsid w:val="00F01137"/>
    <w:rsid w:val="00F06251"/>
    <w:rsid w:val="00F06FEB"/>
    <w:rsid w:val="00F10581"/>
    <w:rsid w:val="00F22643"/>
    <w:rsid w:val="00F3105E"/>
    <w:rsid w:val="00F32912"/>
    <w:rsid w:val="00F40683"/>
    <w:rsid w:val="00F42A6A"/>
    <w:rsid w:val="00F43199"/>
    <w:rsid w:val="00F52B61"/>
    <w:rsid w:val="00F5629F"/>
    <w:rsid w:val="00F612F0"/>
    <w:rsid w:val="00F70519"/>
    <w:rsid w:val="00F71BEA"/>
    <w:rsid w:val="00F747C2"/>
    <w:rsid w:val="00F75B0C"/>
    <w:rsid w:val="00F8069E"/>
    <w:rsid w:val="00F8275D"/>
    <w:rsid w:val="00F931E3"/>
    <w:rsid w:val="00FA128A"/>
    <w:rsid w:val="00FA2D33"/>
    <w:rsid w:val="00FA64D8"/>
    <w:rsid w:val="00FB4012"/>
    <w:rsid w:val="00FC2124"/>
    <w:rsid w:val="00FE0A85"/>
    <w:rsid w:val="00FE3F15"/>
    <w:rsid w:val="00FE4FDF"/>
    <w:rsid w:val="00FE7D49"/>
    <w:rsid w:val="00FF1817"/>
    <w:rsid w:val="00FF2BD1"/>
    <w:rsid w:val="00FF3299"/>
    <w:rsid w:val="00FF3A04"/>
    <w:rsid w:val="00FF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4998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qFormat/>
    <w:rsid w:val="006670B8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6670B8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6670B8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emf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oleObject" Target="embeddings/oleObject1.bin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oleObject" Target="embeddings/oleObject2.bin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852D1"/>
    <w:rsid w:val="000B30A0"/>
    <w:rsid w:val="000C0614"/>
    <w:rsid w:val="000C21B6"/>
    <w:rsid w:val="000D7146"/>
    <w:rsid w:val="00193431"/>
    <w:rsid w:val="001A5FF5"/>
    <w:rsid w:val="001A62B7"/>
    <w:rsid w:val="001D439A"/>
    <w:rsid w:val="001F1771"/>
    <w:rsid w:val="002355F0"/>
    <w:rsid w:val="00265252"/>
    <w:rsid w:val="00270103"/>
    <w:rsid w:val="00273A5D"/>
    <w:rsid w:val="002A0761"/>
    <w:rsid w:val="002A5093"/>
    <w:rsid w:val="002C3121"/>
    <w:rsid w:val="002C79BD"/>
    <w:rsid w:val="002E19C9"/>
    <w:rsid w:val="0030597D"/>
    <w:rsid w:val="003134FD"/>
    <w:rsid w:val="0033577A"/>
    <w:rsid w:val="00335BC5"/>
    <w:rsid w:val="0034773A"/>
    <w:rsid w:val="00371165"/>
    <w:rsid w:val="003714D1"/>
    <w:rsid w:val="0039617D"/>
    <w:rsid w:val="003B56DD"/>
    <w:rsid w:val="003E096F"/>
    <w:rsid w:val="00437891"/>
    <w:rsid w:val="00460829"/>
    <w:rsid w:val="004858CB"/>
    <w:rsid w:val="00487941"/>
    <w:rsid w:val="004A4649"/>
    <w:rsid w:val="004D4A1F"/>
    <w:rsid w:val="004F6031"/>
    <w:rsid w:val="00503ED7"/>
    <w:rsid w:val="005250FF"/>
    <w:rsid w:val="0059200B"/>
    <w:rsid w:val="005D4CAC"/>
    <w:rsid w:val="005D72BD"/>
    <w:rsid w:val="005E4E92"/>
    <w:rsid w:val="005F747D"/>
    <w:rsid w:val="006137CB"/>
    <w:rsid w:val="00625466"/>
    <w:rsid w:val="0066567A"/>
    <w:rsid w:val="006839CF"/>
    <w:rsid w:val="006A1132"/>
    <w:rsid w:val="006A50DA"/>
    <w:rsid w:val="006D1C18"/>
    <w:rsid w:val="006E3A39"/>
    <w:rsid w:val="006E71C3"/>
    <w:rsid w:val="00702FF2"/>
    <w:rsid w:val="00722DAF"/>
    <w:rsid w:val="00723013"/>
    <w:rsid w:val="007339CC"/>
    <w:rsid w:val="00735AC7"/>
    <w:rsid w:val="00754F44"/>
    <w:rsid w:val="0075779F"/>
    <w:rsid w:val="00774973"/>
    <w:rsid w:val="00776FD2"/>
    <w:rsid w:val="00777DB7"/>
    <w:rsid w:val="00794552"/>
    <w:rsid w:val="007F2DC2"/>
    <w:rsid w:val="007F593C"/>
    <w:rsid w:val="0081172E"/>
    <w:rsid w:val="008253E6"/>
    <w:rsid w:val="008603D8"/>
    <w:rsid w:val="00872B30"/>
    <w:rsid w:val="00883696"/>
    <w:rsid w:val="008A1A88"/>
    <w:rsid w:val="008A6141"/>
    <w:rsid w:val="008A6B06"/>
    <w:rsid w:val="008A7D45"/>
    <w:rsid w:val="008B41F7"/>
    <w:rsid w:val="008C4B2C"/>
    <w:rsid w:val="008D640B"/>
    <w:rsid w:val="008D6581"/>
    <w:rsid w:val="00912474"/>
    <w:rsid w:val="0091382A"/>
    <w:rsid w:val="00937AA3"/>
    <w:rsid w:val="009A149F"/>
    <w:rsid w:val="009A70B5"/>
    <w:rsid w:val="009F1538"/>
    <w:rsid w:val="00A01479"/>
    <w:rsid w:val="00A14E44"/>
    <w:rsid w:val="00A174A4"/>
    <w:rsid w:val="00A34220"/>
    <w:rsid w:val="00A72C86"/>
    <w:rsid w:val="00B460A3"/>
    <w:rsid w:val="00B60C02"/>
    <w:rsid w:val="00B64221"/>
    <w:rsid w:val="00B67CB6"/>
    <w:rsid w:val="00BB2133"/>
    <w:rsid w:val="00BB7EE5"/>
    <w:rsid w:val="00BE3493"/>
    <w:rsid w:val="00BF4EA9"/>
    <w:rsid w:val="00C01F63"/>
    <w:rsid w:val="00C04333"/>
    <w:rsid w:val="00C27A1D"/>
    <w:rsid w:val="00C449FB"/>
    <w:rsid w:val="00C55B77"/>
    <w:rsid w:val="00C93021"/>
    <w:rsid w:val="00CE0231"/>
    <w:rsid w:val="00CF1E7B"/>
    <w:rsid w:val="00D0736D"/>
    <w:rsid w:val="00D11C28"/>
    <w:rsid w:val="00D30EDE"/>
    <w:rsid w:val="00D36C84"/>
    <w:rsid w:val="00D543CE"/>
    <w:rsid w:val="00D56986"/>
    <w:rsid w:val="00D670AB"/>
    <w:rsid w:val="00D74D0C"/>
    <w:rsid w:val="00D9294E"/>
    <w:rsid w:val="00DA2B69"/>
    <w:rsid w:val="00DA34DC"/>
    <w:rsid w:val="00DB2784"/>
    <w:rsid w:val="00DD0A95"/>
    <w:rsid w:val="00DD3C9F"/>
    <w:rsid w:val="00DD4460"/>
    <w:rsid w:val="00DF00CA"/>
    <w:rsid w:val="00EA481B"/>
    <w:rsid w:val="00ED1BA6"/>
    <w:rsid w:val="00ED395D"/>
    <w:rsid w:val="00EE4332"/>
    <w:rsid w:val="00F229CC"/>
    <w:rsid w:val="00F32054"/>
    <w:rsid w:val="00F4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customXml/itemProps3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1999</TotalTime>
  <Pages>17</Pages>
  <Words>1702</Words>
  <Characters>9367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DES-020 Spécification de Conception</vt:lpstr>
      <vt:lpstr>DES-020 Spécification de Conception</vt:lpstr>
    </vt:vector>
  </TitlesOfParts>
  <Company>Infor</Company>
  <LinksUpToDate>false</LinksUpToDate>
  <CharactersWithSpaces>11047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DES-020 Spécification de Conception</dc:title>
  <dc:creator>Infor PMO</dc:creator>
  <cp:keywords>IPM</cp:keywords>
  <dc:description>Copyright © Infor 2013</dc:description>
  <cp:lastModifiedBy>Harshil Tonoo</cp:lastModifiedBy>
  <cp:revision>387</cp:revision>
  <cp:lastPrinted>2013-08-14T02:04:00Z</cp:lastPrinted>
  <dcterms:created xsi:type="dcterms:W3CDTF">2025-01-23T06:58:00Z</dcterms:created>
  <dcterms:modified xsi:type="dcterms:W3CDTF">2025-04-14T10:44:00Z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