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93BC" w14:textId="77777777" w:rsidR="002769F7" w:rsidRPr="00BC26EC" w:rsidRDefault="002769F7" w:rsidP="002769F7">
      <w:pPr>
        <w:pStyle w:val="TitleBar"/>
        <w:rPr>
          <w:rFonts w:cs="Arial"/>
        </w:rPr>
      </w:pPr>
    </w:p>
    <w:sdt>
      <w:sdtPr>
        <w:rPr>
          <w:rFonts w:cs="Arial"/>
        </w:r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89A4965" w14:textId="77777777" w:rsidR="00941EF9" w:rsidRPr="00BC26EC" w:rsidRDefault="00F51336">
          <w:pPr>
            <w:pStyle w:val="Title-Major"/>
            <w:rPr>
              <w:rFonts w:cs="Arial"/>
            </w:rPr>
          </w:pPr>
          <w:r w:rsidRPr="00BC26EC">
            <w:rPr>
              <w:rFonts w:cs="Arial"/>
            </w:rPr>
            <w:t xml:space="preserve">DES-030 </w:t>
          </w:r>
          <w:r w:rsidR="008B5EB4" w:rsidRPr="00BC26EC">
            <w:rPr>
              <w:rFonts w:cs="Arial"/>
            </w:rPr>
            <w:t>DEPLOYMENT SPECIFICATION</w:t>
          </w:r>
        </w:p>
      </w:sdtContent>
    </w:sdt>
    <w:p w14:paraId="11FE8714" w14:textId="77777777" w:rsidR="000B56CF" w:rsidRPr="00BC26EC" w:rsidRDefault="000B56CF" w:rsidP="000B56CF">
      <w:pPr>
        <w:pStyle w:val="Subject"/>
        <w:rPr>
          <w:rStyle w:val="HighlightedVariable"/>
        </w:rPr>
      </w:pPr>
      <w:r w:rsidRPr="00BC26EC">
        <w:rPr>
          <w:rStyle w:val="HighlightedVariable"/>
        </w:rPr>
        <w:t>5058-IE-TDX-01-CDV_M3_ORDERS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BC26EC" w14:paraId="1C7F3257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C90C681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Document Properties</w:t>
            </w:r>
          </w:p>
        </w:tc>
        <w:tc>
          <w:tcPr>
            <w:tcW w:w="4410" w:type="dxa"/>
          </w:tcPr>
          <w:p w14:paraId="091C4491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  <w:tr w:rsidR="00A77C24" w:rsidRPr="00BC26EC" w14:paraId="79E00A28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56BAE7E8" w14:textId="77777777" w:rsidR="00A77C24" w:rsidRPr="00BC26EC" w:rsidRDefault="00A77C24" w:rsidP="00A77C24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Author</w:t>
            </w:r>
          </w:p>
        </w:tc>
        <w:tc>
          <w:tcPr>
            <w:tcW w:w="4410" w:type="dxa"/>
          </w:tcPr>
          <w:p w14:paraId="5B5F80E0" w14:textId="77777777" w:rsidR="00A77C24" w:rsidRPr="00BC26EC" w:rsidRDefault="00C61878" w:rsidP="00A77C24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Motean Kenylen</w:t>
            </w:r>
          </w:p>
        </w:tc>
      </w:tr>
      <w:tr w:rsidR="006036A8" w:rsidRPr="00BC26EC" w14:paraId="6BC50F49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22F2993E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Creation Date</w:t>
            </w:r>
          </w:p>
        </w:tc>
        <w:tc>
          <w:tcPr>
            <w:tcW w:w="4410" w:type="dxa"/>
          </w:tcPr>
          <w:p w14:paraId="4FEDAAFA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t>29/05/2026</w:t>
            </w:r>
          </w:p>
        </w:tc>
      </w:tr>
      <w:tr w:rsidR="006036A8" w:rsidRPr="00BC26EC" w14:paraId="207E67A7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01E854E4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Last Updated Date</w:t>
            </w:r>
          </w:p>
        </w:tc>
        <w:tc>
          <w:tcPr>
            <w:tcW w:w="4410" w:type="dxa"/>
          </w:tcPr>
          <w:p w14:paraId="490D5B8F" w14:textId="77777777" w:rsidR="006036A8" w:rsidRPr="00BC26EC" w:rsidRDefault="00CE0FD7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>
              <w:t>29/05/2026</w:t>
            </w:r>
          </w:p>
        </w:tc>
      </w:tr>
      <w:tr w:rsidR="006036A8" w:rsidRPr="00BC26EC" w14:paraId="5174379A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2C5B2EF6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Document Reference</w:t>
            </w:r>
          </w:p>
        </w:tc>
        <w:tc>
          <w:tcPr>
            <w:tcW w:w="4410" w:type="dxa"/>
          </w:tcPr>
          <w:p w14:paraId="41255D2C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</w:p>
        </w:tc>
      </w:tr>
      <w:tr w:rsidR="006036A8" w:rsidRPr="00BC26EC" w14:paraId="0D7EC128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285E7E2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BC26EC">
              <w:rPr>
                <w:rFonts w:cs="Arial"/>
              </w:rPr>
              <w:t>Version</w:t>
            </w:r>
          </w:p>
        </w:tc>
        <w:tc>
          <w:tcPr>
            <w:tcW w:w="4410" w:type="dxa"/>
          </w:tcPr>
          <w:p w14:paraId="161DBA3F" w14:textId="77777777" w:rsidR="006036A8" w:rsidRPr="00BC26EC" w:rsidRDefault="006036A8" w:rsidP="006036A8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  <w:rFonts w:cs="Arial"/>
              </w:rPr>
            </w:pPr>
            <w:r w:rsidRPr="00BC26EC">
              <w:rPr>
                <w:rStyle w:val="HighlightedVariable"/>
              </w:rPr>
              <w:t>1.0</w:t>
            </w:r>
          </w:p>
        </w:tc>
      </w:tr>
    </w:tbl>
    <w:p w14:paraId="52C4CCD5" w14:textId="77777777" w:rsidR="00E57C6B" w:rsidRPr="00BC26EC" w:rsidRDefault="00E57C6B" w:rsidP="00E57C6B">
      <w:pPr>
        <w:pStyle w:val="BodyText"/>
        <w:rPr>
          <w:rFonts w:cs="Arial"/>
        </w:rPr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BC26EC" w14:paraId="0CBFC0C3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2F2F526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Approvals</w:t>
            </w:r>
          </w:p>
        </w:tc>
        <w:tc>
          <w:tcPr>
            <w:tcW w:w="4410" w:type="dxa"/>
          </w:tcPr>
          <w:p w14:paraId="1DB3909E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Position</w:t>
            </w:r>
          </w:p>
        </w:tc>
      </w:tr>
      <w:tr w:rsidR="00E57C6B" w:rsidRPr="00BC26EC" w14:paraId="5BED1AF6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352B7A1" w14:textId="77777777" w:rsidR="00E57C6B" w:rsidRPr="00BC26EC" w:rsidRDefault="00E57C6B" w:rsidP="00E82E3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BC26EC">
              <w:rPr>
                <w:rStyle w:val="HighlightedVariable"/>
                <w:rFonts w:cs="Arial"/>
              </w:rPr>
              <w:t>&lt;Approver 1&gt;</w:t>
            </w:r>
          </w:p>
        </w:tc>
        <w:tc>
          <w:tcPr>
            <w:tcW w:w="4410" w:type="dxa"/>
          </w:tcPr>
          <w:p w14:paraId="075B7D93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  <w:tr w:rsidR="00E57C6B" w:rsidRPr="00BC26EC" w14:paraId="7BD06EDD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2302FCD" w14:textId="77777777" w:rsidR="00E57C6B" w:rsidRPr="00BC26EC" w:rsidRDefault="00E57C6B" w:rsidP="00E82E3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BC26EC">
              <w:rPr>
                <w:rStyle w:val="HighlightedVariable"/>
                <w:rFonts w:cs="Arial"/>
              </w:rPr>
              <w:t>&lt;Approver 2&gt;</w:t>
            </w:r>
          </w:p>
        </w:tc>
        <w:tc>
          <w:tcPr>
            <w:tcW w:w="4410" w:type="dxa"/>
          </w:tcPr>
          <w:p w14:paraId="7DA69C8B" w14:textId="77777777" w:rsidR="00E57C6B" w:rsidRPr="00BC26EC" w:rsidRDefault="00E57C6B" w:rsidP="00E82E37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</w:tbl>
    <w:p w14:paraId="063A038F" w14:textId="77777777" w:rsidR="00E57C6B" w:rsidRPr="00BC26EC" w:rsidRDefault="00E57C6B" w:rsidP="00E57C6B">
      <w:pPr>
        <w:pStyle w:val="BodyText"/>
        <w:rPr>
          <w:rFonts w:cs="Arial"/>
        </w:rPr>
      </w:pPr>
    </w:p>
    <w:p w14:paraId="7AA72E62" w14:textId="77777777" w:rsidR="0043343C" w:rsidRPr="00BC26EC" w:rsidRDefault="0043343C" w:rsidP="0043343C">
      <w:pPr>
        <w:rPr>
          <w:rFonts w:cs="Arial"/>
        </w:rPr>
      </w:pPr>
    </w:p>
    <w:p w14:paraId="7AAB5099" w14:textId="77777777" w:rsidR="0043343C" w:rsidRPr="00BC26EC" w:rsidRDefault="0043343C" w:rsidP="0043343C">
      <w:pPr>
        <w:rPr>
          <w:rFonts w:cs="Arial"/>
        </w:rPr>
      </w:pPr>
    </w:p>
    <w:p w14:paraId="193FE61C" w14:textId="77777777" w:rsidR="0043343C" w:rsidRPr="00BC26EC" w:rsidRDefault="0043343C" w:rsidP="0043343C">
      <w:pPr>
        <w:rPr>
          <w:rFonts w:cs="Arial"/>
        </w:rPr>
      </w:pPr>
    </w:p>
    <w:p w14:paraId="436B82A2" w14:textId="77777777" w:rsidR="0043343C" w:rsidRPr="00BC26EC" w:rsidRDefault="0043343C" w:rsidP="0043343C">
      <w:pPr>
        <w:rPr>
          <w:rFonts w:cs="Arial"/>
        </w:rPr>
      </w:pPr>
    </w:p>
    <w:p w14:paraId="0E7F5F1D" w14:textId="77777777" w:rsidR="0043343C" w:rsidRPr="00BC26EC" w:rsidRDefault="0043343C" w:rsidP="0043343C">
      <w:pPr>
        <w:rPr>
          <w:rFonts w:cs="Arial"/>
        </w:rPr>
      </w:pPr>
    </w:p>
    <w:p w14:paraId="4770A258" w14:textId="77777777" w:rsidR="0043343C" w:rsidRPr="00BC26EC" w:rsidRDefault="0043343C" w:rsidP="0043343C">
      <w:pPr>
        <w:rPr>
          <w:rFonts w:cs="Arial"/>
        </w:rPr>
      </w:pPr>
    </w:p>
    <w:p w14:paraId="4710D665" w14:textId="77777777" w:rsidR="0043343C" w:rsidRPr="00BC26EC" w:rsidRDefault="0043343C" w:rsidP="0043343C">
      <w:pPr>
        <w:rPr>
          <w:rFonts w:cs="Arial"/>
        </w:rPr>
      </w:pPr>
    </w:p>
    <w:p w14:paraId="6BFDC505" w14:textId="77777777" w:rsidR="0043343C" w:rsidRPr="00BC26EC" w:rsidRDefault="0043343C" w:rsidP="0043343C">
      <w:pPr>
        <w:tabs>
          <w:tab w:val="left" w:pos="7839"/>
        </w:tabs>
        <w:rPr>
          <w:rFonts w:cs="Arial"/>
        </w:rPr>
      </w:pPr>
      <w:r w:rsidRPr="00BC26EC">
        <w:rPr>
          <w:rFonts w:cs="Arial"/>
        </w:rPr>
        <w:tab/>
      </w:r>
    </w:p>
    <w:p w14:paraId="017C32FA" w14:textId="77777777" w:rsidR="00941EF9" w:rsidRPr="00BC26EC" w:rsidRDefault="00941EF9" w:rsidP="00D25469">
      <w:pPr>
        <w:pStyle w:val="Heading1"/>
        <w:rPr>
          <w:rFonts w:cs="Arial"/>
        </w:rPr>
      </w:pPr>
      <w:bookmarkStart w:id="0" w:name="_Toc202891081"/>
      <w:bookmarkStart w:id="1" w:name="_Toc230955264"/>
      <w:r w:rsidRPr="00BC26EC">
        <w:rPr>
          <w:rFonts w:cs="Arial"/>
        </w:rPr>
        <w:lastRenderedPageBreak/>
        <w:t>Document Control</w:t>
      </w:r>
      <w:bookmarkEnd w:id="0"/>
      <w:bookmarkEnd w:id="1"/>
    </w:p>
    <w:p w14:paraId="14BC5280" w14:textId="77777777" w:rsidR="00E57C6B" w:rsidRPr="00BC26EC" w:rsidRDefault="00941EF9" w:rsidP="00E57C6B">
      <w:pPr>
        <w:pStyle w:val="Heading2"/>
        <w:rPr>
          <w:rFonts w:cs="Arial"/>
        </w:rPr>
      </w:pPr>
      <w:bookmarkStart w:id="2" w:name="_Toc202891082"/>
      <w:bookmarkStart w:id="3" w:name="_Toc230955265"/>
      <w:r w:rsidRPr="00BC26EC">
        <w:rPr>
          <w:rFonts w:cs="Arial"/>
        </w:rPr>
        <w:t>Change Record</w:t>
      </w:r>
      <w:bookmarkEnd w:id="2"/>
      <w:bookmarkEnd w:id="3"/>
    </w:p>
    <w:p w14:paraId="17B5BC64" w14:textId="503770B7" w:rsidR="00E57C6B" w:rsidRPr="00BC26EC" w:rsidRDefault="00E57C6B" w:rsidP="00E57C6B">
      <w:pPr>
        <w:pStyle w:val="BodyText"/>
        <w:ind w:left="8640" w:firstLine="720"/>
        <w:rPr>
          <w:rFonts w:cs="Arial"/>
        </w:rPr>
      </w:pPr>
      <w:r w:rsidRPr="00BC26EC">
        <w:rPr>
          <w:rFonts w:cs="Arial"/>
          <w:color w:val="FFFFFF"/>
          <w:sz w:val="10"/>
        </w:rPr>
        <w:fldChar w:fldCharType="begin"/>
      </w:r>
      <w:r w:rsidRPr="00BC26EC">
        <w:rPr>
          <w:rFonts w:cs="Arial"/>
          <w:color w:val="FFFFFF"/>
          <w:sz w:val="10"/>
        </w:rPr>
        <w:instrText xml:space="preserve"> SECTIONPAGES  \* MERGEFORMAT </w:instrText>
      </w:r>
      <w:r w:rsidRPr="00BC26EC">
        <w:rPr>
          <w:rFonts w:cs="Arial"/>
          <w:color w:val="FFFFFF"/>
          <w:sz w:val="10"/>
        </w:rPr>
        <w:fldChar w:fldCharType="separate"/>
      </w:r>
      <w:r w:rsidR="00C06584">
        <w:rPr>
          <w:rFonts w:cs="Arial"/>
          <w:noProof/>
          <w:color w:val="FFFFFF"/>
          <w:sz w:val="10"/>
        </w:rPr>
        <w:t>1</w:t>
      </w:r>
      <w:r w:rsidRPr="00BC26EC">
        <w:rPr>
          <w:rFonts w:cs="Arial"/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2054"/>
        <w:gridCol w:w="2843"/>
      </w:tblGrid>
      <w:tr w:rsidR="00E57C6B" w:rsidRPr="00BC26EC" w14:paraId="01B0231B" w14:textId="77777777" w:rsidTr="00A77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3208F6AC" w14:textId="77777777" w:rsidR="00E57C6B" w:rsidRPr="00BC26EC" w:rsidRDefault="00E57C6B" w:rsidP="00E82E3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1CEBF85E" w14:textId="77777777" w:rsidR="00E57C6B" w:rsidRPr="00BC26EC" w:rsidRDefault="00E57C6B" w:rsidP="00E82E3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Author</w:t>
            </w:r>
          </w:p>
        </w:tc>
        <w:tc>
          <w:tcPr>
            <w:tcW w:w="2054" w:type="dxa"/>
          </w:tcPr>
          <w:p w14:paraId="23A4021C" w14:textId="77777777" w:rsidR="00E57C6B" w:rsidRPr="00BC26EC" w:rsidRDefault="00E57C6B" w:rsidP="00E82E3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Version</w:t>
            </w:r>
          </w:p>
        </w:tc>
        <w:tc>
          <w:tcPr>
            <w:tcW w:w="2843" w:type="dxa"/>
          </w:tcPr>
          <w:p w14:paraId="65F1A0BB" w14:textId="77777777" w:rsidR="00E57C6B" w:rsidRPr="00BC26EC" w:rsidRDefault="00E57C6B" w:rsidP="00E82E37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Change Reference</w:t>
            </w:r>
          </w:p>
        </w:tc>
      </w:tr>
      <w:tr w:rsidR="00EB4899" w:rsidRPr="00BC26EC" w14:paraId="65CEC9D0" w14:textId="77777777" w:rsidTr="00A77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5D3F73A9" w14:textId="77777777" w:rsidR="00EB4899" w:rsidRPr="00BC26EC" w:rsidRDefault="00EB4899" w:rsidP="00EB489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BC26EC">
              <w:t>29/05/2026</w:t>
            </w:r>
          </w:p>
        </w:tc>
        <w:tc>
          <w:tcPr>
            <w:tcW w:w="2402" w:type="dxa"/>
          </w:tcPr>
          <w:p w14:paraId="664504B8" w14:textId="77777777" w:rsidR="00EB4899" w:rsidRPr="00BC26EC" w:rsidRDefault="00EB4899" w:rsidP="00EB489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BC26EC">
              <w:t>Motean Kenylen</w:t>
            </w:r>
          </w:p>
        </w:tc>
        <w:tc>
          <w:tcPr>
            <w:tcW w:w="2054" w:type="dxa"/>
          </w:tcPr>
          <w:p w14:paraId="00D2EE06" w14:textId="77777777" w:rsidR="00EB4899" w:rsidRPr="00BC26EC" w:rsidRDefault="00EB4899" w:rsidP="00EB4899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1.0</w:t>
            </w:r>
          </w:p>
        </w:tc>
        <w:tc>
          <w:tcPr>
            <w:tcW w:w="2843" w:type="dxa"/>
          </w:tcPr>
          <w:p w14:paraId="3702143A" w14:textId="77777777" w:rsidR="00EB4899" w:rsidRPr="00BC26EC" w:rsidRDefault="00EB4899" w:rsidP="00EB4899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C26EC">
              <w:rPr>
                <w:rFonts w:cs="Arial"/>
              </w:rPr>
              <w:t>Creation</w:t>
            </w:r>
          </w:p>
        </w:tc>
      </w:tr>
    </w:tbl>
    <w:p w14:paraId="49212693" w14:textId="77777777" w:rsidR="00E57C6B" w:rsidRPr="00BC26EC" w:rsidRDefault="00E57C6B" w:rsidP="00E57C6B">
      <w:pPr>
        <w:pStyle w:val="BodyText"/>
        <w:rPr>
          <w:rFonts w:cs="Arial"/>
        </w:rPr>
      </w:pPr>
    </w:p>
    <w:p w14:paraId="17D1B277" w14:textId="77777777" w:rsidR="00941EF9" w:rsidRPr="00BC26EC" w:rsidRDefault="00941EF9" w:rsidP="00E57C6B">
      <w:pPr>
        <w:pStyle w:val="Heading2"/>
        <w:rPr>
          <w:rFonts w:cs="Arial"/>
        </w:rPr>
      </w:pPr>
      <w:bookmarkStart w:id="4" w:name="_Toc202891083"/>
      <w:bookmarkStart w:id="5" w:name="_Toc230955266"/>
      <w:r w:rsidRPr="00BC26EC">
        <w:rPr>
          <w:rFonts w:cs="Arial"/>
        </w:rPr>
        <w:t>Reviewers</w:t>
      </w:r>
      <w:bookmarkEnd w:id="4"/>
      <w:bookmarkEnd w:id="5"/>
    </w:p>
    <w:p w14:paraId="62B849A2" w14:textId="77777777" w:rsidR="00941EF9" w:rsidRPr="00BC26EC" w:rsidRDefault="00941EF9">
      <w:pPr>
        <w:pStyle w:val="BodyText"/>
        <w:rPr>
          <w:rFonts w:cs="Arial"/>
        </w:rPr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BC26EC" w14:paraId="63CA7F2E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52EDB3DA" w14:textId="77777777" w:rsidR="00FA64D8" w:rsidRPr="00BC26EC" w:rsidRDefault="00FA64D8" w:rsidP="004A2C33">
            <w:pPr>
              <w:pStyle w:val="BodyText"/>
              <w:ind w:left="0" w:right="567"/>
              <w:jc w:val="both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 xml:space="preserve">Name </w:t>
            </w:r>
          </w:p>
        </w:tc>
        <w:tc>
          <w:tcPr>
            <w:tcW w:w="5103" w:type="dxa"/>
          </w:tcPr>
          <w:p w14:paraId="04199089" w14:textId="77777777" w:rsidR="00FA64D8" w:rsidRPr="00BC26EC" w:rsidRDefault="00FA64D8" w:rsidP="004A2C33">
            <w:pPr>
              <w:pStyle w:val="BodyText"/>
              <w:ind w:left="0" w:right="567"/>
              <w:jc w:val="both"/>
              <w:rPr>
                <w:rFonts w:cs="Arial"/>
                <w:b w:val="0"/>
                <w:bCs/>
                <w:color w:val="FFFFFF"/>
              </w:rPr>
            </w:pPr>
            <w:r w:rsidRPr="00BC26EC">
              <w:rPr>
                <w:rFonts w:cs="Arial"/>
                <w:bCs/>
                <w:color w:val="FFFFFF"/>
              </w:rPr>
              <w:t>Position</w:t>
            </w:r>
          </w:p>
        </w:tc>
      </w:tr>
      <w:tr w:rsidR="00FA64D8" w:rsidRPr="00BC26EC" w14:paraId="2BD9BB3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6A7DF661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7D61CBF0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</w:tr>
      <w:tr w:rsidR="00FA64D8" w:rsidRPr="00BC26EC" w14:paraId="0DB2626D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5AEEE3CC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19A5EE44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</w:tr>
      <w:tr w:rsidR="00FA64D8" w:rsidRPr="00BC26EC" w14:paraId="57D164CD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0F769A29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5404D0F7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</w:tr>
      <w:tr w:rsidR="00FA64D8" w:rsidRPr="00BC26EC" w14:paraId="5053C7BA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1714FAD8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1AE7F94D" w14:textId="77777777" w:rsidR="00FA64D8" w:rsidRPr="00BC26EC" w:rsidRDefault="00FA64D8" w:rsidP="000B618C">
            <w:pPr>
              <w:pStyle w:val="BodyText"/>
              <w:ind w:left="0" w:right="567"/>
              <w:rPr>
                <w:rFonts w:cs="Arial"/>
              </w:rPr>
            </w:pPr>
          </w:p>
        </w:tc>
      </w:tr>
    </w:tbl>
    <w:p w14:paraId="392212B9" w14:textId="77777777" w:rsidR="00941EF9" w:rsidRPr="00BC26EC" w:rsidRDefault="00941EF9">
      <w:pPr>
        <w:pStyle w:val="BodyText"/>
        <w:rPr>
          <w:rFonts w:cs="Arial"/>
        </w:rPr>
      </w:pPr>
    </w:p>
    <w:p w14:paraId="6B35091D" w14:textId="77777777" w:rsidR="00941EF9" w:rsidRPr="00BC26EC" w:rsidRDefault="00941EF9">
      <w:pPr>
        <w:pStyle w:val="TOCHeading1"/>
        <w:rPr>
          <w:rFonts w:cs="Arial"/>
        </w:rPr>
      </w:pPr>
      <w:r w:rsidRPr="00BC26EC">
        <w:rPr>
          <w:rFonts w:cs="Arial"/>
        </w:rPr>
        <w:lastRenderedPageBreak/>
        <w:t>Contents</w:t>
      </w:r>
    </w:p>
    <w:p w14:paraId="1D6C6B9F" w14:textId="6C7EE567" w:rsidR="00C06584" w:rsidRDefault="00C40705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BC26EC">
        <w:rPr>
          <w:rFonts w:cs="Arial"/>
        </w:rPr>
        <w:fldChar w:fldCharType="begin"/>
      </w:r>
      <w:r w:rsidRPr="00BC26EC">
        <w:rPr>
          <w:rFonts w:cs="Arial"/>
        </w:rPr>
        <w:instrText xml:space="preserve"> TOC \o "1-2" \h \z </w:instrText>
      </w:r>
      <w:r w:rsidRPr="00BC26EC">
        <w:rPr>
          <w:rFonts w:cs="Arial"/>
        </w:rPr>
        <w:fldChar w:fldCharType="separate"/>
      </w:r>
      <w:hyperlink w:anchor="_Toc230955264" w:history="1">
        <w:r w:rsidR="00C06584" w:rsidRPr="00251815">
          <w:rPr>
            <w:rStyle w:val="Hyperlink"/>
            <w:rFonts w:cs="Arial"/>
            <w:noProof/>
          </w:rPr>
          <w:t>1</w:t>
        </w:r>
        <w:r w:rsidR="00C06584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C06584" w:rsidRPr="00251815">
          <w:rPr>
            <w:rStyle w:val="Hyperlink"/>
            <w:rFonts w:cs="Arial"/>
            <w:noProof/>
          </w:rPr>
          <w:t>Document Control</w:t>
        </w:r>
        <w:r w:rsidR="00C06584">
          <w:rPr>
            <w:noProof/>
            <w:webHidden/>
          </w:rPr>
          <w:tab/>
        </w:r>
        <w:r w:rsidR="00C06584">
          <w:rPr>
            <w:noProof/>
            <w:webHidden/>
          </w:rPr>
          <w:fldChar w:fldCharType="begin"/>
        </w:r>
        <w:r w:rsidR="00C06584">
          <w:rPr>
            <w:noProof/>
            <w:webHidden/>
          </w:rPr>
          <w:instrText xml:space="preserve"> PAGEREF _Toc230955264 \h </w:instrText>
        </w:r>
        <w:r w:rsidR="00C06584">
          <w:rPr>
            <w:noProof/>
            <w:webHidden/>
          </w:rPr>
        </w:r>
        <w:r w:rsidR="00C06584">
          <w:rPr>
            <w:noProof/>
            <w:webHidden/>
          </w:rPr>
          <w:fldChar w:fldCharType="separate"/>
        </w:r>
        <w:r w:rsidR="00C06584">
          <w:rPr>
            <w:noProof/>
            <w:webHidden/>
          </w:rPr>
          <w:t>2</w:t>
        </w:r>
        <w:r w:rsidR="00C06584">
          <w:rPr>
            <w:noProof/>
            <w:webHidden/>
          </w:rPr>
          <w:fldChar w:fldCharType="end"/>
        </w:r>
      </w:hyperlink>
    </w:p>
    <w:p w14:paraId="636969FB" w14:textId="669A4606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65" w:history="1">
        <w:r w:rsidRPr="00251815">
          <w:rPr>
            <w:rStyle w:val="Hyperlink"/>
            <w:rFonts w:cs="Arial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rFonts w:cs="Arial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13BD5D" w14:textId="2BCDBFC9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66" w:history="1">
        <w:r w:rsidRPr="00251815">
          <w:rPr>
            <w:rStyle w:val="Hyperlink"/>
            <w:rFonts w:cs="Arial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rFonts w:cs="Arial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548A4D" w14:textId="263637F3" w:rsidR="00C06584" w:rsidRDefault="00C06584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67" w:history="1">
        <w:r w:rsidRPr="00251815">
          <w:rPr>
            <w:rStyle w:val="Hyperlink"/>
            <w:rFonts w:cs="Arial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rFonts w:cs="Arial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4A8CEE" w14:textId="591377E9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68" w:history="1">
        <w:r w:rsidRPr="00251815">
          <w:rPr>
            <w:rStyle w:val="Hyperlink"/>
            <w:rFonts w:cs="Arial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rFonts w:cs="Arial"/>
            <w:noProof/>
          </w:rPr>
          <w:t>Objective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0D61F3" w14:textId="2BB4DE36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69" w:history="1">
        <w:r w:rsidRPr="0025181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noProof/>
          </w:rPr>
          <w:t>Prerequisites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7378CC" w14:textId="051DFB12" w:rsidR="00C06584" w:rsidRDefault="00C06584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70" w:history="1">
        <w:r w:rsidRPr="00251815">
          <w:rPr>
            <w:rStyle w:val="Hyperlink"/>
            <w:rFonts w:cs="Arial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rFonts w:cs="Arial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EE1BED" w14:textId="274BCD7A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71" w:history="1">
        <w:r w:rsidRPr="00251815">
          <w:rPr>
            <w:rStyle w:val="Hyperlink"/>
            <w:rFonts w:cs="Arial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rFonts w:cs="Arial"/>
            <w:noProof/>
          </w:rPr>
          <w:t>Deliverable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B229A5" w14:textId="559684BC" w:rsidR="00C06584" w:rsidRDefault="00C06584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72" w:history="1">
        <w:r w:rsidRPr="00251815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noProof/>
          </w:rPr>
          <w:t>Instructions to deploy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F44A8E" w14:textId="5DC9CA88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73" w:history="1">
        <w:r w:rsidRPr="00251815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noProof/>
          </w:rPr>
          <w:t>Object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DCD21F" w14:textId="3CD4B983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74" w:history="1">
        <w:r w:rsidRPr="00251815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noProof/>
          </w:rPr>
          <w:t>ION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5D35E" w14:textId="1B6AC44E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75" w:history="1">
        <w:r w:rsidRPr="00251815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noProof/>
          </w:rPr>
          <w:t>Document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3A8A67" w14:textId="27DFF120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76" w:history="1">
        <w:r w:rsidRPr="00251815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noProof/>
          </w:rPr>
          <w:t>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DC4F4E" w14:textId="7C7CEDD0" w:rsidR="00C06584" w:rsidRDefault="00C06584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30955277" w:history="1">
        <w:r w:rsidRPr="00251815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251815">
          <w:rPr>
            <w:rStyle w:val="Hyperlink"/>
            <w:noProof/>
          </w:rPr>
          <w:t>Monitor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190E3F" w14:textId="66DB64E3" w:rsidR="00941EF9" w:rsidRPr="00BC26EC" w:rsidRDefault="00C40705">
      <w:pPr>
        <w:rPr>
          <w:rFonts w:cs="Arial"/>
        </w:rPr>
      </w:pPr>
      <w:r w:rsidRPr="00BC26EC">
        <w:rPr>
          <w:rFonts w:cs="Arial"/>
        </w:rPr>
        <w:fldChar w:fldCharType="end"/>
      </w:r>
    </w:p>
    <w:p w14:paraId="174485AB" w14:textId="77777777" w:rsidR="00941EF9" w:rsidRPr="00BC26EC" w:rsidRDefault="00941EF9" w:rsidP="00033A89">
      <w:pPr>
        <w:pStyle w:val="Heading1"/>
        <w:rPr>
          <w:rFonts w:cs="Arial"/>
        </w:rPr>
      </w:pPr>
      <w:bookmarkStart w:id="6" w:name="_Toc436807305"/>
      <w:bookmarkStart w:id="7" w:name="_Toc202891084"/>
      <w:bookmarkStart w:id="8" w:name="_Toc230955267"/>
      <w:r w:rsidRPr="00BC26EC">
        <w:rPr>
          <w:rFonts w:cs="Arial"/>
        </w:rPr>
        <w:t>Introduction</w:t>
      </w:r>
      <w:bookmarkEnd w:id="6"/>
      <w:bookmarkEnd w:id="7"/>
      <w:bookmarkEnd w:id="8"/>
    </w:p>
    <w:p w14:paraId="3AC8B17C" w14:textId="77777777" w:rsidR="00BD2C63" w:rsidRPr="00BC26EC" w:rsidRDefault="00BD2C63" w:rsidP="00BD2C63">
      <w:pPr>
        <w:pStyle w:val="BodyText"/>
        <w:rPr>
          <w:rFonts w:cs="Arial"/>
        </w:rPr>
      </w:pPr>
    </w:p>
    <w:p w14:paraId="404DBD03" w14:textId="77777777" w:rsidR="00941EF9" w:rsidRPr="00BC26EC" w:rsidRDefault="000B5CCF" w:rsidP="000B5CCF">
      <w:pPr>
        <w:pStyle w:val="Heading2"/>
        <w:rPr>
          <w:rFonts w:cs="Arial"/>
        </w:rPr>
      </w:pPr>
      <w:bookmarkStart w:id="9" w:name="_Toc202891085"/>
      <w:bookmarkStart w:id="10" w:name="_Toc230955268"/>
      <w:r w:rsidRPr="00BC26EC">
        <w:rPr>
          <w:rFonts w:cs="Arial"/>
        </w:rPr>
        <w:t>Obje</w:t>
      </w:r>
      <w:r w:rsidR="00440FCE" w:rsidRPr="00BC26EC">
        <w:rPr>
          <w:rFonts w:cs="Arial"/>
        </w:rPr>
        <w:t>c</w:t>
      </w:r>
      <w:r w:rsidRPr="00BC26EC">
        <w:rPr>
          <w:rFonts w:cs="Arial"/>
        </w:rPr>
        <w:t>ti</w:t>
      </w:r>
      <w:bookmarkEnd w:id="9"/>
      <w:r w:rsidR="003B4644" w:rsidRPr="00BC26EC">
        <w:rPr>
          <w:rFonts w:cs="Arial"/>
        </w:rPr>
        <w:t xml:space="preserve">ve </w:t>
      </w:r>
      <w:r w:rsidR="004101CF" w:rsidRPr="00BC26EC">
        <w:rPr>
          <w:rFonts w:cs="Arial"/>
        </w:rPr>
        <w:t>of the document</w:t>
      </w:r>
      <w:bookmarkEnd w:id="10"/>
    </w:p>
    <w:p w14:paraId="0158E333" w14:textId="77777777" w:rsidR="004101CF" w:rsidRPr="00BC26EC" w:rsidRDefault="004101CF" w:rsidP="004101CF">
      <w:pPr>
        <w:pStyle w:val="BodyText"/>
        <w:ind w:left="0"/>
        <w:jc w:val="both"/>
        <w:rPr>
          <w:rFonts w:cs="Arial"/>
        </w:rPr>
      </w:pPr>
      <w:r w:rsidRPr="00BC26EC">
        <w:rPr>
          <w:rFonts w:cs="Arial"/>
        </w:rPr>
        <w:t xml:space="preserve">This document identifies the information needed to promote and deploy the </w:t>
      </w:r>
      <w:r w:rsidR="0044787E" w:rsidRPr="00BC26EC">
        <w:rPr>
          <w:rFonts w:cs="Arial"/>
        </w:rPr>
        <w:t xml:space="preserve">interface ORDERS </w:t>
      </w:r>
      <w:r w:rsidRPr="00BC26EC">
        <w:rPr>
          <w:rFonts w:cs="Arial"/>
        </w:rPr>
        <w:t>from the ION development environment to test and/or production environments.</w:t>
      </w:r>
    </w:p>
    <w:p w14:paraId="4A10DD77" w14:textId="77777777" w:rsidR="00A64406" w:rsidRPr="00BC26EC" w:rsidRDefault="00A64406" w:rsidP="00A64406">
      <w:pPr>
        <w:pStyle w:val="ListParagraph"/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040CF215" w14:textId="77777777" w:rsidR="00D17AF7" w:rsidRDefault="00CA45E3">
      <w:pPr>
        <w:pStyle w:val="Heading2"/>
      </w:pPr>
      <w:bookmarkStart w:id="11" w:name="_Toc230955269"/>
      <w:r>
        <w:t>Prerequisites and Dependencies</w:t>
      </w:r>
      <w:bookmarkEnd w:id="11"/>
    </w:p>
    <w:p w14:paraId="7FAFB204" w14:textId="77777777" w:rsidR="00D17AF7" w:rsidRDefault="00CA45E3">
      <w:pPr>
        <w:pStyle w:val="BodyText"/>
      </w:pPr>
      <w:r>
        <w:t>To complete the deployment, all the following must be accessible:</w:t>
      </w:r>
    </w:p>
    <w:p w14:paraId="124D51F8" w14:textId="77777777" w:rsidR="00D17AF7" w:rsidRDefault="00CA45E3">
      <w:pPr>
        <w:pStyle w:val="ListParagraph"/>
        <w:numPr>
          <w:ilvl w:val="0"/>
          <w:numId w:val="5"/>
        </w:num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>
        <w:rPr>
          <w:rStyle w:val="InforHeadline"/>
          <w:rFonts w:ascii="Arial" w:hAnsi="Arial" w:cs="Arial"/>
          <w:b w:val="0"/>
          <w:sz w:val="20"/>
          <w:szCs w:val="20"/>
        </w:rPr>
        <w:t>M3</w:t>
      </w:r>
    </w:p>
    <w:p w14:paraId="3B4E5D27" w14:textId="77777777" w:rsidR="00D17AF7" w:rsidRDefault="00CA45E3">
      <w:pPr>
        <w:pStyle w:val="ListParagraph"/>
        <w:numPr>
          <w:ilvl w:val="0"/>
          <w:numId w:val="5"/>
        </w:num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>
        <w:rPr>
          <w:rStyle w:val="InforHeadline"/>
          <w:rFonts w:ascii="Arial" w:hAnsi="Arial" w:cs="Arial"/>
          <w:b w:val="0"/>
          <w:sz w:val="20"/>
          <w:szCs w:val="20"/>
        </w:rPr>
        <w:t>ION</w:t>
      </w:r>
    </w:p>
    <w:p w14:paraId="485874A3" w14:textId="77777777" w:rsidR="0084096F" w:rsidRPr="00BC26EC" w:rsidRDefault="00450463" w:rsidP="00CD414C">
      <w:pPr>
        <w:pStyle w:val="Heading1"/>
        <w:rPr>
          <w:rFonts w:cs="Arial"/>
        </w:rPr>
      </w:pPr>
      <w:bookmarkStart w:id="12" w:name="_Toc202891087"/>
      <w:bookmarkStart w:id="13" w:name="_Toc230955270"/>
      <w:r w:rsidRPr="00BC26EC">
        <w:rPr>
          <w:rFonts w:cs="Arial"/>
        </w:rPr>
        <w:t>Installation</w:t>
      </w:r>
      <w:bookmarkEnd w:id="12"/>
      <w:bookmarkEnd w:id="13"/>
    </w:p>
    <w:p w14:paraId="047F7865" w14:textId="77777777" w:rsidR="00450463" w:rsidRPr="00BC26EC" w:rsidRDefault="00397C7F" w:rsidP="009715D2">
      <w:pPr>
        <w:pStyle w:val="Heading2"/>
        <w:rPr>
          <w:rFonts w:cs="Arial"/>
        </w:rPr>
      </w:pPr>
      <w:bookmarkStart w:id="14" w:name="_Toc230955271"/>
      <w:r w:rsidRPr="00BC26EC">
        <w:rPr>
          <w:rFonts w:cs="Arial"/>
        </w:rPr>
        <w:t>Deliverable interface</w:t>
      </w:r>
      <w:bookmarkEnd w:id="14"/>
    </w:p>
    <w:p w14:paraId="293A72BD" w14:textId="77777777" w:rsidR="00DA747D" w:rsidRPr="00BC26EC" w:rsidRDefault="00DA747D" w:rsidP="0080105F">
      <w:pPr>
        <w:ind w:left="1440"/>
        <w:rPr>
          <w:rStyle w:val="InforHeadline"/>
          <w:rFonts w:ascii="Arial" w:hAnsi="Arial" w:cs="Arial"/>
          <w:b w:val="0"/>
          <w:sz w:val="16"/>
          <w:szCs w:val="16"/>
        </w:rPr>
      </w:pPr>
    </w:p>
    <w:tbl>
      <w:tblPr>
        <w:tblStyle w:val="InforTable0"/>
        <w:tblW w:w="10323" w:type="dxa"/>
        <w:tblLayout w:type="fixed"/>
        <w:tblLook w:val="04A0" w:firstRow="1" w:lastRow="0" w:firstColumn="1" w:lastColumn="0" w:noHBand="0" w:noVBand="1"/>
      </w:tblPr>
      <w:tblGrid>
        <w:gridCol w:w="1668"/>
        <w:gridCol w:w="3402"/>
        <w:gridCol w:w="4252"/>
        <w:gridCol w:w="1001"/>
      </w:tblGrid>
      <w:tr w:rsidR="00403EFC" w:rsidRPr="00BC26EC" w14:paraId="7DF3781A" w14:textId="77777777" w:rsidTr="00403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1668" w:type="dxa"/>
          </w:tcPr>
          <w:p w14:paraId="42509167" w14:textId="77777777" w:rsidR="00403EFC" w:rsidRPr="00BC26EC" w:rsidRDefault="00403EFC" w:rsidP="009B346E">
            <w:pPr>
              <w:spacing w:before="60" w:after="60"/>
              <w:ind w:right="-677"/>
              <w:contextualSpacing/>
              <w:rPr>
                <w:rFonts w:cs="Arial"/>
                <w:color w:val="FFFFFF"/>
                <w:sz w:val="20"/>
                <w:szCs w:val="20"/>
              </w:rPr>
            </w:pPr>
            <w:r w:rsidRPr="00BC26EC">
              <w:rPr>
                <w:rFonts w:cs="Arial"/>
                <w:color w:val="FFFFFF"/>
                <w:sz w:val="20"/>
                <w:szCs w:val="20"/>
              </w:rPr>
              <w:t>T</w:t>
            </w:r>
            <w:r w:rsidRPr="00BC26EC">
              <w:rPr>
                <w:rFonts w:cs="Arial"/>
                <w:sz w:val="20"/>
                <w:szCs w:val="20"/>
              </w:rPr>
              <w:t>ype</w:t>
            </w:r>
          </w:p>
        </w:tc>
        <w:tc>
          <w:tcPr>
            <w:tcW w:w="3402" w:type="dxa"/>
          </w:tcPr>
          <w:p w14:paraId="27E706F8" w14:textId="77777777" w:rsidR="00403EFC" w:rsidRPr="00BC26EC" w:rsidRDefault="00403EFC" w:rsidP="00465842">
            <w:pPr>
              <w:spacing w:before="60" w:after="60"/>
              <w:contextualSpacing/>
              <w:rPr>
                <w:rFonts w:cs="Arial"/>
                <w:color w:val="FFFFFF"/>
                <w:sz w:val="20"/>
                <w:szCs w:val="20"/>
              </w:rPr>
            </w:pPr>
            <w:r w:rsidRPr="00BC26EC">
              <w:rPr>
                <w:rFonts w:cs="Arial"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252" w:type="dxa"/>
          </w:tcPr>
          <w:p w14:paraId="650316CF" w14:textId="77777777" w:rsidR="00403EFC" w:rsidRPr="00BC26EC" w:rsidRDefault="00403EFC" w:rsidP="00465842">
            <w:pPr>
              <w:spacing w:before="60" w:after="60"/>
              <w:rPr>
                <w:rFonts w:cs="Arial"/>
                <w:bCs/>
                <w:color w:val="FFFFFF"/>
                <w:sz w:val="20"/>
                <w:szCs w:val="20"/>
              </w:rPr>
            </w:pPr>
            <w:r w:rsidRPr="00BC26EC">
              <w:rPr>
                <w:rFonts w:cs="Arial"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001" w:type="dxa"/>
          </w:tcPr>
          <w:p w14:paraId="428EDE50" w14:textId="77777777" w:rsidR="00403EFC" w:rsidRPr="00BC26EC" w:rsidRDefault="00403EFC" w:rsidP="00465842">
            <w:pPr>
              <w:spacing w:before="60" w:after="60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Status</w:t>
            </w:r>
          </w:p>
        </w:tc>
      </w:tr>
      <w:tr w:rsidR="00403EFC" w:rsidRPr="00BC26EC" w14:paraId="42B2087F" w14:textId="77777777" w:rsidTr="0040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tcW w:w="1668" w:type="dxa"/>
          </w:tcPr>
          <w:p w14:paraId="005383DF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Cs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Cs/>
                <w:sz w:val="20"/>
                <w:szCs w:val="20"/>
              </w:rPr>
              <w:t>Custom BOD / Agreement</w:t>
            </w:r>
          </w:p>
        </w:tc>
        <w:tc>
          <w:tcPr>
            <w:tcW w:w="3402" w:type="dxa"/>
          </w:tcPr>
          <w:p w14:paraId="1EF6B065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Fonts w:cs="Arial"/>
                <w:color w:val="000000"/>
                <w:sz w:val="20"/>
                <w:szCs w:val="20"/>
              </w:rPr>
              <w:t>M3EDI_M3EDISalesOrderCustom_Load_In_2_13_0</w:t>
            </w:r>
          </w:p>
        </w:tc>
        <w:tc>
          <w:tcPr>
            <w:tcW w:w="4252" w:type="dxa"/>
          </w:tcPr>
          <w:p w14:paraId="78D9D6E0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M3EDI_M3EDISalesOrderCustom_Load_In_2_13_0.zap</w:t>
            </w:r>
          </w:p>
        </w:tc>
        <w:tc>
          <w:tcPr>
            <w:tcW w:w="1001" w:type="dxa"/>
          </w:tcPr>
          <w:p w14:paraId="581542D7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403EFC" w:rsidRPr="00BC26EC" w14:paraId="6B187616" w14:textId="77777777" w:rsidTr="00403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0"/>
        </w:trPr>
        <w:tc>
          <w:tcPr>
            <w:tcW w:w="1668" w:type="dxa"/>
          </w:tcPr>
          <w:p w14:paraId="42FCDA89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Cs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Cs/>
                <w:sz w:val="20"/>
                <w:szCs w:val="20"/>
              </w:rPr>
              <w:t>Object Schema</w:t>
            </w:r>
          </w:p>
        </w:tc>
        <w:tc>
          <w:tcPr>
            <w:tcW w:w="3402" w:type="dxa"/>
          </w:tcPr>
          <w:p w14:paraId="795890E8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Fonts w:cs="Arial"/>
                <w:color w:val="000000"/>
                <w:sz w:val="20"/>
                <w:szCs w:val="20"/>
              </w:rPr>
              <w:t>M3EDISalesOrderCustom</w:t>
            </w:r>
          </w:p>
        </w:tc>
        <w:tc>
          <w:tcPr>
            <w:tcW w:w="4252" w:type="dxa"/>
          </w:tcPr>
          <w:p w14:paraId="55BC1E00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M3EDISalesOrderCustom.zip</w:t>
            </w:r>
          </w:p>
        </w:tc>
        <w:tc>
          <w:tcPr>
            <w:tcW w:w="1001" w:type="dxa"/>
          </w:tcPr>
          <w:p w14:paraId="2CD7BA72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403EFC" w:rsidRPr="00BC26EC" w14:paraId="3CECB953" w14:textId="77777777" w:rsidTr="0040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tcW w:w="1668" w:type="dxa"/>
          </w:tcPr>
          <w:p w14:paraId="24771F8F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Cs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Cs/>
                <w:sz w:val="20"/>
                <w:szCs w:val="20"/>
              </w:rPr>
              <w:t>ION Mapping</w:t>
            </w:r>
          </w:p>
        </w:tc>
        <w:tc>
          <w:tcPr>
            <w:tcW w:w="3402" w:type="dxa"/>
          </w:tcPr>
          <w:p w14:paraId="09026447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Fonts w:cs="Arial"/>
                <w:color w:val="000000"/>
                <w:sz w:val="20"/>
                <w:szCs w:val="20"/>
              </w:rPr>
              <w:t>M3EDISalesOrderCustomLoadMapping</w:t>
            </w:r>
          </w:p>
        </w:tc>
        <w:tc>
          <w:tcPr>
            <w:tcW w:w="4252" w:type="dxa"/>
          </w:tcPr>
          <w:p w14:paraId="3BCDBB87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M3EDISalesOrderCustomLoadMapping.xml</w:t>
            </w:r>
          </w:p>
        </w:tc>
        <w:tc>
          <w:tcPr>
            <w:tcW w:w="1001" w:type="dxa"/>
          </w:tcPr>
          <w:p w14:paraId="5EA00BAC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403EFC" w:rsidRPr="00BC26EC" w14:paraId="09731962" w14:textId="77777777" w:rsidTr="00403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0"/>
        </w:trPr>
        <w:tc>
          <w:tcPr>
            <w:tcW w:w="1668" w:type="dxa"/>
          </w:tcPr>
          <w:p w14:paraId="608E77F2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Cs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Cs/>
                <w:sz w:val="20"/>
                <w:szCs w:val="20"/>
              </w:rPr>
              <w:t>Object Schema (Notification)</w:t>
            </w:r>
          </w:p>
        </w:tc>
        <w:tc>
          <w:tcPr>
            <w:tcW w:w="3402" w:type="dxa"/>
          </w:tcPr>
          <w:p w14:paraId="549C741A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Fonts w:cs="Arial"/>
                <w:color w:val="000000"/>
                <w:sz w:val="20"/>
                <w:szCs w:val="20"/>
              </w:rPr>
              <w:t>M3IECNotification</w:t>
            </w:r>
          </w:p>
        </w:tc>
        <w:tc>
          <w:tcPr>
            <w:tcW w:w="4252" w:type="dxa"/>
          </w:tcPr>
          <w:p w14:paraId="111EE696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M3IECNotification.zip</w:t>
            </w:r>
          </w:p>
        </w:tc>
        <w:tc>
          <w:tcPr>
            <w:tcW w:w="1001" w:type="dxa"/>
          </w:tcPr>
          <w:p w14:paraId="6980B380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403EFC" w:rsidRPr="00BC26EC" w14:paraId="05CE1204" w14:textId="77777777" w:rsidTr="0040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tcW w:w="1668" w:type="dxa"/>
          </w:tcPr>
          <w:p w14:paraId="1FA17CF3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Cs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Cs/>
                <w:sz w:val="20"/>
                <w:szCs w:val="20"/>
              </w:rPr>
              <w:t>Document Flow</w:t>
            </w:r>
          </w:p>
        </w:tc>
        <w:tc>
          <w:tcPr>
            <w:tcW w:w="3402" w:type="dxa"/>
          </w:tcPr>
          <w:p w14:paraId="11434089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Fonts w:cs="Arial"/>
                <w:color w:val="000000"/>
                <w:sz w:val="20"/>
                <w:szCs w:val="20"/>
              </w:rPr>
              <w:t>Spoon_LoadM3EDISalesOrderCustom</w:t>
            </w:r>
          </w:p>
        </w:tc>
        <w:tc>
          <w:tcPr>
            <w:tcW w:w="4252" w:type="dxa"/>
          </w:tcPr>
          <w:p w14:paraId="5C0F7B78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Spoon_LoadM3EDISalesOrderCustom.xml</w:t>
            </w:r>
          </w:p>
        </w:tc>
        <w:tc>
          <w:tcPr>
            <w:tcW w:w="1001" w:type="dxa"/>
          </w:tcPr>
          <w:p w14:paraId="5900912B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403EFC" w:rsidRPr="00BC26EC" w14:paraId="45ECC158" w14:textId="77777777" w:rsidTr="00403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0"/>
        </w:trPr>
        <w:tc>
          <w:tcPr>
            <w:tcW w:w="1668" w:type="dxa"/>
          </w:tcPr>
          <w:p w14:paraId="4D95CC70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Cs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Cs/>
                <w:sz w:val="20"/>
                <w:szCs w:val="20"/>
              </w:rPr>
              <w:t>Monitor</w:t>
            </w:r>
          </w:p>
        </w:tc>
        <w:tc>
          <w:tcPr>
            <w:tcW w:w="3402" w:type="dxa"/>
          </w:tcPr>
          <w:p w14:paraId="06D0CC3E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Fonts w:cs="Arial"/>
                <w:color w:val="000000"/>
                <w:sz w:val="20"/>
                <w:szCs w:val="20"/>
              </w:rPr>
              <w:t>Spoon_M3EDISalesOrderCustomNotification</w:t>
            </w:r>
          </w:p>
        </w:tc>
        <w:tc>
          <w:tcPr>
            <w:tcW w:w="4252" w:type="dxa"/>
          </w:tcPr>
          <w:p w14:paraId="13381B0D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C26EC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Spoon_M3EDISalesOrderCustomNotification.xml</w:t>
            </w:r>
          </w:p>
        </w:tc>
        <w:tc>
          <w:tcPr>
            <w:tcW w:w="1001" w:type="dxa"/>
          </w:tcPr>
          <w:p w14:paraId="6A7281DC" w14:textId="77777777" w:rsidR="00403EFC" w:rsidRPr="00BC26EC" w:rsidRDefault="00403EFC" w:rsidP="00F234B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</w:p>
        </w:tc>
      </w:tr>
    </w:tbl>
    <w:p w14:paraId="26C22071" w14:textId="77777777" w:rsidR="007C67C2" w:rsidRPr="00BC26EC" w:rsidRDefault="007C67C2" w:rsidP="00C84B34">
      <w:pPr>
        <w:pStyle w:val="BodyText"/>
        <w:ind w:left="0"/>
        <w:rPr>
          <w:rFonts w:cs="Arial"/>
        </w:rPr>
      </w:pPr>
    </w:p>
    <w:p w14:paraId="00634FDE" w14:textId="77777777" w:rsidR="007C67C2" w:rsidRPr="00BC26EC" w:rsidRDefault="007C67C2" w:rsidP="007C67C2">
      <w:pPr>
        <w:pStyle w:val="Heading1"/>
        <w:jc w:val="both"/>
      </w:pPr>
      <w:bookmarkStart w:id="15" w:name="_Toc201156010"/>
      <w:bookmarkStart w:id="16" w:name="_Toc202891089"/>
      <w:bookmarkStart w:id="17" w:name="_Toc230955272"/>
      <w:r w:rsidRPr="00BC26EC">
        <w:t xml:space="preserve">Instructions </w:t>
      </w:r>
      <w:r w:rsidR="00B51983" w:rsidRPr="00BC26EC">
        <w:t>to</w:t>
      </w:r>
      <w:r w:rsidRPr="00BC26EC">
        <w:t xml:space="preserve"> d</w:t>
      </w:r>
      <w:r w:rsidR="00B51983" w:rsidRPr="00BC26EC">
        <w:t>e</w:t>
      </w:r>
      <w:r w:rsidRPr="00BC26EC">
        <w:t>plo</w:t>
      </w:r>
      <w:r w:rsidR="00B51983" w:rsidRPr="00BC26EC">
        <w:t>y</w:t>
      </w:r>
      <w:bookmarkEnd w:id="15"/>
      <w:bookmarkEnd w:id="16"/>
      <w:bookmarkEnd w:id="17"/>
    </w:p>
    <w:p w14:paraId="7CFBAFB1" w14:textId="77777777" w:rsidR="00575925" w:rsidRPr="00AE2D0C" w:rsidRDefault="00575925" w:rsidP="00575925">
      <w:pPr>
        <w:pStyle w:val="Heading2"/>
      </w:pPr>
      <w:bookmarkStart w:id="18" w:name="_Toc188614897"/>
      <w:bookmarkStart w:id="19" w:name="_Toc195534601"/>
      <w:bookmarkStart w:id="20" w:name="_Toc230955273"/>
      <w:r w:rsidRPr="00AE2D0C">
        <w:t>Object Schema</w:t>
      </w:r>
      <w:bookmarkEnd w:id="18"/>
      <w:bookmarkEnd w:id="19"/>
      <w:bookmarkEnd w:id="20"/>
    </w:p>
    <w:p w14:paraId="5E901468" w14:textId="77777777" w:rsidR="00575925" w:rsidRPr="00AE2D0C" w:rsidRDefault="00575925" w:rsidP="00575925">
      <w:pPr>
        <w:pStyle w:val="BodyText"/>
        <w:ind w:left="0"/>
        <w:rPr>
          <w:b/>
          <w:bCs/>
          <w:i/>
          <w:iCs/>
          <w:sz w:val="22"/>
          <w:szCs w:val="22"/>
        </w:rPr>
      </w:pPr>
    </w:p>
    <w:p w14:paraId="586BD2CA" w14:textId="77777777" w:rsidR="00575925" w:rsidRPr="00AE2D0C" w:rsidRDefault="00575925" w:rsidP="00575925">
      <w:pPr>
        <w:pStyle w:val="BodyText"/>
        <w:ind w:left="0"/>
        <w:rPr>
          <w:b/>
          <w:bCs/>
          <w:sz w:val="24"/>
          <w:szCs w:val="24"/>
        </w:rPr>
      </w:pPr>
      <w:r w:rsidRPr="00AE2D0C">
        <w:rPr>
          <w:b/>
          <w:bCs/>
          <w:sz w:val="24"/>
          <w:szCs w:val="24"/>
        </w:rPr>
        <w:t xml:space="preserve">Importation du custom </w:t>
      </w:r>
      <w:r w:rsidRPr="00AE2D0C">
        <w:rPr>
          <w:b/>
          <w:bCs/>
          <w:i/>
          <w:iCs/>
          <w:sz w:val="24"/>
          <w:szCs w:val="24"/>
        </w:rPr>
        <w:t>Objet Sch</w:t>
      </w:r>
      <w:r w:rsidR="00B516DD" w:rsidRPr="00AE2D0C">
        <w:rPr>
          <w:b/>
          <w:bCs/>
          <w:i/>
          <w:iCs/>
          <w:sz w:val="24"/>
          <w:szCs w:val="24"/>
        </w:rPr>
        <w:t>e</w:t>
      </w:r>
      <w:r w:rsidRPr="00AE2D0C">
        <w:rPr>
          <w:b/>
          <w:bCs/>
          <w:i/>
          <w:iCs/>
          <w:sz w:val="24"/>
          <w:szCs w:val="24"/>
        </w:rPr>
        <w:t xml:space="preserve">ma </w:t>
      </w:r>
      <w:r w:rsidR="00B516DD">
        <w:rPr>
          <w:b/>
          <w:bCs/>
          <w:sz w:val="24"/>
          <w:szCs w:val="24"/>
        </w:rPr>
        <w:t>M3EDISalesOrderCustom</w:t>
      </w:r>
    </w:p>
    <w:p w14:paraId="3B8276A2" w14:textId="77777777" w:rsidR="00575925" w:rsidRPr="00AE2D0C" w:rsidRDefault="00575925" w:rsidP="00575925">
      <w:pPr>
        <w:pStyle w:val="BodyText"/>
        <w:numPr>
          <w:ilvl w:val="0"/>
          <w:numId w:val="27"/>
        </w:numPr>
      </w:pPr>
      <w:r w:rsidRPr="00AE2D0C">
        <w:t>Allez dans OS &gt; ION &gt; Catalogue de données &gt;</w:t>
      </w:r>
      <w:bookmarkStart w:id="21" w:name="_Hlk175732179"/>
      <w:r w:rsidRPr="00AE2D0C">
        <w:t xml:space="preserve"> Schémas d’objet</w:t>
      </w:r>
      <w:bookmarkEnd w:id="21"/>
    </w:p>
    <w:p w14:paraId="170E0A3B" w14:textId="77777777" w:rsidR="00575925" w:rsidRPr="00AE2D0C" w:rsidRDefault="00153CD9" w:rsidP="00575925">
      <w:pPr>
        <w:pStyle w:val="BodyText"/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ind w:left="720"/>
      </w:pPr>
      <w:r w:rsidRPr="00AE2D0C">
        <w:rPr>
          <w:noProof/>
        </w:rPr>
        <w:drawing>
          <wp:inline distT="0" distB="0" distL="0" distR="0" wp14:anchorId="6C406040" wp14:editId="2621D5AD">
            <wp:extent cx="5102616" cy="1705921"/>
            <wp:effectExtent l="0" t="0" r="3175" b="8890"/>
            <wp:docPr id="181124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2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2616" cy="17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4A0F" w14:textId="77777777" w:rsidR="00575925" w:rsidRPr="00AE2D0C" w:rsidRDefault="00575925" w:rsidP="00575925">
      <w:pPr>
        <w:pStyle w:val="BodyText"/>
        <w:ind w:left="0"/>
      </w:pPr>
    </w:p>
    <w:p w14:paraId="1644E603" w14:textId="77777777" w:rsidR="00575925" w:rsidRPr="00AE2D0C" w:rsidRDefault="00575925" w:rsidP="00575925">
      <w:pPr>
        <w:pStyle w:val="BodyText"/>
        <w:numPr>
          <w:ilvl w:val="0"/>
          <w:numId w:val="27"/>
        </w:numPr>
      </w:pPr>
      <w:r w:rsidRPr="00AE2D0C">
        <w:t>Clique</w:t>
      </w:r>
      <w:r w:rsidR="00B516DD">
        <w:t>z</w:t>
      </w:r>
      <w:r w:rsidRPr="00AE2D0C">
        <w:t xml:space="preserve"> sur le bouton Importer </w:t>
      </w:r>
    </w:p>
    <w:p w14:paraId="6C38BC48" w14:textId="77777777" w:rsidR="00575925" w:rsidRPr="00AE2D0C" w:rsidRDefault="00153CD9" w:rsidP="00575925">
      <w:pPr>
        <w:pStyle w:val="BodyText"/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ind w:left="720"/>
      </w:pPr>
      <w:r w:rsidRPr="00AE2D0C">
        <w:rPr>
          <w:noProof/>
        </w:rPr>
        <w:drawing>
          <wp:inline distT="0" distB="0" distL="0" distR="0" wp14:anchorId="30A29D0E" wp14:editId="41A6C1B1">
            <wp:extent cx="2268187" cy="1633312"/>
            <wp:effectExtent l="0" t="0" r="0" b="5080"/>
            <wp:docPr id="235695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59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8187" cy="163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0307" w14:textId="77777777" w:rsidR="00153CD9" w:rsidRPr="00AE2D0C" w:rsidRDefault="00153CD9" w:rsidP="00575925">
      <w:pPr>
        <w:pStyle w:val="BodyText"/>
        <w:ind w:left="720"/>
      </w:pPr>
    </w:p>
    <w:p w14:paraId="172CFA8A" w14:textId="77777777" w:rsidR="00575925" w:rsidRPr="00AE2D0C" w:rsidRDefault="00575925" w:rsidP="00575925">
      <w:pPr>
        <w:pStyle w:val="BodyText"/>
        <w:numPr>
          <w:ilvl w:val="0"/>
          <w:numId w:val="27"/>
        </w:numPr>
      </w:pPr>
      <w:r w:rsidRPr="00AE2D0C">
        <w:t xml:space="preserve">Localisez le fichier </w:t>
      </w:r>
      <w:r w:rsidR="00B516DD">
        <w:rPr>
          <w:b/>
          <w:bCs/>
        </w:rPr>
        <w:t>M3EDISalesOrderCustom</w:t>
      </w:r>
      <w:r w:rsidRPr="00AE2D0C">
        <w:rPr>
          <w:b/>
          <w:bCs/>
        </w:rPr>
        <w:t>.zip</w:t>
      </w:r>
      <w:r>
        <w:t xml:space="preserve"> et </w:t>
      </w:r>
      <w:r>
        <w:rPr>
          <w:b/>
          <w:bCs/>
        </w:rPr>
        <w:t>M3IECNotification.zip</w:t>
      </w:r>
      <w:r w:rsidRPr="00AE2D0C">
        <w:t xml:space="preserve"> et cliquez </w:t>
      </w:r>
      <w:r w:rsidRPr="00AE2D0C">
        <w:rPr>
          <w:i/>
          <w:iCs/>
        </w:rPr>
        <w:t>OK</w:t>
      </w:r>
    </w:p>
    <w:p w14:paraId="33942F30" w14:textId="77777777" w:rsidR="00575925" w:rsidRPr="00AE2D0C" w:rsidRDefault="00B516DD" w:rsidP="00575925">
      <w:pPr>
        <w:pStyle w:val="BodyText"/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ind w:left="720"/>
      </w:pPr>
      <w:r w:rsidRPr="00C00F08">
        <w:rPr>
          <w:noProof/>
        </w:rPr>
        <w:drawing>
          <wp:inline distT="0" distB="0" distL="0" distR="0" wp14:anchorId="50F00D90" wp14:editId="2AD552B2">
            <wp:extent cx="3086100" cy="281265"/>
            <wp:effectExtent l="0" t="0" r="0" b="5080"/>
            <wp:docPr id="130193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2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3452" cy="28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20F9" w14:textId="77777777" w:rsidR="00575925" w:rsidRPr="00AE2D0C" w:rsidRDefault="00575925" w:rsidP="00575925">
      <w:pPr>
        <w:pStyle w:val="BodyText"/>
        <w:rPr>
          <w:i/>
          <w:iCs/>
        </w:rPr>
      </w:pPr>
    </w:p>
    <w:p w14:paraId="6274D6CF" w14:textId="77777777" w:rsidR="00575925" w:rsidRPr="00AE2D0C" w:rsidRDefault="009E4817" w:rsidP="009E4817">
      <w:pPr>
        <w:pStyle w:val="BodyText"/>
        <w:pBdr>
          <w:top w:val="single" w:sz="24" w:space="4" w:color="C00000"/>
          <w:left w:val="single" w:sz="24" w:space="4" w:color="C00000"/>
          <w:bottom w:val="single" w:sz="24" w:space="4" w:color="C00000"/>
          <w:right w:val="single" w:sz="24" w:space="4" w:color="C00000"/>
        </w:pBdr>
        <w:rPr>
          <w:i/>
          <w:iCs/>
        </w:rPr>
      </w:pPr>
      <w:r w:rsidRPr="00AE2D0C"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19CB332" wp14:editId="0B6B1BC9">
            <wp:simplePos x="0" y="0"/>
            <wp:positionH relativeFrom="column">
              <wp:posOffset>894080</wp:posOffset>
            </wp:positionH>
            <wp:positionV relativeFrom="paragraph">
              <wp:posOffset>1630680</wp:posOffset>
            </wp:positionV>
            <wp:extent cx="2783205" cy="1074420"/>
            <wp:effectExtent l="0" t="0" r="0" b="0"/>
            <wp:wrapTopAndBottom/>
            <wp:docPr id="1036371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74937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6DD" w:rsidRPr="00AE2D0C">
        <w:t xml:space="preserve"> </w:t>
      </w:r>
      <w:r w:rsidR="00B516DD" w:rsidRPr="00C00F08">
        <w:rPr>
          <w:noProof/>
        </w:rPr>
        <w:drawing>
          <wp:inline distT="0" distB="0" distL="0" distR="0" wp14:anchorId="5889CE4A" wp14:editId="00C8C413">
            <wp:extent cx="1772285" cy="1483123"/>
            <wp:effectExtent l="0" t="0" r="0" b="3175"/>
            <wp:docPr id="5309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4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9349" cy="148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A1AF" w14:textId="77777777" w:rsidR="00312669" w:rsidRPr="00BC26EC" w:rsidRDefault="00312669" w:rsidP="00312669">
      <w:pPr>
        <w:pStyle w:val="Heading2"/>
      </w:pPr>
      <w:bookmarkStart w:id="22" w:name="_Toc225433468"/>
      <w:bookmarkStart w:id="23" w:name="_Toc230955274"/>
      <w:r w:rsidRPr="00BC26EC">
        <w:t>ION Mapping</w:t>
      </w:r>
      <w:bookmarkEnd w:id="22"/>
      <w:bookmarkEnd w:id="23"/>
    </w:p>
    <w:p w14:paraId="3784924A" w14:textId="77777777" w:rsidR="00363905" w:rsidRDefault="00786D47">
      <w:pPr>
        <w:pStyle w:val="BodyText"/>
      </w:pPr>
      <w:r>
        <w:t xml:space="preserve">Fichier livrable : </w:t>
      </w:r>
      <w:r>
        <w:rPr>
          <w:b/>
        </w:rPr>
        <w:t>M3EDISalesOrderCustomLoadMapping.xml</w:t>
      </w:r>
    </w:p>
    <w:p w14:paraId="73ECE0F2" w14:textId="77777777" w:rsidR="00363905" w:rsidRDefault="00786D47">
      <w:pPr>
        <w:pStyle w:val="BodyText"/>
        <w:numPr>
          <w:ilvl w:val="0"/>
          <w:numId w:val="6"/>
        </w:numPr>
      </w:pPr>
      <w:r>
        <w:t>Naviguer vers ION Desk &gt; Connect &gt; Mappings.</w:t>
      </w:r>
    </w:p>
    <w:p w14:paraId="617E895E" w14:textId="77777777" w:rsidR="00363905" w:rsidRDefault="00786D47">
      <w:pPr>
        <w:pStyle w:val="BodyText"/>
        <w:numPr>
          <w:ilvl w:val="0"/>
          <w:numId w:val="6"/>
        </w:numPr>
      </w:pPr>
      <w:r>
        <w:t>Cliquer sur Import et sélectionner le fichier XML.</w:t>
      </w:r>
    </w:p>
    <w:p w14:paraId="4E68B2E4" w14:textId="77777777" w:rsidR="00363905" w:rsidRDefault="00786D47">
      <w:pPr>
        <w:pStyle w:val="BodyText"/>
        <w:numPr>
          <w:ilvl w:val="0"/>
          <w:numId w:val="6"/>
        </w:numPr>
      </w:pPr>
      <w:r>
        <w:t>Vérifier que toutes les références (Object Schemas source et cible) sont résolues — aucun avertissement de référence manquante.</w:t>
      </w:r>
    </w:p>
    <w:p w14:paraId="21A3A335" w14:textId="77777777" w:rsidR="00363905" w:rsidRDefault="00786D47">
      <w:pPr>
        <w:pStyle w:val="BodyText"/>
        <w:numPr>
          <w:ilvl w:val="0"/>
          <w:numId w:val="6"/>
        </w:numPr>
      </w:pPr>
      <w:r>
        <w:t>Activer le mapping.</w:t>
      </w:r>
    </w:p>
    <w:p w14:paraId="1DB8DB95" w14:textId="77777777" w:rsidR="000127F8" w:rsidRDefault="00B516DD">
      <w:pPr>
        <w:pStyle w:val="Heading2"/>
      </w:pPr>
      <w:bookmarkStart w:id="24" w:name="_Toc230955275"/>
      <w:r>
        <w:t>Document Flow</w:t>
      </w:r>
      <w:bookmarkEnd w:id="24"/>
    </w:p>
    <w:p w14:paraId="57CCA6DD" w14:textId="77777777" w:rsidR="000127F8" w:rsidRDefault="00B516DD">
      <w:pPr>
        <w:pStyle w:val="BodyText"/>
      </w:pPr>
      <w:r>
        <w:t xml:space="preserve">Fichier livrable : </w:t>
      </w:r>
      <w:r>
        <w:rPr>
          <w:b/>
        </w:rPr>
        <w:t>Spoon_LoadM3EDISalesOrderCustom.xml</w:t>
      </w:r>
    </w:p>
    <w:p w14:paraId="612A4DEA" w14:textId="77777777" w:rsidR="000127F8" w:rsidRDefault="00B516DD">
      <w:pPr>
        <w:pStyle w:val="BodyText"/>
        <w:numPr>
          <w:ilvl w:val="0"/>
          <w:numId w:val="6"/>
        </w:numPr>
      </w:pPr>
      <w:r>
        <w:t>Naviguer vers ION Desk &gt; Connect &gt; Document Flows.</w:t>
      </w:r>
    </w:p>
    <w:p w14:paraId="2EFBFDD9" w14:textId="77777777" w:rsidR="000127F8" w:rsidRDefault="00B516DD">
      <w:pPr>
        <w:pStyle w:val="BodyText"/>
        <w:numPr>
          <w:ilvl w:val="0"/>
          <w:numId w:val="6"/>
        </w:numPr>
      </w:pPr>
      <w:r>
        <w:t>Cliquer sur Import et sélectionner le fichier XML.</w:t>
      </w:r>
    </w:p>
    <w:p w14:paraId="144640A1" w14:textId="77777777" w:rsidR="000127F8" w:rsidRDefault="00B516DD">
      <w:pPr>
        <w:pStyle w:val="BodyText"/>
        <w:numPr>
          <w:ilvl w:val="0"/>
          <w:numId w:val="6"/>
        </w:numPr>
      </w:pPr>
      <w:r>
        <w:t>Vérifier le diagramme du flow et la résolution des références (Custom BOD M3EDISalesOrder_Load_In, ION Mapping, Object Schemas).</w:t>
      </w:r>
    </w:p>
    <w:p w14:paraId="662A2F50" w14:textId="77777777" w:rsidR="000127F8" w:rsidRDefault="00B516DD">
      <w:pPr>
        <w:pStyle w:val="BodyText"/>
        <w:numPr>
          <w:ilvl w:val="0"/>
          <w:numId w:val="6"/>
        </w:numPr>
      </w:pPr>
      <w:r>
        <w:t>Cliquer sur Activate pour mettre le flow en production.</w:t>
      </w:r>
    </w:p>
    <w:p w14:paraId="7B65ED32" w14:textId="77777777" w:rsidR="0094668C" w:rsidRDefault="00312669" w:rsidP="0094668C">
      <w:pPr>
        <w:pStyle w:val="Heading2"/>
      </w:pPr>
      <w:bookmarkStart w:id="25" w:name="_Toc225433469"/>
      <w:bookmarkStart w:id="26" w:name="_Toc230955276"/>
      <w:r w:rsidRPr="00BC26EC">
        <w:t>Agreement</w:t>
      </w:r>
      <w:bookmarkEnd w:id="25"/>
      <w:bookmarkEnd w:id="26"/>
    </w:p>
    <w:p w14:paraId="10498EE7" w14:textId="77777777" w:rsidR="000127F8" w:rsidRDefault="00B516DD">
      <w:pPr>
        <w:pStyle w:val="Heading2"/>
      </w:pPr>
      <w:bookmarkStart w:id="27" w:name="_Toc230955277"/>
      <w:r>
        <w:t>Monitor</w:t>
      </w:r>
      <w:bookmarkEnd w:id="27"/>
    </w:p>
    <w:p w14:paraId="70FBF195" w14:textId="77777777" w:rsidR="000127F8" w:rsidRDefault="00B516DD">
      <w:pPr>
        <w:pStyle w:val="BodyText"/>
      </w:pPr>
      <w:r>
        <w:t xml:space="preserve">Fichier livrable : </w:t>
      </w:r>
      <w:r>
        <w:rPr>
          <w:b/>
        </w:rPr>
        <w:t>Spoon_M3EDISalesOrderCustomNotification.xml</w:t>
      </w:r>
    </w:p>
    <w:p w14:paraId="0C6FCDC7" w14:textId="77777777" w:rsidR="000127F8" w:rsidRDefault="00B516DD">
      <w:pPr>
        <w:pStyle w:val="BodyText"/>
        <w:numPr>
          <w:ilvl w:val="0"/>
          <w:numId w:val="6"/>
        </w:numPr>
      </w:pPr>
      <w:r>
        <w:t>Naviguer vers ION Desk &gt; Monitor &gt; Monitors.</w:t>
      </w:r>
    </w:p>
    <w:p w14:paraId="38360D75" w14:textId="77777777" w:rsidR="000127F8" w:rsidRDefault="00B516DD">
      <w:pPr>
        <w:pStyle w:val="BodyText"/>
        <w:numPr>
          <w:ilvl w:val="0"/>
          <w:numId w:val="6"/>
        </w:numPr>
      </w:pPr>
      <w:r>
        <w:t>Cliquer sur Import et sélectionner le fichier XML.</w:t>
      </w:r>
    </w:p>
    <w:p w14:paraId="0CAF03E5" w14:textId="77777777" w:rsidR="000127F8" w:rsidRDefault="00B516DD">
      <w:pPr>
        <w:pStyle w:val="BodyText"/>
        <w:numPr>
          <w:ilvl w:val="0"/>
          <w:numId w:val="6"/>
        </w:numPr>
      </w:pPr>
      <w:r>
        <w:t>Configurer les destinataires des notifications selon le paramétrage du projet.</w:t>
      </w:r>
    </w:p>
    <w:p w14:paraId="3135191F" w14:textId="77777777" w:rsidR="000127F8" w:rsidRDefault="00B516DD">
      <w:pPr>
        <w:pStyle w:val="BodyText"/>
        <w:numPr>
          <w:ilvl w:val="0"/>
          <w:numId w:val="6"/>
        </w:numPr>
      </w:pPr>
      <w:r>
        <w:t>Vérifier le rattachement du moniteur au Document Flow et activer.</w:t>
      </w:r>
    </w:p>
    <w:sectPr w:rsidR="000127F8" w:rsidSect="004F059D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DD745" w14:textId="77777777" w:rsidR="00CA45E3" w:rsidRPr="00BC26EC" w:rsidRDefault="00CA45E3">
      <w:r w:rsidRPr="00BC26EC">
        <w:separator/>
      </w:r>
    </w:p>
  </w:endnote>
  <w:endnote w:type="continuationSeparator" w:id="0">
    <w:p w14:paraId="54E36A5E" w14:textId="77777777" w:rsidR="00CA45E3" w:rsidRPr="00BC26EC" w:rsidRDefault="00CA45E3">
      <w:r w:rsidRPr="00BC26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4E3F6" w14:textId="77777777" w:rsidR="006414F6" w:rsidRPr="00BC26EC" w:rsidRDefault="006414F6">
    <w:pPr>
      <w:pStyle w:val="Footer"/>
      <w:framePr w:wrap="around" w:vAnchor="text" w:hAnchor="margin" w:xAlign="right" w:y="1"/>
      <w:rPr>
        <w:rStyle w:val="PageNumber"/>
      </w:rPr>
    </w:pPr>
    <w:r w:rsidRPr="00BC26EC">
      <w:rPr>
        <w:rStyle w:val="PageNumber"/>
      </w:rPr>
      <w:fldChar w:fldCharType="begin"/>
    </w:r>
    <w:r w:rsidRPr="00BC26EC">
      <w:rPr>
        <w:rStyle w:val="PageNumber"/>
      </w:rPr>
      <w:instrText xml:space="preserve">PAGE  </w:instrText>
    </w:r>
    <w:r w:rsidRPr="00BC26EC">
      <w:rPr>
        <w:rStyle w:val="PageNumber"/>
      </w:rPr>
      <w:fldChar w:fldCharType="separate"/>
    </w:r>
    <w:r w:rsidRPr="00BC26EC">
      <w:rPr>
        <w:rStyle w:val="PageNumber"/>
      </w:rPr>
      <w:t>iv</w:t>
    </w:r>
    <w:r w:rsidRPr="00BC26EC">
      <w:rPr>
        <w:rStyle w:val="PageNumber"/>
      </w:rPr>
      <w:fldChar w:fldCharType="end"/>
    </w:r>
  </w:p>
  <w:p w14:paraId="61BA3061" w14:textId="77777777" w:rsidR="006414F6" w:rsidRPr="00BC26EC" w:rsidRDefault="006414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F452" w14:textId="58A9A905" w:rsidR="006414F6" w:rsidRPr="0093416A" w:rsidRDefault="0035114E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  <w:rPr>
        <w:lang w:val="fr-FR"/>
      </w:rPr>
    </w:pPr>
    <w:r>
      <w:fldChar w:fldCharType="begin"/>
    </w:r>
    <w:r w:rsidRPr="0093416A">
      <w:rPr>
        <w:lang w:val="fr-FR"/>
      </w:rPr>
      <w:instrText xml:space="preserve"> STYLEREF HD1 \* MERGEFORMAT </w:instrText>
    </w:r>
    <w:r>
      <w:fldChar w:fldCharType="separate"/>
    </w:r>
    <w:r w:rsidR="00C06584">
      <w:rPr>
        <w:noProof/>
        <w:lang w:val="fr-FR"/>
      </w:rPr>
      <w:t>Instructions to deploy</w:t>
    </w:r>
    <w:r>
      <w:rPr>
        <w:noProof/>
      </w:rPr>
      <w:fldChar w:fldCharType="end"/>
    </w:r>
    <w:r w:rsidR="006414F6" w:rsidRPr="0093416A">
      <w:rPr>
        <w:lang w:val="fr-FR"/>
      </w:rPr>
      <w:t xml:space="preserve">     </w:t>
    </w:r>
    <w:r w:rsidR="006414F6" w:rsidRPr="00BC26EC">
      <w:fldChar w:fldCharType="begin"/>
    </w:r>
    <w:r w:rsidR="006414F6" w:rsidRPr="0093416A">
      <w:rPr>
        <w:lang w:val="fr-FR"/>
      </w:rPr>
      <w:instrText xml:space="preserve"> If </w:instrText>
    </w:r>
    <w:r w:rsidR="006414F6" w:rsidRPr="00BC26EC">
      <w:fldChar w:fldCharType="begin"/>
    </w:r>
    <w:r w:rsidR="006414F6" w:rsidRPr="0093416A">
      <w:rPr>
        <w:lang w:val="fr-FR"/>
      </w:rPr>
      <w:instrText xml:space="preserve"> Section </w:instrText>
    </w:r>
    <w:r w:rsidR="006414F6" w:rsidRPr="00BC26EC">
      <w:fldChar w:fldCharType="separate"/>
    </w:r>
    <w:r w:rsidR="00C06584">
      <w:rPr>
        <w:lang w:val="fr-FR"/>
      </w:rPr>
      <w:instrText>1</w:instrText>
    </w:r>
    <w:r w:rsidR="006414F6" w:rsidRPr="00BC26EC">
      <w:fldChar w:fldCharType="end"/>
    </w:r>
    <w:r w:rsidR="006414F6" w:rsidRPr="0093416A">
      <w:rPr>
        <w:lang w:val="fr-FR"/>
      </w:rPr>
      <w:instrText xml:space="preserve"> &gt; 1 “</w:instrText>
    </w:r>
    <w:r w:rsidR="006414F6" w:rsidRPr="00BC26EC">
      <w:fldChar w:fldCharType="begin"/>
    </w:r>
    <w:r w:rsidR="006414F6" w:rsidRPr="0093416A">
      <w:rPr>
        <w:lang w:val="fr-FR"/>
      </w:rPr>
      <w:instrText xml:space="preserve">PAGE </w:instrText>
    </w:r>
    <w:r w:rsidR="006414F6" w:rsidRPr="00BC26EC">
      <w:fldChar w:fldCharType="separate"/>
    </w:r>
    <w:r w:rsidR="006414F6" w:rsidRPr="0093416A">
      <w:rPr>
        <w:lang w:val="fr-FR"/>
      </w:rPr>
      <w:instrText>1</w:instrText>
    </w:r>
    <w:r w:rsidR="006414F6" w:rsidRPr="00BC26EC">
      <w:fldChar w:fldCharType="end"/>
    </w:r>
    <w:r w:rsidR="006414F6" w:rsidRPr="0093416A">
      <w:rPr>
        <w:lang w:val="fr-FR"/>
      </w:rPr>
      <w:instrText xml:space="preserve"> of </w:instrText>
    </w:r>
    <w:r w:rsidR="006414F6" w:rsidRPr="00BC26EC">
      <w:fldChar w:fldCharType="begin"/>
    </w:r>
    <w:r w:rsidR="006414F6" w:rsidRPr="0093416A">
      <w:rPr>
        <w:lang w:val="fr-FR"/>
      </w:rPr>
      <w:instrText xml:space="preserve"> =  </w:instrText>
    </w:r>
    <w:r w:rsidR="006414F6" w:rsidRPr="00BC26EC">
      <w:fldChar w:fldCharType="begin"/>
    </w:r>
    <w:r w:rsidR="006414F6" w:rsidRPr="0093416A">
      <w:rPr>
        <w:lang w:val="fr-FR"/>
      </w:rPr>
      <w:instrText xml:space="preserve"> NUMPAGES </w:instrText>
    </w:r>
    <w:r w:rsidR="006414F6" w:rsidRPr="00BC26EC">
      <w:fldChar w:fldCharType="separate"/>
    </w:r>
    <w:r w:rsidR="006414F6" w:rsidRPr="0093416A">
      <w:rPr>
        <w:lang w:val="fr-FR"/>
      </w:rPr>
      <w:instrText>10</w:instrText>
    </w:r>
    <w:r w:rsidR="006414F6" w:rsidRPr="00BC26EC">
      <w:fldChar w:fldCharType="end"/>
    </w:r>
    <w:r w:rsidR="006414F6" w:rsidRPr="0093416A">
      <w:rPr>
        <w:lang w:val="fr-FR"/>
      </w:rPr>
      <w:instrText xml:space="preserve"> - Sec1  </w:instrText>
    </w:r>
    <w:r w:rsidR="006414F6" w:rsidRPr="00BC26EC">
      <w:fldChar w:fldCharType="separate"/>
    </w:r>
    <w:r w:rsidR="006414F6" w:rsidRPr="0093416A">
      <w:rPr>
        <w:lang w:val="fr-FR"/>
      </w:rPr>
      <w:instrText>7</w:instrText>
    </w:r>
    <w:r w:rsidR="006414F6" w:rsidRPr="00BC26EC">
      <w:fldChar w:fldCharType="end"/>
    </w:r>
    <w:r w:rsidR="006414F6" w:rsidRPr="0093416A">
      <w:rPr>
        <w:lang w:val="fr-FR"/>
      </w:rPr>
      <w:instrText>” “</w:instrText>
    </w:r>
    <w:r w:rsidR="006414F6" w:rsidRPr="00BC26EC">
      <w:fldChar w:fldCharType="begin"/>
    </w:r>
    <w:r w:rsidR="006414F6" w:rsidRPr="0093416A">
      <w:rPr>
        <w:lang w:val="fr-FR"/>
      </w:rPr>
      <w:instrText xml:space="preserve"> PAGE </w:instrText>
    </w:r>
    <w:r w:rsidR="006414F6" w:rsidRPr="00BC26EC">
      <w:fldChar w:fldCharType="separate"/>
    </w:r>
    <w:r w:rsidR="00C06584">
      <w:rPr>
        <w:noProof/>
        <w:lang w:val="fr-FR"/>
      </w:rPr>
      <w:instrText>7</w:instrText>
    </w:r>
    <w:r w:rsidR="006414F6" w:rsidRPr="00BC26EC">
      <w:fldChar w:fldCharType="end"/>
    </w:r>
    <w:r w:rsidR="006414F6" w:rsidRPr="0093416A">
      <w:rPr>
        <w:lang w:val="fr-FR"/>
      </w:rPr>
      <w:instrText xml:space="preserve">” </w:instrText>
    </w:r>
    <w:r w:rsidR="006414F6" w:rsidRPr="00BC26EC">
      <w:fldChar w:fldCharType="separate"/>
    </w:r>
    <w:r w:rsidR="00C06584">
      <w:rPr>
        <w:noProof/>
        <w:lang w:val="fr-FR"/>
      </w:rPr>
      <w:t>7</w:t>
    </w:r>
    <w:r w:rsidR="006414F6" w:rsidRPr="00BC26EC">
      <w:fldChar w:fldCharType="end"/>
    </w:r>
  </w:p>
  <w:p w14:paraId="243DA084" w14:textId="77777777" w:rsidR="006414F6" w:rsidRPr="0035114E" w:rsidRDefault="006414F6" w:rsidP="005D7BB5">
    <w:pPr>
      <w:pStyle w:val="Footer"/>
      <w:tabs>
        <w:tab w:val="center" w:pos="5400"/>
        <w:tab w:val="right" w:pos="9720"/>
        <w:tab w:val="right" w:pos="10440"/>
      </w:tabs>
      <w:rPr>
        <w:lang w:val="fr-FR"/>
      </w:rPr>
    </w:pPr>
    <w:r w:rsidRPr="0035114E">
      <w:rPr>
        <w:lang w:val="fr-FR"/>
      </w:rPr>
      <w:t xml:space="preserve">File </w:t>
    </w:r>
    <w:r w:rsidR="003A0FFD" w:rsidRPr="0035114E">
      <w:rPr>
        <w:lang w:val="fr-FR"/>
      </w:rPr>
      <w:t xml:space="preserve">Réf </w:t>
    </w:r>
    <w:r w:rsidRPr="0035114E">
      <w:rPr>
        <w:lang w:val="fr-FR"/>
      </w:rPr>
      <w:t xml:space="preserve">:  </w:t>
    </w:r>
    <w:r w:rsidR="00FB6F81" w:rsidRPr="0035114E">
      <w:rPr>
        <w:rStyle w:val="HighlightedVariable"/>
        <w:lang w:val="fr-FR"/>
      </w:rPr>
      <w:t>DES020_5058-IE-TDX-01-CDV - ORDERS_v3.1.docx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1C964" w14:textId="77777777" w:rsidR="006414F6" w:rsidRPr="00BC26EC" w:rsidRDefault="006414F6">
    <w:pPr>
      <w:pStyle w:val="Footer"/>
      <w:tabs>
        <w:tab w:val="clear" w:pos="7920"/>
        <w:tab w:val="right" w:pos="10440"/>
      </w:tabs>
    </w:pPr>
    <w:r w:rsidRPr="00BC26EC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7728" behindDoc="0" locked="1" layoutInCell="1" allowOverlap="1" wp14:anchorId="0BFC238D" wp14:editId="62EC7EF5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C67A1E" w14:textId="77777777" w:rsidR="006414F6" w:rsidRPr="00BC26EC" w:rsidRDefault="006414F6" w:rsidP="005F7057">
                          <w:pPr>
                            <w:pStyle w:val="CopyrightText0"/>
                          </w:pPr>
                          <w:r w:rsidRPr="00BC26EC"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5A47D931" w14:textId="77777777" w:rsidR="006414F6" w:rsidRPr="00BC26EC" w:rsidRDefault="006414F6" w:rsidP="005F7057">
                          <w:pPr>
                            <w:pStyle w:val="CopyrightText0"/>
                          </w:pPr>
                          <w:r w:rsidRPr="00BC26EC">
                            <w:t>and subsidiaries. All other trademarks listed herein are the property of their respective owners. www.infor.com.</w:t>
                          </w:r>
                        </w:p>
                        <w:p w14:paraId="1164163A" w14:textId="77777777" w:rsidR="006414F6" w:rsidRPr="00BC26EC" w:rsidRDefault="006414F6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FC238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75C67A1E" w14:textId="77777777" w:rsidR="006414F6" w:rsidRPr="00BC26EC" w:rsidRDefault="006414F6" w:rsidP="005F7057">
                    <w:pPr>
                      <w:pStyle w:val="CopyrightText0"/>
                    </w:pPr>
                    <w:r w:rsidRPr="00BC26EC"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5A47D931" w14:textId="77777777" w:rsidR="006414F6" w:rsidRPr="00BC26EC" w:rsidRDefault="006414F6" w:rsidP="005F7057">
                    <w:pPr>
                      <w:pStyle w:val="CopyrightText0"/>
                    </w:pPr>
                    <w:r w:rsidRPr="00BC26EC">
                      <w:t>and subsidiaries. All other trademarks listed herein are the property of their respective owners. www.infor.com.</w:t>
                    </w:r>
                  </w:p>
                  <w:p w14:paraId="1164163A" w14:textId="77777777" w:rsidR="006414F6" w:rsidRPr="00BC26EC" w:rsidRDefault="006414F6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71271" w14:textId="77777777" w:rsidR="00CA45E3" w:rsidRPr="00BC26EC" w:rsidRDefault="00CA45E3">
      <w:r w:rsidRPr="00BC26EC">
        <w:separator/>
      </w:r>
    </w:p>
  </w:footnote>
  <w:footnote w:type="continuationSeparator" w:id="0">
    <w:p w14:paraId="4618C9A9" w14:textId="77777777" w:rsidR="00CA45E3" w:rsidRPr="00BC26EC" w:rsidRDefault="00CA45E3">
      <w:r w:rsidRPr="00BC26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F68C" w14:textId="77777777" w:rsidR="006414F6" w:rsidRPr="00BC26EC" w:rsidRDefault="006414F6" w:rsidP="00B312E9">
    <w:pPr>
      <w:pStyle w:val="Header"/>
      <w:framePr w:hSpace="187" w:wrap="auto" w:vAnchor="page" w:hAnchor="margin" w:xAlign="right" w:y="433"/>
    </w:pPr>
    <w:r w:rsidRPr="00BC26EC">
      <w:t xml:space="preserve">Doc </w:t>
    </w:r>
    <w:r w:rsidR="00B44BAB" w:rsidRPr="00BC26EC">
      <w:t xml:space="preserve">Réf </w:t>
    </w:r>
    <w:r w:rsidRPr="00BC26EC">
      <w:t>:</w:t>
    </w:r>
    <w:r w:rsidRPr="00BC26EC">
      <w:rPr>
        <w:rStyle w:val="HighlightedVariable"/>
      </w:rPr>
      <w:t xml:space="preserve"> </w:t>
    </w:r>
    <w:r w:rsidR="00877930" w:rsidRPr="00BC26EC">
      <w:rPr>
        <w:rStyle w:val="HighlightedVariable"/>
      </w:rPr>
      <w:t>DES-030</w:t>
    </w:r>
    <w:r w:rsidR="0035114E">
      <w:rPr>
        <w:rStyle w:val="HighlightedVariable"/>
      </w:rPr>
      <w:t>_</w:t>
    </w:r>
    <w:r w:rsidR="002A78E5" w:rsidRPr="00BC26EC">
      <w:rPr>
        <w:rStyle w:val="HighlightedVariable"/>
      </w:rPr>
      <w:t>5058-IE-TDX-01-CDV_M3_ORDERS</w:t>
    </w:r>
  </w:p>
  <w:p w14:paraId="4B8C27C2" w14:textId="77777777" w:rsidR="002A78E5" w:rsidRPr="00BC26EC" w:rsidRDefault="009D4957" w:rsidP="002A78E5">
    <w:pPr>
      <w:pStyle w:val="Header"/>
    </w:pPr>
    <w:fldSimple w:instr=" TITLE   \* MERGEFORMAT ">
      <w:r>
        <w:t>DES-030 DEPLOYMENT SPECIFICATION</w:t>
      </w:r>
    </w:fldSimple>
  </w:p>
  <w:p w14:paraId="5ADE2194" w14:textId="77777777" w:rsidR="006414F6" w:rsidRPr="00BC26EC" w:rsidRDefault="00CE0FD7" w:rsidP="00B312E9">
    <w:pPr>
      <w:pStyle w:val="Header"/>
      <w:framePr w:hSpace="187" w:wrap="auto" w:vAnchor="text" w:hAnchor="margin" w:xAlign="right" w:y="1"/>
    </w:pPr>
    <w:r>
      <w:t>29/05/2026</w:t>
    </w:r>
  </w:p>
  <w:p w14:paraId="16BB1E62" w14:textId="77777777" w:rsidR="006414F6" w:rsidRPr="00BC26EC" w:rsidRDefault="006414F6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3C5C" w14:textId="77777777" w:rsidR="006414F6" w:rsidRPr="00BC26EC" w:rsidRDefault="006414F6" w:rsidP="00C30DAE">
    <w:r w:rsidRPr="00BC26EC">
      <w:rPr>
        <w:noProof/>
        <w:lang w:eastAsia="en-AU"/>
      </w:rPr>
      <w:drawing>
        <wp:inline distT="0" distB="0" distL="0" distR="0" wp14:anchorId="688AFF69" wp14:editId="377554B5">
          <wp:extent cx="2656558" cy="68741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C26EC">
      <w:t xml:space="preserve"> </w:t>
    </w:r>
    <w:r w:rsidRPr="00BC26EC">
      <w:tab/>
    </w:r>
    <w:r w:rsidRPr="00BC26EC">
      <w:tab/>
    </w:r>
    <w:r w:rsidRPr="00BC26EC">
      <w:tab/>
    </w:r>
    <w:r w:rsidRPr="00BC26EC">
      <w:tab/>
    </w:r>
    <w:r w:rsidRPr="00BC26EC">
      <w:tab/>
    </w:r>
    <w:r w:rsidRPr="00BC26EC">
      <w:tab/>
      <w:t xml:space="preserve"> </w:t>
    </w:r>
    <w:sdt>
      <w:sdtPr>
        <w:rPr>
          <w:lang w:eastAsia="en-AU"/>
        </w:rPr>
        <w:alias w:val="Custom Logo"/>
        <w:tag w:val="Custom Logo"/>
        <w:id w:val="1843585477"/>
        <w:picture/>
      </w:sdtPr>
      <w:sdtEndPr/>
      <w:sdtContent>
        <w:r w:rsidR="002041F7" w:rsidRPr="00BC26EC">
          <w:rPr>
            <w:noProof/>
            <w:lang w:eastAsia="en-AU"/>
          </w:rPr>
          <w:drawing>
            <wp:inline distT="0" distB="0" distL="0" distR="0" wp14:anchorId="1D02ADA9" wp14:editId="33E9822A">
              <wp:extent cx="1280707" cy="536295"/>
              <wp:effectExtent l="0" t="0" r="0" b="0"/>
              <wp:docPr id="9" name="Picture 9" descr="A white text on a black backgroun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 descr="A white text on a black background&#10;&#10;AI-generated content may be incorrect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372" cy="5424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BC4"/>
    <w:multiLevelType w:val="hybridMultilevel"/>
    <w:tmpl w:val="39A6EBD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93024"/>
    <w:multiLevelType w:val="hybridMultilevel"/>
    <w:tmpl w:val="36D60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0876AA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FA8474B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14FB3"/>
    <w:multiLevelType w:val="hybridMultilevel"/>
    <w:tmpl w:val="F4086FB6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B286B"/>
    <w:multiLevelType w:val="hybridMultilevel"/>
    <w:tmpl w:val="0EAAD4FC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7" w15:restartNumberingAfterBreak="0">
    <w:nsid w:val="2A94221F"/>
    <w:multiLevelType w:val="hybridMultilevel"/>
    <w:tmpl w:val="E33884C2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2977772"/>
    <w:multiLevelType w:val="hybridMultilevel"/>
    <w:tmpl w:val="B094C69E"/>
    <w:lvl w:ilvl="0" w:tplc="3CECABEE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5D02FF"/>
    <w:multiLevelType w:val="hybridMultilevel"/>
    <w:tmpl w:val="E9A04AEE"/>
    <w:lvl w:ilvl="0" w:tplc="E45E93E0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3D053BFD"/>
    <w:multiLevelType w:val="hybridMultilevel"/>
    <w:tmpl w:val="4888F79C"/>
    <w:lvl w:ilvl="0" w:tplc="85266A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07F7776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41371912"/>
    <w:multiLevelType w:val="hybridMultilevel"/>
    <w:tmpl w:val="EADA3292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3097CFC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C979C2"/>
    <w:multiLevelType w:val="hybridMultilevel"/>
    <w:tmpl w:val="9CC840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E06EF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166698"/>
    <w:multiLevelType w:val="hybridMultilevel"/>
    <w:tmpl w:val="64D01FFE"/>
    <w:lvl w:ilvl="0" w:tplc="C744138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61F36197"/>
    <w:multiLevelType w:val="hybridMultilevel"/>
    <w:tmpl w:val="6ECE3D9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40749"/>
    <w:multiLevelType w:val="hybridMultilevel"/>
    <w:tmpl w:val="E92247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F641CCC"/>
    <w:multiLevelType w:val="hybridMultilevel"/>
    <w:tmpl w:val="9ADC6370"/>
    <w:lvl w:ilvl="0" w:tplc="CDBEAE1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 w15:restartNumberingAfterBreak="0">
    <w:nsid w:val="71714F8C"/>
    <w:multiLevelType w:val="hybridMultilevel"/>
    <w:tmpl w:val="6082D8F4"/>
    <w:lvl w:ilvl="0" w:tplc="B65A43A4">
      <w:start w:val="1"/>
      <w:numFmt w:val="decimal"/>
      <w:lvlText w:val="%1."/>
      <w:lvlJc w:val="left"/>
      <w:pPr>
        <w:ind w:left="1919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699017143">
    <w:abstractNumId w:val="6"/>
  </w:num>
  <w:num w:numId="2" w16cid:durableId="1158421006">
    <w:abstractNumId w:val="19"/>
  </w:num>
  <w:num w:numId="3" w16cid:durableId="392461479">
    <w:abstractNumId w:val="23"/>
  </w:num>
  <w:num w:numId="4" w16cid:durableId="1301226830">
    <w:abstractNumId w:val="8"/>
  </w:num>
  <w:num w:numId="5" w16cid:durableId="1188836884">
    <w:abstractNumId w:val="21"/>
  </w:num>
  <w:num w:numId="6" w16cid:durableId="2033729267">
    <w:abstractNumId w:val="4"/>
  </w:num>
  <w:num w:numId="7" w16cid:durableId="549197297">
    <w:abstractNumId w:val="20"/>
  </w:num>
  <w:num w:numId="8" w16cid:durableId="1021010887">
    <w:abstractNumId w:val="1"/>
  </w:num>
  <w:num w:numId="9" w16cid:durableId="500393795">
    <w:abstractNumId w:val="16"/>
  </w:num>
  <w:num w:numId="10" w16cid:durableId="1239946698">
    <w:abstractNumId w:val="3"/>
  </w:num>
  <w:num w:numId="11" w16cid:durableId="876353580">
    <w:abstractNumId w:val="22"/>
  </w:num>
  <w:num w:numId="12" w16cid:durableId="678117411">
    <w:abstractNumId w:val="15"/>
  </w:num>
  <w:num w:numId="13" w16cid:durableId="418644496">
    <w:abstractNumId w:val="11"/>
  </w:num>
  <w:num w:numId="14" w16cid:durableId="2056077702">
    <w:abstractNumId w:val="18"/>
  </w:num>
  <w:num w:numId="15" w16cid:durableId="429813849">
    <w:abstractNumId w:val="24"/>
  </w:num>
  <w:num w:numId="16" w16cid:durableId="1375807821">
    <w:abstractNumId w:val="10"/>
  </w:num>
  <w:num w:numId="17" w16cid:durableId="719593981">
    <w:abstractNumId w:val="2"/>
  </w:num>
  <w:num w:numId="18" w16cid:durableId="1614751462">
    <w:abstractNumId w:val="5"/>
  </w:num>
  <w:num w:numId="19" w16cid:durableId="868566990">
    <w:abstractNumId w:val="12"/>
  </w:num>
  <w:num w:numId="20" w16cid:durableId="1376947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39410561">
    <w:abstractNumId w:val="17"/>
  </w:num>
  <w:num w:numId="22" w16cid:durableId="817498039">
    <w:abstractNumId w:val="9"/>
  </w:num>
  <w:num w:numId="23" w16cid:durableId="205992793">
    <w:abstractNumId w:val="25"/>
  </w:num>
  <w:num w:numId="24" w16cid:durableId="1869250520">
    <w:abstractNumId w:val="13"/>
  </w:num>
  <w:num w:numId="25" w16cid:durableId="108746733">
    <w:abstractNumId w:val="6"/>
    <w:lvlOverride w:ilvl="0">
      <w:startOverride w:val="4"/>
    </w:lvlOverride>
    <w:lvlOverride w:ilvl="1">
      <w:startOverride w:val="2"/>
    </w:lvlOverride>
    <w:lvlOverride w:ilvl="2">
      <w:startOverride w:val="1"/>
    </w:lvlOverride>
  </w:num>
  <w:num w:numId="26" w16cid:durableId="897209064">
    <w:abstractNumId w:val="7"/>
  </w:num>
  <w:num w:numId="27" w16cid:durableId="669451703">
    <w:abstractNumId w:val="0"/>
  </w:num>
  <w:num w:numId="28" w16cid:durableId="1136217142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1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</w:docVars>
  <w:rsids>
    <w:rsidRoot w:val="00941EF9"/>
    <w:rsid w:val="0000208A"/>
    <w:rsid w:val="00002DC9"/>
    <w:rsid w:val="00005C22"/>
    <w:rsid w:val="00006775"/>
    <w:rsid w:val="00010332"/>
    <w:rsid w:val="0001055B"/>
    <w:rsid w:val="00011B6F"/>
    <w:rsid w:val="000127F8"/>
    <w:rsid w:val="0001363C"/>
    <w:rsid w:val="000148A6"/>
    <w:rsid w:val="00021E0A"/>
    <w:rsid w:val="00022A76"/>
    <w:rsid w:val="00023A63"/>
    <w:rsid w:val="00027F21"/>
    <w:rsid w:val="000305D2"/>
    <w:rsid w:val="00031144"/>
    <w:rsid w:val="00033A89"/>
    <w:rsid w:val="000343B7"/>
    <w:rsid w:val="000344F3"/>
    <w:rsid w:val="00035E36"/>
    <w:rsid w:val="0003647E"/>
    <w:rsid w:val="0003729C"/>
    <w:rsid w:val="000402DD"/>
    <w:rsid w:val="00043559"/>
    <w:rsid w:val="00045D27"/>
    <w:rsid w:val="0004605E"/>
    <w:rsid w:val="00046328"/>
    <w:rsid w:val="00046C7C"/>
    <w:rsid w:val="0005679C"/>
    <w:rsid w:val="00060A99"/>
    <w:rsid w:val="0006129D"/>
    <w:rsid w:val="0006354C"/>
    <w:rsid w:val="00064A3F"/>
    <w:rsid w:val="000652A5"/>
    <w:rsid w:val="00073031"/>
    <w:rsid w:val="0007575E"/>
    <w:rsid w:val="0007608C"/>
    <w:rsid w:val="00082825"/>
    <w:rsid w:val="000862C2"/>
    <w:rsid w:val="00086E2D"/>
    <w:rsid w:val="0009238D"/>
    <w:rsid w:val="00094309"/>
    <w:rsid w:val="00095AAE"/>
    <w:rsid w:val="000A1616"/>
    <w:rsid w:val="000A248C"/>
    <w:rsid w:val="000A2746"/>
    <w:rsid w:val="000A55E7"/>
    <w:rsid w:val="000B006E"/>
    <w:rsid w:val="000B08FB"/>
    <w:rsid w:val="000B56CF"/>
    <w:rsid w:val="000B5CCF"/>
    <w:rsid w:val="000B618C"/>
    <w:rsid w:val="000B78F4"/>
    <w:rsid w:val="000C1FF3"/>
    <w:rsid w:val="000C31BB"/>
    <w:rsid w:val="000C5460"/>
    <w:rsid w:val="000C5C9D"/>
    <w:rsid w:val="000C654C"/>
    <w:rsid w:val="000D1055"/>
    <w:rsid w:val="000D1187"/>
    <w:rsid w:val="000E1E22"/>
    <w:rsid w:val="000E3C2B"/>
    <w:rsid w:val="000E4ED2"/>
    <w:rsid w:val="000E7207"/>
    <w:rsid w:val="000F1FD7"/>
    <w:rsid w:val="000F7FB7"/>
    <w:rsid w:val="00101DDF"/>
    <w:rsid w:val="001025C6"/>
    <w:rsid w:val="001031DA"/>
    <w:rsid w:val="00103910"/>
    <w:rsid w:val="00125F86"/>
    <w:rsid w:val="00126C12"/>
    <w:rsid w:val="001305FE"/>
    <w:rsid w:val="00131888"/>
    <w:rsid w:val="00131CFE"/>
    <w:rsid w:val="00134E10"/>
    <w:rsid w:val="001360F5"/>
    <w:rsid w:val="00136FF2"/>
    <w:rsid w:val="0014291B"/>
    <w:rsid w:val="00143308"/>
    <w:rsid w:val="0014640D"/>
    <w:rsid w:val="00153CD9"/>
    <w:rsid w:val="001600F9"/>
    <w:rsid w:val="00160424"/>
    <w:rsid w:val="00160908"/>
    <w:rsid w:val="001612CC"/>
    <w:rsid w:val="00167840"/>
    <w:rsid w:val="0017205F"/>
    <w:rsid w:val="00172F40"/>
    <w:rsid w:val="00175FD0"/>
    <w:rsid w:val="00181E2A"/>
    <w:rsid w:val="00182BFF"/>
    <w:rsid w:val="001901AD"/>
    <w:rsid w:val="001908D3"/>
    <w:rsid w:val="00191B44"/>
    <w:rsid w:val="00192352"/>
    <w:rsid w:val="001948FE"/>
    <w:rsid w:val="001A143C"/>
    <w:rsid w:val="001A1612"/>
    <w:rsid w:val="001A41EF"/>
    <w:rsid w:val="001A6151"/>
    <w:rsid w:val="001A6772"/>
    <w:rsid w:val="001A6B21"/>
    <w:rsid w:val="001A7F9A"/>
    <w:rsid w:val="001B2B36"/>
    <w:rsid w:val="001B46BA"/>
    <w:rsid w:val="001B4E9A"/>
    <w:rsid w:val="001B524F"/>
    <w:rsid w:val="001B7079"/>
    <w:rsid w:val="001C085A"/>
    <w:rsid w:val="001C1508"/>
    <w:rsid w:val="001C246E"/>
    <w:rsid w:val="001C27EE"/>
    <w:rsid w:val="001C2CB3"/>
    <w:rsid w:val="001C4E72"/>
    <w:rsid w:val="001C7F3B"/>
    <w:rsid w:val="001D1900"/>
    <w:rsid w:val="001D2456"/>
    <w:rsid w:val="001D4CE8"/>
    <w:rsid w:val="001D7911"/>
    <w:rsid w:val="001E173B"/>
    <w:rsid w:val="001E2A4D"/>
    <w:rsid w:val="001E3BE8"/>
    <w:rsid w:val="001F0860"/>
    <w:rsid w:val="001F1F37"/>
    <w:rsid w:val="001F4BD3"/>
    <w:rsid w:val="001F6610"/>
    <w:rsid w:val="001F7132"/>
    <w:rsid w:val="00200002"/>
    <w:rsid w:val="00200176"/>
    <w:rsid w:val="002041F7"/>
    <w:rsid w:val="00206FAC"/>
    <w:rsid w:val="00221478"/>
    <w:rsid w:val="0022490F"/>
    <w:rsid w:val="00235D9C"/>
    <w:rsid w:val="0023662B"/>
    <w:rsid w:val="002452CC"/>
    <w:rsid w:val="002529BC"/>
    <w:rsid w:val="00252DFB"/>
    <w:rsid w:val="0025768B"/>
    <w:rsid w:val="0026380B"/>
    <w:rsid w:val="002644AF"/>
    <w:rsid w:val="00271139"/>
    <w:rsid w:val="00272869"/>
    <w:rsid w:val="002769F7"/>
    <w:rsid w:val="00280868"/>
    <w:rsid w:val="00286CB7"/>
    <w:rsid w:val="002908DE"/>
    <w:rsid w:val="002908F5"/>
    <w:rsid w:val="002946B1"/>
    <w:rsid w:val="002A0E2F"/>
    <w:rsid w:val="002A5278"/>
    <w:rsid w:val="002A78E5"/>
    <w:rsid w:val="002B0B8E"/>
    <w:rsid w:val="002B354A"/>
    <w:rsid w:val="002B6986"/>
    <w:rsid w:val="002C16F3"/>
    <w:rsid w:val="002D03D0"/>
    <w:rsid w:val="002D108B"/>
    <w:rsid w:val="002D328F"/>
    <w:rsid w:val="002D3EF8"/>
    <w:rsid w:val="002F0E0C"/>
    <w:rsid w:val="002F2BF8"/>
    <w:rsid w:val="002F337D"/>
    <w:rsid w:val="002F3402"/>
    <w:rsid w:val="002F65D6"/>
    <w:rsid w:val="002F6E02"/>
    <w:rsid w:val="00300306"/>
    <w:rsid w:val="0031099D"/>
    <w:rsid w:val="00312669"/>
    <w:rsid w:val="0031380B"/>
    <w:rsid w:val="00321E9D"/>
    <w:rsid w:val="00327CAC"/>
    <w:rsid w:val="003350D6"/>
    <w:rsid w:val="00340FB1"/>
    <w:rsid w:val="00341E6B"/>
    <w:rsid w:val="00345DF8"/>
    <w:rsid w:val="0035114E"/>
    <w:rsid w:val="00354238"/>
    <w:rsid w:val="0035768A"/>
    <w:rsid w:val="00360BB6"/>
    <w:rsid w:val="00363905"/>
    <w:rsid w:val="0037126D"/>
    <w:rsid w:val="00373AFE"/>
    <w:rsid w:val="00374FD8"/>
    <w:rsid w:val="00375E34"/>
    <w:rsid w:val="003831ED"/>
    <w:rsid w:val="0038494A"/>
    <w:rsid w:val="00385999"/>
    <w:rsid w:val="00387317"/>
    <w:rsid w:val="003910BC"/>
    <w:rsid w:val="00397C7F"/>
    <w:rsid w:val="003A0871"/>
    <w:rsid w:val="003A0FFD"/>
    <w:rsid w:val="003A552B"/>
    <w:rsid w:val="003B2298"/>
    <w:rsid w:val="003B3A2A"/>
    <w:rsid w:val="003B4644"/>
    <w:rsid w:val="003B6584"/>
    <w:rsid w:val="003C26DE"/>
    <w:rsid w:val="003C7EE2"/>
    <w:rsid w:val="003D44C0"/>
    <w:rsid w:val="003E141F"/>
    <w:rsid w:val="003E47D5"/>
    <w:rsid w:val="003E5DE5"/>
    <w:rsid w:val="003F10BB"/>
    <w:rsid w:val="00403EFC"/>
    <w:rsid w:val="004101CF"/>
    <w:rsid w:val="00410924"/>
    <w:rsid w:val="00411D6A"/>
    <w:rsid w:val="00412413"/>
    <w:rsid w:val="00415396"/>
    <w:rsid w:val="004262FE"/>
    <w:rsid w:val="0043306F"/>
    <w:rsid w:val="0043343C"/>
    <w:rsid w:val="0043394D"/>
    <w:rsid w:val="00434FC4"/>
    <w:rsid w:val="00437891"/>
    <w:rsid w:val="004403F1"/>
    <w:rsid w:val="00440BD3"/>
    <w:rsid w:val="00440FCE"/>
    <w:rsid w:val="004415A6"/>
    <w:rsid w:val="00442CB2"/>
    <w:rsid w:val="00444374"/>
    <w:rsid w:val="004449DE"/>
    <w:rsid w:val="0044787E"/>
    <w:rsid w:val="00450463"/>
    <w:rsid w:val="00465386"/>
    <w:rsid w:val="00472FCD"/>
    <w:rsid w:val="00476094"/>
    <w:rsid w:val="004817F8"/>
    <w:rsid w:val="00483A9A"/>
    <w:rsid w:val="004856B6"/>
    <w:rsid w:val="00491D41"/>
    <w:rsid w:val="00496F1D"/>
    <w:rsid w:val="00497821"/>
    <w:rsid w:val="004A1F12"/>
    <w:rsid w:val="004A25E1"/>
    <w:rsid w:val="004A2839"/>
    <w:rsid w:val="004A2C33"/>
    <w:rsid w:val="004A3F1C"/>
    <w:rsid w:val="004A56FF"/>
    <w:rsid w:val="004A61B5"/>
    <w:rsid w:val="004B55C7"/>
    <w:rsid w:val="004C1081"/>
    <w:rsid w:val="004C47E3"/>
    <w:rsid w:val="004C486C"/>
    <w:rsid w:val="004C52B8"/>
    <w:rsid w:val="004C5A1B"/>
    <w:rsid w:val="004D05D5"/>
    <w:rsid w:val="004D08D5"/>
    <w:rsid w:val="004D5777"/>
    <w:rsid w:val="004E151E"/>
    <w:rsid w:val="004E667E"/>
    <w:rsid w:val="004E6A1D"/>
    <w:rsid w:val="004E70E8"/>
    <w:rsid w:val="004F059D"/>
    <w:rsid w:val="004F10E1"/>
    <w:rsid w:val="004F1629"/>
    <w:rsid w:val="004F2FE4"/>
    <w:rsid w:val="004F41C4"/>
    <w:rsid w:val="004F7F10"/>
    <w:rsid w:val="00500895"/>
    <w:rsid w:val="005053BD"/>
    <w:rsid w:val="005061F9"/>
    <w:rsid w:val="0051207F"/>
    <w:rsid w:val="00515B65"/>
    <w:rsid w:val="00517763"/>
    <w:rsid w:val="00521791"/>
    <w:rsid w:val="005264AA"/>
    <w:rsid w:val="00530B82"/>
    <w:rsid w:val="0053151D"/>
    <w:rsid w:val="005369C0"/>
    <w:rsid w:val="00542F68"/>
    <w:rsid w:val="005448F3"/>
    <w:rsid w:val="00550DBE"/>
    <w:rsid w:val="0055411B"/>
    <w:rsid w:val="0055458B"/>
    <w:rsid w:val="005607E6"/>
    <w:rsid w:val="00562661"/>
    <w:rsid w:val="00563671"/>
    <w:rsid w:val="00564787"/>
    <w:rsid w:val="00575925"/>
    <w:rsid w:val="005773C9"/>
    <w:rsid w:val="00581CF7"/>
    <w:rsid w:val="00582AE3"/>
    <w:rsid w:val="00582C37"/>
    <w:rsid w:val="00591C04"/>
    <w:rsid w:val="00591E57"/>
    <w:rsid w:val="00592B76"/>
    <w:rsid w:val="00595060"/>
    <w:rsid w:val="00597714"/>
    <w:rsid w:val="00597A85"/>
    <w:rsid w:val="005A3C9C"/>
    <w:rsid w:val="005A6953"/>
    <w:rsid w:val="005A6A14"/>
    <w:rsid w:val="005B4ADB"/>
    <w:rsid w:val="005B5FDA"/>
    <w:rsid w:val="005C4D68"/>
    <w:rsid w:val="005C5B03"/>
    <w:rsid w:val="005C6B54"/>
    <w:rsid w:val="005C79E1"/>
    <w:rsid w:val="005C7FDE"/>
    <w:rsid w:val="005D5358"/>
    <w:rsid w:val="005D58E7"/>
    <w:rsid w:val="005D7BB5"/>
    <w:rsid w:val="005E2A22"/>
    <w:rsid w:val="005E3673"/>
    <w:rsid w:val="005E481E"/>
    <w:rsid w:val="005F1CFB"/>
    <w:rsid w:val="005F3F2B"/>
    <w:rsid w:val="005F4F53"/>
    <w:rsid w:val="005F7057"/>
    <w:rsid w:val="00603680"/>
    <w:rsid w:val="006036A8"/>
    <w:rsid w:val="006061F9"/>
    <w:rsid w:val="00606C57"/>
    <w:rsid w:val="00610C12"/>
    <w:rsid w:val="00610E79"/>
    <w:rsid w:val="006137CB"/>
    <w:rsid w:val="0061484A"/>
    <w:rsid w:val="00617C31"/>
    <w:rsid w:val="00621A0B"/>
    <w:rsid w:val="00633B23"/>
    <w:rsid w:val="00636DE5"/>
    <w:rsid w:val="00637220"/>
    <w:rsid w:val="006414F6"/>
    <w:rsid w:val="00642B47"/>
    <w:rsid w:val="006432CD"/>
    <w:rsid w:val="00643427"/>
    <w:rsid w:val="00647D1A"/>
    <w:rsid w:val="00651975"/>
    <w:rsid w:val="006650F4"/>
    <w:rsid w:val="00665F74"/>
    <w:rsid w:val="00671E53"/>
    <w:rsid w:val="00673D7F"/>
    <w:rsid w:val="0067550F"/>
    <w:rsid w:val="00677CB9"/>
    <w:rsid w:val="006807DD"/>
    <w:rsid w:val="00685DE5"/>
    <w:rsid w:val="00692FF6"/>
    <w:rsid w:val="00693E19"/>
    <w:rsid w:val="00695A99"/>
    <w:rsid w:val="006973BF"/>
    <w:rsid w:val="006A1339"/>
    <w:rsid w:val="006A2B4F"/>
    <w:rsid w:val="006A47E4"/>
    <w:rsid w:val="006A65AB"/>
    <w:rsid w:val="006A70B2"/>
    <w:rsid w:val="006B125D"/>
    <w:rsid w:val="006B5528"/>
    <w:rsid w:val="006B6A83"/>
    <w:rsid w:val="006C7088"/>
    <w:rsid w:val="006C7FDB"/>
    <w:rsid w:val="006D27E6"/>
    <w:rsid w:val="006D46C5"/>
    <w:rsid w:val="006E1DD3"/>
    <w:rsid w:val="006F259E"/>
    <w:rsid w:val="006F3ADA"/>
    <w:rsid w:val="006F3F2F"/>
    <w:rsid w:val="006F6DC7"/>
    <w:rsid w:val="00701416"/>
    <w:rsid w:val="007040FA"/>
    <w:rsid w:val="007057A9"/>
    <w:rsid w:val="0070701D"/>
    <w:rsid w:val="00712263"/>
    <w:rsid w:val="0071242B"/>
    <w:rsid w:val="00722FC5"/>
    <w:rsid w:val="00723173"/>
    <w:rsid w:val="00723343"/>
    <w:rsid w:val="00724C46"/>
    <w:rsid w:val="00725756"/>
    <w:rsid w:val="00730CE7"/>
    <w:rsid w:val="00731E65"/>
    <w:rsid w:val="007355F8"/>
    <w:rsid w:val="007372D6"/>
    <w:rsid w:val="007434FF"/>
    <w:rsid w:val="007437BC"/>
    <w:rsid w:val="00743DB4"/>
    <w:rsid w:val="007447F4"/>
    <w:rsid w:val="0075030B"/>
    <w:rsid w:val="0075193D"/>
    <w:rsid w:val="00752CC7"/>
    <w:rsid w:val="0076326F"/>
    <w:rsid w:val="00766CA7"/>
    <w:rsid w:val="00767E12"/>
    <w:rsid w:val="00774304"/>
    <w:rsid w:val="00780441"/>
    <w:rsid w:val="0078279A"/>
    <w:rsid w:val="00783608"/>
    <w:rsid w:val="00784673"/>
    <w:rsid w:val="007852F1"/>
    <w:rsid w:val="00786958"/>
    <w:rsid w:val="00786D47"/>
    <w:rsid w:val="00787FE4"/>
    <w:rsid w:val="00791021"/>
    <w:rsid w:val="00794618"/>
    <w:rsid w:val="007A2F67"/>
    <w:rsid w:val="007A40A1"/>
    <w:rsid w:val="007A53D1"/>
    <w:rsid w:val="007A7033"/>
    <w:rsid w:val="007B6095"/>
    <w:rsid w:val="007B65C5"/>
    <w:rsid w:val="007C22B3"/>
    <w:rsid w:val="007C40FE"/>
    <w:rsid w:val="007C432B"/>
    <w:rsid w:val="007C56BA"/>
    <w:rsid w:val="007C67C2"/>
    <w:rsid w:val="007D1189"/>
    <w:rsid w:val="007D3EFE"/>
    <w:rsid w:val="007D51DC"/>
    <w:rsid w:val="007D6427"/>
    <w:rsid w:val="007E1546"/>
    <w:rsid w:val="007E370A"/>
    <w:rsid w:val="007F3FE2"/>
    <w:rsid w:val="007F522B"/>
    <w:rsid w:val="0080041B"/>
    <w:rsid w:val="0080105F"/>
    <w:rsid w:val="00804DB1"/>
    <w:rsid w:val="00811E5A"/>
    <w:rsid w:val="00813D33"/>
    <w:rsid w:val="00814F36"/>
    <w:rsid w:val="00821ACD"/>
    <w:rsid w:val="008266E3"/>
    <w:rsid w:val="008305A9"/>
    <w:rsid w:val="00831324"/>
    <w:rsid w:val="00833191"/>
    <w:rsid w:val="0083417D"/>
    <w:rsid w:val="00835AE4"/>
    <w:rsid w:val="008366F4"/>
    <w:rsid w:val="0084096F"/>
    <w:rsid w:val="008424E0"/>
    <w:rsid w:val="008435F0"/>
    <w:rsid w:val="00847D02"/>
    <w:rsid w:val="00853CB1"/>
    <w:rsid w:val="00856032"/>
    <w:rsid w:val="0086031A"/>
    <w:rsid w:val="008622E5"/>
    <w:rsid w:val="00864338"/>
    <w:rsid w:val="00866404"/>
    <w:rsid w:val="00871595"/>
    <w:rsid w:val="0087480F"/>
    <w:rsid w:val="008772E0"/>
    <w:rsid w:val="00877930"/>
    <w:rsid w:val="0088051B"/>
    <w:rsid w:val="008810F3"/>
    <w:rsid w:val="00884CA2"/>
    <w:rsid w:val="0088741F"/>
    <w:rsid w:val="008905E3"/>
    <w:rsid w:val="00896BEE"/>
    <w:rsid w:val="00897B71"/>
    <w:rsid w:val="008A52F1"/>
    <w:rsid w:val="008A6817"/>
    <w:rsid w:val="008B14CF"/>
    <w:rsid w:val="008B235A"/>
    <w:rsid w:val="008B23E2"/>
    <w:rsid w:val="008B5EB4"/>
    <w:rsid w:val="008B7166"/>
    <w:rsid w:val="008C55DF"/>
    <w:rsid w:val="008C729F"/>
    <w:rsid w:val="008D0DE7"/>
    <w:rsid w:val="008D1DFA"/>
    <w:rsid w:val="008D2563"/>
    <w:rsid w:val="008D2C61"/>
    <w:rsid w:val="008D4693"/>
    <w:rsid w:val="008E39FE"/>
    <w:rsid w:val="008E7D5C"/>
    <w:rsid w:val="008F0BD9"/>
    <w:rsid w:val="008F1011"/>
    <w:rsid w:val="00900054"/>
    <w:rsid w:val="00901DF0"/>
    <w:rsid w:val="00910397"/>
    <w:rsid w:val="00911487"/>
    <w:rsid w:val="009209DE"/>
    <w:rsid w:val="00921E67"/>
    <w:rsid w:val="009225D8"/>
    <w:rsid w:val="00923DBA"/>
    <w:rsid w:val="0092487F"/>
    <w:rsid w:val="00926E0A"/>
    <w:rsid w:val="00933C9A"/>
    <w:rsid w:val="0093416A"/>
    <w:rsid w:val="00941EF9"/>
    <w:rsid w:val="00945043"/>
    <w:rsid w:val="00945F59"/>
    <w:rsid w:val="0094668C"/>
    <w:rsid w:val="009528D7"/>
    <w:rsid w:val="009529C0"/>
    <w:rsid w:val="009559C5"/>
    <w:rsid w:val="0096390A"/>
    <w:rsid w:val="0096553F"/>
    <w:rsid w:val="00967CE1"/>
    <w:rsid w:val="00967EDF"/>
    <w:rsid w:val="00970A37"/>
    <w:rsid w:val="009715D2"/>
    <w:rsid w:val="00972190"/>
    <w:rsid w:val="00973862"/>
    <w:rsid w:val="0098276C"/>
    <w:rsid w:val="00983662"/>
    <w:rsid w:val="0098423B"/>
    <w:rsid w:val="009A1EC1"/>
    <w:rsid w:val="009A45BB"/>
    <w:rsid w:val="009B346E"/>
    <w:rsid w:val="009B3A56"/>
    <w:rsid w:val="009B4A6C"/>
    <w:rsid w:val="009C5CD5"/>
    <w:rsid w:val="009C72EA"/>
    <w:rsid w:val="009D1C0A"/>
    <w:rsid w:val="009D2A67"/>
    <w:rsid w:val="009D4957"/>
    <w:rsid w:val="009D6CE7"/>
    <w:rsid w:val="009E0671"/>
    <w:rsid w:val="009E0E20"/>
    <w:rsid w:val="009E320E"/>
    <w:rsid w:val="009E4817"/>
    <w:rsid w:val="009E51BC"/>
    <w:rsid w:val="009F1196"/>
    <w:rsid w:val="009F2225"/>
    <w:rsid w:val="009F48CB"/>
    <w:rsid w:val="00A066B8"/>
    <w:rsid w:val="00A11887"/>
    <w:rsid w:val="00A118DA"/>
    <w:rsid w:val="00A21C77"/>
    <w:rsid w:val="00A230FC"/>
    <w:rsid w:val="00A23DF1"/>
    <w:rsid w:val="00A24837"/>
    <w:rsid w:val="00A31F61"/>
    <w:rsid w:val="00A3360A"/>
    <w:rsid w:val="00A33E4E"/>
    <w:rsid w:val="00A35319"/>
    <w:rsid w:val="00A362D0"/>
    <w:rsid w:val="00A50C05"/>
    <w:rsid w:val="00A534CE"/>
    <w:rsid w:val="00A5607A"/>
    <w:rsid w:val="00A56694"/>
    <w:rsid w:val="00A56DEF"/>
    <w:rsid w:val="00A609D8"/>
    <w:rsid w:val="00A64406"/>
    <w:rsid w:val="00A7164A"/>
    <w:rsid w:val="00A74B06"/>
    <w:rsid w:val="00A76A43"/>
    <w:rsid w:val="00A76F87"/>
    <w:rsid w:val="00A77C24"/>
    <w:rsid w:val="00A81076"/>
    <w:rsid w:val="00A814FC"/>
    <w:rsid w:val="00A8524C"/>
    <w:rsid w:val="00A87DDA"/>
    <w:rsid w:val="00A9127E"/>
    <w:rsid w:val="00A95463"/>
    <w:rsid w:val="00A9593C"/>
    <w:rsid w:val="00A96A4D"/>
    <w:rsid w:val="00A97742"/>
    <w:rsid w:val="00A97BC8"/>
    <w:rsid w:val="00AA63A4"/>
    <w:rsid w:val="00AA6F99"/>
    <w:rsid w:val="00AB22A5"/>
    <w:rsid w:val="00AB485B"/>
    <w:rsid w:val="00AC2B92"/>
    <w:rsid w:val="00AC5D64"/>
    <w:rsid w:val="00AD1EC7"/>
    <w:rsid w:val="00AD3A5F"/>
    <w:rsid w:val="00AD4297"/>
    <w:rsid w:val="00AD4A5A"/>
    <w:rsid w:val="00AD51AF"/>
    <w:rsid w:val="00AD5AAB"/>
    <w:rsid w:val="00AE6B14"/>
    <w:rsid w:val="00AE7AFB"/>
    <w:rsid w:val="00AF373C"/>
    <w:rsid w:val="00AF60B4"/>
    <w:rsid w:val="00AF768F"/>
    <w:rsid w:val="00B004D6"/>
    <w:rsid w:val="00B0227C"/>
    <w:rsid w:val="00B0421C"/>
    <w:rsid w:val="00B061B4"/>
    <w:rsid w:val="00B111E4"/>
    <w:rsid w:val="00B12938"/>
    <w:rsid w:val="00B155A7"/>
    <w:rsid w:val="00B206C5"/>
    <w:rsid w:val="00B21A46"/>
    <w:rsid w:val="00B266E3"/>
    <w:rsid w:val="00B27213"/>
    <w:rsid w:val="00B312E9"/>
    <w:rsid w:val="00B3223B"/>
    <w:rsid w:val="00B332F6"/>
    <w:rsid w:val="00B359C6"/>
    <w:rsid w:val="00B43B61"/>
    <w:rsid w:val="00B44B08"/>
    <w:rsid w:val="00B44BAB"/>
    <w:rsid w:val="00B516DD"/>
    <w:rsid w:val="00B51983"/>
    <w:rsid w:val="00B55E0C"/>
    <w:rsid w:val="00B5666F"/>
    <w:rsid w:val="00B606D1"/>
    <w:rsid w:val="00B6115F"/>
    <w:rsid w:val="00B6317F"/>
    <w:rsid w:val="00B64590"/>
    <w:rsid w:val="00B64E20"/>
    <w:rsid w:val="00B66843"/>
    <w:rsid w:val="00B670A3"/>
    <w:rsid w:val="00B70354"/>
    <w:rsid w:val="00B72378"/>
    <w:rsid w:val="00B73C6F"/>
    <w:rsid w:val="00B77A88"/>
    <w:rsid w:val="00B8355F"/>
    <w:rsid w:val="00B86538"/>
    <w:rsid w:val="00B90498"/>
    <w:rsid w:val="00BA1FD8"/>
    <w:rsid w:val="00BA200C"/>
    <w:rsid w:val="00BA59C3"/>
    <w:rsid w:val="00BA6DA5"/>
    <w:rsid w:val="00BB2E6A"/>
    <w:rsid w:val="00BB55E4"/>
    <w:rsid w:val="00BB5F5D"/>
    <w:rsid w:val="00BC26EC"/>
    <w:rsid w:val="00BC5E5C"/>
    <w:rsid w:val="00BD2182"/>
    <w:rsid w:val="00BD2C63"/>
    <w:rsid w:val="00BD50D7"/>
    <w:rsid w:val="00BD6033"/>
    <w:rsid w:val="00BE05DD"/>
    <w:rsid w:val="00BE3DBF"/>
    <w:rsid w:val="00BE6AD2"/>
    <w:rsid w:val="00BF1481"/>
    <w:rsid w:val="00BF16CC"/>
    <w:rsid w:val="00BF1CED"/>
    <w:rsid w:val="00BF4496"/>
    <w:rsid w:val="00BF4E14"/>
    <w:rsid w:val="00BF52CE"/>
    <w:rsid w:val="00C018CF"/>
    <w:rsid w:val="00C06584"/>
    <w:rsid w:val="00C06A6C"/>
    <w:rsid w:val="00C132E5"/>
    <w:rsid w:val="00C137E4"/>
    <w:rsid w:val="00C17034"/>
    <w:rsid w:val="00C17F5F"/>
    <w:rsid w:val="00C17FB8"/>
    <w:rsid w:val="00C234A1"/>
    <w:rsid w:val="00C25247"/>
    <w:rsid w:val="00C2728C"/>
    <w:rsid w:val="00C3018B"/>
    <w:rsid w:val="00C30DAE"/>
    <w:rsid w:val="00C31520"/>
    <w:rsid w:val="00C35683"/>
    <w:rsid w:val="00C3620C"/>
    <w:rsid w:val="00C3725C"/>
    <w:rsid w:val="00C40441"/>
    <w:rsid w:val="00C40705"/>
    <w:rsid w:val="00C40C62"/>
    <w:rsid w:val="00C436E5"/>
    <w:rsid w:val="00C54865"/>
    <w:rsid w:val="00C561BB"/>
    <w:rsid w:val="00C57392"/>
    <w:rsid w:val="00C605A8"/>
    <w:rsid w:val="00C60CEF"/>
    <w:rsid w:val="00C61878"/>
    <w:rsid w:val="00C61DF2"/>
    <w:rsid w:val="00C61FA0"/>
    <w:rsid w:val="00C633A4"/>
    <w:rsid w:val="00C8228A"/>
    <w:rsid w:val="00C848C0"/>
    <w:rsid w:val="00C84B34"/>
    <w:rsid w:val="00C8558D"/>
    <w:rsid w:val="00C874C8"/>
    <w:rsid w:val="00C91A3B"/>
    <w:rsid w:val="00CA043F"/>
    <w:rsid w:val="00CA3045"/>
    <w:rsid w:val="00CA45E3"/>
    <w:rsid w:val="00CB18D4"/>
    <w:rsid w:val="00CB2727"/>
    <w:rsid w:val="00CB667A"/>
    <w:rsid w:val="00CB7A49"/>
    <w:rsid w:val="00CC10B9"/>
    <w:rsid w:val="00CC4FA6"/>
    <w:rsid w:val="00CC6C9E"/>
    <w:rsid w:val="00CD174D"/>
    <w:rsid w:val="00CD414C"/>
    <w:rsid w:val="00CD4CA7"/>
    <w:rsid w:val="00CE0FD7"/>
    <w:rsid w:val="00CE6FE2"/>
    <w:rsid w:val="00CF24E8"/>
    <w:rsid w:val="00CF303F"/>
    <w:rsid w:val="00CF3904"/>
    <w:rsid w:val="00CF3E21"/>
    <w:rsid w:val="00CF5662"/>
    <w:rsid w:val="00CF5C98"/>
    <w:rsid w:val="00D004F4"/>
    <w:rsid w:val="00D00A85"/>
    <w:rsid w:val="00D036F1"/>
    <w:rsid w:val="00D06359"/>
    <w:rsid w:val="00D16D64"/>
    <w:rsid w:val="00D17AF7"/>
    <w:rsid w:val="00D21697"/>
    <w:rsid w:val="00D21C39"/>
    <w:rsid w:val="00D238F6"/>
    <w:rsid w:val="00D24D2B"/>
    <w:rsid w:val="00D25469"/>
    <w:rsid w:val="00D26D1E"/>
    <w:rsid w:val="00D332DB"/>
    <w:rsid w:val="00D40843"/>
    <w:rsid w:val="00D43BF7"/>
    <w:rsid w:val="00D50DCC"/>
    <w:rsid w:val="00D51413"/>
    <w:rsid w:val="00D515DB"/>
    <w:rsid w:val="00D56107"/>
    <w:rsid w:val="00D60C0B"/>
    <w:rsid w:val="00D610D6"/>
    <w:rsid w:val="00D64FA3"/>
    <w:rsid w:val="00D65F44"/>
    <w:rsid w:val="00D70D70"/>
    <w:rsid w:val="00D7103E"/>
    <w:rsid w:val="00D74ABF"/>
    <w:rsid w:val="00D7722A"/>
    <w:rsid w:val="00D82F2F"/>
    <w:rsid w:val="00D838AA"/>
    <w:rsid w:val="00D8419B"/>
    <w:rsid w:val="00D86919"/>
    <w:rsid w:val="00D91A14"/>
    <w:rsid w:val="00D95F02"/>
    <w:rsid w:val="00D974E5"/>
    <w:rsid w:val="00DA0788"/>
    <w:rsid w:val="00DA2991"/>
    <w:rsid w:val="00DA37DB"/>
    <w:rsid w:val="00DA4D43"/>
    <w:rsid w:val="00DA530E"/>
    <w:rsid w:val="00DA747D"/>
    <w:rsid w:val="00DB1D51"/>
    <w:rsid w:val="00DB69CE"/>
    <w:rsid w:val="00DB7448"/>
    <w:rsid w:val="00DB7D16"/>
    <w:rsid w:val="00DD012D"/>
    <w:rsid w:val="00DD0648"/>
    <w:rsid w:val="00DD3EF7"/>
    <w:rsid w:val="00DD4741"/>
    <w:rsid w:val="00DD78DF"/>
    <w:rsid w:val="00DE0DC6"/>
    <w:rsid w:val="00DE530E"/>
    <w:rsid w:val="00DE57C2"/>
    <w:rsid w:val="00DF03AC"/>
    <w:rsid w:val="00DF0966"/>
    <w:rsid w:val="00DF2761"/>
    <w:rsid w:val="00E00D81"/>
    <w:rsid w:val="00E01BE9"/>
    <w:rsid w:val="00E03154"/>
    <w:rsid w:val="00E04BF3"/>
    <w:rsid w:val="00E1331C"/>
    <w:rsid w:val="00E14A6F"/>
    <w:rsid w:val="00E20069"/>
    <w:rsid w:val="00E20FAD"/>
    <w:rsid w:val="00E22CBE"/>
    <w:rsid w:val="00E2312A"/>
    <w:rsid w:val="00E250F6"/>
    <w:rsid w:val="00E3412E"/>
    <w:rsid w:val="00E34BBE"/>
    <w:rsid w:val="00E36F40"/>
    <w:rsid w:val="00E373CA"/>
    <w:rsid w:val="00E4120D"/>
    <w:rsid w:val="00E4234C"/>
    <w:rsid w:val="00E434A6"/>
    <w:rsid w:val="00E44F05"/>
    <w:rsid w:val="00E46C9F"/>
    <w:rsid w:val="00E50551"/>
    <w:rsid w:val="00E50AF4"/>
    <w:rsid w:val="00E51602"/>
    <w:rsid w:val="00E531C4"/>
    <w:rsid w:val="00E53E82"/>
    <w:rsid w:val="00E57BB9"/>
    <w:rsid w:val="00E57C6B"/>
    <w:rsid w:val="00E622F5"/>
    <w:rsid w:val="00E6493E"/>
    <w:rsid w:val="00E7249D"/>
    <w:rsid w:val="00E734DE"/>
    <w:rsid w:val="00E755F5"/>
    <w:rsid w:val="00E75D35"/>
    <w:rsid w:val="00E81A35"/>
    <w:rsid w:val="00E84FB1"/>
    <w:rsid w:val="00E866EB"/>
    <w:rsid w:val="00E8680A"/>
    <w:rsid w:val="00E87BEE"/>
    <w:rsid w:val="00E87DE2"/>
    <w:rsid w:val="00E90BE1"/>
    <w:rsid w:val="00E91B9E"/>
    <w:rsid w:val="00E92F3A"/>
    <w:rsid w:val="00E93527"/>
    <w:rsid w:val="00E96824"/>
    <w:rsid w:val="00EA0303"/>
    <w:rsid w:val="00EA27D2"/>
    <w:rsid w:val="00EA2ECA"/>
    <w:rsid w:val="00EB050E"/>
    <w:rsid w:val="00EB25D7"/>
    <w:rsid w:val="00EB4899"/>
    <w:rsid w:val="00EB4C4F"/>
    <w:rsid w:val="00EC2178"/>
    <w:rsid w:val="00EC32AC"/>
    <w:rsid w:val="00EC6871"/>
    <w:rsid w:val="00EC77A8"/>
    <w:rsid w:val="00ED12FC"/>
    <w:rsid w:val="00ED3B65"/>
    <w:rsid w:val="00ED46BA"/>
    <w:rsid w:val="00ED70EF"/>
    <w:rsid w:val="00EE68B1"/>
    <w:rsid w:val="00EE7804"/>
    <w:rsid w:val="00EF1795"/>
    <w:rsid w:val="00EF1C6D"/>
    <w:rsid w:val="00EF1F7A"/>
    <w:rsid w:val="00EF20F7"/>
    <w:rsid w:val="00EF2E27"/>
    <w:rsid w:val="00EF3744"/>
    <w:rsid w:val="00EF5876"/>
    <w:rsid w:val="00EF7525"/>
    <w:rsid w:val="00EF781D"/>
    <w:rsid w:val="00F039B2"/>
    <w:rsid w:val="00F06FEB"/>
    <w:rsid w:val="00F1250C"/>
    <w:rsid w:val="00F204E9"/>
    <w:rsid w:val="00F206D4"/>
    <w:rsid w:val="00F207C9"/>
    <w:rsid w:val="00F212C3"/>
    <w:rsid w:val="00F234BE"/>
    <w:rsid w:val="00F34E59"/>
    <w:rsid w:val="00F420C3"/>
    <w:rsid w:val="00F43BB6"/>
    <w:rsid w:val="00F4520C"/>
    <w:rsid w:val="00F467D9"/>
    <w:rsid w:val="00F51336"/>
    <w:rsid w:val="00F53F31"/>
    <w:rsid w:val="00F5492A"/>
    <w:rsid w:val="00F608DB"/>
    <w:rsid w:val="00F71BEA"/>
    <w:rsid w:val="00F73AF6"/>
    <w:rsid w:val="00F747C2"/>
    <w:rsid w:val="00F75B0C"/>
    <w:rsid w:val="00F77871"/>
    <w:rsid w:val="00F80F0A"/>
    <w:rsid w:val="00F83636"/>
    <w:rsid w:val="00F972A1"/>
    <w:rsid w:val="00FA128A"/>
    <w:rsid w:val="00FA4B80"/>
    <w:rsid w:val="00FA64D8"/>
    <w:rsid w:val="00FB45E1"/>
    <w:rsid w:val="00FB6F81"/>
    <w:rsid w:val="00FC20B1"/>
    <w:rsid w:val="00FC5001"/>
    <w:rsid w:val="00FD0EC8"/>
    <w:rsid w:val="00FD1513"/>
    <w:rsid w:val="00FD70D8"/>
    <w:rsid w:val="00FE0A85"/>
    <w:rsid w:val="00FE3F15"/>
    <w:rsid w:val="00FE4183"/>
    <w:rsid w:val="00FE4FDF"/>
    <w:rsid w:val="00FE5BC1"/>
    <w:rsid w:val="00FF0DED"/>
    <w:rsid w:val="00FF1A72"/>
    <w:rsid w:val="00FF2574"/>
    <w:rsid w:val="00FF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8B356"/>
  <w15:docId w15:val="{4FB97E44-0969-40BD-9A5B-5AAA70E4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151D"/>
    <w:rPr>
      <w:rFonts w:ascii="Arial" w:hAnsi="Arial"/>
      <w:lang w:val="en-GB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4F059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4F059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4F059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4F059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4F059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4F059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4F059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4F059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4F059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4F059D"/>
    <w:pPr>
      <w:spacing w:before="120" w:after="120"/>
      <w:ind w:left="1440"/>
    </w:pPr>
  </w:style>
  <w:style w:type="paragraph" w:styleId="NormalIndent">
    <w:name w:val="Normal Indent"/>
    <w:basedOn w:val="Normal"/>
    <w:rsid w:val="004F059D"/>
    <w:pPr>
      <w:ind w:left="720"/>
    </w:pPr>
  </w:style>
  <w:style w:type="paragraph" w:styleId="TOC3">
    <w:name w:val="toc 3"/>
    <w:basedOn w:val="Normal"/>
    <w:next w:val="Normal"/>
    <w:rsid w:val="004F059D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4F059D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4F059D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4F059D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4F059D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4F059D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4F059D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4F059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4F059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4F059D"/>
    <w:rPr>
      <w:color w:val="13A3F7"/>
    </w:rPr>
  </w:style>
  <w:style w:type="paragraph" w:customStyle="1" w:styleId="TableHeading">
    <w:name w:val="Table Heading"/>
    <w:basedOn w:val="TableText"/>
    <w:rsid w:val="004F059D"/>
    <w:pPr>
      <w:spacing w:before="120" w:after="120"/>
    </w:pPr>
    <w:rPr>
      <w:b/>
    </w:rPr>
  </w:style>
  <w:style w:type="character" w:styleId="PageNumber">
    <w:name w:val="page number"/>
    <w:rsid w:val="004F059D"/>
    <w:rPr>
      <w:rFonts w:ascii="Arial" w:hAnsi="Arial"/>
    </w:rPr>
  </w:style>
  <w:style w:type="paragraph" w:customStyle="1" w:styleId="RouteTitle">
    <w:name w:val="Route Title"/>
    <w:basedOn w:val="Normal"/>
    <w:rsid w:val="004F059D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4F059D"/>
    <w:pPr>
      <w:ind w:left="1440"/>
    </w:pPr>
    <w:rPr>
      <w:smallCaps/>
    </w:rPr>
  </w:style>
  <w:style w:type="paragraph" w:customStyle="1" w:styleId="Note">
    <w:name w:val="Note"/>
    <w:basedOn w:val="BodyText"/>
    <w:rsid w:val="004F059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4F059D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4F059D"/>
    <w:pPr>
      <w:numPr>
        <w:numId w:val="3"/>
      </w:numPr>
    </w:pPr>
  </w:style>
  <w:style w:type="paragraph" w:customStyle="1" w:styleId="Subject">
    <w:name w:val="Subject"/>
    <w:basedOn w:val="BodyText"/>
    <w:rsid w:val="004F059D"/>
    <w:rPr>
      <w:sz w:val="48"/>
    </w:rPr>
  </w:style>
  <w:style w:type="paragraph" w:customStyle="1" w:styleId="InfoBox">
    <w:name w:val="Info Box"/>
    <w:basedOn w:val="BodyText"/>
    <w:rsid w:val="004F059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4F059D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4F059D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4F059D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4F059D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4F059D"/>
    <w:rPr>
      <w:rFonts w:ascii="Courier New" w:hAnsi="Courier New"/>
      <w:sz w:val="12"/>
    </w:rPr>
  </w:style>
  <w:style w:type="paragraph" w:customStyle="1" w:styleId="tty180">
    <w:name w:val="tty180"/>
    <w:basedOn w:val="Normal"/>
    <w:rsid w:val="004F059D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4F059D"/>
    <w:rPr>
      <w:rFonts w:ascii="Courier New" w:hAnsi="Courier New"/>
    </w:rPr>
  </w:style>
  <w:style w:type="paragraph" w:customStyle="1" w:styleId="tty80indent">
    <w:name w:val="tty80 indent"/>
    <w:basedOn w:val="tty80"/>
    <w:rsid w:val="004F059D"/>
    <w:pPr>
      <w:ind w:left="2895"/>
    </w:pPr>
  </w:style>
  <w:style w:type="paragraph" w:customStyle="1" w:styleId="NoteWide">
    <w:name w:val="Note Wide"/>
    <w:basedOn w:val="Note"/>
    <w:rsid w:val="004F059D"/>
    <w:pPr>
      <w:ind w:right="2160"/>
    </w:pPr>
  </w:style>
  <w:style w:type="table" w:styleId="TableGrid">
    <w:name w:val="Table Grid"/>
    <w:basedOn w:val="TableNormal"/>
    <w:rsid w:val="004F0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4F059D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4F059D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4F059D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4F059D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F05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59D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4F059D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4F059D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4F059D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4F059D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4F059D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4F059D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4F059D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4F059D"/>
    <w:rPr>
      <w:rFonts w:ascii="Arial" w:hAnsi="Arial"/>
      <w:b/>
      <w:caps/>
      <w:sz w:val="28"/>
      <w:lang w:val="en-GB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4F059D"/>
    <w:rPr>
      <w:rFonts w:ascii="Arial" w:hAnsi="Arial"/>
      <w:b/>
      <w:sz w:val="28"/>
      <w:lang w:val="en-GB" w:eastAsia="es-ES"/>
    </w:rPr>
  </w:style>
  <w:style w:type="character" w:customStyle="1" w:styleId="Heading3Char">
    <w:name w:val="Heading 3 Char"/>
    <w:basedOn w:val="DefaultParagraphFont"/>
    <w:link w:val="Heading3"/>
    <w:rsid w:val="004F059D"/>
    <w:rPr>
      <w:rFonts w:ascii="Arial" w:hAnsi="Arial"/>
      <w:b/>
      <w:caps/>
      <w:sz w:val="24"/>
      <w:lang w:val="en-GB" w:eastAsia="es-ES"/>
    </w:rPr>
  </w:style>
  <w:style w:type="character" w:customStyle="1" w:styleId="Heading4Char">
    <w:name w:val="Heading 4 Char"/>
    <w:basedOn w:val="DefaultParagraphFont"/>
    <w:link w:val="Heading4"/>
    <w:rsid w:val="004F059D"/>
    <w:rPr>
      <w:rFonts w:ascii="Arial" w:hAnsi="Arial"/>
      <w:b/>
      <w:sz w:val="24"/>
      <w:lang w:val="en-GB" w:eastAsia="es-ES"/>
    </w:rPr>
  </w:style>
  <w:style w:type="character" w:customStyle="1" w:styleId="Heading5Char">
    <w:name w:val="Heading 5 Char"/>
    <w:basedOn w:val="DefaultParagraphFont"/>
    <w:link w:val="Heading5"/>
    <w:rsid w:val="004F059D"/>
    <w:rPr>
      <w:rFonts w:ascii="Arial" w:hAnsi="Arial"/>
      <w:b/>
      <w:caps/>
      <w:lang w:val="en-GB" w:eastAsia="es-ES"/>
    </w:rPr>
  </w:style>
  <w:style w:type="character" w:customStyle="1" w:styleId="Heading6Char">
    <w:name w:val="Heading 6 Char"/>
    <w:basedOn w:val="DefaultParagraphFont"/>
    <w:link w:val="Heading6"/>
    <w:rsid w:val="004F059D"/>
    <w:rPr>
      <w:rFonts w:ascii="Arial" w:hAnsi="Arial"/>
      <w:b/>
      <w:lang w:val="en-GB" w:eastAsia="es-ES"/>
    </w:rPr>
  </w:style>
  <w:style w:type="character" w:customStyle="1" w:styleId="Heading7Char">
    <w:name w:val="Heading 7 Char"/>
    <w:basedOn w:val="DefaultParagraphFont"/>
    <w:link w:val="Heading7"/>
    <w:rsid w:val="004F059D"/>
    <w:rPr>
      <w:rFonts w:ascii="Times" w:hAnsi="Times"/>
      <w:i/>
      <w:lang w:val="en-GB" w:eastAsia="es-ES"/>
    </w:rPr>
  </w:style>
  <w:style w:type="character" w:customStyle="1" w:styleId="Heading8Char">
    <w:name w:val="Heading 8 Char"/>
    <w:basedOn w:val="DefaultParagraphFont"/>
    <w:link w:val="Heading8"/>
    <w:rsid w:val="004F059D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4F059D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4F0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059D"/>
  </w:style>
  <w:style w:type="character" w:customStyle="1" w:styleId="CommentTextChar">
    <w:name w:val="Comment Text Char"/>
    <w:basedOn w:val="DefaultParagraphFont"/>
    <w:link w:val="CommentText"/>
    <w:uiPriority w:val="99"/>
    <w:rsid w:val="004F059D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F0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F059D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4F059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182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BD2182"/>
    <w:rPr>
      <w:color w:val="0000FF" w:themeColor="hyperlink"/>
      <w:u w:val="single"/>
    </w:rPr>
  </w:style>
  <w:style w:type="table" w:customStyle="1" w:styleId="InforTable1">
    <w:name w:val="Infor Table1"/>
    <w:basedOn w:val="TableNormal"/>
    <w:uiPriority w:val="99"/>
    <w:rsid w:val="00BD2182"/>
    <w:pPr>
      <w:contextualSpacing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pPr>
        <w:wordWrap/>
        <w:spacing w:beforeLines="0" w:before="0" w:beforeAutospacing="0" w:afterLines="0" w:after="0" w:afterAutospacing="0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customStyle="1" w:styleId="InforHeadline">
    <w:name w:val="Infor Headline"/>
    <w:rsid w:val="00BA6DA5"/>
    <w:rPr>
      <w:rFonts w:ascii="Arial Narrow" w:hAnsi="Arial Narrow"/>
      <w:b/>
      <w:color w:val="000000"/>
      <w:sz w:val="28"/>
      <w:szCs w:val="24"/>
    </w:rPr>
  </w:style>
  <w:style w:type="table" w:styleId="LightList">
    <w:name w:val="Light List"/>
    <w:basedOn w:val="TableNormal"/>
    <w:uiPriority w:val="61"/>
    <w:rsid w:val="00BA6DA5"/>
    <w:rPr>
      <w:rFonts w:asciiTheme="minorHAnsi" w:eastAsiaTheme="minorEastAsia" w:hAnsiTheme="minorHAnsi" w:cstheme="minorBidi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6414F6"/>
    <w:pPr>
      <w:ind w:left="720"/>
      <w:contextualSpacing/>
    </w:pPr>
  </w:style>
  <w:style w:type="character" w:styleId="Emphasis">
    <w:name w:val="Emphasis"/>
    <w:basedOn w:val="DefaultParagraphFont"/>
    <w:qFormat/>
    <w:rsid w:val="00125F86"/>
    <w:rPr>
      <w:i/>
      <w:iCs/>
    </w:rPr>
  </w:style>
  <w:style w:type="character" w:customStyle="1" w:styleId="scxw58981084">
    <w:name w:val="scxw58981084"/>
    <w:basedOn w:val="DefaultParagraphFont"/>
    <w:rsid w:val="00575925"/>
  </w:style>
  <w:style w:type="paragraph" w:styleId="HTMLPreformatted">
    <w:name w:val="HTML Preformatted"/>
    <w:basedOn w:val="Normal"/>
    <w:link w:val="HTMLPreformattedChar"/>
    <w:semiHidden/>
    <w:unhideWhenUsed/>
    <w:rsid w:val="000B5CC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B5CCF"/>
    <w:rPr>
      <w:rFonts w:ascii="Consolas" w:hAnsi="Consolas"/>
      <w:lang w:val="fr-FR" w:eastAsia="es-ES"/>
    </w:rPr>
  </w:style>
  <w:style w:type="paragraph" w:customStyle="1" w:styleId="Texte1">
    <w:name w:val="Texte 1"/>
    <w:basedOn w:val="Normal"/>
    <w:qFormat/>
    <w:rsid w:val="00312669"/>
    <w:pPr>
      <w:spacing w:before="120" w:after="120"/>
      <w:contextualSpacing/>
    </w:pPr>
    <w:rPr>
      <w:rFonts w:ascii="Calibri" w:hAnsi="Calibri" w:cs="Calibri"/>
      <w:noProof/>
      <w:sz w:val="24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02705"/>
    <w:rsid w:val="00003180"/>
    <w:rsid w:val="00005C22"/>
    <w:rsid w:val="000276A8"/>
    <w:rsid w:val="00031893"/>
    <w:rsid w:val="000402DD"/>
    <w:rsid w:val="0004605E"/>
    <w:rsid w:val="00064A3F"/>
    <w:rsid w:val="000737E0"/>
    <w:rsid w:val="000B51C0"/>
    <w:rsid w:val="000C5460"/>
    <w:rsid w:val="000D1055"/>
    <w:rsid w:val="000D206A"/>
    <w:rsid w:val="000F1FD7"/>
    <w:rsid w:val="000F3F4D"/>
    <w:rsid w:val="001116F1"/>
    <w:rsid w:val="0015009D"/>
    <w:rsid w:val="001B7079"/>
    <w:rsid w:val="001D2456"/>
    <w:rsid w:val="001D7911"/>
    <w:rsid w:val="001E144F"/>
    <w:rsid w:val="001E3BE8"/>
    <w:rsid w:val="00224979"/>
    <w:rsid w:val="00263BAD"/>
    <w:rsid w:val="002977D9"/>
    <w:rsid w:val="002A2732"/>
    <w:rsid w:val="002A5278"/>
    <w:rsid w:val="002D03D0"/>
    <w:rsid w:val="003939C0"/>
    <w:rsid w:val="003B3A2A"/>
    <w:rsid w:val="00420D49"/>
    <w:rsid w:val="00437891"/>
    <w:rsid w:val="00452C51"/>
    <w:rsid w:val="004604AA"/>
    <w:rsid w:val="00482B72"/>
    <w:rsid w:val="004856B6"/>
    <w:rsid w:val="004D4A1F"/>
    <w:rsid w:val="004F6031"/>
    <w:rsid w:val="004F7F10"/>
    <w:rsid w:val="00592B76"/>
    <w:rsid w:val="005A4088"/>
    <w:rsid w:val="005D4CAC"/>
    <w:rsid w:val="005D7C99"/>
    <w:rsid w:val="005F4F53"/>
    <w:rsid w:val="006061F9"/>
    <w:rsid w:val="006137CB"/>
    <w:rsid w:val="00617066"/>
    <w:rsid w:val="00622242"/>
    <w:rsid w:val="00622C0C"/>
    <w:rsid w:val="00636DE5"/>
    <w:rsid w:val="00643158"/>
    <w:rsid w:val="006632A4"/>
    <w:rsid w:val="006650F4"/>
    <w:rsid w:val="006839CF"/>
    <w:rsid w:val="006B5528"/>
    <w:rsid w:val="006C179E"/>
    <w:rsid w:val="00713494"/>
    <w:rsid w:val="00730BE0"/>
    <w:rsid w:val="00735AC7"/>
    <w:rsid w:val="00743DB4"/>
    <w:rsid w:val="007B1880"/>
    <w:rsid w:val="007F0949"/>
    <w:rsid w:val="007F12B3"/>
    <w:rsid w:val="008053E2"/>
    <w:rsid w:val="00812962"/>
    <w:rsid w:val="008266E3"/>
    <w:rsid w:val="008352F7"/>
    <w:rsid w:val="00837B2A"/>
    <w:rsid w:val="00880A41"/>
    <w:rsid w:val="008A6141"/>
    <w:rsid w:val="008A7D45"/>
    <w:rsid w:val="00937AA3"/>
    <w:rsid w:val="009C72EA"/>
    <w:rsid w:val="009D5383"/>
    <w:rsid w:val="00A23DF1"/>
    <w:rsid w:val="00A354CD"/>
    <w:rsid w:val="00A84BC5"/>
    <w:rsid w:val="00AF373C"/>
    <w:rsid w:val="00B12938"/>
    <w:rsid w:val="00B27213"/>
    <w:rsid w:val="00B52B65"/>
    <w:rsid w:val="00B5750C"/>
    <w:rsid w:val="00B670A3"/>
    <w:rsid w:val="00BB2133"/>
    <w:rsid w:val="00BC2A17"/>
    <w:rsid w:val="00BC57A9"/>
    <w:rsid w:val="00BD50D7"/>
    <w:rsid w:val="00BE5694"/>
    <w:rsid w:val="00C73785"/>
    <w:rsid w:val="00C76283"/>
    <w:rsid w:val="00D10A28"/>
    <w:rsid w:val="00D332DB"/>
    <w:rsid w:val="00D41F7C"/>
    <w:rsid w:val="00DF08EB"/>
    <w:rsid w:val="00E4234C"/>
    <w:rsid w:val="00E62DC2"/>
    <w:rsid w:val="00EB116D"/>
    <w:rsid w:val="00EB599B"/>
    <w:rsid w:val="00EC6034"/>
    <w:rsid w:val="00EC6871"/>
    <w:rsid w:val="00EE6B04"/>
    <w:rsid w:val="00F1250C"/>
    <w:rsid w:val="00FB189B"/>
    <w:rsid w:val="00FD0EC8"/>
    <w:rsid w:val="00FD5C47"/>
    <w:rsid w:val="00FD70D8"/>
    <w:rsid w:val="00FE4535"/>
    <w:rsid w:val="00FE6665"/>
    <w:rsid w:val="00FF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921C837FF7CF45805A3EEFCEA16037" ma:contentTypeVersion="2" ma:contentTypeDescription="Create a new document." ma:contentTypeScope="" ma:versionID="e70ce9119556458e8c896827748ccebf">
  <xsd:schema xmlns:xsd="http://www.w3.org/2001/XMLSchema" xmlns:p="http://schemas.microsoft.com/office/2006/metadata/properties" xmlns:ns2="27120ea7-e29f-4289-be69-b33f6ff1fd8f" targetNamespace="http://schemas.microsoft.com/office/2006/metadata/properties" ma:root="true" ma:fieldsID="ed075779580fa26a6cc176b6dde06b0a" ns2:_="">
    <xsd:import namespace="27120ea7-e29f-4289-be69-b33f6ff1fd8f"/>
    <xsd:element name="properties">
      <xsd:complexType>
        <xsd:sequence>
          <xsd:element name="documentManagement">
            <xsd:complexType>
              <xsd:all>
                <xsd:element ref="ns2:Owner"/>
                <xsd:element ref="ns2:Description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7120ea7-e29f-4289-be69-b33f6ff1fd8f" elementFormDefault="qualified">
    <xsd:import namespace="http://schemas.microsoft.com/office/2006/documentManagement/types"/>
    <xsd:element name="Owner" ma:index="8" ma:displayName="Owner" ma:description="Document owner name" ma:list="UserInfo" ma:internalName="Owner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0" ma:index="9" nillable="true" ma:displayName="Description" ma:internalName="Description0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Description0 xmlns="27120ea7-e29f-4289-be69-b33f6ff1fd8f" xsi:nil="true"/>
    <Owner xmlns="27120ea7-e29f-4289-be69-b33f6ff1fd8f">
      <UserInfo>
        <DisplayName>David Burke</DisplayName>
        <AccountId>12059</AccountId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B39B90AA-E3E1-4B8F-A98D-A6ABC61693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2F559A-7151-4616-8390-CEE5B6654C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080B90-DA28-423F-90C5-F96367950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20ea7-e29f-4289-be69-b33f6ff1fd8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AEDE9CB-3D76-423B-A43A-9B9F067D5F42}">
  <ds:schemaRefs>
    <ds:schemaRef ds:uri="http://schemas.microsoft.com/office/2006/metadata/properties"/>
    <ds:schemaRef ds:uri="27120ea7-e29f-4289-be69-b33f6ff1fd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1830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DES-030 DEPLOYEMENT SPECIFICATION</vt:lpstr>
      <vt:lpstr>DES-030A SPECIFICATION DE CONCEPTION</vt:lpstr>
    </vt:vector>
  </TitlesOfParts>
  <Company>Infor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DEPLOYMENT SPECIFICATION</dc:title>
  <dc:creator>Infor PMO</dc:creator>
  <cp:keywords>DES</cp:keywords>
  <dc:description>Copyright © Infor 2013</dc:description>
  <cp:lastModifiedBy>Judish Hurkhoo</cp:lastModifiedBy>
  <cp:revision>458</cp:revision>
  <cp:lastPrinted>2013-08-14T02:04:00Z</cp:lastPrinted>
  <dcterms:created xsi:type="dcterms:W3CDTF">2016-08-25T00:18:00Z</dcterms:created>
  <dcterms:modified xsi:type="dcterms:W3CDTF">2026-05-29T09:54:00Z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0x01010027921C837FF7CF45805A3EEFCEA16037</vt:lpwstr>
  </property>
</Properties>
</file>