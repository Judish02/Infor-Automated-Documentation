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DE4C" w14:textId="77777777" w:rsidR="002769F7" w:rsidRPr="00AE2D0C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B63046A" w14:textId="77777777" w:rsidR="00941EF9" w:rsidRPr="00AE2D0C" w:rsidRDefault="00E57C6B">
          <w:pPr>
            <w:pStyle w:val="Title-Major"/>
          </w:pPr>
          <w:r w:rsidRPr="00AE2D0C">
            <w:t>DES-030A</w:t>
          </w:r>
          <w:r w:rsidR="00F43BB6" w:rsidRPr="00AE2D0C">
            <w:t xml:space="preserve"> </w:t>
          </w:r>
          <w:r w:rsidR="007355F8" w:rsidRPr="00AE2D0C">
            <w:t>ION Interface Promotion Guide</w:t>
          </w:r>
        </w:p>
      </w:sdtContent>
    </w:sdt>
    <w:p w14:paraId="689CDDD5" w14:textId="77777777" w:rsidR="002F46BE" w:rsidRPr="00AE2D0C" w:rsidRDefault="002F46BE" w:rsidP="002F46BE">
      <w:pPr>
        <w:pStyle w:val="Subject"/>
        <w:rPr>
          <w:rStyle w:val="HighlightedVariable"/>
        </w:rPr>
      </w:pPr>
      <w:r w:rsidRPr="00AE2D0C">
        <w:rPr>
          <w:rStyle w:val="HighlightedVariable"/>
        </w:rPr>
        <w:t>5058 IE-TDX-01-CDV Orders</w:t>
      </w:r>
    </w:p>
    <w:p w14:paraId="683B47B5" w14:textId="0502BA1D" w:rsidR="00EE7804" w:rsidRPr="00AE2D0C" w:rsidRDefault="002F46BE" w:rsidP="002F46BE">
      <w:pPr>
        <w:pStyle w:val="Subject"/>
        <w:rPr>
          <w:color w:val="00B0F0"/>
        </w:rPr>
      </w:pPr>
      <w:r w:rsidRPr="00AE2D0C">
        <w:rPr>
          <w:color w:val="00B0F0"/>
        </w:rPr>
        <w:t>TDX Infinity -&gt; M3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AE2D0C" w14:paraId="5397357D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7C05E10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  <w:r w:rsidRPr="00AE2D0C">
              <w:t xml:space="preserve">Document </w:t>
            </w:r>
            <w:proofErr w:type="spellStart"/>
            <w:r w:rsidRPr="00AE2D0C">
              <w:t>Properties</w:t>
            </w:r>
            <w:proofErr w:type="spellEnd"/>
          </w:p>
        </w:tc>
        <w:tc>
          <w:tcPr>
            <w:tcW w:w="4410" w:type="dxa"/>
          </w:tcPr>
          <w:p w14:paraId="59E57A71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AE2D0C" w14:paraId="71E21A08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AEBE096" w14:textId="77777777" w:rsidR="00E57C6B" w:rsidRPr="00AE2D0C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t>Author</w:t>
            </w:r>
          </w:p>
        </w:tc>
        <w:tc>
          <w:tcPr>
            <w:tcW w:w="4410" w:type="dxa"/>
          </w:tcPr>
          <w:p w14:paraId="7613D512" w14:textId="69C0DF6D" w:rsidR="00E57C6B" w:rsidRPr="00AE2D0C" w:rsidRDefault="00EE7804" w:rsidP="00E82E37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AE2D0C">
              <w:rPr>
                <w:color w:val="13A3F7"/>
              </w:rPr>
              <w:t>Motean Kenylen</w:t>
            </w:r>
          </w:p>
        </w:tc>
      </w:tr>
      <w:tr w:rsidR="00E57C6B" w:rsidRPr="00AE2D0C" w14:paraId="5FF1A91A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A0DA6E9" w14:textId="77777777" w:rsidR="00E57C6B" w:rsidRPr="00AE2D0C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proofErr w:type="spellStart"/>
            <w:r w:rsidRPr="00AE2D0C">
              <w:t>Creation</w:t>
            </w:r>
            <w:proofErr w:type="spellEnd"/>
            <w:r w:rsidRPr="00AE2D0C">
              <w:t xml:space="preserve"> Date</w:t>
            </w:r>
          </w:p>
        </w:tc>
        <w:tc>
          <w:tcPr>
            <w:tcW w:w="4410" w:type="dxa"/>
          </w:tcPr>
          <w:p w14:paraId="48C8F1D1" w14:textId="2AF13409" w:rsidR="00E57C6B" w:rsidRPr="00AE2D0C" w:rsidRDefault="002F46BE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t>25/05/26</w:t>
            </w:r>
          </w:p>
        </w:tc>
      </w:tr>
      <w:tr w:rsidR="00E57C6B" w:rsidRPr="00AE2D0C" w14:paraId="567D7D0D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54F143E7" w14:textId="77777777" w:rsidR="00E57C6B" w:rsidRPr="00AE2D0C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t xml:space="preserve">Last </w:t>
            </w:r>
            <w:proofErr w:type="spellStart"/>
            <w:r w:rsidRPr="00AE2D0C">
              <w:t>Updated</w:t>
            </w:r>
            <w:proofErr w:type="spellEnd"/>
          </w:p>
        </w:tc>
        <w:tc>
          <w:tcPr>
            <w:tcW w:w="4410" w:type="dxa"/>
          </w:tcPr>
          <w:p w14:paraId="46C6DF9E" w14:textId="0D8CCA1E" w:rsidR="00E57C6B" w:rsidRPr="00AE2D0C" w:rsidRDefault="002F46BE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t>25/05/26</w:t>
            </w:r>
          </w:p>
        </w:tc>
      </w:tr>
      <w:tr w:rsidR="00E57C6B" w:rsidRPr="00AE2D0C" w14:paraId="2270731B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7332E98" w14:textId="77777777" w:rsidR="00E57C6B" w:rsidRPr="00AE2D0C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t>Document Reference</w:t>
            </w:r>
          </w:p>
        </w:tc>
        <w:tc>
          <w:tcPr>
            <w:tcW w:w="4410" w:type="dxa"/>
          </w:tcPr>
          <w:p w14:paraId="718F5302" w14:textId="6883ED70" w:rsidR="00E57C6B" w:rsidRPr="00AE2D0C" w:rsidRDefault="002F46BE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rPr>
                <w:rStyle w:val="HighlightedVariable"/>
              </w:rPr>
              <w:t>5058-IE-TDX-01-CDV-ORDERS</w:t>
            </w:r>
          </w:p>
        </w:tc>
      </w:tr>
      <w:tr w:rsidR="00E57C6B" w:rsidRPr="00AE2D0C" w14:paraId="6DD3FD04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EFCA48E" w14:textId="77777777" w:rsidR="00E57C6B" w:rsidRPr="00AE2D0C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AE2D0C">
              <w:t>Version</w:t>
            </w:r>
          </w:p>
        </w:tc>
        <w:tc>
          <w:tcPr>
            <w:tcW w:w="4410" w:type="dxa"/>
          </w:tcPr>
          <w:p w14:paraId="4D41BBF1" w14:textId="798B3B9F" w:rsidR="00E57C6B" w:rsidRPr="00AE2D0C" w:rsidRDefault="00EE7804" w:rsidP="00E82E37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AE2D0C">
              <w:rPr>
                <w:rStyle w:val="HighlightedVariable"/>
              </w:rPr>
              <w:t>1.0</w:t>
            </w:r>
          </w:p>
        </w:tc>
      </w:tr>
    </w:tbl>
    <w:p w14:paraId="789E74F1" w14:textId="77777777" w:rsidR="00E57C6B" w:rsidRPr="00AE2D0C" w:rsidRDefault="00E57C6B" w:rsidP="00E57C6B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AE2D0C" w14:paraId="3C4693B9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1F9305E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  <w:proofErr w:type="spellStart"/>
            <w:r w:rsidRPr="00AE2D0C">
              <w:t>Approvals</w:t>
            </w:r>
            <w:proofErr w:type="spellEnd"/>
          </w:p>
        </w:tc>
        <w:tc>
          <w:tcPr>
            <w:tcW w:w="4410" w:type="dxa"/>
          </w:tcPr>
          <w:p w14:paraId="7FC178DC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  <w:r w:rsidRPr="00AE2D0C">
              <w:t>Position</w:t>
            </w:r>
          </w:p>
        </w:tc>
      </w:tr>
      <w:tr w:rsidR="00E57C6B" w:rsidRPr="00AE2D0C" w14:paraId="7B1C7FFF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A9DE729" w14:textId="77777777" w:rsidR="00E57C6B" w:rsidRPr="00AE2D0C" w:rsidRDefault="00E57C6B" w:rsidP="00E82E37">
            <w:pPr>
              <w:pStyle w:val="BodyText"/>
              <w:spacing w:before="60" w:after="60"/>
              <w:ind w:left="0" w:right="567"/>
            </w:pPr>
            <w:r w:rsidRPr="00AE2D0C">
              <w:rPr>
                <w:rStyle w:val="HighlightedVariable"/>
              </w:rPr>
              <w:t>&lt;</w:t>
            </w:r>
            <w:proofErr w:type="spellStart"/>
            <w:r w:rsidRPr="00AE2D0C">
              <w:rPr>
                <w:rStyle w:val="HighlightedVariable"/>
              </w:rPr>
              <w:t>Approver</w:t>
            </w:r>
            <w:proofErr w:type="spellEnd"/>
            <w:r w:rsidRPr="00AE2D0C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16BA10A0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AE2D0C" w14:paraId="2759C5D7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F674A7B" w14:textId="77777777" w:rsidR="00E57C6B" w:rsidRPr="00AE2D0C" w:rsidRDefault="00E57C6B" w:rsidP="00E82E37">
            <w:pPr>
              <w:pStyle w:val="BodyText"/>
              <w:spacing w:before="60" w:after="60"/>
              <w:ind w:left="0" w:right="567"/>
            </w:pPr>
            <w:r w:rsidRPr="00AE2D0C">
              <w:rPr>
                <w:rStyle w:val="HighlightedVariable"/>
              </w:rPr>
              <w:t>&lt;</w:t>
            </w:r>
            <w:proofErr w:type="spellStart"/>
            <w:r w:rsidRPr="00AE2D0C">
              <w:rPr>
                <w:rStyle w:val="HighlightedVariable"/>
              </w:rPr>
              <w:t>Approver</w:t>
            </w:r>
            <w:proofErr w:type="spellEnd"/>
            <w:r w:rsidRPr="00AE2D0C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08A11971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</w:p>
        </w:tc>
      </w:tr>
    </w:tbl>
    <w:p w14:paraId="3A078F04" w14:textId="77777777" w:rsidR="00E57C6B" w:rsidRPr="00AE2D0C" w:rsidRDefault="00E57C6B" w:rsidP="00E57C6B">
      <w:pPr>
        <w:pStyle w:val="BodyText"/>
      </w:pPr>
    </w:p>
    <w:p w14:paraId="04A31EE1" w14:textId="77777777" w:rsidR="0043343C" w:rsidRPr="00AE2D0C" w:rsidRDefault="0043343C" w:rsidP="0043343C"/>
    <w:p w14:paraId="52123C65" w14:textId="77777777" w:rsidR="0043343C" w:rsidRPr="00AE2D0C" w:rsidRDefault="0043343C" w:rsidP="0043343C"/>
    <w:p w14:paraId="4503758B" w14:textId="77777777" w:rsidR="0043343C" w:rsidRPr="00AE2D0C" w:rsidRDefault="0043343C" w:rsidP="0043343C"/>
    <w:p w14:paraId="7FA35801" w14:textId="77777777" w:rsidR="0043343C" w:rsidRPr="00AE2D0C" w:rsidRDefault="0043343C" w:rsidP="0043343C"/>
    <w:p w14:paraId="587AE138" w14:textId="77777777" w:rsidR="0043343C" w:rsidRPr="00AE2D0C" w:rsidRDefault="0043343C" w:rsidP="0043343C"/>
    <w:p w14:paraId="2A8E151E" w14:textId="77777777" w:rsidR="0043343C" w:rsidRPr="00AE2D0C" w:rsidRDefault="0043343C" w:rsidP="0043343C"/>
    <w:p w14:paraId="78EF8EDF" w14:textId="77777777" w:rsidR="0043343C" w:rsidRPr="00AE2D0C" w:rsidRDefault="0043343C" w:rsidP="0043343C"/>
    <w:p w14:paraId="1785FD09" w14:textId="5E4A21B4" w:rsidR="0043343C" w:rsidRPr="00AE2D0C" w:rsidRDefault="0043343C" w:rsidP="0043343C">
      <w:pPr>
        <w:tabs>
          <w:tab w:val="left" w:pos="7839"/>
        </w:tabs>
      </w:pPr>
      <w:r w:rsidRPr="00AE2D0C">
        <w:tab/>
      </w:r>
    </w:p>
    <w:p w14:paraId="4F0651FC" w14:textId="77777777" w:rsidR="00941EF9" w:rsidRPr="00AE2D0C" w:rsidRDefault="00941EF9" w:rsidP="00D25469">
      <w:pPr>
        <w:pStyle w:val="Heading1"/>
      </w:pPr>
      <w:bookmarkStart w:id="0" w:name="_Toc195534593"/>
      <w:r w:rsidRPr="00AE2D0C">
        <w:lastRenderedPageBreak/>
        <w:t>Document Control</w:t>
      </w:r>
      <w:bookmarkEnd w:id="0"/>
    </w:p>
    <w:p w14:paraId="40841FF7" w14:textId="77777777" w:rsidR="00E57C6B" w:rsidRPr="00AE2D0C" w:rsidRDefault="00941EF9" w:rsidP="00E57C6B">
      <w:pPr>
        <w:pStyle w:val="Heading2"/>
      </w:pPr>
      <w:bookmarkStart w:id="1" w:name="_Toc195534594"/>
      <w:r w:rsidRPr="00AE2D0C">
        <w:t>Change Record</w:t>
      </w:r>
      <w:bookmarkEnd w:id="1"/>
    </w:p>
    <w:p w14:paraId="27CB2465" w14:textId="77777777" w:rsidR="00E57C6B" w:rsidRPr="00AE2D0C" w:rsidRDefault="00E57C6B" w:rsidP="00E57C6B">
      <w:pPr>
        <w:pStyle w:val="BodyText"/>
        <w:ind w:left="8640" w:firstLine="720"/>
      </w:pPr>
      <w:r w:rsidRPr="00AE2D0C">
        <w:rPr>
          <w:color w:val="FFFFFF"/>
          <w:sz w:val="10"/>
        </w:rPr>
        <w:fldChar w:fldCharType="begin"/>
      </w:r>
      <w:r w:rsidRPr="00AE2D0C">
        <w:rPr>
          <w:color w:val="FFFFFF"/>
          <w:sz w:val="10"/>
        </w:rPr>
        <w:instrText xml:space="preserve"> SECTIONPAGES  \* MERGEFORMAT </w:instrText>
      </w:r>
      <w:r w:rsidRPr="00AE2D0C">
        <w:rPr>
          <w:color w:val="FFFFFF"/>
          <w:sz w:val="10"/>
        </w:rPr>
        <w:fldChar w:fldCharType="separate"/>
      </w:r>
      <w:r w:rsidRPr="00AE2D0C">
        <w:rPr>
          <w:color w:val="FFFFFF"/>
          <w:sz w:val="10"/>
        </w:rPr>
        <w:t>1</w:t>
      </w:r>
      <w:r w:rsidRPr="00AE2D0C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03"/>
        <w:gridCol w:w="1843"/>
        <w:gridCol w:w="2126"/>
        <w:gridCol w:w="2977"/>
      </w:tblGrid>
      <w:tr w:rsidR="00E57C6B" w:rsidRPr="00AE2D0C" w14:paraId="01EFA867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373FEC1E" w14:textId="77777777" w:rsidR="00E57C6B" w:rsidRPr="00AE2D0C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AE2D0C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2A5201EF" w14:textId="77777777" w:rsidR="00E57C6B" w:rsidRPr="00AE2D0C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AE2D0C">
              <w:rPr>
                <w:bCs/>
                <w:color w:val="FFFFFF"/>
              </w:rPr>
              <w:t>Author</w:t>
            </w:r>
          </w:p>
        </w:tc>
        <w:tc>
          <w:tcPr>
            <w:tcW w:w="2126" w:type="dxa"/>
          </w:tcPr>
          <w:p w14:paraId="2720E8CB" w14:textId="77777777" w:rsidR="00E57C6B" w:rsidRPr="00AE2D0C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AE2D0C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348F8BB7" w14:textId="77777777" w:rsidR="00E57C6B" w:rsidRPr="00AE2D0C" w:rsidRDefault="00E57C6B" w:rsidP="00E82E3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AE2D0C">
              <w:rPr>
                <w:bCs/>
                <w:color w:val="FFFFFF"/>
              </w:rPr>
              <w:t>Change Reference</w:t>
            </w:r>
          </w:p>
        </w:tc>
      </w:tr>
      <w:tr w:rsidR="00E57C6B" w:rsidRPr="00AE2D0C" w14:paraId="413CD456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621C1E61" w14:textId="78E73F74" w:rsidR="00E57C6B" w:rsidRPr="00AE2D0C" w:rsidRDefault="002F46BE" w:rsidP="00E82E37">
            <w:pPr>
              <w:pStyle w:val="BodyText"/>
              <w:spacing w:before="60" w:after="60"/>
              <w:ind w:left="0" w:right="567"/>
            </w:pPr>
            <w:r w:rsidRPr="00AE2D0C">
              <w:t>25/05/26</w:t>
            </w:r>
          </w:p>
        </w:tc>
        <w:tc>
          <w:tcPr>
            <w:tcW w:w="1843" w:type="dxa"/>
          </w:tcPr>
          <w:p w14:paraId="6BC65A76" w14:textId="455EDD7D" w:rsidR="00E57C6B" w:rsidRPr="00AE2D0C" w:rsidRDefault="0043343C" w:rsidP="00E82E37">
            <w:pPr>
              <w:pStyle w:val="BodyText"/>
              <w:spacing w:before="60" w:after="60"/>
              <w:ind w:left="0" w:right="567"/>
            </w:pPr>
            <w:r w:rsidRPr="00AE2D0C">
              <w:t>Motean Kenylen</w:t>
            </w:r>
          </w:p>
        </w:tc>
        <w:tc>
          <w:tcPr>
            <w:tcW w:w="2126" w:type="dxa"/>
          </w:tcPr>
          <w:p w14:paraId="33894EF0" w14:textId="79BB12E4" w:rsidR="00E57C6B" w:rsidRPr="00AE2D0C" w:rsidRDefault="0043343C" w:rsidP="00E82E37">
            <w:pPr>
              <w:pStyle w:val="BodyText"/>
              <w:spacing w:before="60" w:after="60"/>
              <w:ind w:left="0"/>
            </w:pPr>
            <w:r w:rsidRPr="00AE2D0C">
              <w:t>1.0</w:t>
            </w:r>
          </w:p>
        </w:tc>
        <w:tc>
          <w:tcPr>
            <w:tcW w:w="2977" w:type="dxa"/>
          </w:tcPr>
          <w:p w14:paraId="35A62095" w14:textId="118E5202" w:rsidR="0043343C" w:rsidRPr="00AE2D0C" w:rsidRDefault="0043343C" w:rsidP="00E82E37">
            <w:pPr>
              <w:pStyle w:val="BodyText"/>
              <w:spacing w:before="60" w:after="60"/>
              <w:ind w:left="0"/>
            </w:pPr>
            <w:r w:rsidRPr="00AE2D0C">
              <w:t>Creation du document</w:t>
            </w:r>
          </w:p>
        </w:tc>
      </w:tr>
      <w:tr w:rsidR="00E57C6B" w:rsidRPr="00AE2D0C" w14:paraId="6A6CFAA5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55AAC9C6" w14:textId="5BA4BEA0" w:rsidR="00E57C6B" w:rsidRPr="00AE2D0C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40B854D" w14:textId="0426B2C4" w:rsidR="00E57C6B" w:rsidRPr="00AE2D0C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1905A2AF" w14:textId="1C8A63E3" w:rsidR="00E57C6B" w:rsidRPr="00AE2D0C" w:rsidRDefault="00E57C6B" w:rsidP="00E82E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083EC089" w14:textId="2C3230E4" w:rsidR="00E57C6B" w:rsidRPr="00AE2D0C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AE2D0C" w14:paraId="5BA924F7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1D87297" w14:textId="77777777" w:rsidR="00E57C6B" w:rsidRPr="00AE2D0C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7B10537" w14:textId="77777777" w:rsidR="00E57C6B" w:rsidRPr="00AE2D0C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7D21DA48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16BFEB0E" w14:textId="77777777" w:rsidR="00E57C6B" w:rsidRPr="00AE2D0C" w:rsidRDefault="00E57C6B" w:rsidP="00E82E37">
            <w:pPr>
              <w:pStyle w:val="BodyText"/>
              <w:spacing w:before="60" w:after="60"/>
              <w:ind w:left="0"/>
            </w:pPr>
          </w:p>
        </w:tc>
      </w:tr>
    </w:tbl>
    <w:p w14:paraId="02FC105E" w14:textId="77777777" w:rsidR="00E57C6B" w:rsidRPr="00AE2D0C" w:rsidRDefault="00E57C6B" w:rsidP="00E57C6B">
      <w:pPr>
        <w:pStyle w:val="BodyText"/>
      </w:pPr>
    </w:p>
    <w:p w14:paraId="1B0CAA90" w14:textId="77777777" w:rsidR="00941EF9" w:rsidRPr="00AE2D0C" w:rsidRDefault="00941EF9" w:rsidP="00E57C6B">
      <w:pPr>
        <w:pStyle w:val="Heading2"/>
      </w:pPr>
      <w:bookmarkStart w:id="2" w:name="_Toc195534595"/>
      <w:proofErr w:type="spellStart"/>
      <w:r w:rsidRPr="00AE2D0C">
        <w:t>Reviewers</w:t>
      </w:r>
      <w:bookmarkEnd w:id="2"/>
      <w:proofErr w:type="spellEnd"/>
    </w:p>
    <w:p w14:paraId="4FF80392" w14:textId="77777777" w:rsidR="00941EF9" w:rsidRPr="00AE2D0C" w:rsidRDefault="00941EF9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AE2D0C" w14:paraId="63DC383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78ADDDCA" w14:textId="77777777" w:rsidR="00FA64D8" w:rsidRPr="00AE2D0C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AE2D0C">
              <w:rPr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412281D9" w14:textId="77777777" w:rsidR="00FA64D8" w:rsidRPr="00AE2D0C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AE2D0C">
              <w:rPr>
                <w:bCs/>
                <w:color w:val="FFFFFF"/>
              </w:rPr>
              <w:t>Position</w:t>
            </w:r>
          </w:p>
        </w:tc>
      </w:tr>
      <w:tr w:rsidR="00FA64D8" w:rsidRPr="00AE2D0C" w14:paraId="7F265CA1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1265CD1C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667A5BF3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</w:tr>
      <w:tr w:rsidR="00FA64D8" w:rsidRPr="00AE2D0C" w14:paraId="4F74F4E2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7DBC8724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44997D9E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</w:tr>
      <w:tr w:rsidR="00FA64D8" w:rsidRPr="00AE2D0C" w14:paraId="69E8015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E35DD0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192DAFE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</w:tr>
      <w:tr w:rsidR="00FA64D8" w:rsidRPr="00AE2D0C" w14:paraId="2C2797C8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4892461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1C455DAE" w14:textId="77777777" w:rsidR="00FA64D8" w:rsidRPr="00AE2D0C" w:rsidRDefault="00FA64D8" w:rsidP="000B618C">
            <w:pPr>
              <w:pStyle w:val="BodyText"/>
              <w:ind w:left="0" w:right="567"/>
            </w:pPr>
          </w:p>
        </w:tc>
      </w:tr>
    </w:tbl>
    <w:p w14:paraId="05F696A5" w14:textId="77777777" w:rsidR="00941EF9" w:rsidRPr="00AE2D0C" w:rsidRDefault="00941EF9">
      <w:pPr>
        <w:pStyle w:val="BodyText"/>
      </w:pPr>
    </w:p>
    <w:p w14:paraId="5FFDFA40" w14:textId="77777777" w:rsidR="00941EF9" w:rsidRPr="00AE2D0C" w:rsidRDefault="00941EF9">
      <w:pPr>
        <w:pStyle w:val="TOCHeading1"/>
      </w:pPr>
      <w:r w:rsidRPr="00AE2D0C">
        <w:lastRenderedPageBreak/>
        <w:t>Contents</w:t>
      </w:r>
    </w:p>
    <w:p w14:paraId="331F1ADE" w14:textId="0A3A7827" w:rsidR="00D16F0C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r w:rsidRPr="00AE2D0C">
        <w:rPr>
          <w:b w:val="0"/>
        </w:rPr>
        <w:fldChar w:fldCharType="begin"/>
      </w:r>
      <w:r w:rsidRPr="00AE2D0C">
        <w:rPr>
          <w:b w:val="0"/>
        </w:rPr>
        <w:instrText xml:space="preserve"> TOC \o "1-2" \h \z </w:instrText>
      </w:r>
      <w:r w:rsidRPr="00AE2D0C">
        <w:rPr>
          <w:b w:val="0"/>
        </w:rPr>
        <w:fldChar w:fldCharType="separate"/>
      </w:r>
      <w:hyperlink w:anchor="_Toc195534593" w:history="1">
        <w:r w:rsidR="00D16F0C" w:rsidRPr="008C1DEC">
          <w:rPr>
            <w:rStyle w:val="Hyperlink"/>
            <w:noProof/>
          </w:rPr>
          <w:t>1</w:t>
        </w:r>
        <w:r w:rsidR="00D16F0C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D16F0C" w:rsidRPr="008C1DEC">
          <w:rPr>
            <w:rStyle w:val="Hyperlink"/>
            <w:noProof/>
          </w:rPr>
          <w:t>Document Control</w:t>
        </w:r>
        <w:r w:rsidR="00D16F0C">
          <w:rPr>
            <w:noProof/>
            <w:webHidden/>
          </w:rPr>
          <w:tab/>
        </w:r>
        <w:r w:rsidR="00D16F0C">
          <w:rPr>
            <w:noProof/>
            <w:webHidden/>
          </w:rPr>
          <w:fldChar w:fldCharType="begin"/>
        </w:r>
        <w:r w:rsidR="00D16F0C">
          <w:rPr>
            <w:noProof/>
            <w:webHidden/>
          </w:rPr>
          <w:instrText xml:space="preserve"> PAGEREF _Toc195534593 \h </w:instrText>
        </w:r>
        <w:r w:rsidR="00D16F0C">
          <w:rPr>
            <w:noProof/>
            <w:webHidden/>
          </w:rPr>
        </w:r>
        <w:r w:rsidR="00D16F0C">
          <w:rPr>
            <w:noProof/>
            <w:webHidden/>
          </w:rPr>
          <w:fldChar w:fldCharType="separate"/>
        </w:r>
        <w:r w:rsidR="00D16F0C">
          <w:rPr>
            <w:noProof/>
            <w:webHidden/>
          </w:rPr>
          <w:t>2</w:t>
        </w:r>
        <w:r w:rsidR="00D16F0C">
          <w:rPr>
            <w:noProof/>
            <w:webHidden/>
          </w:rPr>
          <w:fldChar w:fldCharType="end"/>
        </w:r>
      </w:hyperlink>
    </w:p>
    <w:p w14:paraId="4B568253" w14:textId="529FD48B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594" w:history="1">
        <w:r w:rsidRPr="008C1DEC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D29586" w14:textId="071C30E9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595" w:history="1">
        <w:r w:rsidRPr="008C1DEC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BF1AAF" w14:textId="10EC7BAE" w:rsidR="00D16F0C" w:rsidRDefault="00D16F0C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596" w:history="1">
        <w:r w:rsidRPr="008C1DE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6F7FB7" w14:textId="31A50249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597" w:history="1">
        <w:r w:rsidRPr="008C1DEC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838F03" w14:textId="0A281728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598" w:history="1">
        <w:r w:rsidRPr="008C1DEC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21F90" w14:textId="4F7B62A3" w:rsidR="00D16F0C" w:rsidRDefault="00D16F0C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599" w:history="1">
        <w:r w:rsidRPr="008C1DEC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519701" w14:textId="3E55D5A8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0" w:history="1">
        <w:r w:rsidRPr="008C1DEC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1AC3F9" w14:textId="02BC4AE5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1" w:history="1">
        <w:r w:rsidRPr="008C1DEC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DD13A7" w14:textId="1B6FAA35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2" w:history="1">
        <w:r w:rsidRPr="008C1DEC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47D298" w14:textId="5AA6A098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3" w:history="1">
        <w:r w:rsidRPr="008C1DEC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ION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6704C2" w14:textId="401B1B0F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4" w:history="1">
        <w:r w:rsidRPr="008C1DEC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Document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2E63C4" w14:textId="124CF407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5" w:history="1">
        <w:r w:rsidRPr="008C1DEC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Object Schema (Notification)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B60F27" w14:textId="5C3B6782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6" w:history="1">
        <w:r w:rsidRPr="008C1DEC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Custom Agreement-MEC Mapper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B700072" w14:textId="01C92AB3" w:rsidR="00D16F0C" w:rsidRDefault="00D16F0C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195534607" w:history="1">
        <w:r w:rsidRPr="008C1DEC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8C1DEC">
          <w:rPr>
            <w:rStyle w:val="Hyperlink"/>
            <w:noProof/>
          </w:rPr>
          <w:t>Monitor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_Toc195534607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AE43844" w14:textId="32CDCE83" w:rsidR="00941EF9" w:rsidRPr="00AE2D0C" w:rsidRDefault="0035768A">
      <w:r w:rsidRPr="00AE2D0C">
        <w:rPr>
          <w:b/>
        </w:rPr>
        <w:fldChar w:fldCharType="end"/>
      </w:r>
    </w:p>
    <w:p w14:paraId="704F4013" w14:textId="77777777" w:rsidR="00941EF9" w:rsidRPr="00AE2D0C" w:rsidRDefault="00941EF9" w:rsidP="00033A89">
      <w:pPr>
        <w:pStyle w:val="Heading1"/>
      </w:pPr>
      <w:bookmarkStart w:id="3" w:name="_Toc436807305"/>
      <w:bookmarkStart w:id="4" w:name="_Toc195534596"/>
      <w:r w:rsidRPr="00AE2D0C">
        <w:lastRenderedPageBreak/>
        <w:t>Introduction</w:t>
      </w:r>
      <w:bookmarkEnd w:id="3"/>
      <w:bookmarkEnd w:id="4"/>
    </w:p>
    <w:p w14:paraId="7CCC8A38" w14:textId="77777777" w:rsidR="00BD2C63" w:rsidRPr="00AE2D0C" w:rsidRDefault="00BD2C63" w:rsidP="00BD2C63">
      <w:pPr>
        <w:pStyle w:val="BodyText"/>
      </w:pPr>
    </w:p>
    <w:p w14:paraId="2B59FBA9" w14:textId="0F49B3E8" w:rsidR="00941EF9" w:rsidRPr="00AE2D0C" w:rsidRDefault="000B5CCF" w:rsidP="000B5CCF">
      <w:pPr>
        <w:pStyle w:val="Heading2"/>
      </w:pPr>
      <w:bookmarkStart w:id="5" w:name="_Toc195534597"/>
      <w:r w:rsidRPr="00AE2D0C">
        <w:t>Obje</w:t>
      </w:r>
      <w:r w:rsidR="00440FCE" w:rsidRPr="00AE2D0C">
        <w:t>c</w:t>
      </w:r>
      <w:r w:rsidRPr="00AE2D0C">
        <w:t>tif de ce document</w:t>
      </w:r>
      <w:bookmarkEnd w:id="5"/>
    </w:p>
    <w:p w14:paraId="36184575" w14:textId="11A0ACE0" w:rsidR="00BD2182" w:rsidRPr="00AE2D0C" w:rsidRDefault="001D1900" w:rsidP="006A70B2">
      <w:pPr>
        <w:pStyle w:val="BodyText"/>
        <w:spacing w:line="360" w:lineRule="auto"/>
        <w:ind w:left="0"/>
      </w:pPr>
      <w:r w:rsidRPr="00AE2D0C">
        <w:t>Ce document identifie les informations nécessaires au déploiement de l'interface 5058 IE-TDX-01-CDV Orders de l'environnement DEV vers les environnements TEST/PROD.</w:t>
      </w:r>
    </w:p>
    <w:p w14:paraId="36F92144" w14:textId="77777777" w:rsidR="00BD2C63" w:rsidRPr="00AE2D0C" w:rsidRDefault="00BD2C63" w:rsidP="006A70B2">
      <w:pPr>
        <w:pStyle w:val="BodyText"/>
        <w:spacing w:line="360" w:lineRule="auto"/>
        <w:ind w:left="0"/>
      </w:pPr>
    </w:p>
    <w:p w14:paraId="05D33021" w14:textId="70B45C87" w:rsidR="006414F6" w:rsidRPr="00AE2D0C" w:rsidRDefault="00440FCE" w:rsidP="006414F6">
      <w:pPr>
        <w:pStyle w:val="Heading2"/>
      </w:pPr>
      <w:bookmarkStart w:id="6" w:name="_Toc195534598"/>
      <w:r w:rsidRPr="00AE2D0C">
        <w:t>Prérequis et Dépendances</w:t>
      </w:r>
      <w:bookmarkEnd w:id="6"/>
    </w:p>
    <w:p w14:paraId="5ABF597D" w14:textId="0C46730B" w:rsidR="006414F6" w:rsidRPr="00AE2D0C" w:rsidRDefault="001D1900" w:rsidP="006A70B2">
      <w:pPr>
        <w:spacing w:line="360" w:lineRule="auto"/>
        <w:rPr>
          <w:rFonts w:cs="Arial"/>
          <w:color w:val="000000"/>
        </w:rPr>
      </w:pPr>
      <w:r w:rsidRPr="00AE2D0C">
        <w:rPr>
          <w:rFonts w:cs="Arial"/>
          <w:color w:val="000000"/>
        </w:rPr>
        <w:t>Pour effectuer le déploiement, tous les éléments suivants doivent être accessibles :</w:t>
      </w:r>
    </w:p>
    <w:p w14:paraId="68C9B2C0" w14:textId="4474A763" w:rsidR="006A70B2" w:rsidRPr="00AE2D0C" w:rsidRDefault="006A70B2" w:rsidP="006A70B2">
      <w:pPr>
        <w:pStyle w:val="ListParagraph"/>
        <w:numPr>
          <w:ilvl w:val="0"/>
          <w:numId w:val="16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AE2D0C">
        <w:rPr>
          <w:rStyle w:val="InforHeadline"/>
          <w:rFonts w:ascii="Arial" w:hAnsi="Arial" w:cs="Arial"/>
          <w:b w:val="0"/>
          <w:sz w:val="20"/>
          <w:szCs w:val="20"/>
        </w:rPr>
        <w:t xml:space="preserve">ION </w:t>
      </w:r>
    </w:p>
    <w:p w14:paraId="333CB7AC" w14:textId="79781521" w:rsidR="006A70B2" w:rsidRPr="00AE2D0C" w:rsidRDefault="006A70B2" w:rsidP="006A70B2">
      <w:pPr>
        <w:pStyle w:val="ListParagraph"/>
        <w:numPr>
          <w:ilvl w:val="0"/>
          <w:numId w:val="16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AE2D0C">
        <w:rPr>
          <w:rStyle w:val="InforHeadline"/>
          <w:rFonts w:ascii="Arial" w:hAnsi="Arial" w:cs="Arial"/>
          <w:b w:val="0"/>
          <w:sz w:val="20"/>
          <w:szCs w:val="20"/>
        </w:rPr>
        <w:t>M3</w:t>
      </w:r>
      <w:r w:rsidR="000B5CCF" w:rsidRPr="00AE2D0C">
        <w:rPr>
          <w:rStyle w:val="InforHeadline"/>
          <w:rFonts w:ascii="Arial" w:hAnsi="Arial" w:cs="Arial"/>
          <w:b w:val="0"/>
          <w:sz w:val="20"/>
          <w:szCs w:val="20"/>
        </w:rPr>
        <w:t xml:space="preserve"> </w:t>
      </w:r>
    </w:p>
    <w:p w14:paraId="54AEEEFA" w14:textId="77777777" w:rsidR="00175FD0" w:rsidRPr="00AE2D0C" w:rsidRDefault="00175FD0" w:rsidP="006414F6">
      <w:pPr>
        <w:pStyle w:val="BodyText"/>
        <w:spacing w:after="0"/>
        <w:ind w:left="0"/>
      </w:pPr>
    </w:p>
    <w:p w14:paraId="5612BD5E" w14:textId="77777777" w:rsidR="0084096F" w:rsidRPr="00AE2D0C" w:rsidRDefault="00450463" w:rsidP="00CD414C">
      <w:pPr>
        <w:pStyle w:val="Heading1"/>
      </w:pPr>
      <w:bookmarkStart w:id="7" w:name="_Toc195534599"/>
      <w:r w:rsidRPr="00AE2D0C">
        <w:lastRenderedPageBreak/>
        <w:t>Installation</w:t>
      </w:r>
      <w:bookmarkEnd w:id="7"/>
    </w:p>
    <w:p w14:paraId="733A65ED" w14:textId="043DB2A3" w:rsidR="00450463" w:rsidRPr="00AE2D0C" w:rsidRDefault="00DA747D" w:rsidP="009715D2">
      <w:pPr>
        <w:pStyle w:val="Heading2"/>
      </w:pPr>
      <w:bookmarkStart w:id="8" w:name="_Toc195534600"/>
      <w:r w:rsidRPr="00AE2D0C">
        <w:t xml:space="preserve">Interface </w:t>
      </w:r>
      <w:r w:rsidR="002F0E0C" w:rsidRPr="00AE2D0C">
        <w:t>Délivrables</w:t>
      </w:r>
      <w:bookmarkEnd w:id="8"/>
    </w:p>
    <w:p w14:paraId="1CE91D1C" w14:textId="77777777" w:rsidR="00DA747D" w:rsidRPr="00AE2D0C" w:rsidRDefault="00DA747D" w:rsidP="0080105F">
      <w:pPr>
        <w:ind w:left="1440"/>
        <w:rPr>
          <w:rStyle w:val="InforHeadline"/>
          <w:rFonts w:cs="Arial"/>
          <w:b w:val="0"/>
          <w:sz w:val="16"/>
          <w:szCs w:val="16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9B346E" w:rsidRPr="00AE2D0C" w14:paraId="4BBC7E51" w14:textId="72E83EF8" w:rsidTr="00130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430A1A45" w14:textId="4E07B947" w:rsidR="009B346E" w:rsidRPr="00AE2D0C" w:rsidRDefault="009B346E" w:rsidP="009B346E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 w:val="20"/>
                <w:szCs w:val="20"/>
              </w:rPr>
            </w:pPr>
            <w:r w:rsidRPr="00AE2D0C">
              <w:rPr>
                <w:rFonts w:cs="Arial"/>
                <w:b w:val="0"/>
                <w:bCs/>
                <w:color w:val="FFFFFF"/>
                <w:sz w:val="20"/>
                <w:szCs w:val="20"/>
              </w:rPr>
              <w:t>T</w:t>
            </w:r>
            <w:r w:rsidRPr="00AE2D0C">
              <w:rPr>
                <w:rFonts w:cs="Arial"/>
                <w:b w:val="0"/>
                <w:bCs/>
                <w:sz w:val="20"/>
                <w:szCs w:val="20"/>
              </w:rPr>
              <w:t>ype</w:t>
            </w:r>
          </w:p>
        </w:tc>
        <w:tc>
          <w:tcPr>
            <w:tcW w:w="3402" w:type="dxa"/>
          </w:tcPr>
          <w:p w14:paraId="759EB110" w14:textId="0795CF16" w:rsidR="009B346E" w:rsidRPr="00AE2D0C" w:rsidRDefault="009B346E" w:rsidP="00465842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 w:val="20"/>
                <w:szCs w:val="20"/>
              </w:rPr>
            </w:pPr>
            <w:r w:rsidRPr="00AE2D0C">
              <w:rPr>
                <w:rFonts w:cs="Arial"/>
                <w:b w:val="0"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33" w:type="dxa"/>
            <w:gridSpan w:val="2"/>
          </w:tcPr>
          <w:p w14:paraId="52C4B5EA" w14:textId="6977928E" w:rsidR="009B346E" w:rsidRPr="00AE2D0C" w:rsidRDefault="009B346E" w:rsidP="00465842">
            <w:pPr>
              <w:spacing w:before="60" w:after="60"/>
              <w:rPr>
                <w:rFonts w:cs="Arial"/>
                <w:bCs/>
                <w:color w:val="FFFFFF"/>
                <w:sz w:val="20"/>
                <w:szCs w:val="20"/>
              </w:rPr>
            </w:pPr>
            <w:r w:rsidRPr="00AE2D0C">
              <w:rPr>
                <w:rFonts w:cs="Arial"/>
                <w:bCs/>
                <w:color w:val="FFFFFF"/>
                <w:sz w:val="20"/>
                <w:szCs w:val="20"/>
              </w:rPr>
              <w:t>Install File</w:t>
            </w:r>
          </w:p>
        </w:tc>
      </w:tr>
      <w:tr w:rsidR="009B346E" w:rsidRPr="0065614C" w14:paraId="07D670AD" w14:textId="5F83BBBB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1946C66A" w14:textId="09CFC1BF" w:rsidR="009B346E" w:rsidRPr="00AE2D0C" w:rsidRDefault="009B346E" w:rsidP="009B346E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AE2D0C">
              <w:rPr>
                <w:rStyle w:val="InforHeadline"/>
                <w:rFonts w:ascii="Arial" w:hAnsi="Arial" w:cs="Arial"/>
                <w:sz w:val="20"/>
                <w:szCs w:val="20"/>
              </w:rPr>
              <w:t>Custom BOD / Agreement</w:t>
            </w:r>
          </w:p>
        </w:tc>
        <w:tc>
          <w:tcPr>
            <w:tcW w:w="3472" w:type="dxa"/>
            <w:gridSpan w:val="2"/>
          </w:tcPr>
          <w:p w14:paraId="4B3693F1" w14:textId="4B2A7336" w:rsidR="009B346E" w:rsidRPr="00AE2D0C" w:rsidRDefault="00314ACB" w:rsidP="009B346E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M3EDI_M3EDISalesOrderCustom_Load_In</w:t>
            </w:r>
          </w:p>
        </w:tc>
        <w:tc>
          <w:tcPr>
            <w:tcW w:w="4463" w:type="dxa"/>
          </w:tcPr>
          <w:p w14:paraId="5BC5DA16" w14:textId="340645D6" w:rsidR="009B346E" w:rsidRPr="0065614C" w:rsidRDefault="00314ACB" w:rsidP="009B346E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  <w:lang w:val="en-GB"/>
              </w:rPr>
            </w:pPr>
            <w:r w:rsidRPr="0065614C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M3EDI_M3EDISalesOrderCustom_Load_In_2_13_0.zap</w:t>
            </w:r>
          </w:p>
        </w:tc>
      </w:tr>
      <w:tr w:rsidR="001305FE" w:rsidRPr="006F1D05" w14:paraId="0E1A8C3B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396FA8E3" w14:textId="02763651" w:rsidR="001305FE" w:rsidRPr="00AE2D0C" w:rsidRDefault="001305FE" w:rsidP="001305FE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AE2D0C">
              <w:rPr>
                <w:rStyle w:val="InforHeadline"/>
                <w:rFonts w:ascii="Arial" w:hAnsi="Arial" w:cs="Arial"/>
                <w:sz w:val="20"/>
                <w:szCs w:val="20"/>
              </w:rPr>
              <w:t>Object Schema</w:t>
            </w:r>
          </w:p>
        </w:tc>
        <w:tc>
          <w:tcPr>
            <w:tcW w:w="3472" w:type="dxa"/>
            <w:gridSpan w:val="2"/>
          </w:tcPr>
          <w:p w14:paraId="0BAEE63C" w14:textId="517D6D1E" w:rsidR="001305FE" w:rsidRPr="00AE2D0C" w:rsidRDefault="006237B3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AE2D0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M3EDISalesOrderCustom</w:t>
            </w:r>
          </w:p>
        </w:tc>
        <w:tc>
          <w:tcPr>
            <w:tcW w:w="4463" w:type="dxa"/>
          </w:tcPr>
          <w:p w14:paraId="4FC33023" w14:textId="0E7A9DDB" w:rsidR="001305FE" w:rsidRPr="00BA7800" w:rsidRDefault="006237B3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BA7800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M3EDISalesOrderCustom.zip</w:t>
            </w:r>
          </w:p>
        </w:tc>
      </w:tr>
      <w:tr w:rsidR="001305FE" w:rsidRPr="00AE2D0C" w14:paraId="7ADCD4B0" w14:textId="77777777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05FAE6C9" w14:textId="069CB5E4" w:rsidR="001305FE" w:rsidRPr="00AE2D0C" w:rsidRDefault="00D81253" w:rsidP="001305FE">
            <w:pPr>
              <w:spacing w:before="120" w:after="120"/>
              <w:rPr>
                <w:rFonts w:cs="Arial"/>
                <w:b/>
                <w:bCs/>
              </w:rPr>
            </w:pPr>
            <w:r w:rsidRPr="00AE2D0C">
              <w:rPr>
                <w:rFonts w:cs="Arial"/>
                <w:b/>
                <w:bCs/>
                <w:sz w:val="20"/>
                <w:szCs w:val="28"/>
              </w:rPr>
              <w:t>ION Mapping</w:t>
            </w:r>
          </w:p>
        </w:tc>
        <w:tc>
          <w:tcPr>
            <w:tcW w:w="3472" w:type="dxa"/>
            <w:gridSpan w:val="2"/>
          </w:tcPr>
          <w:p w14:paraId="057472EE" w14:textId="45688B79" w:rsidR="001305FE" w:rsidRPr="00AE2D0C" w:rsidRDefault="006237B3" w:rsidP="001305FE">
            <w:pPr>
              <w:spacing w:before="120" w:after="120"/>
              <w:jc w:val="both"/>
              <w:rPr>
                <w:rFonts w:cs="Arial"/>
                <w:sz w:val="20"/>
                <w:szCs w:val="20"/>
              </w:rPr>
            </w:pPr>
            <w:r w:rsidRPr="00AE2D0C">
              <w:rPr>
                <w:rFonts w:cs="Arial"/>
                <w:sz w:val="20"/>
                <w:szCs w:val="20"/>
              </w:rPr>
              <w:t>M3EDISalesOrderCustomLoadMapping</w:t>
            </w:r>
          </w:p>
        </w:tc>
        <w:tc>
          <w:tcPr>
            <w:tcW w:w="4463" w:type="dxa"/>
          </w:tcPr>
          <w:p w14:paraId="5F69D9FE" w14:textId="141F8030" w:rsidR="001305FE" w:rsidRPr="00AE2D0C" w:rsidRDefault="006237B3" w:rsidP="001305FE">
            <w:pPr>
              <w:spacing w:before="120" w:after="120"/>
              <w:jc w:val="both"/>
              <w:rPr>
                <w:rFonts w:cs="Arial"/>
                <w:sz w:val="20"/>
                <w:szCs w:val="20"/>
              </w:rPr>
            </w:pPr>
            <w:r w:rsidRPr="00AE2D0C">
              <w:rPr>
                <w:rFonts w:cs="Arial"/>
                <w:sz w:val="20"/>
                <w:szCs w:val="20"/>
              </w:rPr>
              <w:t>M3EDISalesOrderCustomLoadMapping.xml</w:t>
            </w:r>
          </w:p>
        </w:tc>
      </w:tr>
      <w:tr w:rsidR="00694738" w:rsidRPr="006F1D05" w14:paraId="3701E3F6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6D1D2E8A" w14:textId="042FD0B8" w:rsidR="00694738" w:rsidRPr="00AE2D0C" w:rsidRDefault="00694738" w:rsidP="00694738">
            <w:pPr>
              <w:spacing w:before="120" w:after="120"/>
              <w:rPr>
                <w:rFonts w:cs="Arial"/>
                <w:b/>
                <w:bCs/>
                <w:szCs w:val="28"/>
              </w:rPr>
            </w:pPr>
            <w:r w:rsidRPr="00AE2D0C">
              <w:rPr>
                <w:rFonts w:cs="Arial"/>
                <w:b/>
                <w:bCs/>
                <w:sz w:val="20"/>
                <w:szCs w:val="28"/>
              </w:rPr>
              <w:t>Object Schema (Notification)</w:t>
            </w:r>
          </w:p>
        </w:tc>
        <w:tc>
          <w:tcPr>
            <w:tcW w:w="3472" w:type="dxa"/>
            <w:gridSpan w:val="2"/>
          </w:tcPr>
          <w:p w14:paraId="138F43BF" w14:textId="1C1965A1" w:rsidR="00694738" w:rsidRPr="00AE2D0C" w:rsidRDefault="00694738" w:rsidP="00694738">
            <w:pPr>
              <w:spacing w:before="120" w:after="120"/>
              <w:jc w:val="both"/>
              <w:rPr>
                <w:rFonts w:cs="Arial"/>
              </w:rPr>
            </w:pPr>
            <w:r w:rsidRPr="00AE2D0C">
              <w:rPr>
                <w:rFonts w:eastAsia="Times New Roman" w:cs="Arial"/>
                <w:sz w:val="20"/>
                <w:szCs w:val="20"/>
              </w:rPr>
              <w:t>M3IECNotification</w:t>
            </w:r>
          </w:p>
        </w:tc>
        <w:tc>
          <w:tcPr>
            <w:tcW w:w="4463" w:type="dxa"/>
          </w:tcPr>
          <w:p w14:paraId="7A26A12B" w14:textId="5352DC5E" w:rsidR="00694738" w:rsidRPr="00BA7800" w:rsidRDefault="007D738C" w:rsidP="00694738">
            <w:pPr>
              <w:spacing w:before="120" w:after="120"/>
              <w:jc w:val="both"/>
              <w:rPr>
                <w:rFonts w:cs="Arial"/>
                <w:lang w:val="en-GB"/>
              </w:rPr>
            </w:pPr>
            <w:r w:rsidRPr="00BA7800">
              <w:rPr>
                <w:rFonts w:cs="Arial"/>
                <w:sz w:val="20"/>
                <w:szCs w:val="20"/>
                <w:lang w:val="en-GB"/>
              </w:rPr>
              <w:t>M3IECNotification.zip</w:t>
            </w:r>
          </w:p>
        </w:tc>
      </w:tr>
      <w:tr w:rsidR="00694738" w:rsidRPr="006F1D05" w14:paraId="5DF2211B" w14:textId="4B383D09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00BB7218" w14:textId="6677BB71" w:rsidR="00694738" w:rsidRPr="00AE2D0C" w:rsidRDefault="00694738" w:rsidP="00694738">
            <w:pPr>
              <w:spacing w:before="120" w:after="120"/>
              <w:rPr>
                <w:rFonts w:cs="Arial"/>
                <w:sz w:val="20"/>
                <w:szCs w:val="20"/>
              </w:rPr>
            </w:pPr>
            <w:r w:rsidRPr="00AE2D0C">
              <w:rPr>
                <w:rStyle w:val="InforHeadline"/>
                <w:rFonts w:ascii="Arial" w:hAnsi="Arial" w:cs="Arial"/>
                <w:sz w:val="20"/>
                <w:szCs w:val="20"/>
              </w:rPr>
              <w:t>Document Flow</w:t>
            </w:r>
          </w:p>
        </w:tc>
        <w:tc>
          <w:tcPr>
            <w:tcW w:w="3472" w:type="dxa"/>
            <w:gridSpan w:val="2"/>
          </w:tcPr>
          <w:p w14:paraId="3214AB08" w14:textId="16459F11" w:rsidR="00694738" w:rsidRPr="00BA7800" w:rsidRDefault="00694738" w:rsidP="00694738">
            <w:pPr>
              <w:spacing w:before="120" w:after="120"/>
              <w:jc w:val="both"/>
              <w:rPr>
                <w:rFonts w:cs="Arial"/>
                <w:sz w:val="20"/>
                <w:szCs w:val="20"/>
                <w:lang w:val="en-GB"/>
              </w:rPr>
            </w:pPr>
            <w:r w:rsidRPr="00BA7800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Spoon_LoadM3EDISalesOrderCustom</w:t>
            </w:r>
          </w:p>
        </w:tc>
        <w:tc>
          <w:tcPr>
            <w:tcW w:w="4463" w:type="dxa"/>
          </w:tcPr>
          <w:p w14:paraId="478A6A6B" w14:textId="3A74EB8B" w:rsidR="00694738" w:rsidRPr="00BA7800" w:rsidRDefault="00694738" w:rsidP="00694738">
            <w:pPr>
              <w:spacing w:before="120" w:after="120"/>
              <w:jc w:val="both"/>
              <w:rPr>
                <w:rFonts w:cs="Arial"/>
                <w:sz w:val="20"/>
                <w:szCs w:val="20"/>
                <w:lang w:val="en-GB"/>
              </w:rPr>
            </w:pPr>
            <w:r w:rsidRPr="00BA7800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Spoon_LoadM3EDISalesOrderCustom.xml</w:t>
            </w:r>
          </w:p>
        </w:tc>
      </w:tr>
      <w:tr w:rsidR="00694738" w:rsidRPr="006F1D05" w14:paraId="4DF19AAD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33BDD47A" w14:textId="1983571E" w:rsidR="00694738" w:rsidRPr="00AE2D0C" w:rsidRDefault="00694738" w:rsidP="00694738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AE2D0C">
              <w:rPr>
                <w:rStyle w:val="InforHeadline"/>
                <w:rFonts w:ascii="Arial" w:hAnsi="Arial" w:cs="Arial"/>
                <w:sz w:val="20"/>
                <w:szCs w:val="20"/>
              </w:rPr>
              <w:t>Monitor</w:t>
            </w:r>
          </w:p>
        </w:tc>
        <w:tc>
          <w:tcPr>
            <w:tcW w:w="3472" w:type="dxa"/>
            <w:gridSpan w:val="2"/>
          </w:tcPr>
          <w:p w14:paraId="148D287C" w14:textId="0116BDB2" w:rsidR="00694738" w:rsidRPr="00AE2D0C" w:rsidRDefault="00694738" w:rsidP="00694738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AE2D0C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Spoon_M3EDISalesOrderCustomNotification</w:t>
            </w:r>
          </w:p>
        </w:tc>
        <w:tc>
          <w:tcPr>
            <w:tcW w:w="4463" w:type="dxa"/>
          </w:tcPr>
          <w:p w14:paraId="0656E090" w14:textId="788D758A" w:rsidR="00694738" w:rsidRPr="00BA7800" w:rsidRDefault="00694738" w:rsidP="00694738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BA7800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Spoon_M3EDISalesOrderCustomNotification.xml</w:t>
            </w:r>
          </w:p>
        </w:tc>
      </w:tr>
    </w:tbl>
    <w:p w14:paraId="232135AD" w14:textId="77777777" w:rsidR="009B346E" w:rsidRPr="00BA7800" w:rsidRDefault="009B346E" w:rsidP="0080105F">
      <w:pPr>
        <w:ind w:left="1440"/>
        <w:rPr>
          <w:rStyle w:val="InforHeadline"/>
          <w:rFonts w:ascii="Arial" w:hAnsi="Arial" w:cs="Arial"/>
          <w:b w:val="0"/>
          <w:sz w:val="16"/>
          <w:szCs w:val="16"/>
          <w:lang w:val="en-GB"/>
        </w:rPr>
      </w:pPr>
    </w:p>
    <w:p w14:paraId="56005569" w14:textId="77777777" w:rsidR="006414F6" w:rsidRPr="00BA7800" w:rsidRDefault="006414F6" w:rsidP="00DA747D">
      <w:pPr>
        <w:rPr>
          <w:rStyle w:val="InforHeadline"/>
          <w:rFonts w:cs="Arial"/>
          <w:b w:val="0"/>
          <w:sz w:val="20"/>
          <w:szCs w:val="20"/>
          <w:lang w:val="en-GB"/>
        </w:rPr>
      </w:pPr>
    </w:p>
    <w:p w14:paraId="4F48D543" w14:textId="1E2C4110" w:rsidR="00575925" w:rsidRPr="00BA7800" w:rsidRDefault="00575925" w:rsidP="004E151E">
      <w:pPr>
        <w:pStyle w:val="BodyText"/>
        <w:ind w:left="0"/>
        <w:jc w:val="center"/>
        <w:rPr>
          <w:b/>
          <w:bCs/>
          <w:lang w:val="en-GB"/>
        </w:rPr>
      </w:pPr>
    </w:p>
    <w:p w14:paraId="22C8C653" w14:textId="77777777" w:rsidR="00575925" w:rsidRPr="00BA7800" w:rsidRDefault="00575925">
      <w:pPr>
        <w:rPr>
          <w:b/>
          <w:bCs/>
          <w:lang w:val="en-GB"/>
        </w:rPr>
      </w:pPr>
      <w:r w:rsidRPr="00BA7800">
        <w:rPr>
          <w:b/>
          <w:bCs/>
          <w:lang w:val="en-GB"/>
        </w:rPr>
        <w:br w:type="page"/>
      </w:r>
    </w:p>
    <w:p w14:paraId="63C2A683" w14:textId="77777777" w:rsidR="00575925" w:rsidRPr="00AE2D0C" w:rsidRDefault="00575925" w:rsidP="00575925">
      <w:pPr>
        <w:pStyle w:val="Heading2"/>
      </w:pPr>
      <w:bookmarkStart w:id="9" w:name="_Toc188614897"/>
      <w:bookmarkStart w:id="10" w:name="_Toc195534601"/>
      <w:r w:rsidRPr="00AE2D0C">
        <w:lastRenderedPageBreak/>
        <w:t>Object Schema</w:t>
      </w:r>
      <w:bookmarkEnd w:id="9"/>
      <w:bookmarkEnd w:id="10"/>
    </w:p>
    <w:p w14:paraId="3D7AC9CE" w14:textId="77777777" w:rsidR="00575925" w:rsidRPr="00AE2D0C" w:rsidRDefault="00575925" w:rsidP="00575925">
      <w:pPr>
        <w:pStyle w:val="BodyText"/>
        <w:ind w:left="0"/>
        <w:rPr>
          <w:b/>
          <w:bCs/>
          <w:i/>
          <w:iCs/>
          <w:sz w:val="22"/>
          <w:szCs w:val="22"/>
        </w:rPr>
      </w:pPr>
    </w:p>
    <w:p w14:paraId="2A9CB1FD" w14:textId="585C5F66" w:rsidR="00575925" w:rsidRPr="0065614C" w:rsidRDefault="00575925" w:rsidP="00575925">
      <w:pPr>
        <w:pStyle w:val="BodyText"/>
        <w:ind w:left="0"/>
        <w:rPr>
          <w:b/>
          <w:bCs/>
          <w:sz w:val="24"/>
          <w:szCs w:val="24"/>
          <w:lang w:val="en-GB"/>
        </w:rPr>
      </w:pPr>
      <w:r w:rsidRPr="0065614C">
        <w:rPr>
          <w:b/>
          <w:bCs/>
          <w:sz w:val="24"/>
          <w:szCs w:val="24"/>
          <w:lang w:val="en-GB"/>
        </w:rPr>
        <w:t>3.2.1 Importation du custom Objet Schema M3EDISalesOrderCustom</w:t>
      </w:r>
    </w:p>
    <w:p w14:paraId="5864FBB1" w14:textId="77777777" w:rsidR="00575925" w:rsidRPr="00AE2D0C" w:rsidRDefault="00575925" w:rsidP="00575925">
      <w:pPr>
        <w:pStyle w:val="BodyText"/>
        <w:numPr>
          <w:ilvl w:val="0"/>
          <w:numId w:val="27"/>
        </w:numPr>
      </w:pPr>
      <w:r w:rsidRPr="00AE2D0C">
        <w:t>Allez dans OS &gt; ION &gt; Catalogue de données &gt;</w:t>
      </w:r>
      <w:bookmarkStart w:id="11" w:name="_Hlk175732179"/>
      <w:r w:rsidRPr="00AE2D0C">
        <w:t xml:space="preserve"> Schémas d’objet</w:t>
      </w:r>
      <w:bookmarkEnd w:id="11"/>
    </w:p>
    <w:p w14:paraId="3518ABC3" w14:textId="6806E9B3" w:rsidR="00575925" w:rsidRPr="00AE2D0C" w:rsidRDefault="00153CD9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6C406040" wp14:editId="2621D5AD">
            <wp:extent cx="5102616" cy="1705921"/>
            <wp:effectExtent l="0" t="0" r="3175" b="8890"/>
            <wp:docPr id="18112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2616" cy="17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385A" w14:textId="77777777" w:rsidR="00575925" w:rsidRPr="00AE2D0C" w:rsidRDefault="00575925" w:rsidP="00575925">
      <w:pPr>
        <w:pStyle w:val="BodyText"/>
        <w:ind w:left="0"/>
      </w:pPr>
    </w:p>
    <w:p w14:paraId="34B88660" w14:textId="6605B4E8" w:rsidR="00575925" w:rsidRPr="00AE2D0C" w:rsidRDefault="00575925" w:rsidP="00575925">
      <w:pPr>
        <w:pStyle w:val="BodyText"/>
        <w:numPr>
          <w:ilvl w:val="0"/>
          <w:numId w:val="27"/>
        </w:numPr>
      </w:pPr>
      <w:r w:rsidRPr="00AE2D0C">
        <w:t>Clique</w:t>
      </w:r>
      <w:r w:rsidR="00BA7800">
        <w:t>z</w:t>
      </w:r>
      <w:r w:rsidRPr="00AE2D0C">
        <w:t xml:space="preserve"> sur le bouton Importer </w:t>
      </w:r>
    </w:p>
    <w:p w14:paraId="157A060C" w14:textId="371EB8C1" w:rsidR="00575925" w:rsidRPr="00AE2D0C" w:rsidRDefault="00153CD9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30A29D0E" wp14:editId="41A6C1B1">
            <wp:extent cx="2268187" cy="1633312"/>
            <wp:effectExtent l="0" t="0" r="0" b="5080"/>
            <wp:docPr id="235695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9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8187" cy="163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EF2" w14:textId="77777777" w:rsidR="00153CD9" w:rsidRPr="00AE2D0C" w:rsidRDefault="00153CD9" w:rsidP="00575925">
      <w:pPr>
        <w:pStyle w:val="BodyText"/>
        <w:ind w:left="720"/>
      </w:pPr>
    </w:p>
    <w:p w14:paraId="0546BF99" w14:textId="160029A6" w:rsidR="00575925" w:rsidRPr="00AE2D0C" w:rsidRDefault="00575925" w:rsidP="00575925">
      <w:pPr>
        <w:pStyle w:val="BodyText"/>
        <w:numPr>
          <w:ilvl w:val="0"/>
          <w:numId w:val="27"/>
        </w:numPr>
      </w:pPr>
      <w:r w:rsidRPr="00AE2D0C">
        <w:t>Localisez le fichier M3EDISalesOrderCustom.zip et cliquez OK</w:t>
      </w:r>
    </w:p>
    <w:p w14:paraId="0630FDC5" w14:textId="0BBF9CD3" w:rsidR="00575925" w:rsidRPr="00AE2D0C" w:rsidRDefault="00C00F08" w:rsidP="00575925">
      <w:pPr>
        <w:pStyle w:val="BodyText"/>
        <w:ind w:left="720"/>
      </w:pPr>
      <w:r w:rsidRPr="00C00F08">
        <w:rPr>
          <w:noProof/>
        </w:rPr>
        <w:drawing>
          <wp:inline distT="0" distB="0" distL="0" distR="0" wp14:anchorId="50F00D90" wp14:editId="2AD552B2">
            <wp:extent cx="3086100" cy="281265"/>
            <wp:effectExtent l="0" t="0" r="0" b="5080"/>
            <wp:docPr id="13019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2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3452" cy="28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0FFD" w14:textId="77777777" w:rsidR="00575925" w:rsidRPr="00AE2D0C" w:rsidRDefault="00575925" w:rsidP="00575925">
      <w:pPr>
        <w:pStyle w:val="BodyText"/>
        <w:rPr>
          <w:i/>
          <w:iCs/>
        </w:rPr>
      </w:pPr>
    </w:p>
    <w:p w14:paraId="4D2A6DCD" w14:textId="11BB466F" w:rsidR="00575925" w:rsidRPr="00AE2D0C" w:rsidRDefault="009E4817" w:rsidP="009E4817">
      <w:pPr>
        <w:pStyle w:val="BodyText"/>
        <w:rPr>
          <w:i/>
          <w:iCs/>
        </w:rPr>
      </w:pPr>
      <w:r w:rsidRPr="00AE2D0C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19CB332" wp14:editId="0B6B1BC9">
            <wp:simplePos x="0" y="0"/>
            <wp:positionH relativeFrom="column">
              <wp:posOffset>894080</wp:posOffset>
            </wp:positionH>
            <wp:positionV relativeFrom="paragraph">
              <wp:posOffset>1630680</wp:posOffset>
            </wp:positionV>
            <wp:extent cx="2783205" cy="1074420"/>
            <wp:effectExtent l="0" t="0" r="0" b="0"/>
            <wp:wrapTopAndBottom/>
            <wp:docPr id="1036371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4937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EC9" w:rsidRPr="00AE2D0C">
        <w:t xml:space="preserve"> </w:t>
      </w:r>
      <w:r w:rsidR="00C00F08" w:rsidRPr="00C00F08">
        <w:rPr>
          <w:noProof/>
        </w:rPr>
        <w:drawing>
          <wp:inline distT="0" distB="0" distL="0" distR="0" wp14:anchorId="5889CE4A" wp14:editId="00C8C413">
            <wp:extent cx="1772285" cy="1483123"/>
            <wp:effectExtent l="0" t="0" r="0" b="3175"/>
            <wp:docPr id="5309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4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9349" cy="148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BE66" w14:textId="22F007EC" w:rsidR="00575925" w:rsidRPr="00AE2D0C" w:rsidRDefault="00575925" w:rsidP="00FE5BC1">
      <w:pPr>
        <w:pStyle w:val="Heading2"/>
      </w:pPr>
      <w:bookmarkStart w:id="12" w:name="_Toc188614898"/>
      <w:bookmarkStart w:id="13" w:name="_Toc195534602"/>
      <w:r w:rsidRPr="00AE2D0C">
        <w:lastRenderedPageBreak/>
        <w:t>Connection point</w:t>
      </w:r>
      <w:bookmarkEnd w:id="12"/>
      <w:bookmarkEnd w:id="13"/>
    </w:p>
    <w:p w14:paraId="56323136" w14:textId="77777777" w:rsidR="00575925" w:rsidRPr="00AE2D0C" w:rsidRDefault="00575925" w:rsidP="00575925">
      <w:pPr>
        <w:pStyle w:val="BodyText"/>
        <w:ind w:left="0"/>
      </w:pPr>
    </w:p>
    <w:p w14:paraId="5E96BC82" w14:textId="33F3E018" w:rsidR="00575925" w:rsidRPr="00AE2D0C" w:rsidRDefault="00575925" w:rsidP="00575925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  </w:t>
      </w:r>
      <w:r w:rsidR="00FE5BC1" w:rsidRPr="00AE2D0C">
        <w:rPr>
          <w:b/>
          <w:bCs/>
          <w:sz w:val="24"/>
          <w:szCs w:val="24"/>
        </w:rPr>
        <w:t>3</w:t>
      </w:r>
      <w:r w:rsidRPr="00AE2D0C">
        <w:rPr>
          <w:b/>
          <w:bCs/>
          <w:sz w:val="24"/>
          <w:szCs w:val="24"/>
        </w:rPr>
        <w:t>.</w:t>
      </w:r>
      <w:r w:rsidR="00FE5BC1" w:rsidRPr="00AE2D0C">
        <w:rPr>
          <w:b/>
          <w:bCs/>
          <w:sz w:val="24"/>
          <w:szCs w:val="24"/>
        </w:rPr>
        <w:t>3</w:t>
      </w:r>
      <w:r w:rsidRPr="00AE2D0C">
        <w:rPr>
          <w:b/>
          <w:bCs/>
          <w:sz w:val="24"/>
          <w:szCs w:val="24"/>
        </w:rPr>
        <w:t>.</w:t>
      </w:r>
      <w:r w:rsidR="00FE5BC1" w:rsidRPr="00AE2D0C">
        <w:rPr>
          <w:b/>
          <w:bCs/>
          <w:sz w:val="24"/>
          <w:szCs w:val="24"/>
        </w:rPr>
        <w:t>1</w:t>
      </w:r>
      <w:r w:rsidRPr="00AE2D0C">
        <w:rPr>
          <w:b/>
          <w:bCs/>
          <w:sz w:val="24"/>
          <w:szCs w:val="24"/>
        </w:rPr>
        <w:t xml:space="preserve"> Configuration du </w:t>
      </w:r>
      <w:r w:rsidR="00774304" w:rsidRPr="00AE2D0C">
        <w:rPr>
          <w:b/>
          <w:bCs/>
          <w:sz w:val="24"/>
          <w:szCs w:val="24"/>
        </w:rPr>
        <w:t xml:space="preserve">point de </w:t>
      </w:r>
      <w:r w:rsidRPr="00AE2D0C">
        <w:rPr>
          <w:b/>
          <w:bCs/>
          <w:sz w:val="24"/>
          <w:szCs w:val="24"/>
        </w:rPr>
        <w:t xml:space="preserve">connexion M3 pour </w:t>
      </w:r>
      <w:r w:rsidR="003C5D78" w:rsidRPr="00AE2D0C">
        <w:rPr>
          <w:b/>
          <w:bCs/>
          <w:sz w:val="24"/>
          <w:szCs w:val="24"/>
        </w:rPr>
        <w:t>intégrer</w:t>
      </w:r>
      <w:r w:rsidRPr="00AE2D0C">
        <w:rPr>
          <w:b/>
          <w:bCs/>
          <w:sz w:val="24"/>
          <w:szCs w:val="24"/>
        </w:rPr>
        <w:t xml:space="preserve"> </w:t>
      </w:r>
    </w:p>
    <w:p w14:paraId="57CAA389" w14:textId="09EE00F7" w:rsidR="00575925" w:rsidRPr="00AE2D0C" w:rsidRDefault="00575925" w:rsidP="00575925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           </w:t>
      </w:r>
      <w:proofErr w:type="gramStart"/>
      <w:r w:rsidRPr="00AE2D0C">
        <w:rPr>
          <w:b/>
          <w:bCs/>
          <w:sz w:val="24"/>
          <w:szCs w:val="24"/>
        </w:rPr>
        <w:t>le</w:t>
      </w:r>
      <w:proofErr w:type="gramEnd"/>
      <w:r w:rsidRPr="00AE2D0C">
        <w:rPr>
          <w:b/>
          <w:bCs/>
          <w:sz w:val="24"/>
          <w:szCs w:val="24"/>
        </w:rPr>
        <w:t xml:space="preserve"> BOD ‘Load.M3EDISalesOrderCustom’</w:t>
      </w:r>
    </w:p>
    <w:p w14:paraId="13F0B695" w14:textId="77777777" w:rsidR="00575925" w:rsidRPr="00AE2D0C" w:rsidRDefault="00575925" w:rsidP="00575925">
      <w:pPr>
        <w:rPr>
          <w:rStyle w:val="scxw58981084"/>
          <w:rFonts w:cs="Arial"/>
        </w:rPr>
      </w:pPr>
    </w:p>
    <w:p w14:paraId="1499369E" w14:textId="18E3E5E4" w:rsidR="00575925" w:rsidRPr="00AE2D0C" w:rsidRDefault="00575925" w:rsidP="00575925">
      <w:pPr>
        <w:pStyle w:val="BodyText"/>
        <w:numPr>
          <w:ilvl w:val="0"/>
          <w:numId w:val="35"/>
        </w:numPr>
      </w:pPr>
      <w:r w:rsidRPr="00AE2D0C">
        <w:t xml:space="preserve">Naviguez dans ION &gt; </w:t>
      </w:r>
      <w:proofErr w:type="spellStart"/>
      <w:r w:rsidRPr="00AE2D0C">
        <w:t>Connect</w:t>
      </w:r>
      <w:proofErr w:type="spellEnd"/>
      <w:r w:rsidRPr="00AE2D0C">
        <w:t xml:space="preserve"> &gt; Points de connexion &gt; m3</w:t>
      </w:r>
    </w:p>
    <w:p w14:paraId="54D0FF9F" w14:textId="7164C0F9" w:rsidR="00575925" w:rsidRPr="00AE2D0C" w:rsidRDefault="00B86538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414BF6F6" wp14:editId="507AA340">
            <wp:extent cx="4577787" cy="1516418"/>
            <wp:effectExtent l="0" t="0" r="0" b="7620"/>
            <wp:docPr id="14245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5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2941" cy="15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67C0" w14:textId="77777777" w:rsidR="00575925" w:rsidRPr="00AE2D0C" w:rsidRDefault="00575925" w:rsidP="00575925">
      <w:pPr>
        <w:pStyle w:val="BodyText"/>
        <w:ind w:left="720"/>
      </w:pPr>
    </w:p>
    <w:p w14:paraId="11F82DA9" w14:textId="77777777" w:rsidR="00575925" w:rsidRPr="00AE2D0C" w:rsidRDefault="00575925" w:rsidP="00575925">
      <w:pPr>
        <w:pStyle w:val="BodyText"/>
        <w:numPr>
          <w:ilvl w:val="0"/>
          <w:numId w:val="35"/>
        </w:numPr>
      </w:pPr>
      <w:r w:rsidRPr="00AE2D0C">
        <w:t xml:space="preserve">Cliquez sur le bouton ‘+’ </w:t>
      </w:r>
    </w:p>
    <w:p w14:paraId="78FC5813" w14:textId="77777777" w:rsidR="00575925" w:rsidRPr="00AE2D0C" w:rsidRDefault="00575925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5B37724B" wp14:editId="78374287">
            <wp:extent cx="4282633" cy="1941113"/>
            <wp:effectExtent l="0" t="0" r="3810" b="2540"/>
            <wp:docPr id="826563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358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1452" cy="195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CD23" w14:textId="77777777" w:rsidR="00575925" w:rsidRPr="00AE2D0C" w:rsidRDefault="00575925" w:rsidP="00575925">
      <w:pPr>
        <w:pStyle w:val="BodyText"/>
        <w:ind w:left="0"/>
      </w:pPr>
    </w:p>
    <w:p w14:paraId="3C89717C" w14:textId="60BEABD2" w:rsidR="00575925" w:rsidRPr="00AE2D0C" w:rsidRDefault="00575925" w:rsidP="00575925">
      <w:pPr>
        <w:pStyle w:val="BodyText"/>
        <w:numPr>
          <w:ilvl w:val="0"/>
          <w:numId w:val="35"/>
        </w:numPr>
      </w:pPr>
      <w:r w:rsidRPr="00AE2D0C">
        <w:t>Cherchez ‘Load.M3EDISalesOrderCustom’ et cocher la case</w:t>
      </w:r>
    </w:p>
    <w:p w14:paraId="6F86A229" w14:textId="13D87AF0" w:rsidR="00575925" w:rsidRPr="00AE2D0C" w:rsidRDefault="00575925" w:rsidP="009E4817">
      <w:pPr>
        <w:pStyle w:val="BodyText"/>
        <w:ind w:left="720"/>
        <w:rPr>
          <w:i/>
          <w:iCs/>
        </w:rPr>
      </w:pPr>
      <w:r w:rsidRPr="00AE2D0C">
        <w:rPr>
          <w:i/>
          <w:iCs/>
        </w:rPr>
        <w:t xml:space="preserve"> </w:t>
      </w:r>
      <w:r w:rsidR="001937FC" w:rsidRPr="00AE2D0C">
        <w:rPr>
          <w:i/>
          <w:iCs/>
          <w:noProof/>
        </w:rPr>
        <w:drawing>
          <wp:inline distT="0" distB="0" distL="0" distR="0" wp14:anchorId="72F111B7" wp14:editId="4CD43189">
            <wp:extent cx="2381250" cy="2655712"/>
            <wp:effectExtent l="0" t="0" r="0" b="0"/>
            <wp:docPr id="16314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8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0924" cy="266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290" w14:textId="77777777" w:rsidR="00275379" w:rsidRPr="00AE2D0C" w:rsidRDefault="00275379" w:rsidP="009E4817">
      <w:pPr>
        <w:pStyle w:val="BodyText"/>
        <w:ind w:left="720"/>
        <w:rPr>
          <w:i/>
          <w:iCs/>
        </w:rPr>
      </w:pPr>
    </w:p>
    <w:p w14:paraId="1A0F13A5" w14:textId="55AD6895" w:rsidR="00575925" w:rsidRPr="00AE2D0C" w:rsidRDefault="00575925" w:rsidP="00275379">
      <w:pPr>
        <w:pStyle w:val="BodyText"/>
        <w:numPr>
          <w:ilvl w:val="0"/>
          <w:numId w:val="35"/>
        </w:numPr>
      </w:pPr>
      <w:r w:rsidRPr="00AE2D0C">
        <w:t>Cliquer sur OK</w:t>
      </w:r>
    </w:p>
    <w:p w14:paraId="4F716B45" w14:textId="5D001405" w:rsidR="00575925" w:rsidRPr="00AE2D0C" w:rsidRDefault="00575925" w:rsidP="00575925">
      <w:pPr>
        <w:pStyle w:val="BodyText"/>
        <w:numPr>
          <w:ilvl w:val="0"/>
          <w:numId w:val="35"/>
        </w:numPr>
      </w:pPr>
      <w:r w:rsidRPr="00AE2D0C">
        <w:lastRenderedPageBreak/>
        <w:t>Depuis la liste des documents, trouver ‘Load.M3EDISalesOrderCustom‘ et cocher la case ‘Recevoir dans l’application’</w:t>
      </w:r>
    </w:p>
    <w:p w14:paraId="4D2D1719" w14:textId="7139AC73" w:rsidR="00575925" w:rsidRPr="00AE2D0C" w:rsidRDefault="001937FC" w:rsidP="00575925">
      <w:pPr>
        <w:pStyle w:val="BodyText"/>
        <w:ind w:left="720"/>
        <w:rPr>
          <w:i/>
          <w:iCs/>
        </w:rPr>
      </w:pPr>
      <w:r w:rsidRPr="00AE2D0C">
        <w:rPr>
          <w:i/>
          <w:iCs/>
          <w:noProof/>
        </w:rPr>
        <w:drawing>
          <wp:inline distT="0" distB="0" distL="0" distR="0" wp14:anchorId="4C99B9ED" wp14:editId="76FCD0AE">
            <wp:extent cx="5255895" cy="2432678"/>
            <wp:effectExtent l="0" t="0" r="1905" b="6350"/>
            <wp:docPr id="17730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96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763" cy="243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FC89" w14:textId="77777777" w:rsidR="00575925" w:rsidRPr="00AE2D0C" w:rsidRDefault="00575925" w:rsidP="00575925">
      <w:pPr>
        <w:pStyle w:val="BodyText"/>
        <w:ind w:left="720"/>
        <w:rPr>
          <w:i/>
          <w:iCs/>
        </w:rPr>
      </w:pPr>
    </w:p>
    <w:p w14:paraId="73740788" w14:textId="77777777" w:rsidR="00575925" w:rsidRPr="00AE2D0C" w:rsidRDefault="00575925" w:rsidP="00575925">
      <w:pPr>
        <w:pStyle w:val="BodyText"/>
        <w:numPr>
          <w:ilvl w:val="0"/>
          <w:numId w:val="35"/>
        </w:numPr>
      </w:pPr>
      <w:r w:rsidRPr="00AE2D0C">
        <w:t>Cliquer sur Enregistrer</w:t>
      </w:r>
    </w:p>
    <w:p w14:paraId="4551DE99" w14:textId="77777777" w:rsidR="00575925" w:rsidRPr="00AE2D0C" w:rsidRDefault="00575925" w:rsidP="00575925">
      <w:pPr>
        <w:pStyle w:val="BodyText"/>
        <w:ind w:left="0"/>
        <w:rPr>
          <w:b/>
          <w:bCs/>
          <w:sz w:val="24"/>
          <w:szCs w:val="24"/>
        </w:rPr>
      </w:pPr>
    </w:p>
    <w:p w14:paraId="70D56686" w14:textId="77777777" w:rsidR="00575925" w:rsidRPr="00AE2D0C" w:rsidRDefault="00575925" w:rsidP="00575925">
      <w:pPr>
        <w:pStyle w:val="BodyText"/>
        <w:ind w:left="0"/>
        <w:rPr>
          <w:b/>
          <w:bCs/>
          <w:sz w:val="24"/>
          <w:szCs w:val="24"/>
        </w:rPr>
      </w:pPr>
    </w:p>
    <w:p w14:paraId="3F94D5CE" w14:textId="41FA6FC8" w:rsidR="00275379" w:rsidRPr="00AE2D0C" w:rsidRDefault="00275379" w:rsidP="00275379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  3.3.2 Configuration du point de connexion M3 pour récupérer l’</w:t>
      </w:r>
      <w:proofErr w:type="spellStart"/>
      <w:r w:rsidRPr="00AE2D0C">
        <w:rPr>
          <w:b/>
          <w:bCs/>
          <w:sz w:val="24"/>
          <w:szCs w:val="24"/>
        </w:rPr>
        <w:t>Acknowledge</w:t>
      </w:r>
      <w:proofErr w:type="spellEnd"/>
      <w:r w:rsidRPr="00AE2D0C">
        <w:rPr>
          <w:b/>
          <w:bCs/>
          <w:sz w:val="24"/>
          <w:szCs w:val="24"/>
        </w:rPr>
        <w:t xml:space="preserve">  </w:t>
      </w:r>
    </w:p>
    <w:p w14:paraId="4BDB1DDF" w14:textId="781E13F8" w:rsidR="00275379" w:rsidRPr="00AE2D0C" w:rsidRDefault="00275379" w:rsidP="00275379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           BOD ‘Acknowledge.M3EDISalesOrderCustom’</w:t>
      </w:r>
    </w:p>
    <w:p w14:paraId="3015CC47" w14:textId="77777777" w:rsidR="00275379" w:rsidRPr="00AE2D0C" w:rsidRDefault="00275379" w:rsidP="00275379">
      <w:pPr>
        <w:rPr>
          <w:rStyle w:val="scxw58981084"/>
          <w:rFonts w:cs="Arial"/>
        </w:rPr>
      </w:pPr>
    </w:p>
    <w:p w14:paraId="4F4A9895" w14:textId="77777777" w:rsidR="00275379" w:rsidRPr="00AE2D0C" w:rsidRDefault="00275379" w:rsidP="00275379">
      <w:pPr>
        <w:pStyle w:val="BodyText"/>
        <w:numPr>
          <w:ilvl w:val="0"/>
          <w:numId w:val="39"/>
        </w:numPr>
      </w:pPr>
      <w:r w:rsidRPr="00AE2D0C">
        <w:t xml:space="preserve">Naviguez dans ION &gt; </w:t>
      </w:r>
      <w:proofErr w:type="spellStart"/>
      <w:r w:rsidRPr="00AE2D0C">
        <w:t>Connect</w:t>
      </w:r>
      <w:proofErr w:type="spellEnd"/>
      <w:r w:rsidRPr="00AE2D0C">
        <w:t xml:space="preserve"> &gt; Points de connexion &gt; m3</w:t>
      </w:r>
    </w:p>
    <w:p w14:paraId="7BCC6F55" w14:textId="77777777" w:rsidR="00275379" w:rsidRPr="00AE2D0C" w:rsidRDefault="00275379" w:rsidP="00275379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24588A9A" wp14:editId="639B34A4">
            <wp:extent cx="4577787" cy="1516418"/>
            <wp:effectExtent l="0" t="0" r="0" b="7620"/>
            <wp:docPr id="1717214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1446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2941" cy="15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FC99" w14:textId="77777777" w:rsidR="00275379" w:rsidRPr="00AE2D0C" w:rsidRDefault="00275379" w:rsidP="00275379">
      <w:pPr>
        <w:pStyle w:val="BodyText"/>
        <w:ind w:left="720"/>
      </w:pPr>
    </w:p>
    <w:p w14:paraId="35026900" w14:textId="77777777" w:rsidR="00275379" w:rsidRPr="00AE2D0C" w:rsidRDefault="00275379" w:rsidP="00275379">
      <w:pPr>
        <w:pStyle w:val="BodyText"/>
        <w:numPr>
          <w:ilvl w:val="0"/>
          <w:numId w:val="39"/>
        </w:numPr>
      </w:pPr>
      <w:r w:rsidRPr="00AE2D0C">
        <w:t xml:space="preserve">Cliquez sur le bouton ‘+’ </w:t>
      </w:r>
    </w:p>
    <w:p w14:paraId="388302BC" w14:textId="77777777" w:rsidR="00275379" w:rsidRPr="00AE2D0C" w:rsidRDefault="00275379" w:rsidP="00275379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24462352" wp14:editId="31C5D4A3">
            <wp:extent cx="4282633" cy="1941113"/>
            <wp:effectExtent l="0" t="0" r="3810" b="2540"/>
            <wp:docPr id="355020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358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1452" cy="195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07BC" w14:textId="77777777" w:rsidR="001937FC" w:rsidRPr="00AE2D0C" w:rsidRDefault="001937FC" w:rsidP="00275379">
      <w:pPr>
        <w:pStyle w:val="BodyText"/>
        <w:ind w:left="720"/>
      </w:pPr>
    </w:p>
    <w:p w14:paraId="150CC90E" w14:textId="77777777" w:rsidR="00275379" w:rsidRPr="00AE2D0C" w:rsidRDefault="00275379" w:rsidP="00275379">
      <w:pPr>
        <w:pStyle w:val="BodyText"/>
        <w:ind w:left="0"/>
      </w:pPr>
    </w:p>
    <w:p w14:paraId="2689E100" w14:textId="1F4E2111" w:rsidR="00275379" w:rsidRPr="00AE2D0C" w:rsidRDefault="00275379" w:rsidP="00275379">
      <w:pPr>
        <w:pStyle w:val="BodyText"/>
        <w:numPr>
          <w:ilvl w:val="0"/>
          <w:numId w:val="39"/>
        </w:numPr>
      </w:pPr>
      <w:r w:rsidRPr="00AE2D0C">
        <w:lastRenderedPageBreak/>
        <w:t>Cherchez ‘Acknowledge.M3EDISalesOrderCustom’ et cocher la case</w:t>
      </w:r>
    </w:p>
    <w:p w14:paraId="12897859" w14:textId="30FEFB67" w:rsidR="00275379" w:rsidRPr="00AE2D0C" w:rsidRDefault="00275379" w:rsidP="00275379">
      <w:pPr>
        <w:pStyle w:val="BodyText"/>
        <w:ind w:left="720"/>
        <w:rPr>
          <w:i/>
          <w:iCs/>
        </w:rPr>
      </w:pPr>
      <w:r w:rsidRPr="00AE2D0C">
        <w:rPr>
          <w:i/>
          <w:iCs/>
        </w:rPr>
        <w:t xml:space="preserve"> </w:t>
      </w:r>
      <w:r w:rsidR="001937FC" w:rsidRPr="00AE2D0C">
        <w:rPr>
          <w:i/>
          <w:iCs/>
          <w:noProof/>
        </w:rPr>
        <w:drawing>
          <wp:inline distT="0" distB="0" distL="0" distR="0" wp14:anchorId="40FF6DB1" wp14:editId="6CA0B051">
            <wp:extent cx="3225763" cy="3657600"/>
            <wp:effectExtent l="0" t="0" r="0" b="0"/>
            <wp:docPr id="172094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4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0360" cy="366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C6A" w14:textId="77777777" w:rsidR="00275379" w:rsidRPr="00AE2D0C" w:rsidRDefault="00275379" w:rsidP="00275379">
      <w:pPr>
        <w:pStyle w:val="BodyText"/>
        <w:ind w:left="720"/>
        <w:rPr>
          <w:i/>
          <w:iCs/>
        </w:rPr>
      </w:pPr>
    </w:p>
    <w:p w14:paraId="63AF5D2E" w14:textId="77777777" w:rsidR="00275379" w:rsidRPr="00AE2D0C" w:rsidRDefault="00275379" w:rsidP="00275379">
      <w:pPr>
        <w:pStyle w:val="BodyText"/>
        <w:numPr>
          <w:ilvl w:val="0"/>
          <w:numId w:val="39"/>
        </w:numPr>
      </w:pPr>
      <w:r w:rsidRPr="00AE2D0C">
        <w:t>Cliquer sur OK</w:t>
      </w:r>
    </w:p>
    <w:p w14:paraId="54087A57" w14:textId="77777777" w:rsidR="00275379" w:rsidRPr="00AE2D0C" w:rsidRDefault="00275379" w:rsidP="001937FC">
      <w:pPr>
        <w:pStyle w:val="BodyText"/>
        <w:ind w:left="0"/>
      </w:pPr>
    </w:p>
    <w:p w14:paraId="7552C533" w14:textId="77777777" w:rsidR="00275379" w:rsidRPr="00AE2D0C" w:rsidRDefault="00275379" w:rsidP="00275379">
      <w:pPr>
        <w:pStyle w:val="BodyText"/>
      </w:pPr>
    </w:p>
    <w:p w14:paraId="5996A346" w14:textId="154B7E01" w:rsidR="00275379" w:rsidRPr="00AE2D0C" w:rsidRDefault="00275379" w:rsidP="00275379">
      <w:pPr>
        <w:pStyle w:val="BodyText"/>
        <w:numPr>
          <w:ilvl w:val="0"/>
          <w:numId w:val="39"/>
        </w:numPr>
      </w:pPr>
      <w:r w:rsidRPr="00AE2D0C">
        <w:t>Depuis la liste des documents, trouver ‘Acknowledge.M3EDISalesOrderCustom‘ et cocher la case ‘Envoyer depuis l’application’</w:t>
      </w:r>
    </w:p>
    <w:p w14:paraId="03028E0C" w14:textId="6F2F526D" w:rsidR="00275379" w:rsidRPr="00AE2D0C" w:rsidRDefault="001937FC" w:rsidP="00275379">
      <w:pPr>
        <w:pStyle w:val="BodyText"/>
        <w:ind w:left="720"/>
        <w:rPr>
          <w:i/>
          <w:iCs/>
        </w:rPr>
      </w:pPr>
      <w:r w:rsidRPr="00AE2D0C">
        <w:rPr>
          <w:i/>
          <w:iCs/>
          <w:noProof/>
        </w:rPr>
        <w:drawing>
          <wp:inline distT="0" distB="0" distL="0" distR="0" wp14:anchorId="057A2054" wp14:editId="41F49310">
            <wp:extent cx="5084445" cy="2542474"/>
            <wp:effectExtent l="0" t="0" r="1905" b="0"/>
            <wp:docPr id="640221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2163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1822" cy="25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1F21" w14:textId="77777777" w:rsidR="00275379" w:rsidRPr="00AE2D0C" w:rsidRDefault="00275379" w:rsidP="00275379">
      <w:pPr>
        <w:pStyle w:val="BodyText"/>
        <w:ind w:left="720"/>
        <w:rPr>
          <w:i/>
          <w:iCs/>
        </w:rPr>
      </w:pPr>
    </w:p>
    <w:p w14:paraId="4986F461" w14:textId="54B7EE9F" w:rsidR="00275379" w:rsidRPr="00AE2D0C" w:rsidRDefault="00275379" w:rsidP="00275379">
      <w:pPr>
        <w:pStyle w:val="BodyText"/>
        <w:numPr>
          <w:ilvl w:val="0"/>
          <w:numId w:val="39"/>
        </w:numPr>
      </w:pPr>
      <w:r w:rsidRPr="00AE2D0C">
        <w:t>Clique</w:t>
      </w:r>
      <w:r w:rsidR="000A031C" w:rsidRPr="00AE2D0C">
        <w:t>z</w:t>
      </w:r>
      <w:r w:rsidRPr="00AE2D0C">
        <w:t xml:space="preserve"> sur Enregistrer</w:t>
      </w:r>
    </w:p>
    <w:p w14:paraId="2E440F86" w14:textId="77777777" w:rsidR="009E4817" w:rsidRPr="00AE2D0C" w:rsidRDefault="009E4817" w:rsidP="00575925">
      <w:pPr>
        <w:pStyle w:val="BodyText"/>
        <w:ind w:left="0"/>
        <w:rPr>
          <w:b/>
          <w:bCs/>
          <w:sz w:val="24"/>
          <w:szCs w:val="24"/>
        </w:rPr>
      </w:pPr>
    </w:p>
    <w:p w14:paraId="2328C3B8" w14:textId="77777777" w:rsidR="008757FC" w:rsidRPr="00AE2D0C" w:rsidRDefault="008757FC" w:rsidP="00575925">
      <w:pPr>
        <w:pStyle w:val="BodyText"/>
        <w:ind w:left="0"/>
        <w:rPr>
          <w:b/>
          <w:bCs/>
          <w:sz w:val="24"/>
          <w:szCs w:val="24"/>
        </w:rPr>
      </w:pPr>
    </w:p>
    <w:p w14:paraId="1160DC28" w14:textId="77777777" w:rsidR="00575925" w:rsidRPr="00AE2D0C" w:rsidRDefault="00575925" w:rsidP="00575925">
      <w:pPr>
        <w:pStyle w:val="BodyText"/>
        <w:ind w:left="0"/>
        <w:rPr>
          <w:b/>
          <w:bCs/>
          <w:sz w:val="24"/>
          <w:szCs w:val="24"/>
        </w:rPr>
      </w:pPr>
    </w:p>
    <w:p w14:paraId="17227657" w14:textId="77777777" w:rsidR="008757FC" w:rsidRPr="00AE2D0C" w:rsidRDefault="00575925" w:rsidP="00575925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lastRenderedPageBreak/>
        <w:t xml:space="preserve"> </w:t>
      </w:r>
      <w:r w:rsidR="00774304" w:rsidRPr="00AE2D0C">
        <w:rPr>
          <w:b/>
          <w:bCs/>
          <w:sz w:val="24"/>
          <w:szCs w:val="24"/>
        </w:rPr>
        <w:t>3</w:t>
      </w:r>
      <w:r w:rsidRPr="00AE2D0C">
        <w:rPr>
          <w:b/>
          <w:bCs/>
          <w:sz w:val="24"/>
          <w:szCs w:val="24"/>
        </w:rPr>
        <w:t>.</w:t>
      </w:r>
      <w:r w:rsidR="00774304" w:rsidRPr="00AE2D0C">
        <w:rPr>
          <w:b/>
          <w:bCs/>
          <w:sz w:val="24"/>
          <w:szCs w:val="24"/>
        </w:rPr>
        <w:t>3</w:t>
      </w:r>
      <w:r w:rsidRPr="00AE2D0C">
        <w:rPr>
          <w:b/>
          <w:bCs/>
          <w:sz w:val="24"/>
          <w:szCs w:val="24"/>
        </w:rPr>
        <w:t>.</w:t>
      </w:r>
      <w:r w:rsidR="006E1135" w:rsidRPr="00AE2D0C">
        <w:rPr>
          <w:b/>
          <w:bCs/>
          <w:sz w:val="24"/>
          <w:szCs w:val="24"/>
        </w:rPr>
        <w:t>3</w:t>
      </w:r>
      <w:r w:rsidRPr="00AE2D0C">
        <w:rPr>
          <w:b/>
          <w:bCs/>
          <w:sz w:val="24"/>
          <w:szCs w:val="24"/>
        </w:rPr>
        <w:t xml:space="preserve"> Création du connexion point pour </w:t>
      </w:r>
      <w:r w:rsidR="00B86538" w:rsidRPr="00AE2D0C">
        <w:rPr>
          <w:b/>
          <w:bCs/>
          <w:sz w:val="24"/>
          <w:szCs w:val="24"/>
        </w:rPr>
        <w:t>l</w:t>
      </w:r>
      <w:r w:rsidR="00275379" w:rsidRPr="00AE2D0C">
        <w:rPr>
          <w:b/>
          <w:bCs/>
          <w:sz w:val="24"/>
          <w:szCs w:val="24"/>
        </w:rPr>
        <w:t xml:space="preserve">a récupération </w:t>
      </w:r>
      <w:r w:rsidRPr="00AE2D0C">
        <w:rPr>
          <w:b/>
          <w:bCs/>
          <w:sz w:val="24"/>
          <w:szCs w:val="24"/>
        </w:rPr>
        <w:t>du fichier BOD</w:t>
      </w:r>
      <w:r w:rsidR="008757FC" w:rsidRPr="00AE2D0C">
        <w:rPr>
          <w:b/>
          <w:bCs/>
          <w:sz w:val="24"/>
          <w:szCs w:val="24"/>
        </w:rPr>
        <w:t xml:space="preserve"> depuis le </w:t>
      </w:r>
    </w:p>
    <w:p w14:paraId="4BEAA041" w14:textId="796500B1" w:rsidR="00575925" w:rsidRPr="00AE2D0C" w:rsidRDefault="008757FC" w:rsidP="00575925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        </w:t>
      </w:r>
      <w:r w:rsidR="001937FC" w:rsidRPr="00AE2D0C">
        <w:rPr>
          <w:b/>
          <w:bCs/>
          <w:sz w:val="24"/>
          <w:szCs w:val="24"/>
        </w:rPr>
        <w:t xml:space="preserve">  </w:t>
      </w:r>
      <w:proofErr w:type="gramStart"/>
      <w:r w:rsidRPr="00AE2D0C">
        <w:rPr>
          <w:b/>
          <w:bCs/>
          <w:sz w:val="24"/>
          <w:szCs w:val="24"/>
        </w:rPr>
        <w:t>répertoire</w:t>
      </w:r>
      <w:proofErr w:type="gramEnd"/>
    </w:p>
    <w:p w14:paraId="0312C086" w14:textId="77777777" w:rsidR="00575925" w:rsidRPr="00AE2D0C" w:rsidRDefault="00575925" w:rsidP="00575925">
      <w:pPr>
        <w:rPr>
          <w:b/>
          <w:bCs/>
          <w:sz w:val="24"/>
          <w:szCs w:val="24"/>
        </w:rPr>
      </w:pPr>
    </w:p>
    <w:p w14:paraId="01707F2B" w14:textId="21751455" w:rsidR="00575925" w:rsidRPr="00AE2D0C" w:rsidRDefault="00575925" w:rsidP="00575925">
      <w:pPr>
        <w:pStyle w:val="BodyText"/>
        <w:numPr>
          <w:ilvl w:val="0"/>
          <w:numId w:val="26"/>
        </w:numPr>
      </w:pPr>
      <w:r w:rsidRPr="00AE2D0C">
        <w:t xml:space="preserve">Naviguez dans ION &gt; </w:t>
      </w:r>
      <w:proofErr w:type="spellStart"/>
      <w:r w:rsidRPr="00AE2D0C">
        <w:t>Connect</w:t>
      </w:r>
      <w:proofErr w:type="spellEnd"/>
      <w:r w:rsidRPr="00AE2D0C">
        <w:t xml:space="preserve"> &gt; Points de connexion &gt; Ajouter &gt; Fichier</w:t>
      </w:r>
    </w:p>
    <w:p w14:paraId="5E02F92A" w14:textId="46532F42" w:rsidR="009B3A56" w:rsidRPr="00AE2D0C" w:rsidRDefault="008757FC" w:rsidP="009B3A56">
      <w:pPr>
        <w:pStyle w:val="BodyText"/>
        <w:ind w:left="360"/>
        <w:rPr>
          <w:color w:val="FF0000"/>
        </w:rPr>
      </w:pPr>
      <w:r w:rsidRPr="00AE2D0C">
        <w:rPr>
          <w:color w:val="FF0000"/>
        </w:rPr>
        <w:t xml:space="preserve">      </w:t>
      </w:r>
      <w:r w:rsidR="009B3A56" w:rsidRPr="00AE2D0C">
        <w:rPr>
          <w:color w:val="FF0000"/>
        </w:rPr>
        <w:t>A noté que le point de connexion est à définir et que le type peut varier.</w:t>
      </w:r>
    </w:p>
    <w:p w14:paraId="388B7066" w14:textId="2389AEEF" w:rsidR="00575925" w:rsidRPr="00AE2D0C" w:rsidRDefault="00575925" w:rsidP="001937FC">
      <w:pPr>
        <w:pStyle w:val="BodyText"/>
        <w:ind w:left="720"/>
        <w:rPr>
          <w:highlight w:val="red"/>
        </w:rPr>
      </w:pPr>
      <w:r w:rsidRPr="00AE2D0C">
        <w:rPr>
          <w:noProof/>
          <w14:ligatures w14:val="standardContextual"/>
        </w:rPr>
        <w:drawing>
          <wp:inline distT="0" distB="0" distL="0" distR="0" wp14:anchorId="48051AF8" wp14:editId="35135FB4">
            <wp:extent cx="3746500" cy="2932850"/>
            <wp:effectExtent l="0" t="0" r="6350" b="1270"/>
            <wp:docPr id="15899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8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0491" cy="294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D1D" w14:textId="77777777" w:rsidR="00275379" w:rsidRPr="00AE2D0C" w:rsidRDefault="00275379" w:rsidP="00575925">
      <w:pPr>
        <w:pStyle w:val="BodyText"/>
        <w:ind w:left="0"/>
      </w:pPr>
    </w:p>
    <w:p w14:paraId="3711D54E" w14:textId="77777777" w:rsidR="00275379" w:rsidRPr="00AE2D0C" w:rsidRDefault="00275379" w:rsidP="00575925">
      <w:pPr>
        <w:pStyle w:val="BodyText"/>
        <w:ind w:left="0"/>
      </w:pPr>
    </w:p>
    <w:p w14:paraId="5B191FD3" w14:textId="6EE0B7D5" w:rsidR="00575925" w:rsidRPr="00AE2D0C" w:rsidRDefault="00575925" w:rsidP="00B86538">
      <w:pPr>
        <w:pStyle w:val="BodyText"/>
        <w:numPr>
          <w:ilvl w:val="0"/>
          <w:numId w:val="26"/>
        </w:numPr>
        <w:rPr>
          <w:i/>
          <w:iCs/>
        </w:rPr>
      </w:pPr>
      <w:r w:rsidRPr="00AE2D0C">
        <w:t xml:space="preserve">Remplissez les détails pour le point de </w:t>
      </w:r>
      <w:r w:rsidR="00BD2C63" w:rsidRPr="00AE2D0C">
        <w:t>connexion</w:t>
      </w:r>
      <w:r w:rsidRPr="00AE2D0C">
        <w:t xml:space="preserve"> d’après les configurations de votre environnement</w:t>
      </w:r>
    </w:p>
    <w:p w14:paraId="26C26599" w14:textId="7CF20E41" w:rsidR="00B86538" w:rsidRPr="00AE2D0C" w:rsidRDefault="001937FC" w:rsidP="00B86538">
      <w:pPr>
        <w:pStyle w:val="BodyText"/>
        <w:ind w:left="720"/>
        <w:rPr>
          <w:i/>
          <w:iCs/>
        </w:rPr>
      </w:pPr>
      <w:r w:rsidRPr="00AE2D0C">
        <w:rPr>
          <w:i/>
          <w:iCs/>
          <w:noProof/>
        </w:rPr>
        <w:drawing>
          <wp:inline distT="0" distB="0" distL="0" distR="0" wp14:anchorId="6D19CE58" wp14:editId="25D37F57">
            <wp:extent cx="4673600" cy="2418879"/>
            <wp:effectExtent l="0" t="0" r="0" b="635"/>
            <wp:docPr id="258178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7837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8672" cy="24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EB7" w14:textId="77777777" w:rsidR="00575925" w:rsidRPr="00AE2D0C" w:rsidRDefault="00575925" w:rsidP="00575925"/>
    <w:p w14:paraId="46944577" w14:textId="77777777" w:rsidR="00575925" w:rsidRPr="00AE2D0C" w:rsidRDefault="00575925" w:rsidP="00575925">
      <w:pPr>
        <w:pStyle w:val="BodyText"/>
        <w:numPr>
          <w:ilvl w:val="0"/>
          <w:numId w:val="26"/>
        </w:numPr>
      </w:pPr>
      <w:r w:rsidRPr="00AE2D0C">
        <w:t xml:space="preserve">Cliquez sur </w:t>
      </w:r>
      <w:r w:rsidRPr="00AE2D0C">
        <w:rPr>
          <w:i/>
          <w:iCs/>
        </w:rPr>
        <w:t>Test</w:t>
      </w:r>
    </w:p>
    <w:p w14:paraId="4139CEE8" w14:textId="77777777" w:rsidR="00575925" w:rsidRPr="00AE2D0C" w:rsidRDefault="00575925" w:rsidP="00575925">
      <w:pPr>
        <w:pStyle w:val="BodyText"/>
      </w:pPr>
      <w:r w:rsidRPr="00AE2D0C">
        <w:rPr>
          <w:i/>
          <w:iCs/>
          <w:noProof/>
        </w:rPr>
        <w:drawing>
          <wp:inline distT="0" distB="0" distL="0" distR="0" wp14:anchorId="5C0757E7" wp14:editId="1C6873D1">
            <wp:extent cx="2019300" cy="877957"/>
            <wp:effectExtent l="0" t="0" r="0" b="0"/>
            <wp:docPr id="21064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3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5136" cy="8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D0C">
        <w:rPr>
          <w:i/>
          <w:iCs/>
        </w:rPr>
        <w:br/>
      </w:r>
    </w:p>
    <w:p w14:paraId="6E381419" w14:textId="57465221" w:rsidR="00575925" w:rsidRPr="00AE2D0C" w:rsidRDefault="00575925" w:rsidP="001937FC">
      <w:pPr>
        <w:pStyle w:val="BodyText"/>
      </w:pPr>
      <w:r w:rsidRPr="00AE2D0C">
        <w:t>Si le résultat est OK, vos configurations sont bonnes</w:t>
      </w:r>
    </w:p>
    <w:p w14:paraId="7867EE73" w14:textId="652025D4" w:rsidR="00575925" w:rsidRPr="00AE2D0C" w:rsidRDefault="00575925" w:rsidP="00575925">
      <w:pPr>
        <w:pStyle w:val="BodyText"/>
        <w:numPr>
          <w:ilvl w:val="0"/>
          <w:numId w:val="26"/>
        </w:numPr>
      </w:pPr>
      <w:r w:rsidRPr="00AE2D0C">
        <w:lastRenderedPageBreak/>
        <w:t xml:space="preserve">Cliquez sur </w:t>
      </w:r>
      <w:r w:rsidRPr="00AE2D0C">
        <w:rPr>
          <w:i/>
          <w:iCs/>
        </w:rPr>
        <w:t xml:space="preserve">Documents </w:t>
      </w:r>
      <w:r w:rsidRPr="00AE2D0C">
        <w:t xml:space="preserve">et cliquez sur </w:t>
      </w:r>
      <w:r w:rsidR="00440FCE" w:rsidRPr="00AE2D0C">
        <w:rPr>
          <w:i/>
          <w:iCs/>
        </w:rPr>
        <w:t>Ajouter (</w:t>
      </w:r>
      <w:r w:rsidRPr="00AE2D0C">
        <w:rPr>
          <w:i/>
          <w:iCs/>
        </w:rPr>
        <w:t>+)</w:t>
      </w:r>
    </w:p>
    <w:p w14:paraId="4633BD38" w14:textId="2A876544" w:rsidR="00575925" w:rsidRPr="00AE2D0C" w:rsidRDefault="001937FC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2744AEE2" wp14:editId="00A67744">
            <wp:extent cx="5102766" cy="2133600"/>
            <wp:effectExtent l="0" t="0" r="3175" b="0"/>
            <wp:docPr id="43804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124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7959" cy="2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E888" w14:textId="77777777" w:rsidR="00575925" w:rsidRPr="00AE2D0C" w:rsidRDefault="00575925" w:rsidP="00575925">
      <w:pPr>
        <w:pStyle w:val="BodyText"/>
        <w:ind w:left="0"/>
      </w:pPr>
    </w:p>
    <w:p w14:paraId="6D5B856A" w14:textId="77777777" w:rsidR="00575925" w:rsidRPr="00AE2D0C" w:rsidRDefault="00575925" w:rsidP="00575925">
      <w:pPr>
        <w:pStyle w:val="BodyText"/>
      </w:pPr>
      <w:r w:rsidRPr="00AE2D0C">
        <w:t>Créez le document liste dessous :</w:t>
      </w:r>
    </w:p>
    <w:p w14:paraId="125C9AF2" w14:textId="51843CCC" w:rsidR="00575925" w:rsidRPr="00AE2D0C" w:rsidRDefault="008A36BB" w:rsidP="00575925">
      <w:pPr>
        <w:pStyle w:val="BodyText"/>
        <w:numPr>
          <w:ilvl w:val="0"/>
          <w:numId w:val="30"/>
        </w:numPr>
        <w:rPr>
          <w:i/>
          <w:iCs/>
        </w:rPr>
      </w:pPr>
      <w:r w:rsidRPr="00AE2D0C">
        <w:rPr>
          <w:b/>
          <w:bCs/>
          <w:i/>
          <w:iCs/>
        </w:rPr>
        <w:t>Load.M3EDISalesOrderCustom (Read)</w:t>
      </w:r>
    </w:p>
    <w:p w14:paraId="00CADAD9" w14:textId="77777777" w:rsidR="001937FC" w:rsidRPr="00AE2D0C" w:rsidRDefault="001937FC" w:rsidP="001937FC">
      <w:pPr>
        <w:pStyle w:val="BodyText"/>
        <w:ind w:left="0"/>
        <w:rPr>
          <w:i/>
          <w:iCs/>
        </w:rPr>
      </w:pPr>
    </w:p>
    <w:p w14:paraId="387CBBEE" w14:textId="3F7E870D" w:rsidR="006E1135" w:rsidRPr="00AE2D0C" w:rsidRDefault="00BA7800" w:rsidP="00575925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>
        <w:t>Cochez</w:t>
      </w:r>
      <w:r w:rsidR="006E1135" w:rsidRPr="00AE2D0C">
        <w:t xml:space="preserve"> le Scénario</w:t>
      </w:r>
      <w:r w:rsidR="006E1135" w:rsidRPr="00AE2D0C">
        <w:rPr>
          <w:b/>
          <w:bCs/>
        </w:rPr>
        <w:t xml:space="preserve"> ‘</w:t>
      </w:r>
      <w:r w:rsidR="006E1135" w:rsidRPr="00AE2D0C">
        <w:t>Lire un fichier depuis un dossier’</w:t>
      </w:r>
    </w:p>
    <w:p w14:paraId="05B1020C" w14:textId="51BE8E06" w:rsidR="00575925" w:rsidRPr="00AE2D0C" w:rsidRDefault="00BA7800" w:rsidP="00575925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>
        <w:t>Cochez ‘Document’ et sélectionnez le Document ‘Load.M3EDISalesOrderCustom’</w:t>
      </w:r>
    </w:p>
    <w:p w14:paraId="72A82873" w14:textId="61A25E7C" w:rsidR="00575925" w:rsidRPr="00AE2D0C" w:rsidRDefault="00575925" w:rsidP="00575925">
      <w:pPr>
        <w:pStyle w:val="ListParagraph"/>
        <w:numPr>
          <w:ilvl w:val="0"/>
          <w:numId w:val="26"/>
        </w:numPr>
        <w:spacing w:line="360" w:lineRule="auto"/>
      </w:pPr>
      <w:r w:rsidRPr="00AE2D0C">
        <w:t>Dans la case 'Emplacement de lecture', renseignez : /PHEERPAPP01R (Interfaces)/EDI/VENTE/CF0/ORDERS</w:t>
      </w:r>
    </w:p>
    <w:p w14:paraId="40CB01E2" w14:textId="6204A8FA" w:rsidR="008A36BB" w:rsidRPr="00AE2D0C" w:rsidRDefault="008A36BB" w:rsidP="008A36BB">
      <w:pPr>
        <w:pStyle w:val="ListParagraph"/>
        <w:numPr>
          <w:ilvl w:val="0"/>
          <w:numId w:val="26"/>
        </w:numPr>
        <w:spacing w:line="360" w:lineRule="auto"/>
      </w:pPr>
      <w:r w:rsidRPr="00AE2D0C">
        <w:t>Dans la case 'Emplacement d'erreur', renseignez : /PHEERPAPP01R (Interfaces)/EDI/VENTE/CF0/ORDERS/ERREUR</w:t>
      </w:r>
    </w:p>
    <w:p w14:paraId="7376FD69" w14:textId="4C4FC956" w:rsidR="00575925" w:rsidRPr="00AE2D0C" w:rsidRDefault="00575925" w:rsidP="00575925">
      <w:pPr>
        <w:pStyle w:val="ListParagraph"/>
        <w:numPr>
          <w:ilvl w:val="0"/>
          <w:numId w:val="26"/>
        </w:numPr>
        <w:spacing w:line="360" w:lineRule="auto"/>
      </w:pPr>
      <w:r w:rsidRPr="00AE2D0C">
        <w:t>Dans la case 'Modèle de nom de fichier', renseignez le nom du fichier -&gt; 'ORDERS-IN_*.xml'</w:t>
      </w:r>
    </w:p>
    <w:p w14:paraId="4AC6BD3C" w14:textId="2446023A" w:rsidR="008A36BB" w:rsidRPr="00AE2D0C" w:rsidRDefault="008A36BB" w:rsidP="006E1135">
      <w:pPr>
        <w:pStyle w:val="ListParagraph"/>
        <w:numPr>
          <w:ilvl w:val="0"/>
          <w:numId w:val="26"/>
        </w:numPr>
        <w:spacing w:line="360" w:lineRule="auto"/>
      </w:pPr>
      <w:r w:rsidRPr="00AE2D0C">
        <w:t>Dans la case ‘Emplacement d’archive, renseignez le répertoire du fichier archive</w:t>
      </w:r>
    </w:p>
    <w:p w14:paraId="1CF865FA" w14:textId="77777777" w:rsidR="00575925" w:rsidRPr="00AE2D0C" w:rsidRDefault="00575925" w:rsidP="00575925">
      <w:pPr>
        <w:pStyle w:val="ListParagraph"/>
      </w:pPr>
    </w:p>
    <w:p w14:paraId="006CECFC" w14:textId="26F75B2D" w:rsidR="00575925" w:rsidRPr="00AE2D0C" w:rsidRDefault="00575925" w:rsidP="00575925">
      <w:pPr>
        <w:pStyle w:val="ListParagraph"/>
      </w:pPr>
      <w:r w:rsidRPr="00AE2D0C">
        <w:rPr>
          <w14:ligatures w14:val="standardContextual"/>
        </w:rPr>
        <w:t xml:space="preserve"> </w:t>
      </w:r>
      <w:r w:rsidR="001937FC" w:rsidRPr="00AE2D0C">
        <w:rPr>
          <w:noProof/>
          <w14:ligatures w14:val="standardContextual"/>
        </w:rPr>
        <w:drawing>
          <wp:inline distT="0" distB="0" distL="0" distR="0" wp14:anchorId="7A718FA8" wp14:editId="2F916741">
            <wp:extent cx="6201306" cy="2908300"/>
            <wp:effectExtent l="0" t="0" r="9525" b="6350"/>
            <wp:docPr id="162131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9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3266" cy="291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25C2" w14:textId="77777777" w:rsidR="00575925" w:rsidRPr="00AE2D0C" w:rsidRDefault="00575925" w:rsidP="00575925"/>
    <w:p w14:paraId="70BCB0FB" w14:textId="77777777" w:rsidR="008757FC" w:rsidRPr="00AE2D0C" w:rsidRDefault="008757FC" w:rsidP="00575925"/>
    <w:p w14:paraId="4BD175BE" w14:textId="77777777" w:rsidR="00575925" w:rsidRPr="00AE2D0C" w:rsidRDefault="00575925" w:rsidP="00575925">
      <w:pPr>
        <w:pStyle w:val="ListParagraph"/>
      </w:pPr>
    </w:p>
    <w:p w14:paraId="4C6CE44A" w14:textId="77777777" w:rsidR="006E1135" w:rsidRPr="00AE2D0C" w:rsidRDefault="00575925" w:rsidP="00575925">
      <w:pPr>
        <w:pStyle w:val="ListParagraph"/>
        <w:numPr>
          <w:ilvl w:val="0"/>
          <w:numId w:val="26"/>
        </w:numPr>
      </w:pPr>
      <w:r w:rsidRPr="00AE2D0C">
        <w:t>Cliquez sur enregistrer</w:t>
      </w:r>
    </w:p>
    <w:p w14:paraId="5537F890" w14:textId="77777777" w:rsidR="006E1135" w:rsidRPr="00AE2D0C" w:rsidRDefault="006E1135" w:rsidP="006E1135">
      <w:pPr>
        <w:rPr>
          <w14:ligatures w14:val="standardContextual"/>
        </w:rPr>
      </w:pPr>
    </w:p>
    <w:p w14:paraId="1B1B3340" w14:textId="77777777" w:rsidR="006E1135" w:rsidRPr="00AE2D0C" w:rsidRDefault="006E1135" w:rsidP="006E1135">
      <w:pPr>
        <w:rPr>
          <w14:ligatures w14:val="standardContextual"/>
        </w:rPr>
      </w:pPr>
    </w:p>
    <w:p w14:paraId="000E7320" w14:textId="77777777" w:rsidR="006E1135" w:rsidRPr="00AE2D0C" w:rsidRDefault="006E1135" w:rsidP="006E1135">
      <w:pPr>
        <w:rPr>
          <w14:ligatures w14:val="standardContextual"/>
        </w:rPr>
      </w:pPr>
    </w:p>
    <w:p w14:paraId="45B96D29" w14:textId="77777777" w:rsidR="006E1135" w:rsidRPr="00AE2D0C" w:rsidRDefault="006E1135" w:rsidP="006E1135">
      <w:pPr>
        <w:rPr>
          <w14:ligatures w14:val="standardContextual"/>
        </w:rPr>
      </w:pPr>
    </w:p>
    <w:p w14:paraId="2A249A4F" w14:textId="37F335EE" w:rsidR="006E1135" w:rsidRPr="00AE2D0C" w:rsidRDefault="006E1135" w:rsidP="006E1135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3.3.4 Configuration du point de connexion pour le dépôt du fichier </w:t>
      </w:r>
    </w:p>
    <w:p w14:paraId="07628F0C" w14:textId="10393D84" w:rsidR="006E1135" w:rsidRPr="00AE2D0C" w:rsidRDefault="006E1135" w:rsidP="006E1135">
      <w:pPr>
        <w:rPr>
          <w:b/>
          <w:bCs/>
          <w:sz w:val="24"/>
          <w:szCs w:val="24"/>
        </w:rPr>
      </w:pPr>
      <w:r w:rsidRPr="00AE2D0C">
        <w:rPr>
          <w:b/>
          <w:bCs/>
          <w:sz w:val="24"/>
          <w:szCs w:val="24"/>
        </w:rPr>
        <w:t xml:space="preserve">         Acknowledge.M3EDISalesOrderCustom</w:t>
      </w:r>
    </w:p>
    <w:p w14:paraId="5C6362B0" w14:textId="77777777" w:rsidR="006E1135" w:rsidRPr="00AE2D0C" w:rsidRDefault="006E1135" w:rsidP="001937FC">
      <w:pPr>
        <w:pStyle w:val="BodyText"/>
        <w:ind w:left="0"/>
      </w:pPr>
    </w:p>
    <w:p w14:paraId="16C3DF2A" w14:textId="127BF1CC" w:rsidR="006E1135" w:rsidRPr="00AE2D0C" w:rsidRDefault="001937FC" w:rsidP="006E1135">
      <w:pPr>
        <w:pStyle w:val="BodyText"/>
        <w:numPr>
          <w:ilvl w:val="0"/>
          <w:numId w:val="40"/>
        </w:numPr>
      </w:pPr>
      <w:r w:rsidRPr="00AE2D0C">
        <w:t>Dans le même point de connexion, c</w:t>
      </w:r>
      <w:r w:rsidR="006E1135" w:rsidRPr="00AE2D0C">
        <w:t xml:space="preserve">liquez sur </w:t>
      </w:r>
      <w:r w:rsidR="006E1135" w:rsidRPr="00AE2D0C">
        <w:rPr>
          <w:i/>
          <w:iCs/>
        </w:rPr>
        <w:t xml:space="preserve">Documents </w:t>
      </w:r>
      <w:r w:rsidR="006E1135" w:rsidRPr="00AE2D0C">
        <w:t xml:space="preserve">et cliquez sur </w:t>
      </w:r>
      <w:r w:rsidR="006E1135" w:rsidRPr="00AE2D0C">
        <w:rPr>
          <w:i/>
          <w:iCs/>
        </w:rPr>
        <w:t>Ajouter (+)</w:t>
      </w:r>
    </w:p>
    <w:p w14:paraId="7354FE0F" w14:textId="44B5BD0C" w:rsidR="006E1135" w:rsidRPr="00AE2D0C" w:rsidRDefault="002F6659" w:rsidP="006E113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0B224D7B" wp14:editId="250BF01B">
            <wp:extent cx="4686300" cy="1959464"/>
            <wp:effectExtent l="0" t="0" r="0" b="3175"/>
            <wp:docPr id="37568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4124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3474" cy="19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814F" w14:textId="77777777" w:rsidR="006E1135" w:rsidRPr="00AE2D0C" w:rsidRDefault="006E1135" w:rsidP="006E1135">
      <w:pPr>
        <w:pStyle w:val="BodyText"/>
        <w:ind w:left="0"/>
      </w:pPr>
    </w:p>
    <w:p w14:paraId="01A470EB" w14:textId="77777777" w:rsidR="006E1135" w:rsidRPr="00AE2D0C" w:rsidRDefault="006E1135" w:rsidP="006E1135">
      <w:pPr>
        <w:pStyle w:val="BodyText"/>
      </w:pPr>
      <w:r w:rsidRPr="00AE2D0C">
        <w:t>Créez le document liste dessous :</w:t>
      </w:r>
    </w:p>
    <w:p w14:paraId="1C8CAA36" w14:textId="4D535D08" w:rsidR="006E1135" w:rsidRPr="00AE2D0C" w:rsidRDefault="005561D5" w:rsidP="006E1135">
      <w:pPr>
        <w:pStyle w:val="BodyText"/>
        <w:numPr>
          <w:ilvl w:val="0"/>
          <w:numId w:val="30"/>
        </w:numPr>
        <w:rPr>
          <w:i/>
          <w:iCs/>
        </w:rPr>
      </w:pPr>
      <w:r w:rsidRPr="00AE2D0C">
        <w:rPr>
          <w:b/>
          <w:bCs/>
          <w:i/>
          <w:iCs/>
        </w:rPr>
        <w:t>Acknowledge.M3EDISalesOrderCustom (Write)</w:t>
      </w:r>
    </w:p>
    <w:p w14:paraId="0B12053B" w14:textId="77777777" w:rsidR="008757FC" w:rsidRPr="00AE2D0C" w:rsidRDefault="008757FC" w:rsidP="002F6659">
      <w:pPr>
        <w:pStyle w:val="BodyText"/>
        <w:ind w:left="0"/>
        <w:rPr>
          <w:i/>
          <w:iCs/>
        </w:rPr>
      </w:pPr>
    </w:p>
    <w:p w14:paraId="44BCCB0F" w14:textId="77777777" w:rsidR="008757FC" w:rsidRPr="00AE2D0C" w:rsidRDefault="008757FC" w:rsidP="005561D5">
      <w:pPr>
        <w:pStyle w:val="BodyText"/>
        <w:rPr>
          <w:i/>
          <w:iCs/>
        </w:rPr>
      </w:pPr>
    </w:p>
    <w:p w14:paraId="5B6A8DFE" w14:textId="4C97345A" w:rsidR="006E1135" w:rsidRPr="00AE2D0C" w:rsidRDefault="006E1135" w:rsidP="006E1135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AE2D0C">
        <w:t>Sélectionnez le Scénario</w:t>
      </w:r>
      <w:r w:rsidRPr="00AE2D0C">
        <w:rPr>
          <w:b/>
          <w:bCs/>
        </w:rPr>
        <w:t xml:space="preserve"> ‘</w:t>
      </w:r>
      <w:r w:rsidR="008757FC" w:rsidRPr="00AE2D0C">
        <w:t>Ecrire un fichier dans un dossier’</w:t>
      </w:r>
    </w:p>
    <w:p w14:paraId="21D62D58" w14:textId="2D8CEB01" w:rsidR="006E1135" w:rsidRPr="00AE2D0C" w:rsidRDefault="006E1135" w:rsidP="006E1135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AE2D0C">
        <w:t>Sélectionnez Document et sélectionnez le Document ‘Acknowledge.M3EDISalesOrderCustom’</w:t>
      </w:r>
    </w:p>
    <w:p w14:paraId="30963F85" w14:textId="02D46B04" w:rsidR="006E1135" w:rsidRPr="00AE2D0C" w:rsidRDefault="006E1135" w:rsidP="006E1135">
      <w:pPr>
        <w:pStyle w:val="ListParagraph"/>
        <w:numPr>
          <w:ilvl w:val="0"/>
          <w:numId w:val="40"/>
        </w:numPr>
        <w:spacing w:line="360" w:lineRule="auto"/>
      </w:pPr>
      <w:r w:rsidRPr="00AE2D0C">
        <w:t xml:space="preserve">Dans la case ‘Emplacement </w:t>
      </w:r>
      <w:r w:rsidR="005561D5" w:rsidRPr="00AE2D0C">
        <w:t>incorrect</w:t>
      </w:r>
      <w:r w:rsidRPr="00AE2D0C">
        <w:t xml:space="preserve">, renseignez le répertoire </w:t>
      </w:r>
      <w:r w:rsidR="005561D5" w:rsidRPr="00AE2D0C">
        <w:t xml:space="preserve">pour le dépôt </w:t>
      </w:r>
      <w:r w:rsidRPr="00AE2D0C">
        <w:t xml:space="preserve">du fichier </w:t>
      </w:r>
      <w:proofErr w:type="spellStart"/>
      <w:r w:rsidR="005561D5" w:rsidRPr="00AE2D0C">
        <w:t>Acknowledge</w:t>
      </w:r>
      <w:proofErr w:type="spellEnd"/>
    </w:p>
    <w:p w14:paraId="62BF21E6" w14:textId="37BD8F9D" w:rsidR="006E1135" w:rsidRPr="00AE2D0C" w:rsidRDefault="006E1135" w:rsidP="006E1135">
      <w:pPr>
        <w:pStyle w:val="ListParagraph"/>
        <w:numPr>
          <w:ilvl w:val="0"/>
          <w:numId w:val="40"/>
        </w:numPr>
        <w:spacing w:line="360" w:lineRule="auto"/>
      </w:pPr>
      <w:r w:rsidRPr="00AE2D0C">
        <w:t xml:space="preserve">Dans la case ‘Modèle de nom de fichier’, renseignez le nom du fichier -&gt; </w:t>
      </w:r>
      <w:r w:rsidRPr="00AE2D0C">
        <w:rPr>
          <w:b/>
          <w:bCs/>
        </w:rPr>
        <w:t>‘</w:t>
      </w:r>
      <w:r w:rsidR="005561D5" w:rsidRPr="00AE2D0C">
        <w:rPr>
          <w:b/>
          <w:bCs/>
        </w:rPr>
        <w:t>[</w:t>
      </w:r>
      <w:proofErr w:type="spellStart"/>
      <w:r w:rsidR="005561D5" w:rsidRPr="00AE2D0C">
        <w:rPr>
          <w:b/>
          <w:bCs/>
        </w:rPr>
        <w:t>document_name</w:t>
      </w:r>
      <w:proofErr w:type="spellEnd"/>
      <w:r w:rsidR="005561D5" w:rsidRPr="00AE2D0C">
        <w:rPr>
          <w:b/>
          <w:bCs/>
        </w:rPr>
        <w:t>]_[</w:t>
      </w:r>
      <w:proofErr w:type="spellStart"/>
      <w:r w:rsidR="005561D5" w:rsidRPr="00AE2D0C">
        <w:rPr>
          <w:b/>
          <w:bCs/>
        </w:rPr>
        <w:t>current_datetime</w:t>
      </w:r>
      <w:proofErr w:type="spellEnd"/>
      <w:r w:rsidR="005561D5" w:rsidRPr="00AE2D0C">
        <w:rPr>
          <w:b/>
          <w:bCs/>
        </w:rPr>
        <w:t>]_[</w:t>
      </w:r>
      <w:proofErr w:type="spellStart"/>
      <w:r w:rsidR="005561D5" w:rsidRPr="00AE2D0C">
        <w:rPr>
          <w:b/>
          <w:bCs/>
        </w:rPr>
        <w:t>Custom_fileName</w:t>
      </w:r>
      <w:proofErr w:type="spellEnd"/>
      <w:r w:rsidR="005561D5" w:rsidRPr="00AE2D0C">
        <w:rPr>
          <w:b/>
          <w:bCs/>
        </w:rPr>
        <w:t>]</w:t>
      </w:r>
      <w:r w:rsidRPr="00AE2D0C">
        <w:rPr>
          <w:b/>
          <w:bCs/>
        </w:rPr>
        <w:t>.xml’</w:t>
      </w:r>
    </w:p>
    <w:p w14:paraId="445003E6" w14:textId="77777777" w:rsidR="006E1135" w:rsidRPr="00AE2D0C" w:rsidRDefault="006E1135" w:rsidP="006E1135">
      <w:pPr>
        <w:pStyle w:val="ListParagraph"/>
      </w:pPr>
    </w:p>
    <w:p w14:paraId="712855B5" w14:textId="79C3963B" w:rsidR="006E1135" w:rsidRPr="00AE2D0C" w:rsidRDefault="006E1135" w:rsidP="002F6659">
      <w:pPr>
        <w:pStyle w:val="ListParagraph"/>
      </w:pPr>
      <w:r w:rsidRPr="00AE2D0C">
        <w:rPr>
          <w14:ligatures w14:val="standardContextual"/>
        </w:rPr>
        <w:t xml:space="preserve"> </w:t>
      </w:r>
      <w:r w:rsidR="002F6659" w:rsidRPr="00AE2D0C">
        <w:rPr>
          <w:noProof/>
          <w14:ligatures w14:val="standardContextual"/>
        </w:rPr>
        <w:drawing>
          <wp:inline distT="0" distB="0" distL="0" distR="0" wp14:anchorId="60D38006" wp14:editId="3DE6CC6D">
            <wp:extent cx="4937896" cy="3120445"/>
            <wp:effectExtent l="0" t="0" r="0" b="3810"/>
            <wp:docPr id="1361203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0375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878" cy="31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029B" w14:textId="77777777" w:rsidR="006E1135" w:rsidRPr="00AE2D0C" w:rsidRDefault="006E1135" w:rsidP="006E1135">
      <w:pPr>
        <w:pStyle w:val="ListParagraph"/>
      </w:pPr>
    </w:p>
    <w:p w14:paraId="3D9EDF8D" w14:textId="6FD6C066" w:rsidR="00575925" w:rsidRPr="00AE2D0C" w:rsidRDefault="006E1135" w:rsidP="006E1135">
      <w:pPr>
        <w:pStyle w:val="ListParagraph"/>
        <w:numPr>
          <w:ilvl w:val="0"/>
          <w:numId w:val="40"/>
        </w:numPr>
      </w:pPr>
      <w:r w:rsidRPr="00AE2D0C">
        <w:lastRenderedPageBreak/>
        <w:t>Cliquez sur enregistrer</w:t>
      </w:r>
      <w:r w:rsidR="00575925" w:rsidRPr="00AE2D0C">
        <w:rPr>
          <w14:ligatures w14:val="standardContextual"/>
        </w:rPr>
        <w:br w:type="page"/>
      </w:r>
    </w:p>
    <w:p w14:paraId="2E883A02" w14:textId="2EB176BE" w:rsidR="00DA3EC1" w:rsidRPr="00AE2D0C" w:rsidRDefault="00DA3EC1" w:rsidP="008A210E">
      <w:pPr>
        <w:pStyle w:val="Heading2"/>
      </w:pPr>
      <w:bookmarkStart w:id="14" w:name="_Toc195534603"/>
      <w:r w:rsidRPr="00AE2D0C">
        <w:lastRenderedPageBreak/>
        <w:t>ION Mapping</w:t>
      </w:r>
      <w:bookmarkEnd w:id="14"/>
    </w:p>
    <w:p w14:paraId="5C27C69C" w14:textId="77777777" w:rsidR="008A210E" w:rsidRPr="00AE2D0C" w:rsidRDefault="008A210E" w:rsidP="008A210E">
      <w:pPr>
        <w:pStyle w:val="BodyText"/>
      </w:pPr>
    </w:p>
    <w:p w14:paraId="3CDB7B4B" w14:textId="6A6AC895" w:rsidR="00DA3EC1" w:rsidRPr="00AE2D0C" w:rsidRDefault="00DA3EC1" w:rsidP="00DA3EC1">
      <w:pPr>
        <w:pStyle w:val="BodyText"/>
        <w:numPr>
          <w:ilvl w:val="0"/>
          <w:numId w:val="41"/>
        </w:numPr>
      </w:pPr>
      <w:r w:rsidRPr="00AE2D0C">
        <w:t>3.4.1 Importation du ION Mapping M3EDISalesOrderCustomLoadMapping</w:t>
      </w:r>
    </w:p>
    <w:p w14:paraId="1F902E51" w14:textId="5693CE09" w:rsidR="008A210E" w:rsidRPr="00AE2D0C" w:rsidRDefault="008A210E" w:rsidP="008A210E">
      <w:pPr>
        <w:pStyle w:val="BodyText"/>
        <w:ind w:left="720"/>
      </w:pPr>
      <w:r w:rsidRPr="00AE2D0C">
        <w:rPr>
          <w:noProof/>
        </w:rPr>
        <w:t>Naviguez dans ION &gt; Connect &gt; Mappages &gt; Importer</w:t>
      </w:r>
    </w:p>
    <w:p w14:paraId="7EB4EE8E" w14:textId="77777777" w:rsidR="008A210E" w:rsidRPr="00AE2D0C" w:rsidRDefault="008A210E" w:rsidP="008A210E">
      <w:pPr>
        <w:pStyle w:val="BodyText"/>
        <w:ind w:left="720"/>
      </w:pPr>
    </w:p>
    <w:p w14:paraId="0B007E95" w14:textId="02629CBF" w:rsidR="008A210E" w:rsidRPr="00AE2D0C" w:rsidRDefault="008A210E" w:rsidP="008A210E">
      <w:pPr>
        <w:pStyle w:val="BodyText"/>
        <w:numPr>
          <w:ilvl w:val="0"/>
          <w:numId w:val="41"/>
        </w:numPr>
      </w:pPr>
    </w:p>
    <w:p w14:paraId="2D04CC2F" w14:textId="3F013A60" w:rsidR="008A210E" w:rsidRPr="00AE2D0C" w:rsidRDefault="002F6659" w:rsidP="008A210E">
      <w:pPr>
        <w:pStyle w:val="ListParagraph"/>
        <w:tabs>
          <w:tab w:val="left" w:pos="4297"/>
        </w:tabs>
        <w:rPr>
          <w14:ligatures w14:val="standardContextual"/>
        </w:rPr>
      </w:pPr>
      <w:r w:rsidRPr="00AE2D0C">
        <w:rPr>
          <w:noProof/>
          <w14:ligatures w14:val="standardContextual"/>
        </w:rPr>
        <w:t>Sélectionnez le fichier à importer M3EDISalesOrderCustomLoadMapping.xml</w:t>
      </w:r>
    </w:p>
    <w:p w14:paraId="2C19E770" w14:textId="77777777" w:rsidR="008A210E" w:rsidRPr="00AE2D0C" w:rsidRDefault="008A210E" w:rsidP="008A210E">
      <w:pPr>
        <w:tabs>
          <w:tab w:val="left" w:pos="4297"/>
        </w:tabs>
        <w:rPr>
          <w14:ligatures w14:val="standardContextual"/>
        </w:rPr>
      </w:pPr>
    </w:p>
    <w:p w14:paraId="78D08EA6" w14:textId="77777777" w:rsidR="008A210E" w:rsidRPr="00AE2D0C" w:rsidRDefault="008A210E" w:rsidP="008A210E">
      <w:pPr>
        <w:tabs>
          <w:tab w:val="left" w:pos="4297"/>
        </w:tabs>
        <w:rPr>
          <w14:ligatures w14:val="standardContextual"/>
        </w:rPr>
      </w:pPr>
      <w:r>
        <w:t>Cliquez sur OK</w:t>
      </w:r>
    </w:p>
    <w:p w14:paraId="73FD63C6" w14:textId="4CB262E9" w:rsidR="008A210E" w:rsidRPr="00AE2D0C" w:rsidRDefault="008A210E" w:rsidP="008A210E">
      <w:pPr>
        <w:pStyle w:val="BodyText"/>
        <w:numPr>
          <w:ilvl w:val="0"/>
          <w:numId w:val="41"/>
        </w:numPr>
      </w:pPr>
    </w:p>
    <w:p w14:paraId="5AE98B4E" w14:textId="0C7523A2" w:rsidR="008A210E" w:rsidRPr="00AE2D0C" w:rsidRDefault="002F6659" w:rsidP="008A210E">
      <w:pPr>
        <w:pStyle w:val="BodyText"/>
        <w:ind w:left="720"/>
      </w:pPr>
      <w:r w:rsidRPr="00AE2D0C">
        <w:rPr>
          <w:noProof/>
        </w:rPr>
        <w:t>Vérifiez que le mapping 'M3EDISalesOrderCustomLoadMapping' est présent dans la liste</w:t>
      </w:r>
    </w:p>
    <w:p w14:paraId="4BD23C04" w14:textId="7F12E238" w:rsidR="008A210E" w:rsidRPr="00AE2D0C" w:rsidRDefault="008A210E" w:rsidP="008A210E">
      <w:pPr>
        <w:pStyle w:val="BodyText"/>
        <w:ind w:left="720"/>
      </w:pPr>
    </w:p>
    <w:p w14:paraId="33002E21" w14:textId="5B6C963C" w:rsidR="00575925" w:rsidRPr="00AE2D0C" w:rsidRDefault="00DA3EC1" w:rsidP="008A210E">
      <w:pPr>
        <w:pStyle w:val="Heading2"/>
        <w:numPr>
          <w:ilvl w:val="0"/>
          <w:numId w:val="0"/>
        </w:numPr>
      </w:pPr>
      <w:r w:rsidRPr="00AE2D0C">
        <w:br w:type="page"/>
      </w:r>
    </w:p>
    <w:p w14:paraId="0DB05DD8" w14:textId="32FCF886" w:rsidR="00575925" w:rsidRPr="00AE2D0C" w:rsidRDefault="00575925" w:rsidP="005D58E7">
      <w:pPr>
        <w:pStyle w:val="Heading2"/>
      </w:pPr>
      <w:bookmarkStart w:id="15" w:name="_Toc188614900"/>
      <w:bookmarkStart w:id="16" w:name="_Toc195534604"/>
      <w:r w:rsidRPr="00AE2D0C">
        <w:lastRenderedPageBreak/>
        <w:t>Document flow</w:t>
      </w:r>
      <w:bookmarkEnd w:id="15"/>
      <w:bookmarkEnd w:id="16"/>
    </w:p>
    <w:p w14:paraId="420CE74F" w14:textId="627796E1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t>Navigue</w:t>
      </w:r>
      <w:r w:rsidR="000A031C" w:rsidRPr="00AE2D0C">
        <w:t>z</w:t>
      </w:r>
      <w:r w:rsidRPr="00AE2D0C">
        <w:t xml:space="preserve"> dans ION &gt; </w:t>
      </w:r>
      <w:proofErr w:type="spellStart"/>
      <w:r w:rsidRPr="00AE2D0C">
        <w:t>Connect</w:t>
      </w:r>
      <w:proofErr w:type="spellEnd"/>
      <w:r w:rsidRPr="00AE2D0C">
        <w:t xml:space="preserve"> &gt; Flux de données &gt; Importer </w:t>
      </w:r>
    </w:p>
    <w:p w14:paraId="04129240" w14:textId="459BF6D1" w:rsidR="00575925" w:rsidRPr="00AE2D0C" w:rsidRDefault="0092487F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0B5881AD" wp14:editId="42D7144B">
            <wp:extent cx="4222750" cy="2040523"/>
            <wp:effectExtent l="0" t="0" r="6350" b="0"/>
            <wp:docPr id="4180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57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7603" cy="20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5ED7" w14:textId="77777777" w:rsidR="00575925" w:rsidRPr="00AE2D0C" w:rsidRDefault="00575925" w:rsidP="00575925">
      <w:pPr>
        <w:pStyle w:val="BodyText"/>
        <w:ind w:left="720"/>
      </w:pPr>
    </w:p>
    <w:p w14:paraId="192043C9" w14:textId="68ADE4BC" w:rsidR="00575925" w:rsidRPr="00AE2D0C" w:rsidRDefault="00575925" w:rsidP="00575925">
      <w:pPr>
        <w:pStyle w:val="BodyText"/>
        <w:numPr>
          <w:ilvl w:val="0"/>
          <w:numId w:val="25"/>
        </w:numPr>
        <w:rPr>
          <w:b/>
          <w:bCs/>
        </w:rPr>
      </w:pPr>
      <w:r w:rsidRPr="00AE2D0C">
        <w:t>Sélectionnez le fichier à importer Spoon_LoadM3EDISalesOrderCustom.xml</w:t>
      </w:r>
    </w:p>
    <w:p w14:paraId="05D53C28" w14:textId="1FEB7C8D" w:rsidR="00575925" w:rsidRPr="00AE2D0C" w:rsidRDefault="002F6659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2815E8F1" wp14:editId="6B963679">
            <wp:extent cx="3429479" cy="400106"/>
            <wp:effectExtent l="0" t="0" r="0" b="0"/>
            <wp:docPr id="47767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86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7E9B" w14:textId="77777777" w:rsidR="00575925" w:rsidRPr="00AE2D0C" w:rsidRDefault="00575925" w:rsidP="00575925">
      <w:pPr>
        <w:pStyle w:val="BodyText"/>
        <w:ind w:left="720"/>
      </w:pPr>
    </w:p>
    <w:p w14:paraId="7D12E35C" w14:textId="184ACCDA" w:rsidR="00575925" w:rsidRPr="00AE2D0C" w:rsidRDefault="002F6659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08A1938D" wp14:editId="64F4B348">
            <wp:extent cx="2971800" cy="1513200"/>
            <wp:effectExtent l="0" t="0" r="0" b="0"/>
            <wp:docPr id="1525274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7418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5050" cy="15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4591" w14:textId="77777777" w:rsidR="00575925" w:rsidRPr="00AE2D0C" w:rsidRDefault="00575925" w:rsidP="00575925">
      <w:pPr>
        <w:pStyle w:val="BodyText"/>
        <w:ind w:left="720"/>
      </w:pPr>
    </w:p>
    <w:p w14:paraId="70DEC355" w14:textId="5BACEB0F" w:rsidR="00575925" w:rsidRPr="00AE2D0C" w:rsidRDefault="00BA7800" w:rsidP="00575925">
      <w:pPr>
        <w:pStyle w:val="BodyText"/>
        <w:numPr>
          <w:ilvl w:val="0"/>
          <w:numId w:val="25"/>
        </w:numPr>
      </w:pPr>
      <w:r w:rsidRPr="00AE2D0C">
        <w:t>Sélectionnez</w:t>
      </w:r>
      <w:r w:rsidR="00575925" w:rsidRPr="00AE2D0C">
        <w:t xml:space="preserve"> la case </w:t>
      </w:r>
      <w:r w:rsidR="00575925" w:rsidRPr="00AE2D0C">
        <w:rPr>
          <w:b/>
          <w:bCs/>
        </w:rPr>
        <w:t>‘Ignorer éléments déjà existants’</w:t>
      </w:r>
      <w:r w:rsidR="00575925" w:rsidRPr="00AE2D0C">
        <w:t xml:space="preserve"> et la case </w:t>
      </w:r>
      <w:r w:rsidR="00575925" w:rsidRPr="00AE2D0C">
        <w:rPr>
          <w:b/>
          <w:bCs/>
        </w:rPr>
        <w:t>‘Ignorer éléments déjà existants’</w:t>
      </w:r>
    </w:p>
    <w:p w14:paraId="2CF89728" w14:textId="4BD6E35D" w:rsidR="00575925" w:rsidRPr="00AE2D0C" w:rsidRDefault="002F6659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0DDD4BA4" wp14:editId="3AE7F0AA">
            <wp:extent cx="1936750" cy="2723162"/>
            <wp:effectExtent l="0" t="0" r="6350" b="1270"/>
            <wp:docPr id="170231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1479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9508" cy="27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A227" w14:textId="77777777" w:rsidR="002F6659" w:rsidRPr="00AE2D0C" w:rsidRDefault="002F6659" w:rsidP="00575925">
      <w:pPr>
        <w:pStyle w:val="BodyText"/>
        <w:ind w:left="720"/>
      </w:pPr>
    </w:p>
    <w:p w14:paraId="6E4F66AA" w14:textId="77777777" w:rsidR="00E44E8E" w:rsidRPr="00AE2D0C" w:rsidRDefault="00E44E8E" w:rsidP="00E44E8E">
      <w:pPr>
        <w:pStyle w:val="BodyText"/>
        <w:ind w:left="0"/>
      </w:pPr>
    </w:p>
    <w:p w14:paraId="57CB95FF" w14:textId="77777777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lastRenderedPageBreak/>
        <w:t>Accédez au Flux de données que vous venez d’importer</w:t>
      </w:r>
    </w:p>
    <w:p w14:paraId="384647E1" w14:textId="059C6B8A" w:rsidR="00575925" w:rsidRPr="00AE2D0C" w:rsidRDefault="002F6659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5CD64DF2" wp14:editId="4C88E223">
            <wp:extent cx="4692650" cy="1655684"/>
            <wp:effectExtent l="0" t="0" r="0" b="1905"/>
            <wp:docPr id="2136847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4780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8805" cy="16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6052" w14:textId="77777777" w:rsidR="00575925" w:rsidRPr="00AE2D0C" w:rsidRDefault="00575925" w:rsidP="00575925">
      <w:pPr>
        <w:pStyle w:val="BodyText"/>
        <w:ind w:left="720"/>
      </w:pPr>
    </w:p>
    <w:p w14:paraId="6FBC24F8" w14:textId="3CA66632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t>Clique</w:t>
      </w:r>
      <w:r w:rsidR="000A031C" w:rsidRPr="00AE2D0C">
        <w:t>z</w:t>
      </w:r>
      <w:r w:rsidRPr="00AE2D0C">
        <w:t xml:space="preserve"> sur l’activité </w:t>
      </w:r>
      <w:r w:rsidR="002F6659" w:rsidRPr="00AE2D0C">
        <w:rPr>
          <w:b/>
          <w:bCs/>
        </w:rPr>
        <w:t>Read</w:t>
      </w:r>
      <w:r w:rsidRPr="00AE2D0C">
        <w:t xml:space="preserve"> et ajoutez le point de connexion </w:t>
      </w:r>
      <w:r w:rsidR="00E44E8E" w:rsidRPr="00AE2D0C">
        <w:t>pour la récupération du BOD entrant</w:t>
      </w:r>
    </w:p>
    <w:p w14:paraId="7C24D3B9" w14:textId="0DC66DB1" w:rsidR="00E44E8E" w:rsidRPr="00AE2D0C" w:rsidRDefault="002F6659" w:rsidP="002F6659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4DE30150" wp14:editId="689CD790">
            <wp:extent cx="4737100" cy="3035737"/>
            <wp:effectExtent l="0" t="0" r="6350" b="0"/>
            <wp:docPr id="15789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69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1430" cy="30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18C1" w14:textId="77777777" w:rsidR="00E44E8E" w:rsidRPr="00AE2D0C" w:rsidRDefault="00E44E8E" w:rsidP="00575925">
      <w:pPr>
        <w:pStyle w:val="BodyText"/>
        <w:ind w:left="0"/>
      </w:pPr>
    </w:p>
    <w:p w14:paraId="2D0C5FD9" w14:textId="7C563D90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t>Vérifiez que le document sortant de l’activité File soit ‘Load.M3EDISalesOrderCustom’, s’il n’existe pas, il va devoir l’ajouter manuellement </w:t>
      </w:r>
    </w:p>
    <w:p w14:paraId="2598DE49" w14:textId="486664CD" w:rsidR="002F6659" w:rsidRPr="00AE2D0C" w:rsidRDefault="002F6659" w:rsidP="002F6659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11C9BA84" wp14:editId="522678DE">
            <wp:extent cx="4540250" cy="2888025"/>
            <wp:effectExtent l="0" t="0" r="0" b="7620"/>
            <wp:docPr id="165736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296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4434" cy="289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3BB5" w14:textId="299F588F" w:rsidR="00F32970" w:rsidRPr="00AE2D0C" w:rsidRDefault="00F32970" w:rsidP="00F32970">
      <w:pPr>
        <w:pStyle w:val="BodyText"/>
        <w:numPr>
          <w:ilvl w:val="0"/>
          <w:numId w:val="25"/>
        </w:numPr>
      </w:pPr>
      <w:r w:rsidRPr="00AE2D0C">
        <w:lastRenderedPageBreak/>
        <w:t xml:space="preserve">Cliquez sur l’activité </w:t>
      </w:r>
      <w:r w:rsidRPr="00AE2D0C">
        <w:rPr>
          <w:b/>
          <w:bCs/>
        </w:rPr>
        <w:t>M3</w:t>
      </w:r>
      <w:r w:rsidRPr="00AE2D0C">
        <w:t xml:space="preserve"> et ajoutez l’application m3</w:t>
      </w:r>
    </w:p>
    <w:p w14:paraId="04F7AF6A" w14:textId="6906A69D" w:rsidR="00F32970" w:rsidRPr="00AE2D0C" w:rsidRDefault="002F6659" w:rsidP="002F6659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064F48B5" wp14:editId="28225D00">
            <wp:extent cx="5010150" cy="2394780"/>
            <wp:effectExtent l="0" t="0" r="0" b="5715"/>
            <wp:docPr id="751061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6140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9760" cy="239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480A" w14:textId="77777777" w:rsidR="00F32970" w:rsidRPr="00AE2D0C" w:rsidRDefault="00F32970" w:rsidP="00575925">
      <w:pPr>
        <w:pStyle w:val="BodyText"/>
        <w:ind w:left="720"/>
      </w:pPr>
    </w:p>
    <w:p w14:paraId="307F6D5D" w14:textId="66FC5478" w:rsidR="00F32970" w:rsidRPr="00AE2D0C" w:rsidRDefault="00F32970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7941626C" wp14:editId="7C98C1DB">
            <wp:extent cx="2578100" cy="2415988"/>
            <wp:effectExtent l="0" t="0" r="0" b="3810"/>
            <wp:docPr id="2029452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233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82133" cy="24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E255" w14:textId="77777777" w:rsidR="00F32970" w:rsidRPr="00AE2D0C" w:rsidRDefault="00F32970" w:rsidP="00575925">
      <w:pPr>
        <w:pStyle w:val="BodyText"/>
        <w:ind w:left="720"/>
      </w:pPr>
    </w:p>
    <w:p w14:paraId="49F00016" w14:textId="77777777" w:rsidR="00F32970" w:rsidRPr="00AE2D0C" w:rsidRDefault="00F32970" w:rsidP="00575925">
      <w:pPr>
        <w:pStyle w:val="BodyText"/>
        <w:ind w:left="720"/>
      </w:pPr>
    </w:p>
    <w:p w14:paraId="0F12433A" w14:textId="65E308A6" w:rsidR="00F32970" w:rsidRPr="00AE2D0C" w:rsidRDefault="00F32970" w:rsidP="00F32970">
      <w:pPr>
        <w:pStyle w:val="BodyText"/>
        <w:numPr>
          <w:ilvl w:val="0"/>
          <w:numId w:val="25"/>
        </w:numPr>
      </w:pPr>
      <w:r w:rsidRPr="00AE2D0C">
        <w:t>Vérifiez que le document sortant de l’activité M3 soit ‘Acknowledge.M3EDISalesOrderCustom, s’il n’existe pas, il va devoir l’ajouter manuellement </w:t>
      </w:r>
    </w:p>
    <w:p w14:paraId="101A1812" w14:textId="07A5BAA6" w:rsidR="003366BD" w:rsidRPr="00AE2D0C" w:rsidRDefault="002F6659" w:rsidP="002F6659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7AEFB77E" wp14:editId="58B952A1">
            <wp:extent cx="5465403" cy="2667000"/>
            <wp:effectExtent l="0" t="0" r="2540" b="0"/>
            <wp:docPr id="1380263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63331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3523" cy="26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5566" w14:textId="77777777" w:rsidR="003366BD" w:rsidRPr="00AE2D0C" w:rsidRDefault="003366BD" w:rsidP="003366BD">
      <w:pPr>
        <w:pStyle w:val="BodyText"/>
        <w:numPr>
          <w:ilvl w:val="0"/>
          <w:numId w:val="25"/>
        </w:numPr>
      </w:pPr>
    </w:p>
    <w:p w14:paraId="6197CD16" w14:textId="003BE383" w:rsidR="003366BD" w:rsidRPr="00AE2D0C" w:rsidRDefault="003366BD" w:rsidP="003366BD">
      <w:pPr>
        <w:pStyle w:val="BodyText"/>
        <w:numPr>
          <w:ilvl w:val="0"/>
          <w:numId w:val="42"/>
        </w:numPr>
      </w:pPr>
      <w:r w:rsidRPr="00AE2D0C">
        <w:t>[N/A - pas de composant Script pour cette interface 5058]</w:t>
      </w:r>
    </w:p>
    <w:p w14:paraId="17A3BE3B" w14:textId="1BB3F0D4" w:rsidR="003366BD" w:rsidRPr="00AE2D0C" w:rsidRDefault="00191105" w:rsidP="003366BD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612AC543" wp14:editId="429ED5BA">
            <wp:extent cx="6417945" cy="3194050"/>
            <wp:effectExtent l="0" t="0" r="1905" b="6350"/>
            <wp:docPr id="139442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291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8CDC" w14:textId="77777777" w:rsidR="003366BD" w:rsidRPr="00AE2D0C" w:rsidRDefault="003366BD" w:rsidP="003366BD">
      <w:pPr>
        <w:pStyle w:val="BodyText"/>
        <w:ind w:left="0"/>
      </w:pPr>
    </w:p>
    <w:p w14:paraId="58B9D34C" w14:textId="426529E1" w:rsidR="003366BD" w:rsidRPr="00AE2D0C" w:rsidRDefault="003366BD" w:rsidP="003366BD">
      <w:pPr>
        <w:pStyle w:val="BodyText"/>
        <w:numPr>
          <w:ilvl w:val="0"/>
          <w:numId w:val="42"/>
        </w:numPr>
      </w:pPr>
      <w:r w:rsidRPr="00AE2D0C">
        <w:t>[N/A]</w:t>
      </w:r>
    </w:p>
    <w:p w14:paraId="6BEC02B8" w14:textId="7F693653" w:rsidR="003366BD" w:rsidRPr="00AE2D0C" w:rsidRDefault="00191105" w:rsidP="003366BD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02561D58" wp14:editId="7E707B60">
            <wp:extent cx="5211445" cy="2892669"/>
            <wp:effectExtent l="0" t="0" r="8255" b="3175"/>
            <wp:docPr id="1964560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008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749" cy="28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2D33" w14:textId="77777777" w:rsidR="003366BD" w:rsidRPr="00AE2D0C" w:rsidRDefault="003366BD" w:rsidP="003366BD">
      <w:pPr>
        <w:pStyle w:val="BodyText"/>
        <w:ind w:left="720"/>
      </w:pPr>
    </w:p>
    <w:p w14:paraId="719FEE24" w14:textId="77777777" w:rsidR="003366BD" w:rsidRPr="00AE2D0C" w:rsidRDefault="003366BD" w:rsidP="003366BD">
      <w:pPr>
        <w:pStyle w:val="BodyText"/>
        <w:ind w:left="720"/>
      </w:pPr>
    </w:p>
    <w:p w14:paraId="25274E1F" w14:textId="77777777" w:rsidR="003366BD" w:rsidRPr="00AE2D0C" w:rsidRDefault="003366BD" w:rsidP="003366BD">
      <w:pPr>
        <w:pStyle w:val="BodyText"/>
        <w:ind w:left="0"/>
      </w:pPr>
    </w:p>
    <w:p w14:paraId="60531922" w14:textId="77777777" w:rsidR="00191105" w:rsidRPr="00AE2D0C" w:rsidRDefault="00191105" w:rsidP="003366BD">
      <w:pPr>
        <w:pStyle w:val="BodyText"/>
        <w:ind w:left="0"/>
      </w:pPr>
    </w:p>
    <w:p w14:paraId="484101ED" w14:textId="77777777" w:rsidR="00191105" w:rsidRPr="00AE2D0C" w:rsidRDefault="00191105" w:rsidP="003366BD">
      <w:pPr>
        <w:pStyle w:val="BodyText"/>
        <w:ind w:left="0"/>
      </w:pPr>
    </w:p>
    <w:p w14:paraId="6FECB88D" w14:textId="3695202F" w:rsidR="003366BD" w:rsidRPr="00AE2D0C" w:rsidRDefault="003366BD" w:rsidP="003366BD">
      <w:pPr>
        <w:pStyle w:val="BodyText"/>
        <w:numPr>
          <w:ilvl w:val="0"/>
          <w:numId w:val="42"/>
        </w:numPr>
      </w:pPr>
      <w:r w:rsidRPr="00AE2D0C">
        <w:t>[N/A]</w:t>
      </w:r>
    </w:p>
    <w:p w14:paraId="6770E963" w14:textId="1FEB9092" w:rsidR="003366BD" w:rsidRPr="00AE2D0C" w:rsidRDefault="00191105" w:rsidP="003366BD">
      <w:pPr>
        <w:pStyle w:val="BodyText"/>
        <w:ind w:left="720"/>
      </w:pPr>
      <w:r w:rsidRPr="00AE2D0C">
        <w:rPr>
          <w:noProof/>
        </w:rPr>
        <w:lastRenderedPageBreak/>
        <w:drawing>
          <wp:inline distT="0" distB="0" distL="0" distR="0" wp14:anchorId="2B16003D" wp14:editId="25593C2E">
            <wp:extent cx="5459095" cy="3199191"/>
            <wp:effectExtent l="0" t="0" r="8255" b="1270"/>
            <wp:docPr id="798136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3656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61385" cy="32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6BD" w:rsidRPr="00AE2D0C">
        <w:t xml:space="preserve"> </w:t>
      </w:r>
    </w:p>
    <w:p w14:paraId="71B67804" w14:textId="77777777" w:rsidR="003366BD" w:rsidRPr="00AE2D0C" w:rsidRDefault="003366BD" w:rsidP="003366BD">
      <w:pPr>
        <w:pStyle w:val="BodyText"/>
        <w:ind w:left="720"/>
      </w:pPr>
    </w:p>
    <w:p w14:paraId="002737BB" w14:textId="77777777" w:rsidR="003366BD" w:rsidRPr="00AE2D0C" w:rsidRDefault="003366BD" w:rsidP="003366BD">
      <w:pPr>
        <w:pStyle w:val="BodyText"/>
        <w:ind w:left="720"/>
      </w:pPr>
    </w:p>
    <w:p w14:paraId="7B91A139" w14:textId="77777777" w:rsidR="003366BD" w:rsidRPr="00AE2D0C" w:rsidRDefault="003366BD" w:rsidP="003366BD">
      <w:pPr>
        <w:pStyle w:val="BodyText"/>
        <w:ind w:left="720"/>
      </w:pPr>
      <w:r w:rsidRPr="00AE2D0C">
        <w:t>[N/A]</w:t>
      </w:r>
    </w:p>
    <w:p w14:paraId="1CE312ED" w14:textId="6296E55C" w:rsidR="003366BD" w:rsidRPr="00AE2D0C" w:rsidRDefault="00191105" w:rsidP="003366BD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51E9D9A8" wp14:editId="0C0F15D1">
            <wp:extent cx="5293995" cy="2722162"/>
            <wp:effectExtent l="0" t="0" r="1905" b="2540"/>
            <wp:docPr id="952954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4698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8722" cy="272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E2B1" w14:textId="77777777" w:rsidR="003366BD" w:rsidRPr="00AE2D0C" w:rsidRDefault="003366BD" w:rsidP="003366BD">
      <w:pPr>
        <w:pStyle w:val="BodyText"/>
        <w:ind w:left="720"/>
      </w:pPr>
    </w:p>
    <w:p w14:paraId="695A7CE9" w14:textId="77777777" w:rsidR="003366BD" w:rsidRPr="00AE2D0C" w:rsidRDefault="003366BD" w:rsidP="003366BD">
      <w:pPr>
        <w:pStyle w:val="BodyText"/>
        <w:ind w:left="720"/>
      </w:pPr>
    </w:p>
    <w:p w14:paraId="6A1155CE" w14:textId="77777777" w:rsidR="003366BD" w:rsidRPr="00AE2D0C" w:rsidRDefault="003366BD" w:rsidP="005B2E26">
      <w:pPr>
        <w:pStyle w:val="BodyText"/>
        <w:ind w:left="0"/>
      </w:pPr>
    </w:p>
    <w:p w14:paraId="34E808D2" w14:textId="77777777" w:rsidR="00191105" w:rsidRPr="00AE2D0C" w:rsidRDefault="00191105" w:rsidP="005B2E26">
      <w:pPr>
        <w:pStyle w:val="BodyText"/>
        <w:ind w:left="0"/>
      </w:pPr>
    </w:p>
    <w:p w14:paraId="445F79DC" w14:textId="77777777" w:rsidR="00191105" w:rsidRPr="00AE2D0C" w:rsidRDefault="00191105" w:rsidP="005B2E26">
      <w:pPr>
        <w:pStyle w:val="BodyText"/>
        <w:ind w:left="0"/>
      </w:pPr>
    </w:p>
    <w:p w14:paraId="634125B3" w14:textId="77777777" w:rsidR="00191105" w:rsidRPr="00AE2D0C" w:rsidRDefault="00191105" w:rsidP="005B2E26">
      <w:pPr>
        <w:pStyle w:val="BodyText"/>
        <w:ind w:left="0"/>
      </w:pPr>
    </w:p>
    <w:p w14:paraId="56F01498" w14:textId="77777777" w:rsidR="00191105" w:rsidRPr="00AE2D0C" w:rsidRDefault="00191105" w:rsidP="005B2E26">
      <w:pPr>
        <w:pStyle w:val="BodyText"/>
        <w:ind w:left="0"/>
      </w:pPr>
    </w:p>
    <w:p w14:paraId="3615A2BE" w14:textId="4E9322ED" w:rsidR="003366BD" w:rsidRPr="00AE2D0C" w:rsidRDefault="003366BD" w:rsidP="003366BD">
      <w:pPr>
        <w:pStyle w:val="BodyText"/>
        <w:numPr>
          <w:ilvl w:val="0"/>
          <w:numId w:val="25"/>
        </w:numPr>
        <w:rPr>
          <w:i/>
          <w:iCs/>
        </w:rPr>
      </w:pPr>
      <w:r w:rsidRPr="00AE2D0C">
        <w:t>[N/A - pas de composant Script pour cette interface 5058]</w:t>
      </w:r>
    </w:p>
    <w:p w14:paraId="771123DE" w14:textId="75EA8FF2" w:rsidR="003366BD" w:rsidRPr="00AE2D0C" w:rsidRDefault="00191105" w:rsidP="003366BD">
      <w:pPr>
        <w:pStyle w:val="BodyText"/>
        <w:ind w:left="720"/>
      </w:pPr>
      <w:r w:rsidRPr="00AE2D0C">
        <w:rPr>
          <w:noProof/>
        </w:rPr>
        <w:lastRenderedPageBreak/>
        <w:drawing>
          <wp:inline distT="0" distB="0" distL="0" distR="0" wp14:anchorId="42A13432" wp14:editId="10F5CB07">
            <wp:extent cx="5440045" cy="2846241"/>
            <wp:effectExtent l="0" t="0" r="8255" b="0"/>
            <wp:docPr id="921980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099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5651" cy="28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F3EC" w14:textId="77777777" w:rsidR="00572554" w:rsidRPr="00AE2D0C" w:rsidRDefault="00572554" w:rsidP="00575925">
      <w:pPr>
        <w:pStyle w:val="BodyText"/>
        <w:ind w:left="0"/>
      </w:pPr>
    </w:p>
    <w:p w14:paraId="1FC3B36D" w14:textId="77777777" w:rsidR="00572554" w:rsidRPr="00AE2D0C" w:rsidRDefault="00572554" w:rsidP="00575925">
      <w:pPr>
        <w:pStyle w:val="BodyText"/>
        <w:ind w:left="0"/>
      </w:pPr>
    </w:p>
    <w:p w14:paraId="2A253D5A" w14:textId="3C19435F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t>Clique</w:t>
      </w:r>
      <w:r w:rsidR="000A031C" w:rsidRPr="00AE2D0C">
        <w:t>z</w:t>
      </w:r>
      <w:r w:rsidRPr="00AE2D0C">
        <w:t xml:space="preserve"> sur l’activité </w:t>
      </w:r>
      <w:r w:rsidR="002072EF" w:rsidRPr="00AE2D0C">
        <w:rPr>
          <w:b/>
          <w:bCs/>
        </w:rPr>
        <w:t>File</w:t>
      </w:r>
      <w:r w:rsidRPr="00AE2D0C">
        <w:t xml:space="preserve"> et </w:t>
      </w:r>
      <w:r w:rsidR="0038494A" w:rsidRPr="00AE2D0C">
        <w:t>sélectionné le bon point de connexion</w:t>
      </w:r>
      <w:r w:rsidRPr="00AE2D0C">
        <w:t>.</w:t>
      </w:r>
    </w:p>
    <w:p w14:paraId="76508A19" w14:textId="77777777" w:rsidR="00191105" w:rsidRPr="00AE2D0C" w:rsidRDefault="00191105" w:rsidP="00575925">
      <w:pPr>
        <w:pStyle w:val="BodyText"/>
        <w:ind w:left="720"/>
      </w:pPr>
    </w:p>
    <w:p w14:paraId="0094485E" w14:textId="77777777" w:rsidR="00191105" w:rsidRPr="00AE2D0C" w:rsidRDefault="00191105" w:rsidP="00575925">
      <w:pPr>
        <w:pStyle w:val="BodyText"/>
        <w:ind w:left="720"/>
      </w:pPr>
    </w:p>
    <w:p w14:paraId="71AF75CA" w14:textId="3A2A3732" w:rsidR="00575925" w:rsidRPr="00AE2D0C" w:rsidRDefault="00191105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754634C6" wp14:editId="35F8F3A0">
            <wp:extent cx="5363845" cy="2915168"/>
            <wp:effectExtent l="0" t="0" r="8255" b="0"/>
            <wp:docPr id="2061481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8140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7583" cy="29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CD40" w14:textId="77777777" w:rsidR="00575925" w:rsidRPr="00AE2D0C" w:rsidRDefault="00575925" w:rsidP="00575925">
      <w:pPr>
        <w:pStyle w:val="BodyText"/>
        <w:ind w:left="720"/>
      </w:pPr>
    </w:p>
    <w:p w14:paraId="4DC1BE16" w14:textId="77777777" w:rsidR="00575925" w:rsidRPr="00AE2D0C" w:rsidRDefault="00575925" w:rsidP="00575925">
      <w:pPr>
        <w:pStyle w:val="BodyText"/>
        <w:ind w:left="720"/>
      </w:pPr>
    </w:p>
    <w:p w14:paraId="29E37A33" w14:textId="77777777" w:rsidR="0038494A" w:rsidRPr="00AE2D0C" w:rsidRDefault="0038494A" w:rsidP="00575925">
      <w:pPr>
        <w:pStyle w:val="BodyText"/>
        <w:ind w:left="720"/>
      </w:pPr>
    </w:p>
    <w:p w14:paraId="3DE54019" w14:textId="77777777" w:rsidR="005B2E26" w:rsidRPr="00AE2D0C" w:rsidRDefault="005B2E26" w:rsidP="00575925">
      <w:pPr>
        <w:pStyle w:val="BodyText"/>
        <w:ind w:left="720"/>
      </w:pPr>
    </w:p>
    <w:p w14:paraId="2A712185" w14:textId="77777777" w:rsidR="005B2E26" w:rsidRPr="00AE2D0C" w:rsidRDefault="005B2E26" w:rsidP="00575925">
      <w:pPr>
        <w:pStyle w:val="BodyText"/>
        <w:ind w:left="720"/>
      </w:pPr>
    </w:p>
    <w:p w14:paraId="401B04DF" w14:textId="77777777" w:rsidR="0038494A" w:rsidRPr="00AE2D0C" w:rsidRDefault="0038494A" w:rsidP="00575925">
      <w:pPr>
        <w:pStyle w:val="BodyText"/>
        <w:ind w:left="720"/>
      </w:pPr>
    </w:p>
    <w:p w14:paraId="1CA62E4E" w14:textId="77777777" w:rsidR="00575925" w:rsidRPr="00AE2D0C" w:rsidRDefault="00575925" w:rsidP="00575925">
      <w:pPr>
        <w:pStyle w:val="BodyText"/>
        <w:ind w:left="720"/>
      </w:pPr>
    </w:p>
    <w:p w14:paraId="2E4B37C9" w14:textId="77777777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t>Cliquez sur Enregistrer</w:t>
      </w:r>
    </w:p>
    <w:p w14:paraId="16A7DE82" w14:textId="0601DBA9" w:rsidR="00575925" w:rsidRPr="00AE2D0C" w:rsidRDefault="00191105" w:rsidP="00575925">
      <w:pPr>
        <w:pStyle w:val="BodyText"/>
        <w:ind w:left="720"/>
      </w:pPr>
      <w:r w:rsidRPr="00AE2D0C">
        <w:rPr>
          <w:noProof/>
        </w:rPr>
        <w:lastRenderedPageBreak/>
        <w:drawing>
          <wp:inline distT="0" distB="0" distL="0" distR="0" wp14:anchorId="105499EB" wp14:editId="323A8E96">
            <wp:extent cx="5776595" cy="2418203"/>
            <wp:effectExtent l="0" t="0" r="0" b="1270"/>
            <wp:docPr id="1817942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42454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87080" cy="24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D574" w14:textId="77777777" w:rsidR="00575925" w:rsidRPr="00AE2D0C" w:rsidRDefault="00575925" w:rsidP="00575925">
      <w:pPr>
        <w:pStyle w:val="BodyText"/>
        <w:ind w:left="0"/>
      </w:pPr>
    </w:p>
    <w:p w14:paraId="177C8DC6" w14:textId="77777777" w:rsidR="00575925" w:rsidRPr="00AE2D0C" w:rsidRDefault="00575925" w:rsidP="00575925">
      <w:pPr>
        <w:pStyle w:val="BodyText"/>
        <w:ind w:left="0"/>
      </w:pPr>
    </w:p>
    <w:p w14:paraId="2057951C" w14:textId="77777777" w:rsidR="00575925" w:rsidRPr="00AE2D0C" w:rsidRDefault="00575925" w:rsidP="00575925">
      <w:pPr>
        <w:pStyle w:val="BodyText"/>
        <w:numPr>
          <w:ilvl w:val="0"/>
          <w:numId w:val="25"/>
        </w:numPr>
      </w:pPr>
      <w:r w:rsidRPr="00AE2D0C">
        <w:t>Activez le Document Flow en cliquant sur activer</w:t>
      </w:r>
    </w:p>
    <w:p w14:paraId="5B002524" w14:textId="0FC27C33" w:rsidR="00575925" w:rsidRPr="00AE2D0C" w:rsidRDefault="00191105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33236534" wp14:editId="2AA50D10">
            <wp:extent cx="5897245" cy="2295415"/>
            <wp:effectExtent l="0" t="0" r="0" b="0"/>
            <wp:docPr id="530596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96406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2107" cy="22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CB58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538EACB5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23848F5F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2F7CED67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66AC639B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7E760D51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11E9DEBB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54125A9D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5F2B1917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136E8251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118A13AD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79219ACD" w14:textId="77777777" w:rsidR="00575925" w:rsidRPr="00AE2D0C" w:rsidRDefault="00575925" w:rsidP="00575925">
      <w:pPr>
        <w:tabs>
          <w:tab w:val="left" w:pos="4297"/>
        </w:tabs>
        <w:rPr>
          <w14:ligatures w14:val="standardContextual"/>
        </w:rPr>
      </w:pPr>
    </w:p>
    <w:p w14:paraId="193CAB34" w14:textId="5B7EE3D4" w:rsidR="001C246E" w:rsidRPr="00AE2D0C" w:rsidRDefault="001C246E" w:rsidP="00575925">
      <w:pPr>
        <w:tabs>
          <w:tab w:val="left" w:pos="4297"/>
        </w:tabs>
        <w:rPr>
          <w14:ligatures w14:val="standardContextual"/>
        </w:rPr>
      </w:pPr>
    </w:p>
    <w:p w14:paraId="29BD5C2B" w14:textId="27838C47" w:rsidR="00694738" w:rsidRPr="00AE2D0C" w:rsidRDefault="001C246E" w:rsidP="001C246E">
      <w:pPr>
        <w:rPr>
          <w14:ligatures w14:val="standardContextual"/>
        </w:rPr>
      </w:pPr>
      <w:r w:rsidRPr="00AE2D0C">
        <w:rPr>
          <w14:ligatures w14:val="standardContextual"/>
        </w:rPr>
        <w:br w:type="page"/>
      </w:r>
    </w:p>
    <w:p w14:paraId="43DEB745" w14:textId="77777777" w:rsidR="00694738" w:rsidRPr="00AE2D0C" w:rsidRDefault="00694738" w:rsidP="00694738">
      <w:pPr>
        <w:pStyle w:val="Heading2"/>
      </w:pPr>
      <w:bookmarkStart w:id="17" w:name="_Toc190247760"/>
      <w:bookmarkStart w:id="18" w:name="_Toc195534605"/>
      <w:r w:rsidRPr="00AE2D0C">
        <w:lastRenderedPageBreak/>
        <w:t>Object Schema (Notification)</w:t>
      </w:r>
      <w:bookmarkEnd w:id="17"/>
      <w:bookmarkEnd w:id="18"/>
    </w:p>
    <w:p w14:paraId="5229AEFA" w14:textId="77777777" w:rsidR="00694738" w:rsidRPr="00AE2D0C" w:rsidRDefault="00694738" w:rsidP="00694738">
      <w:pPr>
        <w:pStyle w:val="BodyText"/>
      </w:pPr>
    </w:p>
    <w:p w14:paraId="242A8FA7" w14:textId="77777777" w:rsidR="00694738" w:rsidRPr="00AE2D0C" w:rsidRDefault="00694738" w:rsidP="00694738">
      <w:pPr>
        <w:pStyle w:val="BodyText"/>
        <w:numPr>
          <w:ilvl w:val="0"/>
          <w:numId w:val="34"/>
        </w:numPr>
      </w:pPr>
      <w:r w:rsidRPr="00AE2D0C">
        <w:t>3.6.1 Importation du custom Objet Schema M3IECNotification</w:t>
      </w:r>
    </w:p>
    <w:p w14:paraId="0FD5C38D" w14:textId="77777777" w:rsidR="00694738" w:rsidRPr="00AE2D0C" w:rsidRDefault="00694738" w:rsidP="00694738">
      <w:pPr>
        <w:pStyle w:val="BodyText"/>
        <w:ind w:left="720"/>
      </w:pPr>
      <w:r w:rsidRPr="00AE2D0C">
        <w:rPr>
          <w:noProof/>
        </w:rPr>
        <w:t>Allez dans OS &gt; ION &gt; Catalogue de données &gt; Schémas d objet</w:t>
      </w:r>
    </w:p>
    <w:p w14:paraId="16BBAF73" w14:textId="77777777" w:rsidR="00694738" w:rsidRPr="00AE2D0C" w:rsidRDefault="00694738" w:rsidP="00694738">
      <w:pPr>
        <w:pStyle w:val="BodyText"/>
        <w:ind w:left="720"/>
      </w:pPr>
    </w:p>
    <w:p w14:paraId="39467D3C" w14:textId="77777777" w:rsidR="00694738" w:rsidRPr="00AE2D0C" w:rsidRDefault="00694738" w:rsidP="00694738">
      <w:pPr>
        <w:pStyle w:val="BodyText"/>
        <w:numPr>
          <w:ilvl w:val="0"/>
          <w:numId w:val="34"/>
        </w:numPr>
      </w:pPr>
    </w:p>
    <w:p w14:paraId="603F31F3" w14:textId="77777777" w:rsidR="00694738" w:rsidRPr="00AE2D0C" w:rsidRDefault="00694738" w:rsidP="00694738">
      <w:pPr>
        <w:pStyle w:val="BodyText"/>
        <w:ind w:left="720"/>
      </w:pPr>
      <w:r w:rsidRPr="00AE2D0C">
        <w:rPr>
          <w:noProof/>
        </w:rPr>
        <w:t>Cliquez sur le bouton Importer</w:t>
      </w:r>
    </w:p>
    <w:p w14:paraId="736C183B" w14:textId="77777777" w:rsidR="00694738" w:rsidRPr="00AE2D0C" w:rsidRDefault="00694738" w:rsidP="00694738">
      <w:pPr>
        <w:pStyle w:val="BodyText"/>
        <w:ind w:left="0"/>
      </w:pPr>
    </w:p>
    <w:p w14:paraId="14EA914A" w14:textId="578D63DB" w:rsidR="00694738" w:rsidRPr="00AE2D0C" w:rsidRDefault="00694738" w:rsidP="00694738">
      <w:pPr>
        <w:pStyle w:val="BodyText"/>
        <w:numPr>
          <w:ilvl w:val="0"/>
          <w:numId w:val="34"/>
        </w:numPr>
      </w:pPr>
    </w:p>
    <w:p w14:paraId="05D46F1F" w14:textId="77777777" w:rsidR="00694738" w:rsidRPr="00AE2D0C" w:rsidRDefault="00694738" w:rsidP="00694738">
      <w:pPr>
        <w:pStyle w:val="BodyText"/>
      </w:pPr>
      <w:r w:rsidRPr="00AE2D0C">
        <w:rPr>
          <w:noProof/>
        </w:rPr>
        <w:t>Localisez le fichier M3IECNotification.zip et cliquez OK</w:t>
      </w:r>
    </w:p>
    <w:p w14:paraId="41B7A452" w14:textId="77777777" w:rsidR="00694738" w:rsidRPr="00AE2D0C" w:rsidRDefault="00694738" w:rsidP="00694738">
      <w:pPr>
        <w:pStyle w:val="BodyText"/>
        <w:ind w:left="0"/>
      </w:pPr>
    </w:p>
    <w:p w14:paraId="3D27B023" w14:textId="68A3947C" w:rsidR="00694738" w:rsidRPr="00AE2D0C" w:rsidRDefault="00694738" w:rsidP="00694738">
      <w:pPr>
        <w:pStyle w:val="BodyText"/>
        <w:ind w:left="0"/>
        <w:rPr>
          <w14:ligatures w14:val="standardContextual"/>
        </w:rPr>
      </w:pPr>
    </w:p>
    <w:p w14:paraId="4CBE6310" w14:textId="044548C7" w:rsidR="00906163" w:rsidRPr="00AE2D0C" w:rsidRDefault="00906163" w:rsidP="00694738">
      <w:pPr>
        <w:pStyle w:val="BodyText"/>
        <w:ind w:left="0"/>
      </w:pPr>
      <w:r>
        <w:t>Vérifiez que le schéma 'M3IECNotification' est présent dans la liste.</w:t>
      </w:r>
    </w:p>
    <w:p w14:paraId="369CFA18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3F333A38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2B4D4578" w14:textId="545F6BEA" w:rsidR="00694738" w:rsidRPr="00AE2D0C" w:rsidRDefault="00906163" w:rsidP="00694738">
      <w:pPr>
        <w:pStyle w:val="ListParagraph"/>
        <w:rPr>
          <w14:ligatures w14:val="standardContextual"/>
        </w:rPr>
      </w:pPr>
      <w:r w:rsidRPr="00AE2D0C">
        <w:rPr>
          <w:noProof/>
          <w14:ligatures w14:val="standardContextual"/>
        </w:rPr>
        <w:t>Cliquez sur 'Activer' pour activer le schéma.</w:t>
      </w:r>
    </w:p>
    <w:p w14:paraId="4E6EDF3D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0E770E6A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0870B787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673D604D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38A454E5" w14:textId="72B67C5D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1359B6C0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73C4AA41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5AC47CE4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3EF82BA4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51AF133C" w14:textId="723DDC0B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424CEFF0" w14:textId="3C6905F5" w:rsidR="00694738" w:rsidRPr="00AE2D0C" w:rsidRDefault="00694738" w:rsidP="00694738">
      <w:pPr>
        <w:rPr>
          <w14:ligatures w14:val="standardContextual"/>
        </w:rPr>
      </w:pPr>
    </w:p>
    <w:p w14:paraId="1C9D9425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64490DA1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619CD08C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57F97CC0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1933AF30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6ED48B51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6AF19C2F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5201975B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221867A2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1D4C8912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1C333B80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747E6DAC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314246F6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56A91F5C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3890BEA6" w14:textId="77777777" w:rsidR="00906163" w:rsidRPr="00AE2D0C" w:rsidRDefault="00906163" w:rsidP="00694738">
      <w:pPr>
        <w:pStyle w:val="ListParagraph"/>
        <w:rPr>
          <w14:ligatures w14:val="standardContextual"/>
        </w:rPr>
      </w:pPr>
    </w:p>
    <w:p w14:paraId="3124FE04" w14:textId="77777777" w:rsidR="00694738" w:rsidRPr="00AE2D0C" w:rsidRDefault="00694738" w:rsidP="00694738">
      <w:pPr>
        <w:rPr>
          <w14:ligatures w14:val="standardContextual"/>
        </w:rPr>
      </w:pPr>
    </w:p>
    <w:p w14:paraId="7331A103" w14:textId="77777777" w:rsidR="00694738" w:rsidRPr="00AE2D0C" w:rsidRDefault="00694738" w:rsidP="00694738">
      <w:pPr>
        <w:pStyle w:val="ListParagraph"/>
        <w:numPr>
          <w:ilvl w:val="0"/>
          <w:numId w:val="34"/>
        </w:numPr>
        <w:rPr>
          <w14:ligatures w14:val="standardContextual"/>
        </w:rPr>
      </w:pPr>
    </w:p>
    <w:p w14:paraId="51FAEDD2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22826356" w14:textId="581DC14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7F29B01B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7D560227" w14:textId="77777777" w:rsidR="00694738" w:rsidRPr="00AE2D0C" w:rsidRDefault="00694738" w:rsidP="00694738">
      <w:pPr>
        <w:pStyle w:val="ListParagraph"/>
        <w:rPr>
          <w14:ligatures w14:val="standardContextual"/>
        </w:rPr>
      </w:pPr>
    </w:p>
    <w:p w14:paraId="4B2A0EB8" w14:textId="77777777" w:rsidR="001C246E" w:rsidRPr="00AE2D0C" w:rsidRDefault="001C246E" w:rsidP="001C246E">
      <w:pPr>
        <w:rPr>
          <w14:ligatures w14:val="standardContextual"/>
        </w:rPr>
      </w:pPr>
    </w:p>
    <w:p w14:paraId="1E5D6FDF" w14:textId="77777777" w:rsidR="00906163" w:rsidRPr="00AE2D0C" w:rsidRDefault="00906163" w:rsidP="001C246E">
      <w:pPr>
        <w:rPr>
          <w14:ligatures w14:val="standardContextual"/>
        </w:rPr>
      </w:pPr>
    </w:p>
    <w:p w14:paraId="7477EAD5" w14:textId="77777777" w:rsidR="00906163" w:rsidRPr="00AE2D0C" w:rsidRDefault="00906163" w:rsidP="001C246E">
      <w:pPr>
        <w:rPr>
          <w14:ligatures w14:val="standardContextual"/>
        </w:rPr>
      </w:pPr>
    </w:p>
    <w:p w14:paraId="4432C83D" w14:textId="77777777" w:rsidR="00906163" w:rsidRPr="00AE2D0C" w:rsidRDefault="00906163" w:rsidP="001C246E">
      <w:pPr>
        <w:rPr>
          <w14:ligatures w14:val="standardContextual"/>
        </w:rPr>
      </w:pPr>
    </w:p>
    <w:p w14:paraId="67CB32DE" w14:textId="77777777" w:rsidR="00906163" w:rsidRPr="00AE2D0C" w:rsidRDefault="00906163" w:rsidP="001C246E">
      <w:pPr>
        <w:rPr>
          <w14:ligatures w14:val="standardContextual"/>
        </w:rPr>
      </w:pPr>
    </w:p>
    <w:p w14:paraId="6E2FE43A" w14:textId="77777777" w:rsidR="00906163" w:rsidRPr="00AE2D0C" w:rsidRDefault="00906163" w:rsidP="001C246E">
      <w:pPr>
        <w:rPr>
          <w14:ligatures w14:val="standardContextual"/>
        </w:rPr>
      </w:pPr>
    </w:p>
    <w:p w14:paraId="0E23AC92" w14:textId="77777777" w:rsidR="00906163" w:rsidRPr="00AE2D0C" w:rsidRDefault="00906163" w:rsidP="001C246E">
      <w:pPr>
        <w:rPr>
          <w14:ligatures w14:val="standardContextual"/>
        </w:rPr>
      </w:pPr>
    </w:p>
    <w:p w14:paraId="3816C92E" w14:textId="77777777" w:rsidR="00906163" w:rsidRPr="00AE2D0C" w:rsidRDefault="00906163" w:rsidP="001C246E">
      <w:pPr>
        <w:rPr>
          <w14:ligatures w14:val="standardContextual"/>
        </w:rPr>
      </w:pPr>
    </w:p>
    <w:p w14:paraId="2A0E0B8F" w14:textId="77777777" w:rsidR="00906163" w:rsidRPr="00AE2D0C" w:rsidRDefault="00906163" w:rsidP="001C246E">
      <w:pPr>
        <w:rPr>
          <w14:ligatures w14:val="standardContextual"/>
        </w:rPr>
      </w:pPr>
    </w:p>
    <w:p w14:paraId="18144D67" w14:textId="77777777" w:rsidR="00906163" w:rsidRPr="00AE2D0C" w:rsidRDefault="00906163" w:rsidP="001C246E">
      <w:pPr>
        <w:rPr>
          <w14:ligatures w14:val="standardContextual"/>
        </w:rPr>
      </w:pPr>
    </w:p>
    <w:p w14:paraId="480600D9" w14:textId="77777777" w:rsidR="00906163" w:rsidRPr="00AE2D0C" w:rsidRDefault="00906163" w:rsidP="001C246E">
      <w:pPr>
        <w:rPr>
          <w14:ligatures w14:val="standardContextual"/>
        </w:rPr>
      </w:pPr>
    </w:p>
    <w:p w14:paraId="593B5A63" w14:textId="77777777" w:rsidR="00906163" w:rsidRPr="00AE2D0C" w:rsidRDefault="00906163" w:rsidP="001C246E">
      <w:pPr>
        <w:rPr>
          <w14:ligatures w14:val="standardContextual"/>
        </w:rPr>
      </w:pPr>
    </w:p>
    <w:p w14:paraId="5D57E531" w14:textId="77777777" w:rsidR="00906163" w:rsidRPr="00AE2D0C" w:rsidRDefault="00906163" w:rsidP="001C246E">
      <w:pPr>
        <w:rPr>
          <w14:ligatures w14:val="standardContextual"/>
        </w:rPr>
      </w:pPr>
    </w:p>
    <w:p w14:paraId="68D42115" w14:textId="77777777" w:rsidR="00906163" w:rsidRPr="00AE2D0C" w:rsidRDefault="00906163" w:rsidP="001C246E">
      <w:pPr>
        <w:rPr>
          <w14:ligatures w14:val="standardContextual"/>
        </w:rPr>
      </w:pPr>
    </w:p>
    <w:p w14:paraId="08CF5382" w14:textId="77777777" w:rsidR="00906163" w:rsidRPr="00AE2D0C" w:rsidRDefault="00906163" w:rsidP="001C246E">
      <w:pPr>
        <w:rPr>
          <w14:ligatures w14:val="standardContextual"/>
        </w:rPr>
      </w:pPr>
    </w:p>
    <w:p w14:paraId="53A299E3" w14:textId="77777777" w:rsidR="00906163" w:rsidRPr="00AE2D0C" w:rsidRDefault="00906163" w:rsidP="001C246E">
      <w:pPr>
        <w:rPr>
          <w14:ligatures w14:val="standardContextual"/>
        </w:rPr>
      </w:pPr>
    </w:p>
    <w:p w14:paraId="166C5B36" w14:textId="77777777" w:rsidR="00906163" w:rsidRPr="00AE2D0C" w:rsidRDefault="00906163" w:rsidP="001C246E">
      <w:pPr>
        <w:rPr>
          <w14:ligatures w14:val="standardContextual"/>
        </w:rPr>
      </w:pPr>
    </w:p>
    <w:p w14:paraId="370BE3D1" w14:textId="77777777" w:rsidR="00906163" w:rsidRPr="00AE2D0C" w:rsidRDefault="00906163" w:rsidP="001C246E">
      <w:pPr>
        <w:rPr>
          <w14:ligatures w14:val="standardContextual"/>
        </w:rPr>
      </w:pPr>
    </w:p>
    <w:p w14:paraId="7357BC35" w14:textId="77777777" w:rsidR="00906163" w:rsidRPr="00AE2D0C" w:rsidRDefault="00906163" w:rsidP="001C246E">
      <w:pPr>
        <w:rPr>
          <w14:ligatures w14:val="standardContextual"/>
        </w:rPr>
      </w:pPr>
    </w:p>
    <w:p w14:paraId="52C10DAE" w14:textId="77777777" w:rsidR="00906163" w:rsidRPr="00AE2D0C" w:rsidRDefault="00906163" w:rsidP="001C246E">
      <w:pPr>
        <w:rPr>
          <w14:ligatures w14:val="standardContextual"/>
        </w:rPr>
      </w:pPr>
    </w:p>
    <w:p w14:paraId="53A330FE" w14:textId="77777777" w:rsidR="00906163" w:rsidRPr="00AE2D0C" w:rsidRDefault="00906163" w:rsidP="001C246E">
      <w:pPr>
        <w:rPr>
          <w14:ligatures w14:val="standardContextual"/>
        </w:rPr>
      </w:pPr>
    </w:p>
    <w:p w14:paraId="3F23C5A1" w14:textId="77777777" w:rsidR="00906163" w:rsidRPr="00AE2D0C" w:rsidRDefault="00906163" w:rsidP="001C246E">
      <w:pPr>
        <w:rPr>
          <w14:ligatures w14:val="standardContextual"/>
        </w:rPr>
      </w:pPr>
    </w:p>
    <w:p w14:paraId="1867B7F2" w14:textId="77777777" w:rsidR="00906163" w:rsidRPr="00AE2D0C" w:rsidRDefault="00906163" w:rsidP="001C246E">
      <w:pPr>
        <w:rPr>
          <w14:ligatures w14:val="standardContextual"/>
        </w:rPr>
      </w:pPr>
    </w:p>
    <w:p w14:paraId="043B8B38" w14:textId="77777777" w:rsidR="00906163" w:rsidRPr="00AE2D0C" w:rsidRDefault="00906163" w:rsidP="001C246E">
      <w:pPr>
        <w:rPr>
          <w14:ligatures w14:val="standardContextual"/>
        </w:rPr>
      </w:pPr>
    </w:p>
    <w:p w14:paraId="06B758DF" w14:textId="77777777" w:rsidR="00906163" w:rsidRPr="00AE2D0C" w:rsidRDefault="00906163" w:rsidP="001C246E">
      <w:pPr>
        <w:rPr>
          <w14:ligatures w14:val="standardContextual"/>
        </w:rPr>
      </w:pPr>
    </w:p>
    <w:p w14:paraId="71AF7207" w14:textId="77777777" w:rsidR="00906163" w:rsidRPr="00AE2D0C" w:rsidRDefault="00906163" w:rsidP="001C246E">
      <w:pPr>
        <w:rPr>
          <w14:ligatures w14:val="standardContextual"/>
        </w:rPr>
      </w:pPr>
    </w:p>
    <w:p w14:paraId="119DC342" w14:textId="77777777" w:rsidR="00906163" w:rsidRPr="00AE2D0C" w:rsidRDefault="00906163" w:rsidP="001C246E">
      <w:pPr>
        <w:rPr>
          <w14:ligatures w14:val="standardContextual"/>
        </w:rPr>
      </w:pPr>
    </w:p>
    <w:p w14:paraId="544B3064" w14:textId="77777777" w:rsidR="00906163" w:rsidRPr="00AE2D0C" w:rsidRDefault="00906163" w:rsidP="001C246E">
      <w:pPr>
        <w:rPr>
          <w14:ligatures w14:val="standardContextual"/>
        </w:rPr>
      </w:pPr>
    </w:p>
    <w:p w14:paraId="030E8C90" w14:textId="77777777" w:rsidR="00906163" w:rsidRPr="00AE2D0C" w:rsidRDefault="00906163" w:rsidP="001C246E">
      <w:pPr>
        <w:rPr>
          <w14:ligatures w14:val="standardContextual"/>
        </w:rPr>
      </w:pPr>
    </w:p>
    <w:p w14:paraId="7659F0B5" w14:textId="77777777" w:rsidR="00906163" w:rsidRPr="00AE2D0C" w:rsidRDefault="00906163" w:rsidP="001C246E">
      <w:pPr>
        <w:rPr>
          <w14:ligatures w14:val="standardContextual"/>
        </w:rPr>
      </w:pPr>
    </w:p>
    <w:p w14:paraId="45051885" w14:textId="77777777" w:rsidR="00906163" w:rsidRPr="00AE2D0C" w:rsidRDefault="00906163" w:rsidP="001C246E">
      <w:pPr>
        <w:rPr>
          <w14:ligatures w14:val="standardContextual"/>
        </w:rPr>
      </w:pPr>
    </w:p>
    <w:p w14:paraId="5F7C9D56" w14:textId="77777777" w:rsidR="00906163" w:rsidRPr="00AE2D0C" w:rsidRDefault="00906163" w:rsidP="001C246E">
      <w:pPr>
        <w:rPr>
          <w14:ligatures w14:val="standardContextual"/>
        </w:rPr>
      </w:pPr>
    </w:p>
    <w:p w14:paraId="7F9B38B0" w14:textId="77777777" w:rsidR="00906163" w:rsidRPr="00AE2D0C" w:rsidRDefault="00906163" w:rsidP="001C246E">
      <w:pPr>
        <w:rPr>
          <w14:ligatures w14:val="standardContextual"/>
        </w:rPr>
      </w:pPr>
    </w:p>
    <w:p w14:paraId="00A1891E" w14:textId="77777777" w:rsidR="00906163" w:rsidRPr="00AE2D0C" w:rsidRDefault="00906163" w:rsidP="001C246E">
      <w:pPr>
        <w:rPr>
          <w14:ligatures w14:val="standardContextual"/>
        </w:rPr>
      </w:pPr>
    </w:p>
    <w:p w14:paraId="6F2F526D" w14:textId="77777777" w:rsidR="00906163" w:rsidRPr="00AE2D0C" w:rsidRDefault="00906163" w:rsidP="001C246E">
      <w:pPr>
        <w:rPr>
          <w14:ligatures w14:val="standardContextual"/>
        </w:rPr>
      </w:pPr>
    </w:p>
    <w:p w14:paraId="647B4721" w14:textId="77777777" w:rsidR="00906163" w:rsidRPr="00AE2D0C" w:rsidRDefault="00906163" w:rsidP="001C246E">
      <w:pPr>
        <w:rPr>
          <w14:ligatures w14:val="standardContextual"/>
        </w:rPr>
      </w:pPr>
    </w:p>
    <w:p w14:paraId="227E2A81" w14:textId="77777777" w:rsidR="00906163" w:rsidRPr="00AE2D0C" w:rsidRDefault="00906163" w:rsidP="001C246E">
      <w:pPr>
        <w:rPr>
          <w14:ligatures w14:val="standardContextual"/>
        </w:rPr>
      </w:pPr>
    </w:p>
    <w:p w14:paraId="0BDA3AB6" w14:textId="77777777" w:rsidR="00906163" w:rsidRPr="00AE2D0C" w:rsidRDefault="00906163" w:rsidP="001C246E">
      <w:pPr>
        <w:rPr>
          <w14:ligatures w14:val="standardContextual"/>
        </w:rPr>
      </w:pPr>
    </w:p>
    <w:p w14:paraId="6085B9DB" w14:textId="5B44C72C" w:rsidR="00575925" w:rsidRPr="00AE2D0C" w:rsidRDefault="00575925" w:rsidP="005D58E7">
      <w:pPr>
        <w:pStyle w:val="Heading2"/>
      </w:pPr>
      <w:bookmarkStart w:id="19" w:name="_Toc188614902"/>
      <w:bookmarkStart w:id="20" w:name="_Toc195534606"/>
      <w:r w:rsidRPr="00AE2D0C">
        <w:t>Custom Agreement-MEC Mapper</w:t>
      </w:r>
      <w:bookmarkEnd w:id="19"/>
      <w:bookmarkEnd w:id="20"/>
    </w:p>
    <w:p w14:paraId="0537F768" w14:textId="77777777" w:rsidR="00575925" w:rsidRPr="00AE2D0C" w:rsidRDefault="00575925" w:rsidP="00575925">
      <w:pPr>
        <w:pStyle w:val="BodyText"/>
        <w:ind w:left="0"/>
        <w:rPr>
          <w:b/>
          <w:bCs/>
          <w:sz w:val="24"/>
          <w:szCs w:val="24"/>
        </w:rPr>
      </w:pPr>
    </w:p>
    <w:p w14:paraId="4C7F5BA8" w14:textId="7E8A92E8" w:rsidR="0087108B" w:rsidRPr="00AE2D0C" w:rsidRDefault="0087108B" w:rsidP="0087108B">
      <w:pPr>
        <w:pStyle w:val="Heading3"/>
      </w:pPr>
      <w:r w:rsidRPr="00AE2D0C">
        <w:t xml:space="preserve">Configuration du MEC Mapper </w:t>
      </w:r>
    </w:p>
    <w:p w14:paraId="0467C75F" w14:textId="77777777" w:rsidR="0087108B" w:rsidRPr="00AE2D0C" w:rsidRDefault="0087108B" w:rsidP="00575925">
      <w:pPr>
        <w:pStyle w:val="BodyText"/>
        <w:ind w:left="0"/>
        <w:rPr>
          <w:b/>
          <w:bCs/>
          <w:sz w:val="24"/>
          <w:szCs w:val="24"/>
        </w:rPr>
      </w:pPr>
    </w:p>
    <w:p w14:paraId="4F1AF306" w14:textId="0E63F0DB" w:rsidR="00575925" w:rsidRPr="00AE2D0C" w:rsidRDefault="00575925" w:rsidP="00575925">
      <w:pPr>
        <w:pStyle w:val="BodyText"/>
        <w:numPr>
          <w:ilvl w:val="0"/>
          <w:numId w:val="34"/>
        </w:numPr>
      </w:pPr>
      <w:r w:rsidRPr="00AE2D0C">
        <w:t xml:space="preserve">Démarrez </w:t>
      </w:r>
      <w:proofErr w:type="spellStart"/>
      <w:r w:rsidRPr="00AE2D0C">
        <w:t>Infor</w:t>
      </w:r>
      <w:proofErr w:type="spellEnd"/>
      <w:r w:rsidRPr="00AE2D0C">
        <w:t xml:space="preserve"> </w:t>
      </w:r>
      <w:r w:rsidR="0096553F" w:rsidRPr="00AE2D0C">
        <w:t>-&gt; OS -&gt;</w:t>
      </w:r>
      <w:r w:rsidRPr="00AE2D0C">
        <w:t xml:space="preserve"> API</w:t>
      </w:r>
      <w:r w:rsidR="0096553F" w:rsidRPr="00AE2D0C">
        <w:t xml:space="preserve"> Gateway</w:t>
      </w:r>
      <w:r w:rsidRPr="00AE2D0C">
        <w:t xml:space="preserve"> &gt; </w:t>
      </w:r>
      <w:r w:rsidR="00FC20B1" w:rsidRPr="00AE2D0C">
        <w:t>Applications autorisées</w:t>
      </w:r>
      <w:r w:rsidRPr="00AE2D0C">
        <w:t>.</w:t>
      </w:r>
    </w:p>
    <w:p w14:paraId="57EA0764" w14:textId="77777777" w:rsidR="00575925" w:rsidRPr="00AE2D0C" w:rsidRDefault="00575925" w:rsidP="00575925">
      <w:pPr>
        <w:pStyle w:val="BodyText"/>
        <w:ind w:left="0"/>
      </w:pPr>
    </w:p>
    <w:p w14:paraId="78FF6318" w14:textId="7562EAB3" w:rsidR="000C654C" w:rsidRPr="00AE2D0C" w:rsidRDefault="00575925" w:rsidP="000C654C">
      <w:pPr>
        <w:pStyle w:val="BodyText"/>
        <w:numPr>
          <w:ilvl w:val="0"/>
          <w:numId w:val="34"/>
        </w:numPr>
      </w:pPr>
      <w:r w:rsidRPr="00AE2D0C">
        <w:t xml:space="preserve">Cherchez </w:t>
      </w:r>
      <w:r w:rsidR="00FC20B1" w:rsidRPr="00AE2D0C">
        <w:t>l’ION API</w:t>
      </w:r>
      <w:r w:rsidR="000C654C" w:rsidRPr="00AE2D0C">
        <w:t xml:space="preserve"> file</w:t>
      </w:r>
      <w:r w:rsidR="000C654C" w:rsidRPr="00AE2D0C">
        <w:rPr>
          <w:b/>
          <w:bCs/>
        </w:rPr>
        <w:t xml:space="preserve"> </w:t>
      </w:r>
      <w:r w:rsidRPr="00AE2D0C">
        <w:t xml:space="preserve">pour configurer </w:t>
      </w:r>
      <w:r w:rsidR="00774304" w:rsidRPr="00AE2D0C">
        <w:t xml:space="preserve">le </w:t>
      </w:r>
      <w:r w:rsidRPr="00AE2D0C">
        <w:t>MEC Mapper</w:t>
      </w:r>
    </w:p>
    <w:p w14:paraId="21A6C35A" w14:textId="4CF10F5A" w:rsidR="000C654C" w:rsidRPr="00AE2D0C" w:rsidRDefault="00FC20B1" w:rsidP="000C654C">
      <w:pPr>
        <w:pStyle w:val="BodyText"/>
        <w:ind w:left="720"/>
        <w:rPr>
          <w:b/>
          <w:bCs/>
        </w:rPr>
      </w:pPr>
      <w:r w:rsidRPr="00AE2D0C">
        <w:t>Example:</w:t>
      </w:r>
      <w:r w:rsidR="000C654C" w:rsidRPr="00AE2D0C">
        <w:t xml:space="preserve"> </w:t>
      </w:r>
      <w:r w:rsidRPr="00AE2D0C">
        <w:rPr>
          <w:b/>
          <w:bCs/>
        </w:rPr>
        <w:t>M3_IEC_Mapper_TST</w:t>
      </w:r>
    </w:p>
    <w:p w14:paraId="20DDD241" w14:textId="77777777" w:rsidR="00575925" w:rsidRPr="00AE2D0C" w:rsidRDefault="00575925" w:rsidP="00575925">
      <w:pPr>
        <w:pStyle w:val="BodyText"/>
        <w:ind w:left="0"/>
      </w:pPr>
    </w:p>
    <w:p w14:paraId="78D7D7B5" w14:textId="77777777" w:rsidR="00575925" w:rsidRPr="00AE2D0C" w:rsidRDefault="00575925" w:rsidP="00575925">
      <w:pPr>
        <w:pStyle w:val="BodyText"/>
        <w:numPr>
          <w:ilvl w:val="0"/>
          <w:numId w:val="34"/>
        </w:numPr>
      </w:pPr>
      <w:r w:rsidRPr="00AE2D0C">
        <w:t>Cliquez sur l’icône pour télécharger la configuration de la connexion.</w:t>
      </w:r>
      <w:r w:rsidRPr="00AE2D0C">
        <w:rPr>
          <w14:ligatures w14:val="standardContextual"/>
        </w:rPr>
        <w:t xml:space="preserve"> </w:t>
      </w:r>
    </w:p>
    <w:p w14:paraId="0B7B41A1" w14:textId="25B8A1E5" w:rsidR="00575925" w:rsidRPr="00AE2D0C" w:rsidRDefault="00FC20B1" w:rsidP="00575925">
      <w:pPr>
        <w:pStyle w:val="ListParagraph"/>
      </w:pPr>
      <w:r w:rsidRPr="00AE2D0C">
        <w:rPr>
          <w:noProof/>
        </w:rPr>
        <w:lastRenderedPageBreak/>
        <w:drawing>
          <wp:inline distT="0" distB="0" distL="0" distR="0" wp14:anchorId="372795E6" wp14:editId="035206BA">
            <wp:extent cx="5848350" cy="2764180"/>
            <wp:effectExtent l="0" t="0" r="0" b="0"/>
            <wp:docPr id="1628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9435" cy="27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6F2B" w14:textId="77777777" w:rsidR="00575925" w:rsidRPr="00AE2D0C" w:rsidRDefault="00575925" w:rsidP="00575925"/>
    <w:p w14:paraId="70628881" w14:textId="77777777" w:rsidR="00575925" w:rsidRPr="00AE2D0C" w:rsidRDefault="00575925" w:rsidP="00575925"/>
    <w:p w14:paraId="0F1BAC6F" w14:textId="77777777" w:rsidR="00575925" w:rsidRPr="00AE2D0C" w:rsidRDefault="00575925" w:rsidP="00575925">
      <w:pPr>
        <w:pStyle w:val="BodyText"/>
        <w:numPr>
          <w:ilvl w:val="0"/>
          <w:numId w:val="34"/>
        </w:numPr>
      </w:pPr>
      <w:r w:rsidRPr="00AE2D0C">
        <w:t xml:space="preserve">Ouvrir </w:t>
      </w:r>
      <w:proofErr w:type="spellStart"/>
      <w:r w:rsidRPr="00AE2D0C">
        <w:t>Infor</w:t>
      </w:r>
      <w:proofErr w:type="spellEnd"/>
      <w:r w:rsidRPr="00AE2D0C">
        <w:t xml:space="preserve"> Business Document Mapper.</w:t>
      </w:r>
    </w:p>
    <w:p w14:paraId="33B2E3A2" w14:textId="77777777" w:rsidR="00575925" w:rsidRPr="00AE2D0C" w:rsidRDefault="00575925" w:rsidP="00575925">
      <w:pPr>
        <w:pStyle w:val="BodyText"/>
        <w:ind w:left="0"/>
      </w:pPr>
    </w:p>
    <w:p w14:paraId="70D3985D" w14:textId="77777777" w:rsidR="00575925" w:rsidRPr="00BA7800" w:rsidRDefault="00575925" w:rsidP="00575925">
      <w:pPr>
        <w:pStyle w:val="BodyText"/>
        <w:numPr>
          <w:ilvl w:val="0"/>
          <w:numId w:val="34"/>
        </w:numPr>
        <w:rPr>
          <w:lang w:val="en-GB"/>
        </w:rPr>
      </w:pPr>
      <w:proofErr w:type="spellStart"/>
      <w:r w:rsidRPr="00BA7800">
        <w:rPr>
          <w:lang w:val="en-GB"/>
        </w:rPr>
        <w:t>Accédez</w:t>
      </w:r>
      <w:proofErr w:type="spellEnd"/>
      <w:r w:rsidRPr="00BA7800">
        <w:rPr>
          <w:lang w:val="en-GB"/>
        </w:rPr>
        <w:t xml:space="preserve"> à Window &gt; Preferences &gt; Mapper &gt; Servers</w:t>
      </w:r>
    </w:p>
    <w:p w14:paraId="008911D0" w14:textId="287EF961" w:rsidR="00575925" w:rsidRPr="00AE2D0C" w:rsidRDefault="00FC20B1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2A31D695" wp14:editId="5501CB86">
            <wp:extent cx="4788146" cy="2463927"/>
            <wp:effectExtent l="0" t="0" r="0" b="0"/>
            <wp:docPr id="11300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27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0CF0" w14:textId="77777777" w:rsidR="00575925" w:rsidRPr="00AE2D0C" w:rsidRDefault="00575925" w:rsidP="00575925">
      <w:pPr>
        <w:pStyle w:val="BodyText"/>
        <w:ind w:left="720"/>
      </w:pPr>
    </w:p>
    <w:p w14:paraId="49662BC1" w14:textId="77777777" w:rsidR="00575925" w:rsidRPr="00AE2D0C" w:rsidRDefault="00575925" w:rsidP="00575925">
      <w:pPr>
        <w:pStyle w:val="BodyText"/>
        <w:ind w:left="720"/>
      </w:pPr>
      <w:r w:rsidRPr="00AE2D0C">
        <w:rPr>
          <w:noProof/>
        </w:rPr>
        <w:drawing>
          <wp:inline distT="0" distB="0" distL="0" distR="0" wp14:anchorId="1F5CB2B5" wp14:editId="24BB3003">
            <wp:extent cx="2590800" cy="2128328"/>
            <wp:effectExtent l="0" t="0" r="0" b="5715"/>
            <wp:docPr id="1320257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720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09133" cy="21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466A" w14:textId="77777777" w:rsidR="00575925" w:rsidRPr="00AE2D0C" w:rsidRDefault="00575925" w:rsidP="00575925">
      <w:pPr>
        <w:pStyle w:val="BodyText"/>
        <w:ind w:left="0"/>
      </w:pPr>
    </w:p>
    <w:p w14:paraId="70472F70" w14:textId="77777777" w:rsidR="00575925" w:rsidRPr="00AE2D0C" w:rsidRDefault="00575925" w:rsidP="00575925">
      <w:pPr>
        <w:pStyle w:val="BodyText"/>
        <w:numPr>
          <w:ilvl w:val="0"/>
          <w:numId w:val="34"/>
        </w:numPr>
      </w:pPr>
      <w:r w:rsidRPr="00AE2D0C">
        <w:lastRenderedPageBreak/>
        <w:t xml:space="preserve">Cliquez sur « New » ensuite cliquez sur « </w:t>
      </w:r>
      <w:proofErr w:type="spellStart"/>
      <w:r w:rsidRPr="00AE2D0C">
        <w:t>Load</w:t>
      </w:r>
      <w:proofErr w:type="spellEnd"/>
      <w:r w:rsidRPr="00AE2D0C">
        <w:t xml:space="preserve"> ION API File ».</w:t>
      </w:r>
    </w:p>
    <w:p w14:paraId="75F3E135" w14:textId="77777777" w:rsidR="00575925" w:rsidRPr="00AE2D0C" w:rsidRDefault="00575925" w:rsidP="00575925">
      <w:pPr>
        <w:pStyle w:val="ListParagraph"/>
      </w:pPr>
    </w:p>
    <w:p w14:paraId="144CA4F2" w14:textId="4B90F393" w:rsidR="00575925" w:rsidRPr="00AE2D0C" w:rsidRDefault="00575925" w:rsidP="0087108B">
      <w:pPr>
        <w:pStyle w:val="BodyText"/>
        <w:ind w:left="720"/>
      </w:pPr>
      <w:r w:rsidRPr="00AE2D0C">
        <w:rPr>
          <w:noProof/>
          <w14:ligatures w14:val="standardContextual"/>
        </w:rPr>
        <w:drawing>
          <wp:inline distT="0" distB="0" distL="0" distR="0" wp14:anchorId="3E9297CC" wp14:editId="19380406">
            <wp:extent cx="2743200" cy="2317074"/>
            <wp:effectExtent l="0" t="0" r="0" b="7620"/>
            <wp:docPr id="1387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87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58700" cy="23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991A" w14:textId="77777777" w:rsidR="00575925" w:rsidRPr="00AE2D0C" w:rsidRDefault="00575925" w:rsidP="00575925">
      <w:pPr>
        <w:rPr>
          <w14:ligatures w14:val="standardContextual"/>
        </w:rPr>
      </w:pPr>
    </w:p>
    <w:p w14:paraId="23DE5556" w14:textId="77777777" w:rsidR="00575925" w:rsidRPr="00AE2D0C" w:rsidRDefault="00575925" w:rsidP="00575925">
      <w:pPr>
        <w:rPr>
          <w14:ligatures w14:val="standardContextual"/>
        </w:rPr>
      </w:pPr>
    </w:p>
    <w:p w14:paraId="237C8462" w14:textId="55736652" w:rsidR="00575925" w:rsidRPr="00AE2D0C" w:rsidRDefault="00575925" w:rsidP="00575925">
      <w:pPr>
        <w:pStyle w:val="ListParagraph"/>
        <w:numPr>
          <w:ilvl w:val="0"/>
          <w:numId w:val="34"/>
        </w:numPr>
        <w:tabs>
          <w:tab w:val="left" w:pos="2204"/>
        </w:tabs>
      </w:pPr>
      <w:r w:rsidRPr="00AE2D0C">
        <w:t>Choisissez le fichier téléchargé (</w:t>
      </w:r>
      <w:r w:rsidR="00FC20B1" w:rsidRPr="00AE2D0C">
        <w:rPr>
          <w:b/>
          <w:bCs/>
        </w:rPr>
        <w:t>M3_IEC_Mapper_TST</w:t>
      </w:r>
      <w:r w:rsidRPr="00AE2D0C">
        <w:t>) en étape 3 et cliquez sur « OK ».</w:t>
      </w:r>
    </w:p>
    <w:p w14:paraId="7AEF69A8" w14:textId="77777777" w:rsidR="00575925" w:rsidRPr="00AE2D0C" w:rsidRDefault="00575925" w:rsidP="00575925">
      <w:pPr>
        <w:pStyle w:val="ListParagraph"/>
        <w:tabs>
          <w:tab w:val="left" w:pos="2204"/>
        </w:tabs>
      </w:pPr>
    </w:p>
    <w:p w14:paraId="4DB54BDD" w14:textId="2A2613C3" w:rsidR="00575925" w:rsidRPr="00AE2D0C" w:rsidRDefault="00FC20B1" w:rsidP="00575925">
      <w:pPr>
        <w:pStyle w:val="ListParagraph"/>
        <w:tabs>
          <w:tab w:val="left" w:pos="2204"/>
        </w:tabs>
      </w:pPr>
      <w:r w:rsidRPr="00AE2D0C">
        <w:rPr>
          <w:noProof/>
        </w:rPr>
        <w:drawing>
          <wp:inline distT="0" distB="0" distL="0" distR="0" wp14:anchorId="11D0FBC8" wp14:editId="007BF0D6">
            <wp:extent cx="3162300" cy="369166"/>
            <wp:effectExtent l="0" t="0" r="0" b="0"/>
            <wp:docPr id="1169533813" name="Picture 1" descr="A grey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813" name="Picture 1" descr="A grey rectangular sig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09914" cy="3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449D" w14:textId="77777777" w:rsidR="00575925" w:rsidRPr="00AE2D0C" w:rsidRDefault="00575925" w:rsidP="00575925">
      <w:pPr>
        <w:pStyle w:val="ListParagraph"/>
        <w:tabs>
          <w:tab w:val="left" w:pos="2204"/>
        </w:tabs>
      </w:pPr>
    </w:p>
    <w:p w14:paraId="20510105" w14:textId="77777777" w:rsidR="00575925" w:rsidRPr="00AE2D0C" w:rsidRDefault="00575925" w:rsidP="00575925">
      <w:pPr>
        <w:pStyle w:val="ListParagraph"/>
        <w:tabs>
          <w:tab w:val="left" w:pos="2204"/>
        </w:tabs>
      </w:pPr>
    </w:p>
    <w:p w14:paraId="24992931" w14:textId="77777777" w:rsidR="00575925" w:rsidRPr="00AE2D0C" w:rsidRDefault="00575925" w:rsidP="00575925">
      <w:pPr>
        <w:tabs>
          <w:tab w:val="left" w:pos="2204"/>
        </w:tabs>
      </w:pPr>
    </w:p>
    <w:p w14:paraId="545C04E0" w14:textId="04ADBA88" w:rsidR="00575925" w:rsidRPr="00AE2D0C" w:rsidRDefault="00575925" w:rsidP="0087108B">
      <w:pPr>
        <w:pStyle w:val="ListParagraph"/>
        <w:numPr>
          <w:ilvl w:val="0"/>
          <w:numId w:val="34"/>
        </w:numPr>
        <w:tabs>
          <w:tab w:val="left" w:pos="2204"/>
        </w:tabs>
      </w:pPr>
      <w:r w:rsidRPr="00AE2D0C">
        <w:t>Cliquez sur « Test Connection » pour vérifier si la connexion est bonne. Ensuite cliquez sur « Apply » et « OK ».</w:t>
      </w:r>
    </w:p>
    <w:p w14:paraId="7D119BB7" w14:textId="0346B667" w:rsidR="0087108B" w:rsidRPr="00AE2D0C" w:rsidRDefault="00FC20B1" w:rsidP="0087108B">
      <w:pPr>
        <w:pStyle w:val="ListParagraph"/>
        <w:tabs>
          <w:tab w:val="left" w:pos="2204"/>
        </w:tabs>
      </w:pPr>
      <w:r w:rsidRPr="00AE2D0C">
        <w:rPr>
          <w:noProof/>
        </w:rPr>
        <w:drawing>
          <wp:inline distT="0" distB="0" distL="0" distR="0" wp14:anchorId="678819E1" wp14:editId="4ABEF972">
            <wp:extent cx="2514600" cy="2096227"/>
            <wp:effectExtent l="0" t="0" r="0" b="0"/>
            <wp:docPr id="18392726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675" name="Picture 1" descr="A computer screen 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29243" cy="210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F75B" w14:textId="53851B05" w:rsidR="00B02875" w:rsidRPr="00AE2D0C" w:rsidRDefault="00B02875" w:rsidP="00B02875">
      <w:pPr>
        <w:pStyle w:val="ListParagraph"/>
        <w:numPr>
          <w:ilvl w:val="0"/>
          <w:numId w:val="34"/>
        </w:numPr>
        <w:tabs>
          <w:tab w:val="left" w:pos="2204"/>
        </w:tabs>
      </w:pPr>
      <w:r w:rsidRPr="00AE2D0C">
        <w:t>Allez dans l’onglet Mapping Explorer</w:t>
      </w:r>
    </w:p>
    <w:p w14:paraId="6A55B54D" w14:textId="77777777" w:rsidR="00B02875" w:rsidRPr="00AE2D0C" w:rsidRDefault="00B02875" w:rsidP="00B02875">
      <w:pPr>
        <w:pStyle w:val="ListParagraph"/>
        <w:tabs>
          <w:tab w:val="left" w:pos="2204"/>
        </w:tabs>
      </w:pPr>
    </w:p>
    <w:p w14:paraId="6C80674A" w14:textId="49728A3B" w:rsidR="00B02875" w:rsidRPr="00AE2D0C" w:rsidRDefault="00B02875" w:rsidP="00B02875">
      <w:pPr>
        <w:pStyle w:val="ListParagraph"/>
        <w:numPr>
          <w:ilvl w:val="0"/>
          <w:numId w:val="34"/>
        </w:numPr>
        <w:tabs>
          <w:tab w:val="left" w:pos="2204"/>
        </w:tabs>
      </w:pPr>
      <w:r w:rsidRPr="00AE2D0C">
        <w:t>Faites clique-droit et cliquez sur New Project</w:t>
      </w:r>
    </w:p>
    <w:p w14:paraId="40CB0980" w14:textId="77777777" w:rsidR="00B02875" w:rsidRPr="00AE2D0C" w:rsidRDefault="00B02875" w:rsidP="00B02875">
      <w:pPr>
        <w:pStyle w:val="ListParagraph"/>
      </w:pPr>
    </w:p>
    <w:p w14:paraId="2A756C1A" w14:textId="0803BD28" w:rsidR="00B02875" w:rsidRPr="00AE2D0C" w:rsidRDefault="00B02875" w:rsidP="00B02875">
      <w:pPr>
        <w:pStyle w:val="ListParagraph"/>
        <w:tabs>
          <w:tab w:val="left" w:pos="2204"/>
        </w:tabs>
      </w:pPr>
      <w:r w:rsidRPr="00AE2D0C">
        <w:rPr>
          <w:noProof/>
        </w:rPr>
        <w:lastRenderedPageBreak/>
        <w:drawing>
          <wp:inline distT="0" distB="0" distL="0" distR="0" wp14:anchorId="127C5BFC" wp14:editId="40AE4C73">
            <wp:extent cx="3937000" cy="3126995"/>
            <wp:effectExtent l="0" t="0" r="6350" b="0"/>
            <wp:docPr id="1226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9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38074" cy="31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E654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12854EF6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70970DE4" w14:textId="72DABC03" w:rsidR="00B02875" w:rsidRPr="00AE2D0C" w:rsidRDefault="00B02875" w:rsidP="00B02875">
      <w:pPr>
        <w:pStyle w:val="ListParagraph"/>
        <w:numPr>
          <w:ilvl w:val="0"/>
          <w:numId w:val="34"/>
        </w:numPr>
        <w:tabs>
          <w:tab w:val="left" w:pos="2204"/>
        </w:tabs>
      </w:pPr>
      <w:r w:rsidRPr="00AE2D0C">
        <w:t xml:space="preserve">Renseignez le nom du </w:t>
      </w:r>
      <w:r w:rsidR="00B81753" w:rsidRPr="00AE2D0C">
        <w:t>projet</w:t>
      </w:r>
      <w:r w:rsidRPr="00AE2D0C">
        <w:t xml:space="preserve"> et cliquez sur OK</w:t>
      </w:r>
    </w:p>
    <w:p w14:paraId="12A26C98" w14:textId="3BA31AB1" w:rsidR="00B02875" w:rsidRPr="00AE2D0C" w:rsidRDefault="00B81753" w:rsidP="00B02875">
      <w:pPr>
        <w:pStyle w:val="ListParagraph"/>
        <w:tabs>
          <w:tab w:val="left" w:pos="2204"/>
        </w:tabs>
      </w:pPr>
      <w:r w:rsidRPr="00AE2D0C">
        <w:rPr>
          <w:noProof/>
        </w:rPr>
        <w:drawing>
          <wp:inline distT="0" distB="0" distL="0" distR="0" wp14:anchorId="7B43D37C" wp14:editId="69D95287">
            <wp:extent cx="4349750" cy="2537354"/>
            <wp:effectExtent l="0" t="0" r="0" b="0"/>
            <wp:docPr id="174559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906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9439" cy="254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9D61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4D3D155D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54915EBF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7A71D0BC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2FA77A1A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2F9DC238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13E6915A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3FADA49F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6DF8CC99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074FEE87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63250CA5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18C8F014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2A723E0E" w14:textId="77777777" w:rsidR="00B02875" w:rsidRPr="00AE2D0C" w:rsidRDefault="00B02875" w:rsidP="0087108B">
      <w:pPr>
        <w:pStyle w:val="ListParagraph"/>
        <w:tabs>
          <w:tab w:val="left" w:pos="2204"/>
        </w:tabs>
      </w:pPr>
    </w:p>
    <w:p w14:paraId="171AEDC2" w14:textId="58FF660F" w:rsidR="0087108B" w:rsidRPr="00BA7800" w:rsidRDefault="0087108B" w:rsidP="0087108B">
      <w:pPr>
        <w:pStyle w:val="Heading3"/>
        <w:rPr>
          <w:lang w:val="en-GB"/>
        </w:rPr>
      </w:pPr>
      <w:r w:rsidRPr="00BA7800">
        <w:rPr>
          <w:lang w:val="en-GB"/>
        </w:rPr>
        <w:t>Publication de l'agreement 'M3EDI_M3EDISalesOrderCustom_Load_In_2_13_0'</w:t>
      </w:r>
    </w:p>
    <w:p w14:paraId="736532C6" w14:textId="77777777" w:rsidR="00B02875" w:rsidRPr="00BA7800" w:rsidRDefault="00B02875" w:rsidP="00B02875">
      <w:pPr>
        <w:pStyle w:val="BodyText"/>
        <w:rPr>
          <w:lang w:val="en-GB"/>
        </w:rPr>
      </w:pPr>
    </w:p>
    <w:p w14:paraId="0AF66038" w14:textId="647923FE" w:rsidR="0087108B" w:rsidRPr="00AE2D0C" w:rsidRDefault="00B02875" w:rsidP="00B02875">
      <w:pPr>
        <w:pStyle w:val="ListParagraph"/>
        <w:numPr>
          <w:ilvl w:val="0"/>
          <w:numId w:val="44"/>
        </w:numPr>
      </w:pPr>
      <w:r w:rsidRPr="00AE2D0C">
        <w:t xml:space="preserve">Sélectionnez le </w:t>
      </w:r>
      <w:r w:rsidR="00B81753" w:rsidRPr="00AE2D0C">
        <w:t>projet</w:t>
      </w:r>
      <w:r w:rsidRPr="00AE2D0C">
        <w:t xml:space="preserve"> et faite clique droite</w:t>
      </w:r>
    </w:p>
    <w:p w14:paraId="4B68D221" w14:textId="04452027" w:rsidR="00B02875" w:rsidRPr="00AE2D0C" w:rsidRDefault="00B81753" w:rsidP="00B02875">
      <w:pPr>
        <w:pStyle w:val="ListParagraph"/>
        <w:ind w:left="1080"/>
      </w:pPr>
      <w:r w:rsidRPr="00AE2D0C">
        <w:rPr>
          <w:noProof/>
        </w:rPr>
        <w:lastRenderedPageBreak/>
        <w:drawing>
          <wp:inline distT="0" distB="0" distL="0" distR="0" wp14:anchorId="6AEF366E" wp14:editId="55E59600">
            <wp:extent cx="3568883" cy="3467278"/>
            <wp:effectExtent l="0" t="0" r="0" b="0"/>
            <wp:docPr id="423223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354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96C" w14:textId="77777777" w:rsidR="00B02875" w:rsidRPr="00AE2D0C" w:rsidRDefault="00B02875" w:rsidP="0087108B">
      <w:pPr>
        <w:pStyle w:val="ListParagraph"/>
      </w:pPr>
    </w:p>
    <w:p w14:paraId="7B2CFF2E" w14:textId="77777777" w:rsidR="0087108B" w:rsidRPr="00AE2D0C" w:rsidRDefault="0087108B" w:rsidP="0087108B">
      <w:pPr>
        <w:pStyle w:val="ListParagraph"/>
      </w:pPr>
    </w:p>
    <w:p w14:paraId="316EDE14" w14:textId="7F4D4A90" w:rsidR="00575925" w:rsidRPr="00AE2D0C" w:rsidRDefault="00575925" w:rsidP="00B02875">
      <w:pPr>
        <w:pStyle w:val="ListParagraph"/>
        <w:numPr>
          <w:ilvl w:val="0"/>
          <w:numId w:val="44"/>
        </w:numPr>
      </w:pPr>
      <w:r w:rsidRPr="00AE2D0C">
        <w:t xml:space="preserve">Cliquez sur « Import » sur un projet et sélectez l’option « Mapping </w:t>
      </w:r>
      <w:proofErr w:type="spellStart"/>
      <w:r w:rsidRPr="00AE2D0C">
        <w:t>from</w:t>
      </w:r>
      <w:proofErr w:type="spellEnd"/>
      <w:r w:rsidRPr="00AE2D0C">
        <w:t xml:space="preserve"> Archive File (.</w:t>
      </w:r>
      <w:proofErr w:type="spellStart"/>
      <w:r w:rsidRPr="00AE2D0C">
        <w:t>zap</w:t>
      </w:r>
      <w:proofErr w:type="spellEnd"/>
      <w:r w:rsidRPr="00AE2D0C">
        <w:t>) ».</w:t>
      </w:r>
    </w:p>
    <w:p w14:paraId="44FB52DD" w14:textId="21252139" w:rsidR="00ED6F7B" w:rsidRPr="00AE2D0C" w:rsidRDefault="00B81753" w:rsidP="00ED6F7B">
      <w:pPr>
        <w:pStyle w:val="ListParagraph"/>
        <w:ind w:left="1080"/>
      </w:pPr>
      <w:r w:rsidRPr="00AE2D0C">
        <w:rPr>
          <w:noProof/>
        </w:rPr>
        <w:drawing>
          <wp:inline distT="0" distB="0" distL="0" distR="0" wp14:anchorId="28785915" wp14:editId="3569730B">
            <wp:extent cx="5257800" cy="3543696"/>
            <wp:effectExtent l="0" t="0" r="0" b="0"/>
            <wp:docPr id="1681606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0613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9542" cy="35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0DB5" w14:textId="77777777" w:rsidR="00ED6F7B" w:rsidRPr="00AE2D0C" w:rsidRDefault="00ED6F7B" w:rsidP="00ED6F7B">
      <w:pPr>
        <w:pStyle w:val="ListParagraph"/>
        <w:ind w:left="1080"/>
      </w:pPr>
    </w:p>
    <w:p w14:paraId="53FA4B13" w14:textId="77777777" w:rsidR="00ED6F7B" w:rsidRPr="00AE2D0C" w:rsidRDefault="00ED6F7B" w:rsidP="00ED6F7B">
      <w:pPr>
        <w:pStyle w:val="ListParagraph"/>
        <w:ind w:left="1080"/>
      </w:pPr>
    </w:p>
    <w:p w14:paraId="491DAB6B" w14:textId="77777777" w:rsidR="00774304" w:rsidRPr="00AE2D0C" w:rsidRDefault="00774304" w:rsidP="00B81753"/>
    <w:p w14:paraId="40759623" w14:textId="77777777" w:rsidR="00575925" w:rsidRPr="00AE2D0C" w:rsidRDefault="00575925" w:rsidP="00575925">
      <w:pPr>
        <w:ind w:left="360"/>
      </w:pPr>
    </w:p>
    <w:p w14:paraId="7A0D8D69" w14:textId="3510DFB6" w:rsidR="00575925" w:rsidRPr="00AE2D0C" w:rsidRDefault="00575925" w:rsidP="00B02875">
      <w:pPr>
        <w:pStyle w:val="ListParagraph"/>
        <w:numPr>
          <w:ilvl w:val="0"/>
          <w:numId w:val="44"/>
        </w:numPr>
        <w:tabs>
          <w:tab w:val="left" w:pos="3256"/>
        </w:tabs>
      </w:pPr>
      <w:r w:rsidRPr="00AE2D0C">
        <w:t>Cliquez sur « Browse » et sélectionnez le fichier M3EDI_M3EDISalesOrderCustom_Load_In_2_13_0.zap et cliquez « OK ».</w:t>
      </w:r>
    </w:p>
    <w:p w14:paraId="74F6E708" w14:textId="77777777" w:rsidR="00575925" w:rsidRPr="00AE2D0C" w:rsidRDefault="00575925" w:rsidP="00575925">
      <w:pPr>
        <w:pStyle w:val="ListParagraph"/>
        <w:tabs>
          <w:tab w:val="left" w:pos="3256"/>
        </w:tabs>
      </w:pPr>
    </w:p>
    <w:p w14:paraId="3F0A21B5" w14:textId="5857A595" w:rsidR="00575925" w:rsidRPr="00AE2D0C" w:rsidRDefault="00C00F08" w:rsidP="00575925">
      <w:pPr>
        <w:pStyle w:val="ListParagraph"/>
        <w:tabs>
          <w:tab w:val="left" w:pos="3256"/>
        </w:tabs>
      </w:pPr>
      <w:r w:rsidRPr="00C00F08">
        <w:rPr>
          <w:noProof/>
        </w:rPr>
        <w:drawing>
          <wp:inline distT="0" distB="0" distL="0" distR="0" wp14:anchorId="35783692" wp14:editId="4066BD49">
            <wp:extent cx="5670554" cy="287759"/>
            <wp:effectExtent l="0" t="0" r="6350" b="0"/>
            <wp:docPr id="208470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37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06984" cy="28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D9A9" w14:textId="77777777" w:rsidR="00ED6F7B" w:rsidRPr="00AE2D0C" w:rsidRDefault="00ED6F7B" w:rsidP="00575925">
      <w:pPr>
        <w:pStyle w:val="ListParagraph"/>
        <w:tabs>
          <w:tab w:val="left" w:pos="3256"/>
        </w:tabs>
      </w:pPr>
    </w:p>
    <w:p w14:paraId="02BBE3B7" w14:textId="77777777" w:rsidR="00575925" w:rsidRPr="00AE2D0C" w:rsidRDefault="00575925" w:rsidP="00575925">
      <w:pPr>
        <w:pStyle w:val="ListParagraph"/>
        <w:tabs>
          <w:tab w:val="left" w:pos="3256"/>
        </w:tabs>
      </w:pPr>
    </w:p>
    <w:p w14:paraId="7D1B977A" w14:textId="0B139AAA" w:rsidR="00575925" w:rsidRPr="00AE2D0C" w:rsidRDefault="00B81753" w:rsidP="00575925">
      <w:pPr>
        <w:pStyle w:val="ListParagraph"/>
        <w:tabs>
          <w:tab w:val="left" w:pos="3256"/>
        </w:tabs>
      </w:pPr>
      <w:r w:rsidRPr="00AE2D0C">
        <w:rPr>
          <w:noProof/>
        </w:rPr>
        <w:lastRenderedPageBreak/>
        <w:drawing>
          <wp:inline distT="0" distB="0" distL="0" distR="0" wp14:anchorId="0A21277B" wp14:editId="3447090B">
            <wp:extent cx="4279900" cy="2456004"/>
            <wp:effectExtent l="0" t="0" r="6350" b="1905"/>
            <wp:docPr id="1804365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5996" name="Picture 1" descr="A screen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87240" cy="24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37D3" w14:textId="77777777" w:rsidR="00FC20B1" w:rsidRPr="00AE2D0C" w:rsidRDefault="00FC20B1" w:rsidP="00575925">
      <w:pPr>
        <w:pStyle w:val="ListParagraph"/>
        <w:tabs>
          <w:tab w:val="left" w:pos="3256"/>
        </w:tabs>
      </w:pPr>
    </w:p>
    <w:p w14:paraId="46DD6A5B" w14:textId="77777777" w:rsidR="00FC20B1" w:rsidRPr="00AE2D0C" w:rsidRDefault="00FC20B1" w:rsidP="00575925">
      <w:pPr>
        <w:pStyle w:val="ListParagraph"/>
        <w:tabs>
          <w:tab w:val="left" w:pos="3256"/>
        </w:tabs>
      </w:pPr>
    </w:p>
    <w:p w14:paraId="5CE74A37" w14:textId="77777777" w:rsidR="00774304" w:rsidRPr="00AE2D0C" w:rsidRDefault="00774304" w:rsidP="00575925">
      <w:pPr>
        <w:pStyle w:val="ListParagraph"/>
        <w:tabs>
          <w:tab w:val="left" w:pos="3256"/>
        </w:tabs>
      </w:pPr>
    </w:p>
    <w:p w14:paraId="268F25C6" w14:textId="6DBF5CFC" w:rsidR="00575925" w:rsidRPr="00AE2D0C" w:rsidRDefault="00575925" w:rsidP="00B02875">
      <w:pPr>
        <w:pStyle w:val="ListParagraph"/>
        <w:numPr>
          <w:ilvl w:val="0"/>
          <w:numId w:val="44"/>
        </w:numPr>
        <w:tabs>
          <w:tab w:val="left" w:pos="3256"/>
        </w:tabs>
      </w:pPr>
      <w:r w:rsidRPr="00AE2D0C">
        <w:t>Etendez le « M3EDI_M3EDISalesOrderCustom_Load_In_2_13_0 » et faites clique droite sur Documents.</w:t>
      </w:r>
    </w:p>
    <w:p w14:paraId="7C55ACA4" w14:textId="77777777" w:rsidR="00ED6F7B" w:rsidRPr="00AE2D0C" w:rsidRDefault="00ED6F7B" w:rsidP="00ED6F7B">
      <w:pPr>
        <w:pStyle w:val="ListParagraph"/>
        <w:tabs>
          <w:tab w:val="left" w:pos="3256"/>
        </w:tabs>
        <w:ind w:left="1080"/>
      </w:pPr>
    </w:p>
    <w:p w14:paraId="5CA8F079" w14:textId="58030F81" w:rsidR="00575925" w:rsidRPr="00AE2D0C" w:rsidRDefault="00ED6F7B" w:rsidP="00575925">
      <w:pPr>
        <w:pStyle w:val="ListParagraph"/>
        <w:tabs>
          <w:tab w:val="left" w:pos="3256"/>
        </w:tabs>
      </w:pPr>
      <w:r w:rsidRPr="00AE2D0C">
        <w:t xml:space="preserve">      </w:t>
      </w:r>
      <w:r w:rsidR="00575925" w:rsidRPr="00AE2D0C">
        <w:t>Cliquez sur Update Checksums</w:t>
      </w:r>
    </w:p>
    <w:p w14:paraId="649759AE" w14:textId="77777777" w:rsidR="00ED6F7B" w:rsidRPr="00AE2D0C" w:rsidRDefault="00ED6F7B" w:rsidP="00575925">
      <w:pPr>
        <w:pStyle w:val="ListParagraph"/>
        <w:tabs>
          <w:tab w:val="left" w:pos="3256"/>
        </w:tabs>
      </w:pPr>
    </w:p>
    <w:p w14:paraId="3070A1A4" w14:textId="289D2E82" w:rsidR="00ED6F7B" w:rsidRPr="00AE2D0C" w:rsidRDefault="00ED6F7B" w:rsidP="00575925">
      <w:pPr>
        <w:pStyle w:val="ListParagraph"/>
        <w:tabs>
          <w:tab w:val="left" w:pos="3256"/>
        </w:tabs>
      </w:pPr>
      <w:r w:rsidRPr="00AE2D0C">
        <w:t xml:space="preserve">      </w:t>
      </w:r>
      <w:r w:rsidR="00B81753" w:rsidRPr="00AE2D0C">
        <w:rPr>
          <w:noProof/>
        </w:rPr>
        <w:drawing>
          <wp:inline distT="0" distB="0" distL="0" distR="0" wp14:anchorId="310DFD0E" wp14:editId="71C9F1C0">
            <wp:extent cx="3309471" cy="2813050"/>
            <wp:effectExtent l="0" t="0" r="5715" b="6350"/>
            <wp:docPr id="171316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71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13610" cy="28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A46B" w14:textId="77777777" w:rsidR="00575925" w:rsidRPr="00AE2D0C" w:rsidRDefault="00575925" w:rsidP="00575925">
      <w:pPr>
        <w:tabs>
          <w:tab w:val="left" w:pos="3256"/>
        </w:tabs>
      </w:pPr>
    </w:p>
    <w:p w14:paraId="3859213E" w14:textId="77777777" w:rsidR="00575925" w:rsidRPr="00AE2D0C" w:rsidRDefault="00575925" w:rsidP="00575925">
      <w:pPr>
        <w:tabs>
          <w:tab w:val="left" w:pos="3256"/>
        </w:tabs>
      </w:pPr>
    </w:p>
    <w:p w14:paraId="7FD78B48" w14:textId="77777777" w:rsidR="00B81753" w:rsidRPr="00AE2D0C" w:rsidRDefault="00B81753" w:rsidP="00575925">
      <w:pPr>
        <w:tabs>
          <w:tab w:val="left" w:pos="3256"/>
        </w:tabs>
      </w:pPr>
    </w:p>
    <w:p w14:paraId="6ACE3299" w14:textId="77777777" w:rsidR="00B81753" w:rsidRPr="00AE2D0C" w:rsidRDefault="00B81753" w:rsidP="00575925">
      <w:pPr>
        <w:tabs>
          <w:tab w:val="left" w:pos="3256"/>
        </w:tabs>
      </w:pPr>
    </w:p>
    <w:p w14:paraId="552E91A0" w14:textId="77777777" w:rsidR="00B81753" w:rsidRPr="00AE2D0C" w:rsidRDefault="00B81753" w:rsidP="00575925">
      <w:pPr>
        <w:tabs>
          <w:tab w:val="left" w:pos="3256"/>
        </w:tabs>
      </w:pPr>
    </w:p>
    <w:p w14:paraId="488CC477" w14:textId="77777777" w:rsidR="00B81753" w:rsidRPr="00AE2D0C" w:rsidRDefault="00B81753" w:rsidP="00575925">
      <w:pPr>
        <w:tabs>
          <w:tab w:val="left" w:pos="3256"/>
        </w:tabs>
      </w:pPr>
    </w:p>
    <w:p w14:paraId="27DBFE3B" w14:textId="77777777" w:rsidR="00B81753" w:rsidRPr="00AE2D0C" w:rsidRDefault="00B81753" w:rsidP="00575925">
      <w:pPr>
        <w:tabs>
          <w:tab w:val="left" w:pos="3256"/>
        </w:tabs>
      </w:pPr>
    </w:p>
    <w:p w14:paraId="4E5D2482" w14:textId="77777777" w:rsidR="00575925" w:rsidRPr="00AE2D0C" w:rsidRDefault="00575925" w:rsidP="00575925">
      <w:pPr>
        <w:tabs>
          <w:tab w:val="left" w:pos="3256"/>
        </w:tabs>
      </w:pPr>
    </w:p>
    <w:p w14:paraId="664E7906" w14:textId="17791B62" w:rsidR="00575925" w:rsidRPr="00AE2D0C" w:rsidRDefault="00575925" w:rsidP="00B02875">
      <w:pPr>
        <w:pStyle w:val="ListParagraph"/>
        <w:numPr>
          <w:ilvl w:val="0"/>
          <w:numId w:val="44"/>
        </w:numPr>
        <w:tabs>
          <w:tab w:val="left" w:pos="3256"/>
        </w:tabs>
      </w:pPr>
      <w:r w:rsidRPr="0065614C">
        <w:t xml:space="preserve">Faites clique droit sur « M3EDI_M3EDISalesOrderCustom_Load_In_2_13_0 ». Ensuite cliquez sur « Validate » </w:t>
      </w:r>
    </w:p>
    <w:p w14:paraId="249CC00C" w14:textId="77777777" w:rsidR="00ED6F7B" w:rsidRPr="00AE2D0C" w:rsidRDefault="00ED6F7B" w:rsidP="00ED6F7B">
      <w:pPr>
        <w:pStyle w:val="ListParagraph"/>
        <w:tabs>
          <w:tab w:val="left" w:pos="3256"/>
        </w:tabs>
        <w:ind w:left="1080"/>
      </w:pPr>
    </w:p>
    <w:p w14:paraId="587DCD0D" w14:textId="73A9BB3E" w:rsidR="00ED6F7B" w:rsidRPr="00AE2D0C" w:rsidRDefault="00B81753" w:rsidP="00ED6F7B">
      <w:pPr>
        <w:pStyle w:val="ListParagraph"/>
        <w:tabs>
          <w:tab w:val="left" w:pos="3256"/>
        </w:tabs>
        <w:ind w:left="1080"/>
      </w:pPr>
      <w:r w:rsidRPr="00AE2D0C">
        <w:rPr>
          <w:noProof/>
        </w:rPr>
        <w:lastRenderedPageBreak/>
        <w:drawing>
          <wp:inline distT="0" distB="0" distL="0" distR="0" wp14:anchorId="51812FAF" wp14:editId="5A0C0BFA">
            <wp:extent cx="3619500" cy="2343186"/>
            <wp:effectExtent l="0" t="0" r="0" b="0"/>
            <wp:docPr id="518847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7069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26930" cy="234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C74D" w14:textId="77777777" w:rsidR="00575925" w:rsidRPr="00AE2D0C" w:rsidRDefault="00575925" w:rsidP="00575925">
      <w:pPr>
        <w:pStyle w:val="ListParagraph"/>
        <w:tabs>
          <w:tab w:val="left" w:pos="3256"/>
        </w:tabs>
      </w:pPr>
    </w:p>
    <w:p w14:paraId="063BB2F0" w14:textId="05FE39FD" w:rsidR="00575925" w:rsidRPr="00AE2D0C" w:rsidRDefault="00575925" w:rsidP="00575925">
      <w:pPr>
        <w:pStyle w:val="ListParagraph"/>
        <w:tabs>
          <w:tab w:val="left" w:pos="3256"/>
        </w:tabs>
      </w:pPr>
    </w:p>
    <w:p w14:paraId="0CA6DF2B" w14:textId="77777777" w:rsidR="00575925" w:rsidRPr="00AE2D0C" w:rsidRDefault="00575925" w:rsidP="00575925"/>
    <w:p w14:paraId="78CC3DD3" w14:textId="052F2799" w:rsidR="00575925" w:rsidRPr="00AE2D0C" w:rsidRDefault="00575925" w:rsidP="00B02875">
      <w:pPr>
        <w:pStyle w:val="ListParagraph"/>
        <w:numPr>
          <w:ilvl w:val="0"/>
          <w:numId w:val="44"/>
        </w:numPr>
        <w:tabs>
          <w:tab w:val="left" w:pos="3256"/>
        </w:tabs>
      </w:pPr>
      <w:r w:rsidRPr="0065614C">
        <w:t xml:space="preserve">Faites clique droit sur « M3EDI_M3EDISalesOrderCustom_Load_In_2_13_0 ». Ensuite cliquez sur « Publish » </w:t>
      </w:r>
    </w:p>
    <w:p w14:paraId="53B4C955" w14:textId="00777170" w:rsidR="00B81753" w:rsidRPr="00AE2D0C" w:rsidRDefault="00B81753" w:rsidP="00B81753">
      <w:pPr>
        <w:pStyle w:val="ListParagraph"/>
        <w:tabs>
          <w:tab w:val="left" w:pos="3256"/>
        </w:tabs>
        <w:ind w:left="1080"/>
      </w:pPr>
      <w:r w:rsidRPr="00AE2D0C">
        <w:rPr>
          <w:noProof/>
        </w:rPr>
        <w:drawing>
          <wp:inline distT="0" distB="0" distL="0" distR="0" wp14:anchorId="01477742" wp14:editId="0101420A">
            <wp:extent cx="4546600" cy="3614872"/>
            <wp:effectExtent l="0" t="0" r="6350" b="5080"/>
            <wp:docPr id="1642797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799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54205" cy="362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B340" w14:textId="77777777" w:rsidR="00575925" w:rsidRPr="00AE2D0C" w:rsidRDefault="00575925" w:rsidP="00575925">
      <w:pPr>
        <w:pStyle w:val="ListParagraph"/>
      </w:pPr>
    </w:p>
    <w:p w14:paraId="3B2571CC" w14:textId="554392AF" w:rsidR="00575925" w:rsidRPr="00AE2D0C" w:rsidRDefault="00575925" w:rsidP="00575925">
      <w:pPr>
        <w:pStyle w:val="ListParagraph"/>
      </w:pPr>
    </w:p>
    <w:p w14:paraId="268B66E4" w14:textId="77777777" w:rsidR="00575925" w:rsidRPr="00AE2D0C" w:rsidRDefault="00575925" w:rsidP="00575925">
      <w:pPr>
        <w:pStyle w:val="ListParagraph"/>
      </w:pPr>
    </w:p>
    <w:p w14:paraId="4CF7131E" w14:textId="77777777" w:rsidR="00575925" w:rsidRPr="00AE2D0C" w:rsidRDefault="00575925" w:rsidP="00575925">
      <w:pPr>
        <w:pStyle w:val="ListParagraph"/>
      </w:pPr>
    </w:p>
    <w:p w14:paraId="34C7A632" w14:textId="77777777" w:rsidR="00B81753" w:rsidRPr="00AE2D0C" w:rsidRDefault="00B81753" w:rsidP="00575925">
      <w:pPr>
        <w:pStyle w:val="ListParagraph"/>
      </w:pPr>
    </w:p>
    <w:p w14:paraId="7BA66892" w14:textId="77777777" w:rsidR="00B81753" w:rsidRPr="00AE2D0C" w:rsidRDefault="00B81753" w:rsidP="00575925">
      <w:pPr>
        <w:pStyle w:val="ListParagraph"/>
      </w:pPr>
    </w:p>
    <w:p w14:paraId="5428B0C5" w14:textId="77777777" w:rsidR="00B81753" w:rsidRPr="00AE2D0C" w:rsidRDefault="00B81753" w:rsidP="00575925">
      <w:pPr>
        <w:pStyle w:val="ListParagraph"/>
      </w:pPr>
    </w:p>
    <w:p w14:paraId="454F4F17" w14:textId="77777777" w:rsidR="00B81753" w:rsidRPr="00AE2D0C" w:rsidRDefault="00B81753" w:rsidP="00575925">
      <w:pPr>
        <w:pStyle w:val="ListParagraph"/>
      </w:pPr>
    </w:p>
    <w:p w14:paraId="1A3A3AE8" w14:textId="77777777" w:rsidR="00B81753" w:rsidRPr="00AE2D0C" w:rsidRDefault="00B81753" w:rsidP="00575925">
      <w:pPr>
        <w:pStyle w:val="ListParagraph"/>
      </w:pPr>
    </w:p>
    <w:p w14:paraId="3ACB82A4" w14:textId="77777777" w:rsidR="00B81753" w:rsidRPr="00AE2D0C" w:rsidRDefault="00B81753" w:rsidP="00575925">
      <w:pPr>
        <w:pStyle w:val="ListParagraph"/>
      </w:pPr>
    </w:p>
    <w:p w14:paraId="3DA53B04" w14:textId="77777777" w:rsidR="00575925" w:rsidRPr="00AE2D0C" w:rsidRDefault="00575925" w:rsidP="00575925">
      <w:pPr>
        <w:pStyle w:val="ListParagraph"/>
      </w:pPr>
    </w:p>
    <w:p w14:paraId="06D5EF7C" w14:textId="77777777" w:rsidR="00575925" w:rsidRPr="00AE2D0C" w:rsidRDefault="00575925" w:rsidP="00B02875">
      <w:pPr>
        <w:pStyle w:val="ListParagraph"/>
        <w:numPr>
          <w:ilvl w:val="0"/>
          <w:numId w:val="44"/>
        </w:numPr>
      </w:pPr>
      <w:r w:rsidRPr="00AE2D0C">
        <w:t>Sélectionnez l'environnement approprié et cliquez sur "Finish".</w:t>
      </w:r>
    </w:p>
    <w:p w14:paraId="58511228" w14:textId="77777777" w:rsidR="00575925" w:rsidRPr="00AE2D0C" w:rsidRDefault="00575925" w:rsidP="00575925">
      <w:pPr>
        <w:pStyle w:val="ListParagraph"/>
      </w:pPr>
    </w:p>
    <w:p w14:paraId="39326585" w14:textId="419FEEE7" w:rsidR="00575925" w:rsidRPr="00AE2D0C" w:rsidRDefault="00FC20B1" w:rsidP="00575925">
      <w:pPr>
        <w:pStyle w:val="ListParagraph"/>
      </w:pPr>
      <w:r w:rsidRPr="00AE2D0C">
        <w:rPr>
          <w:noProof/>
        </w:rPr>
        <w:lastRenderedPageBreak/>
        <w:drawing>
          <wp:inline distT="0" distB="0" distL="0" distR="0" wp14:anchorId="2F9CF1F4" wp14:editId="4429D6B2">
            <wp:extent cx="4140413" cy="2482978"/>
            <wp:effectExtent l="0" t="0" r="0" b="0"/>
            <wp:docPr id="72230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61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6B9A" w14:textId="77777777" w:rsidR="00B81753" w:rsidRPr="00AE2D0C" w:rsidRDefault="00B81753" w:rsidP="00575925">
      <w:pPr>
        <w:pStyle w:val="ListParagraph"/>
      </w:pPr>
    </w:p>
    <w:p w14:paraId="6DFF5621" w14:textId="77777777" w:rsidR="00B81753" w:rsidRPr="00AE2D0C" w:rsidRDefault="00B81753" w:rsidP="00575925">
      <w:pPr>
        <w:pStyle w:val="ListParagraph"/>
      </w:pPr>
    </w:p>
    <w:p w14:paraId="5A7B0213" w14:textId="77777777" w:rsidR="00B81753" w:rsidRPr="00AE2D0C" w:rsidRDefault="00B81753" w:rsidP="00575925">
      <w:pPr>
        <w:pStyle w:val="ListParagraph"/>
      </w:pPr>
    </w:p>
    <w:p w14:paraId="3A5DAECF" w14:textId="77777777" w:rsidR="00B81753" w:rsidRPr="00AE2D0C" w:rsidRDefault="00B81753" w:rsidP="00575925">
      <w:pPr>
        <w:pStyle w:val="ListParagraph"/>
      </w:pPr>
    </w:p>
    <w:p w14:paraId="5D6D62C0" w14:textId="5F24A692" w:rsidR="00575925" w:rsidRPr="00AE2D0C" w:rsidRDefault="00B81753" w:rsidP="00B81753">
      <w:pPr>
        <w:pStyle w:val="ListParagraph"/>
        <w:numPr>
          <w:ilvl w:val="0"/>
          <w:numId w:val="44"/>
        </w:numPr>
      </w:pPr>
      <w:r w:rsidRPr="00AE2D0C">
        <w:t>Si un nouvel onglet apparaît et demande la sélection de '</w:t>
      </w:r>
      <w:proofErr w:type="spellStart"/>
      <w:r w:rsidRPr="00AE2D0C">
        <w:t>Synchronous</w:t>
      </w:r>
      <w:proofErr w:type="spellEnd"/>
      <w:r w:rsidRPr="00AE2D0C">
        <w:t>' ou '</w:t>
      </w:r>
      <w:proofErr w:type="spellStart"/>
      <w:r w:rsidRPr="00AE2D0C">
        <w:t>Asynchronous</w:t>
      </w:r>
      <w:proofErr w:type="spellEnd"/>
      <w:r w:rsidRPr="00AE2D0C">
        <w:t>', sélectionnez l’option ‘</w:t>
      </w:r>
      <w:proofErr w:type="spellStart"/>
      <w:r w:rsidRPr="00AE2D0C">
        <w:t>Synchronous</w:t>
      </w:r>
      <w:proofErr w:type="spellEnd"/>
      <w:r w:rsidRPr="00AE2D0C">
        <w:t>’.</w:t>
      </w:r>
    </w:p>
    <w:p w14:paraId="48724BDF" w14:textId="77777777" w:rsidR="00575925" w:rsidRPr="00AE2D0C" w:rsidRDefault="00575925" w:rsidP="00575925">
      <w:pPr>
        <w:rPr>
          <w14:ligatures w14:val="standardContextual"/>
        </w:rPr>
      </w:pPr>
    </w:p>
    <w:p w14:paraId="35149CFE" w14:textId="64A5DB90" w:rsidR="00ED6F7B" w:rsidRPr="00AE2D0C" w:rsidRDefault="00ED6F7B" w:rsidP="00575925">
      <w:pPr>
        <w:rPr>
          <w14:ligatures w14:val="standardContextual"/>
        </w:rPr>
      </w:pPr>
    </w:p>
    <w:p w14:paraId="49E519A0" w14:textId="77777777" w:rsidR="00ED6F7B" w:rsidRPr="00AE2D0C" w:rsidRDefault="00ED6F7B">
      <w:pPr>
        <w:rPr>
          <w14:ligatures w14:val="standardContextual"/>
        </w:rPr>
      </w:pPr>
      <w:r w:rsidRPr="00AE2D0C">
        <w:rPr>
          <w14:ligatures w14:val="standardContextual"/>
        </w:rPr>
        <w:br w:type="page"/>
      </w:r>
    </w:p>
    <w:p w14:paraId="574E3EA5" w14:textId="3DAE367D" w:rsidR="00ED6F7B" w:rsidRPr="00BA7800" w:rsidRDefault="00ED6F7B" w:rsidP="00ED6F7B">
      <w:pPr>
        <w:pStyle w:val="Heading3"/>
        <w:rPr>
          <w:lang w:val="en-GB"/>
        </w:rPr>
      </w:pPr>
      <w:r w:rsidRPr="00BA7800">
        <w:rPr>
          <w:lang w:val="en-GB"/>
        </w:rPr>
        <w:lastRenderedPageBreak/>
        <w:t>Publication du bod ‘M3EDI_M3EDISalesOrderCustom_Load_In_2_13_0’</w:t>
      </w:r>
    </w:p>
    <w:p w14:paraId="6FC624CB" w14:textId="77777777" w:rsidR="00ED6F7B" w:rsidRPr="00BA7800" w:rsidRDefault="00ED6F7B" w:rsidP="00ED6F7B">
      <w:pPr>
        <w:pStyle w:val="BodyText"/>
        <w:rPr>
          <w:lang w:val="en-GB"/>
        </w:rPr>
      </w:pPr>
    </w:p>
    <w:p w14:paraId="1F7E6C52" w14:textId="6C078BD5" w:rsidR="00ED6F7B" w:rsidRPr="00AE2D0C" w:rsidRDefault="00ED6F7B" w:rsidP="00ED6F7B">
      <w:pPr>
        <w:pStyle w:val="ListParagraph"/>
        <w:numPr>
          <w:ilvl w:val="0"/>
          <w:numId w:val="45"/>
        </w:numPr>
      </w:pPr>
      <w:r w:rsidRPr="00AE2D0C">
        <w:t>Sélectionnez le projet et faite clique droite</w:t>
      </w:r>
    </w:p>
    <w:p w14:paraId="500E40E8" w14:textId="7568BB37" w:rsidR="00ED6F7B" w:rsidRPr="00AE2D0C" w:rsidRDefault="007D765F" w:rsidP="00ED6F7B">
      <w:pPr>
        <w:pStyle w:val="ListParagraph"/>
        <w:ind w:left="1080"/>
      </w:pPr>
      <w:r w:rsidRPr="00AE2D0C">
        <w:rPr>
          <w:noProof/>
        </w:rPr>
        <w:drawing>
          <wp:inline distT="0" distB="0" distL="0" distR="0" wp14:anchorId="4DE31069" wp14:editId="1AF9677C">
            <wp:extent cx="3568883" cy="3467278"/>
            <wp:effectExtent l="0" t="0" r="0" b="0"/>
            <wp:docPr id="1044613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354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EA2F" w14:textId="77777777" w:rsidR="00ED6F7B" w:rsidRPr="00AE2D0C" w:rsidRDefault="00ED6F7B" w:rsidP="00ED6F7B">
      <w:pPr>
        <w:pStyle w:val="ListParagraph"/>
      </w:pPr>
    </w:p>
    <w:p w14:paraId="2F10E81D" w14:textId="77777777" w:rsidR="00ED6F7B" w:rsidRPr="00AE2D0C" w:rsidRDefault="00ED6F7B" w:rsidP="00ED6F7B">
      <w:pPr>
        <w:pStyle w:val="ListParagraph"/>
      </w:pPr>
    </w:p>
    <w:p w14:paraId="36A56E9D" w14:textId="77777777" w:rsidR="00ED6F7B" w:rsidRPr="00AE2D0C" w:rsidRDefault="00ED6F7B" w:rsidP="00ED6F7B">
      <w:pPr>
        <w:pStyle w:val="ListParagraph"/>
        <w:numPr>
          <w:ilvl w:val="0"/>
          <w:numId w:val="45"/>
        </w:numPr>
      </w:pPr>
      <w:r w:rsidRPr="00AE2D0C">
        <w:t xml:space="preserve">Cliquez sur « Import » sur un projet et sélectez l’option « Mapping </w:t>
      </w:r>
      <w:proofErr w:type="spellStart"/>
      <w:r w:rsidRPr="00AE2D0C">
        <w:t>from</w:t>
      </w:r>
      <w:proofErr w:type="spellEnd"/>
      <w:r w:rsidRPr="00AE2D0C">
        <w:t xml:space="preserve"> Archive File (.</w:t>
      </w:r>
      <w:proofErr w:type="spellStart"/>
      <w:r w:rsidRPr="00AE2D0C">
        <w:t>zap</w:t>
      </w:r>
      <w:proofErr w:type="spellEnd"/>
      <w:r w:rsidRPr="00AE2D0C">
        <w:t>) ».</w:t>
      </w:r>
    </w:p>
    <w:p w14:paraId="03913ADB" w14:textId="75F5A9E2" w:rsidR="00ED6F7B" w:rsidRPr="00AE2D0C" w:rsidRDefault="007D765F" w:rsidP="00ED6F7B">
      <w:pPr>
        <w:pStyle w:val="ListParagraph"/>
        <w:ind w:left="1080"/>
      </w:pPr>
      <w:r w:rsidRPr="00AE2D0C">
        <w:rPr>
          <w:noProof/>
        </w:rPr>
        <w:drawing>
          <wp:inline distT="0" distB="0" distL="0" distR="0" wp14:anchorId="6C833909" wp14:editId="01300AE1">
            <wp:extent cx="5257800" cy="3543696"/>
            <wp:effectExtent l="0" t="0" r="0" b="0"/>
            <wp:docPr id="1040745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06136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9542" cy="35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9169" w14:textId="77777777" w:rsidR="00ED6F7B" w:rsidRPr="00AE2D0C" w:rsidRDefault="00ED6F7B" w:rsidP="00ED6F7B">
      <w:pPr>
        <w:pStyle w:val="ListParagraph"/>
        <w:ind w:left="1080"/>
      </w:pPr>
    </w:p>
    <w:p w14:paraId="06566FA5" w14:textId="77777777" w:rsidR="00ED6F7B" w:rsidRPr="00AE2D0C" w:rsidRDefault="00ED6F7B" w:rsidP="00ED6F7B">
      <w:pPr>
        <w:pStyle w:val="ListParagraph"/>
        <w:ind w:left="1080"/>
      </w:pPr>
    </w:p>
    <w:p w14:paraId="3D05C237" w14:textId="77777777" w:rsidR="00ED6F7B" w:rsidRPr="00AE2D0C" w:rsidRDefault="00ED6F7B" w:rsidP="00ED6F7B">
      <w:pPr>
        <w:pStyle w:val="ListParagraph"/>
        <w:ind w:left="1080"/>
      </w:pPr>
    </w:p>
    <w:p w14:paraId="20F89771" w14:textId="77777777" w:rsidR="00ED6F7B" w:rsidRPr="00AE2D0C" w:rsidRDefault="00ED6F7B" w:rsidP="00ED6F7B">
      <w:pPr>
        <w:pStyle w:val="ListParagraph"/>
        <w:ind w:left="1080"/>
      </w:pPr>
    </w:p>
    <w:p w14:paraId="2C65A3E9" w14:textId="77777777" w:rsidR="00ED6F7B" w:rsidRPr="00AE2D0C" w:rsidRDefault="00ED6F7B" w:rsidP="007D765F"/>
    <w:p w14:paraId="524DF1E4" w14:textId="77777777" w:rsidR="00ED6F7B" w:rsidRPr="00AE2D0C" w:rsidRDefault="00ED6F7B" w:rsidP="00ED6F7B">
      <w:pPr>
        <w:ind w:left="360"/>
      </w:pPr>
    </w:p>
    <w:p w14:paraId="1345A647" w14:textId="7C6DA33F" w:rsidR="00ED6F7B" w:rsidRPr="00AE2D0C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AE2D0C">
        <w:t>Cliquez sur « Browse » et sélectionnez le fichier M3EDI_M3EDISalesOrderCustom_Load_In_2_13_0.zap et cliquez « OK ».</w:t>
      </w:r>
    </w:p>
    <w:p w14:paraId="72089B3A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4F37EB11" w14:textId="62F0ACB7" w:rsidR="00ED6F7B" w:rsidRPr="00AE2D0C" w:rsidRDefault="00C00F08" w:rsidP="00ED6F7B">
      <w:pPr>
        <w:pStyle w:val="ListParagraph"/>
        <w:tabs>
          <w:tab w:val="left" w:pos="3256"/>
        </w:tabs>
      </w:pPr>
      <w:r w:rsidRPr="00C00F08">
        <w:rPr>
          <w:noProof/>
        </w:rPr>
        <w:drawing>
          <wp:inline distT="0" distB="0" distL="0" distR="0" wp14:anchorId="461EE469" wp14:editId="04415F8D">
            <wp:extent cx="4717137" cy="317500"/>
            <wp:effectExtent l="0" t="0" r="7620" b="6350"/>
            <wp:docPr id="6442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67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3363" cy="32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D3B4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0B6362C8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7ED14395" w14:textId="356975C8" w:rsidR="00ED6F7B" w:rsidRPr="00AE2D0C" w:rsidRDefault="007D765F" w:rsidP="00ED6F7B">
      <w:pPr>
        <w:pStyle w:val="ListParagraph"/>
        <w:tabs>
          <w:tab w:val="left" w:pos="3256"/>
        </w:tabs>
      </w:pPr>
      <w:r w:rsidRPr="00AE2D0C">
        <w:rPr>
          <w:noProof/>
        </w:rPr>
        <w:drawing>
          <wp:inline distT="0" distB="0" distL="0" distR="0" wp14:anchorId="29D84303" wp14:editId="15BA1B50">
            <wp:extent cx="4498974" cy="2653062"/>
            <wp:effectExtent l="0" t="0" r="0" b="0"/>
            <wp:docPr id="2015311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11579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8361" cy="265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C6C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40EFA749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44F1835F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0049A3EA" w14:textId="044FEFCD" w:rsidR="00ED6F7B" w:rsidRPr="00AE2D0C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AE2D0C">
        <w:t>Etendez le « M3EDI_M3EDISalesOrderCustom_Load_In_2_13_0 » et faites clique droite sur Documents.</w:t>
      </w:r>
    </w:p>
    <w:p w14:paraId="2421F7AA" w14:textId="77777777" w:rsidR="00ED6F7B" w:rsidRPr="00AE2D0C" w:rsidRDefault="00ED6F7B" w:rsidP="00ED6F7B">
      <w:pPr>
        <w:pStyle w:val="ListParagraph"/>
        <w:tabs>
          <w:tab w:val="left" w:pos="3256"/>
        </w:tabs>
        <w:ind w:left="1080"/>
      </w:pPr>
    </w:p>
    <w:p w14:paraId="4626FC51" w14:textId="77777777" w:rsidR="00ED6F7B" w:rsidRPr="00AE2D0C" w:rsidRDefault="00ED6F7B" w:rsidP="00ED6F7B">
      <w:pPr>
        <w:pStyle w:val="ListParagraph"/>
        <w:tabs>
          <w:tab w:val="left" w:pos="3256"/>
        </w:tabs>
      </w:pPr>
      <w:r w:rsidRPr="00AE2D0C">
        <w:t xml:space="preserve">      Cliquez sur Update Checksums</w:t>
      </w:r>
    </w:p>
    <w:p w14:paraId="60AA8332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0877F1DB" w14:textId="483DD224" w:rsidR="00ED6F7B" w:rsidRPr="00AE2D0C" w:rsidRDefault="00ED6F7B" w:rsidP="00ED6F7B">
      <w:pPr>
        <w:pStyle w:val="ListParagraph"/>
        <w:tabs>
          <w:tab w:val="left" w:pos="3256"/>
        </w:tabs>
      </w:pPr>
      <w:r w:rsidRPr="00AE2D0C">
        <w:t xml:space="preserve">      </w:t>
      </w:r>
      <w:r w:rsidR="007D765F" w:rsidRPr="00AE2D0C">
        <w:rPr>
          <w:noProof/>
        </w:rPr>
        <w:drawing>
          <wp:inline distT="0" distB="0" distL="0" distR="0" wp14:anchorId="06B38865" wp14:editId="02533ECA">
            <wp:extent cx="3035456" cy="2648086"/>
            <wp:effectExtent l="0" t="0" r="0" b="0"/>
            <wp:docPr id="1104855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55214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C10F" w14:textId="77777777" w:rsidR="007D765F" w:rsidRPr="00AE2D0C" w:rsidRDefault="007D765F" w:rsidP="00ED6F7B">
      <w:pPr>
        <w:pStyle w:val="ListParagraph"/>
        <w:tabs>
          <w:tab w:val="left" w:pos="3256"/>
        </w:tabs>
      </w:pPr>
    </w:p>
    <w:p w14:paraId="7A11C450" w14:textId="77777777" w:rsidR="007D765F" w:rsidRPr="00AE2D0C" w:rsidRDefault="007D765F" w:rsidP="00ED6F7B">
      <w:pPr>
        <w:pStyle w:val="ListParagraph"/>
        <w:tabs>
          <w:tab w:val="left" w:pos="3256"/>
        </w:tabs>
      </w:pPr>
    </w:p>
    <w:p w14:paraId="495BB73F" w14:textId="77777777" w:rsidR="007D765F" w:rsidRPr="00AE2D0C" w:rsidRDefault="007D765F" w:rsidP="00ED6F7B">
      <w:pPr>
        <w:pStyle w:val="ListParagraph"/>
        <w:tabs>
          <w:tab w:val="left" w:pos="3256"/>
        </w:tabs>
      </w:pPr>
    </w:p>
    <w:p w14:paraId="60492CDF" w14:textId="77777777" w:rsidR="007D765F" w:rsidRPr="00AE2D0C" w:rsidRDefault="007D765F" w:rsidP="00ED6F7B">
      <w:pPr>
        <w:pStyle w:val="ListParagraph"/>
        <w:tabs>
          <w:tab w:val="left" w:pos="3256"/>
        </w:tabs>
      </w:pPr>
    </w:p>
    <w:p w14:paraId="7C86061E" w14:textId="77777777" w:rsidR="00ED6F7B" w:rsidRPr="00AE2D0C" w:rsidRDefault="00ED6F7B" w:rsidP="00ED6F7B">
      <w:pPr>
        <w:tabs>
          <w:tab w:val="left" w:pos="3256"/>
        </w:tabs>
      </w:pPr>
    </w:p>
    <w:p w14:paraId="3CA5A981" w14:textId="77777777" w:rsidR="00ED6F7B" w:rsidRPr="00AE2D0C" w:rsidRDefault="00ED6F7B" w:rsidP="00ED6F7B">
      <w:pPr>
        <w:tabs>
          <w:tab w:val="left" w:pos="3256"/>
        </w:tabs>
      </w:pPr>
    </w:p>
    <w:p w14:paraId="3A649666" w14:textId="77777777" w:rsidR="00ED6F7B" w:rsidRPr="00AE2D0C" w:rsidRDefault="00ED6F7B" w:rsidP="00ED6F7B">
      <w:pPr>
        <w:tabs>
          <w:tab w:val="left" w:pos="3256"/>
        </w:tabs>
      </w:pPr>
    </w:p>
    <w:p w14:paraId="3FEAAD68" w14:textId="22036DFB" w:rsidR="00ED6F7B" w:rsidRPr="00AE2D0C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AE2D0C">
        <w:t xml:space="preserve">Faites clique droit sur « M3EDI_M3EDISalesOrderCustom_Load_In_2_13_0 ». Ensuite cliquez sur « Validate » </w:t>
      </w:r>
    </w:p>
    <w:p w14:paraId="290B4D44" w14:textId="77777777" w:rsidR="00ED6F7B" w:rsidRPr="00AE2D0C" w:rsidRDefault="00ED6F7B" w:rsidP="00ED6F7B">
      <w:pPr>
        <w:pStyle w:val="ListParagraph"/>
        <w:tabs>
          <w:tab w:val="left" w:pos="3256"/>
        </w:tabs>
        <w:ind w:left="1080"/>
      </w:pPr>
    </w:p>
    <w:p w14:paraId="31A0056B" w14:textId="4C6736F8" w:rsidR="00ED6F7B" w:rsidRPr="00AE2D0C" w:rsidRDefault="007D765F" w:rsidP="00ED6F7B">
      <w:pPr>
        <w:pStyle w:val="ListParagraph"/>
        <w:tabs>
          <w:tab w:val="left" w:pos="3256"/>
        </w:tabs>
        <w:ind w:left="1080"/>
      </w:pPr>
      <w:r w:rsidRPr="00AE2D0C">
        <w:rPr>
          <w:noProof/>
        </w:rPr>
        <w:drawing>
          <wp:inline distT="0" distB="0" distL="0" distR="0" wp14:anchorId="2EB4A262" wp14:editId="5CBF05E7">
            <wp:extent cx="2984500" cy="2212841"/>
            <wp:effectExtent l="0" t="0" r="6350" b="0"/>
            <wp:docPr id="892346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46954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88295" cy="22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99EF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0FAA4B48" w14:textId="77777777" w:rsidR="00ED6F7B" w:rsidRPr="00AE2D0C" w:rsidRDefault="00ED6F7B" w:rsidP="00ED6F7B">
      <w:pPr>
        <w:pStyle w:val="ListParagraph"/>
        <w:tabs>
          <w:tab w:val="left" w:pos="3256"/>
        </w:tabs>
      </w:pPr>
    </w:p>
    <w:p w14:paraId="1316BA63" w14:textId="77777777" w:rsidR="00ED6F7B" w:rsidRPr="00AE2D0C" w:rsidRDefault="00ED6F7B" w:rsidP="00ED6F7B"/>
    <w:p w14:paraId="69F92867" w14:textId="03572B7E" w:rsidR="00ED6F7B" w:rsidRPr="00AE2D0C" w:rsidRDefault="00ED6F7B" w:rsidP="00ED6F7B">
      <w:pPr>
        <w:pStyle w:val="ListParagraph"/>
        <w:numPr>
          <w:ilvl w:val="0"/>
          <w:numId w:val="45"/>
        </w:numPr>
        <w:tabs>
          <w:tab w:val="left" w:pos="3256"/>
        </w:tabs>
      </w:pPr>
      <w:r w:rsidRPr="00AE2D0C">
        <w:t xml:space="preserve">Faites clique droite sur « M3EDI_M3EDISalesOrderCustom_Load_In_2_13_0 ». Ensuite cliquez sur « Publish » </w:t>
      </w:r>
    </w:p>
    <w:p w14:paraId="1D6C8ED7" w14:textId="194DD4AE" w:rsidR="007D765F" w:rsidRPr="00AE2D0C" w:rsidRDefault="007D765F" w:rsidP="007D765F">
      <w:pPr>
        <w:pStyle w:val="ListParagraph"/>
        <w:tabs>
          <w:tab w:val="left" w:pos="3256"/>
        </w:tabs>
        <w:ind w:left="1080"/>
      </w:pPr>
      <w:r w:rsidRPr="00AE2D0C">
        <w:rPr>
          <w:noProof/>
        </w:rPr>
        <w:drawing>
          <wp:inline distT="0" distB="0" distL="0" distR="0" wp14:anchorId="59E4E06A" wp14:editId="37FBDB65">
            <wp:extent cx="3419892" cy="3117850"/>
            <wp:effectExtent l="0" t="0" r="9525" b="6350"/>
            <wp:docPr id="666208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8727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25975" cy="31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D95A" w14:textId="77777777" w:rsidR="00ED6F7B" w:rsidRPr="00AE2D0C" w:rsidRDefault="00ED6F7B" w:rsidP="00ED6F7B">
      <w:pPr>
        <w:pStyle w:val="ListParagraph"/>
      </w:pPr>
    </w:p>
    <w:p w14:paraId="03FC9198" w14:textId="77777777" w:rsidR="00AE2D0C" w:rsidRPr="00AE2D0C" w:rsidRDefault="00AE2D0C" w:rsidP="00ED6F7B">
      <w:pPr>
        <w:pStyle w:val="ListParagraph"/>
      </w:pPr>
    </w:p>
    <w:p w14:paraId="2E0A8F6F" w14:textId="77777777" w:rsidR="00ED6F7B" w:rsidRPr="00AE2D0C" w:rsidRDefault="00ED6F7B" w:rsidP="00ED6F7B">
      <w:pPr>
        <w:pStyle w:val="ListParagraph"/>
      </w:pPr>
    </w:p>
    <w:p w14:paraId="662D6100" w14:textId="77777777" w:rsidR="00ED6F7B" w:rsidRPr="00AE2D0C" w:rsidRDefault="00ED6F7B" w:rsidP="00ED6F7B">
      <w:pPr>
        <w:pStyle w:val="ListParagraph"/>
        <w:numPr>
          <w:ilvl w:val="0"/>
          <w:numId w:val="45"/>
        </w:numPr>
      </w:pPr>
      <w:r w:rsidRPr="00AE2D0C">
        <w:t>Sélectionnez l'environnement approprié et cliquez sur "Finish".</w:t>
      </w:r>
    </w:p>
    <w:p w14:paraId="75EF285F" w14:textId="77777777" w:rsidR="00ED6F7B" w:rsidRPr="00AE2D0C" w:rsidRDefault="00ED6F7B" w:rsidP="00ED6F7B">
      <w:pPr>
        <w:pStyle w:val="ListParagraph"/>
      </w:pPr>
    </w:p>
    <w:p w14:paraId="6D865765" w14:textId="200D2951" w:rsidR="00B02875" w:rsidRPr="00AE2D0C" w:rsidRDefault="00ED6F7B" w:rsidP="00AE2D0C">
      <w:pPr>
        <w:pStyle w:val="ListParagraph"/>
      </w:pPr>
      <w:r w:rsidRPr="00AE2D0C">
        <w:rPr>
          <w:noProof/>
        </w:rPr>
        <w:drawing>
          <wp:inline distT="0" distB="0" distL="0" distR="0" wp14:anchorId="618EBB73" wp14:editId="222F3BDB">
            <wp:extent cx="3092450" cy="1854521"/>
            <wp:effectExtent l="0" t="0" r="0" b="0"/>
            <wp:docPr id="765786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614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93969" cy="185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FF68" w14:textId="388BA17A" w:rsidR="00575925" w:rsidRPr="00AE2D0C" w:rsidRDefault="00D119D9" w:rsidP="00645178">
      <w:pPr>
        <w:pStyle w:val="Heading3"/>
      </w:pPr>
      <w:r w:rsidRPr="00AE2D0C">
        <w:lastRenderedPageBreak/>
        <w:t>Configuration de l’Agreement dans M3</w:t>
      </w:r>
    </w:p>
    <w:p w14:paraId="7FC01444" w14:textId="77777777" w:rsidR="00575925" w:rsidRPr="00AE2D0C" w:rsidRDefault="00575925" w:rsidP="00575925">
      <w:pPr>
        <w:tabs>
          <w:tab w:val="left" w:pos="1515"/>
        </w:tabs>
        <w:ind w:firstLine="1520"/>
      </w:pPr>
    </w:p>
    <w:p w14:paraId="06D66C98" w14:textId="77777777" w:rsidR="00575925" w:rsidRPr="00AE2D0C" w:rsidRDefault="00575925" w:rsidP="00575925">
      <w:pPr>
        <w:tabs>
          <w:tab w:val="left" w:pos="1515"/>
        </w:tabs>
        <w:ind w:firstLine="1520"/>
      </w:pPr>
    </w:p>
    <w:p w14:paraId="6B10A84E" w14:textId="5D605C5B" w:rsidR="00575925" w:rsidRPr="00AE2D0C" w:rsidRDefault="00575925" w:rsidP="00D119D9">
      <w:pPr>
        <w:pStyle w:val="ListParagraph"/>
        <w:numPr>
          <w:ilvl w:val="0"/>
          <w:numId w:val="46"/>
        </w:numPr>
        <w:tabs>
          <w:tab w:val="left" w:pos="1515"/>
        </w:tabs>
      </w:pPr>
      <w:r w:rsidRPr="00AE2D0C">
        <w:t xml:space="preserve">Démarrez </w:t>
      </w:r>
      <w:proofErr w:type="spellStart"/>
      <w:r w:rsidRPr="00AE2D0C">
        <w:t>Infor</w:t>
      </w:r>
      <w:proofErr w:type="spellEnd"/>
      <w:r w:rsidRPr="00AE2D0C">
        <w:t xml:space="preserve"> M3 &gt; BOD Processor Administration.</w:t>
      </w:r>
    </w:p>
    <w:p w14:paraId="7915B52A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50D3FDC6" w14:textId="77777777" w:rsidR="00575925" w:rsidRPr="00AE2D0C" w:rsidRDefault="00575925" w:rsidP="00575925">
      <w:pPr>
        <w:tabs>
          <w:tab w:val="left" w:pos="1515"/>
        </w:tabs>
        <w:ind w:left="720"/>
      </w:pPr>
      <w:r w:rsidRPr="00AE2D0C">
        <w:rPr>
          <w:noProof/>
        </w:rPr>
        <w:drawing>
          <wp:inline distT="0" distB="0" distL="0" distR="0" wp14:anchorId="730F01FF" wp14:editId="21CC8049">
            <wp:extent cx="4146550" cy="2496114"/>
            <wp:effectExtent l="0" t="0" r="6350" b="0"/>
            <wp:docPr id="18967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54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1627" cy="25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5F6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05A940D4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05CB1EB6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4928AC34" w14:textId="77777777" w:rsidR="00575925" w:rsidRPr="00AE2D0C" w:rsidRDefault="00575925" w:rsidP="00D119D9">
      <w:pPr>
        <w:numPr>
          <w:ilvl w:val="0"/>
          <w:numId w:val="46"/>
        </w:numPr>
        <w:tabs>
          <w:tab w:val="left" w:pos="1515"/>
        </w:tabs>
      </w:pPr>
      <w:r w:rsidRPr="00AE2D0C">
        <w:t>Cliquez sur « </w:t>
      </w:r>
      <w:proofErr w:type="spellStart"/>
      <w:r w:rsidRPr="00AE2D0C">
        <w:t>BODs</w:t>
      </w:r>
      <w:proofErr w:type="spellEnd"/>
      <w:r w:rsidRPr="00AE2D0C">
        <w:t xml:space="preserve"> » ensuite cliquez sur « </w:t>
      </w:r>
      <w:proofErr w:type="spellStart"/>
      <w:r w:rsidRPr="00AE2D0C">
        <w:t>Customize</w:t>
      </w:r>
      <w:proofErr w:type="spellEnd"/>
      <w:r w:rsidRPr="00AE2D0C">
        <w:t xml:space="preserve"> »</w:t>
      </w:r>
    </w:p>
    <w:p w14:paraId="386320A8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4DE897BC" w14:textId="77777777" w:rsidR="00575925" w:rsidRPr="00AE2D0C" w:rsidRDefault="00575925" w:rsidP="00575925">
      <w:pPr>
        <w:tabs>
          <w:tab w:val="left" w:pos="1515"/>
        </w:tabs>
        <w:ind w:left="720"/>
      </w:pPr>
      <w:r w:rsidRPr="00AE2D0C">
        <w:rPr>
          <w:noProof/>
        </w:rPr>
        <w:drawing>
          <wp:inline distT="0" distB="0" distL="0" distR="0" wp14:anchorId="3D6232AF" wp14:editId="70643051">
            <wp:extent cx="5982834" cy="2514600"/>
            <wp:effectExtent l="0" t="0" r="0" b="0"/>
            <wp:docPr id="681872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2025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12329" cy="252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4CE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1C83A70D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4282E2F4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7A309057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4423B777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20DE0225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48C63C45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0CE93BB8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24A80FD0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35C31E9F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1EBE213D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3B8219C5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15CD0AAB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7C892D48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51430E56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40D365D1" w14:textId="77777777" w:rsidR="00D119D9" w:rsidRPr="00AE2D0C" w:rsidRDefault="00D119D9" w:rsidP="00575925">
      <w:pPr>
        <w:tabs>
          <w:tab w:val="left" w:pos="1515"/>
        </w:tabs>
        <w:ind w:left="720"/>
      </w:pPr>
    </w:p>
    <w:p w14:paraId="01AC6D13" w14:textId="77777777" w:rsidR="00575925" w:rsidRPr="00AE2D0C" w:rsidRDefault="00575925" w:rsidP="00575925">
      <w:pPr>
        <w:tabs>
          <w:tab w:val="left" w:pos="1515"/>
        </w:tabs>
      </w:pPr>
    </w:p>
    <w:p w14:paraId="4EE13317" w14:textId="35DA418B" w:rsidR="00575925" w:rsidRPr="00AE2D0C" w:rsidRDefault="00575925" w:rsidP="00D119D9">
      <w:pPr>
        <w:numPr>
          <w:ilvl w:val="0"/>
          <w:numId w:val="46"/>
        </w:numPr>
        <w:tabs>
          <w:tab w:val="left" w:pos="1515"/>
        </w:tabs>
      </w:pPr>
      <w:r w:rsidRPr="00AE2D0C">
        <w:lastRenderedPageBreak/>
        <w:t xml:space="preserve">Entrez « LoadM3EDISalesOrderCustom » pour le BOD Name. </w:t>
      </w:r>
    </w:p>
    <w:p w14:paraId="3071D43F" w14:textId="09759198" w:rsidR="00575925" w:rsidRPr="00AE2D0C" w:rsidRDefault="00D119D9" w:rsidP="00575925">
      <w:pPr>
        <w:tabs>
          <w:tab w:val="left" w:pos="1515"/>
        </w:tabs>
        <w:ind w:left="720"/>
      </w:pPr>
      <w:r w:rsidRPr="00AE2D0C">
        <w:t xml:space="preserve">      </w:t>
      </w:r>
      <w:r w:rsidR="00575925" w:rsidRPr="00AE2D0C">
        <w:t>Assurez-vous d'ajouter le verbe au début du nom</w:t>
      </w:r>
    </w:p>
    <w:p w14:paraId="19E84C08" w14:textId="5EF3F032" w:rsidR="00575925" w:rsidRPr="00AE2D0C" w:rsidRDefault="00D119D9" w:rsidP="00575925">
      <w:pPr>
        <w:tabs>
          <w:tab w:val="left" w:pos="1515"/>
        </w:tabs>
        <w:ind w:left="720"/>
      </w:pPr>
      <w:r w:rsidRPr="00AE2D0C">
        <w:t xml:space="preserve">      </w:t>
      </w:r>
      <w:r w:rsidR="00575925" w:rsidRPr="00AE2D0C">
        <w:t>Ensuite cliquez « Add » et cliquez « OK ».</w:t>
      </w:r>
    </w:p>
    <w:p w14:paraId="7FB98BE5" w14:textId="77777777" w:rsidR="00575925" w:rsidRPr="00AE2D0C" w:rsidRDefault="00575925" w:rsidP="00575925">
      <w:pPr>
        <w:tabs>
          <w:tab w:val="left" w:pos="1515"/>
        </w:tabs>
        <w:ind w:left="720"/>
      </w:pPr>
    </w:p>
    <w:p w14:paraId="0C38CADA" w14:textId="446393AC" w:rsidR="00575925" w:rsidRPr="00AE2D0C" w:rsidRDefault="00D119D9" w:rsidP="00575925">
      <w:pPr>
        <w:pStyle w:val="ListParagraph"/>
      </w:pPr>
      <w:r w:rsidRPr="00AE2D0C">
        <w:t xml:space="preserve">      </w:t>
      </w:r>
      <w:r w:rsidR="00C00F08" w:rsidRPr="00C00F08">
        <w:rPr>
          <w:noProof/>
        </w:rPr>
        <w:drawing>
          <wp:inline distT="0" distB="0" distL="0" distR="0" wp14:anchorId="3B250A8C" wp14:editId="17126744">
            <wp:extent cx="2978303" cy="2057506"/>
            <wp:effectExtent l="0" t="0" r="0" b="0"/>
            <wp:docPr id="164364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456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CE01" w14:textId="77777777" w:rsidR="00575925" w:rsidRPr="00AE2D0C" w:rsidRDefault="00575925" w:rsidP="00575925"/>
    <w:p w14:paraId="744E0122" w14:textId="77777777" w:rsidR="00575925" w:rsidRPr="00AE2D0C" w:rsidRDefault="00575925" w:rsidP="00575925"/>
    <w:p w14:paraId="6F8E7075" w14:textId="5CD7D2B1" w:rsidR="00575925" w:rsidRDefault="00575925" w:rsidP="00D119D9">
      <w:pPr>
        <w:numPr>
          <w:ilvl w:val="0"/>
          <w:numId w:val="46"/>
        </w:numPr>
        <w:rPr>
          <w14:ligatures w14:val="standardContextual"/>
        </w:rPr>
      </w:pPr>
      <w:r w:rsidRPr="00AE2D0C">
        <w:rPr>
          <w14:ligatures w14:val="standardContextual"/>
        </w:rPr>
        <w:t>Cliquez le bouton « Reload » ensuite sélectez « LoadM3EDISalesOrderCustom ». Sélectez le Company et cochez tous les Divisions nécessaire.</w:t>
      </w:r>
    </w:p>
    <w:p w14:paraId="33464EBE" w14:textId="77777777" w:rsidR="00AE2D0C" w:rsidRDefault="00AE2D0C" w:rsidP="00AE2D0C">
      <w:pPr>
        <w:ind w:left="1080"/>
        <w:rPr>
          <w14:ligatures w14:val="standardContextual"/>
        </w:rPr>
      </w:pPr>
    </w:p>
    <w:p w14:paraId="467D2320" w14:textId="7F7D0EE2" w:rsidR="00575925" w:rsidRPr="00AE2D0C" w:rsidRDefault="00AE2D0C" w:rsidP="007814C9">
      <w:pPr>
        <w:ind w:left="1080"/>
        <w:rPr>
          <w14:ligatures w14:val="standardContextual"/>
        </w:rPr>
      </w:pPr>
      <w:r w:rsidRPr="00AE2D0C">
        <w:rPr>
          <w:noProof/>
          <w14:ligatures w14:val="standardContextual"/>
        </w:rPr>
        <w:drawing>
          <wp:inline distT="0" distB="0" distL="0" distR="0" wp14:anchorId="1701CD2D" wp14:editId="601C5F56">
            <wp:extent cx="5141595" cy="2486605"/>
            <wp:effectExtent l="0" t="0" r="1905" b="9525"/>
            <wp:docPr id="10627944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4469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48333" cy="24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6EBF" w14:textId="064AB785" w:rsidR="00575925" w:rsidRPr="00AE2D0C" w:rsidRDefault="00575925" w:rsidP="00575925">
      <w:pPr>
        <w:ind w:left="720"/>
        <w:rPr>
          <w14:ligatures w14:val="standardContextual"/>
        </w:rPr>
      </w:pPr>
    </w:p>
    <w:p w14:paraId="78336A53" w14:textId="77777777" w:rsidR="00D119D9" w:rsidRPr="00AE2D0C" w:rsidRDefault="00D119D9" w:rsidP="00575925">
      <w:pPr>
        <w:ind w:left="720"/>
        <w:rPr>
          <w14:ligatures w14:val="standardContextual"/>
        </w:rPr>
      </w:pPr>
    </w:p>
    <w:p w14:paraId="4E808D04" w14:textId="29A6CFA1" w:rsidR="00D119D9" w:rsidRDefault="00D119D9" w:rsidP="00D119D9">
      <w:pPr>
        <w:pStyle w:val="ListParagraph"/>
        <w:numPr>
          <w:ilvl w:val="0"/>
          <w:numId w:val="46"/>
        </w:numPr>
        <w:rPr>
          <w14:ligatures w14:val="standardContextual"/>
        </w:rPr>
      </w:pPr>
      <w:r w:rsidRPr="00AE2D0C">
        <w:rPr>
          <w14:ligatures w14:val="standardContextual"/>
        </w:rPr>
        <w:t>Cliquez sur Save</w:t>
      </w:r>
    </w:p>
    <w:p w14:paraId="66C50FB2" w14:textId="77777777" w:rsidR="00AE2D0C" w:rsidRDefault="00AE2D0C" w:rsidP="00AE2D0C">
      <w:pPr>
        <w:pStyle w:val="ListParagraph"/>
        <w:ind w:left="1080"/>
        <w:rPr>
          <w14:ligatures w14:val="standardContextual"/>
        </w:rPr>
      </w:pPr>
    </w:p>
    <w:p w14:paraId="05DA7367" w14:textId="1BC1C7A7" w:rsidR="00575925" w:rsidRDefault="00AE2D0C" w:rsidP="007814C9">
      <w:pPr>
        <w:pStyle w:val="ListParagraph"/>
        <w:ind w:left="1080"/>
        <w:rPr>
          <w14:ligatures w14:val="standardContextual"/>
        </w:rPr>
      </w:pPr>
      <w:r w:rsidRPr="00AE2D0C">
        <w:rPr>
          <w:noProof/>
          <w14:ligatures w14:val="standardContextual"/>
        </w:rPr>
        <w:drawing>
          <wp:inline distT="0" distB="0" distL="0" distR="0" wp14:anchorId="54A40999" wp14:editId="07E653FE">
            <wp:extent cx="4622479" cy="2413000"/>
            <wp:effectExtent l="0" t="0" r="6985" b="6350"/>
            <wp:docPr id="1799914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14476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32605" cy="241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F39A" w14:textId="77777777" w:rsidR="007814C9" w:rsidRPr="00AE2D0C" w:rsidRDefault="007814C9" w:rsidP="007814C9">
      <w:pPr>
        <w:pStyle w:val="ListParagraph"/>
        <w:ind w:left="1080"/>
        <w:rPr>
          <w14:ligatures w14:val="standardContextual"/>
        </w:rPr>
      </w:pPr>
    </w:p>
    <w:p w14:paraId="2889F2E3" w14:textId="704E0770" w:rsidR="00575925" w:rsidRPr="00AE2D0C" w:rsidRDefault="00D119D9" w:rsidP="00D119D9">
      <w:pPr>
        <w:pStyle w:val="ListParagraph"/>
        <w:numPr>
          <w:ilvl w:val="0"/>
          <w:numId w:val="46"/>
        </w:numPr>
      </w:pPr>
      <w:r w:rsidRPr="00AE2D0C">
        <w:lastRenderedPageBreak/>
        <w:t>Allez dans</w:t>
      </w:r>
      <w:r w:rsidR="00575925" w:rsidRPr="00AE2D0C">
        <w:t xml:space="preserve"> Enterprise </w:t>
      </w:r>
      <w:proofErr w:type="spellStart"/>
      <w:r w:rsidR="00575925" w:rsidRPr="00AE2D0C">
        <w:t>Collaborator</w:t>
      </w:r>
      <w:proofErr w:type="spellEnd"/>
      <w:r w:rsidR="00575925" w:rsidRPr="00AE2D0C">
        <w:t xml:space="preserve"> Administration &gt; Server &gt; Agreement </w:t>
      </w:r>
      <w:proofErr w:type="spellStart"/>
      <w:r w:rsidR="00575925" w:rsidRPr="00AE2D0C">
        <w:t>Status</w:t>
      </w:r>
      <w:proofErr w:type="spellEnd"/>
      <w:r w:rsidR="00575925" w:rsidRPr="00AE2D0C">
        <w:t>.</w:t>
      </w:r>
    </w:p>
    <w:p w14:paraId="4F37B858" w14:textId="77777777" w:rsidR="00575925" w:rsidRPr="00AE2D0C" w:rsidRDefault="00575925" w:rsidP="00575925">
      <w:pPr>
        <w:pStyle w:val="ListParagraph"/>
      </w:pPr>
    </w:p>
    <w:p w14:paraId="27A7E58E" w14:textId="77777777" w:rsidR="00575925" w:rsidRPr="00AE2D0C" w:rsidRDefault="00575925" w:rsidP="00575925">
      <w:pPr>
        <w:pStyle w:val="ListParagraph"/>
      </w:pPr>
      <w:r w:rsidRPr="00AE2D0C">
        <w:rPr>
          <w:noProof/>
        </w:rPr>
        <w:drawing>
          <wp:inline distT="0" distB="0" distL="0" distR="0" wp14:anchorId="0E522AA1" wp14:editId="12F81C34">
            <wp:extent cx="3181350" cy="2531097"/>
            <wp:effectExtent l="0" t="0" r="0" b="3175"/>
            <wp:docPr id="553025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25121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94773" cy="254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4D67" w14:textId="77777777" w:rsidR="00575925" w:rsidRPr="00AE2D0C" w:rsidRDefault="00575925" w:rsidP="00575925"/>
    <w:p w14:paraId="788C59EE" w14:textId="77777777" w:rsidR="00575925" w:rsidRPr="00AE2D0C" w:rsidRDefault="00575925" w:rsidP="00575925">
      <w:pPr>
        <w:pStyle w:val="ListParagraph"/>
      </w:pPr>
    </w:p>
    <w:p w14:paraId="3B6306DB" w14:textId="77777777" w:rsidR="00575925" w:rsidRPr="00AE2D0C" w:rsidRDefault="00575925" w:rsidP="00575925">
      <w:pPr>
        <w:pStyle w:val="ListParagraph"/>
      </w:pPr>
      <w:r w:rsidRPr="00AE2D0C">
        <w:rPr>
          <w:noProof/>
        </w:rPr>
        <w:drawing>
          <wp:inline distT="0" distB="0" distL="0" distR="0" wp14:anchorId="2B4FC314" wp14:editId="03097F1A">
            <wp:extent cx="4718050" cy="2551649"/>
            <wp:effectExtent l="0" t="0" r="6350" b="1270"/>
            <wp:docPr id="6784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74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768651" cy="25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1A57" w14:textId="77777777" w:rsidR="00A9593C" w:rsidRPr="00AE2D0C" w:rsidRDefault="00A9593C" w:rsidP="00575925">
      <w:pPr>
        <w:pStyle w:val="ListParagraph"/>
      </w:pPr>
    </w:p>
    <w:p w14:paraId="2C37BC7E" w14:textId="77777777" w:rsidR="00A9593C" w:rsidRPr="00AE2D0C" w:rsidRDefault="00A9593C" w:rsidP="00575925">
      <w:pPr>
        <w:pStyle w:val="ListParagraph"/>
      </w:pPr>
    </w:p>
    <w:p w14:paraId="610AE216" w14:textId="3D4E5406" w:rsidR="00575925" w:rsidRPr="00AE2D0C" w:rsidRDefault="00575925" w:rsidP="00D119D9">
      <w:pPr>
        <w:pStyle w:val="ListParagraph"/>
        <w:numPr>
          <w:ilvl w:val="0"/>
          <w:numId w:val="46"/>
        </w:numPr>
      </w:pPr>
      <w:proofErr w:type="spellStart"/>
      <w:r w:rsidRPr="00BA7800">
        <w:rPr>
          <w:lang w:val="en-GB"/>
        </w:rPr>
        <w:t>Cherchez</w:t>
      </w:r>
      <w:proofErr w:type="spellEnd"/>
      <w:r w:rsidRPr="00BA7800">
        <w:rPr>
          <w:lang w:val="en-GB"/>
        </w:rPr>
        <w:t xml:space="preserve"> </w:t>
      </w:r>
      <w:proofErr w:type="spellStart"/>
      <w:r w:rsidRPr="00BA7800">
        <w:rPr>
          <w:lang w:val="en-GB"/>
        </w:rPr>
        <w:t>l'agreement</w:t>
      </w:r>
      <w:proofErr w:type="spellEnd"/>
      <w:r w:rsidRPr="00BA7800">
        <w:rPr>
          <w:lang w:val="en-GB"/>
        </w:rPr>
        <w:t xml:space="preserve"> « M3_M3EDISalesOrderCustom_Load_In ». </w:t>
      </w:r>
      <w:r w:rsidRPr="0065614C">
        <w:t>Cliquez sur le bouton « Activate » pour activer le agreement.</w:t>
      </w:r>
    </w:p>
    <w:p w14:paraId="30650A3E" w14:textId="77777777" w:rsidR="00A9593C" w:rsidRPr="00AE2D0C" w:rsidRDefault="00A9593C" w:rsidP="00A9593C">
      <w:pPr>
        <w:pStyle w:val="ListParagraph"/>
      </w:pPr>
    </w:p>
    <w:p w14:paraId="09EDFF76" w14:textId="0CBF3AFE" w:rsidR="00A9593C" w:rsidRPr="00AE2D0C" w:rsidRDefault="00C00F08" w:rsidP="00A9593C">
      <w:pPr>
        <w:pStyle w:val="ListParagraph"/>
      </w:pPr>
      <w:r w:rsidRPr="00C00F08">
        <w:rPr>
          <w:noProof/>
        </w:rPr>
        <w:drawing>
          <wp:inline distT="0" distB="0" distL="0" distR="0" wp14:anchorId="1F46E689" wp14:editId="4AA2B286">
            <wp:extent cx="5033543" cy="2371597"/>
            <wp:effectExtent l="0" t="0" r="0" b="0"/>
            <wp:docPr id="9136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7384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38207" cy="237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60B9" w14:textId="2016C1D3" w:rsidR="00CD5582" w:rsidRPr="00AE2D0C" w:rsidRDefault="00CD5582" w:rsidP="00575925">
      <w:pPr>
        <w:ind w:firstLine="708"/>
      </w:pPr>
    </w:p>
    <w:p w14:paraId="24167ABE" w14:textId="77777777" w:rsidR="00CD5582" w:rsidRPr="00AE2D0C" w:rsidRDefault="00CD5582">
      <w:r w:rsidRPr="00AE2D0C">
        <w:br w:type="page"/>
      </w:r>
    </w:p>
    <w:p w14:paraId="679A28A9" w14:textId="49AE5EC0" w:rsidR="00575925" w:rsidRPr="00AE2D0C" w:rsidRDefault="00CD5582" w:rsidP="00CD5582">
      <w:pPr>
        <w:pStyle w:val="Heading2"/>
      </w:pPr>
      <w:bookmarkStart w:id="21" w:name="_Toc195534607"/>
      <w:r w:rsidRPr="00AE2D0C">
        <w:lastRenderedPageBreak/>
        <w:t>Monitor</w:t>
      </w:r>
      <w:bookmarkEnd w:id="21"/>
    </w:p>
    <w:p w14:paraId="574C1E1E" w14:textId="38FC0BB9" w:rsidR="005D58E7" w:rsidRPr="00AE2D0C" w:rsidRDefault="005D58E7" w:rsidP="00575925">
      <w:pPr>
        <w:pStyle w:val="BodyText"/>
        <w:ind w:left="0"/>
        <w:rPr>
          <w:b/>
          <w:bCs/>
        </w:rPr>
      </w:pPr>
    </w:p>
    <w:p w14:paraId="3D8BD876" w14:textId="71BD2586" w:rsidR="00D974E5" w:rsidRPr="00AE2D0C" w:rsidRDefault="00CD5582" w:rsidP="00645178">
      <w:pPr>
        <w:pStyle w:val="Heading3"/>
      </w:pPr>
      <w:r w:rsidRPr="00AE2D0C">
        <w:t>Configuration du Monitor Spoon_M3EDISalesOrderCustomNotification</w:t>
      </w:r>
    </w:p>
    <w:p w14:paraId="64AAB98A" w14:textId="77777777" w:rsidR="003D2197" w:rsidRPr="00AE2D0C" w:rsidRDefault="003D2197" w:rsidP="003D2197">
      <w:pPr>
        <w:pStyle w:val="BodyText"/>
        <w:ind w:left="0"/>
      </w:pPr>
      <w:r>
        <w:t>3.8.1 Importation et configuration du Monitor de notification</w:t>
      </w:r>
    </w:p>
    <w:p w14:paraId="6C4BE20A" w14:textId="06DF9391" w:rsidR="003D2197" w:rsidRPr="00AE2D0C" w:rsidRDefault="003D2197" w:rsidP="003D2197">
      <w:pPr>
        <w:pStyle w:val="BodyText"/>
        <w:numPr>
          <w:ilvl w:val="0"/>
          <w:numId w:val="47"/>
        </w:numPr>
      </w:pPr>
      <w:r w:rsidRPr="00AE2D0C">
        <w:t>Naviguez dans ION &gt; Connect &gt; Moniteurs</w:t>
      </w:r>
    </w:p>
    <w:p w14:paraId="55D5E166" w14:textId="18EFE621" w:rsidR="003D2197" w:rsidRPr="00AE2D0C" w:rsidRDefault="003D2197" w:rsidP="003D2197">
      <w:pPr>
        <w:pStyle w:val="BodyText"/>
        <w:ind w:left="720"/>
      </w:pPr>
    </w:p>
    <w:p w14:paraId="58A4862D" w14:textId="77777777" w:rsidR="003D2197" w:rsidRPr="00AE2D0C" w:rsidRDefault="003D2197" w:rsidP="003D2197">
      <w:pPr>
        <w:pStyle w:val="BodyText"/>
        <w:ind w:left="720"/>
      </w:pPr>
    </w:p>
    <w:p w14:paraId="4B5626BD" w14:textId="77777777" w:rsidR="003D2197" w:rsidRPr="00AE2D0C" w:rsidRDefault="003D2197" w:rsidP="003D2197">
      <w:pPr>
        <w:pStyle w:val="BodyText"/>
        <w:ind w:left="720"/>
      </w:pPr>
      <w:r>
        <w:t>Cliquez sur le bouton Importer</w:t>
      </w:r>
    </w:p>
    <w:p w14:paraId="46A17F56" w14:textId="5401C701" w:rsidR="003D2197" w:rsidRDefault="003D2197" w:rsidP="003D2197">
      <w:pPr>
        <w:pStyle w:val="BodyText"/>
        <w:numPr>
          <w:ilvl w:val="0"/>
          <w:numId w:val="47"/>
        </w:numPr>
      </w:pPr>
    </w:p>
    <w:p w14:paraId="48337836" w14:textId="7346919E" w:rsidR="00132753" w:rsidRPr="00AE2D0C" w:rsidRDefault="00132753" w:rsidP="00132753">
      <w:pPr>
        <w:pStyle w:val="BodyText"/>
        <w:ind w:left="720"/>
      </w:pPr>
    </w:p>
    <w:p w14:paraId="47667172" w14:textId="77777777" w:rsidR="003D2197" w:rsidRPr="00AE2D0C" w:rsidRDefault="003D2197" w:rsidP="006F1D05">
      <w:pPr>
        <w:pStyle w:val="BodyText"/>
        <w:ind w:left="0"/>
      </w:pPr>
      <w:r>
        <w:t>Sélectionnez le fichier Spoon_M3EDISalesOrderCustomNotification.xml et cliquez OK</w:t>
      </w:r>
    </w:p>
    <w:p w14:paraId="11746817" w14:textId="52C451A9" w:rsidR="003D2197" w:rsidRPr="00AE2D0C" w:rsidRDefault="003D2197" w:rsidP="003D2197">
      <w:pPr>
        <w:pStyle w:val="BodyText"/>
        <w:numPr>
          <w:ilvl w:val="0"/>
          <w:numId w:val="47"/>
        </w:numPr>
      </w:pPr>
    </w:p>
    <w:p w14:paraId="4F07934E" w14:textId="0B1B4533" w:rsidR="003D2197" w:rsidRDefault="003D2197" w:rsidP="003D2197">
      <w:pPr>
        <w:pStyle w:val="BodyText"/>
        <w:ind w:left="720"/>
      </w:pPr>
    </w:p>
    <w:p w14:paraId="47F340F1" w14:textId="69AFB21B" w:rsidR="003D2197" w:rsidRPr="00AE2D0C" w:rsidRDefault="006F1D05" w:rsidP="00132753">
      <w:pPr>
        <w:pStyle w:val="BodyText"/>
        <w:ind w:left="720"/>
      </w:pPr>
      <w:r w:rsidRPr="006F1D05">
        <w:t>Vérifiez que le monitor 'Spoon_M3EDISalesOrderCustomNotification' est présent dans la liste.</w:t>
      </w:r>
    </w:p>
    <w:p w14:paraId="2297403B" w14:textId="66261710" w:rsidR="003D2197" w:rsidRPr="00AE2D0C" w:rsidRDefault="003D2197" w:rsidP="003D2197">
      <w:pPr>
        <w:pStyle w:val="BodyText"/>
        <w:numPr>
          <w:ilvl w:val="0"/>
          <w:numId w:val="47"/>
        </w:numPr>
      </w:pPr>
    </w:p>
    <w:p w14:paraId="72F7EFCF" w14:textId="63140AAE" w:rsidR="003D2197" w:rsidRDefault="006F1D05" w:rsidP="003D2197">
      <w:pPr>
        <w:pStyle w:val="BodyText"/>
        <w:ind w:left="720"/>
      </w:pPr>
      <w:r w:rsidRPr="006F1D05">
        <w:t>Activez le monitor en cliquant sur le bouton 'Activer'.</w:t>
      </w:r>
    </w:p>
    <w:sectPr w:rsidR="003D2197" w:rsidSect="004F059D"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91FC4" w14:textId="77777777" w:rsidR="00125732" w:rsidRPr="00AE2D0C" w:rsidRDefault="00125732">
      <w:r w:rsidRPr="00AE2D0C">
        <w:separator/>
      </w:r>
    </w:p>
  </w:endnote>
  <w:endnote w:type="continuationSeparator" w:id="0">
    <w:p w14:paraId="79818E03" w14:textId="77777777" w:rsidR="00125732" w:rsidRPr="00AE2D0C" w:rsidRDefault="00125732">
      <w:r w:rsidRPr="00AE2D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8403" w14:textId="77777777" w:rsidR="006414F6" w:rsidRPr="00AE2D0C" w:rsidRDefault="006414F6">
    <w:pPr>
      <w:pStyle w:val="Footer"/>
      <w:framePr w:wrap="around" w:vAnchor="text" w:hAnchor="margin" w:xAlign="right" w:y="1"/>
      <w:rPr>
        <w:rStyle w:val="PageNumber"/>
      </w:rPr>
    </w:pPr>
    <w:r w:rsidRPr="00AE2D0C">
      <w:rPr>
        <w:rStyle w:val="PageNumber"/>
      </w:rPr>
      <w:fldChar w:fldCharType="begin"/>
    </w:r>
    <w:r w:rsidRPr="00AE2D0C">
      <w:rPr>
        <w:rStyle w:val="PageNumber"/>
      </w:rPr>
      <w:instrText xml:space="preserve">PAGE  </w:instrText>
    </w:r>
    <w:r w:rsidRPr="00AE2D0C">
      <w:rPr>
        <w:rStyle w:val="PageNumber"/>
      </w:rPr>
      <w:fldChar w:fldCharType="separate"/>
    </w:r>
    <w:r w:rsidRPr="00AE2D0C">
      <w:rPr>
        <w:rStyle w:val="PageNumber"/>
      </w:rPr>
      <w:t>iv</w:t>
    </w:r>
    <w:r w:rsidRPr="00AE2D0C">
      <w:rPr>
        <w:rStyle w:val="PageNumber"/>
      </w:rPr>
      <w:fldChar w:fldCharType="end"/>
    </w:r>
  </w:p>
  <w:p w14:paraId="78C3419A" w14:textId="77777777" w:rsidR="006414F6" w:rsidRPr="00AE2D0C" w:rsidRDefault="006414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F6D5" w14:textId="29F81EA8" w:rsidR="006414F6" w:rsidRPr="00AE2D0C" w:rsidRDefault="00D16F0C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65614C">
        <w:rPr>
          <w:noProof/>
        </w:rPr>
        <w:t>Installation</w:t>
      </w:r>
    </w:fldSimple>
    <w:r w:rsidR="006414F6" w:rsidRPr="00AE2D0C">
      <w:t xml:space="preserve">     </w:t>
    </w:r>
    <w:r w:rsidR="006414F6" w:rsidRPr="00AE2D0C">
      <w:fldChar w:fldCharType="begin"/>
    </w:r>
    <w:r w:rsidR="006414F6" w:rsidRPr="00AE2D0C">
      <w:instrText xml:space="preserve"> If </w:instrText>
    </w:r>
    <w:r w:rsidR="006414F6" w:rsidRPr="00AE2D0C">
      <w:fldChar w:fldCharType="begin"/>
    </w:r>
    <w:r w:rsidR="006414F6" w:rsidRPr="00AE2D0C">
      <w:instrText xml:space="preserve"> Section </w:instrText>
    </w:r>
    <w:r w:rsidR="006414F6" w:rsidRPr="00AE2D0C">
      <w:fldChar w:fldCharType="separate"/>
    </w:r>
    <w:r w:rsidR="0065614C">
      <w:instrText>1</w:instrText>
    </w:r>
    <w:r w:rsidR="006414F6" w:rsidRPr="00AE2D0C">
      <w:fldChar w:fldCharType="end"/>
    </w:r>
    <w:r w:rsidR="006414F6" w:rsidRPr="00AE2D0C">
      <w:instrText xml:space="preserve"> &gt; 1 “</w:instrText>
    </w:r>
    <w:r w:rsidR="006414F6" w:rsidRPr="00AE2D0C">
      <w:fldChar w:fldCharType="begin"/>
    </w:r>
    <w:r w:rsidR="006414F6" w:rsidRPr="00AE2D0C">
      <w:instrText xml:space="preserve">PAGE </w:instrText>
    </w:r>
    <w:r w:rsidR="006414F6" w:rsidRPr="00AE2D0C">
      <w:fldChar w:fldCharType="separate"/>
    </w:r>
    <w:r w:rsidR="006414F6" w:rsidRPr="00AE2D0C">
      <w:instrText>1</w:instrText>
    </w:r>
    <w:r w:rsidR="006414F6" w:rsidRPr="00AE2D0C">
      <w:fldChar w:fldCharType="end"/>
    </w:r>
    <w:r w:rsidR="006414F6" w:rsidRPr="00AE2D0C">
      <w:instrText xml:space="preserve"> of </w:instrText>
    </w:r>
    <w:r w:rsidR="006414F6" w:rsidRPr="00AE2D0C">
      <w:fldChar w:fldCharType="begin"/>
    </w:r>
    <w:r w:rsidR="006414F6" w:rsidRPr="00AE2D0C">
      <w:instrText xml:space="preserve"> =  </w:instrText>
    </w:r>
    <w:r w:rsidR="006414F6" w:rsidRPr="00AE2D0C">
      <w:fldChar w:fldCharType="begin"/>
    </w:r>
    <w:r w:rsidR="006414F6" w:rsidRPr="00AE2D0C">
      <w:instrText xml:space="preserve"> NUMPAGES </w:instrText>
    </w:r>
    <w:r w:rsidR="006414F6" w:rsidRPr="00AE2D0C">
      <w:fldChar w:fldCharType="separate"/>
    </w:r>
    <w:r w:rsidR="006414F6" w:rsidRPr="00AE2D0C">
      <w:instrText>10</w:instrText>
    </w:r>
    <w:r w:rsidR="006414F6" w:rsidRPr="00AE2D0C">
      <w:fldChar w:fldCharType="end"/>
    </w:r>
    <w:r w:rsidR="006414F6" w:rsidRPr="00AE2D0C">
      <w:instrText xml:space="preserve"> - Sec1  </w:instrText>
    </w:r>
    <w:r w:rsidR="006414F6" w:rsidRPr="00AE2D0C">
      <w:fldChar w:fldCharType="separate"/>
    </w:r>
    <w:r w:rsidR="006414F6" w:rsidRPr="00AE2D0C">
      <w:instrText>7</w:instrText>
    </w:r>
    <w:r w:rsidR="006414F6" w:rsidRPr="00AE2D0C">
      <w:fldChar w:fldCharType="end"/>
    </w:r>
    <w:r w:rsidR="006414F6" w:rsidRPr="00AE2D0C">
      <w:instrText>” “</w:instrText>
    </w:r>
    <w:r w:rsidR="006414F6" w:rsidRPr="00AE2D0C">
      <w:fldChar w:fldCharType="begin"/>
    </w:r>
    <w:r w:rsidR="006414F6" w:rsidRPr="00AE2D0C">
      <w:instrText xml:space="preserve"> PAGE </w:instrText>
    </w:r>
    <w:r w:rsidR="006414F6" w:rsidRPr="00AE2D0C">
      <w:fldChar w:fldCharType="separate"/>
    </w:r>
    <w:r w:rsidR="0065614C">
      <w:rPr>
        <w:noProof/>
      </w:rPr>
      <w:instrText>7</w:instrText>
    </w:r>
    <w:r w:rsidR="006414F6" w:rsidRPr="00AE2D0C">
      <w:fldChar w:fldCharType="end"/>
    </w:r>
    <w:r w:rsidR="006414F6" w:rsidRPr="00AE2D0C">
      <w:instrText xml:space="preserve">” </w:instrText>
    </w:r>
    <w:r w:rsidR="006414F6" w:rsidRPr="00AE2D0C">
      <w:fldChar w:fldCharType="separate"/>
    </w:r>
    <w:r w:rsidR="0065614C">
      <w:rPr>
        <w:noProof/>
      </w:rPr>
      <w:t>7</w:t>
    </w:r>
    <w:r w:rsidR="006414F6" w:rsidRPr="00AE2D0C">
      <w:fldChar w:fldCharType="end"/>
    </w:r>
  </w:p>
  <w:p w14:paraId="06932206" w14:textId="7EB8B09D" w:rsidR="006414F6" w:rsidRPr="00AE2D0C" w:rsidRDefault="001B54A6" w:rsidP="00D56107">
    <w:pPr>
      <w:pStyle w:val="Footer"/>
      <w:tabs>
        <w:tab w:val="clear" w:pos="7920"/>
        <w:tab w:val="right" w:pos="9900"/>
        <w:tab w:val="right" w:pos="10440"/>
      </w:tabs>
    </w:pPr>
    <w:r w:rsidRPr="001B54A6">
      <w:rPr>
        <w:rStyle w:val="HighlightedVariable"/>
      </w:rPr>
      <w:t>5058 IE-TDX-01-CDV Orders</w:t>
    </w:r>
  </w:p>
  <w:p w14:paraId="1ABCED98" w14:textId="30939A01" w:rsidR="006414F6" w:rsidRPr="00AE2D0C" w:rsidRDefault="006414F6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AE2D0C">
      <w:t>File Ref:  DES-030_5058_IE-TDX-01-CDV_Orders_V1.0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F63F" w14:textId="77777777" w:rsidR="006414F6" w:rsidRPr="00AE2D0C" w:rsidRDefault="006414F6">
    <w:pPr>
      <w:pStyle w:val="Footer"/>
      <w:tabs>
        <w:tab w:val="clear" w:pos="7920"/>
        <w:tab w:val="right" w:pos="10440"/>
      </w:tabs>
    </w:pPr>
    <w:r w:rsidRPr="00AE2D0C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0BFC238D" wp14:editId="62EC7EF5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F79B0" w14:textId="77777777" w:rsidR="006414F6" w:rsidRPr="00BA7800" w:rsidRDefault="006414F6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BA7800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237C1202" w14:textId="77777777" w:rsidR="006414F6" w:rsidRPr="00BA7800" w:rsidRDefault="006414F6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BA7800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69CB8BA0" w14:textId="77777777" w:rsidR="006414F6" w:rsidRPr="00BA7800" w:rsidRDefault="006414F6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C238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25CF79B0" w14:textId="77777777" w:rsidR="006414F6" w:rsidRPr="00BA7800" w:rsidRDefault="006414F6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BA7800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237C1202" w14:textId="77777777" w:rsidR="006414F6" w:rsidRPr="00BA7800" w:rsidRDefault="006414F6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BA7800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69CB8BA0" w14:textId="77777777" w:rsidR="006414F6" w:rsidRPr="00BA7800" w:rsidRDefault="006414F6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F0DC" w14:textId="77777777" w:rsidR="00125732" w:rsidRPr="00AE2D0C" w:rsidRDefault="00125732">
      <w:r w:rsidRPr="00AE2D0C">
        <w:separator/>
      </w:r>
    </w:p>
  </w:footnote>
  <w:footnote w:type="continuationSeparator" w:id="0">
    <w:p w14:paraId="6B889102" w14:textId="77777777" w:rsidR="00125732" w:rsidRPr="00AE2D0C" w:rsidRDefault="00125732">
      <w:r w:rsidRPr="00AE2D0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42AD" w14:textId="13280DD9" w:rsidR="006414F6" w:rsidRPr="00AE2D0C" w:rsidRDefault="006414F6" w:rsidP="00B312E9">
    <w:pPr>
      <w:pStyle w:val="Header"/>
      <w:framePr w:hSpace="187" w:wrap="auto" w:vAnchor="page" w:hAnchor="margin" w:xAlign="right" w:y="433"/>
    </w:pPr>
    <w:r w:rsidRPr="00AE2D0C">
      <w:t xml:space="preserve">Doc </w:t>
    </w:r>
    <w:proofErr w:type="gramStart"/>
    <w:r w:rsidRPr="00AE2D0C">
      <w:t>Ref:</w:t>
    </w:r>
    <w:proofErr w:type="gramEnd"/>
    <w:r w:rsidRPr="00AE2D0C">
      <w:t xml:space="preserve"> 5058 </w:t>
    </w:r>
  </w:p>
  <w:p w14:paraId="74E2D524" w14:textId="4D0B7715" w:rsidR="006414F6" w:rsidRPr="00AE2D0C" w:rsidRDefault="00092613" w:rsidP="00B312E9">
    <w:pPr>
      <w:pStyle w:val="Header"/>
    </w:pPr>
    <w:r w:rsidRPr="00092613">
      <w:t xml:space="preserve">TDX Préparation Cde guide </w:t>
    </w:r>
  </w:p>
  <w:p w14:paraId="3D17AE4E" w14:textId="2628049F" w:rsidR="006414F6" w:rsidRPr="00AE2D0C" w:rsidRDefault="006414F6" w:rsidP="00B312E9">
    <w:pPr>
      <w:pStyle w:val="Header"/>
      <w:framePr w:hSpace="187" w:wrap="auto" w:vAnchor="text" w:hAnchor="margin" w:xAlign="right" w:y="1"/>
    </w:pPr>
    <w:r w:rsidRPr="00AE2D0C">
      <w:fldChar w:fldCharType="begin"/>
    </w:r>
    <w:r w:rsidR="004F059D" w:rsidRPr="00AE2D0C">
      <w:instrText xml:space="preserve"> SAVEDATE  \@ "d/MM/yyyy"</w:instrText>
    </w:r>
    <w:r w:rsidRPr="00AE2D0C">
      <w:fldChar w:fldCharType="separate"/>
    </w:r>
    <w:r w:rsidR="0065614C">
      <w:rPr>
        <w:noProof/>
      </w:rPr>
      <w:t>14/04/2025</w:t>
    </w:r>
    <w:r w:rsidRPr="00AE2D0C">
      <w:fldChar w:fldCharType="end"/>
    </w:r>
  </w:p>
  <w:p w14:paraId="5086B349" w14:textId="77777777" w:rsidR="006414F6" w:rsidRPr="00AE2D0C" w:rsidRDefault="006414F6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2184" w14:textId="77777777" w:rsidR="006414F6" w:rsidRPr="00AE2D0C" w:rsidRDefault="006414F6" w:rsidP="00C30DAE">
    <w:r w:rsidRPr="00AE2D0C">
      <w:rPr>
        <w:noProof/>
        <w:lang w:eastAsia="en-AU"/>
      </w:rPr>
      <w:drawing>
        <wp:inline distT="0" distB="0" distL="0" distR="0" wp14:anchorId="688AFF69" wp14:editId="377554B5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E2D0C">
      <w:t xml:space="preserve"> </w:t>
    </w:r>
    <w:r w:rsidRPr="00AE2D0C">
      <w:tab/>
    </w:r>
    <w:r w:rsidRPr="00AE2D0C">
      <w:tab/>
    </w:r>
    <w:r w:rsidRPr="00AE2D0C">
      <w:tab/>
    </w:r>
    <w:r w:rsidRPr="00AE2D0C">
      <w:tab/>
    </w:r>
    <w:r w:rsidRPr="00AE2D0C">
      <w:tab/>
    </w:r>
    <w:r w:rsidRPr="00AE2D0C">
      <w:tab/>
      <w:t xml:space="preserve"> </w:t>
    </w:r>
    <w:sdt>
      <w:sdtPr>
        <w:alias w:val="Custom Logo"/>
        <w:tag w:val="Custom Logo"/>
        <w:id w:val="1843585477"/>
        <w:picture/>
      </w:sdtPr>
      <w:sdtContent>
        <w:r w:rsidRPr="00AE2D0C">
          <w:rPr>
            <w:noProof/>
            <w:lang w:eastAsia="en-AU"/>
          </w:rPr>
          <w:drawing>
            <wp:inline distT="0" distB="0" distL="0" distR="0" wp14:anchorId="2B3F7D5F" wp14:editId="3AB9FE09">
              <wp:extent cx="791916" cy="771524"/>
              <wp:effectExtent l="0" t="0" r="8255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0ED3C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" w15:restartNumberingAfterBreak="0">
    <w:nsid w:val="01CF0747"/>
    <w:multiLevelType w:val="hybridMultilevel"/>
    <w:tmpl w:val="8B2EDB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A36F4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9200F"/>
    <w:multiLevelType w:val="hybridMultilevel"/>
    <w:tmpl w:val="B5003434"/>
    <w:lvl w:ilvl="0" w:tplc="F4808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516B82"/>
    <w:multiLevelType w:val="hybridMultilevel"/>
    <w:tmpl w:val="ACC6D4A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004E5"/>
    <w:multiLevelType w:val="hybridMultilevel"/>
    <w:tmpl w:val="B0D0C450"/>
    <w:lvl w:ilvl="0" w:tplc="47CA99B8">
      <w:start w:val="1"/>
      <w:numFmt w:val="lowerRoman"/>
      <w:lvlText w:val="%1)"/>
      <w:lvlJc w:val="left"/>
      <w:pPr>
        <w:ind w:left="119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0" w:hanging="360"/>
      </w:pPr>
    </w:lvl>
    <w:lvl w:ilvl="2" w:tplc="2000001B" w:tentative="1">
      <w:start w:val="1"/>
      <w:numFmt w:val="lowerRoman"/>
      <w:lvlText w:val="%3."/>
      <w:lvlJc w:val="right"/>
      <w:pPr>
        <w:ind w:left="2270" w:hanging="180"/>
      </w:pPr>
    </w:lvl>
    <w:lvl w:ilvl="3" w:tplc="2000000F" w:tentative="1">
      <w:start w:val="1"/>
      <w:numFmt w:val="decimal"/>
      <w:lvlText w:val="%4."/>
      <w:lvlJc w:val="left"/>
      <w:pPr>
        <w:ind w:left="2990" w:hanging="360"/>
      </w:pPr>
    </w:lvl>
    <w:lvl w:ilvl="4" w:tplc="20000019" w:tentative="1">
      <w:start w:val="1"/>
      <w:numFmt w:val="lowerLetter"/>
      <w:lvlText w:val="%5."/>
      <w:lvlJc w:val="left"/>
      <w:pPr>
        <w:ind w:left="3710" w:hanging="360"/>
      </w:pPr>
    </w:lvl>
    <w:lvl w:ilvl="5" w:tplc="2000001B" w:tentative="1">
      <w:start w:val="1"/>
      <w:numFmt w:val="lowerRoman"/>
      <w:lvlText w:val="%6."/>
      <w:lvlJc w:val="right"/>
      <w:pPr>
        <w:ind w:left="4430" w:hanging="180"/>
      </w:pPr>
    </w:lvl>
    <w:lvl w:ilvl="6" w:tplc="2000000F" w:tentative="1">
      <w:start w:val="1"/>
      <w:numFmt w:val="decimal"/>
      <w:lvlText w:val="%7."/>
      <w:lvlJc w:val="left"/>
      <w:pPr>
        <w:ind w:left="5150" w:hanging="360"/>
      </w:pPr>
    </w:lvl>
    <w:lvl w:ilvl="7" w:tplc="20000019" w:tentative="1">
      <w:start w:val="1"/>
      <w:numFmt w:val="lowerLetter"/>
      <w:lvlText w:val="%8."/>
      <w:lvlJc w:val="left"/>
      <w:pPr>
        <w:ind w:left="5870" w:hanging="360"/>
      </w:pPr>
    </w:lvl>
    <w:lvl w:ilvl="8" w:tplc="200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7" w15:restartNumberingAfterBreak="0">
    <w:nsid w:val="14C32B78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8" w15:restartNumberingAfterBreak="0">
    <w:nsid w:val="178B6F2E"/>
    <w:multiLevelType w:val="hybridMultilevel"/>
    <w:tmpl w:val="933839C8"/>
    <w:lvl w:ilvl="0" w:tplc="70F27B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3B1375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922C03"/>
    <w:multiLevelType w:val="hybridMultilevel"/>
    <w:tmpl w:val="03EE30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95D4F"/>
    <w:multiLevelType w:val="hybridMultilevel"/>
    <w:tmpl w:val="EBF253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4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1F2100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7" w15:restartNumberingAfterBreak="0">
    <w:nsid w:val="33A33C3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8" w15:restartNumberingAfterBreak="0">
    <w:nsid w:val="34636C5C"/>
    <w:multiLevelType w:val="hybridMultilevel"/>
    <w:tmpl w:val="81E81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7761D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42783"/>
    <w:multiLevelType w:val="hybridMultilevel"/>
    <w:tmpl w:val="3B3E0684"/>
    <w:lvl w:ilvl="0" w:tplc="E67A77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F60BC9"/>
    <w:multiLevelType w:val="hybridMultilevel"/>
    <w:tmpl w:val="175214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EE4F71"/>
    <w:multiLevelType w:val="hybridMultilevel"/>
    <w:tmpl w:val="63427A8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32C8E"/>
    <w:multiLevelType w:val="hybridMultilevel"/>
    <w:tmpl w:val="09681E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2529BA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5" w15:restartNumberingAfterBreak="0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6" w15:restartNumberingAfterBreak="0">
    <w:nsid w:val="5AAA7F87"/>
    <w:multiLevelType w:val="hybridMultilevel"/>
    <w:tmpl w:val="07047810"/>
    <w:lvl w:ilvl="0" w:tplc="929AC6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3B392A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376EA"/>
    <w:multiLevelType w:val="hybridMultilevel"/>
    <w:tmpl w:val="80C21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B70B58"/>
    <w:multiLevelType w:val="hybridMultilevel"/>
    <w:tmpl w:val="D2BAE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4" w15:restartNumberingAfterBreak="0">
    <w:nsid w:val="6A075929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5" w15:restartNumberingAfterBreak="0">
    <w:nsid w:val="6A0D3767"/>
    <w:multiLevelType w:val="hybridMultilevel"/>
    <w:tmpl w:val="EE282CC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A5A4255"/>
    <w:multiLevelType w:val="hybridMultilevel"/>
    <w:tmpl w:val="10E68ABC"/>
    <w:lvl w:ilvl="0" w:tplc="C268B16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670BBB"/>
    <w:multiLevelType w:val="multilevel"/>
    <w:tmpl w:val="673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B66202"/>
    <w:multiLevelType w:val="hybridMultilevel"/>
    <w:tmpl w:val="B874E41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1328CA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B3C8D"/>
    <w:multiLevelType w:val="hybridMultilevel"/>
    <w:tmpl w:val="47120ED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F10753E"/>
    <w:multiLevelType w:val="hybridMultilevel"/>
    <w:tmpl w:val="6D56F1DA"/>
    <w:lvl w:ilvl="0" w:tplc="3AA2B4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572E19"/>
    <w:multiLevelType w:val="hybridMultilevel"/>
    <w:tmpl w:val="FE9EB0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750DBA"/>
    <w:multiLevelType w:val="hybridMultilevel"/>
    <w:tmpl w:val="C3F4084E"/>
    <w:lvl w:ilvl="0" w:tplc="ECB219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45" w15:restartNumberingAfterBreak="0">
    <w:nsid w:val="7CE0691A"/>
    <w:multiLevelType w:val="hybridMultilevel"/>
    <w:tmpl w:val="D2BAE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017143">
    <w:abstractNumId w:val="13"/>
  </w:num>
  <w:num w:numId="2" w16cid:durableId="1158421006">
    <w:abstractNumId w:val="28"/>
  </w:num>
  <w:num w:numId="3" w16cid:durableId="392461479">
    <w:abstractNumId w:val="33"/>
  </w:num>
  <w:num w:numId="4" w16cid:durableId="1301226830">
    <w:abstractNumId w:val="14"/>
  </w:num>
  <w:num w:numId="5" w16cid:durableId="1169826370">
    <w:abstractNumId w:val="44"/>
  </w:num>
  <w:num w:numId="6" w16cid:durableId="530462751">
    <w:abstractNumId w:val="27"/>
  </w:num>
  <w:num w:numId="7" w16cid:durableId="1701391944">
    <w:abstractNumId w:val="16"/>
  </w:num>
  <w:num w:numId="8" w16cid:durableId="315963425">
    <w:abstractNumId w:val="17"/>
  </w:num>
  <w:num w:numId="9" w16cid:durableId="641542130">
    <w:abstractNumId w:val="1"/>
  </w:num>
  <w:num w:numId="10" w16cid:durableId="24143701">
    <w:abstractNumId w:val="34"/>
  </w:num>
  <w:num w:numId="11" w16cid:durableId="990403473">
    <w:abstractNumId w:val="7"/>
  </w:num>
  <w:num w:numId="12" w16cid:durableId="1645156131">
    <w:abstractNumId w:val="24"/>
  </w:num>
  <w:num w:numId="13" w16cid:durableId="654380925">
    <w:abstractNumId w:val="25"/>
  </w:num>
  <w:num w:numId="14" w16cid:durableId="1703902104">
    <w:abstractNumId w:val="0"/>
  </w:num>
  <w:num w:numId="15" w16cid:durableId="1704668147">
    <w:abstractNumId w:val="15"/>
  </w:num>
  <w:num w:numId="16" w16cid:durableId="1188836884">
    <w:abstractNumId w:val="30"/>
  </w:num>
  <w:num w:numId="17" w16cid:durableId="979579100">
    <w:abstractNumId w:val="18"/>
  </w:num>
  <w:num w:numId="18" w16cid:durableId="663434093">
    <w:abstractNumId w:val="13"/>
  </w:num>
  <w:num w:numId="19" w16cid:durableId="310837262">
    <w:abstractNumId w:val="31"/>
  </w:num>
  <w:num w:numId="20" w16cid:durableId="2085637645">
    <w:abstractNumId w:val="12"/>
  </w:num>
  <w:num w:numId="21" w16cid:durableId="336230329">
    <w:abstractNumId w:val="23"/>
  </w:num>
  <w:num w:numId="22" w16cid:durableId="1307130893">
    <w:abstractNumId w:val="37"/>
  </w:num>
  <w:num w:numId="23" w16cid:durableId="1412432077">
    <w:abstractNumId w:val="45"/>
  </w:num>
  <w:num w:numId="24" w16cid:durableId="1637834827">
    <w:abstractNumId w:val="32"/>
  </w:num>
  <w:num w:numId="25" w16cid:durableId="2033729267">
    <w:abstractNumId w:val="11"/>
  </w:num>
  <w:num w:numId="26" w16cid:durableId="1760171511">
    <w:abstractNumId w:val="36"/>
  </w:num>
  <w:num w:numId="27" w16cid:durableId="2021465172">
    <w:abstractNumId w:val="38"/>
  </w:num>
  <w:num w:numId="28" w16cid:durableId="1453673920">
    <w:abstractNumId w:val="2"/>
  </w:num>
  <w:num w:numId="29" w16cid:durableId="1059086589">
    <w:abstractNumId w:val="21"/>
  </w:num>
  <w:num w:numId="30" w16cid:durableId="942691476">
    <w:abstractNumId w:val="40"/>
  </w:num>
  <w:num w:numId="31" w16cid:durableId="1734042932">
    <w:abstractNumId w:val="5"/>
  </w:num>
  <w:num w:numId="32" w16cid:durableId="1456826348">
    <w:abstractNumId w:val="6"/>
  </w:num>
  <w:num w:numId="33" w16cid:durableId="52822672">
    <w:abstractNumId w:val="39"/>
  </w:num>
  <w:num w:numId="34" w16cid:durableId="549197297">
    <w:abstractNumId w:val="29"/>
  </w:num>
  <w:num w:numId="35" w16cid:durableId="2058317802">
    <w:abstractNumId w:val="19"/>
  </w:num>
  <w:num w:numId="36" w16cid:durableId="1681733679">
    <w:abstractNumId w:val="22"/>
  </w:num>
  <w:num w:numId="37" w16cid:durableId="2115439585">
    <w:abstractNumId w:val="20"/>
  </w:num>
  <w:num w:numId="38" w16cid:durableId="1341008544">
    <w:abstractNumId w:val="42"/>
  </w:num>
  <w:num w:numId="39" w16cid:durableId="463624357">
    <w:abstractNumId w:val="9"/>
  </w:num>
  <w:num w:numId="40" w16cid:durableId="1600913684">
    <w:abstractNumId w:val="43"/>
  </w:num>
  <w:num w:numId="41" w16cid:durableId="1995640537">
    <w:abstractNumId w:val="3"/>
  </w:num>
  <w:num w:numId="42" w16cid:durableId="159084490">
    <w:abstractNumId w:val="35"/>
  </w:num>
  <w:num w:numId="43" w16cid:durableId="685324110">
    <w:abstractNumId w:val="4"/>
  </w:num>
  <w:num w:numId="44" w16cid:durableId="249698653">
    <w:abstractNumId w:val="26"/>
  </w:num>
  <w:num w:numId="45" w16cid:durableId="1827546718">
    <w:abstractNumId w:val="41"/>
  </w:num>
  <w:num w:numId="46" w16cid:durableId="1244217646">
    <w:abstractNumId w:val="8"/>
  </w:num>
  <w:num w:numId="47" w16cid:durableId="1116101874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1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5C22"/>
    <w:rsid w:val="00010332"/>
    <w:rsid w:val="0001055B"/>
    <w:rsid w:val="00011B6F"/>
    <w:rsid w:val="0001363C"/>
    <w:rsid w:val="000148A6"/>
    <w:rsid w:val="00022A76"/>
    <w:rsid w:val="00023A63"/>
    <w:rsid w:val="000305D2"/>
    <w:rsid w:val="00031144"/>
    <w:rsid w:val="0003238A"/>
    <w:rsid w:val="00033A89"/>
    <w:rsid w:val="000343B7"/>
    <w:rsid w:val="00035E36"/>
    <w:rsid w:val="00041E65"/>
    <w:rsid w:val="00045D27"/>
    <w:rsid w:val="00046328"/>
    <w:rsid w:val="0005679C"/>
    <w:rsid w:val="0005759C"/>
    <w:rsid w:val="00057AD3"/>
    <w:rsid w:val="00060A99"/>
    <w:rsid w:val="0006129D"/>
    <w:rsid w:val="000652A5"/>
    <w:rsid w:val="00073031"/>
    <w:rsid w:val="0007608C"/>
    <w:rsid w:val="00082825"/>
    <w:rsid w:val="000862C2"/>
    <w:rsid w:val="0009238D"/>
    <w:rsid w:val="00092613"/>
    <w:rsid w:val="00094309"/>
    <w:rsid w:val="000A031C"/>
    <w:rsid w:val="000A1616"/>
    <w:rsid w:val="000A248C"/>
    <w:rsid w:val="000A2746"/>
    <w:rsid w:val="000B5CCF"/>
    <w:rsid w:val="000B618C"/>
    <w:rsid w:val="000C654C"/>
    <w:rsid w:val="000E7207"/>
    <w:rsid w:val="000F7FB7"/>
    <w:rsid w:val="001025C6"/>
    <w:rsid w:val="00125732"/>
    <w:rsid w:val="00125F86"/>
    <w:rsid w:val="001305FE"/>
    <w:rsid w:val="00131CFE"/>
    <w:rsid w:val="00132753"/>
    <w:rsid w:val="00134E10"/>
    <w:rsid w:val="001360F5"/>
    <w:rsid w:val="00143EFA"/>
    <w:rsid w:val="00153CD9"/>
    <w:rsid w:val="00160908"/>
    <w:rsid w:val="00167840"/>
    <w:rsid w:val="0017205F"/>
    <w:rsid w:val="00175FD0"/>
    <w:rsid w:val="00181E2A"/>
    <w:rsid w:val="00182BFF"/>
    <w:rsid w:val="001908D3"/>
    <w:rsid w:val="00191105"/>
    <w:rsid w:val="00191B44"/>
    <w:rsid w:val="001937FC"/>
    <w:rsid w:val="001A41EF"/>
    <w:rsid w:val="001A6772"/>
    <w:rsid w:val="001A6B21"/>
    <w:rsid w:val="001A7F9A"/>
    <w:rsid w:val="001B2B36"/>
    <w:rsid w:val="001B4E9A"/>
    <w:rsid w:val="001B524F"/>
    <w:rsid w:val="001B54A6"/>
    <w:rsid w:val="001C246E"/>
    <w:rsid w:val="001C27EE"/>
    <w:rsid w:val="001C2CB3"/>
    <w:rsid w:val="001C4E72"/>
    <w:rsid w:val="001C7F3B"/>
    <w:rsid w:val="001D1900"/>
    <w:rsid w:val="001D4CE8"/>
    <w:rsid w:val="001E2A4D"/>
    <w:rsid w:val="001F0860"/>
    <w:rsid w:val="001F1F37"/>
    <w:rsid w:val="001F6610"/>
    <w:rsid w:val="0020066A"/>
    <w:rsid w:val="002072EF"/>
    <w:rsid w:val="00221478"/>
    <w:rsid w:val="0022490F"/>
    <w:rsid w:val="00234093"/>
    <w:rsid w:val="002355F0"/>
    <w:rsid w:val="00244D06"/>
    <w:rsid w:val="002452CC"/>
    <w:rsid w:val="0025768B"/>
    <w:rsid w:val="0026380B"/>
    <w:rsid w:val="00272869"/>
    <w:rsid w:val="00275379"/>
    <w:rsid w:val="002769F7"/>
    <w:rsid w:val="00286CB7"/>
    <w:rsid w:val="00293E45"/>
    <w:rsid w:val="002946B1"/>
    <w:rsid w:val="002B50AC"/>
    <w:rsid w:val="002D3EF8"/>
    <w:rsid w:val="002F0E0C"/>
    <w:rsid w:val="002F337D"/>
    <w:rsid w:val="002F3402"/>
    <w:rsid w:val="002F46BE"/>
    <w:rsid w:val="002F6659"/>
    <w:rsid w:val="00307428"/>
    <w:rsid w:val="0031099D"/>
    <w:rsid w:val="00314ACB"/>
    <w:rsid w:val="00321E9D"/>
    <w:rsid w:val="003350D6"/>
    <w:rsid w:val="003366BD"/>
    <w:rsid w:val="00340FB1"/>
    <w:rsid w:val="00354238"/>
    <w:rsid w:val="0035768A"/>
    <w:rsid w:val="00360BB6"/>
    <w:rsid w:val="0037126D"/>
    <w:rsid w:val="00374FD8"/>
    <w:rsid w:val="0038494A"/>
    <w:rsid w:val="00396625"/>
    <w:rsid w:val="003B2298"/>
    <w:rsid w:val="003B3A2A"/>
    <w:rsid w:val="003C26DE"/>
    <w:rsid w:val="003C5D78"/>
    <w:rsid w:val="003C7EE2"/>
    <w:rsid w:val="003D2197"/>
    <w:rsid w:val="003D44C0"/>
    <w:rsid w:val="003E141F"/>
    <w:rsid w:val="003E47D5"/>
    <w:rsid w:val="003E5DE5"/>
    <w:rsid w:val="003F10BB"/>
    <w:rsid w:val="00415396"/>
    <w:rsid w:val="00432EA8"/>
    <w:rsid w:val="0043306F"/>
    <w:rsid w:val="0043343C"/>
    <w:rsid w:val="0043394D"/>
    <w:rsid w:val="00437891"/>
    <w:rsid w:val="004403F1"/>
    <w:rsid w:val="00440BD3"/>
    <w:rsid w:val="00440FCE"/>
    <w:rsid w:val="004415A6"/>
    <w:rsid w:val="00441BE0"/>
    <w:rsid w:val="00442CB2"/>
    <w:rsid w:val="004449DE"/>
    <w:rsid w:val="00450463"/>
    <w:rsid w:val="00483A9A"/>
    <w:rsid w:val="0048537E"/>
    <w:rsid w:val="004A1F12"/>
    <w:rsid w:val="004A25E1"/>
    <w:rsid w:val="004A2C33"/>
    <w:rsid w:val="004B55C7"/>
    <w:rsid w:val="004C1081"/>
    <w:rsid w:val="004C47E3"/>
    <w:rsid w:val="004C486C"/>
    <w:rsid w:val="004C52B8"/>
    <w:rsid w:val="004D05D5"/>
    <w:rsid w:val="004D08D5"/>
    <w:rsid w:val="004D5777"/>
    <w:rsid w:val="004E151E"/>
    <w:rsid w:val="004E667E"/>
    <w:rsid w:val="004E6A1D"/>
    <w:rsid w:val="004F059D"/>
    <w:rsid w:val="004F2FE4"/>
    <w:rsid w:val="00500895"/>
    <w:rsid w:val="00503ED7"/>
    <w:rsid w:val="005053BD"/>
    <w:rsid w:val="00515B65"/>
    <w:rsid w:val="00517763"/>
    <w:rsid w:val="005264AA"/>
    <w:rsid w:val="005369C0"/>
    <w:rsid w:val="00542F68"/>
    <w:rsid w:val="0055411B"/>
    <w:rsid w:val="0055458B"/>
    <w:rsid w:val="005561D5"/>
    <w:rsid w:val="00564787"/>
    <w:rsid w:val="00572554"/>
    <w:rsid w:val="00575925"/>
    <w:rsid w:val="005773C9"/>
    <w:rsid w:val="00582AE3"/>
    <w:rsid w:val="005A3C9C"/>
    <w:rsid w:val="005A6953"/>
    <w:rsid w:val="005A6A14"/>
    <w:rsid w:val="005B2E26"/>
    <w:rsid w:val="005C5B03"/>
    <w:rsid w:val="005C79E1"/>
    <w:rsid w:val="005D090F"/>
    <w:rsid w:val="005D58E7"/>
    <w:rsid w:val="005F3F2B"/>
    <w:rsid w:val="005F7057"/>
    <w:rsid w:val="006061F9"/>
    <w:rsid w:val="006137CB"/>
    <w:rsid w:val="0061484A"/>
    <w:rsid w:val="00617C31"/>
    <w:rsid w:val="006237B3"/>
    <w:rsid w:val="00637220"/>
    <w:rsid w:val="0064124E"/>
    <w:rsid w:val="006414F6"/>
    <w:rsid w:val="00643427"/>
    <w:rsid w:val="00645178"/>
    <w:rsid w:val="00647D1A"/>
    <w:rsid w:val="00651975"/>
    <w:rsid w:val="0065614C"/>
    <w:rsid w:val="006619D6"/>
    <w:rsid w:val="00665F74"/>
    <w:rsid w:val="00671E53"/>
    <w:rsid w:val="00673D7F"/>
    <w:rsid w:val="00677CB9"/>
    <w:rsid w:val="00694738"/>
    <w:rsid w:val="006A47E4"/>
    <w:rsid w:val="006A70B2"/>
    <w:rsid w:val="006B125D"/>
    <w:rsid w:val="006B6A83"/>
    <w:rsid w:val="006E1135"/>
    <w:rsid w:val="006F1D05"/>
    <w:rsid w:val="006F259E"/>
    <w:rsid w:val="006F6DC7"/>
    <w:rsid w:val="00701416"/>
    <w:rsid w:val="007057A9"/>
    <w:rsid w:val="00712263"/>
    <w:rsid w:val="00722FC5"/>
    <w:rsid w:val="00723343"/>
    <w:rsid w:val="007355F8"/>
    <w:rsid w:val="007372D6"/>
    <w:rsid w:val="007437BC"/>
    <w:rsid w:val="0075030B"/>
    <w:rsid w:val="00756E16"/>
    <w:rsid w:val="00767E12"/>
    <w:rsid w:val="00774304"/>
    <w:rsid w:val="00780441"/>
    <w:rsid w:val="007814C9"/>
    <w:rsid w:val="007852F1"/>
    <w:rsid w:val="00786958"/>
    <w:rsid w:val="00787FE4"/>
    <w:rsid w:val="00791021"/>
    <w:rsid w:val="00794618"/>
    <w:rsid w:val="007A2F67"/>
    <w:rsid w:val="007C40FE"/>
    <w:rsid w:val="007D1189"/>
    <w:rsid w:val="007D3EFE"/>
    <w:rsid w:val="007D6427"/>
    <w:rsid w:val="007D738C"/>
    <w:rsid w:val="007D765F"/>
    <w:rsid w:val="007E1546"/>
    <w:rsid w:val="007F522B"/>
    <w:rsid w:val="0080041B"/>
    <w:rsid w:val="0080105F"/>
    <w:rsid w:val="00804DB1"/>
    <w:rsid w:val="00821ACD"/>
    <w:rsid w:val="008305A9"/>
    <w:rsid w:val="00831324"/>
    <w:rsid w:val="00833191"/>
    <w:rsid w:val="00835AE4"/>
    <w:rsid w:val="0084096F"/>
    <w:rsid w:val="008424E0"/>
    <w:rsid w:val="00856032"/>
    <w:rsid w:val="0086031A"/>
    <w:rsid w:val="008627C3"/>
    <w:rsid w:val="00866404"/>
    <w:rsid w:val="0087108B"/>
    <w:rsid w:val="008757FC"/>
    <w:rsid w:val="008810F3"/>
    <w:rsid w:val="008905E3"/>
    <w:rsid w:val="00897B71"/>
    <w:rsid w:val="008A1A88"/>
    <w:rsid w:val="008A210E"/>
    <w:rsid w:val="008A36BB"/>
    <w:rsid w:val="008B0032"/>
    <w:rsid w:val="008B235A"/>
    <w:rsid w:val="008C46AB"/>
    <w:rsid w:val="008C55DF"/>
    <w:rsid w:val="008D0DE7"/>
    <w:rsid w:val="008D2563"/>
    <w:rsid w:val="008D4693"/>
    <w:rsid w:val="008E6A57"/>
    <w:rsid w:val="008E7D5C"/>
    <w:rsid w:val="008F0BD9"/>
    <w:rsid w:val="00906163"/>
    <w:rsid w:val="00910397"/>
    <w:rsid w:val="0091382A"/>
    <w:rsid w:val="0092487F"/>
    <w:rsid w:val="00933C9A"/>
    <w:rsid w:val="00941EF9"/>
    <w:rsid w:val="00945F59"/>
    <w:rsid w:val="009528D7"/>
    <w:rsid w:val="009529C0"/>
    <w:rsid w:val="0096390A"/>
    <w:rsid w:val="0096553F"/>
    <w:rsid w:val="00967CE1"/>
    <w:rsid w:val="009715D2"/>
    <w:rsid w:val="0098276C"/>
    <w:rsid w:val="0098423B"/>
    <w:rsid w:val="009A1EC1"/>
    <w:rsid w:val="009A45BB"/>
    <w:rsid w:val="009A5ABC"/>
    <w:rsid w:val="009B346E"/>
    <w:rsid w:val="009B3A56"/>
    <w:rsid w:val="009B4A6C"/>
    <w:rsid w:val="009C5CD5"/>
    <w:rsid w:val="009D1C0A"/>
    <w:rsid w:val="009D6CE7"/>
    <w:rsid w:val="009E31B0"/>
    <w:rsid w:val="009E320E"/>
    <w:rsid w:val="009E4817"/>
    <w:rsid w:val="00A066B8"/>
    <w:rsid w:val="00A230FC"/>
    <w:rsid w:val="00A23DF1"/>
    <w:rsid w:val="00A33E4E"/>
    <w:rsid w:val="00A55434"/>
    <w:rsid w:val="00A5607A"/>
    <w:rsid w:val="00A56694"/>
    <w:rsid w:val="00A609D8"/>
    <w:rsid w:val="00A7164A"/>
    <w:rsid w:val="00A74B06"/>
    <w:rsid w:val="00A76A43"/>
    <w:rsid w:val="00A81076"/>
    <w:rsid w:val="00A814FC"/>
    <w:rsid w:val="00A8524C"/>
    <w:rsid w:val="00A87DDA"/>
    <w:rsid w:val="00A9127E"/>
    <w:rsid w:val="00A9593C"/>
    <w:rsid w:val="00A97742"/>
    <w:rsid w:val="00A97BC8"/>
    <w:rsid w:val="00AB22A5"/>
    <w:rsid w:val="00AB485B"/>
    <w:rsid w:val="00AC2D87"/>
    <w:rsid w:val="00AC5D64"/>
    <w:rsid w:val="00AD1EC7"/>
    <w:rsid w:val="00AD3A5F"/>
    <w:rsid w:val="00AD4A5A"/>
    <w:rsid w:val="00AD6B6B"/>
    <w:rsid w:val="00AE2D0C"/>
    <w:rsid w:val="00AE6B14"/>
    <w:rsid w:val="00AF768F"/>
    <w:rsid w:val="00B02875"/>
    <w:rsid w:val="00B0421C"/>
    <w:rsid w:val="00B155A7"/>
    <w:rsid w:val="00B23649"/>
    <w:rsid w:val="00B312E9"/>
    <w:rsid w:val="00B3223B"/>
    <w:rsid w:val="00B359C6"/>
    <w:rsid w:val="00B43B61"/>
    <w:rsid w:val="00B44B08"/>
    <w:rsid w:val="00B6115F"/>
    <w:rsid w:val="00B6317F"/>
    <w:rsid w:val="00B64590"/>
    <w:rsid w:val="00B67A92"/>
    <w:rsid w:val="00B81753"/>
    <w:rsid w:val="00B86538"/>
    <w:rsid w:val="00BA200C"/>
    <w:rsid w:val="00BA6DA5"/>
    <w:rsid w:val="00BA7800"/>
    <w:rsid w:val="00BB2E6A"/>
    <w:rsid w:val="00BB55E4"/>
    <w:rsid w:val="00BC5E5C"/>
    <w:rsid w:val="00BD2182"/>
    <w:rsid w:val="00BD2C63"/>
    <w:rsid w:val="00BD50D7"/>
    <w:rsid w:val="00BD6033"/>
    <w:rsid w:val="00BE05DD"/>
    <w:rsid w:val="00BE1E5B"/>
    <w:rsid w:val="00BE6AD2"/>
    <w:rsid w:val="00BF16CC"/>
    <w:rsid w:val="00BF1CED"/>
    <w:rsid w:val="00BF4E14"/>
    <w:rsid w:val="00BF52CE"/>
    <w:rsid w:val="00C00F08"/>
    <w:rsid w:val="00C018CF"/>
    <w:rsid w:val="00C25247"/>
    <w:rsid w:val="00C2728C"/>
    <w:rsid w:val="00C30DAE"/>
    <w:rsid w:val="00C3725C"/>
    <w:rsid w:val="00C40C62"/>
    <w:rsid w:val="00C436E5"/>
    <w:rsid w:val="00C4439E"/>
    <w:rsid w:val="00C54865"/>
    <w:rsid w:val="00C561BB"/>
    <w:rsid w:val="00C605A8"/>
    <w:rsid w:val="00C60CEF"/>
    <w:rsid w:val="00C61DF2"/>
    <w:rsid w:val="00C61FA0"/>
    <w:rsid w:val="00C633A4"/>
    <w:rsid w:val="00C848C0"/>
    <w:rsid w:val="00CA043F"/>
    <w:rsid w:val="00CB18D4"/>
    <w:rsid w:val="00CB2727"/>
    <w:rsid w:val="00CB7A49"/>
    <w:rsid w:val="00CC4FA6"/>
    <w:rsid w:val="00CC6C9E"/>
    <w:rsid w:val="00CD174D"/>
    <w:rsid w:val="00CD414C"/>
    <w:rsid w:val="00CD4CA7"/>
    <w:rsid w:val="00CD5582"/>
    <w:rsid w:val="00CF24E8"/>
    <w:rsid w:val="00CF303F"/>
    <w:rsid w:val="00CF3E21"/>
    <w:rsid w:val="00CF5662"/>
    <w:rsid w:val="00D07760"/>
    <w:rsid w:val="00D119D9"/>
    <w:rsid w:val="00D11C28"/>
    <w:rsid w:val="00D16D64"/>
    <w:rsid w:val="00D16F0C"/>
    <w:rsid w:val="00D21C39"/>
    <w:rsid w:val="00D25469"/>
    <w:rsid w:val="00D43BF7"/>
    <w:rsid w:val="00D50DCC"/>
    <w:rsid w:val="00D515DB"/>
    <w:rsid w:val="00D56107"/>
    <w:rsid w:val="00D81253"/>
    <w:rsid w:val="00D86919"/>
    <w:rsid w:val="00D974E5"/>
    <w:rsid w:val="00DA3EC1"/>
    <w:rsid w:val="00DA747D"/>
    <w:rsid w:val="00DB69CE"/>
    <w:rsid w:val="00DB7448"/>
    <w:rsid w:val="00DD012D"/>
    <w:rsid w:val="00DD0648"/>
    <w:rsid w:val="00DD4741"/>
    <w:rsid w:val="00DD78DF"/>
    <w:rsid w:val="00DE0DC6"/>
    <w:rsid w:val="00DF0966"/>
    <w:rsid w:val="00DF6FB4"/>
    <w:rsid w:val="00E01BE9"/>
    <w:rsid w:val="00E03154"/>
    <w:rsid w:val="00E04BF3"/>
    <w:rsid w:val="00E1331C"/>
    <w:rsid w:val="00E14A6F"/>
    <w:rsid w:val="00E1727A"/>
    <w:rsid w:val="00E22CBE"/>
    <w:rsid w:val="00E2312A"/>
    <w:rsid w:val="00E3412E"/>
    <w:rsid w:val="00E34BBE"/>
    <w:rsid w:val="00E373CA"/>
    <w:rsid w:val="00E434A6"/>
    <w:rsid w:val="00E44E8E"/>
    <w:rsid w:val="00E50551"/>
    <w:rsid w:val="00E531C4"/>
    <w:rsid w:val="00E53E82"/>
    <w:rsid w:val="00E57C6B"/>
    <w:rsid w:val="00E622F5"/>
    <w:rsid w:val="00E6493E"/>
    <w:rsid w:val="00E7249D"/>
    <w:rsid w:val="00E73470"/>
    <w:rsid w:val="00E75D35"/>
    <w:rsid w:val="00E81A35"/>
    <w:rsid w:val="00E84FB1"/>
    <w:rsid w:val="00E8680A"/>
    <w:rsid w:val="00E90BE1"/>
    <w:rsid w:val="00E91B9E"/>
    <w:rsid w:val="00EB1EC9"/>
    <w:rsid w:val="00EC2178"/>
    <w:rsid w:val="00EC32AC"/>
    <w:rsid w:val="00ED12FC"/>
    <w:rsid w:val="00ED2EF5"/>
    <w:rsid w:val="00ED46BA"/>
    <w:rsid w:val="00ED6F7B"/>
    <w:rsid w:val="00ED70EF"/>
    <w:rsid w:val="00EE68B1"/>
    <w:rsid w:val="00EE7804"/>
    <w:rsid w:val="00EF1C6D"/>
    <w:rsid w:val="00EF3744"/>
    <w:rsid w:val="00EF5876"/>
    <w:rsid w:val="00EF781D"/>
    <w:rsid w:val="00F06FEB"/>
    <w:rsid w:val="00F1250C"/>
    <w:rsid w:val="00F204E9"/>
    <w:rsid w:val="00F206D4"/>
    <w:rsid w:val="00F3275C"/>
    <w:rsid w:val="00F32970"/>
    <w:rsid w:val="00F43BB6"/>
    <w:rsid w:val="00F467D9"/>
    <w:rsid w:val="00F53F31"/>
    <w:rsid w:val="00F71BEA"/>
    <w:rsid w:val="00F747C2"/>
    <w:rsid w:val="00F75B0C"/>
    <w:rsid w:val="00FA128A"/>
    <w:rsid w:val="00FA4B80"/>
    <w:rsid w:val="00FA64D8"/>
    <w:rsid w:val="00FC0255"/>
    <w:rsid w:val="00FC20B1"/>
    <w:rsid w:val="00FD0EC8"/>
    <w:rsid w:val="00FE0A85"/>
    <w:rsid w:val="00FE3F15"/>
    <w:rsid w:val="00FE4183"/>
    <w:rsid w:val="00FE4FDF"/>
    <w:rsid w:val="00FE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AEE3E"/>
  <w15:docId w15:val="{4FB97E44-0969-40BD-9A5B-5AAA70E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6F7B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4F059D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125F86"/>
    <w:rPr>
      <w:i/>
      <w:iCs/>
    </w:rPr>
  </w:style>
  <w:style w:type="character" w:customStyle="1" w:styleId="scxw58981084">
    <w:name w:val="scxw58981084"/>
    <w:basedOn w:val="DefaultParagraphFont"/>
    <w:rsid w:val="00575925"/>
  </w:style>
  <w:style w:type="paragraph" w:styleId="HTMLPreformatted">
    <w:name w:val="HTML Preformatted"/>
    <w:basedOn w:val="Normal"/>
    <w:link w:val="HTMLPreformattedChar"/>
    <w:semiHidden/>
    <w:unhideWhenUsed/>
    <w:rsid w:val="000B5CC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B5CCF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footer" Target="footer3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82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header" Target="header2.xml"/><Relationship Id="rId8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footer" Target="footer1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5C22"/>
    <w:rsid w:val="000276A8"/>
    <w:rsid w:val="00031893"/>
    <w:rsid w:val="000B51C0"/>
    <w:rsid w:val="000D206A"/>
    <w:rsid w:val="000F3F4D"/>
    <w:rsid w:val="001162CD"/>
    <w:rsid w:val="0013731E"/>
    <w:rsid w:val="002355F0"/>
    <w:rsid w:val="002977D9"/>
    <w:rsid w:val="003B3A2A"/>
    <w:rsid w:val="003F5AA1"/>
    <w:rsid w:val="00437891"/>
    <w:rsid w:val="004757C1"/>
    <w:rsid w:val="00482B72"/>
    <w:rsid w:val="004D4A1F"/>
    <w:rsid w:val="004F6031"/>
    <w:rsid w:val="00503ED7"/>
    <w:rsid w:val="005D4CAC"/>
    <w:rsid w:val="005D7C99"/>
    <w:rsid w:val="006061F9"/>
    <w:rsid w:val="006137CB"/>
    <w:rsid w:val="00622242"/>
    <w:rsid w:val="00622C0C"/>
    <w:rsid w:val="006632A4"/>
    <w:rsid w:val="006839CF"/>
    <w:rsid w:val="00713494"/>
    <w:rsid w:val="00735AC7"/>
    <w:rsid w:val="00787811"/>
    <w:rsid w:val="007B6A52"/>
    <w:rsid w:val="007F0949"/>
    <w:rsid w:val="00812962"/>
    <w:rsid w:val="008352F7"/>
    <w:rsid w:val="00837B2A"/>
    <w:rsid w:val="0084586B"/>
    <w:rsid w:val="008A1A88"/>
    <w:rsid w:val="008A6141"/>
    <w:rsid w:val="008A7D45"/>
    <w:rsid w:val="0091382A"/>
    <w:rsid w:val="00937AA3"/>
    <w:rsid w:val="009D5383"/>
    <w:rsid w:val="00A23DF1"/>
    <w:rsid w:val="00AC2D87"/>
    <w:rsid w:val="00B52B65"/>
    <w:rsid w:val="00B70F69"/>
    <w:rsid w:val="00BB2133"/>
    <w:rsid w:val="00BC57A9"/>
    <w:rsid w:val="00BD50D7"/>
    <w:rsid w:val="00BE5694"/>
    <w:rsid w:val="00C73785"/>
    <w:rsid w:val="00CF401E"/>
    <w:rsid w:val="00D10A28"/>
    <w:rsid w:val="00D11C28"/>
    <w:rsid w:val="00D362BC"/>
    <w:rsid w:val="00DF08EB"/>
    <w:rsid w:val="00E1727A"/>
    <w:rsid w:val="00E91CEC"/>
    <w:rsid w:val="00ED2EF5"/>
    <w:rsid w:val="00F1250C"/>
    <w:rsid w:val="00FB189B"/>
    <w:rsid w:val="00FD0EC8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21C837FF7CF45805A3EEFCEA16037" ma:contentTypeVersion="2" ma:contentTypeDescription="Create a new document." ma:contentTypeScope="" ma:versionID="e70ce9119556458e8c896827748ccebf">
  <xsd:schema xmlns:xsd="http://www.w3.org/2001/XMLSchema" xmlns:p="http://schemas.microsoft.com/office/2006/metadata/properties" xmlns:ns2="27120ea7-e29f-4289-be69-b33f6ff1fd8f" targetNamespace="http://schemas.microsoft.com/office/2006/metadata/properties" ma:root="true" ma:fieldsID="ed075779580fa26a6cc176b6dde06b0a" ns2:_="">
    <xsd:import namespace="27120ea7-e29f-4289-be69-b33f6ff1fd8f"/>
    <xsd:element name="properties">
      <xsd:complexType>
        <xsd:sequence>
          <xsd:element name="documentManagement">
            <xsd:complexType>
              <xsd:all>
                <xsd:element ref="ns2:Owner"/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7120ea7-e29f-4289-be69-b33f6ff1fd8f" elementFormDefault="qualified">
    <xsd:import namespace="http://schemas.microsoft.com/office/2006/documentManagement/types"/>
    <xsd:element name="Owner" ma:index="8" ma:displayName="Owner" ma:description="Document owner name" ma:list="UserInfo" ma:internalName="Owner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0" ma:index="9" nillable="true" ma:displayName="Description" ma:internalName="Description0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Description0 xmlns="27120ea7-e29f-4289-be69-b33f6ff1fd8f" xsi:nil="true"/>
    <Owner xmlns="27120ea7-e29f-4289-be69-b33f6ff1fd8f">
      <UserInfo>
        <DisplayName>David Burke</DisplayName>
        <AccountId>12059</AccountId>
        <AccountType/>
      </UserInfo>
    </Own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080B90-DA28-423F-90C5-F96367950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20ea7-e29f-4289-be69-b33f6ff1fd8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27120ea7-e29f-4289-be69-b33f6ff1fd8f"/>
  </ds:schemaRefs>
</ds:datastoreItem>
</file>

<file path=customXml/itemProps3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1062</TotalTime>
  <Pages>37</Pages>
  <Words>1664</Words>
  <Characters>9490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DES-030A ION Interface Promotion Guide</vt:lpstr>
    </vt:vector>
  </TitlesOfParts>
  <Company>Infor</Company>
  <LinksUpToDate>false</LinksUpToDate>
  <CharactersWithSpaces>11132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DES-030A ION Interface Promotion Guide</dc:title>
  <dc:creator>Infor PMO</dc:creator>
  <cp:keywords>DES</cp:keywords>
  <dc:description>Copyright © Infor 2013</dc:description>
  <cp:lastModifiedBy>Kenylen Motean</cp:lastModifiedBy>
  <cp:revision>142</cp:revision>
  <cp:lastPrinted>2013-08-14T02:04:00Z</cp:lastPrinted>
  <dcterms:created xsi:type="dcterms:W3CDTF">2016-08-25T00:18:00Z</dcterms:created>
  <dcterms:modified xsi:type="dcterms:W3CDTF">2026-05-26T09:53:00Z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0x01010027921C837FF7CF45805A3EEFCEA16037</vt:lpwstr>
  </property>
</Properties>
</file>