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B663" w14:textId="77777777" w:rsidR="002769F7" w:rsidRPr="00A01F83" w:rsidRDefault="002769F7" w:rsidP="002769F7">
      <w:pPr>
        <w:pStyle w:val="TitleBar"/>
      </w:pPr>
    </w:p>
    <w:sdt>
      <w:sdtPr>
        <w:rPr>
          <w:sz w:val="44"/>
          <w:szCs w:val="44"/>
        </w:rPr>
        <w:alias w:val="Title"/>
        <w:tag w:val=""/>
        <w:id w:val="-1922327287"/>
        <w:placeholder>
          <w:docPart w:val="2F2F5AE293E844058FDE5A500D9AA5B3"/>
        </w:placeholder>
        <w:dataBinding w:prefixMappings="xmlns:ns0='http://purl.org/dc/elements/1.1/' xmlns:ns1='http://schemas.openxmlformats.org/package/2006/metadata/core-properties' " w:xpath="/ns1:coreProperties[1]/ns0:title[1]" w:storeItemID="{6C3C8BC8-F283-45AE-878A-BAB7291924A1}"/>
        <w:text/>
      </w:sdtPr>
      <w:sdtContent>
        <w:p w14:paraId="0F7BB947" w14:textId="634C53CE" w:rsidR="00941EF9" w:rsidRPr="00A01F83" w:rsidRDefault="00085424">
          <w:pPr>
            <w:pStyle w:val="Title-Major"/>
          </w:pPr>
          <w:r w:rsidRPr="00A01F83">
            <w:rPr>
              <w:sz w:val="44"/>
              <w:szCs w:val="44"/>
            </w:rPr>
            <w:t>DES-020 DESIGN SPECIFICATION</w:t>
          </w:r>
        </w:p>
      </w:sdtContent>
    </w:sdt>
    <w:p w14:paraId="76475DB1" w14:textId="3E468A41" w:rsidR="00F85273" w:rsidRPr="00A01F83" w:rsidRDefault="00266697" w:rsidP="00F85273">
      <w:pPr>
        <w:pStyle w:val="Subject"/>
        <w:rPr>
          <w:rStyle w:val="HighlightedVariable"/>
        </w:rPr>
      </w:pPr>
      <w:r w:rsidRPr="00A01F83">
        <w:rPr>
          <w:rStyle w:val="HighlightedVariable"/>
        </w:rPr>
        <w:t>Item Revision Management</w:t>
      </w:r>
    </w:p>
    <w:p w14:paraId="1D7D5911" w14:textId="77777777" w:rsidR="00941EF9" w:rsidRPr="00A01F83" w:rsidRDefault="00941EF9">
      <w:pPr>
        <w:pStyle w:val="BodyText"/>
      </w:pPr>
    </w:p>
    <w:tbl>
      <w:tblPr>
        <w:tblStyle w:val="InforTable0"/>
        <w:tblW w:w="9236" w:type="dxa"/>
        <w:tblInd w:w="1440" w:type="dxa"/>
        <w:tblLook w:val="04A0" w:firstRow="1" w:lastRow="0" w:firstColumn="1" w:lastColumn="0" w:noHBand="0" w:noVBand="1"/>
      </w:tblPr>
      <w:tblGrid>
        <w:gridCol w:w="4618"/>
        <w:gridCol w:w="4618"/>
      </w:tblGrid>
      <w:tr w:rsidR="00085424" w:rsidRPr="00A01F83" w14:paraId="7A7EAAF8" w14:textId="77777777" w:rsidTr="00085424">
        <w:trPr>
          <w:cnfStyle w:val="100000000000" w:firstRow="1" w:lastRow="0" w:firstColumn="0" w:lastColumn="0" w:oddVBand="0" w:evenVBand="0" w:oddHBand="0" w:evenHBand="0" w:firstRowFirstColumn="0" w:firstRowLastColumn="0" w:lastRowFirstColumn="0" w:lastRowLastColumn="0"/>
        </w:trPr>
        <w:tc>
          <w:tcPr>
            <w:tcW w:w="4618" w:type="dxa"/>
          </w:tcPr>
          <w:p w14:paraId="1940FEE0" w14:textId="18DF5D4E" w:rsidR="00085424" w:rsidRPr="00A01F83" w:rsidRDefault="00085424" w:rsidP="00085424">
            <w:pPr>
              <w:pStyle w:val="BodyText"/>
              <w:spacing w:before="60" w:after="60"/>
              <w:ind w:left="0"/>
            </w:pPr>
            <w:r w:rsidRPr="00A01F83">
              <w:t>Document Properties</w:t>
            </w:r>
          </w:p>
        </w:tc>
        <w:tc>
          <w:tcPr>
            <w:tcW w:w="4618" w:type="dxa"/>
          </w:tcPr>
          <w:p w14:paraId="50B2E817" w14:textId="7AEE0BA0" w:rsidR="00085424" w:rsidRPr="00A01F83" w:rsidRDefault="00085424" w:rsidP="00085424">
            <w:pPr>
              <w:pStyle w:val="BodyText"/>
              <w:spacing w:before="60" w:after="60"/>
              <w:ind w:left="0"/>
            </w:pPr>
          </w:p>
        </w:tc>
      </w:tr>
      <w:tr w:rsidR="00085424" w:rsidRPr="00A01F83" w14:paraId="06482DF7" w14:textId="77777777" w:rsidTr="00085424">
        <w:trPr>
          <w:cnfStyle w:val="000000100000" w:firstRow="0" w:lastRow="0" w:firstColumn="0" w:lastColumn="0" w:oddVBand="0" w:evenVBand="0" w:oddHBand="1" w:evenHBand="0" w:firstRowFirstColumn="0" w:firstRowLastColumn="0" w:lastRowFirstColumn="0" w:lastRowLastColumn="0"/>
        </w:trPr>
        <w:tc>
          <w:tcPr>
            <w:tcW w:w="4618" w:type="dxa"/>
          </w:tcPr>
          <w:p w14:paraId="2BF4CF9C" w14:textId="4C0B39C6" w:rsidR="00085424" w:rsidRPr="00A01F83" w:rsidRDefault="00085424" w:rsidP="00085424">
            <w:pPr>
              <w:pStyle w:val="BodyText"/>
              <w:tabs>
                <w:tab w:val="left" w:pos="4320"/>
              </w:tabs>
              <w:spacing w:beforeLines="20" w:before="48" w:afterLines="20" w:after="48"/>
              <w:ind w:left="0" w:right="567"/>
            </w:pPr>
            <w:r w:rsidRPr="00A01F83">
              <w:t>Author</w:t>
            </w:r>
          </w:p>
        </w:tc>
        <w:tc>
          <w:tcPr>
            <w:tcW w:w="4618" w:type="dxa"/>
          </w:tcPr>
          <w:p w14:paraId="758B910A" w14:textId="6D7E93B1" w:rsidR="00085424" w:rsidRPr="00A01F83" w:rsidRDefault="00085424" w:rsidP="00085424">
            <w:pPr>
              <w:pStyle w:val="BodyText"/>
              <w:tabs>
                <w:tab w:val="left" w:pos="4320"/>
              </w:tabs>
              <w:spacing w:beforeLines="20" w:before="48" w:afterLines="20" w:after="48"/>
              <w:ind w:left="0" w:right="567"/>
            </w:pPr>
            <w:r w:rsidRPr="00A01F83">
              <w:t>Assootosh Dev Motah</w:t>
            </w:r>
          </w:p>
        </w:tc>
      </w:tr>
      <w:tr w:rsidR="00085424" w:rsidRPr="00A01F83" w14:paraId="6304D29A" w14:textId="77777777" w:rsidTr="00085424">
        <w:trPr>
          <w:cnfStyle w:val="000000010000" w:firstRow="0" w:lastRow="0" w:firstColumn="0" w:lastColumn="0" w:oddVBand="0" w:evenVBand="0" w:oddHBand="0" w:evenHBand="1" w:firstRowFirstColumn="0" w:firstRowLastColumn="0" w:lastRowFirstColumn="0" w:lastRowLastColumn="0"/>
        </w:trPr>
        <w:tc>
          <w:tcPr>
            <w:tcW w:w="4618" w:type="dxa"/>
          </w:tcPr>
          <w:p w14:paraId="04FB39CA" w14:textId="65B442DC" w:rsidR="00085424" w:rsidRPr="00A01F83" w:rsidRDefault="00085424" w:rsidP="00085424">
            <w:pPr>
              <w:pStyle w:val="BodyText"/>
              <w:spacing w:beforeLines="20" w:before="48" w:afterLines="20" w:after="48"/>
              <w:ind w:left="0" w:right="567"/>
            </w:pPr>
            <w:r w:rsidRPr="00A01F83">
              <w:t>Creation Date</w:t>
            </w:r>
          </w:p>
        </w:tc>
        <w:tc>
          <w:tcPr>
            <w:tcW w:w="4618" w:type="dxa"/>
          </w:tcPr>
          <w:p w14:paraId="2569B300" w14:textId="0EFDD7BE" w:rsidR="00085424" w:rsidRPr="00A01F83" w:rsidRDefault="00266697" w:rsidP="00085424">
            <w:pPr>
              <w:pStyle w:val="BodyText"/>
              <w:spacing w:beforeLines="20" w:before="48" w:afterLines="20" w:after="48"/>
              <w:ind w:left="0" w:right="567"/>
            </w:pPr>
            <w:r w:rsidRPr="00A01F83">
              <w:t>03</w:t>
            </w:r>
            <w:r w:rsidR="00085424" w:rsidRPr="00A01F83">
              <w:t>/0</w:t>
            </w:r>
            <w:r w:rsidRPr="00A01F83">
              <w:t>4</w:t>
            </w:r>
            <w:r w:rsidR="00085424" w:rsidRPr="00A01F83">
              <w:t>/202</w:t>
            </w:r>
            <w:r w:rsidRPr="00A01F83">
              <w:t>6</w:t>
            </w:r>
          </w:p>
        </w:tc>
      </w:tr>
      <w:tr w:rsidR="00085424" w:rsidRPr="00A01F83" w14:paraId="077F1147" w14:textId="77777777" w:rsidTr="00085424">
        <w:trPr>
          <w:cnfStyle w:val="000000100000" w:firstRow="0" w:lastRow="0" w:firstColumn="0" w:lastColumn="0" w:oddVBand="0" w:evenVBand="0" w:oddHBand="1" w:evenHBand="0" w:firstRowFirstColumn="0" w:firstRowLastColumn="0" w:lastRowFirstColumn="0" w:lastRowLastColumn="0"/>
        </w:trPr>
        <w:tc>
          <w:tcPr>
            <w:tcW w:w="4618" w:type="dxa"/>
          </w:tcPr>
          <w:p w14:paraId="42C96FC9" w14:textId="4F75DB45" w:rsidR="00085424" w:rsidRPr="00A01F83" w:rsidRDefault="00085424" w:rsidP="00085424">
            <w:pPr>
              <w:pStyle w:val="BodyText"/>
              <w:spacing w:beforeLines="20" w:before="48" w:afterLines="20" w:after="48"/>
              <w:ind w:left="0" w:right="567"/>
            </w:pPr>
            <w:r w:rsidRPr="00A01F83">
              <w:t>Last Updated</w:t>
            </w:r>
          </w:p>
        </w:tc>
        <w:tc>
          <w:tcPr>
            <w:tcW w:w="4618" w:type="dxa"/>
          </w:tcPr>
          <w:p w14:paraId="49CE3975" w14:textId="0FA27DF9" w:rsidR="00085424" w:rsidRPr="00A01F83" w:rsidRDefault="00646425" w:rsidP="00085424">
            <w:pPr>
              <w:pStyle w:val="BodyText"/>
              <w:spacing w:beforeLines="20" w:before="48" w:afterLines="20" w:after="48"/>
              <w:ind w:left="0" w:right="567"/>
            </w:pPr>
            <w:r>
              <w:t>14</w:t>
            </w:r>
            <w:r w:rsidR="00085424" w:rsidRPr="00A01F83">
              <w:t>/0</w:t>
            </w:r>
            <w:r>
              <w:t>5</w:t>
            </w:r>
            <w:r w:rsidR="00085424" w:rsidRPr="00A01F83">
              <w:t>/202</w:t>
            </w:r>
            <w:r w:rsidR="00266697" w:rsidRPr="00A01F83">
              <w:t>6</w:t>
            </w:r>
          </w:p>
        </w:tc>
      </w:tr>
      <w:tr w:rsidR="00085424" w:rsidRPr="00A01F83" w14:paraId="18480FE6" w14:textId="77777777" w:rsidTr="00085424">
        <w:trPr>
          <w:cnfStyle w:val="000000010000" w:firstRow="0" w:lastRow="0" w:firstColumn="0" w:lastColumn="0" w:oddVBand="0" w:evenVBand="0" w:oddHBand="0" w:evenHBand="1" w:firstRowFirstColumn="0" w:firstRowLastColumn="0" w:lastRowFirstColumn="0" w:lastRowLastColumn="0"/>
        </w:trPr>
        <w:tc>
          <w:tcPr>
            <w:tcW w:w="4618" w:type="dxa"/>
          </w:tcPr>
          <w:p w14:paraId="52648C37" w14:textId="7769CEBD" w:rsidR="00085424" w:rsidRPr="00A01F83" w:rsidRDefault="00085424" w:rsidP="00085424">
            <w:pPr>
              <w:pStyle w:val="BodyText"/>
              <w:spacing w:beforeLines="20" w:before="48" w:afterLines="20" w:after="48"/>
              <w:ind w:left="0" w:right="567"/>
              <w:rPr>
                <w:rStyle w:val="HighlightedVariable"/>
                <w:color w:val="auto"/>
              </w:rPr>
            </w:pPr>
            <w:r w:rsidRPr="00A01F83">
              <w:t>Document Reference</w:t>
            </w:r>
          </w:p>
        </w:tc>
        <w:tc>
          <w:tcPr>
            <w:tcW w:w="4618" w:type="dxa"/>
          </w:tcPr>
          <w:p w14:paraId="4B3A57D3" w14:textId="138C1420" w:rsidR="00085424" w:rsidRPr="00A01F83" w:rsidRDefault="00085424" w:rsidP="00085424">
            <w:pPr>
              <w:pStyle w:val="BodyText"/>
              <w:spacing w:beforeLines="20" w:before="48" w:afterLines="20" w:after="48"/>
              <w:ind w:left="0" w:right="567"/>
              <w:rPr>
                <w:color w:val="13A3F7"/>
              </w:rPr>
            </w:pPr>
            <w:r w:rsidRPr="00A01F83">
              <w:rPr>
                <w:rStyle w:val="HighlightedVariable"/>
                <w:color w:val="auto"/>
              </w:rPr>
              <w:t>DES020_51</w:t>
            </w:r>
            <w:r w:rsidR="00CD687D" w:rsidRPr="00A01F83">
              <w:rPr>
                <w:rStyle w:val="HighlightedVariable"/>
                <w:color w:val="auto"/>
              </w:rPr>
              <w:t>65_Item_Revision_Management</w:t>
            </w:r>
            <w:r w:rsidRPr="00A01F83">
              <w:rPr>
                <w:rStyle w:val="HighlightedVariable"/>
                <w:color w:val="auto"/>
              </w:rPr>
              <w:t xml:space="preserve"> </w:t>
            </w:r>
          </w:p>
        </w:tc>
      </w:tr>
      <w:tr w:rsidR="00085424" w:rsidRPr="00A01F83" w14:paraId="795B0353" w14:textId="77777777" w:rsidTr="00085424">
        <w:trPr>
          <w:cnfStyle w:val="000000100000" w:firstRow="0" w:lastRow="0" w:firstColumn="0" w:lastColumn="0" w:oddVBand="0" w:evenVBand="0" w:oddHBand="1" w:evenHBand="0" w:firstRowFirstColumn="0" w:firstRowLastColumn="0" w:lastRowFirstColumn="0" w:lastRowLastColumn="0"/>
        </w:trPr>
        <w:tc>
          <w:tcPr>
            <w:tcW w:w="4618" w:type="dxa"/>
          </w:tcPr>
          <w:p w14:paraId="7387D137" w14:textId="312D1F59" w:rsidR="00085424" w:rsidRPr="00A01F83" w:rsidRDefault="00085424" w:rsidP="00085424">
            <w:pPr>
              <w:pStyle w:val="BodyText"/>
              <w:spacing w:beforeLines="20" w:before="48" w:afterLines="20" w:after="48"/>
              <w:ind w:left="0" w:right="567"/>
              <w:rPr>
                <w:rStyle w:val="HighlightedVariable"/>
              </w:rPr>
            </w:pPr>
            <w:r w:rsidRPr="00A01F83">
              <w:t>Version</w:t>
            </w:r>
          </w:p>
        </w:tc>
        <w:tc>
          <w:tcPr>
            <w:tcW w:w="4618" w:type="dxa"/>
          </w:tcPr>
          <w:p w14:paraId="709E060D" w14:textId="67F4AD60" w:rsidR="00085424" w:rsidRPr="00A01F83" w:rsidRDefault="00085424" w:rsidP="00085424">
            <w:pPr>
              <w:pStyle w:val="BodyText"/>
              <w:spacing w:beforeLines="20" w:before="48" w:afterLines="20" w:after="48"/>
              <w:ind w:left="0" w:right="567"/>
              <w:rPr>
                <w:rStyle w:val="HighlightedVariable"/>
              </w:rPr>
            </w:pPr>
            <w:r w:rsidRPr="00A01F83">
              <w:rPr>
                <w:rStyle w:val="HighlightedVariable"/>
              </w:rPr>
              <w:t>1.</w:t>
            </w:r>
            <w:r w:rsidR="00646425">
              <w:rPr>
                <w:rStyle w:val="HighlightedVariable"/>
              </w:rPr>
              <w:t>2</w:t>
            </w:r>
          </w:p>
        </w:tc>
      </w:tr>
    </w:tbl>
    <w:p w14:paraId="339B88DB" w14:textId="77777777" w:rsidR="00976FDA" w:rsidRPr="00A01F83" w:rsidRDefault="00976FDA">
      <w:pPr>
        <w:pStyle w:val="BodyText"/>
      </w:pPr>
    </w:p>
    <w:tbl>
      <w:tblPr>
        <w:tblStyle w:val="InforTable0"/>
        <w:tblW w:w="0" w:type="auto"/>
        <w:tblInd w:w="1445" w:type="dxa"/>
        <w:tblLook w:val="04A0" w:firstRow="1" w:lastRow="0" w:firstColumn="1" w:lastColumn="0" w:noHBand="0" w:noVBand="1"/>
      </w:tblPr>
      <w:tblGrid>
        <w:gridCol w:w="4299"/>
        <w:gridCol w:w="4353"/>
      </w:tblGrid>
      <w:tr w:rsidR="00085424" w:rsidRPr="00A01F83" w14:paraId="5E33A679" w14:textId="77777777" w:rsidTr="00085424">
        <w:trPr>
          <w:cnfStyle w:val="100000000000" w:firstRow="1" w:lastRow="0" w:firstColumn="0" w:lastColumn="0" w:oddVBand="0" w:evenVBand="0" w:oddHBand="0" w:evenHBand="0" w:firstRowFirstColumn="0" w:firstRowLastColumn="0" w:lastRowFirstColumn="0" w:lastRowLastColumn="0"/>
        </w:trPr>
        <w:tc>
          <w:tcPr>
            <w:tcW w:w="4301" w:type="dxa"/>
          </w:tcPr>
          <w:p w14:paraId="70DDFD37" w14:textId="1978EA7F" w:rsidR="00085424" w:rsidRPr="00A01F83" w:rsidRDefault="00085424" w:rsidP="00085424">
            <w:pPr>
              <w:pStyle w:val="BodyText"/>
              <w:spacing w:before="60" w:after="60"/>
              <w:ind w:left="0"/>
            </w:pPr>
            <w:r w:rsidRPr="00A01F83">
              <w:t>Approvals</w:t>
            </w:r>
          </w:p>
        </w:tc>
        <w:tc>
          <w:tcPr>
            <w:tcW w:w="4356" w:type="dxa"/>
          </w:tcPr>
          <w:p w14:paraId="0F482803" w14:textId="0A635091" w:rsidR="00085424" w:rsidRPr="00A01F83" w:rsidRDefault="00085424" w:rsidP="00085424">
            <w:pPr>
              <w:pStyle w:val="BodyText"/>
              <w:spacing w:before="60" w:after="60"/>
              <w:ind w:left="0"/>
            </w:pPr>
            <w:r w:rsidRPr="00A01F83">
              <w:t>Position</w:t>
            </w:r>
          </w:p>
        </w:tc>
      </w:tr>
      <w:tr w:rsidR="00085424" w:rsidRPr="00A01F83" w14:paraId="56E2169B" w14:textId="77777777" w:rsidTr="00085424">
        <w:trPr>
          <w:cnfStyle w:val="000000100000" w:firstRow="0" w:lastRow="0" w:firstColumn="0" w:lastColumn="0" w:oddVBand="0" w:evenVBand="0" w:oddHBand="1" w:evenHBand="0" w:firstRowFirstColumn="0" w:firstRowLastColumn="0" w:lastRowFirstColumn="0" w:lastRowLastColumn="0"/>
        </w:trPr>
        <w:tc>
          <w:tcPr>
            <w:tcW w:w="4301" w:type="dxa"/>
          </w:tcPr>
          <w:p w14:paraId="7E865050" w14:textId="3DE9A4B8" w:rsidR="00085424" w:rsidRPr="00A01F83" w:rsidRDefault="00085424" w:rsidP="00085424">
            <w:pPr>
              <w:pStyle w:val="BodyText"/>
              <w:spacing w:before="60" w:after="60"/>
              <w:ind w:left="0" w:right="567"/>
            </w:pPr>
            <w:r w:rsidRPr="00A01F83">
              <w:rPr>
                <w:rStyle w:val="HighlightedVariable"/>
              </w:rPr>
              <w:t>&lt;Approver 1&gt;</w:t>
            </w:r>
          </w:p>
        </w:tc>
        <w:tc>
          <w:tcPr>
            <w:tcW w:w="4356" w:type="dxa"/>
          </w:tcPr>
          <w:p w14:paraId="01C3FD89" w14:textId="77777777" w:rsidR="00085424" w:rsidRPr="00A01F83" w:rsidRDefault="00085424" w:rsidP="00085424">
            <w:pPr>
              <w:pStyle w:val="BodyText"/>
              <w:spacing w:before="60" w:after="60"/>
              <w:ind w:left="0"/>
            </w:pPr>
          </w:p>
        </w:tc>
      </w:tr>
      <w:tr w:rsidR="00085424" w:rsidRPr="00A01F83" w14:paraId="34079C3A" w14:textId="77777777" w:rsidTr="00085424">
        <w:trPr>
          <w:cnfStyle w:val="000000010000" w:firstRow="0" w:lastRow="0" w:firstColumn="0" w:lastColumn="0" w:oddVBand="0" w:evenVBand="0" w:oddHBand="0" w:evenHBand="1" w:firstRowFirstColumn="0" w:firstRowLastColumn="0" w:lastRowFirstColumn="0" w:lastRowLastColumn="0"/>
        </w:trPr>
        <w:tc>
          <w:tcPr>
            <w:tcW w:w="4301" w:type="dxa"/>
          </w:tcPr>
          <w:p w14:paraId="3A8A2E19" w14:textId="6DF41BCC" w:rsidR="00085424" w:rsidRPr="00A01F83" w:rsidRDefault="00085424" w:rsidP="00085424">
            <w:pPr>
              <w:pStyle w:val="BodyText"/>
              <w:spacing w:before="60" w:after="60"/>
              <w:ind w:left="0" w:right="567"/>
            </w:pPr>
            <w:r w:rsidRPr="00A01F83">
              <w:rPr>
                <w:rStyle w:val="HighlightedVariable"/>
              </w:rPr>
              <w:t>&lt;Approver 2&gt;</w:t>
            </w:r>
          </w:p>
        </w:tc>
        <w:tc>
          <w:tcPr>
            <w:tcW w:w="4356" w:type="dxa"/>
          </w:tcPr>
          <w:p w14:paraId="6217543D" w14:textId="77777777" w:rsidR="00085424" w:rsidRPr="00A01F83" w:rsidRDefault="00085424" w:rsidP="00085424">
            <w:pPr>
              <w:pStyle w:val="BodyText"/>
              <w:spacing w:before="60" w:after="60"/>
              <w:ind w:left="0"/>
            </w:pPr>
          </w:p>
        </w:tc>
      </w:tr>
    </w:tbl>
    <w:p w14:paraId="23011E69" w14:textId="77777777" w:rsidR="00976FDA" w:rsidRPr="00A01F83" w:rsidRDefault="00976FDA">
      <w:pPr>
        <w:pStyle w:val="BodyText"/>
      </w:pPr>
    </w:p>
    <w:p w14:paraId="7CF8649A" w14:textId="77777777" w:rsidR="00976FDA" w:rsidRPr="00A01F83" w:rsidRDefault="00976FDA">
      <w:pPr>
        <w:pStyle w:val="BodyText"/>
      </w:pPr>
    </w:p>
    <w:p w14:paraId="60386C91" w14:textId="77777777" w:rsidR="00C201DB" w:rsidRPr="00A01F83" w:rsidRDefault="00C201DB">
      <w:pPr>
        <w:pStyle w:val="BodyText"/>
      </w:pPr>
    </w:p>
    <w:p w14:paraId="6FA9E3FE" w14:textId="77777777" w:rsidR="00C201DB" w:rsidRPr="00A01F83" w:rsidRDefault="00C201DB">
      <w:pPr>
        <w:pStyle w:val="BodyText"/>
      </w:pPr>
    </w:p>
    <w:p w14:paraId="1EF7B167" w14:textId="77777777" w:rsidR="00085424" w:rsidRPr="00A01F83" w:rsidRDefault="00085424" w:rsidP="00085424">
      <w:pPr>
        <w:pStyle w:val="Heading1"/>
        <w:rPr>
          <w:rFonts w:cs="Arial"/>
        </w:rPr>
      </w:pPr>
      <w:bookmarkStart w:id="0" w:name="_Toc78463196"/>
      <w:bookmarkStart w:id="1" w:name="_Toc144719459"/>
      <w:bookmarkStart w:id="2" w:name="_Toc195112641"/>
      <w:bookmarkStart w:id="3" w:name="_Toc195112687"/>
      <w:bookmarkStart w:id="4" w:name="_Toc204343322"/>
      <w:bookmarkStart w:id="5" w:name="_Toc229583640"/>
      <w:r w:rsidRPr="00A01F83">
        <w:rPr>
          <w:rFonts w:cs="Arial"/>
        </w:rPr>
        <w:lastRenderedPageBreak/>
        <w:t xml:space="preserve">Document </w:t>
      </w:r>
      <w:bookmarkStart w:id="6" w:name="_Hlk195112513"/>
      <w:r w:rsidRPr="00A01F83">
        <w:rPr>
          <w:rFonts w:cs="Arial"/>
        </w:rPr>
        <w:t>Control</w:t>
      </w:r>
      <w:bookmarkEnd w:id="0"/>
      <w:bookmarkEnd w:id="1"/>
      <w:bookmarkEnd w:id="2"/>
      <w:bookmarkEnd w:id="3"/>
      <w:bookmarkEnd w:id="4"/>
      <w:bookmarkEnd w:id="5"/>
      <w:bookmarkEnd w:id="6"/>
    </w:p>
    <w:p w14:paraId="1F5D8194" w14:textId="77777777" w:rsidR="00085424" w:rsidRPr="00A01F83" w:rsidRDefault="00085424" w:rsidP="00085424">
      <w:pPr>
        <w:pStyle w:val="Heading2"/>
        <w:rPr>
          <w:rFonts w:cs="Arial"/>
        </w:rPr>
      </w:pPr>
      <w:bookmarkStart w:id="7" w:name="_Toc78463197"/>
      <w:bookmarkStart w:id="8" w:name="_Toc144719460"/>
      <w:bookmarkStart w:id="9" w:name="_Toc195112642"/>
      <w:bookmarkStart w:id="10" w:name="_Toc195112688"/>
      <w:bookmarkStart w:id="11" w:name="_Toc204343323"/>
      <w:bookmarkStart w:id="12" w:name="_Toc229583641"/>
      <w:r w:rsidRPr="00A01F83">
        <w:rPr>
          <w:rFonts w:cs="Arial"/>
        </w:rPr>
        <w:t>Change Record</w:t>
      </w:r>
      <w:bookmarkEnd w:id="7"/>
      <w:bookmarkEnd w:id="8"/>
      <w:bookmarkEnd w:id="9"/>
      <w:bookmarkEnd w:id="10"/>
      <w:bookmarkEnd w:id="11"/>
      <w:bookmarkEnd w:id="12"/>
    </w:p>
    <w:p w14:paraId="15B8A2A4" w14:textId="6140D757" w:rsidR="00941EF9" w:rsidRPr="00A01F83" w:rsidRDefault="00085424" w:rsidP="00085424">
      <w:pPr>
        <w:pStyle w:val="BodyText"/>
        <w:ind w:left="8640" w:firstLine="720"/>
      </w:pPr>
      <w:r w:rsidRPr="00A01F83">
        <w:rPr>
          <w:rFonts w:cs="Arial"/>
          <w:color w:val="FFFFFF"/>
          <w:sz w:val="10"/>
        </w:rPr>
        <w:fldChar w:fldCharType="begin"/>
      </w:r>
      <w:r w:rsidRPr="00A01F83">
        <w:rPr>
          <w:rFonts w:cs="Arial"/>
          <w:color w:val="FFFFFF"/>
          <w:sz w:val="10"/>
        </w:rPr>
        <w:instrText xml:space="preserve"> SECTIONPAGES  \* MERGEFORMAT </w:instrText>
      </w:r>
      <w:r w:rsidRPr="00A01F83">
        <w:rPr>
          <w:rFonts w:cs="Arial"/>
          <w:color w:val="FFFFFF"/>
          <w:sz w:val="10"/>
        </w:rPr>
        <w:fldChar w:fldCharType="separate"/>
      </w:r>
      <w:r w:rsidRPr="00A01F83">
        <w:rPr>
          <w:rFonts w:cs="Arial"/>
          <w:color w:val="FFFFFF"/>
          <w:sz w:val="10"/>
        </w:rPr>
        <w:t>14</w:t>
      </w:r>
      <w:r w:rsidRPr="00A01F83">
        <w:rPr>
          <w:rFonts w:cs="Arial"/>
          <w:color w:val="FFFFFF"/>
          <w:sz w:val="10"/>
        </w:rPr>
        <w:fldChar w:fldCharType="end"/>
      </w:r>
      <w:r w:rsidR="00941EF9" w:rsidRPr="00A01F83">
        <w:rPr>
          <w:color w:val="FFFFFF"/>
          <w:sz w:val="10"/>
        </w:rPr>
        <w:fldChar w:fldCharType="begin"/>
      </w:r>
      <w:r w:rsidR="00941EF9" w:rsidRPr="00A01F83">
        <w:rPr>
          <w:color w:val="FFFFFF"/>
          <w:sz w:val="10"/>
        </w:rPr>
        <w:instrText xml:space="preserve"> SECTIONPAGES  \* MERGEFORMAT </w:instrText>
      </w:r>
      <w:r w:rsidR="00941EF9" w:rsidRPr="00A01F83">
        <w:rPr>
          <w:color w:val="FFFFFF"/>
          <w:sz w:val="10"/>
        </w:rPr>
        <w:fldChar w:fldCharType="separate"/>
      </w:r>
      <w:r w:rsidR="00DF0966" w:rsidRPr="00A01F83">
        <w:rPr>
          <w:color w:val="FFFFFF"/>
          <w:sz w:val="10"/>
        </w:rPr>
        <w:t>1</w:t>
      </w:r>
      <w:r w:rsidR="00941EF9" w:rsidRPr="00A01F83">
        <w:rPr>
          <w:color w:val="FFFFFF"/>
          <w:sz w:val="10"/>
        </w:rPr>
        <w:fldChar w:fldCharType="end"/>
      </w:r>
    </w:p>
    <w:tbl>
      <w:tblPr>
        <w:tblStyle w:val="InforTable0"/>
        <w:tblW w:w="0" w:type="auto"/>
        <w:tblInd w:w="1440" w:type="dxa"/>
        <w:tblLook w:val="04A0" w:firstRow="1" w:lastRow="0" w:firstColumn="1" w:lastColumn="0" w:noHBand="0" w:noVBand="1"/>
      </w:tblPr>
      <w:tblGrid>
        <w:gridCol w:w="1584"/>
        <w:gridCol w:w="2402"/>
        <w:gridCol w:w="1962"/>
        <w:gridCol w:w="2709"/>
      </w:tblGrid>
      <w:tr w:rsidR="00085424" w:rsidRPr="00A01F83" w14:paraId="1E2D2B30" w14:textId="77777777" w:rsidTr="00085424">
        <w:trPr>
          <w:cnfStyle w:val="100000000000" w:firstRow="1" w:lastRow="0" w:firstColumn="0" w:lastColumn="0" w:oddVBand="0" w:evenVBand="0" w:oddHBand="0" w:evenHBand="0" w:firstRowFirstColumn="0" w:firstRowLastColumn="0" w:lastRowFirstColumn="0" w:lastRowLastColumn="0"/>
        </w:trPr>
        <w:tc>
          <w:tcPr>
            <w:tcW w:w="1584" w:type="dxa"/>
          </w:tcPr>
          <w:p w14:paraId="6744362E" w14:textId="4DF9104F" w:rsidR="00085424" w:rsidRPr="00A01F83" w:rsidRDefault="00085424" w:rsidP="00085424">
            <w:pPr>
              <w:pStyle w:val="BodyText"/>
              <w:spacing w:before="60" w:after="60"/>
              <w:ind w:left="0" w:right="562"/>
              <w:rPr>
                <w:b w:val="0"/>
                <w:bCs/>
                <w:color w:val="FFFFFF"/>
              </w:rPr>
            </w:pPr>
            <w:r w:rsidRPr="00A01F83">
              <w:rPr>
                <w:rFonts w:cs="Arial"/>
                <w:bCs/>
                <w:color w:val="FFFFFF"/>
              </w:rPr>
              <w:t>Date</w:t>
            </w:r>
          </w:p>
        </w:tc>
        <w:tc>
          <w:tcPr>
            <w:tcW w:w="2402" w:type="dxa"/>
          </w:tcPr>
          <w:p w14:paraId="3EDF834A" w14:textId="2737F890" w:rsidR="00085424" w:rsidRPr="00A01F83" w:rsidRDefault="00085424" w:rsidP="00085424">
            <w:pPr>
              <w:pStyle w:val="BodyText"/>
              <w:spacing w:before="60" w:after="60"/>
              <w:ind w:left="0" w:right="562"/>
              <w:rPr>
                <w:b w:val="0"/>
                <w:bCs/>
                <w:color w:val="FFFFFF"/>
              </w:rPr>
            </w:pPr>
            <w:r w:rsidRPr="00A01F83">
              <w:rPr>
                <w:rFonts w:cs="Arial"/>
                <w:bCs/>
                <w:color w:val="FFFFFF"/>
              </w:rPr>
              <w:t>Author</w:t>
            </w:r>
          </w:p>
        </w:tc>
        <w:tc>
          <w:tcPr>
            <w:tcW w:w="1962" w:type="dxa"/>
          </w:tcPr>
          <w:p w14:paraId="1FBC7C09" w14:textId="37CA19A7" w:rsidR="00085424" w:rsidRPr="00A01F83" w:rsidRDefault="00085424" w:rsidP="00085424">
            <w:pPr>
              <w:pStyle w:val="BodyText"/>
              <w:spacing w:before="60" w:after="60"/>
              <w:ind w:left="0" w:right="562"/>
              <w:rPr>
                <w:b w:val="0"/>
                <w:bCs/>
                <w:color w:val="FFFFFF"/>
              </w:rPr>
            </w:pPr>
            <w:r w:rsidRPr="00A01F83">
              <w:rPr>
                <w:rFonts w:cs="Arial"/>
                <w:bCs/>
                <w:color w:val="FFFFFF"/>
              </w:rPr>
              <w:t>Version</w:t>
            </w:r>
          </w:p>
        </w:tc>
        <w:tc>
          <w:tcPr>
            <w:tcW w:w="2709" w:type="dxa"/>
          </w:tcPr>
          <w:p w14:paraId="1CEF2A0E" w14:textId="3D59EF86" w:rsidR="00085424" w:rsidRPr="00A01F83" w:rsidRDefault="00085424" w:rsidP="00085424">
            <w:pPr>
              <w:pStyle w:val="BodyText"/>
              <w:spacing w:before="60" w:after="60"/>
              <w:ind w:left="0" w:right="562"/>
              <w:rPr>
                <w:bCs/>
                <w:color w:val="FFFFFF"/>
              </w:rPr>
            </w:pPr>
            <w:r w:rsidRPr="00A01F83">
              <w:rPr>
                <w:rFonts w:cs="Arial"/>
                <w:bCs/>
                <w:color w:val="FFFFFF"/>
              </w:rPr>
              <w:t>Change Reference</w:t>
            </w:r>
          </w:p>
        </w:tc>
      </w:tr>
      <w:tr w:rsidR="001F61FA" w:rsidRPr="00A01F83" w14:paraId="623C0693" w14:textId="77777777" w:rsidTr="00085424">
        <w:trPr>
          <w:cnfStyle w:val="000000100000" w:firstRow="0" w:lastRow="0" w:firstColumn="0" w:lastColumn="0" w:oddVBand="0" w:evenVBand="0" w:oddHBand="1" w:evenHBand="0" w:firstRowFirstColumn="0" w:firstRowLastColumn="0" w:lastRowFirstColumn="0" w:lastRowLastColumn="0"/>
        </w:trPr>
        <w:tc>
          <w:tcPr>
            <w:tcW w:w="1584" w:type="dxa"/>
          </w:tcPr>
          <w:p w14:paraId="45DE8A95" w14:textId="3FE4827E" w:rsidR="001F61FA" w:rsidRPr="00A01F83" w:rsidRDefault="00A474F2" w:rsidP="00EE31B9">
            <w:pPr>
              <w:pStyle w:val="BodyText"/>
              <w:spacing w:before="60" w:after="60"/>
              <w:ind w:left="0" w:right="567"/>
            </w:pPr>
            <w:r w:rsidRPr="00A01F83">
              <w:t>03</w:t>
            </w:r>
            <w:r w:rsidR="004A2363" w:rsidRPr="00A01F83">
              <w:t>/</w:t>
            </w:r>
            <w:r w:rsidRPr="00A01F83">
              <w:t>04</w:t>
            </w:r>
            <w:r w:rsidR="004A2363" w:rsidRPr="00A01F83">
              <w:t>/202</w:t>
            </w:r>
            <w:r w:rsidRPr="00A01F83">
              <w:t>6</w:t>
            </w:r>
          </w:p>
        </w:tc>
        <w:tc>
          <w:tcPr>
            <w:tcW w:w="2402" w:type="dxa"/>
          </w:tcPr>
          <w:p w14:paraId="05774E2C" w14:textId="30FE8F5C" w:rsidR="001F61FA" w:rsidRPr="00A01F83" w:rsidRDefault="00BD20C6" w:rsidP="00EE31B9">
            <w:pPr>
              <w:pStyle w:val="BodyText"/>
              <w:spacing w:before="60" w:after="60"/>
              <w:ind w:left="0" w:right="567"/>
            </w:pPr>
            <w:r w:rsidRPr="00A01F83">
              <w:t>Assootosh Dev Motah</w:t>
            </w:r>
          </w:p>
        </w:tc>
        <w:tc>
          <w:tcPr>
            <w:tcW w:w="1962" w:type="dxa"/>
          </w:tcPr>
          <w:p w14:paraId="4CFEB1DE" w14:textId="17178F5A" w:rsidR="001F61FA" w:rsidRPr="00A01F83" w:rsidRDefault="004070F7" w:rsidP="00EE31B9">
            <w:pPr>
              <w:pStyle w:val="BodyText"/>
              <w:spacing w:before="60" w:after="60"/>
              <w:ind w:left="0"/>
            </w:pPr>
            <w:r w:rsidRPr="00A01F83">
              <w:t>1.0</w:t>
            </w:r>
          </w:p>
        </w:tc>
        <w:tc>
          <w:tcPr>
            <w:tcW w:w="2709" w:type="dxa"/>
          </w:tcPr>
          <w:p w14:paraId="61FA8137" w14:textId="736E08E4" w:rsidR="001F61FA" w:rsidRPr="00A01F83" w:rsidRDefault="0091151D" w:rsidP="00EE31B9">
            <w:pPr>
              <w:pStyle w:val="BodyText"/>
              <w:spacing w:before="60" w:after="60"/>
              <w:ind w:left="0"/>
            </w:pPr>
            <w:r w:rsidRPr="00A01F83">
              <w:t>Création</w:t>
            </w:r>
          </w:p>
        </w:tc>
      </w:tr>
      <w:tr w:rsidR="00142D6E" w:rsidRPr="00A01F83" w14:paraId="22AD5563" w14:textId="77777777" w:rsidTr="00085424">
        <w:trPr>
          <w:cnfStyle w:val="000000010000" w:firstRow="0" w:lastRow="0" w:firstColumn="0" w:lastColumn="0" w:oddVBand="0" w:evenVBand="0" w:oddHBand="0" w:evenHBand="1" w:firstRowFirstColumn="0" w:firstRowLastColumn="0" w:lastRowFirstColumn="0" w:lastRowLastColumn="0"/>
        </w:trPr>
        <w:tc>
          <w:tcPr>
            <w:tcW w:w="1584" w:type="dxa"/>
          </w:tcPr>
          <w:p w14:paraId="07991284" w14:textId="2B6D948C" w:rsidR="00142D6E" w:rsidRPr="00A01F83" w:rsidRDefault="00142D6E" w:rsidP="00142D6E">
            <w:pPr>
              <w:pStyle w:val="BodyText"/>
              <w:spacing w:before="60" w:after="60"/>
              <w:ind w:left="0" w:right="567"/>
            </w:pPr>
            <w:r>
              <w:t>20</w:t>
            </w:r>
            <w:r w:rsidRPr="00A01F83">
              <w:t>/04/2026</w:t>
            </w:r>
          </w:p>
        </w:tc>
        <w:tc>
          <w:tcPr>
            <w:tcW w:w="2402" w:type="dxa"/>
          </w:tcPr>
          <w:p w14:paraId="166816AA" w14:textId="09B0B2DF" w:rsidR="00142D6E" w:rsidRPr="00A01F83" w:rsidRDefault="00142D6E" w:rsidP="00142D6E">
            <w:pPr>
              <w:pStyle w:val="BodyText"/>
              <w:spacing w:before="60" w:after="60"/>
              <w:ind w:left="0" w:right="567"/>
            </w:pPr>
            <w:r w:rsidRPr="00A01F83">
              <w:t>Assootosh Dev Motah</w:t>
            </w:r>
          </w:p>
        </w:tc>
        <w:tc>
          <w:tcPr>
            <w:tcW w:w="1962" w:type="dxa"/>
          </w:tcPr>
          <w:p w14:paraId="323A40E4" w14:textId="57A93668" w:rsidR="00142D6E" w:rsidRPr="00A01F83" w:rsidRDefault="00142D6E" w:rsidP="00142D6E">
            <w:pPr>
              <w:pStyle w:val="BodyText"/>
              <w:spacing w:before="60" w:after="60"/>
              <w:ind w:left="0"/>
            </w:pPr>
            <w:r w:rsidRPr="00A01F83">
              <w:t>1.</w:t>
            </w:r>
            <w:r>
              <w:t>1</w:t>
            </w:r>
          </w:p>
        </w:tc>
        <w:tc>
          <w:tcPr>
            <w:tcW w:w="2709" w:type="dxa"/>
          </w:tcPr>
          <w:p w14:paraId="7FD82917" w14:textId="2A916AE5" w:rsidR="00142D6E" w:rsidRPr="00A01F83" w:rsidRDefault="00142D6E" w:rsidP="00142D6E">
            <w:pPr>
              <w:pStyle w:val="BodyText"/>
              <w:spacing w:before="60" w:after="60"/>
              <w:ind w:left="0"/>
            </w:pPr>
            <w:r>
              <w:t>Add revision to UCA9 to PO lines</w:t>
            </w:r>
          </w:p>
        </w:tc>
      </w:tr>
      <w:tr w:rsidR="005B3440" w:rsidRPr="00A01F83" w14:paraId="391DA64C" w14:textId="77777777" w:rsidTr="00085424">
        <w:trPr>
          <w:cnfStyle w:val="000000100000" w:firstRow="0" w:lastRow="0" w:firstColumn="0" w:lastColumn="0" w:oddVBand="0" w:evenVBand="0" w:oddHBand="1" w:evenHBand="0" w:firstRowFirstColumn="0" w:firstRowLastColumn="0" w:lastRowFirstColumn="0" w:lastRowLastColumn="0"/>
        </w:trPr>
        <w:tc>
          <w:tcPr>
            <w:tcW w:w="1584" w:type="dxa"/>
          </w:tcPr>
          <w:p w14:paraId="32776949" w14:textId="362D10C4" w:rsidR="005B3440" w:rsidRDefault="005B3440" w:rsidP="005B3440">
            <w:pPr>
              <w:pStyle w:val="BodyText"/>
              <w:spacing w:before="60" w:after="60"/>
              <w:ind w:left="0" w:right="567"/>
            </w:pPr>
            <w:r>
              <w:t>14/05/2026</w:t>
            </w:r>
          </w:p>
        </w:tc>
        <w:tc>
          <w:tcPr>
            <w:tcW w:w="2402" w:type="dxa"/>
          </w:tcPr>
          <w:p w14:paraId="2A0ED6EF" w14:textId="40569DFB" w:rsidR="005B3440" w:rsidRPr="00A01F83" w:rsidRDefault="005B3440" w:rsidP="005B3440">
            <w:pPr>
              <w:pStyle w:val="BodyText"/>
              <w:spacing w:before="60" w:after="60"/>
              <w:ind w:left="0" w:right="567"/>
            </w:pPr>
            <w:r w:rsidRPr="00A01F83">
              <w:t>Assootosh Dev Motah</w:t>
            </w:r>
          </w:p>
        </w:tc>
        <w:tc>
          <w:tcPr>
            <w:tcW w:w="1962" w:type="dxa"/>
          </w:tcPr>
          <w:p w14:paraId="16585842" w14:textId="2F8E90AF" w:rsidR="005B3440" w:rsidRPr="00A01F83" w:rsidRDefault="005B3440" w:rsidP="005B3440">
            <w:pPr>
              <w:pStyle w:val="BodyText"/>
              <w:spacing w:before="60" w:after="60"/>
              <w:ind w:left="0"/>
            </w:pPr>
            <w:r w:rsidRPr="00A01F83">
              <w:t>1.</w:t>
            </w:r>
            <w:r>
              <w:t>2</w:t>
            </w:r>
          </w:p>
        </w:tc>
        <w:tc>
          <w:tcPr>
            <w:tcW w:w="2709" w:type="dxa"/>
          </w:tcPr>
          <w:p w14:paraId="563E8FC0" w14:textId="54B0EA88" w:rsidR="005B3440" w:rsidRDefault="005B3440" w:rsidP="005B3440">
            <w:pPr>
              <w:pStyle w:val="BodyText"/>
              <w:spacing w:before="60" w:after="60"/>
              <w:ind w:left="0"/>
            </w:pPr>
            <w:r>
              <w:t>Addition of price management</w:t>
            </w:r>
          </w:p>
        </w:tc>
      </w:tr>
    </w:tbl>
    <w:p w14:paraId="36B9EDFD" w14:textId="77777777" w:rsidR="001F61FA" w:rsidRPr="00A01F83" w:rsidRDefault="001F61FA">
      <w:pPr>
        <w:pStyle w:val="BodyText"/>
      </w:pPr>
    </w:p>
    <w:p w14:paraId="15EBDCAD" w14:textId="2509EFF3" w:rsidR="00941EF9" w:rsidRPr="00A01F83" w:rsidRDefault="00941EF9" w:rsidP="00033A89">
      <w:pPr>
        <w:pStyle w:val="Heading2"/>
      </w:pPr>
      <w:bookmarkStart w:id="13" w:name="_Toc202890776"/>
      <w:bookmarkStart w:id="14" w:name="_Toc229583642"/>
      <w:r w:rsidRPr="00A01F83">
        <w:t>Re</w:t>
      </w:r>
      <w:r w:rsidR="00CD32AC" w:rsidRPr="00A01F83">
        <w:t>lecteurs</w:t>
      </w:r>
      <w:bookmarkEnd w:id="13"/>
      <w:bookmarkEnd w:id="14"/>
    </w:p>
    <w:tbl>
      <w:tblPr>
        <w:tblStyle w:val="InforTable0"/>
        <w:tblW w:w="0" w:type="auto"/>
        <w:tblInd w:w="1440" w:type="dxa"/>
        <w:tblLook w:val="04A0" w:firstRow="1" w:lastRow="0" w:firstColumn="1" w:lastColumn="0" w:noHBand="0" w:noVBand="1"/>
      </w:tblPr>
      <w:tblGrid>
        <w:gridCol w:w="3346"/>
        <w:gridCol w:w="5103"/>
      </w:tblGrid>
      <w:tr w:rsidR="00FA64D8" w:rsidRPr="00A01F83" w14:paraId="77323B25" w14:textId="77777777" w:rsidTr="00FE0A85">
        <w:trPr>
          <w:cnfStyle w:val="100000000000" w:firstRow="1" w:lastRow="0" w:firstColumn="0" w:lastColumn="0" w:oddVBand="0" w:evenVBand="0" w:oddHBand="0" w:evenHBand="0" w:firstRowFirstColumn="0" w:firstRowLastColumn="0" w:lastRowFirstColumn="0" w:lastRowLastColumn="0"/>
        </w:trPr>
        <w:tc>
          <w:tcPr>
            <w:tcW w:w="3346" w:type="dxa"/>
          </w:tcPr>
          <w:p w14:paraId="147DA38E" w14:textId="7C52B6FA" w:rsidR="00FA64D8" w:rsidRPr="00A01F83" w:rsidRDefault="00FA64D8" w:rsidP="00EE31B9">
            <w:pPr>
              <w:pStyle w:val="BodyText"/>
              <w:spacing w:before="60" w:after="60"/>
              <w:ind w:left="0" w:right="562"/>
              <w:rPr>
                <w:bCs/>
                <w:color w:val="FFFFFF"/>
              </w:rPr>
            </w:pPr>
            <w:r w:rsidRPr="00A01F83">
              <w:rPr>
                <w:bCs/>
                <w:color w:val="FFFFFF"/>
              </w:rPr>
              <w:t>N</w:t>
            </w:r>
            <w:r w:rsidR="00EB2B93" w:rsidRPr="00A01F83">
              <w:rPr>
                <w:bCs/>
                <w:color w:val="FFFFFF"/>
              </w:rPr>
              <w:t>o</w:t>
            </w:r>
            <w:r w:rsidRPr="00A01F83">
              <w:rPr>
                <w:bCs/>
                <w:color w:val="FFFFFF"/>
              </w:rPr>
              <w:t xml:space="preserve">m </w:t>
            </w:r>
          </w:p>
        </w:tc>
        <w:tc>
          <w:tcPr>
            <w:tcW w:w="5103" w:type="dxa"/>
          </w:tcPr>
          <w:p w14:paraId="32F835BC" w14:textId="28E567BA" w:rsidR="00FA64D8" w:rsidRPr="00A01F83" w:rsidRDefault="00EB2B93" w:rsidP="00EE31B9">
            <w:pPr>
              <w:pStyle w:val="BodyText"/>
              <w:spacing w:before="60" w:after="60"/>
              <w:ind w:left="0" w:right="562"/>
              <w:rPr>
                <w:bCs/>
                <w:color w:val="FFFFFF"/>
              </w:rPr>
            </w:pPr>
            <w:r w:rsidRPr="00A01F83">
              <w:rPr>
                <w:bCs/>
                <w:color w:val="FFFFFF"/>
              </w:rPr>
              <w:t>Rôle</w:t>
            </w:r>
          </w:p>
        </w:tc>
      </w:tr>
      <w:tr w:rsidR="00FA64D8" w:rsidRPr="00A01F83" w14:paraId="27E89696" w14:textId="77777777" w:rsidTr="00FE0A85">
        <w:trPr>
          <w:cnfStyle w:val="000000100000" w:firstRow="0" w:lastRow="0" w:firstColumn="0" w:lastColumn="0" w:oddVBand="0" w:evenVBand="0" w:oddHBand="1" w:evenHBand="0" w:firstRowFirstColumn="0" w:firstRowLastColumn="0" w:lastRowFirstColumn="0" w:lastRowLastColumn="0"/>
        </w:trPr>
        <w:tc>
          <w:tcPr>
            <w:tcW w:w="3346" w:type="dxa"/>
          </w:tcPr>
          <w:p w14:paraId="5D13F014" w14:textId="77777777" w:rsidR="00FA64D8" w:rsidRPr="00A01F83" w:rsidRDefault="00FA64D8" w:rsidP="00985D51">
            <w:pPr>
              <w:pStyle w:val="BodyText"/>
              <w:spacing w:before="60" w:after="60"/>
              <w:ind w:left="0" w:right="567"/>
            </w:pPr>
          </w:p>
        </w:tc>
        <w:tc>
          <w:tcPr>
            <w:tcW w:w="5103" w:type="dxa"/>
          </w:tcPr>
          <w:p w14:paraId="60EE0FFF" w14:textId="77777777" w:rsidR="00FA64D8" w:rsidRPr="00A01F83" w:rsidRDefault="00FA64D8" w:rsidP="00985D51">
            <w:pPr>
              <w:pStyle w:val="BodyText"/>
              <w:spacing w:before="60" w:after="60"/>
              <w:ind w:left="0" w:right="567"/>
            </w:pPr>
          </w:p>
        </w:tc>
      </w:tr>
      <w:tr w:rsidR="00FA64D8" w:rsidRPr="00A01F83" w14:paraId="230100B1" w14:textId="77777777" w:rsidTr="00FE0A85">
        <w:trPr>
          <w:cnfStyle w:val="000000010000" w:firstRow="0" w:lastRow="0" w:firstColumn="0" w:lastColumn="0" w:oddVBand="0" w:evenVBand="0" w:oddHBand="0" w:evenHBand="1" w:firstRowFirstColumn="0" w:firstRowLastColumn="0" w:lastRowFirstColumn="0" w:lastRowLastColumn="0"/>
        </w:trPr>
        <w:tc>
          <w:tcPr>
            <w:tcW w:w="3346" w:type="dxa"/>
          </w:tcPr>
          <w:p w14:paraId="20E5B004" w14:textId="77777777" w:rsidR="00FA64D8" w:rsidRPr="00A01F83" w:rsidRDefault="00FA64D8" w:rsidP="00985D51">
            <w:pPr>
              <w:pStyle w:val="BodyText"/>
              <w:spacing w:before="60" w:after="60"/>
              <w:ind w:left="0" w:right="567"/>
            </w:pPr>
          </w:p>
        </w:tc>
        <w:tc>
          <w:tcPr>
            <w:tcW w:w="5103" w:type="dxa"/>
          </w:tcPr>
          <w:p w14:paraId="269E53C9" w14:textId="77777777" w:rsidR="00FA64D8" w:rsidRPr="00A01F83" w:rsidRDefault="00FA64D8" w:rsidP="00985D51">
            <w:pPr>
              <w:pStyle w:val="BodyText"/>
              <w:spacing w:before="60" w:after="60"/>
              <w:ind w:left="0" w:right="567"/>
            </w:pPr>
          </w:p>
        </w:tc>
      </w:tr>
      <w:tr w:rsidR="00FA64D8" w:rsidRPr="00A01F83" w14:paraId="1C6866A0" w14:textId="77777777" w:rsidTr="00FE0A85">
        <w:trPr>
          <w:cnfStyle w:val="000000100000" w:firstRow="0" w:lastRow="0" w:firstColumn="0" w:lastColumn="0" w:oddVBand="0" w:evenVBand="0" w:oddHBand="1" w:evenHBand="0" w:firstRowFirstColumn="0" w:firstRowLastColumn="0" w:lastRowFirstColumn="0" w:lastRowLastColumn="0"/>
        </w:trPr>
        <w:tc>
          <w:tcPr>
            <w:tcW w:w="3346" w:type="dxa"/>
          </w:tcPr>
          <w:p w14:paraId="78844264" w14:textId="77777777" w:rsidR="00FA64D8" w:rsidRPr="00A01F83" w:rsidRDefault="00FA64D8" w:rsidP="00985D51">
            <w:pPr>
              <w:pStyle w:val="BodyText"/>
              <w:spacing w:before="60" w:after="60"/>
              <w:ind w:left="0" w:right="567"/>
            </w:pPr>
          </w:p>
        </w:tc>
        <w:tc>
          <w:tcPr>
            <w:tcW w:w="5103" w:type="dxa"/>
          </w:tcPr>
          <w:p w14:paraId="04F3EA19" w14:textId="77777777" w:rsidR="00FA64D8" w:rsidRPr="00A01F83" w:rsidRDefault="00FA64D8" w:rsidP="00985D51">
            <w:pPr>
              <w:pStyle w:val="BodyText"/>
              <w:spacing w:before="60" w:after="60"/>
              <w:ind w:left="0" w:right="567"/>
            </w:pPr>
          </w:p>
        </w:tc>
      </w:tr>
      <w:tr w:rsidR="00FA64D8" w:rsidRPr="00A01F83" w14:paraId="5FB1F4C0" w14:textId="77777777" w:rsidTr="00FE0A85">
        <w:trPr>
          <w:cnfStyle w:val="000000010000" w:firstRow="0" w:lastRow="0" w:firstColumn="0" w:lastColumn="0" w:oddVBand="0" w:evenVBand="0" w:oddHBand="0" w:evenHBand="1" w:firstRowFirstColumn="0" w:firstRowLastColumn="0" w:lastRowFirstColumn="0" w:lastRowLastColumn="0"/>
        </w:trPr>
        <w:tc>
          <w:tcPr>
            <w:tcW w:w="3346" w:type="dxa"/>
          </w:tcPr>
          <w:p w14:paraId="6C35BBAC" w14:textId="77777777" w:rsidR="00FA64D8" w:rsidRPr="00A01F83" w:rsidRDefault="00FA64D8" w:rsidP="00985D51">
            <w:pPr>
              <w:pStyle w:val="BodyText"/>
              <w:spacing w:before="60" w:after="60"/>
              <w:ind w:left="0" w:right="567"/>
            </w:pPr>
          </w:p>
        </w:tc>
        <w:tc>
          <w:tcPr>
            <w:tcW w:w="5103" w:type="dxa"/>
          </w:tcPr>
          <w:p w14:paraId="646DB47C" w14:textId="77777777" w:rsidR="00FA64D8" w:rsidRPr="00A01F83" w:rsidRDefault="00FA64D8" w:rsidP="00985D51">
            <w:pPr>
              <w:pStyle w:val="BodyText"/>
              <w:spacing w:before="60" w:after="60"/>
              <w:ind w:left="0" w:right="567"/>
            </w:pPr>
          </w:p>
        </w:tc>
      </w:tr>
    </w:tbl>
    <w:p w14:paraId="490765AE" w14:textId="77777777" w:rsidR="00941EF9" w:rsidRPr="00A01F83" w:rsidRDefault="00941EF9">
      <w:pPr>
        <w:pStyle w:val="BodyText"/>
      </w:pPr>
    </w:p>
    <w:p w14:paraId="3BD4AEAF" w14:textId="5A3C721F" w:rsidR="00941EF9" w:rsidRPr="00A01F83" w:rsidRDefault="002849F2" w:rsidP="006E3634">
      <w:pPr>
        <w:pStyle w:val="TOCHeading1"/>
        <w:tabs>
          <w:tab w:val="left" w:pos="9420"/>
        </w:tabs>
      </w:pPr>
      <w:r w:rsidRPr="00A01F83">
        <w:lastRenderedPageBreak/>
        <w:t>Summary</w:t>
      </w:r>
      <w:r w:rsidR="006E3634" w:rsidRPr="00A01F83">
        <w:tab/>
      </w:r>
    </w:p>
    <w:p w14:paraId="5FA8FA0E" w14:textId="7D6DACF7" w:rsidR="004E4890" w:rsidRDefault="00DF57C3">
      <w:pPr>
        <w:pStyle w:val="TOC1"/>
        <w:tabs>
          <w:tab w:val="left" w:pos="2549"/>
        </w:tabs>
        <w:rPr>
          <w:rFonts w:asciiTheme="minorHAnsi" w:eastAsiaTheme="minorEastAsia" w:hAnsiTheme="minorHAnsi" w:cstheme="minorBidi"/>
          <w:b w:val="0"/>
          <w:noProof/>
          <w:kern w:val="2"/>
          <w:sz w:val="24"/>
          <w:szCs w:val="24"/>
          <w:lang w:val="en-MU" w:eastAsia="en-MU"/>
          <w14:ligatures w14:val="standardContextual"/>
        </w:rPr>
      </w:pPr>
      <w:r w:rsidRPr="00A01F83">
        <w:fldChar w:fldCharType="begin"/>
      </w:r>
      <w:r w:rsidRPr="00A01F83">
        <w:instrText xml:space="preserve"> TOC \o "1-2" \h \z </w:instrText>
      </w:r>
      <w:r w:rsidRPr="00A01F83">
        <w:fldChar w:fldCharType="separate"/>
      </w:r>
      <w:hyperlink w:anchor="_Toc229583640" w:history="1">
        <w:r w:rsidR="004E4890" w:rsidRPr="00EC21A5">
          <w:rPr>
            <w:rStyle w:val="Hyperlink"/>
            <w:rFonts w:cs="Arial"/>
            <w:noProof/>
          </w:rPr>
          <w:t>1</w:t>
        </w:r>
        <w:r w:rsidR="004E4890">
          <w:rPr>
            <w:rFonts w:asciiTheme="minorHAnsi" w:eastAsiaTheme="minorEastAsia" w:hAnsiTheme="minorHAnsi" w:cstheme="minorBidi"/>
            <w:b w:val="0"/>
            <w:noProof/>
            <w:kern w:val="2"/>
            <w:sz w:val="24"/>
            <w:szCs w:val="24"/>
            <w:lang w:val="en-MU" w:eastAsia="en-MU"/>
            <w14:ligatures w14:val="standardContextual"/>
          </w:rPr>
          <w:tab/>
        </w:r>
        <w:r w:rsidR="004E4890" w:rsidRPr="00EC21A5">
          <w:rPr>
            <w:rStyle w:val="Hyperlink"/>
            <w:rFonts w:cs="Arial"/>
            <w:noProof/>
          </w:rPr>
          <w:t>Document Control</w:t>
        </w:r>
        <w:r w:rsidR="004E4890">
          <w:rPr>
            <w:noProof/>
            <w:webHidden/>
          </w:rPr>
          <w:tab/>
        </w:r>
        <w:r w:rsidR="004E4890">
          <w:rPr>
            <w:noProof/>
            <w:webHidden/>
          </w:rPr>
          <w:fldChar w:fldCharType="begin"/>
        </w:r>
        <w:r w:rsidR="004E4890">
          <w:rPr>
            <w:noProof/>
            <w:webHidden/>
          </w:rPr>
          <w:instrText xml:space="preserve"> PAGEREF _Toc229583640 \h </w:instrText>
        </w:r>
        <w:r w:rsidR="004E4890">
          <w:rPr>
            <w:noProof/>
            <w:webHidden/>
          </w:rPr>
        </w:r>
        <w:r w:rsidR="004E4890">
          <w:rPr>
            <w:noProof/>
            <w:webHidden/>
          </w:rPr>
          <w:fldChar w:fldCharType="separate"/>
        </w:r>
        <w:r w:rsidR="004E4890">
          <w:rPr>
            <w:noProof/>
            <w:webHidden/>
          </w:rPr>
          <w:t>2</w:t>
        </w:r>
        <w:r w:rsidR="004E4890">
          <w:rPr>
            <w:noProof/>
            <w:webHidden/>
          </w:rPr>
          <w:fldChar w:fldCharType="end"/>
        </w:r>
      </w:hyperlink>
    </w:p>
    <w:p w14:paraId="708DCBBE" w14:textId="2C900C0F" w:rsidR="004E4890" w:rsidRDefault="004E4890">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9583641" w:history="1">
        <w:r w:rsidRPr="00EC21A5">
          <w:rPr>
            <w:rStyle w:val="Hyperlink"/>
            <w:rFonts w:cs="Arial"/>
            <w:noProof/>
          </w:rPr>
          <w:t>1.1</w:t>
        </w:r>
        <w:r>
          <w:rPr>
            <w:rFonts w:asciiTheme="minorHAnsi" w:eastAsiaTheme="minorEastAsia" w:hAnsiTheme="minorHAnsi" w:cstheme="minorBidi"/>
            <w:noProof/>
            <w:kern w:val="2"/>
            <w:sz w:val="24"/>
            <w:szCs w:val="24"/>
            <w:lang w:val="en-MU" w:eastAsia="en-MU"/>
            <w14:ligatures w14:val="standardContextual"/>
          </w:rPr>
          <w:tab/>
        </w:r>
        <w:r w:rsidRPr="00EC21A5">
          <w:rPr>
            <w:rStyle w:val="Hyperlink"/>
            <w:rFonts w:cs="Arial"/>
            <w:noProof/>
          </w:rPr>
          <w:t>Change Record</w:t>
        </w:r>
        <w:r>
          <w:rPr>
            <w:noProof/>
            <w:webHidden/>
          </w:rPr>
          <w:tab/>
        </w:r>
        <w:r>
          <w:rPr>
            <w:noProof/>
            <w:webHidden/>
          </w:rPr>
          <w:fldChar w:fldCharType="begin"/>
        </w:r>
        <w:r>
          <w:rPr>
            <w:noProof/>
            <w:webHidden/>
          </w:rPr>
          <w:instrText xml:space="preserve"> PAGEREF _Toc229583641 \h </w:instrText>
        </w:r>
        <w:r>
          <w:rPr>
            <w:noProof/>
            <w:webHidden/>
          </w:rPr>
        </w:r>
        <w:r>
          <w:rPr>
            <w:noProof/>
            <w:webHidden/>
          </w:rPr>
          <w:fldChar w:fldCharType="separate"/>
        </w:r>
        <w:r>
          <w:rPr>
            <w:noProof/>
            <w:webHidden/>
          </w:rPr>
          <w:t>2</w:t>
        </w:r>
        <w:r>
          <w:rPr>
            <w:noProof/>
            <w:webHidden/>
          </w:rPr>
          <w:fldChar w:fldCharType="end"/>
        </w:r>
      </w:hyperlink>
    </w:p>
    <w:p w14:paraId="0ACE1E01" w14:textId="72FB1AB2" w:rsidR="004E4890" w:rsidRDefault="004E4890">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9583642" w:history="1">
        <w:r w:rsidRPr="00EC21A5">
          <w:rPr>
            <w:rStyle w:val="Hyperlink"/>
            <w:noProof/>
          </w:rPr>
          <w:t>1.2</w:t>
        </w:r>
        <w:r>
          <w:rPr>
            <w:rFonts w:asciiTheme="minorHAnsi" w:eastAsiaTheme="minorEastAsia" w:hAnsiTheme="minorHAnsi" w:cstheme="minorBidi"/>
            <w:noProof/>
            <w:kern w:val="2"/>
            <w:sz w:val="24"/>
            <w:szCs w:val="24"/>
            <w:lang w:val="en-MU" w:eastAsia="en-MU"/>
            <w14:ligatures w14:val="standardContextual"/>
          </w:rPr>
          <w:tab/>
        </w:r>
        <w:r w:rsidRPr="00EC21A5">
          <w:rPr>
            <w:rStyle w:val="Hyperlink"/>
            <w:noProof/>
          </w:rPr>
          <w:t>Relecteurs</w:t>
        </w:r>
        <w:r>
          <w:rPr>
            <w:noProof/>
            <w:webHidden/>
          </w:rPr>
          <w:tab/>
        </w:r>
        <w:r>
          <w:rPr>
            <w:noProof/>
            <w:webHidden/>
          </w:rPr>
          <w:fldChar w:fldCharType="begin"/>
        </w:r>
        <w:r>
          <w:rPr>
            <w:noProof/>
            <w:webHidden/>
          </w:rPr>
          <w:instrText xml:space="preserve"> PAGEREF _Toc229583642 \h </w:instrText>
        </w:r>
        <w:r>
          <w:rPr>
            <w:noProof/>
            <w:webHidden/>
          </w:rPr>
        </w:r>
        <w:r>
          <w:rPr>
            <w:noProof/>
            <w:webHidden/>
          </w:rPr>
          <w:fldChar w:fldCharType="separate"/>
        </w:r>
        <w:r>
          <w:rPr>
            <w:noProof/>
            <w:webHidden/>
          </w:rPr>
          <w:t>2</w:t>
        </w:r>
        <w:r>
          <w:rPr>
            <w:noProof/>
            <w:webHidden/>
          </w:rPr>
          <w:fldChar w:fldCharType="end"/>
        </w:r>
      </w:hyperlink>
    </w:p>
    <w:p w14:paraId="2061C815" w14:textId="6A5F4911" w:rsidR="004E4890" w:rsidRDefault="004E4890">
      <w:pPr>
        <w:pStyle w:val="TOC1"/>
        <w:tabs>
          <w:tab w:val="left" w:pos="2549"/>
        </w:tabs>
        <w:rPr>
          <w:rFonts w:asciiTheme="minorHAnsi" w:eastAsiaTheme="minorEastAsia" w:hAnsiTheme="minorHAnsi" w:cstheme="minorBidi"/>
          <w:b w:val="0"/>
          <w:noProof/>
          <w:kern w:val="2"/>
          <w:sz w:val="24"/>
          <w:szCs w:val="24"/>
          <w:lang w:val="en-MU" w:eastAsia="en-MU"/>
          <w14:ligatures w14:val="standardContextual"/>
        </w:rPr>
      </w:pPr>
      <w:hyperlink w:anchor="_Toc229583643" w:history="1">
        <w:r w:rsidRPr="00EC21A5">
          <w:rPr>
            <w:rStyle w:val="Hyperlink"/>
            <w:rFonts w:cs="Arial"/>
            <w:noProof/>
          </w:rPr>
          <w:t>2</w:t>
        </w:r>
        <w:r>
          <w:rPr>
            <w:rFonts w:asciiTheme="minorHAnsi" w:eastAsiaTheme="minorEastAsia" w:hAnsiTheme="minorHAnsi" w:cstheme="minorBidi"/>
            <w:b w:val="0"/>
            <w:noProof/>
            <w:kern w:val="2"/>
            <w:sz w:val="24"/>
            <w:szCs w:val="24"/>
            <w:lang w:val="en-MU" w:eastAsia="en-MU"/>
            <w14:ligatures w14:val="standardContextual"/>
          </w:rPr>
          <w:tab/>
        </w:r>
        <w:r w:rsidRPr="00EC21A5">
          <w:rPr>
            <w:rStyle w:val="Hyperlink"/>
            <w:rFonts w:cs="Arial"/>
            <w:noProof/>
          </w:rPr>
          <w:t>General Presentation</w:t>
        </w:r>
        <w:r>
          <w:rPr>
            <w:noProof/>
            <w:webHidden/>
          </w:rPr>
          <w:tab/>
        </w:r>
        <w:r>
          <w:rPr>
            <w:noProof/>
            <w:webHidden/>
          </w:rPr>
          <w:fldChar w:fldCharType="begin"/>
        </w:r>
        <w:r>
          <w:rPr>
            <w:noProof/>
            <w:webHidden/>
          </w:rPr>
          <w:instrText xml:space="preserve"> PAGEREF _Toc229583643 \h </w:instrText>
        </w:r>
        <w:r>
          <w:rPr>
            <w:noProof/>
            <w:webHidden/>
          </w:rPr>
        </w:r>
        <w:r>
          <w:rPr>
            <w:noProof/>
            <w:webHidden/>
          </w:rPr>
          <w:fldChar w:fldCharType="separate"/>
        </w:r>
        <w:r>
          <w:rPr>
            <w:noProof/>
            <w:webHidden/>
          </w:rPr>
          <w:t>4</w:t>
        </w:r>
        <w:r>
          <w:rPr>
            <w:noProof/>
            <w:webHidden/>
          </w:rPr>
          <w:fldChar w:fldCharType="end"/>
        </w:r>
      </w:hyperlink>
    </w:p>
    <w:p w14:paraId="62459E8D" w14:textId="1180FBF5" w:rsidR="004E4890" w:rsidRDefault="004E4890">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9583644" w:history="1">
        <w:r w:rsidRPr="00EC21A5">
          <w:rPr>
            <w:rStyle w:val="Hyperlink"/>
            <w:noProof/>
          </w:rPr>
          <w:t>2.1</w:t>
        </w:r>
        <w:r>
          <w:rPr>
            <w:rFonts w:asciiTheme="minorHAnsi" w:eastAsiaTheme="minorEastAsia" w:hAnsiTheme="minorHAnsi" w:cstheme="minorBidi"/>
            <w:noProof/>
            <w:kern w:val="2"/>
            <w:sz w:val="24"/>
            <w:szCs w:val="24"/>
            <w:lang w:val="en-MU" w:eastAsia="en-MU"/>
            <w14:ligatures w14:val="standardContextual"/>
          </w:rPr>
          <w:tab/>
        </w:r>
        <w:r w:rsidRPr="00EC21A5">
          <w:rPr>
            <w:rStyle w:val="Hyperlink"/>
            <w:noProof/>
          </w:rPr>
          <w:t>Proposed Solution</w:t>
        </w:r>
        <w:r>
          <w:rPr>
            <w:noProof/>
            <w:webHidden/>
          </w:rPr>
          <w:tab/>
        </w:r>
        <w:r>
          <w:rPr>
            <w:noProof/>
            <w:webHidden/>
          </w:rPr>
          <w:fldChar w:fldCharType="begin"/>
        </w:r>
        <w:r>
          <w:rPr>
            <w:noProof/>
            <w:webHidden/>
          </w:rPr>
          <w:instrText xml:space="preserve"> PAGEREF _Toc229583644 \h </w:instrText>
        </w:r>
        <w:r>
          <w:rPr>
            <w:noProof/>
            <w:webHidden/>
          </w:rPr>
        </w:r>
        <w:r>
          <w:rPr>
            <w:noProof/>
            <w:webHidden/>
          </w:rPr>
          <w:fldChar w:fldCharType="separate"/>
        </w:r>
        <w:r>
          <w:rPr>
            <w:noProof/>
            <w:webHidden/>
          </w:rPr>
          <w:t>4</w:t>
        </w:r>
        <w:r>
          <w:rPr>
            <w:noProof/>
            <w:webHidden/>
          </w:rPr>
          <w:fldChar w:fldCharType="end"/>
        </w:r>
      </w:hyperlink>
    </w:p>
    <w:p w14:paraId="23E067A8" w14:textId="120ECB12" w:rsidR="004E4890" w:rsidRDefault="004E4890">
      <w:pPr>
        <w:pStyle w:val="TOC1"/>
        <w:tabs>
          <w:tab w:val="left" w:pos="2549"/>
        </w:tabs>
        <w:rPr>
          <w:rFonts w:asciiTheme="minorHAnsi" w:eastAsiaTheme="minorEastAsia" w:hAnsiTheme="minorHAnsi" w:cstheme="minorBidi"/>
          <w:b w:val="0"/>
          <w:noProof/>
          <w:kern w:val="2"/>
          <w:sz w:val="24"/>
          <w:szCs w:val="24"/>
          <w:lang w:val="en-MU" w:eastAsia="en-MU"/>
          <w14:ligatures w14:val="standardContextual"/>
        </w:rPr>
      </w:pPr>
      <w:hyperlink w:anchor="_Toc229583645" w:history="1">
        <w:r w:rsidRPr="00EC21A5">
          <w:rPr>
            <w:rStyle w:val="Hyperlink"/>
            <w:noProof/>
          </w:rPr>
          <w:t>3</w:t>
        </w:r>
        <w:r>
          <w:rPr>
            <w:rFonts w:asciiTheme="minorHAnsi" w:eastAsiaTheme="minorEastAsia" w:hAnsiTheme="minorHAnsi" w:cstheme="minorBidi"/>
            <w:b w:val="0"/>
            <w:noProof/>
            <w:kern w:val="2"/>
            <w:sz w:val="24"/>
            <w:szCs w:val="24"/>
            <w:lang w:val="en-MU" w:eastAsia="en-MU"/>
            <w14:ligatures w14:val="standardContextual"/>
          </w:rPr>
          <w:tab/>
        </w:r>
        <w:r w:rsidRPr="00EC21A5">
          <w:rPr>
            <w:rStyle w:val="Hyperlink"/>
            <w:noProof/>
          </w:rPr>
          <w:t>Technical Specification</w:t>
        </w:r>
        <w:r>
          <w:rPr>
            <w:noProof/>
            <w:webHidden/>
          </w:rPr>
          <w:tab/>
        </w:r>
        <w:r>
          <w:rPr>
            <w:noProof/>
            <w:webHidden/>
          </w:rPr>
          <w:fldChar w:fldCharType="begin"/>
        </w:r>
        <w:r>
          <w:rPr>
            <w:noProof/>
            <w:webHidden/>
          </w:rPr>
          <w:instrText xml:space="preserve"> PAGEREF _Toc229583645 \h </w:instrText>
        </w:r>
        <w:r>
          <w:rPr>
            <w:noProof/>
            <w:webHidden/>
          </w:rPr>
        </w:r>
        <w:r>
          <w:rPr>
            <w:noProof/>
            <w:webHidden/>
          </w:rPr>
          <w:fldChar w:fldCharType="separate"/>
        </w:r>
        <w:r>
          <w:rPr>
            <w:noProof/>
            <w:webHidden/>
          </w:rPr>
          <w:t>5</w:t>
        </w:r>
        <w:r>
          <w:rPr>
            <w:noProof/>
            <w:webHidden/>
          </w:rPr>
          <w:fldChar w:fldCharType="end"/>
        </w:r>
      </w:hyperlink>
    </w:p>
    <w:p w14:paraId="72F5691A" w14:textId="4679C54F" w:rsidR="004E4890" w:rsidRDefault="004E4890">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9583646" w:history="1">
        <w:r w:rsidRPr="00EC21A5">
          <w:rPr>
            <w:rStyle w:val="Hyperlink"/>
            <w:noProof/>
          </w:rPr>
          <w:t>3.1</w:t>
        </w:r>
        <w:r>
          <w:rPr>
            <w:rFonts w:asciiTheme="minorHAnsi" w:eastAsiaTheme="minorEastAsia" w:hAnsiTheme="minorHAnsi" w:cstheme="minorBidi"/>
            <w:noProof/>
            <w:kern w:val="2"/>
            <w:sz w:val="24"/>
            <w:szCs w:val="24"/>
            <w:lang w:val="en-MU" w:eastAsia="en-MU"/>
            <w14:ligatures w14:val="standardContextual"/>
          </w:rPr>
          <w:tab/>
        </w:r>
        <w:r w:rsidRPr="00EC21A5">
          <w:rPr>
            <w:rStyle w:val="Hyperlink"/>
            <w:noProof/>
          </w:rPr>
          <w:t>Mashup</w:t>
        </w:r>
        <w:r>
          <w:rPr>
            <w:noProof/>
            <w:webHidden/>
          </w:rPr>
          <w:tab/>
        </w:r>
        <w:r>
          <w:rPr>
            <w:noProof/>
            <w:webHidden/>
          </w:rPr>
          <w:fldChar w:fldCharType="begin"/>
        </w:r>
        <w:r>
          <w:rPr>
            <w:noProof/>
            <w:webHidden/>
          </w:rPr>
          <w:instrText xml:space="preserve"> PAGEREF _Toc229583646 \h </w:instrText>
        </w:r>
        <w:r>
          <w:rPr>
            <w:noProof/>
            <w:webHidden/>
          </w:rPr>
        </w:r>
        <w:r>
          <w:rPr>
            <w:noProof/>
            <w:webHidden/>
          </w:rPr>
          <w:fldChar w:fldCharType="separate"/>
        </w:r>
        <w:r>
          <w:rPr>
            <w:noProof/>
            <w:webHidden/>
          </w:rPr>
          <w:t>5</w:t>
        </w:r>
        <w:r>
          <w:rPr>
            <w:noProof/>
            <w:webHidden/>
          </w:rPr>
          <w:fldChar w:fldCharType="end"/>
        </w:r>
      </w:hyperlink>
    </w:p>
    <w:p w14:paraId="4BCDF8D0" w14:textId="520FD648" w:rsidR="004E4890" w:rsidRDefault="004E4890">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9583647" w:history="1">
        <w:r w:rsidRPr="00EC21A5">
          <w:rPr>
            <w:rStyle w:val="Hyperlink"/>
            <w:noProof/>
            <w:lang w:eastAsia="fr-FR"/>
          </w:rPr>
          <w:t>3.2</w:t>
        </w:r>
        <w:r>
          <w:rPr>
            <w:rFonts w:asciiTheme="minorHAnsi" w:eastAsiaTheme="minorEastAsia" w:hAnsiTheme="minorHAnsi" w:cstheme="minorBidi"/>
            <w:noProof/>
            <w:kern w:val="2"/>
            <w:sz w:val="24"/>
            <w:szCs w:val="24"/>
            <w:lang w:val="en-MU" w:eastAsia="en-MU"/>
            <w14:ligatures w14:val="standardContextual"/>
          </w:rPr>
          <w:tab/>
        </w:r>
        <w:r w:rsidRPr="00EC21A5">
          <w:rPr>
            <w:rStyle w:val="Hyperlink"/>
            <w:noProof/>
            <w:lang w:eastAsia="fr-FR"/>
          </w:rPr>
          <w:t>Xtend M3 Dynamic Table – EXT001</w:t>
        </w:r>
        <w:r>
          <w:rPr>
            <w:noProof/>
            <w:webHidden/>
          </w:rPr>
          <w:tab/>
        </w:r>
        <w:r>
          <w:rPr>
            <w:noProof/>
            <w:webHidden/>
          </w:rPr>
          <w:fldChar w:fldCharType="begin"/>
        </w:r>
        <w:r>
          <w:rPr>
            <w:noProof/>
            <w:webHidden/>
          </w:rPr>
          <w:instrText xml:space="preserve"> PAGEREF _Toc229583647 \h </w:instrText>
        </w:r>
        <w:r>
          <w:rPr>
            <w:noProof/>
            <w:webHidden/>
          </w:rPr>
        </w:r>
        <w:r>
          <w:rPr>
            <w:noProof/>
            <w:webHidden/>
          </w:rPr>
          <w:fldChar w:fldCharType="separate"/>
        </w:r>
        <w:r>
          <w:rPr>
            <w:noProof/>
            <w:webHidden/>
          </w:rPr>
          <w:t>9</w:t>
        </w:r>
        <w:r>
          <w:rPr>
            <w:noProof/>
            <w:webHidden/>
          </w:rPr>
          <w:fldChar w:fldCharType="end"/>
        </w:r>
      </w:hyperlink>
    </w:p>
    <w:p w14:paraId="37CF32D5" w14:textId="3F459B5A" w:rsidR="004E4890" w:rsidRDefault="004E4890">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9583648" w:history="1">
        <w:r w:rsidRPr="00EC21A5">
          <w:rPr>
            <w:rStyle w:val="Hyperlink"/>
            <w:noProof/>
            <w:lang w:eastAsia="fr-FR"/>
          </w:rPr>
          <w:t>3.3</w:t>
        </w:r>
        <w:r>
          <w:rPr>
            <w:rFonts w:asciiTheme="minorHAnsi" w:eastAsiaTheme="minorEastAsia" w:hAnsiTheme="minorHAnsi" w:cstheme="minorBidi"/>
            <w:noProof/>
            <w:kern w:val="2"/>
            <w:sz w:val="24"/>
            <w:szCs w:val="24"/>
            <w:lang w:val="en-MU" w:eastAsia="en-MU"/>
            <w14:ligatures w14:val="standardContextual"/>
          </w:rPr>
          <w:tab/>
        </w:r>
        <w:r w:rsidRPr="00EC21A5">
          <w:rPr>
            <w:rStyle w:val="Hyperlink"/>
            <w:noProof/>
            <w:lang w:eastAsia="fr-FR"/>
          </w:rPr>
          <w:t>Xtend M3 API – EXT001MI</w:t>
        </w:r>
        <w:r>
          <w:rPr>
            <w:noProof/>
            <w:webHidden/>
          </w:rPr>
          <w:tab/>
        </w:r>
        <w:r>
          <w:rPr>
            <w:noProof/>
            <w:webHidden/>
          </w:rPr>
          <w:fldChar w:fldCharType="begin"/>
        </w:r>
        <w:r>
          <w:rPr>
            <w:noProof/>
            <w:webHidden/>
          </w:rPr>
          <w:instrText xml:space="preserve"> PAGEREF _Toc229583648 \h </w:instrText>
        </w:r>
        <w:r>
          <w:rPr>
            <w:noProof/>
            <w:webHidden/>
          </w:rPr>
        </w:r>
        <w:r>
          <w:rPr>
            <w:noProof/>
            <w:webHidden/>
          </w:rPr>
          <w:fldChar w:fldCharType="separate"/>
        </w:r>
        <w:r>
          <w:rPr>
            <w:noProof/>
            <w:webHidden/>
          </w:rPr>
          <w:t>10</w:t>
        </w:r>
        <w:r>
          <w:rPr>
            <w:noProof/>
            <w:webHidden/>
          </w:rPr>
          <w:fldChar w:fldCharType="end"/>
        </w:r>
      </w:hyperlink>
    </w:p>
    <w:p w14:paraId="22DDE51B" w14:textId="10EB7D32" w:rsidR="004E4890" w:rsidRDefault="004E4890">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9583649" w:history="1">
        <w:r w:rsidRPr="00EC21A5">
          <w:rPr>
            <w:rStyle w:val="Hyperlink"/>
            <w:noProof/>
          </w:rPr>
          <w:t>3.4</w:t>
        </w:r>
        <w:r>
          <w:rPr>
            <w:rFonts w:asciiTheme="minorHAnsi" w:eastAsiaTheme="minorEastAsia" w:hAnsiTheme="minorHAnsi" w:cstheme="minorBidi"/>
            <w:noProof/>
            <w:kern w:val="2"/>
            <w:sz w:val="24"/>
            <w:szCs w:val="24"/>
            <w:lang w:val="en-MU" w:eastAsia="en-MU"/>
            <w14:ligatures w14:val="standardContextual"/>
          </w:rPr>
          <w:tab/>
        </w:r>
        <w:r w:rsidRPr="00EC21A5">
          <w:rPr>
            <w:rStyle w:val="Hyperlink"/>
            <w:noProof/>
          </w:rPr>
          <w:t>MNS260 MBM Initiator</w:t>
        </w:r>
        <w:r>
          <w:rPr>
            <w:noProof/>
            <w:webHidden/>
          </w:rPr>
          <w:tab/>
        </w:r>
        <w:r>
          <w:rPr>
            <w:noProof/>
            <w:webHidden/>
          </w:rPr>
          <w:fldChar w:fldCharType="begin"/>
        </w:r>
        <w:r>
          <w:rPr>
            <w:noProof/>
            <w:webHidden/>
          </w:rPr>
          <w:instrText xml:space="preserve"> PAGEREF _Toc229583649 \h </w:instrText>
        </w:r>
        <w:r>
          <w:rPr>
            <w:noProof/>
            <w:webHidden/>
          </w:rPr>
        </w:r>
        <w:r>
          <w:rPr>
            <w:noProof/>
            <w:webHidden/>
          </w:rPr>
          <w:fldChar w:fldCharType="separate"/>
        </w:r>
        <w:r>
          <w:rPr>
            <w:noProof/>
            <w:webHidden/>
          </w:rPr>
          <w:t>12</w:t>
        </w:r>
        <w:r>
          <w:rPr>
            <w:noProof/>
            <w:webHidden/>
          </w:rPr>
          <w:fldChar w:fldCharType="end"/>
        </w:r>
      </w:hyperlink>
    </w:p>
    <w:p w14:paraId="35AAFA7A" w14:textId="5B30F1BE" w:rsidR="004E4890" w:rsidRDefault="004E4890">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9583650" w:history="1">
        <w:r w:rsidRPr="00EC21A5">
          <w:rPr>
            <w:rStyle w:val="Hyperlink"/>
            <w:noProof/>
          </w:rPr>
          <w:t>3.5</w:t>
        </w:r>
        <w:r>
          <w:rPr>
            <w:rFonts w:asciiTheme="minorHAnsi" w:eastAsiaTheme="minorEastAsia" w:hAnsiTheme="minorHAnsi" w:cstheme="minorBidi"/>
            <w:noProof/>
            <w:kern w:val="2"/>
            <w:sz w:val="24"/>
            <w:szCs w:val="24"/>
            <w:lang w:val="en-MU" w:eastAsia="en-MU"/>
            <w14:ligatures w14:val="standardContextual"/>
          </w:rPr>
          <w:tab/>
        </w:r>
        <w:r w:rsidRPr="00EC21A5">
          <w:rPr>
            <w:rStyle w:val="Hyperlink"/>
            <w:noProof/>
          </w:rPr>
          <w:t>Mapping IEC</w:t>
        </w:r>
        <w:r>
          <w:rPr>
            <w:noProof/>
            <w:webHidden/>
          </w:rPr>
          <w:tab/>
        </w:r>
        <w:r>
          <w:rPr>
            <w:noProof/>
            <w:webHidden/>
          </w:rPr>
          <w:fldChar w:fldCharType="begin"/>
        </w:r>
        <w:r>
          <w:rPr>
            <w:noProof/>
            <w:webHidden/>
          </w:rPr>
          <w:instrText xml:space="preserve"> PAGEREF _Toc229583650 \h </w:instrText>
        </w:r>
        <w:r>
          <w:rPr>
            <w:noProof/>
            <w:webHidden/>
          </w:rPr>
        </w:r>
        <w:r>
          <w:rPr>
            <w:noProof/>
            <w:webHidden/>
          </w:rPr>
          <w:fldChar w:fldCharType="separate"/>
        </w:r>
        <w:r>
          <w:rPr>
            <w:noProof/>
            <w:webHidden/>
          </w:rPr>
          <w:t>13</w:t>
        </w:r>
        <w:r>
          <w:rPr>
            <w:noProof/>
            <w:webHidden/>
          </w:rPr>
          <w:fldChar w:fldCharType="end"/>
        </w:r>
      </w:hyperlink>
    </w:p>
    <w:p w14:paraId="7B57E09A" w14:textId="2A853B9B" w:rsidR="004E4890" w:rsidRDefault="004E4890">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9583651" w:history="1">
        <w:r w:rsidRPr="00EC21A5">
          <w:rPr>
            <w:rStyle w:val="Hyperlink"/>
            <w:noProof/>
          </w:rPr>
          <w:t>3.6</w:t>
        </w:r>
        <w:r>
          <w:rPr>
            <w:rFonts w:asciiTheme="minorHAnsi" w:eastAsiaTheme="minorEastAsia" w:hAnsiTheme="minorHAnsi" w:cstheme="minorBidi"/>
            <w:noProof/>
            <w:kern w:val="2"/>
            <w:sz w:val="24"/>
            <w:szCs w:val="24"/>
            <w:lang w:val="en-MU" w:eastAsia="en-MU"/>
            <w14:ligatures w14:val="standardContextual"/>
          </w:rPr>
          <w:tab/>
        </w:r>
        <w:r w:rsidRPr="00EC21A5">
          <w:rPr>
            <w:rStyle w:val="Hyperlink"/>
            <w:noProof/>
          </w:rPr>
          <w:t>Event Configuration</w:t>
        </w:r>
        <w:r>
          <w:rPr>
            <w:noProof/>
            <w:webHidden/>
          </w:rPr>
          <w:tab/>
        </w:r>
        <w:r>
          <w:rPr>
            <w:noProof/>
            <w:webHidden/>
          </w:rPr>
          <w:fldChar w:fldCharType="begin"/>
        </w:r>
        <w:r>
          <w:rPr>
            <w:noProof/>
            <w:webHidden/>
          </w:rPr>
          <w:instrText xml:space="preserve"> PAGEREF _Toc229583651 \h </w:instrText>
        </w:r>
        <w:r>
          <w:rPr>
            <w:noProof/>
            <w:webHidden/>
          </w:rPr>
        </w:r>
        <w:r>
          <w:rPr>
            <w:noProof/>
            <w:webHidden/>
          </w:rPr>
          <w:fldChar w:fldCharType="separate"/>
        </w:r>
        <w:r>
          <w:rPr>
            <w:noProof/>
            <w:webHidden/>
          </w:rPr>
          <w:t>18</w:t>
        </w:r>
        <w:r>
          <w:rPr>
            <w:noProof/>
            <w:webHidden/>
          </w:rPr>
          <w:fldChar w:fldCharType="end"/>
        </w:r>
      </w:hyperlink>
    </w:p>
    <w:p w14:paraId="75505C51" w14:textId="16671972" w:rsidR="004E4890" w:rsidRDefault="004E4890">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9583652" w:history="1">
        <w:r w:rsidRPr="00EC21A5">
          <w:rPr>
            <w:rStyle w:val="Hyperlink"/>
            <w:noProof/>
          </w:rPr>
          <w:t>3.7</w:t>
        </w:r>
        <w:r>
          <w:rPr>
            <w:rFonts w:asciiTheme="minorHAnsi" w:eastAsiaTheme="minorEastAsia" w:hAnsiTheme="minorHAnsi" w:cstheme="minorBidi"/>
            <w:noProof/>
            <w:kern w:val="2"/>
            <w:sz w:val="24"/>
            <w:szCs w:val="24"/>
            <w:lang w:val="en-MU" w:eastAsia="en-MU"/>
            <w14:ligatures w14:val="standardContextual"/>
          </w:rPr>
          <w:tab/>
        </w:r>
        <w:r w:rsidRPr="00EC21A5">
          <w:rPr>
            <w:rStyle w:val="Hyperlink"/>
            <w:noProof/>
          </w:rPr>
          <w:t>Workflow - WF_5165_UpdateMILOMA</w:t>
        </w:r>
        <w:r>
          <w:rPr>
            <w:noProof/>
            <w:webHidden/>
          </w:rPr>
          <w:tab/>
        </w:r>
        <w:r>
          <w:rPr>
            <w:noProof/>
            <w:webHidden/>
          </w:rPr>
          <w:fldChar w:fldCharType="begin"/>
        </w:r>
        <w:r>
          <w:rPr>
            <w:noProof/>
            <w:webHidden/>
          </w:rPr>
          <w:instrText xml:space="preserve"> PAGEREF _Toc229583652 \h </w:instrText>
        </w:r>
        <w:r>
          <w:rPr>
            <w:noProof/>
            <w:webHidden/>
          </w:rPr>
        </w:r>
        <w:r>
          <w:rPr>
            <w:noProof/>
            <w:webHidden/>
          </w:rPr>
          <w:fldChar w:fldCharType="separate"/>
        </w:r>
        <w:r>
          <w:rPr>
            <w:noProof/>
            <w:webHidden/>
          </w:rPr>
          <w:t>20</w:t>
        </w:r>
        <w:r>
          <w:rPr>
            <w:noProof/>
            <w:webHidden/>
          </w:rPr>
          <w:fldChar w:fldCharType="end"/>
        </w:r>
      </w:hyperlink>
    </w:p>
    <w:p w14:paraId="26F290AE" w14:textId="3CD5FCF7" w:rsidR="004E4890" w:rsidRDefault="004E4890">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9583653" w:history="1">
        <w:r w:rsidRPr="00EC21A5">
          <w:rPr>
            <w:rStyle w:val="Hyperlink"/>
            <w:noProof/>
          </w:rPr>
          <w:t>3.8</w:t>
        </w:r>
        <w:r>
          <w:rPr>
            <w:rFonts w:asciiTheme="minorHAnsi" w:eastAsiaTheme="minorEastAsia" w:hAnsiTheme="minorHAnsi" w:cstheme="minorBidi"/>
            <w:noProof/>
            <w:kern w:val="2"/>
            <w:sz w:val="24"/>
            <w:szCs w:val="24"/>
            <w:lang w:val="en-MU" w:eastAsia="en-MU"/>
            <w14:ligatures w14:val="standardContextual"/>
          </w:rPr>
          <w:tab/>
        </w:r>
        <w:r w:rsidRPr="00EC21A5">
          <w:rPr>
            <w:rStyle w:val="Hyperlink"/>
            <w:noProof/>
          </w:rPr>
          <w:t>Workflow - WF_5165_GestionPrixAchat_OA</w:t>
        </w:r>
        <w:r>
          <w:rPr>
            <w:noProof/>
            <w:webHidden/>
          </w:rPr>
          <w:tab/>
        </w:r>
        <w:r>
          <w:rPr>
            <w:noProof/>
            <w:webHidden/>
          </w:rPr>
          <w:fldChar w:fldCharType="begin"/>
        </w:r>
        <w:r>
          <w:rPr>
            <w:noProof/>
            <w:webHidden/>
          </w:rPr>
          <w:instrText xml:space="preserve"> PAGEREF _Toc229583653 \h </w:instrText>
        </w:r>
        <w:r>
          <w:rPr>
            <w:noProof/>
            <w:webHidden/>
          </w:rPr>
        </w:r>
        <w:r>
          <w:rPr>
            <w:noProof/>
            <w:webHidden/>
          </w:rPr>
          <w:fldChar w:fldCharType="separate"/>
        </w:r>
        <w:r>
          <w:rPr>
            <w:noProof/>
            <w:webHidden/>
          </w:rPr>
          <w:t>22</w:t>
        </w:r>
        <w:r>
          <w:rPr>
            <w:noProof/>
            <w:webHidden/>
          </w:rPr>
          <w:fldChar w:fldCharType="end"/>
        </w:r>
      </w:hyperlink>
    </w:p>
    <w:p w14:paraId="42A5236D" w14:textId="25875E70" w:rsidR="004E4890" w:rsidRDefault="004E4890">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9583654" w:history="1">
        <w:r w:rsidRPr="00EC21A5">
          <w:rPr>
            <w:rStyle w:val="Hyperlink"/>
            <w:noProof/>
          </w:rPr>
          <w:t>3.9</w:t>
        </w:r>
        <w:r>
          <w:rPr>
            <w:rFonts w:asciiTheme="minorHAnsi" w:eastAsiaTheme="minorEastAsia" w:hAnsiTheme="minorHAnsi" w:cstheme="minorBidi"/>
            <w:noProof/>
            <w:kern w:val="2"/>
            <w:sz w:val="24"/>
            <w:szCs w:val="24"/>
            <w:lang w:val="en-MU" w:eastAsia="en-MU"/>
            <w14:ligatures w14:val="standardContextual"/>
          </w:rPr>
          <w:tab/>
        </w:r>
        <w:r w:rsidRPr="00EC21A5">
          <w:rPr>
            <w:rStyle w:val="Hyperlink"/>
            <w:noProof/>
          </w:rPr>
          <w:t>Workflow - WF_5165_GestionPrixAchat_POA</w:t>
        </w:r>
        <w:r>
          <w:rPr>
            <w:noProof/>
            <w:webHidden/>
          </w:rPr>
          <w:tab/>
        </w:r>
        <w:r>
          <w:rPr>
            <w:noProof/>
            <w:webHidden/>
          </w:rPr>
          <w:fldChar w:fldCharType="begin"/>
        </w:r>
        <w:r>
          <w:rPr>
            <w:noProof/>
            <w:webHidden/>
          </w:rPr>
          <w:instrText xml:space="preserve"> PAGEREF _Toc229583654 \h </w:instrText>
        </w:r>
        <w:r>
          <w:rPr>
            <w:noProof/>
            <w:webHidden/>
          </w:rPr>
        </w:r>
        <w:r>
          <w:rPr>
            <w:noProof/>
            <w:webHidden/>
          </w:rPr>
          <w:fldChar w:fldCharType="separate"/>
        </w:r>
        <w:r>
          <w:rPr>
            <w:noProof/>
            <w:webHidden/>
          </w:rPr>
          <w:t>23</w:t>
        </w:r>
        <w:r>
          <w:rPr>
            <w:noProof/>
            <w:webHidden/>
          </w:rPr>
          <w:fldChar w:fldCharType="end"/>
        </w:r>
      </w:hyperlink>
    </w:p>
    <w:p w14:paraId="544CD99F" w14:textId="6232D0A6" w:rsidR="004E4890" w:rsidRDefault="004E4890">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9583655" w:history="1">
        <w:r w:rsidRPr="00EC21A5">
          <w:rPr>
            <w:rStyle w:val="Hyperlink"/>
            <w:noProof/>
          </w:rPr>
          <w:t>3.10</w:t>
        </w:r>
        <w:r>
          <w:rPr>
            <w:rFonts w:asciiTheme="minorHAnsi" w:eastAsiaTheme="minorEastAsia" w:hAnsiTheme="minorHAnsi" w:cstheme="minorBidi"/>
            <w:noProof/>
            <w:kern w:val="2"/>
            <w:sz w:val="24"/>
            <w:szCs w:val="24"/>
            <w:lang w:val="en-MU" w:eastAsia="en-MU"/>
            <w14:ligatures w14:val="standardContextual"/>
          </w:rPr>
          <w:tab/>
        </w:r>
        <w:r w:rsidRPr="00EC21A5">
          <w:rPr>
            <w:rStyle w:val="Hyperlink"/>
            <w:noProof/>
          </w:rPr>
          <w:t>API Flow</w:t>
        </w:r>
        <w:r>
          <w:rPr>
            <w:noProof/>
            <w:webHidden/>
          </w:rPr>
          <w:tab/>
        </w:r>
        <w:r>
          <w:rPr>
            <w:noProof/>
            <w:webHidden/>
          </w:rPr>
          <w:fldChar w:fldCharType="begin"/>
        </w:r>
        <w:r>
          <w:rPr>
            <w:noProof/>
            <w:webHidden/>
          </w:rPr>
          <w:instrText xml:space="preserve"> PAGEREF _Toc229583655 \h </w:instrText>
        </w:r>
        <w:r>
          <w:rPr>
            <w:noProof/>
            <w:webHidden/>
          </w:rPr>
        </w:r>
        <w:r>
          <w:rPr>
            <w:noProof/>
            <w:webHidden/>
          </w:rPr>
          <w:fldChar w:fldCharType="separate"/>
        </w:r>
        <w:r>
          <w:rPr>
            <w:noProof/>
            <w:webHidden/>
          </w:rPr>
          <w:t>23</w:t>
        </w:r>
        <w:r>
          <w:rPr>
            <w:noProof/>
            <w:webHidden/>
          </w:rPr>
          <w:fldChar w:fldCharType="end"/>
        </w:r>
      </w:hyperlink>
    </w:p>
    <w:p w14:paraId="23459E7A" w14:textId="5FF1F270" w:rsidR="004E4890" w:rsidRDefault="004E4890">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9583656" w:history="1">
        <w:r w:rsidRPr="00EC21A5">
          <w:rPr>
            <w:rStyle w:val="Hyperlink"/>
            <w:noProof/>
          </w:rPr>
          <w:t>3.11</w:t>
        </w:r>
        <w:r>
          <w:rPr>
            <w:rFonts w:asciiTheme="minorHAnsi" w:eastAsiaTheme="minorEastAsia" w:hAnsiTheme="minorHAnsi" w:cstheme="minorBidi"/>
            <w:noProof/>
            <w:kern w:val="2"/>
            <w:sz w:val="24"/>
            <w:szCs w:val="24"/>
            <w:lang w:val="en-MU" w:eastAsia="en-MU"/>
            <w14:ligatures w14:val="standardContextual"/>
          </w:rPr>
          <w:tab/>
        </w:r>
        <w:r w:rsidRPr="00EC21A5">
          <w:rPr>
            <w:rStyle w:val="Hyperlink"/>
            <w:noProof/>
          </w:rPr>
          <w:t>H5 Scripts</w:t>
        </w:r>
        <w:r>
          <w:rPr>
            <w:noProof/>
            <w:webHidden/>
          </w:rPr>
          <w:tab/>
        </w:r>
        <w:r>
          <w:rPr>
            <w:noProof/>
            <w:webHidden/>
          </w:rPr>
          <w:fldChar w:fldCharType="begin"/>
        </w:r>
        <w:r>
          <w:rPr>
            <w:noProof/>
            <w:webHidden/>
          </w:rPr>
          <w:instrText xml:space="preserve"> PAGEREF _Toc229583656 \h </w:instrText>
        </w:r>
        <w:r>
          <w:rPr>
            <w:noProof/>
            <w:webHidden/>
          </w:rPr>
        </w:r>
        <w:r>
          <w:rPr>
            <w:noProof/>
            <w:webHidden/>
          </w:rPr>
          <w:fldChar w:fldCharType="separate"/>
        </w:r>
        <w:r>
          <w:rPr>
            <w:noProof/>
            <w:webHidden/>
          </w:rPr>
          <w:t>25</w:t>
        </w:r>
        <w:r>
          <w:rPr>
            <w:noProof/>
            <w:webHidden/>
          </w:rPr>
          <w:fldChar w:fldCharType="end"/>
        </w:r>
      </w:hyperlink>
    </w:p>
    <w:p w14:paraId="40DD6F82" w14:textId="60384A31" w:rsidR="004E4890" w:rsidRDefault="004E4890">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9583657" w:history="1">
        <w:r w:rsidRPr="00EC21A5">
          <w:rPr>
            <w:rStyle w:val="Hyperlink"/>
            <w:noProof/>
          </w:rPr>
          <w:t>3.12</w:t>
        </w:r>
        <w:r>
          <w:rPr>
            <w:rFonts w:asciiTheme="minorHAnsi" w:eastAsiaTheme="minorEastAsia" w:hAnsiTheme="minorHAnsi" w:cstheme="minorBidi"/>
            <w:noProof/>
            <w:kern w:val="2"/>
            <w:sz w:val="24"/>
            <w:szCs w:val="24"/>
            <w:lang w:val="en-MU" w:eastAsia="en-MU"/>
            <w14:ligatures w14:val="standardContextual"/>
          </w:rPr>
          <w:tab/>
        </w:r>
        <w:r w:rsidRPr="00EC21A5">
          <w:rPr>
            <w:rStyle w:val="Hyperlink"/>
            <w:noProof/>
          </w:rPr>
          <w:t>Script ION</w:t>
        </w:r>
        <w:r>
          <w:rPr>
            <w:noProof/>
            <w:webHidden/>
          </w:rPr>
          <w:tab/>
        </w:r>
        <w:r>
          <w:rPr>
            <w:noProof/>
            <w:webHidden/>
          </w:rPr>
          <w:fldChar w:fldCharType="begin"/>
        </w:r>
        <w:r>
          <w:rPr>
            <w:noProof/>
            <w:webHidden/>
          </w:rPr>
          <w:instrText xml:space="preserve"> PAGEREF _Toc229583657 \h </w:instrText>
        </w:r>
        <w:r>
          <w:rPr>
            <w:noProof/>
            <w:webHidden/>
          </w:rPr>
        </w:r>
        <w:r>
          <w:rPr>
            <w:noProof/>
            <w:webHidden/>
          </w:rPr>
          <w:fldChar w:fldCharType="separate"/>
        </w:r>
        <w:r>
          <w:rPr>
            <w:noProof/>
            <w:webHidden/>
          </w:rPr>
          <w:t>25</w:t>
        </w:r>
        <w:r>
          <w:rPr>
            <w:noProof/>
            <w:webHidden/>
          </w:rPr>
          <w:fldChar w:fldCharType="end"/>
        </w:r>
      </w:hyperlink>
    </w:p>
    <w:p w14:paraId="0A0BA91E" w14:textId="453E6217" w:rsidR="004E4890" w:rsidRDefault="004E4890">
      <w:pPr>
        <w:pStyle w:val="TOC1"/>
        <w:tabs>
          <w:tab w:val="left" w:pos="2549"/>
        </w:tabs>
        <w:rPr>
          <w:rFonts w:asciiTheme="minorHAnsi" w:eastAsiaTheme="minorEastAsia" w:hAnsiTheme="minorHAnsi" w:cstheme="minorBidi"/>
          <w:b w:val="0"/>
          <w:noProof/>
          <w:kern w:val="2"/>
          <w:sz w:val="24"/>
          <w:szCs w:val="24"/>
          <w:lang w:val="en-MU" w:eastAsia="en-MU"/>
          <w14:ligatures w14:val="standardContextual"/>
        </w:rPr>
      </w:pPr>
      <w:hyperlink w:anchor="_Toc229583658" w:history="1">
        <w:r w:rsidRPr="00EC21A5">
          <w:rPr>
            <w:rStyle w:val="Hyperlink"/>
            <w:rFonts w:cs="Arial"/>
            <w:noProof/>
          </w:rPr>
          <w:t>4</w:t>
        </w:r>
        <w:r>
          <w:rPr>
            <w:rFonts w:asciiTheme="minorHAnsi" w:eastAsiaTheme="minorEastAsia" w:hAnsiTheme="minorHAnsi" w:cstheme="minorBidi"/>
            <w:b w:val="0"/>
            <w:noProof/>
            <w:kern w:val="2"/>
            <w:sz w:val="24"/>
            <w:szCs w:val="24"/>
            <w:lang w:val="en-MU" w:eastAsia="en-MU"/>
            <w14:ligatures w14:val="standardContextual"/>
          </w:rPr>
          <w:tab/>
        </w:r>
        <w:r w:rsidRPr="00EC21A5">
          <w:rPr>
            <w:rStyle w:val="Hyperlink"/>
            <w:rFonts w:cs="Arial"/>
            <w:noProof/>
          </w:rPr>
          <w:t>Points to be determined</w:t>
        </w:r>
        <w:r>
          <w:rPr>
            <w:noProof/>
            <w:webHidden/>
          </w:rPr>
          <w:tab/>
        </w:r>
        <w:r>
          <w:rPr>
            <w:noProof/>
            <w:webHidden/>
          </w:rPr>
          <w:fldChar w:fldCharType="begin"/>
        </w:r>
        <w:r>
          <w:rPr>
            <w:noProof/>
            <w:webHidden/>
          </w:rPr>
          <w:instrText xml:space="preserve"> PAGEREF _Toc229583658 \h </w:instrText>
        </w:r>
        <w:r>
          <w:rPr>
            <w:noProof/>
            <w:webHidden/>
          </w:rPr>
        </w:r>
        <w:r>
          <w:rPr>
            <w:noProof/>
            <w:webHidden/>
          </w:rPr>
          <w:fldChar w:fldCharType="separate"/>
        </w:r>
        <w:r>
          <w:rPr>
            <w:noProof/>
            <w:webHidden/>
          </w:rPr>
          <w:t>26</w:t>
        </w:r>
        <w:r>
          <w:rPr>
            <w:noProof/>
            <w:webHidden/>
          </w:rPr>
          <w:fldChar w:fldCharType="end"/>
        </w:r>
      </w:hyperlink>
    </w:p>
    <w:p w14:paraId="649D1AD0" w14:textId="7C63A409" w:rsidR="00941EF9" w:rsidRPr="00A01F83" w:rsidRDefault="00DF57C3">
      <w:r w:rsidRPr="00A01F83">
        <w:fldChar w:fldCharType="end"/>
      </w:r>
    </w:p>
    <w:p w14:paraId="7A1A7B25" w14:textId="77777777" w:rsidR="00444DFD" w:rsidRPr="00A01F83" w:rsidRDefault="00444DFD" w:rsidP="00D25469">
      <w:pPr>
        <w:pStyle w:val="BodyText"/>
      </w:pPr>
    </w:p>
    <w:p w14:paraId="15906E02" w14:textId="77777777" w:rsidR="007B62FB" w:rsidRPr="00A01F83" w:rsidRDefault="007B62FB" w:rsidP="007B62FB">
      <w:pPr>
        <w:pStyle w:val="Heading1"/>
        <w:rPr>
          <w:rFonts w:cs="Arial"/>
        </w:rPr>
      </w:pPr>
      <w:bookmarkStart w:id="15" w:name="_Toc204343325"/>
      <w:bookmarkStart w:id="16" w:name="_Toc229583643"/>
      <w:r w:rsidRPr="00A01F83">
        <w:rPr>
          <w:rFonts w:cs="Arial"/>
        </w:rPr>
        <w:lastRenderedPageBreak/>
        <w:t>General Presentation</w:t>
      </w:r>
      <w:bookmarkEnd w:id="15"/>
      <w:bookmarkEnd w:id="16"/>
    </w:p>
    <w:p w14:paraId="0385B709" w14:textId="1939680E" w:rsidR="002849F2" w:rsidRPr="00A01F83" w:rsidRDefault="002849F2" w:rsidP="002849F2">
      <w:pPr>
        <w:pStyle w:val="BodyText"/>
        <w:ind w:left="0"/>
      </w:pPr>
      <w:r w:rsidRPr="00A01F83">
        <w:t xml:space="preserve">The purpose of this document is to describe the detailed technical design of the </w:t>
      </w:r>
      <w:r w:rsidR="00A068F2" w:rsidRPr="00A01F83">
        <w:t>Item Revision Management Interface</w:t>
      </w:r>
      <w:r w:rsidRPr="00A01F83">
        <w:t>.</w:t>
      </w:r>
    </w:p>
    <w:p w14:paraId="63CF7009" w14:textId="3BCB8067" w:rsidR="00503415" w:rsidRPr="00A01F83" w:rsidRDefault="002849F2" w:rsidP="002849F2">
      <w:pPr>
        <w:pStyle w:val="BodyText"/>
        <w:ind w:left="0"/>
      </w:pPr>
      <w:r w:rsidRPr="00A01F83">
        <w:t>This specification, along with the analysis specification and associated use case specifications, constitutes the complete detailed design for this use case package.</w:t>
      </w:r>
    </w:p>
    <w:p w14:paraId="66E00B55" w14:textId="77777777" w:rsidR="007B62FB" w:rsidRPr="00A01F83" w:rsidRDefault="007B62FB" w:rsidP="007B62FB">
      <w:pPr>
        <w:pStyle w:val="Heading2"/>
      </w:pPr>
      <w:bookmarkStart w:id="17" w:name="_Toc204343326"/>
      <w:bookmarkStart w:id="18" w:name="_Toc229583644"/>
      <w:r w:rsidRPr="00A01F83">
        <w:t>Proposed Solution</w:t>
      </w:r>
      <w:bookmarkEnd w:id="17"/>
      <w:bookmarkEnd w:id="18"/>
    </w:p>
    <w:p w14:paraId="771AE9AB" w14:textId="1EAC318B" w:rsidR="00243970" w:rsidRDefault="002849F2" w:rsidP="002849F2">
      <w:pPr>
        <w:pStyle w:val="BodyText"/>
        <w:spacing w:line="360" w:lineRule="auto"/>
        <w:ind w:left="0"/>
        <w:rPr>
          <w:rFonts w:cs="Arial"/>
        </w:rPr>
      </w:pPr>
      <w:r w:rsidRPr="00A01F83">
        <w:rPr>
          <w:rFonts w:cs="Arial"/>
        </w:rPr>
        <w:t>The proposed solution involves developing a Mashup (H5SDK)</w:t>
      </w:r>
      <w:r w:rsidR="005A7AA1" w:rsidRPr="00A01F83">
        <w:rPr>
          <w:rFonts w:cs="Arial"/>
        </w:rPr>
        <w:t xml:space="preserve">, a dynamic table with its respective APIs, </w:t>
      </w:r>
      <w:r w:rsidR="002B0CBB" w:rsidRPr="00A01F83">
        <w:rPr>
          <w:rFonts w:cs="Arial"/>
        </w:rPr>
        <w:t>IEC mapping, H5 scripts and a workflow</w:t>
      </w:r>
      <w:r w:rsidRPr="00A01F83">
        <w:rPr>
          <w:rFonts w:cs="Arial"/>
        </w:rPr>
        <w:t xml:space="preserve"> </w:t>
      </w:r>
      <w:r w:rsidR="002B0CBB" w:rsidRPr="00A01F83">
        <w:rPr>
          <w:rFonts w:cs="Arial"/>
        </w:rPr>
        <w:t>to management revisions and automatically update them in purchase orders, planned purchase orders, manufactu</w:t>
      </w:r>
      <w:r w:rsidR="00000124">
        <w:rPr>
          <w:rFonts w:cs="Arial"/>
        </w:rPr>
        <w:t>r</w:t>
      </w:r>
      <w:r w:rsidR="002B0CBB" w:rsidRPr="00A01F83">
        <w:rPr>
          <w:rFonts w:cs="Arial"/>
        </w:rPr>
        <w:t>ing orders and planned manufacturing orders. It will also update the lots in MMS235 with revisions from orders.</w:t>
      </w:r>
      <w:r w:rsidR="0014007C">
        <w:rPr>
          <w:rFonts w:cs="Arial"/>
        </w:rPr>
        <w:t xml:space="preserve"> </w:t>
      </w:r>
    </w:p>
    <w:p w14:paraId="2D1F4E55" w14:textId="4EA536C7" w:rsidR="007D7469" w:rsidRPr="00A01F83" w:rsidRDefault="0014007C" w:rsidP="00000124">
      <w:pPr>
        <w:pStyle w:val="BodyText"/>
        <w:tabs>
          <w:tab w:val="left" w:pos="3203"/>
        </w:tabs>
        <w:spacing w:line="360" w:lineRule="auto"/>
        <w:ind w:left="0"/>
        <w:rPr>
          <w:rFonts w:cs="Arial"/>
        </w:rPr>
      </w:pPr>
      <w:r>
        <w:rPr>
          <w:rFonts w:cs="Arial"/>
        </w:rPr>
        <w:t>Moreover</w:t>
      </w:r>
      <w:r w:rsidR="008E0D24">
        <w:rPr>
          <w:rFonts w:cs="Arial"/>
        </w:rPr>
        <w:t xml:space="preserve">, the price of purchase orders and </w:t>
      </w:r>
      <w:r w:rsidR="008E0D24" w:rsidRPr="00A01F83">
        <w:rPr>
          <w:rFonts w:cs="Arial"/>
        </w:rPr>
        <w:t>planned purchase orders</w:t>
      </w:r>
      <w:r w:rsidR="008E0D24">
        <w:rPr>
          <w:rFonts w:cs="Arial"/>
        </w:rPr>
        <w:t xml:space="preserve"> are set based on prices and revision preset in PPS100. If a user changes the revision of a purchase order or planned purchase order, the price is automatically retrieved from PPS100 again.</w:t>
      </w:r>
    </w:p>
    <w:p w14:paraId="00ABA223" w14:textId="177001D3" w:rsidR="004C1B44" w:rsidRPr="00A01F83" w:rsidRDefault="004C1B44" w:rsidP="00151491">
      <w:pPr>
        <w:pStyle w:val="BodyText"/>
        <w:ind w:left="0"/>
        <w:jc w:val="center"/>
      </w:pPr>
    </w:p>
    <w:p w14:paraId="5377D6C1" w14:textId="51FB4B3D" w:rsidR="000D545A" w:rsidRPr="00A01F83" w:rsidRDefault="000D545A" w:rsidP="004C1B44">
      <w:pPr>
        <w:pStyle w:val="BodyText"/>
      </w:pPr>
    </w:p>
    <w:p w14:paraId="3776933D" w14:textId="0D155F1A" w:rsidR="000D545A" w:rsidRPr="00A01F83" w:rsidRDefault="000D545A" w:rsidP="004C1B44">
      <w:pPr>
        <w:pStyle w:val="BodyText"/>
      </w:pPr>
    </w:p>
    <w:p w14:paraId="5AFB6A65" w14:textId="376016E4" w:rsidR="000D545A" w:rsidRPr="00A01F83" w:rsidRDefault="000D545A" w:rsidP="00DD77B0">
      <w:pPr>
        <w:pStyle w:val="BodyText"/>
        <w:ind w:left="0"/>
      </w:pPr>
    </w:p>
    <w:p w14:paraId="7A2D795B" w14:textId="1DB6D887" w:rsidR="004C1B44" w:rsidRPr="00A01F83" w:rsidRDefault="004C1B44" w:rsidP="000D545A">
      <w:pPr>
        <w:pStyle w:val="Heading1"/>
      </w:pPr>
      <w:bookmarkStart w:id="19" w:name="_Toc270369338"/>
      <w:r w:rsidRPr="00A01F83">
        <w:lastRenderedPageBreak/>
        <w:t xml:space="preserve"> </w:t>
      </w:r>
      <w:bookmarkStart w:id="20" w:name="_Toc229583645"/>
      <w:bookmarkEnd w:id="19"/>
      <w:r w:rsidR="00FF3AD4" w:rsidRPr="00A01F83">
        <w:t>Technical Specification</w:t>
      </w:r>
      <w:bookmarkEnd w:id="20"/>
    </w:p>
    <w:p w14:paraId="6E5A01B8" w14:textId="01190118" w:rsidR="00EC11C9" w:rsidRPr="00A01F83" w:rsidRDefault="007B62FB" w:rsidP="0090130F">
      <w:pPr>
        <w:pStyle w:val="NormalWeb"/>
        <w:spacing w:line="276" w:lineRule="auto"/>
        <w:rPr>
          <w:rFonts w:ascii="Arial" w:hAnsi="Arial" w:cs="Arial"/>
          <w:sz w:val="20"/>
          <w:szCs w:val="20"/>
          <w:lang w:val="en-GB"/>
        </w:rPr>
      </w:pPr>
      <w:r w:rsidRPr="00A01F83">
        <w:rPr>
          <w:rFonts w:ascii="Arial" w:hAnsi="Arial" w:cs="Arial"/>
          <w:sz w:val="20"/>
          <w:szCs w:val="20"/>
          <w:lang w:val="en-GB"/>
        </w:rPr>
        <w:t>This specification contains</w:t>
      </w:r>
      <w:r w:rsidR="00F2054E" w:rsidRPr="00A01F83">
        <w:rPr>
          <w:rFonts w:ascii="Arial" w:hAnsi="Arial" w:cs="Arial"/>
          <w:sz w:val="20"/>
          <w:szCs w:val="20"/>
          <w:lang w:val="en-GB"/>
        </w:rPr>
        <w:t>:</w:t>
      </w:r>
      <w:bookmarkStart w:id="21" w:name="_Toc202890782"/>
    </w:p>
    <w:p w14:paraId="13C0785C" w14:textId="464F3260" w:rsidR="0090130F" w:rsidRPr="00A01F83" w:rsidRDefault="0090130F">
      <w:pPr>
        <w:pStyle w:val="NormalWeb"/>
        <w:numPr>
          <w:ilvl w:val="0"/>
          <w:numId w:val="7"/>
        </w:numPr>
        <w:spacing w:line="276" w:lineRule="auto"/>
        <w:rPr>
          <w:rFonts w:ascii="Arial" w:hAnsi="Arial" w:cs="Arial"/>
          <w:sz w:val="20"/>
          <w:szCs w:val="20"/>
          <w:lang w:val="en-GB"/>
        </w:rPr>
      </w:pPr>
      <w:r w:rsidRPr="00A01F83">
        <w:rPr>
          <w:rFonts w:ascii="Arial" w:hAnsi="Arial" w:cs="Arial"/>
          <w:sz w:val="20"/>
          <w:szCs w:val="20"/>
          <w:lang w:val="en-GB"/>
        </w:rPr>
        <w:t>Mashup (H5 SDK)</w:t>
      </w:r>
    </w:p>
    <w:p w14:paraId="28189C93" w14:textId="233E7904" w:rsidR="0090130F" w:rsidRPr="00A01F83" w:rsidRDefault="0090130F">
      <w:pPr>
        <w:pStyle w:val="NormalWeb"/>
        <w:numPr>
          <w:ilvl w:val="0"/>
          <w:numId w:val="7"/>
        </w:numPr>
        <w:spacing w:line="276" w:lineRule="auto"/>
        <w:rPr>
          <w:rFonts w:ascii="Arial" w:hAnsi="Arial" w:cs="Arial"/>
          <w:sz w:val="20"/>
          <w:szCs w:val="20"/>
          <w:lang w:val="en-GB"/>
        </w:rPr>
      </w:pPr>
      <w:r w:rsidRPr="00A01F83">
        <w:rPr>
          <w:rFonts w:ascii="Arial" w:hAnsi="Arial" w:cs="Arial"/>
          <w:sz w:val="20"/>
          <w:szCs w:val="20"/>
          <w:lang w:val="en-GB"/>
        </w:rPr>
        <w:t>XtendM3 dynamic table</w:t>
      </w:r>
    </w:p>
    <w:p w14:paraId="449B3AF5" w14:textId="7C653E1D" w:rsidR="0090130F" w:rsidRPr="00A01F83" w:rsidRDefault="0090130F">
      <w:pPr>
        <w:pStyle w:val="NormalWeb"/>
        <w:numPr>
          <w:ilvl w:val="0"/>
          <w:numId w:val="7"/>
        </w:numPr>
        <w:spacing w:line="276" w:lineRule="auto"/>
        <w:rPr>
          <w:rFonts w:ascii="Arial" w:hAnsi="Arial" w:cs="Arial"/>
          <w:sz w:val="20"/>
          <w:szCs w:val="20"/>
          <w:lang w:val="en-GB"/>
        </w:rPr>
      </w:pPr>
      <w:r w:rsidRPr="00A01F83">
        <w:rPr>
          <w:rFonts w:ascii="Arial" w:hAnsi="Arial" w:cs="Arial"/>
          <w:sz w:val="20"/>
          <w:szCs w:val="20"/>
          <w:lang w:val="en-GB"/>
        </w:rPr>
        <w:t>XtendM3 transactions</w:t>
      </w:r>
    </w:p>
    <w:p w14:paraId="1208DA39" w14:textId="4DD3E063" w:rsidR="0090130F" w:rsidRPr="00A01F83" w:rsidRDefault="0090130F">
      <w:pPr>
        <w:pStyle w:val="NormalWeb"/>
        <w:numPr>
          <w:ilvl w:val="0"/>
          <w:numId w:val="7"/>
        </w:numPr>
        <w:spacing w:line="276" w:lineRule="auto"/>
        <w:rPr>
          <w:rFonts w:ascii="Arial" w:hAnsi="Arial" w:cs="Arial"/>
          <w:sz w:val="20"/>
          <w:szCs w:val="20"/>
          <w:lang w:val="en-GB"/>
        </w:rPr>
      </w:pPr>
      <w:r w:rsidRPr="00A01F83">
        <w:rPr>
          <w:rFonts w:ascii="Arial" w:hAnsi="Arial" w:cs="Arial"/>
          <w:sz w:val="20"/>
          <w:szCs w:val="20"/>
          <w:lang w:val="en-GB"/>
        </w:rPr>
        <w:t>H5 scripts</w:t>
      </w:r>
    </w:p>
    <w:p w14:paraId="7E4CA313" w14:textId="09515EA0" w:rsidR="0090130F" w:rsidRPr="00A01F83" w:rsidRDefault="0090130F">
      <w:pPr>
        <w:pStyle w:val="NormalWeb"/>
        <w:numPr>
          <w:ilvl w:val="0"/>
          <w:numId w:val="7"/>
        </w:numPr>
        <w:spacing w:line="276" w:lineRule="auto"/>
        <w:rPr>
          <w:rFonts w:ascii="Arial" w:hAnsi="Arial" w:cs="Arial"/>
          <w:sz w:val="20"/>
          <w:szCs w:val="20"/>
          <w:lang w:val="en-GB"/>
        </w:rPr>
      </w:pPr>
      <w:r w:rsidRPr="00A01F83">
        <w:rPr>
          <w:rFonts w:ascii="Arial" w:hAnsi="Arial" w:cs="Arial"/>
          <w:sz w:val="20"/>
          <w:szCs w:val="20"/>
          <w:lang w:val="en-GB"/>
        </w:rPr>
        <w:t>IEC mapping</w:t>
      </w:r>
    </w:p>
    <w:p w14:paraId="5C974517" w14:textId="1DB6F740" w:rsidR="001D7447" w:rsidRPr="00A01F83" w:rsidRDefault="0090130F">
      <w:pPr>
        <w:pStyle w:val="NormalWeb"/>
        <w:numPr>
          <w:ilvl w:val="0"/>
          <w:numId w:val="7"/>
        </w:numPr>
        <w:spacing w:line="276" w:lineRule="auto"/>
        <w:rPr>
          <w:lang w:val="en-GB"/>
        </w:rPr>
      </w:pPr>
      <w:r w:rsidRPr="00A01F83">
        <w:rPr>
          <w:rFonts w:ascii="Arial" w:hAnsi="Arial" w:cs="Arial"/>
          <w:sz w:val="20"/>
          <w:szCs w:val="20"/>
          <w:lang w:val="en-GB"/>
        </w:rPr>
        <w:t>Workflow</w:t>
      </w:r>
      <w:bookmarkEnd w:id="21"/>
    </w:p>
    <w:p w14:paraId="77C56568" w14:textId="5DB9E58F" w:rsidR="00D8560E" w:rsidRPr="00A01F83" w:rsidRDefault="00FF3AD4" w:rsidP="00CB0E80">
      <w:pPr>
        <w:pStyle w:val="Heading2"/>
      </w:pPr>
      <w:bookmarkStart w:id="22" w:name="_Toc229583646"/>
      <w:r w:rsidRPr="00A01F83">
        <w:t>Mashup</w:t>
      </w:r>
      <w:bookmarkEnd w:id="22"/>
      <w:r w:rsidR="00C33BCB" w:rsidRPr="00A01F83">
        <w:t xml:space="preserve"> </w:t>
      </w:r>
    </w:p>
    <w:p w14:paraId="40D1A975" w14:textId="77777777" w:rsidR="0050296F" w:rsidRPr="00A01F83" w:rsidRDefault="0050296F" w:rsidP="00C33BCB">
      <w:pPr>
        <w:pStyle w:val="BodyText"/>
        <w:ind w:left="0"/>
      </w:pPr>
    </w:p>
    <w:p w14:paraId="571B5380" w14:textId="5245E8A3" w:rsidR="00CB0E80" w:rsidRPr="00A01F83" w:rsidRDefault="00775E37" w:rsidP="00CB0E80">
      <w:pPr>
        <w:pStyle w:val="BodyText"/>
        <w:ind w:left="0"/>
      </w:pPr>
      <w:r w:rsidRPr="00A01F83">
        <w:t xml:space="preserve">This mashup will </w:t>
      </w:r>
      <w:r w:rsidR="00CB0E80" w:rsidRPr="00A01F83">
        <w:t>be used to add, display, update and delete information from the table EXT001 about the revisions. Moreover, it will allow the user to launch the batch processing for all revisions or launch processing only for selected rows.</w:t>
      </w:r>
      <w:r w:rsidR="00510DAD" w:rsidRPr="00A01F83">
        <w:tab/>
      </w:r>
    </w:p>
    <w:p w14:paraId="7B5FCE10" w14:textId="77777777" w:rsidR="0050296F" w:rsidRPr="00A01F83" w:rsidRDefault="0050296F" w:rsidP="00C33BCB">
      <w:pPr>
        <w:pStyle w:val="BodyText"/>
        <w:ind w:left="0"/>
      </w:pPr>
    </w:p>
    <w:p w14:paraId="6C552B08" w14:textId="2DDE9A35" w:rsidR="00C33BCB" w:rsidRPr="00A01F83" w:rsidRDefault="00CA111C" w:rsidP="00C4786B">
      <w:pPr>
        <w:pStyle w:val="Heading3"/>
      </w:pPr>
      <w:r w:rsidRPr="00A01F83">
        <w:t>Filters</w:t>
      </w:r>
    </w:p>
    <w:p w14:paraId="393164BF" w14:textId="709D5C56" w:rsidR="00CA111C" w:rsidRPr="00A01F83" w:rsidRDefault="00CA111C" w:rsidP="00CA111C">
      <w:pPr>
        <w:pStyle w:val="BodyText"/>
        <w:ind w:left="0"/>
      </w:pPr>
      <w:r w:rsidRPr="00A01F83">
        <w:t xml:space="preserve">The input </w:t>
      </w:r>
      <w:r w:rsidR="00CB0E80" w:rsidRPr="00A01F83">
        <w:t xml:space="preserve">is </w:t>
      </w:r>
      <w:r w:rsidRPr="00A01F83">
        <w:t>the</w:t>
      </w:r>
      <w:r w:rsidR="00CB0E80" w:rsidRPr="00A01F83">
        <w:t xml:space="preserve"> </w:t>
      </w:r>
      <w:r w:rsidR="00CB0E80" w:rsidRPr="00A01F83">
        <w:rPr>
          <w:b/>
          <w:bCs/>
        </w:rPr>
        <w:t>Item Number</w:t>
      </w:r>
      <w:r w:rsidR="00CB0E80" w:rsidRPr="00A01F83">
        <w:t>.</w:t>
      </w:r>
    </w:p>
    <w:p w14:paraId="53CEF419" w14:textId="6EBC5327" w:rsidR="00CA111C" w:rsidRPr="00A01F83" w:rsidRDefault="00CB0E80">
      <w:pPr>
        <w:pStyle w:val="BodyText"/>
        <w:numPr>
          <w:ilvl w:val="0"/>
          <w:numId w:val="6"/>
        </w:numPr>
      </w:pPr>
      <w:r w:rsidRPr="00A01F83">
        <w:t>Item number (ITNO)</w:t>
      </w:r>
    </w:p>
    <w:p w14:paraId="61F9DD19" w14:textId="77777777" w:rsidR="009A7E1F" w:rsidRPr="00A01F83" w:rsidRDefault="009A7E1F" w:rsidP="00CA111C">
      <w:pPr>
        <w:pStyle w:val="BodyText"/>
        <w:ind w:left="0"/>
      </w:pPr>
    </w:p>
    <w:p w14:paraId="213A5DC1" w14:textId="789A3490" w:rsidR="00A11DB4" w:rsidRPr="00A01F83" w:rsidRDefault="00CB0E80" w:rsidP="00C4786B">
      <w:pPr>
        <w:pStyle w:val="Heading3"/>
      </w:pPr>
      <w:r w:rsidRPr="00A01F83">
        <w:t>Revisions</w:t>
      </w:r>
      <w:r w:rsidR="00CA111C" w:rsidRPr="00A01F83">
        <w:t xml:space="preserve"> DataGrid</w:t>
      </w:r>
    </w:p>
    <w:p w14:paraId="2B1B818B" w14:textId="1DC515B4" w:rsidR="00786678" w:rsidRPr="00A01F83" w:rsidRDefault="00CA111C" w:rsidP="00CA111C">
      <w:pPr>
        <w:pStyle w:val="BodyText"/>
        <w:ind w:left="0"/>
      </w:pPr>
      <w:r w:rsidRPr="00A01F83">
        <w:t>The</w:t>
      </w:r>
      <w:r w:rsidR="00CB0E80" w:rsidRPr="00A01F83">
        <w:t>re are five columns in the table containing data from EXT001 queried using EXT001MI.LstLine</w:t>
      </w:r>
      <w:r w:rsidRPr="00A01F83">
        <w:t>.</w:t>
      </w:r>
    </w:p>
    <w:p w14:paraId="26FAC981" w14:textId="77777777" w:rsidR="00CA111C" w:rsidRPr="00A01F83" w:rsidRDefault="00CA111C" w:rsidP="00CA111C">
      <w:pPr>
        <w:pStyle w:val="BodyText"/>
        <w:ind w:left="0"/>
        <w:rPr>
          <w:highlight w:val="red"/>
        </w:rPr>
      </w:pPr>
    </w:p>
    <w:p w14:paraId="78A4D3E8" w14:textId="2AABC6E5" w:rsidR="00786678" w:rsidRPr="00A01F83" w:rsidRDefault="00CA111C" w:rsidP="00C4786B">
      <w:pPr>
        <w:pStyle w:val="Heading4"/>
      </w:pPr>
      <w:r w:rsidRPr="00A01F83">
        <w:t>Table Data</w:t>
      </w:r>
    </w:p>
    <w:p w14:paraId="6155A2CA" w14:textId="0F1BD0D2" w:rsidR="00786678" w:rsidRPr="00A01F83" w:rsidRDefault="00CA111C" w:rsidP="00786678">
      <w:pPr>
        <w:pStyle w:val="BodyText"/>
        <w:ind w:left="0"/>
      </w:pPr>
      <w:r w:rsidRPr="00A01F83">
        <w:t>Data included in the table:</w:t>
      </w:r>
    </w:p>
    <w:p w14:paraId="6017DFEE" w14:textId="3CCD331A" w:rsidR="00786678" w:rsidRPr="00A01F83" w:rsidRDefault="00CB0E80">
      <w:pPr>
        <w:pStyle w:val="BodyText"/>
        <w:numPr>
          <w:ilvl w:val="0"/>
          <w:numId w:val="5"/>
        </w:numPr>
      </w:pPr>
      <w:r w:rsidRPr="00A01F83">
        <w:t>Item Number</w:t>
      </w:r>
      <w:r w:rsidR="00786678" w:rsidRPr="00A01F83">
        <w:t>:</w:t>
      </w:r>
    </w:p>
    <w:p w14:paraId="02B00AD5" w14:textId="2DFA1768" w:rsidR="00786678" w:rsidRPr="00A01F83" w:rsidRDefault="00CB0E80">
      <w:pPr>
        <w:pStyle w:val="BodyText"/>
        <w:numPr>
          <w:ilvl w:val="1"/>
          <w:numId w:val="5"/>
        </w:numPr>
      </w:pPr>
      <w:r w:rsidRPr="00A01F83">
        <w:t>EXT001.ITNO</w:t>
      </w:r>
    </w:p>
    <w:p w14:paraId="17107A7D" w14:textId="550D771E" w:rsidR="00786678" w:rsidRPr="00A01F83" w:rsidRDefault="00CB0E80">
      <w:pPr>
        <w:pStyle w:val="BodyText"/>
        <w:numPr>
          <w:ilvl w:val="0"/>
          <w:numId w:val="5"/>
        </w:numPr>
      </w:pPr>
      <w:r w:rsidRPr="00A01F83">
        <w:t>Revision</w:t>
      </w:r>
    </w:p>
    <w:p w14:paraId="42C97995" w14:textId="632D5330" w:rsidR="00EE1DD3" w:rsidRPr="00A01F83" w:rsidRDefault="00CB0E80">
      <w:pPr>
        <w:pStyle w:val="BodyText"/>
        <w:numPr>
          <w:ilvl w:val="1"/>
          <w:numId w:val="5"/>
        </w:numPr>
      </w:pPr>
      <w:r w:rsidRPr="00A01F83">
        <w:t>EXT001.REVE</w:t>
      </w:r>
    </w:p>
    <w:p w14:paraId="36AACF8D" w14:textId="18F91775" w:rsidR="005C4046" w:rsidRPr="00A01F83" w:rsidRDefault="00CB0E80">
      <w:pPr>
        <w:pStyle w:val="BodyText"/>
        <w:numPr>
          <w:ilvl w:val="0"/>
          <w:numId w:val="5"/>
        </w:numPr>
      </w:pPr>
      <w:r w:rsidRPr="00A01F83">
        <w:t>Description</w:t>
      </w:r>
      <w:r w:rsidR="00CA111C" w:rsidRPr="00A01F83">
        <w:t>:</w:t>
      </w:r>
    </w:p>
    <w:p w14:paraId="5E6FF075" w14:textId="0E9F6C7A" w:rsidR="00EE1DD3" w:rsidRPr="00A01F83" w:rsidRDefault="00E54B4B">
      <w:pPr>
        <w:pStyle w:val="BodyText"/>
        <w:numPr>
          <w:ilvl w:val="1"/>
          <w:numId w:val="5"/>
        </w:numPr>
      </w:pPr>
      <w:r w:rsidRPr="00A01F83">
        <w:t>EXT001.TEXT</w:t>
      </w:r>
    </w:p>
    <w:p w14:paraId="6C0378E5" w14:textId="0FB214BC" w:rsidR="005C4046" w:rsidRPr="00A01F83" w:rsidRDefault="00E54B4B">
      <w:pPr>
        <w:pStyle w:val="BodyText"/>
        <w:numPr>
          <w:ilvl w:val="0"/>
          <w:numId w:val="5"/>
        </w:numPr>
      </w:pPr>
      <w:r w:rsidRPr="00A01F83">
        <w:t>Start Date</w:t>
      </w:r>
      <w:r w:rsidR="00CA111C" w:rsidRPr="00A01F83">
        <w:t>:</w:t>
      </w:r>
    </w:p>
    <w:p w14:paraId="7B71FDF6" w14:textId="6B962C86" w:rsidR="00E54B4B" w:rsidRPr="00A01F83" w:rsidRDefault="00E54B4B">
      <w:pPr>
        <w:pStyle w:val="BodyText"/>
        <w:numPr>
          <w:ilvl w:val="1"/>
          <w:numId w:val="5"/>
        </w:numPr>
      </w:pPr>
      <w:r w:rsidRPr="00A01F83">
        <w:t>EXT001.STDT</w:t>
      </w:r>
    </w:p>
    <w:p w14:paraId="079CE658" w14:textId="4717C856" w:rsidR="00E54B4B" w:rsidRPr="00A01F83" w:rsidRDefault="00E54B4B">
      <w:pPr>
        <w:pStyle w:val="BodyText"/>
        <w:numPr>
          <w:ilvl w:val="0"/>
          <w:numId w:val="5"/>
        </w:numPr>
      </w:pPr>
      <w:r w:rsidRPr="00A01F83">
        <w:t>Finish Date:</w:t>
      </w:r>
    </w:p>
    <w:p w14:paraId="293D6861" w14:textId="4611BDF3" w:rsidR="00E54B4B" w:rsidRPr="00A01F83" w:rsidRDefault="00E54B4B">
      <w:pPr>
        <w:pStyle w:val="BodyText"/>
        <w:numPr>
          <w:ilvl w:val="1"/>
          <w:numId w:val="5"/>
        </w:numPr>
      </w:pPr>
      <w:r w:rsidRPr="00A01F83">
        <w:t>EXT001.FSDT</w:t>
      </w:r>
    </w:p>
    <w:p w14:paraId="2EF46696" w14:textId="77777777" w:rsidR="0063019D" w:rsidRPr="00A01F83" w:rsidRDefault="0063019D" w:rsidP="0063019D">
      <w:pPr>
        <w:pStyle w:val="BodyText"/>
      </w:pPr>
    </w:p>
    <w:p w14:paraId="0D508064" w14:textId="77777777" w:rsidR="00C4786B" w:rsidRPr="00A01F83" w:rsidRDefault="00C4786B" w:rsidP="0063019D">
      <w:pPr>
        <w:pStyle w:val="BodyText"/>
      </w:pPr>
    </w:p>
    <w:p w14:paraId="16142021" w14:textId="77777777" w:rsidR="006E793F" w:rsidRPr="00A01F83" w:rsidRDefault="006E793F" w:rsidP="0063019D">
      <w:pPr>
        <w:pStyle w:val="BodyText"/>
      </w:pPr>
    </w:p>
    <w:p w14:paraId="27B49684" w14:textId="77777777" w:rsidR="006E793F" w:rsidRPr="00A01F83" w:rsidRDefault="006E793F" w:rsidP="0063019D">
      <w:pPr>
        <w:pStyle w:val="BodyText"/>
      </w:pPr>
    </w:p>
    <w:p w14:paraId="1F8D0181" w14:textId="3F5DBFBA" w:rsidR="007D1D0B" w:rsidRPr="00A01F83" w:rsidRDefault="007D1D0B" w:rsidP="007D1D0B">
      <w:pPr>
        <w:pStyle w:val="Heading3"/>
      </w:pPr>
      <w:r w:rsidRPr="00A01F83">
        <w:lastRenderedPageBreak/>
        <w:t>Lookup details</w:t>
      </w:r>
    </w:p>
    <w:tbl>
      <w:tblPr>
        <w:tblStyle w:val="InforTable0"/>
        <w:tblW w:w="0" w:type="auto"/>
        <w:tblLook w:val="04A0" w:firstRow="1" w:lastRow="0" w:firstColumn="1" w:lastColumn="0" w:noHBand="0" w:noVBand="1"/>
      </w:tblPr>
      <w:tblGrid>
        <w:gridCol w:w="5048"/>
        <w:gridCol w:w="5049"/>
      </w:tblGrid>
      <w:tr w:rsidR="007D1D0B" w:rsidRPr="00A01F83" w14:paraId="7253D801" w14:textId="77777777" w:rsidTr="00DE321D">
        <w:trPr>
          <w:cnfStyle w:val="100000000000" w:firstRow="1" w:lastRow="0" w:firstColumn="0" w:lastColumn="0" w:oddVBand="0" w:evenVBand="0" w:oddHBand="0" w:evenHBand="0" w:firstRowFirstColumn="0" w:firstRowLastColumn="0" w:lastRowFirstColumn="0" w:lastRowLastColumn="0"/>
        </w:trPr>
        <w:tc>
          <w:tcPr>
            <w:tcW w:w="5048" w:type="dxa"/>
          </w:tcPr>
          <w:p w14:paraId="7F7F803C" w14:textId="77777777" w:rsidR="007D1D0B" w:rsidRPr="00A01F83" w:rsidRDefault="007D1D0B" w:rsidP="00DE321D">
            <w:pPr>
              <w:pStyle w:val="BodyText"/>
              <w:ind w:left="0"/>
              <w:rPr>
                <w:b w:val="0"/>
                <w:bCs/>
              </w:rPr>
            </w:pPr>
            <w:r w:rsidRPr="00A01F83">
              <w:rPr>
                <w:b w:val="0"/>
                <w:bCs/>
              </w:rPr>
              <w:t>Field</w:t>
            </w:r>
          </w:p>
        </w:tc>
        <w:tc>
          <w:tcPr>
            <w:tcW w:w="5049" w:type="dxa"/>
          </w:tcPr>
          <w:p w14:paraId="59677DD9" w14:textId="77777777" w:rsidR="007D1D0B" w:rsidRPr="00A01F83" w:rsidRDefault="007D1D0B" w:rsidP="00DE321D">
            <w:pPr>
              <w:pStyle w:val="BodyText"/>
              <w:ind w:left="0"/>
              <w:rPr>
                <w:b w:val="0"/>
                <w:bCs/>
              </w:rPr>
            </w:pPr>
            <w:r w:rsidRPr="00A01F83">
              <w:rPr>
                <w:b w:val="0"/>
                <w:bCs/>
              </w:rPr>
              <w:t>Value</w:t>
            </w:r>
          </w:p>
        </w:tc>
      </w:tr>
      <w:tr w:rsidR="007D1D0B" w:rsidRPr="00A01F83" w14:paraId="778ECE29" w14:textId="77777777" w:rsidTr="00DE321D">
        <w:trPr>
          <w:cnfStyle w:val="000000100000" w:firstRow="0" w:lastRow="0" w:firstColumn="0" w:lastColumn="0" w:oddVBand="0" w:evenVBand="0" w:oddHBand="1" w:evenHBand="0" w:firstRowFirstColumn="0" w:firstRowLastColumn="0" w:lastRowFirstColumn="0" w:lastRowLastColumn="0"/>
        </w:trPr>
        <w:tc>
          <w:tcPr>
            <w:tcW w:w="5048" w:type="dxa"/>
          </w:tcPr>
          <w:p w14:paraId="159286F7" w14:textId="5FFDF58C" w:rsidR="007D1D0B" w:rsidRPr="00A01F83" w:rsidRDefault="007D1D0B" w:rsidP="00DE321D">
            <w:pPr>
              <w:pStyle w:val="BodyText"/>
              <w:ind w:left="0"/>
            </w:pPr>
            <w:r w:rsidRPr="00A01F83">
              <w:t>Item Number</w:t>
            </w:r>
          </w:p>
        </w:tc>
        <w:tc>
          <w:tcPr>
            <w:tcW w:w="5049" w:type="dxa"/>
          </w:tcPr>
          <w:p w14:paraId="31507B16" w14:textId="09AE5235" w:rsidR="007D1D0B" w:rsidRPr="00A01F83" w:rsidRDefault="007D1D0B" w:rsidP="00DE321D">
            <w:pPr>
              <w:pStyle w:val="BodyText"/>
              <w:ind w:left="0"/>
            </w:pPr>
            <w:r w:rsidRPr="00A01F83">
              <w:t xml:space="preserve">API </w:t>
            </w:r>
            <w:r w:rsidR="002522FA" w:rsidRPr="00A01F83">
              <w:t>EXPORTMI</w:t>
            </w:r>
            <w:r w:rsidRPr="00A01F83">
              <w:t>.</w:t>
            </w:r>
            <w:r w:rsidR="002522FA" w:rsidRPr="00A01F83">
              <w:t>Select to retrieve all item numbers for the user’s CONO</w:t>
            </w:r>
          </w:p>
        </w:tc>
      </w:tr>
    </w:tbl>
    <w:p w14:paraId="595AEE85" w14:textId="77777777" w:rsidR="007D1D0B" w:rsidRPr="00A01F83" w:rsidRDefault="007D1D0B" w:rsidP="007D1D0B">
      <w:pPr>
        <w:pStyle w:val="BodyText"/>
        <w:ind w:left="0"/>
      </w:pPr>
    </w:p>
    <w:p w14:paraId="107D3C23" w14:textId="53EC7949" w:rsidR="007D1D0B" w:rsidRPr="00A01F83" w:rsidRDefault="007D1D0B" w:rsidP="001D406F">
      <w:pPr>
        <w:pStyle w:val="Heading3"/>
      </w:pPr>
      <w:r w:rsidRPr="00A01F83">
        <w:t>Action Button « </w:t>
      </w:r>
      <w:r w:rsidR="003128CC" w:rsidRPr="00A01F83">
        <w:t>Search</w:t>
      </w:r>
      <w:r w:rsidRPr="00A01F83">
        <w:t> »</w:t>
      </w:r>
    </w:p>
    <w:p w14:paraId="609F6E64" w14:textId="7F3A7FDC" w:rsidR="007D1D0B" w:rsidRPr="00A01F83" w:rsidRDefault="00674F7B" w:rsidP="007D1D0B">
      <w:pPr>
        <w:pStyle w:val="BodyText"/>
        <w:ind w:left="0"/>
        <w:rPr>
          <w:b/>
          <w:bCs/>
        </w:rPr>
      </w:pPr>
      <w:r w:rsidRPr="00A01F83">
        <w:t>The data grid contents are populated through the API c</w:t>
      </w:r>
      <w:r w:rsidR="007D1D0B" w:rsidRPr="00A01F83">
        <w:t xml:space="preserve">all </w:t>
      </w:r>
      <w:r w:rsidR="003128CC" w:rsidRPr="00A01F83">
        <w:t>EXT001MI</w:t>
      </w:r>
      <w:r w:rsidR="007D1D0B" w:rsidRPr="00A01F83">
        <w:t>.</w:t>
      </w:r>
      <w:r w:rsidR="003128CC" w:rsidRPr="00A01F83">
        <w:t>LstLine</w:t>
      </w:r>
      <w:r w:rsidR="007D1D0B" w:rsidRPr="00A01F83">
        <w:t xml:space="preserve"> to retrieve data from M3.</w:t>
      </w:r>
    </w:p>
    <w:tbl>
      <w:tblPr>
        <w:tblStyle w:val="PlainTable1"/>
        <w:tblW w:w="9351" w:type="dxa"/>
        <w:tblLook w:val="04A0" w:firstRow="1" w:lastRow="0" w:firstColumn="1" w:lastColumn="0" w:noHBand="0" w:noVBand="1"/>
      </w:tblPr>
      <w:tblGrid>
        <w:gridCol w:w="952"/>
        <w:gridCol w:w="1878"/>
        <w:gridCol w:w="993"/>
        <w:gridCol w:w="1275"/>
        <w:gridCol w:w="1276"/>
        <w:gridCol w:w="1418"/>
        <w:gridCol w:w="1559"/>
      </w:tblGrid>
      <w:tr w:rsidR="00674F7B" w:rsidRPr="00A01F83" w14:paraId="5FEB0C74"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shd w:val="clear" w:color="auto" w:fill="00B0F0"/>
          </w:tcPr>
          <w:p w14:paraId="3B1C762B" w14:textId="77777777" w:rsidR="00674F7B" w:rsidRPr="00A01F83" w:rsidRDefault="00674F7B" w:rsidP="00DE321D">
            <w:pPr>
              <w:spacing w:line="276" w:lineRule="auto"/>
              <w:jc w:val="center"/>
              <w:rPr>
                <w:rFonts w:cs="Arial"/>
                <w:color w:val="FFFFFF" w:themeColor="background1"/>
              </w:rPr>
            </w:pPr>
            <w:r w:rsidRPr="00A01F83">
              <w:rPr>
                <w:rFonts w:cs="Arial"/>
                <w:color w:val="FFFFFF" w:themeColor="background1"/>
              </w:rPr>
              <w:t>Fields</w:t>
            </w:r>
          </w:p>
        </w:tc>
        <w:tc>
          <w:tcPr>
            <w:tcW w:w="1878" w:type="dxa"/>
            <w:shd w:val="clear" w:color="auto" w:fill="00B0F0"/>
          </w:tcPr>
          <w:p w14:paraId="4DEE15E7"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Description</w:t>
            </w:r>
          </w:p>
        </w:tc>
        <w:tc>
          <w:tcPr>
            <w:tcW w:w="993" w:type="dxa"/>
            <w:shd w:val="clear" w:color="auto" w:fill="00B0F0"/>
          </w:tcPr>
          <w:p w14:paraId="41CB274B"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Type</w:t>
            </w:r>
          </w:p>
        </w:tc>
        <w:tc>
          <w:tcPr>
            <w:tcW w:w="1275" w:type="dxa"/>
            <w:shd w:val="clear" w:color="auto" w:fill="00B0F0"/>
          </w:tcPr>
          <w:p w14:paraId="29AF4310"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Length</w:t>
            </w:r>
          </w:p>
        </w:tc>
        <w:tc>
          <w:tcPr>
            <w:tcW w:w="1276" w:type="dxa"/>
            <w:shd w:val="clear" w:color="auto" w:fill="00B0F0"/>
          </w:tcPr>
          <w:p w14:paraId="43AC75FC"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Direction</w:t>
            </w:r>
          </w:p>
        </w:tc>
        <w:tc>
          <w:tcPr>
            <w:tcW w:w="1418" w:type="dxa"/>
            <w:shd w:val="clear" w:color="auto" w:fill="00B0F0"/>
          </w:tcPr>
          <w:p w14:paraId="4A370EBA"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Mandatory</w:t>
            </w:r>
          </w:p>
        </w:tc>
        <w:tc>
          <w:tcPr>
            <w:tcW w:w="1559" w:type="dxa"/>
            <w:shd w:val="clear" w:color="auto" w:fill="00B0F0"/>
          </w:tcPr>
          <w:p w14:paraId="3D3CC8AB"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674F7B" w:rsidRPr="00A01F83" w14:paraId="6DF31028"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tcPr>
          <w:p w14:paraId="5749B128" w14:textId="1D26E427" w:rsidR="00674F7B" w:rsidRPr="00A01F83" w:rsidRDefault="00674F7B" w:rsidP="00DE321D">
            <w:pPr>
              <w:spacing w:line="360" w:lineRule="auto"/>
              <w:jc w:val="center"/>
              <w:rPr>
                <w:rFonts w:cs="Arial"/>
                <w:b w:val="0"/>
                <w:bCs w:val="0"/>
              </w:rPr>
            </w:pPr>
            <w:r w:rsidRPr="00A01F83">
              <w:rPr>
                <w:b w:val="0"/>
                <w:bCs w:val="0"/>
              </w:rPr>
              <w:t>ITNO</w:t>
            </w:r>
          </w:p>
        </w:tc>
        <w:tc>
          <w:tcPr>
            <w:tcW w:w="1878" w:type="dxa"/>
          </w:tcPr>
          <w:p w14:paraId="411E1E67" w14:textId="300CD191" w:rsidR="00674F7B" w:rsidRPr="00A01F83" w:rsidRDefault="00674F7B"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Item Number</w:t>
            </w:r>
          </w:p>
        </w:tc>
        <w:tc>
          <w:tcPr>
            <w:tcW w:w="993" w:type="dxa"/>
          </w:tcPr>
          <w:p w14:paraId="3B812B36" w14:textId="77777777" w:rsidR="00674F7B" w:rsidRPr="00A01F83" w:rsidRDefault="00674F7B"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65638FA1" w14:textId="678A85FF" w:rsidR="00674F7B" w:rsidRPr="00A01F83" w:rsidRDefault="00674F7B"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15</w:t>
            </w:r>
          </w:p>
        </w:tc>
        <w:tc>
          <w:tcPr>
            <w:tcW w:w="1276" w:type="dxa"/>
          </w:tcPr>
          <w:p w14:paraId="378A0B99" w14:textId="77777777" w:rsidR="00674F7B" w:rsidRPr="00A01F83" w:rsidRDefault="00674F7B"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Incoming</w:t>
            </w:r>
          </w:p>
        </w:tc>
        <w:tc>
          <w:tcPr>
            <w:tcW w:w="1418" w:type="dxa"/>
          </w:tcPr>
          <w:p w14:paraId="45EBCCF1" w14:textId="3F231EB9" w:rsidR="00674F7B" w:rsidRPr="00A01F83" w:rsidRDefault="00674F7B"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N</w:t>
            </w:r>
          </w:p>
        </w:tc>
        <w:tc>
          <w:tcPr>
            <w:tcW w:w="1559" w:type="dxa"/>
          </w:tcPr>
          <w:p w14:paraId="022203A9" w14:textId="1AFB0EB8" w:rsidR="00674F7B" w:rsidRPr="00A01F83" w:rsidRDefault="00674F7B"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Item Number</w:t>
            </w:r>
          </w:p>
        </w:tc>
      </w:tr>
      <w:tr w:rsidR="00674F7B" w:rsidRPr="00A01F83" w14:paraId="4825E016" w14:textId="77777777" w:rsidTr="00DE321D">
        <w:tc>
          <w:tcPr>
            <w:cnfStyle w:val="001000000000" w:firstRow="0" w:lastRow="0" w:firstColumn="1" w:lastColumn="0" w:oddVBand="0" w:evenVBand="0" w:oddHBand="0" w:evenHBand="0" w:firstRowFirstColumn="0" w:firstRowLastColumn="0" w:lastRowFirstColumn="0" w:lastRowLastColumn="0"/>
            <w:tcW w:w="952" w:type="dxa"/>
            <w:vAlign w:val="center"/>
          </w:tcPr>
          <w:p w14:paraId="20BFBD5B" w14:textId="35753F79" w:rsidR="00674F7B" w:rsidRPr="00A01F83" w:rsidRDefault="00674F7B" w:rsidP="00674F7B">
            <w:pPr>
              <w:spacing w:line="360" w:lineRule="auto"/>
              <w:jc w:val="center"/>
              <w:rPr>
                <w:rFonts w:cs="Arial"/>
              </w:rPr>
            </w:pPr>
            <w:r w:rsidRPr="00A01F83">
              <w:rPr>
                <w:b w:val="0"/>
                <w:bCs w:val="0"/>
              </w:rPr>
              <w:t>ITNO</w:t>
            </w:r>
          </w:p>
        </w:tc>
        <w:tc>
          <w:tcPr>
            <w:tcW w:w="1878" w:type="dxa"/>
          </w:tcPr>
          <w:p w14:paraId="76D008F9" w14:textId="625F6EE6" w:rsidR="00674F7B" w:rsidRPr="00A01F83" w:rsidRDefault="00674F7B" w:rsidP="00674F7B">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Item Nu</w:t>
            </w:r>
            <w:r w:rsidR="00413EF8">
              <w:rPr>
                <w:rFonts w:cs="Arial"/>
              </w:rPr>
              <w:t>ooo</w:t>
            </w:r>
            <w:r w:rsidRPr="00A01F83">
              <w:rPr>
                <w:rFonts w:cs="Arial"/>
              </w:rPr>
              <w:t>mber</w:t>
            </w:r>
          </w:p>
        </w:tc>
        <w:tc>
          <w:tcPr>
            <w:tcW w:w="993" w:type="dxa"/>
          </w:tcPr>
          <w:p w14:paraId="25F52C26" w14:textId="0D10DB2A"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49AB72AA" w14:textId="5B609A76"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15</w:t>
            </w:r>
          </w:p>
        </w:tc>
        <w:tc>
          <w:tcPr>
            <w:tcW w:w="1276" w:type="dxa"/>
          </w:tcPr>
          <w:p w14:paraId="515ABAD3" w14:textId="224217B5" w:rsidR="00674F7B" w:rsidRPr="00A01F83" w:rsidRDefault="00674F7B" w:rsidP="00674F7B">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Outgoing</w:t>
            </w:r>
          </w:p>
        </w:tc>
        <w:tc>
          <w:tcPr>
            <w:tcW w:w="1418" w:type="dxa"/>
          </w:tcPr>
          <w:p w14:paraId="20BE0D0B" w14:textId="15DD10BD"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1559" w:type="dxa"/>
          </w:tcPr>
          <w:p w14:paraId="3607110D" w14:textId="1790CBA4"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674F7B" w:rsidRPr="00A01F83" w14:paraId="66D9C884"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vAlign w:val="center"/>
          </w:tcPr>
          <w:p w14:paraId="701286F4" w14:textId="153900AA" w:rsidR="00674F7B" w:rsidRPr="00A01F83" w:rsidRDefault="00674F7B" w:rsidP="00674F7B">
            <w:pPr>
              <w:spacing w:line="360" w:lineRule="auto"/>
              <w:jc w:val="center"/>
              <w:rPr>
                <w:rFonts w:cs="Arial"/>
              </w:rPr>
            </w:pPr>
            <w:r w:rsidRPr="00A01F83">
              <w:rPr>
                <w:b w:val="0"/>
                <w:bCs w:val="0"/>
              </w:rPr>
              <w:t>REVE</w:t>
            </w:r>
          </w:p>
        </w:tc>
        <w:tc>
          <w:tcPr>
            <w:tcW w:w="1878" w:type="dxa"/>
          </w:tcPr>
          <w:p w14:paraId="11D02C1D" w14:textId="76DC2DB5" w:rsidR="00674F7B" w:rsidRPr="00A01F83" w:rsidRDefault="00674F7B" w:rsidP="00674F7B">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Revision</w:t>
            </w:r>
          </w:p>
        </w:tc>
        <w:tc>
          <w:tcPr>
            <w:tcW w:w="993" w:type="dxa"/>
          </w:tcPr>
          <w:p w14:paraId="7A39168B" w14:textId="77777777"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7B22D3AB" w14:textId="4C3DED29"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4</w:t>
            </w:r>
          </w:p>
        </w:tc>
        <w:tc>
          <w:tcPr>
            <w:tcW w:w="1276" w:type="dxa"/>
          </w:tcPr>
          <w:p w14:paraId="021F4D06" w14:textId="5953725F" w:rsidR="00674F7B" w:rsidRPr="00A01F83" w:rsidRDefault="00674F7B" w:rsidP="00674F7B">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Outgoing</w:t>
            </w:r>
          </w:p>
        </w:tc>
        <w:tc>
          <w:tcPr>
            <w:tcW w:w="1418" w:type="dxa"/>
          </w:tcPr>
          <w:p w14:paraId="05DA8313" w14:textId="5FC30870"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1559" w:type="dxa"/>
          </w:tcPr>
          <w:p w14:paraId="2AE3239B" w14:textId="5E3BBB87"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674F7B" w:rsidRPr="00A01F83" w14:paraId="7DF1337E" w14:textId="77777777" w:rsidTr="00DE321D">
        <w:tc>
          <w:tcPr>
            <w:cnfStyle w:val="001000000000" w:firstRow="0" w:lastRow="0" w:firstColumn="1" w:lastColumn="0" w:oddVBand="0" w:evenVBand="0" w:oddHBand="0" w:evenHBand="0" w:firstRowFirstColumn="0" w:firstRowLastColumn="0" w:lastRowFirstColumn="0" w:lastRowLastColumn="0"/>
            <w:tcW w:w="952" w:type="dxa"/>
            <w:vAlign w:val="center"/>
          </w:tcPr>
          <w:p w14:paraId="4BEE4B07" w14:textId="6140AA05" w:rsidR="00674F7B" w:rsidRPr="00A01F83" w:rsidRDefault="00674F7B" w:rsidP="00674F7B">
            <w:pPr>
              <w:spacing w:line="360" w:lineRule="auto"/>
              <w:jc w:val="center"/>
              <w:rPr>
                <w:rFonts w:cs="Arial"/>
              </w:rPr>
            </w:pPr>
            <w:r w:rsidRPr="00A01F83">
              <w:rPr>
                <w:b w:val="0"/>
                <w:bCs w:val="0"/>
              </w:rPr>
              <w:t>TEXT</w:t>
            </w:r>
          </w:p>
        </w:tc>
        <w:tc>
          <w:tcPr>
            <w:tcW w:w="1878" w:type="dxa"/>
          </w:tcPr>
          <w:p w14:paraId="0FC13040" w14:textId="17924328" w:rsidR="00674F7B" w:rsidRPr="00A01F83" w:rsidRDefault="00674F7B" w:rsidP="00674F7B">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Description</w:t>
            </w:r>
          </w:p>
        </w:tc>
        <w:tc>
          <w:tcPr>
            <w:tcW w:w="993" w:type="dxa"/>
          </w:tcPr>
          <w:p w14:paraId="0164BF86" w14:textId="77777777"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11143AF8" w14:textId="00CE6A48"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60</w:t>
            </w:r>
          </w:p>
        </w:tc>
        <w:tc>
          <w:tcPr>
            <w:tcW w:w="1276" w:type="dxa"/>
          </w:tcPr>
          <w:p w14:paraId="5026F3EA" w14:textId="4958FB06" w:rsidR="00674F7B" w:rsidRPr="00A01F83" w:rsidRDefault="00674F7B" w:rsidP="00674F7B">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Outgoing</w:t>
            </w:r>
          </w:p>
        </w:tc>
        <w:tc>
          <w:tcPr>
            <w:tcW w:w="1418" w:type="dxa"/>
          </w:tcPr>
          <w:p w14:paraId="016849B7" w14:textId="003F2B9D"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1559" w:type="dxa"/>
          </w:tcPr>
          <w:p w14:paraId="18E0AA47" w14:textId="7E3617B2"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674F7B" w:rsidRPr="00A01F83" w14:paraId="02707DB5"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vAlign w:val="center"/>
          </w:tcPr>
          <w:p w14:paraId="29515BFA" w14:textId="64AC3B56" w:rsidR="00674F7B" w:rsidRPr="00A01F83" w:rsidRDefault="00674F7B" w:rsidP="00674F7B">
            <w:pPr>
              <w:spacing w:line="360" w:lineRule="auto"/>
              <w:jc w:val="center"/>
              <w:rPr>
                <w:rFonts w:cs="Arial"/>
              </w:rPr>
            </w:pPr>
            <w:r w:rsidRPr="00A01F83">
              <w:rPr>
                <w:b w:val="0"/>
                <w:bCs w:val="0"/>
              </w:rPr>
              <w:t>STDT</w:t>
            </w:r>
          </w:p>
        </w:tc>
        <w:tc>
          <w:tcPr>
            <w:tcW w:w="1878" w:type="dxa"/>
          </w:tcPr>
          <w:p w14:paraId="314256F8" w14:textId="41D0BA94" w:rsidR="00674F7B" w:rsidRPr="00A01F83" w:rsidRDefault="00674F7B" w:rsidP="00674F7B">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Start Date</w:t>
            </w:r>
          </w:p>
        </w:tc>
        <w:tc>
          <w:tcPr>
            <w:tcW w:w="993" w:type="dxa"/>
          </w:tcPr>
          <w:p w14:paraId="590F3711" w14:textId="77777777"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37C07240" w14:textId="1F73C391"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8</w:t>
            </w:r>
          </w:p>
        </w:tc>
        <w:tc>
          <w:tcPr>
            <w:tcW w:w="1276" w:type="dxa"/>
          </w:tcPr>
          <w:p w14:paraId="6CEBCA61" w14:textId="08B24DBB" w:rsidR="00674F7B" w:rsidRPr="00A01F83" w:rsidRDefault="00674F7B" w:rsidP="00674F7B">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Outgoing</w:t>
            </w:r>
          </w:p>
        </w:tc>
        <w:tc>
          <w:tcPr>
            <w:tcW w:w="1418" w:type="dxa"/>
          </w:tcPr>
          <w:p w14:paraId="2CBFCFDE" w14:textId="4398ED1B"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1559" w:type="dxa"/>
          </w:tcPr>
          <w:p w14:paraId="55964F63" w14:textId="0BEBE8E6"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674F7B" w:rsidRPr="00A01F83" w14:paraId="460CC205" w14:textId="77777777" w:rsidTr="00DE321D">
        <w:tc>
          <w:tcPr>
            <w:cnfStyle w:val="001000000000" w:firstRow="0" w:lastRow="0" w:firstColumn="1" w:lastColumn="0" w:oddVBand="0" w:evenVBand="0" w:oddHBand="0" w:evenHBand="0" w:firstRowFirstColumn="0" w:firstRowLastColumn="0" w:lastRowFirstColumn="0" w:lastRowLastColumn="0"/>
            <w:tcW w:w="952" w:type="dxa"/>
            <w:vAlign w:val="center"/>
          </w:tcPr>
          <w:p w14:paraId="687673BD" w14:textId="3E6D4841" w:rsidR="00674F7B" w:rsidRPr="00A01F83" w:rsidRDefault="00674F7B" w:rsidP="00674F7B">
            <w:pPr>
              <w:spacing w:line="360" w:lineRule="auto"/>
              <w:jc w:val="center"/>
              <w:rPr>
                <w:rFonts w:cs="Arial"/>
              </w:rPr>
            </w:pPr>
            <w:r w:rsidRPr="00A01F83">
              <w:rPr>
                <w:b w:val="0"/>
                <w:bCs w:val="0"/>
              </w:rPr>
              <w:t>FSDT</w:t>
            </w:r>
          </w:p>
        </w:tc>
        <w:tc>
          <w:tcPr>
            <w:tcW w:w="1878" w:type="dxa"/>
          </w:tcPr>
          <w:p w14:paraId="23430BDA" w14:textId="45B4C9E7" w:rsidR="00674F7B" w:rsidRPr="00A01F83" w:rsidRDefault="00674F7B" w:rsidP="00674F7B">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Finish Date</w:t>
            </w:r>
          </w:p>
        </w:tc>
        <w:tc>
          <w:tcPr>
            <w:tcW w:w="993" w:type="dxa"/>
          </w:tcPr>
          <w:p w14:paraId="5E2A7D24" w14:textId="6379A418"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1F0FAAD7" w14:textId="6D75832A"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8</w:t>
            </w:r>
          </w:p>
        </w:tc>
        <w:tc>
          <w:tcPr>
            <w:tcW w:w="1276" w:type="dxa"/>
          </w:tcPr>
          <w:p w14:paraId="3719CF00" w14:textId="3B5CB5B5" w:rsidR="00674F7B" w:rsidRPr="00A01F83" w:rsidRDefault="00674F7B" w:rsidP="00674F7B">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Outgoing</w:t>
            </w:r>
          </w:p>
        </w:tc>
        <w:tc>
          <w:tcPr>
            <w:tcW w:w="1418" w:type="dxa"/>
          </w:tcPr>
          <w:p w14:paraId="7427051E" w14:textId="5CCCF722"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1559" w:type="dxa"/>
          </w:tcPr>
          <w:p w14:paraId="17FC531A" w14:textId="74528276"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46EE5F61" w14:textId="77777777" w:rsidR="007D1D0B" w:rsidRPr="00A01F83" w:rsidRDefault="007D1D0B" w:rsidP="007D1D0B">
      <w:pPr>
        <w:pStyle w:val="BodyText"/>
        <w:ind w:left="0"/>
      </w:pPr>
    </w:p>
    <w:p w14:paraId="71A1F798" w14:textId="1C6C3A31" w:rsidR="00674F7B" w:rsidRPr="00A01F83" w:rsidRDefault="00674F7B" w:rsidP="001D406F">
      <w:pPr>
        <w:pStyle w:val="Heading3"/>
      </w:pPr>
      <w:r w:rsidRPr="00A01F83">
        <w:t>Action Button « Run Batch »</w:t>
      </w:r>
    </w:p>
    <w:p w14:paraId="6DA4747B" w14:textId="0F39C5D5" w:rsidR="00674F7B" w:rsidRPr="00A01F83" w:rsidRDefault="00674F7B" w:rsidP="00674F7B">
      <w:pPr>
        <w:pStyle w:val="BodyText"/>
        <w:ind w:left="0"/>
      </w:pPr>
      <w:r w:rsidRPr="00A01F83">
        <w:t>The batch processing is run using the API MNS260MI.AddMBMInit followed by MNS260MI.PrcMBMInit.</w:t>
      </w:r>
      <w:r w:rsidR="00977507" w:rsidRPr="00A01F83">
        <w:t xml:space="preserve"> Th</w:t>
      </w:r>
      <w:r w:rsidR="0047553D" w:rsidRPr="00A01F83">
        <w:t>e</w:t>
      </w:r>
      <w:r w:rsidR="00977507" w:rsidRPr="00A01F83">
        <w:t>se APIs are used to start the IEC mapping.</w:t>
      </w:r>
    </w:p>
    <w:p w14:paraId="4FBACFA4" w14:textId="77777777" w:rsidR="00674F7B" w:rsidRPr="00A01F83" w:rsidRDefault="00674F7B" w:rsidP="00674F7B">
      <w:pPr>
        <w:pStyle w:val="BodyText"/>
        <w:ind w:left="0"/>
      </w:pPr>
    </w:p>
    <w:p w14:paraId="1845662B" w14:textId="09F426E4" w:rsidR="00674F7B" w:rsidRPr="00A01F83" w:rsidRDefault="00674F7B" w:rsidP="00674F7B">
      <w:pPr>
        <w:pStyle w:val="BodyText"/>
        <w:ind w:left="0"/>
        <w:rPr>
          <w:b/>
          <w:bCs/>
        </w:rPr>
      </w:pPr>
      <w:r w:rsidRPr="00A01F83">
        <w:rPr>
          <w:b/>
          <w:bCs/>
        </w:rPr>
        <w:t>MNS260MI.AddMBMInit:</w:t>
      </w:r>
    </w:p>
    <w:tbl>
      <w:tblPr>
        <w:tblStyle w:val="PlainTable1"/>
        <w:tblW w:w="9351" w:type="dxa"/>
        <w:tblLook w:val="04A0" w:firstRow="1" w:lastRow="0" w:firstColumn="1" w:lastColumn="0" w:noHBand="0" w:noVBand="1"/>
      </w:tblPr>
      <w:tblGrid>
        <w:gridCol w:w="952"/>
        <w:gridCol w:w="1878"/>
        <w:gridCol w:w="993"/>
        <w:gridCol w:w="1275"/>
        <w:gridCol w:w="1276"/>
        <w:gridCol w:w="1418"/>
        <w:gridCol w:w="1559"/>
      </w:tblGrid>
      <w:tr w:rsidR="00674F7B" w:rsidRPr="00A01F83" w14:paraId="410F3BDB"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shd w:val="clear" w:color="auto" w:fill="00B0F0"/>
          </w:tcPr>
          <w:p w14:paraId="60A93C6A" w14:textId="77777777" w:rsidR="00674F7B" w:rsidRPr="00A01F83" w:rsidRDefault="00674F7B" w:rsidP="00DE321D">
            <w:pPr>
              <w:spacing w:line="276" w:lineRule="auto"/>
              <w:jc w:val="center"/>
              <w:rPr>
                <w:rFonts w:cs="Arial"/>
                <w:color w:val="FFFFFF" w:themeColor="background1"/>
              </w:rPr>
            </w:pPr>
            <w:r w:rsidRPr="00A01F83">
              <w:rPr>
                <w:rFonts w:cs="Arial"/>
                <w:color w:val="FFFFFF" w:themeColor="background1"/>
              </w:rPr>
              <w:t>Fields</w:t>
            </w:r>
          </w:p>
        </w:tc>
        <w:tc>
          <w:tcPr>
            <w:tcW w:w="1878" w:type="dxa"/>
            <w:shd w:val="clear" w:color="auto" w:fill="00B0F0"/>
          </w:tcPr>
          <w:p w14:paraId="577FA112"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Description</w:t>
            </w:r>
          </w:p>
        </w:tc>
        <w:tc>
          <w:tcPr>
            <w:tcW w:w="993" w:type="dxa"/>
            <w:shd w:val="clear" w:color="auto" w:fill="00B0F0"/>
          </w:tcPr>
          <w:p w14:paraId="56532553"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Type</w:t>
            </w:r>
          </w:p>
        </w:tc>
        <w:tc>
          <w:tcPr>
            <w:tcW w:w="1275" w:type="dxa"/>
            <w:shd w:val="clear" w:color="auto" w:fill="00B0F0"/>
          </w:tcPr>
          <w:p w14:paraId="4ECBCFAC"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Length</w:t>
            </w:r>
          </w:p>
        </w:tc>
        <w:tc>
          <w:tcPr>
            <w:tcW w:w="1276" w:type="dxa"/>
            <w:shd w:val="clear" w:color="auto" w:fill="00B0F0"/>
          </w:tcPr>
          <w:p w14:paraId="7BEAD03F"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Direction</w:t>
            </w:r>
          </w:p>
        </w:tc>
        <w:tc>
          <w:tcPr>
            <w:tcW w:w="1418" w:type="dxa"/>
            <w:shd w:val="clear" w:color="auto" w:fill="00B0F0"/>
          </w:tcPr>
          <w:p w14:paraId="7A440E20"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Mandatory</w:t>
            </w:r>
          </w:p>
        </w:tc>
        <w:tc>
          <w:tcPr>
            <w:tcW w:w="1559" w:type="dxa"/>
            <w:shd w:val="clear" w:color="auto" w:fill="00B0F0"/>
          </w:tcPr>
          <w:p w14:paraId="1FDECA9A"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674F7B" w:rsidRPr="00A01F83" w14:paraId="426F0EDB"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tcPr>
          <w:p w14:paraId="00780619" w14:textId="2FEA2160" w:rsidR="00674F7B" w:rsidRPr="00A01F83" w:rsidRDefault="00674F7B" w:rsidP="00DE321D">
            <w:pPr>
              <w:spacing w:line="360" w:lineRule="auto"/>
              <w:jc w:val="center"/>
              <w:rPr>
                <w:rFonts w:cs="Arial"/>
                <w:b w:val="0"/>
                <w:bCs w:val="0"/>
              </w:rPr>
            </w:pPr>
            <w:r w:rsidRPr="00A01F83">
              <w:rPr>
                <w:rFonts w:cs="Arial"/>
                <w:b w:val="0"/>
                <w:bCs w:val="0"/>
              </w:rPr>
              <w:t>DONR</w:t>
            </w:r>
          </w:p>
        </w:tc>
        <w:tc>
          <w:tcPr>
            <w:tcW w:w="1878" w:type="dxa"/>
          </w:tcPr>
          <w:p w14:paraId="178E8FC7" w14:textId="580C5A2F" w:rsidR="00674F7B" w:rsidRPr="00A01F83" w:rsidRDefault="00674F7B"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Document Number</w:t>
            </w:r>
          </w:p>
        </w:tc>
        <w:tc>
          <w:tcPr>
            <w:tcW w:w="993" w:type="dxa"/>
          </w:tcPr>
          <w:p w14:paraId="532E7C97" w14:textId="77777777" w:rsidR="00674F7B" w:rsidRPr="00A01F83" w:rsidRDefault="00674F7B"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396E9425" w14:textId="1EB1CC7A" w:rsidR="00674F7B" w:rsidRPr="00A01F83" w:rsidRDefault="00674F7B"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3</w:t>
            </w:r>
          </w:p>
        </w:tc>
        <w:tc>
          <w:tcPr>
            <w:tcW w:w="1276" w:type="dxa"/>
          </w:tcPr>
          <w:p w14:paraId="62362528" w14:textId="77777777" w:rsidR="00674F7B" w:rsidRPr="00A01F83" w:rsidRDefault="00674F7B"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Incoming</w:t>
            </w:r>
          </w:p>
        </w:tc>
        <w:tc>
          <w:tcPr>
            <w:tcW w:w="1418" w:type="dxa"/>
          </w:tcPr>
          <w:p w14:paraId="523C67F1" w14:textId="77777777" w:rsidR="00674F7B" w:rsidRPr="00A01F83" w:rsidRDefault="00674F7B"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Y</w:t>
            </w:r>
          </w:p>
        </w:tc>
        <w:tc>
          <w:tcPr>
            <w:tcW w:w="1559" w:type="dxa"/>
          </w:tcPr>
          <w:p w14:paraId="726C5E6A" w14:textId="76197F9C" w:rsidR="00674F7B" w:rsidRPr="00A01F83" w:rsidRDefault="007B7BBC"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‘MBM’</w:t>
            </w:r>
          </w:p>
        </w:tc>
      </w:tr>
      <w:tr w:rsidR="00674F7B" w:rsidRPr="00A01F83" w14:paraId="0F50173C" w14:textId="77777777" w:rsidTr="00DE321D">
        <w:tc>
          <w:tcPr>
            <w:cnfStyle w:val="001000000000" w:firstRow="0" w:lastRow="0" w:firstColumn="1" w:lastColumn="0" w:oddVBand="0" w:evenVBand="0" w:oddHBand="0" w:evenHBand="0" w:firstRowFirstColumn="0" w:firstRowLastColumn="0" w:lastRowFirstColumn="0" w:lastRowLastColumn="0"/>
            <w:tcW w:w="952" w:type="dxa"/>
          </w:tcPr>
          <w:p w14:paraId="3999B543" w14:textId="4F50E4BD" w:rsidR="00674F7B" w:rsidRPr="00A01F83" w:rsidRDefault="00674F7B" w:rsidP="00674F7B">
            <w:pPr>
              <w:spacing w:line="360" w:lineRule="auto"/>
              <w:jc w:val="center"/>
              <w:rPr>
                <w:rFonts w:cs="Arial"/>
              </w:rPr>
            </w:pPr>
            <w:r w:rsidRPr="00A01F83">
              <w:rPr>
                <w:rFonts w:cs="Arial"/>
                <w:b w:val="0"/>
                <w:bCs w:val="0"/>
              </w:rPr>
              <w:t>PRF1</w:t>
            </w:r>
          </w:p>
        </w:tc>
        <w:tc>
          <w:tcPr>
            <w:tcW w:w="1878" w:type="dxa"/>
          </w:tcPr>
          <w:p w14:paraId="58CB8CAD" w14:textId="6FB8EFC9" w:rsidR="00674F7B" w:rsidRPr="00A01F83" w:rsidRDefault="00674F7B" w:rsidP="00674F7B">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Media Control Object 1</w:t>
            </w:r>
          </w:p>
        </w:tc>
        <w:tc>
          <w:tcPr>
            <w:tcW w:w="993" w:type="dxa"/>
          </w:tcPr>
          <w:p w14:paraId="13E0B1AD" w14:textId="77777777"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2E0CF1BF" w14:textId="218EE166"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17</w:t>
            </w:r>
          </w:p>
        </w:tc>
        <w:tc>
          <w:tcPr>
            <w:tcW w:w="1276" w:type="dxa"/>
          </w:tcPr>
          <w:p w14:paraId="41A2F332" w14:textId="77777777" w:rsidR="00674F7B" w:rsidRPr="00A01F83" w:rsidRDefault="00674F7B" w:rsidP="00674F7B">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Incoming</w:t>
            </w:r>
          </w:p>
        </w:tc>
        <w:tc>
          <w:tcPr>
            <w:tcW w:w="1418" w:type="dxa"/>
          </w:tcPr>
          <w:p w14:paraId="23589198" w14:textId="51EAAF0C"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Y</w:t>
            </w:r>
          </w:p>
        </w:tc>
        <w:tc>
          <w:tcPr>
            <w:tcW w:w="1559" w:type="dxa"/>
          </w:tcPr>
          <w:p w14:paraId="17D63230" w14:textId="10BD4C49" w:rsidR="00674F7B" w:rsidRPr="00A01F83" w:rsidRDefault="007B7BBC"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‘5165_IRM’</w:t>
            </w:r>
          </w:p>
        </w:tc>
      </w:tr>
      <w:tr w:rsidR="00674F7B" w:rsidRPr="00A01F83" w14:paraId="14C8E44D"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tcPr>
          <w:p w14:paraId="0E980A54" w14:textId="14DD727E" w:rsidR="00674F7B" w:rsidRPr="00A01F83" w:rsidRDefault="00674F7B" w:rsidP="00674F7B">
            <w:pPr>
              <w:spacing w:line="360" w:lineRule="auto"/>
              <w:jc w:val="center"/>
              <w:rPr>
                <w:rFonts w:cs="Arial"/>
                <w:b w:val="0"/>
                <w:bCs w:val="0"/>
              </w:rPr>
            </w:pPr>
            <w:r w:rsidRPr="00A01F83">
              <w:rPr>
                <w:rFonts w:cs="Arial"/>
                <w:b w:val="0"/>
                <w:bCs w:val="0"/>
              </w:rPr>
              <w:t>PRTF</w:t>
            </w:r>
          </w:p>
        </w:tc>
        <w:tc>
          <w:tcPr>
            <w:tcW w:w="1878" w:type="dxa"/>
          </w:tcPr>
          <w:p w14:paraId="79D0EE76" w14:textId="72ABF362" w:rsidR="00674F7B" w:rsidRPr="00A01F83" w:rsidRDefault="00674F7B" w:rsidP="00674F7B">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Printer file</w:t>
            </w:r>
          </w:p>
        </w:tc>
        <w:tc>
          <w:tcPr>
            <w:tcW w:w="993" w:type="dxa"/>
          </w:tcPr>
          <w:p w14:paraId="5F591CAD" w14:textId="77777777"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78AE03C4" w14:textId="05460531"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10</w:t>
            </w:r>
          </w:p>
        </w:tc>
        <w:tc>
          <w:tcPr>
            <w:tcW w:w="1276" w:type="dxa"/>
          </w:tcPr>
          <w:p w14:paraId="46D37E1F" w14:textId="77777777" w:rsidR="00674F7B" w:rsidRPr="00A01F83" w:rsidRDefault="00674F7B" w:rsidP="00674F7B">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Incoming</w:t>
            </w:r>
          </w:p>
        </w:tc>
        <w:tc>
          <w:tcPr>
            <w:tcW w:w="1418" w:type="dxa"/>
          </w:tcPr>
          <w:p w14:paraId="3A9A5848" w14:textId="4478090F"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Y</w:t>
            </w:r>
          </w:p>
        </w:tc>
        <w:tc>
          <w:tcPr>
            <w:tcW w:w="1559" w:type="dxa"/>
          </w:tcPr>
          <w:p w14:paraId="4E39A702" w14:textId="5014F683" w:rsidR="00674F7B" w:rsidRPr="00A01F83" w:rsidRDefault="007B7BBC"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‘5165_IRM’</w:t>
            </w:r>
          </w:p>
        </w:tc>
      </w:tr>
      <w:tr w:rsidR="00674F7B" w:rsidRPr="00A01F83" w14:paraId="5CF9DED0" w14:textId="77777777" w:rsidTr="00DE321D">
        <w:tc>
          <w:tcPr>
            <w:cnfStyle w:val="001000000000" w:firstRow="0" w:lastRow="0" w:firstColumn="1" w:lastColumn="0" w:oddVBand="0" w:evenVBand="0" w:oddHBand="0" w:evenHBand="0" w:firstRowFirstColumn="0" w:firstRowLastColumn="0" w:lastRowFirstColumn="0" w:lastRowLastColumn="0"/>
            <w:tcW w:w="952" w:type="dxa"/>
          </w:tcPr>
          <w:p w14:paraId="79EB1903" w14:textId="6F2AB9EE" w:rsidR="00674F7B" w:rsidRPr="00A01F83" w:rsidRDefault="00674F7B" w:rsidP="00674F7B">
            <w:pPr>
              <w:spacing w:line="360" w:lineRule="auto"/>
              <w:jc w:val="center"/>
              <w:rPr>
                <w:rFonts w:cs="Arial"/>
                <w:b w:val="0"/>
                <w:bCs w:val="0"/>
              </w:rPr>
            </w:pPr>
            <w:r w:rsidRPr="00A01F83">
              <w:rPr>
                <w:rFonts w:cs="Arial"/>
                <w:b w:val="0"/>
                <w:bCs w:val="0"/>
              </w:rPr>
              <w:t>OBJC</w:t>
            </w:r>
          </w:p>
        </w:tc>
        <w:tc>
          <w:tcPr>
            <w:tcW w:w="1878" w:type="dxa"/>
          </w:tcPr>
          <w:p w14:paraId="4B2B8D63" w14:textId="404704F3" w:rsidR="00674F7B" w:rsidRPr="00A01F83" w:rsidRDefault="00674F7B" w:rsidP="00674F7B">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Field</w:t>
            </w:r>
          </w:p>
        </w:tc>
        <w:tc>
          <w:tcPr>
            <w:tcW w:w="993" w:type="dxa"/>
          </w:tcPr>
          <w:p w14:paraId="60DBEE32" w14:textId="77777777"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704DEF32" w14:textId="4301B40A"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6</w:t>
            </w:r>
          </w:p>
        </w:tc>
        <w:tc>
          <w:tcPr>
            <w:tcW w:w="1276" w:type="dxa"/>
          </w:tcPr>
          <w:p w14:paraId="78DE34BE" w14:textId="77777777" w:rsidR="00674F7B" w:rsidRPr="00A01F83" w:rsidRDefault="00674F7B" w:rsidP="00674F7B">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Incoming</w:t>
            </w:r>
          </w:p>
        </w:tc>
        <w:tc>
          <w:tcPr>
            <w:tcW w:w="1418" w:type="dxa"/>
          </w:tcPr>
          <w:p w14:paraId="7F9A464B" w14:textId="430BE720" w:rsidR="00674F7B" w:rsidRPr="00A01F83" w:rsidRDefault="00674F7B"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Y</w:t>
            </w:r>
          </w:p>
        </w:tc>
        <w:tc>
          <w:tcPr>
            <w:tcW w:w="1559" w:type="dxa"/>
          </w:tcPr>
          <w:p w14:paraId="5C87B364" w14:textId="1E9778F9" w:rsidR="00674F7B" w:rsidRPr="00A01F83" w:rsidRDefault="00A82130" w:rsidP="00674F7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‘ITNO’</w:t>
            </w:r>
          </w:p>
        </w:tc>
      </w:tr>
      <w:tr w:rsidR="00674F7B" w:rsidRPr="00A01F83" w14:paraId="39B8C755"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tcPr>
          <w:p w14:paraId="78E5C972" w14:textId="40501AF3" w:rsidR="00674F7B" w:rsidRPr="00A01F83" w:rsidRDefault="00674F7B" w:rsidP="00674F7B">
            <w:pPr>
              <w:spacing w:line="360" w:lineRule="auto"/>
              <w:jc w:val="center"/>
              <w:rPr>
                <w:rFonts w:cs="Arial"/>
                <w:b w:val="0"/>
                <w:bCs w:val="0"/>
              </w:rPr>
            </w:pPr>
            <w:r w:rsidRPr="00A01F83">
              <w:rPr>
                <w:rFonts w:cs="Arial"/>
                <w:b w:val="0"/>
                <w:bCs w:val="0"/>
              </w:rPr>
              <w:t>DONO</w:t>
            </w:r>
          </w:p>
        </w:tc>
        <w:tc>
          <w:tcPr>
            <w:tcW w:w="1878" w:type="dxa"/>
          </w:tcPr>
          <w:p w14:paraId="226E0C3B" w14:textId="51BD3987" w:rsidR="00674F7B" w:rsidRPr="00A01F83" w:rsidRDefault="00674F7B" w:rsidP="00674F7B">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Document Identity</w:t>
            </w:r>
          </w:p>
        </w:tc>
        <w:tc>
          <w:tcPr>
            <w:tcW w:w="993" w:type="dxa"/>
          </w:tcPr>
          <w:p w14:paraId="72D809F9" w14:textId="77777777"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65038DCA" w14:textId="77777777"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20</w:t>
            </w:r>
          </w:p>
        </w:tc>
        <w:tc>
          <w:tcPr>
            <w:tcW w:w="1276" w:type="dxa"/>
          </w:tcPr>
          <w:p w14:paraId="546373CB" w14:textId="77777777" w:rsidR="00674F7B" w:rsidRPr="00A01F83" w:rsidRDefault="00674F7B" w:rsidP="00674F7B">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Incoming</w:t>
            </w:r>
          </w:p>
        </w:tc>
        <w:tc>
          <w:tcPr>
            <w:tcW w:w="1418" w:type="dxa"/>
          </w:tcPr>
          <w:p w14:paraId="065E24CA" w14:textId="58335C85"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Y</w:t>
            </w:r>
          </w:p>
        </w:tc>
        <w:tc>
          <w:tcPr>
            <w:tcW w:w="1559" w:type="dxa"/>
          </w:tcPr>
          <w:p w14:paraId="64B61E64" w14:textId="53F8A64C" w:rsidR="00674F7B" w:rsidRPr="00A01F83" w:rsidRDefault="00A82130"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674F7B" w:rsidRPr="00A01F83" w14:paraId="6B676968" w14:textId="77777777" w:rsidTr="00DE321D">
        <w:tc>
          <w:tcPr>
            <w:cnfStyle w:val="001000000000" w:firstRow="0" w:lastRow="0" w:firstColumn="1" w:lastColumn="0" w:oddVBand="0" w:evenVBand="0" w:oddHBand="0" w:evenHBand="0" w:firstRowFirstColumn="0" w:firstRowLastColumn="0" w:lastRowFirstColumn="0" w:lastRowLastColumn="0"/>
            <w:tcW w:w="952" w:type="dxa"/>
          </w:tcPr>
          <w:p w14:paraId="00C3DC07" w14:textId="3EEB20EE" w:rsidR="00674F7B" w:rsidRPr="00A01F83" w:rsidRDefault="00674F7B" w:rsidP="00DE321D">
            <w:pPr>
              <w:spacing w:line="360" w:lineRule="auto"/>
              <w:jc w:val="center"/>
              <w:rPr>
                <w:rFonts w:cs="Arial"/>
                <w:b w:val="0"/>
                <w:bCs w:val="0"/>
              </w:rPr>
            </w:pPr>
            <w:r w:rsidRPr="00A01F83">
              <w:rPr>
                <w:rFonts w:cs="Arial"/>
                <w:b w:val="0"/>
                <w:bCs w:val="0"/>
              </w:rPr>
              <w:t>MKF4</w:t>
            </w:r>
          </w:p>
        </w:tc>
        <w:tc>
          <w:tcPr>
            <w:tcW w:w="1878" w:type="dxa"/>
          </w:tcPr>
          <w:p w14:paraId="74DCAB57" w14:textId="345D7753" w:rsidR="00674F7B" w:rsidRPr="00A01F83" w:rsidRDefault="00674F7B"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Message Key Field 4</w:t>
            </w:r>
          </w:p>
        </w:tc>
        <w:tc>
          <w:tcPr>
            <w:tcW w:w="993" w:type="dxa"/>
          </w:tcPr>
          <w:p w14:paraId="50A62EA7" w14:textId="77777777" w:rsidR="00674F7B" w:rsidRPr="00A01F83" w:rsidRDefault="00674F7B"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1258A067" w14:textId="13D4C58D" w:rsidR="00674F7B" w:rsidRPr="00A01F83" w:rsidRDefault="00674F7B"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6</w:t>
            </w:r>
          </w:p>
        </w:tc>
        <w:tc>
          <w:tcPr>
            <w:tcW w:w="1276" w:type="dxa"/>
          </w:tcPr>
          <w:p w14:paraId="6D0E39D3" w14:textId="77777777" w:rsidR="00674F7B" w:rsidRPr="00A01F83" w:rsidRDefault="00674F7B"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Incoming</w:t>
            </w:r>
          </w:p>
        </w:tc>
        <w:tc>
          <w:tcPr>
            <w:tcW w:w="1418" w:type="dxa"/>
          </w:tcPr>
          <w:p w14:paraId="55CD4C83" w14:textId="77777777" w:rsidR="00674F7B" w:rsidRPr="00A01F83" w:rsidRDefault="00674F7B"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N</w:t>
            </w:r>
          </w:p>
        </w:tc>
        <w:tc>
          <w:tcPr>
            <w:tcW w:w="1559" w:type="dxa"/>
          </w:tcPr>
          <w:p w14:paraId="3FFD16FB" w14:textId="724B94B8" w:rsidR="00674F7B" w:rsidRPr="00A01F83" w:rsidRDefault="00A8213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‘REVE’</w:t>
            </w:r>
          </w:p>
        </w:tc>
      </w:tr>
      <w:tr w:rsidR="00674F7B" w:rsidRPr="00A01F83" w14:paraId="37C8ADBE"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tcPr>
          <w:p w14:paraId="7943ACE5" w14:textId="7AD855D5" w:rsidR="00674F7B" w:rsidRPr="00A01F83" w:rsidRDefault="00674F7B" w:rsidP="00DE321D">
            <w:pPr>
              <w:spacing w:line="360" w:lineRule="auto"/>
              <w:jc w:val="center"/>
              <w:rPr>
                <w:rFonts w:cs="Arial"/>
                <w:b w:val="0"/>
                <w:bCs w:val="0"/>
              </w:rPr>
            </w:pPr>
            <w:r w:rsidRPr="00A01F83">
              <w:rPr>
                <w:rFonts w:cs="Arial"/>
                <w:b w:val="0"/>
                <w:bCs w:val="0"/>
              </w:rPr>
              <w:t>MKV4</w:t>
            </w:r>
          </w:p>
        </w:tc>
        <w:tc>
          <w:tcPr>
            <w:tcW w:w="1878" w:type="dxa"/>
          </w:tcPr>
          <w:p w14:paraId="344CBF9C" w14:textId="751F3AE7" w:rsidR="00674F7B" w:rsidRPr="00A01F83" w:rsidRDefault="00674F7B"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Message Key Value 4</w:t>
            </w:r>
          </w:p>
        </w:tc>
        <w:tc>
          <w:tcPr>
            <w:tcW w:w="993" w:type="dxa"/>
          </w:tcPr>
          <w:p w14:paraId="7F5F853B" w14:textId="77777777" w:rsidR="00674F7B" w:rsidRPr="00A01F83" w:rsidRDefault="00674F7B"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0E87262B" w14:textId="687540BE" w:rsidR="00674F7B" w:rsidRPr="00A01F83" w:rsidRDefault="00674F7B"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20</w:t>
            </w:r>
          </w:p>
        </w:tc>
        <w:tc>
          <w:tcPr>
            <w:tcW w:w="1276" w:type="dxa"/>
          </w:tcPr>
          <w:p w14:paraId="71CFEB4D" w14:textId="77777777" w:rsidR="00674F7B" w:rsidRPr="00A01F83" w:rsidRDefault="00674F7B"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Incoming</w:t>
            </w:r>
          </w:p>
        </w:tc>
        <w:tc>
          <w:tcPr>
            <w:tcW w:w="1418" w:type="dxa"/>
          </w:tcPr>
          <w:p w14:paraId="5082E534" w14:textId="77777777" w:rsidR="00674F7B" w:rsidRPr="00A01F83" w:rsidRDefault="00674F7B"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N</w:t>
            </w:r>
          </w:p>
        </w:tc>
        <w:tc>
          <w:tcPr>
            <w:tcW w:w="1559" w:type="dxa"/>
          </w:tcPr>
          <w:p w14:paraId="489FDC06" w14:textId="1E553611" w:rsidR="00674F7B" w:rsidRPr="00A01F83" w:rsidRDefault="00A8213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674F7B" w:rsidRPr="00A01F83" w14:paraId="6F60F89A" w14:textId="77777777" w:rsidTr="00DE321D">
        <w:tc>
          <w:tcPr>
            <w:cnfStyle w:val="001000000000" w:firstRow="0" w:lastRow="0" w:firstColumn="1" w:lastColumn="0" w:oddVBand="0" w:evenVBand="0" w:oddHBand="0" w:evenHBand="0" w:firstRowFirstColumn="0" w:firstRowLastColumn="0" w:lastRowFirstColumn="0" w:lastRowLastColumn="0"/>
            <w:tcW w:w="952" w:type="dxa"/>
          </w:tcPr>
          <w:p w14:paraId="14BFBB8F" w14:textId="78B0AC22" w:rsidR="00674F7B" w:rsidRPr="00A01F83" w:rsidRDefault="00674F7B" w:rsidP="00DE321D">
            <w:pPr>
              <w:spacing w:line="360" w:lineRule="auto"/>
              <w:jc w:val="center"/>
              <w:rPr>
                <w:rFonts w:cs="Arial"/>
                <w:b w:val="0"/>
                <w:bCs w:val="0"/>
              </w:rPr>
            </w:pPr>
            <w:r w:rsidRPr="00A01F83">
              <w:rPr>
                <w:rFonts w:cs="Arial"/>
                <w:b w:val="0"/>
                <w:bCs w:val="0"/>
              </w:rPr>
              <w:t>BMIN</w:t>
            </w:r>
          </w:p>
        </w:tc>
        <w:tc>
          <w:tcPr>
            <w:tcW w:w="1878" w:type="dxa"/>
          </w:tcPr>
          <w:p w14:paraId="1A8B1333" w14:textId="69A0FB83" w:rsidR="00674F7B" w:rsidRPr="00A01F83" w:rsidRDefault="00674F7B"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MBM initiator name</w:t>
            </w:r>
          </w:p>
        </w:tc>
        <w:tc>
          <w:tcPr>
            <w:tcW w:w="993" w:type="dxa"/>
          </w:tcPr>
          <w:p w14:paraId="646C527C" w14:textId="486FC8D3" w:rsidR="00674F7B" w:rsidRPr="00A01F83" w:rsidRDefault="00674F7B"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2AA53969" w14:textId="7DF61F8E" w:rsidR="00674F7B" w:rsidRPr="00A01F83" w:rsidRDefault="00674F7B"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36</w:t>
            </w:r>
          </w:p>
        </w:tc>
        <w:tc>
          <w:tcPr>
            <w:tcW w:w="1276" w:type="dxa"/>
          </w:tcPr>
          <w:p w14:paraId="1F984D3C" w14:textId="175692BD" w:rsidR="00674F7B" w:rsidRPr="00A01F83" w:rsidRDefault="00674F7B"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Outgoing</w:t>
            </w:r>
          </w:p>
        </w:tc>
        <w:tc>
          <w:tcPr>
            <w:tcW w:w="1418" w:type="dxa"/>
          </w:tcPr>
          <w:p w14:paraId="30D7B357" w14:textId="0D951F2D" w:rsidR="00674F7B" w:rsidRPr="00A01F83" w:rsidRDefault="00674F7B"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1559" w:type="dxa"/>
          </w:tcPr>
          <w:p w14:paraId="5E07E174" w14:textId="55F8DA26" w:rsidR="00674F7B" w:rsidRPr="00A01F83" w:rsidRDefault="00674F7B"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07EEE918" w14:textId="4B779A98" w:rsidR="00A82130" w:rsidRPr="00A01F83" w:rsidRDefault="00A82130" w:rsidP="007D1D0B">
      <w:pPr>
        <w:pStyle w:val="BodyText"/>
        <w:ind w:left="0"/>
      </w:pPr>
    </w:p>
    <w:p w14:paraId="008D202C" w14:textId="77777777" w:rsidR="00A82130" w:rsidRPr="00A01F83" w:rsidRDefault="00A82130" w:rsidP="007D1D0B">
      <w:pPr>
        <w:pStyle w:val="BodyText"/>
        <w:ind w:left="0"/>
      </w:pPr>
    </w:p>
    <w:p w14:paraId="14FDBF68" w14:textId="714608C5" w:rsidR="00674F7B" w:rsidRPr="00A01F83" w:rsidRDefault="00674F7B" w:rsidP="00674F7B">
      <w:pPr>
        <w:pStyle w:val="BodyText"/>
        <w:ind w:left="0"/>
        <w:rPr>
          <w:b/>
          <w:bCs/>
        </w:rPr>
      </w:pPr>
      <w:r w:rsidRPr="00A01F83">
        <w:rPr>
          <w:b/>
          <w:bCs/>
        </w:rPr>
        <w:t>MNS260MI.PrcMBMInit:</w:t>
      </w:r>
    </w:p>
    <w:tbl>
      <w:tblPr>
        <w:tblStyle w:val="PlainTable1"/>
        <w:tblW w:w="9351" w:type="dxa"/>
        <w:tblLook w:val="04A0" w:firstRow="1" w:lastRow="0" w:firstColumn="1" w:lastColumn="0" w:noHBand="0" w:noVBand="1"/>
      </w:tblPr>
      <w:tblGrid>
        <w:gridCol w:w="952"/>
        <w:gridCol w:w="1878"/>
        <w:gridCol w:w="993"/>
        <w:gridCol w:w="1275"/>
        <w:gridCol w:w="1276"/>
        <w:gridCol w:w="1418"/>
        <w:gridCol w:w="1559"/>
      </w:tblGrid>
      <w:tr w:rsidR="00674F7B" w:rsidRPr="00A01F83" w14:paraId="562B3F27"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shd w:val="clear" w:color="auto" w:fill="00B0F0"/>
          </w:tcPr>
          <w:p w14:paraId="65A4B2C6" w14:textId="77777777" w:rsidR="00674F7B" w:rsidRPr="00A01F83" w:rsidRDefault="00674F7B" w:rsidP="00DE321D">
            <w:pPr>
              <w:spacing w:line="276" w:lineRule="auto"/>
              <w:jc w:val="center"/>
              <w:rPr>
                <w:rFonts w:cs="Arial"/>
                <w:color w:val="FFFFFF" w:themeColor="background1"/>
              </w:rPr>
            </w:pPr>
            <w:r w:rsidRPr="00A01F83">
              <w:rPr>
                <w:rFonts w:cs="Arial"/>
                <w:color w:val="FFFFFF" w:themeColor="background1"/>
              </w:rPr>
              <w:lastRenderedPageBreak/>
              <w:t>Fields</w:t>
            </w:r>
          </w:p>
        </w:tc>
        <w:tc>
          <w:tcPr>
            <w:tcW w:w="1878" w:type="dxa"/>
            <w:shd w:val="clear" w:color="auto" w:fill="00B0F0"/>
          </w:tcPr>
          <w:p w14:paraId="7A6B4665"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Description</w:t>
            </w:r>
          </w:p>
        </w:tc>
        <w:tc>
          <w:tcPr>
            <w:tcW w:w="993" w:type="dxa"/>
            <w:shd w:val="clear" w:color="auto" w:fill="00B0F0"/>
          </w:tcPr>
          <w:p w14:paraId="00788330"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Type</w:t>
            </w:r>
          </w:p>
        </w:tc>
        <w:tc>
          <w:tcPr>
            <w:tcW w:w="1275" w:type="dxa"/>
            <w:shd w:val="clear" w:color="auto" w:fill="00B0F0"/>
          </w:tcPr>
          <w:p w14:paraId="2A4D6A88"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Length</w:t>
            </w:r>
          </w:p>
        </w:tc>
        <w:tc>
          <w:tcPr>
            <w:tcW w:w="1276" w:type="dxa"/>
            <w:shd w:val="clear" w:color="auto" w:fill="00B0F0"/>
          </w:tcPr>
          <w:p w14:paraId="76FCAFAE"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Direction</w:t>
            </w:r>
          </w:p>
        </w:tc>
        <w:tc>
          <w:tcPr>
            <w:tcW w:w="1418" w:type="dxa"/>
            <w:shd w:val="clear" w:color="auto" w:fill="00B0F0"/>
          </w:tcPr>
          <w:p w14:paraId="56ECAE78"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Mandatory</w:t>
            </w:r>
          </w:p>
        </w:tc>
        <w:tc>
          <w:tcPr>
            <w:tcW w:w="1559" w:type="dxa"/>
            <w:shd w:val="clear" w:color="auto" w:fill="00B0F0"/>
          </w:tcPr>
          <w:p w14:paraId="50EE0464" w14:textId="77777777" w:rsidR="00674F7B" w:rsidRPr="00A01F83" w:rsidRDefault="00674F7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674F7B" w:rsidRPr="00A01F83" w14:paraId="14BA2714"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tcPr>
          <w:p w14:paraId="5422984E" w14:textId="36719425" w:rsidR="00674F7B" w:rsidRPr="00A01F83" w:rsidRDefault="00674F7B" w:rsidP="00674F7B">
            <w:pPr>
              <w:spacing w:line="360" w:lineRule="auto"/>
              <w:jc w:val="center"/>
              <w:rPr>
                <w:rFonts w:cs="Arial"/>
                <w:b w:val="0"/>
                <w:bCs w:val="0"/>
              </w:rPr>
            </w:pPr>
            <w:r w:rsidRPr="00A01F83">
              <w:rPr>
                <w:rFonts w:cs="Arial"/>
                <w:b w:val="0"/>
                <w:bCs w:val="0"/>
              </w:rPr>
              <w:t>BMIN</w:t>
            </w:r>
          </w:p>
        </w:tc>
        <w:tc>
          <w:tcPr>
            <w:tcW w:w="1878" w:type="dxa"/>
          </w:tcPr>
          <w:p w14:paraId="4E39B9B5" w14:textId="2D52ED94" w:rsidR="00674F7B" w:rsidRPr="00A01F83" w:rsidRDefault="00674F7B" w:rsidP="00674F7B">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MBM initiator name</w:t>
            </w:r>
          </w:p>
        </w:tc>
        <w:tc>
          <w:tcPr>
            <w:tcW w:w="993" w:type="dxa"/>
          </w:tcPr>
          <w:p w14:paraId="179638A3" w14:textId="4722E3D9"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79077D8F" w14:textId="31D59F09"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36</w:t>
            </w:r>
          </w:p>
        </w:tc>
        <w:tc>
          <w:tcPr>
            <w:tcW w:w="1276" w:type="dxa"/>
          </w:tcPr>
          <w:p w14:paraId="2F68C791" w14:textId="77777777" w:rsidR="00674F7B" w:rsidRPr="00A01F83" w:rsidRDefault="00674F7B" w:rsidP="00674F7B">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Incoming</w:t>
            </w:r>
          </w:p>
        </w:tc>
        <w:tc>
          <w:tcPr>
            <w:tcW w:w="1418" w:type="dxa"/>
          </w:tcPr>
          <w:p w14:paraId="61BCDFD0" w14:textId="77777777"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Y</w:t>
            </w:r>
          </w:p>
        </w:tc>
        <w:tc>
          <w:tcPr>
            <w:tcW w:w="1559" w:type="dxa"/>
          </w:tcPr>
          <w:p w14:paraId="25E31C1C" w14:textId="77777777" w:rsidR="00674F7B" w:rsidRPr="00A01F83" w:rsidRDefault="00674F7B" w:rsidP="00674F7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bl>
    <w:p w14:paraId="4ED75E2C" w14:textId="77777777" w:rsidR="00674F7B" w:rsidRPr="00A01F83" w:rsidRDefault="00674F7B" w:rsidP="007D1D0B">
      <w:pPr>
        <w:pStyle w:val="BodyText"/>
        <w:ind w:left="0"/>
      </w:pPr>
    </w:p>
    <w:p w14:paraId="17E36FA4" w14:textId="6CC0E48B" w:rsidR="0047553D" w:rsidRPr="00A01F83" w:rsidRDefault="0047553D" w:rsidP="001D406F">
      <w:pPr>
        <w:pStyle w:val="Heading3"/>
      </w:pPr>
      <w:r w:rsidRPr="00A01F83">
        <w:t>Action Button « Process Selected Records»</w:t>
      </w:r>
    </w:p>
    <w:p w14:paraId="0B3EAC31" w14:textId="0F4DB22F" w:rsidR="0047553D" w:rsidRPr="00A01F83" w:rsidRDefault="0047553D" w:rsidP="0047553D">
      <w:pPr>
        <w:pStyle w:val="BodyText"/>
        <w:ind w:left="0"/>
      </w:pPr>
      <w:r w:rsidRPr="00A01F83">
        <w:t>The processing is run for the selected records in the data using the API MNS260MI.AddMBMInit followed by MNS260MI.PrcMBMInit. These APIs are used to start the IEC mapping for selected lines only.</w:t>
      </w:r>
    </w:p>
    <w:p w14:paraId="7E607D75" w14:textId="77777777" w:rsidR="0047553D" w:rsidRPr="00A01F83" w:rsidRDefault="0047553D" w:rsidP="0047553D">
      <w:pPr>
        <w:pStyle w:val="BodyText"/>
        <w:ind w:left="0"/>
      </w:pPr>
    </w:p>
    <w:p w14:paraId="56B9F168" w14:textId="77777777" w:rsidR="0047553D" w:rsidRPr="00A01F83" w:rsidRDefault="0047553D" w:rsidP="0047553D">
      <w:pPr>
        <w:pStyle w:val="BodyText"/>
        <w:ind w:left="0"/>
        <w:rPr>
          <w:b/>
          <w:bCs/>
        </w:rPr>
      </w:pPr>
      <w:r w:rsidRPr="00A01F83">
        <w:rPr>
          <w:b/>
          <w:bCs/>
        </w:rPr>
        <w:t>MNS260MI.AddMBMInit:</w:t>
      </w:r>
    </w:p>
    <w:tbl>
      <w:tblPr>
        <w:tblStyle w:val="PlainTable1"/>
        <w:tblW w:w="9351" w:type="dxa"/>
        <w:tblLook w:val="04A0" w:firstRow="1" w:lastRow="0" w:firstColumn="1" w:lastColumn="0" w:noHBand="0" w:noVBand="1"/>
      </w:tblPr>
      <w:tblGrid>
        <w:gridCol w:w="952"/>
        <w:gridCol w:w="1878"/>
        <w:gridCol w:w="993"/>
        <w:gridCol w:w="1275"/>
        <w:gridCol w:w="1276"/>
        <w:gridCol w:w="1418"/>
        <w:gridCol w:w="1559"/>
      </w:tblGrid>
      <w:tr w:rsidR="0047553D" w:rsidRPr="00A01F83" w14:paraId="397594FD"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shd w:val="clear" w:color="auto" w:fill="00B0F0"/>
          </w:tcPr>
          <w:p w14:paraId="366EFF05" w14:textId="77777777" w:rsidR="0047553D" w:rsidRPr="00A01F83" w:rsidRDefault="0047553D" w:rsidP="00DE321D">
            <w:pPr>
              <w:spacing w:line="276" w:lineRule="auto"/>
              <w:jc w:val="center"/>
              <w:rPr>
                <w:rFonts w:cs="Arial"/>
                <w:color w:val="FFFFFF" w:themeColor="background1"/>
              </w:rPr>
            </w:pPr>
            <w:r w:rsidRPr="00A01F83">
              <w:rPr>
                <w:rFonts w:cs="Arial"/>
                <w:color w:val="FFFFFF" w:themeColor="background1"/>
              </w:rPr>
              <w:t>Fields</w:t>
            </w:r>
          </w:p>
        </w:tc>
        <w:tc>
          <w:tcPr>
            <w:tcW w:w="1878" w:type="dxa"/>
            <w:shd w:val="clear" w:color="auto" w:fill="00B0F0"/>
          </w:tcPr>
          <w:p w14:paraId="5B3A2D4B" w14:textId="77777777" w:rsidR="0047553D" w:rsidRPr="00A01F83" w:rsidRDefault="0047553D"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Description</w:t>
            </w:r>
          </w:p>
        </w:tc>
        <w:tc>
          <w:tcPr>
            <w:tcW w:w="993" w:type="dxa"/>
            <w:shd w:val="clear" w:color="auto" w:fill="00B0F0"/>
          </w:tcPr>
          <w:p w14:paraId="61E88537" w14:textId="77777777" w:rsidR="0047553D" w:rsidRPr="00A01F83" w:rsidRDefault="0047553D"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Type</w:t>
            </w:r>
          </w:p>
        </w:tc>
        <w:tc>
          <w:tcPr>
            <w:tcW w:w="1275" w:type="dxa"/>
            <w:shd w:val="clear" w:color="auto" w:fill="00B0F0"/>
          </w:tcPr>
          <w:p w14:paraId="304B6932" w14:textId="77777777" w:rsidR="0047553D" w:rsidRPr="00A01F83" w:rsidRDefault="0047553D"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Length</w:t>
            </w:r>
          </w:p>
        </w:tc>
        <w:tc>
          <w:tcPr>
            <w:tcW w:w="1276" w:type="dxa"/>
            <w:shd w:val="clear" w:color="auto" w:fill="00B0F0"/>
          </w:tcPr>
          <w:p w14:paraId="580F7150" w14:textId="77777777" w:rsidR="0047553D" w:rsidRPr="00A01F83" w:rsidRDefault="0047553D"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Direction</w:t>
            </w:r>
          </w:p>
        </w:tc>
        <w:tc>
          <w:tcPr>
            <w:tcW w:w="1418" w:type="dxa"/>
            <w:shd w:val="clear" w:color="auto" w:fill="00B0F0"/>
          </w:tcPr>
          <w:p w14:paraId="637AF535" w14:textId="77777777" w:rsidR="0047553D" w:rsidRPr="00A01F83" w:rsidRDefault="0047553D"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Mandatory</w:t>
            </w:r>
          </w:p>
        </w:tc>
        <w:tc>
          <w:tcPr>
            <w:tcW w:w="1559" w:type="dxa"/>
            <w:shd w:val="clear" w:color="auto" w:fill="00B0F0"/>
          </w:tcPr>
          <w:p w14:paraId="7F1DE8B6" w14:textId="77777777" w:rsidR="0047553D" w:rsidRPr="00A01F83" w:rsidRDefault="0047553D"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47553D" w:rsidRPr="00A01F83" w14:paraId="32A8DFD1"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tcPr>
          <w:p w14:paraId="6EE185F3" w14:textId="77777777" w:rsidR="0047553D" w:rsidRPr="00A01F83" w:rsidRDefault="0047553D" w:rsidP="00DE321D">
            <w:pPr>
              <w:spacing w:line="360" w:lineRule="auto"/>
              <w:jc w:val="center"/>
              <w:rPr>
                <w:rFonts w:cs="Arial"/>
                <w:b w:val="0"/>
                <w:bCs w:val="0"/>
              </w:rPr>
            </w:pPr>
            <w:r w:rsidRPr="00A01F83">
              <w:rPr>
                <w:rFonts w:cs="Arial"/>
                <w:b w:val="0"/>
                <w:bCs w:val="0"/>
              </w:rPr>
              <w:t>DONR</w:t>
            </w:r>
          </w:p>
        </w:tc>
        <w:tc>
          <w:tcPr>
            <w:tcW w:w="1878" w:type="dxa"/>
          </w:tcPr>
          <w:p w14:paraId="5CDCA586" w14:textId="77777777" w:rsidR="0047553D" w:rsidRPr="00A01F83" w:rsidRDefault="0047553D"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Document Number</w:t>
            </w:r>
          </w:p>
        </w:tc>
        <w:tc>
          <w:tcPr>
            <w:tcW w:w="993" w:type="dxa"/>
          </w:tcPr>
          <w:p w14:paraId="17C6F567"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46C11D3A"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3</w:t>
            </w:r>
          </w:p>
        </w:tc>
        <w:tc>
          <w:tcPr>
            <w:tcW w:w="1276" w:type="dxa"/>
          </w:tcPr>
          <w:p w14:paraId="798B055F" w14:textId="77777777" w:rsidR="0047553D" w:rsidRPr="00A01F83" w:rsidRDefault="0047553D"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Incoming</w:t>
            </w:r>
          </w:p>
        </w:tc>
        <w:tc>
          <w:tcPr>
            <w:tcW w:w="1418" w:type="dxa"/>
          </w:tcPr>
          <w:p w14:paraId="6559FC67"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Y</w:t>
            </w:r>
          </w:p>
        </w:tc>
        <w:tc>
          <w:tcPr>
            <w:tcW w:w="1559" w:type="dxa"/>
          </w:tcPr>
          <w:p w14:paraId="4834F507"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‘MBM’</w:t>
            </w:r>
          </w:p>
        </w:tc>
      </w:tr>
      <w:tr w:rsidR="0047553D" w:rsidRPr="00A01F83" w14:paraId="7FEA4F79" w14:textId="77777777" w:rsidTr="00DE321D">
        <w:tc>
          <w:tcPr>
            <w:cnfStyle w:val="001000000000" w:firstRow="0" w:lastRow="0" w:firstColumn="1" w:lastColumn="0" w:oddVBand="0" w:evenVBand="0" w:oddHBand="0" w:evenHBand="0" w:firstRowFirstColumn="0" w:firstRowLastColumn="0" w:lastRowFirstColumn="0" w:lastRowLastColumn="0"/>
            <w:tcW w:w="952" w:type="dxa"/>
          </w:tcPr>
          <w:p w14:paraId="139F1957" w14:textId="77777777" w:rsidR="0047553D" w:rsidRPr="00A01F83" w:rsidRDefault="0047553D" w:rsidP="00DE321D">
            <w:pPr>
              <w:spacing w:line="360" w:lineRule="auto"/>
              <w:jc w:val="center"/>
              <w:rPr>
                <w:rFonts w:cs="Arial"/>
              </w:rPr>
            </w:pPr>
            <w:r w:rsidRPr="00A01F83">
              <w:rPr>
                <w:rFonts w:cs="Arial"/>
                <w:b w:val="0"/>
                <w:bCs w:val="0"/>
              </w:rPr>
              <w:t>PRF1</w:t>
            </w:r>
          </w:p>
        </w:tc>
        <w:tc>
          <w:tcPr>
            <w:tcW w:w="1878" w:type="dxa"/>
          </w:tcPr>
          <w:p w14:paraId="599BCBDC" w14:textId="77777777" w:rsidR="0047553D" w:rsidRPr="00A01F83" w:rsidRDefault="0047553D"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Media Control Object 1</w:t>
            </w:r>
          </w:p>
        </w:tc>
        <w:tc>
          <w:tcPr>
            <w:tcW w:w="993" w:type="dxa"/>
          </w:tcPr>
          <w:p w14:paraId="48E8AC09"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211CAB70"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17</w:t>
            </w:r>
          </w:p>
        </w:tc>
        <w:tc>
          <w:tcPr>
            <w:tcW w:w="1276" w:type="dxa"/>
          </w:tcPr>
          <w:p w14:paraId="63E9BD2E" w14:textId="77777777" w:rsidR="0047553D" w:rsidRPr="00A01F83" w:rsidRDefault="0047553D"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Incoming</w:t>
            </w:r>
          </w:p>
        </w:tc>
        <w:tc>
          <w:tcPr>
            <w:tcW w:w="1418" w:type="dxa"/>
          </w:tcPr>
          <w:p w14:paraId="190B7138"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Y</w:t>
            </w:r>
          </w:p>
        </w:tc>
        <w:tc>
          <w:tcPr>
            <w:tcW w:w="1559" w:type="dxa"/>
          </w:tcPr>
          <w:p w14:paraId="67032D36"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‘5165_IRM’</w:t>
            </w:r>
          </w:p>
        </w:tc>
      </w:tr>
      <w:tr w:rsidR="0047553D" w:rsidRPr="00A01F83" w14:paraId="54D50865"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tcPr>
          <w:p w14:paraId="5AF7D382" w14:textId="77777777" w:rsidR="0047553D" w:rsidRPr="00A01F83" w:rsidRDefault="0047553D" w:rsidP="00DE321D">
            <w:pPr>
              <w:spacing w:line="360" w:lineRule="auto"/>
              <w:jc w:val="center"/>
              <w:rPr>
                <w:rFonts w:cs="Arial"/>
                <w:b w:val="0"/>
                <w:bCs w:val="0"/>
              </w:rPr>
            </w:pPr>
            <w:r w:rsidRPr="00A01F83">
              <w:rPr>
                <w:rFonts w:cs="Arial"/>
                <w:b w:val="0"/>
                <w:bCs w:val="0"/>
              </w:rPr>
              <w:t>PRTF</w:t>
            </w:r>
          </w:p>
        </w:tc>
        <w:tc>
          <w:tcPr>
            <w:tcW w:w="1878" w:type="dxa"/>
          </w:tcPr>
          <w:p w14:paraId="707A1A7C" w14:textId="77777777" w:rsidR="0047553D" w:rsidRPr="00A01F83" w:rsidRDefault="0047553D"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Printer file</w:t>
            </w:r>
          </w:p>
        </w:tc>
        <w:tc>
          <w:tcPr>
            <w:tcW w:w="993" w:type="dxa"/>
          </w:tcPr>
          <w:p w14:paraId="1756F558"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7E0EF2D4"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10</w:t>
            </w:r>
          </w:p>
        </w:tc>
        <w:tc>
          <w:tcPr>
            <w:tcW w:w="1276" w:type="dxa"/>
          </w:tcPr>
          <w:p w14:paraId="1E86A242" w14:textId="77777777" w:rsidR="0047553D" w:rsidRPr="00A01F83" w:rsidRDefault="0047553D"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Incoming</w:t>
            </w:r>
          </w:p>
        </w:tc>
        <w:tc>
          <w:tcPr>
            <w:tcW w:w="1418" w:type="dxa"/>
          </w:tcPr>
          <w:p w14:paraId="2E0B7F8A"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Y</w:t>
            </w:r>
          </w:p>
        </w:tc>
        <w:tc>
          <w:tcPr>
            <w:tcW w:w="1559" w:type="dxa"/>
          </w:tcPr>
          <w:p w14:paraId="0A28A881"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‘5165_IRM’</w:t>
            </w:r>
          </w:p>
        </w:tc>
      </w:tr>
      <w:tr w:rsidR="0047553D" w:rsidRPr="00A01F83" w14:paraId="3BDCFB4F" w14:textId="77777777" w:rsidTr="00DE321D">
        <w:tc>
          <w:tcPr>
            <w:cnfStyle w:val="001000000000" w:firstRow="0" w:lastRow="0" w:firstColumn="1" w:lastColumn="0" w:oddVBand="0" w:evenVBand="0" w:oddHBand="0" w:evenHBand="0" w:firstRowFirstColumn="0" w:firstRowLastColumn="0" w:lastRowFirstColumn="0" w:lastRowLastColumn="0"/>
            <w:tcW w:w="952" w:type="dxa"/>
          </w:tcPr>
          <w:p w14:paraId="0BAFF8FD" w14:textId="77777777" w:rsidR="0047553D" w:rsidRPr="00A01F83" w:rsidRDefault="0047553D" w:rsidP="00DE321D">
            <w:pPr>
              <w:spacing w:line="360" w:lineRule="auto"/>
              <w:jc w:val="center"/>
              <w:rPr>
                <w:rFonts w:cs="Arial"/>
                <w:b w:val="0"/>
                <w:bCs w:val="0"/>
              </w:rPr>
            </w:pPr>
            <w:r w:rsidRPr="00A01F83">
              <w:rPr>
                <w:rFonts w:cs="Arial"/>
                <w:b w:val="0"/>
                <w:bCs w:val="0"/>
              </w:rPr>
              <w:t>OBJC</w:t>
            </w:r>
          </w:p>
        </w:tc>
        <w:tc>
          <w:tcPr>
            <w:tcW w:w="1878" w:type="dxa"/>
          </w:tcPr>
          <w:p w14:paraId="78EFC3C5" w14:textId="77777777" w:rsidR="0047553D" w:rsidRPr="00A01F83" w:rsidRDefault="0047553D"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Field</w:t>
            </w:r>
          </w:p>
        </w:tc>
        <w:tc>
          <w:tcPr>
            <w:tcW w:w="993" w:type="dxa"/>
          </w:tcPr>
          <w:p w14:paraId="21364FCF"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3BA079C3"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6</w:t>
            </w:r>
          </w:p>
        </w:tc>
        <w:tc>
          <w:tcPr>
            <w:tcW w:w="1276" w:type="dxa"/>
          </w:tcPr>
          <w:p w14:paraId="166C0536" w14:textId="77777777" w:rsidR="0047553D" w:rsidRPr="00A01F83" w:rsidRDefault="0047553D"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Incoming</w:t>
            </w:r>
          </w:p>
        </w:tc>
        <w:tc>
          <w:tcPr>
            <w:tcW w:w="1418" w:type="dxa"/>
          </w:tcPr>
          <w:p w14:paraId="49109426"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Y</w:t>
            </w:r>
          </w:p>
        </w:tc>
        <w:tc>
          <w:tcPr>
            <w:tcW w:w="1559" w:type="dxa"/>
          </w:tcPr>
          <w:p w14:paraId="1C10641A"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‘ITNO’</w:t>
            </w:r>
          </w:p>
        </w:tc>
      </w:tr>
      <w:tr w:rsidR="0047553D" w:rsidRPr="00A01F83" w14:paraId="339B3E08"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tcPr>
          <w:p w14:paraId="27A1D294" w14:textId="77777777" w:rsidR="0047553D" w:rsidRPr="00A01F83" w:rsidRDefault="0047553D" w:rsidP="00DE321D">
            <w:pPr>
              <w:spacing w:line="360" w:lineRule="auto"/>
              <w:jc w:val="center"/>
              <w:rPr>
                <w:rFonts w:cs="Arial"/>
                <w:b w:val="0"/>
                <w:bCs w:val="0"/>
              </w:rPr>
            </w:pPr>
            <w:r w:rsidRPr="00A01F83">
              <w:rPr>
                <w:rFonts w:cs="Arial"/>
                <w:b w:val="0"/>
                <w:bCs w:val="0"/>
              </w:rPr>
              <w:t>DONO</w:t>
            </w:r>
          </w:p>
        </w:tc>
        <w:tc>
          <w:tcPr>
            <w:tcW w:w="1878" w:type="dxa"/>
          </w:tcPr>
          <w:p w14:paraId="0618392F" w14:textId="77777777" w:rsidR="0047553D" w:rsidRPr="00A01F83" w:rsidRDefault="0047553D"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Document Identity</w:t>
            </w:r>
          </w:p>
        </w:tc>
        <w:tc>
          <w:tcPr>
            <w:tcW w:w="993" w:type="dxa"/>
          </w:tcPr>
          <w:p w14:paraId="6A566323"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0F263638"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20</w:t>
            </w:r>
          </w:p>
        </w:tc>
        <w:tc>
          <w:tcPr>
            <w:tcW w:w="1276" w:type="dxa"/>
          </w:tcPr>
          <w:p w14:paraId="47FAC987" w14:textId="77777777" w:rsidR="0047553D" w:rsidRPr="00A01F83" w:rsidRDefault="0047553D"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Incoming</w:t>
            </w:r>
          </w:p>
        </w:tc>
        <w:tc>
          <w:tcPr>
            <w:tcW w:w="1418" w:type="dxa"/>
          </w:tcPr>
          <w:p w14:paraId="7B1208F2"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Y</w:t>
            </w:r>
          </w:p>
        </w:tc>
        <w:tc>
          <w:tcPr>
            <w:tcW w:w="1559" w:type="dxa"/>
          </w:tcPr>
          <w:p w14:paraId="7DEE21FF" w14:textId="215B689E"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Item Number</w:t>
            </w:r>
          </w:p>
        </w:tc>
      </w:tr>
      <w:tr w:rsidR="0047553D" w:rsidRPr="00A01F83" w14:paraId="219247CF" w14:textId="77777777" w:rsidTr="00DE321D">
        <w:tc>
          <w:tcPr>
            <w:cnfStyle w:val="001000000000" w:firstRow="0" w:lastRow="0" w:firstColumn="1" w:lastColumn="0" w:oddVBand="0" w:evenVBand="0" w:oddHBand="0" w:evenHBand="0" w:firstRowFirstColumn="0" w:firstRowLastColumn="0" w:lastRowFirstColumn="0" w:lastRowLastColumn="0"/>
            <w:tcW w:w="952" w:type="dxa"/>
          </w:tcPr>
          <w:p w14:paraId="65A77F43" w14:textId="77777777" w:rsidR="0047553D" w:rsidRPr="00A01F83" w:rsidRDefault="0047553D" w:rsidP="00DE321D">
            <w:pPr>
              <w:spacing w:line="360" w:lineRule="auto"/>
              <w:jc w:val="center"/>
              <w:rPr>
                <w:rFonts w:cs="Arial"/>
                <w:b w:val="0"/>
                <w:bCs w:val="0"/>
              </w:rPr>
            </w:pPr>
            <w:r w:rsidRPr="00A01F83">
              <w:rPr>
                <w:rFonts w:cs="Arial"/>
                <w:b w:val="0"/>
                <w:bCs w:val="0"/>
              </w:rPr>
              <w:t>MKF4</w:t>
            </w:r>
          </w:p>
        </w:tc>
        <w:tc>
          <w:tcPr>
            <w:tcW w:w="1878" w:type="dxa"/>
          </w:tcPr>
          <w:p w14:paraId="65CA1CAE" w14:textId="77777777" w:rsidR="0047553D" w:rsidRPr="00A01F83" w:rsidRDefault="0047553D"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Message Key Field 4</w:t>
            </w:r>
          </w:p>
        </w:tc>
        <w:tc>
          <w:tcPr>
            <w:tcW w:w="993" w:type="dxa"/>
          </w:tcPr>
          <w:p w14:paraId="15BB3C45"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4B03DC9C"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6</w:t>
            </w:r>
          </w:p>
        </w:tc>
        <w:tc>
          <w:tcPr>
            <w:tcW w:w="1276" w:type="dxa"/>
          </w:tcPr>
          <w:p w14:paraId="6E3339B1" w14:textId="77777777" w:rsidR="0047553D" w:rsidRPr="00A01F83" w:rsidRDefault="0047553D"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Incoming</w:t>
            </w:r>
          </w:p>
        </w:tc>
        <w:tc>
          <w:tcPr>
            <w:tcW w:w="1418" w:type="dxa"/>
          </w:tcPr>
          <w:p w14:paraId="3E392028"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N</w:t>
            </w:r>
          </w:p>
        </w:tc>
        <w:tc>
          <w:tcPr>
            <w:tcW w:w="1559" w:type="dxa"/>
          </w:tcPr>
          <w:p w14:paraId="309364E4"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‘REVE’</w:t>
            </w:r>
          </w:p>
        </w:tc>
      </w:tr>
      <w:tr w:rsidR="0047553D" w:rsidRPr="00A01F83" w14:paraId="24B1D776"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tcPr>
          <w:p w14:paraId="03D9A6E5" w14:textId="77777777" w:rsidR="0047553D" w:rsidRPr="00A01F83" w:rsidRDefault="0047553D" w:rsidP="00DE321D">
            <w:pPr>
              <w:spacing w:line="360" w:lineRule="auto"/>
              <w:jc w:val="center"/>
              <w:rPr>
                <w:rFonts w:cs="Arial"/>
                <w:b w:val="0"/>
                <w:bCs w:val="0"/>
              </w:rPr>
            </w:pPr>
            <w:r w:rsidRPr="00A01F83">
              <w:rPr>
                <w:rFonts w:cs="Arial"/>
                <w:b w:val="0"/>
                <w:bCs w:val="0"/>
              </w:rPr>
              <w:t>MKV4</w:t>
            </w:r>
          </w:p>
        </w:tc>
        <w:tc>
          <w:tcPr>
            <w:tcW w:w="1878" w:type="dxa"/>
          </w:tcPr>
          <w:p w14:paraId="4FE458BC" w14:textId="77777777" w:rsidR="0047553D" w:rsidRPr="00A01F83" w:rsidRDefault="0047553D"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Message Key Value 4</w:t>
            </w:r>
          </w:p>
        </w:tc>
        <w:tc>
          <w:tcPr>
            <w:tcW w:w="993" w:type="dxa"/>
          </w:tcPr>
          <w:p w14:paraId="062D1152"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09FE3548"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20</w:t>
            </w:r>
          </w:p>
        </w:tc>
        <w:tc>
          <w:tcPr>
            <w:tcW w:w="1276" w:type="dxa"/>
          </w:tcPr>
          <w:p w14:paraId="784ED15C" w14:textId="77777777" w:rsidR="0047553D" w:rsidRPr="00A01F83" w:rsidRDefault="0047553D"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Incoming</w:t>
            </w:r>
          </w:p>
        </w:tc>
        <w:tc>
          <w:tcPr>
            <w:tcW w:w="1418" w:type="dxa"/>
          </w:tcPr>
          <w:p w14:paraId="02C2BE32"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N</w:t>
            </w:r>
          </w:p>
        </w:tc>
        <w:tc>
          <w:tcPr>
            <w:tcW w:w="1559" w:type="dxa"/>
          </w:tcPr>
          <w:p w14:paraId="04073CBD" w14:textId="62E75454"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Revision or ‘*’</w:t>
            </w:r>
          </w:p>
        </w:tc>
      </w:tr>
      <w:tr w:rsidR="0047553D" w:rsidRPr="00A01F83" w14:paraId="510260A1" w14:textId="77777777" w:rsidTr="00DE321D">
        <w:tc>
          <w:tcPr>
            <w:cnfStyle w:val="001000000000" w:firstRow="0" w:lastRow="0" w:firstColumn="1" w:lastColumn="0" w:oddVBand="0" w:evenVBand="0" w:oddHBand="0" w:evenHBand="0" w:firstRowFirstColumn="0" w:firstRowLastColumn="0" w:lastRowFirstColumn="0" w:lastRowLastColumn="0"/>
            <w:tcW w:w="952" w:type="dxa"/>
          </w:tcPr>
          <w:p w14:paraId="55A38832" w14:textId="77777777" w:rsidR="0047553D" w:rsidRPr="00A01F83" w:rsidRDefault="0047553D" w:rsidP="00DE321D">
            <w:pPr>
              <w:spacing w:line="360" w:lineRule="auto"/>
              <w:jc w:val="center"/>
              <w:rPr>
                <w:rFonts w:cs="Arial"/>
                <w:b w:val="0"/>
                <w:bCs w:val="0"/>
              </w:rPr>
            </w:pPr>
            <w:r w:rsidRPr="00A01F83">
              <w:rPr>
                <w:rFonts w:cs="Arial"/>
                <w:b w:val="0"/>
                <w:bCs w:val="0"/>
              </w:rPr>
              <w:t>BMIN</w:t>
            </w:r>
          </w:p>
        </w:tc>
        <w:tc>
          <w:tcPr>
            <w:tcW w:w="1878" w:type="dxa"/>
          </w:tcPr>
          <w:p w14:paraId="7DACDBE9" w14:textId="77777777" w:rsidR="0047553D" w:rsidRPr="00A01F83" w:rsidRDefault="0047553D"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MBM initiator name</w:t>
            </w:r>
          </w:p>
        </w:tc>
        <w:tc>
          <w:tcPr>
            <w:tcW w:w="993" w:type="dxa"/>
          </w:tcPr>
          <w:p w14:paraId="6B7D77D2"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476AAEFF"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36</w:t>
            </w:r>
          </w:p>
        </w:tc>
        <w:tc>
          <w:tcPr>
            <w:tcW w:w="1276" w:type="dxa"/>
          </w:tcPr>
          <w:p w14:paraId="62C84247" w14:textId="77777777" w:rsidR="0047553D" w:rsidRPr="00A01F83" w:rsidRDefault="0047553D"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Outgoing</w:t>
            </w:r>
          </w:p>
        </w:tc>
        <w:tc>
          <w:tcPr>
            <w:tcW w:w="1418" w:type="dxa"/>
          </w:tcPr>
          <w:p w14:paraId="37A38F3C"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1559" w:type="dxa"/>
          </w:tcPr>
          <w:p w14:paraId="18BACACA" w14:textId="77777777" w:rsidR="0047553D" w:rsidRPr="00A01F83" w:rsidRDefault="0047553D"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6341D1A2" w14:textId="77777777" w:rsidR="0047553D" w:rsidRPr="00A01F83" w:rsidRDefault="0047553D" w:rsidP="0047553D">
      <w:pPr>
        <w:pStyle w:val="BodyText"/>
        <w:ind w:left="0"/>
      </w:pPr>
    </w:p>
    <w:p w14:paraId="14267BB4" w14:textId="5A758ADD" w:rsidR="0047553D" w:rsidRPr="00A01F83" w:rsidRDefault="00892C16" w:rsidP="0047553D">
      <w:pPr>
        <w:pStyle w:val="BodyText"/>
        <w:ind w:left="0"/>
      </w:pPr>
      <w:r w:rsidRPr="00A01F83">
        <w:t>When more than one line is selected,</w:t>
      </w:r>
      <w:r w:rsidR="0047553D" w:rsidRPr="00A01F83">
        <w:t xml:space="preserve"> API is called in bulk with each API call’s MKV4 field contain</w:t>
      </w:r>
      <w:r w:rsidRPr="00A01F83">
        <w:t>ing the revision number. If all lines are selected, the MKV4 field value is set to ‘*’ instead.</w:t>
      </w:r>
    </w:p>
    <w:p w14:paraId="6F142930" w14:textId="77777777" w:rsidR="0047553D" w:rsidRPr="00A01F83" w:rsidRDefault="0047553D" w:rsidP="0047553D">
      <w:pPr>
        <w:pStyle w:val="BodyText"/>
        <w:ind w:left="0"/>
      </w:pPr>
    </w:p>
    <w:p w14:paraId="737D0182" w14:textId="77777777" w:rsidR="0047553D" w:rsidRPr="00A01F83" w:rsidRDefault="0047553D" w:rsidP="0047553D">
      <w:pPr>
        <w:pStyle w:val="BodyText"/>
        <w:ind w:left="0"/>
        <w:rPr>
          <w:b/>
          <w:bCs/>
        </w:rPr>
      </w:pPr>
      <w:r w:rsidRPr="00A01F83">
        <w:rPr>
          <w:b/>
          <w:bCs/>
        </w:rPr>
        <w:t>MNS260MI.PrcMBMInit:</w:t>
      </w:r>
    </w:p>
    <w:tbl>
      <w:tblPr>
        <w:tblStyle w:val="PlainTable1"/>
        <w:tblW w:w="9351" w:type="dxa"/>
        <w:tblLook w:val="04A0" w:firstRow="1" w:lastRow="0" w:firstColumn="1" w:lastColumn="0" w:noHBand="0" w:noVBand="1"/>
      </w:tblPr>
      <w:tblGrid>
        <w:gridCol w:w="952"/>
        <w:gridCol w:w="1878"/>
        <w:gridCol w:w="993"/>
        <w:gridCol w:w="1275"/>
        <w:gridCol w:w="1276"/>
        <w:gridCol w:w="1418"/>
        <w:gridCol w:w="1559"/>
      </w:tblGrid>
      <w:tr w:rsidR="0047553D" w:rsidRPr="00A01F83" w14:paraId="48F5BB99"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shd w:val="clear" w:color="auto" w:fill="00B0F0"/>
          </w:tcPr>
          <w:p w14:paraId="1DAFC7CC" w14:textId="77777777" w:rsidR="0047553D" w:rsidRPr="00A01F83" w:rsidRDefault="0047553D" w:rsidP="00DE321D">
            <w:pPr>
              <w:spacing w:line="276" w:lineRule="auto"/>
              <w:jc w:val="center"/>
              <w:rPr>
                <w:rFonts w:cs="Arial"/>
                <w:color w:val="FFFFFF" w:themeColor="background1"/>
              </w:rPr>
            </w:pPr>
            <w:r w:rsidRPr="00A01F83">
              <w:rPr>
                <w:rFonts w:cs="Arial"/>
                <w:color w:val="FFFFFF" w:themeColor="background1"/>
              </w:rPr>
              <w:t>Fields</w:t>
            </w:r>
          </w:p>
        </w:tc>
        <w:tc>
          <w:tcPr>
            <w:tcW w:w="1878" w:type="dxa"/>
            <w:shd w:val="clear" w:color="auto" w:fill="00B0F0"/>
          </w:tcPr>
          <w:p w14:paraId="7B90A26A" w14:textId="77777777" w:rsidR="0047553D" w:rsidRPr="00A01F83" w:rsidRDefault="0047553D"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Description</w:t>
            </w:r>
          </w:p>
        </w:tc>
        <w:tc>
          <w:tcPr>
            <w:tcW w:w="993" w:type="dxa"/>
            <w:shd w:val="clear" w:color="auto" w:fill="00B0F0"/>
          </w:tcPr>
          <w:p w14:paraId="76B3BD62" w14:textId="77777777" w:rsidR="0047553D" w:rsidRPr="00A01F83" w:rsidRDefault="0047553D"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Type</w:t>
            </w:r>
          </w:p>
        </w:tc>
        <w:tc>
          <w:tcPr>
            <w:tcW w:w="1275" w:type="dxa"/>
            <w:shd w:val="clear" w:color="auto" w:fill="00B0F0"/>
          </w:tcPr>
          <w:p w14:paraId="6875429F" w14:textId="77777777" w:rsidR="0047553D" w:rsidRPr="00A01F83" w:rsidRDefault="0047553D"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Length</w:t>
            </w:r>
          </w:p>
        </w:tc>
        <w:tc>
          <w:tcPr>
            <w:tcW w:w="1276" w:type="dxa"/>
            <w:shd w:val="clear" w:color="auto" w:fill="00B0F0"/>
          </w:tcPr>
          <w:p w14:paraId="7589CEDC" w14:textId="77777777" w:rsidR="0047553D" w:rsidRPr="00A01F83" w:rsidRDefault="0047553D"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Direction</w:t>
            </w:r>
          </w:p>
        </w:tc>
        <w:tc>
          <w:tcPr>
            <w:tcW w:w="1418" w:type="dxa"/>
            <w:shd w:val="clear" w:color="auto" w:fill="00B0F0"/>
          </w:tcPr>
          <w:p w14:paraId="42D1CCDA" w14:textId="77777777" w:rsidR="0047553D" w:rsidRPr="00A01F83" w:rsidRDefault="0047553D"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Mandatory</w:t>
            </w:r>
          </w:p>
        </w:tc>
        <w:tc>
          <w:tcPr>
            <w:tcW w:w="1559" w:type="dxa"/>
            <w:shd w:val="clear" w:color="auto" w:fill="00B0F0"/>
          </w:tcPr>
          <w:p w14:paraId="05AC95A6" w14:textId="77777777" w:rsidR="0047553D" w:rsidRPr="00A01F83" w:rsidRDefault="0047553D"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47553D" w:rsidRPr="00A01F83" w14:paraId="5443D4D5"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tcPr>
          <w:p w14:paraId="162AC290" w14:textId="77777777" w:rsidR="0047553D" w:rsidRPr="00A01F83" w:rsidRDefault="0047553D" w:rsidP="00DE321D">
            <w:pPr>
              <w:spacing w:line="360" w:lineRule="auto"/>
              <w:jc w:val="center"/>
              <w:rPr>
                <w:rFonts w:cs="Arial"/>
                <w:b w:val="0"/>
                <w:bCs w:val="0"/>
              </w:rPr>
            </w:pPr>
            <w:r w:rsidRPr="00A01F83">
              <w:rPr>
                <w:rFonts w:cs="Arial"/>
                <w:b w:val="0"/>
                <w:bCs w:val="0"/>
              </w:rPr>
              <w:t>BMIN</w:t>
            </w:r>
          </w:p>
        </w:tc>
        <w:tc>
          <w:tcPr>
            <w:tcW w:w="1878" w:type="dxa"/>
          </w:tcPr>
          <w:p w14:paraId="0176C9F6" w14:textId="77777777" w:rsidR="0047553D" w:rsidRPr="00A01F83" w:rsidRDefault="0047553D"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MBM initiator name</w:t>
            </w:r>
          </w:p>
        </w:tc>
        <w:tc>
          <w:tcPr>
            <w:tcW w:w="993" w:type="dxa"/>
          </w:tcPr>
          <w:p w14:paraId="452E85F5"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24D5EC90"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36</w:t>
            </w:r>
          </w:p>
        </w:tc>
        <w:tc>
          <w:tcPr>
            <w:tcW w:w="1276" w:type="dxa"/>
          </w:tcPr>
          <w:p w14:paraId="3DE1061D" w14:textId="77777777" w:rsidR="0047553D" w:rsidRPr="00A01F83" w:rsidRDefault="0047553D"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Incoming</w:t>
            </w:r>
          </w:p>
        </w:tc>
        <w:tc>
          <w:tcPr>
            <w:tcW w:w="1418" w:type="dxa"/>
          </w:tcPr>
          <w:p w14:paraId="7CB44A0B"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Y</w:t>
            </w:r>
          </w:p>
        </w:tc>
        <w:tc>
          <w:tcPr>
            <w:tcW w:w="1559" w:type="dxa"/>
          </w:tcPr>
          <w:p w14:paraId="2B897B16" w14:textId="77777777" w:rsidR="0047553D" w:rsidRPr="00A01F83" w:rsidRDefault="0047553D"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bl>
    <w:p w14:paraId="4948C10D" w14:textId="77777777" w:rsidR="0047553D" w:rsidRPr="00A01F83" w:rsidRDefault="0047553D" w:rsidP="0047553D">
      <w:pPr>
        <w:pStyle w:val="BodyText"/>
        <w:ind w:left="0"/>
      </w:pPr>
    </w:p>
    <w:p w14:paraId="599D3F9A" w14:textId="77777777" w:rsidR="00674F7B" w:rsidRPr="00A01F83" w:rsidRDefault="00674F7B" w:rsidP="007D1D0B">
      <w:pPr>
        <w:pStyle w:val="BodyText"/>
        <w:ind w:left="0"/>
      </w:pPr>
    </w:p>
    <w:p w14:paraId="624D99CE" w14:textId="77777777" w:rsidR="0047553D" w:rsidRDefault="0047553D" w:rsidP="007D1D0B">
      <w:pPr>
        <w:pStyle w:val="BodyText"/>
        <w:ind w:left="0"/>
      </w:pPr>
    </w:p>
    <w:p w14:paraId="079616DB" w14:textId="77777777" w:rsidR="00943CAD" w:rsidRDefault="00943CAD" w:rsidP="007D1D0B">
      <w:pPr>
        <w:pStyle w:val="BodyText"/>
        <w:ind w:left="0"/>
      </w:pPr>
    </w:p>
    <w:p w14:paraId="77630975" w14:textId="77777777" w:rsidR="00943CAD" w:rsidRDefault="00943CAD" w:rsidP="007D1D0B">
      <w:pPr>
        <w:pStyle w:val="BodyText"/>
        <w:ind w:left="0"/>
      </w:pPr>
    </w:p>
    <w:p w14:paraId="0B11E3DA" w14:textId="77777777" w:rsidR="00943CAD" w:rsidRPr="00A01F83" w:rsidRDefault="00943CAD" w:rsidP="007D1D0B">
      <w:pPr>
        <w:pStyle w:val="BodyText"/>
        <w:ind w:left="0"/>
      </w:pPr>
    </w:p>
    <w:p w14:paraId="66F64EDD" w14:textId="0A458AB8" w:rsidR="0020639E" w:rsidRPr="00A01F83" w:rsidRDefault="0020639E" w:rsidP="001D406F">
      <w:pPr>
        <w:pStyle w:val="Heading3"/>
      </w:pPr>
      <w:r w:rsidRPr="00A01F83">
        <w:lastRenderedPageBreak/>
        <w:t>Action Button « Add»</w:t>
      </w:r>
    </w:p>
    <w:p w14:paraId="0C62A0BB" w14:textId="55677523" w:rsidR="0020639E" w:rsidRPr="00A01F83" w:rsidRDefault="0020639E" w:rsidP="0020639E">
      <w:pPr>
        <w:pStyle w:val="BodyText"/>
        <w:ind w:left="0"/>
        <w:rPr>
          <w:b/>
          <w:bCs/>
        </w:rPr>
      </w:pPr>
      <w:r w:rsidRPr="00A01F83">
        <w:t>A pop up appears to allow the user to enter a line. The API call EXT001MI.AddLine is used to add data to M3.</w:t>
      </w:r>
    </w:p>
    <w:tbl>
      <w:tblPr>
        <w:tblStyle w:val="PlainTable1"/>
        <w:tblW w:w="9351" w:type="dxa"/>
        <w:tblLook w:val="04A0" w:firstRow="1" w:lastRow="0" w:firstColumn="1" w:lastColumn="0" w:noHBand="0" w:noVBand="1"/>
      </w:tblPr>
      <w:tblGrid>
        <w:gridCol w:w="952"/>
        <w:gridCol w:w="1878"/>
        <w:gridCol w:w="993"/>
        <w:gridCol w:w="1275"/>
        <w:gridCol w:w="1276"/>
        <w:gridCol w:w="1418"/>
        <w:gridCol w:w="1559"/>
      </w:tblGrid>
      <w:tr w:rsidR="0020639E" w:rsidRPr="00A01F83" w14:paraId="193CCF88"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shd w:val="clear" w:color="auto" w:fill="00B0F0"/>
          </w:tcPr>
          <w:p w14:paraId="3EBCDF7B" w14:textId="77777777" w:rsidR="0020639E" w:rsidRPr="00A01F83" w:rsidRDefault="0020639E" w:rsidP="00DE321D">
            <w:pPr>
              <w:spacing w:line="276" w:lineRule="auto"/>
              <w:jc w:val="center"/>
              <w:rPr>
                <w:rFonts w:cs="Arial"/>
                <w:color w:val="FFFFFF" w:themeColor="background1"/>
              </w:rPr>
            </w:pPr>
            <w:r w:rsidRPr="00A01F83">
              <w:rPr>
                <w:rFonts w:cs="Arial"/>
                <w:color w:val="FFFFFF" w:themeColor="background1"/>
              </w:rPr>
              <w:t>Fields</w:t>
            </w:r>
          </w:p>
        </w:tc>
        <w:tc>
          <w:tcPr>
            <w:tcW w:w="1878" w:type="dxa"/>
            <w:shd w:val="clear" w:color="auto" w:fill="00B0F0"/>
          </w:tcPr>
          <w:p w14:paraId="6ED63857" w14:textId="77777777" w:rsidR="0020639E" w:rsidRPr="00A01F83" w:rsidRDefault="0020639E"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Description</w:t>
            </w:r>
          </w:p>
        </w:tc>
        <w:tc>
          <w:tcPr>
            <w:tcW w:w="993" w:type="dxa"/>
            <w:shd w:val="clear" w:color="auto" w:fill="00B0F0"/>
          </w:tcPr>
          <w:p w14:paraId="2B3C4676" w14:textId="77777777" w:rsidR="0020639E" w:rsidRPr="00A01F83" w:rsidRDefault="0020639E"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Type</w:t>
            </w:r>
          </w:p>
        </w:tc>
        <w:tc>
          <w:tcPr>
            <w:tcW w:w="1275" w:type="dxa"/>
            <w:shd w:val="clear" w:color="auto" w:fill="00B0F0"/>
          </w:tcPr>
          <w:p w14:paraId="4267E33A" w14:textId="77777777" w:rsidR="0020639E" w:rsidRPr="00A01F83" w:rsidRDefault="0020639E"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Length</w:t>
            </w:r>
          </w:p>
        </w:tc>
        <w:tc>
          <w:tcPr>
            <w:tcW w:w="1276" w:type="dxa"/>
            <w:shd w:val="clear" w:color="auto" w:fill="00B0F0"/>
          </w:tcPr>
          <w:p w14:paraId="2684F10D" w14:textId="77777777" w:rsidR="0020639E" w:rsidRPr="00A01F83" w:rsidRDefault="0020639E"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Direction</w:t>
            </w:r>
          </w:p>
        </w:tc>
        <w:tc>
          <w:tcPr>
            <w:tcW w:w="1418" w:type="dxa"/>
            <w:shd w:val="clear" w:color="auto" w:fill="00B0F0"/>
          </w:tcPr>
          <w:p w14:paraId="5520566A" w14:textId="77777777" w:rsidR="0020639E" w:rsidRPr="00A01F83" w:rsidRDefault="0020639E"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Mandatory</w:t>
            </w:r>
          </w:p>
        </w:tc>
        <w:tc>
          <w:tcPr>
            <w:tcW w:w="1559" w:type="dxa"/>
            <w:shd w:val="clear" w:color="auto" w:fill="00B0F0"/>
          </w:tcPr>
          <w:p w14:paraId="54A0006A" w14:textId="77777777" w:rsidR="0020639E" w:rsidRPr="00A01F83" w:rsidRDefault="0020639E"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20639E" w:rsidRPr="00A01F83" w14:paraId="2E4B6CD8"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tcPr>
          <w:p w14:paraId="4CF252E5" w14:textId="77777777" w:rsidR="0020639E" w:rsidRPr="00A01F83" w:rsidRDefault="0020639E" w:rsidP="00DE321D">
            <w:pPr>
              <w:spacing w:line="360" w:lineRule="auto"/>
              <w:jc w:val="center"/>
              <w:rPr>
                <w:rFonts w:cs="Arial"/>
                <w:b w:val="0"/>
                <w:bCs w:val="0"/>
              </w:rPr>
            </w:pPr>
            <w:r w:rsidRPr="00A01F83">
              <w:rPr>
                <w:b w:val="0"/>
                <w:bCs w:val="0"/>
              </w:rPr>
              <w:t>ITNO</w:t>
            </w:r>
          </w:p>
        </w:tc>
        <w:tc>
          <w:tcPr>
            <w:tcW w:w="1878" w:type="dxa"/>
          </w:tcPr>
          <w:p w14:paraId="076307C4" w14:textId="77777777" w:rsidR="0020639E" w:rsidRPr="00A01F83" w:rsidRDefault="0020639E"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Item Number</w:t>
            </w:r>
          </w:p>
        </w:tc>
        <w:tc>
          <w:tcPr>
            <w:tcW w:w="993" w:type="dxa"/>
          </w:tcPr>
          <w:p w14:paraId="7D2DA53E" w14:textId="77777777" w:rsidR="0020639E" w:rsidRPr="00A01F83" w:rsidRDefault="0020639E"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5B2940D2" w14:textId="77777777" w:rsidR="0020639E" w:rsidRPr="00A01F83" w:rsidRDefault="0020639E"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15</w:t>
            </w:r>
          </w:p>
        </w:tc>
        <w:tc>
          <w:tcPr>
            <w:tcW w:w="1276" w:type="dxa"/>
          </w:tcPr>
          <w:p w14:paraId="58A89786" w14:textId="77777777" w:rsidR="0020639E" w:rsidRPr="00A01F83" w:rsidRDefault="0020639E"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Incoming</w:t>
            </w:r>
          </w:p>
        </w:tc>
        <w:tc>
          <w:tcPr>
            <w:tcW w:w="1418" w:type="dxa"/>
          </w:tcPr>
          <w:p w14:paraId="56C9C459" w14:textId="378FD8EA" w:rsidR="0020639E" w:rsidRPr="00A01F83" w:rsidRDefault="00E35EB9"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Y</w:t>
            </w:r>
          </w:p>
        </w:tc>
        <w:tc>
          <w:tcPr>
            <w:tcW w:w="1559" w:type="dxa"/>
          </w:tcPr>
          <w:p w14:paraId="157E6DEA" w14:textId="77777777" w:rsidR="0020639E" w:rsidRPr="00A01F83" w:rsidRDefault="0020639E"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Item Number</w:t>
            </w:r>
          </w:p>
        </w:tc>
      </w:tr>
      <w:tr w:rsidR="0020639E" w:rsidRPr="00A01F83" w14:paraId="12727D93" w14:textId="77777777" w:rsidTr="00DE321D">
        <w:tc>
          <w:tcPr>
            <w:cnfStyle w:val="001000000000" w:firstRow="0" w:lastRow="0" w:firstColumn="1" w:lastColumn="0" w:oddVBand="0" w:evenVBand="0" w:oddHBand="0" w:evenHBand="0" w:firstRowFirstColumn="0" w:firstRowLastColumn="0" w:lastRowFirstColumn="0" w:lastRowLastColumn="0"/>
            <w:tcW w:w="952" w:type="dxa"/>
            <w:vAlign w:val="center"/>
          </w:tcPr>
          <w:p w14:paraId="7CC357AE" w14:textId="77777777" w:rsidR="0020639E" w:rsidRPr="00A01F83" w:rsidRDefault="0020639E" w:rsidP="00DE321D">
            <w:pPr>
              <w:spacing w:line="360" w:lineRule="auto"/>
              <w:jc w:val="center"/>
              <w:rPr>
                <w:rFonts w:cs="Arial"/>
              </w:rPr>
            </w:pPr>
            <w:r w:rsidRPr="00A01F83">
              <w:rPr>
                <w:b w:val="0"/>
                <w:bCs w:val="0"/>
              </w:rPr>
              <w:t>REVE</w:t>
            </w:r>
          </w:p>
        </w:tc>
        <w:tc>
          <w:tcPr>
            <w:tcW w:w="1878" w:type="dxa"/>
          </w:tcPr>
          <w:p w14:paraId="6D079CF4" w14:textId="77777777" w:rsidR="0020639E" w:rsidRPr="00A01F83" w:rsidRDefault="0020639E"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Revision</w:t>
            </w:r>
          </w:p>
        </w:tc>
        <w:tc>
          <w:tcPr>
            <w:tcW w:w="993" w:type="dxa"/>
          </w:tcPr>
          <w:p w14:paraId="581D2876" w14:textId="77777777" w:rsidR="0020639E" w:rsidRPr="00A01F83" w:rsidRDefault="0020639E"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71A61F64" w14:textId="77777777" w:rsidR="0020639E" w:rsidRPr="00A01F83" w:rsidRDefault="0020639E"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4</w:t>
            </w:r>
          </w:p>
        </w:tc>
        <w:tc>
          <w:tcPr>
            <w:tcW w:w="1276" w:type="dxa"/>
          </w:tcPr>
          <w:p w14:paraId="0D0F2815" w14:textId="438BFF06" w:rsidR="0020639E" w:rsidRPr="00A01F83" w:rsidRDefault="00E35EB9"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Incoming</w:t>
            </w:r>
          </w:p>
        </w:tc>
        <w:tc>
          <w:tcPr>
            <w:tcW w:w="1418" w:type="dxa"/>
          </w:tcPr>
          <w:p w14:paraId="19815EB6" w14:textId="03C4A600" w:rsidR="0020639E" w:rsidRPr="00A01F83" w:rsidRDefault="00E35EB9"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Y</w:t>
            </w:r>
          </w:p>
        </w:tc>
        <w:tc>
          <w:tcPr>
            <w:tcW w:w="1559" w:type="dxa"/>
          </w:tcPr>
          <w:p w14:paraId="131B1E9F" w14:textId="77777777" w:rsidR="0020639E" w:rsidRPr="00A01F83" w:rsidRDefault="0020639E"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20639E" w:rsidRPr="00A01F83" w14:paraId="307D9FB7"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vAlign w:val="center"/>
          </w:tcPr>
          <w:p w14:paraId="4D4832A3" w14:textId="77777777" w:rsidR="0020639E" w:rsidRPr="00A01F83" w:rsidRDefault="0020639E" w:rsidP="00DE321D">
            <w:pPr>
              <w:spacing w:line="360" w:lineRule="auto"/>
              <w:jc w:val="center"/>
              <w:rPr>
                <w:rFonts w:cs="Arial"/>
              </w:rPr>
            </w:pPr>
            <w:r w:rsidRPr="00A01F83">
              <w:rPr>
                <w:b w:val="0"/>
                <w:bCs w:val="0"/>
              </w:rPr>
              <w:t>TEXT</w:t>
            </w:r>
          </w:p>
        </w:tc>
        <w:tc>
          <w:tcPr>
            <w:tcW w:w="1878" w:type="dxa"/>
          </w:tcPr>
          <w:p w14:paraId="65CB86EE" w14:textId="77777777" w:rsidR="0020639E" w:rsidRPr="00A01F83" w:rsidRDefault="0020639E"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Description</w:t>
            </w:r>
          </w:p>
        </w:tc>
        <w:tc>
          <w:tcPr>
            <w:tcW w:w="993" w:type="dxa"/>
          </w:tcPr>
          <w:p w14:paraId="4C0451FF" w14:textId="77777777" w:rsidR="0020639E" w:rsidRPr="00A01F83" w:rsidRDefault="0020639E"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5CCA6EF0" w14:textId="77777777" w:rsidR="0020639E" w:rsidRPr="00A01F83" w:rsidRDefault="0020639E"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60</w:t>
            </w:r>
          </w:p>
        </w:tc>
        <w:tc>
          <w:tcPr>
            <w:tcW w:w="1276" w:type="dxa"/>
          </w:tcPr>
          <w:p w14:paraId="5D0EDC14" w14:textId="77777777" w:rsidR="0020639E" w:rsidRPr="00A01F83" w:rsidRDefault="0020639E"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Outgoing</w:t>
            </w:r>
          </w:p>
        </w:tc>
        <w:tc>
          <w:tcPr>
            <w:tcW w:w="1418" w:type="dxa"/>
          </w:tcPr>
          <w:p w14:paraId="1E1DE4E0" w14:textId="77777777" w:rsidR="0020639E" w:rsidRPr="00A01F83" w:rsidRDefault="0020639E"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1559" w:type="dxa"/>
          </w:tcPr>
          <w:p w14:paraId="7BE237A5" w14:textId="77777777" w:rsidR="0020639E" w:rsidRPr="00A01F83" w:rsidRDefault="0020639E"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20639E" w:rsidRPr="00A01F83" w14:paraId="0614DB71" w14:textId="77777777" w:rsidTr="00DE321D">
        <w:tc>
          <w:tcPr>
            <w:cnfStyle w:val="001000000000" w:firstRow="0" w:lastRow="0" w:firstColumn="1" w:lastColumn="0" w:oddVBand="0" w:evenVBand="0" w:oddHBand="0" w:evenHBand="0" w:firstRowFirstColumn="0" w:firstRowLastColumn="0" w:lastRowFirstColumn="0" w:lastRowLastColumn="0"/>
            <w:tcW w:w="952" w:type="dxa"/>
            <w:vAlign w:val="center"/>
          </w:tcPr>
          <w:p w14:paraId="5E65032D" w14:textId="77777777" w:rsidR="0020639E" w:rsidRPr="00A01F83" w:rsidRDefault="0020639E" w:rsidP="00DE321D">
            <w:pPr>
              <w:spacing w:line="360" w:lineRule="auto"/>
              <w:jc w:val="center"/>
              <w:rPr>
                <w:rFonts w:cs="Arial"/>
              </w:rPr>
            </w:pPr>
            <w:r w:rsidRPr="00A01F83">
              <w:rPr>
                <w:b w:val="0"/>
                <w:bCs w:val="0"/>
              </w:rPr>
              <w:t>STDT</w:t>
            </w:r>
          </w:p>
        </w:tc>
        <w:tc>
          <w:tcPr>
            <w:tcW w:w="1878" w:type="dxa"/>
          </w:tcPr>
          <w:p w14:paraId="6437AB10" w14:textId="77777777" w:rsidR="0020639E" w:rsidRPr="00A01F83" w:rsidRDefault="0020639E"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Start Date</w:t>
            </w:r>
          </w:p>
        </w:tc>
        <w:tc>
          <w:tcPr>
            <w:tcW w:w="993" w:type="dxa"/>
          </w:tcPr>
          <w:p w14:paraId="46AA7D39" w14:textId="77777777" w:rsidR="0020639E" w:rsidRPr="00A01F83" w:rsidRDefault="0020639E"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1592C994" w14:textId="77777777" w:rsidR="0020639E" w:rsidRPr="00A01F83" w:rsidRDefault="0020639E"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8</w:t>
            </w:r>
          </w:p>
        </w:tc>
        <w:tc>
          <w:tcPr>
            <w:tcW w:w="1276" w:type="dxa"/>
          </w:tcPr>
          <w:p w14:paraId="3B4BEC63" w14:textId="77777777" w:rsidR="0020639E" w:rsidRPr="00A01F83" w:rsidRDefault="0020639E"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Outgoing</w:t>
            </w:r>
          </w:p>
        </w:tc>
        <w:tc>
          <w:tcPr>
            <w:tcW w:w="1418" w:type="dxa"/>
          </w:tcPr>
          <w:p w14:paraId="6AB85F97" w14:textId="77777777" w:rsidR="0020639E" w:rsidRPr="00A01F83" w:rsidRDefault="0020639E"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1559" w:type="dxa"/>
          </w:tcPr>
          <w:p w14:paraId="3E380497" w14:textId="77777777" w:rsidR="0020639E" w:rsidRPr="00A01F83" w:rsidRDefault="0020639E"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20639E" w:rsidRPr="00A01F83" w14:paraId="05DB37B3"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vAlign w:val="center"/>
          </w:tcPr>
          <w:p w14:paraId="69333592" w14:textId="77777777" w:rsidR="0020639E" w:rsidRPr="00A01F83" w:rsidRDefault="0020639E" w:rsidP="00DE321D">
            <w:pPr>
              <w:spacing w:line="360" w:lineRule="auto"/>
              <w:jc w:val="center"/>
              <w:rPr>
                <w:rFonts w:cs="Arial"/>
              </w:rPr>
            </w:pPr>
            <w:r w:rsidRPr="00A01F83">
              <w:rPr>
                <w:b w:val="0"/>
                <w:bCs w:val="0"/>
              </w:rPr>
              <w:t>FSDT</w:t>
            </w:r>
          </w:p>
        </w:tc>
        <w:tc>
          <w:tcPr>
            <w:tcW w:w="1878" w:type="dxa"/>
          </w:tcPr>
          <w:p w14:paraId="6C9B12BB" w14:textId="77777777" w:rsidR="0020639E" w:rsidRPr="00A01F83" w:rsidRDefault="0020639E"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Finish Date</w:t>
            </w:r>
          </w:p>
        </w:tc>
        <w:tc>
          <w:tcPr>
            <w:tcW w:w="993" w:type="dxa"/>
          </w:tcPr>
          <w:p w14:paraId="142A70F8" w14:textId="77777777" w:rsidR="0020639E" w:rsidRPr="00A01F83" w:rsidRDefault="0020639E"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3B3C9643" w14:textId="77777777" w:rsidR="0020639E" w:rsidRPr="00A01F83" w:rsidRDefault="0020639E"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8</w:t>
            </w:r>
          </w:p>
        </w:tc>
        <w:tc>
          <w:tcPr>
            <w:tcW w:w="1276" w:type="dxa"/>
          </w:tcPr>
          <w:p w14:paraId="1E5D5CB6" w14:textId="77777777" w:rsidR="0020639E" w:rsidRPr="00A01F83" w:rsidRDefault="0020639E"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Outgoing</w:t>
            </w:r>
          </w:p>
        </w:tc>
        <w:tc>
          <w:tcPr>
            <w:tcW w:w="1418" w:type="dxa"/>
          </w:tcPr>
          <w:p w14:paraId="7EBA79D2" w14:textId="77777777" w:rsidR="0020639E" w:rsidRPr="00A01F83" w:rsidRDefault="0020639E"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1559" w:type="dxa"/>
          </w:tcPr>
          <w:p w14:paraId="52E066F9" w14:textId="77777777" w:rsidR="0020639E" w:rsidRPr="00A01F83" w:rsidRDefault="0020639E"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bl>
    <w:p w14:paraId="5D66F506" w14:textId="77777777" w:rsidR="0020639E" w:rsidRPr="00A01F83" w:rsidRDefault="0020639E" w:rsidP="00DC56EA">
      <w:pPr>
        <w:pStyle w:val="BodyText"/>
        <w:ind w:left="0"/>
      </w:pPr>
    </w:p>
    <w:p w14:paraId="0784B78A" w14:textId="38C16021" w:rsidR="00EE7DC8" w:rsidRPr="00A01F83" w:rsidRDefault="00EE7DC8" w:rsidP="001D406F">
      <w:pPr>
        <w:pStyle w:val="Heading3"/>
      </w:pPr>
      <w:r w:rsidRPr="00A01F83">
        <w:t>Action Button « Edit»</w:t>
      </w:r>
    </w:p>
    <w:p w14:paraId="0981D0A0" w14:textId="2790C092" w:rsidR="00EE7DC8" w:rsidRPr="00A01F83" w:rsidRDefault="00EE7DC8" w:rsidP="00EE7DC8">
      <w:pPr>
        <w:pStyle w:val="BodyText"/>
        <w:ind w:left="0"/>
        <w:rPr>
          <w:b/>
          <w:bCs/>
        </w:rPr>
      </w:pPr>
      <w:r w:rsidRPr="00A01F83">
        <w:t>A pop up appears to allow the user to enter a line. The API call EXT001MI.UpdLine is used to update data in M3.</w:t>
      </w:r>
    </w:p>
    <w:tbl>
      <w:tblPr>
        <w:tblStyle w:val="PlainTable1"/>
        <w:tblW w:w="9351" w:type="dxa"/>
        <w:tblLook w:val="04A0" w:firstRow="1" w:lastRow="0" w:firstColumn="1" w:lastColumn="0" w:noHBand="0" w:noVBand="1"/>
      </w:tblPr>
      <w:tblGrid>
        <w:gridCol w:w="952"/>
        <w:gridCol w:w="1878"/>
        <w:gridCol w:w="993"/>
        <w:gridCol w:w="1275"/>
        <w:gridCol w:w="1276"/>
        <w:gridCol w:w="1418"/>
        <w:gridCol w:w="1559"/>
      </w:tblGrid>
      <w:tr w:rsidR="00EE7DC8" w:rsidRPr="00A01F83" w14:paraId="5911AB58"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shd w:val="clear" w:color="auto" w:fill="00B0F0"/>
          </w:tcPr>
          <w:p w14:paraId="542D3309" w14:textId="77777777" w:rsidR="00EE7DC8" w:rsidRPr="00A01F83" w:rsidRDefault="00EE7DC8" w:rsidP="00DE321D">
            <w:pPr>
              <w:spacing w:line="276" w:lineRule="auto"/>
              <w:jc w:val="center"/>
              <w:rPr>
                <w:rFonts w:cs="Arial"/>
                <w:color w:val="FFFFFF" w:themeColor="background1"/>
              </w:rPr>
            </w:pPr>
            <w:r w:rsidRPr="00A01F83">
              <w:rPr>
                <w:rFonts w:cs="Arial"/>
                <w:color w:val="FFFFFF" w:themeColor="background1"/>
              </w:rPr>
              <w:t>Fields</w:t>
            </w:r>
          </w:p>
        </w:tc>
        <w:tc>
          <w:tcPr>
            <w:tcW w:w="1878" w:type="dxa"/>
            <w:shd w:val="clear" w:color="auto" w:fill="00B0F0"/>
          </w:tcPr>
          <w:p w14:paraId="650BC0DA" w14:textId="77777777" w:rsidR="00EE7DC8" w:rsidRPr="00A01F83" w:rsidRDefault="00EE7DC8"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Description</w:t>
            </w:r>
          </w:p>
        </w:tc>
        <w:tc>
          <w:tcPr>
            <w:tcW w:w="993" w:type="dxa"/>
            <w:shd w:val="clear" w:color="auto" w:fill="00B0F0"/>
          </w:tcPr>
          <w:p w14:paraId="0EF24A35" w14:textId="77777777" w:rsidR="00EE7DC8" w:rsidRPr="00A01F83" w:rsidRDefault="00EE7DC8"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Type</w:t>
            </w:r>
          </w:p>
        </w:tc>
        <w:tc>
          <w:tcPr>
            <w:tcW w:w="1275" w:type="dxa"/>
            <w:shd w:val="clear" w:color="auto" w:fill="00B0F0"/>
          </w:tcPr>
          <w:p w14:paraId="00159306" w14:textId="77777777" w:rsidR="00EE7DC8" w:rsidRPr="00A01F83" w:rsidRDefault="00EE7DC8"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Length</w:t>
            </w:r>
          </w:p>
        </w:tc>
        <w:tc>
          <w:tcPr>
            <w:tcW w:w="1276" w:type="dxa"/>
            <w:shd w:val="clear" w:color="auto" w:fill="00B0F0"/>
          </w:tcPr>
          <w:p w14:paraId="56B5F065" w14:textId="77777777" w:rsidR="00EE7DC8" w:rsidRPr="00A01F83" w:rsidRDefault="00EE7DC8"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Direction</w:t>
            </w:r>
          </w:p>
        </w:tc>
        <w:tc>
          <w:tcPr>
            <w:tcW w:w="1418" w:type="dxa"/>
            <w:shd w:val="clear" w:color="auto" w:fill="00B0F0"/>
          </w:tcPr>
          <w:p w14:paraId="1CD43AC5" w14:textId="77777777" w:rsidR="00EE7DC8" w:rsidRPr="00A01F83" w:rsidRDefault="00EE7DC8"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Mandatory</w:t>
            </w:r>
          </w:p>
        </w:tc>
        <w:tc>
          <w:tcPr>
            <w:tcW w:w="1559" w:type="dxa"/>
            <w:shd w:val="clear" w:color="auto" w:fill="00B0F0"/>
          </w:tcPr>
          <w:p w14:paraId="14DF6425" w14:textId="77777777" w:rsidR="00EE7DC8" w:rsidRPr="00A01F83" w:rsidRDefault="00EE7DC8"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EE7DC8" w:rsidRPr="00A01F83" w14:paraId="5510F441"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tcPr>
          <w:p w14:paraId="15E728E3" w14:textId="77777777" w:rsidR="00EE7DC8" w:rsidRPr="00A01F83" w:rsidRDefault="00EE7DC8" w:rsidP="00DE321D">
            <w:pPr>
              <w:spacing w:line="360" w:lineRule="auto"/>
              <w:jc w:val="center"/>
              <w:rPr>
                <w:rFonts w:cs="Arial"/>
                <w:b w:val="0"/>
                <w:bCs w:val="0"/>
              </w:rPr>
            </w:pPr>
            <w:r w:rsidRPr="00A01F83">
              <w:rPr>
                <w:b w:val="0"/>
                <w:bCs w:val="0"/>
              </w:rPr>
              <w:t>ITNO</w:t>
            </w:r>
          </w:p>
        </w:tc>
        <w:tc>
          <w:tcPr>
            <w:tcW w:w="1878" w:type="dxa"/>
          </w:tcPr>
          <w:p w14:paraId="60183EBD" w14:textId="77777777" w:rsidR="00EE7DC8" w:rsidRPr="00A01F83" w:rsidRDefault="00EE7DC8"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Item Number</w:t>
            </w:r>
          </w:p>
        </w:tc>
        <w:tc>
          <w:tcPr>
            <w:tcW w:w="993" w:type="dxa"/>
          </w:tcPr>
          <w:p w14:paraId="1D2BD44B" w14:textId="77777777" w:rsidR="00EE7DC8" w:rsidRPr="00A01F83" w:rsidRDefault="00EE7DC8"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357C0FD9" w14:textId="77777777" w:rsidR="00EE7DC8" w:rsidRPr="00A01F83" w:rsidRDefault="00EE7DC8"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15</w:t>
            </w:r>
          </w:p>
        </w:tc>
        <w:tc>
          <w:tcPr>
            <w:tcW w:w="1276" w:type="dxa"/>
          </w:tcPr>
          <w:p w14:paraId="7378C00F" w14:textId="77777777" w:rsidR="00EE7DC8" w:rsidRPr="00A01F83" w:rsidRDefault="00EE7DC8"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Incoming</w:t>
            </w:r>
          </w:p>
        </w:tc>
        <w:tc>
          <w:tcPr>
            <w:tcW w:w="1418" w:type="dxa"/>
          </w:tcPr>
          <w:p w14:paraId="7A6D038B" w14:textId="12906DDF" w:rsidR="00EE7DC8" w:rsidRPr="00A01F83" w:rsidRDefault="002B6C0D" w:rsidP="002B6C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Y</w:t>
            </w:r>
          </w:p>
        </w:tc>
        <w:tc>
          <w:tcPr>
            <w:tcW w:w="1559" w:type="dxa"/>
          </w:tcPr>
          <w:p w14:paraId="432DF4B1" w14:textId="77777777" w:rsidR="00EE7DC8" w:rsidRPr="00A01F83" w:rsidRDefault="00EE7DC8"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Item Number</w:t>
            </w:r>
          </w:p>
        </w:tc>
      </w:tr>
      <w:tr w:rsidR="002B6C0D" w:rsidRPr="00A01F83" w14:paraId="51DAB7B7" w14:textId="77777777" w:rsidTr="00DE321D">
        <w:tc>
          <w:tcPr>
            <w:cnfStyle w:val="001000000000" w:firstRow="0" w:lastRow="0" w:firstColumn="1" w:lastColumn="0" w:oddVBand="0" w:evenVBand="0" w:oddHBand="0" w:evenHBand="0" w:firstRowFirstColumn="0" w:firstRowLastColumn="0" w:lastRowFirstColumn="0" w:lastRowLastColumn="0"/>
            <w:tcW w:w="952" w:type="dxa"/>
            <w:vAlign w:val="center"/>
          </w:tcPr>
          <w:p w14:paraId="396E4CF3" w14:textId="074C97F8" w:rsidR="002B6C0D" w:rsidRPr="00A01F83" w:rsidRDefault="002B6C0D" w:rsidP="002B6C0D">
            <w:pPr>
              <w:spacing w:line="360" w:lineRule="auto"/>
              <w:jc w:val="center"/>
              <w:rPr>
                <w:b w:val="0"/>
                <w:bCs w:val="0"/>
              </w:rPr>
            </w:pPr>
            <w:r w:rsidRPr="00A01F83">
              <w:rPr>
                <w:b w:val="0"/>
                <w:bCs w:val="0"/>
              </w:rPr>
              <w:t>REVE</w:t>
            </w:r>
          </w:p>
        </w:tc>
        <w:tc>
          <w:tcPr>
            <w:tcW w:w="1878" w:type="dxa"/>
          </w:tcPr>
          <w:p w14:paraId="578AD6AD" w14:textId="206EC9CE" w:rsidR="002B6C0D" w:rsidRPr="00A01F83" w:rsidRDefault="002B6C0D" w:rsidP="002B6C0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Revision</w:t>
            </w:r>
          </w:p>
        </w:tc>
        <w:tc>
          <w:tcPr>
            <w:tcW w:w="993" w:type="dxa"/>
          </w:tcPr>
          <w:p w14:paraId="045A80DF" w14:textId="5540ACF7" w:rsidR="002B6C0D" w:rsidRPr="00A01F83" w:rsidRDefault="002B6C0D" w:rsidP="002B6C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1F0E8C35" w14:textId="2D38645C" w:rsidR="002B6C0D" w:rsidRPr="00A01F83" w:rsidRDefault="002B6C0D" w:rsidP="002B6C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4</w:t>
            </w:r>
          </w:p>
        </w:tc>
        <w:tc>
          <w:tcPr>
            <w:tcW w:w="1276" w:type="dxa"/>
          </w:tcPr>
          <w:p w14:paraId="0C2592A4" w14:textId="676EF516" w:rsidR="002B6C0D" w:rsidRPr="00A01F83" w:rsidRDefault="002B6C0D" w:rsidP="002B6C0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Incoming</w:t>
            </w:r>
          </w:p>
        </w:tc>
        <w:tc>
          <w:tcPr>
            <w:tcW w:w="1418" w:type="dxa"/>
          </w:tcPr>
          <w:p w14:paraId="187758B3" w14:textId="26BD3AC4" w:rsidR="002B6C0D" w:rsidRPr="00A01F83" w:rsidRDefault="002B6C0D" w:rsidP="002B6C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Y</w:t>
            </w:r>
          </w:p>
        </w:tc>
        <w:tc>
          <w:tcPr>
            <w:tcW w:w="1559" w:type="dxa"/>
          </w:tcPr>
          <w:p w14:paraId="35928A91" w14:textId="448428A6" w:rsidR="002B6C0D" w:rsidRPr="00A01F83" w:rsidRDefault="002B6C0D" w:rsidP="002B6C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2B6C0D" w:rsidRPr="00A01F83" w14:paraId="3331C7C1"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vAlign w:val="center"/>
          </w:tcPr>
          <w:p w14:paraId="3125920F" w14:textId="77777777" w:rsidR="002B6C0D" w:rsidRPr="00A01F83" w:rsidRDefault="002B6C0D" w:rsidP="002B6C0D">
            <w:pPr>
              <w:spacing w:line="360" w:lineRule="auto"/>
              <w:jc w:val="center"/>
              <w:rPr>
                <w:rFonts w:cs="Arial"/>
              </w:rPr>
            </w:pPr>
            <w:r w:rsidRPr="00A01F83">
              <w:rPr>
                <w:b w:val="0"/>
                <w:bCs w:val="0"/>
              </w:rPr>
              <w:t>TEXT</w:t>
            </w:r>
          </w:p>
        </w:tc>
        <w:tc>
          <w:tcPr>
            <w:tcW w:w="1878" w:type="dxa"/>
          </w:tcPr>
          <w:p w14:paraId="09610A7E" w14:textId="77777777" w:rsidR="002B6C0D" w:rsidRPr="00A01F83" w:rsidRDefault="002B6C0D" w:rsidP="002B6C0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Description</w:t>
            </w:r>
          </w:p>
        </w:tc>
        <w:tc>
          <w:tcPr>
            <w:tcW w:w="993" w:type="dxa"/>
          </w:tcPr>
          <w:p w14:paraId="6ADC2A5C" w14:textId="77777777" w:rsidR="002B6C0D" w:rsidRPr="00A01F83" w:rsidRDefault="002B6C0D" w:rsidP="002B6C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1B51FA2B" w14:textId="77777777" w:rsidR="002B6C0D" w:rsidRPr="00A01F83" w:rsidRDefault="002B6C0D" w:rsidP="002B6C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60</w:t>
            </w:r>
          </w:p>
        </w:tc>
        <w:tc>
          <w:tcPr>
            <w:tcW w:w="1276" w:type="dxa"/>
          </w:tcPr>
          <w:p w14:paraId="32F70915" w14:textId="77777777" w:rsidR="002B6C0D" w:rsidRPr="00A01F83" w:rsidRDefault="002B6C0D" w:rsidP="002B6C0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Outgoing</w:t>
            </w:r>
          </w:p>
        </w:tc>
        <w:tc>
          <w:tcPr>
            <w:tcW w:w="1418" w:type="dxa"/>
          </w:tcPr>
          <w:p w14:paraId="4A242CB7" w14:textId="77777777" w:rsidR="002B6C0D" w:rsidRPr="00A01F83" w:rsidRDefault="002B6C0D" w:rsidP="002B6C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1559" w:type="dxa"/>
          </w:tcPr>
          <w:p w14:paraId="68D44A42" w14:textId="77777777" w:rsidR="002B6C0D" w:rsidRPr="00A01F83" w:rsidRDefault="002B6C0D" w:rsidP="002B6C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2B6C0D" w:rsidRPr="00A01F83" w14:paraId="172C111C" w14:textId="77777777" w:rsidTr="00DE321D">
        <w:tc>
          <w:tcPr>
            <w:cnfStyle w:val="001000000000" w:firstRow="0" w:lastRow="0" w:firstColumn="1" w:lastColumn="0" w:oddVBand="0" w:evenVBand="0" w:oddHBand="0" w:evenHBand="0" w:firstRowFirstColumn="0" w:firstRowLastColumn="0" w:lastRowFirstColumn="0" w:lastRowLastColumn="0"/>
            <w:tcW w:w="952" w:type="dxa"/>
            <w:vAlign w:val="center"/>
          </w:tcPr>
          <w:p w14:paraId="17C901AB" w14:textId="77777777" w:rsidR="002B6C0D" w:rsidRPr="00A01F83" w:rsidRDefault="002B6C0D" w:rsidP="002B6C0D">
            <w:pPr>
              <w:spacing w:line="360" w:lineRule="auto"/>
              <w:jc w:val="center"/>
              <w:rPr>
                <w:rFonts w:cs="Arial"/>
              </w:rPr>
            </w:pPr>
            <w:r w:rsidRPr="00A01F83">
              <w:rPr>
                <w:b w:val="0"/>
                <w:bCs w:val="0"/>
              </w:rPr>
              <w:t>STDT</w:t>
            </w:r>
          </w:p>
        </w:tc>
        <w:tc>
          <w:tcPr>
            <w:tcW w:w="1878" w:type="dxa"/>
          </w:tcPr>
          <w:p w14:paraId="1551CCB3" w14:textId="77777777" w:rsidR="002B6C0D" w:rsidRPr="00A01F83" w:rsidRDefault="002B6C0D" w:rsidP="002B6C0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Start Date</w:t>
            </w:r>
          </w:p>
        </w:tc>
        <w:tc>
          <w:tcPr>
            <w:tcW w:w="993" w:type="dxa"/>
          </w:tcPr>
          <w:p w14:paraId="7E269EC1" w14:textId="77777777" w:rsidR="002B6C0D" w:rsidRPr="00A01F83" w:rsidRDefault="002B6C0D" w:rsidP="002B6C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2AA54701" w14:textId="77777777" w:rsidR="002B6C0D" w:rsidRPr="00A01F83" w:rsidRDefault="002B6C0D" w:rsidP="002B6C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8</w:t>
            </w:r>
          </w:p>
        </w:tc>
        <w:tc>
          <w:tcPr>
            <w:tcW w:w="1276" w:type="dxa"/>
          </w:tcPr>
          <w:p w14:paraId="21A1B2A1" w14:textId="77777777" w:rsidR="002B6C0D" w:rsidRPr="00A01F83" w:rsidRDefault="002B6C0D" w:rsidP="002B6C0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Outgoing</w:t>
            </w:r>
          </w:p>
        </w:tc>
        <w:tc>
          <w:tcPr>
            <w:tcW w:w="1418" w:type="dxa"/>
          </w:tcPr>
          <w:p w14:paraId="534E85FB" w14:textId="77777777" w:rsidR="002B6C0D" w:rsidRPr="00A01F83" w:rsidRDefault="002B6C0D" w:rsidP="002B6C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1559" w:type="dxa"/>
          </w:tcPr>
          <w:p w14:paraId="0676D091" w14:textId="77777777" w:rsidR="002B6C0D" w:rsidRPr="00A01F83" w:rsidRDefault="002B6C0D" w:rsidP="002B6C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2B6C0D" w:rsidRPr="00A01F83" w14:paraId="47849DE1"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vAlign w:val="center"/>
          </w:tcPr>
          <w:p w14:paraId="10992F20" w14:textId="77777777" w:rsidR="002B6C0D" w:rsidRPr="00A01F83" w:rsidRDefault="002B6C0D" w:rsidP="002B6C0D">
            <w:pPr>
              <w:spacing w:line="360" w:lineRule="auto"/>
              <w:jc w:val="center"/>
              <w:rPr>
                <w:rFonts w:cs="Arial"/>
              </w:rPr>
            </w:pPr>
            <w:r w:rsidRPr="00A01F83">
              <w:rPr>
                <w:b w:val="0"/>
                <w:bCs w:val="0"/>
              </w:rPr>
              <w:t>FSDT</w:t>
            </w:r>
          </w:p>
        </w:tc>
        <w:tc>
          <w:tcPr>
            <w:tcW w:w="1878" w:type="dxa"/>
          </w:tcPr>
          <w:p w14:paraId="5FB18AD5" w14:textId="77777777" w:rsidR="002B6C0D" w:rsidRPr="00A01F83" w:rsidRDefault="002B6C0D" w:rsidP="002B6C0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Finish Date</w:t>
            </w:r>
          </w:p>
        </w:tc>
        <w:tc>
          <w:tcPr>
            <w:tcW w:w="993" w:type="dxa"/>
          </w:tcPr>
          <w:p w14:paraId="3927EDAA" w14:textId="77777777" w:rsidR="002B6C0D" w:rsidRPr="00A01F83" w:rsidRDefault="002B6C0D" w:rsidP="002B6C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4BD555E5" w14:textId="77777777" w:rsidR="002B6C0D" w:rsidRPr="00A01F83" w:rsidRDefault="002B6C0D" w:rsidP="002B6C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8</w:t>
            </w:r>
          </w:p>
        </w:tc>
        <w:tc>
          <w:tcPr>
            <w:tcW w:w="1276" w:type="dxa"/>
          </w:tcPr>
          <w:p w14:paraId="524D0270" w14:textId="77777777" w:rsidR="002B6C0D" w:rsidRPr="00A01F83" w:rsidRDefault="002B6C0D" w:rsidP="002B6C0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Outgoing</w:t>
            </w:r>
          </w:p>
        </w:tc>
        <w:tc>
          <w:tcPr>
            <w:tcW w:w="1418" w:type="dxa"/>
          </w:tcPr>
          <w:p w14:paraId="6F637121" w14:textId="77777777" w:rsidR="002B6C0D" w:rsidRPr="00A01F83" w:rsidRDefault="002B6C0D" w:rsidP="002B6C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1559" w:type="dxa"/>
          </w:tcPr>
          <w:p w14:paraId="54F7F526" w14:textId="77777777" w:rsidR="002B6C0D" w:rsidRPr="00A01F83" w:rsidRDefault="002B6C0D" w:rsidP="002B6C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bl>
    <w:p w14:paraId="1CEE4F82" w14:textId="77777777" w:rsidR="00EE7DC8" w:rsidRPr="00A01F83" w:rsidRDefault="00EE7DC8" w:rsidP="00DC56EA">
      <w:pPr>
        <w:pStyle w:val="BodyText"/>
        <w:ind w:left="0"/>
      </w:pPr>
    </w:p>
    <w:p w14:paraId="1756A737" w14:textId="43736ED2" w:rsidR="00EE7DC8" w:rsidRPr="00A01F83" w:rsidRDefault="00EE7DC8" w:rsidP="001D406F">
      <w:pPr>
        <w:pStyle w:val="Heading3"/>
      </w:pPr>
      <w:r w:rsidRPr="00A01F83">
        <w:t>Action Button « </w:t>
      </w:r>
      <w:r w:rsidR="001E4938" w:rsidRPr="00A01F83">
        <w:t>Delete</w:t>
      </w:r>
      <w:r w:rsidRPr="00A01F83">
        <w:t>»</w:t>
      </w:r>
    </w:p>
    <w:p w14:paraId="7259945C" w14:textId="111DFB66" w:rsidR="00EE7DC8" w:rsidRPr="00A01F83" w:rsidRDefault="00EE7DC8" w:rsidP="00EE7DC8">
      <w:pPr>
        <w:pStyle w:val="BodyText"/>
        <w:ind w:left="0"/>
        <w:rPr>
          <w:b/>
          <w:bCs/>
        </w:rPr>
      </w:pPr>
      <w:r w:rsidRPr="00A01F83">
        <w:t>The API call EXT001MI.</w:t>
      </w:r>
      <w:r w:rsidR="001E4938" w:rsidRPr="00A01F83">
        <w:t>Deline</w:t>
      </w:r>
      <w:r w:rsidRPr="00A01F83">
        <w:t xml:space="preserve"> is used to </w:t>
      </w:r>
      <w:r w:rsidR="001E4938" w:rsidRPr="00A01F83">
        <w:t xml:space="preserve">delete </w:t>
      </w:r>
      <w:r w:rsidRPr="00A01F83">
        <w:t xml:space="preserve">data </w:t>
      </w:r>
      <w:r w:rsidR="001E4938" w:rsidRPr="00A01F83">
        <w:t>in</w:t>
      </w:r>
      <w:r w:rsidRPr="00A01F83">
        <w:t xml:space="preserve"> M3.</w:t>
      </w:r>
    </w:p>
    <w:tbl>
      <w:tblPr>
        <w:tblStyle w:val="PlainTable1"/>
        <w:tblW w:w="9351" w:type="dxa"/>
        <w:tblLook w:val="04A0" w:firstRow="1" w:lastRow="0" w:firstColumn="1" w:lastColumn="0" w:noHBand="0" w:noVBand="1"/>
      </w:tblPr>
      <w:tblGrid>
        <w:gridCol w:w="952"/>
        <w:gridCol w:w="1878"/>
        <w:gridCol w:w="993"/>
        <w:gridCol w:w="1275"/>
        <w:gridCol w:w="1276"/>
        <w:gridCol w:w="1418"/>
        <w:gridCol w:w="1559"/>
      </w:tblGrid>
      <w:tr w:rsidR="00EE7DC8" w:rsidRPr="00A01F83" w14:paraId="7B74B30E"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shd w:val="clear" w:color="auto" w:fill="00B0F0"/>
          </w:tcPr>
          <w:p w14:paraId="719D9424" w14:textId="77777777" w:rsidR="00EE7DC8" w:rsidRPr="00A01F83" w:rsidRDefault="00EE7DC8" w:rsidP="00DE321D">
            <w:pPr>
              <w:spacing w:line="276" w:lineRule="auto"/>
              <w:jc w:val="center"/>
              <w:rPr>
                <w:rFonts w:cs="Arial"/>
                <w:color w:val="FFFFFF" w:themeColor="background1"/>
              </w:rPr>
            </w:pPr>
            <w:r w:rsidRPr="00A01F83">
              <w:rPr>
                <w:rFonts w:cs="Arial"/>
                <w:color w:val="FFFFFF" w:themeColor="background1"/>
              </w:rPr>
              <w:t>Fields</w:t>
            </w:r>
          </w:p>
        </w:tc>
        <w:tc>
          <w:tcPr>
            <w:tcW w:w="1878" w:type="dxa"/>
            <w:shd w:val="clear" w:color="auto" w:fill="00B0F0"/>
          </w:tcPr>
          <w:p w14:paraId="454919B2" w14:textId="77777777" w:rsidR="00EE7DC8" w:rsidRPr="00A01F83" w:rsidRDefault="00EE7DC8"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Description</w:t>
            </w:r>
          </w:p>
        </w:tc>
        <w:tc>
          <w:tcPr>
            <w:tcW w:w="993" w:type="dxa"/>
            <w:shd w:val="clear" w:color="auto" w:fill="00B0F0"/>
          </w:tcPr>
          <w:p w14:paraId="206B9BCE" w14:textId="77777777" w:rsidR="00EE7DC8" w:rsidRPr="00A01F83" w:rsidRDefault="00EE7DC8"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Type</w:t>
            </w:r>
          </w:p>
        </w:tc>
        <w:tc>
          <w:tcPr>
            <w:tcW w:w="1275" w:type="dxa"/>
            <w:shd w:val="clear" w:color="auto" w:fill="00B0F0"/>
          </w:tcPr>
          <w:p w14:paraId="5B44F504" w14:textId="77777777" w:rsidR="00EE7DC8" w:rsidRPr="00A01F83" w:rsidRDefault="00EE7DC8"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Length</w:t>
            </w:r>
          </w:p>
        </w:tc>
        <w:tc>
          <w:tcPr>
            <w:tcW w:w="1276" w:type="dxa"/>
            <w:shd w:val="clear" w:color="auto" w:fill="00B0F0"/>
          </w:tcPr>
          <w:p w14:paraId="7F7889B8" w14:textId="77777777" w:rsidR="00EE7DC8" w:rsidRPr="00A01F83" w:rsidRDefault="00EE7DC8"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Direction</w:t>
            </w:r>
          </w:p>
        </w:tc>
        <w:tc>
          <w:tcPr>
            <w:tcW w:w="1418" w:type="dxa"/>
            <w:shd w:val="clear" w:color="auto" w:fill="00B0F0"/>
          </w:tcPr>
          <w:p w14:paraId="4E484DEE" w14:textId="77777777" w:rsidR="00EE7DC8" w:rsidRPr="00A01F83" w:rsidRDefault="00EE7DC8"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Mandatory</w:t>
            </w:r>
          </w:p>
        </w:tc>
        <w:tc>
          <w:tcPr>
            <w:tcW w:w="1559" w:type="dxa"/>
            <w:shd w:val="clear" w:color="auto" w:fill="00B0F0"/>
          </w:tcPr>
          <w:p w14:paraId="46E2877D" w14:textId="77777777" w:rsidR="00EE7DC8" w:rsidRPr="00A01F83" w:rsidRDefault="00EE7DC8"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EE7DC8" w:rsidRPr="00A01F83" w14:paraId="2A934FD0"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2" w:type="dxa"/>
          </w:tcPr>
          <w:p w14:paraId="47060876" w14:textId="77777777" w:rsidR="00EE7DC8" w:rsidRPr="00A01F83" w:rsidRDefault="00EE7DC8" w:rsidP="00DE321D">
            <w:pPr>
              <w:spacing w:line="360" w:lineRule="auto"/>
              <w:jc w:val="center"/>
              <w:rPr>
                <w:rFonts w:cs="Arial"/>
                <w:b w:val="0"/>
                <w:bCs w:val="0"/>
              </w:rPr>
            </w:pPr>
            <w:r w:rsidRPr="00A01F83">
              <w:rPr>
                <w:b w:val="0"/>
                <w:bCs w:val="0"/>
              </w:rPr>
              <w:t>ITNO</w:t>
            </w:r>
          </w:p>
        </w:tc>
        <w:tc>
          <w:tcPr>
            <w:tcW w:w="1878" w:type="dxa"/>
          </w:tcPr>
          <w:p w14:paraId="4D7F71C1" w14:textId="77777777" w:rsidR="00EE7DC8" w:rsidRPr="00A01F83" w:rsidRDefault="00EE7DC8"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Item Number</w:t>
            </w:r>
          </w:p>
        </w:tc>
        <w:tc>
          <w:tcPr>
            <w:tcW w:w="993" w:type="dxa"/>
          </w:tcPr>
          <w:p w14:paraId="2D3BDF9E" w14:textId="77777777" w:rsidR="00EE7DC8" w:rsidRPr="00A01F83" w:rsidRDefault="00EE7DC8"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A</w:t>
            </w:r>
          </w:p>
        </w:tc>
        <w:tc>
          <w:tcPr>
            <w:tcW w:w="1275" w:type="dxa"/>
          </w:tcPr>
          <w:p w14:paraId="6CFE7674" w14:textId="77777777" w:rsidR="00EE7DC8" w:rsidRPr="00A01F83" w:rsidRDefault="00EE7DC8"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15</w:t>
            </w:r>
          </w:p>
        </w:tc>
        <w:tc>
          <w:tcPr>
            <w:tcW w:w="1276" w:type="dxa"/>
          </w:tcPr>
          <w:p w14:paraId="791339F9" w14:textId="77777777" w:rsidR="00EE7DC8" w:rsidRPr="00A01F83" w:rsidRDefault="00EE7DC8" w:rsidP="00DE321D">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Incoming</w:t>
            </w:r>
          </w:p>
        </w:tc>
        <w:tc>
          <w:tcPr>
            <w:tcW w:w="1418" w:type="dxa"/>
          </w:tcPr>
          <w:p w14:paraId="71A3ECC8" w14:textId="77777777" w:rsidR="00EE7DC8" w:rsidRPr="00A01F83" w:rsidRDefault="00EE7DC8"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N</w:t>
            </w:r>
          </w:p>
        </w:tc>
        <w:tc>
          <w:tcPr>
            <w:tcW w:w="1559" w:type="dxa"/>
          </w:tcPr>
          <w:p w14:paraId="38BFA114" w14:textId="77777777" w:rsidR="00EE7DC8" w:rsidRPr="00A01F83" w:rsidRDefault="00EE7DC8"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Item Number</w:t>
            </w:r>
          </w:p>
        </w:tc>
      </w:tr>
      <w:tr w:rsidR="00EE7DC8" w:rsidRPr="00A01F83" w14:paraId="03A88F4C" w14:textId="77777777" w:rsidTr="00DE321D">
        <w:tc>
          <w:tcPr>
            <w:cnfStyle w:val="001000000000" w:firstRow="0" w:lastRow="0" w:firstColumn="1" w:lastColumn="0" w:oddVBand="0" w:evenVBand="0" w:oddHBand="0" w:evenHBand="0" w:firstRowFirstColumn="0" w:firstRowLastColumn="0" w:lastRowFirstColumn="0" w:lastRowLastColumn="0"/>
            <w:tcW w:w="952" w:type="dxa"/>
            <w:vAlign w:val="center"/>
          </w:tcPr>
          <w:p w14:paraId="7069A657" w14:textId="77777777" w:rsidR="00EE7DC8" w:rsidRPr="00A01F83" w:rsidRDefault="00EE7DC8" w:rsidP="00DE321D">
            <w:pPr>
              <w:spacing w:line="360" w:lineRule="auto"/>
              <w:jc w:val="center"/>
              <w:rPr>
                <w:rFonts w:cs="Arial"/>
              </w:rPr>
            </w:pPr>
            <w:r w:rsidRPr="00A01F83">
              <w:rPr>
                <w:b w:val="0"/>
                <w:bCs w:val="0"/>
              </w:rPr>
              <w:t>ITNO</w:t>
            </w:r>
          </w:p>
        </w:tc>
        <w:tc>
          <w:tcPr>
            <w:tcW w:w="1878" w:type="dxa"/>
          </w:tcPr>
          <w:p w14:paraId="201F5842" w14:textId="77777777" w:rsidR="00EE7DC8" w:rsidRPr="00A01F83" w:rsidRDefault="00EE7DC8"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Item Number</w:t>
            </w:r>
          </w:p>
        </w:tc>
        <w:tc>
          <w:tcPr>
            <w:tcW w:w="993" w:type="dxa"/>
          </w:tcPr>
          <w:p w14:paraId="6D89B12B" w14:textId="77777777" w:rsidR="00EE7DC8" w:rsidRPr="00A01F83" w:rsidRDefault="00EE7DC8"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A</w:t>
            </w:r>
          </w:p>
        </w:tc>
        <w:tc>
          <w:tcPr>
            <w:tcW w:w="1275" w:type="dxa"/>
          </w:tcPr>
          <w:p w14:paraId="565EAC9D" w14:textId="77777777" w:rsidR="00EE7DC8" w:rsidRPr="00A01F83" w:rsidRDefault="00EE7DC8"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15</w:t>
            </w:r>
          </w:p>
        </w:tc>
        <w:tc>
          <w:tcPr>
            <w:tcW w:w="1276" w:type="dxa"/>
          </w:tcPr>
          <w:p w14:paraId="0910F5C1" w14:textId="77777777" w:rsidR="00EE7DC8" w:rsidRPr="00A01F83" w:rsidRDefault="00EE7DC8" w:rsidP="00DE321D">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Outgoing</w:t>
            </w:r>
          </w:p>
        </w:tc>
        <w:tc>
          <w:tcPr>
            <w:tcW w:w="1418" w:type="dxa"/>
          </w:tcPr>
          <w:p w14:paraId="6AB0A41C" w14:textId="77777777" w:rsidR="00EE7DC8" w:rsidRPr="00A01F83" w:rsidRDefault="00EE7DC8"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1559" w:type="dxa"/>
          </w:tcPr>
          <w:p w14:paraId="1594AC74" w14:textId="77777777" w:rsidR="00EE7DC8" w:rsidRPr="00A01F83" w:rsidRDefault="00EE7DC8"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1F13669A" w14:textId="77777777" w:rsidR="00EE7DC8" w:rsidRDefault="00EE7DC8" w:rsidP="00DC56EA">
      <w:pPr>
        <w:pStyle w:val="BodyText"/>
        <w:ind w:left="0"/>
      </w:pPr>
    </w:p>
    <w:p w14:paraId="39CBE52D" w14:textId="77777777" w:rsidR="00943CAD" w:rsidRDefault="00943CAD" w:rsidP="00DC56EA">
      <w:pPr>
        <w:pStyle w:val="BodyText"/>
        <w:ind w:left="0"/>
      </w:pPr>
    </w:p>
    <w:p w14:paraId="2168809A" w14:textId="77777777" w:rsidR="00943CAD" w:rsidRDefault="00943CAD" w:rsidP="00DC56EA">
      <w:pPr>
        <w:pStyle w:val="BodyText"/>
        <w:ind w:left="0"/>
      </w:pPr>
    </w:p>
    <w:p w14:paraId="5573B4A7" w14:textId="77777777" w:rsidR="00943CAD" w:rsidRDefault="00943CAD" w:rsidP="00DC56EA">
      <w:pPr>
        <w:pStyle w:val="BodyText"/>
        <w:ind w:left="0"/>
      </w:pPr>
    </w:p>
    <w:p w14:paraId="4E4ACD70" w14:textId="77777777" w:rsidR="00943CAD" w:rsidRDefault="00943CAD" w:rsidP="00DC56EA">
      <w:pPr>
        <w:pStyle w:val="BodyText"/>
        <w:ind w:left="0"/>
      </w:pPr>
    </w:p>
    <w:p w14:paraId="0A069357" w14:textId="77777777" w:rsidR="00943CAD" w:rsidRDefault="00943CAD" w:rsidP="00DC56EA">
      <w:pPr>
        <w:pStyle w:val="BodyText"/>
        <w:ind w:left="0"/>
      </w:pPr>
    </w:p>
    <w:p w14:paraId="022F2A5A" w14:textId="77777777" w:rsidR="00943CAD" w:rsidRDefault="00943CAD" w:rsidP="00DC56EA">
      <w:pPr>
        <w:pStyle w:val="BodyText"/>
        <w:ind w:left="0"/>
      </w:pPr>
    </w:p>
    <w:p w14:paraId="01A85C60" w14:textId="77777777" w:rsidR="00943CAD" w:rsidRDefault="00943CAD" w:rsidP="00DC56EA">
      <w:pPr>
        <w:pStyle w:val="BodyText"/>
        <w:ind w:left="0"/>
      </w:pPr>
    </w:p>
    <w:p w14:paraId="06FA2C4D" w14:textId="77777777" w:rsidR="00943CAD" w:rsidRDefault="00943CAD" w:rsidP="00DC56EA">
      <w:pPr>
        <w:pStyle w:val="BodyText"/>
        <w:ind w:left="0"/>
      </w:pPr>
    </w:p>
    <w:p w14:paraId="14377CDE" w14:textId="77777777" w:rsidR="00943CAD" w:rsidRDefault="00943CAD" w:rsidP="00DC56EA">
      <w:pPr>
        <w:pStyle w:val="BodyText"/>
        <w:ind w:left="0"/>
      </w:pPr>
    </w:p>
    <w:p w14:paraId="30FE934D" w14:textId="77777777" w:rsidR="00943CAD" w:rsidRDefault="00943CAD" w:rsidP="00DC56EA">
      <w:pPr>
        <w:pStyle w:val="BodyText"/>
        <w:ind w:left="0"/>
      </w:pPr>
    </w:p>
    <w:p w14:paraId="53DADA9D" w14:textId="77777777" w:rsidR="00943CAD" w:rsidRDefault="00943CAD" w:rsidP="00DC56EA">
      <w:pPr>
        <w:pStyle w:val="BodyText"/>
        <w:ind w:left="0"/>
      </w:pPr>
    </w:p>
    <w:p w14:paraId="778AE8CA" w14:textId="77777777" w:rsidR="00943CAD" w:rsidRDefault="00943CAD" w:rsidP="00DC56EA">
      <w:pPr>
        <w:pStyle w:val="BodyText"/>
        <w:ind w:left="0"/>
      </w:pPr>
    </w:p>
    <w:p w14:paraId="0FCCD598" w14:textId="77777777" w:rsidR="00943CAD" w:rsidRPr="00A01F83" w:rsidRDefault="00943CAD" w:rsidP="00DC56EA">
      <w:pPr>
        <w:pStyle w:val="BodyText"/>
        <w:ind w:left="0"/>
      </w:pPr>
    </w:p>
    <w:p w14:paraId="358AB9ED" w14:textId="1E961EBB" w:rsidR="007D1D0B" w:rsidRPr="00A01F83" w:rsidRDefault="007D1D0B" w:rsidP="001D406F">
      <w:pPr>
        <w:pStyle w:val="Heading3"/>
      </w:pPr>
      <w:r w:rsidRPr="00A01F83">
        <w:lastRenderedPageBreak/>
        <w:t>Error handling</w:t>
      </w:r>
    </w:p>
    <w:p w14:paraId="260B7DF5" w14:textId="0092C361" w:rsidR="007D1D0B" w:rsidRPr="00A01F83" w:rsidRDefault="007D1D0B" w:rsidP="007D1D0B">
      <w:pPr>
        <w:pStyle w:val="BodyText"/>
        <w:ind w:left="0"/>
      </w:pPr>
      <w:r w:rsidRPr="00A01F83">
        <w:t xml:space="preserve">If </w:t>
      </w:r>
      <w:r w:rsidR="00B31104" w:rsidRPr="00A01F83">
        <w:t>the start data is greater than the end date, an error message is sent.</w:t>
      </w:r>
      <w:r w:rsidRPr="00A01F83">
        <w:t> </w:t>
      </w:r>
    </w:p>
    <w:p w14:paraId="3C8F8DAA" w14:textId="2F049F4B" w:rsidR="00C4786B" w:rsidRPr="00A01F83" w:rsidRDefault="00B31104" w:rsidP="007D1D0B">
      <w:pPr>
        <w:pStyle w:val="BodyText"/>
        <w:ind w:left="0"/>
      </w:pPr>
      <w:r w:rsidRPr="00A01F83">
        <w:rPr>
          <w:noProof/>
        </w:rPr>
        <w:drawing>
          <wp:inline distT="0" distB="0" distL="0" distR="0" wp14:anchorId="41955F70" wp14:editId="7C8C2B4C">
            <wp:extent cx="6417945" cy="3028315"/>
            <wp:effectExtent l="0" t="0" r="1905" b="635"/>
            <wp:docPr id="174404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44620" name=""/>
                    <pic:cNvPicPr/>
                  </pic:nvPicPr>
                  <pic:blipFill>
                    <a:blip r:embed="rId11"/>
                    <a:stretch>
                      <a:fillRect/>
                    </a:stretch>
                  </pic:blipFill>
                  <pic:spPr>
                    <a:xfrm>
                      <a:off x="0" y="0"/>
                      <a:ext cx="6417945" cy="3028315"/>
                    </a:xfrm>
                    <a:prstGeom prst="rect">
                      <a:avLst/>
                    </a:prstGeom>
                  </pic:spPr>
                </pic:pic>
              </a:graphicData>
            </a:graphic>
          </wp:inline>
        </w:drawing>
      </w:r>
    </w:p>
    <w:p w14:paraId="5A571066" w14:textId="77777777" w:rsidR="00C4786B" w:rsidRPr="00A01F83" w:rsidRDefault="00C4786B" w:rsidP="0063019D">
      <w:pPr>
        <w:pStyle w:val="BodyText"/>
      </w:pPr>
    </w:p>
    <w:p w14:paraId="6FF346DE" w14:textId="4B7C47CF" w:rsidR="007C45B2" w:rsidRPr="00A01F83" w:rsidRDefault="00D703B3" w:rsidP="00C4786B">
      <w:pPr>
        <w:pStyle w:val="Heading3"/>
      </w:pPr>
      <w:r w:rsidRPr="00A01F83">
        <w:t>Language consideration</w:t>
      </w:r>
    </w:p>
    <w:p w14:paraId="49C59D74" w14:textId="277BE8E3" w:rsidR="00BB1F24" w:rsidRPr="00A01F83" w:rsidRDefault="00D703B3" w:rsidP="007C45B2">
      <w:pPr>
        <w:pStyle w:val="BodyText"/>
        <w:ind w:left="0"/>
      </w:pPr>
      <w:r w:rsidRPr="00A01F83">
        <w:t>Since PELLENC is an international company, the extension is developed with both French and English translations.</w:t>
      </w:r>
    </w:p>
    <w:p w14:paraId="2790597D" w14:textId="77777777" w:rsidR="00BB1F24" w:rsidRPr="00A01F83" w:rsidRDefault="00BB1F24" w:rsidP="007C45B2">
      <w:pPr>
        <w:pStyle w:val="BodyText"/>
        <w:ind w:left="0"/>
      </w:pPr>
    </w:p>
    <w:p w14:paraId="1282A5BC" w14:textId="173E1585" w:rsidR="00FC282F" w:rsidRPr="00A01F83" w:rsidRDefault="00FC282F" w:rsidP="00FC282F">
      <w:pPr>
        <w:pStyle w:val="Heading2"/>
        <w:rPr>
          <w:lang w:eastAsia="fr-FR"/>
        </w:rPr>
      </w:pPr>
      <w:bookmarkStart w:id="23" w:name="_Toc229583647"/>
      <w:r w:rsidRPr="00A01F83">
        <w:rPr>
          <w:lang w:eastAsia="fr-FR"/>
        </w:rPr>
        <w:t>Xtend M3 Dynamic Table – EXT001</w:t>
      </w:r>
      <w:bookmarkEnd w:id="23"/>
    </w:p>
    <w:p w14:paraId="737103C7" w14:textId="0119493B" w:rsidR="00FC282F" w:rsidRPr="00A01F83" w:rsidRDefault="00FC282F" w:rsidP="007C45B2">
      <w:pPr>
        <w:pStyle w:val="BodyText"/>
        <w:ind w:left="0"/>
      </w:pPr>
      <w:r w:rsidRPr="00A01F83">
        <w:t>This dynamic table is created to store the revisions associated with each item number along with their validity date range.</w:t>
      </w:r>
      <w:r w:rsidR="00917E0A" w:rsidRPr="00A01F83">
        <w:t xml:space="preserve"> </w:t>
      </w:r>
    </w:p>
    <w:tbl>
      <w:tblPr>
        <w:tblStyle w:val="InforTable0"/>
        <w:tblpPr w:leftFromText="180" w:rightFromText="180" w:vertAnchor="text" w:horzAnchor="margin" w:tblpXSpec="center" w:tblpY="253"/>
        <w:tblW w:w="8662" w:type="dxa"/>
        <w:tblLook w:val="04A0" w:firstRow="1" w:lastRow="0" w:firstColumn="1" w:lastColumn="0" w:noHBand="0" w:noVBand="1"/>
      </w:tblPr>
      <w:tblGrid>
        <w:gridCol w:w="2099"/>
        <w:gridCol w:w="2786"/>
        <w:gridCol w:w="1609"/>
        <w:gridCol w:w="2168"/>
      </w:tblGrid>
      <w:tr w:rsidR="00FC282F" w:rsidRPr="00A01F83" w14:paraId="319631F8" w14:textId="77777777" w:rsidTr="00FC282F">
        <w:trPr>
          <w:cnfStyle w:val="100000000000" w:firstRow="1" w:lastRow="0" w:firstColumn="0" w:lastColumn="0" w:oddVBand="0" w:evenVBand="0" w:oddHBand="0" w:evenHBand="0" w:firstRowFirstColumn="0" w:firstRowLastColumn="0" w:lastRowFirstColumn="0" w:lastRowLastColumn="0"/>
        </w:trPr>
        <w:tc>
          <w:tcPr>
            <w:tcW w:w="2099" w:type="dxa"/>
          </w:tcPr>
          <w:p w14:paraId="5CCB5CA0" w14:textId="77777777" w:rsidR="00FC282F" w:rsidRPr="00A01F83" w:rsidRDefault="00FC282F" w:rsidP="00FC282F">
            <w:pPr>
              <w:pStyle w:val="BodyText"/>
              <w:ind w:left="0"/>
            </w:pPr>
            <w:r w:rsidRPr="00A01F83">
              <w:t>Name</w:t>
            </w:r>
          </w:p>
        </w:tc>
        <w:tc>
          <w:tcPr>
            <w:tcW w:w="2786" w:type="dxa"/>
          </w:tcPr>
          <w:p w14:paraId="00AD4118" w14:textId="77777777" w:rsidR="00FC282F" w:rsidRPr="00A01F83" w:rsidRDefault="00FC282F" w:rsidP="00FC282F">
            <w:pPr>
              <w:pStyle w:val="BodyText"/>
              <w:ind w:left="0"/>
            </w:pPr>
            <w:r w:rsidRPr="00A01F83">
              <w:t>Description</w:t>
            </w:r>
          </w:p>
        </w:tc>
        <w:tc>
          <w:tcPr>
            <w:tcW w:w="1609" w:type="dxa"/>
          </w:tcPr>
          <w:p w14:paraId="11A6D677" w14:textId="77777777" w:rsidR="00FC282F" w:rsidRPr="00A01F83" w:rsidRDefault="00FC282F" w:rsidP="00FC282F">
            <w:pPr>
              <w:pStyle w:val="BodyText"/>
              <w:ind w:left="0"/>
            </w:pPr>
            <w:r w:rsidRPr="00A01F83">
              <w:t>Type</w:t>
            </w:r>
          </w:p>
        </w:tc>
        <w:tc>
          <w:tcPr>
            <w:tcW w:w="2168" w:type="dxa"/>
          </w:tcPr>
          <w:p w14:paraId="487E552B" w14:textId="77777777" w:rsidR="00FC282F" w:rsidRPr="00A01F83" w:rsidRDefault="00FC282F" w:rsidP="00FC282F">
            <w:pPr>
              <w:pStyle w:val="BodyText"/>
              <w:ind w:left="0"/>
            </w:pPr>
            <w:r w:rsidRPr="00A01F83">
              <w:t>Length</w:t>
            </w:r>
          </w:p>
        </w:tc>
      </w:tr>
      <w:tr w:rsidR="00FC282F" w:rsidRPr="00A01F83" w14:paraId="08EA678F" w14:textId="77777777" w:rsidTr="00FC282F">
        <w:trPr>
          <w:cnfStyle w:val="000000100000" w:firstRow="0" w:lastRow="0" w:firstColumn="0" w:lastColumn="0" w:oddVBand="0" w:evenVBand="0" w:oddHBand="1" w:evenHBand="0" w:firstRowFirstColumn="0" w:firstRowLastColumn="0" w:lastRowFirstColumn="0" w:lastRowLastColumn="0"/>
        </w:trPr>
        <w:tc>
          <w:tcPr>
            <w:tcW w:w="2099" w:type="dxa"/>
            <w:vAlign w:val="top"/>
          </w:tcPr>
          <w:p w14:paraId="6A07C312" w14:textId="526E73FA" w:rsidR="00FC282F" w:rsidRPr="00A01F83" w:rsidRDefault="00284603" w:rsidP="00FC282F">
            <w:pPr>
              <w:pStyle w:val="BodyText"/>
              <w:ind w:left="0"/>
              <w:rPr>
                <w:rFonts w:cs="Arial"/>
                <w:szCs w:val="16"/>
              </w:rPr>
            </w:pPr>
            <w:r w:rsidRPr="00A01F83">
              <w:t>EX</w:t>
            </w:r>
            <w:r w:rsidR="00FC282F" w:rsidRPr="00A01F83">
              <w:t>CONO</w:t>
            </w:r>
          </w:p>
        </w:tc>
        <w:tc>
          <w:tcPr>
            <w:tcW w:w="2786" w:type="dxa"/>
          </w:tcPr>
          <w:p w14:paraId="46D36A6C" w14:textId="77777777" w:rsidR="00FC282F" w:rsidRPr="00A01F83" w:rsidRDefault="00FC282F" w:rsidP="00FC282F">
            <w:pPr>
              <w:pStyle w:val="BodyText"/>
              <w:ind w:left="0"/>
              <w:rPr>
                <w:color w:val="000000"/>
              </w:rPr>
            </w:pPr>
            <w:r w:rsidRPr="00A01F83">
              <w:rPr>
                <w:color w:val="000000"/>
              </w:rPr>
              <w:t>Company</w:t>
            </w:r>
          </w:p>
        </w:tc>
        <w:tc>
          <w:tcPr>
            <w:tcW w:w="1609" w:type="dxa"/>
            <w:vAlign w:val="top"/>
          </w:tcPr>
          <w:p w14:paraId="37A685C1" w14:textId="77777777" w:rsidR="00FC282F" w:rsidRPr="00A01F83" w:rsidRDefault="00FC282F" w:rsidP="00FC282F">
            <w:pPr>
              <w:pStyle w:val="BodyText"/>
              <w:ind w:left="0"/>
              <w:rPr>
                <w:rFonts w:cs="Arial"/>
                <w:color w:val="000000"/>
                <w:szCs w:val="16"/>
              </w:rPr>
            </w:pPr>
            <w:r w:rsidRPr="00A01F83">
              <w:rPr>
                <w:color w:val="000000"/>
              </w:rPr>
              <w:t>N</w:t>
            </w:r>
          </w:p>
        </w:tc>
        <w:tc>
          <w:tcPr>
            <w:tcW w:w="2168" w:type="dxa"/>
            <w:vAlign w:val="top"/>
          </w:tcPr>
          <w:p w14:paraId="0A6612C3" w14:textId="77777777" w:rsidR="00FC282F" w:rsidRPr="00A01F83" w:rsidRDefault="00FC282F" w:rsidP="00FC282F">
            <w:pPr>
              <w:pStyle w:val="BodyText"/>
              <w:ind w:left="0"/>
              <w:rPr>
                <w:rFonts w:cs="Arial"/>
                <w:szCs w:val="16"/>
              </w:rPr>
            </w:pPr>
            <w:r w:rsidRPr="00A01F83">
              <w:t>3</w:t>
            </w:r>
          </w:p>
        </w:tc>
      </w:tr>
      <w:tr w:rsidR="00FC282F" w:rsidRPr="00A01F83" w14:paraId="12AE5D5F" w14:textId="77777777" w:rsidTr="00FC282F">
        <w:trPr>
          <w:cnfStyle w:val="000000010000" w:firstRow="0" w:lastRow="0" w:firstColumn="0" w:lastColumn="0" w:oddVBand="0" w:evenVBand="0" w:oddHBand="0" w:evenHBand="1" w:firstRowFirstColumn="0" w:firstRowLastColumn="0" w:lastRowFirstColumn="0" w:lastRowLastColumn="0"/>
        </w:trPr>
        <w:tc>
          <w:tcPr>
            <w:tcW w:w="2099" w:type="dxa"/>
            <w:vAlign w:val="top"/>
          </w:tcPr>
          <w:p w14:paraId="23938C94" w14:textId="7E870A6C" w:rsidR="00FC282F" w:rsidRPr="00A01F83" w:rsidRDefault="00284603" w:rsidP="00FC282F">
            <w:pPr>
              <w:pStyle w:val="BodyText"/>
              <w:ind w:left="0"/>
            </w:pPr>
            <w:r w:rsidRPr="00A01F83">
              <w:t>EX</w:t>
            </w:r>
            <w:r w:rsidR="00FC282F" w:rsidRPr="00A01F83">
              <w:t>ITNO</w:t>
            </w:r>
          </w:p>
        </w:tc>
        <w:tc>
          <w:tcPr>
            <w:tcW w:w="2786" w:type="dxa"/>
          </w:tcPr>
          <w:p w14:paraId="6E84C302" w14:textId="77777777" w:rsidR="00FC282F" w:rsidRPr="00A01F83" w:rsidRDefault="00FC282F" w:rsidP="00FC282F">
            <w:pPr>
              <w:pStyle w:val="BodyText"/>
              <w:ind w:left="0"/>
            </w:pPr>
            <w:r w:rsidRPr="00A01F83">
              <w:t>Item Number</w:t>
            </w:r>
          </w:p>
        </w:tc>
        <w:tc>
          <w:tcPr>
            <w:tcW w:w="1609" w:type="dxa"/>
            <w:vAlign w:val="top"/>
          </w:tcPr>
          <w:p w14:paraId="763A1B3C" w14:textId="77777777" w:rsidR="00FC282F" w:rsidRPr="00A01F83" w:rsidRDefault="00FC282F" w:rsidP="00FC282F">
            <w:pPr>
              <w:pStyle w:val="BodyText"/>
              <w:ind w:left="0"/>
            </w:pPr>
            <w:r w:rsidRPr="00A01F83">
              <w:t>A</w:t>
            </w:r>
          </w:p>
        </w:tc>
        <w:tc>
          <w:tcPr>
            <w:tcW w:w="2168" w:type="dxa"/>
            <w:vAlign w:val="top"/>
          </w:tcPr>
          <w:p w14:paraId="2E33C236" w14:textId="77777777" w:rsidR="00FC282F" w:rsidRPr="00A01F83" w:rsidRDefault="00FC282F" w:rsidP="00FC282F">
            <w:pPr>
              <w:pStyle w:val="BodyText"/>
              <w:ind w:left="0"/>
            </w:pPr>
            <w:r w:rsidRPr="00A01F83">
              <w:t>15</w:t>
            </w:r>
          </w:p>
        </w:tc>
      </w:tr>
      <w:tr w:rsidR="00FC282F" w:rsidRPr="00A01F83" w14:paraId="532C39E9" w14:textId="77777777" w:rsidTr="00FC282F">
        <w:trPr>
          <w:cnfStyle w:val="000000100000" w:firstRow="0" w:lastRow="0" w:firstColumn="0" w:lastColumn="0" w:oddVBand="0" w:evenVBand="0" w:oddHBand="1" w:evenHBand="0" w:firstRowFirstColumn="0" w:firstRowLastColumn="0" w:lastRowFirstColumn="0" w:lastRowLastColumn="0"/>
        </w:trPr>
        <w:tc>
          <w:tcPr>
            <w:tcW w:w="2099" w:type="dxa"/>
            <w:vAlign w:val="top"/>
          </w:tcPr>
          <w:p w14:paraId="4640D17D" w14:textId="5B42512E" w:rsidR="00FC282F" w:rsidRPr="00A01F83" w:rsidRDefault="00284603" w:rsidP="00FC282F">
            <w:pPr>
              <w:pStyle w:val="BodyText"/>
              <w:ind w:left="0"/>
            </w:pPr>
            <w:r w:rsidRPr="00A01F83">
              <w:t>EX</w:t>
            </w:r>
            <w:r w:rsidR="00FC282F" w:rsidRPr="00A01F83">
              <w:t>REVE</w:t>
            </w:r>
          </w:p>
        </w:tc>
        <w:tc>
          <w:tcPr>
            <w:tcW w:w="2786" w:type="dxa"/>
          </w:tcPr>
          <w:p w14:paraId="3FB1894B" w14:textId="77777777" w:rsidR="00FC282F" w:rsidRPr="00A01F83" w:rsidRDefault="00FC282F" w:rsidP="00FC282F">
            <w:pPr>
              <w:pStyle w:val="BodyText"/>
              <w:ind w:left="0"/>
            </w:pPr>
            <w:r w:rsidRPr="00A01F83">
              <w:t>Revision</w:t>
            </w:r>
          </w:p>
        </w:tc>
        <w:tc>
          <w:tcPr>
            <w:tcW w:w="1609" w:type="dxa"/>
            <w:vAlign w:val="top"/>
          </w:tcPr>
          <w:p w14:paraId="18ECD6C5" w14:textId="77777777" w:rsidR="00FC282F" w:rsidRPr="00A01F83" w:rsidRDefault="00FC282F" w:rsidP="00FC282F">
            <w:pPr>
              <w:pStyle w:val="BodyText"/>
              <w:ind w:left="0"/>
            </w:pPr>
            <w:r w:rsidRPr="00A01F83">
              <w:t>A</w:t>
            </w:r>
          </w:p>
        </w:tc>
        <w:tc>
          <w:tcPr>
            <w:tcW w:w="2168" w:type="dxa"/>
            <w:vAlign w:val="top"/>
          </w:tcPr>
          <w:p w14:paraId="50F7F2D8" w14:textId="77777777" w:rsidR="00FC282F" w:rsidRPr="00A01F83" w:rsidRDefault="00FC282F" w:rsidP="00FC282F">
            <w:pPr>
              <w:pStyle w:val="BodyText"/>
              <w:ind w:left="0"/>
            </w:pPr>
            <w:r w:rsidRPr="00A01F83">
              <w:t>4</w:t>
            </w:r>
          </w:p>
        </w:tc>
      </w:tr>
      <w:tr w:rsidR="00FC282F" w:rsidRPr="00A01F83" w14:paraId="3CF00FD2" w14:textId="77777777" w:rsidTr="00FC282F">
        <w:trPr>
          <w:cnfStyle w:val="000000010000" w:firstRow="0" w:lastRow="0" w:firstColumn="0" w:lastColumn="0" w:oddVBand="0" w:evenVBand="0" w:oddHBand="0" w:evenHBand="1" w:firstRowFirstColumn="0" w:firstRowLastColumn="0" w:lastRowFirstColumn="0" w:lastRowLastColumn="0"/>
        </w:trPr>
        <w:tc>
          <w:tcPr>
            <w:tcW w:w="2099" w:type="dxa"/>
            <w:vAlign w:val="top"/>
          </w:tcPr>
          <w:p w14:paraId="62B679A2" w14:textId="59318CAF" w:rsidR="00FC282F" w:rsidRPr="00A01F83" w:rsidRDefault="00284603" w:rsidP="00FC282F">
            <w:pPr>
              <w:pStyle w:val="BodyText"/>
              <w:ind w:left="0"/>
            </w:pPr>
            <w:r w:rsidRPr="00A01F83">
              <w:t>EX</w:t>
            </w:r>
            <w:r w:rsidR="00FC282F" w:rsidRPr="00A01F83">
              <w:t>TEXT</w:t>
            </w:r>
          </w:p>
        </w:tc>
        <w:tc>
          <w:tcPr>
            <w:tcW w:w="2786" w:type="dxa"/>
          </w:tcPr>
          <w:p w14:paraId="0D651B77" w14:textId="77777777" w:rsidR="00FC282F" w:rsidRPr="00A01F83" w:rsidRDefault="00FC282F" w:rsidP="00FC282F">
            <w:pPr>
              <w:pStyle w:val="BodyText"/>
              <w:ind w:left="0"/>
            </w:pPr>
            <w:r w:rsidRPr="00A01F83">
              <w:t>Description</w:t>
            </w:r>
          </w:p>
        </w:tc>
        <w:tc>
          <w:tcPr>
            <w:tcW w:w="1609" w:type="dxa"/>
            <w:vAlign w:val="top"/>
          </w:tcPr>
          <w:p w14:paraId="7ADB4F03" w14:textId="77777777" w:rsidR="00FC282F" w:rsidRPr="00A01F83" w:rsidRDefault="00FC282F" w:rsidP="00FC282F">
            <w:pPr>
              <w:pStyle w:val="BodyText"/>
              <w:ind w:left="0"/>
            </w:pPr>
            <w:r w:rsidRPr="00A01F83">
              <w:t>A</w:t>
            </w:r>
          </w:p>
        </w:tc>
        <w:tc>
          <w:tcPr>
            <w:tcW w:w="2168" w:type="dxa"/>
            <w:vAlign w:val="top"/>
          </w:tcPr>
          <w:p w14:paraId="4A731B6D" w14:textId="77777777" w:rsidR="00FC282F" w:rsidRPr="00A01F83" w:rsidRDefault="00FC282F" w:rsidP="00FC282F">
            <w:pPr>
              <w:pStyle w:val="BodyText"/>
              <w:ind w:left="0"/>
            </w:pPr>
            <w:r w:rsidRPr="00A01F83">
              <w:t>60</w:t>
            </w:r>
          </w:p>
        </w:tc>
      </w:tr>
      <w:tr w:rsidR="00FC282F" w:rsidRPr="00A01F83" w14:paraId="03316511" w14:textId="77777777" w:rsidTr="00FC282F">
        <w:trPr>
          <w:cnfStyle w:val="000000100000" w:firstRow="0" w:lastRow="0" w:firstColumn="0" w:lastColumn="0" w:oddVBand="0" w:evenVBand="0" w:oddHBand="1" w:evenHBand="0" w:firstRowFirstColumn="0" w:firstRowLastColumn="0" w:lastRowFirstColumn="0" w:lastRowLastColumn="0"/>
        </w:trPr>
        <w:tc>
          <w:tcPr>
            <w:tcW w:w="2099" w:type="dxa"/>
            <w:vAlign w:val="top"/>
          </w:tcPr>
          <w:p w14:paraId="609BC25B" w14:textId="58224176" w:rsidR="00FC282F" w:rsidRPr="00A01F83" w:rsidRDefault="00284603" w:rsidP="00FC282F">
            <w:pPr>
              <w:pStyle w:val="BodyText"/>
              <w:ind w:left="0"/>
            </w:pPr>
            <w:r w:rsidRPr="00A01F83">
              <w:t>EX</w:t>
            </w:r>
            <w:r w:rsidR="00FC282F" w:rsidRPr="00A01F83">
              <w:t>STDT</w:t>
            </w:r>
          </w:p>
        </w:tc>
        <w:tc>
          <w:tcPr>
            <w:tcW w:w="2786" w:type="dxa"/>
          </w:tcPr>
          <w:p w14:paraId="527BF972" w14:textId="77777777" w:rsidR="00FC282F" w:rsidRPr="00A01F83" w:rsidRDefault="00FC282F" w:rsidP="00FC282F">
            <w:pPr>
              <w:pStyle w:val="BodyText"/>
              <w:ind w:left="0"/>
            </w:pPr>
            <w:r w:rsidRPr="00A01F83">
              <w:t>Start Date</w:t>
            </w:r>
          </w:p>
        </w:tc>
        <w:tc>
          <w:tcPr>
            <w:tcW w:w="1609" w:type="dxa"/>
            <w:vAlign w:val="top"/>
          </w:tcPr>
          <w:p w14:paraId="791D62D4" w14:textId="77777777" w:rsidR="00FC282F" w:rsidRPr="00A01F83" w:rsidRDefault="00FC282F" w:rsidP="00FC282F">
            <w:pPr>
              <w:pStyle w:val="BodyText"/>
              <w:ind w:left="0"/>
            </w:pPr>
            <w:r w:rsidRPr="00A01F83">
              <w:t>A</w:t>
            </w:r>
          </w:p>
        </w:tc>
        <w:tc>
          <w:tcPr>
            <w:tcW w:w="2168" w:type="dxa"/>
            <w:vAlign w:val="top"/>
          </w:tcPr>
          <w:p w14:paraId="776545BD" w14:textId="77777777" w:rsidR="00FC282F" w:rsidRPr="00A01F83" w:rsidRDefault="00FC282F" w:rsidP="00FC282F">
            <w:pPr>
              <w:pStyle w:val="BodyText"/>
              <w:ind w:left="0"/>
            </w:pPr>
            <w:r w:rsidRPr="00A01F83">
              <w:t>8</w:t>
            </w:r>
          </w:p>
        </w:tc>
      </w:tr>
      <w:tr w:rsidR="00FC282F" w:rsidRPr="00A01F83" w14:paraId="6017B6E8" w14:textId="77777777" w:rsidTr="00FC282F">
        <w:trPr>
          <w:cnfStyle w:val="000000010000" w:firstRow="0" w:lastRow="0" w:firstColumn="0" w:lastColumn="0" w:oddVBand="0" w:evenVBand="0" w:oddHBand="0" w:evenHBand="1" w:firstRowFirstColumn="0" w:firstRowLastColumn="0" w:lastRowFirstColumn="0" w:lastRowLastColumn="0"/>
        </w:trPr>
        <w:tc>
          <w:tcPr>
            <w:tcW w:w="2099" w:type="dxa"/>
            <w:vAlign w:val="top"/>
          </w:tcPr>
          <w:p w14:paraId="18FEE4F7" w14:textId="0C8C67D2" w:rsidR="00FC282F" w:rsidRPr="00A01F83" w:rsidRDefault="00284603" w:rsidP="00FC282F">
            <w:pPr>
              <w:pStyle w:val="BodyText"/>
              <w:ind w:left="0"/>
            </w:pPr>
            <w:r w:rsidRPr="00A01F83">
              <w:t>EX</w:t>
            </w:r>
            <w:r w:rsidR="00FC282F" w:rsidRPr="00A01F83">
              <w:t>FSDT</w:t>
            </w:r>
          </w:p>
        </w:tc>
        <w:tc>
          <w:tcPr>
            <w:tcW w:w="2786" w:type="dxa"/>
          </w:tcPr>
          <w:p w14:paraId="05A29C85" w14:textId="77777777" w:rsidR="00FC282F" w:rsidRPr="00A01F83" w:rsidRDefault="00FC282F" w:rsidP="00FC282F">
            <w:pPr>
              <w:pStyle w:val="BodyText"/>
              <w:ind w:left="0"/>
            </w:pPr>
            <w:r w:rsidRPr="00A01F83">
              <w:t>Finish Date</w:t>
            </w:r>
          </w:p>
        </w:tc>
        <w:tc>
          <w:tcPr>
            <w:tcW w:w="1609" w:type="dxa"/>
            <w:vAlign w:val="top"/>
          </w:tcPr>
          <w:p w14:paraId="4A5B5B0E" w14:textId="77777777" w:rsidR="00FC282F" w:rsidRPr="00A01F83" w:rsidRDefault="00FC282F" w:rsidP="00FC282F">
            <w:pPr>
              <w:pStyle w:val="BodyText"/>
              <w:ind w:left="0"/>
            </w:pPr>
            <w:r w:rsidRPr="00A01F83">
              <w:t>A</w:t>
            </w:r>
          </w:p>
        </w:tc>
        <w:tc>
          <w:tcPr>
            <w:tcW w:w="2168" w:type="dxa"/>
            <w:vAlign w:val="top"/>
          </w:tcPr>
          <w:p w14:paraId="2DC0FF87" w14:textId="77777777" w:rsidR="00FC282F" w:rsidRPr="00A01F83" w:rsidRDefault="00FC282F" w:rsidP="00FC282F">
            <w:pPr>
              <w:pStyle w:val="BodyText"/>
              <w:ind w:left="0"/>
            </w:pPr>
            <w:r w:rsidRPr="00A01F83">
              <w:t>8</w:t>
            </w:r>
          </w:p>
        </w:tc>
      </w:tr>
    </w:tbl>
    <w:p w14:paraId="41B13733" w14:textId="77777777" w:rsidR="00FC282F" w:rsidRPr="00A01F83" w:rsidRDefault="00FC282F" w:rsidP="007C45B2">
      <w:pPr>
        <w:pStyle w:val="BodyText"/>
        <w:ind w:left="0"/>
      </w:pPr>
    </w:p>
    <w:p w14:paraId="54B79238" w14:textId="77777777" w:rsidR="00FC282F" w:rsidRPr="00A01F83" w:rsidRDefault="00FC282F" w:rsidP="007C45B2">
      <w:pPr>
        <w:pStyle w:val="BodyText"/>
        <w:ind w:left="0"/>
      </w:pPr>
    </w:p>
    <w:p w14:paraId="7A0AE7ED" w14:textId="77777777" w:rsidR="00FC282F" w:rsidRPr="00A01F83" w:rsidRDefault="00FC282F" w:rsidP="007C45B2">
      <w:pPr>
        <w:pStyle w:val="BodyText"/>
        <w:ind w:left="0"/>
      </w:pPr>
    </w:p>
    <w:p w14:paraId="42417C46" w14:textId="77777777" w:rsidR="00FC282F" w:rsidRPr="00A01F83" w:rsidRDefault="00FC282F" w:rsidP="00FC282F">
      <w:pPr>
        <w:pStyle w:val="BodyText"/>
        <w:rPr>
          <w:lang w:eastAsia="fr-FR"/>
        </w:rPr>
      </w:pPr>
    </w:p>
    <w:p w14:paraId="2E969CEE" w14:textId="77777777" w:rsidR="00FC282F" w:rsidRPr="00A01F83" w:rsidRDefault="00FC282F" w:rsidP="00FC282F">
      <w:pPr>
        <w:rPr>
          <w:lang w:eastAsia="fr-FR"/>
        </w:rPr>
      </w:pPr>
    </w:p>
    <w:p w14:paraId="064A86C4" w14:textId="77777777" w:rsidR="00FC282F" w:rsidRPr="00A01F83" w:rsidRDefault="00FC282F" w:rsidP="00FC282F">
      <w:pPr>
        <w:pStyle w:val="BodyText"/>
        <w:rPr>
          <w:lang w:eastAsia="fr-FR"/>
        </w:rPr>
      </w:pPr>
    </w:p>
    <w:p w14:paraId="2CB4C861" w14:textId="77777777" w:rsidR="00943CAD" w:rsidRDefault="00943CAD" w:rsidP="00943CAD">
      <w:pPr>
        <w:pStyle w:val="BodyText"/>
        <w:rPr>
          <w:lang w:eastAsia="fr-FR"/>
        </w:rPr>
      </w:pPr>
    </w:p>
    <w:p w14:paraId="22B55C29" w14:textId="77777777" w:rsidR="00142D6E" w:rsidRDefault="00142D6E" w:rsidP="00943CAD">
      <w:pPr>
        <w:pStyle w:val="BodyText"/>
        <w:rPr>
          <w:lang w:eastAsia="fr-FR"/>
        </w:rPr>
      </w:pPr>
    </w:p>
    <w:p w14:paraId="0A7B794E" w14:textId="77777777" w:rsidR="00142D6E" w:rsidRDefault="00142D6E" w:rsidP="00943CAD">
      <w:pPr>
        <w:pStyle w:val="BodyText"/>
        <w:rPr>
          <w:lang w:eastAsia="fr-FR"/>
        </w:rPr>
      </w:pPr>
    </w:p>
    <w:p w14:paraId="22C3FA39" w14:textId="77777777" w:rsidR="00943CAD" w:rsidRDefault="00943CAD" w:rsidP="00943CAD">
      <w:pPr>
        <w:pStyle w:val="BodyText"/>
        <w:rPr>
          <w:lang w:eastAsia="fr-FR"/>
        </w:rPr>
      </w:pPr>
    </w:p>
    <w:p w14:paraId="72149E57" w14:textId="77777777" w:rsidR="00943CAD" w:rsidRDefault="00943CAD" w:rsidP="00943CAD">
      <w:pPr>
        <w:pStyle w:val="BodyText"/>
        <w:rPr>
          <w:lang w:eastAsia="fr-FR"/>
        </w:rPr>
      </w:pPr>
    </w:p>
    <w:p w14:paraId="36E0556A" w14:textId="77777777" w:rsidR="004E4890" w:rsidRDefault="004E4890" w:rsidP="00943CAD">
      <w:pPr>
        <w:pStyle w:val="BodyText"/>
        <w:rPr>
          <w:lang w:eastAsia="fr-FR"/>
        </w:rPr>
      </w:pPr>
    </w:p>
    <w:p w14:paraId="22069802" w14:textId="77777777" w:rsidR="004E4890" w:rsidRPr="00943CAD" w:rsidRDefault="004E4890" w:rsidP="00943CAD">
      <w:pPr>
        <w:pStyle w:val="BodyText"/>
        <w:rPr>
          <w:lang w:eastAsia="fr-FR"/>
        </w:rPr>
      </w:pPr>
    </w:p>
    <w:p w14:paraId="48705B9A" w14:textId="4E17AB78" w:rsidR="00BB1F24" w:rsidRPr="00A01F83" w:rsidRDefault="00BB1F24" w:rsidP="00C4786B">
      <w:pPr>
        <w:pStyle w:val="Heading2"/>
        <w:rPr>
          <w:lang w:eastAsia="fr-FR"/>
        </w:rPr>
      </w:pPr>
      <w:bookmarkStart w:id="24" w:name="_Toc229583648"/>
      <w:r w:rsidRPr="00A01F83">
        <w:rPr>
          <w:lang w:eastAsia="fr-FR"/>
        </w:rPr>
        <w:lastRenderedPageBreak/>
        <w:t>Xtend M3 API</w:t>
      </w:r>
      <w:r w:rsidR="00542127" w:rsidRPr="00A01F83">
        <w:rPr>
          <w:lang w:eastAsia="fr-FR"/>
        </w:rPr>
        <w:t xml:space="preserve"> – EXT001MI</w:t>
      </w:r>
      <w:bookmarkEnd w:id="24"/>
    </w:p>
    <w:p w14:paraId="1976FEE3" w14:textId="15CCBA16" w:rsidR="00BB1F24" w:rsidRPr="00A01F83" w:rsidRDefault="00BB1F24" w:rsidP="00C4786B">
      <w:pPr>
        <w:pStyle w:val="BodyText"/>
        <w:spacing w:line="276" w:lineRule="auto"/>
        <w:ind w:left="0"/>
        <w:rPr>
          <w:lang w:eastAsia="fr-FR"/>
        </w:rPr>
      </w:pPr>
      <w:r w:rsidRPr="00A01F83">
        <w:rPr>
          <w:lang w:eastAsia="fr-FR"/>
        </w:rPr>
        <w:t xml:space="preserve">The development uses </w:t>
      </w:r>
      <w:r w:rsidR="00C4786B" w:rsidRPr="00A01F83">
        <w:rPr>
          <w:lang w:eastAsia="fr-FR"/>
        </w:rPr>
        <w:t>the following XtendM3 APIs</w:t>
      </w:r>
      <w:r w:rsidR="00B551D7" w:rsidRPr="00A01F83">
        <w:rPr>
          <w:lang w:eastAsia="fr-FR"/>
        </w:rPr>
        <w:t xml:space="preserve"> to maintain the EXT001 table.</w:t>
      </w:r>
    </w:p>
    <w:p w14:paraId="49B3E1F3" w14:textId="01BAB739" w:rsidR="00542127" w:rsidRPr="00A01F83" w:rsidRDefault="00542127">
      <w:pPr>
        <w:pStyle w:val="Heading3"/>
        <w:numPr>
          <w:ilvl w:val="2"/>
          <w:numId w:val="8"/>
        </w:numPr>
      </w:pPr>
      <w:r w:rsidRPr="00A01F83">
        <w:t>AddLine</w:t>
      </w:r>
    </w:p>
    <w:p w14:paraId="14EFF19C" w14:textId="6612C3C4" w:rsidR="00542127" w:rsidRPr="00A01F83" w:rsidRDefault="00542127" w:rsidP="00542127">
      <w:pPr>
        <w:pStyle w:val="BodyText"/>
      </w:pPr>
      <w:r w:rsidRPr="00A01F83">
        <w:t>This transaction adds a unique record to the dynamic table EXT001 using the information listed below.</w:t>
      </w:r>
    </w:p>
    <w:p w14:paraId="5414A857" w14:textId="77777777" w:rsidR="00542127" w:rsidRPr="00A01F83" w:rsidRDefault="00542127" w:rsidP="00542127">
      <w:pPr>
        <w:pStyle w:val="BodyText"/>
        <w:ind w:left="696" w:firstLine="720"/>
        <w:rPr>
          <w:b/>
          <w:bCs/>
        </w:rPr>
      </w:pPr>
      <w:r w:rsidRPr="00A01F83">
        <w:rPr>
          <w:b/>
          <w:bCs/>
        </w:rPr>
        <w:t>Input</w:t>
      </w:r>
    </w:p>
    <w:tbl>
      <w:tblPr>
        <w:tblStyle w:val="InforTable0"/>
        <w:tblW w:w="7285" w:type="dxa"/>
        <w:tblInd w:w="1435" w:type="dxa"/>
        <w:tblLook w:val="04A0" w:firstRow="1" w:lastRow="0" w:firstColumn="1" w:lastColumn="0" w:noHBand="0" w:noVBand="1"/>
      </w:tblPr>
      <w:tblGrid>
        <w:gridCol w:w="1511"/>
        <w:gridCol w:w="734"/>
        <w:gridCol w:w="990"/>
        <w:gridCol w:w="1440"/>
        <w:gridCol w:w="2610"/>
      </w:tblGrid>
      <w:tr w:rsidR="00542127" w:rsidRPr="00A01F83" w14:paraId="4D4E93A8" w14:textId="77777777" w:rsidTr="00DE321D">
        <w:trPr>
          <w:cnfStyle w:val="100000000000" w:firstRow="1" w:lastRow="0" w:firstColumn="0" w:lastColumn="0" w:oddVBand="0" w:evenVBand="0" w:oddHBand="0" w:evenHBand="0" w:firstRowFirstColumn="0" w:firstRowLastColumn="0" w:lastRowFirstColumn="0" w:lastRowLastColumn="0"/>
        </w:trPr>
        <w:tc>
          <w:tcPr>
            <w:tcW w:w="1511" w:type="dxa"/>
          </w:tcPr>
          <w:p w14:paraId="378AF410" w14:textId="77777777" w:rsidR="00542127" w:rsidRPr="00A01F83" w:rsidRDefault="00542127" w:rsidP="00DE321D">
            <w:pPr>
              <w:pStyle w:val="BodyText"/>
              <w:ind w:left="0"/>
            </w:pPr>
            <w:r w:rsidRPr="00A01F83">
              <w:t>Name</w:t>
            </w:r>
          </w:p>
        </w:tc>
        <w:tc>
          <w:tcPr>
            <w:tcW w:w="734" w:type="dxa"/>
          </w:tcPr>
          <w:p w14:paraId="68C1D736" w14:textId="77777777" w:rsidR="00542127" w:rsidRPr="00A01F83" w:rsidRDefault="00542127" w:rsidP="00DE321D">
            <w:pPr>
              <w:pStyle w:val="BodyText"/>
              <w:ind w:left="0"/>
            </w:pPr>
            <w:r w:rsidRPr="00A01F83">
              <w:t>Type</w:t>
            </w:r>
          </w:p>
        </w:tc>
        <w:tc>
          <w:tcPr>
            <w:tcW w:w="990" w:type="dxa"/>
          </w:tcPr>
          <w:p w14:paraId="6F6A24CE" w14:textId="77777777" w:rsidR="00542127" w:rsidRPr="00A01F83" w:rsidRDefault="00542127" w:rsidP="00DE321D">
            <w:pPr>
              <w:pStyle w:val="BodyText"/>
              <w:ind w:left="0"/>
            </w:pPr>
            <w:r w:rsidRPr="00A01F83">
              <w:t>Length</w:t>
            </w:r>
          </w:p>
        </w:tc>
        <w:tc>
          <w:tcPr>
            <w:tcW w:w="1440" w:type="dxa"/>
          </w:tcPr>
          <w:p w14:paraId="5612EC25" w14:textId="77777777" w:rsidR="00542127" w:rsidRPr="00A01F83" w:rsidRDefault="00542127" w:rsidP="00DE321D">
            <w:pPr>
              <w:pStyle w:val="BodyText"/>
              <w:ind w:left="0"/>
            </w:pPr>
            <w:r w:rsidRPr="00A01F83">
              <w:t>Mandatory</w:t>
            </w:r>
          </w:p>
        </w:tc>
        <w:tc>
          <w:tcPr>
            <w:tcW w:w="2610" w:type="dxa"/>
          </w:tcPr>
          <w:p w14:paraId="2EFA2447" w14:textId="77777777" w:rsidR="00542127" w:rsidRPr="00A01F83" w:rsidRDefault="00542127" w:rsidP="00DE321D">
            <w:pPr>
              <w:pStyle w:val="BodyText"/>
              <w:ind w:left="0"/>
            </w:pPr>
            <w:r w:rsidRPr="00A01F83">
              <w:t>Description</w:t>
            </w:r>
          </w:p>
        </w:tc>
      </w:tr>
      <w:tr w:rsidR="00542127" w:rsidRPr="00A01F83" w14:paraId="39738F21"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5A836208" w14:textId="77777777" w:rsidR="00542127" w:rsidRPr="00A01F83" w:rsidRDefault="00542127" w:rsidP="00DE321D">
            <w:pPr>
              <w:pStyle w:val="BodyText"/>
              <w:ind w:left="0"/>
              <w:rPr>
                <w:rFonts w:cs="Arial"/>
                <w:szCs w:val="16"/>
              </w:rPr>
            </w:pPr>
            <w:r w:rsidRPr="00A01F83">
              <w:t>CONO</w:t>
            </w:r>
          </w:p>
        </w:tc>
        <w:tc>
          <w:tcPr>
            <w:tcW w:w="734" w:type="dxa"/>
            <w:vAlign w:val="top"/>
          </w:tcPr>
          <w:p w14:paraId="7D54AA1D" w14:textId="77777777" w:rsidR="00542127" w:rsidRPr="00A01F83" w:rsidRDefault="00542127" w:rsidP="00DE321D">
            <w:pPr>
              <w:pStyle w:val="BodyText"/>
              <w:ind w:left="0"/>
              <w:rPr>
                <w:rFonts w:cs="Arial"/>
                <w:color w:val="000000"/>
                <w:szCs w:val="16"/>
              </w:rPr>
            </w:pPr>
            <w:r w:rsidRPr="00A01F83">
              <w:rPr>
                <w:color w:val="000000"/>
              </w:rPr>
              <w:t>N</w:t>
            </w:r>
          </w:p>
        </w:tc>
        <w:tc>
          <w:tcPr>
            <w:tcW w:w="990" w:type="dxa"/>
            <w:vAlign w:val="top"/>
          </w:tcPr>
          <w:p w14:paraId="340F193D" w14:textId="77777777" w:rsidR="00542127" w:rsidRPr="00A01F83" w:rsidRDefault="00542127" w:rsidP="00DE321D">
            <w:pPr>
              <w:pStyle w:val="BodyText"/>
              <w:ind w:left="0"/>
              <w:rPr>
                <w:rFonts w:cs="Arial"/>
                <w:szCs w:val="16"/>
              </w:rPr>
            </w:pPr>
            <w:r w:rsidRPr="00A01F83">
              <w:t>3</w:t>
            </w:r>
          </w:p>
        </w:tc>
        <w:tc>
          <w:tcPr>
            <w:tcW w:w="1440" w:type="dxa"/>
          </w:tcPr>
          <w:p w14:paraId="424818FE" w14:textId="77777777" w:rsidR="00542127" w:rsidRPr="00A01F83" w:rsidRDefault="00542127" w:rsidP="00DE321D">
            <w:pPr>
              <w:pStyle w:val="BodyText"/>
              <w:ind w:left="0"/>
            </w:pPr>
            <w:r w:rsidRPr="00A01F83">
              <w:t>False</w:t>
            </w:r>
          </w:p>
        </w:tc>
        <w:tc>
          <w:tcPr>
            <w:tcW w:w="2610" w:type="dxa"/>
            <w:vAlign w:val="top"/>
          </w:tcPr>
          <w:p w14:paraId="62F3AE53" w14:textId="77777777" w:rsidR="00542127" w:rsidRPr="00A01F83" w:rsidRDefault="00542127" w:rsidP="00DE321D">
            <w:pPr>
              <w:pStyle w:val="BodyText"/>
              <w:ind w:left="0"/>
              <w:rPr>
                <w:rFonts w:cs="Arial"/>
                <w:szCs w:val="16"/>
              </w:rPr>
            </w:pPr>
            <w:r w:rsidRPr="00A01F83">
              <w:t>Company</w:t>
            </w:r>
          </w:p>
        </w:tc>
      </w:tr>
      <w:tr w:rsidR="009341AB" w:rsidRPr="00A01F83" w14:paraId="256E8741" w14:textId="77777777" w:rsidTr="00DE321D">
        <w:trPr>
          <w:cnfStyle w:val="000000010000" w:firstRow="0" w:lastRow="0" w:firstColumn="0" w:lastColumn="0" w:oddVBand="0" w:evenVBand="0" w:oddHBand="0" w:evenHBand="1" w:firstRowFirstColumn="0" w:firstRowLastColumn="0" w:lastRowFirstColumn="0" w:lastRowLastColumn="0"/>
        </w:trPr>
        <w:tc>
          <w:tcPr>
            <w:tcW w:w="1511" w:type="dxa"/>
            <w:vAlign w:val="top"/>
          </w:tcPr>
          <w:p w14:paraId="2146AAD3" w14:textId="098DAAD1" w:rsidR="009341AB" w:rsidRPr="00A01F83" w:rsidRDefault="009341AB" w:rsidP="009341AB">
            <w:pPr>
              <w:pStyle w:val="BodyText"/>
              <w:ind w:left="0"/>
            </w:pPr>
            <w:r w:rsidRPr="00A01F83">
              <w:t>ITNO</w:t>
            </w:r>
          </w:p>
        </w:tc>
        <w:tc>
          <w:tcPr>
            <w:tcW w:w="734" w:type="dxa"/>
            <w:vAlign w:val="top"/>
          </w:tcPr>
          <w:p w14:paraId="2F141F38" w14:textId="6F5B0EAC" w:rsidR="009341AB" w:rsidRPr="00A01F83" w:rsidRDefault="009341AB" w:rsidP="009341AB">
            <w:pPr>
              <w:pStyle w:val="BodyText"/>
              <w:ind w:left="0"/>
            </w:pPr>
            <w:r w:rsidRPr="00A01F83">
              <w:t>A</w:t>
            </w:r>
          </w:p>
        </w:tc>
        <w:tc>
          <w:tcPr>
            <w:tcW w:w="990" w:type="dxa"/>
            <w:vAlign w:val="top"/>
          </w:tcPr>
          <w:p w14:paraId="31FE7485" w14:textId="543E54A1" w:rsidR="009341AB" w:rsidRPr="00A01F83" w:rsidRDefault="009341AB" w:rsidP="009341AB">
            <w:pPr>
              <w:pStyle w:val="BodyText"/>
              <w:ind w:left="0"/>
            </w:pPr>
            <w:r w:rsidRPr="00A01F83">
              <w:t>15</w:t>
            </w:r>
          </w:p>
        </w:tc>
        <w:tc>
          <w:tcPr>
            <w:tcW w:w="1440" w:type="dxa"/>
          </w:tcPr>
          <w:p w14:paraId="09C8EF9B" w14:textId="4D55631F" w:rsidR="009341AB" w:rsidRPr="00A01F83" w:rsidRDefault="009341AB" w:rsidP="009341AB">
            <w:pPr>
              <w:pStyle w:val="BodyText"/>
              <w:ind w:left="0"/>
            </w:pPr>
            <w:r w:rsidRPr="00A01F83">
              <w:t>True</w:t>
            </w:r>
          </w:p>
        </w:tc>
        <w:tc>
          <w:tcPr>
            <w:tcW w:w="2610" w:type="dxa"/>
            <w:vAlign w:val="top"/>
          </w:tcPr>
          <w:p w14:paraId="7C9CC640" w14:textId="29A986A2" w:rsidR="009341AB" w:rsidRPr="00A01F83" w:rsidRDefault="009341AB" w:rsidP="009341AB">
            <w:pPr>
              <w:pStyle w:val="BodyText"/>
              <w:ind w:left="0"/>
            </w:pPr>
            <w:r w:rsidRPr="00A01F83">
              <w:t>Item Number</w:t>
            </w:r>
          </w:p>
        </w:tc>
      </w:tr>
      <w:tr w:rsidR="009341AB" w:rsidRPr="00A01F83" w14:paraId="546CA150"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25F332E3" w14:textId="679ECD0A" w:rsidR="009341AB" w:rsidRPr="00A01F83" w:rsidRDefault="009341AB" w:rsidP="009341AB">
            <w:pPr>
              <w:pStyle w:val="BodyText"/>
              <w:ind w:left="0"/>
            </w:pPr>
            <w:r w:rsidRPr="00A01F83">
              <w:t>REVE</w:t>
            </w:r>
          </w:p>
        </w:tc>
        <w:tc>
          <w:tcPr>
            <w:tcW w:w="734" w:type="dxa"/>
            <w:vAlign w:val="top"/>
          </w:tcPr>
          <w:p w14:paraId="7DF40202" w14:textId="522CF0D1" w:rsidR="009341AB" w:rsidRPr="00A01F83" w:rsidRDefault="009341AB" w:rsidP="009341AB">
            <w:pPr>
              <w:pStyle w:val="BodyText"/>
              <w:ind w:left="0"/>
            </w:pPr>
            <w:r w:rsidRPr="00A01F83">
              <w:t>A</w:t>
            </w:r>
          </w:p>
        </w:tc>
        <w:tc>
          <w:tcPr>
            <w:tcW w:w="990" w:type="dxa"/>
            <w:vAlign w:val="top"/>
          </w:tcPr>
          <w:p w14:paraId="14FDF4E0" w14:textId="211F6941" w:rsidR="009341AB" w:rsidRPr="00A01F83" w:rsidRDefault="009341AB" w:rsidP="009341AB">
            <w:pPr>
              <w:pStyle w:val="BodyText"/>
              <w:ind w:left="0"/>
            </w:pPr>
            <w:r w:rsidRPr="00A01F83">
              <w:t>4</w:t>
            </w:r>
          </w:p>
        </w:tc>
        <w:tc>
          <w:tcPr>
            <w:tcW w:w="1440" w:type="dxa"/>
          </w:tcPr>
          <w:p w14:paraId="6DA7E973" w14:textId="4D15A899" w:rsidR="009341AB" w:rsidRPr="00A01F83" w:rsidRDefault="009341AB" w:rsidP="009341AB">
            <w:pPr>
              <w:pStyle w:val="BodyText"/>
              <w:ind w:left="0"/>
            </w:pPr>
            <w:r w:rsidRPr="00A01F83">
              <w:t>True</w:t>
            </w:r>
          </w:p>
        </w:tc>
        <w:tc>
          <w:tcPr>
            <w:tcW w:w="2610" w:type="dxa"/>
            <w:vAlign w:val="top"/>
          </w:tcPr>
          <w:p w14:paraId="5DB3C3D5" w14:textId="52F1C215" w:rsidR="009341AB" w:rsidRPr="00A01F83" w:rsidRDefault="009341AB" w:rsidP="009341AB">
            <w:pPr>
              <w:pStyle w:val="BodyText"/>
              <w:ind w:left="0"/>
            </w:pPr>
            <w:r w:rsidRPr="00A01F83">
              <w:t>Revision</w:t>
            </w:r>
          </w:p>
        </w:tc>
      </w:tr>
      <w:tr w:rsidR="009341AB" w:rsidRPr="00A01F83" w14:paraId="6BB03D03" w14:textId="77777777" w:rsidTr="00DE321D">
        <w:trPr>
          <w:cnfStyle w:val="000000010000" w:firstRow="0" w:lastRow="0" w:firstColumn="0" w:lastColumn="0" w:oddVBand="0" w:evenVBand="0" w:oddHBand="0" w:evenHBand="1" w:firstRowFirstColumn="0" w:firstRowLastColumn="0" w:lastRowFirstColumn="0" w:lastRowLastColumn="0"/>
        </w:trPr>
        <w:tc>
          <w:tcPr>
            <w:tcW w:w="1511" w:type="dxa"/>
            <w:vAlign w:val="top"/>
          </w:tcPr>
          <w:p w14:paraId="36474047" w14:textId="46D83A7A" w:rsidR="009341AB" w:rsidRPr="00A01F83" w:rsidRDefault="009341AB" w:rsidP="009341AB">
            <w:pPr>
              <w:pStyle w:val="BodyText"/>
              <w:ind w:left="0"/>
            </w:pPr>
            <w:r w:rsidRPr="00A01F83">
              <w:t>TEXT</w:t>
            </w:r>
          </w:p>
        </w:tc>
        <w:tc>
          <w:tcPr>
            <w:tcW w:w="734" w:type="dxa"/>
            <w:vAlign w:val="top"/>
          </w:tcPr>
          <w:p w14:paraId="6679B071" w14:textId="703D1153" w:rsidR="009341AB" w:rsidRPr="00A01F83" w:rsidRDefault="009341AB" w:rsidP="009341AB">
            <w:pPr>
              <w:pStyle w:val="BodyText"/>
              <w:ind w:left="0"/>
            </w:pPr>
            <w:r w:rsidRPr="00A01F83">
              <w:t>A</w:t>
            </w:r>
          </w:p>
        </w:tc>
        <w:tc>
          <w:tcPr>
            <w:tcW w:w="990" w:type="dxa"/>
            <w:vAlign w:val="top"/>
          </w:tcPr>
          <w:p w14:paraId="6572D848" w14:textId="13CFD9E2" w:rsidR="009341AB" w:rsidRPr="00A01F83" w:rsidRDefault="009341AB" w:rsidP="009341AB">
            <w:pPr>
              <w:pStyle w:val="BodyText"/>
              <w:ind w:left="0"/>
            </w:pPr>
            <w:r w:rsidRPr="00A01F83">
              <w:t>60</w:t>
            </w:r>
          </w:p>
        </w:tc>
        <w:tc>
          <w:tcPr>
            <w:tcW w:w="1440" w:type="dxa"/>
          </w:tcPr>
          <w:p w14:paraId="01E03E51" w14:textId="7DEAAF09" w:rsidR="009341AB" w:rsidRPr="00A01F83" w:rsidRDefault="009341AB" w:rsidP="009341AB">
            <w:pPr>
              <w:pStyle w:val="BodyText"/>
              <w:ind w:left="0"/>
            </w:pPr>
            <w:r w:rsidRPr="00A01F83">
              <w:t>False</w:t>
            </w:r>
          </w:p>
        </w:tc>
        <w:tc>
          <w:tcPr>
            <w:tcW w:w="2610" w:type="dxa"/>
            <w:vAlign w:val="top"/>
          </w:tcPr>
          <w:p w14:paraId="12C35C15" w14:textId="7D72E1EB" w:rsidR="009341AB" w:rsidRPr="00A01F83" w:rsidRDefault="009341AB" w:rsidP="009341AB">
            <w:pPr>
              <w:pStyle w:val="BodyText"/>
              <w:ind w:left="0"/>
            </w:pPr>
            <w:r w:rsidRPr="00A01F83">
              <w:t>Description</w:t>
            </w:r>
          </w:p>
        </w:tc>
      </w:tr>
      <w:tr w:rsidR="009341AB" w:rsidRPr="00A01F83" w14:paraId="6ADDA2CD"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5ED8A7EC" w14:textId="341DCD4D" w:rsidR="009341AB" w:rsidRPr="00A01F83" w:rsidRDefault="009341AB" w:rsidP="009341AB">
            <w:pPr>
              <w:pStyle w:val="BodyText"/>
              <w:ind w:left="0"/>
            </w:pPr>
            <w:r w:rsidRPr="00A01F83">
              <w:t>STDT</w:t>
            </w:r>
          </w:p>
        </w:tc>
        <w:tc>
          <w:tcPr>
            <w:tcW w:w="734" w:type="dxa"/>
            <w:vAlign w:val="top"/>
          </w:tcPr>
          <w:p w14:paraId="38AEE7AB" w14:textId="1E93F625" w:rsidR="009341AB" w:rsidRPr="00A01F83" w:rsidRDefault="009341AB" w:rsidP="009341AB">
            <w:pPr>
              <w:pStyle w:val="BodyText"/>
              <w:ind w:left="0"/>
            </w:pPr>
            <w:r w:rsidRPr="00A01F83">
              <w:t>A</w:t>
            </w:r>
          </w:p>
        </w:tc>
        <w:tc>
          <w:tcPr>
            <w:tcW w:w="990" w:type="dxa"/>
            <w:vAlign w:val="top"/>
          </w:tcPr>
          <w:p w14:paraId="28FA6A48" w14:textId="2566A493" w:rsidR="009341AB" w:rsidRPr="00A01F83" w:rsidRDefault="009341AB" w:rsidP="009341AB">
            <w:pPr>
              <w:pStyle w:val="BodyText"/>
              <w:ind w:left="0"/>
            </w:pPr>
            <w:r w:rsidRPr="00A01F83">
              <w:t>8</w:t>
            </w:r>
          </w:p>
        </w:tc>
        <w:tc>
          <w:tcPr>
            <w:tcW w:w="1440" w:type="dxa"/>
            <w:vAlign w:val="top"/>
          </w:tcPr>
          <w:p w14:paraId="29CC19DC" w14:textId="7AA78856" w:rsidR="009341AB" w:rsidRPr="00A01F83" w:rsidRDefault="009341AB" w:rsidP="009341AB">
            <w:pPr>
              <w:pStyle w:val="BodyText"/>
              <w:ind w:left="0"/>
            </w:pPr>
            <w:r w:rsidRPr="00A01F83">
              <w:t>False</w:t>
            </w:r>
          </w:p>
        </w:tc>
        <w:tc>
          <w:tcPr>
            <w:tcW w:w="2610" w:type="dxa"/>
            <w:vAlign w:val="top"/>
          </w:tcPr>
          <w:p w14:paraId="1608CE43" w14:textId="251F3455" w:rsidR="009341AB" w:rsidRPr="00A01F83" w:rsidRDefault="009341AB" w:rsidP="009341AB">
            <w:pPr>
              <w:pStyle w:val="BodyText"/>
              <w:ind w:left="0"/>
            </w:pPr>
            <w:r w:rsidRPr="00A01F83">
              <w:t>Start Date</w:t>
            </w:r>
          </w:p>
        </w:tc>
      </w:tr>
      <w:tr w:rsidR="009341AB" w:rsidRPr="00A01F83" w14:paraId="42890E5E" w14:textId="77777777" w:rsidTr="00DE321D">
        <w:trPr>
          <w:cnfStyle w:val="000000010000" w:firstRow="0" w:lastRow="0" w:firstColumn="0" w:lastColumn="0" w:oddVBand="0" w:evenVBand="0" w:oddHBand="0" w:evenHBand="1" w:firstRowFirstColumn="0" w:firstRowLastColumn="0" w:lastRowFirstColumn="0" w:lastRowLastColumn="0"/>
        </w:trPr>
        <w:tc>
          <w:tcPr>
            <w:tcW w:w="1511" w:type="dxa"/>
            <w:vAlign w:val="top"/>
          </w:tcPr>
          <w:p w14:paraId="0C144F89" w14:textId="06063FD2" w:rsidR="009341AB" w:rsidRPr="00A01F83" w:rsidRDefault="009341AB" w:rsidP="009341AB">
            <w:pPr>
              <w:pStyle w:val="BodyText"/>
              <w:ind w:left="0"/>
            </w:pPr>
            <w:r w:rsidRPr="00A01F83">
              <w:t>FSDT</w:t>
            </w:r>
          </w:p>
        </w:tc>
        <w:tc>
          <w:tcPr>
            <w:tcW w:w="734" w:type="dxa"/>
            <w:vAlign w:val="top"/>
          </w:tcPr>
          <w:p w14:paraId="023BDF6A" w14:textId="6DAC35C8" w:rsidR="009341AB" w:rsidRPr="00A01F83" w:rsidRDefault="009341AB" w:rsidP="009341AB">
            <w:pPr>
              <w:pStyle w:val="BodyText"/>
              <w:ind w:left="0"/>
            </w:pPr>
            <w:r w:rsidRPr="00A01F83">
              <w:t>A</w:t>
            </w:r>
          </w:p>
        </w:tc>
        <w:tc>
          <w:tcPr>
            <w:tcW w:w="990" w:type="dxa"/>
            <w:vAlign w:val="top"/>
          </w:tcPr>
          <w:p w14:paraId="4DF6922A" w14:textId="70DA433B" w:rsidR="009341AB" w:rsidRPr="00A01F83" w:rsidRDefault="009341AB" w:rsidP="009341AB">
            <w:pPr>
              <w:pStyle w:val="BodyText"/>
              <w:ind w:left="0"/>
            </w:pPr>
            <w:r w:rsidRPr="00A01F83">
              <w:t>8</w:t>
            </w:r>
          </w:p>
        </w:tc>
        <w:tc>
          <w:tcPr>
            <w:tcW w:w="1440" w:type="dxa"/>
            <w:vAlign w:val="top"/>
          </w:tcPr>
          <w:p w14:paraId="075238FE" w14:textId="08264B4C" w:rsidR="009341AB" w:rsidRPr="00A01F83" w:rsidRDefault="009341AB" w:rsidP="009341AB">
            <w:pPr>
              <w:pStyle w:val="BodyText"/>
              <w:ind w:left="0"/>
            </w:pPr>
            <w:r w:rsidRPr="00A01F83">
              <w:t>False</w:t>
            </w:r>
          </w:p>
        </w:tc>
        <w:tc>
          <w:tcPr>
            <w:tcW w:w="2610" w:type="dxa"/>
            <w:vAlign w:val="top"/>
          </w:tcPr>
          <w:p w14:paraId="786129AF" w14:textId="24E7ACA1" w:rsidR="009341AB" w:rsidRPr="00A01F83" w:rsidRDefault="009341AB" w:rsidP="009341AB">
            <w:pPr>
              <w:pStyle w:val="BodyText"/>
              <w:ind w:left="0"/>
            </w:pPr>
            <w:r w:rsidRPr="00A01F83">
              <w:t>Finish Date</w:t>
            </w:r>
          </w:p>
        </w:tc>
      </w:tr>
    </w:tbl>
    <w:p w14:paraId="2C440B74" w14:textId="77777777" w:rsidR="00FF55B0" w:rsidRPr="00A01F83" w:rsidRDefault="00FF55B0" w:rsidP="00542127">
      <w:pPr>
        <w:rPr>
          <w:rStyle w:val="Emphasis"/>
        </w:rPr>
      </w:pPr>
      <w:bookmarkStart w:id="25" w:name="_Toc206765952"/>
    </w:p>
    <w:p w14:paraId="1EECC8E8" w14:textId="77777777" w:rsidR="00FF55B0" w:rsidRPr="00A01F83" w:rsidRDefault="00FF55B0" w:rsidP="00542127">
      <w:pPr>
        <w:rPr>
          <w:rStyle w:val="Emphasis"/>
        </w:rPr>
      </w:pPr>
    </w:p>
    <w:bookmarkEnd w:id="25"/>
    <w:p w14:paraId="331DE4E3" w14:textId="65C49DDF" w:rsidR="00542127" w:rsidRPr="00A01F83" w:rsidRDefault="00542127" w:rsidP="00542127">
      <w:pPr>
        <w:pStyle w:val="Heading3"/>
      </w:pPr>
      <w:r w:rsidRPr="00A01F83">
        <w:t>GetLine</w:t>
      </w:r>
    </w:p>
    <w:p w14:paraId="1CE2B06F" w14:textId="4775FB5E" w:rsidR="00542127" w:rsidRPr="00A01F83" w:rsidRDefault="00542127" w:rsidP="00542127">
      <w:pPr>
        <w:pStyle w:val="BodyText"/>
        <w:ind w:left="696" w:firstLine="720"/>
      </w:pPr>
      <w:r w:rsidRPr="00A01F83">
        <w:t>This transaction retrieves a row from the dynamic table EXT001.</w:t>
      </w:r>
    </w:p>
    <w:p w14:paraId="3F974F3E" w14:textId="77777777" w:rsidR="00542127" w:rsidRPr="00A01F83" w:rsidRDefault="00542127" w:rsidP="00542127">
      <w:pPr>
        <w:pStyle w:val="BodyText"/>
        <w:ind w:left="696" w:firstLine="720"/>
        <w:rPr>
          <w:b/>
          <w:bCs/>
        </w:rPr>
      </w:pPr>
      <w:r w:rsidRPr="00A01F83">
        <w:rPr>
          <w:b/>
          <w:bCs/>
        </w:rPr>
        <w:t>Input</w:t>
      </w:r>
    </w:p>
    <w:tbl>
      <w:tblPr>
        <w:tblStyle w:val="InforTable0"/>
        <w:tblW w:w="7285" w:type="dxa"/>
        <w:tblInd w:w="1435" w:type="dxa"/>
        <w:tblLook w:val="04A0" w:firstRow="1" w:lastRow="0" w:firstColumn="1" w:lastColumn="0" w:noHBand="0" w:noVBand="1"/>
      </w:tblPr>
      <w:tblGrid>
        <w:gridCol w:w="1511"/>
        <w:gridCol w:w="734"/>
        <w:gridCol w:w="990"/>
        <w:gridCol w:w="1440"/>
        <w:gridCol w:w="2610"/>
      </w:tblGrid>
      <w:tr w:rsidR="00542127" w:rsidRPr="00A01F83" w14:paraId="7E06FCBA" w14:textId="77777777" w:rsidTr="00DE321D">
        <w:trPr>
          <w:cnfStyle w:val="100000000000" w:firstRow="1" w:lastRow="0" w:firstColumn="0" w:lastColumn="0" w:oddVBand="0" w:evenVBand="0" w:oddHBand="0" w:evenHBand="0" w:firstRowFirstColumn="0" w:firstRowLastColumn="0" w:lastRowFirstColumn="0" w:lastRowLastColumn="0"/>
        </w:trPr>
        <w:tc>
          <w:tcPr>
            <w:tcW w:w="1511" w:type="dxa"/>
          </w:tcPr>
          <w:p w14:paraId="2AC7CADA" w14:textId="77777777" w:rsidR="00542127" w:rsidRPr="00A01F83" w:rsidRDefault="00542127" w:rsidP="00DE321D">
            <w:pPr>
              <w:pStyle w:val="BodyText"/>
              <w:ind w:left="0"/>
            </w:pPr>
            <w:r w:rsidRPr="00A01F83">
              <w:t>Name</w:t>
            </w:r>
          </w:p>
        </w:tc>
        <w:tc>
          <w:tcPr>
            <w:tcW w:w="734" w:type="dxa"/>
          </w:tcPr>
          <w:p w14:paraId="4DBDD20E" w14:textId="77777777" w:rsidR="00542127" w:rsidRPr="00A01F83" w:rsidRDefault="00542127" w:rsidP="00DE321D">
            <w:pPr>
              <w:pStyle w:val="BodyText"/>
              <w:ind w:left="0"/>
            </w:pPr>
            <w:r w:rsidRPr="00A01F83">
              <w:t>Type</w:t>
            </w:r>
          </w:p>
        </w:tc>
        <w:tc>
          <w:tcPr>
            <w:tcW w:w="990" w:type="dxa"/>
          </w:tcPr>
          <w:p w14:paraId="06303A28" w14:textId="77777777" w:rsidR="00542127" w:rsidRPr="00A01F83" w:rsidRDefault="00542127" w:rsidP="00DE321D">
            <w:pPr>
              <w:pStyle w:val="BodyText"/>
              <w:ind w:left="0"/>
            </w:pPr>
            <w:r w:rsidRPr="00A01F83">
              <w:t>Length</w:t>
            </w:r>
          </w:p>
        </w:tc>
        <w:tc>
          <w:tcPr>
            <w:tcW w:w="1440" w:type="dxa"/>
          </w:tcPr>
          <w:p w14:paraId="0333C68F" w14:textId="77777777" w:rsidR="00542127" w:rsidRPr="00A01F83" w:rsidRDefault="00542127" w:rsidP="00DE321D">
            <w:pPr>
              <w:pStyle w:val="BodyText"/>
              <w:ind w:left="0"/>
            </w:pPr>
            <w:r w:rsidRPr="00A01F83">
              <w:t>Mandatory</w:t>
            </w:r>
          </w:p>
        </w:tc>
        <w:tc>
          <w:tcPr>
            <w:tcW w:w="2610" w:type="dxa"/>
          </w:tcPr>
          <w:p w14:paraId="74550E00" w14:textId="77777777" w:rsidR="00542127" w:rsidRPr="00A01F83" w:rsidRDefault="00542127" w:rsidP="00DE321D">
            <w:pPr>
              <w:pStyle w:val="BodyText"/>
              <w:ind w:left="0"/>
            </w:pPr>
            <w:r w:rsidRPr="00A01F83">
              <w:t>Description</w:t>
            </w:r>
          </w:p>
        </w:tc>
      </w:tr>
      <w:tr w:rsidR="00542127" w:rsidRPr="00A01F83" w14:paraId="1A92A2A9"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6D1A5D89" w14:textId="77777777" w:rsidR="00542127" w:rsidRPr="00A01F83" w:rsidRDefault="00542127" w:rsidP="00DE321D">
            <w:pPr>
              <w:pStyle w:val="BodyText"/>
              <w:ind w:left="0"/>
            </w:pPr>
            <w:r w:rsidRPr="00A01F83">
              <w:t>CONO</w:t>
            </w:r>
          </w:p>
        </w:tc>
        <w:tc>
          <w:tcPr>
            <w:tcW w:w="734" w:type="dxa"/>
            <w:vAlign w:val="top"/>
          </w:tcPr>
          <w:p w14:paraId="27833540" w14:textId="77777777" w:rsidR="00542127" w:rsidRPr="00A01F83" w:rsidRDefault="00542127" w:rsidP="00DE321D">
            <w:pPr>
              <w:pStyle w:val="BodyText"/>
              <w:ind w:left="0"/>
            </w:pPr>
            <w:r w:rsidRPr="00A01F83">
              <w:rPr>
                <w:color w:val="000000"/>
              </w:rPr>
              <w:t>N</w:t>
            </w:r>
          </w:p>
        </w:tc>
        <w:tc>
          <w:tcPr>
            <w:tcW w:w="990" w:type="dxa"/>
            <w:vAlign w:val="top"/>
          </w:tcPr>
          <w:p w14:paraId="6F9EA20D" w14:textId="77777777" w:rsidR="00542127" w:rsidRPr="00A01F83" w:rsidRDefault="00542127" w:rsidP="00DE321D">
            <w:pPr>
              <w:pStyle w:val="BodyText"/>
              <w:ind w:left="0"/>
            </w:pPr>
            <w:r w:rsidRPr="00A01F83">
              <w:t>3</w:t>
            </w:r>
          </w:p>
        </w:tc>
        <w:tc>
          <w:tcPr>
            <w:tcW w:w="1440" w:type="dxa"/>
          </w:tcPr>
          <w:p w14:paraId="33BBC9B4" w14:textId="77777777" w:rsidR="00542127" w:rsidRPr="00A01F83" w:rsidRDefault="00542127" w:rsidP="00DE321D">
            <w:pPr>
              <w:pStyle w:val="BodyText"/>
              <w:ind w:left="0"/>
            </w:pPr>
            <w:r w:rsidRPr="00A01F83">
              <w:t>False</w:t>
            </w:r>
          </w:p>
        </w:tc>
        <w:tc>
          <w:tcPr>
            <w:tcW w:w="2610" w:type="dxa"/>
            <w:vAlign w:val="top"/>
          </w:tcPr>
          <w:p w14:paraId="4635D755" w14:textId="77777777" w:rsidR="00542127" w:rsidRPr="00A01F83" w:rsidRDefault="00542127" w:rsidP="00DE321D">
            <w:pPr>
              <w:pStyle w:val="BodyText"/>
              <w:ind w:left="0"/>
            </w:pPr>
            <w:r w:rsidRPr="00A01F83">
              <w:t>Company</w:t>
            </w:r>
          </w:p>
        </w:tc>
      </w:tr>
      <w:tr w:rsidR="00542127" w:rsidRPr="00A01F83" w14:paraId="45DEC3FC" w14:textId="77777777" w:rsidTr="00DE321D">
        <w:trPr>
          <w:cnfStyle w:val="000000010000" w:firstRow="0" w:lastRow="0" w:firstColumn="0" w:lastColumn="0" w:oddVBand="0" w:evenVBand="0" w:oddHBand="0" w:evenHBand="1" w:firstRowFirstColumn="0" w:firstRowLastColumn="0" w:lastRowFirstColumn="0" w:lastRowLastColumn="0"/>
        </w:trPr>
        <w:tc>
          <w:tcPr>
            <w:tcW w:w="1511" w:type="dxa"/>
            <w:vAlign w:val="top"/>
          </w:tcPr>
          <w:p w14:paraId="0676EB84" w14:textId="022891A8" w:rsidR="00542127" w:rsidRPr="00A01F83" w:rsidRDefault="009475D5" w:rsidP="00DE321D">
            <w:pPr>
              <w:pStyle w:val="BodyText"/>
              <w:ind w:left="0"/>
            </w:pPr>
            <w:r w:rsidRPr="00A01F83">
              <w:t>ITNO</w:t>
            </w:r>
          </w:p>
        </w:tc>
        <w:tc>
          <w:tcPr>
            <w:tcW w:w="734" w:type="dxa"/>
            <w:vAlign w:val="top"/>
          </w:tcPr>
          <w:p w14:paraId="1B35CA52" w14:textId="77777777" w:rsidR="00542127" w:rsidRPr="00A01F83" w:rsidRDefault="00542127" w:rsidP="00DE321D">
            <w:pPr>
              <w:pStyle w:val="BodyText"/>
              <w:ind w:left="0"/>
            </w:pPr>
            <w:r w:rsidRPr="00A01F83">
              <w:t>A</w:t>
            </w:r>
          </w:p>
        </w:tc>
        <w:tc>
          <w:tcPr>
            <w:tcW w:w="990" w:type="dxa"/>
            <w:vAlign w:val="top"/>
          </w:tcPr>
          <w:p w14:paraId="799F7B6F" w14:textId="13EB759A" w:rsidR="00542127" w:rsidRPr="00A01F83" w:rsidRDefault="009475D5" w:rsidP="00DE321D">
            <w:pPr>
              <w:pStyle w:val="BodyText"/>
              <w:ind w:left="0"/>
            </w:pPr>
            <w:r w:rsidRPr="00A01F83">
              <w:t>15</w:t>
            </w:r>
          </w:p>
        </w:tc>
        <w:tc>
          <w:tcPr>
            <w:tcW w:w="1440" w:type="dxa"/>
          </w:tcPr>
          <w:p w14:paraId="764F54BF" w14:textId="77777777" w:rsidR="00542127" w:rsidRPr="00A01F83" w:rsidRDefault="00542127" w:rsidP="00DE321D">
            <w:pPr>
              <w:pStyle w:val="BodyText"/>
              <w:ind w:left="0"/>
            </w:pPr>
            <w:r w:rsidRPr="00A01F83">
              <w:t>True</w:t>
            </w:r>
          </w:p>
        </w:tc>
        <w:tc>
          <w:tcPr>
            <w:tcW w:w="2610" w:type="dxa"/>
            <w:vAlign w:val="top"/>
          </w:tcPr>
          <w:p w14:paraId="5C73144D" w14:textId="18516A10" w:rsidR="00542127" w:rsidRPr="00A01F83" w:rsidRDefault="009475D5" w:rsidP="00DE321D">
            <w:pPr>
              <w:pStyle w:val="BodyText"/>
              <w:ind w:left="0"/>
            </w:pPr>
            <w:r w:rsidRPr="00A01F83">
              <w:t>Item Number</w:t>
            </w:r>
          </w:p>
        </w:tc>
      </w:tr>
      <w:tr w:rsidR="009475D5" w:rsidRPr="00A01F83" w14:paraId="6588558E"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30A7D08D" w14:textId="58BDFFFB" w:rsidR="009475D5" w:rsidRPr="00A01F83" w:rsidRDefault="009475D5" w:rsidP="00DE321D">
            <w:pPr>
              <w:pStyle w:val="BodyText"/>
              <w:ind w:left="0"/>
            </w:pPr>
            <w:r w:rsidRPr="00A01F83">
              <w:t>REVE</w:t>
            </w:r>
          </w:p>
        </w:tc>
        <w:tc>
          <w:tcPr>
            <w:tcW w:w="734" w:type="dxa"/>
            <w:vAlign w:val="top"/>
          </w:tcPr>
          <w:p w14:paraId="30F86DC4" w14:textId="4507835B" w:rsidR="009475D5" w:rsidRPr="00A01F83" w:rsidRDefault="009475D5" w:rsidP="00DE321D">
            <w:pPr>
              <w:pStyle w:val="BodyText"/>
              <w:ind w:left="0"/>
            </w:pPr>
            <w:r w:rsidRPr="00A01F83">
              <w:t>A</w:t>
            </w:r>
          </w:p>
        </w:tc>
        <w:tc>
          <w:tcPr>
            <w:tcW w:w="990" w:type="dxa"/>
            <w:vAlign w:val="top"/>
          </w:tcPr>
          <w:p w14:paraId="4597C90D" w14:textId="311373C3" w:rsidR="009475D5" w:rsidRPr="00A01F83" w:rsidRDefault="009475D5" w:rsidP="00DE321D">
            <w:pPr>
              <w:pStyle w:val="BodyText"/>
              <w:ind w:left="0"/>
            </w:pPr>
            <w:r w:rsidRPr="00A01F83">
              <w:t>4</w:t>
            </w:r>
          </w:p>
        </w:tc>
        <w:tc>
          <w:tcPr>
            <w:tcW w:w="1440" w:type="dxa"/>
          </w:tcPr>
          <w:p w14:paraId="6B08D12F" w14:textId="3FC1FDF8" w:rsidR="009475D5" w:rsidRPr="00A01F83" w:rsidRDefault="009475D5" w:rsidP="00DE321D">
            <w:pPr>
              <w:pStyle w:val="BodyText"/>
              <w:ind w:left="0"/>
            </w:pPr>
            <w:r w:rsidRPr="00A01F83">
              <w:t>True</w:t>
            </w:r>
          </w:p>
        </w:tc>
        <w:tc>
          <w:tcPr>
            <w:tcW w:w="2610" w:type="dxa"/>
            <w:vAlign w:val="top"/>
          </w:tcPr>
          <w:p w14:paraId="4C4DF3A1" w14:textId="7A2EFDB2" w:rsidR="009475D5" w:rsidRPr="00A01F83" w:rsidRDefault="009475D5" w:rsidP="00DE321D">
            <w:pPr>
              <w:pStyle w:val="BodyText"/>
              <w:ind w:left="0"/>
            </w:pPr>
            <w:r w:rsidRPr="00A01F83">
              <w:t>Revision</w:t>
            </w:r>
          </w:p>
        </w:tc>
      </w:tr>
    </w:tbl>
    <w:p w14:paraId="1C4781C9" w14:textId="77777777" w:rsidR="00542127" w:rsidRPr="00A01F83" w:rsidRDefault="00542127" w:rsidP="00542127">
      <w:pPr>
        <w:pStyle w:val="BodyText"/>
        <w:ind w:left="0"/>
      </w:pPr>
    </w:p>
    <w:p w14:paraId="40FB9BE8" w14:textId="5EB49697" w:rsidR="00FF55B0" w:rsidRPr="00A01F83" w:rsidRDefault="00FF55B0" w:rsidP="00FF55B0">
      <w:pPr>
        <w:pStyle w:val="BodyText"/>
        <w:ind w:left="696" w:firstLine="720"/>
        <w:rPr>
          <w:b/>
          <w:bCs/>
        </w:rPr>
      </w:pPr>
      <w:r w:rsidRPr="00A01F83">
        <w:rPr>
          <w:b/>
          <w:bCs/>
        </w:rPr>
        <w:t>Output</w:t>
      </w:r>
    </w:p>
    <w:tbl>
      <w:tblPr>
        <w:tblStyle w:val="InforTable0"/>
        <w:tblW w:w="7285" w:type="dxa"/>
        <w:tblInd w:w="1435" w:type="dxa"/>
        <w:tblLook w:val="04A0" w:firstRow="1" w:lastRow="0" w:firstColumn="1" w:lastColumn="0" w:noHBand="0" w:noVBand="1"/>
      </w:tblPr>
      <w:tblGrid>
        <w:gridCol w:w="1511"/>
        <w:gridCol w:w="734"/>
        <w:gridCol w:w="990"/>
        <w:gridCol w:w="1440"/>
        <w:gridCol w:w="2610"/>
      </w:tblGrid>
      <w:tr w:rsidR="00FF55B0" w:rsidRPr="00A01F83" w14:paraId="091A10C3" w14:textId="77777777" w:rsidTr="00DE321D">
        <w:trPr>
          <w:cnfStyle w:val="100000000000" w:firstRow="1" w:lastRow="0" w:firstColumn="0" w:lastColumn="0" w:oddVBand="0" w:evenVBand="0" w:oddHBand="0" w:evenHBand="0" w:firstRowFirstColumn="0" w:firstRowLastColumn="0" w:lastRowFirstColumn="0" w:lastRowLastColumn="0"/>
        </w:trPr>
        <w:tc>
          <w:tcPr>
            <w:tcW w:w="1511" w:type="dxa"/>
          </w:tcPr>
          <w:p w14:paraId="0F98FD02" w14:textId="77777777" w:rsidR="00FF55B0" w:rsidRPr="00A01F83" w:rsidRDefault="00FF55B0" w:rsidP="00DE321D">
            <w:pPr>
              <w:pStyle w:val="BodyText"/>
              <w:ind w:left="0"/>
            </w:pPr>
            <w:r w:rsidRPr="00A01F83">
              <w:t>Name</w:t>
            </w:r>
          </w:p>
        </w:tc>
        <w:tc>
          <w:tcPr>
            <w:tcW w:w="734" w:type="dxa"/>
          </w:tcPr>
          <w:p w14:paraId="7B2EF483" w14:textId="77777777" w:rsidR="00FF55B0" w:rsidRPr="00A01F83" w:rsidRDefault="00FF55B0" w:rsidP="00DE321D">
            <w:pPr>
              <w:pStyle w:val="BodyText"/>
              <w:ind w:left="0"/>
            </w:pPr>
            <w:r w:rsidRPr="00A01F83">
              <w:t>Type</w:t>
            </w:r>
          </w:p>
        </w:tc>
        <w:tc>
          <w:tcPr>
            <w:tcW w:w="990" w:type="dxa"/>
          </w:tcPr>
          <w:p w14:paraId="53674E09" w14:textId="77777777" w:rsidR="00FF55B0" w:rsidRPr="00A01F83" w:rsidRDefault="00FF55B0" w:rsidP="00DE321D">
            <w:pPr>
              <w:pStyle w:val="BodyText"/>
              <w:ind w:left="0"/>
            </w:pPr>
            <w:r w:rsidRPr="00A01F83">
              <w:t>Length</w:t>
            </w:r>
          </w:p>
        </w:tc>
        <w:tc>
          <w:tcPr>
            <w:tcW w:w="1440" w:type="dxa"/>
          </w:tcPr>
          <w:p w14:paraId="3D298044" w14:textId="77777777" w:rsidR="00FF55B0" w:rsidRPr="00A01F83" w:rsidRDefault="00FF55B0" w:rsidP="00DE321D">
            <w:pPr>
              <w:pStyle w:val="BodyText"/>
              <w:ind w:left="0"/>
            </w:pPr>
            <w:r w:rsidRPr="00A01F83">
              <w:t>Mandatory</w:t>
            </w:r>
          </w:p>
        </w:tc>
        <w:tc>
          <w:tcPr>
            <w:tcW w:w="2610" w:type="dxa"/>
          </w:tcPr>
          <w:p w14:paraId="7C2A981A" w14:textId="77777777" w:rsidR="00FF55B0" w:rsidRPr="00A01F83" w:rsidRDefault="00FF55B0" w:rsidP="00DE321D">
            <w:pPr>
              <w:pStyle w:val="BodyText"/>
              <w:ind w:left="0"/>
            </w:pPr>
            <w:r w:rsidRPr="00A01F83">
              <w:t>Description</w:t>
            </w:r>
          </w:p>
        </w:tc>
      </w:tr>
      <w:tr w:rsidR="00FF55B0" w:rsidRPr="00A01F83" w14:paraId="0D29F5CD"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4801D14C" w14:textId="77777777" w:rsidR="00FF55B0" w:rsidRPr="00A01F83" w:rsidRDefault="00FF55B0" w:rsidP="00DE321D">
            <w:pPr>
              <w:pStyle w:val="BodyText"/>
              <w:ind w:left="0"/>
              <w:rPr>
                <w:rFonts w:cs="Arial"/>
                <w:szCs w:val="16"/>
              </w:rPr>
            </w:pPr>
            <w:r w:rsidRPr="00A01F83">
              <w:t>CONO</w:t>
            </w:r>
          </w:p>
        </w:tc>
        <w:tc>
          <w:tcPr>
            <w:tcW w:w="734" w:type="dxa"/>
            <w:vAlign w:val="top"/>
          </w:tcPr>
          <w:p w14:paraId="08C71CE4" w14:textId="77777777" w:rsidR="00FF55B0" w:rsidRPr="00A01F83" w:rsidRDefault="00FF55B0" w:rsidP="00DE321D">
            <w:pPr>
              <w:pStyle w:val="BodyText"/>
              <w:ind w:left="0"/>
              <w:rPr>
                <w:rFonts w:cs="Arial"/>
                <w:color w:val="000000"/>
                <w:szCs w:val="16"/>
              </w:rPr>
            </w:pPr>
            <w:r w:rsidRPr="00A01F83">
              <w:rPr>
                <w:color w:val="000000"/>
              </w:rPr>
              <w:t>N</w:t>
            </w:r>
          </w:p>
        </w:tc>
        <w:tc>
          <w:tcPr>
            <w:tcW w:w="990" w:type="dxa"/>
            <w:vAlign w:val="top"/>
          </w:tcPr>
          <w:p w14:paraId="59AC06DB" w14:textId="77777777" w:rsidR="00FF55B0" w:rsidRPr="00A01F83" w:rsidRDefault="00FF55B0" w:rsidP="00DE321D">
            <w:pPr>
              <w:pStyle w:val="BodyText"/>
              <w:ind w:left="0"/>
              <w:rPr>
                <w:rFonts w:cs="Arial"/>
                <w:szCs w:val="16"/>
              </w:rPr>
            </w:pPr>
            <w:r w:rsidRPr="00A01F83">
              <w:t>3</w:t>
            </w:r>
          </w:p>
        </w:tc>
        <w:tc>
          <w:tcPr>
            <w:tcW w:w="1440" w:type="dxa"/>
          </w:tcPr>
          <w:p w14:paraId="378FE9F5" w14:textId="77777777" w:rsidR="00FF55B0" w:rsidRPr="00A01F83" w:rsidRDefault="00FF55B0" w:rsidP="00DE321D">
            <w:pPr>
              <w:pStyle w:val="BodyText"/>
              <w:ind w:left="0"/>
            </w:pPr>
            <w:r w:rsidRPr="00A01F83">
              <w:t>False</w:t>
            </w:r>
          </w:p>
        </w:tc>
        <w:tc>
          <w:tcPr>
            <w:tcW w:w="2610" w:type="dxa"/>
            <w:vAlign w:val="top"/>
          </w:tcPr>
          <w:p w14:paraId="270F3326" w14:textId="77777777" w:rsidR="00FF55B0" w:rsidRPr="00A01F83" w:rsidRDefault="00FF55B0" w:rsidP="00DE321D">
            <w:pPr>
              <w:pStyle w:val="BodyText"/>
              <w:ind w:left="0"/>
              <w:rPr>
                <w:rFonts w:cs="Arial"/>
                <w:szCs w:val="16"/>
              </w:rPr>
            </w:pPr>
            <w:r w:rsidRPr="00A01F83">
              <w:t>Company</w:t>
            </w:r>
          </w:p>
        </w:tc>
      </w:tr>
      <w:tr w:rsidR="00FF55B0" w:rsidRPr="00A01F83" w14:paraId="3598EEF8" w14:textId="77777777" w:rsidTr="00DE321D">
        <w:trPr>
          <w:cnfStyle w:val="000000010000" w:firstRow="0" w:lastRow="0" w:firstColumn="0" w:lastColumn="0" w:oddVBand="0" w:evenVBand="0" w:oddHBand="0" w:evenHBand="1" w:firstRowFirstColumn="0" w:firstRowLastColumn="0" w:lastRowFirstColumn="0" w:lastRowLastColumn="0"/>
        </w:trPr>
        <w:tc>
          <w:tcPr>
            <w:tcW w:w="1511" w:type="dxa"/>
            <w:vAlign w:val="top"/>
          </w:tcPr>
          <w:p w14:paraId="1DC76768" w14:textId="77777777" w:rsidR="00FF55B0" w:rsidRPr="00A01F83" w:rsidRDefault="00FF55B0" w:rsidP="00DE321D">
            <w:pPr>
              <w:pStyle w:val="BodyText"/>
              <w:ind w:left="0"/>
            </w:pPr>
            <w:r w:rsidRPr="00A01F83">
              <w:t>ITNO</w:t>
            </w:r>
          </w:p>
        </w:tc>
        <w:tc>
          <w:tcPr>
            <w:tcW w:w="734" w:type="dxa"/>
            <w:vAlign w:val="top"/>
          </w:tcPr>
          <w:p w14:paraId="05D6C186" w14:textId="77777777" w:rsidR="00FF55B0" w:rsidRPr="00A01F83" w:rsidRDefault="00FF55B0" w:rsidP="00DE321D">
            <w:pPr>
              <w:pStyle w:val="BodyText"/>
              <w:ind w:left="0"/>
            </w:pPr>
            <w:r w:rsidRPr="00A01F83">
              <w:t>A</w:t>
            </w:r>
          </w:p>
        </w:tc>
        <w:tc>
          <w:tcPr>
            <w:tcW w:w="990" w:type="dxa"/>
            <w:vAlign w:val="top"/>
          </w:tcPr>
          <w:p w14:paraId="1ACAE2C3" w14:textId="77777777" w:rsidR="00FF55B0" w:rsidRPr="00A01F83" w:rsidRDefault="00FF55B0" w:rsidP="00DE321D">
            <w:pPr>
              <w:pStyle w:val="BodyText"/>
              <w:ind w:left="0"/>
            </w:pPr>
            <w:r w:rsidRPr="00A01F83">
              <w:t>15</w:t>
            </w:r>
          </w:p>
        </w:tc>
        <w:tc>
          <w:tcPr>
            <w:tcW w:w="1440" w:type="dxa"/>
          </w:tcPr>
          <w:p w14:paraId="746A0557" w14:textId="77777777" w:rsidR="00FF55B0" w:rsidRPr="00A01F83" w:rsidRDefault="00FF55B0" w:rsidP="00DE321D">
            <w:pPr>
              <w:pStyle w:val="BodyText"/>
              <w:ind w:left="0"/>
            </w:pPr>
            <w:r w:rsidRPr="00A01F83">
              <w:t>True</w:t>
            </w:r>
          </w:p>
        </w:tc>
        <w:tc>
          <w:tcPr>
            <w:tcW w:w="2610" w:type="dxa"/>
            <w:vAlign w:val="top"/>
          </w:tcPr>
          <w:p w14:paraId="225BC4C8" w14:textId="77777777" w:rsidR="00FF55B0" w:rsidRPr="00A01F83" w:rsidRDefault="00FF55B0" w:rsidP="00DE321D">
            <w:pPr>
              <w:pStyle w:val="BodyText"/>
              <w:ind w:left="0"/>
            </w:pPr>
            <w:r w:rsidRPr="00A01F83">
              <w:t>Item Number</w:t>
            </w:r>
          </w:p>
        </w:tc>
      </w:tr>
      <w:tr w:rsidR="00FF55B0" w:rsidRPr="00A01F83" w14:paraId="361FFDEE"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4714706B" w14:textId="77777777" w:rsidR="00FF55B0" w:rsidRPr="00A01F83" w:rsidRDefault="00FF55B0" w:rsidP="00DE321D">
            <w:pPr>
              <w:pStyle w:val="BodyText"/>
              <w:ind w:left="0"/>
            </w:pPr>
            <w:r w:rsidRPr="00A01F83">
              <w:t>REVE</w:t>
            </w:r>
          </w:p>
        </w:tc>
        <w:tc>
          <w:tcPr>
            <w:tcW w:w="734" w:type="dxa"/>
            <w:vAlign w:val="top"/>
          </w:tcPr>
          <w:p w14:paraId="762987EB" w14:textId="77777777" w:rsidR="00FF55B0" w:rsidRPr="00A01F83" w:rsidRDefault="00FF55B0" w:rsidP="00DE321D">
            <w:pPr>
              <w:pStyle w:val="BodyText"/>
              <w:ind w:left="0"/>
            </w:pPr>
            <w:r w:rsidRPr="00A01F83">
              <w:t>A</w:t>
            </w:r>
          </w:p>
        </w:tc>
        <w:tc>
          <w:tcPr>
            <w:tcW w:w="990" w:type="dxa"/>
            <w:vAlign w:val="top"/>
          </w:tcPr>
          <w:p w14:paraId="3250346A" w14:textId="77777777" w:rsidR="00FF55B0" w:rsidRPr="00A01F83" w:rsidRDefault="00FF55B0" w:rsidP="00DE321D">
            <w:pPr>
              <w:pStyle w:val="BodyText"/>
              <w:ind w:left="0"/>
            </w:pPr>
            <w:r w:rsidRPr="00A01F83">
              <w:t>4</w:t>
            </w:r>
          </w:p>
        </w:tc>
        <w:tc>
          <w:tcPr>
            <w:tcW w:w="1440" w:type="dxa"/>
          </w:tcPr>
          <w:p w14:paraId="49F78BAB" w14:textId="77777777" w:rsidR="00FF55B0" w:rsidRPr="00A01F83" w:rsidRDefault="00FF55B0" w:rsidP="00DE321D">
            <w:pPr>
              <w:pStyle w:val="BodyText"/>
              <w:ind w:left="0"/>
            </w:pPr>
            <w:r w:rsidRPr="00A01F83">
              <w:t>True</w:t>
            </w:r>
          </w:p>
        </w:tc>
        <w:tc>
          <w:tcPr>
            <w:tcW w:w="2610" w:type="dxa"/>
            <w:vAlign w:val="top"/>
          </w:tcPr>
          <w:p w14:paraId="38B5EBB3" w14:textId="77777777" w:rsidR="00FF55B0" w:rsidRPr="00A01F83" w:rsidRDefault="00FF55B0" w:rsidP="00DE321D">
            <w:pPr>
              <w:pStyle w:val="BodyText"/>
              <w:ind w:left="0"/>
            </w:pPr>
            <w:r w:rsidRPr="00A01F83">
              <w:t>Revision</w:t>
            </w:r>
          </w:p>
        </w:tc>
      </w:tr>
      <w:tr w:rsidR="00FF55B0" w:rsidRPr="00A01F83" w14:paraId="23DAF433" w14:textId="77777777" w:rsidTr="00DE321D">
        <w:trPr>
          <w:cnfStyle w:val="000000010000" w:firstRow="0" w:lastRow="0" w:firstColumn="0" w:lastColumn="0" w:oddVBand="0" w:evenVBand="0" w:oddHBand="0" w:evenHBand="1" w:firstRowFirstColumn="0" w:firstRowLastColumn="0" w:lastRowFirstColumn="0" w:lastRowLastColumn="0"/>
        </w:trPr>
        <w:tc>
          <w:tcPr>
            <w:tcW w:w="1511" w:type="dxa"/>
            <w:vAlign w:val="top"/>
          </w:tcPr>
          <w:p w14:paraId="045D6D61" w14:textId="77777777" w:rsidR="00FF55B0" w:rsidRPr="00A01F83" w:rsidRDefault="00FF55B0" w:rsidP="00DE321D">
            <w:pPr>
              <w:pStyle w:val="BodyText"/>
              <w:ind w:left="0"/>
            </w:pPr>
            <w:r w:rsidRPr="00A01F83">
              <w:t>TEXT</w:t>
            </w:r>
          </w:p>
        </w:tc>
        <w:tc>
          <w:tcPr>
            <w:tcW w:w="734" w:type="dxa"/>
            <w:vAlign w:val="top"/>
          </w:tcPr>
          <w:p w14:paraId="0F39D485" w14:textId="77777777" w:rsidR="00FF55B0" w:rsidRPr="00A01F83" w:rsidRDefault="00FF55B0" w:rsidP="00DE321D">
            <w:pPr>
              <w:pStyle w:val="BodyText"/>
              <w:ind w:left="0"/>
            </w:pPr>
            <w:r w:rsidRPr="00A01F83">
              <w:t>A</w:t>
            </w:r>
          </w:p>
        </w:tc>
        <w:tc>
          <w:tcPr>
            <w:tcW w:w="990" w:type="dxa"/>
            <w:vAlign w:val="top"/>
          </w:tcPr>
          <w:p w14:paraId="389AA139" w14:textId="77777777" w:rsidR="00FF55B0" w:rsidRPr="00A01F83" w:rsidRDefault="00FF55B0" w:rsidP="00DE321D">
            <w:pPr>
              <w:pStyle w:val="BodyText"/>
              <w:ind w:left="0"/>
            </w:pPr>
            <w:r w:rsidRPr="00A01F83">
              <w:t>60</w:t>
            </w:r>
          </w:p>
        </w:tc>
        <w:tc>
          <w:tcPr>
            <w:tcW w:w="1440" w:type="dxa"/>
          </w:tcPr>
          <w:p w14:paraId="1F27D64F" w14:textId="77777777" w:rsidR="00FF55B0" w:rsidRPr="00A01F83" w:rsidRDefault="00FF55B0" w:rsidP="00DE321D">
            <w:pPr>
              <w:pStyle w:val="BodyText"/>
              <w:ind w:left="0"/>
            </w:pPr>
            <w:r w:rsidRPr="00A01F83">
              <w:t>False</w:t>
            </w:r>
          </w:p>
        </w:tc>
        <w:tc>
          <w:tcPr>
            <w:tcW w:w="2610" w:type="dxa"/>
            <w:vAlign w:val="top"/>
          </w:tcPr>
          <w:p w14:paraId="56555CEE" w14:textId="77777777" w:rsidR="00FF55B0" w:rsidRPr="00A01F83" w:rsidRDefault="00FF55B0" w:rsidP="00DE321D">
            <w:pPr>
              <w:pStyle w:val="BodyText"/>
              <w:ind w:left="0"/>
            </w:pPr>
            <w:r w:rsidRPr="00A01F83">
              <w:t>Description</w:t>
            </w:r>
          </w:p>
        </w:tc>
      </w:tr>
      <w:tr w:rsidR="00FF55B0" w:rsidRPr="00A01F83" w14:paraId="43ADF7AB"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21D704EC" w14:textId="77777777" w:rsidR="00FF55B0" w:rsidRPr="00A01F83" w:rsidRDefault="00FF55B0" w:rsidP="00DE321D">
            <w:pPr>
              <w:pStyle w:val="BodyText"/>
              <w:ind w:left="0"/>
            </w:pPr>
            <w:r w:rsidRPr="00A01F83">
              <w:t>STDT</w:t>
            </w:r>
          </w:p>
        </w:tc>
        <w:tc>
          <w:tcPr>
            <w:tcW w:w="734" w:type="dxa"/>
            <w:vAlign w:val="top"/>
          </w:tcPr>
          <w:p w14:paraId="50E494A5" w14:textId="77777777" w:rsidR="00FF55B0" w:rsidRPr="00A01F83" w:rsidRDefault="00FF55B0" w:rsidP="00DE321D">
            <w:pPr>
              <w:pStyle w:val="BodyText"/>
              <w:ind w:left="0"/>
            </w:pPr>
            <w:r w:rsidRPr="00A01F83">
              <w:t>A</w:t>
            </w:r>
          </w:p>
        </w:tc>
        <w:tc>
          <w:tcPr>
            <w:tcW w:w="990" w:type="dxa"/>
            <w:vAlign w:val="top"/>
          </w:tcPr>
          <w:p w14:paraId="6C275FA5" w14:textId="77777777" w:rsidR="00FF55B0" w:rsidRPr="00A01F83" w:rsidRDefault="00FF55B0" w:rsidP="00DE321D">
            <w:pPr>
              <w:pStyle w:val="BodyText"/>
              <w:ind w:left="0"/>
            </w:pPr>
            <w:r w:rsidRPr="00A01F83">
              <w:t>8</w:t>
            </w:r>
          </w:p>
        </w:tc>
        <w:tc>
          <w:tcPr>
            <w:tcW w:w="1440" w:type="dxa"/>
            <w:vAlign w:val="top"/>
          </w:tcPr>
          <w:p w14:paraId="3D8D37C0" w14:textId="77777777" w:rsidR="00FF55B0" w:rsidRPr="00A01F83" w:rsidRDefault="00FF55B0" w:rsidP="00DE321D">
            <w:pPr>
              <w:pStyle w:val="BodyText"/>
              <w:ind w:left="0"/>
            </w:pPr>
            <w:r w:rsidRPr="00A01F83">
              <w:t>False</w:t>
            </w:r>
          </w:p>
        </w:tc>
        <w:tc>
          <w:tcPr>
            <w:tcW w:w="2610" w:type="dxa"/>
            <w:vAlign w:val="top"/>
          </w:tcPr>
          <w:p w14:paraId="6DA08F7F" w14:textId="77777777" w:rsidR="00FF55B0" w:rsidRPr="00A01F83" w:rsidRDefault="00FF55B0" w:rsidP="00DE321D">
            <w:pPr>
              <w:pStyle w:val="BodyText"/>
              <w:ind w:left="0"/>
            </w:pPr>
            <w:r w:rsidRPr="00A01F83">
              <w:t>Start Date</w:t>
            </w:r>
          </w:p>
        </w:tc>
      </w:tr>
      <w:tr w:rsidR="00FF55B0" w:rsidRPr="00A01F83" w14:paraId="0E0E01FD" w14:textId="77777777" w:rsidTr="00DE321D">
        <w:trPr>
          <w:cnfStyle w:val="000000010000" w:firstRow="0" w:lastRow="0" w:firstColumn="0" w:lastColumn="0" w:oddVBand="0" w:evenVBand="0" w:oddHBand="0" w:evenHBand="1" w:firstRowFirstColumn="0" w:firstRowLastColumn="0" w:lastRowFirstColumn="0" w:lastRowLastColumn="0"/>
        </w:trPr>
        <w:tc>
          <w:tcPr>
            <w:tcW w:w="1511" w:type="dxa"/>
            <w:vAlign w:val="top"/>
          </w:tcPr>
          <w:p w14:paraId="040330C5" w14:textId="77777777" w:rsidR="00FF55B0" w:rsidRPr="00A01F83" w:rsidRDefault="00FF55B0" w:rsidP="00DE321D">
            <w:pPr>
              <w:pStyle w:val="BodyText"/>
              <w:ind w:left="0"/>
            </w:pPr>
            <w:r w:rsidRPr="00A01F83">
              <w:t>FSDT</w:t>
            </w:r>
          </w:p>
        </w:tc>
        <w:tc>
          <w:tcPr>
            <w:tcW w:w="734" w:type="dxa"/>
            <w:vAlign w:val="top"/>
          </w:tcPr>
          <w:p w14:paraId="09729A49" w14:textId="77777777" w:rsidR="00FF55B0" w:rsidRPr="00A01F83" w:rsidRDefault="00FF55B0" w:rsidP="00DE321D">
            <w:pPr>
              <w:pStyle w:val="BodyText"/>
              <w:ind w:left="0"/>
            </w:pPr>
            <w:r w:rsidRPr="00A01F83">
              <w:t>A</w:t>
            </w:r>
          </w:p>
        </w:tc>
        <w:tc>
          <w:tcPr>
            <w:tcW w:w="990" w:type="dxa"/>
            <w:vAlign w:val="top"/>
          </w:tcPr>
          <w:p w14:paraId="0C959626" w14:textId="77777777" w:rsidR="00FF55B0" w:rsidRPr="00A01F83" w:rsidRDefault="00FF55B0" w:rsidP="00DE321D">
            <w:pPr>
              <w:pStyle w:val="BodyText"/>
              <w:ind w:left="0"/>
            </w:pPr>
            <w:r w:rsidRPr="00A01F83">
              <w:t>8</w:t>
            </w:r>
          </w:p>
        </w:tc>
        <w:tc>
          <w:tcPr>
            <w:tcW w:w="1440" w:type="dxa"/>
            <w:vAlign w:val="top"/>
          </w:tcPr>
          <w:p w14:paraId="61ADE90C" w14:textId="77777777" w:rsidR="00FF55B0" w:rsidRPr="00A01F83" w:rsidRDefault="00FF55B0" w:rsidP="00DE321D">
            <w:pPr>
              <w:pStyle w:val="BodyText"/>
              <w:ind w:left="0"/>
            </w:pPr>
            <w:r w:rsidRPr="00A01F83">
              <w:t>False</w:t>
            </w:r>
          </w:p>
        </w:tc>
        <w:tc>
          <w:tcPr>
            <w:tcW w:w="2610" w:type="dxa"/>
            <w:vAlign w:val="top"/>
          </w:tcPr>
          <w:p w14:paraId="67D268DE" w14:textId="77777777" w:rsidR="00FF55B0" w:rsidRPr="00A01F83" w:rsidRDefault="00FF55B0" w:rsidP="00DE321D">
            <w:pPr>
              <w:pStyle w:val="BodyText"/>
              <w:ind w:left="0"/>
            </w:pPr>
            <w:r w:rsidRPr="00A01F83">
              <w:t>Finish Date</w:t>
            </w:r>
          </w:p>
        </w:tc>
      </w:tr>
    </w:tbl>
    <w:p w14:paraId="50FB7D9F" w14:textId="77777777" w:rsidR="00FF55B0" w:rsidRPr="00A01F83" w:rsidRDefault="00FF55B0" w:rsidP="00542127">
      <w:pPr>
        <w:pStyle w:val="BodyText"/>
        <w:ind w:left="0"/>
      </w:pPr>
    </w:p>
    <w:p w14:paraId="21C54F6D" w14:textId="77777777" w:rsidR="00FF55B0" w:rsidRDefault="00FF55B0" w:rsidP="00542127">
      <w:pPr>
        <w:pStyle w:val="BodyText"/>
        <w:ind w:left="0"/>
      </w:pPr>
    </w:p>
    <w:p w14:paraId="179F2534" w14:textId="77777777" w:rsidR="00943CAD" w:rsidRPr="00A01F83" w:rsidRDefault="00943CAD" w:rsidP="00542127">
      <w:pPr>
        <w:pStyle w:val="BodyText"/>
        <w:ind w:left="0"/>
      </w:pPr>
    </w:p>
    <w:p w14:paraId="364A3622" w14:textId="5E425D0B" w:rsidR="00542127" w:rsidRPr="00A01F83" w:rsidRDefault="00542127" w:rsidP="00542127">
      <w:pPr>
        <w:pStyle w:val="Heading3"/>
      </w:pPr>
      <w:r w:rsidRPr="00A01F83">
        <w:lastRenderedPageBreak/>
        <w:t>LstLine</w:t>
      </w:r>
    </w:p>
    <w:p w14:paraId="580B7F68" w14:textId="54E950E0" w:rsidR="00542127" w:rsidRPr="00A01F83" w:rsidRDefault="00542127" w:rsidP="00542127">
      <w:pPr>
        <w:pStyle w:val="BodyText"/>
        <w:ind w:left="696" w:firstLine="720"/>
      </w:pPr>
      <w:r w:rsidRPr="00A01F83">
        <w:t>This transaction is used list records from the dynamic table EXT001.</w:t>
      </w:r>
    </w:p>
    <w:p w14:paraId="4C239671" w14:textId="77777777" w:rsidR="00542127" w:rsidRPr="00A01F83" w:rsidRDefault="00542127" w:rsidP="00542127">
      <w:pPr>
        <w:pStyle w:val="BodyText"/>
        <w:ind w:left="696" w:firstLine="720"/>
        <w:rPr>
          <w:b/>
          <w:bCs/>
        </w:rPr>
      </w:pPr>
      <w:r w:rsidRPr="00A01F83">
        <w:rPr>
          <w:b/>
          <w:bCs/>
        </w:rPr>
        <w:t>Input</w:t>
      </w:r>
    </w:p>
    <w:tbl>
      <w:tblPr>
        <w:tblStyle w:val="InforTable0"/>
        <w:tblW w:w="7285" w:type="dxa"/>
        <w:tblInd w:w="1435" w:type="dxa"/>
        <w:tblLook w:val="04A0" w:firstRow="1" w:lastRow="0" w:firstColumn="1" w:lastColumn="0" w:noHBand="0" w:noVBand="1"/>
      </w:tblPr>
      <w:tblGrid>
        <w:gridCol w:w="1511"/>
        <w:gridCol w:w="734"/>
        <w:gridCol w:w="990"/>
        <w:gridCol w:w="1440"/>
        <w:gridCol w:w="2610"/>
      </w:tblGrid>
      <w:tr w:rsidR="00542127" w:rsidRPr="00A01F83" w14:paraId="682AD1B9" w14:textId="77777777" w:rsidTr="00DE321D">
        <w:trPr>
          <w:cnfStyle w:val="100000000000" w:firstRow="1" w:lastRow="0" w:firstColumn="0" w:lastColumn="0" w:oddVBand="0" w:evenVBand="0" w:oddHBand="0" w:evenHBand="0" w:firstRowFirstColumn="0" w:firstRowLastColumn="0" w:lastRowFirstColumn="0" w:lastRowLastColumn="0"/>
        </w:trPr>
        <w:tc>
          <w:tcPr>
            <w:tcW w:w="1511" w:type="dxa"/>
          </w:tcPr>
          <w:p w14:paraId="0C4F48D7" w14:textId="77777777" w:rsidR="00542127" w:rsidRPr="00A01F83" w:rsidRDefault="00542127" w:rsidP="00DE321D">
            <w:pPr>
              <w:pStyle w:val="BodyText"/>
              <w:ind w:left="0"/>
            </w:pPr>
            <w:r w:rsidRPr="00A01F83">
              <w:t>Name</w:t>
            </w:r>
          </w:p>
        </w:tc>
        <w:tc>
          <w:tcPr>
            <w:tcW w:w="734" w:type="dxa"/>
          </w:tcPr>
          <w:p w14:paraId="58AA2723" w14:textId="77777777" w:rsidR="00542127" w:rsidRPr="00A01F83" w:rsidRDefault="00542127" w:rsidP="00DE321D">
            <w:pPr>
              <w:pStyle w:val="BodyText"/>
              <w:ind w:left="0"/>
            </w:pPr>
            <w:r w:rsidRPr="00A01F83">
              <w:t>Type</w:t>
            </w:r>
          </w:p>
        </w:tc>
        <w:tc>
          <w:tcPr>
            <w:tcW w:w="990" w:type="dxa"/>
          </w:tcPr>
          <w:p w14:paraId="12AC4B0D" w14:textId="77777777" w:rsidR="00542127" w:rsidRPr="00A01F83" w:rsidRDefault="00542127" w:rsidP="00DE321D">
            <w:pPr>
              <w:pStyle w:val="BodyText"/>
              <w:ind w:left="0"/>
            </w:pPr>
            <w:r w:rsidRPr="00A01F83">
              <w:t>Length</w:t>
            </w:r>
          </w:p>
        </w:tc>
        <w:tc>
          <w:tcPr>
            <w:tcW w:w="1440" w:type="dxa"/>
          </w:tcPr>
          <w:p w14:paraId="76C7E352" w14:textId="77777777" w:rsidR="00542127" w:rsidRPr="00A01F83" w:rsidRDefault="00542127" w:rsidP="00DE321D">
            <w:pPr>
              <w:pStyle w:val="BodyText"/>
              <w:ind w:left="0"/>
            </w:pPr>
            <w:r w:rsidRPr="00A01F83">
              <w:t>Mandatory</w:t>
            </w:r>
          </w:p>
        </w:tc>
        <w:tc>
          <w:tcPr>
            <w:tcW w:w="2610" w:type="dxa"/>
          </w:tcPr>
          <w:p w14:paraId="6D68CA6E" w14:textId="77777777" w:rsidR="00542127" w:rsidRPr="00A01F83" w:rsidRDefault="00542127" w:rsidP="00DE321D">
            <w:pPr>
              <w:pStyle w:val="BodyText"/>
              <w:ind w:left="0"/>
            </w:pPr>
            <w:r w:rsidRPr="00A01F83">
              <w:t>Description</w:t>
            </w:r>
          </w:p>
        </w:tc>
      </w:tr>
      <w:tr w:rsidR="00542127" w:rsidRPr="00A01F83" w14:paraId="094883B1"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4DBC9879" w14:textId="77777777" w:rsidR="00542127" w:rsidRPr="00A01F83" w:rsidRDefault="00542127" w:rsidP="00DE321D">
            <w:pPr>
              <w:pStyle w:val="BodyText"/>
              <w:ind w:left="0"/>
            </w:pPr>
            <w:r w:rsidRPr="00A01F83">
              <w:t>CONO</w:t>
            </w:r>
          </w:p>
        </w:tc>
        <w:tc>
          <w:tcPr>
            <w:tcW w:w="734" w:type="dxa"/>
            <w:vAlign w:val="top"/>
          </w:tcPr>
          <w:p w14:paraId="573233DF" w14:textId="77777777" w:rsidR="00542127" w:rsidRPr="00A01F83" w:rsidRDefault="00542127" w:rsidP="00DE321D">
            <w:pPr>
              <w:pStyle w:val="BodyText"/>
              <w:ind w:left="0"/>
            </w:pPr>
            <w:r w:rsidRPr="00A01F83">
              <w:rPr>
                <w:color w:val="000000"/>
              </w:rPr>
              <w:t>N</w:t>
            </w:r>
          </w:p>
        </w:tc>
        <w:tc>
          <w:tcPr>
            <w:tcW w:w="990" w:type="dxa"/>
            <w:vAlign w:val="top"/>
          </w:tcPr>
          <w:p w14:paraId="3BFCCAA7" w14:textId="77777777" w:rsidR="00542127" w:rsidRPr="00A01F83" w:rsidRDefault="00542127" w:rsidP="00DE321D">
            <w:pPr>
              <w:pStyle w:val="BodyText"/>
              <w:ind w:left="0"/>
            </w:pPr>
            <w:r w:rsidRPr="00A01F83">
              <w:t>3</w:t>
            </w:r>
          </w:p>
        </w:tc>
        <w:tc>
          <w:tcPr>
            <w:tcW w:w="1440" w:type="dxa"/>
          </w:tcPr>
          <w:p w14:paraId="6BF73DEF" w14:textId="77777777" w:rsidR="00542127" w:rsidRPr="00A01F83" w:rsidRDefault="00542127" w:rsidP="00DE321D">
            <w:pPr>
              <w:pStyle w:val="BodyText"/>
              <w:ind w:left="0"/>
            </w:pPr>
            <w:r w:rsidRPr="00A01F83">
              <w:t>False</w:t>
            </w:r>
          </w:p>
        </w:tc>
        <w:tc>
          <w:tcPr>
            <w:tcW w:w="2610" w:type="dxa"/>
            <w:vAlign w:val="top"/>
          </w:tcPr>
          <w:p w14:paraId="070FEECB" w14:textId="77777777" w:rsidR="00542127" w:rsidRPr="00A01F83" w:rsidRDefault="00542127" w:rsidP="00DE321D">
            <w:pPr>
              <w:pStyle w:val="BodyText"/>
              <w:ind w:left="0"/>
            </w:pPr>
            <w:r w:rsidRPr="00A01F83">
              <w:t>Company</w:t>
            </w:r>
          </w:p>
        </w:tc>
      </w:tr>
      <w:tr w:rsidR="00542127" w:rsidRPr="00A01F83" w14:paraId="7ECD46AA" w14:textId="77777777" w:rsidTr="00DE321D">
        <w:trPr>
          <w:cnfStyle w:val="000000010000" w:firstRow="0" w:lastRow="0" w:firstColumn="0" w:lastColumn="0" w:oddVBand="0" w:evenVBand="0" w:oddHBand="0" w:evenHBand="1" w:firstRowFirstColumn="0" w:firstRowLastColumn="0" w:lastRowFirstColumn="0" w:lastRowLastColumn="0"/>
        </w:trPr>
        <w:tc>
          <w:tcPr>
            <w:tcW w:w="1511" w:type="dxa"/>
            <w:vAlign w:val="top"/>
          </w:tcPr>
          <w:p w14:paraId="3DF0DBA4" w14:textId="6F1FFD01" w:rsidR="00542127" w:rsidRPr="00A01F83" w:rsidRDefault="009475D5" w:rsidP="00DE321D">
            <w:pPr>
              <w:pStyle w:val="BodyText"/>
              <w:ind w:left="0"/>
            </w:pPr>
            <w:r w:rsidRPr="00A01F83">
              <w:t>ITNO</w:t>
            </w:r>
          </w:p>
        </w:tc>
        <w:tc>
          <w:tcPr>
            <w:tcW w:w="734" w:type="dxa"/>
            <w:vAlign w:val="top"/>
          </w:tcPr>
          <w:p w14:paraId="5C270136" w14:textId="77777777" w:rsidR="00542127" w:rsidRPr="00A01F83" w:rsidRDefault="00542127" w:rsidP="00DE321D">
            <w:pPr>
              <w:pStyle w:val="BodyText"/>
              <w:ind w:left="0"/>
            </w:pPr>
            <w:r w:rsidRPr="00A01F83">
              <w:t>A</w:t>
            </w:r>
          </w:p>
        </w:tc>
        <w:tc>
          <w:tcPr>
            <w:tcW w:w="990" w:type="dxa"/>
            <w:vAlign w:val="top"/>
          </w:tcPr>
          <w:p w14:paraId="5F665E44" w14:textId="1D17C81C" w:rsidR="00542127" w:rsidRPr="00A01F83" w:rsidRDefault="009475D5" w:rsidP="00DE321D">
            <w:pPr>
              <w:pStyle w:val="BodyText"/>
              <w:ind w:left="0"/>
            </w:pPr>
            <w:r w:rsidRPr="00A01F83">
              <w:t>15</w:t>
            </w:r>
          </w:p>
        </w:tc>
        <w:tc>
          <w:tcPr>
            <w:tcW w:w="1440" w:type="dxa"/>
          </w:tcPr>
          <w:p w14:paraId="753B34E3" w14:textId="4A27DB21" w:rsidR="00542127" w:rsidRPr="00A01F83" w:rsidRDefault="009475D5" w:rsidP="00DE321D">
            <w:pPr>
              <w:pStyle w:val="BodyText"/>
              <w:ind w:left="0"/>
            </w:pPr>
            <w:r w:rsidRPr="00A01F83">
              <w:t>False</w:t>
            </w:r>
          </w:p>
        </w:tc>
        <w:tc>
          <w:tcPr>
            <w:tcW w:w="2610" w:type="dxa"/>
            <w:vAlign w:val="top"/>
          </w:tcPr>
          <w:p w14:paraId="7B68CEAA" w14:textId="25EFBD25" w:rsidR="00542127" w:rsidRPr="00A01F83" w:rsidRDefault="009475D5" w:rsidP="00DE321D">
            <w:pPr>
              <w:pStyle w:val="BodyText"/>
              <w:ind w:left="0"/>
            </w:pPr>
            <w:r w:rsidRPr="00A01F83">
              <w:t>Item Number</w:t>
            </w:r>
          </w:p>
        </w:tc>
      </w:tr>
    </w:tbl>
    <w:p w14:paraId="08AA54BA" w14:textId="77777777" w:rsidR="00542127" w:rsidRPr="00A01F83" w:rsidRDefault="00542127" w:rsidP="00542127">
      <w:pPr>
        <w:pStyle w:val="BodyText"/>
        <w:ind w:left="0"/>
      </w:pPr>
    </w:p>
    <w:p w14:paraId="58381E0A" w14:textId="0D61DDC3" w:rsidR="0089640C" w:rsidRPr="00A01F83" w:rsidRDefault="0089640C" w:rsidP="0089640C">
      <w:pPr>
        <w:pStyle w:val="BodyText"/>
        <w:ind w:left="696" w:firstLine="720"/>
        <w:rPr>
          <w:b/>
          <w:bCs/>
        </w:rPr>
      </w:pPr>
      <w:r w:rsidRPr="00A01F83">
        <w:rPr>
          <w:b/>
          <w:bCs/>
        </w:rPr>
        <w:t>Output</w:t>
      </w:r>
      <w:r w:rsidRPr="00A01F83">
        <w:rPr>
          <w:b/>
          <w:bCs/>
        </w:rPr>
        <w:tab/>
      </w:r>
    </w:p>
    <w:tbl>
      <w:tblPr>
        <w:tblStyle w:val="InforTable0"/>
        <w:tblW w:w="7285" w:type="dxa"/>
        <w:tblInd w:w="1435" w:type="dxa"/>
        <w:tblLook w:val="04A0" w:firstRow="1" w:lastRow="0" w:firstColumn="1" w:lastColumn="0" w:noHBand="0" w:noVBand="1"/>
      </w:tblPr>
      <w:tblGrid>
        <w:gridCol w:w="1511"/>
        <w:gridCol w:w="734"/>
        <w:gridCol w:w="990"/>
        <w:gridCol w:w="1440"/>
        <w:gridCol w:w="2610"/>
      </w:tblGrid>
      <w:tr w:rsidR="0089640C" w:rsidRPr="00A01F83" w14:paraId="4C06A68D" w14:textId="77777777" w:rsidTr="00DE321D">
        <w:trPr>
          <w:cnfStyle w:val="100000000000" w:firstRow="1" w:lastRow="0" w:firstColumn="0" w:lastColumn="0" w:oddVBand="0" w:evenVBand="0" w:oddHBand="0" w:evenHBand="0" w:firstRowFirstColumn="0" w:firstRowLastColumn="0" w:lastRowFirstColumn="0" w:lastRowLastColumn="0"/>
        </w:trPr>
        <w:tc>
          <w:tcPr>
            <w:tcW w:w="1511" w:type="dxa"/>
          </w:tcPr>
          <w:p w14:paraId="7BE55007" w14:textId="77777777" w:rsidR="0089640C" w:rsidRPr="00A01F83" w:rsidRDefault="0089640C" w:rsidP="00DE321D">
            <w:pPr>
              <w:pStyle w:val="BodyText"/>
              <w:ind w:left="0"/>
            </w:pPr>
            <w:r w:rsidRPr="00A01F83">
              <w:t>Name</w:t>
            </w:r>
          </w:p>
        </w:tc>
        <w:tc>
          <w:tcPr>
            <w:tcW w:w="734" w:type="dxa"/>
          </w:tcPr>
          <w:p w14:paraId="273C1A0D" w14:textId="77777777" w:rsidR="0089640C" w:rsidRPr="00A01F83" w:rsidRDefault="0089640C" w:rsidP="00DE321D">
            <w:pPr>
              <w:pStyle w:val="BodyText"/>
              <w:ind w:left="0"/>
            </w:pPr>
            <w:r w:rsidRPr="00A01F83">
              <w:t>Type</w:t>
            </w:r>
          </w:p>
        </w:tc>
        <w:tc>
          <w:tcPr>
            <w:tcW w:w="990" w:type="dxa"/>
          </w:tcPr>
          <w:p w14:paraId="47C021CA" w14:textId="77777777" w:rsidR="0089640C" w:rsidRPr="00A01F83" w:rsidRDefault="0089640C" w:rsidP="00DE321D">
            <w:pPr>
              <w:pStyle w:val="BodyText"/>
              <w:ind w:left="0"/>
            </w:pPr>
            <w:r w:rsidRPr="00A01F83">
              <w:t>Length</w:t>
            </w:r>
          </w:p>
        </w:tc>
        <w:tc>
          <w:tcPr>
            <w:tcW w:w="1440" w:type="dxa"/>
          </w:tcPr>
          <w:p w14:paraId="30DD1DA6" w14:textId="77777777" w:rsidR="0089640C" w:rsidRPr="00A01F83" w:rsidRDefault="0089640C" w:rsidP="00DE321D">
            <w:pPr>
              <w:pStyle w:val="BodyText"/>
              <w:ind w:left="0"/>
            </w:pPr>
            <w:r w:rsidRPr="00A01F83">
              <w:t>Mandatory</w:t>
            </w:r>
          </w:p>
        </w:tc>
        <w:tc>
          <w:tcPr>
            <w:tcW w:w="2610" w:type="dxa"/>
          </w:tcPr>
          <w:p w14:paraId="2DC725EC" w14:textId="77777777" w:rsidR="0089640C" w:rsidRPr="00A01F83" w:rsidRDefault="0089640C" w:rsidP="00DE321D">
            <w:pPr>
              <w:pStyle w:val="BodyText"/>
              <w:ind w:left="0"/>
            </w:pPr>
            <w:r w:rsidRPr="00A01F83">
              <w:t>Description</w:t>
            </w:r>
          </w:p>
        </w:tc>
      </w:tr>
      <w:tr w:rsidR="0089640C" w:rsidRPr="00A01F83" w14:paraId="2CE62B53"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36304491" w14:textId="77777777" w:rsidR="0089640C" w:rsidRPr="00A01F83" w:rsidRDefault="0089640C" w:rsidP="00DE321D">
            <w:pPr>
              <w:pStyle w:val="BodyText"/>
              <w:ind w:left="0"/>
              <w:rPr>
                <w:rFonts w:cs="Arial"/>
                <w:szCs w:val="16"/>
              </w:rPr>
            </w:pPr>
            <w:r w:rsidRPr="00A01F83">
              <w:t>CONO</w:t>
            </w:r>
          </w:p>
        </w:tc>
        <w:tc>
          <w:tcPr>
            <w:tcW w:w="734" w:type="dxa"/>
            <w:vAlign w:val="top"/>
          </w:tcPr>
          <w:p w14:paraId="74C3443E" w14:textId="77777777" w:rsidR="0089640C" w:rsidRPr="00A01F83" w:rsidRDefault="0089640C" w:rsidP="00DE321D">
            <w:pPr>
              <w:pStyle w:val="BodyText"/>
              <w:ind w:left="0"/>
              <w:rPr>
                <w:rFonts w:cs="Arial"/>
                <w:color w:val="000000"/>
                <w:szCs w:val="16"/>
              </w:rPr>
            </w:pPr>
            <w:r w:rsidRPr="00A01F83">
              <w:rPr>
                <w:color w:val="000000"/>
              </w:rPr>
              <w:t>N</w:t>
            </w:r>
          </w:p>
        </w:tc>
        <w:tc>
          <w:tcPr>
            <w:tcW w:w="990" w:type="dxa"/>
            <w:vAlign w:val="top"/>
          </w:tcPr>
          <w:p w14:paraId="021DE900" w14:textId="77777777" w:rsidR="0089640C" w:rsidRPr="00A01F83" w:rsidRDefault="0089640C" w:rsidP="00DE321D">
            <w:pPr>
              <w:pStyle w:val="BodyText"/>
              <w:ind w:left="0"/>
              <w:rPr>
                <w:rFonts w:cs="Arial"/>
                <w:szCs w:val="16"/>
              </w:rPr>
            </w:pPr>
            <w:r w:rsidRPr="00A01F83">
              <w:t>3</w:t>
            </w:r>
          </w:p>
        </w:tc>
        <w:tc>
          <w:tcPr>
            <w:tcW w:w="1440" w:type="dxa"/>
          </w:tcPr>
          <w:p w14:paraId="50805CD2" w14:textId="77777777" w:rsidR="0089640C" w:rsidRPr="00A01F83" w:rsidRDefault="0089640C" w:rsidP="00DE321D">
            <w:pPr>
              <w:pStyle w:val="BodyText"/>
              <w:ind w:left="0"/>
            </w:pPr>
            <w:r w:rsidRPr="00A01F83">
              <w:t>False</w:t>
            </w:r>
          </w:p>
        </w:tc>
        <w:tc>
          <w:tcPr>
            <w:tcW w:w="2610" w:type="dxa"/>
            <w:vAlign w:val="top"/>
          </w:tcPr>
          <w:p w14:paraId="6775CA7E" w14:textId="77777777" w:rsidR="0089640C" w:rsidRPr="00A01F83" w:rsidRDefault="0089640C" w:rsidP="00DE321D">
            <w:pPr>
              <w:pStyle w:val="BodyText"/>
              <w:ind w:left="0"/>
              <w:rPr>
                <w:rFonts w:cs="Arial"/>
                <w:szCs w:val="16"/>
              </w:rPr>
            </w:pPr>
            <w:r w:rsidRPr="00A01F83">
              <w:t>Company</w:t>
            </w:r>
          </w:p>
        </w:tc>
      </w:tr>
      <w:tr w:rsidR="0089640C" w:rsidRPr="00A01F83" w14:paraId="6F0842BB" w14:textId="77777777" w:rsidTr="00DE321D">
        <w:trPr>
          <w:cnfStyle w:val="000000010000" w:firstRow="0" w:lastRow="0" w:firstColumn="0" w:lastColumn="0" w:oddVBand="0" w:evenVBand="0" w:oddHBand="0" w:evenHBand="1" w:firstRowFirstColumn="0" w:firstRowLastColumn="0" w:lastRowFirstColumn="0" w:lastRowLastColumn="0"/>
        </w:trPr>
        <w:tc>
          <w:tcPr>
            <w:tcW w:w="1511" w:type="dxa"/>
            <w:vAlign w:val="top"/>
          </w:tcPr>
          <w:p w14:paraId="1518EA0B" w14:textId="77777777" w:rsidR="0089640C" w:rsidRPr="00A01F83" w:rsidRDefault="0089640C" w:rsidP="00DE321D">
            <w:pPr>
              <w:pStyle w:val="BodyText"/>
              <w:ind w:left="0"/>
            </w:pPr>
            <w:r w:rsidRPr="00A01F83">
              <w:t>ITNO</w:t>
            </w:r>
          </w:p>
        </w:tc>
        <w:tc>
          <w:tcPr>
            <w:tcW w:w="734" w:type="dxa"/>
            <w:vAlign w:val="top"/>
          </w:tcPr>
          <w:p w14:paraId="77D76822" w14:textId="77777777" w:rsidR="0089640C" w:rsidRPr="00A01F83" w:rsidRDefault="0089640C" w:rsidP="00DE321D">
            <w:pPr>
              <w:pStyle w:val="BodyText"/>
              <w:ind w:left="0"/>
            </w:pPr>
            <w:r w:rsidRPr="00A01F83">
              <w:t>A</w:t>
            </w:r>
          </w:p>
        </w:tc>
        <w:tc>
          <w:tcPr>
            <w:tcW w:w="990" w:type="dxa"/>
            <w:vAlign w:val="top"/>
          </w:tcPr>
          <w:p w14:paraId="1DC2CCC6" w14:textId="77777777" w:rsidR="0089640C" w:rsidRPr="00A01F83" w:rsidRDefault="0089640C" w:rsidP="00DE321D">
            <w:pPr>
              <w:pStyle w:val="BodyText"/>
              <w:ind w:left="0"/>
            </w:pPr>
            <w:r w:rsidRPr="00A01F83">
              <w:t>15</w:t>
            </w:r>
          </w:p>
        </w:tc>
        <w:tc>
          <w:tcPr>
            <w:tcW w:w="1440" w:type="dxa"/>
          </w:tcPr>
          <w:p w14:paraId="55369B79" w14:textId="77777777" w:rsidR="0089640C" w:rsidRPr="00A01F83" w:rsidRDefault="0089640C" w:rsidP="00DE321D">
            <w:pPr>
              <w:pStyle w:val="BodyText"/>
              <w:ind w:left="0"/>
            </w:pPr>
            <w:r w:rsidRPr="00A01F83">
              <w:t>True</w:t>
            </w:r>
          </w:p>
        </w:tc>
        <w:tc>
          <w:tcPr>
            <w:tcW w:w="2610" w:type="dxa"/>
            <w:vAlign w:val="top"/>
          </w:tcPr>
          <w:p w14:paraId="2AF75F1A" w14:textId="77777777" w:rsidR="0089640C" w:rsidRPr="00A01F83" w:rsidRDefault="0089640C" w:rsidP="00DE321D">
            <w:pPr>
              <w:pStyle w:val="BodyText"/>
              <w:ind w:left="0"/>
            </w:pPr>
            <w:r w:rsidRPr="00A01F83">
              <w:t>Item Number</w:t>
            </w:r>
          </w:p>
        </w:tc>
      </w:tr>
      <w:tr w:rsidR="0089640C" w:rsidRPr="00A01F83" w14:paraId="37E6524D"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2AF4FB6B" w14:textId="77777777" w:rsidR="0089640C" w:rsidRPr="00A01F83" w:rsidRDefault="0089640C" w:rsidP="00DE321D">
            <w:pPr>
              <w:pStyle w:val="BodyText"/>
              <w:ind w:left="0"/>
            </w:pPr>
            <w:r w:rsidRPr="00A01F83">
              <w:t>REVE</w:t>
            </w:r>
          </w:p>
        </w:tc>
        <w:tc>
          <w:tcPr>
            <w:tcW w:w="734" w:type="dxa"/>
            <w:vAlign w:val="top"/>
          </w:tcPr>
          <w:p w14:paraId="135DF88A" w14:textId="77777777" w:rsidR="0089640C" w:rsidRPr="00A01F83" w:rsidRDefault="0089640C" w:rsidP="00DE321D">
            <w:pPr>
              <w:pStyle w:val="BodyText"/>
              <w:ind w:left="0"/>
            </w:pPr>
            <w:r w:rsidRPr="00A01F83">
              <w:t>A</w:t>
            </w:r>
          </w:p>
        </w:tc>
        <w:tc>
          <w:tcPr>
            <w:tcW w:w="990" w:type="dxa"/>
            <w:vAlign w:val="top"/>
          </w:tcPr>
          <w:p w14:paraId="1714703F" w14:textId="77777777" w:rsidR="0089640C" w:rsidRPr="00A01F83" w:rsidRDefault="0089640C" w:rsidP="00DE321D">
            <w:pPr>
              <w:pStyle w:val="BodyText"/>
              <w:ind w:left="0"/>
            </w:pPr>
            <w:r w:rsidRPr="00A01F83">
              <w:t>4</w:t>
            </w:r>
          </w:p>
        </w:tc>
        <w:tc>
          <w:tcPr>
            <w:tcW w:w="1440" w:type="dxa"/>
          </w:tcPr>
          <w:p w14:paraId="0622D783" w14:textId="77777777" w:rsidR="0089640C" w:rsidRPr="00A01F83" w:rsidRDefault="0089640C" w:rsidP="00DE321D">
            <w:pPr>
              <w:pStyle w:val="BodyText"/>
              <w:ind w:left="0"/>
            </w:pPr>
            <w:r w:rsidRPr="00A01F83">
              <w:t>True</w:t>
            </w:r>
          </w:p>
        </w:tc>
        <w:tc>
          <w:tcPr>
            <w:tcW w:w="2610" w:type="dxa"/>
            <w:vAlign w:val="top"/>
          </w:tcPr>
          <w:p w14:paraId="01B28008" w14:textId="77777777" w:rsidR="0089640C" w:rsidRPr="00A01F83" w:rsidRDefault="0089640C" w:rsidP="00DE321D">
            <w:pPr>
              <w:pStyle w:val="BodyText"/>
              <w:ind w:left="0"/>
            </w:pPr>
            <w:r w:rsidRPr="00A01F83">
              <w:t>Revision</w:t>
            </w:r>
          </w:p>
        </w:tc>
      </w:tr>
      <w:tr w:rsidR="0089640C" w:rsidRPr="00A01F83" w14:paraId="369B8485" w14:textId="77777777" w:rsidTr="00DE321D">
        <w:trPr>
          <w:cnfStyle w:val="000000010000" w:firstRow="0" w:lastRow="0" w:firstColumn="0" w:lastColumn="0" w:oddVBand="0" w:evenVBand="0" w:oddHBand="0" w:evenHBand="1" w:firstRowFirstColumn="0" w:firstRowLastColumn="0" w:lastRowFirstColumn="0" w:lastRowLastColumn="0"/>
        </w:trPr>
        <w:tc>
          <w:tcPr>
            <w:tcW w:w="1511" w:type="dxa"/>
            <w:vAlign w:val="top"/>
          </w:tcPr>
          <w:p w14:paraId="19F031F0" w14:textId="77777777" w:rsidR="0089640C" w:rsidRPr="00A01F83" w:rsidRDefault="0089640C" w:rsidP="00DE321D">
            <w:pPr>
              <w:pStyle w:val="BodyText"/>
              <w:ind w:left="0"/>
            </w:pPr>
            <w:r w:rsidRPr="00A01F83">
              <w:t>TEXT</w:t>
            </w:r>
          </w:p>
        </w:tc>
        <w:tc>
          <w:tcPr>
            <w:tcW w:w="734" w:type="dxa"/>
            <w:vAlign w:val="top"/>
          </w:tcPr>
          <w:p w14:paraId="2EB88620" w14:textId="77777777" w:rsidR="0089640C" w:rsidRPr="00A01F83" w:rsidRDefault="0089640C" w:rsidP="00DE321D">
            <w:pPr>
              <w:pStyle w:val="BodyText"/>
              <w:ind w:left="0"/>
            </w:pPr>
            <w:r w:rsidRPr="00A01F83">
              <w:t>A</w:t>
            </w:r>
          </w:p>
        </w:tc>
        <w:tc>
          <w:tcPr>
            <w:tcW w:w="990" w:type="dxa"/>
            <w:vAlign w:val="top"/>
          </w:tcPr>
          <w:p w14:paraId="77FE4D77" w14:textId="77777777" w:rsidR="0089640C" w:rsidRPr="00A01F83" w:rsidRDefault="0089640C" w:rsidP="00DE321D">
            <w:pPr>
              <w:pStyle w:val="BodyText"/>
              <w:ind w:left="0"/>
            </w:pPr>
            <w:r w:rsidRPr="00A01F83">
              <w:t>60</w:t>
            </w:r>
          </w:p>
        </w:tc>
        <w:tc>
          <w:tcPr>
            <w:tcW w:w="1440" w:type="dxa"/>
          </w:tcPr>
          <w:p w14:paraId="71EED83F" w14:textId="77777777" w:rsidR="0089640C" w:rsidRPr="00A01F83" w:rsidRDefault="0089640C" w:rsidP="00DE321D">
            <w:pPr>
              <w:pStyle w:val="BodyText"/>
              <w:ind w:left="0"/>
            </w:pPr>
            <w:r w:rsidRPr="00A01F83">
              <w:t>False</w:t>
            </w:r>
          </w:p>
        </w:tc>
        <w:tc>
          <w:tcPr>
            <w:tcW w:w="2610" w:type="dxa"/>
            <w:vAlign w:val="top"/>
          </w:tcPr>
          <w:p w14:paraId="72EAD934" w14:textId="77777777" w:rsidR="0089640C" w:rsidRPr="00A01F83" w:rsidRDefault="0089640C" w:rsidP="00DE321D">
            <w:pPr>
              <w:pStyle w:val="BodyText"/>
              <w:ind w:left="0"/>
            </w:pPr>
            <w:r w:rsidRPr="00A01F83">
              <w:t>Description</w:t>
            </w:r>
          </w:p>
        </w:tc>
      </w:tr>
      <w:tr w:rsidR="0089640C" w:rsidRPr="00A01F83" w14:paraId="08699E8D"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0737BA10" w14:textId="77777777" w:rsidR="0089640C" w:rsidRPr="00A01F83" w:rsidRDefault="0089640C" w:rsidP="00DE321D">
            <w:pPr>
              <w:pStyle w:val="BodyText"/>
              <w:ind w:left="0"/>
            </w:pPr>
            <w:r w:rsidRPr="00A01F83">
              <w:t>STDT</w:t>
            </w:r>
          </w:p>
        </w:tc>
        <w:tc>
          <w:tcPr>
            <w:tcW w:w="734" w:type="dxa"/>
            <w:vAlign w:val="top"/>
          </w:tcPr>
          <w:p w14:paraId="7FE99FD2" w14:textId="77777777" w:rsidR="0089640C" w:rsidRPr="00A01F83" w:rsidRDefault="0089640C" w:rsidP="00DE321D">
            <w:pPr>
              <w:pStyle w:val="BodyText"/>
              <w:ind w:left="0"/>
            </w:pPr>
            <w:r w:rsidRPr="00A01F83">
              <w:t>A</w:t>
            </w:r>
          </w:p>
        </w:tc>
        <w:tc>
          <w:tcPr>
            <w:tcW w:w="990" w:type="dxa"/>
            <w:vAlign w:val="top"/>
          </w:tcPr>
          <w:p w14:paraId="40A53B58" w14:textId="77777777" w:rsidR="0089640C" w:rsidRPr="00A01F83" w:rsidRDefault="0089640C" w:rsidP="00DE321D">
            <w:pPr>
              <w:pStyle w:val="BodyText"/>
              <w:ind w:left="0"/>
            </w:pPr>
            <w:r w:rsidRPr="00A01F83">
              <w:t>8</w:t>
            </w:r>
          </w:p>
        </w:tc>
        <w:tc>
          <w:tcPr>
            <w:tcW w:w="1440" w:type="dxa"/>
            <w:vAlign w:val="top"/>
          </w:tcPr>
          <w:p w14:paraId="1DE262C8" w14:textId="77777777" w:rsidR="0089640C" w:rsidRPr="00A01F83" w:rsidRDefault="0089640C" w:rsidP="00DE321D">
            <w:pPr>
              <w:pStyle w:val="BodyText"/>
              <w:ind w:left="0"/>
            </w:pPr>
            <w:r w:rsidRPr="00A01F83">
              <w:t>False</w:t>
            </w:r>
          </w:p>
        </w:tc>
        <w:tc>
          <w:tcPr>
            <w:tcW w:w="2610" w:type="dxa"/>
            <w:vAlign w:val="top"/>
          </w:tcPr>
          <w:p w14:paraId="10F454E5" w14:textId="77777777" w:rsidR="0089640C" w:rsidRPr="00A01F83" w:rsidRDefault="0089640C" w:rsidP="00DE321D">
            <w:pPr>
              <w:pStyle w:val="BodyText"/>
              <w:ind w:left="0"/>
            </w:pPr>
            <w:r w:rsidRPr="00A01F83">
              <w:t>Start Date</w:t>
            </w:r>
          </w:p>
        </w:tc>
      </w:tr>
      <w:tr w:rsidR="0089640C" w:rsidRPr="00A01F83" w14:paraId="65AE7E32" w14:textId="77777777" w:rsidTr="00DE321D">
        <w:trPr>
          <w:cnfStyle w:val="000000010000" w:firstRow="0" w:lastRow="0" w:firstColumn="0" w:lastColumn="0" w:oddVBand="0" w:evenVBand="0" w:oddHBand="0" w:evenHBand="1" w:firstRowFirstColumn="0" w:firstRowLastColumn="0" w:lastRowFirstColumn="0" w:lastRowLastColumn="0"/>
        </w:trPr>
        <w:tc>
          <w:tcPr>
            <w:tcW w:w="1511" w:type="dxa"/>
            <w:vAlign w:val="top"/>
          </w:tcPr>
          <w:p w14:paraId="56F43407" w14:textId="77777777" w:rsidR="0089640C" w:rsidRPr="00A01F83" w:rsidRDefault="0089640C" w:rsidP="00DE321D">
            <w:pPr>
              <w:pStyle w:val="BodyText"/>
              <w:ind w:left="0"/>
            </w:pPr>
            <w:r w:rsidRPr="00A01F83">
              <w:t>FSDT</w:t>
            </w:r>
          </w:p>
        </w:tc>
        <w:tc>
          <w:tcPr>
            <w:tcW w:w="734" w:type="dxa"/>
            <w:vAlign w:val="top"/>
          </w:tcPr>
          <w:p w14:paraId="717CE235" w14:textId="77777777" w:rsidR="0089640C" w:rsidRPr="00A01F83" w:rsidRDefault="0089640C" w:rsidP="00DE321D">
            <w:pPr>
              <w:pStyle w:val="BodyText"/>
              <w:ind w:left="0"/>
            </w:pPr>
            <w:r w:rsidRPr="00A01F83">
              <w:t>A</w:t>
            </w:r>
          </w:p>
        </w:tc>
        <w:tc>
          <w:tcPr>
            <w:tcW w:w="990" w:type="dxa"/>
            <w:vAlign w:val="top"/>
          </w:tcPr>
          <w:p w14:paraId="5EFEFA25" w14:textId="77777777" w:rsidR="0089640C" w:rsidRPr="00A01F83" w:rsidRDefault="0089640C" w:rsidP="00DE321D">
            <w:pPr>
              <w:pStyle w:val="BodyText"/>
              <w:ind w:left="0"/>
            </w:pPr>
            <w:r w:rsidRPr="00A01F83">
              <w:t>8</w:t>
            </w:r>
          </w:p>
        </w:tc>
        <w:tc>
          <w:tcPr>
            <w:tcW w:w="1440" w:type="dxa"/>
            <w:vAlign w:val="top"/>
          </w:tcPr>
          <w:p w14:paraId="76CF570C" w14:textId="77777777" w:rsidR="0089640C" w:rsidRPr="00A01F83" w:rsidRDefault="0089640C" w:rsidP="00DE321D">
            <w:pPr>
              <w:pStyle w:val="BodyText"/>
              <w:ind w:left="0"/>
            </w:pPr>
            <w:r w:rsidRPr="00A01F83">
              <w:t>False</w:t>
            </w:r>
          </w:p>
        </w:tc>
        <w:tc>
          <w:tcPr>
            <w:tcW w:w="2610" w:type="dxa"/>
            <w:vAlign w:val="top"/>
          </w:tcPr>
          <w:p w14:paraId="0B4B5FFF" w14:textId="77777777" w:rsidR="0089640C" w:rsidRPr="00A01F83" w:rsidRDefault="0089640C" w:rsidP="00DE321D">
            <w:pPr>
              <w:pStyle w:val="BodyText"/>
              <w:ind w:left="0"/>
            </w:pPr>
            <w:r w:rsidRPr="00A01F83">
              <w:t>Finish Date</w:t>
            </w:r>
          </w:p>
        </w:tc>
      </w:tr>
    </w:tbl>
    <w:p w14:paraId="62C45A37" w14:textId="77777777" w:rsidR="0089640C" w:rsidRPr="00A01F83" w:rsidRDefault="0089640C" w:rsidP="00542127">
      <w:pPr>
        <w:pStyle w:val="BodyText"/>
        <w:ind w:left="0"/>
      </w:pPr>
    </w:p>
    <w:p w14:paraId="238496A7" w14:textId="5754D3E2" w:rsidR="00542127" w:rsidRPr="00A01F83" w:rsidRDefault="00542127" w:rsidP="00542127">
      <w:pPr>
        <w:pStyle w:val="Heading3"/>
      </w:pPr>
      <w:r w:rsidRPr="00A01F83">
        <w:t>UpdLine</w:t>
      </w:r>
    </w:p>
    <w:p w14:paraId="30944E9D" w14:textId="15036596" w:rsidR="00542127" w:rsidRPr="00A01F83" w:rsidRDefault="00542127" w:rsidP="00542127">
      <w:pPr>
        <w:pStyle w:val="BodyText"/>
        <w:ind w:left="696" w:firstLine="720"/>
      </w:pPr>
      <w:r w:rsidRPr="00A01F83">
        <w:t>This transaction updates a row from the dynamic table EXT001.</w:t>
      </w:r>
    </w:p>
    <w:p w14:paraId="4498B257" w14:textId="77777777" w:rsidR="00542127" w:rsidRPr="00A01F83" w:rsidRDefault="00542127" w:rsidP="00542127">
      <w:pPr>
        <w:pStyle w:val="BodyText"/>
        <w:ind w:left="696" w:firstLine="720"/>
        <w:rPr>
          <w:b/>
          <w:bCs/>
        </w:rPr>
      </w:pPr>
      <w:r w:rsidRPr="00A01F83">
        <w:rPr>
          <w:b/>
          <w:bCs/>
        </w:rPr>
        <w:t>Input</w:t>
      </w:r>
    </w:p>
    <w:tbl>
      <w:tblPr>
        <w:tblStyle w:val="InforTable0"/>
        <w:tblW w:w="7285" w:type="dxa"/>
        <w:tblInd w:w="1435" w:type="dxa"/>
        <w:tblLook w:val="04A0" w:firstRow="1" w:lastRow="0" w:firstColumn="1" w:lastColumn="0" w:noHBand="0" w:noVBand="1"/>
      </w:tblPr>
      <w:tblGrid>
        <w:gridCol w:w="1511"/>
        <w:gridCol w:w="734"/>
        <w:gridCol w:w="990"/>
        <w:gridCol w:w="1440"/>
        <w:gridCol w:w="2610"/>
      </w:tblGrid>
      <w:tr w:rsidR="00542127" w:rsidRPr="00A01F83" w14:paraId="5BFB0F17" w14:textId="77777777" w:rsidTr="00DE321D">
        <w:trPr>
          <w:cnfStyle w:val="100000000000" w:firstRow="1" w:lastRow="0" w:firstColumn="0" w:lastColumn="0" w:oddVBand="0" w:evenVBand="0" w:oddHBand="0" w:evenHBand="0" w:firstRowFirstColumn="0" w:firstRowLastColumn="0" w:lastRowFirstColumn="0" w:lastRowLastColumn="0"/>
        </w:trPr>
        <w:tc>
          <w:tcPr>
            <w:tcW w:w="1511" w:type="dxa"/>
          </w:tcPr>
          <w:p w14:paraId="30FE98DF" w14:textId="77777777" w:rsidR="00542127" w:rsidRPr="00A01F83" w:rsidRDefault="00542127" w:rsidP="00DE321D">
            <w:pPr>
              <w:pStyle w:val="BodyText"/>
              <w:ind w:left="0"/>
            </w:pPr>
            <w:r w:rsidRPr="00A01F83">
              <w:t>Name</w:t>
            </w:r>
          </w:p>
        </w:tc>
        <w:tc>
          <w:tcPr>
            <w:tcW w:w="734" w:type="dxa"/>
          </w:tcPr>
          <w:p w14:paraId="323B7C54" w14:textId="77777777" w:rsidR="00542127" w:rsidRPr="00A01F83" w:rsidRDefault="00542127" w:rsidP="00DE321D">
            <w:pPr>
              <w:pStyle w:val="BodyText"/>
              <w:ind w:left="0"/>
            </w:pPr>
            <w:r w:rsidRPr="00A01F83">
              <w:t>Type</w:t>
            </w:r>
          </w:p>
        </w:tc>
        <w:tc>
          <w:tcPr>
            <w:tcW w:w="990" w:type="dxa"/>
          </w:tcPr>
          <w:p w14:paraId="2F1D69C6" w14:textId="77777777" w:rsidR="00542127" w:rsidRPr="00A01F83" w:rsidRDefault="00542127" w:rsidP="00DE321D">
            <w:pPr>
              <w:pStyle w:val="BodyText"/>
              <w:ind w:left="0"/>
            </w:pPr>
            <w:r w:rsidRPr="00A01F83">
              <w:t>Length</w:t>
            </w:r>
          </w:p>
        </w:tc>
        <w:tc>
          <w:tcPr>
            <w:tcW w:w="1440" w:type="dxa"/>
          </w:tcPr>
          <w:p w14:paraId="166FA0CE" w14:textId="77777777" w:rsidR="00542127" w:rsidRPr="00A01F83" w:rsidRDefault="00542127" w:rsidP="00DE321D">
            <w:pPr>
              <w:pStyle w:val="BodyText"/>
              <w:ind w:left="0"/>
            </w:pPr>
            <w:r w:rsidRPr="00A01F83">
              <w:t>Mandatory</w:t>
            </w:r>
          </w:p>
        </w:tc>
        <w:tc>
          <w:tcPr>
            <w:tcW w:w="2610" w:type="dxa"/>
          </w:tcPr>
          <w:p w14:paraId="5378CA70" w14:textId="77777777" w:rsidR="00542127" w:rsidRPr="00A01F83" w:rsidRDefault="00542127" w:rsidP="00DE321D">
            <w:pPr>
              <w:pStyle w:val="BodyText"/>
              <w:ind w:left="0"/>
            </w:pPr>
            <w:r w:rsidRPr="00A01F83">
              <w:t>Description</w:t>
            </w:r>
          </w:p>
        </w:tc>
      </w:tr>
      <w:tr w:rsidR="00E8575D" w:rsidRPr="00A01F83" w14:paraId="5394FF35"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497ECE7B" w14:textId="75C37D19" w:rsidR="00E8575D" w:rsidRPr="00A01F83" w:rsidRDefault="00E8575D" w:rsidP="00E8575D">
            <w:pPr>
              <w:pStyle w:val="BodyText"/>
              <w:ind w:left="0"/>
            </w:pPr>
            <w:r w:rsidRPr="00A01F83">
              <w:t>CONO</w:t>
            </w:r>
          </w:p>
        </w:tc>
        <w:tc>
          <w:tcPr>
            <w:tcW w:w="734" w:type="dxa"/>
            <w:vAlign w:val="top"/>
          </w:tcPr>
          <w:p w14:paraId="20C41875" w14:textId="758A5583" w:rsidR="00E8575D" w:rsidRPr="00A01F83" w:rsidRDefault="00E8575D" w:rsidP="00E8575D">
            <w:pPr>
              <w:pStyle w:val="BodyText"/>
              <w:ind w:left="0"/>
            </w:pPr>
            <w:r w:rsidRPr="00A01F83">
              <w:rPr>
                <w:color w:val="000000"/>
              </w:rPr>
              <w:t>N</w:t>
            </w:r>
          </w:p>
        </w:tc>
        <w:tc>
          <w:tcPr>
            <w:tcW w:w="990" w:type="dxa"/>
            <w:vAlign w:val="top"/>
          </w:tcPr>
          <w:p w14:paraId="1DEAF6D4" w14:textId="23241940" w:rsidR="00E8575D" w:rsidRPr="00A01F83" w:rsidRDefault="00E8575D" w:rsidP="00E8575D">
            <w:pPr>
              <w:pStyle w:val="BodyText"/>
              <w:ind w:left="0"/>
            </w:pPr>
            <w:r w:rsidRPr="00A01F83">
              <w:t>3</w:t>
            </w:r>
          </w:p>
        </w:tc>
        <w:tc>
          <w:tcPr>
            <w:tcW w:w="1440" w:type="dxa"/>
          </w:tcPr>
          <w:p w14:paraId="5A0BF0F1" w14:textId="2A5722B6" w:rsidR="00E8575D" w:rsidRPr="00A01F83" w:rsidRDefault="00E8575D" w:rsidP="00E8575D">
            <w:pPr>
              <w:pStyle w:val="BodyText"/>
              <w:ind w:left="0"/>
            </w:pPr>
            <w:r w:rsidRPr="00A01F83">
              <w:t>False</w:t>
            </w:r>
          </w:p>
        </w:tc>
        <w:tc>
          <w:tcPr>
            <w:tcW w:w="2610" w:type="dxa"/>
            <w:vAlign w:val="top"/>
          </w:tcPr>
          <w:p w14:paraId="172723CC" w14:textId="5CFF67E4" w:rsidR="00E8575D" w:rsidRPr="00A01F83" w:rsidRDefault="00E8575D" w:rsidP="00E8575D">
            <w:pPr>
              <w:pStyle w:val="BodyText"/>
              <w:ind w:left="0"/>
            </w:pPr>
            <w:r w:rsidRPr="00A01F83">
              <w:t>Company</w:t>
            </w:r>
          </w:p>
        </w:tc>
      </w:tr>
      <w:tr w:rsidR="00E8575D" w:rsidRPr="00A01F83" w14:paraId="10FF65F4" w14:textId="77777777" w:rsidTr="00DE321D">
        <w:trPr>
          <w:cnfStyle w:val="000000010000" w:firstRow="0" w:lastRow="0" w:firstColumn="0" w:lastColumn="0" w:oddVBand="0" w:evenVBand="0" w:oddHBand="0" w:evenHBand="1" w:firstRowFirstColumn="0" w:firstRowLastColumn="0" w:lastRowFirstColumn="0" w:lastRowLastColumn="0"/>
        </w:trPr>
        <w:tc>
          <w:tcPr>
            <w:tcW w:w="1511" w:type="dxa"/>
            <w:vAlign w:val="top"/>
          </w:tcPr>
          <w:p w14:paraId="3EF61E5E" w14:textId="4D4181F3" w:rsidR="00E8575D" w:rsidRPr="00A01F83" w:rsidRDefault="00E8575D" w:rsidP="00E8575D">
            <w:pPr>
              <w:pStyle w:val="BodyText"/>
              <w:ind w:left="0"/>
            </w:pPr>
            <w:r w:rsidRPr="00A01F83">
              <w:t>ITNO</w:t>
            </w:r>
          </w:p>
        </w:tc>
        <w:tc>
          <w:tcPr>
            <w:tcW w:w="734" w:type="dxa"/>
            <w:vAlign w:val="top"/>
          </w:tcPr>
          <w:p w14:paraId="02F7D40B" w14:textId="6523253C" w:rsidR="00E8575D" w:rsidRPr="00A01F83" w:rsidRDefault="00E8575D" w:rsidP="00E8575D">
            <w:pPr>
              <w:pStyle w:val="BodyText"/>
              <w:ind w:left="0"/>
              <w:rPr>
                <w:color w:val="000000"/>
              </w:rPr>
            </w:pPr>
            <w:r w:rsidRPr="00A01F83">
              <w:t>A</w:t>
            </w:r>
          </w:p>
        </w:tc>
        <w:tc>
          <w:tcPr>
            <w:tcW w:w="990" w:type="dxa"/>
            <w:vAlign w:val="top"/>
          </w:tcPr>
          <w:p w14:paraId="788E5FF1" w14:textId="10586676" w:rsidR="00E8575D" w:rsidRPr="00A01F83" w:rsidRDefault="00E8575D" w:rsidP="00E8575D">
            <w:pPr>
              <w:pStyle w:val="BodyText"/>
              <w:ind w:left="0"/>
            </w:pPr>
            <w:r w:rsidRPr="00A01F83">
              <w:t>15</w:t>
            </w:r>
          </w:p>
        </w:tc>
        <w:tc>
          <w:tcPr>
            <w:tcW w:w="1440" w:type="dxa"/>
          </w:tcPr>
          <w:p w14:paraId="0903985E" w14:textId="2A5F736B" w:rsidR="00E8575D" w:rsidRPr="00A01F83" w:rsidRDefault="00E8575D" w:rsidP="00E8575D">
            <w:pPr>
              <w:pStyle w:val="BodyText"/>
              <w:ind w:left="0"/>
            </w:pPr>
            <w:r w:rsidRPr="00A01F83">
              <w:t>True</w:t>
            </w:r>
          </w:p>
        </w:tc>
        <w:tc>
          <w:tcPr>
            <w:tcW w:w="2610" w:type="dxa"/>
            <w:vAlign w:val="top"/>
          </w:tcPr>
          <w:p w14:paraId="69F90345" w14:textId="2ADB8C57" w:rsidR="00E8575D" w:rsidRPr="00A01F83" w:rsidRDefault="00E8575D" w:rsidP="00E8575D">
            <w:pPr>
              <w:pStyle w:val="BodyText"/>
              <w:ind w:left="0"/>
            </w:pPr>
            <w:r w:rsidRPr="00A01F83">
              <w:t>Item Number</w:t>
            </w:r>
          </w:p>
        </w:tc>
      </w:tr>
      <w:tr w:rsidR="00E8575D" w:rsidRPr="00A01F83" w14:paraId="5E7B8BD6"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2EF0BF05" w14:textId="43A3AF7C" w:rsidR="00E8575D" w:rsidRPr="00A01F83" w:rsidRDefault="00E8575D" w:rsidP="00E8575D">
            <w:pPr>
              <w:pStyle w:val="BodyText"/>
              <w:ind w:left="0"/>
            </w:pPr>
            <w:r w:rsidRPr="00A01F83">
              <w:t>REVE</w:t>
            </w:r>
          </w:p>
        </w:tc>
        <w:tc>
          <w:tcPr>
            <w:tcW w:w="734" w:type="dxa"/>
            <w:vAlign w:val="top"/>
          </w:tcPr>
          <w:p w14:paraId="64DCDF35" w14:textId="799005A1" w:rsidR="00E8575D" w:rsidRPr="00A01F83" w:rsidRDefault="00E8575D" w:rsidP="00E8575D">
            <w:pPr>
              <w:pStyle w:val="BodyText"/>
              <w:ind w:left="0"/>
              <w:rPr>
                <w:color w:val="000000"/>
              </w:rPr>
            </w:pPr>
            <w:r w:rsidRPr="00A01F83">
              <w:t>A</w:t>
            </w:r>
          </w:p>
        </w:tc>
        <w:tc>
          <w:tcPr>
            <w:tcW w:w="990" w:type="dxa"/>
            <w:vAlign w:val="top"/>
          </w:tcPr>
          <w:p w14:paraId="086BDD88" w14:textId="2534ECAC" w:rsidR="00E8575D" w:rsidRPr="00A01F83" w:rsidRDefault="00E8575D" w:rsidP="00E8575D">
            <w:pPr>
              <w:pStyle w:val="BodyText"/>
              <w:ind w:left="0"/>
            </w:pPr>
            <w:r w:rsidRPr="00A01F83">
              <w:t>4</w:t>
            </w:r>
          </w:p>
        </w:tc>
        <w:tc>
          <w:tcPr>
            <w:tcW w:w="1440" w:type="dxa"/>
          </w:tcPr>
          <w:p w14:paraId="2D1E65C0" w14:textId="7A684DA2" w:rsidR="00E8575D" w:rsidRPr="00A01F83" w:rsidRDefault="00E8575D" w:rsidP="00E8575D">
            <w:pPr>
              <w:pStyle w:val="BodyText"/>
              <w:ind w:left="0"/>
            </w:pPr>
            <w:r w:rsidRPr="00A01F83">
              <w:t>True</w:t>
            </w:r>
          </w:p>
        </w:tc>
        <w:tc>
          <w:tcPr>
            <w:tcW w:w="2610" w:type="dxa"/>
            <w:vAlign w:val="top"/>
          </w:tcPr>
          <w:p w14:paraId="02324B33" w14:textId="0E77472D" w:rsidR="00E8575D" w:rsidRPr="00A01F83" w:rsidRDefault="00E8575D" w:rsidP="00E8575D">
            <w:pPr>
              <w:pStyle w:val="BodyText"/>
              <w:ind w:left="0"/>
            </w:pPr>
            <w:r w:rsidRPr="00A01F83">
              <w:t>Revision</w:t>
            </w:r>
          </w:p>
        </w:tc>
      </w:tr>
      <w:tr w:rsidR="00E8575D" w:rsidRPr="00A01F83" w14:paraId="60145D7E" w14:textId="77777777" w:rsidTr="00DE321D">
        <w:trPr>
          <w:cnfStyle w:val="000000010000" w:firstRow="0" w:lastRow="0" w:firstColumn="0" w:lastColumn="0" w:oddVBand="0" w:evenVBand="0" w:oddHBand="0" w:evenHBand="1" w:firstRowFirstColumn="0" w:firstRowLastColumn="0" w:lastRowFirstColumn="0" w:lastRowLastColumn="0"/>
        </w:trPr>
        <w:tc>
          <w:tcPr>
            <w:tcW w:w="1511" w:type="dxa"/>
            <w:vAlign w:val="top"/>
          </w:tcPr>
          <w:p w14:paraId="5D04462A" w14:textId="10F23EA0" w:rsidR="00E8575D" w:rsidRPr="00A01F83" w:rsidRDefault="00E8575D" w:rsidP="00E8575D">
            <w:pPr>
              <w:pStyle w:val="BodyText"/>
              <w:ind w:left="0"/>
            </w:pPr>
            <w:r w:rsidRPr="00A01F83">
              <w:t>TEXT</w:t>
            </w:r>
          </w:p>
        </w:tc>
        <w:tc>
          <w:tcPr>
            <w:tcW w:w="734" w:type="dxa"/>
            <w:vAlign w:val="top"/>
          </w:tcPr>
          <w:p w14:paraId="0804A05D" w14:textId="38593939" w:rsidR="00E8575D" w:rsidRPr="00A01F83" w:rsidRDefault="00E8575D" w:rsidP="00E8575D">
            <w:pPr>
              <w:pStyle w:val="BodyText"/>
              <w:ind w:left="0"/>
              <w:rPr>
                <w:color w:val="000000"/>
              </w:rPr>
            </w:pPr>
            <w:r w:rsidRPr="00A01F83">
              <w:t>A</w:t>
            </w:r>
          </w:p>
        </w:tc>
        <w:tc>
          <w:tcPr>
            <w:tcW w:w="990" w:type="dxa"/>
            <w:vAlign w:val="top"/>
          </w:tcPr>
          <w:p w14:paraId="3488C0DD" w14:textId="51F502EB" w:rsidR="00E8575D" w:rsidRPr="00A01F83" w:rsidRDefault="00E8575D" w:rsidP="00E8575D">
            <w:pPr>
              <w:pStyle w:val="BodyText"/>
              <w:ind w:left="0"/>
            </w:pPr>
            <w:r w:rsidRPr="00A01F83">
              <w:t>60</w:t>
            </w:r>
          </w:p>
        </w:tc>
        <w:tc>
          <w:tcPr>
            <w:tcW w:w="1440" w:type="dxa"/>
          </w:tcPr>
          <w:p w14:paraId="7D5BB726" w14:textId="3F7DC897" w:rsidR="00E8575D" w:rsidRPr="00A01F83" w:rsidRDefault="00E8575D" w:rsidP="00E8575D">
            <w:pPr>
              <w:pStyle w:val="BodyText"/>
              <w:ind w:left="0"/>
            </w:pPr>
            <w:r w:rsidRPr="00A01F83">
              <w:t>False</w:t>
            </w:r>
          </w:p>
        </w:tc>
        <w:tc>
          <w:tcPr>
            <w:tcW w:w="2610" w:type="dxa"/>
            <w:vAlign w:val="top"/>
          </w:tcPr>
          <w:p w14:paraId="428E16FA" w14:textId="57850CD0" w:rsidR="00E8575D" w:rsidRPr="00A01F83" w:rsidRDefault="00E8575D" w:rsidP="00E8575D">
            <w:pPr>
              <w:pStyle w:val="BodyText"/>
              <w:ind w:left="0"/>
            </w:pPr>
            <w:r w:rsidRPr="00A01F83">
              <w:t>Description</w:t>
            </w:r>
          </w:p>
        </w:tc>
      </w:tr>
      <w:tr w:rsidR="00E8575D" w:rsidRPr="00A01F83" w14:paraId="7BE20CF7"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79227129" w14:textId="26497E1A" w:rsidR="00E8575D" w:rsidRPr="00A01F83" w:rsidRDefault="00E8575D" w:rsidP="00E8575D">
            <w:pPr>
              <w:pStyle w:val="BodyText"/>
              <w:ind w:left="0"/>
            </w:pPr>
            <w:r w:rsidRPr="00A01F83">
              <w:t>STDT</w:t>
            </w:r>
          </w:p>
        </w:tc>
        <w:tc>
          <w:tcPr>
            <w:tcW w:w="734" w:type="dxa"/>
            <w:vAlign w:val="top"/>
          </w:tcPr>
          <w:p w14:paraId="395C1A45" w14:textId="6C776C8E" w:rsidR="00E8575D" w:rsidRPr="00A01F83" w:rsidRDefault="00E8575D" w:rsidP="00E8575D">
            <w:pPr>
              <w:pStyle w:val="BodyText"/>
              <w:ind w:left="0"/>
              <w:rPr>
                <w:color w:val="000000"/>
              </w:rPr>
            </w:pPr>
            <w:r w:rsidRPr="00A01F83">
              <w:t>A</w:t>
            </w:r>
          </w:p>
        </w:tc>
        <w:tc>
          <w:tcPr>
            <w:tcW w:w="990" w:type="dxa"/>
            <w:vAlign w:val="top"/>
          </w:tcPr>
          <w:p w14:paraId="1D68A3F5" w14:textId="3C8C7DDF" w:rsidR="00E8575D" w:rsidRPr="00A01F83" w:rsidRDefault="00E8575D" w:rsidP="00E8575D">
            <w:pPr>
              <w:pStyle w:val="BodyText"/>
              <w:ind w:left="0"/>
            </w:pPr>
            <w:r w:rsidRPr="00A01F83">
              <w:t>8</w:t>
            </w:r>
          </w:p>
        </w:tc>
        <w:tc>
          <w:tcPr>
            <w:tcW w:w="1440" w:type="dxa"/>
            <w:vAlign w:val="top"/>
          </w:tcPr>
          <w:p w14:paraId="5266AE24" w14:textId="74C59845" w:rsidR="00E8575D" w:rsidRPr="00A01F83" w:rsidRDefault="00E8575D" w:rsidP="00E8575D">
            <w:pPr>
              <w:pStyle w:val="BodyText"/>
              <w:ind w:left="0"/>
            </w:pPr>
            <w:r w:rsidRPr="00A01F83">
              <w:t>False</w:t>
            </w:r>
          </w:p>
        </w:tc>
        <w:tc>
          <w:tcPr>
            <w:tcW w:w="2610" w:type="dxa"/>
            <w:vAlign w:val="top"/>
          </w:tcPr>
          <w:p w14:paraId="48338780" w14:textId="5B6F7B1D" w:rsidR="00E8575D" w:rsidRPr="00A01F83" w:rsidRDefault="00E8575D" w:rsidP="00E8575D">
            <w:pPr>
              <w:pStyle w:val="BodyText"/>
              <w:ind w:left="0"/>
            </w:pPr>
            <w:r w:rsidRPr="00A01F83">
              <w:t>Start Date</w:t>
            </w:r>
          </w:p>
        </w:tc>
      </w:tr>
      <w:tr w:rsidR="00E8575D" w:rsidRPr="00A01F83" w14:paraId="785DD84C" w14:textId="77777777" w:rsidTr="00DE321D">
        <w:trPr>
          <w:cnfStyle w:val="000000010000" w:firstRow="0" w:lastRow="0" w:firstColumn="0" w:lastColumn="0" w:oddVBand="0" w:evenVBand="0" w:oddHBand="0" w:evenHBand="1" w:firstRowFirstColumn="0" w:firstRowLastColumn="0" w:lastRowFirstColumn="0" w:lastRowLastColumn="0"/>
        </w:trPr>
        <w:tc>
          <w:tcPr>
            <w:tcW w:w="1511" w:type="dxa"/>
            <w:vAlign w:val="top"/>
          </w:tcPr>
          <w:p w14:paraId="160F73A4" w14:textId="5AB57634" w:rsidR="00E8575D" w:rsidRPr="00A01F83" w:rsidRDefault="00E8575D" w:rsidP="00E8575D">
            <w:pPr>
              <w:pStyle w:val="BodyText"/>
              <w:ind w:left="0"/>
            </w:pPr>
            <w:r w:rsidRPr="00A01F83">
              <w:t>FSDT</w:t>
            </w:r>
          </w:p>
        </w:tc>
        <w:tc>
          <w:tcPr>
            <w:tcW w:w="734" w:type="dxa"/>
            <w:vAlign w:val="top"/>
          </w:tcPr>
          <w:p w14:paraId="69D416D1" w14:textId="3BC35B2D" w:rsidR="00E8575D" w:rsidRPr="00A01F83" w:rsidRDefault="00E8575D" w:rsidP="00E8575D">
            <w:pPr>
              <w:pStyle w:val="BodyText"/>
              <w:ind w:left="0"/>
            </w:pPr>
            <w:r w:rsidRPr="00A01F83">
              <w:t>A</w:t>
            </w:r>
          </w:p>
        </w:tc>
        <w:tc>
          <w:tcPr>
            <w:tcW w:w="990" w:type="dxa"/>
            <w:vAlign w:val="top"/>
          </w:tcPr>
          <w:p w14:paraId="087C51A1" w14:textId="64F7B23F" w:rsidR="00E8575D" w:rsidRPr="00A01F83" w:rsidRDefault="00E8575D" w:rsidP="00E8575D">
            <w:pPr>
              <w:pStyle w:val="BodyText"/>
              <w:ind w:left="0"/>
            </w:pPr>
            <w:r w:rsidRPr="00A01F83">
              <w:t>8</w:t>
            </w:r>
          </w:p>
        </w:tc>
        <w:tc>
          <w:tcPr>
            <w:tcW w:w="1440" w:type="dxa"/>
            <w:vAlign w:val="top"/>
          </w:tcPr>
          <w:p w14:paraId="24545113" w14:textId="3694F90D" w:rsidR="00E8575D" w:rsidRPr="00A01F83" w:rsidRDefault="00E8575D" w:rsidP="00E8575D">
            <w:pPr>
              <w:pStyle w:val="BodyText"/>
              <w:ind w:left="0"/>
            </w:pPr>
            <w:r w:rsidRPr="00A01F83">
              <w:t>False</w:t>
            </w:r>
          </w:p>
        </w:tc>
        <w:tc>
          <w:tcPr>
            <w:tcW w:w="2610" w:type="dxa"/>
            <w:vAlign w:val="top"/>
          </w:tcPr>
          <w:p w14:paraId="51B71999" w14:textId="3D1E9F70" w:rsidR="00E8575D" w:rsidRPr="00A01F83" w:rsidRDefault="00E8575D" w:rsidP="00E8575D">
            <w:pPr>
              <w:pStyle w:val="BodyText"/>
              <w:ind w:left="0"/>
            </w:pPr>
            <w:r w:rsidRPr="00A01F83">
              <w:t>Finish Date</w:t>
            </w:r>
          </w:p>
        </w:tc>
      </w:tr>
    </w:tbl>
    <w:p w14:paraId="1591347F" w14:textId="77777777" w:rsidR="00542127" w:rsidRPr="00A01F83" w:rsidRDefault="00542127" w:rsidP="00542127">
      <w:pPr>
        <w:pStyle w:val="BodyText"/>
        <w:ind w:left="0"/>
      </w:pPr>
    </w:p>
    <w:p w14:paraId="32A2A89C" w14:textId="0ABA003F" w:rsidR="00542127" w:rsidRPr="00A01F83" w:rsidRDefault="00542127" w:rsidP="00542127">
      <w:pPr>
        <w:pStyle w:val="Heading3"/>
      </w:pPr>
      <w:r w:rsidRPr="00A01F83">
        <w:t>DelLine</w:t>
      </w:r>
    </w:p>
    <w:p w14:paraId="252B3DA4" w14:textId="500A25C4" w:rsidR="00542127" w:rsidRPr="00A01F83" w:rsidRDefault="00542127" w:rsidP="00542127">
      <w:pPr>
        <w:pStyle w:val="BodyText"/>
        <w:ind w:left="696" w:firstLine="720"/>
      </w:pPr>
      <w:r w:rsidRPr="00A01F83">
        <w:t>This transaction deletes a row from the dynamic table EXT001.</w:t>
      </w:r>
    </w:p>
    <w:p w14:paraId="06E895AC" w14:textId="77777777" w:rsidR="00542127" w:rsidRPr="00A01F83" w:rsidRDefault="00542127" w:rsidP="00542127">
      <w:pPr>
        <w:pStyle w:val="BodyText"/>
        <w:ind w:left="696" w:firstLine="720"/>
        <w:rPr>
          <w:b/>
          <w:bCs/>
        </w:rPr>
      </w:pPr>
      <w:r w:rsidRPr="00A01F83">
        <w:rPr>
          <w:b/>
          <w:bCs/>
        </w:rPr>
        <w:t>Input</w:t>
      </w:r>
    </w:p>
    <w:tbl>
      <w:tblPr>
        <w:tblStyle w:val="InforTable0"/>
        <w:tblW w:w="7285" w:type="dxa"/>
        <w:tblInd w:w="1435" w:type="dxa"/>
        <w:tblLook w:val="04A0" w:firstRow="1" w:lastRow="0" w:firstColumn="1" w:lastColumn="0" w:noHBand="0" w:noVBand="1"/>
      </w:tblPr>
      <w:tblGrid>
        <w:gridCol w:w="1511"/>
        <w:gridCol w:w="734"/>
        <w:gridCol w:w="990"/>
        <w:gridCol w:w="1440"/>
        <w:gridCol w:w="2610"/>
      </w:tblGrid>
      <w:tr w:rsidR="00542127" w:rsidRPr="00A01F83" w14:paraId="4A14FAEE" w14:textId="77777777" w:rsidTr="00DE321D">
        <w:trPr>
          <w:cnfStyle w:val="100000000000" w:firstRow="1" w:lastRow="0" w:firstColumn="0" w:lastColumn="0" w:oddVBand="0" w:evenVBand="0" w:oddHBand="0" w:evenHBand="0" w:firstRowFirstColumn="0" w:firstRowLastColumn="0" w:lastRowFirstColumn="0" w:lastRowLastColumn="0"/>
        </w:trPr>
        <w:tc>
          <w:tcPr>
            <w:tcW w:w="1511" w:type="dxa"/>
          </w:tcPr>
          <w:p w14:paraId="23C299D7" w14:textId="77777777" w:rsidR="00542127" w:rsidRPr="00A01F83" w:rsidRDefault="00542127" w:rsidP="00DE321D">
            <w:pPr>
              <w:pStyle w:val="BodyText"/>
              <w:ind w:left="0"/>
            </w:pPr>
            <w:r w:rsidRPr="00A01F83">
              <w:t>Name</w:t>
            </w:r>
          </w:p>
        </w:tc>
        <w:tc>
          <w:tcPr>
            <w:tcW w:w="734" w:type="dxa"/>
          </w:tcPr>
          <w:p w14:paraId="7B9482FA" w14:textId="77777777" w:rsidR="00542127" w:rsidRPr="00A01F83" w:rsidRDefault="00542127" w:rsidP="00DE321D">
            <w:pPr>
              <w:pStyle w:val="BodyText"/>
              <w:ind w:left="0"/>
            </w:pPr>
            <w:r w:rsidRPr="00A01F83">
              <w:t>Type</w:t>
            </w:r>
          </w:p>
        </w:tc>
        <w:tc>
          <w:tcPr>
            <w:tcW w:w="990" w:type="dxa"/>
          </w:tcPr>
          <w:p w14:paraId="0B71A1AA" w14:textId="77777777" w:rsidR="00542127" w:rsidRPr="00A01F83" w:rsidRDefault="00542127" w:rsidP="00DE321D">
            <w:pPr>
              <w:pStyle w:val="BodyText"/>
              <w:ind w:left="0"/>
            </w:pPr>
            <w:r w:rsidRPr="00A01F83">
              <w:t>Length</w:t>
            </w:r>
          </w:p>
        </w:tc>
        <w:tc>
          <w:tcPr>
            <w:tcW w:w="1440" w:type="dxa"/>
          </w:tcPr>
          <w:p w14:paraId="2153BF84" w14:textId="77777777" w:rsidR="00542127" w:rsidRPr="00A01F83" w:rsidRDefault="00542127" w:rsidP="00DE321D">
            <w:pPr>
              <w:pStyle w:val="BodyText"/>
              <w:ind w:left="0"/>
            </w:pPr>
            <w:r w:rsidRPr="00A01F83">
              <w:t>Mandatory</w:t>
            </w:r>
          </w:p>
        </w:tc>
        <w:tc>
          <w:tcPr>
            <w:tcW w:w="2610" w:type="dxa"/>
          </w:tcPr>
          <w:p w14:paraId="24E6ECBE" w14:textId="77777777" w:rsidR="00542127" w:rsidRPr="00A01F83" w:rsidRDefault="00542127" w:rsidP="00DE321D">
            <w:pPr>
              <w:pStyle w:val="BodyText"/>
              <w:ind w:left="0"/>
            </w:pPr>
            <w:r w:rsidRPr="00A01F83">
              <w:t>Description</w:t>
            </w:r>
          </w:p>
        </w:tc>
      </w:tr>
      <w:tr w:rsidR="00542127" w:rsidRPr="00A01F83" w14:paraId="7539429C"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21EB685C" w14:textId="77777777" w:rsidR="00542127" w:rsidRPr="00A01F83" w:rsidRDefault="00542127" w:rsidP="00DE321D">
            <w:pPr>
              <w:pStyle w:val="BodyText"/>
              <w:ind w:left="0"/>
            </w:pPr>
            <w:r w:rsidRPr="00A01F83">
              <w:t>CONO</w:t>
            </w:r>
          </w:p>
        </w:tc>
        <w:tc>
          <w:tcPr>
            <w:tcW w:w="734" w:type="dxa"/>
            <w:vAlign w:val="top"/>
          </w:tcPr>
          <w:p w14:paraId="5F0F5A7A" w14:textId="77777777" w:rsidR="00542127" w:rsidRPr="00A01F83" w:rsidRDefault="00542127" w:rsidP="00DE321D">
            <w:pPr>
              <w:pStyle w:val="BodyText"/>
              <w:ind w:left="0"/>
            </w:pPr>
            <w:r w:rsidRPr="00A01F83">
              <w:rPr>
                <w:color w:val="000000"/>
              </w:rPr>
              <w:t>N</w:t>
            </w:r>
          </w:p>
        </w:tc>
        <w:tc>
          <w:tcPr>
            <w:tcW w:w="990" w:type="dxa"/>
            <w:vAlign w:val="top"/>
          </w:tcPr>
          <w:p w14:paraId="6B0ED7FA" w14:textId="77777777" w:rsidR="00542127" w:rsidRPr="00A01F83" w:rsidRDefault="00542127" w:rsidP="00DE321D">
            <w:pPr>
              <w:pStyle w:val="BodyText"/>
              <w:ind w:left="0"/>
            </w:pPr>
            <w:r w:rsidRPr="00A01F83">
              <w:t>3</w:t>
            </w:r>
          </w:p>
        </w:tc>
        <w:tc>
          <w:tcPr>
            <w:tcW w:w="1440" w:type="dxa"/>
          </w:tcPr>
          <w:p w14:paraId="338093F9" w14:textId="77777777" w:rsidR="00542127" w:rsidRPr="00A01F83" w:rsidRDefault="00542127" w:rsidP="00DE321D">
            <w:pPr>
              <w:pStyle w:val="BodyText"/>
              <w:ind w:left="0"/>
            </w:pPr>
            <w:r w:rsidRPr="00A01F83">
              <w:t>False</w:t>
            </w:r>
          </w:p>
        </w:tc>
        <w:tc>
          <w:tcPr>
            <w:tcW w:w="2610" w:type="dxa"/>
            <w:vAlign w:val="top"/>
          </w:tcPr>
          <w:p w14:paraId="66B97E90" w14:textId="77777777" w:rsidR="00542127" w:rsidRPr="00A01F83" w:rsidRDefault="00542127" w:rsidP="00DE321D">
            <w:pPr>
              <w:pStyle w:val="BodyText"/>
              <w:ind w:left="0"/>
            </w:pPr>
            <w:r w:rsidRPr="00A01F83">
              <w:t>Company</w:t>
            </w:r>
          </w:p>
        </w:tc>
      </w:tr>
      <w:tr w:rsidR="00E8575D" w:rsidRPr="00A01F83" w14:paraId="7576DEFC" w14:textId="77777777" w:rsidTr="00DE321D">
        <w:trPr>
          <w:cnfStyle w:val="000000010000" w:firstRow="0" w:lastRow="0" w:firstColumn="0" w:lastColumn="0" w:oddVBand="0" w:evenVBand="0" w:oddHBand="0" w:evenHBand="1" w:firstRowFirstColumn="0" w:firstRowLastColumn="0" w:lastRowFirstColumn="0" w:lastRowLastColumn="0"/>
        </w:trPr>
        <w:tc>
          <w:tcPr>
            <w:tcW w:w="1511" w:type="dxa"/>
            <w:vAlign w:val="top"/>
          </w:tcPr>
          <w:p w14:paraId="770B52EB" w14:textId="1E6D25D7" w:rsidR="00E8575D" w:rsidRPr="00A01F83" w:rsidRDefault="00E8575D" w:rsidP="00E8575D">
            <w:pPr>
              <w:pStyle w:val="BodyText"/>
              <w:ind w:left="0"/>
            </w:pPr>
            <w:r w:rsidRPr="00A01F83">
              <w:t>ITNO</w:t>
            </w:r>
          </w:p>
        </w:tc>
        <w:tc>
          <w:tcPr>
            <w:tcW w:w="734" w:type="dxa"/>
            <w:vAlign w:val="top"/>
          </w:tcPr>
          <w:p w14:paraId="0878FE81" w14:textId="5C517A7A" w:rsidR="00E8575D" w:rsidRPr="00A01F83" w:rsidRDefault="00E8575D" w:rsidP="00E8575D">
            <w:pPr>
              <w:pStyle w:val="BodyText"/>
              <w:ind w:left="0"/>
              <w:rPr>
                <w:color w:val="000000"/>
              </w:rPr>
            </w:pPr>
            <w:r w:rsidRPr="00A01F83">
              <w:t>A</w:t>
            </w:r>
          </w:p>
        </w:tc>
        <w:tc>
          <w:tcPr>
            <w:tcW w:w="990" w:type="dxa"/>
            <w:vAlign w:val="top"/>
          </w:tcPr>
          <w:p w14:paraId="24C85B87" w14:textId="3CD47E33" w:rsidR="00E8575D" w:rsidRPr="00A01F83" w:rsidRDefault="00E8575D" w:rsidP="00E8575D">
            <w:pPr>
              <w:pStyle w:val="BodyText"/>
              <w:ind w:left="0"/>
            </w:pPr>
            <w:r w:rsidRPr="00A01F83">
              <w:t>15</w:t>
            </w:r>
          </w:p>
        </w:tc>
        <w:tc>
          <w:tcPr>
            <w:tcW w:w="1440" w:type="dxa"/>
          </w:tcPr>
          <w:p w14:paraId="356C1A84" w14:textId="3EFA493D" w:rsidR="00E8575D" w:rsidRPr="00A01F83" w:rsidRDefault="00E8575D" w:rsidP="00E8575D">
            <w:pPr>
              <w:pStyle w:val="BodyText"/>
              <w:ind w:left="0"/>
            </w:pPr>
            <w:r w:rsidRPr="00A01F83">
              <w:t>True</w:t>
            </w:r>
          </w:p>
        </w:tc>
        <w:tc>
          <w:tcPr>
            <w:tcW w:w="2610" w:type="dxa"/>
            <w:vAlign w:val="top"/>
          </w:tcPr>
          <w:p w14:paraId="0F4216F1" w14:textId="22D8736B" w:rsidR="00E8575D" w:rsidRPr="00A01F83" w:rsidRDefault="00E8575D" w:rsidP="00E8575D">
            <w:pPr>
              <w:pStyle w:val="BodyText"/>
              <w:ind w:left="0"/>
            </w:pPr>
            <w:r w:rsidRPr="00A01F83">
              <w:t>Item Number</w:t>
            </w:r>
          </w:p>
        </w:tc>
      </w:tr>
      <w:tr w:rsidR="00E8575D" w:rsidRPr="00A01F83" w14:paraId="1651853C" w14:textId="77777777" w:rsidTr="00DE321D">
        <w:trPr>
          <w:cnfStyle w:val="000000100000" w:firstRow="0" w:lastRow="0" w:firstColumn="0" w:lastColumn="0" w:oddVBand="0" w:evenVBand="0" w:oddHBand="1" w:evenHBand="0" w:firstRowFirstColumn="0" w:firstRowLastColumn="0" w:lastRowFirstColumn="0" w:lastRowLastColumn="0"/>
        </w:trPr>
        <w:tc>
          <w:tcPr>
            <w:tcW w:w="1511" w:type="dxa"/>
            <w:vAlign w:val="top"/>
          </w:tcPr>
          <w:p w14:paraId="30BD54E2" w14:textId="2E545E9E" w:rsidR="00E8575D" w:rsidRPr="00A01F83" w:rsidRDefault="00E8575D" w:rsidP="00E8575D">
            <w:pPr>
              <w:pStyle w:val="BodyText"/>
              <w:ind w:left="0"/>
            </w:pPr>
            <w:r w:rsidRPr="00A01F83">
              <w:t>REVE</w:t>
            </w:r>
          </w:p>
        </w:tc>
        <w:tc>
          <w:tcPr>
            <w:tcW w:w="734" w:type="dxa"/>
            <w:vAlign w:val="top"/>
          </w:tcPr>
          <w:p w14:paraId="6A6E1F77" w14:textId="2D1D44F3" w:rsidR="00E8575D" w:rsidRPr="00A01F83" w:rsidRDefault="00E8575D" w:rsidP="00E8575D">
            <w:pPr>
              <w:pStyle w:val="BodyText"/>
              <w:ind w:left="0"/>
            </w:pPr>
            <w:r w:rsidRPr="00A01F83">
              <w:t>A</w:t>
            </w:r>
          </w:p>
        </w:tc>
        <w:tc>
          <w:tcPr>
            <w:tcW w:w="990" w:type="dxa"/>
            <w:vAlign w:val="top"/>
          </w:tcPr>
          <w:p w14:paraId="1DBA0F5E" w14:textId="0B8E92FE" w:rsidR="00E8575D" w:rsidRPr="00A01F83" w:rsidRDefault="00E8575D" w:rsidP="00E8575D">
            <w:pPr>
              <w:pStyle w:val="BodyText"/>
              <w:ind w:left="0"/>
            </w:pPr>
            <w:r w:rsidRPr="00A01F83">
              <w:t>4</w:t>
            </w:r>
          </w:p>
        </w:tc>
        <w:tc>
          <w:tcPr>
            <w:tcW w:w="1440" w:type="dxa"/>
          </w:tcPr>
          <w:p w14:paraId="05EC5BA6" w14:textId="498EC1AE" w:rsidR="00E8575D" w:rsidRPr="00A01F83" w:rsidRDefault="00E8575D" w:rsidP="00E8575D">
            <w:pPr>
              <w:pStyle w:val="BodyText"/>
              <w:ind w:left="0"/>
            </w:pPr>
            <w:r w:rsidRPr="00A01F83">
              <w:t>True</w:t>
            </w:r>
          </w:p>
        </w:tc>
        <w:tc>
          <w:tcPr>
            <w:tcW w:w="2610" w:type="dxa"/>
            <w:vAlign w:val="top"/>
          </w:tcPr>
          <w:p w14:paraId="5784A241" w14:textId="6277F777" w:rsidR="00E8575D" w:rsidRPr="00A01F83" w:rsidRDefault="00E8575D" w:rsidP="00E8575D">
            <w:pPr>
              <w:pStyle w:val="BodyText"/>
              <w:ind w:left="0"/>
            </w:pPr>
            <w:r w:rsidRPr="00A01F83">
              <w:t>Revision</w:t>
            </w:r>
          </w:p>
        </w:tc>
      </w:tr>
    </w:tbl>
    <w:p w14:paraId="67336641" w14:textId="77777777" w:rsidR="005F3636" w:rsidRPr="00A01F83" w:rsidRDefault="005F3636" w:rsidP="00770370">
      <w:pPr>
        <w:pStyle w:val="Heading2"/>
      </w:pPr>
      <w:bookmarkStart w:id="26" w:name="_Toc229583649"/>
      <w:r w:rsidRPr="00A01F83">
        <w:lastRenderedPageBreak/>
        <w:t>MNS260 MBM Initiator</w:t>
      </w:r>
      <w:bookmarkEnd w:id="26"/>
    </w:p>
    <w:p w14:paraId="39E6A9E0" w14:textId="77777777" w:rsidR="005F3636" w:rsidRPr="00A01F83" w:rsidRDefault="005F3636" w:rsidP="005F3636">
      <w:pPr>
        <w:pStyle w:val="Texte1"/>
        <w:tabs>
          <w:tab w:val="left" w:pos="1905"/>
        </w:tabs>
        <w:jc w:val="both"/>
        <w:rPr>
          <w:noProof w:val="0"/>
          <w:lang w:val="en-GB"/>
        </w:rPr>
      </w:pPr>
    </w:p>
    <w:p w14:paraId="610FD42F" w14:textId="5F317ECC" w:rsidR="005F3636" w:rsidRPr="00A01F83" w:rsidRDefault="00A26DC8" w:rsidP="005F3636">
      <w:pPr>
        <w:pStyle w:val="Texte1"/>
        <w:tabs>
          <w:tab w:val="left" w:pos="1905"/>
        </w:tabs>
        <w:jc w:val="both"/>
        <w:rPr>
          <w:noProof w:val="0"/>
          <w:lang w:val="en-GB"/>
        </w:rPr>
      </w:pPr>
      <w:r w:rsidRPr="00A01F83">
        <w:rPr>
          <w:lang w:val="en-GB"/>
        </w:rPr>
        <w:drawing>
          <wp:inline distT="0" distB="0" distL="0" distR="0" wp14:anchorId="08DA3CBE" wp14:editId="0FDCE970">
            <wp:extent cx="3733666" cy="3548959"/>
            <wp:effectExtent l="19050" t="19050" r="19685" b="13970"/>
            <wp:docPr id="96997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76449" name=""/>
                    <pic:cNvPicPr/>
                  </pic:nvPicPr>
                  <pic:blipFill>
                    <a:blip r:embed="rId12"/>
                    <a:stretch>
                      <a:fillRect/>
                    </a:stretch>
                  </pic:blipFill>
                  <pic:spPr>
                    <a:xfrm>
                      <a:off x="0" y="0"/>
                      <a:ext cx="3738792" cy="3553832"/>
                    </a:xfrm>
                    <a:prstGeom prst="rect">
                      <a:avLst/>
                    </a:prstGeom>
                    <a:ln>
                      <a:solidFill>
                        <a:schemeClr val="tx1"/>
                      </a:solidFill>
                    </a:ln>
                  </pic:spPr>
                </pic:pic>
              </a:graphicData>
            </a:graphic>
          </wp:inline>
        </w:drawing>
      </w:r>
    </w:p>
    <w:p w14:paraId="43B9EEA5" w14:textId="77777777" w:rsidR="006A2FD6" w:rsidRPr="00A01F83" w:rsidRDefault="006A2FD6" w:rsidP="006A2FD6">
      <w:pPr>
        <w:pStyle w:val="BodyText"/>
        <w:ind w:left="0"/>
        <w:jc w:val="both"/>
      </w:pPr>
    </w:p>
    <w:p w14:paraId="53E345EE" w14:textId="77777777" w:rsidR="006A2FD6" w:rsidRPr="00A01F83" w:rsidRDefault="006A2FD6" w:rsidP="006A2FD6">
      <w:pPr>
        <w:pStyle w:val="BodyText"/>
        <w:ind w:left="0"/>
        <w:jc w:val="both"/>
      </w:pPr>
    </w:p>
    <w:p w14:paraId="06808EE2" w14:textId="7394E437" w:rsidR="006A2FD6" w:rsidRPr="00A01F83" w:rsidRDefault="006A2FD6" w:rsidP="006A2FD6">
      <w:pPr>
        <w:pStyle w:val="BodyText"/>
        <w:ind w:left="0"/>
        <w:jc w:val="both"/>
        <w:rPr>
          <w:rFonts w:ascii="Calibri" w:hAnsi="Calibri" w:cs="Calibri"/>
          <w:sz w:val="24"/>
          <w:szCs w:val="24"/>
        </w:rPr>
      </w:pPr>
      <w:r w:rsidRPr="00A01F83">
        <w:rPr>
          <w:rFonts w:ascii="Calibri" w:hAnsi="Calibri" w:cs="Calibri"/>
          <w:sz w:val="24"/>
          <w:szCs w:val="24"/>
        </w:rPr>
        <w:t>The calculation will be initiated by the MBM initiator "5165_ItemRevisionManagement".</w:t>
      </w:r>
    </w:p>
    <w:p w14:paraId="7648DF6B" w14:textId="0CF6233C" w:rsidR="005F3636" w:rsidRDefault="006A2FD6" w:rsidP="006A2FD6">
      <w:pPr>
        <w:pStyle w:val="BodyText"/>
        <w:ind w:left="0"/>
        <w:jc w:val="both"/>
        <w:rPr>
          <w:rFonts w:ascii="Calibri" w:hAnsi="Calibri" w:cs="Calibri"/>
          <w:sz w:val="24"/>
          <w:szCs w:val="24"/>
        </w:rPr>
      </w:pPr>
      <w:r w:rsidRPr="00A01F83">
        <w:rPr>
          <w:rFonts w:ascii="Calibri" w:hAnsi="Calibri" w:cs="Calibri"/>
          <w:sz w:val="24"/>
          <w:szCs w:val="24"/>
        </w:rPr>
        <w:t>This program can be run on a scheduled basis or manually for a specific item by entering the item number (ITNO) and the revision number (REVE) in message fields 3 and 4, respectively.</w:t>
      </w:r>
    </w:p>
    <w:p w14:paraId="02DBEA38" w14:textId="77777777" w:rsidR="004E4890" w:rsidRDefault="004E4890" w:rsidP="006A2FD6">
      <w:pPr>
        <w:pStyle w:val="BodyText"/>
        <w:ind w:left="0"/>
        <w:jc w:val="both"/>
        <w:rPr>
          <w:rFonts w:ascii="Calibri" w:hAnsi="Calibri" w:cs="Calibri"/>
          <w:sz w:val="24"/>
          <w:szCs w:val="24"/>
        </w:rPr>
      </w:pPr>
    </w:p>
    <w:p w14:paraId="19012116" w14:textId="77777777" w:rsidR="004E4890" w:rsidRDefault="004E4890" w:rsidP="006A2FD6">
      <w:pPr>
        <w:pStyle w:val="BodyText"/>
        <w:ind w:left="0"/>
        <w:jc w:val="both"/>
        <w:rPr>
          <w:rFonts w:ascii="Calibri" w:hAnsi="Calibri" w:cs="Calibri"/>
          <w:sz w:val="24"/>
          <w:szCs w:val="24"/>
        </w:rPr>
      </w:pPr>
    </w:p>
    <w:p w14:paraId="3F5740AB" w14:textId="77777777" w:rsidR="004E4890" w:rsidRDefault="004E4890" w:rsidP="006A2FD6">
      <w:pPr>
        <w:pStyle w:val="BodyText"/>
        <w:ind w:left="0"/>
        <w:jc w:val="both"/>
        <w:rPr>
          <w:rFonts w:ascii="Calibri" w:hAnsi="Calibri" w:cs="Calibri"/>
          <w:sz w:val="24"/>
          <w:szCs w:val="24"/>
        </w:rPr>
      </w:pPr>
    </w:p>
    <w:p w14:paraId="3DF48019" w14:textId="77777777" w:rsidR="004E4890" w:rsidRDefault="004E4890" w:rsidP="006A2FD6">
      <w:pPr>
        <w:pStyle w:val="BodyText"/>
        <w:ind w:left="0"/>
        <w:jc w:val="both"/>
        <w:rPr>
          <w:rFonts w:ascii="Calibri" w:hAnsi="Calibri" w:cs="Calibri"/>
          <w:sz w:val="24"/>
          <w:szCs w:val="24"/>
        </w:rPr>
      </w:pPr>
    </w:p>
    <w:p w14:paraId="3BDAF79B" w14:textId="77777777" w:rsidR="004E4890" w:rsidRDefault="004E4890" w:rsidP="006A2FD6">
      <w:pPr>
        <w:pStyle w:val="BodyText"/>
        <w:ind w:left="0"/>
        <w:jc w:val="both"/>
        <w:rPr>
          <w:rFonts w:ascii="Calibri" w:hAnsi="Calibri" w:cs="Calibri"/>
          <w:sz w:val="24"/>
          <w:szCs w:val="24"/>
        </w:rPr>
      </w:pPr>
    </w:p>
    <w:p w14:paraId="3792482A" w14:textId="77777777" w:rsidR="004E4890" w:rsidRDefault="004E4890" w:rsidP="006A2FD6">
      <w:pPr>
        <w:pStyle w:val="BodyText"/>
        <w:ind w:left="0"/>
        <w:jc w:val="both"/>
        <w:rPr>
          <w:rFonts w:ascii="Calibri" w:hAnsi="Calibri" w:cs="Calibri"/>
          <w:sz w:val="24"/>
          <w:szCs w:val="24"/>
        </w:rPr>
      </w:pPr>
    </w:p>
    <w:p w14:paraId="5ED4A07F" w14:textId="77777777" w:rsidR="004E4890" w:rsidRDefault="004E4890" w:rsidP="006A2FD6">
      <w:pPr>
        <w:pStyle w:val="BodyText"/>
        <w:ind w:left="0"/>
        <w:jc w:val="both"/>
        <w:rPr>
          <w:rFonts w:ascii="Calibri" w:hAnsi="Calibri" w:cs="Calibri"/>
          <w:sz w:val="24"/>
          <w:szCs w:val="24"/>
        </w:rPr>
      </w:pPr>
    </w:p>
    <w:p w14:paraId="01BB0EF0" w14:textId="77777777" w:rsidR="004E4890" w:rsidRDefault="004E4890" w:rsidP="006A2FD6">
      <w:pPr>
        <w:pStyle w:val="BodyText"/>
        <w:ind w:left="0"/>
        <w:jc w:val="both"/>
        <w:rPr>
          <w:rFonts w:ascii="Calibri" w:hAnsi="Calibri" w:cs="Calibri"/>
          <w:sz w:val="24"/>
          <w:szCs w:val="24"/>
        </w:rPr>
      </w:pPr>
    </w:p>
    <w:p w14:paraId="6C402324" w14:textId="77777777" w:rsidR="004E4890" w:rsidRDefault="004E4890" w:rsidP="006A2FD6">
      <w:pPr>
        <w:pStyle w:val="BodyText"/>
        <w:ind w:left="0"/>
        <w:jc w:val="both"/>
        <w:rPr>
          <w:rFonts w:ascii="Calibri" w:hAnsi="Calibri" w:cs="Calibri"/>
          <w:sz w:val="24"/>
          <w:szCs w:val="24"/>
        </w:rPr>
      </w:pPr>
    </w:p>
    <w:p w14:paraId="618F102F" w14:textId="77777777" w:rsidR="004E4890" w:rsidRDefault="004E4890" w:rsidP="006A2FD6">
      <w:pPr>
        <w:pStyle w:val="BodyText"/>
        <w:ind w:left="0"/>
        <w:jc w:val="both"/>
        <w:rPr>
          <w:rFonts w:ascii="Calibri" w:hAnsi="Calibri" w:cs="Calibri"/>
          <w:sz w:val="24"/>
          <w:szCs w:val="24"/>
        </w:rPr>
      </w:pPr>
    </w:p>
    <w:p w14:paraId="46082D9B" w14:textId="77777777" w:rsidR="004E4890" w:rsidRDefault="004E4890" w:rsidP="006A2FD6">
      <w:pPr>
        <w:pStyle w:val="BodyText"/>
        <w:ind w:left="0"/>
        <w:jc w:val="both"/>
        <w:rPr>
          <w:rFonts w:ascii="Calibri" w:hAnsi="Calibri" w:cs="Calibri"/>
          <w:sz w:val="24"/>
          <w:szCs w:val="24"/>
        </w:rPr>
      </w:pPr>
    </w:p>
    <w:p w14:paraId="67736A02" w14:textId="77777777" w:rsidR="004E4890" w:rsidRPr="00A01F83" w:rsidRDefault="004E4890" w:rsidP="006A2FD6">
      <w:pPr>
        <w:pStyle w:val="BodyText"/>
        <w:ind w:left="0"/>
        <w:jc w:val="both"/>
      </w:pPr>
    </w:p>
    <w:p w14:paraId="64B0033B" w14:textId="77777777" w:rsidR="005F3636" w:rsidRPr="00A01F83" w:rsidRDefault="005F3636" w:rsidP="005F3636">
      <w:pPr>
        <w:pStyle w:val="Heading2"/>
      </w:pPr>
      <w:bookmarkStart w:id="27" w:name="_Toc229583650"/>
      <w:r w:rsidRPr="00A01F83">
        <w:lastRenderedPageBreak/>
        <w:t>Mapping IEC</w:t>
      </w:r>
      <w:bookmarkEnd w:id="27"/>
    </w:p>
    <w:p w14:paraId="4F78D5E9" w14:textId="1C93F903" w:rsidR="005F3636" w:rsidRPr="00A01F83" w:rsidRDefault="003C2C4F" w:rsidP="005F3636">
      <w:pPr>
        <w:rPr>
          <w:rFonts w:ascii="Calibri" w:hAnsi="Calibri" w:cs="Calibri"/>
          <w:sz w:val="24"/>
          <w:szCs w:val="28"/>
        </w:rPr>
      </w:pPr>
      <w:r w:rsidRPr="00A01F83">
        <w:rPr>
          <w:rFonts w:ascii="Calibri" w:hAnsi="Calibri" w:cs="Calibri"/>
          <w:sz w:val="24"/>
          <w:szCs w:val="28"/>
        </w:rPr>
        <w:t>The mapping’s goal is to add the revision to all purchase order, planned purchase order, manufacturing order and planned manufacturing order in a CUGEX field related to them. It will be able to add revisions for one item or for all items created in the EXT001 table.</w:t>
      </w:r>
      <w:r w:rsidR="00DE40C2">
        <w:rPr>
          <w:rFonts w:ascii="Calibri" w:hAnsi="Calibri" w:cs="Calibri"/>
          <w:sz w:val="24"/>
          <w:szCs w:val="28"/>
        </w:rPr>
        <w:t xml:space="preserve"> It will also update the prices for purchase orders and planned purchase orders.</w:t>
      </w:r>
    </w:p>
    <w:p w14:paraId="70FA6995" w14:textId="77777777" w:rsidR="003C2C4F" w:rsidRPr="00A01F83" w:rsidRDefault="003C2C4F" w:rsidP="005F3636">
      <w:pPr>
        <w:rPr>
          <w:rFonts w:ascii="Calibri" w:hAnsi="Calibri" w:cs="Calibri"/>
          <w:sz w:val="24"/>
          <w:szCs w:val="28"/>
        </w:rPr>
      </w:pPr>
    </w:p>
    <w:p w14:paraId="69B31F90" w14:textId="2AADA117" w:rsidR="005F3636" w:rsidRPr="00A01F83" w:rsidRDefault="007040FD" w:rsidP="007040FD">
      <w:pPr>
        <w:rPr>
          <w:rFonts w:ascii="Calibri" w:hAnsi="Calibri" w:cs="Calibri"/>
          <w:sz w:val="24"/>
          <w:szCs w:val="28"/>
        </w:rPr>
      </w:pPr>
      <w:r w:rsidRPr="00A01F83">
        <w:rPr>
          <w:rFonts w:ascii="Calibri" w:hAnsi="Calibri" w:cs="Calibri"/>
          <w:sz w:val="24"/>
          <w:szCs w:val="28"/>
        </w:rPr>
        <w:t xml:space="preserve">The following diagram </w:t>
      </w:r>
      <w:r w:rsidR="003C2F20" w:rsidRPr="00A01F83">
        <w:rPr>
          <w:rFonts w:ascii="Calibri" w:hAnsi="Calibri" w:cs="Calibri"/>
          <w:sz w:val="24"/>
          <w:szCs w:val="28"/>
        </w:rPr>
        <w:t>explains</w:t>
      </w:r>
      <w:r w:rsidRPr="00A01F83">
        <w:rPr>
          <w:rFonts w:ascii="Calibri" w:hAnsi="Calibri" w:cs="Calibri"/>
          <w:sz w:val="24"/>
          <w:szCs w:val="28"/>
        </w:rPr>
        <w:t xml:space="preserve"> the main logic of the IEC mapping:</w:t>
      </w:r>
    </w:p>
    <w:p w14:paraId="5B2CBE89" w14:textId="77777777" w:rsidR="007040FD" w:rsidRPr="00A01F83" w:rsidRDefault="007040FD" w:rsidP="007040FD">
      <w:pPr>
        <w:rPr>
          <w:rFonts w:ascii="Calibri" w:hAnsi="Calibri" w:cs="Calibri"/>
          <w:sz w:val="24"/>
          <w:szCs w:val="28"/>
        </w:rPr>
      </w:pPr>
    </w:p>
    <w:p w14:paraId="012E9C33" w14:textId="75425AE8" w:rsidR="007040FD" w:rsidRDefault="009D4049" w:rsidP="00320382">
      <w:pPr>
        <w:jc w:val="center"/>
        <w:rPr>
          <w:rFonts w:ascii="Calibri" w:hAnsi="Calibri" w:cs="Calibri"/>
          <w:sz w:val="24"/>
          <w:szCs w:val="28"/>
        </w:rPr>
      </w:pPr>
      <w:r>
        <w:rPr>
          <w:noProof/>
        </w:rPr>
        <w:drawing>
          <wp:inline distT="0" distB="0" distL="0" distR="0" wp14:anchorId="0081C764" wp14:editId="64259B72">
            <wp:extent cx="4100239" cy="5947257"/>
            <wp:effectExtent l="0" t="0" r="0" b="0"/>
            <wp:docPr id="1710250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03880" cy="5952538"/>
                    </a:xfrm>
                    <a:prstGeom prst="rect">
                      <a:avLst/>
                    </a:prstGeom>
                    <a:noFill/>
                    <a:ln>
                      <a:noFill/>
                    </a:ln>
                  </pic:spPr>
                </pic:pic>
              </a:graphicData>
            </a:graphic>
          </wp:inline>
        </w:drawing>
      </w:r>
    </w:p>
    <w:p w14:paraId="153F91E5" w14:textId="77777777" w:rsidR="004E4890" w:rsidRDefault="004E4890" w:rsidP="00320382">
      <w:pPr>
        <w:jc w:val="center"/>
        <w:rPr>
          <w:rFonts w:ascii="Calibri" w:hAnsi="Calibri" w:cs="Calibri"/>
          <w:sz w:val="24"/>
          <w:szCs w:val="28"/>
        </w:rPr>
      </w:pPr>
    </w:p>
    <w:p w14:paraId="6C1A5650" w14:textId="77777777" w:rsidR="004E4890" w:rsidRDefault="004E4890" w:rsidP="00320382">
      <w:pPr>
        <w:jc w:val="center"/>
        <w:rPr>
          <w:rFonts w:ascii="Calibri" w:hAnsi="Calibri" w:cs="Calibri"/>
          <w:sz w:val="24"/>
          <w:szCs w:val="28"/>
        </w:rPr>
      </w:pPr>
    </w:p>
    <w:p w14:paraId="1B4EA115" w14:textId="77777777" w:rsidR="004E4890" w:rsidRDefault="004E4890" w:rsidP="00320382">
      <w:pPr>
        <w:jc w:val="center"/>
        <w:rPr>
          <w:rFonts w:ascii="Calibri" w:hAnsi="Calibri" w:cs="Calibri"/>
          <w:sz w:val="24"/>
          <w:szCs w:val="28"/>
        </w:rPr>
      </w:pPr>
    </w:p>
    <w:p w14:paraId="2C68AACA" w14:textId="77777777" w:rsidR="004E4890" w:rsidRDefault="004E4890" w:rsidP="00320382">
      <w:pPr>
        <w:jc w:val="center"/>
        <w:rPr>
          <w:rFonts w:ascii="Calibri" w:hAnsi="Calibri" w:cs="Calibri"/>
          <w:sz w:val="24"/>
          <w:szCs w:val="28"/>
        </w:rPr>
      </w:pPr>
    </w:p>
    <w:p w14:paraId="0D9FF457" w14:textId="77777777" w:rsidR="004E4890" w:rsidRDefault="004E4890" w:rsidP="00320382">
      <w:pPr>
        <w:jc w:val="center"/>
        <w:rPr>
          <w:rFonts w:ascii="Calibri" w:hAnsi="Calibri" w:cs="Calibri"/>
          <w:sz w:val="24"/>
          <w:szCs w:val="28"/>
        </w:rPr>
      </w:pPr>
    </w:p>
    <w:p w14:paraId="23B877D8" w14:textId="77777777" w:rsidR="004E4890" w:rsidRPr="00A01F83" w:rsidRDefault="004E4890" w:rsidP="00320382">
      <w:pPr>
        <w:jc w:val="center"/>
        <w:rPr>
          <w:rFonts w:ascii="Calibri" w:hAnsi="Calibri" w:cs="Calibri"/>
          <w:sz w:val="24"/>
          <w:szCs w:val="28"/>
        </w:rPr>
      </w:pPr>
    </w:p>
    <w:p w14:paraId="58AA5818" w14:textId="77777777" w:rsidR="00770370" w:rsidRPr="00A01F83" w:rsidRDefault="00770370" w:rsidP="00320382">
      <w:pPr>
        <w:jc w:val="center"/>
        <w:rPr>
          <w:rFonts w:ascii="Calibri" w:hAnsi="Calibri" w:cs="Calibri"/>
          <w:sz w:val="24"/>
          <w:szCs w:val="28"/>
        </w:rPr>
      </w:pPr>
    </w:p>
    <w:p w14:paraId="1D660DEC" w14:textId="2B7EFEC8" w:rsidR="00770370" w:rsidRPr="00A01F83" w:rsidRDefault="00770370" w:rsidP="00770370">
      <w:pPr>
        <w:pStyle w:val="BodyText"/>
        <w:ind w:left="0"/>
        <w:rPr>
          <w:rFonts w:cs="Arial"/>
        </w:rPr>
      </w:pPr>
      <w:r w:rsidRPr="00A01F83">
        <w:rPr>
          <w:rFonts w:cs="Arial"/>
        </w:rPr>
        <w:lastRenderedPageBreak/>
        <w:t>The following are the details of APIs sued in the mapping:</w:t>
      </w:r>
    </w:p>
    <w:p w14:paraId="424F81CE" w14:textId="28523F15" w:rsidR="00770370" w:rsidRPr="00A01F83" w:rsidRDefault="00A01F83">
      <w:pPr>
        <w:pStyle w:val="Heading3"/>
        <w:numPr>
          <w:ilvl w:val="2"/>
          <w:numId w:val="9"/>
        </w:numPr>
      </w:pPr>
      <w:r w:rsidRPr="00A01F83">
        <w:t>EXT001MI</w:t>
      </w:r>
      <w:r w:rsidR="00770370" w:rsidRPr="00A01F83">
        <w:t>.</w:t>
      </w:r>
      <w:r w:rsidRPr="00A01F83">
        <w:t>LstLine</w:t>
      </w:r>
    </w:p>
    <w:p w14:paraId="7F338410" w14:textId="70181F9F" w:rsidR="00770370" w:rsidRPr="00A01F83" w:rsidRDefault="00A01F83" w:rsidP="00770370">
      <w:pPr>
        <w:pStyle w:val="BodyText"/>
        <w:ind w:left="0"/>
        <w:rPr>
          <w:rFonts w:cs="Arial"/>
        </w:rPr>
      </w:pPr>
      <w:r w:rsidRPr="00A01F83">
        <w:rPr>
          <w:rFonts w:cs="Arial"/>
        </w:rPr>
        <w:t>This API is used to get the revisions from the table EXT001</w:t>
      </w:r>
      <w:r w:rsidR="00770370" w:rsidRPr="00A01F83">
        <w:rPr>
          <w:rFonts w:cs="Arial"/>
        </w:rPr>
        <w:t>.</w:t>
      </w:r>
    </w:p>
    <w:tbl>
      <w:tblPr>
        <w:tblStyle w:val="PlainTable1"/>
        <w:tblW w:w="6448" w:type="dxa"/>
        <w:tblLook w:val="04A0" w:firstRow="1" w:lastRow="0" w:firstColumn="1" w:lastColumn="0" w:noHBand="0" w:noVBand="1"/>
      </w:tblPr>
      <w:tblGrid>
        <w:gridCol w:w="1114"/>
        <w:gridCol w:w="1286"/>
        <w:gridCol w:w="1666"/>
        <w:gridCol w:w="2382"/>
      </w:tblGrid>
      <w:tr w:rsidR="00770370" w:rsidRPr="00A01F83" w14:paraId="2651E13F"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765E5DE8" w14:textId="560ECBB6" w:rsidR="00770370" w:rsidRPr="00A01F83" w:rsidRDefault="00A01F83" w:rsidP="00DE321D">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1D45967A" w14:textId="65EB614D" w:rsidR="00770370" w:rsidRPr="00A01F83" w:rsidRDefault="00A01F83"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11AA9047" w14:textId="12F672FE" w:rsidR="00770370" w:rsidRPr="00A01F83" w:rsidRDefault="00A01F83"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576DB1FB" w14:textId="77777777" w:rsidR="00770370" w:rsidRPr="00A01F83" w:rsidRDefault="00770370"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770370" w:rsidRPr="00A01F83" w14:paraId="70E0C412"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2E3AF96A" w14:textId="1893870F" w:rsidR="00770370" w:rsidRPr="00A01F83" w:rsidRDefault="00A01F83" w:rsidP="00DE321D">
            <w:pPr>
              <w:spacing w:line="360" w:lineRule="auto"/>
              <w:jc w:val="center"/>
              <w:rPr>
                <w:rFonts w:cs="Arial"/>
                <w:b w:val="0"/>
                <w:bCs w:val="0"/>
              </w:rPr>
            </w:pPr>
            <w:r w:rsidRPr="00A01F83">
              <w:rPr>
                <w:rFonts w:cs="Arial"/>
                <w:b w:val="0"/>
                <w:bCs w:val="0"/>
              </w:rPr>
              <w:t>ITNO</w:t>
            </w:r>
          </w:p>
        </w:tc>
        <w:tc>
          <w:tcPr>
            <w:tcW w:w="1286" w:type="dxa"/>
          </w:tcPr>
          <w:p w14:paraId="277F34F2" w14:textId="0A9386B2" w:rsidR="00770370" w:rsidRPr="00A01F83" w:rsidRDefault="00E36AF8"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561EEECC" w14:textId="406098A0" w:rsidR="00770370" w:rsidRPr="00A01F83" w:rsidRDefault="00A01F83"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7BBBDB80" w14:textId="77777777" w:rsidR="00770370" w:rsidRPr="00A01F83" w:rsidRDefault="0077037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770370" w:rsidRPr="00A01F83" w14:paraId="089AB5CB"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79CEC911" w14:textId="159480FD" w:rsidR="00770370" w:rsidRPr="00A01F83" w:rsidRDefault="00A01F83" w:rsidP="00DE321D">
            <w:pPr>
              <w:spacing w:line="360" w:lineRule="auto"/>
              <w:jc w:val="center"/>
              <w:rPr>
                <w:rFonts w:cs="Arial"/>
                <w:b w:val="0"/>
                <w:bCs w:val="0"/>
              </w:rPr>
            </w:pPr>
            <w:r w:rsidRPr="00A01F83">
              <w:rPr>
                <w:rFonts w:cs="Arial"/>
                <w:b w:val="0"/>
                <w:bCs w:val="0"/>
              </w:rPr>
              <w:t>ITNO</w:t>
            </w:r>
          </w:p>
        </w:tc>
        <w:tc>
          <w:tcPr>
            <w:tcW w:w="1286" w:type="dxa"/>
          </w:tcPr>
          <w:p w14:paraId="0D048BFD" w14:textId="2837C49B" w:rsidR="00770370" w:rsidRPr="00A01F83" w:rsidRDefault="00E36AF8"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Outgoing</w:t>
            </w:r>
          </w:p>
        </w:tc>
        <w:tc>
          <w:tcPr>
            <w:tcW w:w="1666" w:type="dxa"/>
          </w:tcPr>
          <w:p w14:paraId="027B114D" w14:textId="77777777" w:rsidR="00770370" w:rsidRPr="00A01F83" w:rsidRDefault="0077037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465366C7" w14:textId="77777777" w:rsidR="00770370" w:rsidRPr="00A01F83" w:rsidRDefault="0077037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E36AF8" w:rsidRPr="00A01F83" w14:paraId="574C3A6D"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DEE2A11" w14:textId="79A0AA25" w:rsidR="00E36AF8" w:rsidRPr="00A01F83" w:rsidRDefault="00E36AF8" w:rsidP="00E36AF8">
            <w:pPr>
              <w:spacing w:line="360" w:lineRule="auto"/>
              <w:jc w:val="center"/>
              <w:rPr>
                <w:rFonts w:cs="Arial"/>
                <w:b w:val="0"/>
                <w:bCs w:val="0"/>
              </w:rPr>
            </w:pPr>
            <w:r w:rsidRPr="00A01F83">
              <w:rPr>
                <w:rFonts w:cs="Arial"/>
                <w:b w:val="0"/>
                <w:bCs w:val="0"/>
              </w:rPr>
              <w:t>REVE</w:t>
            </w:r>
          </w:p>
        </w:tc>
        <w:tc>
          <w:tcPr>
            <w:tcW w:w="1286" w:type="dxa"/>
          </w:tcPr>
          <w:p w14:paraId="44D0BC3F" w14:textId="2302A78C" w:rsidR="00E36AF8" w:rsidRPr="00A01F83" w:rsidRDefault="00E36AF8" w:rsidP="00E36AF8">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7146A7">
              <w:rPr>
                <w:rFonts w:cs="Arial"/>
              </w:rPr>
              <w:t>Outgoing</w:t>
            </w:r>
          </w:p>
        </w:tc>
        <w:tc>
          <w:tcPr>
            <w:tcW w:w="1666" w:type="dxa"/>
          </w:tcPr>
          <w:p w14:paraId="16D29036" w14:textId="7CB56BA9" w:rsidR="00E36AF8" w:rsidRPr="00A01F83" w:rsidRDefault="00E36AF8" w:rsidP="00E36AF8">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2382" w:type="dxa"/>
          </w:tcPr>
          <w:p w14:paraId="26F31A7F" w14:textId="56F0221D" w:rsidR="00E36AF8" w:rsidRPr="00A01F83" w:rsidRDefault="00E36AF8" w:rsidP="00E36AF8">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E36AF8" w:rsidRPr="00A01F83" w14:paraId="7544769C"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72C2FAF0" w14:textId="600BDD14" w:rsidR="00E36AF8" w:rsidRPr="00A01F83" w:rsidRDefault="00E36AF8" w:rsidP="00E36AF8">
            <w:pPr>
              <w:spacing w:line="360" w:lineRule="auto"/>
              <w:jc w:val="center"/>
              <w:rPr>
                <w:rFonts w:cs="Arial"/>
                <w:b w:val="0"/>
                <w:bCs w:val="0"/>
              </w:rPr>
            </w:pPr>
            <w:r w:rsidRPr="00A01F83">
              <w:rPr>
                <w:rFonts w:cs="Arial"/>
                <w:b w:val="0"/>
                <w:bCs w:val="0"/>
              </w:rPr>
              <w:t>TEXT</w:t>
            </w:r>
          </w:p>
        </w:tc>
        <w:tc>
          <w:tcPr>
            <w:tcW w:w="1286" w:type="dxa"/>
          </w:tcPr>
          <w:p w14:paraId="3D21C0A0" w14:textId="03F9CDDB" w:rsidR="00E36AF8" w:rsidRPr="00A01F83" w:rsidRDefault="00E36AF8" w:rsidP="00E36AF8">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7146A7">
              <w:rPr>
                <w:rFonts w:cs="Arial"/>
              </w:rPr>
              <w:t>Outgoing</w:t>
            </w:r>
          </w:p>
        </w:tc>
        <w:tc>
          <w:tcPr>
            <w:tcW w:w="1666" w:type="dxa"/>
          </w:tcPr>
          <w:p w14:paraId="52E78248" w14:textId="666E1BED" w:rsidR="00E36AF8" w:rsidRPr="00A01F83" w:rsidRDefault="00E36AF8" w:rsidP="00E36AF8">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167DDAED" w14:textId="29323DDF" w:rsidR="00E36AF8" w:rsidRPr="00A01F83" w:rsidRDefault="00E36AF8" w:rsidP="00E36AF8">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E36AF8" w:rsidRPr="00A01F83" w14:paraId="79163050"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7F49928D" w14:textId="3C757730" w:rsidR="00E36AF8" w:rsidRPr="00A01F83" w:rsidRDefault="00E36AF8" w:rsidP="00E36AF8">
            <w:pPr>
              <w:spacing w:line="360" w:lineRule="auto"/>
              <w:jc w:val="center"/>
              <w:rPr>
                <w:rFonts w:cs="Arial"/>
                <w:b w:val="0"/>
                <w:bCs w:val="0"/>
              </w:rPr>
            </w:pPr>
            <w:r>
              <w:rPr>
                <w:rFonts w:cs="Arial"/>
                <w:b w:val="0"/>
                <w:bCs w:val="0"/>
              </w:rPr>
              <w:t>STDT</w:t>
            </w:r>
          </w:p>
        </w:tc>
        <w:tc>
          <w:tcPr>
            <w:tcW w:w="1286" w:type="dxa"/>
          </w:tcPr>
          <w:p w14:paraId="4488232F" w14:textId="38F62648" w:rsidR="00E36AF8" w:rsidRPr="00A01F83" w:rsidRDefault="00E36AF8" w:rsidP="00E36AF8">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7146A7">
              <w:rPr>
                <w:rFonts w:cs="Arial"/>
              </w:rPr>
              <w:t>Outgoing</w:t>
            </w:r>
          </w:p>
        </w:tc>
        <w:tc>
          <w:tcPr>
            <w:tcW w:w="1666" w:type="dxa"/>
          </w:tcPr>
          <w:p w14:paraId="35BA9492" w14:textId="4AA0809A" w:rsidR="00E36AF8" w:rsidRPr="00A01F83" w:rsidRDefault="00E36AF8" w:rsidP="00E36AF8">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2382" w:type="dxa"/>
          </w:tcPr>
          <w:p w14:paraId="51E27E5A" w14:textId="0A726A1E" w:rsidR="00E36AF8" w:rsidRPr="00A01F83" w:rsidRDefault="00E36AF8" w:rsidP="00E36AF8">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E36AF8" w:rsidRPr="00A01F83" w14:paraId="7D89DD2B"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3EC5C5AF" w14:textId="5CC6C405" w:rsidR="00E36AF8" w:rsidRPr="00A01F83" w:rsidRDefault="00E36AF8" w:rsidP="00E36AF8">
            <w:pPr>
              <w:spacing w:line="360" w:lineRule="auto"/>
              <w:jc w:val="center"/>
              <w:rPr>
                <w:rFonts w:cs="Arial"/>
                <w:b w:val="0"/>
                <w:bCs w:val="0"/>
              </w:rPr>
            </w:pPr>
            <w:r>
              <w:rPr>
                <w:rFonts w:cs="Arial"/>
                <w:b w:val="0"/>
                <w:bCs w:val="0"/>
              </w:rPr>
              <w:t>FSDT</w:t>
            </w:r>
          </w:p>
        </w:tc>
        <w:tc>
          <w:tcPr>
            <w:tcW w:w="1286" w:type="dxa"/>
          </w:tcPr>
          <w:p w14:paraId="443D96ED" w14:textId="40A68852" w:rsidR="00E36AF8" w:rsidRPr="00A01F83" w:rsidRDefault="00E36AF8" w:rsidP="00E36AF8">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7146A7">
              <w:rPr>
                <w:rFonts w:cs="Arial"/>
              </w:rPr>
              <w:t>Outgoing</w:t>
            </w:r>
          </w:p>
        </w:tc>
        <w:tc>
          <w:tcPr>
            <w:tcW w:w="1666" w:type="dxa"/>
          </w:tcPr>
          <w:p w14:paraId="09D3DF76" w14:textId="3F36E00C" w:rsidR="00E36AF8" w:rsidRPr="00A01F83" w:rsidRDefault="00E36AF8" w:rsidP="00E36AF8">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203071C9" w14:textId="373E0E97" w:rsidR="00E36AF8" w:rsidRPr="00A01F83" w:rsidRDefault="00E36AF8" w:rsidP="00E36AF8">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323CDA87" w14:textId="77777777" w:rsidR="00770370" w:rsidRDefault="00770370" w:rsidP="00770370">
      <w:pPr>
        <w:rPr>
          <w:rFonts w:cs="Arial"/>
        </w:rPr>
      </w:pPr>
    </w:p>
    <w:p w14:paraId="42B58E70" w14:textId="63E40581" w:rsidR="007900B4" w:rsidRPr="00A01F83" w:rsidRDefault="007900B4" w:rsidP="007900B4">
      <w:pPr>
        <w:pStyle w:val="Heading3"/>
      </w:pPr>
      <w:r>
        <w:t>PPS100MI</w:t>
      </w:r>
      <w:r w:rsidRPr="00A01F83">
        <w:t>.</w:t>
      </w:r>
      <w:r>
        <w:t>LstAgrLine</w:t>
      </w:r>
    </w:p>
    <w:p w14:paraId="4A2639BA" w14:textId="2783DDBB" w:rsidR="007900B4" w:rsidRPr="00BB1A10" w:rsidRDefault="007900B4" w:rsidP="007900B4">
      <w:pPr>
        <w:pStyle w:val="BodyText"/>
        <w:ind w:left="0"/>
        <w:rPr>
          <w:rFonts w:cs="Arial"/>
        </w:rPr>
      </w:pPr>
      <w:r w:rsidRPr="00BB1A10">
        <w:rPr>
          <w:rFonts w:cs="Arial"/>
        </w:rPr>
        <w:t>This API is used</w:t>
      </w:r>
      <w:r>
        <w:rPr>
          <w:rFonts w:cs="Arial"/>
        </w:rPr>
        <w:t xml:space="preserve"> to list line details from PPS100</w:t>
      </w:r>
      <w:r w:rsidRPr="00BB1A10">
        <w:rPr>
          <w:rFonts w:cs="Arial"/>
        </w:rPr>
        <w:t>.</w:t>
      </w:r>
      <w:r>
        <w:rPr>
          <w:rFonts w:cs="Arial"/>
        </w:rPr>
        <w:t xml:space="preserve"> </w:t>
      </w:r>
    </w:p>
    <w:tbl>
      <w:tblPr>
        <w:tblStyle w:val="PlainTable1"/>
        <w:tblW w:w="6448" w:type="dxa"/>
        <w:tblLook w:val="04A0" w:firstRow="1" w:lastRow="0" w:firstColumn="1" w:lastColumn="0" w:noHBand="0" w:noVBand="1"/>
      </w:tblPr>
      <w:tblGrid>
        <w:gridCol w:w="1114"/>
        <w:gridCol w:w="1286"/>
        <w:gridCol w:w="1666"/>
        <w:gridCol w:w="2382"/>
      </w:tblGrid>
      <w:tr w:rsidR="007900B4" w:rsidRPr="00A01F83" w14:paraId="4D679C7D" w14:textId="77777777" w:rsidTr="00245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378162A5" w14:textId="77777777" w:rsidR="007900B4" w:rsidRPr="00A01F83" w:rsidRDefault="007900B4" w:rsidP="00245B37">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79B2381E" w14:textId="77777777" w:rsidR="007900B4" w:rsidRPr="00A01F83" w:rsidRDefault="007900B4"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451FD17B" w14:textId="77777777" w:rsidR="007900B4" w:rsidRPr="00A01F83" w:rsidRDefault="007900B4"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70B43BD0" w14:textId="77777777" w:rsidR="007900B4" w:rsidRPr="00A01F83" w:rsidRDefault="007900B4"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7900B4" w:rsidRPr="00A01F83" w14:paraId="1F97DE0C"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1AEB400E" w14:textId="43A44C53" w:rsidR="007900B4" w:rsidRPr="00A01F83" w:rsidRDefault="007900B4" w:rsidP="00245B37">
            <w:pPr>
              <w:spacing w:line="360" w:lineRule="auto"/>
              <w:jc w:val="center"/>
              <w:rPr>
                <w:rFonts w:cs="Arial"/>
                <w:b w:val="0"/>
                <w:bCs w:val="0"/>
              </w:rPr>
            </w:pPr>
            <w:r>
              <w:rPr>
                <w:rFonts w:cs="Arial"/>
                <w:b w:val="0"/>
                <w:bCs w:val="0"/>
              </w:rPr>
              <w:t>SUNO</w:t>
            </w:r>
          </w:p>
        </w:tc>
        <w:tc>
          <w:tcPr>
            <w:tcW w:w="1286" w:type="dxa"/>
          </w:tcPr>
          <w:p w14:paraId="4E0507FE" w14:textId="77777777" w:rsidR="007900B4" w:rsidRPr="00A01F83" w:rsidRDefault="007900B4"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321069E0" w14:textId="77777777" w:rsidR="007900B4" w:rsidRPr="00A01F83" w:rsidRDefault="007900B4"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3ABA7E9B" w14:textId="77777777" w:rsidR="007900B4" w:rsidRPr="00A01F83" w:rsidRDefault="007900B4"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7900B4" w:rsidRPr="00A01F83" w14:paraId="41BE6952"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202E2EC1" w14:textId="7FC95195" w:rsidR="007900B4" w:rsidRPr="007900B4" w:rsidRDefault="007900B4" w:rsidP="00245B37">
            <w:pPr>
              <w:spacing w:line="360" w:lineRule="auto"/>
              <w:jc w:val="center"/>
              <w:rPr>
                <w:rFonts w:cs="Arial"/>
                <w:b w:val="0"/>
                <w:bCs w:val="0"/>
              </w:rPr>
            </w:pPr>
            <w:r w:rsidRPr="007900B4">
              <w:rPr>
                <w:rFonts w:cs="Arial"/>
                <w:b w:val="0"/>
                <w:bCs w:val="0"/>
              </w:rPr>
              <w:t>OURR</w:t>
            </w:r>
          </w:p>
        </w:tc>
        <w:tc>
          <w:tcPr>
            <w:tcW w:w="1286" w:type="dxa"/>
          </w:tcPr>
          <w:p w14:paraId="26C46507" w14:textId="77777777" w:rsidR="007900B4" w:rsidRDefault="007900B4"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576478E3" w14:textId="77777777" w:rsidR="007900B4" w:rsidRPr="00A01F83" w:rsidRDefault="007900B4"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w:t>
            </w:r>
          </w:p>
        </w:tc>
        <w:tc>
          <w:tcPr>
            <w:tcW w:w="2382" w:type="dxa"/>
          </w:tcPr>
          <w:p w14:paraId="447E70E9" w14:textId="77777777" w:rsidR="007900B4" w:rsidRPr="00A01F83" w:rsidRDefault="007900B4"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7900B4" w:rsidRPr="00A01F83" w14:paraId="1CFBEABF"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0DB3DFD" w14:textId="118E931C" w:rsidR="007900B4" w:rsidRDefault="007900B4" w:rsidP="00245B37">
            <w:pPr>
              <w:spacing w:line="360" w:lineRule="auto"/>
              <w:jc w:val="center"/>
              <w:rPr>
                <w:rFonts w:cs="Arial"/>
              </w:rPr>
            </w:pPr>
            <w:r>
              <w:rPr>
                <w:rFonts w:cs="Arial"/>
                <w:b w:val="0"/>
                <w:bCs w:val="0"/>
              </w:rPr>
              <w:t>FVDT</w:t>
            </w:r>
          </w:p>
        </w:tc>
        <w:tc>
          <w:tcPr>
            <w:tcW w:w="1286" w:type="dxa"/>
          </w:tcPr>
          <w:p w14:paraId="35E5EC86" w14:textId="2ABC7CFF" w:rsidR="007900B4" w:rsidRDefault="007900B4"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Outgoing</w:t>
            </w:r>
          </w:p>
        </w:tc>
        <w:tc>
          <w:tcPr>
            <w:tcW w:w="1666" w:type="dxa"/>
          </w:tcPr>
          <w:p w14:paraId="50AFB3CF" w14:textId="0077FAA6" w:rsidR="007900B4" w:rsidRPr="00A01F83" w:rsidRDefault="007900B4"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7F91F1F3" w14:textId="77777777" w:rsidR="007900B4" w:rsidRPr="00A01F83" w:rsidRDefault="007900B4"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7900B4" w:rsidRPr="00A01F83" w14:paraId="1FB3AF06"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0769516B" w14:textId="6DA0DECA" w:rsidR="007900B4" w:rsidRPr="006A1A95" w:rsidRDefault="007900B4" w:rsidP="007900B4">
            <w:pPr>
              <w:spacing w:line="360" w:lineRule="auto"/>
              <w:jc w:val="center"/>
              <w:rPr>
                <w:rFonts w:cs="Arial"/>
                <w:b w:val="0"/>
                <w:bCs w:val="0"/>
              </w:rPr>
            </w:pPr>
            <w:r>
              <w:rPr>
                <w:rFonts w:cs="Arial"/>
                <w:b w:val="0"/>
                <w:bCs w:val="0"/>
              </w:rPr>
              <w:t>UVDT</w:t>
            </w:r>
          </w:p>
        </w:tc>
        <w:tc>
          <w:tcPr>
            <w:tcW w:w="1286" w:type="dxa"/>
          </w:tcPr>
          <w:p w14:paraId="6E6539E7" w14:textId="7102166D" w:rsidR="007900B4" w:rsidRDefault="007900B4" w:rsidP="007900B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Outgoing</w:t>
            </w:r>
          </w:p>
        </w:tc>
        <w:tc>
          <w:tcPr>
            <w:tcW w:w="1666" w:type="dxa"/>
          </w:tcPr>
          <w:p w14:paraId="3C6B506C" w14:textId="7EBD0C5B" w:rsidR="007900B4" w:rsidRDefault="007900B4" w:rsidP="007900B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7BF922A9" w14:textId="70577E0D" w:rsidR="007900B4" w:rsidRPr="00A01F83" w:rsidRDefault="007900B4" w:rsidP="007900B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7900B4" w:rsidRPr="00A01F83" w14:paraId="56040891"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F538276" w14:textId="4AA10DF1" w:rsidR="007900B4" w:rsidRDefault="007900B4" w:rsidP="007900B4">
            <w:pPr>
              <w:spacing w:line="360" w:lineRule="auto"/>
              <w:jc w:val="center"/>
              <w:rPr>
                <w:rFonts w:cs="Arial"/>
                <w:b w:val="0"/>
                <w:bCs w:val="0"/>
              </w:rPr>
            </w:pPr>
            <w:r>
              <w:rPr>
                <w:rFonts w:cs="Arial"/>
                <w:b w:val="0"/>
                <w:bCs w:val="0"/>
              </w:rPr>
              <w:t>PUPR</w:t>
            </w:r>
          </w:p>
        </w:tc>
        <w:tc>
          <w:tcPr>
            <w:tcW w:w="1286" w:type="dxa"/>
          </w:tcPr>
          <w:p w14:paraId="71C0ED7D" w14:textId="64B213EE" w:rsidR="007900B4" w:rsidRDefault="007900B4" w:rsidP="007900B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Outgoing</w:t>
            </w:r>
          </w:p>
        </w:tc>
        <w:tc>
          <w:tcPr>
            <w:tcW w:w="1666" w:type="dxa"/>
          </w:tcPr>
          <w:p w14:paraId="1163C1BC" w14:textId="1EB37A5D" w:rsidR="007900B4" w:rsidRDefault="007900B4" w:rsidP="007900B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3B0BFD5F" w14:textId="666A00A6" w:rsidR="007900B4" w:rsidRPr="00A01F83" w:rsidRDefault="007900B4" w:rsidP="007900B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bl>
    <w:p w14:paraId="5A921530" w14:textId="77777777" w:rsidR="007900B4" w:rsidRPr="00A01F83" w:rsidRDefault="007900B4" w:rsidP="00770370">
      <w:pPr>
        <w:rPr>
          <w:rFonts w:cs="Arial"/>
        </w:rPr>
      </w:pPr>
    </w:p>
    <w:p w14:paraId="63984635" w14:textId="7F9D6F3E" w:rsidR="00770370" w:rsidRPr="00A01F83" w:rsidRDefault="00BB1A10" w:rsidP="00770370">
      <w:pPr>
        <w:pStyle w:val="Heading3"/>
      </w:pPr>
      <w:r>
        <w:t>P</w:t>
      </w:r>
      <w:r w:rsidR="002146A1">
        <w:t>PS</w:t>
      </w:r>
      <w:r>
        <w:t>170MI</w:t>
      </w:r>
      <w:r w:rsidR="00770370" w:rsidRPr="00A01F83">
        <w:t>.</w:t>
      </w:r>
      <w:r>
        <w:t>SearchPOP</w:t>
      </w:r>
    </w:p>
    <w:p w14:paraId="63CA3EEF" w14:textId="6EF2A87E" w:rsidR="00770370" w:rsidRDefault="00BB1A10" w:rsidP="00770370">
      <w:pPr>
        <w:pStyle w:val="BodyText"/>
        <w:ind w:left="0"/>
        <w:rPr>
          <w:rFonts w:cs="Arial"/>
        </w:rPr>
      </w:pPr>
      <w:r w:rsidRPr="00BB1A10">
        <w:rPr>
          <w:rFonts w:cs="Arial"/>
        </w:rPr>
        <w:t xml:space="preserve">This API is used to </w:t>
      </w:r>
      <w:r w:rsidR="00C35D66">
        <w:rPr>
          <w:rFonts w:cs="Arial"/>
        </w:rPr>
        <w:t>query the table MPOPLP</w:t>
      </w:r>
      <w:r w:rsidR="00770370" w:rsidRPr="00BB1A10">
        <w:rPr>
          <w:rFonts w:cs="Arial"/>
        </w:rPr>
        <w:t>.</w:t>
      </w:r>
      <w:r w:rsidR="00C35D66">
        <w:rPr>
          <w:rFonts w:cs="Arial"/>
        </w:rPr>
        <w:t xml:space="preserve"> </w:t>
      </w:r>
    </w:p>
    <w:p w14:paraId="6B0A5D4E" w14:textId="29A8B38C" w:rsidR="00C35D66" w:rsidRPr="00BB1A10" w:rsidRDefault="00C35D66" w:rsidP="00770370">
      <w:pPr>
        <w:pStyle w:val="BodyText"/>
        <w:ind w:left="0"/>
        <w:rPr>
          <w:rFonts w:cs="Arial"/>
        </w:rPr>
      </w:pPr>
      <w:r>
        <w:rPr>
          <w:rFonts w:cs="Arial"/>
        </w:rPr>
        <w:t>The format of SQRY is “ITNO: &lt;Item Number&gt; AND DLDT : [ &lt;Start Date&gt; TO &lt;Finish Date&gt;]”.</w:t>
      </w:r>
    </w:p>
    <w:tbl>
      <w:tblPr>
        <w:tblStyle w:val="PlainTable1"/>
        <w:tblW w:w="6448" w:type="dxa"/>
        <w:tblLook w:val="04A0" w:firstRow="1" w:lastRow="0" w:firstColumn="1" w:lastColumn="0" w:noHBand="0" w:noVBand="1"/>
      </w:tblPr>
      <w:tblGrid>
        <w:gridCol w:w="1114"/>
        <w:gridCol w:w="1286"/>
        <w:gridCol w:w="1666"/>
        <w:gridCol w:w="2382"/>
      </w:tblGrid>
      <w:tr w:rsidR="00BB1A10" w:rsidRPr="00A01F83" w14:paraId="36F8D300"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60DD554D" w14:textId="2C64D380" w:rsidR="00BB1A10" w:rsidRPr="00A01F83" w:rsidRDefault="00BB1A10" w:rsidP="00BB1A10">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261E5C31" w14:textId="6B5F767F" w:rsidR="00BB1A10" w:rsidRPr="00A01F83" w:rsidRDefault="00BB1A10" w:rsidP="00BB1A10">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75C388E2" w14:textId="05863165" w:rsidR="00BB1A10" w:rsidRPr="00A01F83" w:rsidRDefault="00BB1A10" w:rsidP="00BB1A10">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69673212" w14:textId="0ADFB86E" w:rsidR="00BB1A10" w:rsidRPr="00A01F83" w:rsidRDefault="00BB1A10" w:rsidP="00BB1A10">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BB1A10" w:rsidRPr="00A01F83" w14:paraId="0A84575E"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2C38783" w14:textId="02895E74" w:rsidR="00BB1A10" w:rsidRPr="00A01F83" w:rsidRDefault="00BB1A10" w:rsidP="00BB1A10">
            <w:pPr>
              <w:spacing w:line="360" w:lineRule="auto"/>
              <w:jc w:val="center"/>
              <w:rPr>
                <w:rFonts w:cs="Arial"/>
                <w:b w:val="0"/>
                <w:bCs w:val="0"/>
              </w:rPr>
            </w:pPr>
            <w:r>
              <w:rPr>
                <w:rFonts w:cs="Arial"/>
                <w:b w:val="0"/>
                <w:bCs w:val="0"/>
              </w:rPr>
              <w:t>SQRY</w:t>
            </w:r>
          </w:p>
        </w:tc>
        <w:tc>
          <w:tcPr>
            <w:tcW w:w="1286" w:type="dxa"/>
          </w:tcPr>
          <w:p w14:paraId="22325E45" w14:textId="057AB29E" w:rsidR="00BB1A10" w:rsidRPr="00A01F83" w:rsidRDefault="00BB1A10" w:rsidP="00BB1A10">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015740F5" w14:textId="0D4871DB" w:rsidR="00BB1A10" w:rsidRPr="00A01F83" w:rsidRDefault="00BB1A10" w:rsidP="00BB1A10">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0B63B0DA" w14:textId="72786DE6" w:rsidR="00BB1A10" w:rsidRPr="00A01F83" w:rsidRDefault="00BB1A10" w:rsidP="00BB1A10">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BB1A10" w:rsidRPr="00A01F83" w14:paraId="304D1EBE"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12186AA9" w14:textId="05843ABE" w:rsidR="00BB1A10" w:rsidRPr="00A01F83" w:rsidRDefault="00BB1A10" w:rsidP="00BB1A10">
            <w:pPr>
              <w:spacing w:line="360" w:lineRule="auto"/>
              <w:jc w:val="center"/>
              <w:rPr>
                <w:rFonts w:cs="Arial"/>
                <w:b w:val="0"/>
                <w:bCs w:val="0"/>
              </w:rPr>
            </w:pPr>
            <w:r>
              <w:rPr>
                <w:rFonts w:cs="Arial"/>
                <w:b w:val="0"/>
                <w:bCs w:val="0"/>
              </w:rPr>
              <w:t>PLPN</w:t>
            </w:r>
          </w:p>
        </w:tc>
        <w:tc>
          <w:tcPr>
            <w:tcW w:w="1286" w:type="dxa"/>
          </w:tcPr>
          <w:p w14:paraId="4DC08563" w14:textId="711B5264" w:rsidR="00BB1A10" w:rsidRPr="00A01F83" w:rsidRDefault="00BB1A10" w:rsidP="00BB1A1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Outgoing</w:t>
            </w:r>
          </w:p>
        </w:tc>
        <w:tc>
          <w:tcPr>
            <w:tcW w:w="1666" w:type="dxa"/>
          </w:tcPr>
          <w:p w14:paraId="6DC9FAB2" w14:textId="425270EE" w:rsidR="00BB1A10" w:rsidRPr="00A01F83" w:rsidRDefault="00BB1A10" w:rsidP="00BB1A1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78A36B02" w14:textId="304F8D69" w:rsidR="00BB1A10" w:rsidRPr="00A01F83" w:rsidRDefault="00BB1A10" w:rsidP="00BB1A1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50817851" w14:textId="77777777" w:rsidR="00770370" w:rsidRDefault="00770370" w:rsidP="00320382">
      <w:pPr>
        <w:pStyle w:val="Texte3"/>
        <w:ind w:left="0"/>
        <w:rPr>
          <w:noProof w:val="0"/>
          <w:lang w:val="en-GB"/>
        </w:rPr>
      </w:pPr>
    </w:p>
    <w:p w14:paraId="1F66012A" w14:textId="55DE5637" w:rsidR="004432AB" w:rsidRPr="00A01F83" w:rsidRDefault="004432AB" w:rsidP="004432AB">
      <w:pPr>
        <w:pStyle w:val="Heading3"/>
      </w:pPr>
      <w:r>
        <w:t>PPS170MI</w:t>
      </w:r>
      <w:r w:rsidRPr="00A01F83">
        <w:t>.</w:t>
      </w:r>
      <w:r>
        <w:t>GetPlannedPO</w:t>
      </w:r>
    </w:p>
    <w:p w14:paraId="27475FC8" w14:textId="185FCFBC" w:rsidR="004432AB" w:rsidRPr="00BB1A10" w:rsidRDefault="004432AB" w:rsidP="004432AB">
      <w:pPr>
        <w:pStyle w:val="BodyText"/>
        <w:ind w:left="0"/>
        <w:rPr>
          <w:rFonts w:cs="Arial"/>
        </w:rPr>
      </w:pPr>
      <w:r w:rsidRPr="00BB1A10">
        <w:rPr>
          <w:rFonts w:cs="Arial"/>
        </w:rPr>
        <w:t>This API is used</w:t>
      </w:r>
      <w:r>
        <w:rPr>
          <w:rFonts w:cs="Arial"/>
        </w:rPr>
        <w:t xml:space="preserve"> update a planned</w:t>
      </w:r>
      <w:r w:rsidR="004E4890">
        <w:rPr>
          <w:rFonts w:cs="Arial"/>
        </w:rPr>
        <w:t xml:space="preserve"> purchase order</w:t>
      </w:r>
      <w:r w:rsidRPr="00BB1A10">
        <w:rPr>
          <w:rFonts w:cs="Arial"/>
        </w:rPr>
        <w:t>.</w:t>
      </w:r>
      <w:r>
        <w:rPr>
          <w:rFonts w:cs="Arial"/>
        </w:rPr>
        <w:t xml:space="preserve"> </w:t>
      </w:r>
    </w:p>
    <w:tbl>
      <w:tblPr>
        <w:tblStyle w:val="PlainTable1"/>
        <w:tblW w:w="6448" w:type="dxa"/>
        <w:tblLook w:val="04A0" w:firstRow="1" w:lastRow="0" w:firstColumn="1" w:lastColumn="0" w:noHBand="0" w:noVBand="1"/>
      </w:tblPr>
      <w:tblGrid>
        <w:gridCol w:w="1114"/>
        <w:gridCol w:w="1286"/>
        <w:gridCol w:w="1666"/>
        <w:gridCol w:w="2382"/>
      </w:tblGrid>
      <w:tr w:rsidR="004432AB" w:rsidRPr="00A01F83" w14:paraId="6B6A790A" w14:textId="77777777" w:rsidTr="00245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783245FB" w14:textId="77777777" w:rsidR="004432AB" w:rsidRPr="00A01F83" w:rsidRDefault="004432AB" w:rsidP="00245B37">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3BB3B594" w14:textId="77777777" w:rsidR="004432AB" w:rsidRPr="00A01F83" w:rsidRDefault="004432AB"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7849D14B" w14:textId="77777777" w:rsidR="004432AB" w:rsidRPr="00A01F83" w:rsidRDefault="004432AB"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42EF24FB" w14:textId="77777777" w:rsidR="004432AB" w:rsidRPr="00A01F83" w:rsidRDefault="004432AB"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4432AB" w:rsidRPr="00A01F83" w14:paraId="262B6276"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EB255E3" w14:textId="77777777" w:rsidR="004432AB" w:rsidRPr="00A01F83" w:rsidRDefault="004432AB" w:rsidP="00245B37">
            <w:pPr>
              <w:spacing w:line="360" w:lineRule="auto"/>
              <w:jc w:val="center"/>
              <w:rPr>
                <w:rFonts w:cs="Arial"/>
                <w:b w:val="0"/>
                <w:bCs w:val="0"/>
              </w:rPr>
            </w:pPr>
            <w:r>
              <w:rPr>
                <w:rFonts w:cs="Arial"/>
                <w:b w:val="0"/>
                <w:bCs w:val="0"/>
              </w:rPr>
              <w:t>PLPN</w:t>
            </w:r>
          </w:p>
        </w:tc>
        <w:tc>
          <w:tcPr>
            <w:tcW w:w="1286" w:type="dxa"/>
          </w:tcPr>
          <w:p w14:paraId="4A95DCFA" w14:textId="77777777" w:rsidR="004432AB" w:rsidRPr="00A01F83" w:rsidRDefault="004432AB"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724B31DE" w14:textId="77777777" w:rsidR="004432AB" w:rsidRPr="00A01F83" w:rsidRDefault="004432AB"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49C503B0" w14:textId="77777777" w:rsidR="004432AB" w:rsidRPr="00A01F83" w:rsidRDefault="004432AB"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4432AB" w:rsidRPr="00A01F83" w14:paraId="2F4F8F28"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696D1571" w14:textId="77777777" w:rsidR="004432AB" w:rsidRDefault="004432AB" w:rsidP="00245B37">
            <w:pPr>
              <w:spacing w:line="360" w:lineRule="auto"/>
              <w:jc w:val="center"/>
              <w:rPr>
                <w:rFonts w:cs="Arial"/>
              </w:rPr>
            </w:pPr>
            <w:r>
              <w:rPr>
                <w:rFonts w:cs="Arial"/>
                <w:b w:val="0"/>
                <w:bCs w:val="0"/>
              </w:rPr>
              <w:t>PLPN</w:t>
            </w:r>
          </w:p>
        </w:tc>
        <w:tc>
          <w:tcPr>
            <w:tcW w:w="1286" w:type="dxa"/>
          </w:tcPr>
          <w:p w14:paraId="18DC8252" w14:textId="77777777" w:rsidR="004432AB" w:rsidRDefault="004432AB"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5E803757" w14:textId="77777777" w:rsidR="004432AB" w:rsidRPr="00A01F83" w:rsidRDefault="004432AB"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w:t>
            </w:r>
          </w:p>
        </w:tc>
        <w:tc>
          <w:tcPr>
            <w:tcW w:w="2382" w:type="dxa"/>
          </w:tcPr>
          <w:p w14:paraId="77D7DD3E" w14:textId="77777777" w:rsidR="004432AB" w:rsidRPr="00A01F83" w:rsidRDefault="004432AB"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4432AB" w:rsidRPr="00A01F83" w14:paraId="09D40DA6"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1A33C049" w14:textId="77777777" w:rsidR="004432AB" w:rsidRDefault="004432AB" w:rsidP="00245B37">
            <w:pPr>
              <w:spacing w:line="360" w:lineRule="auto"/>
              <w:jc w:val="center"/>
              <w:rPr>
                <w:rFonts w:cs="Arial"/>
              </w:rPr>
            </w:pPr>
            <w:r>
              <w:rPr>
                <w:rFonts w:cs="Arial"/>
                <w:b w:val="0"/>
                <w:bCs w:val="0"/>
              </w:rPr>
              <w:t>PLPN</w:t>
            </w:r>
          </w:p>
        </w:tc>
        <w:tc>
          <w:tcPr>
            <w:tcW w:w="1286" w:type="dxa"/>
          </w:tcPr>
          <w:p w14:paraId="4E646053" w14:textId="77777777" w:rsidR="004432AB" w:rsidRDefault="004432AB"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7BD025A4" w14:textId="77777777" w:rsidR="004432AB" w:rsidRPr="00A01F83" w:rsidRDefault="004432AB"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w:t>
            </w:r>
          </w:p>
        </w:tc>
        <w:tc>
          <w:tcPr>
            <w:tcW w:w="2382" w:type="dxa"/>
          </w:tcPr>
          <w:p w14:paraId="7B410E71" w14:textId="77777777" w:rsidR="004432AB" w:rsidRPr="00A01F83" w:rsidRDefault="004432AB"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4432AB" w:rsidRPr="00A01F83" w14:paraId="710CAB11"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271C51E1" w14:textId="1BA52B91" w:rsidR="004432AB" w:rsidRPr="006A1A95" w:rsidRDefault="004432AB" w:rsidP="00245B37">
            <w:pPr>
              <w:spacing w:line="360" w:lineRule="auto"/>
              <w:jc w:val="center"/>
              <w:rPr>
                <w:rFonts w:cs="Arial"/>
                <w:b w:val="0"/>
                <w:bCs w:val="0"/>
              </w:rPr>
            </w:pPr>
            <w:r>
              <w:rPr>
                <w:rFonts w:cs="Arial"/>
                <w:b w:val="0"/>
                <w:bCs w:val="0"/>
              </w:rPr>
              <w:t>ITNO</w:t>
            </w:r>
          </w:p>
        </w:tc>
        <w:tc>
          <w:tcPr>
            <w:tcW w:w="1286" w:type="dxa"/>
          </w:tcPr>
          <w:p w14:paraId="047DDD8A" w14:textId="77777777" w:rsidR="004432AB" w:rsidRDefault="004432AB"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Outgoing</w:t>
            </w:r>
          </w:p>
        </w:tc>
        <w:tc>
          <w:tcPr>
            <w:tcW w:w="1666" w:type="dxa"/>
          </w:tcPr>
          <w:p w14:paraId="6BA89E78" w14:textId="77777777" w:rsidR="004432AB" w:rsidRDefault="004432AB"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3ED4494B" w14:textId="77777777" w:rsidR="004432AB" w:rsidRPr="00A01F83" w:rsidRDefault="004432AB"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r>
      <w:tr w:rsidR="004432AB" w:rsidRPr="00A01F83" w14:paraId="25258959"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A31293A" w14:textId="6868DB69" w:rsidR="004432AB" w:rsidRDefault="004432AB" w:rsidP="004432AB">
            <w:pPr>
              <w:spacing w:line="360" w:lineRule="auto"/>
              <w:jc w:val="center"/>
              <w:rPr>
                <w:rFonts w:cs="Arial"/>
                <w:b w:val="0"/>
                <w:bCs w:val="0"/>
              </w:rPr>
            </w:pPr>
            <w:r>
              <w:rPr>
                <w:rFonts w:cs="Arial"/>
                <w:b w:val="0"/>
                <w:bCs w:val="0"/>
              </w:rPr>
              <w:t>OURR</w:t>
            </w:r>
          </w:p>
        </w:tc>
        <w:tc>
          <w:tcPr>
            <w:tcW w:w="1286" w:type="dxa"/>
          </w:tcPr>
          <w:p w14:paraId="7B077E11" w14:textId="6357A4C5" w:rsidR="004432AB" w:rsidRDefault="004432AB" w:rsidP="004432A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Outgoing</w:t>
            </w:r>
          </w:p>
        </w:tc>
        <w:tc>
          <w:tcPr>
            <w:tcW w:w="1666" w:type="dxa"/>
          </w:tcPr>
          <w:p w14:paraId="697C56DF" w14:textId="3458F6B4" w:rsidR="004432AB" w:rsidRDefault="004432AB" w:rsidP="004432A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621D9D39" w14:textId="53FD28C3" w:rsidR="004432AB" w:rsidRDefault="004432AB" w:rsidP="004432A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r>
      <w:tr w:rsidR="004432AB" w:rsidRPr="00A01F83" w14:paraId="6E825596"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514A3DD4" w14:textId="0A5A460A" w:rsidR="004432AB" w:rsidRDefault="004432AB" w:rsidP="004432AB">
            <w:pPr>
              <w:spacing w:line="360" w:lineRule="auto"/>
              <w:jc w:val="center"/>
              <w:rPr>
                <w:rFonts w:cs="Arial"/>
                <w:b w:val="0"/>
                <w:bCs w:val="0"/>
              </w:rPr>
            </w:pPr>
            <w:r>
              <w:rPr>
                <w:rFonts w:cs="Arial"/>
                <w:b w:val="0"/>
                <w:bCs w:val="0"/>
              </w:rPr>
              <w:t>SUNO</w:t>
            </w:r>
          </w:p>
        </w:tc>
        <w:tc>
          <w:tcPr>
            <w:tcW w:w="1286" w:type="dxa"/>
          </w:tcPr>
          <w:p w14:paraId="2832BFFD" w14:textId="2FCF8CB9" w:rsidR="004432AB" w:rsidRDefault="004432AB" w:rsidP="004432A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Outgoing</w:t>
            </w:r>
          </w:p>
        </w:tc>
        <w:tc>
          <w:tcPr>
            <w:tcW w:w="1666" w:type="dxa"/>
          </w:tcPr>
          <w:p w14:paraId="3DFC1BCF" w14:textId="485656D8" w:rsidR="004432AB" w:rsidRDefault="004432AB" w:rsidP="004432A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0BC3B84F" w14:textId="334E7ACE" w:rsidR="004432AB" w:rsidRDefault="004432AB" w:rsidP="004432A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r>
    </w:tbl>
    <w:p w14:paraId="67BB4A93" w14:textId="77777777" w:rsidR="004432AB" w:rsidRDefault="004432AB" w:rsidP="00320382">
      <w:pPr>
        <w:pStyle w:val="Texte3"/>
        <w:ind w:left="0"/>
        <w:rPr>
          <w:noProof w:val="0"/>
          <w:lang w:val="en-GB"/>
        </w:rPr>
      </w:pPr>
    </w:p>
    <w:p w14:paraId="73CE8381" w14:textId="4089D09E" w:rsidR="006A1A95" w:rsidRPr="00A01F83" w:rsidRDefault="006A1A95" w:rsidP="006A1A95">
      <w:pPr>
        <w:pStyle w:val="Heading3"/>
      </w:pPr>
      <w:r>
        <w:lastRenderedPageBreak/>
        <w:t>PPS170MI</w:t>
      </w:r>
      <w:r w:rsidRPr="00A01F83">
        <w:t>.</w:t>
      </w:r>
      <w:r>
        <w:t>UpdPlannedPO</w:t>
      </w:r>
    </w:p>
    <w:p w14:paraId="621767A1" w14:textId="1E652008" w:rsidR="006A1A95" w:rsidRPr="00BB1A10" w:rsidRDefault="006A1A95" w:rsidP="006A1A95">
      <w:pPr>
        <w:pStyle w:val="BodyText"/>
        <w:ind w:left="0"/>
        <w:rPr>
          <w:rFonts w:cs="Arial"/>
        </w:rPr>
      </w:pPr>
      <w:r w:rsidRPr="00BB1A10">
        <w:rPr>
          <w:rFonts w:cs="Arial"/>
        </w:rPr>
        <w:t>This API is used</w:t>
      </w:r>
      <w:r>
        <w:rPr>
          <w:rFonts w:cs="Arial"/>
        </w:rPr>
        <w:t xml:space="preserve"> update a planned PO</w:t>
      </w:r>
      <w:r w:rsidRPr="00BB1A10">
        <w:rPr>
          <w:rFonts w:cs="Arial"/>
        </w:rPr>
        <w:t>.</w:t>
      </w:r>
      <w:r>
        <w:rPr>
          <w:rFonts w:cs="Arial"/>
        </w:rPr>
        <w:t xml:space="preserve"> </w:t>
      </w:r>
    </w:p>
    <w:tbl>
      <w:tblPr>
        <w:tblStyle w:val="PlainTable1"/>
        <w:tblW w:w="6448" w:type="dxa"/>
        <w:tblLook w:val="04A0" w:firstRow="1" w:lastRow="0" w:firstColumn="1" w:lastColumn="0" w:noHBand="0" w:noVBand="1"/>
      </w:tblPr>
      <w:tblGrid>
        <w:gridCol w:w="1114"/>
        <w:gridCol w:w="1286"/>
        <w:gridCol w:w="1666"/>
        <w:gridCol w:w="2382"/>
      </w:tblGrid>
      <w:tr w:rsidR="006A1A95" w:rsidRPr="00A01F83" w14:paraId="611A9870" w14:textId="77777777" w:rsidTr="00245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36EF7AAF" w14:textId="77777777" w:rsidR="006A1A95" w:rsidRPr="00A01F83" w:rsidRDefault="006A1A95" w:rsidP="00245B37">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1C425455" w14:textId="77777777" w:rsidR="006A1A95" w:rsidRPr="00A01F83" w:rsidRDefault="006A1A95"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37AA02AB" w14:textId="77777777" w:rsidR="006A1A95" w:rsidRPr="00A01F83" w:rsidRDefault="006A1A95"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10352008" w14:textId="77777777" w:rsidR="006A1A95" w:rsidRPr="00A01F83" w:rsidRDefault="006A1A95"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6A1A95" w:rsidRPr="00A01F83" w14:paraId="00C7E4AB"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7C0CAD1D" w14:textId="77777777" w:rsidR="006A1A95" w:rsidRPr="00A01F83" w:rsidRDefault="006A1A95" w:rsidP="006A1A95">
            <w:pPr>
              <w:spacing w:line="360" w:lineRule="auto"/>
              <w:jc w:val="center"/>
              <w:rPr>
                <w:rFonts w:cs="Arial"/>
                <w:b w:val="0"/>
                <w:bCs w:val="0"/>
              </w:rPr>
            </w:pPr>
            <w:r>
              <w:rPr>
                <w:rFonts w:cs="Arial"/>
                <w:b w:val="0"/>
                <w:bCs w:val="0"/>
              </w:rPr>
              <w:t>PLPN</w:t>
            </w:r>
          </w:p>
        </w:tc>
        <w:tc>
          <w:tcPr>
            <w:tcW w:w="1286" w:type="dxa"/>
          </w:tcPr>
          <w:p w14:paraId="0D5A1BC9" w14:textId="3C95E2A3" w:rsidR="006A1A95" w:rsidRPr="00A01F83" w:rsidRDefault="006A1A95" w:rsidP="006A1A9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54E8B760" w14:textId="55B51E64" w:rsidR="006A1A95" w:rsidRPr="00A01F83" w:rsidRDefault="006A1A95" w:rsidP="006A1A9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7ECFB10B" w14:textId="79153D63" w:rsidR="006A1A95" w:rsidRPr="00A01F83" w:rsidRDefault="006A1A95" w:rsidP="006A1A9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6A1A95" w:rsidRPr="00A01F83" w14:paraId="0DAA2FE0"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1FDB2C12" w14:textId="03DC7B03" w:rsidR="006A1A95" w:rsidRDefault="006A1A95" w:rsidP="006A1A95">
            <w:pPr>
              <w:spacing w:line="360" w:lineRule="auto"/>
              <w:jc w:val="center"/>
              <w:rPr>
                <w:rFonts w:cs="Arial"/>
              </w:rPr>
            </w:pPr>
            <w:r>
              <w:rPr>
                <w:rFonts w:cs="Arial"/>
                <w:b w:val="0"/>
                <w:bCs w:val="0"/>
              </w:rPr>
              <w:t>PLPN</w:t>
            </w:r>
          </w:p>
        </w:tc>
        <w:tc>
          <w:tcPr>
            <w:tcW w:w="1286" w:type="dxa"/>
          </w:tcPr>
          <w:p w14:paraId="36367785" w14:textId="3C67E42D" w:rsidR="006A1A95" w:rsidRDefault="006A1A95" w:rsidP="006A1A9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62940002" w14:textId="46C2FD97" w:rsidR="006A1A95" w:rsidRPr="00A01F83" w:rsidRDefault="006A1A95" w:rsidP="006A1A9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w:t>
            </w:r>
          </w:p>
        </w:tc>
        <w:tc>
          <w:tcPr>
            <w:tcW w:w="2382" w:type="dxa"/>
          </w:tcPr>
          <w:p w14:paraId="62D12CA2" w14:textId="17D8F167" w:rsidR="006A1A95" w:rsidRPr="00A01F83" w:rsidRDefault="006A1A95" w:rsidP="006A1A9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6A1A95" w:rsidRPr="00A01F83" w14:paraId="08506FAA"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1AFA5722" w14:textId="36423A9A" w:rsidR="006A1A95" w:rsidRDefault="006A1A95" w:rsidP="006A1A95">
            <w:pPr>
              <w:spacing w:line="360" w:lineRule="auto"/>
              <w:jc w:val="center"/>
              <w:rPr>
                <w:rFonts w:cs="Arial"/>
              </w:rPr>
            </w:pPr>
            <w:r>
              <w:rPr>
                <w:rFonts w:cs="Arial"/>
                <w:b w:val="0"/>
                <w:bCs w:val="0"/>
              </w:rPr>
              <w:t>PLPN</w:t>
            </w:r>
          </w:p>
        </w:tc>
        <w:tc>
          <w:tcPr>
            <w:tcW w:w="1286" w:type="dxa"/>
          </w:tcPr>
          <w:p w14:paraId="10ED851A" w14:textId="25CEEDA7" w:rsidR="006A1A95" w:rsidRDefault="006A1A95" w:rsidP="006A1A9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0317F072" w14:textId="68599DD8" w:rsidR="006A1A95" w:rsidRPr="00A01F83" w:rsidRDefault="006A1A95" w:rsidP="006A1A9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w:t>
            </w:r>
          </w:p>
        </w:tc>
        <w:tc>
          <w:tcPr>
            <w:tcW w:w="2382" w:type="dxa"/>
          </w:tcPr>
          <w:p w14:paraId="486FE928" w14:textId="5D99AD26" w:rsidR="006A1A95" w:rsidRPr="00A01F83" w:rsidRDefault="006A1A95" w:rsidP="006A1A9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4432AB" w:rsidRPr="00A01F83" w14:paraId="0FE67AE6"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73B0560E" w14:textId="32FA94FE" w:rsidR="004432AB" w:rsidRPr="006A1A95" w:rsidRDefault="004432AB" w:rsidP="004432AB">
            <w:pPr>
              <w:spacing w:line="360" w:lineRule="auto"/>
              <w:jc w:val="center"/>
              <w:rPr>
                <w:rFonts w:cs="Arial"/>
                <w:b w:val="0"/>
                <w:bCs w:val="0"/>
              </w:rPr>
            </w:pPr>
            <w:r w:rsidRPr="006A1A95">
              <w:rPr>
                <w:rFonts w:cs="Arial"/>
                <w:b w:val="0"/>
                <w:bCs w:val="0"/>
              </w:rPr>
              <w:t>PUPR</w:t>
            </w:r>
          </w:p>
        </w:tc>
        <w:tc>
          <w:tcPr>
            <w:tcW w:w="1286" w:type="dxa"/>
          </w:tcPr>
          <w:p w14:paraId="4EE245E8" w14:textId="148A7EA7" w:rsidR="004432AB" w:rsidRDefault="004432AB" w:rsidP="004432A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59A0A1A2" w14:textId="72EF3F91" w:rsidR="004432AB" w:rsidRDefault="004432AB" w:rsidP="004432A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w:t>
            </w:r>
          </w:p>
        </w:tc>
        <w:tc>
          <w:tcPr>
            <w:tcW w:w="2382" w:type="dxa"/>
          </w:tcPr>
          <w:p w14:paraId="0265A137" w14:textId="7EEEB09E" w:rsidR="004432AB" w:rsidRPr="00A01F83" w:rsidRDefault="004432AB" w:rsidP="004432A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2B01475D" w14:textId="77777777" w:rsidR="006A1A95" w:rsidRPr="00A01F83" w:rsidRDefault="006A1A95" w:rsidP="00320382">
      <w:pPr>
        <w:pStyle w:val="Texte3"/>
        <w:ind w:left="0"/>
        <w:rPr>
          <w:noProof w:val="0"/>
          <w:lang w:val="en-GB"/>
        </w:rPr>
      </w:pPr>
    </w:p>
    <w:p w14:paraId="6667BB9E" w14:textId="07333195" w:rsidR="00C35D66" w:rsidRPr="00A01F83" w:rsidRDefault="002146A1" w:rsidP="00C35D66">
      <w:pPr>
        <w:pStyle w:val="Heading3"/>
      </w:pPr>
      <w:r>
        <w:t>PPS200MI</w:t>
      </w:r>
      <w:r w:rsidR="00C35D66" w:rsidRPr="00A01F83">
        <w:t>.</w:t>
      </w:r>
      <w:r w:rsidR="00C35D66">
        <w:t>SearchLine</w:t>
      </w:r>
    </w:p>
    <w:p w14:paraId="34958812" w14:textId="16015F1A" w:rsidR="00C35D66" w:rsidRDefault="00C35D66" w:rsidP="00C35D66">
      <w:pPr>
        <w:pStyle w:val="BodyText"/>
        <w:ind w:left="0"/>
        <w:rPr>
          <w:rFonts w:cs="Arial"/>
        </w:rPr>
      </w:pPr>
      <w:r w:rsidRPr="00BB1A10">
        <w:rPr>
          <w:rFonts w:cs="Arial"/>
        </w:rPr>
        <w:t xml:space="preserve">This API is used to </w:t>
      </w:r>
      <w:r>
        <w:rPr>
          <w:rFonts w:cs="Arial"/>
        </w:rPr>
        <w:t>query the table MPLINE</w:t>
      </w:r>
      <w:r w:rsidRPr="00BB1A10">
        <w:rPr>
          <w:rFonts w:cs="Arial"/>
        </w:rPr>
        <w:t>.</w:t>
      </w:r>
      <w:r>
        <w:rPr>
          <w:rFonts w:cs="Arial"/>
        </w:rPr>
        <w:t xml:space="preserve"> </w:t>
      </w:r>
    </w:p>
    <w:p w14:paraId="6791F50D" w14:textId="6B853807" w:rsidR="00C35D66" w:rsidRPr="00BB1A10" w:rsidRDefault="00C35D66" w:rsidP="00C35D66">
      <w:pPr>
        <w:pStyle w:val="BodyText"/>
        <w:ind w:left="0"/>
        <w:rPr>
          <w:rFonts w:cs="Arial"/>
        </w:rPr>
      </w:pPr>
      <w:r>
        <w:rPr>
          <w:rFonts w:cs="Arial"/>
        </w:rPr>
        <w:t xml:space="preserve">The format of SQRY is “ITNO: &lt;Item Number&gt; </w:t>
      </w:r>
      <w:r w:rsidRPr="00C35D66">
        <w:rPr>
          <w:rFonts w:cs="Arial"/>
        </w:rPr>
        <w:t xml:space="preserve">AND PUSL:[0 TO 19] AND DWDT: </w:t>
      </w:r>
      <w:r>
        <w:rPr>
          <w:rFonts w:cs="Arial"/>
        </w:rPr>
        <w:t>[ &lt;Start Date&gt; TO &lt;Finish Date&gt;]”.</w:t>
      </w:r>
    </w:p>
    <w:tbl>
      <w:tblPr>
        <w:tblStyle w:val="PlainTable1"/>
        <w:tblW w:w="6448" w:type="dxa"/>
        <w:tblLook w:val="04A0" w:firstRow="1" w:lastRow="0" w:firstColumn="1" w:lastColumn="0" w:noHBand="0" w:noVBand="1"/>
      </w:tblPr>
      <w:tblGrid>
        <w:gridCol w:w="1114"/>
        <w:gridCol w:w="1286"/>
        <w:gridCol w:w="1666"/>
        <w:gridCol w:w="2382"/>
      </w:tblGrid>
      <w:tr w:rsidR="00C35D66" w:rsidRPr="00A01F83" w14:paraId="3578E00B"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6572DDBF" w14:textId="77777777" w:rsidR="00C35D66" w:rsidRPr="00A01F83" w:rsidRDefault="00C35D66" w:rsidP="00DE321D">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02B1C30E" w14:textId="77777777" w:rsidR="00C35D66" w:rsidRPr="00A01F83" w:rsidRDefault="00C35D66"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78949B51" w14:textId="77777777" w:rsidR="00C35D66" w:rsidRPr="00A01F83" w:rsidRDefault="00C35D66"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78176B36" w14:textId="77777777" w:rsidR="00C35D66" w:rsidRPr="00A01F83" w:rsidRDefault="00C35D66"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C35D66" w:rsidRPr="00A01F83" w14:paraId="3217C4E2"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7937CF59" w14:textId="77777777" w:rsidR="00C35D66" w:rsidRPr="00A01F83" w:rsidRDefault="00C35D66" w:rsidP="00DE321D">
            <w:pPr>
              <w:spacing w:line="360" w:lineRule="auto"/>
              <w:jc w:val="center"/>
              <w:rPr>
                <w:rFonts w:cs="Arial"/>
                <w:b w:val="0"/>
                <w:bCs w:val="0"/>
              </w:rPr>
            </w:pPr>
            <w:r>
              <w:rPr>
                <w:rFonts w:cs="Arial"/>
                <w:b w:val="0"/>
                <w:bCs w:val="0"/>
              </w:rPr>
              <w:t>SQRY</w:t>
            </w:r>
          </w:p>
        </w:tc>
        <w:tc>
          <w:tcPr>
            <w:tcW w:w="1286" w:type="dxa"/>
          </w:tcPr>
          <w:p w14:paraId="6D1A82DD" w14:textId="77777777" w:rsidR="00C35D66" w:rsidRPr="00A01F83" w:rsidRDefault="00C35D66"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2D1B4A1A" w14:textId="77777777" w:rsidR="00C35D66" w:rsidRPr="00A01F83" w:rsidRDefault="00C35D66"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0AF69DFE" w14:textId="77777777" w:rsidR="00C35D66" w:rsidRPr="00A01F83" w:rsidRDefault="00C35D66"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C35D66" w:rsidRPr="00A01F83" w14:paraId="70501193"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54E8E100" w14:textId="4180DF45" w:rsidR="00C35D66" w:rsidRPr="00A01F83" w:rsidRDefault="002146A1" w:rsidP="00DE321D">
            <w:pPr>
              <w:spacing w:line="360" w:lineRule="auto"/>
              <w:jc w:val="center"/>
              <w:rPr>
                <w:rFonts w:cs="Arial"/>
                <w:b w:val="0"/>
                <w:bCs w:val="0"/>
              </w:rPr>
            </w:pPr>
            <w:r>
              <w:rPr>
                <w:rFonts w:cs="Arial"/>
                <w:b w:val="0"/>
                <w:bCs w:val="0"/>
              </w:rPr>
              <w:t>PUNO</w:t>
            </w:r>
          </w:p>
        </w:tc>
        <w:tc>
          <w:tcPr>
            <w:tcW w:w="1286" w:type="dxa"/>
          </w:tcPr>
          <w:p w14:paraId="050CA11C" w14:textId="77777777" w:rsidR="00C35D66" w:rsidRPr="00A01F83" w:rsidRDefault="00C35D66"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Outgoing</w:t>
            </w:r>
          </w:p>
        </w:tc>
        <w:tc>
          <w:tcPr>
            <w:tcW w:w="1666" w:type="dxa"/>
          </w:tcPr>
          <w:p w14:paraId="508D560F" w14:textId="77777777" w:rsidR="00C35D66" w:rsidRPr="00A01F83" w:rsidRDefault="00C35D66"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592B61B4" w14:textId="77777777" w:rsidR="00C35D66" w:rsidRPr="00A01F83" w:rsidRDefault="00C35D66"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2146A1" w:rsidRPr="00A01F83" w14:paraId="69962284"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7281F772" w14:textId="6FE47F6B" w:rsidR="002146A1" w:rsidRDefault="002146A1" w:rsidP="002146A1">
            <w:pPr>
              <w:spacing w:line="360" w:lineRule="auto"/>
              <w:jc w:val="center"/>
              <w:rPr>
                <w:rFonts w:cs="Arial"/>
                <w:b w:val="0"/>
                <w:bCs w:val="0"/>
              </w:rPr>
            </w:pPr>
            <w:r>
              <w:rPr>
                <w:rFonts w:cs="Arial"/>
                <w:b w:val="0"/>
                <w:bCs w:val="0"/>
              </w:rPr>
              <w:t>PNLI</w:t>
            </w:r>
          </w:p>
        </w:tc>
        <w:tc>
          <w:tcPr>
            <w:tcW w:w="1286" w:type="dxa"/>
          </w:tcPr>
          <w:p w14:paraId="7EFEB484" w14:textId="69E58BDB" w:rsidR="002146A1" w:rsidRDefault="002146A1" w:rsidP="002146A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Outgoing</w:t>
            </w:r>
          </w:p>
        </w:tc>
        <w:tc>
          <w:tcPr>
            <w:tcW w:w="1666" w:type="dxa"/>
          </w:tcPr>
          <w:p w14:paraId="0C601F92" w14:textId="2633338A" w:rsidR="002146A1" w:rsidRPr="00A01F83" w:rsidRDefault="002146A1" w:rsidP="002146A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2382" w:type="dxa"/>
          </w:tcPr>
          <w:p w14:paraId="5EA7E201" w14:textId="154D0CF4" w:rsidR="002146A1" w:rsidRPr="00A01F83" w:rsidRDefault="002146A1" w:rsidP="002146A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2146A1" w:rsidRPr="00A01F83" w14:paraId="1A827CDF"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22DE4F31" w14:textId="7C7FB59F" w:rsidR="002146A1" w:rsidRDefault="002146A1" w:rsidP="002146A1">
            <w:pPr>
              <w:spacing w:line="360" w:lineRule="auto"/>
              <w:jc w:val="center"/>
              <w:rPr>
                <w:rFonts w:cs="Arial"/>
                <w:b w:val="0"/>
                <w:bCs w:val="0"/>
              </w:rPr>
            </w:pPr>
            <w:r>
              <w:rPr>
                <w:rFonts w:cs="Arial"/>
                <w:b w:val="0"/>
                <w:bCs w:val="0"/>
              </w:rPr>
              <w:t>PNLS</w:t>
            </w:r>
          </w:p>
        </w:tc>
        <w:tc>
          <w:tcPr>
            <w:tcW w:w="1286" w:type="dxa"/>
          </w:tcPr>
          <w:p w14:paraId="4590D0B5" w14:textId="47F69B9F" w:rsidR="002146A1" w:rsidRDefault="002146A1" w:rsidP="002146A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Outgoing</w:t>
            </w:r>
          </w:p>
        </w:tc>
        <w:tc>
          <w:tcPr>
            <w:tcW w:w="1666" w:type="dxa"/>
          </w:tcPr>
          <w:p w14:paraId="5FA39BA6" w14:textId="5ABCF854" w:rsidR="002146A1" w:rsidRPr="00A01F83" w:rsidRDefault="002146A1" w:rsidP="002146A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22971EBA" w14:textId="1E8F98FE" w:rsidR="002146A1" w:rsidRPr="00A01F83" w:rsidRDefault="002146A1" w:rsidP="002146A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4CBCCAA0" w14:textId="77777777" w:rsidR="00320382" w:rsidRDefault="00320382" w:rsidP="00320382">
      <w:pPr>
        <w:pStyle w:val="Texte3"/>
        <w:ind w:left="0"/>
        <w:rPr>
          <w:noProof w:val="0"/>
          <w:lang w:val="en-GB"/>
        </w:rPr>
      </w:pPr>
    </w:p>
    <w:p w14:paraId="697C4E20" w14:textId="4DBF28D2" w:rsidR="00A00E30" w:rsidRPr="00A01F83" w:rsidRDefault="00A00E30" w:rsidP="00A00E30">
      <w:pPr>
        <w:pStyle w:val="Heading3"/>
      </w:pPr>
      <w:r>
        <w:t>PPS200MI</w:t>
      </w:r>
      <w:r w:rsidRPr="00A01F83">
        <w:t>.</w:t>
      </w:r>
      <w:r>
        <w:t>GetHead</w:t>
      </w:r>
    </w:p>
    <w:p w14:paraId="60CE0487" w14:textId="4164592F" w:rsidR="00A00E30" w:rsidRPr="00BB1A10" w:rsidRDefault="00A00E30" w:rsidP="00A00E30">
      <w:pPr>
        <w:pStyle w:val="BodyText"/>
        <w:ind w:left="0"/>
        <w:rPr>
          <w:rFonts w:cs="Arial"/>
        </w:rPr>
      </w:pPr>
      <w:r w:rsidRPr="00BB1A10">
        <w:rPr>
          <w:rFonts w:cs="Arial"/>
        </w:rPr>
        <w:t xml:space="preserve">This API is used </w:t>
      </w:r>
      <w:r>
        <w:rPr>
          <w:rFonts w:cs="Arial"/>
        </w:rPr>
        <w:t>retrieve the date of the PO.</w:t>
      </w:r>
    </w:p>
    <w:tbl>
      <w:tblPr>
        <w:tblStyle w:val="PlainTable1"/>
        <w:tblW w:w="6448" w:type="dxa"/>
        <w:tblLook w:val="04A0" w:firstRow="1" w:lastRow="0" w:firstColumn="1" w:lastColumn="0" w:noHBand="0" w:noVBand="1"/>
      </w:tblPr>
      <w:tblGrid>
        <w:gridCol w:w="1114"/>
        <w:gridCol w:w="1286"/>
        <w:gridCol w:w="1666"/>
        <w:gridCol w:w="2382"/>
      </w:tblGrid>
      <w:tr w:rsidR="00A00E30" w:rsidRPr="00A01F83" w14:paraId="1AF3A5BA" w14:textId="77777777" w:rsidTr="00245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5A90A641" w14:textId="77777777" w:rsidR="00A00E30" w:rsidRPr="00A01F83" w:rsidRDefault="00A00E30" w:rsidP="00245B37">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7A46E513" w14:textId="77777777" w:rsidR="00A00E30" w:rsidRPr="00A01F83" w:rsidRDefault="00A00E30"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0CCF0576" w14:textId="77777777" w:rsidR="00A00E30" w:rsidRPr="00A01F83" w:rsidRDefault="00A00E30"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7D114792" w14:textId="77777777" w:rsidR="00A00E30" w:rsidRPr="00A01F83" w:rsidRDefault="00A00E30"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A00E30" w:rsidRPr="00A01F83" w14:paraId="02092B24"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9B9ECDC" w14:textId="77777777" w:rsidR="00A00E30" w:rsidRPr="00A01F83" w:rsidRDefault="00A00E30" w:rsidP="00245B37">
            <w:pPr>
              <w:spacing w:line="360" w:lineRule="auto"/>
              <w:jc w:val="center"/>
              <w:rPr>
                <w:rFonts w:cs="Arial"/>
                <w:b w:val="0"/>
                <w:bCs w:val="0"/>
              </w:rPr>
            </w:pPr>
            <w:r>
              <w:rPr>
                <w:rFonts w:cs="Arial"/>
                <w:b w:val="0"/>
                <w:bCs w:val="0"/>
              </w:rPr>
              <w:t>PUNO</w:t>
            </w:r>
          </w:p>
        </w:tc>
        <w:tc>
          <w:tcPr>
            <w:tcW w:w="1286" w:type="dxa"/>
          </w:tcPr>
          <w:p w14:paraId="4CC0AC55" w14:textId="77777777" w:rsidR="00A00E30" w:rsidRPr="00A01F83" w:rsidRDefault="00A00E30"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16A00EC0" w14:textId="77777777" w:rsidR="00A00E30" w:rsidRPr="00A01F83" w:rsidRDefault="00A00E30"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1562955F" w14:textId="77777777" w:rsidR="00A00E30" w:rsidRPr="00A01F83" w:rsidRDefault="00A00E30"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A00E30" w:rsidRPr="00A01F83" w14:paraId="230AAE03"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34C8BE73" w14:textId="01B35945" w:rsidR="00A00E30" w:rsidRDefault="00A00E30" w:rsidP="00245B37">
            <w:pPr>
              <w:spacing w:line="360" w:lineRule="auto"/>
              <w:jc w:val="center"/>
              <w:rPr>
                <w:rFonts w:cs="Arial"/>
                <w:b w:val="0"/>
                <w:bCs w:val="0"/>
              </w:rPr>
            </w:pPr>
            <w:r>
              <w:rPr>
                <w:rFonts w:cs="Arial"/>
                <w:b w:val="0"/>
                <w:bCs w:val="0"/>
              </w:rPr>
              <w:t>PUDT</w:t>
            </w:r>
          </w:p>
        </w:tc>
        <w:tc>
          <w:tcPr>
            <w:tcW w:w="1286" w:type="dxa"/>
          </w:tcPr>
          <w:p w14:paraId="143F085D" w14:textId="76434FDA" w:rsidR="00A00E30" w:rsidRDefault="00A00E30"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Outgoing</w:t>
            </w:r>
          </w:p>
        </w:tc>
        <w:tc>
          <w:tcPr>
            <w:tcW w:w="1666" w:type="dxa"/>
          </w:tcPr>
          <w:p w14:paraId="5130A64F" w14:textId="3A06DA3B" w:rsidR="00A00E30" w:rsidRPr="00A01F83" w:rsidRDefault="00A00E30"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52690C53" w14:textId="77777777" w:rsidR="00A00E30" w:rsidRPr="00A01F83" w:rsidRDefault="00A00E30"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1F6A6179" w14:textId="77777777" w:rsidR="00A00E30" w:rsidRDefault="00A00E30" w:rsidP="00320382">
      <w:pPr>
        <w:pStyle w:val="Texte3"/>
        <w:ind w:left="0"/>
        <w:rPr>
          <w:noProof w:val="0"/>
          <w:lang w:val="en-GB"/>
        </w:rPr>
      </w:pPr>
    </w:p>
    <w:p w14:paraId="4EB697E5" w14:textId="76F7F7E5" w:rsidR="00A00E30" w:rsidRPr="00A01F83" w:rsidRDefault="00A00E30" w:rsidP="00A00E30">
      <w:pPr>
        <w:pStyle w:val="Heading3"/>
      </w:pPr>
      <w:r>
        <w:t>PPS200MI</w:t>
      </w:r>
      <w:r w:rsidRPr="00A01F83">
        <w:t>.</w:t>
      </w:r>
      <w:r>
        <w:t>GetLine</w:t>
      </w:r>
    </w:p>
    <w:p w14:paraId="4DEE1145" w14:textId="71AD37C5" w:rsidR="00A00E30" w:rsidRPr="00BB1A10" w:rsidRDefault="00A00E30" w:rsidP="00A00E30">
      <w:pPr>
        <w:pStyle w:val="BodyText"/>
        <w:ind w:left="0"/>
        <w:rPr>
          <w:rFonts w:cs="Arial"/>
        </w:rPr>
      </w:pPr>
      <w:r w:rsidRPr="00BB1A10">
        <w:rPr>
          <w:rFonts w:cs="Arial"/>
        </w:rPr>
        <w:t xml:space="preserve">This API is used </w:t>
      </w:r>
      <w:r>
        <w:rPr>
          <w:rFonts w:cs="Arial"/>
        </w:rPr>
        <w:t xml:space="preserve">retrieve the </w:t>
      </w:r>
      <w:r>
        <w:rPr>
          <w:rFonts w:cs="Arial"/>
        </w:rPr>
        <w:t xml:space="preserve">line information </w:t>
      </w:r>
      <w:r>
        <w:rPr>
          <w:rFonts w:cs="Arial"/>
        </w:rPr>
        <w:t>of the PO.</w:t>
      </w:r>
    </w:p>
    <w:tbl>
      <w:tblPr>
        <w:tblStyle w:val="PlainTable1"/>
        <w:tblW w:w="6448" w:type="dxa"/>
        <w:tblLook w:val="04A0" w:firstRow="1" w:lastRow="0" w:firstColumn="1" w:lastColumn="0" w:noHBand="0" w:noVBand="1"/>
      </w:tblPr>
      <w:tblGrid>
        <w:gridCol w:w="1114"/>
        <w:gridCol w:w="1286"/>
        <w:gridCol w:w="1666"/>
        <w:gridCol w:w="2382"/>
      </w:tblGrid>
      <w:tr w:rsidR="00A00E30" w:rsidRPr="00A01F83" w14:paraId="5C809E60" w14:textId="77777777" w:rsidTr="00245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41195F2E" w14:textId="77777777" w:rsidR="00A00E30" w:rsidRPr="00A01F83" w:rsidRDefault="00A00E30" w:rsidP="00245B37">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05653CC2" w14:textId="77777777" w:rsidR="00A00E30" w:rsidRPr="00A01F83" w:rsidRDefault="00A00E30"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17D8982D" w14:textId="77777777" w:rsidR="00A00E30" w:rsidRPr="00A01F83" w:rsidRDefault="00A00E30"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6B52A493" w14:textId="77777777" w:rsidR="00A00E30" w:rsidRPr="00A01F83" w:rsidRDefault="00A00E30"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A00E30" w:rsidRPr="00A01F83" w14:paraId="07D662EA"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D48B632" w14:textId="77777777" w:rsidR="00A00E30" w:rsidRPr="00A01F83" w:rsidRDefault="00A00E30" w:rsidP="00245B37">
            <w:pPr>
              <w:spacing w:line="360" w:lineRule="auto"/>
              <w:jc w:val="center"/>
              <w:rPr>
                <w:rFonts w:cs="Arial"/>
                <w:b w:val="0"/>
                <w:bCs w:val="0"/>
              </w:rPr>
            </w:pPr>
            <w:r>
              <w:rPr>
                <w:rFonts w:cs="Arial"/>
                <w:b w:val="0"/>
                <w:bCs w:val="0"/>
              </w:rPr>
              <w:t>PUNO</w:t>
            </w:r>
          </w:p>
        </w:tc>
        <w:tc>
          <w:tcPr>
            <w:tcW w:w="1286" w:type="dxa"/>
          </w:tcPr>
          <w:p w14:paraId="79827686" w14:textId="77777777" w:rsidR="00A00E30" w:rsidRPr="00A01F83" w:rsidRDefault="00A00E30"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1D09F522" w14:textId="77777777" w:rsidR="00A00E30" w:rsidRPr="00A01F83" w:rsidRDefault="00A00E30"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220DD5F9" w14:textId="77777777" w:rsidR="00A00E30" w:rsidRPr="00A01F83" w:rsidRDefault="00A00E30"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506F9D" w:rsidRPr="00A01F83" w14:paraId="7A07B428"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43E7278C" w14:textId="382812FB" w:rsidR="00506F9D" w:rsidRDefault="00506F9D" w:rsidP="00506F9D">
            <w:pPr>
              <w:spacing w:line="360" w:lineRule="auto"/>
              <w:jc w:val="center"/>
              <w:rPr>
                <w:rFonts w:cs="Arial"/>
              </w:rPr>
            </w:pPr>
            <w:r>
              <w:rPr>
                <w:rFonts w:cs="Arial"/>
                <w:b w:val="0"/>
                <w:bCs w:val="0"/>
              </w:rPr>
              <w:t>PNLI</w:t>
            </w:r>
          </w:p>
        </w:tc>
        <w:tc>
          <w:tcPr>
            <w:tcW w:w="1286" w:type="dxa"/>
          </w:tcPr>
          <w:p w14:paraId="15E50C4A" w14:textId="746CF927" w:rsidR="00506F9D" w:rsidRDefault="00506F9D" w:rsidP="00506F9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0F1531FA" w14:textId="139F426F" w:rsidR="00506F9D" w:rsidRDefault="00506F9D" w:rsidP="00506F9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06578">
              <w:rPr>
                <w:rFonts w:cs="Arial"/>
              </w:rPr>
              <w:t>N</w:t>
            </w:r>
          </w:p>
        </w:tc>
        <w:tc>
          <w:tcPr>
            <w:tcW w:w="2382" w:type="dxa"/>
          </w:tcPr>
          <w:p w14:paraId="3B2AF50C" w14:textId="5FC45A23" w:rsidR="00506F9D" w:rsidRPr="00A01F83" w:rsidRDefault="00506F9D" w:rsidP="00506F9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506F9D" w:rsidRPr="00A01F83" w14:paraId="03634412"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6FCD674" w14:textId="0AC2EB4D" w:rsidR="00506F9D" w:rsidRDefault="00506F9D" w:rsidP="00506F9D">
            <w:pPr>
              <w:spacing w:line="360" w:lineRule="auto"/>
              <w:jc w:val="center"/>
              <w:rPr>
                <w:rFonts w:cs="Arial"/>
                <w:b w:val="0"/>
                <w:bCs w:val="0"/>
              </w:rPr>
            </w:pPr>
            <w:r>
              <w:rPr>
                <w:rFonts w:cs="Arial"/>
                <w:b w:val="0"/>
                <w:bCs w:val="0"/>
              </w:rPr>
              <w:t>PNLS</w:t>
            </w:r>
          </w:p>
        </w:tc>
        <w:tc>
          <w:tcPr>
            <w:tcW w:w="1286" w:type="dxa"/>
          </w:tcPr>
          <w:p w14:paraId="6CBBF389" w14:textId="72C9A2BD" w:rsidR="00506F9D" w:rsidRDefault="00506F9D" w:rsidP="00506F9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017AAEFB" w14:textId="3C752E96" w:rsidR="00506F9D" w:rsidRDefault="00506F9D" w:rsidP="00506F9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06578">
              <w:rPr>
                <w:rFonts w:cs="Arial"/>
              </w:rPr>
              <w:t>N</w:t>
            </w:r>
          </w:p>
        </w:tc>
        <w:tc>
          <w:tcPr>
            <w:tcW w:w="2382" w:type="dxa"/>
          </w:tcPr>
          <w:p w14:paraId="5A978F5A" w14:textId="76890921" w:rsidR="00506F9D" w:rsidRPr="00A01F83" w:rsidRDefault="00506F9D" w:rsidP="00506F9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506F9D" w:rsidRPr="00A01F83" w14:paraId="379FDBCB"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469D59FD" w14:textId="3FA8E957" w:rsidR="00506F9D" w:rsidRDefault="00506F9D" w:rsidP="00506F9D">
            <w:pPr>
              <w:spacing w:line="360" w:lineRule="auto"/>
              <w:jc w:val="center"/>
              <w:rPr>
                <w:rFonts w:cs="Arial"/>
                <w:b w:val="0"/>
                <w:bCs w:val="0"/>
              </w:rPr>
            </w:pPr>
            <w:r>
              <w:rPr>
                <w:rFonts w:cs="Arial"/>
                <w:b w:val="0"/>
                <w:bCs w:val="0"/>
              </w:rPr>
              <w:t>ITNO</w:t>
            </w:r>
          </w:p>
        </w:tc>
        <w:tc>
          <w:tcPr>
            <w:tcW w:w="1286" w:type="dxa"/>
          </w:tcPr>
          <w:p w14:paraId="1D92147B" w14:textId="77777777" w:rsidR="00506F9D" w:rsidRDefault="00506F9D" w:rsidP="00506F9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Outgoing</w:t>
            </w:r>
          </w:p>
        </w:tc>
        <w:tc>
          <w:tcPr>
            <w:tcW w:w="1666" w:type="dxa"/>
          </w:tcPr>
          <w:p w14:paraId="082876CC" w14:textId="77777777" w:rsidR="00506F9D" w:rsidRPr="00A01F83" w:rsidRDefault="00506F9D" w:rsidP="00506F9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136227DC" w14:textId="77777777" w:rsidR="00506F9D" w:rsidRPr="00A01F83" w:rsidRDefault="00506F9D" w:rsidP="00506F9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506F9D" w:rsidRPr="00A01F83" w14:paraId="4CE5B0EF"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E71D53B" w14:textId="33A0FE10" w:rsidR="00506F9D" w:rsidRDefault="00506F9D" w:rsidP="00506F9D">
            <w:pPr>
              <w:spacing w:line="360" w:lineRule="auto"/>
              <w:jc w:val="center"/>
              <w:rPr>
                <w:rFonts w:cs="Arial"/>
                <w:b w:val="0"/>
                <w:bCs w:val="0"/>
              </w:rPr>
            </w:pPr>
            <w:r>
              <w:rPr>
                <w:rFonts w:cs="Arial"/>
                <w:b w:val="0"/>
                <w:bCs w:val="0"/>
              </w:rPr>
              <w:t>SUNO</w:t>
            </w:r>
          </w:p>
        </w:tc>
        <w:tc>
          <w:tcPr>
            <w:tcW w:w="1286" w:type="dxa"/>
          </w:tcPr>
          <w:p w14:paraId="200E29F4" w14:textId="11A7F2D6" w:rsidR="00506F9D" w:rsidRDefault="00506F9D" w:rsidP="00506F9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Outgoing</w:t>
            </w:r>
          </w:p>
        </w:tc>
        <w:tc>
          <w:tcPr>
            <w:tcW w:w="1666" w:type="dxa"/>
          </w:tcPr>
          <w:p w14:paraId="5A6C304F" w14:textId="731BC65E" w:rsidR="00506F9D" w:rsidRDefault="00506F9D" w:rsidP="00506F9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03862929" w14:textId="0B96010F" w:rsidR="00506F9D" w:rsidRPr="00A01F83" w:rsidRDefault="00506F9D" w:rsidP="00506F9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506F9D" w:rsidRPr="00A01F83" w14:paraId="1882F147"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517469A1" w14:textId="00B65777" w:rsidR="00506F9D" w:rsidRDefault="00506F9D" w:rsidP="00506F9D">
            <w:pPr>
              <w:spacing w:line="360" w:lineRule="auto"/>
              <w:jc w:val="center"/>
              <w:rPr>
                <w:rFonts w:cs="Arial"/>
                <w:b w:val="0"/>
                <w:bCs w:val="0"/>
              </w:rPr>
            </w:pPr>
            <w:r>
              <w:rPr>
                <w:rFonts w:cs="Arial"/>
                <w:b w:val="0"/>
                <w:bCs w:val="0"/>
              </w:rPr>
              <w:t>OURR</w:t>
            </w:r>
          </w:p>
        </w:tc>
        <w:tc>
          <w:tcPr>
            <w:tcW w:w="1286" w:type="dxa"/>
          </w:tcPr>
          <w:p w14:paraId="7A052E89" w14:textId="585AF594" w:rsidR="00506F9D" w:rsidRDefault="00506F9D" w:rsidP="00506F9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Outgoing</w:t>
            </w:r>
          </w:p>
        </w:tc>
        <w:tc>
          <w:tcPr>
            <w:tcW w:w="1666" w:type="dxa"/>
          </w:tcPr>
          <w:p w14:paraId="33D730EF" w14:textId="348C060F" w:rsidR="00506F9D" w:rsidRDefault="00506F9D" w:rsidP="00506F9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617D21B4" w14:textId="7AD13860" w:rsidR="00506F9D" w:rsidRPr="00A01F83" w:rsidRDefault="00506F9D" w:rsidP="00506F9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0C8E5A30" w14:textId="77777777" w:rsidR="00A00E30" w:rsidRDefault="00A00E30" w:rsidP="00320382">
      <w:pPr>
        <w:pStyle w:val="Texte3"/>
        <w:ind w:left="0"/>
        <w:rPr>
          <w:noProof w:val="0"/>
          <w:lang w:val="en-GB"/>
        </w:rPr>
      </w:pPr>
    </w:p>
    <w:p w14:paraId="7E4A6D28" w14:textId="69B40E25" w:rsidR="00142D6E" w:rsidRPr="00A01F83" w:rsidRDefault="00142D6E" w:rsidP="00142D6E">
      <w:pPr>
        <w:pStyle w:val="Heading3"/>
      </w:pPr>
      <w:r>
        <w:t>PPS200MI</w:t>
      </w:r>
      <w:r w:rsidRPr="00A01F83">
        <w:t>.</w:t>
      </w:r>
      <w:r>
        <w:t>UpdLine</w:t>
      </w:r>
    </w:p>
    <w:p w14:paraId="2D7E5D92" w14:textId="68A35619" w:rsidR="00142D6E" w:rsidRPr="00BB1A10" w:rsidRDefault="00142D6E" w:rsidP="00142D6E">
      <w:pPr>
        <w:pStyle w:val="BodyText"/>
        <w:ind w:left="0"/>
        <w:rPr>
          <w:rFonts w:cs="Arial"/>
        </w:rPr>
      </w:pPr>
      <w:r w:rsidRPr="00BB1A10">
        <w:rPr>
          <w:rFonts w:cs="Arial"/>
        </w:rPr>
        <w:t xml:space="preserve">This API is used </w:t>
      </w:r>
      <w:r>
        <w:rPr>
          <w:rFonts w:cs="Arial"/>
        </w:rPr>
        <w:t xml:space="preserve">to update the revision in </w:t>
      </w:r>
      <w:r w:rsidR="00A00E30">
        <w:rPr>
          <w:rFonts w:cs="Arial"/>
        </w:rPr>
        <w:t>MPLINE</w:t>
      </w:r>
    </w:p>
    <w:tbl>
      <w:tblPr>
        <w:tblStyle w:val="PlainTable1"/>
        <w:tblW w:w="6448" w:type="dxa"/>
        <w:tblLook w:val="04A0" w:firstRow="1" w:lastRow="0" w:firstColumn="1" w:lastColumn="0" w:noHBand="0" w:noVBand="1"/>
      </w:tblPr>
      <w:tblGrid>
        <w:gridCol w:w="1114"/>
        <w:gridCol w:w="1286"/>
        <w:gridCol w:w="1666"/>
        <w:gridCol w:w="2382"/>
      </w:tblGrid>
      <w:tr w:rsidR="00142D6E" w:rsidRPr="00A01F83" w14:paraId="2B203966"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63D86C6C" w14:textId="77777777" w:rsidR="00142D6E" w:rsidRPr="00A01F83" w:rsidRDefault="00142D6E" w:rsidP="00DE321D">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00C468E5" w14:textId="77777777" w:rsidR="00142D6E" w:rsidRPr="00A01F83" w:rsidRDefault="00142D6E"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09F8BDC3" w14:textId="77777777" w:rsidR="00142D6E" w:rsidRPr="00A01F83" w:rsidRDefault="00142D6E"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26948788" w14:textId="77777777" w:rsidR="00142D6E" w:rsidRPr="00A01F83" w:rsidRDefault="00142D6E"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142D6E" w:rsidRPr="00A01F83" w14:paraId="689A2733"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10848EDB" w14:textId="77777777" w:rsidR="00142D6E" w:rsidRPr="00A01F83" w:rsidRDefault="00142D6E" w:rsidP="00142D6E">
            <w:pPr>
              <w:spacing w:line="360" w:lineRule="auto"/>
              <w:jc w:val="center"/>
              <w:rPr>
                <w:rFonts w:cs="Arial"/>
                <w:b w:val="0"/>
                <w:bCs w:val="0"/>
              </w:rPr>
            </w:pPr>
            <w:r>
              <w:rPr>
                <w:rFonts w:cs="Arial"/>
                <w:b w:val="0"/>
                <w:bCs w:val="0"/>
              </w:rPr>
              <w:lastRenderedPageBreak/>
              <w:t>PUNO</w:t>
            </w:r>
          </w:p>
        </w:tc>
        <w:tc>
          <w:tcPr>
            <w:tcW w:w="1286" w:type="dxa"/>
          </w:tcPr>
          <w:p w14:paraId="4869315D" w14:textId="2E8A60E9" w:rsidR="00142D6E" w:rsidRPr="00A01F83" w:rsidRDefault="00142D6E" w:rsidP="00142D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06979368" w14:textId="79091DC6" w:rsidR="00142D6E" w:rsidRPr="00A01F83" w:rsidRDefault="00142D6E" w:rsidP="00142D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7FFEAF5B" w14:textId="77777777" w:rsidR="00142D6E" w:rsidRPr="00A01F83" w:rsidRDefault="00142D6E" w:rsidP="00142D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142D6E" w:rsidRPr="00A01F83" w14:paraId="6A075F81"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7CDEB427" w14:textId="77777777" w:rsidR="00142D6E" w:rsidRDefault="00142D6E" w:rsidP="00142D6E">
            <w:pPr>
              <w:spacing w:line="360" w:lineRule="auto"/>
              <w:jc w:val="center"/>
              <w:rPr>
                <w:rFonts w:cs="Arial"/>
                <w:b w:val="0"/>
                <w:bCs w:val="0"/>
              </w:rPr>
            </w:pPr>
            <w:r>
              <w:rPr>
                <w:rFonts w:cs="Arial"/>
                <w:b w:val="0"/>
                <w:bCs w:val="0"/>
              </w:rPr>
              <w:t>PNLI</w:t>
            </w:r>
          </w:p>
        </w:tc>
        <w:tc>
          <w:tcPr>
            <w:tcW w:w="1286" w:type="dxa"/>
          </w:tcPr>
          <w:p w14:paraId="06B23A34" w14:textId="66C932B3" w:rsidR="00142D6E" w:rsidRDefault="00142D6E" w:rsidP="00142D6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7E6F7E15" w14:textId="10AADC4C" w:rsidR="00142D6E" w:rsidRPr="00A01F83" w:rsidRDefault="00142D6E" w:rsidP="00142D6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106578">
              <w:rPr>
                <w:rFonts w:cs="Arial"/>
              </w:rPr>
              <w:t>N</w:t>
            </w:r>
          </w:p>
        </w:tc>
        <w:tc>
          <w:tcPr>
            <w:tcW w:w="2382" w:type="dxa"/>
          </w:tcPr>
          <w:p w14:paraId="1644D761" w14:textId="77777777" w:rsidR="00142D6E" w:rsidRPr="00A01F83" w:rsidRDefault="00142D6E" w:rsidP="00142D6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142D6E" w:rsidRPr="00A01F83" w14:paraId="697FBBB1"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37E7CBB4" w14:textId="77777777" w:rsidR="00142D6E" w:rsidRDefault="00142D6E" w:rsidP="00142D6E">
            <w:pPr>
              <w:spacing w:line="360" w:lineRule="auto"/>
              <w:jc w:val="center"/>
              <w:rPr>
                <w:rFonts w:cs="Arial"/>
                <w:b w:val="0"/>
                <w:bCs w:val="0"/>
              </w:rPr>
            </w:pPr>
            <w:r>
              <w:rPr>
                <w:rFonts w:cs="Arial"/>
                <w:b w:val="0"/>
                <w:bCs w:val="0"/>
              </w:rPr>
              <w:t>PNLS</w:t>
            </w:r>
          </w:p>
        </w:tc>
        <w:tc>
          <w:tcPr>
            <w:tcW w:w="1286" w:type="dxa"/>
          </w:tcPr>
          <w:p w14:paraId="527E8B30" w14:textId="69E4BE97" w:rsidR="00142D6E" w:rsidRDefault="00142D6E" w:rsidP="00142D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5BAE7F43" w14:textId="6301495B" w:rsidR="00142D6E" w:rsidRPr="00A01F83" w:rsidRDefault="00142D6E" w:rsidP="00142D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106578">
              <w:rPr>
                <w:rFonts w:cs="Arial"/>
              </w:rPr>
              <w:t>N</w:t>
            </w:r>
          </w:p>
        </w:tc>
        <w:tc>
          <w:tcPr>
            <w:tcW w:w="2382" w:type="dxa"/>
          </w:tcPr>
          <w:p w14:paraId="50550A7A" w14:textId="77777777" w:rsidR="00142D6E" w:rsidRPr="00A01F83" w:rsidRDefault="00142D6E" w:rsidP="00142D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A00E30" w:rsidRPr="00A01F83" w14:paraId="64514D03"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5E91699E" w14:textId="2A05B76F" w:rsidR="00A00E30" w:rsidRDefault="00A00E30" w:rsidP="00A00E30">
            <w:pPr>
              <w:spacing w:line="360" w:lineRule="auto"/>
              <w:jc w:val="center"/>
              <w:rPr>
                <w:rFonts w:cs="Arial"/>
              </w:rPr>
            </w:pPr>
            <w:r>
              <w:rPr>
                <w:rFonts w:cs="Arial"/>
                <w:b w:val="0"/>
                <w:bCs w:val="0"/>
              </w:rPr>
              <w:t>UCA9</w:t>
            </w:r>
          </w:p>
        </w:tc>
        <w:tc>
          <w:tcPr>
            <w:tcW w:w="1286" w:type="dxa"/>
          </w:tcPr>
          <w:p w14:paraId="0B8DC27F" w14:textId="385AE422" w:rsidR="00A00E30" w:rsidRDefault="00A00E30" w:rsidP="00A00E3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586B2B6C" w14:textId="11EEB8C8" w:rsidR="00A00E30" w:rsidRPr="00106578" w:rsidRDefault="00A00E30" w:rsidP="00A00E3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w:t>
            </w:r>
          </w:p>
        </w:tc>
        <w:tc>
          <w:tcPr>
            <w:tcW w:w="2382" w:type="dxa"/>
          </w:tcPr>
          <w:p w14:paraId="226DAB4C" w14:textId="0E338EA0" w:rsidR="00A00E30" w:rsidRPr="00A01F83" w:rsidRDefault="00A00E30" w:rsidP="00A00E30">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2DFE047C" w14:textId="77777777" w:rsidR="00142D6E" w:rsidRPr="00A01F83" w:rsidRDefault="00142D6E" w:rsidP="00320382">
      <w:pPr>
        <w:pStyle w:val="Texte3"/>
        <w:ind w:left="0"/>
        <w:rPr>
          <w:noProof w:val="0"/>
          <w:lang w:val="en-GB"/>
        </w:rPr>
      </w:pPr>
    </w:p>
    <w:p w14:paraId="78DBE2BC" w14:textId="755F7C80" w:rsidR="002146A1" w:rsidRPr="00A01F83" w:rsidRDefault="00310D99" w:rsidP="002146A1">
      <w:pPr>
        <w:pStyle w:val="Heading3"/>
      </w:pPr>
      <w:r>
        <w:t>PMS100MI</w:t>
      </w:r>
      <w:r w:rsidR="002146A1" w:rsidRPr="00A01F83">
        <w:t>.</w:t>
      </w:r>
      <w:r w:rsidR="002146A1">
        <w:t>SearchMO</w:t>
      </w:r>
    </w:p>
    <w:p w14:paraId="2696448E" w14:textId="7B6ACD3A" w:rsidR="002146A1" w:rsidRDefault="002146A1" w:rsidP="002146A1">
      <w:pPr>
        <w:pStyle w:val="BodyText"/>
        <w:ind w:left="0"/>
        <w:rPr>
          <w:rFonts w:cs="Arial"/>
        </w:rPr>
      </w:pPr>
      <w:r w:rsidRPr="00BB1A10">
        <w:rPr>
          <w:rFonts w:cs="Arial"/>
        </w:rPr>
        <w:t xml:space="preserve">This API is used to </w:t>
      </w:r>
      <w:r>
        <w:rPr>
          <w:rFonts w:cs="Arial"/>
        </w:rPr>
        <w:t xml:space="preserve">query the table </w:t>
      </w:r>
      <w:r w:rsidR="00310D99">
        <w:rPr>
          <w:rFonts w:cs="Arial"/>
        </w:rPr>
        <w:t>MWOHE</w:t>
      </w:r>
      <w:r w:rsidR="009379F5">
        <w:rPr>
          <w:rFonts w:cs="Arial"/>
        </w:rPr>
        <w:t>D</w:t>
      </w:r>
      <w:r w:rsidRPr="00BB1A10">
        <w:rPr>
          <w:rFonts w:cs="Arial"/>
        </w:rPr>
        <w:t>.</w:t>
      </w:r>
      <w:r>
        <w:rPr>
          <w:rFonts w:cs="Arial"/>
        </w:rPr>
        <w:t xml:space="preserve"> </w:t>
      </w:r>
    </w:p>
    <w:p w14:paraId="095E5476" w14:textId="673A7007" w:rsidR="002146A1" w:rsidRPr="00BB1A10" w:rsidRDefault="002146A1" w:rsidP="002146A1">
      <w:pPr>
        <w:pStyle w:val="BodyText"/>
        <w:ind w:left="0"/>
        <w:rPr>
          <w:rFonts w:cs="Arial"/>
        </w:rPr>
      </w:pPr>
      <w:r>
        <w:rPr>
          <w:rFonts w:cs="Arial"/>
        </w:rPr>
        <w:t xml:space="preserve">The format of SQRY is “ITNO: &lt;Item Number&gt; </w:t>
      </w:r>
      <w:r w:rsidR="00310D99" w:rsidRPr="00310D99">
        <w:rPr>
          <w:rFonts w:cs="Arial"/>
        </w:rPr>
        <w:t xml:space="preserve">AND WHST:[0 TO 20] AND WODP:0 AND STDT: </w:t>
      </w:r>
      <w:r>
        <w:rPr>
          <w:rFonts w:cs="Arial"/>
        </w:rPr>
        <w:t>[ &lt;Start Date&gt; TO &lt;Finish Date&gt;]”.</w:t>
      </w:r>
    </w:p>
    <w:tbl>
      <w:tblPr>
        <w:tblStyle w:val="PlainTable1"/>
        <w:tblW w:w="6448" w:type="dxa"/>
        <w:tblLook w:val="04A0" w:firstRow="1" w:lastRow="0" w:firstColumn="1" w:lastColumn="0" w:noHBand="0" w:noVBand="1"/>
      </w:tblPr>
      <w:tblGrid>
        <w:gridCol w:w="1114"/>
        <w:gridCol w:w="1286"/>
        <w:gridCol w:w="1666"/>
        <w:gridCol w:w="2382"/>
      </w:tblGrid>
      <w:tr w:rsidR="002146A1" w:rsidRPr="00A01F83" w14:paraId="60D913AD"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7A3A8616" w14:textId="49BE9AE6" w:rsidR="002146A1" w:rsidRPr="00A01F83" w:rsidRDefault="002146A1" w:rsidP="002146A1">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3236E0B8" w14:textId="03D3E094" w:rsidR="002146A1" w:rsidRPr="00A01F83" w:rsidRDefault="002146A1" w:rsidP="002146A1">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7E57CDE1" w14:textId="2F9E1352" w:rsidR="002146A1" w:rsidRPr="00A01F83" w:rsidRDefault="002146A1" w:rsidP="002146A1">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0982252E" w14:textId="70D0A8D9" w:rsidR="002146A1" w:rsidRPr="00A01F83" w:rsidRDefault="002146A1" w:rsidP="002146A1">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2146A1" w:rsidRPr="00A01F83" w14:paraId="7307C5A3"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2D4B602" w14:textId="35341861" w:rsidR="002146A1" w:rsidRPr="00A01F83" w:rsidRDefault="002146A1" w:rsidP="002146A1">
            <w:pPr>
              <w:spacing w:line="360" w:lineRule="auto"/>
              <w:jc w:val="center"/>
              <w:rPr>
                <w:rFonts w:cs="Arial"/>
                <w:b w:val="0"/>
                <w:bCs w:val="0"/>
              </w:rPr>
            </w:pPr>
            <w:r>
              <w:rPr>
                <w:rFonts w:cs="Arial"/>
                <w:b w:val="0"/>
                <w:bCs w:val="0"/>
              </w:rPr>
              <w:t>SQRY</w:t>
            </w:r>
          </w:p>
        </w:tc>
        <w:tc>
          <w:tcPr>
            <w:tcW w:w="1286" w:type="dxa"/>
          </w:tcPr>
          <w:p w14:paraId="35571C41" w14:textId="2576A0EB" w:rsidR="002146A1" w:rsidRPr="00A01F83" w:rsidRDefault="002146A1" w:rsidP="002146A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69E3C5ED" w14:textId="78C57F48" w:rsidR="002146A1" w:rsidRPr="00A01F83" w:rsidRDefault="002146A1" w:rsidP="002146A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622CFD8C" w14:textId="5DCB1160" w:rsidR="002146A1" w:rsidRPr="00A01F83" w:rsidRDefault="002146A1" w:rsidP="002146A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2146A1" w:rsidRPr="00A01F83" w14:paraId="67D7BBCD"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0C35FFFE" w14:textId="5F74AB65" w:rsidR="002146A1" w:rsidRPr="00A01F83" w:rsidRDefault="00310D99" w:rsidP="002146A1">
            <w:pPr>
              <w:spacing w:line="360" w:lineRule="auto"/>
              <w:jc w:val="center"/>
              <w:rPr>
                <w:rFonts w:cs="Arial"/>
                <w:b w:val="0"/>
                <w:bCs w:val="0"/>
              </w:rPr>
            </w:pPr>
            <w:r>
              <w:rPr>
                <w:rFonts w:cs="Arial"/>
                <w:b w:val="0"/>
                <w:bCs w:val="0"/>
              </w:rPr>
              <w:t>FACI</w:t>
            </w:r>
          </w:p>
        </w:tc>
        <w:tc>
          <w:tcPr>
            <w:tcW w:w="1286" w:type="dxa"/>
          </w:tcPr>
          <w:p w14:paraId="0EAA7DD5" w14:textId="7F62C035" w:rsidR="002146A1" w:rsidRPr="00A01F83" w:rsidRDefault="002146A1" w:rsidP="002146A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Outgoing</w:t>
            </w:r>
          </w:p>
        </w:tc>
        <w:tc>
          <w:tcPr>
            <w:tcW w:w="1666" w:type="dxa"/>
          </w:tcPr>
          <w:p w14:paraId="3DA9FD97" w14:textId="3AFC397D" w:rsidR="002146A1" w:rsidRPr="00A01F83" w:rsidRDefault="002146A1" w:rsidP="002146A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3D725FF3" w14:textId="31F9745D" w:rsidR="002146A1" w:rsidRPr="00A01F83" w:rsidRDefault="002146A1" w:rsidP="002146A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310D99" w:rsidRPr="00A01F83" w14:paraId="2D22B273"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F9FB6DF" w14:textId="12BF4F85" w:rsidR="00310D99" w:rsidRDefault="00310D99" w:rsidP="00310D99">
            <w:pPr>
              <w:spacing w:line="360" w:lineRule="auto"/>
              <w:jc w:val="center"/>
              <w:rPr>
                <w:rFonts w:cs="Arial"/>
                <w:b w:val="0"/>
                <w:bCs w:val="0"/>
              </w:rPr>
            </w:pPr>
            <w:r>
              <w:rPr>
                <w:rFonts w:cs="Arial"/>
                <w:b w:val="0"/>
                <w:bCs w:val="0"/>
              </w:rPr>
              <w:t>MFNO</w:t>
            </w:r>
          </w:p>
        </w:tc>
        <w:tc>
          <w:tcPr>
            <w:tcW w:w="1286" w:type="dxa"/>
          </w:tcPr>
          <w:p w14:paraId="7D373CA2" w14:textId="667E6743" w:rsidR="00310D99" w:rsidRDefault="00310D99" w:rsidP="00310D9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Outgoing</w:t>
            </w:r>
          </w:p>
        </w:tc>
        <w:tc>
          <w:tcPr>
            <w:tcW w:w="1666" w:type="dxa"/>
          </w:tcPr>
          <w:p w14:paraId="4B1E18D3" w14:textId="1A4C589F" w:rsidR="00310D99" w:rsidRPr="00A01F83" w:rsidRDefault="00310D99" w:rsidP="00310D9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2382" w:type="dxa"/>
          </w:tcPr>
          <w:p w14:paraId="5CAB27CC" w14:textId="7DF09916" w:rsidR="00310D99" w:rsidRPr="00A01F83" w:rsidRDefault="00310D99" w:rsidP="00310D9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310D99" w:rsidRPr="00A01F83" w14:paraId="2CEC05B4"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082D11F4" w14:textId="72BF0C09" w:rsidR="00310D99" w:rsidRDefault="00310D99" w:rsidP="00310D99">
            <w:pPr>
              <w:spacing w:line="360" w:lineRule="auto"/>
              <w:jc w:val="center"/>
              <w:rPr>
                <w:rFonts w:cs="Arial"/>
                <w:b w:val="0"/>
                <w:bCs w:val="0"/>
              </w:rPr>
            </w:pPr>
            <w:r>
              <w:rPr>
                <w:rFonts w:cs="Arial"/>
                <w:b w:val="0"/>
                <w:bCs w:val="0"/>
              </w:rPr>
              <w:t>PRNO</w:t>
            </w:r>
          </w:p>
        </w:tc>
        <w:tc>
          <w:tcPr>
            <w:tcW w:w="1286" w:type="dxa"/>
          </w:tcPr>
          <w:p w14:paraId="44168486" w14:textId="122DCC38" w:rsidR="00310D99" w:rsidRDefault="00310D99" w:rsidP="00310D9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Outgoing</w:t>
            </w:r>
          </w:p>
        </w:tc>
        <w:tc>
          <w:tcPr>
            <w:tcW w:w="1666" w:type="dxa"/>
          </w:tcPr>
          <w:p w14:paraId="2EE6DC14" w14:textId="02003120" w:rsidR="00310D99" w:rsidRPr="00A01F83" w:rsidRDefault="00310D99" w:rsidP="00310D9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6995A51C" w14:textId="5C69559D" w:rsidR="00310D99" w:rsidRPr="00A01F83" w:rsidRDefault="00310D99" w:rsidP="00310D99">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0C9D1702" w14:textId="77777777" w:rsidR="005F3636" w:rsidRPr="00A01F83" w:rsidRDefault="005F3636" w:rsidP="002146A1">
      <w:pPr>
        <w:pStyle w:val="Texte3"/>
        <w:ind w:left="0"/>
        <w:rPr>
          <w:noProof w:val="0"/>
          <w:lang w:val="en-GB"/>
        </w:rPr>
      </w:pPr>
    </w:p>
    <w:p w14:paraId="7155F9FC" w14:textId="2DB2BC3A" w:rsidR="009379F5" w:rsidRPr="00A01F83" w:rsidRDefault="009379F5" w:rsidP="009379F5">
      <w:pPr>
        <w:pStyle w:val="Heading3"/>
      </w:pPr>
      <w:r>
        <w:t>CUSEXTMI</w:t>
      </w:r>
      <w:r w:rsidRPr="00A01F83">
        <w:t>.</w:t>
      </w:r>
      <w:r>
        <w:t>GetAlphaKPI</w:t>
      </w:r>
    </w:p>
    <w:p w14:paraId="3F7ACB2C" w14:textId="5E9367EA" w:rsidR="009379F5" w:rsidRPr="00BB1A10" w:rsidRDefault="009379F5" w:rsidP="009379F5">
      <w:pPr>
        <w:pStyle w:val="BodyText"/>
        <w:ind w:left="0"/>
        <w:rPr>
          <w:rFonts w:cs="Arial"/>
        </w:rPr>
      </w:pPr>
      <w:r w:rsidRPr="00BB1A10">
        <w:rPr>
          <w:rFonts w:cs="Arial"/>
        </w:rPr>
        <w:t xml:space="preserve">This API is used to </w:t>
      </w:r>
      <w:r>
        <w:rPr>
          <w:rFonts w:cs="Arial"/>
        </w:rPr>
        <w:t>query the table CUGEX3.</w:t>
      </w:r>
    </w:p>
    <w:tbl>
      <w:tblPr>
        <w:tblStyle w:val="PlainTable1"/>
        <w:tblW w:w="6448" w:type="dxa"/>
        <w:tblLook w:val="04A0" w:firstRow="1" w:lastRow="0" w:firstColumn="1" w:lastColumn="0" w:noHBand="0" w:noVBand="1"/>
      </w:tblPr>
      <w:tblGrid>
        <w:gridCol w:w="1114"/>
        <w:gridCol w:w="1286"/>
        <w:gridCol w:w="1666"/>
        <w:gridCol w:w="2382"/>
      </w:tblGrid>
      <w:tr w:rsidR="009379F5" w:rsidRPr="00A01F83" w14:paraId="7E8634D8"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64D136E4" w14:textId="77777777" w:rsidR="009379F5" w:rsidRPr="00A01F83" w:rsidRDefault="009379F5" w:rsidP="00DE321D">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4933B5D9" w14:textId="77777777" w:rsidR="009379F5" w:rsidRPr="00A01F83" w:rsidRDefault="009379F5"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5FD42AAF" w14:textId="77777777" w:rsidR="009379F5" w:rsidRPr="00A01F83" w:rsidRDefault="009379F5"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69766825" w14:textId="77777777" w:rsidR="009379F5" w:rsidRPr="00A01F83" w:rsidRDefault="009379F5"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9379F5" w:rsidRPr="00A01F83" w14:paraId="19B2C02E"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7DA647C3" w14:textId="23B64CF0" w:rsidR="009379F5" w:rsidRPr="00A01F83" w:rsidRDefault="009379F5" w:rsidP="00DE321D">
            <w:pPr>
              <w:spacing w:line="360" w:lineRule="auto"/>
              <w:jc w:val="center"/>
              <w:rPr>
                <w:rFonts w:cs="Arial"/>
                <w:b w:val="0"/>
                <w:bCs w:val="0"/>
              </w:rPr>
            </w:pPr>
            <w:r>
              <w:rPr>
                <w:rFonts w:cs="Arial"/>
                <w:b w:val="0"/>
                <w:bCs w:val="0"/>
              </w:rPr>
              <w:t>KPID</w:t>
            </w:r>
          </w:p>
        </w:tc>
        <w:tc>
          <w:tcPr>
            <w:tcW w:w="1286" w:type="dxa"/>
          </w:tcPr>
          <w:p w14:paraId="6F1C096F" w14:textId="77777777" w:rsidR="009379F5" w:rsidRPr="00A01F83" w:rsidRDefault="009379F5"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21A2E26F" w14:textId="77777777" w:rsidR="009379F5" w:rsidRPr="00A01F83" w:rsidRDefault="009379F5"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00D58097" w14:textId="77777777" w:rsidR="009379F5" w:rsidRPr="00A01F83" w:rsidRDefault="009379F5"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9379F5" w:rsidRPr="00A01F83" w14:paraId="408FF1EF"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79835556" w14:textId="0ACA8384" w:rsidR="009379F5" w:rsidRPr="00A01F83" w:rsidRDefault="009379F5" w:rsidP="009379F5">
            <w:pPr>
              <w:spacing w:line="360" w:lineRule="auto"/>
              <w:jc w:val="center"/>
              <w:rPr>
                <w:rFonts w:cs="Arial"/>
                <w:b w:val="0"/>
                <w:bCs w:val="0"/>
              </w:rPr>
            </w:pPr>
            <w:r>
              <w:rPr>
                <w:rFonts w:cs="Arial"/>
                <w:b w:val="0"/>
                <w:bCs w:val="0"/>
              </w:rPr>
              <w:t>PK01</w:t>
            </w:r>
          </w:p>
        </w:tc>
        <w:tc>
          <w:tcPr>
            <w:tcW w:w="1286" w:type="dxa"/>
          </w:tcPr>
          <w:p w14:paraId="3E6DCB87" w14:textId="482520D9" w:rsidR="009379F5" w:rsidRPr="00A01F83" w:rsidRDefault="009379F5" w:rsidP="009379F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1525BEE8" w14:textId="26B1C342" w:rsidR="009379F5" w:rsidRPr="00A01F83" w:rsidRDefault="009379F5" w:rsidP="009379F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w:t>
            </w:r>
          </w:p>
        </w:tc>
        <w:tc>
          <w:tcPr>
            <w:tcW w:w="2382" w:type="dxa"/>
          </w:tcPr>
          <w:p w14:paraId="64197AFC" w14:textId="77777777" w:rsidR="009379F5" w:rsidRPr="00A01F83" w:rsidRDefault="009379F5" w:rsidP="009379F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9379F5" w:rsidRPr="00A01F83" w14:paraId="3A917450"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D41363D" w14:textId="4F221E98" w:rsidR="009379F5" w:rsidRDefault="009379F5" w:rsidP="009379F5">
            <w:pPr>
              <w:spacing w:line="360" w:lineRule="auto"/>
              <w:jc w:val="center"/>
              <w:rPr>
                <w:rFonts w:cs="Arial"/>
                <w:b w:val="0"/>
                <w:bCs w:val="0"/>
              </w:rPr>
            </w:pPr>
            <w:r>
              <w:rPr>
                <w:rFonts w:cs="Arial"/>
                <w:b w:val="0"/>
                <w:bCs w:val="0"/>
              </w:rPr>
              <w:t>PK02</w:t>
            </w:r>
          </w:p>
        </w:tc>
        <w:tc>
          <w:tcPr>
            <w:tcW w:w="1286" w:type="dxa"/>
          </w:tcPr>
          <w:p w14:paraId="79CAA8E2" w14:textId="61AD2167" w:rsidR="009379F5" w:rsidRDefault="009379F5" w:rsidP="009379F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FD46A2">
              <w:rPr>
                <w:rFonts w:cs="Arial"/>
                <w:sz w:val="20"/>
                <w:szCs w:val="20"/>
              </w:rPr>
              <w:t>Incoming</w:t>
            </w:r>
          </w:p>
        </w:tc>
        <w:tc>
          <w:tcPr>
            <w:tcW w:w="1666" w:type="dxa"/>
          </w:tcPr>
          <w:p w14:paraId="6EBDE780" w14:textId="77777777" w:rsidR="009379F5" w:rsidRPr="00A01F83" w:rsidRDefault="009379F5" w:rsidP="009379F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2382" w:type="dxa"/>
          </w:tcPr>
          <w:p w14:paraId="06670E04" w14:textId="77777777" w:rsidR="009379F5" w:rsidRPr="00A01F83" w:rsidRDefault="009379F5" w:rsidP="009379F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9379F5" w:rsidRPr="00A01F83" w14:paraId="11525F87"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7927F820" w14:textId="2357D20B" w:rsidR="009379F5" w:rsidRDefault="009379F5" w:rsidP="009379F5">
            <w:pPr>
              <w:spacing w:line="360" w:lineRule="auto"/>
              <w:jc w:val="center"/>
              <w:rPr>
                <w:rFonts w:cs="Arial"/>
                <w:b w:val="0"/>
                <w:bCs w:val="0"/>
              </w:rPr>
            </w:pPr>
            <w:r>
              <w:rPr>
                <w:rFonts w:cs="Arial"/>
                <w:b w:val="0"/>
                <w:bCs w:val="0"/>
              </w:rPr>
              <w:t>PK03</w:t>
            </w:r>
          </w:p>
        </w:tc>
        <w:tc>
          <w:tcPr>
            <w:tcW w:w="1286" w:type="dxa"/>
          </w:tcPr>
          <w:p w14:paraId="0D66E661" w14:textId="4B5942CD" w:rsidR="009379F5" w:rsidRDefault="009379F5" w:rsidP="009379F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FD46A2">
              <w:rPr>
                <w:rFonts w:cs="Arial"/>
                <w:sz w:val="20"/>
                <w:szCs w:val="20"/>
              </w:rPr>
              <w:t>Incoming</w:t>
            </w:r>
          </w:p>
        </w:tc>
        <w:tc>
          <w:tcPr>
            <w:tcW w:w="1666" w:type="dxa"/>
          </w:tcPr>
          <w:p w14:paraId="3FA0C95E" w14:textId="77777777" w:rsidR="009379F5" w:rsidRPr="00A01F83" w:rsidRDefault="009379F5" w:rsidP="009379F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1659E27C" w14:textId="77777777" w:rsidR="009379F5" w:rsidRPr="00A01F83" w:rsidRDefault="009379F5" w:rsidP="009379F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6EE93AA0" w14:textId="77777777" w:rsidR="004A737D" w:rsidRDefault="004A737D" w:rsidP="00542127">
      <w:pPr>
        <w:pStyle w:val="BodyText"/>
        <w:ind w:left="0"/>
      </w:pPr>
    </w:p>
    <w:p w14:paraId="55C63998" w14:textId="77777777" w:rsidR="0069240C" w:rsidRDefault="0069240C" w:rsidP="00542127">
      <w:pPr>
        <w:pStyle w:val="BodyText"/>
        <w:ind w:left="0"/>
      </w:pPr>
    </w:p>
    <w:p w14:paraId="21B93850" w14:textId="61A17BDB" w:rsidR="00527897" w:rsidRPr="00A01F83" w:rsidRDefault="00527897" w:rsidP="00527897">
      <w:pPr>
        <w:pStyle w:val="Heading3"/>
      </w:pPr>
      <w:r>
        <w:t>CUSEXTMI</w:t>
      </w:r>
      <w:r w:rsidRPr="00A01F83">
        <w:t>.</w:t>
      </w:r>
      <w:r>
        <w:t>AddAlphaKPI</w:t>
      </w:r>
    </w:p>
    <w:p w14:paraId="59B22070" w14:textId="74926A89" w:rsidR="00527897" w:rsidRPr="00BB1A10" w:rsidRDefault="00527897" w:rsidP="00527897">
      <w:pPr>
        <w:pStyle w:val="BodyText"/>
        <w:ind w:left="0"/>
        <w:rPr>
          <w:rFonts w:cs="Arial"/>
        </w:rPr>
      </w:pPr>
      <w:r w:rsidRPr="00BB1A10">
        <w:rPr>
          <w:rFonts w:cs="Arial"/>
        </w:rPr>
        <w:t xml:space="preserve">This API is used to </w:t>
      </w:r>
      <w:r w:rsidR="00D47574">
        <w:rPr>
          <w:rFonts w:cs="Arial"/>
        </w:rPr>
        <w:t>add a line to</w:t>
      </w:r>
      <w:r>
        <w:rPr>
          <w:rFonts w:cs="Arial"/>
        </w:rPr>
        <w:t xml:space="preserve"> the table CUGEX3.</w:t>
      </w:r>
    </w:p>
    <w:tbl>
      <w:tblPr>
        <w:tblStyle w:val="PlainTable1"/>
        <w:tblW w:w="6448" w:type="dxa"/>
        <w:tblLook w:val="04A0" w:firstRow="1" w:lastRow="0" w:firstColumn="1" w:lastColumn="0" w:noHBand="0" w:noVBand="1"/>
      </w:tblPr>
      <w:tblGrid>
        <w:gridCol w:w="1114"/>
        <w:gridCol w:w="1286"/>
        <w:gridCol w:w="1666"/>
        <w:gridCol w:w="2382"/>
      </w:tblGrid>
      <w:tr w:rsidR="00527897" w:rsidRPr="00A01F83" w14:paraId="34AC93EB"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21935E8D" w14:textId="77777777" w:rsidR="00527897" w:rsidRPr="00A01F83" w:rsidRDefault="00527897" w:rsidP="00DE321D">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2D9F1659" w14:textId="77777777" w:rsidR="00527897" w:rsidRPr="00A01F83" w:rsidRDefault="00527897"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4B2926FA" w14:textId="77777777" w:rsidR="00527897" w:rsidRPr="00A01F83" w:rsidRDefault="00527897"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04C92C13" w14:textId="77777777" w:rsidR="00527897" w:rsidRPr="00A01F83" w:rsidRDefault="00527897"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527897" w:rsidRPr="00A01F83" w14:paraId="35AFB266"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BB36EFE" w14:textId="77777777" w:rsidR="00527897" w:rsidRPr="00A01F83" w:rsidRDefault="00527897" w:rsidP="00DE321D">
            <w:pPr>
              <w:spacing w:line="360" w:lineRule="auto"/>
              <w:jc w:val="center"/>
              <w:rPr>
                <w:rFonts w:cs="Arial"/>
                <w:b w:val="0"/>
                <w:bCs w:val="0"/>
              </w:rPr>
            </w:pPr>
            <w:r>
              <w:rPr>
                <w:rFonts w:cs="Arial"/>
                <w:b w:val="0"/>
                <w:bCs w:val="0"/>
              </w:rPr>
              <w:t>KPID</w:t>
            </w:r>
          </w:p>
        </w:tc>
        <w:tc>
          <w:tcPr>
            <w:tcW w:w="1286" w:type="dxa"/>
          </w:tcPr>
          <w:p w14:paraId="0DB5F133" w14:textId="77777777" w:rsidR="00527897" w:rsidRPr="00A01F83" w:rsidRDefault="0052789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17F2ECB9" w14:textId="77777777" w:rsidR="00527897" w:rsidRPr="00A01F83" w:rsidRDefault="0052789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5D703BB7" w14:textId="77777777" w:rsidR="00527897" w:rsidRPr="00A01F83" w:rsidRDefault="0052789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527897" w:rsidRPr="00A01F83" w14:paraId="2256D892"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305BC182" w14:textId="77777777" w:rsidR="00527897" w:rsidRPr="00A01F83" w:rsidRDefault="00527897" w:rsidP="00DE321D">
            <w:pPr>
              <w:spacing w:line="360" w:lineRule="auto"/>
              <w:jc w:val="center"/>
              <w:rPr>
                <w:rFonts w:cs="Arial"/>
                <w:b w:val="0"/>
                <w:bCs w:val="0"/>
              </w:rPr>
            </w:pPr>
            <w:r>
              <w:rPr>
                <w:rFonts w:cs="Arial"/>
                <w:b w:val="0"/>
                <w:bCs w:val="0"/>
              </w:rPr>
              <w:t>PK01</w:t>
            </w:r>
          </w:p>
        </w:tc>
        <w:tc>
          <w:tcPr>
            <w:tcW w:w="1286" w:type="dxa"/>
          </w:tcPr>
          <w:p w14:paraId="4B1B5285" w14:textId="77777777" w:rsidR="00527897" w:rsidRPr="00A01F83" w:rsidRDefault="0052789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72399E4B" w14:textId="77777777" w:rsidR="00527897" w:rsidRPr="00A01F83" w:rsidRDefault="0052789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w:t>
            </w:r>
          </w:p>
        </w:tc>
        <w:tc>
          <w:tcPr>
            <w:tcW w:w="2382" w:type="dxa"/>
          </w:tcPr>
          <w:p w14:paraId="277A8541" w14:textId="77777777" w:rsidR="00527897" w:rsidRPr="00A01F83" w:rsidRDefault="0052789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527897" w:rsidRPr="00A01F83" w14:paraId="66F55A1E"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78BF173A" w14:textId="77777777" w:rsidR="00527897" w:rsidRDefault="00527897" w:rsidP="00DE321D">
            <w:pPr>
              <w:spacing w:line="360" w:lineRule="auto"/>
              <w:jc w:val="center"/>
              <w:rPr>
                <w:rFonts w:cs="Arial"/>
                <w:b w:val="0"/>
                <w:bCs w:val="0"/>
              </w:rPr>
            </w:pPr>
            <w:r>
              <w:rPr>
                <w:rFonts w:cs="Arial"/>
                <w:b w:val="0"/>
                <w:bCs w:val="0"/>
              </w:rPr>
              <w:t>PK02</w:t>
            </w:r>
          </w:p>
        </w:tc>
        <w:tc>
          <w:tcPr>
            <w:tcW w:w="1286" w:type="dxa"/>
          </w:tcPr>
          <w:p w14:paraId="55EB0321" w14:textId="77777777" w:rsidR="00527897" w:rsidRDefault="0052789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FD46A2">
              <w:rPr>
                <w:rFonts w:cs="Arial"/>
                <w:sz w:val="20"/>
                <w:szCs w:val="20"/>
              </w:rPr>
              <w:t>Incoming</w:t>
            </w:r>
          </w:p>
        </w:tc>
        <w:tc>
          <w:tcPr>
            <w:tcW w:w="1666" w:type="dxa"/>
          </w:tcPr>
          <w:p w14:paraId="33E3FAF5" w14:textId="77777777" w:rsidR="00527897" w:rsidRPr="00A01F83" w:rsidRDefault="0052789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2382" w:type="dxa"/>
          </w:tcPr>
          <w:p w14:paraId="4C1F470B" w14:textId="77777777" w:rsidR="00527897" w:rsidRPr="00A01F83" w:rsidRDefault="0052789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527897" w:rsidRPr="00A01F83" w14:paraId="249F1FEE"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6D8F2B07" w14:textId="77777777" w:rsidR="00527897" w:rsidRDefault="00527897" w:rsidP="00DE321D">
            <w:pPr>
              <w:spacing w:line="360" w:lineRule="auto"/>
              <w:jc w:val="center"/>
              <w:rPr>
                <w:rFonts w:cs="Arial"/>
                <w:b w:val="0"/>
                <w:bCs w:val="0"/>
              </w:rPr>
            </w:pPr>
            <w:r>
              <w:rPr>
                <w:rFonts w:cs="Arial"/>
                <w:b w:val="0"/>
                <w:bCs w:val="0"/>
              </w:rPr>
              <w:t>PK03</w:t>
            </w:r>
          </w:p>
        </w:tc>
        <w:tc>
          <w:tcPr>
            <w:tcW w:w="1286" w:type="dxa"/>
          </w:tcPr>
          <w:p w14:paraId="2872AE98" w14:textId="77777777" w:rsidR="00527897" w:rsidRDefault="0052789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FD46A2">
              <w:rPr>
                <w:rFonts w:cs="Arial"/>
                <w:sz w:val="20"/>
                <w:szCs w:val="20"/>
              </w:rPr>
              <w:t>Incoming</w:t>
            </w:r>
          </w:p>
        </w:tc>
        <w:tc>
          <w:tcPr>
            <w:tcW w:w="1666" w:type="dxa"/>
          </w:tcPr>
          <w:p w14:paraId="52A0CB38" w14:textId="77777777" w:rsidR="00527897" w:rsidRPr="00A01F83" w:rsidRDefault="0052789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7DA1008D" w14:textId="77777777" w:rsidR="00527897" w:rsidRPr="00A01F83" w:rsidRDefault="0052789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D47574" w:rsidRPr="00A01F83" w14:paraId="036D2928"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3DC65E70" w14:textId="1EC8EEB4" w:rsidR="00D47574" w:rsidRDefault="00D47574" w:rsidP="00D47574">
            <w:pPr>
              <w:spacing w:line="360" w:lineRule="auto"/>
              <w:jc w:val="center"/>
              <w:rPr>
                <w:rFonts w:cs="Arial"/>
                <w:b w:val="0"/>
                <w:bCs w:val="0"/>
              </w:rPr>
            </w:pPr>
            <w:r>
              <w:rPr>
                <w:rFonts w:cs="Arial"/>
                <w:b w:val="0"/>
                <w:bCs w:val="0"/>
              </w:rPr>
              <w:t>AL30</w:t>
            </w:r>
          </w:p>
        </w:tc>
        <w:tc>
          <w:tcPr>
            <w:tcW w:w="1286" w:type="dxa"/>
          </w:tcPr>
          <w:p w14:paraId="7E21D27D" w14:textId="336E07DC" w:rsidR="00D47574" w:rsidRPr="00FD46A2" w:rsidRDefault="00D47574" w:rsidP="00D475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72950383" w14:textId="1F305AD1" w:rsidR="00D47574" w:rsidRPr="00A01F83" w:rsidRDefault="00D47574" w:rsidP="00D475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59B4AD67" w14:textId="1D18B9E0" w:rsidR="00D47574" w:rsidRPr="00A01F83" w:rsidRDefault="00D47574" w:rsidP="00D4757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bl>
    <w:p w14:paraId="6F890642" w14:textId="77777777" w:rsidR="00527897" w:rsidRDefault="00527897" w:rsidP="00542127">
      <w:pPr>
        <w:pStyle w:val="BodyText"/>
        <w:ind w:left="0"/>
      </w:pPr>
    </w:p>
    <w:p w14:paraId="6E4B593B" w14:textId="71BD5C25" w:rsidR="00D47574" w:rsidRPr="00A01F83" w:rsidRDefault="00D47574" w:rsidP="00D47574">
      <w:pPr>
        <w:pStyle w:val="Heading3"/>
      </w:pPr>
      <w:r>
        <w:t>CUSEXTMI</w:t>
      </w:r>
      <w:r w:rsidRPr="00A01F83">
        <w:t>.</w:t>
      </w:r>
      <w:r>
        <w:t>UpdAlphaKPI</w:t>
      </w:r>
    </w:p>
    <w:p w14:paraId="5BAB24B1" w14:textId="389D6768" w:rsidR="00D47574" w:rsidRPr="00BB1A10" w:rsidRDefault="00D47574" w:rsidP="00D47574">
      <w:pPr>
        <w:pStyle w:val="BodyText"/>
        <w:ind w:left="0"/>
        <w:rPr>
          <w:rFonts w:cs="Arial"/>
        </w:rPr>
      </w:pPr>
      <w:r w:rsidRPr="00BB1A10">
        <w:rPr>
          <w:rFonts w:cs="Arial"/>
        </w:rPr>
        <w:t xml:space="preserve">This API is used to </w:t>
      </w:r>
      <w:r>
        <w:rPr>
          <w:rFonts w:cs="Arial"/>
        </w:rPr>
        <w:t>update a line to the table CUGEX3.</w:t>
      </w:r>
    </w:p>
    <w:tbl>
      <w:tblPr>
        <w:tblStyle w:val="PlainTable1"/>
        <w:tblW w:w="6448" w:type="dxa"/>
        <w:tblLook w:val="04A0" w:firstRow="1" w:lastRow="0" w:firstColumn="1" w:lastColumn="0" w:noHBand="0" w:noVBand="1"/>
      </w:tblPr>
      <w:tblGrid>
        <w:gridCol w:w="1114"/>
        <w:gridCol w:w="1286"/>
        <w:gridCol w:w="1666"/>
        <w:gridCol w:w="2382"/>
      </w:tblGrid>
      <w:tr w:rsidR="00D47574" w:rsidRPr="00A01F83" w14:paraId="35AF3632"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4FAB88AB" w14:textId="77777777" w:rsidR="00D47574" w:rsidRPr="00A01F83" w:rsidRDefault="00D47574" w:rsidP="00DE321D">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02A6F752" w14:textId="77777777" w:rsidR="00D47574" w:rsidRPr="00A01F83" w:rsidRDefault="00D47574"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5A6AA72E" w14:textId="77777777" w:rsidR="00D47574" w:rsidRPr="00A01F83" w:rsidRDefault="00D47574"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489C77DD" w14:textId="77777777" w:rsidR="00D47574" w:rsidRPr="00A01F83" w:rsidRDefault="00D47574"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D47574" w:rsidRPr="00A01F83" w14:paraId="323A80CB"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1DBEFEFF" w14:textId="77777777" w:rsidR="00D47574" w:rsidRPr="00A01F83" w:rsidRDefault="00D47574" w:rsidP="00DE321D">
            <w:pPr>
              <w:spacing w:line="360" w:lineRule="auto"/>
              <w:jc w:val="center"/>
              <w:rPr>
                <w:rFonts w:cs="Arial"/>
                <w:b w:val="0"/>
                <w:bCs w:val="0"/>
              </w:rPr>
            </w:pPr>
            <w:r>
              <w:rPr>
                <w:rFonts w:cs="Arial"/>
                <w:b w:val="0"/>
                <w:bCs w:val="0"/>
              </w:rPr>
              <w:t>KPID</w:t>
            </w:r>
          </w:p>
        </w:tc>
        <w:tc>
          <w:tcPr>
            <w:tcW w:w="1286" w:type="dxa"/>
          </w:tcPr>
          <w:p w14:paraId="43494684" w14:textId="77777777" w:rsidR="00D47574" w:rsidRPr="00A01F83" w:rsidRDefault="00D47574"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6D231389" w14:textId="77777777" w:rsidR="00D47574" w:rsidRPr="00A01F83" w:rsidRDefault="00D47574"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75B169F3" w14:textId="77777777" w:rsidR="00D47574" w:rsidRPr="00A01F83" w:rsidRDefault="00D47574"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D47574" w:rsidRPr="00A01F83" w14:paraId="37E0BB95"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096BCCC8" w14:textId="77777777" w:rsidR="00D47574" w:rsidRPr="00A01F83" w:rsidRDefault="00D47574" w:rsidP="00DE321D">
            <w:pPr>
              <w:spacing w:line="360" w:lineRule="auto"/>
              <w:jc w:val="center"/>
              <w:rPr>
                <w:rFonts w:cs="Arial"/>
                <w:b w:val="0"/>
                <w:bCs w:val="0"/>
              </w:rPr>
            </w:pPr>
            <w:r>
              <w:rPr>
                <w:rFonts w:cs="Arial"/>
                <w:b w:val="0"/>
                <w:bCs w:val="0"/>
              </w:rPr>
              <w:lastRenderedPageBreak/>
              <w:t>PK01</w:t>
            </w:r>
          </w:p>
        </w:tc>
        <w:tc>
          <w:tcPr>
            <w:tcW w:w="1286" w:type="dxa"/>
          </w:tcPr>
          <w:p w14:paraId="079BD0C1" w14:textId="77777777" w:rsidR="00D47574" w:rsidRPr="00A01F83" w:rsidRDefault="00D47574"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7FA42326" w14:textId="77777777" w:rsidR="00D47574" w:rsidRPr="00A01F83" w:rsidRDefault="00D47574"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w:t>
            </w:r>
          </w:p>
        </w:tc>
        <w:tc>
          <w:tcPr>
            <w:tcW w:w="2382" w:type="dxa"/>
          </w:tcPr>
          <w:p w14:paraId="56E55AFF" w14:textId="77777777" w:rsidR="00D47574" w:rsidRPr="00A01F83" w:rsidRDefault="00D47574"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D47574" w:rsidRPr="00A01F83" w14:paraId="4B6D8C8F"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3891FE4" w14:textId="77777777" w:rsidR="00D47574" w:rsidRDefault="00D47574" w:rsidP="00DE321D">
            <w:pPr>
              <w:spacing w:line="360" w:lineRule="auto"/>
              <w:jc w:val="center"/>
              <w:rPr>
                <w:rFonts w:cs="Arial"/>
                <w:b w:val="0"/>
                <w:bCs w:val="0"/>
              </w:rPr>
            </w:pPr>
            <w:r>
              <w:rPr>
                <w:rFonts w:cs="Arial"/>
                <w:b w:val="0"/>
                <w:bCs w:val="0"/>
              </w:rPr>
              <w:t>PK02</w:t>
            </w:r>
          </w:p>
        </w:tc>
        <w:tc>
          <w:tcPr>
            <w:tcW w:w="1286" w:type="dxa"/>
          </w:tcPr>
          <w:p w14:paraId="7E9942B8" w14:textId="77777777" w:rsidR="00D47574" w:rsidRDefault="00D47574"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FD46A2">
              <w:rPr>
                <w:rFonts w:cs="Arial"/>
                <w:sz w:val="20"/>
                <w:szCs w:val="20"/>
              </w:rPr>
              <w:t>Incoming</w:t>
            </w:r>
          </w:p>
        </w:tc>
        <w:tc>
          <w:tcPr>
            <w:tcW w:w="1666" w:type="dxa"/>
          </w:tcPr>
          <w:p w14:paraId="58A18554" w14:textId="77777777" w:rsidR="00D47574" w:rsidRPr="00A01F83" w:rsidRDefault="00D47574"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2382" w:type="dxa"/>
          </w:tcPr>
          <w:p w14:paraId="4784C45A" w14:textId="77777777" w:rsidR="00D47574" w:rsidRPr="00A01F83" w:rsidRDefault="00D47574"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D47574" w:rsidRPr="00A01F83" w14:paraId="3868E050"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44B617F3" w14:textId="77777777" w:rsidR="00D47574" w:rsidRDefault="00D47574" w:rsidP="00DE321D">
            <w:pPr>
              <w:spacing w:line="360" w:lineRule="auto"/>
              <w:jc w:val="center"/>
              <w:rPr>
                <w:rFonts w:cs="Arial"/>
                <w:b w:val="0"/>
                <w:bCs w:val="0"/>
              </w:rPr>
            </w:pPr>
            <w:r>
              <w:rPr>
                <w:rFonts w:cs="Arial"/>
                <w:b w:val="0"/>
                <w:bCs w:val="0"/>
              </w:rPr>
              <w:t>PK03</w:t>
            </w:r>
          </w:p>
        </w:tc>
        <w:tc>
          <w:tcPr>
            <w:tcW w:w="1286" w:type="dxa"/>
          </w:tcPr>
          <w:p w14:paraId="18C1A27E" w14:textId="77777777" w:rsidR="00D47574" w:rsidRDefault="00D47574"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FD46A2">
              <w:rPr>
                <w:rFonts w:cs="Arial"/>
                <w:sz w:val="20"/>
                <w:szCs w:val="20"/>
              </w:rPr>
              <w:t>Incoming</w:t>
            </w:r>
          </w:p>
        </w:tc>
        <w:tc>
          <w:tcPr>
            <w:tcW w:w="1666" w:type="dxa"/>
          </w:tcPr>
          <w:p w14:paraId="57836DC0" w14:textId="77777777" w:rsidR="00D47574" w:rsidRPr="00A01F83" w:rsidRDefault="00D47574"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68163E82" w14:textId="77777777" w:rsidR="00D47574" w:rsidRPr="00A01F83" w:rsidRDefault="00D47574"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D47574" w:rsidRPr="00A01F83" w14:paraId="19D94AF0"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2A7223CC" w14:textId="77777777" w:rsidR="00D47574" w:rsidRDefault="00D47574" w:rsidP="00DE321D">
            <w:pPr>
              <w:spacing w:line="360" w:lineRule="auto"/>
              <w:jc w:val="center"/>
              <w:rPr>
                <w:rFonts w:cs="Arial"/>
                <w:b w:val="0"/>
                <w:bCs w:val="0"/>
              </w:rPr>
            </w:pPr>
            <w:r>
              <w:rPr>
                <w:rFonts w:cs="Arial"/>
                <w:b w:val="0"/>
                <w:bCs w:val="0"/>
              </w:rPr>
              <w:t>AL30</w:t>
            </w:r>
          </w:p>
        </w:tc>
        <w:tc>
          <w:tcPr>
            <w:tcW w:w="1286" w:type="dxa"/>
          </w:tcPr>
          <w:p w14:paraId="77D40E91" w14:textId="77777777" w:rsidR="00D47574" w:rsidRPr="00FD46A2" w:rsidRDefault="00D47574"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1D3FB921" w14:textId="77777777" w:rsidR="00D47574" w:rsidRPr="00A01F83" w:rsidRDefault="00D47574"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30ADE28F" w14:textId="77777777" w:rsidR="00D47574" w:rsidRPr="00A01F83" w:rsidRDefault="00D47574"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bl>
    <w:p w14:paraId="27CA174B" w14:textId="77777777" w:rsidR="00527897" w:rsidRDefault="00527897" w:rsidP="00542127">
      <w:pPr>
        <w:pStyle w:val="BodyText"/>
        <w:ind w:left="0"/>
      </w:pPr>
    </w:p>
    <w:p w14:paraId="226CABCE" w14:textId="43C43CEA" w:rsidR="007B4590" w:rsidRPr="00A01F83" w:rsidRDefault="007B4590" w:rsidP="007B4590">
      <w:pPr>
        <w:pStyle w:val="Heading3"/>
      </w:pPr>
      <w:r>
        <w:t>CUSEXTMI</w:t>
      </w:r>
      <w:r w:rsidRPr="00A01F83">
        <w:t>.</w:t>
      </w:r>
      <w:r>
        <w:t>GetFieldValue</w:t>
      </w:r>
    </w:p>
    <w:p w14:paraId="3E07C624" w14:textId="78DB0581" w:rsidR="007B4590" w:rsidRPr="00BB1A10" w:rsidRDefault="007B4590" w:rsidP="007B4590">
      <w:pPr>
        <w:pStyle w:val="BodyText"/>
        <w:ind w:left="0"/>
        <w:rPr>
          <w:rFonts w:cs="Arial"/>
        </w:rPr>
      </w:pPr>
      <w:r w:rsidRPr="00BB1A10">
        <w:rPr>
          <w:rFonts w:cs="Arial"/>
        </w:rPr>
        <w:t xml:space="preserve">This API is used to </w:t>
      </w:r>
      <w:r>
        <w:rPr>
          <w:rFonts w:cs="Arial"/>
        </w:rPr>
        <w:t>query the table CUGEX1.</w:t>
      </w:r>
    </w:p>
    <w:tbl>
      <w:tblPr>
        <w:tblStyle w:val="PlainTable1"/>
        <w:tblW w:w="6448" w:type="dxa"/>
        <w:tblLook w:val="04A0" w:firstRow="1" w:lastRow="0" w:firstColumn="1" w:lastColumn="0" w:noHBand="0" w:noVBand="1"/>
      </w:tblPr>
      <w:tblGrid>
        <w:gridCol w:w="1114"/>
        <w:gridCol w:w="1286"/>
        <w:gridCol w:w="1666"/>
        <w:gridCol w:w="2382"/>
      </w:tblGrid>
      <w:tr w:rsidR="007B4590" w:rsidRPr="00A01F83" w14:paraId="641E840E"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4B4937C8" w14:textId="77777777" w:rsidR="007B4590" w:rsidRPr="00A01F83" w:rsidRDefault="007B4590" w:rsidP="00DE321D">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52EDD24A" w14:textId="77777777" w:rsidR="007B4590" w:rsidRPr="00A01F83" w:rsidRDefault="007B4590"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08A94A89" w14:textId="77777777" w:rsidR="007B4590" w:rsidRPr="00A01F83" w:rsidRDefault="007B4590"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619D2197" w14:textId="77777777" w:rsidR="007B4590" w:rsidRPr="00A01F83" w:rsidRDefault="007B4590"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7B4590" w:rsidRPr="00A01F83" w14:paraId="27CF14A8"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1BD0400" w14:textId="77777777" w:rsidR="007B4590" w:rsidRPr="00A01F83" w:rsidRDefault="007B4590" w:rsidP="00DE321D">
            <w:pPr>
              <w:spacing w:line="360" w:lineRule="auto"/>
              <w:jc w:val="center"/>
              <w:rPr>
                <w:rFonts w:cs="Arial"/>
                <w:b w:val="0"/>
                <w:bCs w:val="0"/>
              </w:rPr>
            </w:pPr>
            <w:r>
              <w:rPr>
                <w:rFonts w:cs="Arial"/>
                <w:b w:val="0"/>
                <w:bCs w:val="0"/>
              </w:rPr>
              <w:t>KPID</w:t>
            </w:r>
          </w:p>
        </w:tc>
        <w:tc>
          <w:tcPr>
            <w:tcW w:w="1286" w:type="dxa"/>
          </w:tcPr>
          <w:p w14:paraId="4B4F3197"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382E5389"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64478BE7"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7B4590" w:rsidRPr="00A01F83" w14:paraId="066B266E"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4E582E8C" w14:textId="77777777" w:rsidR="007B4590" w:rsidRPr="00A01F83" w:rsidRDefault="007B4590" w:rsidP="00DE321D">
            <w:pPr>
              <w:spacing w:line="360" w:lineRule="auto"/>
              <w:jc w:val="center"/>
              <w:rPr>
                <w:rFonts w:cs="Arial"/>
                <w:b w:val="0"/>
                <w:bCs w:val="0"/>
              </w:rPr>
            </w:pPr>
            <w:r>
              <w:rPr>
                <w:rFonts w:cs="Arial"/>
                <w:b w:val="0"/>
                <w:bCs w:val="0"/>
              </w:rPr>
              <w:t>PK01</w:t>
            </w:r>
          </w:p>
        </w:tc>
        <w:tc>
          <w:tcPr>
            <w:tcW w:w="1286" w:type="dxa"/>
          </w:tcPr>
          <w:p w14:paraId="27FE8F92" w14:textId="77777777" w:rsidR="007B4590" w:rsidRPr="00A01F83"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6BD69E4A" w14:textId="77777777" w:rsidR="007B4590" w:rsidRPr="00A01F83"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w:t>
            </w:r>
          </w:p>
        </w:tc>
        <w:tc>
          <w:tcPr>
            <w:tcW w:w="2382" w:type="dxa"/>
          </w:tcPr>
          <w:p w14:paraId="23837D50" w14:textId="77777777" w:rsidR="007B4590" w:rsidRPr="00A01F83"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7B4590" w:rsidRPr="00A01F83" w14:paraId="7FC4E5AB"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7ADFE8F" w14:textId="77777777" w:rsidR="007B4590" w:rsidRDefault="007B4590" w:rsidP="00DE321D">
            <w:pPr>
              <w:spacing w:line="360" w:lineRule="auto"/>
              <w:jc w:val="center"/>
              <w:rPr>
                <w:rFonts w:cs="Arial"/>
                <w:b w:val="0"/>
                <w:bCs w:val="0"/>
              </w:rPr>
            </w:pPr>
            <w:r>
              <w:rPr>
                <w:rFonts w:cs="Arial"/>
                <w:b w:val="0"/>
                <w:bCs w:val="0"/>
              </w:rPr>
              <w:t>PK02</w:t>
            </w:r>
          </w:p>
        </w:tc>
        <w:tc>
          <w:tcPr>
            <w:tcW w:w="1286" w:type="dxa"/>
          </w:tcPr>
          <w:p w14:paraId="490BA16B" w14:textId="77777777" w:rsidR="007B4590"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FD46A2">
              <w:rPr>
                <w:rFonts w:cs="Arial"/>
                <w:sz w:val="20"/>
                <w:szCs w:val="20"/>
              </w:rPr>
              <w:t>Incoming</w:t>
            </w:r>
          </w:p>
        </w:tc>
        <w:tc>
          <w:tcPr>
            <w:tcW w:w="1666" w:type="dxa"/>
          </w:tcPr>
          <w:p w14:paraId="5E3C6E2B"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2382" w:type="dxa"/>
          </w:tcPr>
          <w:p w14:paraId="4F5B61D4"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7B4590" w:rsidRPr="00A01F83" w14:paraId="518ADFB2"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3FABC14A" w14:textId="77777777" w:rsidR="007B4590" w:rsidRDefault="007B4590" w:rsidP="00DE321D">
            <w:pPr>
              <w:spacing w:line="360" w:lineRule="auto"/>
              <w:jc w:val="center"/>
              <w:rPr>
                <w:rFonts w:cs="Arial"/>
                <w:b w:val="0"/>
                <w:bCs w:val="0"/>
              </w:rPr>
            </w:pPr>
            <w:r>
              <w:rPr>
                <w:rFonts w:cs="Arial"/>
                <w:b w:val="0"/>
                <w:bCs w:val="0"/>
              </w:rPr>
              <w:t>PK03</w:t>
            </w:r>
          </w:p>
        </w:tc>
        <w:tc>
          <w:tcPr>
            <w:tcW w:w="1286" w:type="dxa"/>
          </w:tcPr>
          <w:p w14:paraId="3B230A93" w14:textId="77777777" w:rsidR="007B4590"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FD46A2">
              <w:rPr>
                <w:rFonts w:cs="Arial"/>
                <w:sz w:val="20"/>
                <w:szCs w:val="20"/>
              </w:rPr>
              <w:t>Incoming</w:t>
            </w:r>
          </w:p>
        </w:tc>
        <w:tc>
          <w:tcPr>
            <w:tcW w:w="1666" w:type="dxa"/>
          </w:tcPr>
          <w:p w14:paraId="4A59894F" w14:textId="77777777" w:rsidR="007B4590" w:rsidRPr="00A01F83"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67F588B8" w14:textId="77777777" w:rsidR="007B4590" w:rsidRPr="00A01F83"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9D4049" w:rsidRPr="00A01F83" w14:paraId="0A407C7E"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61F030A" w14:textId="2C78B889" w:rsidR="009D4049" w:rsidRPr="009D4049" w:rsidRDefault="009D4049" w:rsidP="00DE321D">
            <w:pPr>
              <w:spacing w:line="360" w:lineRule="auto"/>
              <w:jc w:val="center"/>
              <w:rPr>
                <w:rFonts w:cs="Arial"/>
                <w:b w:val="0"/>
                <w:bCs w:val="0"/>
              </w:rPr>
            </w:pPr>
            <w:r w:rsidRPr="009D4049">
              <w:rPr>
                <w:rFonts w:cs="Arial"/>
                <w:b w:val="0"/>
                <w:bCs w:val="0"/>
              </w:rPr>
              <w:t>A030</w:t>
            </w:r>
          </w:p>
        </w:tc>
        <w:tc>
          <w:tcPr>
            <w:tcW w:w="1286" w:type="dxa"/>
          </w:tcPr>
          <w:p w14:paraId="2EC47EB6" w14:textId="4FEFD998" w:rsidR="009D4049" w:rsidRPr="00FD46A2" w:rsidRDefault="009D4049"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Outgoing</w:t>
            </w:r>
          </w:p>
        </w:tc>
        <w:tc>
          <w:tcPr>
            <w:tcW w:w="1666" w:type="dxa"/>
          </w:tcPr>
          <w:p w14:paraId="433DCB0F" w14:textId="392C091D" w:rsidR="009D4049" w:rsidRPr="00A01F83" w:rsidRDefault="009D4049"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34A3C81B" w14:textId="5E5819CB" w:rsidR="009D4049" w:rsidRPr="00A01F83" w:rsidRDefault="009D4049"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r>
    </w:tbl>
    <w:p w14:paraId="1A364ECA" w14:textId="77777777" w:rsidR="007B4590" w:rsidRDefault="007B4590" w:rsidP="00542127">
      <w:pPr>
        <w:pStyle w:val="BodyText"/>
        <w:ind w:left="0"/>
      </w:pPr>
    </w:p>
    <w:p w14:paraId="70DFD5F0" w14:textId="16085CB4" w:rsidR="009D4049" w:rsidRPr="00A01F83" w:rsidRDefault="009D4049" w:rsidP="009D4049">
      <w:pPr>
        <w:pStyle w:val="Heading3"/>
      </w:pPr>
      <w:r>
        <w:t>CUSEXTMI</w:t>
      </w:r>
      <w:r w:rsidRPr="00A01F83">
        <w:t>.</w:t>
      </w:r>
      <w:r>
        <w:t>LstFieldValue</w:t>
      </w:r>
    </w:p>
    <w:p w14:paraId="561F5265" w14:textId="24205C05" w:rsidR="009D4049" w:rsidRPr="00BB1A10" w:rsidRDefault="009D4049" w:rsidP="009D4049">
      <w:pPr>
        <w:pStyle w:val="BodyText"/>
        <w:ind w:left="0"/>
        <w:rPr>
          <w:rFonts w:cs="Arial"/>
        </w:rPr>
      </w:pPr>
      <w:r w:rsidRPr="00BB1A10">
        <w:rPr>
          <w:rFonts w:cs="Arial"/>
        </w:rPr>
        <w:t xml:space="preserve">This API is used to </w:t>
      </w:r>
      <w:r>
        <w:rPr>
          <w:rFonts w:cs="Arial"/>
        </w:rPr>
        <w:t>query the table CUGEX1 for PPS100.</w:t>
      </w:r>
    </w:p>
    <w:tbl>
      <w:tblPr>
        <w:tblStyle w:val="PlainTable1"/>
        <w:tblW w:w="6448" w:type="dxa"/>
        <w:tblLook w:val="04A0" w:firstRow="1" w:lastRow="0" w:firstColumn="1" w:lastColumn="0" w:noHBand="0" w:noVBand="1"/>
      </w:tblPr>
      <w:tblGrid>
        <w:gridCol w:w="1114"/>
        <w:gridCol w:w="1286"/>
        <w:gridCol w:w="1666"/>
        <w:gridCol w:w="2382"/>
      </w:tblGrid>
      <w:tr w:rsidR="009D4049" w:rsidRPr="00A01F83" w14:paraId="7BEE286F" w14:textId="77777777" w:rsidTr="00245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0AA8D06D" w14:textId="77777777" w:rsidR="009D4049" w:rsidRPr="00A01F83" w:rsidRDefault="009D4049" w:rsidP="00245B37">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09509003" w14:textId="77777777" w:rsidR="009D4049" w:rsidRPr="00A01F83" w:rsidRDefault="009D4049"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72B16F38" w14:textId="77777777" w:rsidR="009D4049" w:rsidRPr="00A01F83" w:rsidRDefault="009D4049"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1C04B706" w14:textId="77777777" w:rsidR="009D4049" w:rsidRPr="00A01F83" w:rsidRDefault="009D4049"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9D4049" w:rsidRPr="00A01F83" w14:paraId="40747E22"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7A92208F" w14:textId="77777777" w:rsidR="009D4049" w:rsidRPr="00A01F83" w:rsidRDefault="009D4049" w:rsidP="00245B37">
            <w:pPr>
              <w:spacing w:line="360" w:lineRule="auto"/>
              <w:jc w:val="center"/>
              <w:rPr>
                <w:rFonts w:cs="Arial"/>
                <w:b w:val="0"/>
                <w:bCs w:val="0"/>
              </w:rPr>
            </w:pPr>
            <w:r>
              <w:rPr>
                <w:rFonts w:cs="Arial"/>
                <w:b w:val="0"/>
                <w:bCs w:val="0"/>
              </w:rPr>
              <w:t>KPID</w:t>
            </w:r>
          </w:p>
        </w:tc>
        <w:tc>
          <w:tcPr>
            <w:tcW w:w="1286" w:type="dxa"/>
          </w:tcPr>
          <w:p w14:paraId="52F80010" w14:textId="77777777" w:rsidR="009D4049" w:rsidRPr="00A01F83" w:rsidRDefault="009D404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0F27583B" w14:textId="77777777" w:rsidR="009D4049" w:rsidRPr="00A01F83" w:rsidRDefault="009D404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737090EB" w14:textId="77777777" w:rsidR="009D4049" w:rsidRPr="00A01F83" w:rsidRDefault="009D404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9D4049" w:rsidRPr="00A01F83" w14:paraId="7A035540"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5017B472" w14:textId="77777777" w:rsidR="009D4049" w:rsidRPr="00A01F83" w:rsidRDefault="009D4049" w:rsidP="00245B37">
            <w:pPr>
              <w:spacing w:line="360" w:lineRule="auto"/>
              <w:jc w:val="center"/>
              <w:rPr>
                <w:rFonts w:cs="Arial"/>
                <w:b w:val="0"/>
                <w:bCs w:val="0"/>
              </w:rPr>
            </w:pPr>
            <w:r>
              <w:rPr>
                <w:rFonts w:cs="Arial"/>
                <w:b w:val="0"/>
                <w:bCs w:val="0"/>
              </w:rPr>
              <w:t>PK01</w:t>
            </w:r>
          </w:p>
        </w:tc>
        <w:tc>
          <w:tcPr>
            <w:tcW w:w="1286" w:type="dxa"/>
          </w:tcPr>
          <w:p w14:paraId="387247F1" w14:textId="77777777" w:rsidR="009D4049" w:rsidRPr="00A01F83" w:rsidRDefault="009D404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133EA9D1" w14:textId="77777777" w:rsidR="009D4049" w:rsidRPr="00A01F83" w:rsidRDefault="009D404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w:t>
            </w:r>
          </w:p>
        </w:tc>
        <w:tc>
          <w:tcPr>
            <w:tcW w:w="2382" w:type="dxa"/>
          </w:tcPr>
          <w:p w14:paraId="6605726B" w14:textId="77777777" w:rsidR="009D4049" w:rsidRPr="00A01F83" w:rsidRDefault="009D404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9D4049" w:rsidRPr="00A01F83" w14:paraId="4446B698"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CEA650B" w14:textId="77777777" w:rsidR="009D4049" w:rsidRDefault="009D4049" w:rsidP="00245B37">
            <w:pPr>
              <w:spacing w:line="360" w:lineRule="auto"/>
              <w:jc w:val="center"/>
              <w:rPr>
                <w:rFonts w:cs="Arial"/>
                <w:b w:val="0"/>
                <w:bCs w:val="0"/>
              </w:rPr>
            </w:pPr>
            <w:r>
              <w:rPr>
                <w:rFonts w:cs="Arial"/>
                <w:b w:val="0"/>
                <w:bCs w:val="0"/>
              </w:rPr>
              <w:t>PK02</w:t>
            </w:r>
          </w:p>
        </w:tc>
        <w:tc>
          <w:tcPr>
            <w:tcW w:w="1286" w:type="dxa"/>
          </w:tcPr>
          <w:p w14:paraId="77334D4E" w14:textId="77777777" w:rsidR="009D4049" w:rsidRDefault="009D404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FD46A2">
              <w:rPr>
                <w:rFonts w:cs="Arial"/>
                <w:sz w:val="20"/>
                <w:szCs w:val="20"/>
              </w:rPr>
              <w:t>Incoming</w:t>
            </w:r>
          </w:p>
        </w:tc>
        <w:tc>
          <w:tcPr>
            <w:tcW w:w="1666" w:type="dxa"/>
          </w:tcPr>
          <w:p w14:paraId="0629A259" w14:textId="77777777" w:rsidR="009D4049" w:rsidRPr="00A01F83" w:rsidRDefault="009D404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2382" w:type="dxa"/>
          </w:tcPr>
          <w:p w14:paraId="0645F14C" w14:textId="77777777" w:rsidR="009D4049" w:rsidRPr="00A01F83" w:rsidRDefault="009D404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9D4049" w:rsidRPr="00A01F83" w14:paraId="6AE09343"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67D7B1B8" w14:textId="77777777" w:rsidR="009D4049" w:rsidRDefault="009D4049" w:rsidP="00245B37">
            <w:pPr>
              <w:spacing w:line="360" w:lineRule="auto"/>
              <w:jc w:val="center"/>
              <w:rPr>
                <w:rFonts w:cs="Arial"/>
                <w:b w:val="0"/>
                <w:bCs w:val="0"/>
              </w:rPr>
            </w:pPr>
            <w:r>
              <w:rPr>
                <w:rFonts w:cs="Arial"/>
                <w:b w:val="0"/>
                <w:bCs w:val="0"/>
              </w:rPr>
              <w:t>PK03</w:t>
            </w:r>
          </w:p>
        </w:tc>
        <w:tc>
          <w:tcPr>
            <w:tcW w:w="1286" w:type="dxa"/>
          </w:tcPr>
          <w:p w14:paraId="58C9CB24" w14:textId="77777777" w:rsidR="009D4049" w:rsidRDefault="009D404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FD46A2">
              <w:rPr>
                <w:rFonts w:cs="Arial"/>
                <w:sz w:val="20"/>
                <w:szCs w:val="20"/>
              </w:rPr>
              <w:t>Incoming</w:t>
            </w:r>
          </w:p>
        </w:tc>
        <w:tc>
          <w:tcPr>
            <w:tcW w:w="1666" w:type="dxa"/>
          </w:tcPr>
          <w:p w14:paraId="5083021D" w14:textId="77777777" w:rsidR="009D4049" w:rsidRPr="00A01F83" w:rsidRDefault="009D404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4CF4EACD" w14:textId="77777777" w:rsidR="009D4049" w:rsidRPr="00A01F83" w:rsidRDefault="009D404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9D4049" w:rsidRPr="00A01F83" w14:paraId="22665143"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1C08EA4" w14:textId="05344E51" w:rsidR="009D4049" w:rsidRDefault="009D4049" w:rsidP="009D4049">
            <w:pPr>
              <w:spacing w:line="360" w:lineRule="auto"/>
              <w:jc w:val="center"/>
              <w:rPr>
                <w:rFonts w:cs="Arial"/>
              </w:rPr>
            </w:pPr>
            <w:r w:rsidRPr="009D4049">
              <w:rPr>
                <w:rFonts w:cs="Arial"/>
                <w:b w:val="0"/>
                <w:bCs w:val="0"/>
              </w:rPr>
              <w:t>A030</w:t>
            </w:r>
          </w:p>
        </w:tc>
        <w:tc>
          <w:tcPr>
            <w:tcW w:w="1286" w:type="dxa"/>
          </w:tcPr>
          <w:p w14:paraId="332D0810" w14:textId="42AD36B8" w:rsidR="009D4049" w:rsidRPr="00FD46A2" w:rsidRDefault="009D4049" w:rsidP="009D404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Outgoing</w:t>
            </w:r>
          </w:p>
        </w:tc>
        <w:tc>
          <w:tcPr>
            <w:tcW w:w="1666" w:type="dxa"/>
          </w:tcPr>
          <w:p w14:paraId="619B2986" w14:textId="0A18FAA7" w:rsidR="009D4049" w:rsidRPr="00A01F83" w:rsidRDefault="009D4049" w:rsidP="009D404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1894E01C" w14:textId="7B5488EB" w:rsidR="009D4049" w:rsidRPr="00A01F83" w:rsidRDefault="009D4049" w:rsidP="009D4049">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r>
    </w:tbl>
    <w:p w14:paraId="5A20DBF1" w14:textId="77777777" w:rsidR="009D4049" w:rsidRDefault="009D4049" w:rsidP="00542127">
      <w:pPr>
        <w:pStyle w:val="BodyText"/>
        <w:ind w:left="0"/>
      </w:pPr>
    </w:p>
    <w:p w14:paraId="2E9805B9" w14:textId="14E3B6BC" w:rsidR="007B4590" w:rsidRPr="00A01F83" w:rsidRDefault="007B4590" w:rsidP="007B4590">
      <w:pPr>
        <w:pStyle w:val="Heading3"/>
      </w:pPr>
      <w:r>
        <w:t>CUSEXTMI</w:t>
      </w:r>
      <w:r w:rsidRPr="00A01F83">
        <w:t>.</w:t>
      </w:r>
      <w:r>
        <w:t>AddFieldValue</w:t>
      </w:r>
    </w:p>
    <w:p w14:paraId="1920491D" w14:textId="041BB912" w:rsidR="007B4590" w:rsidRPr="00BB1A10" w:rsidRDefault="007B4590" w:rsidP="007B4590">
      <w:pPr>
        <w:pStyle w:val="BodyText"/>
        <w:ind w:left="0"/>
        <w:rPr>
          <w:rFonts w:cs="Arial"/>
        </w:rPr>
      </w:pPr>
      <w:r w:rsidRPr="00BB1A10">
        <w:rPr>
          <w:rFonts w:cs="Arial"/>
        </w:rPr>
        <w:t xml:space="preserve">This API is used to </w:t>
      </w:r>
      <w:r>
        <w:rPr>
          <w:rFonts w:cs="Arial"/>
        </w:rPr>
        <w:t>add a line to the table CUGEX1.</w:t>
      </w:r>
    </w:p>
    <w:tbl>
      <w:tblPr>
        <w:tblStyle w:val="PlainTable1"/>
        <w:tblW w:w="6448" w:type="dxa"/>
        <w:tblLook w:val="04A0" w:firstRow="1" w:lastRow="0" w:firstColumn="1" w:lastColumn="0" w:noHBand="0" w:noVBand="1"/>
      </w:tblPr>
      <w:tblGrid>
        <w:gridCol w:w="1114"/>
        <w:gridCol w:w="1286"/>
        <w:gridCol w:w="1666"/>
        <w:gridCol w:w="2382"/>
      </w:tblGrid>
      <w:tr w:rsidR="007B4590" w:rsidRPr="00A01F83" w14:paraId="4A62BF0E"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06A19087" w14:textId="77777777" w:rsidR="007B4590" w:rsidRPr="00A01F83" w:rsidRDefault="007B4590" w:rsidP="00DE321D">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7F324299" w14:textId="77777777" w:rsidR="007B4590" w:rsidRPr="00A01F83" w:rsidRDefault="007B4590"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4631EEF1" w14:textId="77777777" w:rsidR="007B4590" w:rsidRPr="00A01F83" w:rsidRDefault="007B4590"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04A85F75" w14:textId="77777777" w:rsidR="007B4590" w:rsidRPr="00A01F83" w:rsidRDefault="007B4590"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7B4590" w:rsidRPr="00A01F83" w14:paraId="110A3A28"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94854BA" w14:textId="77777777" w:rsidR="007B4590" w:rsidRPr="00A01F83" w:rsidRDefault="007B4590" w:rsidP="00DE321D">
            <w:pPr>
              <w:spacing w:line="360" w:lineRule="auto"/>
              <w:jc w:val="center"/>
              <w:rPr>
                <w:rFonts w:cs="Arial"/>
                <w:b w:val="0"/>
                <w:bCs w:val="0"/>
              </w:rPr>
            </w:pPr>
            <w:r>
              <w:rPr>
                <w:rFonts w:cs="Arial"/>
                <w:b w:val="0"/>
                <w:bCs w:val="0"/>
              </w:rPr>
              <w:t>KPID</w:t>
            </w:r>
          </w:p>
        </w:tc>
        <w:tc>
          <w:tcPr>
            <w:tcW w:w="1286" w:type="dxa"/>
          </w:tcPr>
          <w:p w14:paraId="76E738D6"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1F7C5EB5"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014A0E10"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7B4590" w:rsidRPr="00A01F83" w14:paraId="11DADC34"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5065C8CE" w14:textId="77777777" w:rsidR="007B4590" w:rsidRPr="00A01F83" w:rsidRDefault="007B4590" w:rsidP="00DE321D">
            <w:pPr>
              <w:spacing w:line="360" w:lineRule="auto"/>
              <w:jc w:val="center"/>
              <w:rPr>
                <w:rFonts w:cs="Arial"/>
                <w:b w:val="0"/>
                <w:bCs w:val="0"/>
              </w:rPr>
            </w:pPr>
            <w:r>
              <w:rPr>
                <w:rFonts w:cs="Arial"/>
                <w:b w:val="0"/>
                <w:bCs w:val="0"/>
              </w:rPr>
              <w:t>PK01</w:t>
            </w:r>
          </w:p>
        </w:tc>
        <w:tc>
          <w:tcPr>
            <w:tcW w:w="1286" w:type="dxa"/>
          </w:tcPr>
          <w:p w14:paraId="6BD5559F" w14:textId="77777777" w:rsidR="007B4590" w:rsidRPr="00A01F83"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7242A18E" w14:textId="77777777" w:rsidR="007B4590" w:rsidRPr="00A01F83"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w:t>
            </w:r>
          </w:p>
        </w:tc>
        <w:tc>
          <w:tcPr>
            <w:tcW w:w="2382" w:type="dxa"/>
          </w:tcPr>
          <w:p w14:paraId="013CBAE7" w14:textId="77777777" w:rsidR="007B4590" w:rsidRPr="00A01F83"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7B4590" w:rsidRPr="00A01F83" w14:paraId="6B8C35AD"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143E77C8" w14:textId="77777777" w:rsidR="007B4590" w:rsidRDefault="007B4590" w:rsidP="00DE321D">
            <w:pPr>
              <w:spacing w:line="360" w:lineRule="auto"/>
              <w:jc w:val="center"/>
              <w:rPr>
                <w:rFonts w:cs="Arial"/>
                <w:b w:val="0"/>
                <w:bCs w:val="0"/>
              </w:rPr>
            </w:pPr>
            <w:r>
              <w:rPr>
                <w:rFonts w:cs="Arial"/>
                <w:b w:val="0"/>
                <w:bCs w:val="0"/>
              </w:rPr>
              <w:t>PK02</w:t>
            </w:r>
          </w:p>
        </w:tc>
        <w:tc>
          <w:tcPr>
            <w:tcW w:w="1286" w:type="dxa"/>
          </w:tcPr>
          <w:p w14:paraId="3B85FE2C" w14:textId="77777777" w:rsidR="007B4590"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FD46A2">
              <w:rPr>
                <w:rFonts w:cs="Arial"/>
                <w:sz w:val="20"/>
                <w:szCs w:val="20"/>
              </w:rPr>
              <w:t>Incoming</w:t>
            </w:r>
          </w:p>
        </w:tc>
        <w:tc>
          <w:tcPr>
            <w:tcW w:w="1666" w:type="dxa"/>
          </w:tcPr>
          <w:p w14:paraId="1E74BD42"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2382" w:type="dxa"/>
          </w:tcPr>
          <w:p w14:paraId="7F8D51E8"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7B4590" w:rsidRPr="00A01F83" w14:paraId="4F570906"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7CF42C8C" w14:textId="77777777" w:rsidR="007B4590" w:rsidRDefault="007B4590" w:rsidP="00DE321D">
            <w:pPr>
              <w:spacing w:line="360" w:lineRule="auto"/>
              <w:jc w:val="center"/>
              <w:rPr>
                <w:rFonts w:cs="Arial"/>
                <w:b w:val="0"/>
                <w:bCs w:val="0"/>
              </w:rPr>
            </w:pPr>
            <w:r>
              <w:rPr>
                <w:rFonts w:cs="Arial"/>
                <w:b w:val="0"/>
                <w:bCs w:val="0"/>
              </w:rPr>
              <w:t>PK03</w:t>
            </w:r>
          </w:p>
        </w:tc>
        <w:tc>
          <w:tcPr>
            <w:tcW w:w="1286" w:type="dxa"/>
          </w:tcPr>
          <w:p w14:paraId="3E5DFD0E" w14:textId="77777777" w:rsidR="007B4590"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FD46A2">
              <w:rPr>
                <w:rFonts w:cs="Arial"/>
                <w:sz w:val="20"/>
                <w:szCs w:val="20"/>
              </w:rPr>
              <w:t>Incoming</w:t>
            </w:r>
          </w:p>
        </w:tc>
        <w:tc>
          <w:tcPr>
            <w:tcW w:w="1666" w:type="dxa"/>
          </w:tcPr>
          <w:p w14:paraId="36C1E837" w14:textId="77777777" w:rsidR="007B4590" w:rsidRPr="00A01F83"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47F64F8F" w14:textId="77777777" w:rsidR="007B4590" w:rsidRPr="00A01F83"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7B4590" w:rsidRPr="00A01F83" w14:paraId="2C402250"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902107B" w14:textId="5BD6CFDB" w:rsidR="007B4590" w:rsidRDefault="007B4590" w:rsidP="00DE321D">
            <w:pPr>
              <w:spacing w:line="360" w:lineRule="auto"/>
              <w:jc w:val="center"/>
              <w:rPr>
                <w:rFonts w:cs="Arial"/>
                <w:b w:val="0"/>
                <w:bCs w:val="0"/>
              </w:rPr>
            </w:pPr>
            <w:r>
              <w:rPr>
                <w:rFonts w:cs="Arial"/>
                <w:b w:val="0"/>
                <w:bCs w:val="0"/>
              </w:rPr>
              <w:t>A030</w:t>
            </w:r>
          </w:p>
        </w:tc>
        <w:tc>
          <w:tcPr>
            <w:tcW w:w="1286" w:type="dxa"/>
          </w:tcPr>
          <w:p w14:paraId="3F3F2EB4" w14:textId="77777777" w:rsidR="007B4590" w:rsidRPr="00FD46A2"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75EF7811"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7EDE2BB8"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bl>
    <w:p w14:paraId="371941BD" w14:textId="77777777" w:rsidR="0069240C" w:rsidRDefault="0069240C" w:rsidP="00542127">
      <w:pPr>
        <w:pStyle w:val="BodyText"/>
        <w:ind w:left="0"/>
      </w:pPr>
    </w:p>
    <w:p w14:paraId="44C9DFB1" w14:textId="45537A10" w:rsidR="007B4590" w:rsidRPr="00A01F83" w:rsidRDefault="007B4590" w:rsidP="007B4590">
      <w:pPr>
        <w:pStyle w:val="Heading3"/>
      </w:pPr>
      <w:r>
        <w:t>CUSEXTMI</w:t>
      </w:r>
      <w:r w:rsidRPr="00A01F83">
        <w:t>.</w:t>
      </w:r>
      <w:r>
        <w:t>UpdFieldValue</w:t>
      </w:r>
    </w:p>
    <w:p w14:paraId="0F976491" w14:textId="37EFE2ED" w:rsidR="007B4590" w:rsidRPr="00BB1A10" w:rsidRDefault="007B4590" w:rsidP="007B4590">
      <w:pPr>
        <w:pStyle w:val="BodyText"/>
        <w:ind w:left="0"/>
        <w:rPr>
          <w:rFonts w:cs="Arial"/>
        </w:rPr>
      </w:pPr>
      <w:r w:rsidRPr="00BB1A10">
        <w:rPr>
          <w:rFonts w:cs="Arial"/>
        </w:rPr>
        <w:t xml:space="preserve">This API is used to </w:t>
      </w:r>
      <w:r>
        <w:rPr>
          <w:rFonts w:cs="Arial"/>
        </w:rPr>
        <w:t>update a line to the table CUGEX1.</w:t>
      </w:r>
    </w:p>
    <w:tbl>
      <w:tblPr>
        <w:tblStyle w:val="PlainTable1"/>
        <w:tblW w:w="6448" w:type="dxa"/>
        <w:tblLook w:val="04A0" w:firstRow="1" w:lastRow="0" w:firstColumn="1" w:lastColumn="0" w:noHBand="0" w:noVBand="1"/>
      </w:tblPr>
      <w:tblGrid>
        <w:gridCol w:w="1114"/>
        <w:gridCol w:w="1286"/>
        <w:gridCol w:w="1666"/>
        <w:gridCol w:w="2382"/>
      </w:tblGrid>
      <w:tr w:rsidR="007B4590" w:rsidRPr="00A01F83" w14:paraId="5F60248E"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3DF9CB4B" w14:textId="77777777" w:rsidR="007B4590" w:rsidRPr="00A01F83" w:rsidRDefault="007B4590" w:rsidP="00DE321D">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32F8D410" w14:textId="77777777" w:rsidR="007B4590" w:rsidRPr="00A01F83" w:rsidRDefault="007B4590"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0EEC3F29" w14:textId="77777777" w:rsidR="007B4590" w:rsidRPr="00A01F83" w:rsidRDefault="007B4590"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183FB71A" w14:textId="77777777" w:rsidR="007B4590" w:rsidRPr="00A01F83" w:rsidRDefault="007B4590"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7B4590" w:rsidRPr="00A01F83" w14:paraId="7705BBB7"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66739B3" w14:textId="77777777" w:rsidR="007B4590" w:rsidRPr="00A01F83" w:rsidRDefault="007B4590" w:rsidP="00DE321D">
            <w:pPr>
              <w:spacing w:line="360" w:lineRule="auto"/>
              <w:jc w:val="center"/>
              <w:rPr>
                <w:rFonts w:cs="Arial"/>
                <w:b w:val="0"/>
                <w:bCs w:val="0"/>
              </w:rPr>
            </w:pPr>
            <w:r>
              <w:rPr>
                <w:rFonts w:cs="Arial"/>
                <w:b w:val="0"/>
                <w:bCs w:val="0"/>
              </w:rPr>
              <w:t>KPID</w:t>
            </w:r>
          </w:p>
        </w:tc>
        <w:tc>
          <w:tcPr>
            <w:tcW w:w="1286" w:type="dxa"/>
          </w:tcPr>
          <w:p w14:paraId="411D40E6"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1A4F8C3A"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78C34A49"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7B4590" w:rsidRPr="00A01F83" w14:paraId="37E7FA33"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31FF5C95" w14:textId="77777777" w:rsidR="007B4590" w:rsidRPr="00A01F83" w:rsidRDefault="007B4590" w:rsidP="00DE321D">
            <w:pPr>
              <w:spacing w:line="360" w:lineRule="auto"/>
              <w:jc w:val="center"/>
              <w:rPr>
                <w:rFonts w:cs="Arial"/>
                <w:b w:val="0"/>
                <w:bCs w:val="0"/>
              </w:rPr>
            </w:pPr>
            <w:r>
              <w:rPr>
                <w:rFonts w:cs="Arial"/>
                <w:b w:val="0"/>
                <w:bCs w:val="0"/>
              </w:rPr>
              <w:t>PK01</w:t>
            </w:r>
          </w:p>
        </w:tc>
        <w:tc>
          <w:tcPr>
            <w:tcW w:w="1286" w:type="dxa"/>
          </w:tcPr>
          <w:p w14:paraId="2C8F98C5" w14:textId="77777777" w:rsidR="007B4590" w:rsidRPr="00A01F83"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1BE492D6" w14:textId="77777777" w:rsidR="007B4590" w:rsidRPr="00A01F83"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w:t>
            </w:r>
          </w:p>
        </w:tc>
        <w:tc>
          <w:tcPr>
            <w:tcW w:w="2382" w:type="dxa"/>
          </w:tcPr>
          <w:p w14:paraId="2AE1EA58" w14:textId="77777777" w:rsidR="007B4590" w:rsidRPr="00A01F83"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7B4590" w:rsidRPr="00A01F83" w14:paraId="27AD7CA1"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9765443" w14:textId="77777777" w:rsidR="007B4590" w:rsidRDefault="007B4590" w:rsidP="00DE321D">
            <w:pPr>
              <w:spacing w:line="360" w:lineRule="auto"/>
              <w:jc w:val="center"/>
              <w:rPr>
                <w:rFonts w:cs="Arial"/>
                <w:b w:val="0"/>
                <w:bCs w:val="0"/>
              </w:rPr>
            </w:pPr>
            <w:r>
              <w:rPr>
                <w:rFonts w:cs="Arial"/>
                <w:b w:val="0"/>
                <w:bCs w:val="0"/>
              </w:rPr>
              <w:lastRenderedPageBreak/>
              <w:t>PK02</w:t>
            </w:r>
          </w:p>
        </w:tc>
        <w:tc>
          <w:tcPr>
            <w:tcW w:w="1286" w:type="dxa"/>
          </w:tcPr>
          <w:p w14:paraId="2B8B7119" w14:textId="77777777" w:rsidR="007B4590"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FD46A2">
              <w:rPr>
                <w:rFonts w:cs="Arial"/>
                <w:sz w:val="20"/>
                <w:szCs w:val="20"/>
              </w:rPr>
              <w:t>Incoming</w:t>
            </w:r>
          </w:p>
        </w:tc>
        <w:tc>
          <w:tcPr>
            <w:tcW w:w="1666" w:type="dxa"/>
          </w:tcPr>
          <w:p w14:paraId="1F7E8EFF"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2382" w:type="dxa"/>
          </w:tcPr>
          <w:p w14:paraId="554087FB"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7B4590" w:rsidRPr="00A01F83" w14:paraId="0DCAEB4D"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4592FB2A" w14:textId="77777777" w:rsidR="007B4590" w:rsidRDefault="007B4590" w:rsidP="00DE321D">
            <w:pPr>
              <w:spacing w:line="360" w:lineRule="auto"/>
              <w:jc w:val="center"/>
              <w:rPr>
                <w:rFonts w:cs="Arial"/>
                <w:b w:val="0"/>
                <w:bCs w:val="0"/>
              </w:rPr>
            </w:pPr>
            <w:r>
              <w:rPr>
                <w:rFonts w:cs="Arial"/>
                <w:b w:val="0"/>
                <w:bCs w:val="0"/>
              </w:rPr>
              <w:t>PK03</w:t>
            </w:r>
          </w:p>
        </w:tc>
        <w:tc>
          <w:tcPr>
            <w:tcW w:w="1286" w:type="dxa"/>
          </w:tcPr>
          <w:p w14:paraId="32BA4975" w14:textId="77777777" w:rsidR="007B4590"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FD46A2">
              <w:rPr>
                <w:rFonts w:cs="Arial"/>
                <w:sz w:val="20"/>
                <w:szCs w:val="20"/>
              </w:rPr>
              <w:t>Incoming</w:t>
            </w:r>
          </w:p>
        </w:tc>
        <w:tc>
          <w:tcPr>
            <w:tcW w:w="1666" w:type="dxa"/>
          </w:tcPr>
          <w:p w14:paraId="2FA0E71F" w14:textId="77777777" w:rsidR="007B4590" w:rsidRPr="00A01F83"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4ACF4D07" w14:textId="77777777" w:rsidR="007B4590" w:rsidRPr="00A01F83" w:rsidRDefault="007B4590"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7B4590" w:rsidRPr="00A01F83" w14:paraId="4C585FDC"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3CB18FB6" w14:textId="7F8E8A05" w:rsidR="007B4590" w:rsidRDefault="007B4590" w:rsidP="00DE321D">
            <w:pPr>
              <w:spacing w:line="360" w:lineRule="auto"/>
              <w:jc w:val="center"/>
              <w:rPr>
                <w:rFonts w:cs="Arial"/>
                <w:b w:val="0"/>
                <w:bCs w:val="0"/>
              </w:rPr>
            </w:pPr>
            <w:r>
              <w:rPr>
                <w:rFonts w:cs="Arial"/>
                <w:b w:val="0"/>
                <w:bCs w:val="0"/>
              </w:rPr>
              <w:t>A030</w:t>
            </w:r>
          </w:p>
        </w:tc>
        <w:tc>
          <w:tcPr>
            <w:tcW w:w="1286" w:type="dxa"/>
          </w:tcPr>
          <w:p w14:paraId="02E30F70" w14:textId="77777777" w:rsidR="007B4590" w:rsidRPr="00FD46A2"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5BD3F8C1"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6DFADF60" w14:textId="77777777" w:rsidR="007B4590" w:rsidRPr="00A01F83" w:rsidRDefault="007B4590"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bl>
    <w:p w14:paraId="5554F917" w14:textId="77777777" w:rsidR="007B4590" w:rsidRDefault="007B4590" w:rsidP="00542127">
      <w:pPr>
        <w:pStyle w:val="BodyText"/>
        <w:ind w:left="0"/>
      </w:pPr>
    </w:p>
    <w:p w14:paraId="10468991" w14:textId="77777777" w:rsidR="000F5DBF" w:rsidRDefault="000F5DBF" w:rsidP="000F5DBF">
      <w:pPr>
        <w:pStyle w:val="Heading2"/>
      </w:pPr>
      <w:bookmarkStart w:id="28" w:name="_Toc218783949"/>
      <w:bookmarkStart w:id="29" w:name="_Toc229583651"/>
      <w:r>
        <w:t>Event Configuration</w:t>
      </w:r>
      <w:bookmarkEnd w:id="28"/>
      <w:bookmarkEnd w:id="29"/>
    </w:p>
    <w:p w14:paraId="7D182D27" w14:textId="77777777" w:rsidR="000F5DBF" w:rsidRPr="00ED6C83" w:rsidRDefault="000F5DBF" w:rsidP="000F5DBF">
      <w:pPr>
        <w:pStyle w:val="BodyText"/>
        <w:ind w:left="0"/>
        <w:rPr>
          <w:b/>
          <w:bCs/>
          <w:sz w:val="24"/>
          <w:szCs w:val="24"/>
        </w:rPr>
      </w:pPr>
      <w:r w:rsidRPr="00ED6C83">
        <w:rPr>
          <w:b/>
          <w:bCs/>
          <w:sz w:val="24"/>
          <w:szCs w:val="24"/>
        </w:rPr>
        <w:t>CMS045</w:t>
      </w:r>
    </w:p>
    <w:p w14:paraId="23893B30" w14:textId="61F140B7" w:rsidR="000F5DBF" w:rsidRPr="00E36753" w:rsidRDefault="000F5DBF" w:rsidP="000F5DBF">
      <w:pPr>
        <w:pStyle w:val="BodyText"/>
        <w:ind w:left="0"/>
        <w:rPr>
          <w:b/>
          <w:bCs/>
        </w:rPr>
      </w:pPr>
      <w:r w:rsidRPr="00E36753">
        <w:rPr>
          <w:b/>
          <w:bCs/>
        </w:rPr>
        <w:t xml:space="preserve">Table </w:t>
      </w:r>
      <w:r>
        <w:rPr>
          <w:b/>
          <w:bCs/>
        </w:rPr>
        <w:t>MILOMA</w:t>
      </w:r>
      <w:r w:rsidRPr="00E36753">
        <w:rPr>
          <w:b/>
          <w:bCs/>
        </w:rPr>
        <w:t xml:space="preserve"> - Create:</w:t>
      </w:r>
    </w:p>
    <w:tbl>
      <w:tblPr>
        <w:tblStyle w:val="TableGrid"/>
        <w:tblW w:w="0" w:type="auto"/>
        <w:tblLook w:val="04A0" w:firstRow="1" w:lastRow="0" w:firstColumn="1" w:lastColumn="0" w:noHBand="0" w:noVBand="1"/>
      </w:tblPr>
      <w:tblGrid>
        <w:gridCol w:w="4531"/>
        <w:gridCol w:w="4531"/>
      </w:tblGrid>
      <w:tr w:rsidR="000F5DBF" w14:paraId="685448CC" w14:textId="77777777" w:rsidTr="00DE321D">
        <w:tc>
          <w:tcPr>
            <w:tcW w:w="4531" w:type="dxa"/>
            <w:shd w:val="clear" w:color="auto" w:fill="00B0F0"/>
          </w:tcPr>
          <w:p w14:paraId="62B06A64" w14:textId="77777777" w:rsidR="000F5DBF" w:rsidRPr="00360D29" w:rsidRDefault="000F5DBF" w:rsidP="00DE321D">
            <w:pPr>
              <w:pStyle w:val="BodyText"/>
              <w:ind w:left="0"/>
              <w:rPr>
                <w:b/>
                <w:bCs/>
                <w:color w:val="FFFFFF" w:themeColor="background1"/>
              </w:rPr>
            </w:pPr>
            <w:r w:rsidRPr="00360D29">
              <w:rPr>
                <w:b/>
                <w:bCs/>
                <w:color w:val="FFFFFF" w:themeColor="background1"/>
              </w:rPr>
              <w:t>Event name</w:t>
            </w:r>
          </w:p>
        </w:tc>
        <w:tc>
          <w:tcPr>
            <w:tcW w:w="4531" w:type="dxa"/>
          </w:tcPr>
          <w:p w14:paraId="24EE62E2" w14:textId="564D4AE0" w:rsidR="000F5DBF" w:rsidRPr="00ED6C83" w:rsidRDefault="000F5DBF" w:rsidP="00DE321D">
            <w:pPr>
              <w:pStyle w:val="BodyText"/>
              <w:ind w:left="0"/>
            </w:pPr>
            <w:r>
              <w:t>MILOMA</w:t>
            </w:r>
          </w:p>
        </w:tc>
      </w:tr>
      <w:tr w:rsidR="000F5DBF" w14:paraId="031BE493" w14:textId="77777777" w:rsidTr="00DE321D">
        <w:tc>
          <w:tcPr>
            <w:tcW w:w="4531" w:type="dxa"/>
            <w:shd w:val="clear" w:color="auto" w:fill="00B0F0"/>
          </w:tcPr>
          <w:p w14:paraId="0479AC01" w14:textId="77777777" w:rsidR="000F5DBF" w:rsidRPr="00360D29" w:rsidRDefault="000F5DBF" w:rsidP="00DE321D">
            <w:pPr>
              <w:pStyle w:val="BodyText"/>
              <w:ind w:left="0"/>
              <w:rPr>
                <w:b/>
                <w:bCs/>
                <w:color w:val="FFFFFF" w:themeColor="background1"/>
              </w:rPr>
            </w:pPr>
            <w:r w:rsidRPr="00360D29">
              <w:rPr>
                <w:b/>
                <w:bCs/>
                <w:color w:val="FFFFFF" w:themeColor="background1"/>
              </w:rPr>
              <w:t>Event operation</w:t>
            </w:r>
          </w:p>
        </w:tc>
        <w:tc>
          <w:tcPr>
            <w:tcW w:w="4531" w:type="dxa"/>
          </w:tcPr>
          <w:p w14:paraId="4AC8596F" w14:textId="77777777" w:rsidR="000F5DBF" w:rsidRPr="00ED6C83" w:rsidRDefault="000F5DBF" w:rsidP="00DE321D">
            <w:pPr>
              <w:pStyle w:val="BodyText"/>
              <w:ind w:left="0"/>
            </w:pPr>
            <w:r w:rsidRPr="00ED6C83">
              <w:t>C</w:t>
            </w:r>
          </w:p>
        </w:tc>
      </w:tr>
      <w:tr w:rsidR="000F5DBF" w14:paraId="54F45CF0" w14:textId="77777777" w:rsidTr="00DE321D">
        <w:tc>
          <w:tcPr>
            <w:tcW w:w="4531" w:type="dxa"/>
            <w:shd w:val="clear" w:color="auto" w:fill="00B0F0"/>
          </w:tcPr>
          <w:p w14:paraId="601C886F" w14:textId="77777777" w:rsidR="000F5DBF" w:rsidRPr="00360D29" w:rsidRDefault="000F5DBF" w:rsidP="00DE321D">
            <w:pPr>
              <w:pStyle w:val="BodyText"/>
              <w:ind w:left="0"/>
              <w:rPr>
                <w:b/>
                <w:bCs/>
                <w:color w:val="FFFFFF" w:themeColor="background1"/>
              </w:rPr>
            </w:pPr>
            <w:r w:rsidRPr="00360D29">
              <w:rPr>
                <w:b/>
                <w:bCs/>
                <w:color w:val="FFFFFF" w:themeColor="background1"/>
              </w:rPr>
              <w:t>Event publisher</w:t>
            </w:r>
          </w:p>
        </w:tc>
        <w:tc>
          <w:tcPr>
            <w:tcW w:w="4531" w:type="dxa"/>
          </w:tcPr>
          <w:p w14:paraId="41AAEA89" w14:textId="77777777" w:rsidR="000F5DBF" w:rsidRPr="00ED6C83" w:rsidRDefault="000F5DBF" w:rsidP="00DE321D">
            <w:pPr>
              <w:pStyle w:val="BodyText"/>
              <w:ind w:left="0"/>
            </w:pPr>
            <w:r w:rsidRPr="00ED6C83">
              <w:t>M3</w:t>
            </w:r>
          </w:p>
        </w:tc>
      </w:tr>
      <w:tr w:rsidR="000F5DBF" w14:paraId="30D12B9A" w14:textId="77777777" w:rsidTr="00DE321D">
        <w:tc>
          <w:tcPr>
            <w:tcW w:w="4531" w:type="dxa"/>
            <w:shd w:val="clear" w:color="auto" w:fill="00B0F0"/>
          </w:tcPr>
          <w:p w14:paraId="3D9E54DB" w14:textId="77777777" w:rsidR="000F5DBF" w:rsidRPr="00360D29" w:rsidRDefault="000F5DBF" w:rsidP="00DE321D">
            <w:pPr>
              <w:pStyle w:val="BodyText"/>
              <w:ind w:left="0"/>
              <w:rPr>
                <w:b/>
                <w:bCs/>
                <w:color w:val="FFFFFF" w:themeColor="background1"/>
              </w:rPr>
            </w:pPr>
            <w:r w:rsidRPr="00360D29">
              <w:rPr>
                <w:b/>
                <w:bCs/>
                <w:color w:val="FFFFFF" w:themeColor="background1"/>
              </w:rPr>
              <w:t>Status</w:t>
            </w:r>
          </w:p>
        </w:tc>
        <w:tc>
          <w:tcPr>
            <w:tcW w:w="4531" w:type="dxa"/>
          </w:tcPr>
          <w:p w14:paraId="7E2A1E16" w14:textId="77777777" w:rsidR="000F5DBF" w:rsidRPr="00ED6C83" w:rsidRDefault="000F5DBF" w:rsidP="00DE321D">
            <w:pPr>
              <w:pStyle w:val="BodyText"/>
              <w:ind w:left="0"/>
            </w:pPr>
            <w:r w:rsidRPr="00ED6C83">
              <w:t>20-Approved</w:t>
            </w:r>
          </w:p>
        </w:tc>
      </w:tr>
      <w:tr w:rsidR="000F5DBF" w14:paraId="3CBB1EA0" w14:textId="77777777" w:rsidTr="00DE321D">
        <w:tc>
          <w:tcPr>
            <w:tcW w:w="4531" w:type="dxa"/>
            <w:shd w:val="clear" w:color="auto" w:fill="00B0F0"/>
          </w:tcPr>
          <w:p w14:paraId="6382854A" w14:textId="77777777" w:rsidR="000F5DBF" w:rsidRPr="00360D29" w:rsidRDefault="000F5DBF" w:rsidP="00DE321D">
            <w:pPr>
              <w:pStyle w:val="BodyText"/>
              <w:ind w:left="0"/>
              <w:rPr>
                <w:b/>
                <w:bCs/>
                <w:color w:val="FFFFFF" w:themeColor="background1"/>
              </w:rPr>
            </w:pPr>
            <w:r w:rsidRPr="00360D29">
              <w:rPr>
                <w:b/>
                <w:bCs/>
                <w:color w:val="FFFFFF" w:themeColor="background1"/>
              </w:rPr>
              <w:t>Include in auto job event alerts (CMS911)</w:t>
            </w:r>
          </w:p>
        </w:tc>
        <w:tc>
          <w:tcPr>
            <w:tcW w:w="4531" w:type="dxa"/>
          </w:tcPr>
          <w:p w14:paraId="214059A0" w14:textId="77777777" w:rsidR="000F5DBF" w:rsidRPr="00ED6C83" w:rsidRDefault="000F5DBF" w:rsidP="00DE321D">
            <w:pPr>
              <w:pStyle w:val="BodyText"/>
              <w:ind w:left="0"/>
            </w:pPr>
            <w:r w:rsidRPr="00ED6C83">
              <w:t>Selected</w:t>
            </w:r>
          </w:p>
        </w:tc>
      </w:tr>
      <w:tr w:rsidR="000F5DBF" w14:paraId="4E47C484" w14:textId="77777777" w:rsidTr="00DE321D">
        <w:tc>
          <w:tcPr>
            <w:tcW w:w="4531" w:type="dxa"/>
            <w:shd w:val="clear" w:color="auto" w:fill="00B0F0"/>
          </w:tcPr>
          <w:p w14:paraId="7192AF3F" w14:textId="77777777" w:rsidR="000F5DBF" w:rsidRPr="00360D29" w:rsidRDefault="000F5DBF" w:rsidP="00DE321D">
            <w:pPr>
              <w:pStyle w:val="BodyText"/>
              <w:ind w:left="0"/>
              <w:rPr>
                <w:b/>
                <w:bCs/>
                <w:color w:val="FFFFFF" w:themeColor="background1"/>
              </w:rPr>
            </w:pPr>
            <w:r w:rsidRPr="00360D29">
              <w:rPr>
                <w:b/>
                <w:bCs/>
                <w:color w:val="FFFFFF" w:themeColor="background1"/>
              </w:rPr>
              <w:t>Include in auto job event DB changes (CMS912)</w:t>
            </w:r>
          </w:p>
        </w:tc>
        <w:tc>
          <w:tcPr>
            <w:tcW w:w="4531" w:type="dxa"/>
          </w:tcPr>
          <w:p w14:paraId="2359FCE6" w14:textId="77777777" w:rsidR="000F5DBF" w:rsidRPr="00ED6C83" w:rsidRDefault="000F5DBF" w:rsidP="00DE321D">
            <w:pPr>
              <w:pStyle w:val="BodyText"/>
              <w:ind w:left="0"/>
            </w:pPr>
            <w:r w:rsidRPr="00ED6C83">
              <w:t>Selected</w:t>
            </w:r>
          </w:p>
        </w:tc>
      </w:tr>
    </w:tbl>
    <w:p w14:paraId="324AE84D" w14:textId="77777777" w:rsidR="000F5DBF" w:rsidRDefault="000F5DBF" w:rsidP="000F5DBF">
      <w:pPr>
        <w:pStyle w:val="BodyText"/>
        <w:ind w:left="0"/>
        <w:rPr>
          <w:b/>
          <w:bCs/>
        </w:rPr>
      </w:pPr>
      <w:r w:rsidRPr="00ED6C83">
        <w:rPr>
          <w:b/>
          <w:bCs/>
        </w:rPr>
        <w:t> </w:t>
      </w:r>
    </w:p>
    <w:p w14:paraId="144CAB11" w14:textId="14661E8B" w:rsidR="00CD6F92" w:rsidRPr="00E36753" w:rsidRDefault="00CD6F92" w:rsidP="00CD6F92">
      <w:pPr>
        <w:pStyle w:val="BodyText"/>
        <w:ind w:left="0"/>
        <w:rPr>
          <w:b/>
          <w:bCs/>
        </w:rPr>
      </w:pPr>
      <w:r w:rsidRPr="00E36753">
        <w:rPr>
          <w:b/>
          <w:bCs/>
        </w:rPr>
        <w:t xml:space="preserve">Table </w:t>
      </w:r>
      <w:r>
        <w:rPr>
          <w:b/>
          <w:bCs/>
        </w:rPr>
        <w:t>CUGEX3</w:t>
      </w:r>
      <w:r w:rsidRPr="00E36753">
        <w:rPr>
          <w:b/>
          <w:bCs/>
        </w:rPr>
        <w:t xml:space="preserve"> </w:t>
      </w:r>
      <w:r>
        <w:rPr>
          <w:b/>
          <w:bCs/>
        </w:rPr>
        <w:t>–</w:t>
      </w:r>
      <w:r w:rsidRPr="00E36753">
        <w:rPr>
          <w:b/>
          <w:bCs/>
        </w:rPr>
        <w:t xml:space="preserve"> Create</w:t>
      </w:r>
      <w:r>
        <w:rPr>
          <w:b/>
          <w:bCs/>
        </w:rPr>
        <w:t xml:space="preserve"> and Update</w:t>
      </w:r>
      <w:r w:rsidRPr="00E36753">
        <w:rPr>
          <w:b/>
          <w:bCs/>
        </w:rPr>
        <w:t>:</w:t>
      </w:r>
    </w:p>
    <w:tbl>
      <w:tblPr>
        <w:tblStyle w:val="TableGrid"/>
        <w:tblW w:w="0" w:type="auto"/>
        <w:tblLook w:val="04A0" w:firstRow="1" w:lastRow="0" w:firstColumn="1" w:lastColumn="0" w:noHBand="0" w:noVBand="1"/>
      </w:tblPr>
      <w:tblGrid>
        <w:gridCol w:w="4531"/>
        <w:gridCol w:w="4531"/>
      </w:tblGrid>
      <w:tr w:rsidR="00CD6F92" w14:paraId="5B36D65B" w14:textId="77777777" w:rsidTr="00B261B7">
        <w:tc>
          <w:tcPr>
            <w:tcW w:w="4531" w:type="dxa"/>
            <w:shd w:val="clear" w:color="auto" w:fill="00B0F0"/>
          </w:tcPr>
          <w:p w14:paraId="5C4B6492" w14:textId="77777777" w:rsidR="00CD6F92" w:rsidRPr="00360D29" w:rsidRDefault="00CD6F92" w:rsidP="00B261B7">
            <w:pPr>
              <w:pStyle w:val="BodyText"/>
              <w:ind w:left="0"/>
              <w:rPr>
                <w:b/>
                <w:bCs/>
                <w:color w:val="FFFFFF" w:themeColor="background1"/>
              </w:rPr>
            </w:pPr>
            <w:r w:rsidRPr="00360D29">
              <w:rPr>
                <w:b/>
                <w:bCs/>
                <w:color w:val="FFFFFF" w:themeColor="background1"/>
              </w:rPr>
              <w:t>Event name</w:t>
            </w:r>
          </w:p>
        </w:tc>
        <w:tc>
          <w:tcPr>
            <w:tcW w:w="4531" w:type="dxa"/>
          </w:tcPr>
          <w:p w14:paraId="535E141F" w14:textId="5137EF3B" w:rsidR="00CD6F92" w:rsidRPr="00ED6C83" w:rsidRDefault="00CD6F92" w:rsidP="00B261B7">
            <w:pPr>
              <w:pStyle w:val="BodyText"/>
              <w:ind w:left="0"/>
            </w:pPr>
            <w:r>
              <w:t>CUGEX3</w:t>
            </w:r>
          </w:p>
        </w:tc>
      </w:tr>
      <w:tr w:rsidR="00CD6F92" w14:paraId="3CB5DF38" w14:textId="77777777" w:rsidTr="00B261B7">
        <w:tc>
          <w:tcPr>
            <w:tcW w:w="4531" w:type="dxa"/>
            <w:shd w:val="clear" w:color="auto" w:fill="00B0F0"/>
          </w:tcPr>
          <w:p w14:paraId="61CA4CE1" w14:textId="77777777" w:rsidR="00CD6F92" w:rsidRPr="00360D29" w:rsidRDefault="00CD6F92" w:rsidP="00B261B7">
            <w:pPr>
              <w:pStyle w:val="BodyText"/>
              <w:ind w:left="0"/>
              <w:rPr>
                <w:b/>
                <w:bCs/>
                <w:color w:val="FFFFFF" w:themeColor="background1"/>
              </w:rPr>
            </w:pPr>
            <w:r w:rsidRPr="00360D29">
              <w:rPr>
                <w:b/>
                <w:bCs/>
                <w:color w:val="FFFFFF" w:themeColor="background1"/>
              </w:rPr>
              <w:t>Event operation</w:t>
            </w:r>
          </w:p>
        </w:tc>
        <w:tc>
          <w:tcPr>
            <w:tcW w:w="4531" w:type="dxa"/>
          </w:tcPr>
          <w:p w14:paraId="28F43C31" w14:textId="2AB3B7F9" w:rsidR="00CD6F92" w:rsidRPr="00ED6C83" w:rsidRDefault="00CD6F92" w:rsidP="00B261B7">
            <w:pPr>
              <w:pStyle w:val="BodyText"/>
              <w:ind w:left="0"/>
            </w:pPr>
            <w:r w:rsidRPr="00ED6C83">
              <w:t>C</w:t>
            </w:r>
            <w:r>
              <w:t>U</w:t>
            </w:r>
          </w:p>
        </w:tc>
      </w:tr>
      <w:tr w:rsidR="00CD6F92" w14:paraId="37081D7B" w14:textId="77777777" w:rsidTr="00B261B7">
        <w:tc>
          <w:tcPr>
            <w:tcW w:w="4531" w:type="dxa"/>
            <w:shd w:val="clear" w:color="auto" w:fill="00B0F0"/>
          </w:tcPr>
          <w:p w14:paraId="284142C2" w14:textId="77777777" w:rsidR="00CD6F92" w:rsidRPr="00360D29" w:rsidRDefault="00CD6F92" w:rsidP="00B261B7">
            <w:pPr>
              <w:pStyle w:val="BodyText"/>
              <w:ind w:left="0"/>
              <w:rPr>
                <w:b/>
                <w:bCs/>
                <w:color w:val="FFFFFF" w:themeColor="background1"/>
              </w:rPr>
            </w:pPr>
            <w:r w:rsidRPr="00360D29">
              <w:rPr>
                <w:b/>
                <w:bCs/>
                <w:color w:val="FFFFFF" w:themeColor="background1"/>
              </w:rPr>
              <w:t>Event publisher</w:t>
            </w:r>
          </w:p>
        </w:tc>
        <w:tc>
          <w:tcPr>
            <w:tcW w:w="4531" w:type="dxa"/>
          </w:tcPr>
          <w:p w14:paraId="6AAAD707" w14:textId="77777777" w:rsidR="00CD6F92" w:rsidRPr="00ED6C83" w:rsidRDefault="00CD6F92" w:rsidP="00B261B7">
            <w:pPr>
              <w:pStyle w:val="BodyText"/>
              <w:ind w:left="0"/>
            </w:pPr>
            <w:r w:rsidRPr="00ED6C83">
              <w:t>M3</w:t>
            </w:r>
          </w:p>
        </w:tc>
      </w:tr>
      <w:tr w:rsidR="00CD6F92" w14:paraId="3AF94E8D" w14:textId="77777777" w:rsidTr="00B261B7">
        <w:tc>
          <w:tcPr>
            <w:tcW w:w="4531" w:type="dxa"/>
            <w:shd w:val="clear" w:color="auto" w:fill="00B0F0"/>
          </w:tcPr>
          <w:p w14:paraId="4D5FCDC7" w14:textId="77777777" w:rsidR="00CD6F92" w:rsidRPr="00360D29" w:rsidRDefault="00CD6F92" w:rsidP="00B261B7">
            <w:pPr>
              <w:pStyle w:val="BodyText"/>
              <w:ind w:left="0"/>
              <w:rPr>
                <w:b/>
                <w:bCs/>
                <w:color w:val="FFFFFF" w:themeColor="background1"/>
              </w:rPr>
            </w:pPr>
            <w:r w:rsidRPr="00360D29">
              <w:rPr>
                <w:b/>
                <w:bCs/>
                <w:color w:val="FFFFFF" w:themeColor="background1"/>
              </w:rPr>
              <w:t>Status</w:t>
            </w:r>
          </w:p>
        </w:tc>
        <w:tc>
          <w:tcPr>
            <w:tcW w:w="4531" w:type="dxa"/>
          </w:tcPr>
          <w:p w14:paraId="6F6619D1" w14:textId="77777777" w:rsidR="00CD6F92" w:rsidRPr="00ED6C83" w:rsidRDefault="00CD6F92" w:rsidP="00B261B7">
            <w:pPr>
              <w:pStyle w:val="BodyText"/>
              <w:ind w:left="0"/>
            </w:pPr>
            <w:r w:rsidRPr="00ED6C83">
              <w:t>20-Approved</w:t>
            </w:r>
          </w:p>
        </w:tc>
      </w:tr>
      <w:tr w:rsidR="00CD6F92" w14:paraId="1650AEA1" w14:textId="77777777" w:rsidTr="00B261B7">
        <w:tc>
          <w:tcPr>
            <w:tcW w:w="4531" w:type="dxa"/>
            <w:shd w:val="clear" w:color="auto" w:fill="00B0F0"/>
          </w:tcPr>
          <w:p w14:paraId="09475928" w14:textId="77777777" w:rsidR="00CD6F92" w:rsidRPr="00360D29" w:rsidRDefault="00CD6F92" w:rsidP="00B261B7">
            <w:pPr>
              <w:pStyle w:val="BodyText"/>
              <w:ind w:left="0"/>
              <w:rPr>
                <w:b/>
                <w:bCs/>
                <w:color w:val="FFFFFF" w:themeColor="background1"/>
              </w:rPr>
            </w:pPr>
            <w:r w:rsidRPr="00360D29">
              <w:rPr>
                <w:b/>
                <w:bCs/>
                <w:color w:val="FFFFFF" w:themeColor="background1"/>
              </w:rPr>
              <w:t>Include in auto job event alerts (CMS911)</w:t>
            </w:r>
          </w:p>
        </w:tc>
        <w:tc>
          <w:tcPr>
            <w:tcW w:w="4531" w:type="dxa"/>
          </w:tcPr>
          <w:p w14:paraId="11341685" w14:textId="77777777" w:rsidR="00CD6F92" w:rsidRPr="00ED6C83" w:rsidRDefault="00CD6F92" w:rsidP="00B261B7">
            <w:pPr>
              <w:pStyle w:val="BodyText"/>
              <w:ind w:left="0"/>
            </w:pPr>
            <w:r w:rsidRPr="00ED6C83">
              <w:t>Selected</w:t>
            </w:r>
          </w:p>
        </w:tc>
      </w:tr>
      <w:tr w:rsidR="00CD6F92" w14:paraId="07EDFAB7" w14:textId="77777777" w:rsidTr="00B261B7">
        <w:tc>
          <w:tcPr>
            <w:tcW w:w="4531" w:type="dxa"/>
            <w:shd w:val="clear" w:color="auto" w:fill="00B0F0"/>
          </w:tcPr>
          <w:p w14:paraId="304826D0" w14:textId="77777777" w:rsidR="00CD6F92" w:rsidRPr="00360D29" w:rsidRDefault="00CD6F92" w:rsidP="00B261B7">
            <w:pPr>
              <w:pStyle w:val="BodyText"/>
              <w:ind w:left="0"/>
              <w:rPr>
                <w:b/>
                <w:bCs/>
                <w:color w:val="FFFFFF" w:themeColor="background1"/>
              </w:rPr>
            </w:pPr>
            <w:r w:rsidRPr="00360D29">
              <w:rPr>
                <w:b/>
                <w:bCs/>
                <w:color w:val="FFFFFF" w:themeColor="background1"/>
              </w:rPr>
              <w:t>Include in auto job event DB changes (CMS912)</w:t>
            </w:r>
          </w:p>
        </w:tc>
        <w:tc>
          <w:tcPr>
            <w:tcW w:w="4531" w:type="dxa"/>
          </w:tcPr>
          <w:p w14:paraId="5B05C89C" w14:textId="77777777" w:rsidR="00CD6F92" w:rsidRPr="00ED6C83" w:rsidRDefault="00CD6F92" w:rsidP="00B261B7">
            <w:pPr>
              <w:pStyle w:val="BodyText"/>
              <w:ind w:left="0"/>
            </w:pPr>
            <w:r w:rsidRPr="00ED6C83">
              <w:t>Selected</w:t>
            </w:r>
          </w:p>
        </w:tc>
      </w:tr>
    </w:tbl>
    <w:p w14:paraId="4FB8037D" w14:textId="77777777" w:rsidR="00CD6F92" w:rsidRPr="00E36753" w:rsidRDefault="00CD6F92" w:rsidP="00CD6F92">
      <w:pPr>
        <w:pStyle w:val="BodyText"/>
        <w:ind w:left="0"/>
        <w:rPr>
          <w:b/>
          <w:bCs/>
        </w:rPr>
      </w:pPr>
      <w:r w:rsidRPr="00ED6C83">
        <w:rPr>
          <w:b/>
          <w:bCs/>
        </w:rPr>
        <w:t> </w:t>
      </w:r>
    </w:p>
    <w:p w14:paraId="37341B40" w14:textId="30B2A38A" w:rsidR="00CD6F92" w:rsidRPr="00E36753" w:rsidRDefault="00CD6F92" w:rsidP="00CD6F92">
      <w:pPr>
        <w:pStyle w:val="BodyText"/>
        <w:ind w:left="0"/>
        <w:rPr>
          <w:b/>
          <w:bCs/>
        </w:rPr>
      </w:pPr>
      <w:r w:rsidRPr="00E36753">
        <w:rPr>
          <w:b/>
          <w:bCs/>
        </w:rPr>
        <w:t xml:space="preserve">Table </w:t>
      </w:r>
      <w:r>
        <w:rPr>
          <w:b/>
          <w:bCs/>
        </w:rPr>
        <w:t>MPLINE</w:t>
      </w:r>
      <w:r w:rsidRPr="00E36753">
        <w:rPr>
          <w:b/>
          <w:bCs/>
        </w:rPr>
        <w:t xml:space="preserve"> </w:t>
      </w:r>
      <w:r>
        <w:rPr>
          <w:b/>
          <w:bCs/>
        </w:rPr>
        <w:t>–Update</w:t>
      </w:r>
      <w:r w:rsidRPr="00E36753">
        <w:rPr>
          <w:b/>
          <w:bCs/>
        </w:rPr>
        <w:t>:</w:t>
      </w:r>
    </w:p>
    <w:tbl>
      <w:tblPr>
        <w:tblStyle w:val="TableGrid"/>
        <w:tblW w:w="0" w:type="auto"/>
        <w:tblLook w:val="04A0" w:firstRow="1" w:lastRow="0" w:firstColumn="1" w:lastColumn="0" w:noHBand="0" w:noVBand="1"/>
      </w:tblPr>
      <w:tblGrid>
        <w:gridCol w:w="4531"/>
        <w:gridCol w:w="4531"/>
      </w:tblGrid>
      <w:tr w:rsidR="00CD6F92" w14:paraId="2733942D" w14:textId="77777777" w:rsidTr="00B261B7">
        <w:tc>
          <w:tcPr>
            <w:tcW w:w="4531" w:type="dxa"/>
            <w:shd w:val="clear" w:color="auto" w:fill="00B0F0"/>
          </w:tcPr>
          <w:p w14:paraId="65062E1B" w14:textId="77777777" w:rsidR="00CD6F92" w:rsidRPr="00360D29" w:rsidRDefault="00CD6F92" w:rsidP="00B261B7">
            <w:pPr>
              <w:pStyle w:val="BodyText"/>
              <w:ind w:left="0"/>
              <w:rPr>
                <w:b/>
                <w:bCs/>
                <w:color w:val="FFFFFF" w:themeColor="background1"/>
              </w:rPr>
            </w:pPr>
            <w:r w:rsidRPr="00360D29">
              <w:rPr>
                <w:b/>
                <w:bCs/>
                <w:color w:val="FFFFFF" w:themeColor="background1"/>
              </w:rPr>
              <w:t>Event name</w:t>
            </w:r>
          </w:p>
        </w:tc>
        <w:tc>
          <w:tcPr>
            <w:tcW w:w="4531" w:type="dxa"/>
          </w:tcPr>
          <w:p w14:paraId="3923A311" w14:textId="7C58E0AB" w:rsidR="00CD6F92" w:rsidRPr="00ED6C83" w:rsidRDefault="00CD6F92" w:rsidP="00B261B7">
            <w:pPr>
              <w:pStyle w:val="BodyText"/>
              <w:ind w:left="0"/>
            </w:pPr>
            <w:r>
              <w:t>MPLINE</w:t>
            </w:r>
          </w:p>
        </w:tc>
      </w:tr>
      <w:tr w:rsidR="00CD6F92" w14:paraId="01F974C2" w14:textId="77777777" w:rsidTr="00B261B7">
        <w:tc>
          <w:tcPr>
            <w:tcW w:w="4531" w:type="dxa"/>
            <w:shd w:val="clear" w:color="auto" w:fill="00B0F0"/>
          </w:tcPr>
          <w:p w14:paraId="00C84364" w14:textId="77777777" w:rsidR="00CD6F92" w:rsidRPr="00360D29" w:rsidRDefault="00CD6F92" w:rsidP="00B261B7">
            <w:pPr>
              <w:pStyle w:val="BodyText"/>
              <w:ind w:left="0"/>
              <w:rPr>
                <w:b/>
                <w:bCs/>
                <w:color w:val="FFFFFF" w:themeColor="background1"/>
              </w:rPr>
            </w:pPr>
            <w:r w:rsidRPr="00360D29">
              <w:rPr>
                <w:b/>
                <w:bCs/>
                <w:color w:val="FFFFFF" w:themeColor="background1"/>
              </w:rPr>
              <w:t>Event operation</w:t>
            </w:r>
          </w:p>
        </w:tc>
        <w:tc>
          <w:tcPr>
            <w:tcW w:w="4531" w:type="dxa"/>
          </w:tcPr>
          <w:p w14:paraId="1DCDF9EB" w14:textId="7E057582" w:rsidR="00CD6F92" w:rsidRPr="00ED6C83" w:rsidRDefault="00CD6F92" w:rsidP="00B261B7">
            <w:pPr>
              <w:pStyle w:val="BodyText"/>
              <w:ind w:left="0"/>
            </w:pPr>
            <w:r>
              <w:t>U</w:t>
            </w:r>
          </w:p>
        </w:tc>
      </w:tr>
      <w:tr w:rsidR="00CD6F92" w14:paraId="162CA098" w14:textId="77777777" w:rsidTr="00B261B7">
        <w:tc>
          <w:tcPr>
            <w:tcW w:w="4531" w:type="dxa"/>
            <w:shd w:val="clear" w:color="auto" w:fill="00B0F0"/>
          </w:tcPr>
          <w:p w14:paraId="5A00E0EC" w14:textId="77777777" w:rsidR="00CD6F92" w:rsidRPr="00360D29" w:rsidRDefault="00CD6F92" w:rsidP="00B261B7">
            <w:pPr>
              <w:pStyle w:val="BodyText"/>
              <w:ind w:left="0"/>
              <w:rPr>
                <w:b/>
                <w:bCs/>
                <w:color w:val="FFFFFF" w:themeColor="background1"/>
              </w:rPr>
            </w:pPr>
            <w:r w:rsidRPr="00360D29">
              <w:rPr>
                <w:b/>
                <w:bCs/>
                <w:color w:val="FFFFFF" w:themeColor="background1"/>
              </w:rPr>
              <w:t>Event publisher</w:t>
            </w:r>
          </w:p>
        </w:tc>
        <w:tc>
          <w:tcPr>
            <w:tcW w:w="4531" w:type="dxa"/>
          </w:tcPr>
          <w:p w14:paraId="6EC1A6E5" w14:textId="77777777" w:rsidR="00CD6F92" w:rsidRPr="00ED6C83" w:rsidRDefault="00CD6F92" w:rsidP="00B261B7">
            <w:pPr>
              <w:pStyle w:val="BodyText"/>
              <w:ind w:left="0"/>
            </w:pPr>
            <w:r w:rsidRPr="00ED6C83">
              <w:t>M3</w:t>
            </w:r>
          </w:p>
        </w:tc>
      </w:tr>
      <w:tr w:rsidR="00CD6F92" w14:paraId="60DDADB5" w14:textId="77777777" w:rsidTr="00B261B7">
        <w:tc>
          <w:tcPr>
            <w:tcW w:w="4531" w:type="dxa"/>
            <w:shd w:val="clear" w:color="auto" w:fill="00B0F0"/>
          </w:tcPr>
          <w:p w14:paraId="4919B55E" w14:textId="77777777" w:rsidR="00CD6F92" w:rsidRPr="00360D29" w:rsidRDefault="00CD6F92" w:rsidP="00B261B7">
            <w:pPr>
              <w:pStyle w:val="BodyText"/>
              <w:ind w:left="0"/>
              <w:rPr>
                <w:b/>
                <w:bCs/>
                <w:color w:val="FFFFFF" w:themeColor="background1"/>
              </w:rPr>
            </w:pPr>
            <w:r w:rsidRPr="00360D29">
              <w:rPr>
                <w:b/>
                <w:bCs/>
                <w:color w:val="FFFFFF" w:themeColor="background1"/>
              </w:rPr>
              <w:t>Status</w:t>
            </w:r>
          </w:p>
        </w:tc>
        <w:tc>
          <w:tcPr>
            <w:tcW w:w="4531" w:type="dxa"/>
          </w:tcPr>
          <w:p w14:paraId="7A4FC24B" w14:textId="77777777" w:rsidR="00CD6F92" w:rsidRPr="00ED6C83" w:rsidRDefault="00CD6F92" w:rsidP="00B261B7">
            <w:pPr>
              <w:pStyle w:val="BodyText"/>
              <w:ind w:left="0"/>
            </w:pPr>
            <w:r w:rsidRPr="00ED6C83">
              <w:t>20-Approved</w:t>
            </w:r>
          </w:p>
        </w:tc>
      </w:tr>
      <w:tr w:rsidR="00CD6F92" w14:paraId="4B225860" w14:textId="77777777" w:rsidTr="00B261B7">
        <w:tc>
          <w:tcPr>
            <w:tcW w:w="4531" w:type="dxa"/>
            <w:shd w:val="clear" w:color="auto" w:fill="00B0F0"/>
          </w:tcPr>
          <w:p w14:paraId="335DD956" w14:textId="77777777" w:rsidR="00CD6F92" w:rsidRPr="00360D29" w:rsidRDefault="00CD6F92" w:rsidP="00B261B7">
            <w:pPr>
              <w:pStyle w:val="BodyText"/>
              <w:ind w:left="0"/>
              <w:rPr>
                <w:b/>
                <w:bCs/>
                <w:color w:val="FFFFFF" w:themeColor="background1"/>
              </w:rPr>
            </w:pPr>
            <w:r w:rsidRPr="00360D29">
              <w:rPr>
                <w:b/>
                <w:bCs/>
                <w:color w:val="FFFFFF" w:themeColor="background1"/>
              </w:rPr>
              <w:t>Include in auto job event alerts (CMS911)</w:t>
            </w:r>
          </w:p>
        </w:tc>
        <w:tc>
          <w:tcPr>
            <w:tcW w:w="4531" w:type="dxa"/>
          </w:tcPr>
          <w:p w14:paraId="32679741" w14:textId="77777777" w:rsidR="00CD6F92" w:rsidRPr="00ED6C83" w:rsidRDefault="00CD6F92" w:rsidP="00B261B7">
            <w:pPr>
              <w:pStyle w:val="BodyText"/>
              <w:ind w:left="0"/>
            </w:pPr>
            <w:r w:rsidRPr="00ED6C83">
              <w:t>Selected</w:t>
            </w:r>
          </w:p>
        </w:tc>
      </w:tr>
      <w:tr w:rsidR="00CD6F92" w14:paraId="01231162" w14:textId="77777777" w:rsidTr="00B261B7">
        <w:tc>
          <w:tcPr>
            <w:tcW w:w="4531" w:type="dxa"/>
            <w:shd w:val="clear" w:color="auto" w:fill="00B0F0"/>
          </w:tcPr>
          <w:p w14:paraId="7FA54AD0" w14:textId="77777777" w:rsidR="00CD6F92" w:rsidRPr="00360D29" w:rsidRDefault="00CD6F92" w:rsidP="00B261B7">
            <w:pPr>
              <w:pStyle w:val="BodyText"/>
              <w:ind w:left="0"/>
              <w:rPr>
                <w:b/>
                <w:bCs/>
                <w:color w:val="FFFFFF" w:themeColor="background1"/>
              </w:rPr>
            </w:pPr>
            <w:r w:rsidRPr="00360D29">
              <w:rPr>
                <w:b/>
                <w:bCs/>
                <w:color w:val="FFFFFF" w:themeColor="background1"/>
              </w:rPr>
              <w:t>Include in auto job event DB changes (CMS912)</w:t>
            </w:r>
          </w:p>
        </w:tc>
        <w:tc>
          <w:tcPr>
            <w:tcW w:w="4531" w:type="dxa"/>
          </w:tcPr>
          <w:p w14:paraId="03341C01" w14:textId="77777777" w:rsidR="00CD6F92" w:rsidRPr="00ED6C83" w:rsidRDefault="00CD6F92" w:rsidP="00B261B7">
            <w:pPr>
              <w:pStyle w:val="BodyText"/>
              <w:ind w:left="0"/>
            </w:pPr>
            <w:r w:rsidRPr="00ED6C83">
              <w:t>Selected</w:t>
            </w:r>
          </w:p>
        </w:tc>
      </w:tr>
    </w:tbl>
    <w:p w14:paraId="56BC8BC6" w14:textId="233DBC2A" w:rsidR="00CD6F92" w:rsidRPr="00E36753" w:rsidRDefault="00CD6F92" w:rsidP="000F5DBF">
      <w:pPr>
        <w:pStyle w:val="BodyText"/>
        <w:ind w:left="0"/>
        <w:rPr>
          <w:b/>
          <w:bCs/>
        </w:rPr>
      </w:pPr>
      <w:r w:rsidRPr="00ED6C83">
        <w:rPr>
          <w:b/>
          <w:bCs/>
        </w:rPr>
        <w:lastRenderedPageBreak/>
        <w:t> </w:t>
      </w:r>
    </w:p>
    <w:p w14:paraId="23862283" w14:textId="77777777" w:rsidR="000F5DBF" w:rsidRPr="00ED6C83" w:rsidRDefault="000F5DBF" w:rsidP="000F5DBF">
      <w:pPr>
        <w:pStyle w:val="BodyText"/>
        <w:ind w:left="0"/>
        <w:rPr>
          <w:b/>
          <w:bCs/>
          <w:sz w:val="24"/>
          <w:szCs w:val="24"/>
        </w:rPr>
      </w:pPr>
      <w:r w:rsidRPr="00ED6C83">
        <w:rPr>
          <w:b/>
          <w:bCs/>
          <w:sz w:val="24"/>
          <w:szCs w:val="24"/>
        </w:rPr>
        <w:t>CMS047</w:t>
      </w:r>
    </w:p>
    <w:p w14:paraId="6BE6D0A2" w14:textId="52C4BDBB" w:rsidR="000F5DBF" w:rsidRPr="00E36753" w:rsidRDefault="000F5DBF" w:rsidP="000F5DBF">
      <w:pPr>
        <w:pStyle w:val="BodyText"/>
        <w:ind w:left="0"/>
        <w:rPr>
          <w:b/>
          <w:bCs/>
        </w:rPr>
      </w:pPr>
      <w:r w:rsidRPr="00E36753">
        <w:rPr>
          <w:b/>
          <w:bCs/>
        </w:rPr>
        <w:t xml:space="preserve">Table </w:t>
      </w:r>
      <w:r>
        <w:rPr>
          <w:b/>
          <w:bCs/>
        </w:rPr>
        <w:t>MILOMA</w:t>
      </w:r>
      <w:r w:rsidRPr="00E36753">
        <w:rPr>
          <w:b/>
          <w:bCs/>
        </w:rPr>
        <w:t xml:space="preserve"> - Create:</w:t>
      </w:r>
    </w:p>
    <w:tbl>
      <w:tblPr>
        <w:tblStyle w:val="TableGrid"/>
        <w:tblW w:w="0" w:type="auto"/>
        <w:tblLook w:val="04A0" w:firstRow="1" w:lastRow="0" w:firstColumn="1" w:lastColumn="0" w:noHBand="0" w:noVBand="1"/>
      </w:tblPr>
      <w:tblGrid>
        <w:gridCol w:w="4531"/>
        <w:gridCol w:w="4531"/>
      </w:tblGrid>
      <w:tr w:rsidR="000F5DBF" w14:paraId="07090984" w14:textId="77777777" w:rsidTr="00DE321D">
        <w:tc>
          <w:tcPr>
            <w:tcW w:w="4531" w:type="dxa"/>
            <w:shd w:val="clear" w:color="auto" w:fill="00B0F0"/>
          </w:tcPr>
          <w:p w14:paraId="10DEB6EA" w14:textId="77777777" w:rsidR="000F5DBF" w:rsidRPr="00360D29" w:rsidRDefault="000F5DBF" w:rsidP="00DE321D">
            <w:pPr>
              <w:pStyle w:val="BodyText"/>
              <w:ind w:left="0"/>
              <w:rPr>
                <w:color w:val="FFFFFF" w:themeColor="background1"/>
                <w:lang w:eastAsia="fr-FR"/>
              </w:rPr>
            </w:pPr>
            <w:r w:rsidRPr="00360D29">
              <w:rPr>
                <w:color w:val="FFFFFF" w:themeColor="background1"/>
                <w:lang w:eastAsia="fr-FR"/>
              </w:rPr>
              <w:t>Event publisher</w:t>
            </w:r>
          </w:p>
        </w:tc>
        <w:tc>
          <w:tcPr>
            <w:tcW w:w="4531" w:type="dxa"/>
          </w:tcPr>
          <w:p w14:paraId="4B1BDD63" w14:textId="77777777" w:rsidR="000F5DBF" w:rsidRDefault="000F5DBF" w:rsidP="00DE321D">
            <w:pPr>
              <w:pStyle w:val="BodyText"/>
              <w:ind w:left="0"/>
              <w:rPr>
                <w:lang w:eastAsia="fr-FR"/>
              </w:rPr>
            </w:pPr>
            <w:r>
              <w:rPr>
                <w:lang w:eastAsia="fr-FR"/>
              </w:rPr>
              <w:t>M3</w:t>
            </w:r>
          </w:p>
        </w:tc>
      </w:tr>
      <w:tr w:rsidR="000F5DBF" w14:paraId="14FEE4D8" w14:textId="77777777" w:rsidTr="00DE321D">
        <w:tc>
          <w:tcPr>
            <w:tcW w:w="4531" w:type="dxa"/>
            <w:shd w:val="clear" w:color="auto" w:fill="00B0F0"/>
          </w:tcPr>
          <w:p w14:paraId="00BECBAC" w14:textId="77777777" w:rsidR="000F5DBF" w:rsidRPr="00360D29" w:rsidRDefault="000F5DBF" w:rsidP="00DE321D">
            <w:pPr>
              <w:pStyle w:val="BodyText"/>
              <w:ind w:left="0"/>
              <w:rPr>
                <w:color w:val="FFFFFF" w:themeColor="background1"/>
                <w:lang w:eastAsia="fr-FR"/>
              </w:rPr>
            </w:pPr>
            <w:r w:rsidRPr="00360D29">
              <w:rPr>
                <w:color w:val="FFFFFF" w:themeColor="background1"/>
                <w:lang w:eastAsia="fr-FR"/>
              </w:rPr>
              <w:t>Event name</w:t>
            </w:r>
          </w:p>
        </w:tc>
        <w:tc>
          <w:tcPr>
            <w:tcW w:w="4531" w:type="dxa"/>
          </w:tcPr>
          <w:p w14:paraId="32983A3C" w14:textId="484CBFB9" w:rsidR="000F5DBF" w:rsidRDefault="000F5DBF" w:rsidP="00DE321D">
            <w:pPr>
              <w:pStyle w:val="BodyText"/>
              <w:ind w:left="0"/>
              <w:rPr>
                <w:lang w:eastAsia="fr-FR"/>
              </w:rPr>
            </w:pPr>
            <w:r>
              <w:rPr>
                <w:lang w:eastAsia="fr-FR"/>
              </w:rPr>
              <w:t>MILOMA</w:t>
            </w:r>
          </w:p>
        </w:tc>
      </w:tr>
      <w:tr w:rsidR="000F5DBF" w14:paraId="672C9505" w14:textId="77777777" w:rsidTr="00DE321D">
        <w:tc>
          <w:tcPr>
            <w:tcW w:w="4531" w:type="dxa"/>
            <w:shd w:val="clear" w:color="auto" w:fill="00B0F0"/>
          </w:tcPr>
          <w:p w14:paraId="119DF7AB" w14:textId="77777777" w:rsidR="000F5DBF" w:rsidRPr="00360D29" w:rsidRDefault="000F5DBF" w:rsidP="00DE321D">
            <w:pPr>
              <w:pStyle w:val="BodyText"/>
              <w:ind w:left="0"/>
              <w:rPr>
                <w:color w:val="FFFFFF" w:themeColor="background1"/>
                <w:lang w:eastAsia="fr-FR"/>
              </w:rPr>
            </w:pPr>
            <w:r w:rsidRPr="00360D29">
              <w:rPr>
                <w:color w:val="FFFFFF" w:themeColor="background1"/>
                <w:lang w:eastAsia="fr-FR"/>
              </w:rPr>
              <w:t>Alert rule ID</w:t>
            </w:r>
          </w:p>
        </w:tc>
        <w:tc>
          <w:tcPr>
            <w:tcW w:w="4531" w:type="dxa"/>
          </w:tcPr>
          <w:p w14:paraId="743317FF" w14:textId="0BC41E12" w:rsidR="000F5DBF" w:rsidRDefault="000F5DBF" w:rsidP="00DE321D">
            <w:pPr>
              <w:pStyle w:val="BodyText"/>
              <w:ind w:left="0"/>
              <w:rPr>
                <w:lang w:eastAsia="fr-FR"/>
              </w:rPr>
            </w:pPr>
            <w:r w:rsidRPr="000F5DBF">
              <w:rPr>
                <w:lang w:eastAsia="fr-FR"/>
              </w:rPr>
              <w:t>5165_IRM</w:t>
            </w:r>
          </w:p>
        </w:tc>
      </w:tr>
      <w:tr w:rsidR="000F5DBF" w14:paraId="777F925C" w14:textId="77777777" w:rsidTr="00DE321D">
        <w:tc>
          <w:tcPr>
            <w:tcW w:w="4531" w:type="dxa"/>
            <w:shd w:val="clear" w:color="auto" w:fill="00B0F0"/>
          </w:tcPr>
          <w:p w14:paraId="345DE152" w14:textId="77777777" w:rsidR="000F5DBF" w:rsidRPr="00360D29" w:rsidRDefault="000F5DBF" w:rsidP="00DE321D">
            <w:pPr>
              <w:pStyle w:val="BodyText"/>
              <w:ind w:left="0"/>
              <w:rPr>
                <w:color w:val="FFFFFF" w:themeColor="background1"/>
                <w:lang w:eastAsia="fr-FR"/>
              </w:rPr>
            </w:pPr>
            <w:r w:rsidRPr="00360D29">
              <w:rPr>
                <w:color w:val="FFFFFF" w:themeColor="background1"/>
                <w:lang w:eastAsia="fr-FR"/>
              </w:rPr>
              <w:t>Event operation</w:t>
            </w:r>
          </w:p>
        </w:tc>
        <w:tc>
          <w:tcPr>
            <w:tcW w:w="4531" w:type="dxa"/>
          </w:tcPr>
          <w:p w14:paraId="1099CDF9" w14:textId="77777777" w:rsidR="000F5DBF" w:rsidRDefault="000F5DBF" w:rsidP="00DE321D">
            <w:pPr>
              <w:pStyle w:val="BodyText"/>
              <w:ind w:left="0"/>
              <w:rPr>
                <w:lang w:eastAsia="fr-FR"/>
              </w:rPr>
            </w:pPr>
            <w:r>
              <w:rPr>
                <w:lang w:eastAsia="fr-FR"/>
              </w:rPr>
              <w:t>C</w:t>
            </w:r>
          </w:p>
        </w:tc>
      </w:tr>
      <w:tr w:rsidR="000F5DBF" w14:paraId="2183FE56" w14:textId="77777777" w:rsidTr="00DE321D">
        <w:tc>
          <w:tcPr>
            <w:tcW w:w="4531" w:type="dxa"/>
            <w:shd w:val="clear" w:color="auto" w:fill="00B0F0"/>
          </w:tcPr>
          <w:p w14:paraId="741EC982" w14:textId="77777777" w:rsidR="000F5DBF" w:rsidRPr="00360D29" w:rsidRDefault="000F5DBF" w:rsidP="00DE321D">
            <w:pPr>
              <w:pStyle w:val="BodyText"/>
              <w:ind w:left="0"/>
              <w:rPr>
                <w:b/>
                <w:bCs/>
                <w:color w:val="FFFFFF" w:themeColor="background1"/>
                <w:lang w:eastAsia="fr-FR"/>
              </w:rPr>
            </w:pPr>
            <w:r w:rsidRPr="00360D29">
              <w:rPr>
                <w:b/>
                <w:bCs/>
                <w:color w:val="FFFFFF" w:themeColor="background1"/>
                <w:lang w:eastAsia="fr-FR"/>
              </w:rPr>
              <w:t>Detailed Information</w:t>
            </w:r>
          </w:p>
        </w:tc>
        <w:tc>
          <w:tcPr>
            <w:tcW w:w="4531" w:type="dxa"/>
          </w:tcPr>
          <w:p w14:paraId="5C256441" w14:textId="77777777" w:rsidR="000F5DBF" w:rsidRDefault="000F5DBF" w:rsidP="00DE321D">
            <w:pPr>
              <w:pStyle w:val="BodyText"/>
              <w:ind w:left="0"/>
              <w:rPr>
                <w:lang w:eastAsia="fr-FR"/>
              </w:rPr>
            </w:pPr>
          </w:p>
        </w:tc>
      </w:tr>
      <w:tr w:rsidR="000F5DBF" w14:paraId="4D6E67F6" w14:textId="77777777" w:rsidTr="00DE321D">
        <w:tc>
          <w:tcPr>
            <w:tcW w:w="4531" w:type="dxa"/>
            <w:shd w:val="clear" w:color="auto" w:fill="00B0F0"/>
          </w:tcPr>
          <w:p w14:paraId="5FC0F239" w14:textId="77777777" w:rsidR="000F5DBF" w:rsidRPr="00360D29" w:rsidRDefault="000F5DBF" w:rsidP="00DE321D">
            <w:pPr>
              <w:pStyle w:val="BodyText"/>
              <w:ind w:left="0"/>
              <w:rPr>
                <w:color w:val="FFFFFF" w:themeColor="background1"/>
                <w:lang w:eastAsia="fr-FR"/>
              </w:rPr>
            </w:pPr>
            <w:r w:rsidRPr="00360D29">
              <w:rPr>
                <w:color w:val="FFFFFF" w:themeColor="background1"/>
                <w:lang w:eastAsia="fr-FR"/>
              </w:rPr>
              <w:t>Description</w:t>
            </w:r>
          </w:p>
        </w:tc>
        <w:tc>
          <w:tcPr>
            <w:tcW w:w="4531" w:type="dxa"/>
          </w:tcPr>
          <w:p w14:paraId="08194B67" w14:textId="7E9E61DA" w:rsidR="000F5DBF" w:rsidRDefault="000F5DBF" w:rsidP="00DE321D">
            <w:pPr>
              <w:pStyle w:val="BodyText"/>
              <w:ind w:left="0"/>
              <w:rPr>
                <w:lang w:eastAsia="fr-FR"/>
              </w:rPr>
            </w:pPr>
            <w:r w:rsidRPr="000F5DBF">
              <w:rPr>
                <w:lang w:eastAsia="fr-FR"/>
              </w:rPr>
              <w:t>WF_5165_UpdateMILOMA</w:t>
            </w:r>
          </w:p>
        </w:tc>
      </w:tr>
      <w:tr w:rsidR="000F5DBF" w14:paraId="0CB46D80" w14:textId="77777777" w:rsidTr="00DE321D">
        <w:tc>
          <w:tcPr>
            <w:tcW w:w="4531" w:type="dxa"/>
            <w:shd w:val="clear" w:color="auto" w:fill="00B0F0"/>
          </w:tcPr>
          <w:p w14:paraId="1F973564" w14:textId="77777777" w:rsidR="000F5DBF" w:rsidRPr="00360D29" w:rsidRDefault="000F5DBF" w:rsidP="00DE321D">
            <w:pPr>
              <w:pStyle w:val="BodyText"/>
              <w:ind w:left="0"/>
              <w:rPr>
                <w:color w:val="FFFFFF" w:themeColor="background1"/>
                <w:lang w:eastAsia="fr-FR"/>
              </w:rPr>
            </w:pPr>
            <w:r w:rsidRPr="00360D29">
              <w:rPr>
                <w:color w:val="FFFFFF" w:themeColor="background1"/>
                <w:lang w:eastAsia="fr-FR"/>
              </w:rPr>
              <w:t>Name</w:t>
            </w:r>
          </w:p>
        </w:tc>
        <w:tc>
          <w:tcPr>
            <w:tcW w:w="4531" w:type="dxa"/>
          </w:tcPr>
          <w:p w14:paraId="06E7FBD2" w14:textId="181FEA4F" w:rsidR="000F5DBF" w:rsidRDefault="000F5DBF" w:rsidP="00DE321D">
            <w:pPr>
              <w:pStyle w:val="BodyText"/>
              <w:ind w:left="0"/>
              <w:rPr>
                <w:lang w:eastAsia="fr-FR"/>
              </w:rPr>
            </w:pPr>
            <w:r w:rsidRPr="000F5DBF">
              <w:rPr>
                <w:lang w:eastAsia="fr-FR"/>
              </w:rPr>
              <w:t>WF_5165_UpdateM</w:t>
            </w:r>
          </w:p>
        </w:tc>
      </w:tr>
      <w:tr w:rsidR="000F5DBF" w14:paraId="34AE741F" w14:textId="77777777" w:rsidTr="00DE321D">
        <w:tc>
          <w:tcPr>
            <w:tcW w:w="4531" w:type="dxa"/>
            <w:shd w:val="clear" w:color="auto" w:fill="00B0F0"/>
          </w:tcPr>
          <w:p w14:paraId="00D9828C" w14:textId="77777777" w:rsidR="000F5DBF" w:rsidRPr="00360D29" w:rsidRDefault="000F5DBF" w:rsidP="00DE321D">
            <w:pPr>
              <w:pStyle w:val="BodyText"/>
              <w:ind w:left="0"/>
              <w:rPr>
                <w:color w:val="FFFFFF" w:themeColor="background1"/>
                <w:lang w:eastAsia="fr-FR"/>
              </w:rPr>
            </w:pPr>
            <w:r w:rsidRPr="00360D29">
              <w:rPr>
                <w:color w:val="FFFFFF" w:themeColor="background1"/>
                <w:lang w:eastAsia="fr-FR"/>
              </w:rPr>
              <w:t>Status</w:t>
            </w:r>
          </w:p>
        </w:tc>
        <w:tc>
          <w:tcPr>
            <w:tcW w:w="4531" w:type="dxa"/>
          </w:tcPr>
          <w:p w14:paraId="3371ED6E" w14:textId="77777777" w:rsidR="000F5DBF" w:rsidRDefault="000F5DBF" w:rsidP="00DE321D">
            <w:pPr>
              <w:pStyle w:val="BodyText"/>
              <w:ind w:left="0"/>
              <w:rPr>
                <w:lang w:eastAsia="fr-FR"/>
              </w:rPr>
            </w:pPr>
            <w:r>
              <w:rPr>
                <w:lang w:eastAsia="fr-FR"/>
              </w:rPr>
              <w:t>20-Approved</w:t>
            </w:r>
          </w:p>
        </w:tc>
      </w:tr>
      <w:tr w:rsidR="000F5DBF" w14:paraId="1C7F4A38" w14:textId="77777777" w:rsidTr="00DE321D">
        <w:tc>
          <w:tcPr>
            <w:tcW w:w="4531" w:type="dxa"/>
            <w:shd w:val="clear" w:color="auto" w:fill="00B0F0"/>
          </w:tcPr>
          <w:p w14:paraId="23A9A277" w14:textId="77777777" w:rsidR="000F5DBF" w:rsidRPr="00360D29" w:rsidRDefault="000F5DBF" w:rsidP="00DE321D">
            <w:pPr>
              <w:pStyle w:val="BodyText"/>
              <w:ind w:left="0"/>
              <w:rPr>
                <w:color w:val="FFFFFF" w:themeColor="background1"/>
                <w:lang w:eastAsia="fr-FR"/>
              </w:rPr>
            </w:pPr>
            <w:r w:rsidRPr="00360D29">
              <w:rPr>
                <w:color w:val="FFFFFF" w:themeColor="background1"/>
                <w:lang w:eastAsia="fr-FR"/>
              </w:rPr>
              <w:t>BOD enabled</w:t>
            </w:r>
          </w:p>
        </w:tc>
        <w:tc>
          <w:tcPr>
            <w:tcW w:w="4531" w:type="dxa"/>
          </w:tcPr>
          <w:p w14:paraId="3DCA7F38" w14:textId="77777777" w:rsidR="000F5DBF" w:rsidRDefault="000F5DBF" w:rsidP="00DE321D">
            <w:pPr>
              <w:pStyle w:val="BodyText"/>
              <w:ind w:left="0"/>
              <w:rPr>
                <w:lang w:eastAsia="fr-FR"/>
              </w:rPr>
            </w:pPr>
            <w:r>
              <w:rPr>
                <w:lang w:eastAsia="fr-FR"/>
              </w:rPr>
              <w:t>Selected. 4-Workflow</w:t>
            </w:r>
          </w:p>
        </w:tc>
      </w:tr>
      <w:tr w:rsidR="000F5DBF" w14:paraId="3A990851" w14:textId="77777777" w:rsidTr="00DE321D">
        <w:tc>
          <w:tcPr>
            <w:tcW w:w="4531" w:type="dxa"/>
            <w:shd w:val="clear" w:color="auto" w:fill="00B0F0"/>
          </w:tcPr>
          <w:p w14:paraId="5A4F116C" w14:textId="77777777" w:rsidR="000F5DBF" w:rsidRPr="00360D29" w:rsidRDefault="000F5DBF" w:rsidP="00DE321D">
            <w:pPr>
              <w:pStyle w:val="BodyText"/>
              <w:ind w:left="0"/>
              <w:rPr>
                <w:color w:val="FFFFFF" w:themeColor="background1"/>
                <w:lang w:eastAsia="fr-FR"/>
              </w:rPr>
            </w:pPr>
            <w:r w:rsidRPr="00360D29">
              <w:rPr>
                <w:color w:val="FFFFFF" w:themeColor="background1"/>
                <w:lang w:eastAsia="fr-FR"/>
              </w:rPr>
              <w:t>Workflow name</w:t>
            </w:r>
          </w:p>
        </w:tc>
        <w:tc>
          <w:tcPr>
            <w:tcW w:w="4531" w:type="dxa"/>
          </w:tcPr>
          <w:p w14:paraId="265C363A" w14:textId="7F2FF4FE" w:rsidR="000F5DBF" w:rsidRDefault="000F5DBF" w:rsidP="00DE321D">
            <w:pPr>
              <w:pStyle w:val="BodyText"/>
              <w:ind w:left="0"/>
              <w:rPr>
                <w:lang w:eastAsia="fr-FR"/>
              </w:rPr>
            </w:pPr>
            <w:r w:rsidRPr="000F5DBF">
              <w:rPr>
                <w:lang w:eastAsia="fr-FR"/>
              </w:rPr>
              <w:t>WF_5165_UpdateMILOMA</w:t>
            </w:r>
          </w:p>
        </w:tc>
      </w:tr>
      <w:tr w:rsidR="000F5DBF" w14:paraId="2C7FC7F3" w14:textId="77777777" w:rsidTr="00DE321D">
        <w:tc>
          <w:tcPr>
            <w:tcW w:w="4531" w:type="dxa"/>
            <w:shd w:val="clear" w:color="auto" w:fill="00B0F0"/>
          </w:tcPr>
          <w:p w14:paraId="1BE0DC93" w14:textId="77777777" w:rsidR="000F5DBF" w:rsidRPr="00360D29" w:rsidRDefault="000F5DBF" w:rsidP="00DE321D">
            <w:pPr>
              <w:pStyle w:val="BodyText"/>
              <w:tabs>
                <w:tab w:val="left" w:pos="1332"/>
              </w:tabs>
              <w:ind w:left="0"/>
              <w:rPr>
                <w:b/>
                <w:bCs/>
                <w:color w:val="FFFFFF" w:themeColor="background1"/>
                <w:lang w:eastAsia="fr-FR"/>
              </w:rPr>
            </w:pPr>
            <w:r w:rsidRPr="00360D29">
              <w:rPr>
                <w:b/>
                <w:bCs/>
                <w:color w:val="FFFFFF" w:themeColor="background1"/>
                <w:lang w:eastAsia="fr-FR"/>
              </w:rPr>
              <w:t>Logical Formula</w:t>
            </w:r>
          </w:p>
        </w:tc>
        <w:tc>
          <w:tcPr>
            <w:tcW w:w="4531" w:type="dxa"/>
          </w:tcPr>
          <w:p w14:paraId="1C7AC261" w14:textId="36D17646" w:rsidR="000F5DBF" w:rsidRDefault="000F5DBF" w:rsidP="00DE321D">
            <w:pPr>
              <w:pStyle w:val="BodyText"/>
              <w:ind w:left="0"/>
              <w:rPr>
                <w:lang w:eastAsia="fr-FR"/>
              </w:rPr>
            </w:pPr>
          </w:p>
        </w:tc>
      </w:tr>
      <w:tr w:rsidR="000F5DBF" w14:paraId="1ECFD3D0" w14:textId="77777777" w:rsidTr="00DE321D">
        <w:tc>
          <w:tcPr>
            <w:tcW w:w="4531" w:type="dxa"/>
            <w:shd w:val="clear" w:color="auto" w:fill="00B0F0"/>
          </w:tcPr>
          <w:p w14:paraId="3D267E68" w14:textId="77777777" w:rsidR="000F5DBF" w:rsidRPr="00360D29" w:rsidRDefault="000F5DBF" w:rsidP="00DE321D">
            <w:pPr>
              <w:pStyle w:val="BodyText"/>
              <w:ind w:left="0"/>
              <w:rPr>
                <w:color w:val="FFFFFF" w:themeColor="background1"/>
                <w:lang w:eastAsia="fr-FR"/>
              </w:rPr>
            </w:pPr>
            <w:r w:rsidRPr="00360D29">
              <w:rPr>
                <w:color w:val="FFFFFF" w:themeColor="background1"/>
                <w:lang w:eastAsia="fr-FR"/>
              </w:rPr>
              <w:t>Receiver</w:t>
            </w:r>
          </w:p>
        </w:tc>
        <w:tc>
          <w:tcPr>
            <w:tcW w:w="4531" w:type="dxa"/>
          </w:tcPr>
          <w:p w14:paraId="08CC406A" w14:textId="21216858" w:rsidR="000F5DBF" w:rsidRDefault="000F5DBF" w:rsidP="00DE321D">
            <w:pPr>
              <w:pStyle w:val="BodyText"/>
              <w:ind w:left="0"/>
              <w:rPr>
                <w:lang w:eastAsia="fr-FR"/>
              </w:rPr>
            </w:pPr>
            <w:r w:rsidRPr="000F5DBF">
              <w:rPr>
                <w:lang w:eastAsia="fr-FR"/>
              </w:rPr>
              <w:t>E_ASSMOT</w:t>
            </w:r>
          </w:p>
        </w:tc>
      </w:tr>
      <w:tr w:rsidR="000F5DBF" w14:paraId="1E7833A5" w14:textId="77777777" w:rsidTr="00DE321D">
        <w:tc>
          <w:tcPr>
            <w:tcW w:w="4531" w:type="dxa"/>
            <w:shd w:val="clear" w:color="auto" w:fill="00B0F0"/>
          </w:tcPr>
          <w:p w14:paraId="25FD99F9" w14:textId="77777777" w:rsidR="000F5DBF" w:rsidRPr="00360D29" w:rsidRDefault="000F5DBF" w:rsidP="00DE321D">
            <w:pPr>
              <w:pStyle w:val="BodyText"/>
              <w:ind w:left="0"/>
              <w:rPr>
                <w:color w:val="FFFFFF" w:themeColor="background1"/>
                <w:lang w:eastAsia="fr-FR"/>
              </w:rPr>
            </w:pPr>
            <w:r w:rsidRPr="00360D29">
              <w:rPr>
                <w:color w:val="FFFFFF" w:themeColor="background1"/>
                <w:lang w:eastAsia="fr-FR"/>
              </w:rPr>
              <w:t>Table</w:t>
            </w:r>
          </w:p>
        </w:tc>
        <w:tc>
          <w:tcPr>
            <w:tcW w:w="4531" w:type="dxa"/>
          </w:tcPr>
          <w:p w14:paraId="0D089CE8" w14:textId="00228E13" w:rsidR="000F5DBF" w:rsidRDefault="000F5DBF" w:rsidP="00DE321D">
            <w:pPr>
              <w:pStyle w:val="BodyText"/>
              <w:ind w:left="0"/>
              <w:rPr>
                <w:lang w:eastAsia="fr-FR"/>
              </w:rPr>
            </w:pPr>
            <w:r w:rsidRPr="000F5DBF">
              <w:rPr>
                <w:lang w:eastAsia="fr-FR"/>
              </w:rPr>
              <w:t>MILOMA</w:t>
            </w:r>
          </w:p>
        </w:tc>
      </w:tr>
    </w:tbl>
    <w:p w14:paraId="09588027" w14:textId="77777777" w:rsidR="00943CAD" w:rsidRDefault="00943CAD" w:rsidP="00542127">
      <w:pPr>
        <w:pStyle w:val="BodyText"/>
        <w:ind w:left="0"/>
      </w:pPr>
    </w:p>
    <w:p w14:paraId="72A2A069" w14:textId="49DCA2F6" w:rsidR="00CD6F92" w:rsidRPr="00E36753" w:rsidRDefault="00CD6F92" w:rsidP="00CD6F92">
      <w:pPr>
        <w:pStyle w:val="BodyText"/>
        <w:ind w:left="0"/>
        <w:rPr>
          <w:b/>
          <w:bCs/>
        </w:rPr>
      </w:pPr>
      <w:r w:rsidRPr="00E36753">
        <w:rPr>
          <w:b/>
          <w:bCs/>
        </w:rPr>
        <w:t xml:space="preserve">Table </w:t>
      </w:r>
      <w:r>
        <w:rPr>
          <w:b/>
          <w:bCs/>
        </w:rPr>
        <w:t>MPLINE</w:t>
      </w:r>
      <w:r w:rsidRPr="00E36753">
        <w:rPr>
          <w:b/>
          <w:bCs/>
        </w:rPr>
        <w:t xml:space="preserve"> - </w:t>
      </w:r>
      <w:r>
        <w:rPr>
          <w:b/>
          <w:bCs/>
        </w:rPr>
        <w:t>Update</w:t>
      </w:r>
      <w:r w:rsidRPr="00E36753">
        <w:rPr>
          <w:b/>
          <w:bCs/>
        </w:rPr>
        <w:t>:</w:t>
      </w:r>
    </w:p>
    <w:tbl>
      <w:tblPr>
        <w:tblStyle w:val="TableGrid"/>
        <w:tblW w:w="0" w:type="auto"/>
        <w:tblLook w:val="04A0" w:firstRow="1" w:lastRow="0" w:firstColumn="1" w:lastColumn="0" w:noHBand="0" w:noVBand="1"/>
      </w:tblPr>
      <w:tblGrid>
        <w:gridCol w:w="4531"/>
        <w:gridCol w:w="4531"/>
      </w:tblGrid>
      <w:tr w:rsidR="00CD6F92" w14:paraId="640EBEE7" w14:textId="77777777" w:rsidTr="00B261B7">
        <w:tc>
          <w:tcPr>
            <w:tcW w:w="4531" w:type="dxa"/>
            <w:shd w:val="clear" w:color="auto" w:fill="00B0F0"/>
          </w:tcPr>
          <w:p w14:paraId="63F0C830" w14:textId="77777777" w:rsidR="00CD6F92" w:rsidRPr="00360D29" w:rsidRDefault="00CD6F92" w:rsidP="00B261B7">
            <w:pPr>
              <w:pStyle w:val="BodyText"/>
              <w:ind w:left="0"/>
              <w:rPr>
                <w:color w:val="FFFFFF" w:themeColor="background1"/>
                <w:lang w:eastAsia="fr-FR"/>
              </w:rPr>
            </w:pPr>
            <w:r w:rsidRPr="00360D29">
              <w:rPr>
                <w:color w:val="FFFFFF" w:themeColor="background1"/>
                <w:lang w:eastAsia="fr-FR"/>
              </w:rPr>
              <w:t>Event publisher</w:t>
            </w:r>
          </w:p>
        </w:tc>
        <w:tc>
          <w:tcPr>
            <w:tcW w:w="4531" w:type="dxa"/>
          </w:tcPr>
          <w:p w14:paraId="273CD6F2" w14:textId="77777777" w:rsidR="00CD6F92" w:rsidRDefault="00CD6F92" w:rsidP="00B261B7">
            <w:pPr>
              <w:pStyle w:val="BodyText"/>
              <w:ind w:left="0"/>
              <w:rPr>
                <w:lang w:eastAsia="fr-FR"/>
              </w:rPr>
            </w:pPr>
            <w:r>
              <w:rPr>
                <w:lang w:eastAsia="fr-FR"/>
              </w:rPr>
              <w:t>M3</w:t>
            </w:r>
          </w:p>
        </w:tc>
      </w:tr>
      <w:tr w:rsidR="00CD6F92" w14:paraId="1C74B04F" w14:textId="77777777" w:rsidTr="00B261B7">
        <w:tc>
          <w:tcPr>
            <w:tcW w:w="4531" w:type="dxa"/>
            <w:shd w:val="clear" w:color="auto" w:fill="00B0F0"/>
          </w:tcPr>
          <w:p w14:paraId="24BE9E94" w14:textId="77777777" w:rsidR="00CD6F92" w:rsidRPr="00360D29" w:rsidRDefault="00CD6F92" w:rsidP="00B261B7">
            <w:pPr>
              <w:pStyle w:val="BodyText"/>
              <w:ind w:left="0"/>
              <w:rPr>
                <w:color w:val="FFFFFF" w:themeColor="background1"/>
                <w:lang w:eastAsia="fr-FR"/>
              </w:rPr>
            </w:pPr>
            <w:r w:rsidRPr="00360D29">
              <w:rPr>
                <w:color w:val="FFFFFF" w:themeColor="background1"/>
                <w:lang w:eastAsia="fr-FR"/>
              </w:rPr>
              <w:t>Event name</w:t>
            </w:r>
          </w:p>
        </w:tc>
        <w:tc>
          <w:tcPr>
            <w:tcW w:w="4531" w:type="dxa"/>
          </w:tcPr>
          <w:p w14:paraId="3FD65481" w14:textId="3BBCA784" w:rsidR="00CD6F92" w:rsidRDefault="00CD6F92" w:rsidP="00B261B7">
            <w:pPr>
              <w:pStyle w:val="BodyText"/>
              <w:ind w:left="0"/>
              <w:rPr>
                <w:lang w:eastAsia="fr-FR"/>
              </w:rPr>
            </w:pPr>
            <w:r>
              <w:rPr>
                <w:lang w:eastAsia="fr-FR"/>
              </w:rPr>
              <w:t>MPLINE</w:t>
            </w:r>
          </w:p>
        </w:tc>
      </w:tr>
      <w:tr w:rsidR="00CD6F92" w14:paraId="60E352A0" w14:textId="77777777" w:rsidTr="00B261B7">
        <w:tc>
          <w:tcPr>
            <w:tcW w:w="4531" w:type="dxa"/>
            <w:shd w:val="clear" w:color="auto" w:fill="00B0F0"/>
          </w:tcPr>
          <w:p w14:paraId="439C7933" w14:textId="77777777" w:rsidR="00CD6F92" w:rsidRPr="00360D29" w:rsidRDefault="00CD6F92" w:rsidP="00B261B7">
            <w:pPr>
              <w:pStyle w:val="BodyText"/>
              <w:ind w:left="0"/>
              <w:rPr>
                <w:color w:val="FFFFFF" w:themeColor="background1"/>
                <w:lang w:eastAsia="fr-FR"/>
              </w:rPr>
            </w:pPr>
            <w:r w:rsidRPr="00360D29">
              <w:rPr>
                <w:color w:val="FFFFFF" w:themeColor="background1"/>
                <w:lang w:eastAsia="fr-FR"/>
              </w:rPr>
              <w:t>Alert rule ID</w:t>
            </w:r>
          </w:p>
        </w:tc>
        <w:tc>
          <w:tcPr>
            <w:tcW w:w="4531" w:type="dxa"/>
          </w:tcPr>
          <w:p w14:paraId="64E283B3" w14:textId="0D83DB34" w:rsidR="00CD6F92" w:rsidRDefault="00CD6F92" w:rsidP="00B261B7">
            <w:pPr>
              <w:pStyle w:val="BodyText"/>
              <w:ind w:left="0"/>
              <w:rPr>
                <w:lang w:eastAsia="fr-FR"/>
              </w:rPr>
            </w:pPr>
            <w:r w:rsidRPr="00CD6F92">
              <w:rPr>
                <w:lang w:eastAsia="fr-FR"/>
              </w:rPr>
              <w:t>5165_OA</w:t>
            </w:r>
          </w:p>
        </w:tc>
      </w:tr>
      <w:tr w:rsidR="00CD6F92" w14:paraId="2956B6E2" w14:textId="77777777" w:rsidTr="00B261B7">
        <w:tc>
          <w:tcPr>
            <w:tcW w:w="4531" w:type="dxa"/>
            <w:shd w:val="clear" w:color="auto" w:fill="00B0F0"/>
          </w:tcPr>
          <w:p w14:paraId="0BE5B3D9" w14:textId="77777777" w:rsidR="00CD6F92" w:rsidRPr="00360D29" w:rsidRDefault="00CD6F92" w:rsidP="00B261B7">
            <w:pPr>
              <w:pStyle w:val="BodyText"/>
              <w:ind w:left="0"/>
              <w:rPr>
                <w:color w:val="FFFFFF" w:themeColor="background1"/>
                <w:lang w:eastAsia="fr-FR"/>
              </w:rPr>
            </w:pPr>
            <w:r w:rsidRPr="00360D29">
              <w:rPr>
                <w:color w:val="FFFFFF" w:themeColor="background1"/>
                <w:lang w:eastAsia="fr-FR"/>
              </w:rPr>
              <w:t>Event operation</w:t>
            </w:r>
          </w:p>
        </w:tc>
        <w:tc>
          <w:tcPr>
            <w:tcW w:w="4531" w:type="dxa"/>
          </w:tcPr>
          <w:p w14:paraId="063138A5" w14:textId="15FD0B36" w:rsidR="00CD6F92" w:rsidRDefault="00CD6F92" w:rsidP="00B261B7">
            <w:pPr>
              <w:pStyle w:val="BodyText"/>
              <w:ind w:left="0"/>
              <w:rPr>
                <w:lang w:eastAsia="fr-FR"/>
              </w:rPr>
            </w:pPr>
            <w:r>
              <w:rPr>
                <w:lang w:eastAsia="fr-FR"/>
              </w:rPr>
              <w:t>U</w:t>
            </w:r>
          </w:p>
        </w:tc>
      </w:tr>
      <w:tr w:rsidR="00CD6F92" w14:paraId="2A76E76E" w14:textId="77777777" w:rsidTr="00B261B7">
        <w:tc>
          <w:tcPr>
            <w:tcW w:w="4531" w:type="dxa"/>
            <w:shd w:val="clear" w:color="auto" w:fill="00B0F0"/>
          </w:tcPr>
          <w:p w14:paraId="7EB2C4A1" w14:textId="77777777" w:rsidR="00CD6F92" w:rsidRPr="00360D29" w:rsidRDefault="00CD6F92" w:rsidP="00B261B7">
            <w:pPr>
              <w:pStyle w:val="BodyText"/>
              <w:ind w:left="0"/>
              <w:rPr>
                <w:b/>
                <w:bCs/>
                <w:color w:val="FFFFFF" w:themeColor="background1"/>
                <w:lang w:eastAsia="fr-FR"/>
              </w:rPr>
            </w:pPr>
            <w:r w:rsidRPr="00360D29">
              <w:rPr>
                <w:b/>
                <w:bCs/>
                <w:color w:val="FFFFFF" w:themeColor="background1"/>
                <w:lang w:eastAsia="fr-FR"/>
              </w:rPr>
              <w:t>Detailed Information</w:t>
            </w:r>
          </w:p>
        </w:tc>
        <w:tc>
          <w:tcPr>
            <w:tcW w:w="4531" w:type="dxa"/>
          </w:tcPr>
          <w:p w14:paraId="2B2E4E19" w14:textId="77777777" w:rsidR="00CD6F92" w:rsidRDefault="00CD6F92" w:rsidP="00B261B7">
            <w:pPr>
              <w:pStyle w:val="BodyText"/>
              <w:ind w:left="0"/>
              <w:rPr>
                <w:lang w:eastAsia="fr-FR"/>
              </w:rPr>
            </w:pPr>
          </w:p>
        </w:tc>
      </w:tr>
      <w:tr w:rsidR="00CD6F92" w14:paraId="47DCF1EF" w14:textId="77777777" w:rsidTr="00B261B7">
        <w:tc>
          <w:tcPr>
            <w:tcW w:w="4531" w:type="dxa"/>
            <w:shd w:val="clear" w:color="auto" w:fill="00B0F0"/>
          </w:tcPr>
          <w:p w14:paraId="2E993257" w14:textId="77777777" w:rsidR="00CD6F92" w:rsidRPr="00360D29" w:rsidRDefault="00CD6F92" w:rsidP="00B261B7">
            <w:pPr>
              <w:pStyle w:val="BodyText"/>
              <w:ind w:left="0"/>
              <w:rPr>
                <w:color w:val="FFFFFF" w:themeColor="background1"/>
                <w:lang w:eastAsia="fr-FR"/>
              </w:rPr>
            </w:pPr>
            <w:r w:rsidRPr="00360D29">
              <w:rPr>
                <w:color w:val="FFFFFF" w:themeColor="background1"/>
                <w:lang w:eastAsia="fr-FR"/>
              </w:rPr>
              <w:t>Description</w:t>
            </w:r>
          </w:p>
        </w:tc>
        <w:tc>
          <w:tcPr>
            <w:tcW w:w="4531" w:type="dxa"/>
          </w:tcPr>
          <w:p w14:paraId="462D031B" w14:textId="4A1FE0A4" w:rsidR="00CD6F92" w:rsidRDefault="00CD6F92" w:rsidP="00B261B7">
            <w:pPr>
              <w:pStyle w:val="BodyText"/>
              <w:ind w:left="0"/>
              <w:rPr>
                <w:lang w:eastAsia="fr-FR"/>
              </w:rPr>
            </w:pPr>
            <w:r w:rsidRPr="00CD6F92">
              <w:rPr>
                <w:lang w:eastAsia="fr-FR"/>
              </w:rPr>
              <w:t>Trigger on change of revision no</w:t>
            </w:r>
          </w:p>
        </w:tc>
      </w:tr>
      <w:tr w:rsidR="00CD6F92" w14:paraId="10110DDA" w14:textId="77777777" w:rsidTr="00B261B7">
        <w:tc>
          <w:tcPr>
            <w:tcW w:w="4531" w:type="dxa"/>
            <w:shd w:val="clear" w:color="auto" w:fill="00B0F0"/>
          </w:tcPr>
          <w:p w14:paraId="023A3079" w14:textId="77777777" w:rsidR="00CD6F92" w:rsidRPr="00360D29" w:rsidRDefault="00CD6F92" w:rsidP="00B261B7">
            <w:pPr>
              <w:pStyle w:val="BodyText"/>
              <w:ind w:left="0"/>
              <w:rPr>
                <w:color w:val="FFFFFF" w:themeColor="background1"/>
                <w:lang w:eastAsia="fr-FR"/>
              </w:rPr>
            </w:pPr>
            <w:r w:rsidRPr="00360D29">
              <w:rPr>
                <w:color w:val="FFFFFF" w:themeColor="background1"/>
                <w:lang w:eastAsia="fr-FR"/>
              </w:rPr>
              <w:t>Name</w:t>
            </w:r>
          </w:p>
        </w:tc>
        <w:tc>
          <w:tcPr>
            <w:tcW w:w="4531" w:type="dxa"/>
          </w:tcPr>
          <w:p w14:paraId="0D6252D9" w14:textId="2F9418DA" w:rsidR="00CD6F92" w:rsidRDefault="00CD6F92" w:rsidP="00B261B7">
            <w:pPr>
              <w:pStyle w:val="BodyText"/>
              <w:ind w:left="0"/>
              <w:rPr>
                <w:lang w:eastAsia="fr-FR"/>
              </w:rPr>
            </w:pPr>
            <w:r w:rsidRPr="00CD6F92">
              <w:rPr>
                <w:lang w:eastAsia="fr-FR"/>
              </w:rPr>
              <w:t>5165_OA</w:t>
            </w:r>
          </w:p>
        </w:tc>
      </w:tr>
      <w:tr w:rsidR="00CD6F92" w14:paraId="45C63AF4" w14:textId="77777777" w:rsidTr="00B261B7">
        <w:tc>
          <w:tcPr>
            <w:tcW w:w="4531" w:type="dxa"/>
            <w:shd w:val="clear" w:color="auto" w:fill="00B0F0"/>
          </w:tcPr>
          <w:p w14:paraId="794D2574" w14:textId="77777777" w:rsidR="00CD6F92" w:rsidRPr="00360D29" w:rsidRDefault="00CD6F92" w:rsidP="00B261B7">
            <w:pPr>
              <w:pStyle w:val="BodyText"/>
              <w:ind w:left="0"/>
              <w:rPr>
                <w:color w:val="FFFFFF" w:themeColor="background1"/>
                <w:lang w:eastAsia="fr-FR"/>
              </w:rPr>
            </w:pPr>
            <w:r w:rsidRPr="00360D29">
              <w:rPr>
                <w:color w:val="FFFFFF" w:themeColor="background1"/>
                <w:lang w:eastAsia="fr-FR"/>
              </w:rPr>
              <w:t>Status</w:t>
            </w:r>
          </w:p>
        </w:tc>
        <w:tc>
          <w:tcPr>
            <w:tcW w:w="4531" w:type="dxa"/>
          </w:tcPr>
          <w:p w14:paraId="1FA2DB5D" w14:textId="77777777" w:rsidR="00CD6F92" w:rsidRDefault="00CD6F92" w:rsidP="00B261B7">
            <w:pPr>
              <w:pStyle w:val="BodyText"/>
              <w:ind w:left="0"/>
              <w:rPr>
                <w:lang w:eastAsia="fr-FR"/>
              </w:rPr>
            </w:pPr>
            <w:r>
              <w:rPr>
                <w:lang w:eastAsia="fr-FR"/>
              </w:rPr>
              <w:t>20-Approved</w:t>
            </w:r>
          </w:p>
        </w:tc>
      </w:tr>
      <w:tr w:rsidR="00CD6F92" w14:paraId="1A1DE66F" w14:textId="77777777" w:rsidTr="00B261B7">
        <w:tc>
          <w:tcPr>
            <w:tcW w:w="4531" w:type="dxa"/>
            <w:shd w:val="clear" w:color="auto" w:fill="00B0F0"/>
          </w:tcPr>
          <w:p w14:paraId="60D07702" w14:textId="77777777" w:rsidR="00CD6F92" w:rsidRPr="00360D29" w:rsidRDefault="00CD6F92" w:rsidP="00B261B7">
            <w:pPr>
              <w:pStyle w:val="BodyText"/>
              <w:ind w:left="0"/>
              <w:rPr>
                <w:color w:val="FFFFFF" w:themeColor="background1"/>
                <w:lang w:eastAsia="fr-FR"/>
              </w:rPr>
            </w:pPr>
            <w:r w:rsidRPr="00360D29">
              <w:rPr>
                <w:color w:val="FFFFFF" w:themeColor="background1"/>
                <w:lang w:eastAsia="fr-FR"/>
              </w:rPr>
              <w:t>BOD enabled</w:t>
            </w:r>
          </w:p>
        </w:tc>
        <w:tc>
          <w:tcPr>
            <w:tcW w:w="4531" w:type="dxa"/>
          </w:tcPr>
          <w:p w14:paraId="387275CC" w14:textId="77777777" w:rsidR="00CD6F92" w:rsidRDefault="00CD6F92" w:rsidP="00B261B7">
            <w:pPr>
              <w:pStyle w:val="BodyText"/>
              <w:ind w:left="0"/>
              <w:rPr>
                <w:lang w:eastAsia="fr-FR"/>
              </w:rPr>
            </w:pPr>
            <w:r>
              <w:rPr>
                <w:lang w:eastAsia="fr-FR"/>
              </w:rPr>
              <w:t>Selected. 4-Workflow</w:t>
            </w:r>
          </w:p>
        </w:tc>
      </w:tr>
      <w:tr w:rsidR="00CD6F92" w14:paraId="4B3A72B5" w14:textId="77777777" w:rsidTr="00B261B7">
        <w:tc>
          <w:tcPr>
            <w:tcW w:w="4531" w:type="dxa"/>
            <w:shd w:val="clear" w:color="auto" w:fill="00B0F0"/>
          </w:tcPr>
          <w:p w14:paraId="081DE334" w14:textId="77777777" w:rsidR="00CD6F92" w:rsidRPr="00360D29" w:rsidRDefault="00CD6F92" w:rsidP="00B261B7">
            <w:pPr>
              <w:pStyle w:val="BodyText"/>
              <w:ind w:left="0"/>
              <w:rPr>
                <w:color w:val="FFFFFF" w:themeColor="background1"/>
                <w:lang w:eastAsia="fr-FR"/>
              </w:rPr>
            </w:pPr>
            <w:r w:rsidRPr="00360D29">
              <w:rPr>
                <w:color w:val="FFFFFF" w:themeColor="background1"/>
                <w:lang w:eastAsia="fr-FR"/>
              </w:rPr>
              <w:t>Workflow name</w:t>
            </w:r>
          </w:p>
        </w:tc>
        <w:tc>
          <w:tcPr>
            <w:tcW w:w="4531" w:type="dxa"/>
          </w:tcPr>
          <w:p w14:paraId="7DA2022D" w14:textId="5BB20A89" w:rsidR="00CD6F92" w:rsidRDefault="00CD6F92" w:rsidP="00B261B7">
            <w:pPr>
              <w:pStyle w:val="BodyText"/>
              <w:ind w:left="0"/>
              <w:rPr>
                <w:lang w:eastAsia="fr-FR"/>
              </w:rPr>
            </w:pPr>
            <w:r w:rsidRPr="00CD6F92">
              <w:rPr>
                <w:lang w:eastAsia="fr-FR"/>
              </w:rPr>
              <w:t>WF_5165_GestionPrixAchat_OA</w:t>
            </w:r>
          </w:p>
        </w:tc>
      </w:tr>
      <w:tr w:rsidR="00CD6F92" w14:paraId="61BCB86D" w14:textId="77777777" w:rsidTr="00B261B7">
        <w:tc>
          <w:tcPr>
            <w:tcW w:w="4531" w:type="dxa"/>
            <w:shd w:val="clear" w:color="auto" w:fill="00B0F0"/>
          </w:tcPr>
          <w:p w14:paraId="1C4F550F" w14:textId="77777777" w:rsidR="00CD6F92" w:rsidRPr="00360D29" w:rsidRDefault="00CD6F92" w:rsidP="00B261B7">
            <w:pPr>
              <w:pStyle w:val="BodyText"/>
              <w:tabs>
                <w:tab w:val="left" w:pos="1332"/>
              </w:tabs>
              <w:ind w:left="0"/>
              <w:rPr>
                <w:b/>
                <w:bCs/>
                <w:color w:val="FFFFFF" w:themeColor="background1"/>
                <w:lang w:eastAsia="fr-FR"/>
              </w:rPr>
            </w:pPr>
            <w:r w:rsidRPr="00360D29">
              <w:rPr>
                <w:b/>
                <w:bCs/>
                <w:color w:val="FFFFFF" w:themeColor="background1"/>
                <w:lang w:eastAsia="fr-FR"/>
              </w:rPr>
              <w:t>Logical Formula</w:t>
            </w:r>
          </w:p>
        </w:tc>
        <w:tc>
          <w:tcPr>
            <w:tcW w:w="4531" w:type="dxa"/>
          </w:tcPr>
          <w:p w14:paraId="2A7EE8FB" w14:textId="40C9A876" w:rsidR="00CD6F92" w:rsidRDefault="00CD6F92" w:rsidP="00B261B7">
            <w:pPr>
              <w:pStyle w:val="BodyText"/>
              <w:ind w:left="0"/>
              <w:rPr>
                <w:lang w:eastAsia="fr-FR"/>
              </w:rPr>
            </w:pPr>
            <w:r w:rsidRPr="00CD6F92">
              <w:rPr>
                <w:b/>
                <w:bCs/>
                <w:lang w:eastAsia="fr-FR"/>
              </w:rPr>
              <w:t>UCA9</w:t>
            </w:r>
            <w:r>
              <w:rPr>
                <w:lang w:eastAsia="fr-FR"/>
              </w:rPr>
              <w:t xml:space="preserve"> changed value AND </w:t>
            </w:r>
            <w:r w:rsidRPr="00CD6F92">
              <w:rPr>
                <w:b/>
                <w:bCs/>
                <w:lang w:eastAsia="fr-FR"/>
              </w:rPr>
              <w:t>PUSL</w:t>
            </w:r>
            <w:r>
              <w:rPr>
                <w:lang w:eastAsia="fr-FR"/>
              </w:rPr>
              <w:t xml:space="preserve"> less than 20 AND </w:t>
            </w:r>
            <w:r w:rsidRPr="00CD6F92">
              <w:rPr>
                <w:b/>
                <w:bCs/>
                <w:lang w:eastAsia="fr-FR"/>
              </w:rPr>
              <w:t>CHID</w:t>
            </w:r>
            <w:r>
              <w:rPr>
                <w:lang w:eastAsia="fr-FR"/>
              </w:rPr>
              <w:t xml:space="preserve"> does not equal MECSVC</w:t>
            </w:r>
          </w:p>
        </w:tc>
      </w:tr>
      <w:tr w:rsidR="00CD6F92" w14:paraId="4BD014E0" w14:textId="77777777" w:rsidTr="00B261B7">
        <w:tc>
          <w:tcPr>
            <w:tcW w:w="4531" w:type="dxa"/>
            <w:shd w:val="clear" w:color="auto" w:fill="00B0F0"/>
          </w:tcPr>
          <w:p w14:paraId="1FFC263C" w14:textId="77777777" w:rsidR="00CD6F92" w:rsidRPr="00360D29" w:rsidRDefault="00CD6F92" w:rsidP="00B261B7">
            <w:pPr>
              <w:pStyle w:val="BodyText"/>
              <w:ind w:left="0"/>
              <w:rPr>
                <w:color w:val="FFFFFF" w:themeColor="background1"/>
                <w:lang w:eastAsia="fr-FR"/>
              </w:rPr>
            </w:pPr>
            <w:r w:rsidRPr="00360D29">
              <w:rPr>
                <w:color w:val="FFFFFF" w:themeColor="background1"/>
                <w:lang w:eastAsia="fr-FR"/>
              </w:rPr>
              <w:t>Receiver</w:t>
            </w:r>
          </w:p>
        </w:tc>
        <w:tc>
          <w:tcPr>
            <w:tcW w:w="4531" w:type="dxa"/>
          </w:tcPr>
          <w:p w14:paraId="27539035" w14:textId="77777777" w:rsidR="00CD6F92" w:rsidRDefault="00CD6F92" w:rsidP="00B261B7">
            <w:pPr>
              <w:pStyle w:val="BodyText"/>
              <w:ind w:left="0"/>
              <w:rPr>
                <w:lang w:eastAsia="fr-FR"/>
              </w:rPr>
            </w:pPr>
            <w:r w:rsidRPr="000F5DBF">
              <w:rPr>
                <w:lang w:eastAsia="fr-FR"/>
              </w:rPr>
              <w:t>E_ASSMOT</w:t>
            </w:r>
          </w:p>
        </w:tc>
      </w:tr>
      <w:tr w:rsidR="00CD6F92" w14:paraId="4972823D" w14:textId="77777777" w:rsidTr="00B261B7">
        <w:tc>
          <w:tcPr>
            <w:tcW w:w="4531" w:type="dxa"/>
            <w:shd w:val="clear" w:color="auto" w:fill="00B0F0"/>
          </w:tcPr>
          <w:p w14:paraId="08BDA421" w14:textId="77777777" w:rsidR="00CD6F92" w:rsidRPr="00360D29" w:rsidRDefault="00CD6F92" w:rsidP="00B261B7">
            <w:pPr>
              <w:pStyle w:val="BodyText"/>
              <w:ind w:left="0"/>
              <w:rPr>
                <w:color w:val="FFFFFF" w:themeColor="background1"/>
                <w:lang w:eastAsia="fr-FR"/>
              </w:rPr>
            </w:pPr>
            <w:r w:rsidRPr="00360D29">
              <w:rPr>
                <w:color w:val="FFFFFF" w:themeColor="background1"/>
                <w:lang w:eastAsia="fr-FR"/>
              </w:rPr>
              <w:lastRenderedPageBreak/>
              <w:t>Table</w:t>
            </w:r>
          </w:p>
        </w:tc>
        <w:tc>
          <w:tcPr>
            <w:tcW w:w="4531" w:type="dxa"/>
          </w:tcPr>
          <w:p w14:paraId="6E4E35CA" w14:textId="00D68AF3" w:rsidR="00CD6F92" w:rsidRDefault="00CD6F92" w:rsidP="00B261B7">
            <w:pPr>
              <w:pStyle w:val="BodyText"/>
              <w:ind w:left="0"/>
              <w:rPr>
                <w:lang w:eastAsia="fr-FR"/>
              </w:rPr>
            </w:pPr>
            <w:r>
              <w:rPr>
                <w:lang w:eastAsia="fr-FR"/>
              </w:rPr>
              <w:t>MPLINE</w:t>
            </w:r>
          </w:p>
        </w:tc>
      </w:tr>
    </w:tbl>
    <w:p w14:paraId="50557A83" w14:textId="77777777" w:rsidR="00CD6F92" w:rsidRDefault="00CD6F92" w:rsidP="00542127">
      <w:pPr>
        <w:pStyle w:val="BodyText"/>
        <w:ind w:left="0"/>
      </w:pPr>
    </w:p>
    <w:p w14:paraId="4010D48B" w14:textId="64E4AC18" w:rsidR="00F26DF3" w:rsidRPr="00E36753" w:rsidRDefault="00F26DF3" w:rsidP="00F26DF3">
      <w:pPr>
        <w:pStyle w:val="BodyText"/>
        <w:ind w:left="0"/>
        <w:rPr>
          <w:b/>
          <w:bCs/>
        </w:rPr>
      </w:pPr>
      <w:r w:rsidRPr="00E36753">
        <w:rPr>
          <w:b/>
          <w:bCs/>
        </w:rPr>
        <w:t xml:space="preserve">Table </w:t>
      </w:r>
      <w:r>
        <w:rPr>
          <w:b/>
          <w:bCs/>
        </w:rPr>
        <w:t>CUGEX3</w:t>
      </w:r>
      <w:r w:rsidRPr="00E36753">
        <w:rPr>
          <w:b/>
          <w:bCs/>
        </w:rPr>
        <w:t xml:space="preserve"> </w:t>
      </w:r>
      <w:r>
        <w:rPr>
          <w:b/>
          <w:bCs/>
        </w:rPr>
        <w:t>–</w:t>
      </w:r>
      <w:r w:rsidRPr="00E36753">
        <w:rPr>
          <w:b/>
          <w:bCs/>
        </w:rPr>
        <w:t xml:space="preserve"> </w:t>
      </w:r>
      <w:r>
        <w:rPr>
          <w:b/>
          <w:bCs/>
        </w:rPr>
        <w:t>Create and Update</w:t>
      </w:r>
      <w:r w:rsidRPr="00E36753">
        <w:rPr>
          <w:b/>
          <w:bCs/>
        </w:rPr>
        <w:t>:</w:t>
      </w:r>
    </w:p>
    <w:tbl>
      <w:tblPr>
        <w:tblStyle w:val="TableGrid"/>
        <w:tblW w:w="0" w:type="auto"/>
        <w:tblLook w:val="04A0" w:firstRow="1" w:lastRow="0" w:firstColumn="1" w:lastColumn="0" w:noHBand="0" w:noVBand="1"/>
      </w:tblPr>
      <w:tblGrid>
        <w:gridCol w:w="4531"/>
        <w:gridCol w:w="4531"/>
      </w:tblGrid>
      <w:tr w:rsidR="00F26DF3" w14:paraId="455B905F" w14:textId="77777777" w:rsidTr="00B261B7">
        <w:tc>
          <w:tcPr>
            <w:tcW w:w="4531" w:type="dxa"/>
            <w:shd w:val="clear" w:color="auto" w:fill="00B0F0"/>
          </w:tcPr>
          <w:p w14:paraId="60B6BA93" w14:textId="77777777" w:rsidR="00F26DF3" w:rsidRPr="00360D29" w:rsidRDefault="00F26DF3" w:rsidP="00B261B7">
            <w:pPr>
              <w:pStyle w:val="BodyText"/>
              <w:ind w:left="0"/>
              <w:rPr>
                <w:color w:val="FFFFFF" w:themeColor="background1"/>
                <w:lang w:eastAsia="fr-FR"/>
              </w:rPr>
            </w:pPr>
            <w:r w:rsidRPr="00360D29">
              <w:rPr>
                <w:color w:val="FFFFFF" w:themeColor="background1"/>
                <w:lang w:eastAsia="fr-FR"/>
              </w:rPr>
              <w:t>Event publisher</w:t>
            </w:r>
          </w:p>
        </w:tc>
        <w:tc>
          <w:tcPr>
            <w:tcW w:w="4531" w:type="dxa"/>
          </w:tcPr>
          <w:p w14:paraId="5D2090B0" w14:textId="77777777" w:rsidR="00F26DF3" w:rsidRDefault="00F26DF3" w:rsidP="00B261B7">
            <w:pPr>
              <w:pStyle w:val="BodyText"/>
              <w:ind w:left="0"/>
              <w:rPr>
                <w:lang w:eastAsia="fr-FR"/>
              </w:rPr>
            </w:pPr>
            <w:r>
              <w:rPr>
                <w:lang w:eastAsia="fr-FR"/>
              </w:rPr>
              <w:t>M3</w:t>
            </w:r>
          </w:p>
        </w:tc>
      </w:tr>
      <w:tr w:rsidR="00F26DF3" w14:paraId="39DAF655" w14:textId="77777777" w:rsidTr="00B261B7">
        <w:tc>
          <w:tcPr>
            <w:tcW w:w="4531" w:type="dxa"/>
            <w:shd w:val="clear" w:color="auto" w:fill="00B0F0"/>
          </w:tcPr>
          <w:p w14:paraId="64BE5D95" w14:textId="77777777" w:rsidR="00F26DF3" w:rsidRPr="00360D29" w:rsidRDefault="00F26DF3" w:rsidP="00B261B7">
            <w:pPr>
              <w:pStyle w:val="BodyText"/>
              <w:ind w:left="0"/>
              <w:rPr>
                <w:color w:val="FFFFFF" w:themeColor="background1"/>
                <w:lang w:eastAsia="fr-FR"/>
              </w:rPr>
            </w:pPr>
            <w:r w:rsidRPr="00360D29">
              <w:rPr>
                <w:color w:val="FFFFFF" w:themeColor="background1"/>
                <w:lang w:eastAsia="fr-FR"/>
              </w:rPr>
              <w:t>Event name</w:t>
            </w:r>
          </w:p>
        </w:tc>
        <w:tc>
          <w:tcPr>
            <w:tcW w:w="4531" w:type="dxa"/>
          </w:tcPr>
          <w:p w14:paraId="76190B7F" w14:textId="78712339" w:rsidR="00F26DF3" w:rsidRDefault="00F26DF3" w:rsidP="00B261B7">
            <w:pPr>
              <w:pStyle w:val="BodyText"/>
              <w:ind w:left="0"/>
              <w:rPr>
                <w:lang w:eastAsia="fr-FR"/>
              </w:rPr>
            </w:pPr>
            <w:r>
              <w:rPr>
                <w:lang w:eastAsia="fr-FR"/>
              </w:rPr>
              <w:t>CUGEX3</w:t>
            </w:r>
          </w:p>
        </w:tc>
      </w:tr>
      <w:tr w:rsidR="00F26DF3" w14:paraId="493A3A45" w14:textId="77777777" w:rsidTr="00B261B7">
        <w:tc>
          <w:tcPr>
            <w:tcW w:w="4531" w:type="dxa"/>
            <w:shd w:val="clear" w:color="auto" w:fill="00B0F0"/>
          </w:tcPr>
          <w:p w14:paraId="2028E3A3" w14:textId="77777777" w:rsidR="00F26DF3" w:rsidRPr="00360D29" w:rsidRDefault="00F26DF3" w:rsidP="00B261B7">
            <w:pPr>
              <w:pStyle w:val="BodyText"/>
              <w:ind w:left="0"/>
              <w:rPr>
                <w:color w:val="FFFFFF" w:themeColor="background1"/>
                <w:lang w:eastAsia="fr-FR"/>
              </w:rPr>
            </w:pPr>
            <w:r w:rsidRPr="00360D29">
              <w:rPr>
                <w:color w:val="FFFFFF" w:themeColor="background1"/>
                <w:lang w:eastAsia="fr-FR"/>
              </w:rPr>
              <w:t>Alert rule ID</w:t>
            </w:r>
          </w:p>
        </w:tc>
        <w:tc>
          <w:tcPr>
            <w:tcW w:w="4531" w:type="dxa"/>
          </w:tcPr>
          <w:p w14:paraId="5BB1A600" w14:textId="6E55038C" w:rsidR="00F26DF3" w:rsidRDefault="00F26DF3" w:rsidP="00B261B7">
            <w:pPr>
              <w:pStyle w:val="BodyText"/>
              <w:ind w:left="0"/>
              <w:rPr>
                <w:lang w:eastAsia="fr-FR"/>
              </w:rPr>
            </w:pPr>
            <w:r w:rsidRPr="00F26DF3">
              <w:rPr>
                <w:lang w:eastAsia="fr-FR"/>
              </w:rPr>
              <w:t>5165_POA</w:t>
            </w:r>
          </w:p>
        </w:tc>
      </w:tr>
      <w:tr w:rsidR="00F26DF3" w14:paraId="48FA0CAE" w14:textId="77777777" w:rsidTr="00B261B7">
        <w:tc>
          <w:tcPr>
            <w:tcW w:w="4531" w:type="dxa"/>
            <w:shd w:val="clear" w:color="auto" w:fill="00B0F0"/>
          </w:tcPr>
          <w:p w14:paraId="59DA54F6" w14:textId="77777777" w:rsidR="00F26DF3" w:rsidRPr="00360D29" w:rsidRDefault="00F26DF3" w:rsidP="00B261B7">
            <w:pPr>
              <w:pStyle w:val="BodyText"/>
              <w:ind w:left="0"/>
              <w:rPr>
                <w:color w:val="FFFFFF" w:themeColor="background1"/>
                <w:lang w:eastAsia="fr-FR"/>
              </w:rPr>
            </w:pPr>
            <w:r w:rsidRPr="00360D29">
              <w:rPr>
                <w:color w:val="FFFFFF" w:themeColor="background1"/>
                <w:lang w:eastAsia="fr-FR"/>
              </w:rPr>
              <w:t>Event operation</w:t>
            </w:r>
          </w:p>
        </w:tc>
        <w:tc>
          <w:tcPr>
            <w:tcW w:w="4531" w:type="dxa"/>
          </w:tcPr>
          <w:p w14:paraId="27FA50CA" w14:textId="099B9BA6" w:rsidR="00F26DF3" w:rsidRDefault="00F26DF3" w:rsidP="00B261B7">
            <w:pPr>
              <w:pStyle w:val="BodyText"/>
              <w:ind w:left="0"/>
              <w:rPr>
                <w:lang w:eastAsia="fr-FR"/>
              </w:rPr>
            </w:pPr>
            <w:r>
              <w:rPr>
                <w:lang w:eastAsia="fr-FR"/>
              </w:rPr>
              <w:t>CU</w:t>
            </w:r>
          </w:p>
        </w:tc>
      </w:tr>
      <w:tr w:rsidR="00F26DF3" w14:paraId="5F83423D" w14:textId="77777777" w:rsidTr="00B261B7">
        <w:tc>
          <w:tcPr>
            <w:tcW w:w="4531" w:type="dxa"/>
            <w:shd w:val="clear" w:color="auto" w:fill="00B0F0"/>
          </w:tcPr>
          <w:p w14:paraId="3BC54B00" w14:textId="77777777" w:rsidR="00F26DF3" w:rsidRPr="00360D29" w:rsidRDefault="00F26DF3" w:rsidP="00B261B7">
            <w:pPr>
              <w:pStyle w:val="BodyText"/>
              <w:ind w:left="0"/>
              <w:rPr>
                <w:b/>
                <w:bCs/>
                <w:color w:val="FFFFFF" w:themeColor="background1"/>
                <w:lang w:eastAsia="fr-FR"/>
              </w:rPr>
            </w:pPr>
            <w:r w:rsidRPr="00360D29">
              <w:rPr>
                <w:b/>
                <w:bCs/>
                <w:color w:val="FFFFFF" w:themeColor="background1"/>
                <w:lang w:eastAsia="fr-FR"/>
              </w:rPr>
              <w:t>Detailed Information</w:t>
            </w:r>
          </w:p>
        </w:tc>
        <w:tc>
          <w:tcPr>
            <w:tcW w:w="4531" w:type="dxa"/>
          </w:tcPr>
          <w:p w14:paraId="1ADB0609" w14:textId="77777777" w:rsidR="00F26DF3" w:rsidRDefault="00F26DF3" w:rsidP="00B261B7">
            <w:pPr>
              <w:pStyle w:val="BodyText"/>
              <w:ind w:left="0"/>
              <w:rPr>
                <w:lang w:eastAsia="fr-FR"/>
              </w:rPr>
            </w:pPr>
          </w:p>
        </w:tc>
      </w:tr>
      <w:tr w:rsidR="00F26DF3" w14:paraId="62DEED9B" w14:textId="77777777" w:rsidTr="00B261B7">
        <w:tc>
          <w:tcPr>
            <w:tcW w:w="4531" w:type="dxa"/>
            <w:shd w:val="clear" w:color="auto" w:fill="00B0F0"/>
          </w:tcPr>
          <w:p w14:paraId="4990F620" w14:textId="77777777" w:rsidR="00F26DF3" w:rsidRPr="00360D29" w:rsidRDefault="00F26DF3" w:rsidP="00B261B7">
            <w:pPr>
              <w:pStyle w:val="BodyText"/>
              <w:ind w:left="0"/>
              <w:rPr>
                <w:color w:val="FFFFFF" w:themeColor="background1"/>
                <w:lang w:eastAsia="fr-FR"/>
              </w:rPr>
            </w:pPr>
            <w:r w:rsidRPr="00360D29">
              <w:rPr>
                <w:color w:val="FFFFFF" w:themeColor="background1"/>
                <w:lang w:eastAsia="fr-FR"/>
              </w:rPr>
              <w:t>Description</w:t>
            </w:r>
          </w:p>
        </w:tc>
        <w:tc>
          <w:tcPr>
            <w:tcW w:w="4531" w:type="dxa"/>
          </w:tcPr>
          <w:p w14:paraId="593F0CE7" w14:textId="62E12657" w:rsidR="00F26DF3" w:rsidRDefault="00F26DF3" w:rsidP="00B261B7">
            <w:pPr>
              <w:pStyle w:val="BodyText"/>
              <w:ind w:left="0"/>
              <w:rPr>
                <w:lang w:eastAsia="fr-FR"/>
              </w:rPr>
            </w:pPr>
            <w:r w:rsidRPr="00F26DF3">
              <w:rPr>
                <w:lang w:eastAsia="fr-FR"/>
              </w:rPr>
              <w:t>Trigger on change of revision no</w:t>
            </w:r>
          </w:p>
        </w:tc>
      </w:tr>
      <w:tr w:rsidR="00F26DF3" w14:paraId="6CB50457" w14:textId="77777777" w:rsidTr="00B261B7">
        <w:tc>
          <w:tcPr>
            <w:tcW w:w="4531" w:type="dxa"/>
            <w:shd w:val="clear" w:color="auto" w:fill="00B0F0"/>
          </w:tcPr>
          <w:p w14:paraId="1D4E3E89" w14:textId="77777777" w:rsidR="00F26DF3" w:rsidRPr="00360D29" w:rsidRDefault="00F26DF3" w:rsidP="00B261B7">
            <w:pPr>
              <w:pStyle w:val="BodyText"/>
              <w:ind w:left="0"/>
              <w:rPr>
                <w:color w:val="FFFFFF" w:themeColor="background1"/>
                <w:lang w:eastAsia="fr-FR"/>
              </w:rPr>
            </w:pPr>
            <w:r w:rsidRPr="00360D29">
              <w:rPr>
                <w:color w:val="FFFFFF" w:themeColor="background1"/>
                <w:lang w:eastAsia="fr-FR"/>
              </w:rPr>
              <w:t>Name</w:t>
            </w:r>
          </w:p>
        </w:tc>
        <w:tc>
          <w:tcPr>
            <w:tcW w:w="4531" w:type="dxa"/>
          </w:tcPr>
          <w:p w14:paraId="5DC1BE79" w14:textId="77777777" w:rsidR="00F26DF3" w:rsidRDefault="00F26DF3" w:rsidP="00B261B7">
            <w:pPr>
              <w:pStyle w:val="BodyText"/>
              <w:ind w:left="0"/>
              <w:rPr>
                <w:lang w:eastAsia="fr-FR"/>
              </w:rPr>
            </w:pPr>
            <w:r w:rsidRPr="00CD6F92">
              <w:rPr>
                <w:lang w:eastAsia="fr-FR"/>
              </w:rPr>
              <w:t>5165_OA</w:t>
            </w:r>
          </w:p>
        </w:tc>
      </w:tr>
      <w:tr w:rsidR="00F26DF3" w14:paraId="5A644B8D" w14:textId="77777777" w:rsidTr="00B261B7">
        <w:tc>
          <w:tcPr>
            <w:tcW w:w="4531" w:type="dxa"/>
            <w:shd w:val="clear" w:color="auto" w:fill="00B0F0"/>
          </w:tcPr>
          <w:p w14:paraId="77747C62" w14:textId="77777777" w:rsidR="00F26DF3" w:rsidRPr="00360D29" w:rsidRDefault="00F26DF3" w:rsidP="00B261B7">
            <w:pPr>
              <w:pStyle w:val="BodyText"/>
              <w:ind w:left="0"/>
              <w:rPr>
                <w:color w:val="FFFFFF" w:themeColor="background1"/>
                <w:lang w:eastAsia="fr-FR"/>
              </w:rPr>
            </w:pPr>
            <w:r w:rsidRPr="00360D29">
              <w:rPr>
                <w:color w:val="FFFFFF" w:themeColor="background1"/>
                <w:lang w:eastAsia="fr-FR"/>
              </w:rPr>
              <w:t>Status</w:t>
            </w:r>
          </w:p>
        </w:tc>
        <w:tc>
          <w:tcPr>
            <w:tcW w:w="4531" w:type="dxa"/>
          </w:tcPr>
          <w:p w14:paraId="4AD4A254" w14:textId="77777777" w:rsidR="00F26DF3" w:rsidRDefault="00F26DF3" w:rsidP="00B261B7">
            <w:pPr>
              <w:pStyle w:val="BodyText"/>
              <w:ind w:left="0"/>
              <w:rPr>
                <w:lang w:eastAsia="fr-FR"/>
              </w:rPr>
            </w:pPr>
            <w:r>
              <w:rPr>
                <w:lang w:eastAsia="fr-FR"/>
              </w:rPr>
              <w:t>20-Approved</w:t>
            </w:r>
          </w:p>
        </w:tc>
      </w:tr>
      <w:tr w:rsidR="00F26DF3" w14:paraId="35FFCA9F" w14:textId="77777777" w:rsidTr="00B261B7">
        <w:tc>
          <w:tcPr>
            <w:tcW w:w="4531" w:type="dxa"/>
            <w:shd w:val="clear" w:color="auto" w:fill="00B0F0"/>
          </w:tcPr>
          <w:p w14:paraId="54B354A9" w14:textId="77777777" w:rsidR="00F26DF3" w:rsidRPr="00360D29" w:rsidRDefault="00F26DF3" w:rsidP="00B261B7">
            <w:pPr>
              <w:pStyle w:val="BodyText"/>
              <w:ind w:left="0"/>
              <w:rPr>
                <w:color w:val="FFFFFF" w:themeColor="background1"/>
                <w:lang w:eastAsia="fr-FR"/>
              </w:rPr>
            </w:pPr>
            <w:r w:rsidRPr="00360D29">
              <w:rPr>
                <w:color w:val="FFFFFF" w:themeColor="background1"/>
                <w:lang w:eastAsia="fr-FR"/>
              </w:rPr>
              <w:t>BOD enabled</w:t>
            </w:r>
          </w:p>
        </w:tc>
        <w:tc>
          <w:tcPr>
            <w:tcW w:w="4531" w:type="dxa"/>
          </w:tcPr>
          <w:p w14:paraId="7EC3BB92" w14:textId="77777777" w:rsidR="00F26DF3" w:rsidRDefault="00F26DF3" w:rsidP="00B261B7">
            <w:pPr>
              <w:pStyle w:val="BodyText"/>
              <w:ind w:left="0"/>
              <w:rPr>
                <w:lang w:eastAsia="fr-FR"/>
              </w:rPr>
            </w:pPr>
            <w:r>
              <w:rPr>
                <w:lang w:eastAsia="fr-FR"/>
              </w:rPr>
              <w:t>Selected. 4-Workflow</w:t>
            </w:r>
          </w:p>
        </w:tc>
      </w:tr>
      <w:tr w:rsidR="00F26DF3" w14:paraId="529B3D9A" w14:textId="77777777" w:rsidTr="00B261B7">
        <w:tc>
          <w:tcPr>
            <w:tcW w:w="4531" w:type="dxa"/>
            <w:shd w:val="clear" w:color="auto" w:fill="00B0F0"/>
          </w:tcPr>
          <w:p w14:paraId="310D15E5" w14:textId="77777777" w:rsidR="00F26DF3" w:rsidRPr="00360D29" w:rsidRDefault="00F26DF3" w:rsidP="00B261B7">
            <w:pPr>
              <w:pStyle w:val="BodyText"/>
              <w:ind w:left="0"/>
              <w:rPr>
                <w:color w:val="FFFFFF" w:themeColor="background1"/>
                <w:lang w:eastAsia="fr-FR"/>
              </w:rPr>
            </w:pPr>
            <w:r w:rsidRPr="00360D29">
              <w:rPr>
                <w:color w:val="FFFFFF" w:themeColor="background1"/>
                <w:lang w:eastAsia="fr-FR"/>
              </w:rPr>
              <w:t>Workflow name</w:t>
            </w:r>
          </w:p>
        </w:tc>
        <w:tc>
          <w:tcPr>
            <w:tcW w:w="4531" w:type="dxa"/>
          </w:tcPr>
          <w:p w14:paraId="5E0DCDC1" w14:textId="584050F3" w:rsidR="00F26DF3" w:rsidRDefault="00F26DF3" w:rsidP="00B261B7">
            <w:pPr>
              <w:pStyle w:val="BodyText"/>
              <w:ind w:left="0"/>
              <w:rPr>
                <w:lang w:eastAsia="fr-FR"/>
              </w:rPr>
            </w:pPr>
            <w:r w:rsidRPr="00F26DF3">
              <w:rPr>
                <w:lang w:eastAsia="fr-FR"/>
              </w:rPr>
              <w:t>WF_5165_GestionPrixAchat_POA</w:t>
            </w:r>
          </w:p>
        </w:tc>
      </w:tr>
      <w:tr w:rsidR="00F26DF3" w14:paraId="542272B7" w14:textId="77777777" w:rsidTr="00B261B7">
        <w:tc>
          <w:tcPr>
            <w:tcW w:w="4531" w:type="dxa"/>
            <w:shd w:val="clear" w:color="auto" w:fill="00B0F0"/>
          </w:tcPr>
          <w:p w14:paraId="28972AA4" w14:textId="77777777" w:rsidR="00F26DF3" w:rsidRPr="00360D29" w:rsidRDefault="00F26DF3" w:rsidP="00B261B7">
            <w:pPr>
              <w:pStyle w:val="BodyText"/>
              <w:tabs>
                <w:tab w:val="left" w:pos="1332"/>
              </w:tabs>
              <w:ind w:left="0"/>
              <w:rPr>
                <w:b/>
                <w:bCs/>
                <w:color w:val="FFFFFF" w:themeColor="background1"/>
                <w:lang w:eastAsia="fr-FR"/>
              </w:rPr>
            </w:pPr>
            <w:r w:rsidRPr="00360D29">
              <w:rPr>
                <w:b/>
                <w:bCs/>
                <w:color w:val="FFFFFF" w:themeColor="background1"/>
                <w:lang w:eastAsia="fr-FR"/>
              </w:rPr>
              <w:t>Logical Formula</w:t>
            </w:r>
          </w:p>
        </w:tc>
        <w:tc>
          <w:tcPr>
            <w:tcW w:w="4531" w:type="dxa"/>
          </w:tcPr>
          <w:p w14:paraId="4A4BAC6B" w14:textId="01B65FF8" w:rsidR="00F26DF3" w:rsidRDefault="00F26DF3" w:rsidP="00B261B7">
            <w:pPr>
              <w:pStyle w:val="BodyText"/>
              <w:ind w:left="0"/>
              <w:rPr>
                <w:lang w:eastAsia="fr-FR"/>
              </w:rPr>
            </w:pPr>
            <w:r>
              <w:rPr>
                <w:b/>
                <w:bCs/>
                <w:lang w:eastAsia="fr-FR"/>
              </w:rPr>
              <w:t>KPID</w:t>
            </w:r>
            <w:r>
              <w:rPr>
                <w:lang w:eastAsia="fr-FR"/>
              </w:rPr>
              <w:t xml:space="preserve"> equals 5165_MPOPLP AND </w:t>
            </w:r>
            <w:r w:rsidRPr="00F26DF3">
              <w:rPr>
                <w:b/>
                <w:bCs/>
                <w:lang w:eastAsia="fr-FR"/>
              </w:rPr>
              <w:t>A030</w:t>
            </w:r>
            <w:r>
              <w:rPr>
                <w:lang w:eastAsia="fr-FR"/>
              </w:rPr>
              <w:t xml:space="preserve"> changed value AND </w:t>
            </w:r>
            <w:r w:rsidRPr="00F26DF3">
              <w:rPr>
                <w:b/>
                <w:bCs/>
                <w:lang w:eastAsia="fr-FR"/>
              </w:rPr>
              <w:t>CHID</w:t>
            </w:r>
            <w:r>
              <w:rPr>
                <w:lang w:eastAsia="fr-FR"/>
              </w:rPr>
              <w:t xml:space="preserve"> does not equal MECSVC</w:t>
            </w:r>
          </w:p>
        </w:tc>
      </w:tr>
      <w:tr w:rsidR="00F26DF3" w14:paraId="17DDBB0F" w14:textId="77777777" w:rsidTr="00B261B7">
        <w:tc>
          <w:tcPr>
            <w:tcW w:w="4531" w:type="dxa"/>
            <w:shd w:val="clear" w:color="auto" w:fill="00B0F0"/>
          </w:tcPr>
          <w:p w14:paraId="6EEAC0A0" w14:textId="0FEDA91B" w:rsidR="00F26DF3" w:rsidRPr="00360D29" w:rsidRDefault="00F26DF3" w:rsidP="00F26DF3">
            <w:pPr>
              <w:pStyle w:val="BodyText"/>
              <w:ind w:left="0"/>
              <w:rPr>
                <w:b/>
                <w:bCs/>
                <w:color w:val="FFFFFF" w:themeColor="background1"/>
                <w:lang w:eastAsia="fr-FR"/>
              </w:rPr>
            </w:pPr>
            <w:r w:rsidRPr="00F26DF3">
              <w:rPr>
                <w:color w:val="FFFFFF" w:themeColor="background1"/>
                <w:lang w:eastAsia="fr-FR"/>
              </w:rPr>
              <w:t>Alert Message</w:t>
            </w:r>
          </w:p>
        </w:tc>
        <w:tc>
          <w:tcPr>
            <w:tcW w:w="4531" w:type="dxa"/>
          </w:tcPr>
          <w:p w14:paraId="3EECA75F" w14:textId="199BCE2F" w:rsidR="00F26DF3" w:rsidRPr="00F26DF3" w:rsidRDefault="00F26DF3" w:rsidP="00B261B7">
            <w:pPr>
              <w:pStyle w:val="BodyText"/>
              <w:ind w:left="0"/>
              <w:rPr>
                <w:lang w:eastAsia="fr-FR"/>
              </w:rPr>
            </w:pPr>
            <w:r w:rsidRPr="00F26DF3">
              <w:rPr>
                <w:lang w:eastAsia="fr-FR"/>
              </w:rPr>
              <w:t>&lt;A030&gt;</w:t>
            </w:r>
          </w:p>
        </w:tc>
      </w:tr>
      <w:tr w:rsidR="00F26DF3" w14:paraId="5D70EB4B" w14:textId="77777777" w:rsidTr="00B261B7">
        <w:tc>
          <w:tcPr>
            <w:tcW w:w="4531" w:type="dxa"/>
            <w:shd w:val="clear" w:color="auto" w:fill="00B0F0"/>
          </w:tcPr>
          <w:p w14:paraId="4897BB42" w14:textId="77777777" w:rsidR="00F26DF3" w:rsidRPr="00360D29" w:rsidRDefault="00F26DF3" w:rsidP="00B261B7">
            <w:pPr>
              <w:pStyle w:val="BodyText"/>
              <w:ind w:left="0"/>
              <w:rPr>
                <w:color w:val="FFFFFF" w:themeColor="background1"/>
                <w:lang w:eastAsia="fr-FR"/>
              </w:rPr>
            </w:pPr>
            <w:r w:rsidRPr="00360D29">
              <w:rPr>
                <w:color w:val="FFFFFF" w:themeColor="background1"/>
                <w:lang w:eastAsia="fr-FR"/>
              </w:rPr>
              <w:t>Receiver</w:t>
            </w:r>
          </w:p>
        </w:tc>
        <w:tc>
          <w:tcPr>
            <w:tcW w:w="4531" w:type="dxa"/>
          </w:tcPr>
          <w:p w14:paraId="7FF7B893" w14:textId="77777777" w:rsidR="00F26DF3" w:rsidRDefault="00F26DF3" w:rsidP="00B261B7">
            <w:pPr>
              <w:pStyle w:val="BodyText"/>
              <w:ind w:left="0"/>
              <w:rPr>
                <w:lang w:eastAsia="fr-FR"/>
              </w:rPr>
            </w:pPr>
            <w:r w:rsidRPr="000F5DBF">
              <w:rPr>
                <w:lang w:eastAsia="fr-FR"/>
              </w:rPr>
              <w:t>E_ASSMOT</w:t>
            </w:r>
          </w:p>
        </w:tc>
      </w:tr>
      <w:tr w:rsidR="00F26DF3" w14:paraId="599AFB26" w14:textId="77777777" w:rsidTr="00B261B7">
        <w:tc>
          <w:tcPr>
            <w:tcW w:w="4531" w:type="dxa"/>
            <w:shd w:val="clear" w:color="auto" w:fill="00B0F0"/>
          </w:tcPr>
          <w:p w14:paraId="4FFF7AE1" w14:textId="77777777" w:rsidR="00F26DF3" w:rsidRPr="00360D29" w:rsidRDefault="00F26DF3" w:rsidP="00B261B7">
            <w:pPr>
              <w:pStyle w:val="BodyText"/>
              <w:ind w:left="0"/>
              <w:rPr>
                <w:color w:val="FFFFFF" w:themeColor="background1"/>
                <w:lang w:eastAsia="fr-FR"/>
              </w:rPr>
            </w:pPr>
            <w:r w:rsidRPr="00360D29">
              <w:rPr>
                <w:color w:val="FFFFFF" w:themeColor="background1"/>
                <w:lang w:eastAsia="fr-FR"/>
              </w:rPr>
              <w:t>Table</w:t>
            </w:r>
          </w:p>
        </w:tc>
        <w:tc>
          <w:tcPr>
            <w:tcW w:w="4531" w:type="dxa"/>
          </w:tcPr>
          <w:p w14:paraId="1719F364" w14:textId="227C316A" w:rsidR="00F26DF3" w:rsidRDefault="00F26DF3" w:rsidP="00B261B7">
            <w:pPr>
              <w:pStyle w:val="BodyText"/>
              <w:ind w:left="0"/>
              <w:rPr>
                <w:lang w:eastAsia="fr-FR"/>
              </w:rPr>
            </w:pPr>
            <w:r>
              <w:rPr>
                <w:lang w:eastAsia="fr-FR"/>
              </w:rPr>
              <w:t>CUGEX3</w:t>
            </w:r>
          </w:p>
        </w:tc>
      </w:tr>
    </w:tbl>
    <w:p w14:paraId="5ADD8759" w14:textId="77777777" w:rsidR="00F26DF3" w:rsidRDefault="00F26DF3" w:rsidP="00542127">
      <w:pPr>
        <w:pStyle w:val="BodyText"/>
        <w:ind w:left="0"/>
      </w:pPr>
    </w:p>
    <w:p w14:paraId="66A9BAA8" w14:textId="0E1D32C9" w:rsidR="00866658" w:rsidRDefault="00866658" w:rsidP="00866658">
      <w:pPr>
        <w:pStyle w:val="Heading2"/>
      </w:pPr>
      <w:bookmarkStart w:id="30" w:name="_Toc218783950"/>
      <w:bookmarkStart w:id="31" w:name="_Toc229583652"/>
      <w:r>
        <w:t>Workflow</w:t>
      </w:r>
      <w:bookmarkEnd w:id="30"/>
      <w:r w:rsidR="00E1415F" w:rsidRPr="00E1415F">
        <w:t xml:space="preserve"> </w:t>
      </w:r>
      <w:r w:rsidR="00E1415F">
        <w:t xml:space="preserve">- </w:t>
      </w:r>
      <w:r w:rsidR="00E1415F" w:rsidRPr="00866658">
        <w:t>WF_5165_UpdateMILOMA</w:t>
      </w:r>
      <w:bookmarkEnd w:id="31"/>
    </w:p>
    <w:p w14:paraId="27AE10DA" w14:textId="77777777" w:rsidR="000F5DBF" w:rsidRDefault="000F5DBF" w:rsidP="00542127">
      <w:pPr>
        <w:pStyle w:val="BodyText"/>
        <w:ind w:left="0"/>
      </w:pPr>
    </w:p>
    <w:p w14:paraId="59C2F41D" w14:textId="2D38A0B2" w:rsidR="00866658" w:rsidRDefault="00866658" w:rsidP="00542127">
      <w:pPr>
        <w:pStyle w:val="BodyText"/>
        <w:ind w:left="0"/>
      </w:pPr>
      <w:r>
        <w:t xml:space="preserve">The workflow </w:t>
      </w:r>
      <w:r w:rsidRPr="00866658">
        <w:t>WF_5165_UpdateMILOMA</w:t>
      </w:r>
      <w:r>
        <w:t xml:space="preserve"> is used in this interface to automatically add revisions to lots created in MMS235.</w:t>
      </w:r>
    </w:p>
    <w:p w14:paraId="6BBD0339" w14:textId="77777777" w:rsidR="00866658" w:rsidRDefault="00866658" w:rsidP="00542127">
      <w:pPr>
        <w:pStyle w:val="BodyText"/>
        <w:ind w:left="0"/>
      </w:pPr>
    </w:p>
    <w:p w14:paraId="3559ED70" w14:textId="0F02609E" w:rsidR="00866658" w:rsidRDefault="00866658" w:rsidP="00866658">
      <w:pPr>
        <w:pStyle w:val="BodyText"/>
        <w:ind w:left="0"/>
        <w:jc w:val="center"/>
      </w:pPr>
      <w:r w:rsidRPr="00866658">
        <w:rPr>
          <w:noProof/>
        </w:rPr>
        <w:drawing>
          <wp:inline distT="0" distB="0" distL="0" distR="0" wp14:anchorId="694156FA" wp14:editId="45868174">
            <wp:extent cx="5316879" cy="1781762"/>
            <wp:effectExtent l="19050" t="19050" r="17145" b="28575"/>
            <wp:docPr id="87256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63169" name=""/>
                    <pic:cNvPicPr/>
                  </pic:nvPicPr>
                  <pic:blipFill>
                    <a:blip r:embed="rId14"/>
                    <a:stretch>
                      <a:fillRect/>
                    </a:stretch>
                  </pic:blipFill>
                  <pic:spPr>
                    <a:xfrm>
                      <a:off x="0" y="0"/>
                      <a:ext cx="5323461" cy="1783968"/>
                    </a:xfrm>
                    <a:prstGeom prst="rect">
                      <a:avLst/>
                    </a:prstGeom>
                    <a:ln>
                      <a:solidFill>
                        <a:schemeClr val="tx1"/>
                      </a:solidFill>
                    </a:ln>
                  </pic:spPr>
                </pic:pic>
              </a:graphicData>
            </a:graphic>
          </wp:inline>
        </w:drawing>
      </w:r>
    </w:p>
    <w:p w14:paraId="1B419875" w14:textId="77777777" w:rsidR="00866658" w:rsidRDefault="00866658" w:rsidP="00866658">
      <w:pPr>
        <w:pStyle w:val="BodyText"/>
        <w:ind w:left="0"/>
        <w:jc w:val="center"/>
      </w:pPr>
    </w:p>
    <w:p w14:paraId="5AF1EE92" w14:textId="77777777" w:rsidR="006B39C1" w:rsidRDefault="00866658" w:rsidP="00866658">
      <w:pPr>
        <w:pStyle w:val="BodyText"/>
        <w:ind w:left="0"/>
      </w:pPr>
      <w:r>
        <w:lastRenderedPageBreak/>
        <w:t>The R</w:t>
      </w:r>
      <w:r w:rsidR="006B39C1">
        <w:t xml:space="preserve">ORC, RODN, RODL, RORX and FACI are obtained from the lot using the API MMS235MI.GetItmLot. </w:t>
      </w:r>
    </w:p>
    <w:p w14:paraId="4F7A7B14" w14:textId="0D272739" w:rsidR="00866658" w:rsidRDefault="006B39C1" w:rsidP="00866658">
      <w:pPr>
        <w:pStyle w:val="BodyText"/>
        <w:ind w:left="0"/>
      </w:pPr>
      <w:r>
        <w:t>If RORC equals to 1 then we get the revision from CUGEX1</w:t>
      </w:r>
      <w:r w:rsidR="001A3235">
        <w:t xml:space="preserve"> of the table MWOHED</w:t>
      </w:r>
      <w:r>
        <w:t xml:space="preserve"> and update the BRE2 field using the API MMS235MI.UpdItmLot.</w:t>
      </w:r>
    </w:p>
    <w:p w14:paraId="45A1BD09" w14:textId="65D088C2" w:rsidR="006B39C1" w:rsidRDefault="006B39C1" w:rsidP="006B39C1">
      <w:pPr>
        <w:pStyle w:val="BodyText"/>
        <w:ind w:left="0"/>
      </w:pPr>
      <w:r>
        <w:t xml:space="preserve">If RORC equals to </w:t>
      </w:r>
      <w:r w:rsidR="001A3235">
        <w:t>2</w:t>
      </w:r>
      <w:r>
        <w:t xml:space="preserve"> then we get the revision from CUGEX3 </w:t>
      </w:r>
      <w:r w:rsidR="001A3235">
        <w:t xml:space="preserve">of the table MPLINE </w:t>
      </w:r>
      <w:r>
        <w:t>and update the BRE2 field using the API MMS235MI.UpdItmLot.</w:t>
      </w:r>
    </w:p>
    <w:p w14:paraId="1787055F" w14:textId="77777777" w:rsidR="001C4F2B" w:rsidRPr="00A01F83" w:rsidRDefault="001C4F2B" w:rsidP="001C4F2B">
      <w:pPr>
        <w:pStyle w:val="Texte3"/>
        <w:ind w:left="0"/>
        <w:rPr>
          <w:noProof w:val="0"/>
          <w:lang w:val="en-GB"/>
        </w:rPr>
      </w:pPr>
    </w:p>
    <w:p w14:paraId="31E5CF26" w14:textId="71D79CB4" w:rsidR="001C4F2B" w:rsidRPr="00A01F83" w:rsidRDefault="001C4F2B">
      <w:pPr>
        <w:pStyle w:val="Heading3"/>
        <w:numPr>
          <w:ilvl w:val="2"/>
          <w:numId w:val="10"/>
        </w:numPr>
      </w:pPr>
      <w:r>
        <w:t>MM</w:t>
      </w:r>
      <w:r w:rsidR="00DF3FC8">
        <w:t>S</w:t>
      </w:r>
      <w:r>
        <w:t>235MI</w:t>
      </w:r>
      <w:r w:rsidRPr="00A01F83">
        <w:t>.</w:t>
      </w:r>
      <w:r>
        <w:t>GetItmLot</w:t>
      </w:r>
    </w:p>
    <w:p w14:paraId="7A7309DA" w14:textId="763BA48F" w:rsidR="001C4F2B" w:rsidRPr="00BB1A10" w:rsidRDefault="001C4F2B" w:rsidP="001C4F2B">
      <w:pPr>
        <w:pStyle w:val="BodyText"/>
        <w:ind w:left="0"/>
        <w:rPr>
          <w:rFonts w:cs="Arial"/>
        </w:rPr>
      </w:pPr>
      <w:r w:rsidRPr="00BB1A10">
        <w:rPr>
          <w:rFonts w:cs="Arial"/>
        </w:rPr>
        <w:t>This API is used</w:t>
      </w:r>
      <w:r>
        <w:rPr>
          <w:rFonts w:cs="Arial"/>
        </w:rPr>
        <w:t xml:space="preserve"> to get information about the lot in MMS235</w:t>
      </w:r>
      <w:r w:rsidRPr="00BB1A10">
        <w:rPr>
          <w:rFonts w:cs="Arial"/>
        </w:rPr>
        <w:t>.</w:t>
      </w:r>
      <w:r>
        <w:rPr>
          <w:rFonts w:cs="Arial"/>
        </w:rPr>
        <w:t xml:space="preserve"> </w:t>
      </w:r>
    </w:p>
    <w:tbl>
      <w:tblPr>
        <w:tblStyle w:val="PlainTable1"/>
        <w:tblW w:w="6448" w:type="dxa"/>
        <w:tblLook w:val="04A0" w:firstRow="1" w:lastRow="0" w:firstColumn="1" w:lastColumn="0" w:noHBand="0" w:noVBand="1"/>
      </w:tblPr>
      <w:tblGrid>
        <w:gridCol w:w="1114"/>
        <w:gridCol w:w="1286"/>
        <w:gridCol w:w="1666"/>
        <w:gridCol w:w="2382"/>
      </w:tblGrid>
      <w:tr w:rsidR="001C4F2B" w:rsidRPr="00A01F83" w14:paraId="49B60FD4"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2A4DDEDE" w14:textId="77777777" w:rsidR="001C4F2B" w:rsidRPr="00A01F83" w:rsidRDefault="001C4F2B" w:rsidP="00DE321D">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086BA911" w14:textId="77777777" w:rsidR="001C4F2B" w:rsidRPr="00A01F83" w:rsidRDefault="001C4F2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2541B06B" w14:textId="77777777" w:rsidR="001C4F2B" w:rsidRPr="00A01F83" w:rsidRDefault="001C4F2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6419B809" w14:textId="77777777" w:rsidR="001C4F2B" w:rsidRPr="00A01F83" w:rsidRDefault="001C4F2B"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1C4F2B" w:rsidRPr="00A01F83" w14:paraId="453F4508"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88A1AB2" w14:textId="0B2C548F" w:rsidR="001C4F2B" w:rsidRPr="00A01F83" w:rsidRDefault="001C4F2B" w:rsidP="00DE321D">
            <w:pPr>
              <w:spacing w:line="360" w:lineRule="auto"/>
              <w:jc w:val="center"/>
              <w:rPr>
                <w:rFonts w:cs="Arial"/>
                <w:b w:val="0"/>
                <w:bCs w:val="0"/>
              </w:rPr>
            </w:pPr>
            <w:r>
              <w:rPr>
                <w:rFonts w:cs="Arial"/>
                <w:b w:val="0"/>
                <w:bCs w:val="0"/>
              </w:rPr>
              <w:t>ITNO</w:t>
            </w:r>
          </w:p>
        </w:tc>
        <w:tc>
          <w:tcPr>
            <w:tcW w:w="1286" w:type="dxa"/>
          </w:tcPr>
          <w:p w14:paraId="152F00F9" w14:textId="77777777" w:rsidR="001C4F2B" w:rsidRPr="00A01F83" w:rsidRDefault="001C4F2B"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47450FEC" w14:textId="77777777" w:rsidR="001C4F2B" w:rsidRPr="00A01F83" w:rsidRDefault="001C4F2B"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3F80A4CE" w14:textId="77777777" w:rsidR="001C4F2B" w:rsidRPr="00A01F83" w:rsidRDefault="001C4F2B"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1C4F2B" w:rsidRPr="00A01F83" w14:paraId="271C54B6"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274827B6" w14:textId="15B20E1F" w:rsidR="001C4F2B" w:rsidRPr="00A01F83" w:rsidRDefault="001C4F2B" w:rsidP="001C4F2B">
            <w:pPr>
              <w:spacing w:line="360" w:lineRule="auto"/>
              <w:jc w:val="center"/>
              <w:rPr>
                <w:rFonts w:cs="Arial"/>
                <w:b w:val="0"/>
                <w:bCs w:val="0"/>
              </w:rPr>
            </w:pPr>
            <w:r>
              <w:rPr>
                <w:rFonts w:cs="Arial"/>
                <w:b w:val="0"/>
                <w:bCs w:val="0"/>
              </w:rPr>
              <w:t>BANO</w:t>
            </w:r>
          </w:p>
        </w:tc>
        <w:tc>
          <w:tcPr>
            <w:tcW w:w="1286" w:type="dxa"/>
          </w:tcPr>
          <w:p w14:paraId="162848DC" w14:textId="2F5C414C" w:rsidR="001C4F2B" w:rsidRPr="00A01F83" w:rsidRDefault="001C4F2B" w:rsidP="001C4F2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227FEE4D" w14:textId="51EE32EC" w:rsidR="001C4F2B" w:rsidRPr="00A01F83" w:rsidRDefault="001C4F2B" w:rsidP="001C4F2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w:t>
            </w:r>
          </w:p>
        </w:tc>
        <w:tc>
          <w:tcPr>
            <w:tcW w:w="2382" w:type="dxa"/>
          </w:tcPr>
          <w:p w14:paraId="20E5B34D" w14:textId="77777777" w:rsidR="001C4F2B" w:rsidRPr="00A01F83" w:rsidRDefault="001C4F2B" w:rsidP="001C4F2B">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3773B90B" w14:textId="77777777" w:rsidR="00866658" w:rsidRDefault="00866658" w:rsidP="00542127">
      <w:pPr>
        <w:pStyle w:val="BodyText"/>
        <w:ind w:left="0"/>
      </w:pPr>
    </w:p>
    <w:p w14:paraId="61D12ECF" w14:textId="40D2DB27" w:rsidR="00F83BD5" w:rsidRPr="00A01F83" w:rsidRDefault="00F83BD5" w:rsidP="00F83BD5">
      <w:pPr>
        <w:pStyle w:val="Heading3"/>
      </w:pPr>
      <w:r>
        <w:t>MM</w:t>
      </w:r>
      <w:r w:rsidR="00AA355B">
        <w:t>S</w:t>
      </w:r>
      <w:r>
        <w:t>235MI</w:t>
      </w:r>
      <w:r w:rsidRPr="00A01F83">
        <w:t>.</w:t>
      </w:r>
      <w:r>
        <w:t>UpdItmLot</w:t>
      </w:r>
    </w:p>
    <w:p w14:paraId="30FDB3FC" w14:textId="77777777" w:rsidR="00F83BD5" w:rsidRPr="00BB1A10" w:rsidRDefault="00F83BD5" w:rsidP="00F83BD5">
      <w:pPr>
        <w:pStyle w:val="BodyText"/>
        <w:ind w:left="0"/>
        <w:rPr>
          <w:rFonts w:cs="Arial"/>
        </w:rPr>
      </w:pPr>
      <w:r w:rsidRPr="00BB1A10">
        <w:rPr>
          <w:rFonts w:cs="Arial"/>
        </w:rPr>
        <w:t>This API is used</w:t>
      </w:r>
      <w:r>
        <w:rPr>
          <w:rFonts w:cs="Arial"/>
        </w:rPr>
        <w:t xml:space="preserve"> to get information about the lot in MMS235</w:t>
      </w:r>
      <w:r w:rsidRPr="00BB1A10">
        <w:rPr>
          <w:rFonts w:cs="Arial"/>
        </w:rPr>
        <w:t>.</w:t>
      </w:r>
      <w:r>
        <w:rPr>
          <w:rFonts w:cs="Arial"/>
        </w:rPr>
        <w:t xml:space="preserve"> </w:t>
      </w:r>
    </w:p>
    <w:tbl>
      <w:tblPr>
        <w:tblStyle w:val="PlainTable1"/>
        <w:tblW w:w="6448" w:type="dxa"/>
        <w:tblLook w:val="04A0" w:firstRow="1" w:lastRow="0" w:firstColumn="1" w:lastColumn="0" w:noHBand="0" w:noVBand="1"/>
      </w:tblPr>
      <w:tblGrid>
        <w:gridCol w:w="1114"/>
        <w:gridCol w:w="1286"/>
        <w:gridCol w:w="1666"/>
        <w:gridCol w:w="2382"/>
      </w:tblGrid>
      <w:tr w:rsidR="00F83BD5" w:rsidRPr="00A01F83" w14:paraId="0B78EF28"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0FEEA85C" w14:textId="77777777" w:rsidR="00F83BD5" w:rsidRPr="00A01F83" w:rsidRDefault="00F83BD5" w:rsidP="00DE321D">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51BD94C8" w14:textId="77777777" w:rsidR="00F83BD5" w:rsidRPr="00A01F83" w:rsidRDefault="00F83BD5"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7101A1CF" w14:textId="77777777" w:rsidR="00F83BD5" w:rsidRPr="00A01F83" w:rsidRDefault="00F83BD5"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66A96447" w14:textId="77777777" w:rsidR="00F83BD5" w:rsidRPr="00A01F83" w:rsidRDefault="00F83BD5"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F83BD5" w:rsidRPr="00A01F83" w14:paraId="41A7F91E"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397B9292" w14:textId="77777777" w:rsidR="00F83BD5" w:rsidRPr="00A01F83" w:rsidRDefault="00F83BD5" w:rsidP="00DE321D">
            <w:pPr>
              <w:spacing w:line="360" w:lineRule="auto"/>
              <w:jc w:val="center"/>
              <w:rPr>
                <w:rFonts w:cs="Arial"/>
                <w:b w:val="0"/>
                <w:bCs w:val="0"/>
              </w:rPr>
            </w:pPr>
            <w:r>
              <w:rPr>
                <w:rFonts w:cs="Arial"/>
                <w:b w:val="0"/>
                <w:bCs w:val="0"/>
              </w:rPr>
              <w:t>ITNO</w:t>
            </w:r>
          </w:p>
        </w:tc>
        <w:tc>
          <w:tcPr>
            <w:tcW w:w="1286" w:type="dxa"/>
          </w:tcPr>
          <w:p w14:paraId="54B2B7FD" w14:textId="77777777" w:rsidR="00F83BD5" w:rsidRPr="00A01F83" w:rsidRDefault="00F83BD5"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674953A7" w14:textId="77777777" w:rsidR="00F83BD5" w:rsidRPr="00A01F83" w:rsidRDefault="00F83BD5"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031B1958" w14:textId="77777777" w:rsidR="00F83BD5" w:rsidRPr="00A01F83" w:rsidRDefault="00F83BD5"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F83BD5" w:rsidRPr="00A01F83" w14:paraId="4FE936F3"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640CDDEC" w14:textId="77777777" w:rsidR="00F83BD5" w:rsidRPr="00A01F83" w:rsidRDefault="00F83BD5" w:rsidP="00DE321D">
            <w:pPr>
              <w:spacing w:line="360" w:lineRule="auto"/>
              <w:jc w:val="center"/>
              <w:rPr>
                <w:rFonts w:cs="Arial"/>
                <w:b w:val="0"/>
                <w:bCs w:val="0"/>
              </w:rPr>
            </w:pPr>
            <w:r>
              <w:rPr>
                <w:rFonts w:cs="Arial"/>
                <w:b w:val="0"/>
                <w:bCs w:val="0"/>
              </w:rPr>
              <w:t>BANO</w:t>
            </w:r>
          </w:p>
        </w:tc>
        <w:tc>
          <w:tcPr>
            <w:tcW w:w="1286" w:type="dxa"/>
          </w:tcPr>
          <w:p w14:paraId="5CAA9866" w14:textId="77777777" w:rsidR="00F83BD5" w:rsidRPr="00A01F83" w:rsidRDefault="00F83BD5"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17A56FF4" w14:textId="77777777" w:rsidR="00F83BD5" w:rsidRPr="00A01F83" w:rsidRDefault="00F83BD5"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w:t>
            </w:r>
          </w:p>
        </w:tc>
        <w:tc>
          <w:tcPr>
            <w:tcW w:w="2382" w:type="dxa"/>
          </w:tcPr>
          <w:p w14:paraId="40C49086" w14:textId="77777777" w:rsidR="00F83BD5" w:rsidRPr="00A01F83" w:rsidRDefault="00F83BD5"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CE48BE" w:rsidRPr="00A01F83" w14:paraId="3A23EAC3"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374FF5B2" w14:textId="13F7157F" w:rsidR="00CE48BE" w:rsidRDefault="00CE48BE" w:rsidP="00DE321D">
            <w:pPr>
              <w:spacing w:line="360" w:lineRule="auto"/>
              <w:jc w:val="center"/>
              <w:rPr>
                <w:rFonts w:cs="Arial"/>
                <w:b w:val="0"/>
                <w:bCs w:val="0"/>
              </w:rPr>
            </w:pPr>
            <w:r>
              <w:rPr>
                <w:rFonts w:cs="Arial"/>
                <w:b w:val="0"/>
                <w:bCs w:val="0"/>
              </w:rPr>
              <w:t>BRE2</w:t>
            </w:r>
          </w:p>
        </w:tc>
        <w:tc>
          <w:tcPr>
            <w:tcW w:w="1286" w:type="dxa"/>
          </w:tcPr>
          <w:p w14:paraId="11918E06" w14:textId="70F23ACF" w:rsidR="00CE48BE" w:rsidRDefault="00CE48BE"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Incoming</w:t>
            </w:r>
          </w:p>
        </w:tc>
        <w:tc>
          <w:tcPr>
            <w:tcW w:w="1666" w:type="dxa"/>
          </w:tcPr>
          <w:p w14:paraId="18024649" w14:textId="7FBD0537" w:rsidR="00CE48BE" w:rsidRDefault="00CE48BE"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w:t>
            </w:r>
          </w:p>
        </w:tc>
        <w:tc>
          <w:tcPr>
            <w:tcW w:w="2382" w:type="dxa"/>
          </w:tcPr>
          <w:p w14:paraId="2A4F2AA6" w14:textId="087CA626" w:rsidR="00CE48BE" w:rsidRPr="00A01F83" w:rsidRDefault="00CE48BE"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r>
    </w:tbl>
    <w:p w14:paraId="5966244B" w14:textId="77777777" w:rsidR="00F83BD5" w:rsidRDefault="00F83BD5" w:rsidP="00542127">
      <w:pPr>
        <w:pStyle w:val="BodyText"/>
        <w:ind w:left="0"/>
      </w:pPr>
    </w:p>
    <w:p w14:paraId="65CCF1CD" w14:textId="77777777" w:rsidR="00D11627" w:rsidRPr="00A01F83" w:rsidRDefault="00D11627" w:rsidP="00D11627">
      <w:pPr>
        <w:pStyle w:val="Heading3"/>
      </w:pPr>
      <w:r>
        <w:t>CUSEXTMI</w:t>
      </w:r>
      <w:r w:rsidRPr="00A01F83">
        <w:t>.</w:t>
      </w:r>
      <w:r>
        <w:t>GetFieldValue</w:t>
      </w:r>
    </w:p>
    <w:p w14:paraId="02653917" w14:textId="77777777" w:rsidR="00D11627" w:rsidRPr="00BB1A10" w:rsidRDefault="00D11627" w:rsidP="00D11627">
      <w:pPr>
        <w:pStyle w:val="BodyText"/>
        <w:ind w:left="0"/>
        <w:rPr>
          <w:rFonts w:cs="Arial"/>
        </w:rPr>
      </w:pPr>
      <w:r w:rsidRPr="00BB1A10">
        <w:rPr>
          <w:rFonts w:cs="Arial"/>
        </w:rPr>
        <w:t xml:space="preserve">This API is used to </w:t>
      </w:r>
      <w:r>
        <w:rPr>
          <w:rFonts w:cs="Arial"/>
        </w:rPr>
        <w:t>query the table CUGEX1.</w:t>
      </w:r>
    </w:p>
    <w:tbl>
      <w:tblPr>
        <w:tblStyle w:val="PlainTable1"/>
        <w:tblW w:w="6448" w:type="dxa"/>
        <w:tblLook w:val="04A0" w:firstRow="1" w:lastRow="0" w:firstColumn="1" w:lastColumn="0" w:noHBand="0" w:noVBand="1"/>
      </w:tblPr>
      <w:tblGrid>
        <w:gridCol w:w="1114"/>
        <w:gridCol w:w="1286"/>
        <w:gridCol w:w="1666"/>
        <w:gridCol w:w="2382"/>
      </w:tblGrid>
      <w:tr w:rsidR="00D11627" w:rsidRPr="00A01F83" w14:paraId="7009D455"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004BE540" w14:textId="77777777" w:rsidR="00D11627" w:rsidRPr="00A01F83" w:rsidRDefault="00D11627" w:rsidP="00DE321D">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7AA67D13" w14:textId="77777777" w:rsidR="00D11627" w:rsidRPr="00A01F83" w:rsidRDefault="00D11627"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601934E9" w14:textId="77777777" w:rsidR="00D11627" w:rsidRPr="00A01F83" w:rsidRDefault="00D11627"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420FB7C5" w14:textId="77777777" w:rsidR="00D11627" w:rsidRPr="00A01F83" w:rsidRDefault="00D11627"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D11627" w:rsidRPr="00A01F83" w14:paraId="4880AC11"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423C3EE" w14:textId="77777777" w:rsidR="00D11627" w:rsidRPr="00A01F83" w:rsidRDefault="00D11627" w:rsidP="00DE321D">
            <w:pPr>
              <w:spacing w:line="360" w:lineRule="auto"/>
              <w:jc w:val="center"/>
              <w:rPr>
                <w:rFonts w:cs="Arial"/>
                <w:b w:val="0"/>
                <w:bCs w:val="0"/>
              </w:rPr>
            </w:pPr>
            <w:r>
              <w:rPr>
                <w:rFonts w:cs="Arial"/>
                <w:b w:val="0"/>
                <w:bCs w:val="0"/>
              </w:rPr>
              <w:t>KPID</w:t>
            </w:r>
          </w:p>
        </w:tc>
        <w:tc>
          <w:tcPr>
            <w:tcW w:w="1286" w:type="dxa"/>
          </w:tcPr>
          <w:p w14:paraId="2B204F76" w14:textId="77777777" w:rsidR="00D11627" w:rsidRPr="00A01F83" w:rsidRDefault="00D1162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11953F15" w14:textId="77777777" w:rsidR="00D11627" w:rsidRPr="00A01F83" w:rsidRDefault="00D1162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25A1BA9C" w14:textId="77777777" w:rsidR="00D11627" w:rsidRPr="00A01F83" w:rsidRDefault="00D1162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D11627" w:rsidRPr="00A01F83" w14:paraId="61DF33AA"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0B55E743" w14:textId="77777777" w:rsidR="00D11627" w:rsidRPr="00A01F83" w:rsidRDefault="00D11627" w:rsidP="00DE321D">
            <w:pPr>
              <w:spacing w:line="360" w:lineRule="auto"/>
              <w:jc w:val="center"/>
              <w:rPr>
                <w:rFonts w:cs="Arial"/>
                <w:b w:val="0"/>
                <w:bCs w:val="0"/>
              </w:rPr>
            </w:pPr>
            <w:r>
              <w:rPr>
                <w:rFonts w:cs="Arial"/>
                <w:b w:val="0"/>
                <w:bCs w:val="0"/>
              </w:rPr>
              <w:t>PK01</w:t>
            </w:r>
          </w:p>
        </w:tc>
        <w:tc>
          <w:tcPr>
            <w:tcW w:w="1286" w:type="dxa"/>
          </w:tcPr>
          <w:p w14:paraId="7995BC12" w14:textId="77777777" w:rsidR="00D11627" w:rsidRPr="00A01F83" w:rsidRDefault="00D1162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005CEA5D" w14:textId="77777777" w:rsidR="00D11627" w:rsidRPr="00A01F83" w:rsidRDefault="00D1162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w:t>
            </w:r>
          </w:p>
        </w:tc>
        <w:tc>
          <w:tcPr>
            <w:tcW w:w="2382" w:type="dxa"/>
          </w:tcPr>
          <w:p w14:paraId="0797B3F3" w14:textId="77777777" w:rsidR="00D11627" w:rsidRPr="00A01F83" w:rsidRDefault="00D1162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D11627" w:rsidRPr="00A01F83" w14:paraId="422B87EA"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ACDE66D" w14:textId="77777777" w:rsidR="00D11627" w:rsidRDefault="00D11627" w:rsidP="00DE321D">
            <w:pPr>
              <w:spacing w:line="360" w:lineRule="auto"/>
              <w:jc w:val="center"/>
              <w:rPr>
                <w:rFonts w:cs="Arial"/>
                <w:b w:val="0"/>
                <w:bCs w:val="0"/>
              </w:rPr>
            </w:pPr>
            <w:r>
              <w:rPr>
                <w:rFonts w:cs="Arial"/>
                <w:b w:val="0"/>
                <w:bCs w:val="0"/>
              </w:rPr>
              <w:t>PK02</w:t>
            </w:r>
          </w:p>
        </w:tc>
        <w:tc>
          <w:tcPr>
            <w:tcW w:w="1286" w:type="dxa"/>
          </w:tcPr>
          <w:p w14:paraId="580DC0CF" w14:textId="77777777" w:rsidR="00D11627" w:rsidRDefault="00D1162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FD46A2">
              <w:rPr>
                <w:rFonts w:cs="Arial"/>
                <w:sz w:val="20"/>
                <w:szCs w:val="20"/>
              </w:rPr>
              <w:t>Incoming</w:t>
            </w:r>
          </w:p>
        </w:tc>
        <w:tc>
          <w:tcPr>
            <w:tcW w:w="1666" w:type="dxa"/>
          </w:tcPr>
          <w:p w14:paraId="22AA9D8B" w14:textId="77777777" w:rsidR="00D11627" w:rsidRPr="00A01F83" w:rsidRDefault="00D1162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2382" w:type="dxa"/>
          </w:tcPr>
          <w:p w14:paraId="066A96E5" w14:textId="77777777" w:rsidR="00D11627" w:rsidRPr="00A01F83" w:rsidRDefault="00D1162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D11627" w:rsidRPr="00A01F83" w14:paraId="1AC9CCC4"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1B09E2BE" w14:textId="77777777" w:rsidR="00D11627" w:rsidRDefault="00D11627" w:rsidP="00DE321D">
            <w:pPr>
              <w:spacing w:line="360" w:lineRule="auto"/>
              <w:jc w:val="center"/>
              <w:rPr>
                <w:rFonts w:cs="Arial"/>
                <w:b w:val="0"/>
                <w:bCs w:val="0"/>
              </w:rPr>
            </w:pPr>
            <w:r>
              <w:rPr>
                <w:rFonts w:cs="Arial"/>
                <w:b w:val="0"/>
                <w:bCs w:val="0"/>
              </w:rPr>
              <w:t>PK03</w:t>
            </w:r>
          </w:p>
        </w:tc>
        <w:tc>
          <w:tcPr>
            <w:tcW w:w="1286" w:type="dxa"/>
          </w:tcPr>
          <w:p w14:paraId="654C587B" w14:textId="77777777" w:rsidR="00D11627" w:rsidRDefault="00D1162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FD46A2">
              <w:rPr>
                <w:rFonts w:cs="Arial"/>
                <w:sz w:val="20"/>
                <w:szCs w:val="20"/>
              </w:rPr>
              <w:t>Incoming</w:t>
            </w:r>
          </w:p>
        </w:tc>
        <w:tc>
          <w:tcPr>
            <w:tcW w:w="1666" w:type="dxa"/>
          </w:tcPr>
          <w:p w14:paraId="3CEB4F22" w14:textId="77777777" w:rsidR="00D11627" w:rsidRPr="00A01F83" w:rsidRDefault="00D1162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2A47AD22" w14:textId="77777777" w:rsidR="00D11627" w:rsidRPr="00A01F83" w:rsidRDefault="00D1162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2ABD3626" w14:textId="77777777" w:rsidR="00D11627" w:rsidRDefault="00D11627" w:rsidP="00542127">
      <w:pPr>
        <w:pStyle w:val="BodyText"/>
        <w:ind w:left="0"/>
      </w:pPr>
    </w:p>
    <w:p w14:paraId="52BEA3E0" w14:textId="77777777" w:rsidR="00D11627" w:rsidRPr="00A01F83" w:rsidRDefault="00D11627" w:rsidP="00D11627">
      <w:pPr>
        <w:pStyle w:val="Heading3"/>
      </w:pPr>
      <w:r>
        <w:t>CUSEXTMI</w:t>
      </w:r>
      <w:r w:rsidRPr="00A01F83">
        <w:t>.</w:t>
      </w:r>
      <w:r>
        <w:t>GetAlphaKPI</w:t>
      </w:r>
    </w:p>
    <w:p w14:paraId="76A1AA4E" w14:textId="77777777" w:rsidR="00D11627" w:rsidRPr="00BB1A10" w:rsidRDefault="00D11627" w:rsidP="00D11627">
      <w:pPr>
        <w:pStyle w:val="BodyText"/>
        <w:ind w:left="0"/>
        <w:rPr>
          <w:rFonts w:cs="Arial"/>
        </w:rPr>
      </w:pPr>
      <w:r w:rsidRPr="00BB1A10">
        <w:rPr>
          <w:rFonts w:cs="Arial"/>
        </w:rPr>
        <w:t xml:space="preserve">This API is used to </w:t>
      </w:r>
      <w:r>
        <w:rPr>
          <w:rFonts w:cs="Arial"/>
        </w:rPr>
        <w:t>query the table CUGEX3.</w:t>
      </w:r>
    </w:p>
    <w:tbl>
      <w:tblPr>
        <w:tblStyle w:val="PlainTable1"/>
        <w:tblW w:w="6448" w:type="dxa"/>
        <w:tblLook w:val="04A0" w:firstRow="1" w:lastRow="0" w:firstColumn="1" w:lastColumn="0" w:noHBand="0" w:noVBand="1"/>
      </w:tblPr>
      <w:tblGrid>
        <w:gridCol w:w="1114"/>
        <w:gridCol w:w="1286"/>
        <w:gridCol w:w="1666"/>
        <w:gridCol w:w="2382"/>
      </w:tblGrid>
      <w:tr w:rsidR="00D11627" w:rsidRPr="00A01F83" w14:paraId="2E441FF7" w14:textId="77777777" w:rsidTr="00DE3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330F5BB0" w14:textId="77777777" w:rsidR="00D11627" w:rsidRPr="00A01F83" w:rsidRDefault="00D11627" w:rsidP="00DE321D">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6F3D3165" w14:textId="77777777" w:rsidR="00D11627" w:rsidRPr="00A01F83" w:rsidRDefault="00D11627"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199CF451" w14:textId="77777777" w:rsidR="00D11627" w:rsidRPr="00A01F83" w:rsidRDefault="00D11627"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35558E62" w14:textId="77777777" w:rsidR="00D11627" w:rsidRPr="00A01F83" w:rsidRDefault="00D11627" w:rsidP="00DE321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D11627" w:rsidRPr="00A01F83" w14:paraId="441DE0F7"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68B22D2" w14:textId="77777777" w:rsidR="00D11627" w:rsidRPr="00A01F83" w:rsidRDefault="00D11627" w:rsidP="00DE321D">
            <w:pPr>
              <w:spacing w:line="360" w:lineRule="auto"/>
              <w:jc w:val="center"/>
              <w:rPr>
                <w:rFonts w:cs="Arial"/>
                <w:b w:val="0"/>
                <w:bCs w:val="0"/>
              </w:rPr>
            </w:pPr>
            <w:r>
              <w:rPr>
                <w:rFonts w:cs="Arial"/>
                <w:b w:val="0"/>
                <w:bCs w:val="0"/>
              </w:rPr>
              <w:t>KPID</w:t>
            </w:r>
          </w:p>
        </w:tc>
        <w:tc>
          <w:tcPr>
            <w:tcW w:w="1286" w:type="dxa"/>
          </w:tcPr>
          <w:p w14:paraId="22C38ED5" w14:textId="77777777" w:rsidR="00D11627" w:rsidRPr="00A01F83" w:rsidRDefault="00D1162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434B523A" w14:textId="77777777" w:rsidR="00D11627" w:rsidRPr="00A01F83" w:rsidRDefault="00D1162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3B9E5489" w14:textId="77777777" w:rsidR="00D11627" w:rsidRPr="00A01F83" w:rsidRDefault="00D1162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D11627" w:rsidRPr="00A01F83" w14:paraId="04EBE23B"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494C2B5D" w14:textId="77777777" w:rsidR="00D11627" w:rsidRPr="00A01F83" w:rsidRDefault="00D11627" w:rsidP="00DE321D">
            <w:pPr>
              <w:spacing w:line="360" w:lineRule="auto"/>
              <w:jc w:val="center"/>
              <w:rPr>
                <w:rFonts w:cs="Arial"/>
                <w:b w:val="0"/>
                <w:bCs w:val="0"/>
              </w:rPr>
            </w:pPr>
            <w:r>
              <w:rPr>
                <w:rFonts w:cs="Arial"/>
                <w:b w:val="0"/>
                <w:bCs w:val="0"/>
              </w:rPr>
              <w:t>PK01</w:t>
            </w:r>
          </w:p>
        </w:tc>
        <w:tc>
          <w:tcPr>
            <w:tcW w:w="1286" w:type="dxa"/>
          </w:tcPr>
          <w:p w14:paraId="0A285B24" w14:textId="77777777" w:rsidR="00D11627" w:rsidRPr="00A01F83" w:rsidRDefault="00D1162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493D2B13" w14:textId="77777777" w:rsidR="00D11627" w:rsidRPr="00A01F83" w:rsidRDefault="00D1162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w:t>
            </w:r>
          </w:p>
        </w:tc>
        <w:tc>
          <w:tcPr>
            <w:tcW w:w="2382" w:type="dxa"/>
          </w:tcPr>
          <w:p w14:paraId="4AAA5E2E" w14:textId="77777777" w:rsidR="00D11627" w:rsidRPr="00A01F83" w:rsidRDefault="00D1162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D11627" w:rsidRPr="00A01F83" w14:paraId="0809FD72" w14:textId="77777777" w:rsidTr="00DE3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852AAE7" w14:textId="77777777" w:rsidR="00D11627" w:rsidRDefault="00D11627" w:rsidP="00DE321D">
            <w:pPr>
              <w:spacing w:line="360" w:lineRule="auto"/>
              <w:jc w:val="center"/>
              <w:rPr>
                <w:rFonts w:cs="Arial"/>
                <w:b w:val="0"/>
                <w:bCs w:val="0"/>
              </w:rPr>
            </w:pPr>
            <w:r>
              <w:rPr>
                <w:rFonts w:cs="Arial"/>
                <w:b w:val="0"/>
                <w:bCs w:val="0"/>
              </w:rPr>
              <w:t>PK02</w:t>
            </w:r>
          </w:p>
        </w:tc>
        <w:tc>
          <w:tcPr>
            <w:tcW w:w="1286" w:type="dxa"/>
          </w:tcPr>
          <w:p w14:paraId="467345F8" w14:textId="77777777" w:rsidR="00D11627" w:rsidRDefault="00D1162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FD46A2">
              <w:rPr>
                <w:rFonts w:cs="Arial"/>
                <w:sz w:val="20"/>
                <w:szCs w:val="20"/>
              </w:rPr>
              <w:t>Incoming</w:t>
            </w:r>
          </w:p>
        </w:tc>
        <w:tc>
          <w:tcPr>
            <w:tcW w:w="1666" w:type="dxa"/>
          </w:tcPr>
          <w:p w14:paraId="4F502411" w14:textId="77777777" w:rsidR="00D11627" w:rsidRPr="00A01F83" w:rsidRDefault="00D1162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c>
          <w:tcPr>
            <w:tcW w:w="2382" w:type="dxa"/>
          </w:tcPr>
          <w:p w14:paraId="50848C5F" w14:textId="77777777" w:rsidR="00D11627" w:rsidRPr="00A01F83" w:rsidRDefault="00D11627" w:rsidP="00DE321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D11627" w:rsidRPr="00A01F83" w14:paraId="0E4890C7" w14:textId="77777777" w:rsidTr="00DE321D">
        <w:tc>
          <w:tcPr>
            <w:cnfStyle w:val="001000000000" w:firstRow="0" w:lastRow="0" w:firstColumn="1" w:lastColumn="0" w:oddVBand="0" w:evenVBand="0" w:oddHBand="0" w:evenHBand="0" w:firstRowFirstColumn="0" w:firstRowLastColumn="0" w:lastRowFirstColumn="0" w:lastRowLastColumn="0"/>
            <w:tcW w:w="1114" w:type="dxa"/>
          </w:tcPr>
          <w:p w14:paraId="024CA53B" w14:textId="77777777" w:rsidR="00D11627" w:rsidRDefault="00D11627" w:rsidP="00DE321D">
            <w:pPr>
              <w:spacing w:line="360" w:lineRule="auto"/>
              <w:jc w:val="center"/>
              <w:rPr>
                <w:rFonts w:cs="Arial"/>
                <w:b w:val="0"/>
                <w:bCs w:val="0"/>
              </w:rPr>
            </w:pPr>
            <w:r>
              <w:rPr>
                <w:rFonts w:cs="Arial"/>
                <w:b w:val="0"/>
                <w:bCs w:val="0"/>
              </w:rPr>
              <w:t>PK03</w:t>
            </w:r>
          </w:p>
        </w:tc>
        <w:tc>
          <w:tcPr>
            <w:tcW w:w="1286" w:type="dxa"/>
          </w:tcPr>
          <w:p w14:paraId="516B7F5B" w14:textId="77777777" w:rsidR="00D11627" w:rsidRDefault="00D1162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FD46A2">
              <w:rPr>
                <w:rFonts w:cs="Arial"/>
                <w:sz w:val="20"/>
                <w:szCs w:val="20"/>
              </w:rPr>
              <w:t>Incoming</w:t>
            </w:r>
          </w:p>
        </w:tc>
        <w:tc>
          <w:tcPr>
            <w:tcW w:w="1666" w:type="dxa"/>
          </w:tcPr>
          <w:p w14:paraId="2401A55F" w14:textId="77777777" w:rsidR="00D11627" w:rsidRPr="00A01F83" w:rsidRDefault="00D1162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c>
          <w:tcPr>
            <w:tcW w:w="2382" w:type="dxa"/>
          </w:tcPr>
          <w:p w14:paraId="6E31F9C9" w14:textId="77777777" w:rsidR="00D11627" w:rsidRPr="00A01F83" w:rsidRDefault="00D11627" w:rsidP="00DE321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55EF686D" w14:textId="77777777" w:rsidR="00D11627" w:rsidRDefault="00D11627" w:rsidP="00542127">
      <w:pPr>
        <w:pStyle w:val="BodyText"/>
        <w:ind w:left="0"/>
      </w:pPr>
    </w:p>
    <w:p w14:paraId="245BB14C" w14:textId="19F83A15" w:rsidR="00E1415F" w:rsidRDefault="00E1415F" w:rsidP="00E1415F">
      <w:pPr>
        <w:pStyle w:val="Heading2"/>
      </w:pPr>
      <w:bookmarkStart w:id="32" w:name="_Toc229583653"/>
      <w:r>
        <w:lastRenderedPageBreak/>
        <w:t>Workflow</w:t>
      </w:r>
      <w:r w:rsidRPr="00E1415F">
        <w:t xml:space="preserve"> </w:t>
      </w:r>
      <w:r>
        <w:t xml:space="preserve">- </w:t>
      </w:r>
      <w:r w:rsidRPr="00F26DF3">
        <w:t>WF_5165_GestionPrixAchat_OA</w:t>
      </w:r>
      <w:bookmarkEnd w:id="32"/>
    </w:p>
    <w:p w14:paraId="16505C72" w14:textId="153D26DA" w:rsidR="00F26DF3" w:rsidRDefault="00F26DF3" w:rsidP="00F26DF3">
      <w:pPr>
        <w:pStyle w:val="BodyText"/>
        <w:ind w:left="0"/>
      </w:pPr>
      <w:r>
        <w:t xml:space="preserve">The workflow </w:t>
      </w:r>
      <w:r w:rsidRPr="00F26DF3">
        <w:t>WF_5165_GestionPrixAchat_OA</w:t>
      </w:r>
      <w:r>
        <w:t xml:space="preserve"> is used in this interface to automatically</w:t>
      </w:r>
      <w:r w:rsidR="00E1415F">
        <w:t xml:space="preserve"> update the price of purchase orders when their revision number has been changed. It will call and API flow to make the update in PPS201.</w:t>
      </w:r>
    </w:p>
    <w:p w14:paraId="0480AECD" w14:textId="77777777" w:rsidR="00F26DF3" w:rsidRDefault="00F26DF3" w:rsidP="00542127">
      <w:pPr>
        <w:pStyle w:val="BodyText"/>
        <w:ind w:left="0"/>
      </w:pPr>
    </w:p>
    <w:p w14:paraId="03F2FC90" w14:textId="47F49F10" w:rsidR="00F26DF3" w:rsidRDefault="00F26DF3" w:rsidP="00F26DF3">
      <w:pPr>
        <w:pStyle w:val="BodyText"/>
        <w:ind w:left="0"/>
        <w:jc w:val="center"/>
      </w:pPr>
      <w:r w:rsidRPr="00F26DF3">
        <w:rPr>
          <w:noProof/>
        </w:rPr>
        <w:drawing>
          <wp:inline distT="0" distB="0" distL="0" distR="0" wp14:anchorId="0E870AAC" wp14:editId="71DE6108">
            <wp:extent cx="4048201" cy="1119494"/>
            <wp:effectExtent l="19050" t="19050" r="9525" b="24130"/>
            <wp:docPr id="152084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45007" name=""/>
                    <pic:cNvPicPr/>
                  </pic:nvPicPr>
                  <pic:blipFill>
                    <a:blip r:embed="rId15"/>
                    <a:stretch>
                      <a:fillRect/>
                    </a:stretch>
                  </pic:blipFill>
                  <pic:spPr>
                    <a:xfrm>
                      <a:off x="0" y="0"/>
                      <a:ext cx="4077005" cy="1127459"/>
                    </a:xfrm>
                    <a:prstGeom prst="rect">
                      <a:avLst/>
                    </a:prstGeom>
                    <a:ln>
                      <a:solidFill>
                        <a:schemeClr val="tx1"/>
                      </a:solidFill>
                    </a:ln>
                  </pic:spPr>
                </pic:pic>
              </a:graphicData>
            </a:graphic>
          </wp:inline>
        </w:drawing>
      </w:r>
    </w:p>
    <w:p w14:paraId="020598AE" w14:textId="77777777" w:rsidR="00E1415F" w:rsidRDefault="00E1415F" w:rsidP="00F26DF3">
      <w:pPr>
        <w:pStyle w:val="BodyText"/>
        <w:ind w:left="0"/>
        <w:jc w:val="center"/>
      </w:pPr>
    </w:p>
    <w:p w14:paraId="7CD1AB10" w14:textId="28EDC869" w:rsidR="00E1415F" w:rsidRPr="00A01F83" w:rsidRDefault="00E1415F" w:rsidP="00E1415F">
      <w:pPr>
        <w:pStyle w:val="Heading3"/>
        <w:numPr>
          <w:ilvl w:val="2"/>
          <w:numId w:val="12"/>
        </w:numPr>
        <w:tabs>
          <w:tab w:val="clear" w:pos="1440"/>
          <w:tab w:val="num" w:pos="3960"/>
        </w:tabs>
      </w:pPr>
      <w:r w:rsidRPr="00E1415F">
        <w:t>PPS200MI</w:t>
      </w:r>
      <w:r w:rsidRPr="00A01F83">
        <w:t>.</w:t>
      </w:r>
      <w:r>
        <w:t>GetHead</w:t>
      </w:r>
    </w:p>
    <w:p w14:paraId="129C8372" w14:textId="18995FC0" w:rsidR="00E1415F" w:rsidRPr="00BB1A10" w:rsidRDefault="00E1415F" w:rsidP="00E1415F">
      <w:pPr>
        <w:pStyle w:val="BodyText"/>
        <w:ind w:left="0"/>
        <w:rPr>
          <w:rFonts w:cs="Arial"/>
        </w:rPr>
      </w:pPr>
      <w:r w:rsidRPr="00BB1A10">
        <w:rPr>
          <w:rFonts w:cs="Arial"/>
        </w:rPr>
        <w:t>This API is used</w:t>
      </w:r>
      <w:r>
        <w:rPr>
          <w:rFonts w:cs="Arial"/>
        </w:rPr>
        <w:t xml:space="preserve"> to get </w:t>
      </w:r>
      <w:r w:rsidR="002C4B31">
        <w:rPr>
          <w:rFonts w:cs="Arial"/>
        </w:rPr>
        <w:t>the date of the purchase order head.</w:t>
      </w:r>
      <w:r>
        <w:rPr>
          <w:rFonts w:cs="Arial"/>
        </w:rPr>
        <w:t xml:space="preserve"> </w:t>
      </w:r>
    </w:p>
    <w:tbl>
      <w:tblPr>
        <w:tblStyle w:val="PlainTable1"/>
        <w:tblW w:w="6448" w:type="dxa"/>
        <w:tblLook w:val="04A0" w:firstRow="1" w:lastRow="0" w:firstColumn="1" w:lastColumn="0" w:noHBand="0" w:noVBand="1"/>
      </w:tblPr>
      <w:tblGrid>
        <w:gridCol w:w="1114"/>
        <w:gridCol w:w="1286"/>
        <w:gridCol w:w="1666"/>
        <w:gridCol w:w="2382"/>
      </w:tblGrid>
      <w:tr w:rsidR="00E1415F" w:rsidRPr="00A01F83" w14:paraId="13883B6A" w14:textId="77777777" w:rsidTr="00B26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196B5EFE" w14:textId="77777777" w:rsidR="00E1415F" w:rsidRPr="00A01F83" w:rsidRDefault="00E1415F" w:rsidP="00B261B7">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4728010D" w14:textId="77777777" w:rsidR="00E1415F" w:rsidRPr="00A01F83" w:rsidRDefault="00E1415F" w:rsidP="00B261B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64BD3433" w14:textId="77777777" w:rsidR="00E1415F" w:rsidRPr="00A01F83" w:rsidRDefault="00E1415F" w:rsidP="00B261B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4988789F" w14:textId="77777777" w:rsidR="00E1415F" w:rsidRPr="00A01F83" w:rsidRDefault="00E1415F" w:rsidP="00B261B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E1415F" w:rsidRPr="00A01F83" w14:paraId="66405B30" w14:textId="77777777" w:rsidTr="00B26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C5C0834" w14:textId="4A4B7429" w:rsidR="00E1415F" w:rsidRPr="00A01F83" w:rsidRDefault="002C4B31" w:rsidP="00B261B7">
            <w:pPr>
              <w:spacing w:line="360" w:lineRule="auto"/>
              <w:jc w:val="center"/>
              <w:rPr>
                <w:rFonts w:cs="Arial"/>
                <w:b w:val="0"/>
                <w:bCs w:val="0"/>
              </w:rPr>
            </w:pPr>
            <w:r>
              <w:rPr>
                <w:rFonts w:cs="Arial"/>
                <w:b w:val="0"/>
                <w:bCs w:val="0"/>
              </w:rPr>
              <w:t>PUNO</w:t>
            </w:r>
          </w:p>
        </w:tc>
        <w:tc>
          <w:tcPr>
            <w:tcW w:w="1286" w:type="dxa"/>
          </w:tcPr>
          <w:p w14:paraId="21B3A3A9" w14:textId="77777777" w:rsidR="00E1415F" w:rsidRPr="00A01F83" w:rsidRDefault="00E1415F" w:rsidP="00B261B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039A4C1C" w14:textId="77777777" w:rsidR="00E1415F" w:rsidRPr="00A01F83" w:rsidRDefault="00E1415F" w:rsidP="00B261B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51668D1C" w14:textId="77777777" w:rsidR="00E1415F" w:rsidRPr="00A01F83" w:rsidRDefault="00E1415F" w:rsidP="00B261B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E1415F" w:rsidRPr="00A01F83" w14:paraId="1AD16917" w14:textId="77777777" w:rsidTr="00B261B7">
        <w:tc>
          <w:tcPr>
            <w:cnfStyle w:val="001000000000" w:firstRow="0" w:lastRow="0" w:firstColumn="1" w:lastColumn="0" w:oddVBand="0" w:evenVBand="0" w:oddHBand="0" w:evenHBand="0" w:firstRowFirstColumn="0" w:firstRowLastColumn="0" w:lastRowFirstColumn="0" w:lastRowLastColumn="0"/>
            <w:tcW w:w="1114" w:type="dxa"/>
          </w:tcPr>
          <w:p w14:paraId="4DF72F7B" w14:textId="5F76A6A7" w:rsidR="00E1415F" w:rsidRPr="00A01F83" w:rsidRDefault="002C4B31" w:rsidP="00B261B7">
            <w:pPr>
              <w:spacing w:line="360" w:lineRule="auto"/>
              <w:jc w:val="center"/>
              <w:rPr>
                <w:rFonts w:cs="Arial"/>
                <w:b w:val="0"/>
                <w:bCs w:val="0"/>
              </w:rPr>
            </w:pPr>
            <w:r>
              <w:rPr>
                <w:rFonts w:cs="Arial"/>
                <w:b w:val="0"/>
                <w:bCs w:val="0"/>
              </w:rPr>
              <w:t>PUDT</w:t>
            </w:r>
          </w:p>
        </w:tc>
        <w:tc>
          <w:tcPr>
            <w:tcW w:w="1286" w:type="dxa"/>
          </w:tcPr>
          <w:p w14:paraId="1EE562DE" w14:textId="3D7223D3" w:rsidR="00E1415F" w:rsidRPr="00A01F83" w:rsidRDefault="002C4B31" w:rsidP="00B261B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Outgoing</w:t>
            </w:r>
          </w:p>
        </w:tc>
        <w:tc>
          <w:tcPr>
            <w:tcW w:w="1666" w:type="dxa"/>
          </w:tcPr>
          <w:p w14:paraId="610EA8AD" w14:textId="035E30B2" w:rsidR="00E1415F" w:rsidRPr="00A01F83" w:rsidRDefault="002C4B31" w:rsidP="00B261B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0A69E060" w14:textId="77777777" w:rsidR="00E1415F" w:rsidRPr="00A01F83" w:rsidRDefault="00E1415F" w:rsidP="00B261B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175245D7" w14:textId="77777777" w:rsidR="00F26DF3" w:rsidRDefault="00F26DF3" w:rsidP="00542127">
      <w:pPr>
        <w:pStyle w:val="BodyText"/>
        <w:ind w:left="0"/>
      </w:pPr>
    </w:p>
    <w:p w14:paraId="567D6650" w14:textId="0B104A98" w:rsidR="002C4B31" w:rsidRPr="00A01F83" w:rsidRDefault="002C4B31" w:rsidP="002C4B31">
      <w:pPr>
        <w:pStyle w:val="Heading3"/>
        <w:numPr>
          <w:ilvl w:val="2"/>
          <w:numId w:val="12"/>
        </w:numPr>
      </w:pPr>
      <w:r w:rsidRPr="00E1415F">
        <w:t>PPS200MI</w:t>
      </w:r>
      <w:r w:rsidRPr="00A01F83">
        <w:t>.</w:t>
      </w:r>
      <w:r>
        <w:t>GetLine</w:t>
      </w:r>
    </w:p>
    <w:p w14:paraId="23CAFED4" w14:textId="2E72C6DC" w:rsidR="002C4B31" w:rsidRPr="00BB1A10" w:rsidRDefault="002C4B31" w:rsidP="002C4B31">
      <w:pPr>
        <w:pStyle w:val="BodyText"/>
        <w:ind w:left="0"/>
        <w:rPr>
          <w:rFonts w:cs="Arial"/>
        </w:rPr>
      </w:pPr>
      <w:r w:rsidRPr="00BB1A10">
        <w:rPr>
          <w:rFonts w:cs="Arial"/>
        </w:rPr>
        <w:t>This API is used</w:t>
      </w:r>
      <w:r>
        <w:rPr>
          <w:rFonts w:cs="Arial"/>
        </w:rPr>
        <w:t xml:space="preserve"> to get the purchase order line information. </w:t>
      </w:r>
    </w:p>
    <w:tbl>
      <w:tblPr>
        <w:tblStyle w:val="PlainTable1"/>
        <w:tblW w:w="6448" w:type="dxa"/>
        <w:tblLook w:val="04A0" w:firstRow="1" w:lastRow="0" w:firstColumn="1" w:lastColumn="0" w:noHBand="0" w:noVBand="1"/>
      </w:tblPr>
      <w:tblGrid>
        <w:gridCol w:w="1114"/>
        <w:gridCol w:w="1286"/>
        <w:gridCol w:w="1666"/>
        <w:gridCol w:w="2382"/>
      </w:tblGrid>
      <w:tr w:rsidR="002C4B31" w:rsidRPr="00A01F83" w14:paraId="1683F091" w14:textId="77777777" w:rsidTr="00245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3D9ED6D8" w14:textId="77777777" w:rsidR="002C4B31" w:rsidRPr="00A01F83" w:rsidRDefault="002C4B31" w:rsidP="00245B37">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11A4EF6B" w14:textId="77777777" w:rsidR="002C4B31" w:rsidRPr="00A01F83" w:rsidRDefault="002C4B31"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7F819244" w14:textId="77777777" w:rsidR="002C4B31" w:rsidRPr="00A01F83" w:rsidRDefault="002C4B31"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28D535F6" w14:textId="77777777" w:rsidR="002C4B31" w:rsidRPr="00A01F83" w:rsidRDefault="002C4B31"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2C4B31" w:rsidRPr="00A01F83" w14:paraId="7017019D"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EB0A81E" w14:textId="77777777" w:rsidR="002C4B31" w:rsidRPr="00A01F83" w:rsidRDefault="002C4B31" w:rsidP="00245B37">
            <w:pPr>
              <w:spacing w:line="360" w:lineRule="auto"/>
              <w:jc w:val="center"/>
              <w:rPr>
                <w:rFonts w:cs="Arial"/>
                <w:b w:val="0"/>
                <w:bCs w:val="0"/>
              </w:rPr>
            </w:pPr>
            <w:r>
              <w:rPr>
                <w:rFonts w:cs="Arial"/>
                <w:b w:val="0"/>
                <w:bCs w:val="0"/>
              </w:rPr>
              <w:t>PUNO</w:t>
            </w:r>
          </w:p>
        </w:tc>
        <w:tc>
          <w:tcPr>
            <w:tcW w:w="1286" w:type="dxa"/>
          </w:tcPr>
          <w:p w14:paraId="3A2E5EA4" w14:textId="77777777" w:rsidR="002C4B31" w:rsidRPr="00A01F83" w:rsidRDefault="002C4B31"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1FF187F5" w14:textId="77777777" w:rsidR="002C4B31" w:rsidRPr="00A01F83" w:rsidRDefault="002C4B31"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0FF97555" w14:textId="77777777" w:rsidR="002C4B31" w:rsidRPr="00A01F83" w:rsidRDefault="002C4B31"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2C4B31" w:rsidRPr="00A01F83" w14:paraId="68D53051"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6F3EE195" w14:textId="43D884C6" w:rsidR="002C4B31" w:rsidRDefault="002C4B31" w:rsidP="002C4B31">
            <w:pPr>
              <w:spacing w:line="360" w:lineRule="auto"/>
              <w:jc w:val="center"/>
              <w:rPr>
                <w:rFonts w:cs="Arial"/>
                <w:b w:val="0"/>
                <w:bCs w:val="0"/>
              </w:rPr>
            </w:pPr>
            <w:r>
              <w:rPr>
                <w:rFonts w:cs="Arial"/>
                <w:b w:val="0"/>
                <w:bCs w:val="0"/>
              </w:rPr>
              <w:t>PNLI</w:t>
            </w:r>
          </w:p>
        </w:tc>
        <w:tc>
          <w:tcPr>
            <w:tcW w:w="1286" w:type="dxa"/>
          </w:tcPr>
          <w:p w14:paraId="5A6115D3" w14:textId="3CF6B1FC" w:rsidR="002C4B31" w:rsidRDefault="002C4B31" w:rsidP="002C4B3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598F33DD" w14:textId="797496E5" w:rsidR="002C4B31" w:rsidRDefault="002C4B31" w:rsidP="002C4B3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w:t>
            </w:r>
          </w:p>
        </w:tc>
        <w:tc>
          <w:tcPr>
            <w:tcW w:w="2382" w:type="dxa"/>
          </w:tcPr>
          <w:p w14:paraId="65C59AEC" w14:textId="0B3C3FE2" w:rsidR="002C4B31" w:rsidRPr="00A01F83" w:rsidRDefault="002C4B31" w:rsidP="002C4B3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2C4B31" w:rsidRPr="00A01F83" w14:paraId="5E9F331D"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8BE2FF7" w14:textId="07347A50" w:rsidR="002C4B31" w:rsidRDefault="002C4B31" w:rsidP="002C4B31">
            <w:pPr>
              <w:spacing w:line="360" w:lineRule="auto"/>
              <w:jc w:val="center"/>
              <w:rPr>
                <w:rFonts w:cs="Arial"/>
                <w:b w:val="0"/>
                <w:bCs w:val="0"/>
              </w:rPr>
            </w:pPr>
            <w:r>
              <w:rPr>
                <w:rFonts w:cs="Arial"/>
                <w:b w:val="0"/>
                <w:bCs w:val="0"/>
              </w:rPr>
              <w:t>PUNO</w:t>
            </w:r>
          </w:p>
        </w:tc>
        <w:tc>
          <w:tcPr>
            <w:tcW w:w="1286" w:type="dxa"/>
          </w:tcPr>
          <w:p w14:paraId="4342F24B" w14:textId="0344F641" w:rsidR="002C4B31" w:rsidRDefault="002C4B31" w:rsidP="002C4B3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7A55FFBC" w14:textId="750F467C" w:rsidR="002C4B31" w:rsidRDefault="002C4B31" w:rsidP="002C4B3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w:t>
            </w:r>
          </w:p>
        </w:tc>
        <w:tc>
          <w:tcPr>
            <w:tcW w:w="2382" w:type="dxa"/>
          </w:tcPr>
          <w:p w14:paraId="5040BCFE" w14:textId="4BBD9729" w:rsidR="002C4B31" w:rsidRPr="00A01F83" w:rsidRDefault="002C4B31" w:rsidP="002C4B3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2C4B31" w:rsidRPr="00A01F83" w14:paraId="337569EC"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1AD3EEB9" w14:textId="69A93E51" w:rsidR="002C4B31" w:rsidRDefault="002C4B31" w:rsidP="002C4B31">
            <w:pPr>
              <w:spacing w:line="360" w:lineRule="auto"/>
              <w:jc w:val="center"/>
              <w:rPr>
                <w:rFonts w:cs="Arial"/>
                <w:b w:val="0"/>
                <w:bCs w:val="0"/>
              </w:rPr>
            </w:pPr>
            <w:r>
              <w:rPr>
                <w:rFonts w:cs="Arial"/>
                <w:b w:val="0"/>
                <w:bCs w:val="0"/>
              </w:rPr>
              <w:t>UCA9</w:t>
            </w:r>
          </w:p>
        </w:tc>
        <w:tc>
          <w:tcPr>
            <w:tcW w:w="1286" w:type="dxa"/>
          </w:tcPr>
          <w:p w14:paraId="4F79E00F" w14:textId="0695D6DC" w:rsidR="002C4B31" w:rsidRDefault="002C4B31" w:rsidP="002C4B3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Outgoing</w:t>
            </w:r>
          </w:p>
        </w:tc>
        <w:tc>
          <w:tcPr>
            <w:tcW w:w="1666" w:type="dxa"/>
          </w:tcPr>
          <w:p w14:paraId="119589C7" w14:textId="3D606ABF" w:rsidR="002C4B31" w:rsidRDefault="002C4B31" w:rsidP="002C4B3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30D3411B" w14:textId="36EBFD66" w:rsidR="002C4B31" w:rsidRPr="00A01F83" w:rsidRDefault="002C4B31" w:rsidP="002C4B3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2C4B31" w:rsidRPr="00A01F83" w14:paraId="47D3CCF2"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CE4BDC3" w14:textId="5C081DAC" w:rsidR="002C4B31" w:rsidRDefault="002C4B31" w:rsidP="002C4B31">
            <w:pPr>
              <w:spacing w:line="360" w:lineRule="auto"/>
              <w:jc w:val="center"/>
              <w:rPr>
                <w:rFonts w:cs="Arial"/>
                <w:b w:val="0"/>
                <w:bCs w:val="0"/>
              </w:rPr>
            </w:pPr>
            <w:r>
              <w:rPr>
                <w:rFonts w:cs="Arial"/>
                <w:b w:val="0"/>
                <w:bCs w:val="0"/>
              </w:rPr>
              <w:t>ITNO</w:t>
            </w:r>
          </w:p>
        </w:tc>
        <w:tc>
          <w:tcPr>
            <w:tcW w:w="1286" w:type="dxa"/>
          </w:tcPr>
          <w:p w14:paraId="3E508EF2" w14:textId="18511C25" w:rsidR="002C4B31" w:rsidRDefault="002C4B31" w:rsidP="002C4B3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Outgoing</w:t>
            </w:r>
          </w:p>
        </w:tc>
        <w:tc>
          <w:tcPr>
            <w:tcW w:w="1666" w:type="dxa"/>
          </w:tcPr>
          <w:p w14:paraId="3388C117" w14:textId="7AB176D4" w:rsidR="002C4B31" w:rsidRDefault="002C4B31" w:rsidP="002C4B3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20646DC4" w14:textId="0528967C" w:rsidR="002C4B31" w:rsidRPr="00A01F83" w:rsidRDefault="002C4B31" w:rsidP="002C4B3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2C4B31" w:rsidRPr="00A01F83" w14:paraId="04AD413B"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3DA5C5AB" w14:textId="7FDA6E95" w:rsidR="002C4B31" w:rsidRPr="00A01F83" w:rsidRDefault="002C4B31" w:rsidP="002C4B31">
            <w:pPr>
              <w:spacing w:line="360" w:lineRule="auto"/>
              <w:jc w:val="center"/>
              <w:rPr>
                <w:rFonts w:cs="Arial"/>
                <w:b w:val="0"/>
                <w:bCs w:val="0"/>
              </w:rPr>
            </w:pPr>
            <w:r>
              <w:rPr>
                <w:rFonts w:cs="Arial"/>
                <w:b w:val="0"/>
                <w:bCs w:val="0"/>
              </w:rPr>
              <w:t>SUNO</w:t>
            </w:r>
          </w:p>
        </w:tc>
        <w:tc>
          <w:tcPr>
            <w:tcW w:w="1286" w:type="dxa"/>
          </w:tcPr>
          <w:p w14:paraId="1B9CFEAD" w14:textId="77777777" w:rsidR="002C4B31" w:rsidRPr="00A01F83" w:rsidRDefault="002C4B31" w:rsidP="002C4B3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Outgoing</w:t>
            </w:r>
          </w:p>
        </w:tc>
        <w:tc>
          <w:tcPr>
            <w:tcW w:w="1666" w:type="dxa"/>
          </w:tcPr>
          <w:p w14:paraId="70E2E63F" w14:textId="77777777" w:rsidR="002C4B31" w:rsidRPr="00A01F83" w:rsidRDefault="002C4B31" w:rsidP="002C4B3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4BA7EFF4" w14:textId="77777777" w:rsidR="002C4B31" w:rsidRPr="00A01F83" w:rsidRDefault="002C4B31" w:rsidP="002C4B31">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2C4B31" w:rsidRPr="00A01F83" w14:paraId="141F00D9"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1C4E69FC" w14:textId="33DFE047" w:rsidR="002C4B31" w:rsidRDefault="002C4B31" w:rsidP="002C4B31">
            <w:pPr>
              <w:spacing w:line="360" w:lineRule="auto"/>
              <w:jc w:val="center"/>
              <w:rPr>
                <w:rFonts w:cs="Arial"/>
                <w:b w:val="0"/>
                <w:bCs w:val="0"/>
              </w:rPr>
            </w:pPr>
            <w:r>
              <w:rPr>
                <w:rFonts w:cs="Arial"/>
                <w:b w:val="0"/>
                <w:bCs w:val="0"/>
              </w:rPr>
              <w:t>OURR</w:t>
            </w:r>
          </w:p>
        </w:tc>
        <w:tc>
          <w:tcPr>
            <w:tcW w:w="1286" w:type="dxa"/>
          </w:tcPr>
          <w:p w14:paraId="0744B115" w14:textId="303E0356" w:rsidR="002C4B31" w:rsidRDefault="002C4B31" w:rsidP="002C4B3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Outgoing</w:t>
            </w:r>
          </w:p>
        </w:tc>
        <w:tc>
          <w:tcPr>
            <w:tcW w:w="1666" w:type="dxa"/>
          </w:tcPr>
          <w:p w14:paraId="714A1F82" w14:textId="5612D488" w:rsidR="002C4B31" w:rsidRDefault="002C4B31" w:rsidP="002C4B3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43A7B6DC" w14:textId="2B703A87" w:rsidR="002C4B31" w:rsidRPr="00A01F83" w:rsidRDefault="002C4B31" w:rsidP="002C4B31">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bl>
    <w:p w14:paraId="75E5D3C6" w14:textId="77777777" w:rsidR="00F26DF3" w:rsidRDefault="00F26DF3" w:rsidP="00542127">
      <w:pPr>
        <w:pStyle w:val="BodyText"/>
        <w:ind w:left="0"/>
      </w:pPr>
    </w:p>
    <w:p w14:paraId="00010896" w14:textId="77777777" w:rsidR="004E4890" w:rsidRDefault="004E4890" w:rsidP="00542127">
      <w:pPr>
        <w:pStyle w:val="BodyText"/>
        <w:ind w:left="0"/>
      </w:pPr>
    </w:p>
    <w:p w14:paraId="0F85C845" w14:textId="77777777" w:rsidR="004E4890" w:rsidRDefault="004E4890" w:rsidP="00542127">
      <w:pPr>
        <w:pStyle w:val="BodyText"/>
        <w:ind w:left="0"/>
      </w:pPr>
    </w:p>
    <w:p w14:paraId="27C5BF9E" w14:textId="77777777" w:rsidR="004E4890" w:rsidRDefault="004E4890" w:rsidP="00542127">
      <w:pPr>
        <w:pStyle w:val="BodyText"/>
        <w:ind w:left="0"/>
      </w:pPr>
    </w:p>
    <w:p w14:paraId="2E46E641" w14:textId="77777777" w:rsidR="004E4890" w:rsidRDefault="004E4890" w:rsidP="00542127">
      <w:pPr>
        <w:pStyle w:val="BodyText"/>
        <w:ind w:left="0"/>
      </w:pPr>
    </w:p>
    <w:p w14:paraId="58995B0C" w14:textId="77777777" w:rsidR="004E4890" w:rsidRDefault="004E4890" w:rsidP="00542127">
      <w:pPr>
        <w:pStyle w:val="BodyText"/>
        <w:ind w:left="0"/>
      </w:pPr>
    </w:p>
    <w:p w14:paraId="7DD54BD7" w14:textId="77777777" w:rsidR="004E4890" w:rsidRDefault="004E4890" w:rsidP="00542127">
      <w:pPr>
        <w:pStyle w:val="BodyText"/>
        <w:ind w:left="0"/>
      </w:pPr>
    </w:p>
    <w:p w14:paraId="361DCC79" w14:textId="77777777" w:rsidR="004E4890" w:rsidRDefault="004E4890" w:rsidP="00542127">
      <w:pPr>
        <w:pStyle w:val="BodyText"/>
        <w:ind w:left="0"/>
      </w:pPr>
    </w:p>
    <w:p w14:paraId="7CD6EA38" w14:textId="675E69C4" w:rsidR="002C4B31" w:rsidRDefault="002C4B31" w:rsidP="002C4B31">
      <w:pPr>
        <w:pStyle w:val="Heading2"/>
      </w:pPr>
      <w:bookmarkStart w:id="33" w:name="_Toc229583654"/>
      <w:r>
        <w:lastRenderedPageBreak/>
        <w:t>Workflow</w:t>
      </w:r>
      <w:r w:rsidRPr="00E1415F">
        <w:t xml:space="preserve"> </w:t>
      </w:r>
      <w:r>
        <w:t xml:space="preserve">- </w:t>
      </w:r>
      <w:r w:rsidRPr="00F26DF3">
        <w:t>WF_5165_GestionPrixAchat_</w:t>
      </w:r>
      <w:r w:rsidR="0045105B">
        <w:t>P</w:t>
      </w:r>
      <w:r w:rsidRPr="00F26DF3">
        <w:t>OA</w:t>
      </w:r>
      <w:bookmarkEnd w:id="33"/>
    </w:p>
    <w:p w14:paraId="5BE4693E" w14:textId="2C354BFE" w:rsidR="002C4B31" w:rsidRDefault="002C4B31" w:rsidP="002C4B31">
      <w:pPr>
        <w:pStyle w:val="BodyText"/>
        <w:ind w:left="0"/>
      </w:pPr>
      <w:r>
        <w:t xml:space="preserve">The workflow </w:t>
      </w:r>
      <w:r w:rsidRPr="00F26DF3">
        <w:t>WF_5165_GestionPrixAchat_</w:t>
      </w:r>
      <w:r w:rsidR="0045105B">
        <w:t>P</w:t>
      </w:r>
      <w:r w:rsidRPr="00F26DF3">
        <w:t>OA</w:t>
      </w:r>
      <w:r>
        <w:t xml:space="preserve"> is used in this interface to automatically update the price of </w:t>
      </w:r>
      <w:r w:rsidR="0045105B">
        <w:t xml:space="preserve">planned </w:t>
      </w:r>
      <w:r>
        <w:t xml:space="preserve">purchase orders when their revision number has been changed. </w:t>
      </w:r>
      <w:r w:rsidR="0008420A">
        <w:t>Today’s date is retrieved using a script in the right format. Afterwards, i</w:t>
      </w:r>
      <w:r>
        <w:t>t will call and API flow to make the update in</w:t>
      </w:r>
      <w:r w:rsidR="0008420A">
        <w:t xml:space="preserve"> </w:t>
      </w:r>
      <w:r w:rsidR="0045105B">
        <w:t>PPS170</w:t>
      </w:r>
      <w:r>
        <w:t>.</w:t>
      </w:r>
    </w:p>
    <w:p w14:paraId="64A655F3" w14:textId="77777777" w:rsidR="002C4B31" w:rsidRDefault="002C4B31" w:rsidP="002C4B31">
      <w:pPr>
        <w:pStyle w:val="BodyText"/>
        <w:ind w:left="0"/>
      </w:pPr>
    </w:p>
    <w:p w14:paraId="5C3C30BB" w14:textId="77EC5FF7" w:rsidR="002C4B31" w:rsidRDefault="0045105B" w:rsidP="002C4B31">
      <w:pPr>
        <w:pStyle w:val="BodyText"/>
        <w:ind w:left="0"/>
        <w:jc w:val="center"/>
      </w:pPr>
      <w:r w:rsidRPr="0045105B">
        <w:rPr>
          <w:noProof/>
        </w:rPr>
        <w:drawing>
          <wp:inline distT="0" distB="0" distL="0" distR="0" wp14:anchorId="422A8D01" wp14:editId="5018AD8F">
            <wp:extent cx="3702283" cy="1161501"/>
            <wp:effectExtent l="19050" t="19050" r="12700" b="19685"/>
            <wp:docPr id="64982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25338" name=""/>
                    <pic:cNvPicPr/>
                  </pic:nvPicPr>
                  <pic:blipFill>
                    <a:blip r:embed="rId16"/>
                    <a:stretch>
                      <a:fillRect/>
                    </a:stretch>
                  </pic:blipFill>
                  <pic:spPr>
                    <a:xfrm>
                      <a:off x="0" y="0"/>
                      <a:ext cx="3716554" cy="1165978"/>
                    </a:xfrm>
                    <a:prstGeom prst="rect">
                      <a:avLst/>
                    </a:prstGeom>
                    <a:ln>
                      <a:solidFill>
                        <a:schemeClr val="accent1"/>
                      </a:solidFill>
                    </a:ln>
                  </pic:spPr>
                </pic:pic>
              </a:graphicData>
            </a:graphic>
          </wp:inline>
        </w:drawing>
      </w:r>
    </w:p>
    <w:p w14:paraId="0C264D87" w14:textId="77777777" w:rsidR="002C4B31" w:rsidRDefault="002C4B31" w:rsidP="002C4B31">
      <w:pPr>
        <w:pStyle w:val="BodyText"/>
        <w:ind w:left="0"/>
        <w:jc w:val="center"/>
      </w:pPr>
    </w:p>
    <w:p w14:paraId="3478F47B" w14:textId="61A41406" w:rsidR="002C4B31" w:rsidRPr="00A01F83" w:rsidRDefault="0008420A" w:rsidP="0045105B">
      <w:pPr>
        <w:pStyle w:val="Heading3"/>
        <w:numPr>
          <w:ilvl w:val="2"/>
          <w:numId w:val="13"/>
        </w:numPr>
        <w:tabs>
          <w:tab w:val="clear" w:pos="1440"/>
          <w:tab w:val="num" w:pos="3960"/>
        </w:tabs>
      </w:pPr>
      <w:r>
        <w:t>PPS170MI</w:t>
      </w:r>
      <w:r w:rsidR="002C4B31" w:rsidRPr="00A01F83">
        <w:t>.</w:t>
      </w:r>
      <w:r>
        <w:t>GetPlannedPO</w:t>
      </w:r>
    </w:p>
    <w:p w14:paraId="1F47F49E" w14:textId="530D23E5" w:rsidR="002C4B31" w:rsidRPr="00BB1A10" w:rsidRDefault="002C4B31" w:rsidP="002C4B31">
      <w:pPr>
        <w:pStyle w:val="BodyText"/>
        <w:ind w:left="0"/>
        <w:rPr>
          <w:rFonts w:cs="Arial"/>
        </w:rPr>
      </w:pPr>
      <w:r w:rsidRPr="00BB1A10">
        <w:rPr>
          <w:rFonts w:cs="Arial"/>
        </w:rPr>
        <w:t>This API is used</w:t>
      </w:r>
      <w:r>
        <w:rPr>
          <w:rFonts w:cs="Arial"/>
        </w:rPr>
        <w:t xml:space="preserve"> to get </w:t>
      </w:r>
      <w:r w:rsidR="0008420A">
        <w:rPr>
          <w:rFonts w:cs="Arial"/>
        </w:rPr>
        <w:t xml:space="preserve">planned </w:t>
      </w:r>
      <w:r>
        <w:rPr>
          <w:rFonts w:cs="Arial"/>
        </w:rPr>
        <w:t>purchase order</w:t>
      </w:r>
      <w:r w:rsidR="0008420A">
        <w:rPr>
          <w:rFonts w:cs="Arial"/>
        </w:rPr>
        <w:t xml:space="preserve"> information</w:t>
      </w:r>
      <w:r>
        <w:rPr>
          <w:rFonts w:cs="Arial"/>
        </w:rPr>
        <w:t xml:space="preserve">. </w:t>
      </w:r>
    </w:p>
    <w:tbl>
      <w:tblPr>
        <w:tblStyle w:val="PlainTable1"/>
        <w:tblW w:w="6448" w:type="dxa"/>
        <w:tblLook w:val="04A0" w:firstRow="1" w:lastRow="0" w:firstColumn="1" w:lastColumn="0" w:noHBand="0" w:noVBand="1"/>
      </w:tblPr>
      <w:tblGrid>
        <w:gridCol w:w="1114"/>
        <w:gridCol w:w="1286"/>
        <w:gridCol w:w="1666"/>
        <w:gridCol w:w="2382"/>
      </w:tblGrid>
      <w:tr w:rsidR="002C4B31" w:rsidRPr="00A01F83" w14:paraId="78DC8EF4" w14:textId="77777777" w:rsidTr="00245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26801463" w14:textId="77777777" w:rsidR="002C4B31" w:rsidRPr="00A01F83" w:rsidRDefault="002C4B31" w:rsidP="00245B37">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1A9ADC47" w14:textId="77777777" w:rsidR="002C4B31" w:rsidRPr="00A01F83" w:rsidRDefault="002C4B31"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4201601E" w14:textId="77777777" w:rsidR="002C4B31" w:rsidRPr="00A01F83" w:rsidRDefault="002C4B31"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49D12DF3" w14:textId="77777777" w:rsidR="002C4B31" w:rsidRPr="00A01F83" w:rsidRDefault="002C4B31"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2C4B31" w:rsidRPr="00A01F83" w14:paraId="3D2C6829"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0651203" w14:textId="77258A1D" w:rsidR="002C4B31" w:rsidRPr="00A01F83" w:rsidRDefault="0008420A" w:rsidP="00245B37">
            <w:pPr>
              <w:spacing w:line="360" w:lineRule="auto"/>
              <w:jc w:val="center"/>
              <w:rPr>
                <w:rFonts w:cs="Arial"/>
                <w:b w:val="0"/>
                <w:bCs w:val="0"/>
              </w:rPr>
            </w:pPr>
            <w:r>
              <w:rPr>
                <w:rFonts w:cs="Arial"/>
                <w:b w:val="0"/>
                <w:bCs w:val="0"/>
              </w:rPr>
              <w:t>PLPN</w:t>
            </w:r>
          </w:p>
        </w:tc>
        <w:tc>
          <w:tcPr>
            <w:tcW w:w="1286" w:type="dxa"/>
          </w:tcPr>
          <w:p w14:paraId="0070E22C" w14:textId="77777777" w:rsidR="002C4B31" w:rsidRPr="00A01F83" w:rsidRDefault="002C4B31"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05A166BD" w14:textId="77777777" w:rsidR="002C4B31" w:rsidRPr="00A01F83" w:rsidRDefault="002C4B31"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1BEF0F58" w14:textId="77777777" w:rsidR="002C4B31" w:rsidRPr="00A01F83" w:rsidRDefault="002C4B31"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08420A" w:rsidRPr="00A01F83" w14:paraId="08ACDCDF"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29EA3EFD" w14:textId="42C83251" w:rsidR="0008420A" w:rsidRDefault="0008420A" w:rsidP="0008420A">
            <w:pPr>
              <w:spacing w:line="360" w:lineRule="auto"/>
              <w:jc w:val="center"/>
              <w:rPr>
                <w:rFonts w:cs="Arial"/>
                <w:b w:val="0"/>
                <w:bCs w:val="0"/>
              </w:rPr>
            </w:pPr>
            <w:r>
              <w:rPr>
                <w:rFonts w:cs="Arial"/>
                <w:b w:val="0"/>
                <w:bCs w:val="0"/>
              </w:rPr>
              <w:t>PLPS</w:t>
            </w:r>
          </w:p>
        </w:tc>
        <w:tc>
          <w:tcPr>
            <w:tcW w:w="1286" w:type="dxa"/>
          </w:tcPr>
          <w:p w14:paraId="1A7F2C61" w14:textId="7FCEAD38" w:rsidR="0008420A" w:rsidRDefault="0008420A" w:rsidP="0008420A">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1BD64F1F" w14:textId="709ACD45" w:rsidR="0008420A" w:rsidRDefault="0008420A" w:rsidP="0008420A">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w:t>
            </w:r>
          </w:p>
        </w:tc>
        <w:tc>
          <w:tcPr>
            <w:tcW w:w="2382" w:type="dxa"/>
          </w:tcPr>
          <w:p w14:paraId="07A60F7D" w14:textId="1E00952A" w:rsidR="0008420A" w:rsidRPr="00A01F83" w:rsidRDefault="0008420A" w:rsidP="0008420A">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08420A" w:rsidRPr="00A01F83" w14:paraId="3527A1BA"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65A8F26" w14:textId="65B5324D" w:rsidR="0008420A" w:rsidRDefault="0008420A" w:rsidP="0008420A">
            <w:pPr>
              <w:spacing w:line="360" w:lineRule="auto"/>
              <w:jc w:val="center"/>
              <w:rPr>
                <w:rFonts w:cs="Arial"/>
                <w:b w:val="0"/>
                <w:bCs w:val="0"/>
              </w:rPr>
            </w:pPr>
            <w:r>
              <w:rPr>
                <w:rFonts w:cs="Arial"/>
                <w:b w:val="0"/>
                <w:bCs w:val="0"/>
              </w:rPr>
              <w:t>PLP2</w:t>
            </w:r>
          </w:p>
        </w:tc>
        <w:tc>
          <w:tcPr>
            <w:tcW w:w="1286" w:type="dxa"/>
          </w:tcPr>
          <w:p w14:paraId="1B32749B" w14:textId="7E15391D" w:rsidR="0008420A" w:rsidRDefault="0008420A" w:rsidP="0008420A">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79B022F1" w14:textId="281FB890" w:rsidR="0008420A" w:rsidRDefault="0008420A" w:rsidP="0008420A">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w:t>
            </w:r>
          </w:p>
        </w:tc>
        <w:tc>
          <w:tcPr>
            <w:tcW w:w="2382" w:type="dxa"/>
          </w:tcPr>
          <w:p w14:paraId="75396013" w14:textId="33114B2C" w:rsidR="0008420A" w:rsidRPr="00A01F83" w:rsidRDefault="0008420A" w:rsidP="0008420A">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08420A" w:rsidRPr="00A01F83" w14:paraId="00BA1F76"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6BA4C87E" w14:textId="4A1F8EF2" w:rsidR="0008420A" w:rsidRPr="00A01F83" w:rsidRDefault="0008420A" w:rsidP="0008420A">
            <w:pPr>
              <w:spacing w:line="360" w:lineRule="auto"/>
              <w:jc w:val="center"/>
              <w:rPr>
                <w:rFonts w:cs="Arial"/>
                <w:b w:val="0"/>
                <w:bCs w:val="0"/>
              </w:rPr>
            </w:pPr>
            <w:r>
              <w:rPr>
                <w:rFonts w:cs="Arial"/>
                <w:b w:val="0"/>
                <w:bCs w:val="0"/>
              </w:rPr>
              <w:t>ITNO</w:t>
            </w:r>
          </w:p>
        </w:tc>
        <w:tc>
          <w:tcPr>
            <w:tcW w:w="1286" w:type="dxa"/>
          </w:tcPr>
          <w:p w14:paraId="2BAC78F8" w14:textId="77777777" w:rsidR="0008420A" w:rsidRPr="00A01F83" w:rsidRDefault="0008420A" w:rsidP="0008420A">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Outgoing</w:t>
            </w:r>
          </w:p>
        </w:tc>
        <w:tc>
          <w:tcPr>
            <w:tcW w:w="1666" w:type="dxa"/>
          </w:tcPr>
          <w:p w14:paraId="12A98ADA" w14:textId="77777777" w:rsidR="0008420A" w:rsidRPr="00A01F83" w:rsidRDefault="0008420A" w:rsidP="0008420A">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0D408EFC" w14:textId="77777777" w:rsidR="0008420A" w:rsidRPr="00A01F83" w:rsidRDefault="0008420A" w:rsidP="0008420A">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08420A" w:rsidRPr="00A01F83" w14:paraId="6C2B135D"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8E2A09B" w14:textId="359ECFFB" w:rsidR="0008420A" w:rsidRDefault="0008420A" w:rsidP="0008420A">
            <w:pPr>
              <w:spacing w:line="360" w:lineRule="auto"/>
              <w:jc w:val="center"/>
              <w:rPr>
                <w:rFonts w:cs="Arial"/>
                <w:b w:val="0"/>
                <w:bCs w:val="0"/>
              </w:rPr>
            </w:pPr>
            <w:r>
              <w:rPr>
                <w:rFonts w:cs="Arial"/>
                <w:b w:val="0"/>
                <w:bCs w:val="0"/>
              </w:rPr>
              <w:t>OURR</w:t>
            </w:r>
          </w:p>
        </w:tc>
        <w:tc>
          <w:tcPr>
            <w:tcW w:w="1286" w:type="dxa"/>
          </w:tcPr>
          <w:p w14:paraId="79380012" w14:textId="4094159E" w:rsidR="0008420A" w:rsidRDefault="0008420A" w:rsidP="0008420A">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Outgoing</w:t>
            </w:r>
          </w:p>
        </w:tc>
        <w:tc>
          <w:tcPr>
            <w:tcW w:w="1666" w:type="dxa"/>
          </w:tcPr>
          <w:p w14:paraId="7467A15B" w14:textId="0C0E35F4" w:rsidR="0008420A" w:rsidRDefault="0008420A" w:rsidP="0008420A">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46A612C6" w14:textId="1838862B" w:rsidR="0008420A" w:rsidRPr="00A01F83" w:rsidRDefault="0008420A" w:rsidP="0008420A">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08420A" w:rsidRPr="00A01F83" w14:paraId="3EC525FF"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4AC2E338" w14:textId="2FF73C66" w:rsidR="0008420A" w:rsidRDefault="0008420A" w:rsidP="0008420A">
            <w:pPr>
              <w:spacing w:line="360" w:lineRule="auto"/>
              <w:jc w:val="center"/>
              <w:rPr>
                <w:rFonts w:cs="Arial"/>
                <w:b w:val="0"/>
                <w:bCs w:val="0"/>
              </w:rPr>
            </w:pPr>
            <w:r>
              <w:rPr>
                <w:rFonts w:cs="Arial"/>
                <w:b w:val="0"/>
                <w:bCs w:val="0"/>
              </w:rPr>
              <w:t>SUNO</w:t>
            </w:r>
          </w:p>
        </w:tc>
        <w:tc>
          <w:tcPr>
            <w:tcW w:w="1286" w:type="dxa"/>
          </w:tcPr>
          <w:p w14:paraId="3193AC7E" w14:textId="127D6E80" w:rsidR="0008420A" w:rsidRDefault="0008420A" w:rsidP="0008420A">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Outgoing</w:t>
            </w:r>
          </w:p>
        </w:tc>
        <w:tc>
          <w:tcPr>
            <w:tcW w:w="1666" w:type="dxa"/>
          </w:tcPr>
          <w:p w14:paraId="094D2CC0" w14:textId="7104D1D4" w:rsidR="0008420A" w:rsidRDefault="0008420A" w:rsidP="0008420A">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70BA8675" w14:textId="60F2AE18" w:rsidR="0008420A" w:rsidRPr="00A01F83" w:rsidRDefault="0008420A" w:rsidP="0008420A">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6645667C" w14:textId="77777777" w:rsidR="002C4B31" w:rsidRDefault="002C4B31" w:rsidP="00542127">
      <w:pPr>
        <w:pStyle w:val="BodyText"/>
        <w:ind w:left="0"/>
      </w:pPr>
    </w:p>
    <w:p w14:paraId="5D11ED8D" w14:textId="5128F974" w:rsidR="0008420A" w:rsidRDefault="0008420A" w:rsidP="0008420A">
      <w:pPr>
        <w:pStyle w:val="Heading2"/>
      </w:pPr>
      <w:bookmarkStart w:id="34" w:name="_Toc229583655"/>
      <w:r>
        <w:t>API Flow</w:t>
      </w:r>
      <w:bookmarkEnd w:id="34"/>
    </w:p>
    <w:p w14:paraId="48439C2E" w14:textId="2800D851" w:rsidR="0008420A" w:rsidRDefault="0008420A" w:rsidP="0008420A">
      <w:pPr>
        <w:pStyle w:val="BodyText"/>
        <w:ind w:left="0"/>
      </w:pPr>
      <w:r>
        <w:t xml:space="preserve">The API Flow </w:t>
      </w:r>
      <w:r w:rsidRPr="0008420A">
        <w:t>AF_5165_Gestion_Prix_Achat</w:t>
      </w:r>
      <w:r>
        <w:t xml:space="preserve"> retrieves the revision number from the PPS100 lines concerned as well as their details. Afterwards, it gets the price from the line based on the date entered</w:t>
      </w:r>
      <w:r w:rsidR="00553BFC">
        <w:t>. Then either the planned purchase order or purchase order are updated based on the flag parsed into the API Flow.</w:t>
      </w:r>
    </w:p>
    <w:p w14:paraId="08174322" w14:textId="77777777" w:rsidR="00553BFC" w:rsidRDefault="00553BFC" w:rsidP="0008420A">
      <w:pPr>
        <w:pStyle w:val="BodyText"/>
        <w:ind w:left="0"/>
      </w:pPr>
    </w:p>
    <w:p w14:paraId="547E6D6E" w14:textId="21394A9D" w:rsidR="0008420A" w:rsidRDefault="00553BFC" w:rsidP="00553BFC">
      <w:pPr>
        <w:pStyle w:val="BodyText"/>
        <w:ind w:left="0"/>
        <w:jc w:val="center"/>
      </w:pPr>
      <w:r w:rsidRPr="00553BFC">
        <w:rPr>
          <w:noProof/>
        </w:rPr>
        <w:drawing>
          <wp:inline distT="0" distB="0" distL="0" distR="0" wp14:anchorId="2DF02F8B" wp14:editId="0DD4D5AF">
            <wp:extent cx="4611091" cy="1271050"/>
            <wp:effectExtent l="19050" t="19050" r="18415" b="24765"/>
            <wp:docPr id="157946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61429" name=""/>
                    <pic:cNvPicPr/>
                  </pic:nvPicPr>
                  <pic:blipFill>
                    <a:blip r:embed="rId17"/>
                    <a:stretch>
                      <a:fillRect/>
                    </a:stretch>
                  </pic:blipFill>
                  <pic:spPr>
                    <a:xfrm>
                      <a:off x="0" y="0"/>
                      <a:ext cx="4624068" cy="1274627"/>
                    </a:xfrm>
                    <a:prstGeom prst="rect">
                      <a:avLst/>
                    </a:prstGeom>
                    <a:ln>
                      <a:solidFill>
                        <a:schemeClr val="tx1"/>
                      </a:solidFill>
                    </a:ln>
                  </pic:spPr>
                </pic:pic>
              </a:graphicData>
            </a:graphic>
          </wp:inline>
        </w:drawing>
      </w:r>
    </w:p>
    <w:p w14:paraId="7855A06E" w14:textId="77777777" w:rsidR="00553BFC" w:rsidRDefault="00553BFC" w:rsidP="00553BFC">
      <w:pPr>
        <w:pStyle w:val="BodyText"/>
        <w:ind w:left="0"/>
      </w:pPr>
    </w:p>
    <w:p w14:paraId="5277E0BC" w14:textId="3665D034" w:rsidR="00E227D9" w:rsidRPr="00A01F83" w:rsidRDefault="00E227D9" w:rsidP="00E227D9">
      <w:pPr>
        <w:pStyle w:val="Heading3"/>
        <w:numPr>
          <w:ilvl w:val="2"/>
          <w:numId w:val="14"/>
        </w:numPr>
      </w:pPr>
      <w:r>
        <w:t>CUSEXTMI</w:t>
      </w:r>
      <w:r w:rsidRPr="00A01F83">
        <w:t>.</w:t>
      </w:r>
      <w:r>
        <w:t>LstFieldValue</w:t>
      </w:r>
    </w:p>
    <w:p w14:paraId="5BF56A41" w14:textId="443B36C0" w:rsidR="00E227D9" w:rsidRPr="00BB1A10" w:rsidRDefault="00E227D9" w:rsidP="00E227D9">
      <w:pPr>
        <w:pStyle w:val="BodyText"/>
        <w:ind w:left="0"/>
        <w:rPr>
          <w:rFonts w:cs="Arial"/>
        </w:rPr>
      </w:pPr>
      <w:r w:rsidRPr="00BB1A10">
        <w:rPr>
          <w:rFonts w:cs="Arial"/>
        </w:rPr>
        <w:t>This API is used</w:t>
      </w:r>
      <w:r>
        <w:rPr>
          <w:rFonts w:cs="Arial"/>
        </w:rPr>
        <w:t xml:space="preserve"> to retrieve the revision number from PPS101. </w:t>
      </w:r>
    </w:p>
    <w:tbl>
      <w:tblPr>
        <w:tblStyle w:val="PlainTable1"/>
        <w:tblW w:w="6448" w:type="dxa"/>
        <w:tblLook w:val="04A0" w:firstRow="1" w:lastRow="0" w:firstColumn="1" w:lastColumn="0" w:noHBand="0" w:noVBand="1"/>
      </w:tblPr>
      <w:tblGrid>
        <w:gridCol w:w="1114"/>
        <w:gridCol w:w="1286"/>
        <w:gridCol w:w="1666"/>
        <w:gridCol w:w="2382"/>
      </w:tblGrid>
      <w:tr w:rsidR="00E227D9" w:rsidRPr="00A01F83" w14:paraId="134F9744" w14:textId="77777777" w:rsidTr="00245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70FA3745" w14:textId="77777777" w:rsidR="00E227D9" w:rsidRPr="00A01F83" w:rsidRDefault="00E227D9" w:rsidP="00245B37">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4A275557" w14:textId="77777777" w:rsidR="00E227D9" w:rsidRPr="00A01F83" w:rsidRDefault="00E227D9"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6201CD6F" w14:textId="77777777" w:rsidR="00E227D9" w:rsidRPr="00A01F83" w:rsidRDefault="00E227D9"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7A330B90" w14:textId="77777777" w:rsidR="00E227D9" w:rsidRPr="00A01F83" w:rsidRDefault="00E227D9"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E227D9" w:rsidRPr="00A01F83" w14:paraId="20B13EC6"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F6ABA3B" w14:textId="3A8A8C80" w:rsidR="00E227D9" w:rsidRPr="00A01F83" w:rsidRDefault="00E227D9" w:rsidP="00245B37">
            <w:pPr>
              <w:spacing w:line="360" w:lineRule="auto"/>
              <w:jc w:val="center"/>
              <w:rPr>
                <w:rFonts w:cs="Arial"/>
                <w:b w:val="0"/>
                <w:bCs w:val="0"/>
              </w:rPr>
            </w:pPr>
            <w:r>
              <w:rPr>
                <w:rFonts w:cs="Arial"/>
                <w:b w:val="0"/>
                <w:bCs w:val="0"/>
              </w:rPr>
              <w:t>FILE</w:t>
            </w:r>
          </w:p>
        </w:tc>
        <w:tc>
          <w:tcPr>
            <w:tcW w:w="1286" w:type="dxa"/>
          </w:tcPr>
          <w:p w14:paraId="6C7761EA" w14:textId="77777777" w:rsidR="00E227D9" w:rsidRPr="00A01F83" w:rsidRDefault="00E227D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3AF45135" w14:textId="77777777" w:rsidR="00E227D9" w:rsidRPr="00A01F83" w:rsidRDefault="00E227D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49DC3A31" w14:textId="0322FFD2" w:rsidR="00E227D9" w:rsidRPr="00A01F83" w:rsidRDefault="00E227D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MPAGRL</w:t>
            </w:r>
          </w:p>
        </w:tc>
      </w:tr>
      <w:tr w:rsidR="00E227D9" w:rsidRPr="00A01F83" w14:paraId="0AA506EB"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4AC1E4A8" w14:textId="0C42CE9A" w:rsidR="00E227D9" w:rsidRDefault="00E227D9" w:rsidP="00245B37">
            <w:pPr>
              <w:spacing w:line="360" w:lineRule="auto"/>
              <w:jc w:val="center"/>
              <w:rPr>
                <w:rFonts w:cs="Arial"/>
                <w:b w:val="0"/>
                <w:bCs w:val="0"/>
              </w:rPr>
            </w:pPr>
            <w:r>
              <w:rPr>
                <w:rFonts w:cs="Arial"/>
                <w:b w:val="0"/>
                <w:bCs w:val="0"/>
              </w:rPr>
              <w:lastRenderedPageBreak/>
              <w:t>PK01</w:t>
            </w:r>
          </w:p>
        </w:tc>
        <w:tc>
          <w:tcPr>
            <w:tcW w:w="1286" w:type="dxa"/>
          </w:tcPr>
          <w:p w14:paraId="0B6DD9C0" w14:textId="77777777" w:rsidR="00E227D9" w:rsidRDefault="00E227D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104750A0" w14:textId="065C56CB" w:rsidR="00E227D9" w:rsidRDefault="00E227D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w:t>
            </w:r>
          </w:p>
        </w:tc>
        <w:tc>
          <w:tcPr>
            <w:tcW w:w="2382" w:type="dxa"/>
          </w:tcPr>
          <w:p w14:paraId="1AECD49B" w14:textId="77777777" w:rsidR="00E227D9" w:rsidRPr="00A01F83" w:rsidRDefault="00E227D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E227D9" w:rsidRPr="00A01F83" w14:paraId="68298597"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78071938" w14:textId="697FF913" w:rsidR="00E227D9" w:rsidRDefault="00E227D9" w:rsidP="00245B37">
            <w:pPr>
              <w:spacing w:line="360" w:lineRule="auto"/>
              <w:jc w:val="center"/>
              <w:rPr>
                <w:rFonts w:cs="Arial"/>
                <w:b w:val="0"/>
                <w:bCs w:val="0"/>
              </w:rPr>
            </w:pPr>
            <w:r>
              <w:rPr>
                <w:rFonts w:cs="Arial"/>
                <w:b w:val="0"/>
                <w:bCs w:val="0"/>
              </w:rPr>
              <w:t>PK02</w:t>
            </w:r>
          </w:p>
        </w:tc>
        <w:tc>
          <w:tcPr>
            <w:tcW w:w="1286" w:type="dxa"/>
          </w:tcPr>
          <w:p w14:paraId="435F6DDB" w14:textId="77777777" w:rsidR="00E227D9" w:rsidRDefault="00E227D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3F0655C8" w14:textId="77777777" w:rsidR="00E227D9" w:rsidRDefault="00E227D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w:t>
            </w:r>
          </w:p>
        </w:tc>
        <w:tc>
          <w:tcPr>
            <w:tcW w:w="2382" w:type="dxa"/>
          </w:tcPr>
          <w:p w14:paraId="7115B0B8" w14:textId="77777777" w:rsidR="00E227D9" w:rsidRPr="00A01F83" w:rsidRDefault="00E227D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E227D9" w:rsidRPr="00A01F83" w14:paraId="0A67B12D"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1BF6F0B6" w14:textId="68F89A7D" w:rsidR="00E227D9" w:rsidRPr="00A01F83" w:rsidRDefault="00E227D9" w:rsidP="00245B37">
            <w:pPr>
              <w:spacing w:line="360" w:lineRule="auto"/>
              <w:jc w:val="center"/>
              <w:rPr>
                <w:rFonts w:cs="Arial"/>
                <w:b w:val="0"/>
                <w:bCs w:val="0"/>
              </w:rPr>
            </w:pPr>
            <w:r>
              <w:rPr>
                <w:rFonts w:cs="Arial"/>
                <w:b w:val="0"/>
                <w:bCs w:val="0"/>
              </w:rPr>
              <w:t>A030</w:t>
            </w:r>
          </w:p>
        </w:tc>
        <w:tc>
          <w:tcPr>
            <w:tcW w:w="1286" w:type="dxa"/>
          </w:tcPr>
          <w:p w14:paraId="6B7D3D72" w14:textId="77777777" w:rsidR="00E227D9" w:rsidRPr="00A01F83" w:rsidRDefault="00E227D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Outgoing</w:t>
            </w:r>
          </w:p>
        </w:tc>
        <w:tc>
          <w:tcPr>
            <w:tcW w:w="1666" w:type="dxa"/>
          </w:tcPr>
          <w:p w14:paraId="3EAB3B9F" w14:textId="77777777" w:rsidR="00E227D9" w:rsidRPr="00A01F83" w:rsidRDefault="00E227D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4A1B0A51" w14:textId="77777777" w:rsidR="00E227D9" w:rsidRPr="00A01F83" w:rsidRDefault="00E227D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26244DFC" w14:textId="77777777" w:rsidR="00553BFC" w:rsidRDefault="00553BFC" w:rsidP="00553BFC">
      <w:pPr>
        <w:pStyle w:val="BodyText"/>
        <w:ind w:left="0"/>
      </w:pPr>
    </w:p>
    <w:p w14:paraId="781CF401" w14:textId="5FEA181E" w:rsidR="00E227D9" w:rsidRPr="00A01F83" w:rsidRDefault="00E227D9" w:rsidP="00E227D9">
      <w:pPr>
        <w:pStyle w:val="Heading3"/>
        <w:numPr>
          <w:ilvl w:val="2"/>
          <w:numId w:val="13"/>
        </w:numPr>
      </w:pPr>
      <w:r>
        <w:t>PPS100MI</w:t>
      </w:r>
      <w:r w:rsidRPr="00A01F83">
        <w:t>.</w:t>
      </w:r>
      <w:r>
        <w:t>LstAgrLine</w:t>
      </w:r>
    </w:p>
    <w:p w14:paraId="09C9C014" w14:textId="1928D4A3" w:rsidR="00E227D9" w:rsidRPr="00BB1A10" w:rsidRDefault="00E227D9" w:rsidP="00E227D9">
      <w:pPr>
        <w:pStyle w:val="BodyText"/>
        <w:ind w:left="0"/>
        <w:rPr>
          <w:rFonts w:cs="Arial"/>
        </w:rPr>
      </w:pPr>
      <w:r w:rsidRPr="00BB1A10">
        <w:rPr>
          <w:rFonts w:cs="Arial"/>
        </w:rPr>
        <w:t>This API is used</w:t>
      </w:r>
      <w:r>
        <w:rPr>
          <w:rFonts w:cs="Arial"/>
        </w:rPr>
        <w:t xml:space="preserve"> to retrieve the PPS101 lines associated with the PO/PPO.</w:t>
      </w:r>
    </w:p>
    <w:tbl>
      <w:tblPr>
        <w:tblStyle w:val="PlainTable1"/>
        <w:tblW w:w="6448" w:type="dxa"/>
        <w:tblLook w:val="04A0" w:firstRow="1" w:lastRow="0" w:firstColumn="1" w:lastColumn="0" w:noHBand="0" w:noVBand="1"/>
      </w:tblPr>
      <w:tblGrid>
        <w:gridCol w:w="1114"/>
        <w:gridCol w:w="1286"/>
        <w:gridCol w:w="1666"/>
        <w:gridCol w:w="2382"/>
      </w:tblGrid>
      <w:tr w:rsidR="00E227D9" w:rsidRPr="00A01F83" w14:paraId="0C3139B7" w14:textId="77777777" w:rsidTr="00245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1BDA8088" w14:textId="77777777" w:rsidR="00E227D9" w:rsidRPr="00A01F83" w:rsidRDefault="00E227D9" w:rsidP="00245B37">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28819CE7" w14:textId="77777777" w:rsidR="00E227D9" w:rsidRPr="00A01F83" w:rsidRDefault="00E227D9"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0F6D05F0" w14:textId="77777777" w:rsidR="00E227D9" w:rsidRPr="00A01F83" w:rsidRDefault="00E227D9"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64898E9E" w14:textId="77777777" w:rsidR="00E227D9" w:rsidRPr="00A01F83" w:rsidRDefault="00E227D9"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E227D9" w:rsidRPr="00A01F83" w14:paraId="0C8E22EE"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77FCDB0" w14:textId="433DE29E" w:rsidR="00E227D9" w:rsidRPr="00A01F83" w:rsidRDefault="00E227D9" w:rsidP="00245B37">
            <w:pPr>
              <w:spacing w:line="360" w:lineRule="auto"/>
              <w:jc w:val="center"/>
              <w:rPr>
                <w:rFonts w:cs="Arial"/>
                <w:b w:val="0"/>
                <w:bCs w:val="0"/>
              </w:rPr>
            </w:pPr>
            <w:r>
              <w:rPr>
                <w:rFonts w:cs="Arial"/>
                <w:b w:val="0"/>
                <w:bCs w:val="0"/>
              </w:rPr>
              <w:t>SUNO</w:t>
            </w:r>
          </w:p>
        </w:tc>
        <w:tc>
          <w:tcPr>
            <w:tcW w:w="1286" w:type="dxa"/>
          </w:tcPr>
          <w:p w14:paraId="5D02B938" w14:textId="77777777" w:rsidR="00E227D9" w:rsidRPr="00A01F83" w:rsidRDefault="00E227D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4C8882D8" w14:textId="77777777" w:rsidR="00E227D9" w:rsidRPr="00A01F83" w:rsidRDefault="00E227D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2C1068B8" w14:textId="77777777" w:rsidR="00E227D9" w:rsidRPr="00A01F83" w:rsidRDefault="00E227D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E227D9" w:rsidRPr="00A01F83" w14:paraId="22F94E31"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43DEADE5" w14:textId="3730D6E6" w:rsidR="00E227D9" w:rsidRDefault="00E227D9" w:rsidP="00245B37">
            <w:pPr>
              <w:spacing w:line="360" w:lineRule="auto"/>
              <w:jc w:val="center"/>
              <w:rPr>
                <w:rFonts w:cs="Arial"/>
                <w:b w:val="0"/>
                <w:bCs w:val="0"/>
              </w:rPr>
            </w:pPr>
            <w:r>
              <w:rPr>
                <w:rFonts w:cs="Arial"/>
                <w:b w:val="0"/>
                <w:bCs w:val="0"/>
              </w:rPr>
              <w:t>AGNO</w:t>
            </w:r>
          </w:p>
        </w:tc>
        <w:tc>
          <w:tcPr>
            <w:tcW w:w="1286" w:type="dxa"/>
          </w:tcPr>
          <w:p w14:paraId="50C21530" w14:textId="77777777" w:rsidR="00E227D9" w:rsidRDefault="00E227D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40B3BAF6" w14:textId="77777777" w:rsidR="00E227D9" w:rsidRDefault="00E227D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w:t>
            </w:r>
          </w:p>
        </w:tc>
        <w:tc>
          <w:tcPr>
            <w:tcW w:w="2382" w:type="dxa"/>
          </w:tcPr>
          <w:p w14:paraId="4A18581E" w14:textId="77777777" w:rsidR="00E227D9" w:rsidRPr="00A01F83" w:rsidRDefault="00E227D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E227D9" w:rsidRPr="00A01F83" w14:paraId="32EEFD26"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D34F573" w14:textId="4F582410" w:rsidR="00E227D9" w:rsidRPr="00A01F83" w:rsidRDefault="004E2D77" w:rsidP="00245B37">
            <w:pPr>
              <w:spacing w:line="360" w:lineRule="auto"/>
              <w:jc w:val="center"/>
              <w:rPr>
                <w:rFonts w:cs="Arial"/>
                <w:b w:val="0"/>
                <w:bCs w:val="0"/>
              </w:rPr>
            </w:pPr>
            <w:r>
              <w:rPr>
                <w:rFonts w:cs="Arial"/>
                <w:b w:val="0"/>
                <w:bCs w:val="0"/>
              </w:rPr>
              <w:t>FVDT</w:t>
            </w:r>
          </w:p>
        </w:tc>
        <w:tc>
          <w:tcPr>
            <w:tcW w:w="1286" w:type="dxa"/>
          </w:tcPr>
          <w:p w14:paraId="53B92886" w14:textId="77777777" w:rsidR="00E227D9" w:rsidRPr="00A01F83" w:rsidRDefault="00E227D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Outgoing</w:t>
            </w:r>
          </w:p>
        </w:tc>
        <w:tc>
          <w:tcPr>
            <w:tcW w:w="1666" w:type="dxa"/>
          </w:tcPr>
          <w:p w14:paraId="01547E2A" w14:textId="77777777" w:rsidR="00E227D9" w:rsidRPr="00A01F83" w:rsidRDefault="00E227D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2178D0CD" w14:textId="77777777" w:rsidR="00E227D9" w:rsidRPr="00A01F83" w:rsidRDefault="00E227D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E227D9" w:rsidRPr="00A01F83" w14:paraId="779F8AD3"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15727462" w14:textId="248B6962" w:rsidR="00E227D9" w:rsidRDefault="004E2D77" w:rsidP="00245B37">
            <w:pPr>
              <w:spacing w:line="360" w:lineRule="auto"/>
              <w:jc w:val="center"/>
              <w:rPr>
                <w:rFonts w:cs="Arial"/>
                <w:b w:val="0"/>
                <w:bCs w:val="0"/>
              </w:rPr>
            </w:pPr>
            <w:r>
              <w:rPr>
                <w:rFonts w:cs="Arial"/>
                <w:b w:val="0"/>
                <w:bCs w:val="0"/>
              </w:rPr>
              <w:t>UVDT</w:t>
            </w:r>
          </w:p>
        </w:tc>
        <w:tc>
          <w:tcPr>
            <w:tcW w:w="1286" w:type="dxa"/>
          </w:tcPr>
          <w:p w14:paraId="62E7A010" w14:textId="77777777" w:rsidR="00E227D9" w:rsidRDefault="00E227D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Outgoing</w:t>
            </w:r>
          </w:p>
        </w:tc>
        <w:tc>
          <w:tcPr>
            <w:tcW w:w="1666" w:type="dxa"/>
          </w:tcPr>
          <w:p w14:paraId="6AF480CE" w14:textId="77777777" w:rsidR="00E227D9" w:rsidRDefault="00E227D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40FE5213" w14:textId="77777777" w:rsidR="00E227D9" w:rsidRPr="00A01F83" w:rsidRDefault="00E227D9"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E227D9" w:rsidRPr="00A01F83" w14:paraId="7473BBB7"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3E9DBE62" w14:textId="53DB79B7" w:rsidR="00E227D9" w:rsidRDefault="004E2D77" w:rsidP="00245B37">
            <w:pPr>
              <w:spacing w:line="360" w:lineRule="auto"/>
              <w:jc w:val="center"/>
              <w:rPr>
                <w:rFonts w:cs="Arial"/>
                <w:b w:val="0"/>
                <w:bCs w:val="0"/>
              </w:rPr>
            </w:pPr>
            <w:r>
              <w:rPr>
                <w:rFonts w:cs="Arial"/>
                <w:b w:val="0"/>
                <w:bCs w:val="0"/>
              </w:rPr>
              <w:t>PUPR</w:t>
            </w:r>
          </w:p>
        </w:tc>
        <w:tc>
          <w:tcPr>
            <w:tcW w:w="1286" w:type="dxa"/>
          </w:tcPr>
          <w:p w14:paraId="449D87A6" w14:textId="77777777" w:rsidR="00E227D9" w:rsidRDefault="00E227D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Outgoing</w:t>
            </w:r>
          </w:p>
        </w:tc>
        <w:tc>
          <w:tcPr>
            <w:tcW w:w="1666" w:type="dxa"/>
          </w:tcPr>
          <w:p w14:paraId="6A69C12C" w14:textId="77777777" w:rsidR="00E227D9" w:rsidRDefault="00E227D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762494F7" w14:textId="77777777" w:rsidR="00E227D9" w:rsidRPr="00A01F83" w:rsidRDefault="00E227D9"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4E2D77" w:rsidRPr="00A01F83" w14:paraId="13B17C12"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16EC7FBD" w14:textId="6B4C9472" w:rsidR="004E2D77" w:rsidRDefault="004E2D77" w:rsidP="004E2D77">
            <w:pPr>
              <w:spacing w:line="360" w:lineRule="auto"/>
              <w:jc w:val="center"/>
              <w:rPr>
                <w:rFonts w:cs="Arial"/>
                <w:b w:val="0"/>
                <w:bCs w:val="0"/>
              </w:rPr>
            </w:pPr>
            <w:r>
              <w:rPr>
                <w:rFonts w:cs="Arial"/>
                <w:b w:val="0"/>
                <w:bCs w:val="0"/>
              </w:rPr>
              <w:t>SUNO</w:t>
            </w:r>
          </w:p>
        </w:tc>
        <w:tc>
          <w:tcPr>
            <w:tcW w:w="1286" w:type="dxa"/>
          </w:tcPr>
          <w:p w14:paraId="09ED38F3" w14:textId="6FE80375" w:rsidR="004E2D77" w:rsidRDefault="004E2D77" w:rsidP="004E2D7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Outgoing</w:t>
            </w:r>
          </w:p>
        </w:tc>
        <w:tc>
          <w:tcPr>
            <w:tcW w:w="1666" w:type="dxa"/>
          </w:tcPr>
          <w:p w14:paraId="6CAE7A19" w14:textId="32D985B5" w:rsidR="004E2D77" w:rsidRDefault="004E2D77" w:rsidP="004E2D7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7C8EF748" w14:textId="5DEB414D" w:rsidR="004E2D77" w:rsidRPr="00A01F83" w:rsidRDefault="004E2D77" w:rsidP="004E2D7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4E2D77" w:rsidRPr="00A01F83" w14:paraId="598771C1"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243A9AD4" w14:textId="52C3C0F6" w:rsidR="004E2D77" w:rsidRDefault="004E2D77" w:rsidP="004E2D77">
            <w:pPr>
              <w:spacing w:line="360" w:lineRule="auto"/>
              <w:jc w:val="center"/>
              <w:rPr>
                <w:rFonts w:cs="Arial"/>
                <w:b w:val="0"/>
                <w:bCs w:val="0"/>
              </w:rPr>
            </w:pPr>
            <w:r>
              <w:rPr>
                <w:rFonts w:cs="Arial"/>
                <w:b w:val="0"/>
                <w:bCs w:val="0"/>
              </w:rPr>
              <w:t>AGNB</w:t>
            </w:r>
          </w:p>
        </w:tc>
        <w:tc>
          <w:tcPr>
            <w:tcW w:w="1286" w:type="dxa"/>
          </w:tcPr>
          <w:p w14:paraId="77526B2A" w14:textId="25350AEE" w:rsidR="004E2D77" w:rsidRDefault="004E2D77" w:rsidP="004E2D7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Outgoing</w:t>
            </w:r>
          </w:p>
        </w:tc>
        <w:tc>
          <w:tcPr>
            <w:tcW w:w="1666" w:type="dxa"/>
          </w:tcPr>
          <w:p w14:paraId="2FE61448" w14:textId="7EF10BC6" w:rsidR="004E2D77" w:rsidRDefault="004E2D77" w:rsidP="004E2D7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28A4E8E5" w14:textId="005D976E" w:rsidR="004E2D77" w:rsidRPr="00A01F83" w:rsidRDefault="004E2D77" w:rsidP="004E2D7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4E2D77" w:rsidRPr="00A01F83" w14:paraId="54BFFD9D"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50A39A45" w14:textId="09B03AA7" w:rsidR="004E2D77" w:rsidRDefault="004E2D77" w:rsidP="004E2D77">
            <w:pPr>
              <w:spacing w:line="360" w:lineRule="auto"/>
              <w:jc w:val="center"/>
              <w:rPr>
                <w:rFonts w:cs="Arial"/>
                <w:b w:val="0"/>
                <w:bCs w:val="0"/>
              </w:rPr>
            </w:pPr>
            <w:r>
              <w:rPr>
                <w:rFonts w:cs="Arial"/>
                <w:b w:val="0"/>
                <w:bCs w:val="0"/>
              </w:rPr>
              <w:t>GRPI</w:t>
            </w:r>
          </w:p>
        </w:tc>
        <w:tc>
          <w:tcPr>
            <w:tcW w:w="1286" w:type="dxa"/>
          </w:tcPr>
          <w:p w14:paraId="2F623005" w14:textId="21870B0A" w:rsidR="004E2D77" w:rsidRDefault="004E2D77" w:rsidP="004E2D7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Outgoing</w:t>
            </w:r>
          </w:p>
        </w:tc>
        <w:tc>
          <w:tcPr>
            <w:tcW w:w="1666" w:type="dxa"/>
          </w:tcPr>
          <w:p w14:paraId="64D8F952" w14:textId="54BF3B53" w:rsidR="004E2D77" w:rsidRDefault="004E2D77" w:rsidP="004E2D7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72E19FE5" w14:textId="4753CC53" w:rsidR="004E2D77" w:rsidRPr="00A01F83" w:rsidRDefault="004E2D77" w:rsidP="004E2D7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4E2D77" w:rsidRPr="00A01F83" w14:paraId="5B2545CE"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63210A36" w14:textId="299D0E51" w:rsidR="004E2D77" w:rsidRDefault="004E2D77" w:rsidP="004E2D77">
            <w:pPr>
              <w:spacing w:line="360" w:lineRule="auto"/>
              <w:jc w:val="center"/>
              <w:rPr>
                <w:rFonts w:cs="Arial"/>
                <w:b w:val="0"/>
                <w:bCs w:val="0"/>
              </w:rPr>
            </w:pPr>
            <w:r>
              <w:rPr>
                <w:rFonts w:cs="Arial"/>
                <w:b w:val="0"/>
                <w:bCs w:val="0"/>
              </w:rPr>
              <w:t>OBV1</w:t>
            </w:r>
          </w:p>
        </w:tc>
        <w:tc>
          <w:tcPr>
            <w:tcW w:w="1286" w:type="dxa"/>
          </w:tcPr>
          <w:p w14:paraId="0591B747" w14:textId="74D25894" w:rsidR="004E2D77" w:rsidRDefault="004E2D77" w:rsidP="004E2D7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Outgoing</w:t>
            </w:r>
          </w:p>
        </w:tc>
        <w:tc>
          <w:tcPr>
            <w:tcW w:w="1666" w:type="dxa"/>
          </w:tcPr>
          <w:p w14:paraId="4230C35C" w14:textId="449D0A18" w:rsidR="004E2D77" w:rsidRDefault="004E2D77" w:rsidP="004E2D7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63C36C79" w14:textId="57991CF3" w:rsidR="004E2D77" w:rsidRPr="00A01F83" w:rsidRDefault="004E2D77" w:rsidP="004E2D7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4E2D77" w:rsidRPr="00A01F83" w14:paraId="7C17D0BF"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41F574B6" w14:textId="4C5CBC6A" w:rsidR="004E2D77" w:rsidRDefault="004E2D77" w:rsidP="004E2D77">
            <w:pPr>
              <w:spacing w:line="360" w:lineRule="auto"/>
              <w:jc w:val="center"/>
              <w:rPr>
                <w:rFonts w:cs="Arial"/>
                <w:b w:val="0"/>
                <w:bCs w:val="0"/>
              </w:rPr>
            </w:pPr>
            <w:r>
              <w:rPr>
                <w:rFonts w:cs="Arial"/>
                <w:b w:val="0"/>
                <w:bCs w:val="0"/>
              </w:rPr>
              <w:t>OBV2</w:t>
            </w:r>
          </w:p>
        </w:tc>
        <w:tc>
          <w:tcPr>
            <w:tcW w:w="1286" w:type="dxa"/>
          </w:tcPr>
          <w:p w14:paraId="008B3D38" w14:textId="27F87523" w:rsidR="004E2D77" w:rsidRDefault="004E2D77" w:rsidP="004E2D7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Outgoing</w:t>
            </w:r>
          </w:p>
        </w:tc>
        <w:tc>
          <w:tcPr>
            <w:tcW w:w="1666" w:type="dxa"/>
          </w:tcPr>
          <w:p w14:paraId="78B82B50" w14:textId="01B297E9" w:rsidR="004E2D77" w:rsidRDefault="004E2D77" w:rsidP="004E2D7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4C628F14" w14:textId="3B7A711B" w:rsidR="004E2D77" w:rsidRPr="00A01F83" w:rsidRDefault="004E2D77" w:rsidP="004E2D7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4E2D77" w:rsidRPr="00A01F83" w14:paraId="6B9AD061"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814B327" w14:textId="22DD0046" w:rsidR="004E2D77" w:rsidRDefault="004E2D77" w:rsidP="004E2D77">
            <w:pPr>
              <w:spacing w:line="360" w:lineRule="auto"/>
              <w:jc w:val="center"/>
              <w:rPr>
                <w:rFonts w:cs="Arial"/>
                <w:b w:val="0"/>
                <w:bCs w:val="0"/>
              </w:rPr>
            </w:pPr>
            <w:r>
              <w:rPr>
                <w:rFonts w:cs="Arial"/>
                <w:b w:val="0"/>
                <w:bCs w:val="0"/>
              </w:rPr>
              <w:t>OBV3</w:t>
            </w:r>
          </w:p>
        </w:tc>
        <w:tc>
          <w:tcPr>
            <w:tcW w:w="1286" w:type="dxa"/>
          </w:tcPr>
          <w:p w14:paraId="2D29C7B2" w14:textId="6351D9C6" w:rsidR="004E2D77" w:rsidRDefault="004E2D77" w:rsidP="004E2D7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Outgoing</w:t>
            </w:r>
          </w:p>
        </w:tc>
        <w:tc>
          <w:tcPr>
            <w:tcW w:w="1666" w:type="dxa"/>
          </w:tcPr>
          <w:p w14:paraId="36DEBA0D" w14:textId="561C5DEA" w:rsidR="004E2D77" w:rsidRDefault="004E2D77" w:rsidP="004E2D7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c>
          <w:tcPr>
            <w:tcW w:w="2382" w:type="dxa"/>
          </w:tcPr>
          <w:p w14:paraId="19945C04" w14:textId="194BC3CF" w:rsidR="004E2D77" w:rsidRPr="00A01F83" w:rsidRDefault="004E2D77" w:rsidP="004E2D7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bl>
    <w:p w14:paraId="55D80D9B" w14:textId="77777777" w:rsidR="00E227D9" w:rsidRDefault="00E227D9" w:rsidP="00553BFC">
      <w:pPr>
        <w:pStyle w:val="BodyText"/>
        <w:ind w:left="0"/>
      </w:pPr>
    </w:p>
    <w:p w14:paraId="3C211B7F" w14:textId="0A8A9DFE" w:rsidR="00C43BF6" w:rsidRPr="00A01F83" w:rsidRDefault="00C43BF6" w:rsidP="00C43BF6">
      <w:pPr>
        <w:pStyle w:val="Heading3"/>
        <w:numPr>
          <w:ilvl w:val="2"/>
          <w:numId w:val="14"/>
        </w:numPr>
      </w:pPr>
      <w:r>
        <w:t>PPS170MI</w:t>
      </w:r>
      <w:r w:rsidRPr="00A01F83">
        <w:t>.</w:t>
      </w:r>
      <w:r>
        <w:t>UpdPlannedPO</w:t>
      </w:r>
    </w:p>
    <w:p w14:paraId="5D28AE80" w14:textId="2E7681C6" w:rsidR="00C43BF6" w:rsidRPr="00BB1A10" w:rsidRDefault="00C43BF6" w:rsidP="00C43BF6">
      <w:pPr>
        <w:pStyle w:val="BodyText"/>
        <w:ind w:left="0"/>
        <w:rPr>
          <w:rFonts w:cs="Arial"/>
        </w:rPr>
      </w:pPr>
      <w:r w:rsidRPr="00BB1A10">
        <w:rPr>
          <w:rFonts w:cs="Arial"/>
        </w:rPr>
        <w:t>This API is used</w:t>
      </w:r>
      <w:r>
        <w:rPr>
          <w:rFonts w:cs="Arial"/>
        </w:rPr>
        <w:t xml:space="preserve"> to update the price of the planned purchase order. </w:t>
      </w:r>
    </w:p>
    <w:tbl>
      <w:tblPr>
        <w:tblStyle w:val="PlainTable1"/>
        <w:tblW w:w="6448" w:type="dxa"/>
        <w:tblLook w:val="04A0" w:firstRow="1" w:lastRow="0" w:firstColumn="1" w:lastColumn="0" w:noHBand="0" w:noVBand="1"/>
      </w:tblPr>
      <w:tblGrid>
        <w:gridCol w:w="1114"/>
        <w:gridCol w:w="1286"/>
        <w:gridCol w:w="1666"/>
        <w:gridCol w:w="2382"/>
      </w:tblGrid>
      <w:tr w:rsidR="00C43BF6" w:rsidRPr="00A01F83" w14:paraId="6CBCC489" w14:textId="77777777" w:rsidTr="00245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7CBB5CC2" w14:textId="77777777" w:rsidR="00C43BF6" w:rsidRPr="00A01F83" w:rsidRDefault="00C43BF6" w:rsidP="00245B37">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3AE26CC6" w14:textId="77777777" w:rsidR="00C43BF6" w:rsidRPr="00A01F83" w:rsidRDefault="00C43BF6"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1B73A9CB" w14:textId="77777777" w:rsidR="00C43BF6" w:rsidRPr="00A01F83" w:rsidRDefault="00C43BF6"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3F459D9F" w14:textId="77777777" w:rsidR="00C43BF6" w:rsidRPr="00A01F83" w:rsidRDefault="00C43BF6"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C43BF6" w:rsidRPr="00A01F83" w14:paraId="0D97EFD5"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21B3B105" w14:textId="1E004E54" w:rsidR="00C43BF6" w:rsidRDefault="00C43BF6" w:rsidP="00245B37">
            <w:pPr>
              <w:spacing w:line="360" w:lineRule="auto"/>
              <w:jc w:val="center"/>
              <w:rPr>
                <w:rFonts w:cs="Arial"/>
                <w:b w:val="0"/>
                <w:bCs w:val="0"/>
              </w:rPr>
            </w:pPr>
            <w:r>
              <w:rPr>
                <w:rFonts w:cs="Arial"/>
                <w:b w:val="0"/>
                <w:bCs w:val="0"/>
              </w:rPr>
              <w:t>PLPN</w:t>
            </w:r>
          </w:p>
        </w:tc>
        <w:tc>
          <w:tcPr>
            <w:tcW w:w="1286" w:type="dxa"/>
          </w:tcPr>
          <w:p w14:paraId="059ACA30" w14:textId="77777777" w:rsidR="00C43BF6" w:rsidRDefault="00C43BF6"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1E4B3DD9" w14:textId="77777777" w:rsidR="00C43BF6" w:rsidRDefault="00C43BF6"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47908054" w14:textId="77777777" w:rsidR="00C43BF6" w:rsidRPr="00A01F83" w:rsidRDefault="00C43BF6"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C43BF6" w:rsidRPr="00A01F83" w14:paraId="059678E9"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18D885A3" w14:textId="5F974AA6" w:rsidR="00C43BF6" w:rsidRDefault="00C43BF6" w:rsidP="00245B37">
            <w:pPr>
              <w:spacing w:line="360" w:lineRule="auto"/>
              <w:jc w:val="center"/>
              <w:rPr>
                <w:rFonts w:cs="Arial"/>
                <w:b w:val="0"/>
                <w:bCs w:val="0"/>
              </w:rPr>
            </w:pPr>
            <w:r>
              <w:rPr>
                <w:rFonts w:cs="Arial"/>
                <w:b w:val="0"/>
                <w:bCs w:val="0"/>
              </w:rPr>
              <w:t>PLPS</w:t>
            </w:r>
          </w:p>
        </w:tc>
        <w:tc>
          <w:tcPr>
            <w:tcW w:w="1286" w:type="dxa"/>
          </w:tcPr>
          <w:p w14:paraId="458B8E17" w14:textId="77777777" w:rsidR="00C43BF6" w:rsidRDefault="00C43BF6"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15D6D3F6" w14:textId="77777777" w:rsidR="00C43BF6" w:rsidRDefault="00C43BF6"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w:t>
            </w:r>
          </w:p>
        </w:tc>
        <w:tc>
          <w:tcPr>
            <w:tcW w:w="2382" w:type="dxa"/>
          </w:tcPr>
          <w:p w14:paraId="6D8E4268" w14:textId="77777777" w:rsidR="00C43BF6" w:rsidRPr="00A01F83" w:rsidRDefault="00C43BF6"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C43BF6" w:rsidRPr="00A01F83" w14:paraId="238E01FC"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2A7ACB9E" w14:textId="1A17C514" w:rsidR="00C43BF6" w:rsidRDefault="00C43BF6" w:rsidP="00C43BF6">
            <w:pPr>
              <w:spacing w:line="360" w:lineRule="auto"/>
              <w:jc w:val="center"/>
              <w:rPr>
                <w:rFonts w:cs="Arial"/>
                <w:b w:val="0"/>
                <w:bCs w:val="0"/>
              </w:rPr>
            </w:pPr>
            <w:r>
              <w:rPr>
                <w:rFonts w:cs="Arial"/>
                <w:b w:val="0"/>
                <w:bCs w:val="0"/>
              </w:rPr>
              <w:t>PLP2</w:t>
            </w:r>
          </w:p>
        </w:tc>
        <w:tc>
          <w:tcPr>
            <w:tcW w:w="1286" w:type="dxa"/>
          </w:tcPr>
          <w:p w14:paraId="43E245F0" w14:textId="67141BF6" w:rsidR="00C43BF6" w:rsidRDefault="00C43BF6" w:rsidP="00C43BF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5AA1E459" w14:textId="098187C9" w:rsidR="00C43BF6" w:rsidRDefault="00C43BF6" w:rsidP="00C43BF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w:t>
            </w:r>
          </w:p>
        </w:tc>
        <w:tc>
          <w:tcPr>
            <w:tcW w:w="2382" w:type="dxa"/>
          </w:tcPr>
          <w:p w14:paraId="0FC21435" w14:textId="4942CE36" w:rsidR="00C43BF6" w:rsidRPr="00A01F83" w:rsidRDefault="00C43BF6" w:rsidP="00C43BF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411F0E" w:rsidRPr="00A01F83" w14:paraId="3CE97D45"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78A9301F" w14:textId="5CBAEFF9" w:rsidR="00411F0E" w:rsidRPr="00A01F83" w:rsidRDefault="00411F0E" w:rsidP="00411F0E">
            <w:pPr>
              <w:spacing w:line="360" w:lineRule="auto"/>
              <w:jc w:val="center"/>
              <w:rPr>
                <w:rFonts w:cs="Arial"/>
                <w:b w:val="0"/>
                <w:bCs w:val="0"/>
              </w:rPr>
            </w:pPr>
            <w:r>
              <w:rPr>
                <w:rFonts w:cs="Arial"/>
                <w:b w:val="0"/>
                <w:bCs w:val="0"/>
              </w:rPr>
              <w:t>PUPR</w:t>
            </w:r>
          </w:p>
        </w:tc>
        <w:tc>
          <w:tcPr>
            <w:tcW w:w="1286" w:type="dxa"/>
          </w:tcPr>
          <w:p w14:paraId="0DA81F48" w14:textId="2458138B" w:rsidR="00411F0E" w:rsidRPr="00A01F83" w:rsidRDefault="00411F0E" w:rsidP="00411F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Outgoing</w:t>
            </w:r>
          </w:p>
        </w:tc>
        <w:tc>
          <w:tcPr>
            <w:tcW w:w="1666" w:type="dxa"/>
          </w:tcPr>
          <w:p w14:paraId="05C4D71D" w14:textId="2E1C26AC" w:rsidR="00411F0E" w:rsidRPr="00A01F83" w:rsidRDefault="00411F0E" w:rsidP="00411F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6B7D31B9" w14:textId="664A6461" w:rsidR="00411F0E" w:rsidRPr="00A01F83" w:rsidRDefault="00411F0E" w:rsidP="00411F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0FD258B5" w14:textId="77777777" w:rsidR="00C43BF6" w:rsidRDefault="00C43BF6" w:rsidP="00553BFC">
      <w:pPr>
        <w:pStyle w:val="BodyText"/>
        <w:ind w:left="0"/>
      </w:pPr>
    </w:p>
    <w:p w14:paraId="686233F8" w14:textId="0B153E6B" w:rsidR="00C43BF6" w:rsidRPr="00A01F83" w:rsidRDefault="00411F0E" w:rsidP="00C43BF6">
      <w:pPr>
        <w:pStyle w:val="Heading3"/>
        <w:numPr>
          <w:ilvl w:val="2"/>
          <w:numId w:val="14"/>
        </w:numPr>
      </w:pPr>
      <w:r>
        <w:t>PPS200MI</w:t>
      </w:r>
      <w:r w:rsidR="00C43BF6" w:rsidRPr="00A01F83">
        <w:t>.</w:t>
      </w:r>
      <w:r>
        <w:t>UpdLine</w:t>
      </w:r>
    </w:p>
    <w:p w14:paraId="1A709593" w14:textId="70FBD154" w:rsidR="00C43BF6" w:rsidRPr="00BB1A10" w:rsidRDefault="00C43BF6" w:rsidP="00C43BF6">
      <w:pPr>
        <w:pStyle w:val="BodyText"/>
        <w:ind w:left="0"/>
        <w:rPr>
          <w:rFonts w:cs="Arial"/>
        </w:rPr>
      </w:pPr>
      <w:r w:rsidRPr="00BB1A10">
        <w:rPr>
          <w:rFonts w:cs="Arial"/>
        </w:rPr>
        <w:t>This API is used</w:t>
      </w:r>
      <w:r>
        <w:rPr>
          <w:rFonts w:cs="Arial"/>
        </w:rPr>
        <w:t xml:space="preserve"> to update the price of the purchase order</w:t>
      </w:r>
      <w:r w:rsidR="00411F0E">
        <w:rPr>
          <w:rFonts w:cs="Arial"/>
        </w:rPr>
        <w:t xml:space="preserve"> line</w:t>
      </w:r>
      <w:r>
        <w:rPr>
          <w:rFonts w:cs="Arial"/>
        </w:rPr>
        <w:t xml:space="preserve">. </w:t>
      </w:r>
    </w:p>
    <w:tbl>
      <w:tblPr>
        <w:tblStyle w:val="PlainTable1"/>
        <w:tblW w:w="6448" w:type="dxa"/>
        <w:tblLook w:val="04A0" w:firstRow="1" w:lastRow="0" w:firstColumn="1" w:lastColumn="0" w:noHBand="0" w:noVBand="1"/>
      </w:tblPr>
      <w:tblGrid>
        <w:gridCol w:w="1114"/>
        <w:gridCol w:w="1286"/>
        <w:gridCol w:w="1666"/>
        <w:gridCol w:w="2382"/>
      </w:tblGrid>
      <w:tr w:rsidR="00C43BF6" w:rsidRPr="00A01F83" w14:paraId="32059EDF" w14:textId="77777777" w:rsidTr="00245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6C26F221" w14:textId="77777777" w:rsidR="00C43BF6" w:rsidRPr="00A01F83" w:rsidRDefault="00C43BF6" w:rsidP="00245B37">
            <w:pPr>
              <w:spacing w:line="276" w:lineRule="auto"/>
              <w:jc w:val="center"/>
              <w:rPr>
                <w:rFonts w:cs="Arial"/>
                <w:color w:val="FFFFFF" w:themeColor="background1"/>
              </w:rPr>
            </w:pPr>
            <w:r>
              <w:rPr>
                <w:rFonts w:cs="Arial"/>
                <w:color w:val="FFFFFF" w:themeColor="background1"/>
              </w:rPr>
              <w:t>Field</w:t>
            </w:r>
          </w:p>
        </w:tc>
        <w:tc>
          <w:tcPr>
            <w:tcW w:w="1286" w:type="dxa"/>
            <w:shd w:val="clear" w:color="auto" w:fill="00B0F0"/>
          </w:tcPr>
          <w:p w14:paraId="2D23D200" w14:textId="77777777" w:rsidR="00C43BF6" w:rsidRPr="00A01F83" w:rsidRDefault="00C43BF6"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Direction</w:t>
            </w:r>
          </w:p>
        </w:tc>
        <w:tc>
          <w:tcPr>
            <w:tcW w:w="1666" w:type="dxa"/>
            <w:shd w:val="clear" w:color="auto" w:fill="00B0F0"/>
          </w:tcPr>
          <w:p w14:paraId="523C2723" w14:textId="77777777" w:rsidR="00C43BF6" w:rsidRPr="00A01F83" w:rsidRDefault="00C43BF6"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Pr>
                <w:rFonts w:cs="Arial"/>
                <w:color w:val="FFFFFF" w:themeColor="background1"/>
              </w:rPr>
              <w:t>Mandatory</w:t>
            </w:r>
          </w:p>
        </w:tc>
        <w:tc>
          <w:tcPr>
            <w:tcW w:w="2382" w:type="dxa"/>
            <w:shd w:val="clear" w:color="auto" w:fill="00B0F0"/>
          </w:tcPr>
          <w:p w14:paraId="68B63B16" w14:textId="77777777" w:rsidR="00C43BF6" w:rsidRPr="00A01F83" w:rsidRDefault="00C43BF6" w:rsidP="00245B37">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A01F83">
              <w:rPr>
                <w:rFonts w:cs="Arial"/>
                <w:color w:val="FFFFFF" w:themeColor="background1"/>
              </w:rPr>
              <w:t>Mapping</w:t>
            </w:r>
          </w:p>
        </w:tc>
      </w:tr>
      <w:tr w:rsidR="00C43BF6" w:rsidRPr="00A01F83" w14:paraId="69202FA8"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1CACAFB9" w14:textId="5405B9EE" w:rsidR="00C43BF6" w:rsidRDefault="00411F0E" w:rsidP="00245B37">
            <w:pPr>
              <w:spacing w:line="360" w:lineRule="auto"/>
              <w:jc w:val="center"/>
              <w:rPr>
                <w:rFonts w:cs="Arial"/>
                <w:b w:val="0"/>
                <w:bCs w:val="0"/>
              </w:rPr>
            </w:pPr>
            <w:r>
              <w:rPr>
                <w:rFonts w:cs="Arial"/>
                <w:b w:val="0"/>
                <w:bCs w:val="0"/>
              </w:rPr>
              <w:t>PUNO</w:t>
            </w:r>
          </w:p>
        </w:tc>
        <w:tc>
          <w:tcPr>
            <w:tcW w:w="1286" w:type="dxa"/>
          </w:tcPr>
          <w:p w14:paraId="27DE1676" w14:textId="77777777" w:rsidR="00C43BF6" w:rsidRDefault="00C43BF6"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0E1086EF" w14:textId="77777777" w:rsidR="00C43BF6" w:rsidRDefault="00C43BF6"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w:t>
            </w:r>
          </w:p>
        </w:tc>
        <w:tc>
          <w:tcPr>
            <w:tcW w:w="2382" w:type="dxa"/>
          </w:tcPr>
          <w:p w14:paraId="2B153F0A" w14:textId="77777777" w:rsidR="00C43BF6" w:rsidRPr="00A01F83" w:rsidRDefault="00C43BF6"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C43BF6" w:rsidRPr="00A01F83" w14:paraId="538EFBE5"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12D135BF" w14:textId="3F77CDB8" w:rsidR="00C43BF6" w:rsidRDefault="00411F0E" w:rsidP="00245B37">
            <w:pPr>
              <w:spacing w:line="360" w:lineRule="auto"/>
              <w:jc w:val="center"/>
              <w:rPr>
                <w:rFonts w:cs="Arial"/>
                <w:b w:val="0"/>
                <w:bCs w:val="0"/>
              </w:rPr>
            </w:pPr>
            <w:r>
              <w:rPr>
                <w:rFonts w:cs="Arial"/>
                <w:b w:val="0"/>
                <w:bCs w:val="0"/>
              </w:rPr>
              <w:t>PNLI</w:t>
            </w:r>
          </w:p>
        </w:tc>
        <w:tc>
          <w:tcPr>
            <w:tcW w:w="1286" w:type="dxa"/>
          </w:tcPr>
          <w:p w14:paraId="7F07A192" w14:textId="77777777" w:rsidR="00C43BF6" w:rsidRDefault="00C43BF6"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Incoming</w:t>
            </w:r>
          </w:p>
        </w:tc>
        <w:tc>
          <w:tcPr>
            <w:tcW w:w="1666" w:type="dxa"/>
          </w:tcPr>
          <w:p w14:paraId="62CE5F4A" w14:textId="77777777" w:rsidR="00C43BF6" w:rsidRDefault="00C43BF6"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w:t>
            </w:r>
          </w:p>
        </w:tc>
        <w:tc>
          <w:tcPr>
            <w:tcW w:w="2382" w:type="dxa"/>
          </w:tcPr>
          <w:p w14:paraId="222A8076" w14:textId="77777777" w:rsidR="00C43BF6" w:rsidRPr="00A01F83" w:rsidRDefault="00C43BF6" w:rsidP="00245B37">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r w:rsidR="00C43BF6" w:rsidRPr="00A01F83" w14:paraId="46E33F92" w14:textId="77777777" w:rsidTr="00245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2F624F8B" w14:textId="73E8DCF2" w:rsidR="00C43BF6" w:rsidRDefault="00411F0E" w:rsidP="00245B37">
            <w:pPr>
              <w:spacing w:line="360" w:lineRule="auto"/>
              <w:jc w:val="center"/>
              <w:rPr>
                <w:rFonts w:cs="Arial"/>
                <w:b w:val="0"/>
                <w:bCs w:val="0"/>
              </w:rPr>
            </w:pPr>
            <w:r>
              <w:rPr>
                <w:rFonts w:cs="Arial"/>
                <w:b w:val="0"/>
                <w:bCs w:val="0"/>
              </w:rPr>
              <w:t>PNLS</w:t>
            </w:r>
          </w:p>
        </w:tc>
        <w:tc>
          <w:tcPr>
            <w:tcW w:w="1286" w:type="dxa"/>
          </w:tcPr>
          <w:p w14:paraId="699248AE" w14:textId="77777777" w:rsidR="00C43BF6" w:rsidRDefault="00C43BF6"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sz w:val="20"/>
                <w:szCs w:val="20"/>
              </w:rPr>
              <w:t>Incoming</w:t>
            </w:r>
          </w:p>
        </w:tc>
        <w:tc>
          <w:tcPr>
            <w:tcW w:w="1666" w:type="dxa"/>
          </w:tcPr>
          <w:p w14:paraId="2BFB3C77" w14:textId="77777777" w:rsidR="00C43BF6" w:rsidRDefault="00C43BF6"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w:t>
            </w:r>
          </w:p>
        </w:tc>
        <w:tc>
          <w:tcPr>
            <w:tcW w:w="2382" w:type="dxa"/>
          </w:tcPr>
          <w:p w14:paraId="604B615E" w14:textId="77777777" w:rsidR="00C43BF6" w:rsidRPr="00A01F83" w:rsidRDefault="00C43BF6" w:rsidP="00245B37">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A01F83">
              <w:rPr>
                <w:rFonts w:cs="Arial"/>
              </w:rPr>
              <w:t>-</w:t>
            </w:r>
          </w:p>
        </w:tc>
      </w:tr>
      <w:tr w:rsidR="00411F0E" w:rsidRPr="00A01F83" w14:paraId="46BD3806" w14:textId="77777777" w:rsidTr="00245B37">
        <w:tc>
          <w:tcPr>
            <w:cnfStyle w:val="001000000000" w:firstRow="0" w:lastRow="0" w:firstColumn="1" w:lastColumn="0" w:oddVBand="0" w:evenVBand="0" w:oddHBand="0" w:evenHBand="0" w:firstRowFirstColumn="0" w:firstRowLastColumn="0" w:lastRowFirstColumn="0" w:lastRowLastColumn="0"/>
            <w:tcW w:w="1114" w:type="dxa"/>
          </w:tcPr>
          <w:p w14:paraId="170A9783" w14:textId="77777777" w:rsidR="00411F0E" w:rsidRPr="00A01F83" w:rsidRDefault="00411F0E" w:rsidP="00411F0E">
            <w:pPr>
              <w:spacing w:line="360" w:lineRule="auto"/>
              <w:jc w:val="center"/>
              <w:rPr>
                <w:rFonts w:cs="Arial"/>
                <w:b w:val="0"/>
                <w:bCs w:val="0"/>
              </w:rPr>
            </w:pPr>
            <w:r>
              <w:rPr>
                <w:rFonts w:cs="Arial"/>
                <w:b w:val="0"/>
                <w:bCs w:val="0"/>
              </w:rPr>
              <w:t>PUPR</w:t>
            </w:r>
          </w:p>
        </w:tc>
        <w:tc>
          <w:tcPr>
            <w:tcW w:w="1286" w:type="dxa"/>
          </w:tcPr>
          <w:p w14:paraId="0C633D68" w14:textId="7BA7D080" w:rsidR="00411F0E" w:rsidRPr="00A01F83" w:rsidRDefault="00411F0E" w:rsidP="00411F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sz w:val="20"/>
                <w:szCs w:val="20"/>
              </w:rPr>
              <w:t>Outgoing</w:t>
            </w:r>
          </w:p>
        </w:tc>
        <w:tc>
          <w:tcPr>
            <w:tcW w:w="1666" w:type="dxa"/>
          </w:tcPr>
          <w:p w14:paraId="563776D4" w14:textId="6521D20A" w:rsidR="00411F0E" w:rsidRPr="00A01F83" w:rsidRDefault="00411F0E" w:rsidP="00411F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w:t>
            </w:r>
          </w:p>
        </w:tc>
        <w:tc>
          <w:tcPr>
            <w:tcW w:w="2382" w:type="dxa"/>
          </w:tcPr>
          <w:p w14:paraId="28D677C3" w14:textId="77777777" w:rsidR="00411F0E" w:rsidRPr="00A01F83" w:rsidRDefault="00411F0E" w:rsidP="00411F0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A01F83">
              <w:rPr>
                <w:rFonts w:cs="Arial"/>
              </w:rPr>
              <w:t>-</w:t>
            </w:r>
          </w:p>
        </w:tc>
      </w:tr>
    </w:tbl>
    <w:p w14:paraId="2EEE2C10" w14:textId="77777777" w:rsidR="00C43BF6" w:rsidRDefault="00C43BF6" w:rsidP="00553BFC">
      <w:pPr>
        <w:pStyle w:val="BodyText"/>
        <w:ind w:left="0"/>
      </w:pPr>
    </w:p>
    <w:p w14:paraId="1778BA73" w14:textId="77777777" w:rsidR="0008420A" w:rsidRDefault="0008420A" w:rsidP="00542127">
      <w:pPr>
        <w:pStyle w:val="BodyText"/>
        <w:ind w:left="0"/>
      </w:pPr>
    </w:p>
    <w:p w14:paraId="33559033" w14:textId="5A1524E0" w:rsidR="0011623B" w:rsidRDefault="00954194" w:rsidP="0008420A">
      <w:pPr>
        <w:pStyle w:val="Heading2"/>
      </w:pPr>
      <w:bookmarkStart w:id="35" w:name="_Toc229583656"/>
      <w:r>
        <w:lastRenderedPageBreak/>
        <w:t>H5 Scripts</w:t>
      </w:r>
      <w:bookmarkEnd w:id="35"/>
    </w:p>
    <w:p w14:paraId="7489D4E2" w14:textId="571D3728" w:rsidR="0011623B" w:rsidRDefault="0011623B" w:rsidP="0011623B">
      <w:pPr>
        <w:pStyle w:val="BodyText"/>
        <w:ind w:left="0"/>
      </w:pPr>
      <w:r>
        <w:t xml:space="preserve">This section describes the scripts that are being used for this </w:t>
      </w:r>
      <w:r w:rsidR="009653E6">
        <w:t>interface</w:t>
      </w:r>
      <w:r>
        <w:t>.</w:t>
      </w:r>
    </w:p>
    <w:p w14:paraId="66B8D291" w14:textId="333FFC6B" w:rsidR="0011623B" w:rsidRPr="00B27CB5" w:rsidRDefault="00A55689">
      <w:pPr>
        <w:pStyle w:val="ListParagraph"/>
        <w:numPr>
          <w:ilvl w:val="0"/>
          <w:numId w:val="11"/>
        </w:numPr>
        <w:contextualSpacing/>
        <w:rPr>
          <w:b/>
          <w:szCs w:val="18"/>
        </w:rPr>
      </w:pPr>
      <w:r w:rsidRPr="00A55689">
        <w:rPr>
          <w:b/>
          <w:szCs w:val="18"/>
        </w:rPr>
        <w:t>SCR_5165_GetIndice_MMOPLP</w:t>
      </w:r>
    </w:p>
    <w:p w14:paraId="0A97CD61" w14:textId="77777777" w:rsidR="009653E6" w:rsidRDefault="009653E6" w:rsidP="0011623B">
      <w:pPr>
        <w:pStyle w:val="BodyText"/>
      </w:pPr>
      <w:r>
        <w:t>This is used to add a field named Indice containing data from CUGEX3 where KPID = ‘5165_MMOPLP’ and PK01 = PLPN.</w:t>
      </w:r>
    </w:p>
    <w:p w14:paraId="3DAAA85E" w14:textId="44B0E4B7" w:rsidR="009653E6" w:rsidRDefault="009653E6" w:rsidP="009653E6">
      <w:pPr>
        <w:pStyle w:val="BodyText"/>
      </w:pPr>
      <w:r>
        <w:t>When the user edits the value in the field and press &lt;Enter&gt; or the Next button, it updated the value of the revision in CUGEX3.</w:t>
      </w:r>
      <w:r w:rsidR="0011623B">
        <w:t xml:space="preserve"> </w:t>
      </w:r>
    </w:p>
    <w:p w14:paraId="7A03A43D" w14:textId="3EC98CEC" w:rsidR="009653E6" w:rsidRPr="00B27CB5" w:rsidRDefault="009653E6">
      <w:pPr>
        <w:pStyle w:val="ListParagraph"/>
        <w:numPr>
          <w:ilvl w:val="0"/>
          <w:numId w:val="11"/>
        </w:numPr>
        <w:contextualSpacing/>
        <w:rPr>
          <w:b/>
          <w:szCs w:val="18"/>
        </w:rPr>
      </w:pPr>
      <w:r w:rsidRPr="00A55689">
        <w:rPr>
          <w:b/>
          <w:szCs w:val="18"/>
        </w:rPr>
        <w:t>SCR_5165_GetIndice_M</w:t>
      </w:r>
      <w:r>
        <w:rPr>
          <w:b/>
          <w:szCs w:val="18"/>
        </w:rPr>
        <w:t>PLINE</w:t>
      </w:r>
    </w:p>
    <w:p w14:paraId="78C0A122" w14:textId="11797A0E" w:rsidR="009653E6" w:rsidRDefault="009653E6" w:rsidP="009653E6">
      <w:pPr>
        <w:pStyle w:val="BodyText"/>
      </w:pPr>
      <w:r>
        <w:t xml:space="preserve">This is used to add a field named Indice containing data from </w:t>
      </w:r>
      <w:r w:rsidR="00142D6E">
        <w:t>MPLINE</w:t>
      </w:r>
      <w:r>
        <w:t xml:space="preserve"> where </w:t>
      </w:r>
      <w:r w:rsidR="00142D6E">
        <w:t xml:space="preserve">PUNO </w:t>
      </w:r>
      <w:r>
        <w:t xml:space="preserve">= PUNO, </w:t>
      </w:r>
      <w:r w:rsidR="00142D6E">
        <w:t xml:space="preserve">PNLI </w:t>
      </w:r>
      <w:r>
        <w:t xml:space="preserve">= PNLI and </w:t>
      </w:r>
      <w:r w:rsidR="00142D6E">
        <w:t xml:space="preserve">PNLS </w:t>
      </w:r>
      <w:r>
        <w:t>= PNLS.</w:t>
      </w:r>
    </w:p>
    <w:p w14:paraId="39F27CAE" w14:textId="114BCBAA" w:rsidR="009653E6" w:rsidRPr="00F90EE9" w:rsidRDefault="009653E6" w:rsidP="009653E6">
      <w:pPr>
        <w:pStyle w:val="BodyText"/>
      </w:pPr>
      <w:r>
        <w:t xml:space="preserve">When the user edits the value in the field and press &lt;Enter&gt; or the Next button, it updated the value of the revision in </w:t>
      </w:r>
      <w:r w:rsidR="00142D6E">
        <w:t>MPLINE</w:t>
      </w:r>
      <w:r>
        <w:t xml:space="preserve">. </w:t>
      </w:r>
    </w:p>
    <w:p w14:paraId="236DD262" w14:textId="29529C59" w:rsidR="009653E6" w:rsidRPr="00B27CB5" w:rsidRDefault="009653E6">
      <w:pPr>
        <w:pStyle w:val="ListParagraph"/>
        <w:numPr>
          <w:ilvl w:val="0"/>
          <w:numId w:val="11"/>
        </w:numPr>
        <w:contextualSpacing/>
        <w:rPr>
          <w:b/>
          <w:szCs w:val="18"/>
        </w:rPr>
      </w:pPr>
      <w:r w:rsidRPr="00A55689">
        <w:rPr>
          <w:b/>
          <w:szCs w:val="18"/>
        </w:rPr>
        <w:t>SCR_5165_GetIndice_M</w:t>
      </w:r>
      <w:r>
        <w:rPr>
          <w:b/>
          <w:szCs w:val="18"/>
        </w:rPr>
        <w:t>POPLP</w:t>
      </w:r>
    </w:p>
    <w:p w14:paraId="472CBB3D" w14:textId="2B3A2707" w:rsidR="009653E6" w:rsidRDefault="009653E6" w:rsidP="009653E6">
      <w:pPr>
        <w:pStyle w:val="BodyText"/>
      </w:pPr>
      <w:r>
        <w:t>This is used to add a field named Indice containing data from CUGEX3 where KPID = ‘5165_MPLINE’ and PK01 = PLPN, PK02 = PLPS.</w:t>
      </w:r>
    </w:p>
    <w:p w14:paraId="1A17F17F" w14:textId="77777777" w:rsidR="009653E6" w:rsidRDefault="009653E6" w:rsidP="009653E6">
      <w:pPr>
        <w:pStyle w:val="BodyText"/>
      </w:pPr>
      <w:r>
        <w:t xml:space="preserve">When the user edits the value in the field and press &lt;Enter&gt; or the Next button, it updated the value of the revision in CUGEX3. </w:t>
      </w:r>
    </w:p>
    <w:p w14:paraId="7E5DA0C0" w14:textId="77777777" w:rsidR="00882ED4" w:rsidRPr="00F90EE9" w:rsidRDefault="00882ED4" w:rsidP="009653E6">
      <w:pPr>
        <w:pStyle w:val="BodyText"/>
      </w:pPr>
    </w:p>
    <w:p w14:paraId="2D207FE8" w14:textId="77777777" w:rsidR="00882ED4" w:rsidRPr="00FE1840" w:rsidRDefault="00882ED4" w:rsidP="00882ED4">
      <w:pPr>
        <w:pStyle w:val="Heading2"/>
      </w:pPr>
      <w:bookmarkStart w:id="36" w:name="_Toc229583657"/>
      <w:r w:rsidRPr="00FE1840">
        <w:t>Script ION</w:t>
      </w:r>
      <w:bookmarkEnd w:id="36"/>
    </w:p>
    <w:p w14:paraId="52D7AD90" w14:textId="77777777" w:rsidR="00882ED4" w:rsidRPr="00FE1840" w:rsidRDefault="00882ED4" w:rsidP="00882ED4">
      <w:pPr>
        <w:pStyle w:val="Texte2"/>
        <w:rPr>
          <w:noProof w:val="0"/>
        </w:rPr>
      </w:pPr>
    </w:p>
    <w:p w14:paraId="372A55B0" w14:textId="3B202A5C" w:rsidR="00882ED4" w:rsidRPr="00FF0BA0" w:rsidRDefault="00671A06" w:rsidP="00882ED4">
      <w:pPr>
        <w:pStyle w:val="Texte2"/>
        <w:numPr>
          <w:ilvl w:val="0"/>
          <w:numId w:val="15"/>
        </w:numPr>
        <w:rPr>
          <w:b/>
          <w:caps/>
          <w:noProof w:val="0"/>
          <w:sz w:val="28"/>
          <w:szCs w:val="20"/>
          <w:lang w:val="en-GB"/>
        </w:rPr>
      </w:pPr>
      <w:r w:rsidRPr="00671A06">
        <w:rPr>
          <w:noProof w:val="0"/>
          <w:lang w:val="en-GB"/>
        </w:rPr>
        <w:t>5165_GetDate</w:t>
      </w:r>
    </w:p>
    <w:p w14:paraId="6E261BC0" w14:textId="4AB87173" w:rsidR="00882ED4" w:rsidRPr="00671A06" w:rsidRDefault="00671A06" w:rsidP="00882ED4">
      <w:pPr>
        <w:pStyle w:val="BodyText"/>
        <w:ind w:left="1416"/>
      </w:pPr>
      <w:r w:rsidRPr="00671A06">
        <w:t>This script gets today’s dat</w:t>
      </w:r>
      <w:r>
        <w:t>e and return it in the YYYYMMDD format.</w:t>
      </w:r>
    </w:p>
    <w:p w14:paraId="47037449" w14:textId="40E6A842" w:rsidR="00882ED4" w:rsidRPr="00FE1840" w:rsidRDefault="00671A06" w:rsidP="00882ED4">
      <w:pPr>
        <w:pStyle w:val="BodyText"/>
        <w:jc w:val="center"/>
        <w:rPr>
          <w:lang w:val="fr-FR"/>
        </w:rPr>
      </w:pPr>
      <w:r w:rsidRPr="00671A06">
        <w:rPr>
          <w:noProof/>
          <w:lang w:val="fr-FR"/>
        </w:rPr>
        <w:drawing>
          <wp:inline distT="0" distB="0" distL="0" distR="0" wp14:anchorId="6BD1C7D6" wp14:editId="13823AD6">
            <wp:extent cx="2400757" cy="2553185"/>
            <wp:effectExtent l="19050" t="19050" r="19050" b="19050"/>
            <wp:docPr id="94527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74298" name=""/>
                    <pic:cNvPicPr/>
                  </pic:nvPicPr>
                  <pic:blipFill>
                    <a:blip r:embed="rId18"/>
                    <a:stretch>
                      <a:fillRect/>
                    </a:stretch>
                  </pic:blipFill>
                  <pic:spPr>
                    <a:xfrm>
                      <a:off x="0" y="0"/>
                      <a:ext cx="2403853" cy="2556477"/>
                    </a:xfrm>
                    <a:prstGeom prst="rect">
                      <a:avLst/>
                    </a:prstGeom>
                    <a:ln>
                      <a:solidFill>
                        <a:schemeClr val="tx1"/>
                      </a:solidFill>
                    </a:ln>
                  </pic:spPr>
                </pic:pic>
              </a:graphicData>
            </a:graphic>
          </wp:inline>
        </w:drawing>
      </w:r>
    </w:p>
    <w:p w14:paraId="6A90DEC5" w14:textId="77777777" w:rsidR="00882ED4" w:rsidRPr="00FE1840" w:rsidRDefault="00882ED4" w:rsidP="00882ED4">
      <w:pPr>
        <w:pStyle w:val="BodyText"/>
        <w:ind w:left="0"/>
        <w:rPr>
          <w:lang w:val="fr-FR"/>
        </w:rPr>
      </w:pPr>
    </w:p>
    <w:p w14:paraId="7A49D673" w14:textId="77777777" w:rsidR="0011623B" w:rsidRPr="00A01F83" w:rsidRDefault="0011623B" w:rsidP="00542127">
      <w:pPr>
        <w:pStyle w:val="BodyText"/>
        <w:ind w:left="0"/>
      </w:pPr>
    </w:p>
    <w:p w14:paraId="3960AF19" w14:textId="1E324C11" w:rsidR="0037476C" w:rsidRPr="00A01F83" w:rsidRDefault="001269B9" w:rsidP="008E0FB7">
      <w:pPr>
        <w:pStyle w:val="Heading1"/>
        <w:rPr>
          <w:rFonts w:cs="Arial"/>
        </w:rPr>
      </w:pPr>
      <w:bookmarkStart w:id="37" w:name="_Toc229583658"/>
      <w:r w:rsidRPr="00A01F83">
        <w:rPr>
          <w:rFonts w:cs="Arial"/>
        </w:rPr>
        <w:lastRenderedPageBreak/>
        <w:t>Points to be determined</w:t>
      </w:r>
      <w:bookmarkEnd w:id="37"/>
    </w:p>
    <w:p w14:paraId="64D4212A" w14:textId="265863D3" w:rsidR="00131358" w:rsidRPr="00A01F83" w:rsidRDefault="00131358" w:rsidP="00872A92">
      <w:pPr>
        <w:pStyle w:val="BodyText"/>
        <w:ind w:left="0"/>
      </w:pPr>
    </w:p>
    <w:p w14:paraId="1C06650D" w14:textId="446D8C7B" w:rsidR="005D3EF7" w:rsidRPr="00374AE8" w:rsidRDefault="005D3EF7" w:rsidP="005E76D9">
      <w:pPr>
        <w:pStyle w:val="BodyText"/>
        <w:ind w:left="0"/>
      </w:pPr>
    </w:p>
    <w:sectPr w:rsidR="005D3EF7" w:rsidRPr="00374AE8" w:rsidSect="006670B8">
      <w:headerReference w:type="default" r:id="rId19"/>
      <w:footerReference w:type="even" r:id="rId20"/>
      <w:footerReference w:type="default" r:id="rId21"/>
      <w:headerReference w:type="first" r:id="rId22"/>
      <w:footerReference w:type="first" r:id="rId23"/>
      <w:pgSz w:w="11907" w:h="16839" w:code="1"/>
      <w:pgMar w:top="1080" w:right="720" w:bottom="1440" w:left="720" w:header="432" w:footer="720" w:gutter="360"/>
      <w:paperSrc w:first="111" w:other="111"/>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3B9C" w14:textId="77777777" w:rsidR="00C37D41" w:rsidRPr="00A01F83" w:rsidRDefault="00C37D41">
      <w:r w:rsidRPr="00A01F83">
        <w:separator/>
      </w:r>
    </w:p>
  </w:endnote>
  <w:endnote w:type="continuationSeparator" w:id="0">
    <w:p w14:paraId="20498860" w14:textId="77777777" w:rsidR="00C37D41" w:rsidRPr="00A01F83" w:rsidRDefault="00C37D41">
      <w:r w:rsidRPr="00A01F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mbria"/>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33D2" w14:textId="77777777" w:rsidR="00602727" w:rsidRPr="00A01F83" w:rsidRDefault="00602727">
    <w:pPr>
      <w:pStyle w:val="Footer"/>
      <w:framePr w:wrap="around" w:vAnchor="text" w:hAnchor="margin" w:xAlign="right" w:y="1"/>
      <w:rPr>
        <w:rStyle w:val="PageNumber"/>
      </w:rPr>
    </w:pPr>
    <w:r w:rsidRPr="00A01F83">
      <w:rPr>
        <w:rStyle w:val="PageNumber"/>
      </w:rPr>
      <w:fldChar w:fldCharType="begin"/>
    </w:r>
    <w:r w:rsidRPr="00A01F83">
      <w:rPr>
        <w:rStyle w:val="PageNumber"/>
      </w:rPr>
      <w:instrText xml:space="preserve">PAGE  </w:instrText>
    </w:r>
    <w:r w:rsidRPr="00A01F83">
      <w:rPr>
        <w:rStyle w:val="PageNumber"/>
      </w:rPr>
      <w:fldChar w:fldCharType="separate"/>
    </w:r>
    <w:r w:rsidRPr="00A01F83">
      <w:rPr>
        <w:rStyle w:val="PageNumber"/>
      </w:rPr>
      <w:t>iv</w:t>
    </w:r>
    <w:r w:rsidRPr="00A01F83">
      <w:rPr>
        <w:rStyle w:val="PageNumber"/>
      </w:rPr>
      <w:fldChar w:fldCharType="end"/>
    </w:r>
  </w:p>
  <w:p w14:paraId="6E66DCB9" w14:textId="77777777" w:rsidR="00602727" w:rsidRPr="00A01F83" w:rsidRDefault="006027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3FB0" w14:textId="550EDA69" w:rsidR="00602727" w:rsidRPr="00A01F83" w:rsidRDefault="00472C04" w:rsidP="00D56107">
    <w:pPr>
      <w:pStyle w:val="Footer"/>
      <w:framePr w:hSpace="187" w:wrap="auto" w:vAnchor="text" w:hAnchor="margin" w:xAlign="right" w:y="1"/>
      <w:tabs>
        <w:tab w:val="clear" w:pos="7920"/>
        <w:tab w:val="right" w:pos="9900"/>
        <w:tab w:val="right" w:pos="10440"/>
      </w:tabs>
    </w:pPr>
    <w:fldSimple w:instr=" STYLEREF HD1 \* MERGEFORMAT ">
      <w:r w:rsidR="004E4890">
        <w:rPr>
          <w:noProof/>
        </w:rPr>
        <w:t>Document Control</w:t>
      </w:r>
    </w:fldSimple>
    <w:r w:rsidR="00602727" w:rsidRPr="00A01F83">
      <w:t xml:space="preserve">     </w:t>
    </w:r>
    <w:r w:rsidR="00602727" w:rsidRPr="00A01F83">
      <w:fldChar w:fldCharType="begin"/>
    </w:r>
    <w:r w:rsidR="00602727" w:rsidRPr="00A01F83">
      <w:instrText xml:space="preserve"> If </w:instrText>
    </w:r>
    <w:r w:rsidR="00602727" w:rsidRPr="00A01F83">
      <w:fldChar w:fldCharType="begin"/>
    </w:r>
    <w:r w:rsidR="00602727" w:rsidRPr="00A01F83">
      <w:instrText xml:space="preserve"> Section </w:instrText>
    </w:r>
    <w:r w:rsidR="00602727" w:rsidRPr="00A01F83">
      <w:fldChar w:fldCharType="separate"/>
    </w:r>
    <w:r w:rsidR="004E4890">
      <w:instrText>1</w:instrText>
    </w:r>
    <w:r w:rsidR="00602727" w:rsidRPr="00A01F83">
      <w:fldChar w:fldCharType="end"/>
    </w:r>
    <w:r w:rsidR="00602727" w:rsidRPr="00A01F83">
      <w:instrText xml:space="preserve"> &gt; 1 “</w:instrText>
    </w:r>
    <w:r w:rsidR="00602727" w:rsidRPr="00A01F83">
      <w:fldChar w:fldCharType="begin"/>
    </w:r>
    <w:r w:rsidR="00602727" w:rsidRPr="00A01F83">
      <w:instrText xml:space="preserve">PAGE </w:instrText>
    </w:r>
    <w:r w:rsidR="00602727" w:rsidRPr="00A01F83">
      <w:fldChar w:fldCharType="separate"/>
    </w:r>
    <w:r w:rsidR="00602727" w:rsidRPr="00A01F83">
      <w:instrText>1</w:instrText>
    </w:r>
    <w:r w:rsidR="00602727" w:rsidRPr="00A01F83">
      <w:fldChar w:fldCharType="end"/>
    </w:r>
    <w:r w:rsidR="00602727" w:rsidRPr="00A01F83">
      <w:instrText xml:space="preserve"> of </w:instrText>
    </w:r>
    <w:r w:rsidR="00602727" w:rsidRPr="00A01F83">
      <w:fldChar w:fldCharType="begin"/>
    </w:r>
    <w:r w:rsidR="00602727" w:rsidRPr="00A01F83">
      <w:instrText xml:space="preserve"> =  </w:instrText>
    </w:r>
    <w:r w:rsidR="00602727" w:rsidRPr="00A01F83">
      <w:fldChar w:fldCharType="begin"/>
    </w:r>
    <w:r w:rsidR="00602727" w:rsidRPr="00A01F83">
      <w:instrText xml:space="preserve"> NUMPAGES </w:instrText>
    </w:r>
    <w:r w:rsidR="00602727" w:rsidRPr="00A01F83">
      <w:fldChar w:fldCharType="separate"/>
    </w:r>
    <w:r w:rsidR="00602727" w:rsidRPr="00A01F83">
      <w:instrText>10</w:instrText>
    </w:r>
    <w:r w:rsidR="00602727" w:rsidRPr="00A01F83">
      <w:fldChar w:fldCharType="end"/>
    </w:r>
    <w:r w:rsidR="00602727" w:rsidRPr="00A01F83">
      <w:instrText xml:space="preserve"> - Sec1  </w:instrText>
    </w:r>
    <w:r w:rsidR="00602727" w:rsidRPr="00A01F83">
      <w:fldChar w:fldCharType="separate"/>
    </w:r>
    <w:r w:rsidR="00602727" w:rsidRPr="00A01F83">
      <w:instrText>7</w:instrText>
    </w:r>
    <w:r w:rsidR="00602727" w:rsidRPr="00A01F83">
      <w:fldChar w:fldCharType="end"/>
    </w:r>
    <w:r w:rsidR="00602727" w:rsidRPr="00A01F83">
      <w:instrText>” “</w:instrText>
    </w:r>
    <w:r w:rsidR="00602727" w:rsidRPr="00A01F83">
      <w:fldChar w:fldCharType="begin"/>
    </w:r>
    <w:r w:rsidR="00602727" w:rsidRPr="00A01F83">
      <w:instrText xml:space="preserve"> PAGE </w:instrText>
    </w:r>
    <w:r w:rsidR="00602727" w:rsidRPr="00A01F83">
      <w:fldChar w:fldCharType="separate"/>
    </w:r>
    <w:r w:rsidR="004E4890">
      <w:rPr>
        <w:noProof/>
      </w:rPr>
      <w:instrText>3</w:instrText>
    </w:r>
    <w:r w:rsidR="00602727" w:rsidRPr="00A01F83">
      <w:fldChar w:fldCharType="end"/>
    </w:r>
    <w:r w:rsidR="00602727" w:rsidRPr="00A01F83">
      <w:instrText xml:space="preserve">” </w:instrText>
    </w:r>
    <w:r w:rsidR="00602727" w:rsidRPr="00A01F83">
      <w:fldChar w:fldCharType="separate"/>
    </w:r>
    <w:r w:rsidR="004E4890">
      <w:rPr>
        <w:noProof/>
      </w:rPr>
      <w:t>3</w:t>
    </w:r>
    <w:r w:rsidR="00602727" w:rsidRPr="00A01F83">
      <w:fldChar w:fldCharType="end"/>
    </w:r>
  </w:p>
  <w:p w14:paraId="78590ACA" w14:textId="11A1D6C0" w:rsidR="00602727" w:rsidRPr="00A01F83" w:rsidRDefault="007A0BA3" w:rsidP="00D56107">
    <w:pPr>
      <w:pStyle w:val="Footer"/>
      <w:tabs>
        <w:tab w:val="clear" w:pos="7920"/>
        <w:tab w:val="right" w:pos="9900"/>
        <w:tab w:val="right" w:pos="10440"/>
      </w:tabs>
    </w:pPr>
    <w:r w:rsidRPr="00A01F83">
      <w:rPr>
        <w:rStyle w:val="HighlightedVariable"/>
      </w:rPr>
      <w:t>Interface</w:t>
    </w:r>
  </w:p>
  <w:p w14:paraId="0AFFEF02" w14:textId="41BCF23E" w:rsidR="00602727" w:rsidRPr="00A01F83" w:rsidRDefault="00602727" w:rsidP="00A56694">
    <w:pPr>
      <w:pStyle w:val="Footer"/>
      <w:tabs>
        <w:tab w:val="clear" w:pos="7920"/>
        <w:tab w:val="center" w:pos="5400"/>
        <w:tab w:val="right" w:pos="9720"/>
        <w:tab w:val="right" w:pos="10440"/>
      </w:tabs>
    </w:pPr>
    <w:r w:rsidRPr="00A01F83">
      <w:t xml:space="preserve">File </w:t>
    </w:r>
    <w:r w:rsidR="005610D7" w:rsidRPr="00A01F83">
      <w:t>Réf :</w:t>
    </w:r>
    <w:r w:rsidRPr="00A01F83">
      <w:t xml:space="preserve">  </w:t>
    </w:r>
    <w:r w:rsidRPr="00A01F83">
      <w:fldChar w:fldCharType="begin"/>
    </w:r>
    <w:r w:rsidRPr="00A01F83">
      <w:instrText xml:space="preserve"> FILENAME \* FirstCap </w:instrText>
    </w:r>
    <w:r w:rsidRPr="00A01F83">
      <w:fldChar w:fldCharType="separate"/>
    </w:r>
    <w:r w:rsidR="007A0BA3" w:rsidRPr="00A01F83">
      <w:t>ANA-05</w:t>
    </w:r>
    <w:r w:rsidRPr="00A01F83">
      <w:t>0_</w:t>
    </w:r>
    <w:r w:rsidR="004A2363" w:rsidRPr="00A01F83">
      <w:t>5</w:t>
    </w:r>
    <w:r w:rsidR="00BD20C6" w:rsidRPr="00A01F83">
      <w:t>1</w:t>
    </w:r>
    <w:r w:rsidR="007A0BA3" w:rsidRPr="00A01F83">
      <w:t>65_item revision</w:t>
    </w:r>
    <w:r w:rsidR="004A2363" w:rsidRPr="00A01F83">
      <w:t>.</w:t>
    </w:r>
    <w:r w:rsidRPr="00A01F83">
      <w:t>doc</w:t>
    </w:r>
    <w:r w:rsidRPr="00A01F83">
      <w:fldChar w:fldCharType="end"/>
    </w:r>
    <w:r w:rsidR="004A2363" w:rsidRPr="00A01F83">
      <w:t>x</w:t>
    </w:r>
  </w:p>
  <w:p w14:paraId="1780CA83" w14:textId="77777777" w:rsidR="00602727" w:rsidRPr="00A01F83" w:rsidRDefault="00602727" w:rsidP="00A56694">
    <w:pPr>
      <w:pStyle w:val="Footer"/>
      <w:tabs>
        <w:tab w:val="clear" w:pos="7920"/>
        <w:tab w:val="center" w:pos="5400"/>
        <w:tab w:val="right" w:pos="9720"/>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115A" w14:textId="77777777" w:rsidR="00602727" w:rsidRPr="00A01F83" w:rsidRDefault="00602727">
    <w:pPr>
      <w:pStyle w:val="Footer"/>
      <w:tabs>
        <w:tab w:val="clear" w:pos="7920"/>
        <w:tab w:val="right" w:pos="10440"/>
      </w:tabs>
    </w:pPr>
    <w:r w:rsidRPr="00A01F83">
      <w:rPr>
        <w:noProof/>
        <w:lang w:eastAsia="en-AU"/>
      </w:rPr>
      <mc:AlternateContent>
        <mc:Choice Requires="wps">
          <w:drawing>
            <wp:anchor distT="0" distB="0" distL="114300" distR="114300" simplePos="0" relativeHeight="251658752" behindDoc="0" locked="1" layoutInCell="1" allowOverlap="1" wp14:anchorId="6069DD5E" wp14:editId="585E3BE9">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D2E8A" w14:textId="0A1DCA86" w:rsidR="00602727" w:rsidRPr="00A01F83" w:rsidRDefault="00602727" w:rsidP="005F7057">
                          <w:pPr>
                            <w:pStyle w:val="CopyrightText0"/>
                          </w:pPr>
                          <w:r w:rsidRPr="00A01F83">
                            <w:t>Copyright © 20</w:t>
                          </w:r>
                          <w:r w:rsidR="00B5032D" w:rsidRPr="00A01F83">
                            <w:t>25</w:t>
                          </w:r>
                          <w:r w:rsidRPr="00A01F83">
                            <w:t xml:space="preserve"> Infor. All rights reserved. The word and design marks set forth herein are trademarks and/or registered trademarks of Infor and/or related affiliates </w:t>
                          </w:r>
                        </w:p>
                        <w:p w14:paraId="0A5F3642" w14:textId="77777777" w:rsidR="00602727" w:rsidRPr="00A01F83" w:rsidRDefault="00602727" w:rsidP="005F7057">
                          <w:pPr>
                            <w:pStyle w:val="CopyrightText0"/>
                          </w:pPr>
                          <w:r w:rsidRPr="00A01F83">
                            <w:t>and subsidiaries. All other trademarks listed herein are the property of their respective owners. www.infor.com.</w:t>
                          </w:r>
                        </w:p>
                        <w:p w14:paraId="01B13874" w14:textId="77777777" w:rsidR="00602727" w:rsidRPr="00A01F83" w:rsidRDefault="00602727" w:rsidP="005F7057">
                          <w:pPr>
                            <w:pStyle w:val="Copyright"/>
                            <w:rPr>
                              <w:color w:val="26262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69DD5E" id="_x0000_t202" coordsize="21600,21600" o:spt="202" path="m,l,21600r21600,l21600,xe">
              <v:stroke joinstyle="miter"/>
              <v:path gradientshapeok="t" o:connecttype="rect"/>
            </v:shapetype>
            <v:shape id="Text Box 8" o:spid="_x0000_s1026" type="#_x0000_t202" style="position:absolute;margin-left:111.35pt;margin-top:765.75pt;width:476.85pt;height:20.9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322D2E8A" w14:textId="0A1DCA86" w:rsidR="00602727" w:rsidRPr="00A01F83" w:rsidRDefault="00602727" w:rsidP="005F7057">
                    <w:pPr>
                      <w:pStyle w:val="CopyrightText0"/>
                    </w:pPr>
                    <w:r w:rsidRPr="00A01F83">
                      <w:t>Copyright © 20</w:t>
                    </w:r>
                    <w:r w:rsidR="00B5032D" w:rsidRPr="00A01F83">
                      <w:t>25</w:t>
                    </w:r>
                    <w:r w:rsidRPr="00A01F83">
                      <w:t xml:space="preserve"> Infor. All rights reserved. The word and design marks set forth herein are trademarks and/or registered trademarks of Infor and/or related affiliates </w:t>
                    </w:r>
                  </w:p>
                  <w:p w14:paraId="0A5F3642" w14:textId="77777777" w:rsidR="00602727" w:rsidRPr="00A01F83" w:rsidRDefault="00602727" w:rsidP="005F7057">
                    <w:pPr>
                      <w:pStyle w:val="CopyrightText0"/>
                    </w:pPr>
                    <w:r w:rsidRPr="00A01F83">
                      <w:t>and subsidiaries. All other trademarks listed herein are the property of their respective owners. www.infor.com.</w:t>
                    </w:r>
                  </w:p>
                  <w:p w14:paraId="01B13874" w14:textId="77777777" w:rsidR="00602727" w:rsidRPr="00A01F83" w:rsidRDefault="00602727" w:rsidP="005F7057">
                    <w:pPr>
                      <w:pStyle w:val="Copyright"/>
                      <w:rPr>
                        <w:color w:val="262626"/>
                        <w:lang w:val="en-GB"/>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E5B72" w14:textId="77777777" w:rsidR="00C37D41" w:rsidRPr="00A01F83" w:rsidRDefault="00C37D41">
      <w:r w:rsidRPr="00A01F83">
        <w:separator/>
      </w:r>
    </w:p>
  </w:footnote>
  <w:footnote w:type="continuationSeparator" w:id="0">
    <w:p w14:paraId="5203FDA2" w14:textId="77777777" w:rsidR="00C37D41" w:rsidRPr="00A01F83" w:rsidRDefault="00C37D41">
      <w:r w:rsidRPr="00A01F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F71B" w14:textId="61619E0F" w:rsidR="00602727" w:rsidRPr="00A01F83" w:rsidRDefault="00602727" w:rsidP="00B312E9">
    <w:pPr>
      <w:pStyle w:val="Header"/>
      <w:framePr w:hSpace="187" w:wrap="auto" w:vAnchor="page" w:hAnchor="margin" w:xAlign="right" w:y="433"/>
    </w:pPr>
    <w:r w:rsidRPr="00A01F83">
      <w:t xml:space="preserve">Doc </w:t>
    </w:r>
    <w:r w:rsidR="00A34B3A" w:rsidRPr="00A01F83">
      <w:t>Réf :</w:t>
    </w:r>
    <w:r w:rsidRPr="00A01F83">
      <w:rPr>
        <w:rStyle w:val="HighlightedVariable"/>
      </w:rPr>
      <w:t xml:space="preserve"> </w:t>
    </w:r>
    <w:r w:rsidR="0018455B" w:rsidRPr="00A01F83">
      <w:rPr>
        <w:rStyle w:val="HighlightedVariable"/>
      </w:rPr>
      <w:t>DES020</w:t>
    </w:r>
    <w:r w:rsidR="004A2363" w:rsidRPr="00A01F83">
      <w:rPr>
        <w:rStyle w:val="HighlightedVariable"/>
      </w:rPr>
      <w:t>_</w:t>
    </w:r>
    <w:r w:rsidR="00A474F2" w:rsidRPr="00A01F83">
      <w:rPr>
        <w:rStyle w:val="HighlightedVariable"/>
      </w:rPr>
      <w:t>5165_Item_Revision_Management</w:t>
    </w:r>
  </w:p>
  <w:p w14:paraId="3715E9C6" w14:textId="0DC19AA3" w:rsidR="004A2363" w:rsidRPr="00A01F83" w:rsidRDefault="00602727" w:rsidP="00B312E9">
    <w:pPr>
      <w:pStyle w:val="Header"/>
    </w:pPr>
    <w:fldSimple w:instr=" TITLE   \* MERGEFORMAT ">
      <w:r w:rsidRPr="00A01F83">
        <w:t xml:space="preserve">DES-020 Design </w:t>
      </w:r>
      <w:r w:rsidR="00872A92" w:rsidRPr="00A01F83">
        <w:t>Specification</w:t>
      </w:r>
    </w:fldSimple>
    <w:r w:rsidRPr="00A01F83">
      <w:t xml:space="preserve"> </w:t>
    </w:r>
  </w:p>
  <w:p w14:paraId="44651237" w14:textId="17431177" w:rsidR="00602727" w:rsidRPr="00A01F83" w:rsidRDefault="004A2363" w:rsidP="00B312E9">
    <w:pPr>
      <w:pStyle w:val="Header"/>
    </w:pPr>
    <w:r w:rsidRPr="00A01F83">
      <w:tab/>
    </w:r>
    <w:r w:rsidR="004C07DE">
      <w:t>14</w:t>
    </w:r>
    <w:r w:rsidRPr="00A01F83">
      <w:t>/0</w:t>
    </w:r>
    <w:r w:rsidR="004C07DE">
      <w:t>5</w:t>
    </w:r>
    <w:r w:rsidRPr="00A01F83">
      <w:t>/202</w:t>
    </w:r>
    <w:r w:rsidR="00A474F2" w:rsidRPr="00A01F83">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C964" w14:textId="77777777" w:rsidR="00602727" w:rsidRPr="00A01F83" w:rsidRDefault="00602727" w:rsidP="00C30DAE">
    <w:r w:rsidRPr="00A01F83">
      <w:rPr>
        <w:noProof/>
        <w:lang w:eastAsia="en-AU"/>
      </w:rPr>
      <w:drawing>
        <wp:inline distT="0" distB="0" distL="0" distR="0" wp14:anchorId="61DA9B7B" wp14:editId="1A8BA7C9">
          <wp:extent cx="2656558" cy="6874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660706" cy="688486"/>
                  </a:xfrm>
                  <a:prstGeom prst="rect">
                    <a:avLst/>
                  </a:prstGeom>
                </pic:spPr>
              </pic:pic>
            </a:graphicData>
          </a:graphic>
        </wp:inline>
      </w:drawing>
    </w:r>
    <w:r w:rsidRPr="00A01F83">
      <w:t xml:space="preserve"> </w:t>
    </w:r>
    <w:r w:rsidRPr="00A01F83">
      <w:tab/>
    </w:r>
    <w:r w:rsidRPr="00A01F83">
      <w:tab/>
    </w:r>
    <w:r w:rsidRPr="00A01F83">
      <w:tab/>
    </w:r>
    <w:r w:rsidRPr="00A01F83">
      <w:tab/>
    </w:r>
    <w:r w:rsidRPr="00A01F83">
      <w:tab/>
    </w:r>
    <w:r w:rsidRPr="00A01F83">
      <w:tab/>
      <w:t xml:space="preserve"> </w:t>
    </w:r>
    <w:sdt>
      <w:sdtPr>
        <w:alias w:val="Custom Logo"/>
        <w:tag w:val="Custom Logo"/>
        <w:id w:val="691650801"/>
        <w:picture/>
      </w:sdtPr>
      <w:sdtContent>
        <w:r w:rsidRPr="00A01F83">
          <w:rPr>
            <w:noProof/>
            <w:lang w:eastAsia="en-AU"/>
          </w:rPr>
          <w:drawing>
            <wp:inline distT="0" distB="0" distL="0" distR="0" wp14:anchorId="7AB08549" wp14:editId="2C107E3C">
              <wp:extent cx="1280707" cy="5362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extLst>
                          <a:ext uri="{28A0092B-C50C-407E-A947-70E740481C1C}">
                            <a14:useLocalDpi xmlns:a14="http://schemas.microsoft.com/office/drawing/2010/main" val="0"/>
                          </a:ext>
                        </a:extLst>
                      </a:blip>
                      <a:stretch>
                        <a:fillRect/>
                      </a:stretch>
                    </pic:blipFill>
                    <pic:spPr>
                      <a:xfrm>
                        <a:off x="0" y="0"/>
                        <a:ext cx="1295372" cy="542436"/>
                      </a:xfrm>
                      <a:prstGeom prst="rect">
                        <a:avLst/>
                      </a:prstGeom>
                    </pic:spPr>
                  </pic:pic>
                </a:graphicData>
              </a:graphic>
            </wp:inline>
          </w:drawing>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33C5A"/>
    <w:multiLevelType w:val="hybridMultilevel"/>
    <w:tmpl w:val="8B70E5F0"/>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 w15:restartNumberingAfterBreak="0">
    <w:nsid w:val="25503506"/>
    <w:multiLevelType w:val="multilevel"/>
    <w:tmpl w:val="38BE645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lvl>
    <w:lvl w:ilvl="2">
      <w:start w:val="1"/>
      <w:numFmt w:val="decimal"/>
      <w:lvlRestart w:val="1"/>
      <w:pStyle w:val="Heading3"/>
      <w:lvlText w:val="%1.%2.%3"/>
      <w:lvlJc w:val="left"/>
      <w:pPr>
        <w:tabs>
          <w:tab w:val="num" w:pos="1440"/>
        </w:tabs>
        <w:ind w:left="1440" w:hanging="1440"/>
      </w:p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 w15:restartNumberingAfterBreak="0">
    <w:nsid w:val="38ED22D3"/>
    <w:multiLevelType w:val="multilevel"/>
    <w:tmpl w:val="7CE0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D5573"/>
    <w:multiLevelType w:val="hybridMultilevel"/>
    <w:tmpl w:val="BE2883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15:restartNumberingAfterBreak="0">
    <w:nsid w:val="74497013"/>
    <w:multiLevelType w:val="hybridMultilevel"/>
    <w:tmpl w:val="B7BC45E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7803769"/>
    <w:multiLevelType w:val="hybridMultilevel"/>
    <w:tmpl w:val="B094C69E"/>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400177485">
    <w:abstractNumId w:val="1"/>
  </w:num>
  <w:num w:numId="2" w16cid:durableId="425542575">
    <w:abstractNumId w:val="5"/>
  </w:num>
  <w:num w:numId="3" w16cid:durableId="1301963104">
    <w:abstractNumId w:val="6"/>
  </w:num>
  <w:num w:numId="4" w16cid:durableId="1409305351">
    <w:abstractNumId w:val="2"/>
  </w:num>
  <w:num w:numId="5" w16cid:durableId="255403586">
    <w:abstractNumId w:val="7"/>
  </w:num>
  <w:num w:numId="6" w16cid:durableId="560947139">
    <w:abstractNumId w:val="3"/>
  </w:num>
  <w:num w:numId="7" w16cid:durableId="601379393">
    <w:abstractNumId w:val="4"/>
  </w:num>
  <w:num w:numId="8" w16cid:durableId="1415469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86426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227476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5769131">
    <w:abstractNumId w:val="8"/>
  </w:num>
  <w:num w:numId="12" w16cid:durableId="19908159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8508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43490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767192">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1234" w:val="&lt;Document Reference Number&gt;"/>
    <w:docVar w:name="#__asd" w:val="&lt;Document Reference Number&gt;"/>
  </w:docVars>
  <w:rsids>
    <w:rsidRoot w:val="00941EF9"/>
    <w:rsid w:val="00000124"/>
    <w:rsid w:val="00001D1E"/>
    <w:rsid w:val="00003128"/>
    <w:rsid w:val="00003933"/>
    <w:rsid w:val="000050DF"/>
    <w:rsid w:val="00010332"/>
    <w:rsid w:val="00011B6F"/>
    <w:rsid w:val="0001363C"/>
    <w:rsid w:val="000136FC"/>
    <w:rsid w:val="00013B64"/>
    <w:rsid w:val="000148A6"/>
    <w:rsid w:val="000216A8"/>
    <w:rsid w:val="00021794"/>
    <w:rsid w:val="00022721"/>
    <w:rsid w:val="00022A76"/>
    <w:rsid w:val="00023237"/>
    <w:rsid w:val="00031144"/>
    <w:rsid w:val="000334A6"/>
    <w:rsid w:val="00033A89"/>
    <w:rsid w:val="000343B7"/>
    <w:rsid w:val="00035E36"/>
    <w:rsid w:val="000366F6"/>
    <w:rsid w:val="00037C46"/>
    <w:rsid w:val="000404B8"/>
    <w:rsid w:val="00041636"/>
    <w:rsid w:val="000420A5"/>
    <w:rsid w:val="0004347D"/>
    <w:rsid w:val="00045D27"/>
    <w:rsid w:val="00051958"/>
    <w:rsid w:val="00051C3F"/>
    <w:rsid w:val="00055DCD"/>
    <w:rsid w:val="0005679C"/>
    <w:rsid w:val="00060A99"/>
    <w:rsid w:val="00060BAD"/>
    <w:rsid w:val="00061856"/>
    <w:rsid w:val="00064A3F"/>
    <w:rsid w:val="00067251"/>
    <w:rsid w:val="00067FDE"/>
    <w:rsid w:val="00073031"/>
    <w:rsid w:val="000731AF"/>
    <w:rsid w:val="00073A82"/>
    <w:rsid w:val="0007608C"/>
    <w:rsid w:val="000812BA"/>
    <w:rsid w:val="00082825"/>
    <w:rsid w:val="0008420A"/>
    <w:rsid w:val="00085424"/>
    <w:rsid w:val="00085E31"/>
    <w:rsid w:val="000862C2"/>
    <w:rsid w:val="0009238D"/>
    <w:rsid w:val="000927E9"/>
    <w:rsid w:val="00095E2B"/>
    <w:rsid w:val="00096C05"/>
    <w:rsid w:val="00096D90"/>
    <w:rsid w:val="000A1461"/>
    <w:rsid w:val="000A1616"/>
    <w:rsid w:val="000A1AEB"/>
    <w:rsid w:val="000A248C"/>
    <w:rsid w:val="000A4EA8"/>
    <w:rsid w:val="000A5CA8"/>
    <w:rsid w:val="000B19F9"/>
    <w:rsid w:val="000B2E14"/>
    <w:rsid w:val="000B57E4"/>
    <w:rsid w:val="000C0CDA"/>
    <w:rsid w:val="000C1A9A"/>
    <w:rsid w:val="000C3ED5"/>
    <w:rsid w:val="000C4AED"/>
    <w:rsid w:val="000C5C9D"/>
    <w:rsid w:val="000C73E6"/>
    <w:rsid w:val="000C78B0"/>
    <w:rsid w:val="000D2C24"/>
    <w:rsid w:val="000D3823"/>
    <w:rsid w:val="000D3F95"/>
    <w:rsid w:val="000D545A"/>
    <w:rsid w:val="000D5557"/>
    <w:rsid w:val="000D7773"/>
    <w:rsid w:val="000D7A76"/>
    <w:rsid w:val="000D7AD1"/>
    <w:rsid w:val="000E1158"/>
    <w:rsid w:val="000E32A2"/>
    <w:rsid w:val="000E3310"/>
    <w:rsid w:val="000E36BC"/>
    <w:rsid w:val="000E413E"/>
    <w:rsid w:val="000E4B79"/>
    <w:rsid w:val="000E57BE"/>
    <w:rsid w:val="000E7207"/>
    <w:rsid w:val="000F0298"/>
    <w:rsid w:val="000F0D7C"/>
    <w:rsid w:val="000F5DBF"/>
    <w:rsid w:val="000F7FB7"/>
    <w:rsid w:val="001015C3"/>
    <w:rsid w:val="0010242B"/>
    <w:rsid w:val="001040DF"/>
    <w:rsid w:val="00104FFF"/>
    <w:rsid w:val="00110CF1"/>
    <w:rsid w:val="0011623B"/>
    <w:rsid w:val="001207FC"/>
    <w:rsid w:val="00120FEB"/>
    <w:rsid w:val="0012238D"/>
    <w:rsid w:val="0012392C"/>
    <w:rsid w:val="001269B9"/>
    <w:rsid w:val="001305E1"/>
    <w:rsid w:val="00131358"/>
    <w:rsid w:val="00131CFE"/>
    <w:rsid w:val="00133710"/>
    <w:rsid w:val="00134E10"/>
    <w:rsid w:val="001360F5"/>
    <w:rsid w:val="00136632"/>
    <w:rsid w:val="001369ED"/>
    <w:rsid w:val="00137972"/>
    <w:rsid w:val="0014007C"/>
    <w:rsid w:val="00140C05"/>
    <w:rsid w:val="00141C83"/>
    <w:rsid w:val="00142075"/>
    <w:rsid w:val="00142D6E"/>
    <w:rsid w:val="00146F14"/>
    <w:rsid w:val="001477EC"/>
    <w:rsid w:val="00151491"/>
    <w:rsid w:val="001518DD"/>
    <w:rsid w:val="00152F9A"/>
    <w:rsid w:val="001532EC"/>
    <w:rsid w:val="00154F38"/>
    <w:rsid w:val="00163B96"/>
    <w:rsid w:val="00163CB9"/>
    <w:rsid w:val="0016504C"/>
    <w:rsid w:val="00165154"/>
    <w:rsid w:val="0016520B"/>
    <w:rsid w:val="0017205F"/>
    <w:rsid w:val="001723CA"/>
    <w:rsid w:val="001726C6"/>
    <w:rsid w:val="00174341"/>
    <w:rsid w:val="001749C7"/>
    <w:rsid w:val="00174CBF"/>
    <w:rsid w:val="00174D7E"/>
    <w:rsid w:val="00175FD0"/>
    <w:rsid w:val="001811F7"/>
    <w:rsid w:val="00181E2A"/>
    <w:rsid w:val="0018281B"/>
    <w:rsid w:val="00182BFF"/>
    <w:rsid w:val="0018455B"/>
    <w:rsid w:val="00187023"/>
    <w:rsid w:val="001908D3"/>
    <w:rsid w:val="00190A3C"/>
    <w:rsid w:val="00190B07"/>
    <w:rsid w:val="00191B44"/>
    <w:rsid w:val="001A01A2"/>
    <w:rsid w:val="001A3235"/>
    <w:rsid w:val="001A41EF"/>
    <w:rsid w:val="001A62B7"/>
    <w:rsid w:val="001A6B21"/>
    <w:rsid w:val="001A7F9A"/>
    <w:rsid w:val="001B2098"/>
    <w:rsid w:val="001B26AF"/>
    <w:rsid w:val="001B2B36"/>
    <w:rsid w:val="001C037B"/>
    <w:rsid w:val="001C4697"/>
    <w:rsid w:val="001C47D0"/>
    <w:rsid w:val="001C4F2B"/>
    <w:rsid w:val="001C6EA4"/>
    <w:rsid w:val="001C77FB"/>
    <w:rsid w:val="001D2456"/>
    <w:rsid w:val="001D406F"/>
    <w:rsid w:val="001D4CE8"/>
    <w:rsid w:val="001D5876"/>
    <w:rsid w:val="001D606C"/>
    <w:rsid w:val="001D6FF0"/>
    <w:rsid w:val="001D7447"/>
    <w:rsid w:val="001D7F49"/>
    <w:rsid w:val="001E0013"/>
    <w:rsid w:val="001E0B83"/>
    <w:rsid w:val="001E3BE8"/>
    <w:rsid w:val="001E407D"/>
    <w:rsid w:val="001E4938"/>
    <w:rsid w:val="001E4AF4"/>
    <w:rsid w:val="001E5171"/>
    <w:rsid w:val="001E689E"/>
    <w:rsid w:val="001E78F2"/>
    <w:rsid w:val="001E7FC5"/>
    <w:rsid w:val="001F0264"/>
    <w:rsid w:val="001F0860"/>
    <w:rsid w:val="001F1F37"/>
    <w:rsid w:val="001F3A84"/>
    <w:rsid w:val="001F61FA"/>
    <w:rsid w:val="001F6AD0"/>
    <w:rsid w:val="001F6EA5"/>
    <w:rsid w:val="001F76FB"/>
    <w:rsid w:val="00200D1C"/>
    <w:rsid w:val="0020174D"/>
    <w:rsid w:val="00201B4A"/>
    <w:rsid w:val="002032A9"/>
    <w:rsid w:val="00203479"/>
    <w:rsid w:val="00204B0A"/>
    <w:rsid w:val="00205FC9"/>
    <w:rsid w:val="0020639E"/>
    <w:rsid w:val="002146A1"/>
    <w:rsid w:val="002155BB"/>
    <w:rsid w:val="002243A7"/>
    <w:rsid w:val="0022465A"/>
    <w:rsid w:val="0022490F"/>
    <w:rsid w:val="00230140"/>
    <w:rsid w:val="002365C7"/>
    <w:rsid w:val="002434A7"/>
    <w:rsid w:val="00243970"/>
    <w:rsid w:val="00244208"/>
    <w:rsid w:val="00251C5E"/>
    <w:rsid w:val="002522FA"/>
    <w:rsid w:val="002543DC"/>
    <w:rsid w:val="0025768B"/>
    <w:rsid w:val="00264425"/>
    <w:rsid w:val="00265252"/>
    <w:rsid w:val="002654E9"/>
    <w:rsid w:val="00266697"/>
    <w:rsid w:val="00273033"/>
    <w:rsid w:val="0027457D"/>
    <w:rsid w:val="0027693F"/>
    <w:rsid w:val="002769F7"/>
    <w:rsid w:val="00277968"/>
    <w:rsid w:val="00283093"/>
    <w:rsid w:val="00283E15"/>
    <w:rsid w:val="00284603"/>
    <w:rsid w:val="002849F2"/>
    <w:rsid w:val="00284D1A"/>
    <w:rsid w:val="002853A1"/>
    <w:rsid w:val="00286AA2"/>
    <w:rsid w:val="00292993"/>
    <w:rsid w:val="0029383A"/>
    <w:rsid w:val="00293AEB"/>
    <w:rsid w:val="00295FF3"/>
    <w:rsid w:val="002A122E"/>
    <w:rsid w:val="002A252D"/>
    <w:rsid w:val="002A2F83"/>
    <w:rsid w:val="002A3B69"/>
    <w:rsid w:val="002A3CCE"/>
    <w:rsid w:val="002A3F88"/>
    <w:rsid w:val="002A5278"/>
    <w:rsid w:val="002B0CBB"/>
    <w:rsid w:val="002B3AE2"/>
    <w:rsid w:val="002B4399"/>
    <w:rsid w:val="002B52F8"/>
    <w:rsid w:val="002B6C0D"/>
    <w:rsid w:val="002B7F02"/>
    <w:rsid w:val="002C4B31"/>
    <w:rsid w:val="002C6403"/>
    <w:rsid w:val="002D3EF8"/>
    <w:rsid w:val="002D515B"/>
    <w:rsid w:val="002E0E29"/>
    <w:rsid w:val="002E19C9"/>
    <w:rsid w:val="002E2A7E"/>
    <w:rsid w:val="002E2EB7"/>
    <w:rsid w:val="002E5702"/>
    <w:rsid w:val="002E5B43"/>
    <w:rsid w:val="002E6522"/>
    <w:rsid w:val="002E668A"/>
    <w:rsid w:val="002F337D"/>
    <w:rsid w:val="002F3402"/>
    <w:rsid w:val="002F394B"/>
    <w:rsid w:val="002F4587"/>
    <w:rsid w:val="002F4B49"/>
    <w:rsid w:val="002F6A3C"/>
    <w:rsid w:val="002F7F40"/>
    <w:rsid w:val="00300B65"/>
    <w:rsid w:val="0030112E"/>
    <w:rsid w:val="00302005"/>
    <w:rsid w:val="0030254F"/>
    <w:rsid w:val="0030532B"/>
    <w:rsid w:val="003061D9"/>
    <w:rsid w:val="00307F4C"/>
    <w:rsid w:val="0031099D"/>
    <w:rsid w:val="00310D99"/>
    <w:rsid w:val="003128CC"/>
    <w:rsid w:val="00313671"/>
    <w:rsid w:val="003159A6"/>
    <w:rsid w:val="00320382"/>
    <w:rsid w:val="003223B6"/>
    <w:rsid w:val="0032414C"/>
    <w:rsid w:val="0033061E"/>
    <w:rsid w:val="00330CE3"/>
    <w:rsid w:val="003317E6"/>
    <w:rsid w:val="00332AD0"/>
    <w:rsid w:val="003350D6"/>
    <w:rsid w:val="00340FB1"/>
    <w:rsid w:val="00341EFA"/>
    <w:rsid w:val="00345E38"/>
    <w:rsid w:val="00346433"/>
    <w:rsid w:val="003508B3"/>
    <w:rsid w:val="0035115E"/>
    <w:rsid w:val="00352061"/>
    <w:rsid w:val="00352DBD"/>
    <w:rsid w:val="0035768A"/>
    <w:rsid w:val="00360BB6"/>
    <w:rsid w:val="00362810"/>
    <w:rsid w:val="003651BC"/>
    <w:rsid w:val="00367A6A"/>
    <w:rsid w:val="00373233"/>
    <w:rsid w:val="0037476C"/>
    <w:rsid w:val="00374AE8"/>
    <w:rsid w:val="003762F9"/>
    <w:rsid w:val="00382B86"/>
    <w:rsid w:val="00383DB8"/>
    <w:rsid w:val="003871BB"/>
    <w:rsid w:val="00390CE2"/>
    <w:rsid w:val="0039648E"/>
    <w:rsid w:val="00397483"/>
    <w:rsid w:val="003A0E9B"/>
    <w:rsid w:val="003A1C85"/>
    <w:rsid w:val="003A2E2E"/>
    <w:rsid w:val="003A6059"/>
    <w:rsid w:val="003B0D8D"/>
    <w:rsid w:val="003B1322"/>
    <w:rsid w:val="003B2298"/>
    <w:rsid w:val="003B22B3"/>
    <w:rsid w:val="003B74C5"/>
    <w:rsid w:val="003B7533"/>
    <w:rsid w:val="003B7A1A"/>
    <w:rsid w:val="003C2569"/>
    <w:rsid w:val="003C26DE"/>
    <w:rsid w:val="003C2C4F"/>
    <w:rsid w:val="003C2F20"/>
    <w:rsid w:val="003D4A68"/>
    <w:rsid w:val="003E41B1"/>
    <w:rsid w:val="003F03D5"/>
    <w:rsid w:val="003F10BB"/>
    <w:rsid w:val="003F157D"/>
    <w:rsid w:val="003F78D5"/>
    <w:rsid w:val="00400507"/>
    <w:rsid w:val="00400F5D"/>
    <w:rsid w:val="0040150D"/>
    <w:rsid w:val="00403B5F"/>
    <w:rsid w:val="00403D09"/>
    <w:rsid w:val="004042B6"/>
    <w:rsid w:val="004067DB"/>
    <w:rsid w:val="00406D43"/>
    <w:rsid w:val="004070F7"/>
    <w:rsid w:val="00410709"/>
    <w:rsid w:val="00411A7E"/>
    <w:rsid w:val="00411F0E"/>
    <w:rsid w:val="00412A24"/>
    <w:rsid w:val="00413EF8"/>
    <w:rsid w:val="00415396"/>
    <w:rsid w:val="00416457"/>
    <w:rsid w:val="0042099D"/>
    <w:rsid w:val="0042266C"/>
    <w:rsid w:val="00423671"/>
    <w:rsid w:val="00425283"/>
    <w:rsid w:val="00426C0F"/>
    <w:rsid w:val="00427052"/>
    <w:rsid w:val="00431CD6"/>
    <w:rsid w:val="00431EB0"/>
    <w:rsid w:val="0043306F"/>
    <w:rsid w:val="0043394D"/>
    <w:rsid w:val="00436023"/>
    <w:rsid w:val="004402BE"/>
    <w:rsid w:val="004403F1"/>
    <w:rsid w:val="00440BD3"/>
    <w:rsid w:val="004415A6"/>
    <w:rsid w:val="004417AC"/>
    <w:rsid w:val="00441F08"/>
    <w:rsid w:val="004420FB"/>
    <w:rsid w:val="00442CB2"/>
    <w:rsid w:val="00442E90"/>
    <w:rsid w:val="0044319C"/>
    <w:rsid w:val="004432AB"/>
    <w:rsid w:val="00444634"/>
    <w:rsid w:val="004449DE"/>
    <w:rsid w:val="00444DFD"/>
    <w:rsid w:val="00444FB6"/>
    <w:rsid w:val="00445900"/>
    <w:rsid w:val="0044658C"/>
    <w:rsid w:val="00447EFE"/>
    <w:rsid w:val="0045105B"/>
    <w:rsid w:val="004515F4"/>
    <w:rsid w:val="0045589C"/>
    <w:rsid w:val="00460183"/>
    <w:rsid w:val="00464916"/>
    <w:rsid w:val="00466120"/>
    <w:rsid w:val="0046777E"/>
    <w:rsid w:val="00472C04"/>
    <w:rsid w:val="004740E2"/>
    <w:rsid w:val="0047553D"/>
    <w:rsid w:val="004758DD"/>
    <w:rsid w:val="00475AD7"/>
    <w:rsid w:val="00476AD6"/>
    <w:rsid w:val="004804B6"/>
    <w:rsid w:val="00480D5C"/>
    <w:rsid w:val="0048363D"/>
    <w:rsid w:val="004851F6"/>
    <w:rsid w:val="00485359"/>
    <w:rsid w:val="0048585E"/>
    <w:rsid w:val="00486A9B"/>
    <w:rsid w:val="004913DE"/>
    <w:rsid w:val="00492274"/>
    <w:rsid w:val="00492674"/>
    <w:rsid w:val="00492CE8"/>
    <w:rsid w:val="00494E2E"/>
    <w:rsid w:val="004965AC"/>
    <w:rsid w:val="00496BE4"/>
    <w:rsid w:val="004A0611"/>
    <w:rsid w:val="004A1F94"/>
    <w:rsid w:val="004A2363"/>
    <w:rsid w:val="004A2C33"/>
    <w:rsid w:val="004A4AAD"/>
    <w:rsid w:val="004A55FE"/>
    <w:rsid w:val="004A737D"/>
    <w:rsid w:val="004B23A8"/>
    <w:rsid w:val="004B39D7"/>
    <w:rsid w:val="004B467C"/>
    <w:rsid w:val="004B51E0"/>
    <w:rsid w:val="004B55C7"/>
    <w:rsid w:val="004C07DE"/>
    <w:rsid w:val="004C1B44"/>
    <w:rsid w:val="004C2C8C"/>
    <w:rsid w:val="004C47E3"/>
    <w:rsid w:val="004C486C"/>
    <w:rsid w:val="004C4B66"/>
    <w:rsid w:val="004C52B8"/>
    <w:rsid w:val="004C5463"/>
    <w:rsid w:val="004C62CE"/>
    <w:rsid w:val="004D05D5"/>
    <w:rsid w:val="004D2EFA"/>
    <w:rsid w:val="004E2D77"/>
    <w:rsid w:val="004E4890"/>
    <w:rsid w:val="004E64C2"/>
    <w:rsid w:val="004E667E"/>
    <w:rsid w:val="004F097E"/>
    <w:rsid w:val="004F2E17"/>
    <w:rsid w:val="004F2FE4"/>
    <w:rsid w:val="004F4158"/>
    <w:rsid w:val="004F63C6"/>
    <w:rsid w:val="0050054B"/>
    <w:rsid w:val="00500A26"/>
    <w:rsid w:val="00501408"/>
    <w:rsid w:val="0050296F"/>
    <w:rsid w:val="00502DA4"/>
    <w:rsid w:val="00503322"/>
    <w:rsid w:val="00503415"/>
    <w:rsid w:val="00506F95"/>
    <w:rsid w:val="00506F9D"/>
    <w:rsid w:val="00510DAD"/>
    <w:rsid w:val="00513C3A"/>
    <w:rsid w:val="00515AD9"/>
    <w:rsid w:val="00515F2C"/>
    <w:rsid w:val="00517763"/>
    <w:rsid w:val="00521E7C"/>
    <w:rsid w:val="0052731C"/>
    <w:rsid w:val="00527897"/>
    <w:rsid w:val="00527937"/>
    <w:rsid w:val="00527EB3"/>
    <w:rsid w:val="00530A2A"/>
    <w:rsid w:val="00533E59"/>
    <w:rsid w:val="00534651"/>
    <w:rsid w:val="005361F0"/>
    <w:rsid w:val="00536844"/>
    <w:rsid w:val="005369C0"/>
    <w:rsid w:val="00542127"/>
    <w:rsid w:val="0054280F"/>
    <w:rsid w:val="00542F68"/>
    <w:rsid w:val="005469BA"/>
    <w:rsid w:val="00546B12"/>
    <w:rsid w:val="005512C4"/>
    <w:rsid w:val="00553464"/>
    <w:rsid w:val="00553BFC"/>
    <w:rsid w:val="0055458B"/>
    <w:rsid w:val="00554C68"/>
    <w:rsid w:val="00555010"/>
    <w:rsid w:val="00555F2B"/>
    <w:rsid w:val="00557ACF"/>
    <w:rsid w:val="005610D7"/>
    <w:rsid w:val="00564787"/>
    <w:rsid w:val="0056490D"/>
    <w:rsid w:val="005705C3"/>
    <w:rsid w:val="00572D36"/>
    <w:rsid w:val="005758E7"/>
    <w:rsid w:val="005773B7"/>
    <w:rsid w:val="0058094F"/>
    <w:rsid w:val="00583360"/>
    <w:rsid w:val="005837AF"/>
    <w:rsid w:val="00583DB4"/>
    <w:rsid w:val="00586645"/>
    <w:rsid w:val="00587AA3"/>
    <w:rsid w:val="00594D55"/>
    <w:rsid w:val="00595EBB"/>
    <w:rsid w:val="00595F9E"/>
    <w:rsid w:val="005A0C71"/>
    <w:rsid w:val="005A3C9C"/>
    <w:rsid w:val="005A6953"/>
    <w:rsid w:val="005A6A14"/>
    <w:rsid w:val="005A7AA1"/>
    <w:rsid w:val="005B0B74"/>
    <w:rsid w:val="005B3223"/>
    <w:rsid w:val="005B327A"/>
    <w:rsid w:val="005B3440"/>
    <w:rsid w:val="005B5506"/>
    <w:rsid w:val="005B5F74"/>
    <w:rsid w:val="005B60D8"/>
    <w:rsid w:val="005B77C9"/>
    <w:rsid w:val="005B78FC"/>
    <w:rsid w:val="005C073F"/>
    <w:rsid w:val="005C1445"/>
    <w:rsid w:val="005C158A"/>
    <w:rsid w:val="005C4046"/>
    <w:rsid w:val="005C4435"/>
    <w:rsid w:val="005C79E1"/>
    <w:rsid w:val="005D14E0"/>
    <w:rsid w:val="005D1889"/>
    <w:rsid w:val="005D35B6"/>
    <w:rsid w:val="005D3EF7"/>
    <w:rsid w:val="005D7137"/>
    <w:rsid w:val="005E0F69"/>
    <w:rsid w:val="005E2735"/>
    <w:rsid w:val="005E60F6"/>
    <w:rsid w:val="005E76D9"/>
    <w:rsid w:val="005E7B61"/>
    <w:rsid w:val="005F24FC"/>
    <w:rsid w:val="005F3636"/>
    <w:rsid w:val="005F3F2B"/>
    <w:rsid w:val="005F4514"/>
    <w:rsid w:val="005F4DF2"/>
    <w:rsid w:val="005F4F53"/>
    <w:rsid w:val="005F5D1D"/>
    <w:rsid w:val="005F7057"/>
    <w:rsid w:val="00600CAA"/>
    <w:rsid w:val="006015CF"/>
    <w:rsid w:val="00601C5B"/>
    <w:rsid w:val="00602727"/>
    <w:rsid w:val="00605CA7"/>
    <w:rsid w:val="006061F9"/>
    <w:rsid w:val="00607152"/>
    <w:rsid w:val="0060741B"/>
    <w:rsid w:val="00607695"/>
    <w:rsid w:val="00612906"/>
    <w:rsid w:val="0061484A"/>
    <w:rsid w:val="00617E52"/>
    <w:rsid w:val="006216FC"/>
    <w:rsid w:val="00621866"/>
    <w:rsid w:val="006237E4"/>
    <w:rsid w:val="00623D20"/>
    <w:rsid w:val="00626495"/>
    <w:rsid w:val="00627C86"/>
    <w:rsid w:val="0063019D"/>
    <w:rsid w:val="00637D06"/>
    <w:rsid w:val="00642EBF"/>
    <w:rsid w:val="00643427"/>
    <w:rsid w:val="006434B5"/>
    <w:rsid w:val="00643923"/>
    <w:rsid w:val="00646425"/>
    <w:rsid w:val="006465C2"/>
    <w:rsid w:val="00646EE8"/>
    <w:rsid w:val="00646F9F"/>
    <w:rsid w:val="00647D1A"/>
    <w:rsid w:val="00651975"/>
    <w:rsid w:val="006533FF"/>
    <w:rsid w:val="00653C7B"/>
    <w:rsid w:val="00660A24"/>
    <w:rsid w:val="00665ED2"/>
    <w:rsid w:val="00665F74"/>
    <w:rsid w:val="006670B8"/>
    <w:rsid w:val="00667F91"/>
    <w:rsid w:val="00671A06"/>
    <w:rsid w:val="00671DE8"/>
    <w:rsid w:val="00671E53"/>
    <w:rsid w:val="00673D7F"/>
    <w:rsid w:val="00674432"/>
    <w:rsid w:val="00674F7B"/>
    <w:rsid w:val="00675046"/>
    <w:rsid w:val="00677C53"/>
    <w:rsid w:val="00677CB9"/>
    <w:rsid w:val="00680B82"/>
    <w:rsid w:val="00680FDB"/>
    <w:rsid w:val="00681480"/>
    <w:rsid w:val="00682474"/>
    <w:rsid w:val="00686BC4"/>
    <w:rsid w:val="0069240C"/>
    <w:rsid w:val="00694343"/>
    <w:rsid w:val="0069506E"/>
    <w:rsid w:val="00695380"/>
    <w:rsid w:val="006A18D4"/>
    <w:rsid w:val="006A1A95"/>
    <w:rsid w:val="006A2FD6"/>
    <w:rsid w:val="006A47E4"/>
    <w:rsid w:val="006A55FB"/>
    <w:rsid w:val="006A6F65"/>
    <w:rsid w:val="006B11AC"/>
    <w:rsid w:val="006B125D"/>
    <w:rsid w:val="006B143B"/>
    <w:rsid w:val="006B3282"/>
    <w:rsid w:val="006B39C1"/>
    <w:rsid w:val="006B48F3"/>
    <w:rsid w:val="006B5528"/>
    <w:rsid w:val="006B6771"/>
    <w:rsid w:val="006B6A83"/>
    <w:rsid w:val="006C0182"/>
    <w:rsid w:val="006C0EB3"/>
    <w:rsid w:val="006C25F0"/>
    <w:rsid w:val="006C44F6"/>
    <w:rsid w:val="006C50BF"/>
    <w:rsid w:val="006D057F"/>
    <w:rsid w:val="006D06B5"/>
    <w:rsid w:val="006D1C18"/>
    <w:rsid w:val="006D4A8F"/>
    <w:rsid w:val="006D505C"/>
    <w:rsid w:val="006D66D3"/>
    <w:rsid w:val="006E1D54"/>
    <w:rsid w:val="006E2138"/>
    <w:rsid w:val="006E3634"/>
    <w:rsid w:val="006E3AC6"/>
    <w:rsid w:val="006E641B"/>
    <w:rsid w:val="006E793F"/>
    <w:rsid w:val="006E7AAF"/>
    <w:rsid w:val="006F1EFE"/>
    <w:rsid w:val="006F2091"/>
    <w:rsid w:val="006F24A7"/>
    <w:rsid w:val="006F259E"/>
    <w:rsid w:val="006F474C"/>
    <w:rsid w:val="006F515D"/>
    <w:rsid w:val="006F66DD"/>
    <w:rsid w:val="006F6DC7"/>
    <w:rsid w:val="006F7A84"/>
    <w:rsid w:val="007040FD"/>
    <w:rsid w:val="007057A9"/>
    <w:rsid w:val="007068C3"/>
    <w:rsid w:val="007070C6"/>
    <w:rsid w:val="00713762"/>
    <w:rsid w:val="0071387D"/>
    <w:rsid w:val="0071444A"/>
    <w:rsid w:val="007147BC"/>
    <w:rsid w:val="00716054"/>
    <w:rsid w:val="00717390"/>
    <w:rsid w:val="00717E47"/>
    <w:rsid w:val="00731233"/>
    <w:rsid w:val="007332AB"/>
    <w:rsid w:val="00734221"/>
    <w:rsid w:val="00735BAE"/>
    <w:rsid w:val="0073643A"/>
    <w:rsid w:val="007417FD"/>
    <w:rsid w:val="007479AA"/>
    <w:rsid w:val="007501DC"/>
    <w:rsid w:val="0075030B"/>
    <w:rsid w:val="00756031"/>
    <w:rsid w:val="007579EA"/>
    <w:rsid w:val="00764D3F"/>
    <w:rsid w:val="00765E05"/>
    <w:rsid w:val="00770370"/>
    <w:rsid w:val="007731F9"/>
    <w:rsid w:val="00775E37"/>
    <w:rsid w:val="0077629D"/>
    <w:rsid w:val="00776AB5"/>
    <w:rsid w:val="00780441"/>
    <w:rsid w:val="00781499"/>
    <w:rsid w:val="00784BE3"/>
    <w:rsid w:val="007852F1"/>
    <w:rsid w:val="00786678"/>
    <w:rsid w:val="00786898"/>
    <w:rsid w:val="00786958"/>
    <w:rsid w:val="007900B4"/>
    <w:rsid w:val="00791021"/>
    <w:rsid w:val="0079288C"/>
    <w:rsid w:val="00794618"/>
    <w:rsid w:val="007975E6"/>
    <w:rsid w:val="007A0BA3"/>
    <w:rsid w:val="007A2F67"/>
    <w:rsid w:val="007A3D40"/>
    <w:rsid w:val="007A773F"/>
    <w:rsid w:val="007B0B0F"/>
    <w:rsid w:val="007B314F"/>
    <w:rsid w:val="007B4590"/>
    <w:rsid w:val="007B62FB"/>
    <w:rsid w:val="007B7BBC"/>
    <w:rsid w:val="007C40FE"/>
    <w:rsid w:val="007C45B2"/>
    <w:rsid w:val="007C487C"/>
    <w:rsid w:val="007C4B35"/>
    <w:rsid w:val="007D1189"/>
    <w:rsid w:val="007D1D0B"/>
    <w:rsid w:val="007D1F76"/>
    <w:rsid w:val="007D367F"/>
    <w:rsid w:val="007D50EA"/>
    <w:rsid w:val="007D63F4"/>
    <w:rsid w:val="007D6427"/>
    <w:rsid w:val="007D7469"/>
    <w:rsid w:val="007E1546"/>
    <w:rsid w:val="007E2CB0"/>
    <w:rsid w:val="007F1A7D"/>
    <w:rsid w:val="007F5639"/>
    <w:rsid w:val="007F5791"/>
    <w:rsid w:val="0080041B"/>
    <w:rsid w:val="008045F8"/>
    <w:rsid w:val="008075B4"/>
    <w:rsid w:val="00810D0F"/>
    <w:rsid w:val="008146DD"/>
    <w:rsid w:val="0082189F"/>
    <w:rsid w:val="00821ACD"/>
    <w:rsid w:val="008305A9"/>
    <w:rsid w:val="00831324"/>
    <w:rsid w:val="008324EB"/>
    <w:rsid w:val="008348C2"/>
    <w:rsid w:val="00835AE4"/>
    <w:rsid w:val="00840403"/>
    <w:rsid w:val="0084128E"/>
    <w:rsid w:val="008467AE"/>
    <w:rsid w:val="00850181"/>
    <w:rsid w:val="00850B5A"/>
    <w:rsid w:val="0085214B"/>
    <w:rsid w:val="00855DBA"/>
    <w:rsid w:val="008565A5"/>
    <w:rsid w:val="008565C3"/>
    <w:rsid w:val="0086031A"/>
    <w:rsid w:val="00862155"/>
    <w:rsid w:val="0086417B"/>
    <w:rsid w:val="00865D88"/>
    <w:rsid w:val="00866658"/>
    <w:rsid w:val="0086781D"/>
    <w:rsid w:val="00872A92"/>
    <w:rsid w:val="00872AB1"/>
    <w:rsid w:val="008759CF"/>
    <w:rsid w:val="0087600D"/>
    <w:rsid w:val="008810F3"/>
    <w:rsid w:val="00881363"/>
    <w:rsid w:val="008813C1"/>
    <w:rsid w:val="008817E8"/>
    <w:rsid w:val="00882ED4"/>
    <w:rsid w:val="0088328E"/>
    <w:rsid w:val="0088397B"/>
    <w:rsid w:val="00885F0D"/>
    <w:rsid w:val="00890175"/>
    <w:rsid w:val="008905E3"/>
    <w:rsid w:val="00892C16"/>
    <w:rsid w:val="00894E17"/>
    <w:rsid w:val="00896144"/>
    <w:rsid w:val="0089640C"/>
    <w:rsid w:val="00897B71"/>
    <w:rsid w:val="008A496C"/>
    <w:rsid w:val="008A7909"/>
    <w:rsid w:val="008B235A"/>
    <w:rsid w:val="008B23DE"/>
    <w:rsid w:val="008B37DD"/>
    <w:rsid w:val="008B5F28"/>
    <w:rsid w:val="008C14C7"/>
    <w:rsid w:val="008C1613"/>
    <w:rsid w:val="008C189B"/>
    <w:rsid w:val="008C1B1F"/>
    <w:rsid w:val="008C4A3B"/>
    <w:rsid w:val="008C4B2C"/>
    <w:rsid w:val="008D0DE7"/>
    <w:rsid w:val="008D2970"/>
    <w:rsid w:val="008D3584"/>
    <w:rsid w:val="008D4693"/>
    <w:rsid w:val="008D5F42"/>
    <w:rsid w:val="008D7FAF"/>
    <w:rsid w:val="008E0213"/>
    <w:rsid w:val="008E0D24"/>
    <w:rsid w:val="008E0FB7"/>
    <w:rsid w:val="008E1013"/>
    <w:rsid w:val="008E1A85"/>
    <w:rsid w:val="008E51E0"/>
    <w:rsid w:val="008E7D5C"/>
    <w:rsid w:val="008F4778"/>
    <w:rsid w:val="008F542D"/>
    <w:rsid w:val="0090130F"/>
    <w:rsid w:val="009021F2"/>
    <w:rsid w:val="00902997"/>
    <w:rsid w:val="00907C3C"/>
    <w:rsid w:val="00910397"/>
    <w:rsid w:val="009103A5"/>
    <w:rsid w:val="00910BE8"/>
    <w:rsid w:val="0091151D"/>
    <w:rsid w:val="009116D8"/>
    <w:rsid w:val="00912B23"/>
    <w:rsid w:val="0091434B"/>
    <w:rsid w:val="00917E0A"/>
    <w:rsid w:val="0092109A"/>
    <w:rsid w:val="00922A3D"/>
    <w:rsid w:val="00922BC9"/>
    <w:rsid w:val="00922FB8"/>
    <w:rsid w:val="00926BB1"/>
    <w:rsid w:val="00927900"/>
    <w:rsid w:val="0093245A"/>
    <w:rsid w:val="00933C9A"/>
    <w:rsid w:val="009341AB"/>
    <w:rsid w:val="00936330"/>
    <w:rsid w:val="009363D1"/>
    <w:rsid w:val="00936A3D"/>
    <w:rsid w:val="00937346"/>
    <w:rsid w:val="009379F5"/>
    <w:rsid w:val="00937B66"/>
    <w:rsid w:val="009409A6"/>
    <w:rsid w:val="00940D37"/>
    <w:rsid w:val="00941EF9"/>
    <w:rsid w:val="00943CAD"/>
    <w:rsid w:val="00944E51"/>
    <w:rsid w:val="00946258"/>
    <w:rsid w:val="009475D5"/>
    <w:rsid w:val="00950000"/>
    <w:rsid w:val="009528D7"/>
    <w:rsid w:val="00954194"/>
    <w:rsid w:val="00954779"/>
    <w:rsid w:val="00963378"/>
    <w:rsid w:val="009653E6"/>
    <w:rsid w:val="00966510"/>
    <w:rsid w:val="00966F27"/>
    <w:rsid w:val="00967CE1"/>
    <w:rsid w:val="00970783"/>
    <w:rsid w:val="00970A66"/>
    <w:rsid w:val="009739F7"/>
    <w:rsid w:val="00976FDA"/>
    <w:rsid w:val="00977507"/>
    <w:rsid w:val="00981940"/>
    <w:rsid w:val="0098276C"/>
    <w:rsid w:val="00983017"/>
    <w:rsid w:val="0098423B"/>
    <w:rsid w:val="00984EB5"/>
    <w:rsid w:val="00985D51"/>
    <w:rsid w:val="00986171"/>
    <w:rsid w:val="00987BD2"/>
    <w:rsid w:val="009915DD"/>
    <w:rsid w:val="0099272B"/>
    <w:rsid w:val="009939D5"/>
    <w:rsid w:val="00996F9D"/>
    <w:rsid w:val="009A1EC1"/>
    <w:rsid w:val="009A1FB6"/>
    <w:rsid w:val="009A2083"/>
    <w:rsid w:val="009A3C7C"/>
    <w:rsid w:val="009A45BB"/>
    <w:rsid w:val="009A7E1F"/>
    <w:rsid w:val="009B0D8A"/>
    <w:rsid w:val="009B17F0"/>
    <w:rsid w:val="009B4A6C"/>
    <w:rsid w:val="009B571C"/>
    <w:rsid w:val="009B797F"/>
    <w:rsid w:val="009D4049"/>
    <w:rsid w:val="009D4D7D"/>
    <w:rsid w:val="009D6CE7"/>
    <w:rsid w:val="009D709E"/>
    <w:rsid w:val="009E0BED"/>
    <w:rsid w:val="009E5230"/>
    <w:rsid w:val="009E679A"/>
    <w:rsid w:val="009E7CDC"/>
    <w:rsid w:val="00A00E30"/>
    <w:rsid w:val="00A01F83"/>
    <w:rsid w:val="00A046A9"/>
    <w:rsid w:val="00A06811"/>
    <w:rsid w:val="00A068F2"/>
    <w:rsid w:val="00A11DB4"/>
    <w:rsid w:val="00A15A9D"/>
    <w:rsid w:val="00A1768C"/>
    <w:rsid w:val="00A20ED7"/>
    <w:rsid w:val="00A22898"/>
    <w:rsid w:val="00A230FC"/>
    <w:rsid w:val="00A236AD"/>
    <w:rsid w:val="00A257B4"/>
    <w:rsid w:val="00A26DC8"/>
    <w:rsid w:val="00A27B83"/>
    <w:rsid w:val="00A30D6D"/>
    <w:rsid w:val="00A3282A"/>
    <w:rsid w:val="00A33425"/>
    <w:rsid w:val="00A33534"/>
    <w:rsid w:val="00A335C1"/>
    <w:rsid w:val="00A33793"/>
    <w:rsid w:val="00A33E4E"/>
    <w:rsid w:val="00A33F02"/>
    <w:rsid w:val="00A34220"/>
    <w:rsid w:val="00A34B3A"/>
    <w:rsid w:val="00A34C6D"/>
    <w:rsid w:val="00A36025"/>
    <w:rsid w:val="00A366F4"/>
    <w:rsid w:val="00A44983"/>
    <w:rsid w:val="00A4628D"/>
    <w:rsid w:val="00A46D7D"/>
    <w:rsid w:val="00A474F2"/>
    <w:rsid w:val="00A47A00"/>
    <w:rsid w:val="00A53113"/>
    <w:rsid w:val="00A54B1F"/>
    <w:rsid w:val="00A55689"/>
    <w:rsid w:val="00A556F1"/>
    <w:rsid w:val="00A5658E"/>
    <w:rsid w:val="00A565EF"/>
    <w:rsid w:val="00A56694"/>
    <w:rsid w:val="00A6076D"/>
    <w:rsid w:val="00A609D8"/>
    <w:rsid w:val="00A648E1"/>
    <w:rsid w:val="00A64EF4"/>
    <w:rsid w:val="00A66095"/>
    <w:rsid w:val="00A67B88"/>
    <w:rsid w:val="00A67F37"/>
    <w:rsid w:val="00A70755"/>
    <w:rsid w:val="00A717CC"/>
    <w:rsid w:val="00A71C4E"/>
    <w:rsid w:val="00A71CC0"/>
    <w:rsid w:val="00A74B06"/>
    <w:rsid w:val="00A75C41"/>
    <w:rsid w:val="00A76A43"/>
    <w:rsid w:val="00A777C5"/>
    <w:rsid w:val="00A814FC"/>
    <w:rsid w:val="00A81555"/>
    <w:rsid w:val="00A82130"/>
    <w:rsid w:val="00A82639"/>
    <w:rsid w:val="00A82B22"/>
    <w:rsid w:val="00A8524C"/>
    <w:rsid w:val="00A9127E"/>
    <w:rsid w:val="00A927BD"/>
    <w:rsid w:val="00A95850"/>
    <w:rsid w:val="00A97F99"/>
    <w:rsid w:val="00AA067A"/>
    <w:rsid w:val="00AA13FA"/>
    <w:rsid w:val="00AA355B"/>
    <w:rsid w:val="00AA4883"/>
    <w:rsid w:val="00AB01BE"/>
    <w:rsid w:val="00AB16AC"/>
    <w:rsid w:val="00AB5014"/>
    <w:rsid w:val="00AB5C5D"/>
    <w:rsid w:val="00AB5FD4"/>
    <w:rsid w:val="00AB6E57"/>
    <w:rsid w:val="00AC244A"/>
    <w:rsid w:val="00AC2CDB"/>
    <w:rsid w:val="00AC355E"/>
    <w:rsid w:val="00AC41EF"/>
    <w:rsid w:val="00AD05F1"/>
    <w:rsid w:val="00AD4380"/>
    <w:rsid w:val="00AD460C"/>
    <w:rsid w:val="00AD4A5A"/>
    <w:rsid w:val="00AD5788"/>
    <w:rsid w:val="00AD60FE"/>
    <w:rsid w:val="00AD6AF5"/>
    <w:rsid w:val="00AD77BC"/>
    <w:rsid w:val="00AE6B14"/>
    <w:rsid w:val="00AE6D08"/>
    <w:rsid w:val="00AF1E42"/>
    <w:rsid w:val="00AF2C4E"/>
    <w:rsid w:val="00AF625F"/>
    <w:rsid w:val="00AF6717"/>
    <w:rsid w:val="00AF768F"/>
    <w:rsid w:val="00B02346"/>
    <w:rsid w:val="00B0421C"/>
    <w:rsid w:val="00B1058D"/>
    <w:rsid w:val="00B12D20"/>
    <w:rsid w:val="00B21ECD"/>
    <w:rsid w:val="00B22A6A"/>
    <w:rsid w:val="00B22DF8"/>
    <w:rsid w:val="00B23EFC"/>
    <w:rsid w:val="00B2592B"/>
    <w:rsid w:val="00B266D1"/>
    <w:rsid w:val="00B267F9"/>
    <w:rsid w:val="00B27213"/>
    <w:rsid w:val="00B3014E"/>
    <w:rsid w:val="00B30E23"/>
    <w:rsid w:val="00B31104"/>
    <w:rsid w:val="00B312E9"/>
    <w:rsid w:val="00B3159F"/>
    <w:rsid w:val="00B3223B"/>
    <w:rsid w:val="00B3709C"/>
    <w:rsid w:val="00B3777D"/>
    <w:rsid w:val="00B40474"/>
    <w:rsid w:val="00B41248"/>
    <w:rsid w:val="00B42D39"/>
    <w:rsid w:val="00B43B61"/>
    <w:rsid w:val="00B44037"/>
    <w:rsid w:val="00B442CF"/>
    <w:rsid w:val="00B44597"/>
    <w:rsid w:val="00B44B08"/>
    <w:rsid w:val="00B5032D"/>
    <w:rsid w:val="00B505C9"/>
    <w:rsid w:val="00B51177"/>
    <w:rsid w:val="00B55123"/>
    <w:rsid w:val="00B551D7"/>
    <w:rsid w:val="00B55DBA"/>
    <w:rsid w:val="00B6317F"/>
    <w:rsid w:val="00B633F3"/>
    <w:rsid w:val="00B644D7"/>
    <w:rsid w:val="00B64590"/>
    <w:rsid w:val="00B64AC7"/>
    <w:rsid w:val="00B65943"/>
    <w:rsid w:val="00B72104"/>
    <w:rsid w:val="00B73F22"/>
    <w:rsid w:val="00B740B4"/>
    <w:rsid w:val="00B76860"/>
    <w:rsid w:val="00B769B1"/>
    <w:rsid w:val="00B770FC"/>
    <w:rsid w:val="00B82282"/>
    <w:rsid w:val="00B8354B"/>
    <w:rsid w:val="00B83EF7"/>
    <w:rsid w:val="00B84423"/>
    <w:rsid w:val="00B850A7"/>
    <w:rsid w:val="00B85539"/>
    <w:rsid w:val="00B928B8"/>
    <w:rsid w:val="00B933A4"/>
    <w:rsid w:val="00B95C45"/>
    <w:rsid w:val="00B9646C"/>
    <w:rsid w:val="00B96B04"/>
    <w:rsid w:val="00B96C4A"/>
    <w:rsid w:val="00BA1447"/>
    <w:rsid w:val="00BA1475"/>
    <w:rsid w:val="00BA157C"/>
    <w:rsid w:val="00BA1968"/>
    <w:rsid w:val="00BA200C"/>
    <w:rsid w:val="00BA5EE1"/>
    <w:rsid w:val="00BA6239"/>
    <w:rsid w:val="00BB08AB"/>
    <w:rsid w:val="00BB1A10"/>
    <w:rsid w:val="00BB1F24"/>
    <w:rsid w:val="00BB2E6A"/>
    <w:rsid w:val="00BB349B"/>
    <w:rsid w:val="00BB4C4A"/>
    <w:rsid w:val="00BB51DA"/>
    <w:rsid w:val="00BB64F0"/>
    <w:rsid w:val="00BC0044"/>
    <w:rsid w:val="00BC0A98"/>
    <w:rsid w:val="00BC0CB6"/>
    <w:rsid w:val="00BC1018"/>
    <w:rsid w:val="00BC5E5C"/>
    <w:rsid w:val="00BC6167"/>
    <w:rsid w:val="00BD0EEC"/>
    <w:rsid w:val="00BD18AC"/>
    <w:rsid w:val="00BD20C6"/>
    <w:rsid w:val="00BD47BD"/>
    <w:rsid w:val="00BD4E52"/>
    <w:rsid w:val="00BD598C"/>
    <w:rsid w:val="00BD60A4"/>
    <w:rsid w:val="00BE1125"/>
    <w:rsid w:val="00BE1F6D"/>
    <w:rsid w:val="00BE47C8"/>
    <w:rsid w:val="00BE5208"/>
    <w:rsid w:val="00BE6797"/>
    <w:rsid w:val="00BE6AD2"/>
    <w:rsid w:val="00BE7268"/>
    <w:rsid w:val="00BE73C5"/>
    <w:rsid w:val="00BF0B49"/>
    <w:rsid w:val="00BF0D11"/>
    <w:rsid w:val="00BF1CED"/>
    <w:rsid w:val="00BF42BA"/>
    <w:rsid w:val="00BF4E14"/>
    <w:rsid w:val="00C01647"/>
    <w:rsid w:val="00C018CF"/>
    <w:rsid w:val="00C01F63"/>
    <w:rsid w:val="00C10EC5"/>
    <w:rsid w:val="00C1125C"/>
    <w:rsid w:val="00C12DCC"/>
    <w:rsid w:val="00C176CF"/>
    <w:rsid w:val="00C17AF9"/>
    <w:rsid w:val="00C201DB"/>
    <w:rsid w:val="00C25247"/>
    <w:rsid w:val="00C26BA5"/>
    <w:rsid w:val="00C27C79"/>
    <w:rsid w:val="00C30C63"/>
    <w:rsid w:val="00C30DAE"/>
    <w:rsid w:val="00C30FE9"/>
    <w:rsid w:val="00C33869"/>
    <w:rsid w:val="00C33BCB"/>
    <w:rsid w:val="00C35D66"/>
    <w:rsid w:val="00C37D41"/>
    <w:rsid w:val="00C40C62"/>
    <w:rsid w:val="00C4184C"/>
    <w:rsid w:val="00C43184"/>
    <w:rsid w:val="00C436E5"/>
    <w:rsid w:val="00C43BF6"/>
    <w:rsid w:val="00C453F9"/>
    <w:rsid w:val="00C4786B"/>
    <w:rsid w:val="00C47ADD"/>
    <w:rsid w:val="00C54AE5"/>
    <w:rsid w:val="00C55037"/>
    <w:rsid w:val="00C605A8"/>
    <w:rsid w:val="00C60CEF"/>
    <w:rsid w:val="00C61DF2"/>
    <w:rsid w:val="00C61FA0"/>
    <w:rsid w:val="00C656CA"/>
    <w:rsid w:val="00C73A5A"/>
    <w:rsid w:val="00C75EEB"/>
    <w:rsid w:val="00C766F9"/>
    <w:rsid w:val="00C830A6"/>
    <w:rsid w:val="00C848C0"/>
    <w:rsid w:val="00C85B94"/>
    <w:rsid w:val="00C85F1A"/>
    <w:rsid w:val="00C86309"/>
    <w:rsid w:val="00C87550"/>
    <w:rsid w:val="00C90733"/>
    <w:rsid w:val="00C9154C"/>
    <w:rsid w:val="00C966D7"/>
    <w:rsid w:val="00C974A6"/>
    <w:rsid w:val="00C97670"/>
    <w:rsid w:val="00C979B9"/>
    <w:rsid w:val="00CA043F"/>
    <w:rsid w:val="00CA085D"/>
    <w:rsid w:val="00CA111C"/>
    <w:rsid w:val="00CA13B3"/>
    <w:rsid w:val="00CA3F76"/>
    <w:rsid w:val="00CA5EFF"/>
    <w:rsid w:val="00CA67DC"/>
    <w:rsid w:val="00CA7D15"/>
    <w:rsid w:val="00CA7FE1"/>
    <w:rsid w:val="00CB0E80"/>
    <w:rsid w:val="00CB1C74"/>
    <w:rsid w:val="00CB2727"/>
    <w:rsid w:val="00CB7A49"/>
    <w:rsid w:val="00CC3672"/>
    <w:rsid w:val="00CC4EB5"/>
    <w:rsid w:val="00CC4FA6"/>
    <w:rsid w:val="00CC513C"/>
    <w:rsid w:val="00CC6C9E"/>
    <w:rsid w:val="00CD174D"/>
    <w:rsid w:val="00CD32AC"/>
    <w:rsid w:val="00CD687D"/>
    <w:rsid w:val="00CD6F92"/>
    <w:rsid w:val="00CD78EA"/>
    <w:rsid w:val="00CE1412"/>
    <w:rsid w:val="00CE1A88"/>
    <w:rsid w:val="00CE48BE"/>
    <w:rsid w:val="00CF159E"/>
    <w:rsid w:val="00CF303F"/>
    <w:rsid w:val="00CF3E21"/>
    <w:rsid w:val="00CF6DED"/>
    <w:rsid w:val="00CF79E3"/>
    <w:rsid w:val="00D0221D"/>
    <w:rsid w:val="00D04999"/>
    <w:rsid w:val="00D054CA"/>
    <w:rsid w:val="00D0736D"/>
    <w:rsid w:val="00D07C1E"/>
    <w:rsid w:val="00D11627"/>
    <w:rsid w:val="00D1327C"/>
    <w:rsid w:val="00D13ABB"/>
    <w:rsid w:val="00D17344"/>
    <w:rsid w:val="00D1773E"/>
    <w:rsid w:val="00D21208"/>
    <w:rsid w:val="00D222BB"/>
    <w:rsid w:val="00D233DB"/>
    <w:rsid w:val="00D24BF8"/>
    <w:rsid w:val="00D25469"/>
    <w:rsid w:val="00D25D7C"/>
    <w:rsid w:val="00D30FCB"/>
    <w:rsid w:val="00D31FD0"/>
    <w:rsid w:val="00D32F75"/>
    <w:rsid w:val="00D4396A"/>
    <w:rsid w:val="00D43BCA"/>
    <w:rsid w:val="00D43BF7"/>
    <w:rsid w:val="00D47574"/>
    <w:rsid w:val="00D50DCC"/>
    <w:rsid w:val="00D521EB"/>
    <w:rsid w:val="00D54ED6"/>
    <w:rsid w:val="00D56107"/>
    <w:rsid w:val="00D56DCC"/>
    <w:rsid w:val="00D6033B"/>
    <w:rsid w:val="00D621F4"/>
    <w:rsid w:val="00D62B69"/>
    <w:rsid w:val="00D65519"/>
    <w:rsid w:val="00D6793F"/>
    <w:rsid w:val="00D703B3"/>
    <w:rsid w:val="00D70734"/>
    <w:rsid w:val="00D71A52"/>
    <w:rsid w:val="00D75FDD"/>
    <w:rsid w:val="00D8262F"/>
    <w:rsid w:val="00D83E28"/>
    <w:rsid w:val="00D84071"/>
    <w:rsid w:val="00D85508"/>
    <w:rsid w:val="00D8560E"/>
    <w:rsid w:val="00D85854"/>
    <w:rsid w:val="00D94458"/>
    <w:rsid w:val="00DA3D4E"/>
    <w:rsid w:val="00DA6459"/>
    <w:rsid w:val="00DA6DC8"/>
    <w:rsid w:val="00DB089C"/>
    <w:rsid w:val="00DB69CE"/>
    <w:rsid w:val="00DB76A8"/>
    <w:rsid w:val="00DC1174"/>
    <w:rsid w:val="00DC144D"/>
    <w:rsid w:val="00DC56EA"/>
    <w:rsid w:val="00DC6C26"/>
    <w:rsid w:val="00DD0648"/>
    <w:rsid w:val="00DD187A"/>
    <w:rsid w:val="00DD1F31"/>
    <w:rsid w:val="00DD24AA"/>
    <w:rsid w:val="00DD29B8"/>
    <w:rsid w:val="00DD3647"/>
    <w:rsid w:val="00DD77B0"/>
    <w:rsid w:val="00DD78DF"/>
    <w:rsid w:val="00DE0DC6"/>
    <w:rsid w:val="00DE321D"/>
    <w:rsid w:val="00DE40C2"/>
    <w:rsid w:val="00DE4140"/>
    <w:rsid w:val="00DE4BD1"/>
    <w:rsid w:val="00DE57F8"/>
    <w:rsid w:val="00DF07F9"/>
    <w:rsid w:val="00DF0966"/>
    <w:rsid w:val="00DF3FC8"/>
    <w:rsid w:val="00DF57C3"/>
    <w:rsid w:val="00E01FFC"/>
    <w:rsid w:val="00E03661"/>
    <w:rsid w:val="00E07904"/>
    <w:rsid w:val="00E104F7"/>
    <w:rsid w:val="00E108FD"/>
    <w:rsid w:val="00E10E4A"/>
    <w:rsid w:val="00E1415F"/>
    <w:rsid w:val="00E15559"/>
    <w:rsid w:val="00E222DF"/>
    <w:rsid w:val="00E227D9"/>
    <w:rsid w:val="00E2312A"/>
    <w:rsid w:val="00E23DBA"/>
    <w:rsid w:val="00E319C1"/>
    <w:rsid w:val="00E3412E"/>
    <w:rsid w:val="00E34BBE"/>
    <w:rsid w:val="00E35EB9"/>
    <w:rsid w:val="00E35F88"/>
    <w:rsid w:val="00E36AF8"/>
    <w:rsid w:val="00E40F31"/>
    <w:rsid w:val="00E41EAE"/>
    <w:rsid w:val="00E42620"/>
    <w:rsid w:val="00E4486C"/>
    <w:rsid w:val="00E455AB"/>
    <w:rsid w:val="00E50551"/>
    <w:rsid w:val="00E51486"/>
    <w:rsid w:val="00E515ED"/>
    <w:rsid w:val="00E531C4"/>
    <w:rsid w:val="00E53E82"/>
    <w:rsid w:val="00E54B4B"/>
    <w:rsid w:val="00E55118"/>
    <w:rsid w:val="00E55E9F"/>
    <w:rsid w:val="00E63455"/>
    <w:rsid w:val="00E6493E"/>
    <w:rsid w:val="00E70368"/>
    <w:rsid w:val="00E71A4E"/>
    <w:rsid w:val="00E7249D"/>
    <w:rsid w:val="00E73304"/>
    <w:rsid w:val="00E748CC"/>
    <w:rsid w:val="00E74B68"/>
    <w:rsid w:val="00E75D35"/>
    <w:rsid w:val="00E82C19"/>
    <w:rsid w:val="00E83BA2"/>
    <w:rsid w:val="00E84FB1"/>
    <w:rsid w:val="00E8575D"/>
    <w:rsid w:val="00E86804"/>
    <w:rsid w:val="00E8680A"/>
    <w:rsid w:val="00E90BE1"/>
    <w:rsid w:val="00E91B9E"/>
    <w:rsid w:val="00E94953"/>
    <w:rsid w:val="00E9583E"/>
    <w:rsid w:val="00E9631F"/>
    <w:rsid w:val="00EA3C3D"/>
    <w:rsid w:val="00EA3DFC"/>
    <w:rsid w:val="00EA43CA"/>
    <w:rsid w:val="00EA526D"/>
    <w:rsid w:val="00EB2122"/>
    <w:rsid w:val="00EB2B93"/>
    <w:rsid w:val="00EB60B1"/>
    <w:rsid w:val="00EB6B1A"/>
    <w:rsid w:val="00EB6D65"/>
    <w:rsid w:val="00EC0FAF"/>
    <w:rsid w:val="00EC11C9"/>
    <w:rsid w:val="00EC2178"/>
    <w:rsid w:val="00EC314C"/>
    <w:rsid w:val="00EC32AC"/>
    <w:rsid w:val="00EC5215"/>
    <w:rsid w:val="00EC6F74"/>
    <w:rsid w:val="00ED0C33"/>
    <w:rsid w:val="00ED1620"/>
    <w:rsid w:val="00ED2F79"/>
    <w:rsid w:val="00ED31CC"/>
    <w:rsid w:val="00ED395D"/>
    <w:rsid w:val="00ED3A04"/>
    <w:rsid w:val="00ED46BA"/>
    <w:rsid w:val="00EE073A"/>
    <w:rsid w:val="00EE14F7"/>
    <w:rsid w:val="00EE1A45"/>
    <w:rsid w:val="00EE1DD3"/>
    <w:rsid w:val="00EE2DB3"/>
    <w:rsid w:val="00EE31B9"/>
    <w:rsid w:val="00EE42D3"/>
    <w:rsid w:val="00EE5566"/>
    <w:rsid w:val="00EE68B1"/>
    <w:rsid w:val="00EE6A41"/>
    <w:rsid w:val="00EE7303"/>
    <w:rsid w:val="00EE7DC8"/>
    <w:rsid w:val="00EF0D71"/>
    <w:rsid w:val="00EF6E6B"/>
    <w:rsid w:val="00EF781D"/>
    <w:rsid w:val="00F0009E"/>
    <w:rsid w:val="00F01137"/>
    <w:rsid w:val="00F03A7C"/>
    <w:rsid w:val="00F06251"/>
    <w:rsid w:val="00F06C0F"/>
    <w:rsid w:val="00F06FEB"/>
    <w:rsid w:val="00F1287C"/>
    <w:rsid w:val="00F12B5C"/>
    <w:rsid w:val="00F13614"/>
    <w:rsid w:val="00F13CC6"/>
    <w:rsid w:val="00F20065"/>
    <w:rsid w:val="00F2054E"/>
    <w:rsid w:val="00F24F0F"/>
    <w:rsid w:val="00F25B6D"/>
    <w:rsid w:val="00F26DF3"/>
    <w:rsid w:val="00F32912"/>
    <w:rsid w:val="00F332A9"/>
    <w:rsid w:val="00F34C6C"/>
    <w:rsid w:val="00F40474"/>
    <w:rsid w:val="00F40683"/>
    <w:rsid w:val="00F460A1"/>
    <w:rsid w:val="00F51B91"/>
    <w:rsid w:val="00F52ACC"/>
    <w:rsid w:val="00F52B61"/>
    <w:rsid w:val="00F534F0"/>
    <w:rsid w:val="00F55F82"/>
    <w:rsid w:val="00F5629D"/>
    <w:rsid w:val="00F70519"/>
    <w:rsid w:val="00F71BEA"/>
    <w:rsid w:val="00F71C2F"/>
    <w:rsid w:val="00F73BE1"/>
    <w:rsid w:val="00F747C2"/>
    <w:rsid w:val="00F75B0C"/>
    <w:rsid w:val="00F76445"/>
    <w:rsid w:val="00F829F8"/>
    <w:rsid w:val="00F82CAC"/>
    <w:rsid w:val="00F82E6D"/>
    <w:rsid w:val="00F83BD5"/>
    <w:rsid w:val="00F85273"/>
    <w:rsid w:val="00F85ED8"/>
    <w:rsid w:val="00F86270"/>
    <w:rsid w:val="00F91AED"/>
    <w:rsid w:val="00FA128A"/>
    <w:rsid w:val="00FA64D8"/>
    <w:rsid w:val="00FA69F4"/>
    <w:rsid w:val="00FB26CB"/>
    <w:rsid w:val="00FB3F92"/>
    <w:rsid w:val="00FB4012"/>
    <w:rsid w:val="00FB5196"/>
    <w:rsid w:val="00FC18CD"/>
    <w:rsid w:val="00FC259F"/>
    <w:rsid w:val="00FC282F"/>
    <w:rsid w:val="00FD2F68"/>
    <w:rsid w:val="00FD54B3"/>
    <w:rsid w:val="00FD6A9E"/>
    <w:rsid w:val="00FE0A85"/>
    <w:rsid w:val="00FE3F15"/>
    <w:rsid w:val="00FE4FDF"/>
    <w:rsid w:val="00FE701F"/>
    <w:rsid w:val="00FF00E5"/>
    <w:rsid w:val="00FF076B"/>
    <w:rsid w:val="00FF1505"/>
    <w:rsid w:val="00FF1817"/>
    <w:rsid w:val="00FF2BD1"/>
    <w:rsid w:val="00FF3AD4"/>
    <w:rsid w:val="00FF55B0"/>
    <w:rsid w:val="00FF77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966173"/>
  <w15:docId w15:val="{760423B6-2D92-4550-865C-73A45D40A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0E30"/>
    <w:rPr>
      <w:rFonts w:ascii="Arial" w:hAnsi="Arial"/>
      <w:lang w:val="en-GB" w:eastAsia="es-ES"/>
    </w:rPr>
  </w:style>
  <w:style w:type="paragraph" w:styleId="Heading1">
    <w:name w:val="heading 1"/>
    <w:aliases w:val="HD1,Heading 1-Subhead"/>
    <w:basedOn w:val="Normal"/>
    <w:next w:val="BodyText"/>
    <w:link w:val="Heading1Char"/>
    <w:uiPriority w:val="9"/>
    <w:qFormat/>
    <w:rsid w:val="006670B8"/>
    <w:pPr>
      <w:keepNext/>
      <w:keepLines/>
      <w:pageBreakBefore/>
      <w:numPr>
        <w:numId w:val="1"/>
      </w:numPr>
      <w:pBdr>
        <w:top w:val="single" w:sz="48" w:space="1" w:color="ACACAC"/>
      </w:pBdr>
      <w:tabs>
        <w:tab w:val="left" w:pos="2520"/>
      </w:tabs>
      <w:spacing w:before="120" w:after="240"/>
      <w:ind w:right="720"/>
      <w:outlineLvl w:val="0"/>
    </w:pPr>
    <w:rPr>
      <w:b/>
      <w:caps/>
      <w:sz w:val="28"/>
    </w:rPr>
  </w:style>
  <w:style w:type="paragraph" w:styleId="Heading2">
    <w:name w:val="heading 2"/>
    <w:aliases w:val="HD2,Subheader"/>
    <w:basedOn w:val="BodyText"/>
    <w:next w:val="BodyText"/>
    <w:link w:val="Heading2Char"/>
    <w:qFormat/>
    <w:rsid w:val="006670B8"/>
    <w:pPr>
      <w:keepNext/>
      <w:keepLines/>
      <w:numPr>
        <w:ilvl w:val="1"/>
        <w:numId w:val="1"/>
      </w:numPr>
      <w:pBdr>
        <w:top w:val="single" w:sz="48" w:space="1" w:color="ACACAC"/>
      </w:pBdr>
      <w:spacing w:before="240" w:line="300" w:lineRule="auto"/>
      <w:ind w:right="2835"/>
      <w:outlineLvl w:val="1"/>
    </w:pPr>
    <w:rPr>
      <w:b/>
      <w:sz w:val="28"/>
    </w:rPr>
  </w:style>
  <w:style w:type="paragraph" w:styleId="Heading3">
    <w:name w:val="heading 3"/>
    <w:basedOn w:val="BodyText"/>
    <w:next w:val="BodyText"/>
    <w:link w:val="Heading3Char"/>
    <w:qFormat/>
    <w:rsid w:val="006670B8"/>
    <w:pPr>
      <w:keepNext/>
      <w:keepLines/>
      <w:numPr>
        <w:ilvl w:val="2"/>
        <w:numId w:val="1"/>
      </w:numPr>
      <w:outlineLvl w:val="2"/>
    </w:pPr>
    <w:rPr>
      <w:b/>
      <w:caps/>
      <w:sz w:val="24"/>
    </w:rPr>
  </w:style>
  <w:style w:type="paragraph" w:styleId="Heading4">
    <w:name w:val="heading 4"/>
    <w:basedOn w:val="BodyText"/>
    <w:next w:val="BodyText"/>
    <w:link w:val="Heading4Char"/>
    <w:qFormat/>
    <w:rsid w:val="006670B8"/>
    <w:pPr>
      <w:keepNext/>
      <w:keepLines/>
      <w:numPr>
        <w:ilvl w:val="3"/>
        <w:numId w:val="1"/>
      </w:numPr>
      <w:tabs>
        <w:tab w:val="center" w:pos="6480"/>
        <w:tab w:val="right" w:pos="10440"/>
      </w:tabs>
      <w:outlineLvl w:val="3"/>
    </w:pPr>
    <w:rPr>
      <w:b/>
      <w:sz w:val="24"/>
    </w:rPr>
  </w:style>
  <w:style w:type="paragraph" w:styleId="Heading5">
    <w:name w:val="heading 5"/>
    <w:basedOn w:val="BodyText"/>
    <w:next w:val="BodyText"/>
    <w:link w:val="Heading5Char"/>
    <w:qFormat/>
    <w:rsid w:val="006670B8"/>
    <w:pPr>
      <w:keepNext/>
      <w:keepLines/>
      <w:numPr>
        <w:ilvl w:val="4"/>
        <w:numId w:val="1"/>
      </w:numPr>
      <w:outlineLvl w:val="4"/>
    </w:pPr>
    <w:rPr>
      <w:b/>
      <w:caps/>
    </w:rPr>
  </w:style>
  <w:style w:type="paragraph" w:styleId="Heading6">
    <w:name w:val="heading 6"/>
    <w:basedOn w:val="BodyText"/>
    <w:next w:val="BodyText"/>
    <w:link w:val="Heading6Char"/>
    <w:qFormat/>
    <w:rsid w:val="006670B8"/>
    <w:pPr>
      <w:keepNext/>
      <w:numPr>
        <w:ilvl w:val="5"/>
        <w:numId w:val="1"/>
      </w:numPr>
      <w:spacing w:line="300" w:lineRule="auto"/>
      <w:outlineLvl w:val="5"/>
    </w:pPr>
    <w:rPr>
      <w:b/>
    </w:rPr>
  </w:style>
  <w:style w:type="paragraph" w:styleId="Heading7">
    <w:name w:val="heading 7"/>
    <w:basedOn w:val="Normal"/>
    <w:next w:val="NormalIndent"/>
    <w:link w:val="Heading7Char"/>
    <w:qFormat/>
    <w:rsid w:val="006670B8"/>
    <w:pPr>
      <w:keepNext/>
      <w:numPr>
        <w:ilvl w:val="6"/>
        <w:numId w:val="1"/>
      </w:numPr>
      <w:spacing w:before="120" w:after="120" w:line="300" w:lineRule="auto"/>
      <w:outlineLvl w:val="6"/>
    </w:pPr>
    <w:rPr>
      <w:rFonts w:ascii="Times" w:hAnsi="Times"/>
      <w:i/>
    </w:rPr>
  </w:style>
  <w:style w:type="paragraph" w:styleId="Heading8">
    <w:name w:val="heading 8"/>
    <w:basedOn w:val="BodyText"/>
    <w:next w:val="BodyText"/>
    <w:link w:val="Heading8Char"/>
    <w:qFormat/>
    <w:rsid w:val="006670B8"/>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6670B8"/>
    <w:pPr>
      <w:keepNext/>
      <w:pBdr>
        <w:bottom w:val="single" w:sz="8" w:space="1" w:color="auto"/>
      </w:pBdr>
      <w:outlineLvl w:val="8"/>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bt,t,contents,xPlatte tekst,Platte tekst,??2,heading_txt,bodytxy2,Body Text - Level 2,body,Specs,Tempo Body Text,Viñeta,Texto independiente,body tesx,body text1,body text2,bt1,body text3,bt2,body text4,bt3,body text5,b,Corps de texte"/>
    <w:basedOn w:val="Normal"/>
    <w:link w:val="BodyTextChar"/>
    <w:rsid w:val="006670B8"/>
    <w:pPr>
      <w:spacing w:before="120" w:after="120"/>
      <w:ind w:left="1440"/>
    </w:pPr>
  </w:style>
  <w:style w:type="paragraph" w:styleId="NormalIndent">
    <w:name w:val="Normal Indent"/>
    <w:basedOn w:val="Normal"/>
    <w:rsid w:val="006670B8"/>
    <w:pPr>
      <w:ind w:left="720"/>
    </w:pPr>
  </w:style>
  <w:style w:type="paragraph" w:styleId="TOC3">
    <w:name w:val="toc 3"/>
    <w:basedOn w:val="Normal"/>
    <w:next w:val="Normal"/>
    <w:uiPriority w:val="39"/>
    <w:rsid w:val="006670B8"/>
    <w:pPr>
      <w:tabs>
        <w:tab w:val="right" w:leader="dot" w:pos="10080"/>
      </w:tabs>
      <w:ind w:left="2549"/>
    </w:pPr>
  </w:style>
  <w:style w:type="paragraph" w:styleId="TOC2">
    <w:name w:val="toc 2"/>
    <w:basedOn w:val="Normal"/>
    <w:next w:val="Normal"/>
    <w:uiPriority w:val="39"/>
    <w:rsid w:val="006670B8"/>
    <w:pPr>
      <w:tabs>
        <w:tab w:val="right" w:leader="dot" w:pos="10080"/>
      </w:tabs>
      <w:ind w:left="1440"/>
    </w:pPr>
  </w:style>
  <w:style w:type="paragraph" w:styleId="Footer">
    <w:name w:val="footer"/>
    <w:basedOn w:val="Normal"/>
    <w:link w:val="FooterChar"/>
    <w:rsid w:val="006670B8"/>
    <w:pPr>
      <w:tabs>
        <w:tab w:val="right" w:pos="7920"/>
      </w:tabs>
    </w:pPr>
    <w:rPr>
      <w:sz w:val="16"/>
    </w:rPr>
  </w:style>
  <w:style w:type="paragraph" w:styleId="Header">
    <w:name w:val="header"/>
    <w:basedOn w:val="Normal"/>
    <w:link w:val="HeaderChar"/>
    <w:rsid w:val="006670B8"/>
    <w:pPr>
      <w:tabs>
        <w:tab w:val="right" w:pos="10440"/>
      </w:tabs>
    </w:pPr>
    <w:rPr>
      <w:sz w:val="16"/>
    </w:rPr>
  </w:style>
  <w:style w:type="paragraph" w:styleId="Title">
    <w:name w:val="Title"/>
    <w:basedOn w:val="Normal"/>
    <w:link w:val="TitleChar"/>
    <w:qFormat/>
    <w:rsid w:val="006670B8"/>
    <w:pPr>
      <w:keepLines/>
      <w:ind w:right="720"/>
    </w:pPr>
    <w:rPr>
      <w:sz w:val="48"/>
    </w:rPr>
  </w:style>
  <w:style w:type="paragraph" w:customStyle="1" w:styleId="TableText">
    <w:name w:val="Table Text"/>
    <w:basedOn w:val="Normal"/>
    <w:link w:val="TableTextChar"/>
    <w:rsid w:val="006670B8"/>
    <w:pPr>
      <w:keepLines/>
    </w:pPr>
    <w:rPr>
      <w:sz w:val="16"/>
    </w:rPr>
  </w:style>
  <w:style w:type="paragraph" w:customStyle="1" w:styleId="HeadingBar">
    <w:name w:val="Heading Bar"/>
    <w:basedOn w:val="Normal"/>
    <w:next w:val="Heading3"/>
    <w:rsid w:val="006670B8"/>
    <w:pPr>
      <w:keepNext/>
      <w:keepLines/>
      <w:shd w:val="solid" w:color="ACACAC" w:fill="ACACAC"/>
      <w:spacing w:before="240"/>
      <w:ind w:right="7920"/>
    </w:pPr>
    <w:rPr>
      <w:color w:val="FFFFFF"/>
      <w:sz w:val="8"/>
    </w:rPr>
  </w:style>
  <w:style w:type="paragraph" w:customStyle="1" w:styleId="TitleBar">
    <w:name w:val="Title Bar"/>
    <w:basedOn w:val="Normal"/>
    <w:rsid w:val="006670B8"/>
    <w:pPr>
      <w:keepNext/>
      <w:pageBreakBefore/>
      <w:shd w:val="solid" w:color="ACACAC" w:fill="auto"/>
      <w:spacing w:before="1680"/>
      <w:ind w:left="1440" w:right="720"/>
    </w:pPr>
    <w:rPr>
      <w:sz w:val="16"/>
    </w:rPr>
  </w:style>
  <w:style w:type="paragraph" w:customStyle="1" w:styleId="TOCHeading1">
    <w:name w:val="TOC Heading1"/>
    <w:basedOn w:val="Normal"/>
    <w:rsid w:val="006670B8"/>
    <w:pPr>
      <w:keepNext/>
      <w:pageBreakBefore/>
      <w:pBdr>
        <w:top w:val="single" w:sz="48" w:space="26" w:color="ACACAC"/>
      </w:pBdr>
      <w:spacing w:before="960" w:after="960"/>
      <w:ind w:left="1440"/>
    </w:pPr>
    <w:rPr>
      <w:sz w:val="36"/>
    </w:rPr>
  </w:style>
  <w:style w:type="character" w:customStyle="1" w:styleId="HighlightedVariable">
    <w:name w:val="Highlighted Variable"/>
    <w:rsid w:val="006670B8"/>
    <w:rPr>
      <w:color w:val="13A3F7"/>
    </w:rPr>
  </w:style>
  <w:style w:type="paragraph" w:customStyle="1" w:styleId="TableHeading">
    <w:name w:val="Table Heading"/>
    <w:basedOn w:val="TableText"/>
    <w:rsid w:val="006670B8"/>
    <w:pPr>
      <w:spacing w:before="120" w:after="120"/>
    </w:pPr>
    <w:rPr>
      <w:b/>
    </w:rPr>
  </w:style>
  <w:style w:type="character" w:styleId="PageNumber">
    <w:name w:val="page number"/>
    <w:rsid w:val="006670B8"/>
    <w:rPr>
      <w:rFonts w:ascii="Arial" w:hAnsi="Arial"/>
    </w:rPr>
  </w:style>
  <w:style w:type="paragraph" w:customStyle="1" w:styleId="RouteTitle">
    <w:name w:val="Route Title"/>
    <w:basedOn w:val="Normal"/>
    <w:rsid w:val="006670B8"/>
    <w:pPr>
      <w:keepLines/>
      <w:spacing w:after="120"/>
      <w:ind w:left="1440" w:right="720"/>
    </w:pPr>
    <w:rPr>
      <w:sz w:val="36"/>
    </w:rPr>
  </w:style>
  <w:style w:type="paragraph" w:customStyle="1" w:styleId="Title-Major">
    <w:name w:val="Title-Major"/>
    <w:basedOn w:val="Title"/>
    <w:rsid w:val="006670B8"/>
    <w:pPr>
      <w:ind w:left="1440"/>
    </w:pPr>
    <w:rPr>
      <w:smallCaps/>
    </w:rPr>
  </w:style>
  <w:style w:type="paragraph" w:customStyle="1" w:styleId="Note">
    <w:name w:val="Note"/>
    <w:basedOn w:val="BodyText"/>
    <w:rsid w:val="006670B8"/>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6670B8"/>
    <w:pPr>
      <w:keepLines/>
      <w:numPr>
        <w:numId w:val="4"/>
      </w:numPr>
      <w:tabs>
        <w:tab w:val="left" w:pos="2520"/>
      </w:tabs>
      <w:spacing w:before="60" w:after="60"/>
    </w:pPr>
  </w:style>
  <w:style w:type="paragraph" w:customStyle="1" w:styleId="Checklist">
    <w:name w:val="Checklist"/>
    <w:basedOn w:val="BodyText"/>
    <w:rsid w:val="006670B8"/>
    <w:pPr>
      <w:numPr>
        <w:numId w:val="3"/>
      </w:numPr>
    </w:pPr>
  </w:style>
  <w:style w:type="paragraph" w:customStyle="1" w:styleId="Subject">
    <w:name w:val="Subject"/>
    <w:basedOn w:val="BodyText"/>
    <w:rsid w:val="006670B8"/>
    <w:rPr>
      <w:sz w:val="48"/>
    </w:rPr>
  </w:style>
  <w:style w:type="paragraph" w:customStyle="1" w:styleId="InfoBox">
    <w:name w:val="Info Box"/>
    <w:basedOn w:val="BodyText"/>
    <w:rsid w:val="006670B8"/>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NumberList">
    <w:name w:val="Number List"/>
    <w:basedOn w:val="NumberedList"/>
    <w:rsid w:val="006670B8"/>
    <w:pPr>
      <w:numPr>
        <w:numId w:val="0"/>
      </w:numPr>
    </w:pPr>
  </w:style>
  <w:style w:type="paragraph" w:styleId="TOC1">
    <w:name w:val="toc 1"/>
    <w:basedOn w:val="Normal"/>
    <w:next w:val="Normal"/>
    <w:uiPriority w:val="39"/>
    <w:rsid w:val="006670B8"/>
    <w:pPr>
      <w:keepNext/>
      <w:tabs>
        <w:tab w:val="right" w:leader="dot" w:pos="10080"/>
      </w:tabs>
      <w:spacing w:before="240" w:after="120"/>
      <w:ind w:left="1440"/>
    </w:pPr>
    <w:rPr>
      <w:b/>
    </w:rPr>
  </w:style>
  <w:style w:type="paragraph" w:styleId="TOC4">
    <w:name w:val="toc 4"/>
    <w:basedOn w:val="Normal"/>
    <w:next w:val="Normal"/>
    <w:semiHidden/>
    <w:rsid w:val="006670B8"/>
    <w:pPr>
      <w:tabs>
        <w:tab w:val="right" w:leader="dot" w:pos="10080"/>
      </w:tabs>
      <w:ind w:left="3240"/>
    </w:pPr>
    <w:rPr>
      <w:sz w:val="18"/>
    </w:rPr>
  </w:style>
  <w:style w:type="paragraph" w:styleId="TOC5">
    <w:name w:val="toc 5"/>
    <w:basedOn w:val="Normal"/>
    <w:next w:val="Normal"/>
    <w:semiHidden/>
    <w:rsid w:val="006670B8"/>
    <w:pPr>
      <w:tabs>
        <w:tab w:val="right" w:leader="dot" w:pos="10080"/>
      </w:tabs>
      <w:ind w:left="3600"/>
    </w:pPr>
    <w:rPr>
      <w:sz w:val="18"/>
    </w:rPr>
  </w:style>
  <w:style w:type="paragraph" w:customStyle="1" w:styleId="tty132">
    <w:name w:val="tty132"/>
    <w:basedOn w:val="Normal"/>
    <w:rsid w:val="006670B8"/>
    <w:rPr>
      <w:rFonts w:ascii="Courier New" w:hAnsi="Courier New"/>
      <w:sz w:val="12"/>
    </w:rPr>
  </w:style>
  <w:style w:type="paragraph" w:customStyle="1" w:styleId="tty180">
    <w:name w:val="tty180"/>
    <w:basedOn w:val="Normal"/>
    <w:rsid w:val="006670B8"/>
    <w:pPr>
      <w:ind w:right="-720"/>
    </w:pPr>
    <w:rPr>
      <w:rFonts w:ascii="Courier New" w:hAnsi="Courier New"/>
      <w:sz w:val="8"/>
    </w:rPr>
  </w:style>
  <w:style w:type="paragraph" w:customStyle="1" w:styleId="tty80">
    <w:name w:val="tty80"/>
    <w:basedOn w:val="Normal"/>
    <w:rsid w:val="006670B8"/>
    <w:rPr>
      <w:rFonts w:ascii="Courier New" w:hAnsi="Courier New"/>
    </w:rPr>
  </w:style>
  <w:style w:type="paragraph" w:customStyle="1" w:styleId="tty80indent">
    <w:name w:val="tty80 indent"/>
    <w:basedOn w:val="tty80"/>
    <w:rsid w:val="006670B8"/>
    <w:pPr>
      <w:ind w:left="2895"/>
    </w:pPr>
  </w:style>
  <w:style w:type="paragraph" w:customStyle="1" w:styleId="NoteWide">
    <w:name w:val="Note Wide"/>
    <w:basedOn w:val="Note"/>
    <w:rsid w:val="006670B8"/>
    <w:pPr>
      <w:ind w:right="2160"/>
    </w:pPr>
  </w:style>
  <w:style w:type="table" w:styleId="TableGrid">
    <w:name w:val="Table Grid"/>
    <w:basedOn w:val="TableNormal"/>
    <w:uiPriority w:val="39"/>
    <w:rsid w:val="00667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6670B8"/>
    <w:pPr>
      <w:numPr>
        <w:numId w:val="2"/>
      </w:numPr>
      <w:tabs>
        <w:tab w:val="left" w:pos="2880"/>
      </w:tabs>
    </w:pPr>
  </w:style>
  <w:style w:type="paragraph" w:customStyle="1" w:styleId="Paragraph">
    <w:name w:val="Paragraph"/>
    <w:rsid w:val="006670B8"/>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6670B8"/>
    <w:pPr>
      <w:spacing w:before="70" w:after="70"/>
    </w:pPr>
    <w:rPr>
      <w:szCs w:val="21"/>
    </w:rPr>
  </w:style>
  <w:style w:type="paragraph" w:customStyle="1" w:styleId="HeadingCopyright">
    <w:name w:val="Heading Copyright"/>
    <w:basedOn w:val="Heading2"/>
    <w:next w:val="CopyrightText"/>
    <w:rsid w:val="006670B8"/>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6670B8"/>
    <w:rPr>
      <w:rFonts w:ascii="Tahoma" w:hAnsi="Tahoma" w:cs="Tahoma"/>
      <w:sz w:val="16"/>
      <w:szCs w:val="16"/>
    </w:rPr>
  </w:style>
  <w:style w:type="character" w:customStyle="1" w:styleId="BalloonTextChar">
    <w:name w:val="Balloon Text Char"/>
    <w:link w:val="BalloonText"/>
    <w:rsid w:val="006670B8"/>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6670B8"/>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6670B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basedOn w:val="Normal"/>
    <w:next w:val="Normal"/>
    <w:link w:val="SubtitleChar"/>
    <w:uiPriority w:val="11"/>
    <w:qFormat/>
    <w:rsid w:val="008305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305A9"/>
    <w:rPr>
      <w:rFonts w:asciiTheme="majorHAnsi" w:eastAsiaTheme="majorEastAsia" w:hAnsiTheme="majorHAnsi" w:cstheme="majorBidi"/>
      <w:i/>
      <w:iCs/>
      <w:color w:val="4F81BD" w:themeColor="accent1"/>
      <w:spacing w:val="15"/>
      <w:sz w:val="24"/>
      <w:szCs w:val="24"/>
      <w:lang w:val="en-US" w:eastAsia="es-ES"/>
    </w:rPr>
  </w:style>
  <w:style w:type="table" w:customStyle="1" w:styleId="InforTable0">
    <w:name w:val="Infor Table"/>
    <w:basedOn w:val="TableNormal"/>
    <w:uiPriority w:val="99"/>
    <w:rsid w:val="006670B8"/>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basedOn w:val="DefaultParagraphFont"/>
    <w:link w:val="Title"/>
    <w:rsid w:val="006670B8"/>
    <w:rPr>
      <w:rFonts w:ascii="Arial" w:hAnsi="Arial"/>
      <w:sz w:val="48"/>
      <w:lang w:val="en-US" w:eastAsia="es-ES"/>
    </w:rPr>
  </w:style>
  <w:style w:type="character" w:customStyle="1" w:styleId="BodyTextChar">
    <w:name w:val="Body Text Char"/>
    <w:aliases w:val="body text Char,bt Char,t Char,contents Char,xPlatte tekst Char,Platte tekst Char,??2 Char,heading_txt Char,bodytxy2 Char,Body Text - Level 2 Char,body Char,Specs Char,Tempo Body Text Char,Viñeta Char,Texto independiente Char,bt1 Char"/>
    <w:basedOn w:val="DefaultParagraphFont"/>
    <w:link w:val="BodyText"/>
    <w:rsid w:val="006670B8"/>
    <w:rPr>
      <w:rFonts w:ascii="Arial" w:hAnsi="Arial"/>
      <w:lang w:val="en-US" w:eastAsia="es-ES"/>
    </w:rPr>
  </w:style>
  <w:style w:type="character" w:customStyle="1" w:styleId="FooterChar">
    <w:name w:val="Footer Char"/>
    <w:basedOn w:val="DefaultParagraphFont"/>
    <w:link w:val="Footer"/>
    <w:rsid w:val="006670B8"/>
    <w:rPr>
      <w:rFonts w:ascii="Arial" w:hAnsi="Arial"/>
      <w:sz w:val="16"/>
      <w:lang w:val="en-US" w:eastAsia="es-ES"/>
    </w:rPr>
  </w:style>
  <w:style w:type="character" w:customStyle="1" w:styleId="HeaderChar">
    <w:name w:val="Header Char"/>
    <w:basedOn w:val="DefaultParagraphFont"/>
    <w:link w:val="Header"/>
    <w:rsid w:val="006670B8"/>
    <w:rPr>
      <w:rFonts w:ascii="Arial" w:hAnsi="Arial"/>
      <w:sz w:val="16"/>
      <w:lang w:val="en-US" w:eastAsia="es-ES"/>
    </w:rPr>
  </w:style>
  <w:style w:type="character" w:customStyle="1" w:styleId="Heading1Char">
    <w:name w:val="Heading 1 Char"/>
    <w:aliases w:val="HD1 Char,Heading 1-Subhead Char"/>
    <w:basedOn w:val="DefaultParagraphFont"/>
    <w:link w:val="Heading1"/>
    <w:rsid w:val="006670B8"/>
    <w:rPr>
      <w:rFonts w:ascii="Arial" w:hAnsi="Arial"/>
      <w:b/>
      <w:caps/>
      <w:sz w:val="28"/>
      <w:lang w:val="en-GB" w:eastAsia="es-ES"/>
    </w:rPr>
  </w:style>
  <w:style w:type="character" w:customStyle="1" w:styleId="Heading2Char">
    <w:name w:val="Heading 2 Char"/>
    <w:aliases w:val="HD2 Char,Subheader Char"/>
    <w:basedOn w:val="DefaultParagraphFont"/>
    <w:link w:val="Heading2"/>
    <w:rsid w:val="006670B8"/>
    <w:rPr>
      <w:rFonts w:ascii="Arial" w:hAnsi="Arial"/>
      <w:b/>
      <w:sz w:val="28"/>
      <w:lang w:val="en-GB" w:eastAsia="es-ES"/>
    </w:rPr>
  </w:style>
  <w:style w:type="character" w:customStyle="1" w:styleId="Heading3Char">
    <w:name w:val="Heading 3 Char"/>
    <w:basedOn w:val="DefaultParagraphFont"/>
    <w:link w:val="Heading3"/>
    <w:rsid w:val="006670B8"/>
    <w:rPr>
      <w:rFonts w:ascii="Arial" w:hAnsi="Arial"/>
      <w:b/>
      <w:caps/>
      <w:sz w:val="24"/>
      <w:lang w:val="en-GB" w:eastAsia="es-ES"/>
    </w:rPr>
  </w:style>
  <w:style w:type="character" w:customStyle="1" w:styleId="Heading4Char">
    <w:name w:val="Heading 4 Char"/>
    <w:basedOn w:val="DefaultParagraphFont"/>
    <w:link w:val="Heading4"/>
    <w:rsid w:val="006670B8"/>
    <w:rPr>
      <w:rFonts w:ascii="Arial" w:hAnsi="Arial"/>
      <w:b/>
      <w:sz w:val="24"/>
      <w:lang w:val="en-GB" w:eastAsia="es-ES"/>
    </w:rPr>
  </w:style>
  <w:style w:type="character" w:customStyle="1" w:styleId="Heading5Char">
    <w:name w:val="Heading 5 Char"/>
    <w:basedOn w:val="DefaultParagraphFont"/>
    <w:link w:val="Heading5"/>
    <w:rsid w:val="006670B8"/>
    <w:rPr>
      <w:rFonts w:ascii="Arial" w:hAnsi="Arial"/>
      <w:b/>
      <w:caps/>
      <w:lang w:val="en-GB" w:eastAsia="es-ES"/>
    </w:rPr>
  </w:style>
  <w:style w:type="character" w:customStyle="1" w:styleId="Heading6Char">
    <w:name w:val="Heading 6 Char"/>
    <w:basedOn w:val="DefaultParagraphFont"/>
    <w:link w:val="Heading6"/>
    <w:rsid w:val="006670B8"/>
    <w:rPr>
      <w:rFonts w:ascii="Arial" w:hAnsi="Arial"/>
      <w:b/>
      <w:lang w:val="en-GB" w:eastAsia="es-ES"/>
    </w:rPr>
  </w:style>
  <w:style w:type="character" w:customStyle="1" w:styleId="Heading7Char">
    <w:name w:val="Heading 7 Char"/>
    <w:basedOn w:val="DefaultParagraphFont"/>
    <w:link w:val="Heading7"/>
    <w:rsid w:val="006670B8"/>
    <w:rPr>
      <w:rFonts w:ascii="Times" w:hAnsi="Times"/>
      <w:i/>
      <w:lang w:val="en-GB" w:eastAsia="es-ES"/>
    </w:rPr>
  </w:style>
  <w:style w:type="character" w:customStyle="1" w:styleId="Heading8Char">
    <w:name w:val="Heading 8 Char"/>
    <w:basedOn w:val="DefaultParagraphFont"/>
    <w:link w:val="Heading8"/>
    <w:rsid w:val="006670B8"/>
    <w:rPr>
      <w:rFonts w:ascii="Arial" w:hAnsi="Arial"/>
      <w:b/>
      <w:lang w:val="en-US" w:eastAsia="es-ES"/>
    </w:rPr>
  </w:style>
  <w:style w:type="character" w:customStyle="1" w:styleId="Heading9Char">
    <w:name w:val="Heading 9 Char"/>
    <w:basedOn w:val="DefaultParagraphFont"/>
    <w:link w:val="Heading9"/>
    <w:rsid w:val="006670B8"/>
    <w:rPr>
      <w:rFonts w:ascii="Arial" w:hAnsi="Arial"/>
      <w:b/>
      <w:i/>
      <w:lang w:val="en-US" w:eastAsia="es-ES"/>
    </w:rPr>
  </w:style>
  <w:style w:type="character" w:styleId="CommentReference">
    <w:name w:val="annotation reference"/>
    <w:basedOn w:val="DefaultParagraphFont"/>
    <w:uiPriority w:val="99"/>
    <w:unhideWhenUsed/>
    <w:rsid w:val="006670B8"/>
    <w:rPr>
      <w:sz w:val="16"/>
      <w:szCs w:val="16"/>
    </w:rPr>
  </w:style>
  <w:style w:type="paragraph" w:styleId="CommentText">
    <w:name w:val="annotation text"/>
    <w:basedOn w:val="Normal"/>
    <w:link w:val="CommentTextChar"/>
    <w:uiPriority w:val="99"/>
    <w:unhideWhenUsed/>
    <w:rsid w:val="006670B8"/>
  </w:style>
  <w:style w:type="character" w:customStyle="1" w:styleId="CommentTextChar">
    <w:name w:val="Comment Text Char"/>
    <w:basedOn w:val="DefaultParagraphFont"/>
    <w:link w:val="CommentText"/>
    <w:uiPriority w:val="99"/>
    <w:rsid w:val="006670B8"/>
    <w:rPr>
      <w:rFonts w:ascii="Arial" w:hAnsi="Arial"/>
      <w:lang w:val="en-US" w:eastAsia="es-ES"/>
    </w:rPr>
  </w:style>
  <w:style w:type="paragraph" w:styleId="CommentSubject">
    <w:name w:val="annotation subject"/>
    <w:basedOn w:val="CommentText"/>
    <w:next w:val="CommentText"/>
    <w:link w:val="CommentSubjectChar"/>
    <w:uiPriority w:val="99"/>
    <w:unhideWhenUsed/>
    <w:rsid w:val="006670B8"/>
    <w:rPr>
      <w:b/>
      <w:bCs/>
    </w:rPr>
  </w:style>
  <w:style w:type="character" w:customStyle="1" w:styleId="CommentSubjectChar">
    <w:name w:val="Comment Subject Char"/>
    <w:basedOn w:val="CommentTextChar"/>
    <w:link w:val="CommentSubject"/>
    <w:uiPriority w:val="99"/>
    <w:rsid w:val="006670B8"/>
    <w:rPr>
      <w:rFonts w:ascii="Arial" w:hAnsi="Arial"/>
      <w:b/>
      <w:bCs/>
      <w:lang w:val="en-US" w:eastAsia="es-ES"/>
    </w:rPr>
  </w:style>
  <w:style w:type="paragraph" w:styleId="NormalWeb">
    <w:name w:val="Normal (Web)"/>
    <w:basedOn w:val="Normal"/>
    <w:uiPriority w:val="99"/>
    <w:unhideWhenUsed/>
    <w:rsid w:val="006670B8"/>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TOCHeading">
    <w:name w:val="TOC Heading"/>
    <w:basedOn w:val="Heading1"/>
    <w:next w:val="Normal"/>
    <w:uiPriority w:val="39"/>
    <w:unhideWhenUsed/>
    <w:qFormat/>
    <w:rsid w:val="001F61FA"/>
    <w:pPr>
      <w:pageBreakBefore w:val="0"/>
      <w:numPr>
        <w:numId w:val="0"/>
      </w:numPr>
      <w:pBdr>
        <w:top w:val="none" w:sz="0" w:space="0" w:color="auto"/>
      </w:pBdr>
      <w:tabs>
        <w:tab w:val="clear" w:pos="2520"/>
      </w:tabs>
      <w:spacing w:before="480" w:after="0" w:line="276" w:lineRule="auto"/>
      <w:ind w:right="0"/>
      <w:outlineLvl w:val="9"/>
    </w:pPr>
    <w:rPr>
      <w:rFonts w:asciiTheme="majorHAnsi" w:eastAsiaTheme="majorEastAsia" w:hAnsiTheme="majorHAnsi" w:cstheme="majorBidi"/>
      <w:bCs/>
      <w:caps w:val="0"/>
      <w:color w:val="365F91" w:themeColor="accent1" w:themeShade="BF"/>
      <w:szCs w:val="28"/>
      <w:lang w:eastAsia="ja-JP"/>
    </w:rPr>
  </w:style>
  <w:style w:type="character" w:styleId="Hyperlink">
    <w:name w:val="Hyperlink"/>
    <w:basedOn w:val="DefaultParagraphFont"/>
    <w:uiPriority w:val="99"/>
    <w:unhideWhenUsed/>
    <w:rsid w:val="001F61FA"/>
    <w:rPr>
      <w:color w:val="0000FF" w:themeColor="hyperlink"/>
      <w:u w:val="single"/>
    </w:rPr>
  </w:style>
  <w:style w:type="table" w:styleId="PlainTable1">
    <w:name w:val="Plain Table 1"/>
    <w:basedOn w:val="TableNormal"/>
    <w:uiPriority w:val="41"/>
    <w:rsid w:val="00D56DCC"/>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BD0EEC"/>
    <w:pPr>
      <w:ind w:left="720"/>
    </w:pPr>
    <w:rPr>
      <w:rFonts w:ascii="Calibri" w:eastAsiaTheme="minorHAnsi" w:hAnsi="Calibri"/>
      <w:sz w:val="22"/>
      <w:szCs w:val="22"/>
      <w:lang w:eastAsia="en-US"/>
    </w:rPr>
  </w:style>
  <w:style w:type="character" w:styleId="Strong">
    <w:name w:val="Strong"/>
    <w:basedOn w:val="DefaultParagraphFont"/>
    <w:uiPriority w:val="22"/>
    <w:qFormat/>
    <w:rsid w:val="008E0213"/>
    <w:rPr>
      <w:b/>
      <w:bCs/>
    </w:rPr>
  </w:style>
  <w:style w:type="character" w:styleId="Emphasis">
    <w:name w:val="Emphasis"/>
    <w:basedOn w:val="DefaultParagraphFont"/>
    <w:qFormat/>
    <w:rsid w:val="00F13CC6"/>
    <w:rPr>
      <w:i/>
      <w:iCs/>
    </w:rPr>
  </w:style>
  <w:style w:type="paragraph" w:customStyle="1" w:styleId="Texte1">
    <w:name w:val="Texte 1"/>
    <w:basedOn w:val="Normal"/>
    <w:qFormat/>
    <w:rsid w:val="005F3636"/>
    <w:pPr>
      <w:spacing w:before="120" w:after="120"/>
      <w:contextualSpacing/>
    </w:pPr>
    <w:rPr>
      <w:rFonts w:ascii="Calibri" w:hAnsi="Calibri" w:cs="Calibri"/>
      <w:noProof/>
      <w:sz w:val="24"/>
      <w:szCs w:val="28"/>
      <w:lang w:val="fr-FR"/>
    </w:rPr>
  </w:style>
  <w:style w:type="paragraph" w:customStyle="1" w:styleId="Texte3">
    <w:name w:val="Texte 3"/>
    <w:basedOn w:val="Normal"/>
    <w:qFormat/>
    <w:rsid w:val="005F3636"/>
    <w:pPr>
      <w:spacing w:before="120" w:after="120"/>
      <w:ind w:left="709"/>
      <w:contextualSpacing/>
    </w:pPr>
    <w:rPr>
      <w:rFonts w:ascii="Calibri" w:hAnsi="Calibri" w:cs="Calibri"/>
      <w:noProof/>
      <w:sz w:val="24"/>
      <w:szCs w:val="28"/>
      <w:lang w:val="fr-FR"/>
    </w:rPr>
  </w:style>
  <w:style w:type="paragraph" w:customStyle="1" w:styleId="Texte2">
    <w:name w:val="Texte 2"/>
    <w:basedOn w:val="Normal"/>
    <w:qFormat/>
    <w:rsid w:val="00882ED4"/>
    <w:pPr>
      <w:spacing w:before="120" w:after="120"/>
      <w:ind w:left="284"/>
      <w:contextualSpacing/>
    </w:pPr>
    <w:rPr>
      <w:rFonts w:ascii="Calibri" w:hAnsi="Calibri" w:cs="Calibri"/>
      <w:noProof/>
      <w:sz w:val="24"/>
      <w:szCs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3239">
      <w:bodyDiv w:val="1"/>
      <w:marLeft w:val="0"/>
      <w:marRight w:val="0"/>
      <w:marTop w:val="0"/>
      <w:marBottom w:val="0"/>
      <w:divBdr>
        <w:top w:val="none" w:sz="0" w:space="0" w:color="auto"/>
        <w:left w:val="none" w:sz="0" w:space="0" w:color="auto"/>
        <w:bottom w:val="none" w:sz="0" w:space="0" w:color="auto"/>
        <w:right w:val="none" w:sz="0" w:space="0" w:color="auto"/>
      </w:divBdr>
      <w:divsChild>
        <w:div w:id="2128038560">
          <w:marLeft w:val="0"/>
          <w:marRight w:val="0"/>
          <w:marTop w:val="0"/>
          <w:marBottom w:val="0"/>
          <w:divBdr>
            <w:top w:val="none" w:sz="0" w:space="0" w:color="auto"/>
            <w:left w:val="none" w:sz="0" w:space="0" w:color="auto"/>
            <w:bottom w:val="none" w:sz="0" w:space="0" w:color="auto"/>
            <w:right w:val="none" w:sz="0" w:space="0" w:color="auto"/>
          </w:divBdr>
          <w:divsChild>
            <w:div w:id="2127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7994">
      <w:bodyDiv w:val="1"/>
      <w:marLeft w:val="0"/>
      <w:marRight w:val="0"/>
      <w:marTop w:val="0"/>
      <w:marBottom w:val="0"/>
      <w:divBdr>
        <w:top w:val="none" w:sz="0" w:space="0" w:color="auto"/>
        <w:left w:val="none" w:sz="0" w:space="0" w:color="auto"/>
        <w:bottom w:val="none" w:sz="0" w:space="0" w:color="auto"/>
        <w:right w:val="none" w:sz="0" w:space="0" w:color="auto"/>
      </w:divBdr>
      <w:divsChild>
        <w:div w:id="422722284">
          <w:marLeft w:val="0"/>
          <w:marRight w:val="0"/>
          <w:marTop w:val="0"/>
          <w:marBottom w:val="0"/>
          <w:divBdr>
            <w:top w:val="none" w:sz="0" w:space="0" w:color="auto"/>
            <w:left w:val="none" w:sz="0" w:space="0" w:color="auto"/>
            <w:bottom w:val="none" w:sz="0" w:space="0" w:color="auto"/>
            <w:right w:val="none" w:sz="0" w:space="0" w:color="auto"/>
          </w:divBdr>
          <w:divsChild>
            <w:div w:id="31850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3019">
      <w:bodyDiv w:val="1"/>
      <w:marLeft w:val="0"/>
      <w:marRight w:val="0"/>
      <w:marTop w:val="0"/>
      <w:marBottom w:val="0"/>
      <w:divBdr>
        <w:top w:val="none" w:sz="0" w:space="0" w:color="auto"/>
        <w:left w:val="none" w:sz="0" w:space="0" w:color="auto"/>
        <w:bottom w:val="none" w:sz="0" w:space="0" w:color="auto"/>
        <w:right w:val="none" w:sz="0" w:space="0" w:color="auto"/>
      </w:divBdr>
    </w:div>
    <w:div w:id="147600898">
      <w:bodyDiv w:val="1"/>
      <w:marLeft w:val="0"/>
      <w:marRight w:val="0"/>
      <w:marTop w:val="0"/>
      <w:marBottom w:val="0"/>
      <w:divBdr>
        <w:top w:val="none" w:sz="0" w:space="0" w:color="auto"/>
        <w:left w:val="none" w:sz="0" w:space="0" w:color="auto"/>
        <w:bottom w:val="none" w:sz="0" w:space="0" w:color="auto"/>
        <w:right w:val="none" w:sz="0" w:space="0" w:color="auto"/>
      </w:divBdr>
    </w:div>
    <w:div w:id="161824438">
      <w:bodyDiv w:val="1"/>
      <w:marLeft w:val="0"/>
      <w:marRight w:val="0"/>
      <w:marTop w:val="0"/>
      <w:marBottom w:val="0"/>
      <w:divBdr>
        <w:top w:val="none" w:sz="0" w:space="0" w:color="auto"/>
        <w:left w:val="none" w:sz="0" w:space="0" w:color="auto"/>
        <w:bottom w:val="none" w:sz="0" w:space="0" w:color="auto"/>
        <w:right w:val="none" w:sz="0" w:space="0" w:color="auto"/>
      </w:divBdr>
      <w:divsChild>
        <w:div w:id="1618681752">
          <w:marLeft w:val="0"/>
          <w:marRight w:val="0"/>
          <w:marTop w:val="0"/>
          <w:marBottom w:val="0"/>
          <w:divBdr>
            <w:top w:val="none" w:sz="0" w:space="0" w:color="auto"/>
            <w:left w:val="none" w:sz="0" w:space="0" w:color="auto"/>
            <w:bottom w:val="none" w:sz="0" w:space="0" w:color="auto"/>
            <w:right w:val="none" w:sz="0" w:space="0" w:color="auto"/>
          </w:divBdr>
          <w:divsChild>
            <w:div w:id="57536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0417">
      <w:bodyDiv w:val="1"/>
      <w:marLeft w:val="0"/>
      <w:marRight w:val="0"/>
      <w:marTop w:val="0"/>
      <w:marBottom w:val="0"/>
      <w:divBdr>
        <w:top w:val="none" w:sz="0" w:space="0" w:color="auto"/>
        <w:left w:val="none" w:sz="0" w:space="0" w:color="auto"/>
        <w:bottom w:val="none" w:sz="0" w:space="0" w:color="auto"/>
        <w:right w:val="none" w:sz="0" w:space="0" w:color="auto"/>
      </w:divBdr>
      <w:divsChild>
        <w:div w:id="917638625">
          <w:marLeft w:val="0"/>
          <w:marRight w:val="0"/>
          <w:marTop w:val="0"/>
          <w:marBottom w:val="0"/>
          <w:divBdr>
            <w:top w:val="none" w:sz="0" w:space="0" w:color="auto"/>
            <w:left w:val="none" w:sz="0" w:space="0" w:color="auto"/>
            <w:bottom w:val="none" w:sz="0" w:space="0" w:color="auto"/>
            <w:right w:val="none" w:sz="0" w:space="0" w:color="auto"/>
          </w:divBdr>
          <w:divsChild>
            <w:div w:id="7094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737195">
      <w:bodyDiv w:val="1"/>
      <w:marLeft w:val="0"/>
      <w:marRight w:val="0"/>
      <w:marTop w:val="0"/>
      <w:marBottom w:val="0"/>
      <w:divBdr>
        <w:top w:val="none" w:sz="0" w:space="0" w:color="auto"/>
        <w:left w:val="none" w:sz="0" w:space="0" w:color="auto"/>
        <w:bottom w:val="none" w:sz="0" w:space="0" w:color="auto"/>
        <w:right w:val="none" w:sz="0" w:space="0" w:color="auto"/>
      </w:divBdr>
      <w:divsChild>
        <w:div w:id="1946689365">
          <w:marLeft w:val="0"/>
          <w:marRight w:val="0"/>
          <w:marTop w:val="0"/>
          <w:marBottom w:val="0"/>
          <w:divBdr>
            <w:top w:val="none" w:sz="0" w:space="0" w:color="auto"/>
            <w:left w:val="none" w:sz="0" w:space="0" w:color="auto"/>
            <w:bottom w:val="none" w:sz="0" w:space="0" w:color="auto"/>
            <w:right w:val="none" w:sz="0" w:space="0" w:color="auto"/>
          </w:divBdr>
          <w:divsChild>
            <w:div w:id="145983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7570">
      <w:bodyDiv w:val="1"/>
      <w:marLeft w:val="0"/>
      <w:marRight w:val="0"/>
      <w:marTop w:val="0"/>
      <w:marBottom w:val="0"/>
      <w:divBdr>
        <w:top w:val="none" w:sz="0" w:space="0" w:color="auto"/>
        <w:left w:val="none" w:sz="0" w:space="0" w:color="auto"/>
        <w:bottom w:val="none" w:sz="0" w:space="0" w:color="auto"/>
        <w:right w:val="none" w:sz="0" w:space="0" w:color="auto"/>
      </w:divBdr>
      <w:divsChild>
        <w:div w:id="1370371129">
          <w:marLeft w:val="0"/>
          <w:marRight w:val="0"/>
          <w:marTop w:val="0"/>
          <w:marBottom w:val="0"/>
          <w:divBdr>
            <w:top w:val="none" w:sz="0" w:space="0" w:color="auto"/>
            <w:left w:val="none" w:sz="0" w:space="0" w:color="auto"/>
            <w:bottom w:val="none" w:sz="0" w:space="0" w:color="auto"/>
            <w:right w:val="none" w:sz="0" w:space="0" w:color="auto"/>
          </w:divBdr>
          <w:divsChild>
            <w:div w:id="7009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39618">
      <w:bodyDiv w:val="1"/>
      <w:marLeft w:val="0"/>
      <w:marRight w:val="0"/>
      <w:marTop w:val="0"/>
      <w:marBottom w:val="0"/>
      <w:divBdr>
        <w:top w:val="none" w:sz="0" w:space="0" w:color="auto"/>
        <w:left w:val="none" w:sz="0" w:space="0" w:color="auto"/>
        <w:bottom w:val="none" w:sz="0" w:space="0" w:color="auto"/>
        <w:right w:val="none" w:sz="0" w:space="0" w:color="auto"/>
      </w:divBdr>
    </w:div>
    <w:div w:id="470363229">
      <w:bodyDiv w:val="1"/>
      <w:marLeft w:val="0"/>
      <w:marRight w:val="0"/>
      <w:marTop w:val="0"/>
      <w:marBottom w:val="0"/>
      <w:divBdr>
        <w:top w:val="none" w:sz="0" w:space="0" w:color="auto"/>
        <w:left w:val="none" w:sz="0" w:space="0" w:color="auto"/>
        <w:bottom w:val="none" w:sz="0" w:space="0" w:color="auto"/>
        <w:right w:val="none" w:sz="0" w:space="0" w:color="auto"/>
      </w:divBdr>
      <w:divsChild>
        <w:div w:id="1068570913">
          <w:marLeft w:val="0"/>
          <w:marRight w:val="0"/>
          <w:marTop w:val="0"/>
          <w:marBottom w:val="0"/>
          <w:divBdr>
            <w:top w:val="none" w:sz="0" w:space="0" w:color="auto"/>
            <w:left w:val="none" w:sz="0" w:space="0" w:color="auto"/>
            <w:bottom w:val="none" w:sz="0" w:space="0" w:color="auto"/>
            <w:right w:val="none" w:sz="0" w:space="0" w:color="auto"/>
          </w:divBdr>
          <w:divsChild>
            <w:div w:id="164423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07955">
      <w:bodyDiv w:val="1"/>
      <w:marLeft w:val="0"/>
      <w:marRight w:val="0"/>
      <w:marTop w:val="0"/>
      <w:marBottom w:val="0"/>
      <w:divBdr>
        <w:top w:val="none" w:sz="0" w:space="0" w:color="auto"/>
        <w:left w:val="none" w:sz="0" w:space="0" w:color="auto"/>
        <w:bottom w:val="none" w:sz="0" w:space="0" w:color="auto"/>
        <w:right w:val="none" w:sz="0" w:space="0" w:color="auto"/>
      </w:divBdr>
      <w:divsChild>
        <w:div w:id="1841308525">
          <w:marLeft w:val="0"/>
          <w:marRight w:val="0"/>
          <w:marTop w:val="0"/>
          <w:marBottom w:val="0"/>
          <w:divBdr>
            <w:top w:val="none" w:sz="0" w:space="0" w:color="auto"/>
            <w:left w:val="none" w:sz="0" w:space="0" w:color="auto"/>
            <w:bottom w:val="none" w:sz="0" w:space="0" w:color="auto"/>
            <w:right w:val="none" w:sz="0" w:space="0" w:color="auto"/>
          </w:divBdr>
          <w:divsChild>
            <w:div w:id="110330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84247">
      <w:bodyDiv w:val="1"/>
      <w:marLeft w:val="0"/>
      <w:marRight w:val="0"/>
      <w:marTop w:val="0"/>
      <w:marBottom w:val="0"/>
      <w:divBdr>
        <w:top w:val="none" w:sz="0" w:space="0" w:color="auto"/>
        <w:left w:val="none" w:sz="0" w:space="0" w:color="auto"/>
        <w:bottom w:val="none" w:sz="0" w:space="0" w:color="auto"/>
        <w:right w:val="none" w:sz="0" w:space="0" w:color="auto"/>
      </w:divBdr>
      <w:divsChild>
        <w:div w:id="1828671611">
          <w:marLeft w:val="0"/>
          <w:marRight w:val="0"/>
          <w:marTop w:val="0"/>
          <w:marBottom w:val="0"/>
          <w:divBdr>
            <w:top w:val="none" w:sz="0" w:space="0" w:color="auto"/>
            <w:left w:val="none" w:sz="0" w:space="0" w:color="auto"/>
            <w:bottom w:val="none" w:sz="0" w:space="0" w:color="auto"/>
            <w:right w:val="none" w:sz="0" w:space="0" w:color="auto"/>
          </w:divBdr>
          <w:divsChild>
            <w:div w:id="39265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3813">
      <w:bodyDiv w:val="1"/>
      <w:marLeft w:val="0"/>
      <w:marRight w:val="0"/>
      <w:marTop w:val="0"/>
      <w:marBottom w:val="0"/>
      <w:divBdr>
        <w:top w:val="none" w:sz="0" w:space="0" w:color="auto"/>
        <w:left w:val="none" w:sz="0" w:space="0" w:color="auto"/>
        <w:bottom w:val="none" w:sz="0" w:space="0" w:color="auto"/>
        <w:right w:val="none" w:sz="0" w:space="0" w:color="auto"/>
      </w:divBdr>
      <w:divsChild>
        <w:div w:id="2036692431">
          <w:marLeft w:val="0"/>
          <w:marRight w:val="0"/>
          <w:marTop w:val="0"/>
          <w:marBottom w:val="0"/>
          <w:divBdr>
            <w:top w:val="none" w:sz="0" w:space="0" w:color="auto"/>
            <w:left w:val="none" w:sz="0" w:space="0" w:color="auto"/>
            <w:bottom w:val="none" w:sz="0" w:space="0" w:color="auto"/>
            <w:right w:val="none" w:sz="0" w:space="0" w:color="auto"/>
          </w:divBdr>
          <w:divsChild>
            <w:div w:id="98443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5955">
      <w:bodyDiv w:val="1"/>
      <w:marLeft w:val="0"/>
      <w:marRight w:val="0"/>
      <w:marTop w:val="0"/>
      <w:marBottom w:val="0"/>
      <w:divBdr>
        <w:top w:val="none" w:sz="0" w:space="0" w:color="auto"/>
        <w:left w:val="none" w:sz="0" w:space="0" w:color="auto"/>
        <w:bottom w:val="none" w:sz="0" w:space="0" w:color="auto"/>
        <w:right w:val="none" w:sz="0" w:space="0" w:color="auto"/>
      </w:divBdr>
      <w:divsChild>
        <w:div w:id="731270791">
          <w:marLeft w:val="0"/>
          <w:marRight w:val="0"/>
          <w:marTop w:val="0"/>
          <w:marBottom w:val="0"/>
          <w:divBdr>
            <w:top w:val="none" w:sz="0" w:space="0" w:color="auto"/>
            <w:left w:val="none" w:sz="0" w:space="0" w:color="auto"/>
            <w:bottom w:val="none" w:sz="0" w:space="0" w:color="auto"/>
            <w:right w:val="none" w:sz="0" w:space="0" w:color="auto"/>
          </w:divBdr>
          <w:divsChild>
            <w:div w:id="137141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4012">
      <w:bodyDiv w:val="1"/>
      <w:marLeft w:val="0"/>
      <w:marRight w:val="0"/>
      <w:marTop w:val="0"/>
      <w:marBottom w:val="0"/>
      <w:divBdr>
        <w:top w:val="none" w:sz="0" w:space="0" w:color="auto"/>
        <w:left w:val="none" w:sz="0" w:space="0" w:color="auto"/>
        <w:bottom w:val="none" w:sz="0" w:space="0" w:color="auto"/>
        <w:right w:val="none" w:sz="0" w:space="0" w:color="auto"/>
      </w:divBdr>
      <w:divsChild>
        <w:div w:id="66585474">
          <w:marLeft w:val="0"/>
          <w:marRight w:val="0"/>
          <w:marTop w:val="0"/>
          <w:marBottom w:val="0"/>
          <w:divBdr>
            <w:top w:val="none" w:sz="0" w:space="0" w:color="auto"/>
            <w:left w:val="none" w:sz="0" w:space="0" w:color="auto"/>
            <w:bottom w:val="none" w:sz="0" w:space="0" w:color="auto"/>
            <w:right w:val="none" w:sz="0" w:space="0" w:color="auto"/>
          </w:divBdr>
          <w:divsChild>
            <w:div w:id="10095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95368">
      <w:bodyDiv w:val="1"/>
      <w:marLeft w:val="0"/>
      <w:marRight w:val="0"/>
      <w:marTop w:val="0"/>
      <w:marBottom w:val="0"/>
      <w:divBdr>
        <w:top w:val="none" w:sz="0" w:space="0" w:color="auto"/>
        <w:left w:val="none" w:sz="0" w:space="0" w:color="auto"/>
        <w:bottom w:val="none" w:sz="0" w:space="0" w:color="auto"/>
        <w:right w:val="none" w:sz="0" w:space="0" w:color="auto"/>
      </w:divBdr>
      <w:divsChild>
        <w:div w:id="530340781">
          <w:marLeft w:val="0"/>
          <w:marRight w:val="0"/>
          <w:marTop w:val="0"/>
          <w:marBottom w:val="0"/>
          <w:divBdr>
            <w:top w:val="none" w:sz="0" w:space="0" w:color="auto"/>
            <w:left w:val="none" w:sz="0" w:space="0" w:color="auto"/>
            <w:bottom w:val="none" w:sz="0" w:space="0" w:color="auto"/>
            <w:right w:val="none" w:sz="0" w:space="0" w:color="auto"/>
          </w:divBdr>
          <w:divsChild>
            <w:div w:id="170243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3354">
      <w:bodyDiv w:val="1"/>
      <w:marLeft w:val="0"/>
      <w:marRight w:val="0"/>
      <w:marTop w:val="0"/>
      <w:marBottom w:val="0"/>
      <w:divBdr>
        <w:top w:val="none" w:sz="0" w:space="0" w:color="auto"/>
        <w:left w:val="none" w:sz="0" w:space="0" w:color="auto"/>
        <w:bottom w:val="none" w:sz="0" w:space="0" w:color="auto"/>
        <w:right w:val="none" w:sz="0" w:space="0" w:color="auto"/>
      </w:divBdr>
      <w:divsChild>
        <w:div w:id="1160002902">
          <w:marLeft w:val="0"/>
          <w:marRight w:val="0"/>
          <w:marTop w:val="0"/>
          <w:marBottom w:val="0"/>
          <w:divBdr>
            <w:top w:val="none" w:sz="0" w:space="0" w:color="auto"/>
            <w:left w:val="none" w:sz="0" w:space="0" w:color="auto"/>
            <w:bottom w:val="none" w:sz="0" w:space="0" w:color="auto"/>
            <w:right w:val="none" w:sz="0" w:space="0" w:color="auto"/>
          </w:divBdr>
          <w:divsChild>
            <w:div w:id="14927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35369">
      <w:bodyDiv w:val="1"/>
      <w:marLeft w:val="0"/>
      <w:marRight w:val="0"/>
      <w:marTop w:val="0"/>
      <w:marBottom w:val="0"/>
      <w:divBdr>
        <w:top w:val="none" w:sz="0" w:space="0" w:color="auto"/>
        <w:left w:val="none" w:sz="0" w:space="0" w:color="auto"/>
        <w:bottom w:val="none" w:sz="0" w:space="0" w:color="auto"/>
        <w:right w:val="none" w:sz="0" w:space="0" w:color="auto"/>
      </w:divBdr>
      <w:divsChild>
        <w:div w:id="1102534263">
          <w:marLeft w:val="0"/>
          <w:marRight w:val="0"/>
          <w:marTop w:val="0"/>
          <w:marBottom w:val="0"/>
          <w:divBdr>
            <w:top w:val="none" w:sz="0" w:space="0" w:color="auto"/>
            <w:left w:val="none" w:sz="0" w:space="0" w:color="auto"/>
            <w:bottom w:val="none" w:sz="0" w:space="0" w:color="auto"/>
            <w:right w:val="none" w:sz="0" w:space="0" w:color="auto"/>
          </w:divBdr>
          <w:divsChild>
            <w:div w:id="20907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81968">
      <w:bodyDiv w:val="1"/>
      <w:marLeft w:val="0"/>
      <w:marRight w:val="0"/>
      <w:marTop w:val="0"/>
      <w:marBottom w:val="0"/>
      <w:divBdr>
        <w:top w:val="none" w:sz="0" w:space="0" w:color="auto"/>
        <w:left w:val="none" w:sz="0" w:space="0" w:color="auto"/>
        <w:bottom w:val="none" w:sz="0" w:space="0" w:color="auto"/>
        <w:right w:val="none" w:sz="0" w:space="0" w:color="auto"/>
      </w:divBdr>
      <w:divsChild>
        <w:div w:id="174420694">
          <w:marLeft w:val="0"/>
          <w:marRight w:val="0"/>
          <w:marTop w:val="0"/>
          <w:marBottom w:val="0"/>
          <w:divBdr>
            <w:top w:val="none" w:sz="0" w:space="0" w:color="auto"/>
            <w:left w:val="none" w:sz="0" w:space="0" w:color="auto"/>
            <w:bottom w:val="none" w:sz="0" w:space="0" w:color="auto"/>
            <w:right w:val="none" w:sz="0" w:space="0" w:color="auto"/>
          </w:divBdr>
          <w:divsChild>
            <w:div w:id="40299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3866">
      <w:bodyDiv w:val="1"/>
      <w:marLeft w:val="0"/>
      <w:marRight w:val="0"/>
      <w:marTop w:val="0"/>
      <w:marBottom w:val="0"/>
      <w:divBdr>
        <w:top w:val="none" w:sz="0" w:space="0" w:color="auto"/>
        <w:left w:val="none" w:sz="0" w:space="0" w:color="auto"/>
        <w:bottom w:val="none" w:sz="0" w:space="0" w:color="auto"/>
        <w:right w:val="none" w:sz="0" w:space="0" w:color="auto"/>
      </w:divBdr>
    </w:div>
    <w:div w:id="1139306117">
      <w:bodyDiv w:val="1"/>
      <w:marLeft w:val="0"/>
      <w:marRight w:val="0"/>
      <w:marTop w:val="0"/>
      <w:marBottom w:val="0"/>
      <w:divBdr>
        <w:top w:val="none" w:sz="0" w:space="0" w:color="auto"/>
        <w:left w:val="none" w:sz="0" w:space="0" w:color="auto"/>
        <w:bottom w:val="none" w:sz="0" w:space="0" w:color="auto"/>
        <w:right w:val="none" w:sz="0" w:space="0" w:color="auto"/>
      </w:divBdr>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158228076">
      <w:bodyDiv w:val="1"/>
      <w:marLeft w:val="0"/>
      <w:marRight w:val="0"/>
      <w:marTop w:val="0"/>
      <w:marBottom w:val="0"/>
      <w:divBdr>
        <w:top w:val="none" w:sz="0" w:space="0" w:color="auto"/>
        <w:left w:val="none" w:sz="0" w:space="0" w:color="auto"/>
        <w:bottom w:val="none" w:sz="0" w:space="0" w:color="auto"/>
        <w:right w:val="none" w:sz="0" w:space="0" w:color="auto"/>
      </w:divBdr>
      <w:divsChild>
        <w:div w:id="337999171">
          <w:marLeft w:val="0"/>
          <w:marRight w:val="0"/>
          <w:marTop w:val="0"/>
          <w:marBottom w:val="0"/>
          <w:divBdr>
            <w:top w:val="none" w:sz="0" w:space="0" w:color="auto"/>
            <w:left w:val="none" w:sz="0" w:space="0" w:color="auto"/>
            <w:bottom w:val="none" w:sz="0" w:space="0" w:color="auto"/>
            <w:right w:val="none" w:sz="0" w:space="0" w:color="auto"/>
          </w:divBdr>
          <w:divsChild>
            <w:div w:id="6462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437712">
      <w:bodyDiv w:val="1"/>
      <w:marLeft w:val="0"/>
      <w:marRight w:val="0"/>
      <w:marTop w:val="0"/>
      <w:marBottom w:val="0"/>
      <w:divBdr>
        <w:top w:val="none" w:sz="0" w:space="0" w:color="auto"/>
        <w:left w:val="none" w:sz="0" w:space="0" w:color="auto"/>
        <w:bottom w:val="none" w:sz="0" w:space="0" w:color="auto"/>
        <w:right w:val="none" w:sz="0" w:space="0" w:color="auto"/>
      </w:divBdr>
      <w:divsChild>
        <w:div w:id="953630609">
          <w:marLeft w:val="0"/>
          <w:marRight w:val="0"/>
          <w:marTop w:val="0"/>
          <w:marBottom w:val="0"/>
          <w:divBdr>
            <w:top w:val="none" w:sz="0" w:space="0" w:color="auto"/>
            <w:left w:val="none" w:sz="0" w:space="0" w:color="auto"/>
            <w:bottom w:val="none" w:sz="0" w:space="0" w:color="auto"/>
            <w:right w:val="none" w:sz="0" w:space="0" w:color="auto"/>
          </w:divBdr>
          <w:divsChild>
            <w:div w:id="3049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193">
      <w:bodyDiv w:val="1"/>
      <w:marLeft w:val="0"/>
      <w:marRight w:val="0"/>
      <w:marTop w:val="0"/>
      <w:marBottom w:val="0"/>
      <w:divBdr>
        <w:top w:val="none" w:sz="0" w:space="0" w:color="auto"/>
        <w:left w:val="none" w:sz="0" w:space="0" w:color="auto"/>
        <w:bottom w:val="none" w:sz="0" w:space="0" w:color="auto"/>
        <w:right w:val="none" w:sz="0" w:space="0" w:color="auto"/>
      </w:divBdr>
    </w:div>
    <w:div w:id="1276908823">
      <w:bodyDiv w:val="1"/>
      <w:marLeft w:val="0"/>
      <w:marRight w:val="0"/>
      <w:marTop w:val="0"/>
      <w:marBottom w:val="0"/>
      <w:divBdr>
        <w:top w:val="none" w:sz="0" w:space="0" w:color="auto"/>
        <w:left w:val="none" w:sz="0" w:space="0" w:color="auto"/>
        <w:bottom w:val="none" w:sz="0" w:space="0" w:color="auto"/>
        <w:right w:val="none" w:sz="0" w:space="0" w:color="auto"/>
      </w:divBdr>
    </w:div>
    <w:div w:id="1286037348">
      <w:bodyDiv w:val="1"/>
      <w:marLeft w:val="0"/>
      <w:marRight w:val="0"/>
      <w:marTop w:val="0"/>
      <w:marBottom w:val="0"/>
      <w:divBdr>
        <w:top w:val="none" w:sz="0" w:space="0" w:color="auto"/>
        <w:left w:val="none" w:sz="0" w:space="0" w:color="auto"/>
        <w:bottom w:val="none" w:sz="0" w:space="0" w:color="auto"/>
        <w:right w:val="none" w:sz="0" w:space="0" w:color="auto"/>
      </w:divBdr>
    </w:div>
    <w:div w:id="1289240581">
      <w:bodyDiv w:val="1"/>
      <w:marLeft w:val="0"/>
      <w:marRight w:val="0"/>
      <w:marTop w:val="0"/>
      <w:marBottom w:val="0"/>
      <w:divBdr>
        <w:top w:val="none" w:sz="0" w:space="0" w:color="auto"/>
        <w:left w:val="none" w:sz="0" w:space="0" w:color="auto"/>
        <w:bottom w:val="none" w:sz="0" w:space="0" w:color="auto"/>
        <w:right w:val="none" w:sz="0" w:space="0" w:color="auto"/>
      </w:divBdr>
    </w:div>
    <w:div w:id="1360358203">
      <w:bodyDiv w:val="1"/>
      <w:marLeft w:val="0"/>
      <w:marRight w:val="0"/>
      <w:marTop w:val="0"/>
      <w:marBottom w:val="0"/>
      <w:divBdr>
        <w:top w:val="none" w:sz="0" w:space="0" w:color="auto"/>
        <w:left w:val="none" w:sz="0" w:space="0" w:color="auto"/>
        <w:bottom w:val="none" w:sz="0" w:space="0" w:color="auto"/>
        <w:right w:val="none" w:sz="0" w:space="0" w:color="auto"/>
      </w:divBdr>
    </w:div>
    <w:div w:id="1474639890">
      <w:bodyDiv w:val="1"/>
      <w:marLeft w:val="0"/>
      <w:marRight w:val="0"/>
      <w:marTop w:val="0"/>
      <w:marBottom w:val="0"/>
      <w:divBdr>
        <w:top w:val="none" w:sz="0" w:space="0" w:color="auto"/>
        <w:left w:val="none" w:sz="0" w:space="0" w:color="auto"/>
        <w:bottom w:val="none" w:sz="0" w:space="0" w:color="auto"/>
        <w:right w:val="none" w:sz="0" w:space="0" w:color="auto"/>
      </w:divBdr>
    </w:div>
    <w:div w:id="1545289175">
      <w:bodyDiv w:val="1"/>
      <w:marLeft w:val="0"/>
      <w:marRight w:val="0"/>
      <w:marTop w:val="0"/>
      <w:marBottom w:val="0"/>
      <w:divBdr>
        <w:top w:val="none" w:sz="0" w:space="0" w:color="auto"/>
        <w:left w:val="none" w:sz="0" w:space="0" w:color="auto"/>
        <w:bottom w:val="none" w:sz="0" w:space="0" w:color="auto"/>
        <w:right w:val="none" w:sz="0" w:space="0" w:color="auto"/>
      </w:divBdr>
      <w:divsChild>
        <w:div w:id="2047607724">
          <w:marLeft w:val="0"/>
          <w:marRight w:val="0"/>
          <w:marTop w:val="0"/>
          <w:marBottom w:val="0"/>
          <w:divBdr>
            <w:top w:val="none" w:sz="0" w:space="0" w:color="auto"/>
            <w:left w:val="none" w:sz="0" w:space="0" w:color="auto"/>
            <w:bottom w:val="none" w:sz="0" w:space="0" w:color="auto"/>
            <w:right w:val="none" w:sz="0" w:space="0" w:color="auto"/>
          </w:divBdr>
          <w:divsChild>
            <w:div w:id="4978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85048">
      <w:bodyDiv w:val="1"/>
      <w:marLeft w:val="0"/>
      <w:marRight w:val="0"/>
      <w:marTop w:val="0"/>
      <w:marBottom w:val="0"/>
      <w:divBdr>
        <w:top w:val="none" w:sz="0" w:space="0" w:color="auto"/>
        <w:left w:val="none" w:sz="0" w:space="0" w:color="auto"/>
        <w:bottom w:val="none" w:sz="0" w:space="0" w:color="auto"/>
        <w:right w:val="none" w:sz="0" w:space="0" w:color="auto"/>
      </w:divBdr>
      <w:divsChild>
        <w:div w:id="1179195192">
          <w:marLeft w:val="0"/>
          <w:marRight w:val="0"/>
          <w:marTop w:val="0"/>
          <w:marBottom w:val="0"/>
          <w:divBdr>
            <w:top w:val="none" w:sz="0" w:space="0" w:color="auto"/>
            <w:left w:val="none" w:sz="0" w:space="0" w:color="auto"/>
            <w:bottom w:val="none" w:sz="0" w:space="0" w:color="auto"/>
            <w:right w:val="none" w:sz="0" w:space="0" w:color="auto"/>
          </w:divBdr>
          <w:divsChild>
            <w:div w:id="55064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32289">
      <w:bodyDiv w:val="1"/>
      <w:marLeft w:val="0"/>
      <w:marRight w:val="0"/>
      <w:marTop w:val="0"/>
      <w:marBottom w:val="0"/>
      <w:divBdr>
        <w:top w:val="none" w:sz="0" w:space="0" w:color="auto"/>
        <w:left w:val="none" w:sz="0" w:space="0" w:color="auto"/>
        <w:bottom w:val="none" w:sz="0" w:space="0" w:color="auto"/>
        <w:right w:val="none" w:sz="0" w:space="0" w:color="auto"/>
      </w:divBdr>
      <w:divsChild>
        <w:div w:id="632056041">
          <w:marLeft w:val="0"/>
          <w:marRight w:val="0"/>
          <w:marTop w:val="0"/>
          <w:marBottom w:val="0"/>
          <w:divBdr>
            <w:top w:val="none" w:sz="0" w:space="0" w:color="auto"/>
            <w:left w:val="none" w:sz="0" w:space="0" w:color="auto"/>
            <w:bottom w:val="none" w:sz="0" w:space="0" w:color="auto"/>
            <w:right w:val="none" w:sz="0" w:space="0" w:color="auto"/>
          </w:divBdr>
          <w:divsChild>
            <w:div w:id="15318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03927">
      <w:bodyDiv w:val="1"/>
      <w:marLeft w:val="0"/>
      <w:marRight w:val="0"/>
      <w:marTop w:val="0"/>
      <w:marBottom w:val="0"/>
      <w:divBdr>
        <w:top w:val="none" w:sz="0" w:space="0" w:color="auto"/>
        <w:left w:val="none" w:sz="0" w:space="0" w:color="auto"/>
        <w:bottom w:val="none" w:sz="0" w:space="0" w:color="auto"/>
        <w:right w:val="none" w:sz="0" w:space="0" w:color="auto"/>
      </w:divBdr>
    </w:div>
    <w:div w:id="1681396317">
      <w:bodyDiv w:val="1"/>
      <w:marLeft w:val="0"/>
      <w:marRight w:val="0"/>
      <w:marTop w:val="0"/>
      <w:marBottom w:val="0"/>
      <w:divBdr>
        <w:top w:val="none" w:sz="0" w:space="0" w:color="auto"/>
        <w:left w:val="none" w:sz="0" w:space="0" w:color="auto"/>
        <w:bottom w:val="none" w:sz="0" w:space="0" w:color="auto"/>
        <w:right w:val="none" w:sz="0" w:space="0" w:color="auto"/>
      </w:divBdr>
    </w:div>
    <w:div w:id="1708604609">
      <w:bodyDiv w:val="1"/>
      <w:marLeft w:val="0"/>
      <w:marRight w:val="0"/>
      <w:marTop w:val="0"/>
      <w:marBottom w:val="0"/>
      <w:divBdr>
        <w:top w:val="none" w:sz="0" w:space="0" w:color="auto"/>
        <w:left w:val="none" w:sz="0" w:space="0" w:color="auto"/>
        <w:bottom w:val="none" w:sz="0" w:space="0" w:color="auto"/>
        <w:right w:val="none" w:sz="0" w:space="0" w:color="auto"/>
      </w:divBdr>
      <w:divsChild>
        <w:div w:id="310717099">
          <w:marLeft w:val="0"/>
          <w:marRight w:val="0"/>
          <w:marTop w:val="0"/>
          <w:marBottom w:val="0"/>
          <w:divBdr>
            <w:top w:val="none" w:sz="0" w:space="0" w:color="auto"/>
            <w:left w:val="none" w:sz="0" w:space="0" w:color="auto"/>
            <w:bottom w:val="none" w:sz="0" w:space="0" w:color="auto"/>
            <w:right w:val="none" w:sz="0" w:space="0" w:color="auto"/>
          </w:divBdr>
          <w:divsChild>
            <w:div w:id="19025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3959">
      <w:bodyDiv w:val="1"/>
      <w:marLeft w:val="0"/>
      <w:marRight w:val="0"/>
      <w:marTop w:val="0"/>
      <w:marBottom w:val="0"/>
      <w:divBdr>
        <w:top w:val="none" w:sz="0" w:space="0" w:color="auto"/>
        <w:left w:val="none" w:sz="0" w:space="0" w:color="auto"/>
        <w:bottom w:val="none" w:sz="0" w:space="0" w:color="auto"/>
        <w:right w:val="none" w:sz="0" w:space="0" w:color="auto"/>
      </w:divBdr>
    </w:div>
    <w:div w:id="1819419289">
      <w:bodyDiv w:val="1"/>
      <w:marLeft w:val="0"/>
      <w:marRight w:val="0"/>
      <w:marTop w:val="0"/>
      <w:marBottom w:val="0"/>
      <w:divBdr>
        <w:top w:val="none" w:sz="0" w:space="0" w:color="auto"/>
        <w:left w:val="none" w:sz="0" w:space="0" w:color="auto"/>
        <w:bottom w:val="none" w:sz="0" w:space="0" w:color="auto"/>
        <w:right w:val="none" w:sz="0" w:space="0" w:color="auto"/>
      </w:divBdr>
    </w:div>
    <w:div w:id="1820925389">
      <w:bodyDiv w:val="1"/>
      <w:marLeft w:val="0"/>
      <w:marRight w:val="0"/>
      <w:marTop w:val="0"/>
      <w:marBottom w:val="0"/>
      <w:divBdr>
        <w:top w:val="none" w:sz="0" w:space="0" w:color="auto"/>
        <w:left w:val="none" w:sz="0" w:space="0" w:color="auto"/>
        <w:bottom w:val="none" w:sz="0" w:space="0" w:color="auto"/>
        <w:right w:val="none" w:sz="0" w:space="0" w:color="auto"/>
      </w:divBdr>
      <w:divsChild>
        <w:div w:id="775174074">
          <w:marLeft w:val="0"/>
          <w:marRight w:val="0"/>
          <w:marTop w:val="0"/>
          <w:marBottom w:val="0"/>
          <w:divBdr>
            <w:top w:val="none" w:sz="0" w:space="0" w:color="auto"/>
            <w:left w:val="none" w:sz="0" w:space="0" w:color="auto"/>
            <w:bottom w:val="none" w:sz="0" w:space="0" w:color="auto"/>
            <w:right w:val="none" w:sz="0" w:space="0" w:color="auto"/>
          </w:divBdr>
          <w:divsChild>
            <w:div w:id="19672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18806">
      <w:bodyDiv w:val="1"/>
      <w:marLeft w:val="0"/>
      <w:marRight w:val="0"/>
      <w:marTop w:val="0"/>
      <w:marBottom w:val="0"/>
      <w:divBdr>
        <w:top w:val="none" w:sz="0" w:space="0" w:color="auto"/>
        <w:left w:val="none" w:sz="0" w:space="0" w:color="auto"/>
        <w:bottom w:val="none" w:sz="0" w:space="0" w:color="auto"/>
        <w:right w:val="none" w:sz="0" w:space="0" w:color="auto"/>
      </w:divBdr>
    </w:div>
    <w:div w:id="1945534096">
      <w:bodyDiv w:val="1"/>
      <w:marLeft w:val="0"/>
      <w:marRight w:val="0"/>
      <w:marTop w:val="0"/>
      <w:marBottom w:val="0"/>
      <w:divBdr>
        <w:top w:val="none" w:sz="0" w:space="0" w:color="auto"/>
        <w:left w:val="none" w:sz="0" w:space="0" w:color="auto"/>
        <w:bottom w:val="none" w:sz="0" w:space="0" w:color="auto"/>
        <w:right w:val="none" w:sz="0" w:space="0" w:color="auto"/>
      </w:divBdr>
    </w:div>
    <w:div w:id="2016810025">
      <w:bodyDiv w:val="1"/>
      <w:marLeft w:val="0"/>
      <w:marRight w:val="0"/>
      <w:marTop w:val="0"/>
      <w:marBottom w:val="0"/>
      <w:divBdr>
        <w:top w:val="none" w:sz="0" w:space="0" w:color="auto"/>
        <w:left w:val="none" w:sz="0" w:space="0" w:color="auto"/>
        <w:bottom w:val="none" w:sz="0" w:space="0" w:color="auto"/>
        <w:right w:val="none" w:sz="0" w:space="0" w:color="auto"/>
      </w:divBdr>
      <w:divsChild>
        <w:div w:id="1150633068">
          <w:marLeft w:val="0"/>
          <w:marRight w:val="0"/>
          <w:marTop w:val="0"/>
          <w:marBottom w:val="0"/>
          <w:divBdr>
            <w:top w:val="none" w:sz="0" w:space="0" w:color="auto"/>
            <w:left w:val="none" w:sz="0" w:space="0" w:color="auto"/>
            <w:bottom w:val="none" w:sz="0" w:space="0" w:color="auto"/>
            <w:right w:val="none" w:sz="0" w:space="0" w:color="auto"/>
          </w:divBdr>
          <w:divsChild>
            <w:div w:id="154169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6531">
      <w:bodyDiv w:val="1"/>
      <w:marLeft w:val="0"/>
      <w:marRight w:val="0"/>
      <w:marTop w:val="0"/>
      <w:marBottom w:val="0"/>
      <w:divBdr>
        <w:top w:val="none" w:sz="0" w:space="0" w:color="auto"/>
        <w:left w:val="none" w:sz="0" w:space="0" w:color="auto"/>
        <w:bottom w:val="none" w:sz="0" w:space="0" w:color="auto"/>
        <w:right w:val="none" w:sz="0" w:space="0" w:color="auto"/>
      </w:divBdr>
      <w:divsChild>
        <w:div w:id="1870072269">
          <w:marLeft w:val="0"/>
          <w:marRight w:val="0"/>
          <w:marTop w:val="0"/>
          <w:marBottom w:val="0"/>
          <w:divBdr>
            <w:top w:val="none" w:sz="0" w:space="0" w:color="auto"/>
            <w:left w:val="none" w:sz="0" w:space="0" w:color="auto"/>
            <w:bottom w:val="none" w:sz="0" w:space="0" w:color="auto"/>
            <w:right w:val="none" w:sz="0" w:space="0" w:color="auto"/>
          </w:divBdr>
          <w:divsChild>
            <w:div w:id="6878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88894">
      <w:bodyDiv w:val="1"/>
      <w:marLeft w:val="0"/>
      <w:marRight w:val="0"/>
      <w:marTop w:val="0"/>
      <w:marBottom w:val="0"/>
      <w:divBdr>
        <w:top w:val="none" w:sz="0" w:space="0" w:color="auto"/>
        <w:left w:val="none" w:sz="0" w:space="0" w:color="auto"/>
        <w:bottom w:val="none" w:sz="0" w:space="0" w:color="auto"/>
        <w:right w:val="none" w:sz="0" w:space="0" w:color="auto"/>
      </w:divBdr>
    </w:div>
    <w:div w:id="2074498455">
      <w:bodyDiv w:val="1"/>
      <w:marLeft w:val="0"/>
      <w:marRight w:val="0"/>
      <w:marTop w:val="0"/>
      <w:marBottom w:val="0"/>
      <w:divBdr>
        <w:top w:val="none" w:sz="0" w:space="0" w:color="auto"/>
        <w:left w:val="none" w:sz="0" w:space="0" w:color="auto"/>
        <w:bottom w:val="none" w:sz="0" w:space="0" w:color="auto"/>
        <w:right w:val="none" w:sz="0" w:space="0" w:color="auto"/>
      </w:divBdr>
      <w:divsChild>
        <w:div w:id="1654724212">
          <w:marLeft w:val="0"/>
          <w:marRight w:val="0"/>
          <w:marTop w:val="0"/>
          <w:marBottom w:val="0"/>
          <w:divBdr>
            <w:top w:val="none" w:sz="0" w:space="0" w:color="auto"/>
            <w:left w:val="none" w:sz="0" w:space="0" w:color="auto"/>
            <w:bottom w:val="none" w:sz="0" w:space="0" w:color="auto"/>
            <w:right w:val="none" w:sz="0" w:space="0" w:color="auto"/>
          </w:divBdr>
          <w:divsChild>
            <w:div w:id="176418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41960">
      <w:bodyDiv w:val="1"/>
      <w:marLeft w:val="0"/>
      <w:marRight w:val="0"/>
      <w:marTop w:val="0"/>
      <w:marBottom w:val="0"/>
      <w:divBdr>
        <w:top w:val="none" w:sz="0" w:space="0" w:color="auto"/>
        <w:left w:val="none" w:sz="0" w:space="0" w:color="auto"/>
        <w:bottom w:val="none" w:sz="0" w:space="0" w:color="auto"/>
        <w:right w:val="none" w:sz="0" w:space="0" w:color="auto"/>
      </w:divBdr>
    </w:div>
    <w:div w:id="213486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urke\IBM\rationalsdp\workspace\Infor.core.guidance\guidances\templates\resources\info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2F5AE293E844058FDE5A500D9AA5B3"/>
        <w:category>
          <w:name w:val="General"/>
          <w:gallery w:val="placeholder"/>
        </w:category>
        <w:types>
          <w:type w:val="bbPlcHdr"/>
        </w:types>
        <w:behaviors>
          <w:behavior w:val="content"/>
        </w:behaviors>
        <w:guid w:val="{FD3448C4-ED67-48F0-8544-F514FF2A999C}"/>
      </w:docPartPr>
      <w:docPartBody>
        <w:p w:rsidR="008A6141" w:rsidRDefault="008A7D45">
          <w:r w:rsidRPr="00177C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mbria"/>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25B02"/>
    <w:rsid w:val="00032E86"/>
    <w:rsid w:val="00064A3F"/>
    <w:rsid w:val="00073872"/>
    <w:rsid w:val="000E32A2"/>
    <w:rsid w:val="001013F8"/>
    <w:rsid w:val="00112AE6"/>
    <w:rsid w:val="001358FD"/>
    <w:rsid w:val="00140C05"/>
    <w:rsid w:val="00144A1D"/>
    <w:rsid w:val="00155C92"/>
    <w:rsid w:val="0016520B"/>
    <w:rsid w:val="00190B07"/>
    <w:rsid w:val="001A62B7"/>
    <w:rsid w:val="001D2456"/>
    <w:rsid w:val="001D5BBC"/>
    <w:rsid w:val="001E3BE8"/>
    <w:rsid w:val="0020174D"/>
    <w:rsid w:val="0021434B"/>
    <w:rsid w:val="002243A7"/>
    <w:rsid w:val="002434A7"/>
    <w:rsid w:val="00244A29"/>
    <w:rsid w:val="00251C5E"/>
    <w:rsid w:val="00265252"/>
    <w:rsid w:val="00273A5D"/>
    <w:rsid w:val="00292993"/>
    <w:rsid w:val="00295FF3"/>
    <w:rsid w:val="002A5278"/>
    <w:rsid w:val="002B093D"/>
    <w:rsid w:val="002C3121"/>
    <w:rsid w:val="002E19C9"/>
    <w:rsid w:val="0030597D"/>
    <w:rsid w:val="0031098B"/>
    <w:rsid w:val="00327FFA"/>
    <w:rsid w:val="003714D1"/>
    <w:rsid w:val="003C16E1"/>
    <w:rsid w:val="003D53DD"/>
    <w:rsid w:val="003E096F"/>
    <w:rsid w:val="004209A5"/>
    <w:rsid w:val="00424ED9"/>
    <w:rsid w:val="00471170"/>
    <w:rsid w:val="004A4649"/>
    <w:rsid w:val="004C1851"/>
    <w:rsid w:val="004D4A1F"/>
    <w:rsid w:val="004E5A81"/>
    <w:rsid w:val="004F4158"/>
    <w:rsid w:val="004F6031"/>
    <w:rsid w:val="0050663D"/>
    <w:rsid w:val="005250FF"/>
    <w:rsid w:val="00560806"/>
    <w:rsid w:val="00580065"/>
    <w:rsid w:val="00596A12"/>
    <w:rsid w:val="005B3223"/>
    <w:rsid w:val="005C073F"/>
    <w:rsid w:val="005C4435"/>
    <w:rsid w:val="005D4CAC"/>
    <w:rsid w:val="005D72BD"/>
    <w:rsid w:val="005D7D04"/>
    <w:rsid w:val="005E4E92"/>
    <w:rsid w:val="005E6CAB"/>
    <w:rsid w:val="005F1EDD"/>
    <w:rsid w:val="005F379C"/>
    <w:rsid w:val="005F4F53"/>
    <w:rsid w:val="00605CA7"/>
    <w:rsid w:val="006061F9"/>
    <w:rsid w:val="00621214"/>
    <w:rsid w:val="00625466"/>
    <w:rsid w:val="00645712"/>
    <w:rsid w:val="00660A24"/>
    <w:rsid w:val="00665254"/>
    <w:rsid w:val="0066567A"/>
    <w:rsid w:val="006839CF"/>
    <w:rsid w:val="006A1132"/>
    <w:rsid w:val="006B5528"/>
    <w:rsid w:val="006C0182"/>
    <w:rsid w:val="006C58C7"/>
    <w:rsid w:val="006D1C18"/>
    <w:rsid w:val="006D6755"/>
    <w:rsid w:val="006E3A39"/>
    <w:rsid w:val="006E71C3"/>
    <w:rsid w:val="006E7AAF"/>
    <w:rsid w:val="006F4541"/>
    <w:rsid w:val="006F7A84"/>
    <w:rsid w:val="00722DAF"/>
    <w:rsid w:val="007254F1"/>
    <w:rsid w:val="0072755D"/>
    <w:rsid w:val="00732004"/>
    <w:rsid w:val="00735AC7"/>
    <w:rsid w:val="00751FFB"/>
    <w:rsid w:val="00754F44"/>
    <w:rsid w:val="00774973"/>
    <w:rsid w:val="00776FD2"/>
    <w:rsid w:val="00777DB7"/>
    <w:rsid w:val="00794552"/>
    <w:rsid w:val="007C4B35"/>
    <w:rsid w:val="007E7874"/>
    <w:rsid w:val="008253E6"/>
    <w:rsid w:val="00872B30"/>
    <w:rsid w:val="008748F1"/>
    <w:rsid w:val="0088025E"/>
    <w:rsid w:val="00883696"/>
    <w:rsid w:val="008A6141"/>
    <w:rsid w:val="008A7D45"/>
    <w:rsid w:val="008B100B"/>
    <w:rsid w:val="008C4B2C"/>
    <w:rsid w:val="008D06B9"/>
    <w:rsid w:val="00912474"/>
    <w:rsid w:val="00920B67"/>
    <w:rsid w:val="0093272D"/>
    <w:rsid w:val="0093766A"/>
    <w:rsid w:val="00937AA3"/>
    <w:rsid w:val="00937B66"/>
    <w:rsid w:val="00986A48"/>
    <w:rsid w:val="009A1FB6"/>
    <w:rsid w:val="009B1D7E"/>
    <w:rsid w:val="009C688F"/>
    <w:rsid w:val="009F3AC9"/>
    <w:rsid w:val="00A01479"/>
    <w:rsid w:val="00A34220"/>
    <w:rsid w:val="00A565EF"/>
    <w:rsid w:val="00A72C86"/>
    <w:rsid w:val="00A83161"/>
    <w:rsid w:val="00AB4C4D"/>
    <w:rsid w:val="00B03496"/>
    <w:rsid w:val="00B21ECD"/>
    <w:rsid w:val="00B267F9"/>
    <w:rsid w:val="00B27213"/>
    <w:rsid w:val="00B3777D"/>
    <w:rsid w:val="00B442CF"/>
    <w:rsid w:val="00B45E24"/>
    <w:rsid w:val="00B64221"/>
    <w:rsid w:val="00B644D7"/>
    <w:rsid w:val="00B71A91"/>
    <w:rsid w:val="00B73F22"/>
    <w:rsid w:val="00B82282"/>
    <w:rsid w:val="00B9646C"/>
    <w:rsid w:val="00BA5EE1"/>
    <w:rsid w:val="00BB2133"/>
    <w:rsid w:val="00BE1125"/>
    <w:rsid w:val="00C01F63"/>
    <w:rsid w:val="00C16377"/>
    <w:rsid w:val="00C27A1D"/>
    <w:rsid w:val="00C55B77"/>
    <w:rsid w:val="00C96C1B"/>
    <w:rsid w:val="00CE61DD"/>
    <w:rsid w:val="00D03A8F"/>
    <w:rsid w:val="00D0736D"/>
    <w:rsid w:val="00D1605A"/>
    <w:rsid w:val="00D36C84"/>
    <w:rsid w:val="00D95292"/>
    <w:rsid w:val="00DA2B69"/>
    <w:rsid w:val="00DA34DC"/>
    <w:rsid w:val="00DD3C9F"/>
    <w:rsid w:val="00DE7F7A"/>
    <w:rsid w:val="00E06C21"/>
    <w:rsid w:val="00E50207"/>
    <w:rsid w:val="00EC36EB"/>
    <w:rsid w:val="00ED395D"/>
    <w:rsid w:val="00EE7303"/>
    <w:rsid w:val="00F12B5C"/>
    <w:rsid w:val="00F13614"/>
    <w:rsid w:val="00F15D58"/>
    <w:rsid w:val="00F25B6D"/>
    <w:rsid w:val="00F32054"/>
    <w:rsid w:val="00F34C6C"/>
    <w:rsid w:val="00F40474"/>
    <w:rsid w:val="00FA6BA4"/>
    <w:rsid w:val="00FB004C"/>
    <w:rsid w:val="00FB5FD1"/>
    <w:rsid w:val="00FE7377"/>
    <w:rsid w:val="00FF3D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7D4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tatus xmlns="5811aba2-1417-49bf-938a-1f49539a4726">3 - Review completed</Status>
    <Assigned_x0020_to0 xmlns="5811aba2-1417-49bf-938a-1f49539a4726">
      <UserInfo>
        <DisplayName/>
        <AccountId xsi:nil="true"/>
        <AccountType/>
      </UserInfo>
    </Assigned_x0020_to0>
    <Comments xmlns="5811aba2-1417-49bf-938a-1f49539a4726" xsi:nil="true"/>
    <Priority xmlns="5811aba2-1417-49bf-938a-1f49539a4726">(1) High</Priority>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28D27AD2F346041867EF162EAAE0D08" ma:contentTypeVersion="11" ma:contentTypeDescription="Create a new document." ma:contentTypeScope="" ma:versionID="543bc8ba687609ce56bd3825f56f2482">
  <xsd:schema xmlns:xsd="http://www.w3.org/2001/XMLSchema" xmlns:xs="http://www.w3.org/2001/XMLSchema" xmlns:p="http://schemas.microsoft.com/office/2006/metadata/properties" xmlns:ns2="5811aba2-1417-49bf-938a-1f49539a4726" xmlns:ns3="31fc32fa-9109-4f86-80c8-3d210bde96da" targetNamespace="http://schemas.microsoft.com/office/2006/metadata/properties" ma:root="true" ma:fieldsID="9dca225ae6ed2e93b9703855c7629966" ns2:_="" ns3:_="">
    <xsd:import namespace="5811aba2-1417-49bf-938a-1f49539a4726"/>
    <xsd:import namespace="31fc32fa-9109-4f86-80c8-3d210bde96da"/>
    <xsd:element name="properties">
      <xsd:complexType>
        <xsd:sequence>
          <xsd:element name="documentManagement">
            <xsd:complexType>
              <xsd:all>
                <xsd:element ref="ns2:MediaServiceMetadata" minOccurs="0"/>
                <xsd:element ref="ns2:MediaServiceFastMetadata" minOccurs="0"/>
                <xsd:element ref="ns2:Status" minOccurs="0"/>
                <xsd:element ref="ns2:Assigned_x0020_to0" minOccurs="0"/>
                <xsd:element ref="ns2:Priority" minOccurs="0"/>
                <xsd:element ref="ns3:SharedWithUsers" minOccurs="0"/>
                <xsd:element ref="ns3:SharedWithDetails" minOccurs="0"/>
                <xsd:element ref="ns2:Comment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11aba2-1417-49bf-938a-1f49539a47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0" nillable="true" ma:displayName="Status" ma:default="N/A" ma:format="Dropdown" ma:internalName="Status">
      <xsd:simpleType>
        <xsd:restriction base="dms:Choice">
          <xsd:enumeration value="N/A"/>
          <xsd:enumeration value="0 - in Translation"/>
          <xsd:enumeration value="1 - Translated"/>
          <xsd:enumeration value="2 - Assigned and under Review"/>
          <xsd:enumeration value="3 - Review completed"/>
          <xsd:enumeration value="4 - Passed to Method Team"/>
          <xsd:enumeration value="5 - NOT Uploaded to Infor Deployment Method Homepage"/>
          <xsd:enumeration value="5 - Uploaded to Infor Deployment Method Homepage"/>
        </xsd:restriction>
      </xsd:simpleType>
    </xsd:element>
    <xsd:element name="Assigned_x0020_to0" ma:index="11" nillable="true" ma:displayName="Assigned to" ma:list="UserInfo" ma:SharePointGroup="0" ma:internalName="Assigned_x0020_to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iority" ma:index="12" nillable="true" ma:displayName="Priority" ma:default="(2) Medium" ma:format="Dropdown" ma:internalName="Priority">
      <xsd:simpleType>
        <xsd:restriction base="dms:Choice">
          <xsd:enumeration value="(1) High"/>
          <xsd:enumeration value="(2) Medium"/>
          <xsd:enumeration value="(3) Low"/>
        </xsd:restriction>
      </xsd:simpleType>
    </xsd:element>
    <xsd:element name="Comments" ma:index="15" nillable="true" ma:displayName="Comments" ma:format="Dropdown" ma:internalName="Comments">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fc32fa-9109-4f86-80c8-3d210bde96d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491F36-F85B-452B-983B-9787DAC4B081}">
  <ds:schemaRefs>
    <ds:schemaRef ds:uri="http://schemas.openxmlformats.org/officeDocument/2006/bibliography"/>
  </ds:schemaRefs>
</ds:datastoreItem>
</file>

<file path=customXml/itemProps2.xml><?xml version="1.0" encoding="utf-8"?>
<ds:datastoreItem xmlns:ds="http://schemas.openxmlformats.org/officeDocument/2006/customXml" ds:itemID="{2DCD7D65-E089-432A-807B-A6A980943A3E}">
  <ds:schemaRefs>
    <ds:schemaRef ds:uri="http://schemas.microsoft.com/office/2006/metadata/properties"/>
    <ds:schemaRef ds:uri="http://schemas.microsoft.com/office/infopath/2007/PartnerControls"/>
    <ds:schemaRef ds:uri="5811aba2-1417-49bf-938a-1f49539a4726"/>
  </ds:schemaRefs>
</ds:datastoreItem>
</file>

<file path=customXml/itemProps3.xml><?xml version="1.0" encoding="utf-8"?>
<ds:datastoreItem xmlns:ds="http://schemas.openxmlformats.org/officeDocument/2006/customXml" ds:itemID="{95C3669F-752F-415D-A60C-AD4F8F4E89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11aba2-1417-49bf-938a-1f49539a4726"/>
    <ds:schemaRef ds:uri="31fc32fa-9109-4f86-80c8-3d210bde96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DBFAC2-01F8-4122-99B2-F89FF78B3B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infor</Template>
  <TotalTime>6018</TotalTime>
  <Pages>26</Pages>
  <Words>3076</Words>
  <Characters>17534</Characters>
  <Application>Microsoft Office Word</Application>
  <DocSecurity>0</DocSecurity>
  <Lines>146</Lines>
  <Paragraphs>41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DES-020 DESIGN SPECIFICATION</vt:lpstr>
      <vt:lpstr>DES-020 Spécification de Conception</vt:lpstr>
    </vt:vector>
  </TitlesOfParts>
  <Company>Infor</Company>
  <LinksUpToDate>false</LinksUpToDate>
  <CharactersWithSpaces>20569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DES-020 DESIGN SPECIFICATION</dc:title>
  <dc:subject/>
  <dc:creator>Infor PMO</dc:creator>
  <cp:keywords>IPM</cp:keywords>
  <dc:description/>
  <cp:lastModifiedBy>Assootosh Dev Motah</cp:lastModifiedBy>
  <cp:revision>26</cp:revision>
  <cp:lastPrinted>2013-08-14T02:04:00Z</cp:lastPrinted>
  <dcterms:created xsi:type="dcterms:W3CDTF">2025-01-23T06:58:00Z</dcterms:created>
  <dcterms:modified xsi:type="dcterms:W3CDTF">2026-05-13T12:53:00Z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0x010100A28D27AD2F346041867EF162EAAE0D08</vt:lpwstr>
  </property>
</Properties>
</file>