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DB51CE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DB51CE" w:rsidRDefault="004C1B44">
          <w:pPr>
            <w:pStyle w:val="Title-Major"/>
          </w:pPr>
          <w:r w:rsidRPr="00DB51CE">
            <w:t xml:space="preserve">DES-020 </w:t>
          </w:r>
          <w:r w:rsidR="00E40F31" w:rsidRPr="00DB51CE">
            <w:t>Spécification de Conception</w:t>
          </w:r>
        </w:p>
      </w:sdtContent>
    </w:sdt>
    <w:p w14:paraId="7720206A" w14:textId="77777777" w:rsidR="00D42CF6" w:rsidRPr="00DB51CE" w:rsidRDefault="00D42CF6" w:rsidP="00D42CF6">
      <w:pPr>
        <w:pStyle w:val="Title"/>
        <w:ind w:left="1440"/>
      </w:pPr>
    </w:p>
    <w:p w14:paraId="27674B16" w14:textId="4AA97D74" w:rsidR="00D42CF6" w:rsidRPr="00DB51CE" w:rsidRDefault="008A6342" w:rsidP="00D42CF6">
      <w:pPr>
        <w:pStyle w:val="Title"/>
        <w:ind w:left="1440"/>
      </w:pPr>
      <w:r w:rsidRPr="00DB51CE">
        <w:t>VENTILATION DE FRAIS TRANSITAIRES</w:t>
      </w:r>
    </w:p>
    <w:p w14:paraId="3639FAA8" w14:textId="3E1F824C" w:rsidR="00D42CF6" w:rsidRPr="00DB51CE" w:rsidRDefault="00D42CF6" w:rsidP="00D42CF6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B51CE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DB51CE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DB51CE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</w:t>
      </w:r>
      <w:r w:rsidR="008A6342" w:rsidRPr="00DB51CE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09</w:t>
      </w:r>
    </w:p>
    <w:p w14:paraId="1D7D5911" w14:textId="77777777" w:rsidR="00941EF9" w:rsidRPr="00DB51CE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DB51CE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DB51CE" w:rsidRDefault="00B505C9" w:rsidP="002F4B49">
            <w:pPr>
              <w:pStyle w:val="BodyText"/>
              <w:spacing w:before="60" w:after="60"/>
              <w:ind w:left="0"/>
            </w:pPr>
            <w:r w:rsidRPr="00DB51CE">
              <w:t xml:space="preserve">Propriétés du </w:t>
            </w:r>
            <w:r w:rsidR="00976FDA" w:rsidRPr="00DB51CE">
              <w:t>Document</w:t>
            </w:r>
          </w:p>
        </w:tc>
        <w:tc>
          <w:tcPr>
            <w:tcW w:w="4618" w:type="dxa"/>
          </w:tcPr>
          <w:p w14:paraId="50B2E817" w14:textId="77777777" w:rsidR="00976FDA" w:rsidRPr="00DB51CE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B51CE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DB51CE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t>Aut</w:t>
            </w:r>
            <w:r w:rsidR="00B505C9" w:rsidRPr="00DB51CE">
              <w:t>eu</w:t>
            </w:r>
            <w:r w:rsidRPr="00DB51CE">
              <w:t>r</w:t>
            </w:r>
          </w:p>
        </w:tc>
        <w:tc>
          <w:tcPr>
            <w:tcW w:w="4618" w:type="dxa"/>
          </w:tcPr>
          <w:p w14:paraId="758B910A" w14:textId="1E42B476" w:rsidR="00976FDA" w:rsidRPr="00DB51CE" w:rsidRDefault="008A6342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DB51CE">
              <w:t>Assootosh Dev Motah</w:t>
            </w:r>
          </w:p>
        </w:tc>
      </w:tr>
      <w:tr w:rsidR="00976FDA" w:rsidRPr="00DB51CE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DB51CE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t>Date</w:t>
            </w:r>
            <w:r w:rsidR="00B505C9" w:rsidRPr="00DB51CE">
              <w:t xml:space="preserve"> de Création</w:t>
            </w:r>
          </w:p>
        </w:tc>
        <w:tc>
          <w:tcPr>
            <w:tcW w:w="4618" w:type="dxa"/>
          </w:tcPr>
          <w:p w14:paraId="2569B300" w14:textId="71B56905" w:rsidR="00976FDA" w:rsidRPr="00DB51CE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fldChar w:fldCharType="begin"/>
            </w:r>
            <w:r w:rsidR="006670B8" w:rsidRPr="00DB51CE">
              <w:instrText>createdate \@ "d/MM/yyyy"</w:instrText>
            </w:r>
            <w:r w:rsidRPr="00DB51CE">
              <w:fldChar w:fldCharType="separate"/>
            </w:r>
            <w:r w:rsidR="008A6342" w:rsidRPr="00DB51CE">
              <w:t>18</w:t>
            </w:r>
            <w:r w:rsidR="009E5A8E" w:rsidRPr="00DB51CE">
              <w:t>/</w:t>
            </w:r>
            <w:r w:rsidR="00D42CF6" w:rsidRPr="00DB51CE">
              <w:t>1</w:t>
            </w:r>
            <w:r w:rsidR="008A6342" w:rsidRPr="00DB51CE">
              <w:t>2</w:t>
            </w:r>
            <w:r w:rsidR="0018455B" w:rsidRPr="00DB51CE">
              <w:t>/202</w:t>
            </w:r>
            <w:r w:rsidR="00055DCD" w:rsidRPr="00DB51CE">
              <w:t>5</w:t>
            </w:r>
            <w:r w:rsidRPr="00DB51CE">
              <w:fldChar w:fldCharType="end"/>
            </w:r>
          </w:p>
        </w:tc>
      </w:tr>
      <w:tr w:rsidR="001C6EA4" w:rsidRPr="00DB51CE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DB51CE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t>Dernière Mise à jour</w:t>
            </w:r>
          </w:p>
        </w:tc>
        <w:tc>
          <w:tcPr>
            <w:tcW w:w="4618" w:type="dxa"/>
          </w:tcPr>
          <w:p w14:paraId="49CE3975" w14:textId="6CB23721" w:rsidR="001C6EA4" w:rsidRPr="00DB51CE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fldChar w:fldCharType="begin"/>
            </w:r>
            <w:r w:rsidRPr="00DB51CE">
              <w:instrText>createdate \@ "d/MM/yyyy"</w:instrText>
            </w:r>
            <w:r w:rsidRPr="00DB51CE">
              <w:fldChar w:fldCharType="separate"/>
            </w:r>
            <w:r w:rsidR="004D46CB">
              <w:t>21</w:t>
            </w:r>
            <w:r w:rsidR="009E5A8E" w:rsidRPr="00DB51CE">
              <w:t>/</w:t>
            </w:r>
            <w:r w:rsidR="00AA0CA6">
              <w:t>01</w:t>
            </w:r>
            <w:r w:rsidRPr="00DB51CE">
              <w:t>/202</w:t>
            </w:r>
            <w:r w:rsidR="00A37AA2">
              <w:t>6</w:t>
            </w:r>
            <w:r w:rsidRPr="00DB51CE">
              <w:fldChar w:fldCharType="end"/>
            </w:r>
          </w:p>
        </w:tc>
      </w:tr>
      <w:tr w:rsidR="001C6EA4" w:rsidRPr="00DB51CE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DB51CE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t>Référence du Document</w:t>
            </w:r>
          </w:p>
        </w:tc>
        <w:tc>
          <w:tcPr>
            <w:tcW w:w="4618" w:type="dxa"/>
          </w:tcPr>
          <w:p w14:paraId="4B3A57D3" w14:textId="3F90F945" w:rsidR="001C6EA4" w:rsidRPr="00DB51CE" w:rsidRDefault="00D42CF6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DB51CE">
              <w:rPr>
                <w:rStyle w:val="HighlightedVariable"/>
              </w:rPr>
              <w:t>DES-020_U-0</w:t>
            </w:r>
            <w:r w:rsidR="008A6342" w:rsidRPr="00DB51CE">
              <w:rPr>
                <w:rStyle w:val="HighlightedVariable"/>
              </w:rPr>
              <w:t>09_Reventilations_frais</w:t>
            </w:r>
          </w:p>
        </w:tc>
      </w:tr>
      <w:tr w:rsidR="001C6EA4" w:rsidRPr="00DB51CE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DB51CE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DB51CE">
              <w:t>Version</w:t>
            </w:r>
          </w:p>
        </w:tc>
        <w:tc>
          <w:tcPr>
            <w:tcW w:w="4618" w:type="dxa"/>
          </w:tcPr>
          <w:p w14:paraId="709E060D" w14:textId="35E0EBEB" w:rsidR="001C6EA4" w:rsidRPr="00DB51CE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DB51CE">
              <w:rPr>
                <w:rStyle w:val="HighlightedVariable"/>
              </w:rPr>
              <w:t>1.</w:t>
            </w:r>
            <w:r w:rsidR="004D46CB">
              <w:rPr>
                <w:rStyle w:val="HighlightedVariable"/>
              </w:rPr>
              <w:t>3</w:t>
            </w:r>
          </w:p>
        </w:tc>
      </w:tr>
    </w:tbl>
    <w:p w14:paraId="339B88DB" w14:textId="77777777" w:rsidR="00976FDA" w:rsidRPr="00DB51CE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DB51CE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DB51CE" w:rsidRDefault="00B505C9" w:rsidP="002F4B49">
            <w:pPr>
              <w:pStyle w:val="BodyText"/>
              <w:spacing w:before="60" w:after="60"/>
              <w:ind w:left="0"/>
            </w:pPr>
            <w:r w:rsidRPr="00DB51CE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DB51CE" w:rsidRDefault="00A777C5" w:rsidP="002F4B49">
            <w:pPr>
              <w:pStyle w:val="BodyText"/>
              <w:spacing w:before="60" w:after="60"/>
              <w:ind w:left="0"/>
            </w:pPr>
            <w:r w:rsidRPr="00DB51CE">
              <w:t>Rôle</w:t>
            </w:r>
          </w:p>
        </w:tc>
      </w:tr>
      <w:tr w:rsidR="00976FDA" w:rsidRPr="00DB51CE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DB51CE" w:rsidRDefault="00976FDA" w:rsidP="002F4B49">
            <w:pPr>
              <w:pStyle w:val="BodyText"/>
              <w:spacing w:before="60" w:after="60"/>
              <w:ind w:left="0" w:right="567"/>
            </w:pPr>
            <w:r w:rsidRPr="00DB51CE">
              <w:rPr>
                <w:rStyle w:val="HighlightedVariable"/>
              </w:rPr>
              <w:t>&lt;</w:t>
            </w:r>
            <w:r w:rsidR="00A777C5" w:rsidRPr="00DB51CE">
              <w:rPr>
                <w:rStyle w:val="HighlightedVariable"/>
              </w:rPr>
              <w:t>Approbation</w:t>
            </w:r>
            <w:r w:rsidRPr="00DB51CE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DB51CE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B51CE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DB51CE" w:rsidRDefault="00976FDA" w:rsidP="002F4B49">
            <w:pPr>
              <w:pStyle w:val="BodyText"/>
              <w:spacing w:before="60" w:after="60"/>
              <w:ind w:left="0" w:right="567"/>
            </w:pPr>
            <w:r w:rsidRPr="00DB51CE">
              <w:rPr>
                <w:rStyle w:val="HighlightedVariable"/>
              </w:rPr>
              <w:t>&lt;</w:t>
            </w:r>
            <w:r w:rsidR="00A777C5" w:rsidRPr="00DB51CE">
              <w:rPr>
                <w:rStyle w:val="HighlightedVariable"/>
              </w:rPr>
              <w:t>Approbation</w:t>
            </w:r>
            <w:r w:rsidRPr="00DB51CE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DB51CE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DB51CE" w:rsidRDefault="00976FDA">
      <w:pPr>
        <w:pStyle w:val="BodyText"/>
      </w:pPr>
    </w:p>
    <w:p w14:paraId="7CF8649A" w14:textId="77777777" w:rsidR="00976FDA" w:rsidRPr="00DB51CE" w:rsidRDefault="00976FDA">
      <w:pPr>
        <w:pStyle w:val="BodyText"/>
      </w:pPr>
    </w:p>
    <w:p w14:paraId="60386C91" w14:textId="77777777" w:rsidR="00C201DB" w:rsidRPr="00DB51CE" w:rsidRDefault="00C201DB">
      <w:pPr>
        <w:pStyle w:val="BodyText"/>
      </w:pPr>
    </w:p>
    <w:p w14:paraId="6FA9E3FE" w14:textId="77777777" w:rsidR="00C201DB" w:rsidRPr="00DB51CE" w:rsidRDefault="00C201DB">
      <w:pPr>
        <w:pStyle w:val="BodyText"/>
      </w:pPr>
    </w:p>
    <w:p w14:paraId="639C8800" w14:textId="10F1B28F" w:rsidR="00941EF9" w:rsidRPr="00DB51CE" w:rsidRDefault="000E36BC" w:rsidP="00D25469">
      <w:pPr>
        <w:pStyle w:val="Heading1"/>
      </w:pPr>
      <w:bookmarkStart w:id="0" w:name="_Toc218861388"/>
      <w:r w:rsidRPr="00DB51CE">
        <w:lastRenderedPageBreak/>
        <w:t xml:space="preserve">CONTROLE </w:t>
      </w:r>
      <w:r w:rsidR="00A22898" w:rsidRPr="00DB51CE">
        <w:t>DU DOCUMENT</w:t>
      </w:r>
      <w:bookmarkEnd w:id="0"/>
    </w:p>
    <w:p w14:paraId="071A443E" w14:textId="6133745C" w:rsidR="00941EF9" w:rsidRPr="00DB51CE" w:rsidRDefault="00A777C5" w:rsidP="00033A89">
      <w:pPr>
        <w:pStyle w:val="Heading2"/>
      </w:pPr>
      <w:bookmarkStart w:id="1" w:name="_Toc218861389"/>
      <w:r w:rsidRPr="00DB51CE">
        <w:t>Enregistrement des Modifications</w:t>
      </w:r>
      <w:bookmarkEnd w:id="1"/>
    </w:p>
    <w:p w14:paraId="15B8A2A4" w14:textId="77777777" w:rsidR="00941EF9" w:rsidRPr="00DB51CE" w:rsidRDefault="00941EF9">
      <w:pPr>
        <w:pStyle w:val="BodyText"/>
        <w:ind w:left="8640" w:firstLine="720"/>
      </w:pPr>
      <w:r w:rsidRPr="00DB51CE">
        <w:rPr>
          <w:color w:val="FFFFFF"/>
          <w:sz w:val="10"/>
        </w:rPr>
        <w:fldChar w:fldCharType="begin"/>
      </w:r>
      <w:r w:rsidRPr="00DB51CE">
        <w:rPr>
          <w:color w:val="FFFFFF"/>
          <w:sz w:val="10"/>
        </w:rPr>
        <w:instrText xml:space="preserve"> SECTIONPAGES  \* MERGEFORMAT </w:instrText>
      </w:r>
      <w:r w:rsidRPr="00DB51CE">
        <w:rPr>
          <w:color w:val="FFFFFF"/>
          <w:sz w:val="10"/>
        </w:rPr>
        <w:fldChar w:fldCharType="separate"/>
      </w:r>
      <w:r w:rsidR="00DF0966" w:rsidRPr="00DB51CE">
        <w:rPr>
          <w:color w:val="FFFFFF"/>
          <w:sz w:val="10"/>
        </w:rPr>
        <w:t>1</w:t>
      </w:r>
      <w:r w:rsidRPr="00DB51CE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DB51CE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DB51CE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DB51CE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Aut</w:t>
            </w:r>
            <w:r w:rsidR="00A777C5" w:rsidRPr="00DB51CE">
              <w:rPr>
                <w:bCs/>
                <w:color w:val="FFFFFF"/>
              </w:rPr>
              <w:t>eu</w:t>
            </w:r>
            <w:r w:rsidRPr="00DB51CE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DB51CE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DB51CE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R</w:t>
            </w:r>
            <w:r w:rsidR="00A777C5" w:rsidRPr="00DB51CE">
              <w:rPr>
                <w:bCs/>
                <w:color w:val="FFFFFF"/>
              </w:rPr>
              <w:t>é</w:t>
            </w:r>
            <w:r w:rsidRPr="00DB51CE">
              <w:rPr>
                <w:bCs/>
                <w:color w:val="FFFFFF"/>
              </w:rPr>
              <w:t>f</w:t>
            </w:r>
            <w:r w:rsidR="00A777C5" w:rsidRPr="00DB51CE">
              <w:rPr>
                <w:bCs/>
                <w:color w:val="FFFFFF"/>
              </w:rPr>
              <w:t>é</w:t>
            </w:r>
            <w:r w:rsidRPr="00DB51CE">
              <w:rPr>
                <w:bCs/>
                <w:color w:val="FFFFFF"/>
              </w:rPr>
              <w:t>rence</w:t>
            </w:r>
            <w:r w:rsidR="00CD32AC" w:rsidRPr="00DB51CE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DB51CE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4D99AAFA" w:rsidR="001F61FA" w:rsidRPr="00DB51CE" w:rsidRDefault="008A6342" w:rsidP="00EE31B9">
            <w:pPr>
              <w:pStyle w:val="BodyText"/>
              <w:spacing w:before="60" w:after="60"/>
              <w:ind w:left="0" w:right="567"/>
            </w:pPr>
            <w:r w:rsidRPr="00DB51CE">
              <w:t>18</w:t>
            </w:r>
            <w:r w:rsidR="0091151D" w:rsidRPr="00DB51CE">
              <w:t>/</w:t>
            </w:r>
            <w:r w:rsidR="00D42CF6" w:rsidRPr="00DB51CE">
              <w:t>1</w:t>
            </w:r>
            <w:r w:rsidRPr="00DB51CE">
              <w:t>2</w:t>
            </w:r>
            <w:r w:rsidR="0091151D" w:rsidRPr="00DB51CE">
              <w:t>/202</w:t>
            </w:r>
            <w:r w:rsidR="00055DCD" w:rsidRPr="00DB51CE">
              <w:t>5</w:t>
            </w:r>
          </w:p>
        </w:tc>
        <w:tc>
          <w:tcPr>
            <w:tcW w:w="2402" w:type="dxa"/>
          </w:tcPr>
          <w:p w14:paraId="05774E2C" w14:textId="66028179" w:rsidR="001F61FA" w:rsidRPr="00DB51CE" w:rsidRDefault="008A6342" w:rsidP="00EE31B9">
            <w:pPr>
              <w:pStyle w:val="BodyText"/>
              <w:spacing w:before="60" w:after="60"/>
              <w:ind w:left="0" w:right="567"/>
            </w:pPr>
            <w:r w:rsidRPr="00DB51CE">
              <w:t>Assoot</w:t>
            </w:r>
            <w:r w:rsidR="00332574">
              <w:t>o</w:t>
            </w:r>
            <w:r w:rsidRPr="00DB51CE">
              <w:t>sh</w:t>
            </w:r>
            <w:r w:rsidR="00332574">
              <w:t xml:space="preserve"> Dev Motah</w:t>
            </w:r>
          </w:p>
        </w:tc>
        <w:tc>
          <w:tcPr>
            <w:tcW w:w="1962" w:type="dxa"/>
          </w:tcPr>
          <w:p w14:paraId="4CFEB1DE" w14:textId="700A257A" w:rsidR="001F61FA" w:rsidRPr="00DB51CE" w:rsidRDefault="001F2A45" w:rsidP="00EE31B9">
            <w:pPr>
              <w:pStyle w:val="BodyText"/>
              <w:spacing w:before="60" w:after="60"/>
              <w:ind w:left="0"/>
            </w:pPr>
            <w:r w:rsidRPr="00DB51CE">
              <w:t>1.0</w:t>
            </w:r>
          </w:p>
        </w:tc>
        <w:tc>
          <w:tcPr>
            <w:tcW w:w="2709" w:type="dxa"/>
          </w:tcPr>
          <w:p w14:paraId="61FA8137" w14:textId="736E08E4" w:rsidR="001F61FA" w:rsidRPr="00DB51CE" w:rsidRDefault="0091151D" w:rsidP="00EE31B9">
            <w:pPr>
              <w:pStyle w:val="BodyText"/>
              <w:spacing w:before="60" w:after="60"/>
              <w:ind w:left="0"/>
            </w:pPr>
            <w:r w:rsidRPr="00DB51CE">
              <w:t>Création</w:t>
            </w:r>
          </w:p>
        </w:tc>
      </w:tr>
      <w:tr w:rsidR="009B6399" w:rsidRPr="00DB51CE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16EBB80F" w:rsidR="009B6399" w:rsidRPr="00DB51CE" w:rsidRDefault="00AA0CA6" w:rsidP="009B639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>
              <w:t>07</w:t>
            </w:r>
            <w:r w:rsidR="009B6399" w:rsidRPr="00DB51CE">
              <w:t>/</w:t>
            </w:r>
            <w:r>
              <w:t>01</w:t>
            </w:r>
            <w:r w:rsidR="009B6399" w:rsidRPr="00DB51CE">
              <w:t>/202</w:t>
            </w:r>
            <w:r w:rsidR="00A37AA2">
              <w:t>6</w:t>
            </w:r>
          </w:p>
        </w:tc>
        <w:tc>
          <w:tcPr>
            <w:tcW w:w="2402" w:type="dxa"/>
          </w:tcPr>
          <w:p w14:paraId="1484D7D9" w14:textId="6C69EE9B" w:rsidR="009B6399" w:rsidRPr="00DB51CE" w:rsidRDefault="009B6399" w:rsidP="009B639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 w:rsidRPr="00DB51CE">
              <w:t>Assoot</w:t>
            </w:r>
            <w:r>
              <w:t>o</w:t>
            </w:r>
            <w:r w:rsidRPr="00DB51CE">
              <w:t>sh</w:t>
            </w:r>
            <w:r>
              <w:t xml:space="preserve"> Dev Motah</w:t>
            </w:r>
          </w:p>
        </w:tc>
        <w:tc>
          <w:tcPr>
            <w:tcW w:w="1962" w:type="dxa"/>
          </w:tcPr>
          <w:p w14:paraId="475953C2" w14:textId="2F7B8A17" w:rsidR="009B6399" w:rsidRPr="00DB51CE" w:rsidRDefault="009B6399" w:rsidP="009B6399">
            <w:pPr>
              <w:pStyle w:val="BodyText"/>
              <w:spacing w:before="60" w:after="60"/>
              <w:ind w:left="0" w:right="567"/>
            </w:pPr>
            <w:r w:rsidRPr="00DB51CE">
              <w:t>1.</w:t>
            </w:r>
            <w:r>
              <w:t>1</w:t>
            </w:r>
          </w:p>
        </w:tc>
        <w:tc>
          <w:tcPr>
            <w:tcW w:w="2709" w:type="dxa"/>
          </w:tcPr>
          <w:p w14:paraId="48EF0E98" w14:textId="23D5E729" w:rsidR="009B6399" w:rsidRPr="00DB51CE" w:rsidRDefault="009B6399" w:rsidP="009B6399">
            <w:pPr>
              <w:pStyle w:val="BodyText"/>
              <w:spacing w:before="60" w:after="60"/>
              <w:ind w:left="0"/>
            </w:pPr>
            <w:r>
              <w:t>Evolution à la suite de l’ANA050 V3.0</w:t>
            </w:r>
          </w:p>
        </w:tc>
      </w:tr>
      <w:tr w:rsidR="00A37AA2" w:rsidRPr="00DB51CE" w14:paraId="36A235D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3C4FC56" w14:textId="09745DBB" w:rsidR="00A37AA2" w:rsidRDefault="00A37AA2" w:rsidP="00A37AA2">
            <w:pPr>
              <w:pStyle w:val="BodyText"/>
              <w:spacing w:before="60" w:after="60"/>
              <w:ind w:left="0" w:right="567"/>
            </w:pPr>
            <w:r>
              <w:t>09/01/2025</w:t>
            </w:r>
          </w:p>
        </w:tc>
        <w:tc>
          <w:tcPr>
            <w:tcW w:w="2402" w:type="dxa"/>
          </w:tcPr>
          <w:p w14:paraId="771150CC" w14:textId="17CD0E39" w:rsidR="00A37AA2" w:rsidRPr="00DB51CE" w:rsidRDefault="00A37AA2" w:rsidP="00A37AA2">
            <w:pPr>
              <w:pStyle w:val="BodyText"/>
              <w:spacing w:before="60" w:after="60"/>
              <w:ind w:left="0" w:right="567"/>
            </w:pPr>
            <w:r w:rsidRPr="00DB51CE">
              <w:t>Assoot</w:t>
            </w:r>
            <w:r>
              <w:t>o</w:t>
            </w:r>
            <w:r w:rsidRPr="00DB51CE">
              <w:t>sh</w:t>
            </w:r>
            <w:r>
              <w:t xml:space="preserve"> Dev Motah</w:t>
            </w:r>
          </w:p>
        </w:tc>
        <w:tc>
          <w:tcPr>
            <w:tcW w:w="1962" w:type="dxa"/>
          </w:tcPr>
          <w:p w14:paraId="6E558EFA" w14:textId="04F1C71B" w:rsidR="00A37AA2" w:rsidRPr="00DB51CE" w:rsidRDefault="00A37AA2" w:rsidP="00A37AA2">
            <w:pPr>
              <w:pStyle w:val="BodyText"/>
              <w:spacing w:before="60" w:after="60"/>
              <w:ind w:left="0" w:right="567"/>
            </w:pPr>
            <w:r w:rsidRPr="00DB51CE">
              <w:t>1.</w:t>
            </w:r>
            <w:r>
              <w:t>2</w:t>
            </w:r>
          </w:p>
        </w:tc>
        <w:tc>
          <w:tcPr>
            <w:tcW w:w="2709" w:type="dxa"/>
          </w:tcPr>
          <w:p w14:paraId="635B0A2C" w14:textId="3BD20A69" w:rsidR="00A37AA2" w:rsidRDefault="00A37AA2" w:rsidP="00A37AA2">
            <w:pPr>
              <w:pStyle w:val="BodyText"/>
              <w:spacing w:before="60" w:after="60"/>
              <w:ind w:left="0"/>
            </w:pPr>
            <w:r>
              <w:t xml:space="preserve">Ajustements pour faire la ventilation juste pour </w:t>
            </w:r>
            <w:r w:rsidR="004D3DEF">
              <w:t>les lignes</w:t>
            </w:r>
            <w:r>
              <w:t xml:space="preserve"> facture type 2</w:t>
            </w:r>
          </w:p>
        </w:tc>
      </w:tr>
      <w:tr w:rsidR="004D46CB" w:rsidRPr="00DB51CE" w14:paraId="2A6AE3FD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7C961C3C" w14:textId="01559E4B" w:rsidR="004D46CB" w:rsidRDefault="004D46CB" w:rsidP="004D46CB">
            <w:pPr>
              <w:pStyle w:val="BodyText"/>
              <w:spacing w:before="60" w:after="60"/>
              <w:ind w:left="0" w:right="567"/>
            </w:pPr>
            <w:r>
              <w:t>21/01/2025</w:t>
            </w:r>
          </w:p>
        </w:tc>
        <w:tc>
          <w:tcPr>
            <w:tcW w:w="2402" w:type="dxa"/>
          </w:tcPr>
          <w:p w14:paraId="25C616F8" w14:textId="33550AE0" w:rsidR="004D46CB" w:rsidRPr="00DB51CE" w:rsidRDefault="004D46CB" w:rsidP="004D46CB">
            <w:pPr>
              <w:pStyle w:val="BodyText"/>
              <w:spacing w:before="60" w:after="60"/>
              <w:ind w:left="0" w:right="567"/>
            </w:pPr>
            <w:r w:rsidRPr="00DB51CE">
              <w:t>Assoot</w:t>
            </w:r>
            <w:r>
              <w:t>o</w:t>
            </w:r>
            <w:r w:rsidRPr="00DB51CE">
              <w:t>sh</w:t>
            </w:r>
            <w:r>
              <w:t xml:space="preserve"> Dev Motah</w:t>
            </w:r>
          </w:p>
        </w:tc>
        <w:tc>
          <w:tcPr>
            <w:tcW w:w="1962" w:type="dxa"/>
          </w:tcPr>
          <w:p w14:paraId="3B6BF499" w14:textId="447A9E95" w:rsidR="004D46CB" w:rsidRPr="00DB51CE" w:rsidRDefault="004D46CB" w:rsidP="004D46CB">
            <w:pPr>
              <w:pStyle w:val="BodyText"/>
              <w:spacing w:before="60" w:after="60"/>
              <w:ind w:left="0" w:right="567"/>
            </w:pPr>
            <w:r w:rsidRPr="00DB51CE">
              <w:t>1.</w:t>
            </w:r>
            <w:r>
              <w:t>3</w:t>
            </w:r>
          </w:p>
        </w:tc>
        <w:tc>
          <w:tcPr>
            <w:tcW w:w="2709" w:type="dxa"/>
          </w:tcPr>
          <w:p w14:paraId="37935684" w14:textId="2EECBBFD" w:rsidR="004D46CB" w:rsidRDefault="004D46CB" w:rsidP="004D46CB">
            <w:pPr>
              <w:pStyle w:val="BodyText"/>
              <w:spacing w:before="60" w:after="60"/>
              <w:ind w:left="0"/>
            </w:pPr>
            <w:r>
              <w:t>Utilisation de l’API APS450MI.DltLine</w:t>
            </w:r>
          </w:p>
        </w:tc>
      </w:tr>
    </w:tbl>
    <w:p w14:paraId="36B9EDFD" w14:textId="77777777" w:rsidR="001F61FA" w:rsidRPr="00DB51CE" w:rsidRDefault="001F61FA">
      <w:pPr>
        <w:pStyle w:val="BodyText"/>
      </w:pPr>
    </w:p>
    <w:p w14:paraId="15EBDCAD" w14:textId="2509EFF3" w:rsidR="00941EF9" w:rsidRPr="00DB51CE" w:rsidRDefault="00941EF9" w:rsidP="00033A89">
      <w:pPr>
        <w:pStyle w:val="Heading2"/>
      </w:pPr>
      <w:bookmarkStart w:id="2" w:name="_Toc218861390"/>
      <w:r w:rsidRPr="00DB51CE">
        <w:t>Re</w:t>
      </w:r>
      <w:r w:rsidR="00CD32AC" w:rsidRPr="00DB51CE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DB51CE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DB51CE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N</w:t>
            </w:r>
            <w:r w:rsidR="00EB2B93" w:rsidRPr="00DB51CE">
              <w:rPr>
                <w:bCs/>
                <w:color w:val="FFFFFF"/>
              </w:rPr>
              <w:t>o</w:t>
            </w:r>
            <w:r w:rsidRPr="00DB51CE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DB51CE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B51CE">
              <w:rPr>
                <w:bCs/>
                <w:color w:val="FFFFFF"/>
              </w:rPr>
              <w:t>Rôle</w:t>
            </w:r>
          </w:p>
        </w:tc>
      </w:tr>
      <w:tr w:rsidR="00FA64D8" w:rsidRPr="00DB51CE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B51CE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B51CE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B51CE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DB51CE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DB51CE" w:rsidRDefault="00941EF9">
      <w:pPr>
        <w:pStyle w:val="BodyText"/>
      </w:pPr>
    </w:p>
    <w:p w14:paraId="3BD4AEAF" w14:textId="1FB8DBA8" w:rsidR="00941EF9" w:rsidRPr="00DB51CE" w:rsidRDefault="00EB2B93">
      <w:pPr>
        <w:pStyle w:val="TOCHeading1"/>
      </w:pPr>
      <w:r w:rsidRPr="00DB51CE">
        <w:lastRenderedPageBreak/>
        <w:t>Sommaire</w:t>
      </w:r>
    </w:p>
    <w:p w14:paraId="10593B06" w14:textId="591B0BDC" w:rsidR="00242263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DB51CE">
        <w:rPr>
          <w:b w:val="0"/>
        </w:rPr>
        <w:fldChar w:fldCharType="begin"/>
      </w:r>
      <w:r w:rsidRPr="00DB51CE">
        <w:rPr>
          <w:b w:val="0"/>
        </w:rPr>
        <w:instrText xml:space="preserve"> TOC \o "1-2" \h \z </w:instrText>
      </w:r>
      <w:r w:rsidRPr="00DB51CE">
        <w:rPr>
          <w:b w:val="0"/>
        </w:rPr>
        <w:fldChar w:fldCharType="separate"/>
      </w:r>
      <w:hyperlink w:anchor="_Toc218861388" w:history="1">
        <w:r w:rsidR="00242263" w:rsidRPr="006249AE">
          <w:rPr>
            <w:rStyle w:val="Hyperlink"/>
            <w:noProof/>
          </w:rPr>
          <w:t>1</w:t>
        </w:r>
        <w:r w:rsidR="00242263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242263" w:rsidRPr="006249AE">
          <w:rPr>
            <w:rStyle w:val="Hyperlink"/>
            <w:noProof/>
          </w:rPr>
          <w:t>CONTROLE DU DOCUMENT</w:t>
        </w:r>
        <w:r w:rsidR="00242263">
          <w:rPr>
            <w:noProof/>
            <w:webHidden/>
          </w:rPr>
          <w:tab/>
        </w:r>
        <w:r w:rsidR="00242263">
          <w:rPr>
            <w:noProof/>
            <w:webHidden/>
          </w:rPr>
          <w:fldChar w:fldCharType="begin"/>
        </w:r>
        <w:r w:rsidR="00242263">
          <w:rPr>
            <w:noProof/>
            <w:webHidden/>
          </w:rPr>
          <w:instrText xml:space="preserve"> PAGEREF _Toc218861388 \h </w:instrText>
        </w:r>
        <w:r w:rsidR="00242263">
          <w:rPr>
            <w:noProof/>
            <w:webHidden/>
          </w:rPr>
        </w:r>
        <w:r w:rsidR="00242263">
          <w:rPr>
            <w:noProof/>
            <w:webHidden/>
          </w:rPr>
          <w:fldChar w:fldCharType="separate"/>
        </w:r>
        <w:r w:rsidR="00242263">
          <w:rPr>
            <w:noProof/>
            <w:webHidden/>
          </w:rPr>
          <w:t>2</w:t>
        </w:r>
        <w:r w:rsidR="00242263">
          <w:rPr>
            <w:noProof/>
            <w:webHidden/>
          </w:rPr>
          <w:fldChar w:fldCharType="end"/>
        </w:r>
      </w:hyperlink>
    </w:p>
    <w:p w14:paraId="4A3A1AA3" w14:textId="6A8B965F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89" w:history="1">
        <w:r w:rsidRPr="006249A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1CC7AB" w14:textId="1BBC6DA4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0" w:history="1">
        <w:r w:rsidRPr="006249A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24A68B" w14:textId="39516AF2" w:rsidR="00242263" w:rsidRDefault="00242263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1" w:history="1">
        <w:r w:rsidRPr="006249A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15D78C" w14:textId="75F99DC0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2" w:history="1">
        <w:r w:rsidRPr="006249A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FAE069" w14:textId="39CBF507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3" w:history="1">
        <w:r w:rsidRPr="006249A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801216" w14:textId="3BBB7587" w:rsidR="00242263" w:rsidRDefault="00242263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4" w:history="1">
        <w:r w:rsidRPr="006249A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4285DF" w14:textId="77335FD4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5" w:history="1">
        <w:r w:rsidRPr="006249A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Détails du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169878" w14:textId="0493C395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6" w:history="1">
        <w:r w:rsidRPr="006249A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Détails du flux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E43958" w14:textId="53A0EBF9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7" w:history="1">
        <w:r w:rsidRPr="006249A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Détails des Evènements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78A149" w14:textId="3DBAB3DF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8" w:history="1">
        <w:r w:rsidRPr="006249A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Event Analytics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D04FD3" w14:textId="344D564F" w:rsidR="00242263" w:rsidRDefault="00242263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399" w:history="1">
        <w:r w:rsidRPr="006249AE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93377A" w14:textId="6CCF7F93" w:rsidR="00242263" w:rsidRDefault="00242263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00" w:history="1">
        <w:r w:rsidRPr="006249A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C43DD5" w14:textId="08C682F5" w:rsidR="00242263" w:rsidRDefault="00242263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8861401" w:history="1">
        <w:r w:rsidRPr="006249A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249AE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9D1AD0" w14:textId="4884C741" w:rsidR="00941EF9" w:rsidRPr="00DB51CE" w:rsidRDefault="0035768A">
      <w:r w:rsidRPr="00DB51CE">
        <w:rPr>
          <w:b/>
        </w:rPr>
        <w:fldChar w:fldCharType="end"/>
      </w:r>
    </w:p>
    <w:p w14:paraId="7A1A7B25" w14:textId="77777777" w:rsidR="00444DFD" w:rsidRPr="00DB51CE" w:rsidRDefault="00444DFD" w:rsidP="00D25469">
      <w:pPr>
        <w:pStyle w:val="BodyText"/>
      </w:pPr>
    </w:p>
    <w:p w14:paraId="64F3359F" w14:textId="0AC7CB57" w:rsidR="004C1B44" w:rsidRPr="00DB51CE" w:rsidRDefault="003871BB" w:rsidP="006A18D4">
      <w:pPr>
        <w:pStyle w:val="Heading1"/>
      </w:pPr>
      <w:bookmarkStart w:id="3" w:name="_Toc218861391"/>
      <w:r w:rsidRPr="00DB51CE">
        <w:lastRenderedPageBreak/>
        <w:t>PRESENTATION GENERALE</w:t>
      </w:r>
      <w:bookmarkEnd w:id="3"/>
    </w:p>
    <w:p w14:paraId="0C6AC1CE" w14:textId="0E8E83C0" w:rsidR="006B11AC" w:rsidRPr="00DB51CE" w:rsidRDefault="006B11AC" w:rsidP="00151491">
      <w:pPr>
        <w:pStyle w:val="BodyText"/>
        <w:ind w:left="0"/>
      </w:pPr>
      <w:r w:rsidRPr="00DB51CE">
        <w:t>Le but de ce document e</w:t>
      </w:r>
      <w:r w:rsidR="002E6522" w:rsidRPr="00DB51CE">
        <w:t>s</w:t>
      </w:r>
      <w:r w:rsidRPr="00DB51CE">
        <w:t>t de</w:t>
      </w:r>
      <w:r w:rsidR="000420A5" w:rsidRPr="00DB51CE">
        <w:t xml:space="preserve"> décri</w:t>
      </w:r>
      <w:r w:rsidRPr="00DB51CE">
        <w:t>re</w:t>
      </w:r>
      <w:r w:rsidR="000420A5" w:rsidRPr="00DB51CE">
        <w:t xml:space="preserve"> la conception </w:t>
      </w:r>
      <w:r w:rsidRPr="00DB51CE">
        <w:t xml:space="preserve">technique </w:t>
      </w:r>
      <w:r w:rsidR="000420A5" w:rsidRPr="00DB51CE">
        <w:t xml:space="preserve">détaillée </w:t>
      </w:r>
      <w:r w:rsidR="003677F9" w:rsidRPr="00DB51CE">
        <w:t xml:space="preserve">de l’interface </w:t>
      </w:r>
      <w:proofErr w:type="spellStart"/>
      <w:r w:rsidR="003677F9" w:rsidRPr="00DB51CE">
        <w:t>reventilations</w:t>
      </w:r>
      <w:proofErr w:type="spellEnd"/>
      <w:r w:rsidR="003677F9" w:rsidRPr="00DB51CE">
        <w:t xml:space="preserve"> frais pour les factures transitaires.</w:t>
      </w:r>
    </w:p>
    <w:p w14:paraId="48C6B2C0" w14:textId="1D9F8980" w:rsidR="004C1B44" w:rsidRPr="00DB51CE" w:rsidRDefault="000420A5" w:rsidP="00151491">
      <w:pPr>
        <w:pStyle w:val="BodyText"/>
        <w:ind w:left="0"/>
      </w:pPr>
      <w:r w:rsidRPr="00DB51CE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DB51CE" w:rsidRDefault="00051C3F" w:rsidP="000E4B79">
      <w:pPr>
        <w:pStyle w:val="Heading2"/>
      </w:pPr>
      <w:bookmarkStart w:id="4" w:name="_Toc218861392"/>
      <w:r w:rsidRPr="00DB51CE">
        <w:t>P</w:t>
      </w:r>
      <w:r w:rsidR="006B11AC" w:rsidRPr="00DB51CE">
        <w:t>rérequis</w:t>
      </w:r>
      <w:bookmarkEnd w:id="4"/>
    </w:p>
    <w:p w14:paraId="12495B97" w14:textId="09E43B0A" w:rsidR="006B11AC" w:rsidRPr="00DB51CE" w:rsidRDefault="003677F9" w:rsidP="00331BD3">
      <w:pPr>
        <w:pStyle w:val="BodyText"/>
        <w:ind w:left="0"/>
      </w:pPr>
      <w:r w:rsidRPr="00DB51CE">
        <w:t>L’intégration pour les fichiers facture transitaire doit être opérationnel.</w:t>
      </w:r>
    </w:p>
    <w:p w14:paraId="1B1AD9DF" w14:textId="1B90942B" w:rsidR="003677F9" w:rsidRPr="00DB51CE" w:rsidRDefault="003677F9" w:rsidP="00331BD3">
      <w:pPr>
        <w:pStyle w:val="BodyText"/>
        <w:ind w:left="0"/>
      </w:pPr>
      <w:r w:rsidRPr="00DB51CE">
        <w:t>L’intégration des volumes sur la table PFTRNS doit être opérationnel.</w:t>
      </w:r>
    </w:p>
    <w:p w14:paraId="311174E8" w14:textId="7847DFE7" w:rsidR="000E4B79" w:rsidRPr="00DB51CE" w:rsidRDefault="00051C3F" w:rsidP="000E4B79">
      <w:pPr>
        <w:pStyle w:val="Heading2"/>
      </w:pPr>
      <w:bookmarkStart w:id="5" w:name="_Toc218861393"/>
      <w:r w:rsidRPr="00DB51CE">
        <w:t>Solution proposée</w:t>
      </w:r>
      <w:bookmarkEnd w:id="5"/>
    </w:p>
    <w:p w14:paraId="00ABA223" w14:textId="090222E7" w:rsidR="004C1B44" w:rsidRPr="009E7A23" w:rsidRDefault="00151491" w:rsidP="009E7A23">
      <w:pPr>
        <w:pStyle w:val="BodyText"/>
        <w:spacing w:line="360" w:lineRule="auto"/>
        <w:ind w:left="0"/>
        <w:jc w:val="both"/>
        <w:rPr>
          <w:rFonts w:cs="Arial"/>
        </w:rPr>
      </w:pPr>
      <w:r w:rsidRPr="00DB51CE">
        <w:rPr>
          <w:rFonts w:cs="Arial"/>
        </w:rPr>
        <w:t xml:space="preserve">La solution proposée consiste à développer </w:t>
      </w:r>
      <w:r w:rsidR="00862BF9" w:rsidRPr="00DB51CE">
        <w:rPr>
          <w:rFonts w:cs="Arial"/>
        </w:rPr>
        <w:t xml:space="preserve">un workflow pour être exécuter sur les créations de ligne sur APS451. Ce workflow exécutera la ventilation à travers un flux API. </w:t>
      </w:r>
      <w:r w:rsidR="00754960">
        <w:rPr>
          <w:rFonts w:cs="Arial"/>
        </w:rPr>
        <w:t xml:space="preserve">Puisqu’il n’y a pas d’API standard pour supprimer les lignes APS451 en standard, une XtendM3 vas être développer pour supprimer les lignes. </w:t>
      </w:r>
      <w:r w:rsidR="00F359A9" w:rsidRPr="00DB51CE">
        <w:rPr>
          <w:rFonts w:cs="Arial"/>
        </w:rPr>
        <w:t xml:space="preserve">S’il y a eu une erreur le workflow vas envoyer une notification à des rôles admins. </w:t>
      </w:r>
    </w:p>
    <w:p w14:paraId="5377D6C1" w14:textId="51FB4B3D" w:rsidR="000D545A" w:rsidRPr="00DB51CE" w:rsidRDefault="000D545A" w:rsidP="00891AC5">
      <w:pPr>
        <w:pStyle w:val="BodyText"/>
        <w:ind w:left="0"/>
      </w:pPr>
    </w:p>
    <w:p w14:paraId="3776933D" w14:textId="0D155F1A" w:rsidR="000D545A" w:rsidRPr="00DB51CE" w:rsidRDefault="000D545A" w:rsidP="004C1B44">
      <w:pPr>
        <w:pStyle w:val="BodyText"/>
      </w:pPr>
    </w:p>
    <w:p w14:paraId="5AFB6A65" w14:textId="376016E4" w:rsidR="000D545A" w:rsidRPr="00DB51CE" w:rsidRDefault="000D545A" w:rsidP="00DD77B0">
      <w:pPr>
        <w:pStyle w:val="BodyText"/>
        <w:ind w:left="0"/>
      </w:pPr>
    </w:p>
    <w:p w14:paraId="7A2D795B" w14:textId="23A43045" w:rsidR="004C1B44" w:rsidRPr="00DB51CE" w:rsidRDefault="004C1B44" w:rsidP="000D545A">
      <w:pPr>
        <w:pStyle w:val="Heading1"/>
      </w:pPr>
      <w:bookmarkStart w:id="6" w:name="_Toc270369338"/>
      <w:r w:rsidRPr="00DB51CE">
        <w:lastRenderedPageBreak/>
        <w:t xml:space="preserve"> </w:t>
      </w:r>
      <w:bookmarkStart w:id="7" w:name="_Toc218861394"/>
      <w:bookmarkEnd w:id="6"/>
      <w:r w:rsidR="003871BB" w:rsidRPr="00DB51CE">
        <w:t>SPECIFICATION TECHNIQUE</w:t>
      </w:r>
      <w:bookmarkEnd w:id="7"/>
    </w:p>
    <w:p w14:paraId="0197424F" w14:textId="77777777" w:rsidR="003871BB" w:rsidRPr="00DB51CE" w:rsidRDefault="003871BB" w:rsidP="003871BB">
      <w:pPr>
        <w:pStyle w:val="BodyText"/>
        <w:ind w:left="0"/>
      </w:pPr>
    </w:p>
    <w:p w14:paraId="4B4D35E3" w14:textId="39702205" w:rsidR="00F359A9" w:rsidRPr="00DB51CE" w:rsidRDefault="00F359A9" w:rsidP="00312134">
      <w:pPr>
        <w:pStyle w:val="Heading2"/>
      </w:pPr>
      <w:bookmarkStart w:id="8" w:name="_Toc214892645"/>
      <w:bookmarkStart w:id="9" w:name="_Toc218861395"/>
      <w:r w:rsidRPr="00DB51CE">
        <w:t>Détails du Workflow</w:t>
      </w:r>
      <w:bookmarkEnd w:id="8"/>
      <w:bookmarkEnd w:id="9"/>
    </w:p>
    <w:p w14:paraId="6C192811" w14:textId="336179FF" w:rsidR="00F359A9" w:rsidRPr="00DB51CE" w:rsidRDefault="00F359A9" w:rsidP="00F359A9">
      <w:pPr>
        <w:pStyle w:val="Heading3"/>
      </w:pPr>
      <w:r w:rsidRPr="00DB51CE">
        <w:t>WF_U009_Renvetilations_frais</w:t>
      </w:r>
    </w:p>
    <w:p w14:paraId="6854D656" w14:textId="45C209DE" w:rsidR="00312134" w:rsidRPr="00DB51CE" w:rsidRDefault="00F359A9" w:rsidP="00F359A9">
      <w:pPr>
        <w:pStyle w:val="BodyText"/>
      </w:pPr>
      <w:r w:rsidRPr="00DB51CE">
        <w:t>Le workflow ce déclenche sur tout création de ligne facture sur APS451</w:t>
      </w:r>
      <w:r w:rsidR="0004694F">
        <w:t xml:space="preserve"> ou type de ligne égal à 2 et le statut entête égal à 10</w:t>
      </w:r>
      <w:r w:rsidRPr="00DB51CE">
        <w:t xml:space="preserve">. </w:t>
      </w:r>
    </w:p>
    <w:p w14:paraId="52FC048C" w14:textId="30702A66" w:rsidR="00F359A9" w:rsidRPr="00DB51CE" w:rsidRDefault="00312134" w:rsidP="00F359A9">
      <w:pPr>
        <w:pStyle w:val="BodyText"/>
      </w:pPr>
      <w:r w:rsidRPr="00DB51CE">
        <w:t xml:space="preserve">Dans le workflow, on récupère le SUNO dans l’entête de la facture pour récupérer le CIDVEN.SUCL. </w:t>
      </w:r>
    </w:p>
    <w:p w14:paraId="248D4565" w14:textId="5BB578AF" w:rsidR="00312134" w:rsidRDefault="00312134" w:rsidP="00F359A9">
      <w:pPr>
        <w:pStyle w:val="BodyText"/>
      </w:pPr>
      <w:r w:rsidRPr="00DB51CE">
        <w:t>Si SUCL = ‘TRA’</w:t>
      </w:r>
      <w:r w:rsidR="00047023">
        <w:t>,</w:t>
      </w:r>
      <w:r w:rsidRPr="00DB51CE">
        <w:t xml:space="preserve"> on exécute le flux API pour la ventilation du frais</w:t>
      </w:r>
      <w:r w:rsidR="00047023">
        <w:t>.</w:t>
      </w:r>
    </w:p>
    <w:p w14:paraId="5C68566C" w14:textId="69C39C07" w:rsidR="00A066CC" w:rsidRPr="00DB51CE" w:rsidRDefault="00A066CC" w:rsidP="00F359A9">
      <w:pPr>
        <w:pStyle w:val="BodyText"/>
      </w:pPr>
      <w:r>
        <w:t>S’il y a eu des erreurs, on les envoie au rôles admin défini.</w:t>
      </w:r>
    </w:p>
    <w:p w14:paraId="2BCCC7C4" w14:textId="18A842FA" w:rsidR="00F359A9" w:rsidRPr="00DB51CE" w:rsidRDefault="00047023" w:rsidP="003871BB">
      <w:pPr>
        <w:pStyle w:val="BodyText"/>
        <w:ind w:left="0"/>
      </w:pPr>
      <w:r w:rsidRPr="00047023">
        <w:rPr>
          <w:noProof/>
        </w:rPr>
        <w:drawing>
          <wp:inline distT="0" distB="0" distL="0" distR="0" wp14:anchorId="0A1E3D8D" wp14:editId="243172D6">
            <wp:extent cx="6417945" cy="1584325"/>
            <wp:effectExtent l="0" t="0" r="1905" b="0"/>
            <wp:docPr id="185738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4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A251" w14:textId="77777777" w:rsidR="00691D91" w:rsidRDefault="00691D91" w:rsidP="003871BB">
      <w:pPr>
        <w:pStyle w:val="BodyText"/>
        <w:ind w:left="0"/>
      </w:pPr>
    </w:p>
    <w:p w14:paraId="405BCFE0" w14:textId="77777777" w:rsidR="00415EC6" w:rsidRDefault="00415EC6" w:rsidP="003871BB">
      <w:pPr>
        <w:pStyle w:val="BodyText"/>
        <w:ind w:left="0"/>
      </w:pPr>
    </w:p>
    <w:p w14:paraId="448E0DF5" w14:textId="77777777" w:rsidR="00415EC6" w:rsidRDefault="00415EC6" w:rsidP="003871BB">
      <w:pPr>
        <w:pStyle w:val="BodyText"/>
        <w:ind w:left="0"/>
      </w:pPr>
    </w:p>
    <w:p w14:paraId="3E6A8604" w14:textId="77777777" w:rsidR="00415EC6" w:rsidRDefault="00415EC6" w:rsidP="003871BB">
      <w:pPr>
        <w:pStyle w:val="BodyText"/>
        <w:ind w:left="0"/>
      </w:pPr>
    </w:p>
    <w:p w14:paraId="6E5484AA" w14:textId="77777777" w:rsidR="00415EC6" w:rsidRDefault="00415EC6" w:rsidP="003871BB">
      <w:pPr>
        <w:pStyle w:val="BodyText"/>
        <w:ind w:left="0"/>
      </w:pPr>
    </w:p>
    <w:p w14:paraId="6FD9F7BF" w14:textId="77777777" w:rsidR="00415EC6" w:rsidRDefault="00415EC6" w:rsidP="003871BB">
      <w:pPr>
        <w:pStyle w:val="BodyText"/>
        <w:ind w:left="0"/>
      </w:pPr>
    </w:p>
    <w:p w14:paraId="5ECD0AE8" w14:textId="77777777" w:rsidR="009E7A23" w:rsidRDefault="009E7A23" w:rsidP="003871BB">
      <w:pPr>
        <w:pStyle w:val="BodyText"/>
        <w:ind w:left="0"/>
      </w:pPr>
    </w:p>
    <w:p w14:paraId="770A28F3" w14:textId="77777777" w:rsidR="00415EC6" w:rsidRDefault="00415EC6" w:rsidP="003871BB">
      <w:pPr>
        <w:pStyle w:val="BodyText"/>
        <w:ind w:left="0"/>
      </w:pPr>
    </w:p>
    <w:p w14:paraId="307A1BF7" w14:textId="77777777" w:rsidR="00415EC6" w:rsidRDefault="00415EC6" w:rsidP="003871BB">
      <w:pPr>
        <w:pStyle w:val="BodyText"/>
        <w:ind w:left="0"/>
      </w:pPr>
    </w:p>
    <w:p w14:paraId="0C59EA39" w14:textId="77777777" w:rsidR="00415EC6" w:rsidRDefault="00415EC6" w:rsidP="003871BB">
      <w:pPr>
        <w:pStyle w:val="BodyText"/>
        <w:ind w:left="0"/>
      </w:pPr>
    </w:p>
    <w:p w14:paraId="120BBCAD" w14:textId="77777777" w:rsidR="00415EC6" w:rsidRDefault="00415EC6" w:rsidP="003871BB">
      <w:pPr>
        <w:pStyle w:val="BodyText"/>
        <w:ind w:left="0"/>
      </w:pPr>
    </w:p>
    <w:p w14:paraId="6C144CA9" w14:textId="77777777" w:rsidR="00415EC6" w:rsidRDefault="00415EC6" w:rsidP="003871BB">
      <w:pPr>
        <w:pStyle w:val="BodyText"/>
        <w:ind w:left="0"/>
      </w:pPr>
    </w:p>
    <w:p w14:paraId="1AFA6BD5" w14:textId="77777777" w:rsidR="00415EC6" w:rsidRDefault="00415EC6" w:rsidP="003871BB">
      <w:pPr>
        <w:pStyle w:val="BodyText"/>
        <w:ind w:left="0"/>
      </w:pPr>
    </w:p>
    <w:p w14:paraId="77ADDE78" w14:textId="77777777" w:rsidR="00415EC6" w:rsidRDefault="00415EC6" w:rsidP="003871BB">
      <w:pPr>
        <w:pStyle w:val="BodyText"/>
        <w:ind w:left="0"/>
      </w:pPr>
    </w:p>
    <w:p w14:paraId="33236646" w14:textId="77777777" w:rsidR="00415EC6" w:rsidRDefault="00415EC6" w:rsidP="003871BB">
      <w:pPr>
        <w:pStyle w:val="BodyText"/>
        <w:ind w:left="0"/>
      </w:pPr>
    </w:p>
    <w:p w14:paraId="69A0AA40" w14:textId="77777777" w:rsidR="00AC12A8" w:rsidRDefault="00AC12A8" w:rsidP="003871BB">
      <w:pPr>
        <w:pStyle w:val="BodyText"/>
        <w:ind w:left="0"/>
      </w:pPr>
    </w:p>
    <w:p w14:paraId="665A1C04" w14:textId="77777777" w:rsidR="00AC12A8" w:rsidRDefault="00AC12A8" w:rsidP="003871BB">
      <w:pPr>
        <w:pStyle w:val="BodyText"/>
        <w:ind w:left="0"/>
      </w:pPr>
    </w:p>
    <w:p w14:paraId="3BA07083" w14:textId="77777777" w:rsidR="00AC12A8" w:rsidRPr="00DB51CE" w:rsidRDefault="00AC12A8" w:rsidP="003871BB">
      <w:pPr>
        <w:pStyle w:val="BodyText"/>
        <w:ind w:left="0"/>
      </w:pPr>
    </w:p>
    <w:p w14:paraId="023A980C" w14:textId="21E5DD62" w:rsidR="00312134" w:rsidRPr="00DB51CE" w:rsidRDefault="00312134" w:rsidP="00312134">
      <w:pPr>
        <w:pStyle w:val="Heading2"/>
      </w:pPr>
      <w:bookmarkStart w:id="10" w:name="_Toc218861396"/>
      <w:r w:rsidRPr="00DB51CE">
        <w:lastRenderedPageBreak/>
        <w:t>Détails du flux API</w:t>
      </w:r>
      <w:bookmarkEnd w:id="10"/>
    </w:p>
    <w:p w14:paraId="1CE7AC00" w14:textId="1B99DDE1" w:rsidR="00312134" w:rsidRPr="00DB51CE" w:rsidRDefault="00312134" w:rsidP="00AD5986">
      <w:pPr>
        <w:pStyle w:val="Heading3"/>
        <w:numPr>
          <w:ilvl w:val="2"/>
          <w:numId w:val="59"/>
        </w:numPr>
      </w:pPr>
      <w:r w:rsidRPr="00DB51CE">
        <w:t>AF_U-009-Reventillation_Frais</w:t>
      </w:r>
    </w:p>
    <w:p w14:paraId="0F77A181" w14:textId="589D8FD6" w:rsidR="002F354C" w:rsidRPr="00DB51CE" w:rsidRDefault="00312134" w:rsidP="00312134">
      <w:pPr>
        <w:pStyle w:val="BodyText"/>
      </w:pPr>
      <w:r w:rsidRPr="00DB51CE">
        <w:t>Le</w:t>
      </w:r>
      <w:r w:rsidR="002F354C" w:rsidRPr="00DB51CE">
        <w:t xml:space="preserve"> flux API exécute tous les API responsable pour la </w:t>
      </w:r>
      <w:r w:rsidR="00C5389C" w:rsidRPr="00DB51CE">
        <w:t>ventilation</w:t>
      </w:r>
      <w:r w:rsidR="002F354C" w:rsidRPr="00DB51CE">
        <w:t xml:space="preserve"> </w:t>
      </w:r>
      <w:r w:rsidR="00BD3B19" w:rsidRPr="00DB51CE">
        <w:t>du</w:t>
      </w:r>
      <w:r w:rsidR="002F354C" w:rsidRPr="00DB51CE">
        <w:t xml:space="preserve"> frais transitaire.</w:t>
      </w:r>
      <w:r w:rsidR="00350A6D" w:rsidRPr="00DB51CE">
        <w:t xml:space="preserve"> Ce flux doit être déclencher pour chacun ligne facture crée sur APS451.</w:t>
      </w:r>
      <w:r w:rsidR="00C5389C" w:rsidRPr="00DB51CE">
        <w:t xml:space="preserve"> Le flux complète est décrit dans le diagramme suivant :</w:t>
      </w:r>
    </w:p>
    <w:p w14:paraId="7664940C" w14:textId="77777777" w:rsidR="002F354C" w:rsidRPr="00DB51CE" w:rsidRDefault="002F354C" w:rsidP="00312134">
      <w:pPr>
        <w:pStyle w:val="BodyText"/>
      </w:pPr>
    </w:p>
    <w:p w14:paraId="32330BF6" w14:textId="74E4A30E" w:rsidR="009E7A23" w:rsidRPr="009E7A23" w:rsidRDefault="009E7A23" w:rsidP="009E7A23">
      <w:pPr>
        <w:pStyle w:val="BodyText"/>
        <w:ind w:left="0"/>
        <w:rPr>
          <w:lang w:val="en-MU"/>
        </w:rPr>
      </w:pPr>
      <w:r w:rsidRPr="009E7A23">
        <w:rPr>
          <w:noProof/>
          <w:lang w:val="en-MU"/>
        </w:rPr>
        <w:drawing>
          <wp:inline distT="0" distB="0" distL="0" distR="0" wp14:anchorId="7C10F925" wp14:editId="7B9CD5EE">
            <wp:extent cx="6084277" cy="4532357"/>
            <wp:effectExtent l="19050" t="19050" r="12065" b="20955"/>
            <wp:docPr id="2102753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177" cy="45419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4D849" w14:textId="3DA7DEED" w:rsidR="00C5389C" w:rsidRPr="00DB51CE" w:rsidRDefault="00C5389C" w:rsidP="00C5389C">
      <w:pPr>
        <w:pStyle w:val="BodyText"/>
        <w:ind w:left="0"/>
      </w:pPr>
    </w:p>
    <w:p w14:paraId="295626D1" w14:textId="77777777" w:rsidR="00DB51CE" w:rsidRPr="00DB51CE" w:rsidRDefault="00DB51CE" w:rsidP="00C5389C">
      <w:pPr>
        <w:pStyle w:val="BodyText"/>
        <w:ind w:left="0"/>
      </w:pPr>
    </w:p>
    <w:p w14:paraId="17EC5F79" w14:textId="6C119EBE" w:rsidR="00DB51CE" w:rsidRPr="00DB51CE" w:rsidRDefault="00DB51CE" w:rsidP="00C5389C">
      <w:pPr>
        <w:pStyle w:val="BodyText"/>
        <w:ind w:left="0"/>
      </w:pPr>
      <w:r w:rsidRPr="00DB51CE">
        <w:t xml:space="preserve">Récupération des lignes </w:t>
      </w:r>
      <w:r w:rsidR="009E7A23" w:rsidRPr="00DB51CE">
        <w:t>OA :</w:t>
      </w:r>
    </w:p>
    <w:p w14:paraId="1D434DB2" w14:textId="2C1DDF9D" w:rsidR="00DB51CE" w:rsidRPr="00DB51CE" w:rsidRDefault="009E7A23" w:rsidP="00C5389C">
      <w:pPr>
        <w:pStyle w:val="BodyText"/>
        <w:ind w:left="0"/>
      </w:pPr>
      <w:r w:rsidRPr="009E7A23">
        <w:rPr>
          <w:noProof/>
        </w:rPr>
        <w:drawing>
          <wp:inline distT="0" distB="0" distL="0" distR="0" wp14:anchorId="111865AD" wp14:editId="109DF19B">
            <wp:extent cx="6140450" cy="1733324"/>
            <wp:effectExtent l="19050" t="19050" r="12700" b="19685"/>
            <wp:docPr id="6560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6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8713" cy="1738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A7D0C" w14:textId="4E054181" w:rsidR="00DB51CE" w:rsidRDefault="00DB51CE" w:rsidP="00C5389C">
      <w:pPr>
        <w:pStyle w:val="BodyText"/>
        <w:ind w:left="0"/>
      </w:pPr>
    </w:p>
    <w:p w14:paraId="1806ECF2" w14:textId="77777777" w:rsidR="009E7A23" w:rsidRPr="00DB51CE" w:rsidRDefault="009E7A23" w:rsidP="00C5389C">
      <w:pPr>
        <w:pStyle w:val="BodyText"/>
        <w:ind w:left="0"/>
      </w:pPr>
    </w:p>
    <w:p w14:paraId="6539887F" w14:textId="4F0CD130" w:rsidR="00DB51CE" w:rsidRPr="00DB51CE" w:rsidRDefault="00DB51CE" w:rsidP="00C5389C">
      <w:pPr>
        <w:pStyle w:val="BodyText"/>
        <w:ind w:left="0"/>
      </w:pPr>
      <w:r w:rsidRPr="00DB51CE">
        <w:lastRenderedPageBreak/>
        <w:t>Récupération montant</w:t>
      </w:r>
      <w:r>
        <w:t>,</w:t>
      </w:r>
      <w:r w:rsidRPr="00DB51CE">
        <w:t xml:space="preserve"> suppression ligne APS451</w:t>
      </w:r>
      <w:r w:rsidR="009E7A23">
        <w:t>,</w:t>
      </w:r>
      <w:r>
        <w:t xml:space="preserve"> calcule prorata du </w:t>
      </w:r>
      <w:r w:rsidR="00B41FAB">
        <w:t>frais</w:t>
      </w:r>
      <w:r w:rsidR="00B41FAB" w:rsidRPr="00DB51CE">
        <w:t xml:space="preserve"> </w:t>
      </w:r>
      <w:r w:rsidR="009E7A23">
        <w:t>et addition lignes APS451 et CUGEX3 </w:t>
      </w:r>
      <w:r w:rsidR="00B41FAB" w:rsidRPr="00DB51CE">
        <w:t>:</w:t>
      </w:r>
    </w:p>
    <w:p w14:paraId="3C66360D" w14:textId="7685CC69" w:rsidR="00DB51CE" w:rsidRPr="00DB51CE" w:rsidRDefault="009E7A23" w:rsidP="00C5389C">
      <w:pPr>
        <w:pStyle w:val="BodyText"/>
        <w:ind w:left="0"/>
      </w:pPr>
      <w:r w:rsidRPr="009E7A23">
        <w:rPr>
          <w:noProof/>
        </w:rPr>
        <w:drawing>
          <wp:inline distT="0" distB="0" distL="0" distR="0" wp14:anchorId="05FFC685" wp14:editId="5475706F">
            <wp:extent cx="6417945" cy="1341755"/>
            <wp:effectExtent l="19050" t="19050" r="20955" b="10795"/>
            <wp:docPr id="13428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34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E2245" w14:textId="77777777" w:rsidR="00DB51CE" w:rsidRDefault="00DB51CE" w:rsidP="00C5389C">
      <w:pPr>
        <w:pStyle w:val="BodyText"/>
        <w:ind w:left="0"/>
      </w:pPr>
    </w:p>
    <w:p w14:paraId="0C140979" w14:textId="1B7AEFCF" w:rsidR="00A066CC" w:rsidRDefault="00A066CC" w:rsidP="00C5389C">
      <w:pPr>
        <w:pStyle w:val="BodyText"/>
        <w:ind w:left="0"/>
        <w:rPr>
          <w:noProof/>
        </w:rPr>
      </w:pPr>
    </w:p>
    <w:p w14:paraId="181E32CF" w14:textId="77777777" w:rsidR="009E7A23" w:rsidRDefault="009E7A23" w:rsidP="00C5389C">
      <w:pPr>
        <w:pStyle w:val="BodyText"/>
        <w:ind w:left="0"/>
        <w:rPr>
          <w:noProof/>
        </w:rPr>
      </w:pPr>
    </w:p>
    <w:p w14:paraId="796E6C65" w14:textId="77777777" w:rsidR="009E7A23" w:rsidRDefault="009E7A23" w:rsidP="00C5389C">
      <w:pPr>
        <w:pStyle w:val="BodyText"/>
        <w:ind w:left="0"/>
        <w:rPr>
          <w:noProof/>
        </w:rPr>
      </w:pPr>
    </w:p>
    <w:p w14:paraId="35167478" w14:textId="77777777" w:rsidR="009E7A23" w:rsidRDefault="009E7A23" w:rsidP="00C5389C">
      <w:pPr>
        <w:pStyle w:val="BodyText"/>
        <w:ind w:left="0"/>
        <w:rPr>
          <w:noProof/>
        </w:rPr>
      </w:pPr>
    </w:p>
    <w:p w14:paraId="67D6DBCD" w14:textId="77777777" w:rsidR="009E7A23" w:rsidRDefault="009E7A23" w:rsidP="00C5389C">
      <w:pPr>
        <w:pStyle w:val="BodyText"/>
        <w:ind w:left="0"/>
        <w:rPr>
          <w:noProof/>
        </w:rPr>
      </w:pPr>
    </w:p>
    <w:p w14:paraId="19866AAA" w14:textId="77777777" w:rsidR="009E7A23" w:rsidRDefault="009E7A23" w:rsidP="00C5389C">
      <w:pPr>
        <w:pStyle w:val="BodyText"/>
        <w:ind w:left="0"/>
        <w:rPr>
          <w:noProof/>
        </w:rPr>
      </w:pPr>
    </w:p>
    <w:p w14:paraId="68BC27BC" w14:textId="77777777" w:rsidR="009E7A23" w:rsidRDefault="009E7A23" w:rsidP="00C5389C">
      <w:pPr>
        <w:pStyle w:val="BodyText"/>
        <w:ind w:left="0"/>
        <w:rPr>
          <w:noProof/>
        </w:rPr>
      </w:pPr>
    </w:p>
    <w:p w14:paraId="4996C6DF" w14:textId="77777777" w:rsidR="009E7A23" w:rsidRDefault="009E7A23" w:rsidP="00C5389C">
      <w:pPr>
        <w:pStyle w:val="BodyText"/>
        <w:ind w:left="0"/>
        <w:rPr>
          <w:noProof/>
        </w:rPr>
      </w:pPr>
    </w:p>
    <w:p w14:paraId="63381931" w14:textId="77777777" w:rsidR="009E7A23" w:rsidRDefault="009E7A23" w:rsidP="00C5389C">
      <w:pPr>
        <w:pStyle w:val="BodyText"/>
        <w:ind w:left="0"/>
        <w:rPr>
          <w:noProof/>
        </w:rPr>
      </w:pPr>
    </w:p>
    <w:p w14:paraId="08646064" w14:textId="77777777" w:rsidR="009E7A23" w:rsidRDefault="009E7A23" w:rsidP="00C5389C">
      <w:pPr>
        <w:pStyle w:val="BodyText"/>
        <w:ind w:left="0"/>
        <w:rPr>
          <w:noProof/>
        </w:rPr>
      </w:pPr>
    </w:p>
    <w:p w14:paraId="1CE5775E" w14:textId="77777777" w:rsidR="009E7A23" w:rsidRDefault="009E7A23" w:rsidP="00C5389C">
      <w:pPr>
        <w:pStyle w:val="BodyText"/>
        <w:ind w:left="0"/>
        <w:rPr>
          <w:noProof/>
        </w:rPr>
      </w:pPr>
    </w:p>
    <w:p w14:paraId="7F438080" w14:textId="77777777" w:rsidR="009E7A23" w:rsidRPr="00C5389C" w:rsidRDefault="009E7A23" w:rsidP="00C5389C">
      <w:pPr>
        <w:pStyle w:val="BodyText"/>
        <w:ind w:left="0"/>
      </w:pPr>
    </w:p>
    <w:p w14:paraId="3A603C7F" w14:textId="369AB1E3" w:rsidR="002F354C" w:rsidRDefault="002F354C" w:rsidP="002F354C">
      <w:pPr>
        <w:pStyle w:val="BodyText"/>
        <w:ind w:left="0"/>
      </w:pPr>
    </w:p>
    <w:p w14:paraId="32946B95" w14:textId="77777777" w:rsidR="00415EC6" w:rsidRDefault="00415EC6" w:rsidP="002F354C">
      <w:pPr>
        <w:pStyle w:val="BodyText"/>
        <w:ind w:left="0"/>
      </w:pPr>
    </w:p>
    <w:p w14:paraId="41CEC10F" w14:textId="77777777" w:rsidR="00415EC6" w:rsidRDefault="00415EC6" w:rsidP="002F354C">
      <w:pPr>
        <w:pStyle w:val="BodyText"/>
        <w:ind w:left="0"/>
      </w:pPr>
    </w:p>
    <w:p w14:paraId="541B58F3" w14:textId="77777777" w:rsidR="00415EC6" w:rsidRDefault="00415EC6" w:rsidP="002F354C">
      <w:pPr>
        <w:pStyle w:val="BodyText"/>
        <w:ind w:left="0"/>
      </w:pPr>
    </w:p>
    <w:p w14:paraId="6644F307" w14:textId="77777777" w:rsidR="00415EC6" w:rsidRDefault="00415EC6" w:rsidP="002F354C">
      <w:pPr>
        <w:pStyle w:val="BodyText"/>
        <w:ind w:left="0"/>
      </w:pPr>
    </w:p>
    <w:p w14:paraId="6E8F5ABA" w14:textId="77777777" w:rsidR="00415EC6" w:rsidRDefault="00415EC6" w:rsidP="002F354C">
      <w:pPr>
        <w:pStyle w:val="BodyText"/>
        <w:ind w:left="0"/>
      </w:pPr>
    </w:p>
    <w:p w14:paraId="568A98F0" w14:textId="77777777" w:rsidR="00415EC6" w:rsidRDefault="00415EC6" w:rsidP="002F354C">
      <w:pPr>
        <w:pStyle w:val="BodyText"/>
        <w:ind w:left="0"/>
      </w:pPr>
    </w:p>
    <w:p w14:paraId="273B9EF0" w14:textId="77777777" w:rsidR="00415EC6" w:rsidRDefault="00415EC6" w:rsidP="002F354C">
      <w:pPr>
        <w:pStyle w:val="BodyText"/>
        <w:ind w:left="0"/>
      </w:pPr>
    </w:p>
    <w:p w14:paraId="7A0D0E34" w14:textId="77777777" w:rsidR="00415EC6" w:rsidRDefault="00415EC6" w:rsidP="002F354C">
      <w:pPr>
        <w:pStyle w:val="BodyText"/>
        <w:ind w:left="0"/>
      </w:pPr>
    </w:p>
    <w:p w14:paraId="6573D693" w14:textId="77777777" w:rsidR="00415EC6" w:rsidRDefault="00415EC6" w:rsidP="002F354C">
      <w:pPr>
        <w:pStyle w:val="BodyText"/>
        <w:ind w:left="0"/>
      </w:pPr>
    </w:p>
    <w:p w14:paraId="2A682BF2" w14:textId="77777777" w:rsidR="00415EC6" w:rsidRDefault="00415EC6" w:rsidP="002F354C">
      <w:pPr>
        <w:pStyle w:val="BodyText"/>
        <w:ind w:left="0"/>
      </w:pPr>
    </w:p>
    <w:p w14:paraId="283624FB" w14:textId="77777777" w:rsidR="00415EC6" w:rsidRDefault="00415EC6" w:rsidP="002F354C">
      <w:pPr>
        <w:pStyle w:val="BodyText"/>
        <w:ind w:left="0"/>
      </w:pPr>
    </w:p>
    <w:p w14:paraId="64411427" w14:textId="77777777" w:rsidR="00415EC6" w:rsidRDefault="00415EC6" w:rsidP="002F354C">
      <w:pPr>
        <w:pStyle w:val="BodyText"/>
        <w:ind w:left="0"/>
      </w:pPr>
    </w:p>
    <w:p w14:paraId="6C02E178" w14:textId="77777777" w:rsidR="00415EC6" w:rsidRDefault="00415EC6" w:rsidP="002F354C">
      <w:pPr>
        <w:pStyle w:val="BodyText"/>
        <w:ind w:left="0"/>
      </w:pPr>
    </w:p>
    <w:p w14:paraId="359C19AE" w14:textId="77777777" w:rsidR="00415EC6" w:rsidRDefault="00415EC6" w:rsidP="002F354C">
      <w:pPr>
        <w:pStyle w:val="BodyText"/>
        <w:ind w:left="0"/>
      </w:pPr>
    </w:p>
    <w:p w14:paraId="44C55498" w14:textId="77777777" w:rsidR="00415EC6" w:rsidRDefault="00415EC6" w:rsidP="002F354C">
      <w:pPr>
        <w:pStyle w:val="BodyText"/>
        <w:ind w:left="0"/>
      </w:pPr>
    </w:p>
    <w:p w14:paraId="46E7F927" w14:textId="77777777" w:rsidR="00415EC6" w:rsidRPr="002F354C" w:rsidRDefault="00415EC6" w:rsidP="002F354C">
      <w:pPr>
        <w:pStyle w:val="BodyText"/>
        <w:ind w:left="0"/>
      </w:pPr>
    </w:p>
    <w:p w14:paraId="35358C46" w14:textId="77777777" w:rsidR="00C625D6" w:rsidRPr="00DB51CE" w:rsidRDefault="00C625D6" w:rsidP="00C625D6">
      <w:pPr>
        <w:pStyle w:val="Heading2"/>
      </w:pPr>
      <w:bookmarkStart w:id="11" w:name="_Toc214892646"/>
      <w:bookmarkStart w:id="12" w:name="_Toc218861397"/>
      <w:r w:rsidRPr="00DB51CE">
        <w:lastRenderedPageBreak/>
        <w:t>Détails des Evènements</w:t>
      </w:r>
      <w:bookmarkEnd w:id="11"/>
      <w:bookmarkEnd w:id="12"/>
    </w:p>
    <w:p w14:paraId="6BE7F970" w14:textId="17546D10" w:rsidR="00B46655" w:rsidRPr="00DB51CE" w:rsidRDefault="00B46655" w:rsidP="00C625D6">
      <w:pPr>
        <w:pStyle w:val="BodyText"/>
        <w:ind w:left="0"/>
      </w:pPr>
      <w:r w:rsidRPr="00DB51CE">
        <w:t>Le diagramme suivant décrit la chaine d’évènement après la création ligne facture sur APS451 :</w:t>
      </w:r>
    </w:p>
    <w:p w14:paraId="304AAB4F" w14:textId="7A64C8B2" w:rsidR="00B46655" w:rsidRPr="00DB51CE" w:rsidRDefault="009E7A23" w:rsidP="009E7A23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3E8A1C90" wp14:editId="29C84C0A">
            <wp:extent cx="2969184" cy="5251450"/>
            <wp:effectExtent l="0" t="0" r="3175" b="6350"/>
            <wp:docPr id="768002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26" cy="525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5A88" w14:textId="77777777" w:rsidR="00C07ECE" w:rsidRDefault="00C07ECE" w:rsidP="00C625D6">
      <w:pPr>
        <w:pStyle w:val="BodyText"/>
        <w:ind w:left="0"/>
      </w:pPr>
    </w:p>
    <w:p w14:paraId="12EB2CC4" w14:textId="77777777" w:rsidR="00F74B6E" w:rsidRPr="00DB51CE" w:rsidRDefault="00F74B6E" w:rsidP="00C625D6">
      <w:pPr>
        <w:pStyle w:val="BodyText"/>
        <w:ind w:left="0"/>
      </w:pPr>
    </w:p>
    <w:p w14:paraId="2D782904" w14:textId="77777777" w:rsidR="00C625D6" w:rsidRPr="00DB51CE" w:rsidRDefault="00C625D6" w:rsidP="00AD5986">
      <w:pPr>
        <w:pStyle w:val="Heading3"/>
        <w:numPr>
          <w:ilvl w:val="2"/>
          <w:numId w:val="60"/>
        </w:numPr>
      </w:pPr>
      <w:r w:rsidRPr="00DB51CE">
        <w:t>CMS045</w:t>
      </w:r>
    </w:p>
    <w:p w14:paraId="75CA415C" w14:textId="572B5F31" w:rsidR="00C625D6" w:rsidRPr="00DB51CE" w:rsidRDefault="00C625D6" w:rsidP="00C625D6">
      <w:pPr>
        <w:pStyle w:val="BodyText"/>
      </w:pPr>
      <w:r w:rsidRPr="00DB51CE">
        <w:t xml:space="preserve">Un évènement d’opération Créer doit être créer sur CMS045- Abonnement événement avec la table/ nom </w:t>
      </w:r>
      <w:r w:rsidR="004935CE" w:rsidRPr="00DB51CE">
        <w:t>FAPIBL</w:t>
      </w:r>
      <w:r w:rsidRPr="00DB51CE">
        <w:t>, opération Créer et éditeur M3. La suscription doit être en statut 20- Approuvé.</w:t>
      </w:r>
    </w:p>
    <w:p w14:paraId="6B3A6E7D" w14:textId="7CC5B3C0" w:rsidR="00C625D6" w:rsidRPr="00DB51CE" w:rsidRDefault="004935CE" w:rsidP="00C625D6">
      <w:pPr>
        <w:pStyle w:val="BodyText"/>
        <w:jc w:val="center"/>
      </w:pPr>
      <w:r w:rsidRPr="00DB51CE">
        <w:rPr>
          <w:noProof/>
        </w:rPr>
        <w:drawing>
          <wp:inline distT="0" distB="0" distL="0" distR="0" wp14:anchorId="478DB8F2" wp14:editId="516CB002">
            <wp:extent cx="5459095" cy="1562056"/>
            <wp:effectExtent l="19050" t="19050" r="8255" b="19685"/>
            <wp:docPr id="257836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67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42" cy="1567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5E6BA" w14:textId="77777777" w:rsidR="004935CE" w:rsidRPr="00DB51CE" w:rsidRDefault="004935CE" w:rsidP="00C625D6">
      <w:pPr>
        <w:pStyle w:val="BodyText"/>
        <w:jc w:val="center"/>
      </w:pPr>
    </w:p>
    <w:p w14:paraId="7EAE27CC" w14:textId="60DA3E5A" w:rsidR="004935CE" w:rsidRPr="00DB51CE" w:rsidRDefault="004935CE" w:rsidP="004935CE">
      <w:pPr>
        <w:pStyle w:val="BodyText"/>
      </w:pPr>
      <w:r w:rsidRPr="00DB51CE">
        <w:lastRenderedPageBreak/>
        <w:t xml:space="preserve">Des évènements d’opération Créer doit être créer sur CMS045- Abonnement événement avec </w:t>
      </w:r>
      <w:r w:rsidR="009E7A23">
        <w:t xml:space="preserve">la </w:t>
      </w:r>
      <w:r w:rsidRPr="00DB51CE">
        <w:t xml:space="preserve">table/nom FAPIBLCUG3, opération Créer et éditeur </w:t>
      </w:r>
      <w:proofErr w:type="spellStart"/>
      <w:r w:rsidRPr="00DB51CE">
        <w:t>EventAnalytics</w:t>
      </w:r>
      <w:proofErr w:type="spellEnd"/>
      <w:r w:rsidRPr="00DB51CE">
        <w:t xml:space="preserve">. La suscription doit être en statut 20- Approuvé. </w:t>
      </w:r>
      <w:r w:rsidR="009E7A23" w:rsidRPr="009E7A23">
        <w:rPr>
          <w:noProof/>
        </w:rPr>
        <w:drawing>
          <wp:inline distT="0" distB="0" distL="0" distR="0" wp14:anchorId="2F96DFE8" wp14:editId="441FC173">
            <wp:extent cx="5433695" cy="1315548"/>
            <wp:effectExtent l="19050" t="19050" r="14605" b="18415"/>
            <wp:docPr id="1778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456" cy="133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851E2" w14:textId="77777777" w:rsidR="004935CE" w:rsidRPr="00DB51CE" w:rsidRDefault="004935CE" w:rsidP="004935CE">
      <w:pPr>
        <w:pStyle w:val="BodyText"/>
        <w:ind w:left="0"/>
      </w:pPr>
    </w:p>
    <w:p w14:paraId="5A11FA9A" w14:textId="77777777" w:rsidR="00D76A1E" w:rsidRPr="00DB51CE" w:rsidRDefault="00D76A1E" w:rsidP="00D76A1E">
      <w:pPr>
        <w:pStyle w:val="Heading3"/>
      </w:pPr>
      <w:r w:rsidRPr="00DB51CE">
        <w:t>CMS042</w:t>
      </w:r>
    </w:p>
    <w:p w14:paraId="7EC7D30A" w14:textId="77777777" w:rsidR="00D76A1E" w:rsidRPr="00DB51CE" w:rsidRDefault="00D76A1E" w:rsidP="00D76A1E">
      <w:pPr>
        <w:pStyle w:val="BodyText"/>
      </w:pPr>
    </w:p>
    <w:p w14:paraId="52F81274" w14:textId="482E13ED" w:rsidR="00D76A1E" w:rsidRPr="00DB51CE" w:rsidRDefault="00D76A1E" w:rsidP="00D76A1E">
      <w:pPr>
        <w:pStyle w:val="BodyText"/>
      </w:pPr>
      <w:r w:rsidRPr="00DB51CE">
        <w:t>Un évènement composite d’opération Créer afin de récupérer l’information depuis l‘entête facture.  CMS042- Evénements composites avec la table/ nom FAPIBL, opération Créer et éditeur M3. La suscription doit être en statut 20- Approuvé.</w:t>
      </w:r>
    </w:p>
    <w:p w14:paraId="11E8D4AB" w14:textId="4D2DCACB" w:rsidR="00D76A1E" w:rsidRPr="00DB51CE" w:rsidRDefault="00D76A1E" w:rsidP="00D76A1E">
      <w:pPr>
        <w:pStyle w:val="BodyText"/>
      </w:pPr>
      <w:r w:rsidRPr="00DB51CE">
        <w:rPr>
          <w:noProof/>
        </w:rPr>
        <w:drawing>
          <wp:inline distT="0" distB="0" distL="0" distR="0" wp14:anchorId="70C9B8D1" wp14:editId="24F7FA96">
            <wp:extent cx="5466080" cy="1415869"/>
            <wp:effectExtent l="19050" t="19050" r="20320" b="13335"/>
            <wp:docPr id="354678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82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611" cy="1422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F1C0C" w14:textId="758C7E1E" w:rsidR="005D486D" w:rsidRPr="00DB51CE" w:rsidRDefault="00F74B6E" w:rsidP="00D76A1E">
      <w:pPr>
        <w:pStyle w:val="BodyText"/>
      </w:pPr>
      <w:r w:rsidRPr="00F74B6E">
        <w:rPr>
          <w:noProof/>
        </w:rPr>
        <w:drawing>
          <wp:inline distT="0" distB="0" distL="0" distR="0" wp14:anchorId="29CF28C8" wp14:editId="7E33E71A">
            <wp:extent cx="5468821" cy="2698969"/>
            <wp:effectExtent l="19050" t="19050" r="17780" b="25400"/>
            <wp:docPr id="5149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6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772" cy="2705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1491D" w14:textId="77777777" w:rsidR="005D486D" w:rsidRPr="00DB51CE" w:rsidRDefault="005D486D" w:rsidP="00D76A1E">
      <w:pPr>
        <w:pStyle w:val="BodyText"/>
      </w:pPr>
    </w:p>
    <w:p w14:paraId="692096E5" w14:textId="0AFF2A3C" w:rsidR="005D486D" w:rsidRPr="00DB51CE" w:rsidRDefault="006F7DCC" w:rsidP="00D76A1E">
      <w:pPr>
        <w:pStyle w:val="BodyText"/>
      </w:pPr>
      <w:r w:rsidRPr="006F7DCC">
        <w:rPr>
          <w:noProof/>
        </w:rPr>
        <w:lastRenderedPageBreak/>
        <w:drawing>
          <wp:inline distT="0" distB="0" distL="0" distR="0" wp14:anchorId="7A03EF00" wp14:editId="3C250DCE">
            <wp:extent cx="5461982" cy="2866365"/>
            <wp:effectExtent l="19050" t="19050" r="24765" b="10795"/>
            <wp:docPr id="12291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27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877" cy="28773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44520" w14:textId="77777777" w:rsidR="00D76A1E" w:rsidRPr="00DB51CE" w:rsidRDefault="00D76A1E" w:rsidP="004935CE">
      <w:pPr>
        <w:pStyle w:val="BodyText"/>
        <w:ind w:left="0"/>
      </w:pPr>
    </w:p>
    <w:p w14:paraId="10B4AF19" w14:textId="6BD24A93" w:rsidR="00C625D6" w:rsidRPr="00DB51CE" w:rsidRDefault="00C625D6" w:rsidP="00F61214">
      <w:pPr>
        <w:pStyle w:val="Heading3"/>
      </w:pPr>
      <w:r w:rsidRPr="00DB51CE">
        <w:t>CMS047</w:t>
      </w:r>
    </w:p>
    <w:p w14:paraId="7EAE01E2" w14:textId="0D413597" w:rsidR="00C625D6" w:rsidRPr="00DB51CE" w:rsidRDefault="00C625D6" w:rsidP="00C625D6">
      <w:pPr>
        <w:pStyle w:val="BodyText"/>
      </w:pPr>
      <w:r w:rsidRPr="00DB51CE">
        <w:t>Un évènement d’opération Créer afin de lancer le workflow WF_</w:t>
      </w:r>
      <w:r w:rsidR="001E516C" w:rsidRPr="00DB51CE">
        <w:t>U009</w:t>
      </w:r>
      <w:r w:rsidRPr="00DB51CE">
        <w:t>_</w:t>
      </w:r>
      <w:r w:rsidR="001E516C" w:rsidRPr="00DB51CE">
        <w:t>Reventillations</w:t>
      </w:r>
      <w:r w:rsidRPr="00DB51CE">
        <w:t>_</w:t>
      </w:r>
      <w:r w:rsidR="001E516C" w:rsidRPr="00DB51CE">
        <w:t>Frais</w:t>
      </w:r>
      <w:r w:rsidRPr="00DB51CE">
        <w:t xml:space="preserve"> doit être créer sur CMS047- Alertes basées sur événement avec la table/ nom </w:t>
      </w:r>
      <w:r w:rsidR="001E516C" w:rsidRPr="00DB51CE">
        <w:t>FAPIBLU009</w:t>
      </w:r>
      <w:r w:rsidRPr="00DB51CE">
        <w:t xml:space="preserve">, opération Créer et éditeur </w:t>
      </w:r>
      <w:proofErr w:type="spellStart"/>
      <w:r w:rsidR="001E516C" w:rsidRPr="00DB51CE">
        <w:t>EventAnalytics</w:t>
      </w:r>
      <w:proofErr w:type="spellEnd"/>
      <w:r w:rsidRPr="00DB51CE">
        <w:t>. La suscription doit être en statut 20- Approuvé.</w:t>
      </w:r>
    </w:p>
    <w:p w14:paraId="1D063F22" w14:textId="7BC4F2D8" w:rsidR="00415EC6" w:rsidRDefault="001E516C" w:rsidP="00DF6BEA">
      <w:pPr>
        <w:pStyle w:val="BodyText"/>
      </w:pPr>
      <w:r w:rsidRPr="00DB51CE">
        <w:rPr>
          <w:noProof/>
        </w:rPr>
        <w:drawing>
          <wp:inline distT="0" distB="0" distL="0" distR="0" wp14:anchorId="60BFE7FA" wp14:editId="279CB5C5">
            <wp:extent cx="5400675" cy="1522897"/>
            <wp:effectExtent l="19050" t="19050" r="9525" b="20320"/>
            <wp:docPr id="326388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84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840" cy="1531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F19EB" w14:textId="71BBB245" w:rsidR="00415EC6" w:rsidRDefault="00DF6BEA" w:rsidP="00DF6BEA">
      <w:pPr>
        <w:pStyle w:val="BodyText"/>
        <w:ind w:left="720" w:firstLine="720"/>
      </w:pPr>
      <w:r w:rsidRPr="00DF6BEA">
        <w:rPr>
          <w:noProof/>
        </w:rPr>
        <w:drawing>
          <wp:inline distT="0" distB="0" distL="0" distR="0" wp14:anchorId="48B30551" wp14:editId="31D406DA">
            <wp:extent cx="5407973" cy="2875477"/>
            <wp:effectExtent l="19050" t="19050" r="21590" b="20320"/>
            <wp:docPr id="13577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3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1889" cy="2882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CF972" w14:textId="77777777" w:rsidR="00415EC6" w:rsidRDefault="00415EC6" w:rsidP="00F61214">
      <w:pPr>
        <w:pStyle w:val="BodyText"/>
        <w:ind w:left="0"/>
      </w:pPr>
    </w:p>
    <w:p w14:paraId="1122F012" w14:textId="77777777" w:rsidR="00415EC6" w:rsidRPr="00DB51CE" w:rsidRDefault="00415EC6" w:rsidP="00F61214">
      <w:pPr>
        <w:pStyle w:val="BodyText"/>
        <w:ind w:left="0"/>
      </w:pPr>
    </w:p>
    <w:p w14:paraId="33E0AEBF" w14:textId="542A49C3" w:rsidR="00F61214" w:rsidRPr="00DB51CE" w:rsidRDefault="00F61214" w:rsidP="00C07ECE">
      <w:pPr>
        <w:pStyle w:val="Heading2"/>
      </w:pPr>
      <w:bookmarkStart w:id="13" w:name="_Toc218861398"/>
      <w:r w:rsidRPr="00DB51CE">
        <w:lastRenderedPageBreak/>
        <w:t>Event Analytics Rules</w:t>
      </w:r>
      <w:bookmarkEnd w:id="13"/>
    </w:p>
    <w:p w14:paraId="3D0A338F" w14:textId="2EF2052C" w:rsidR="00891AC5" w:rsidRPr="00DB51CE" w:rsidRDefault="00891AC5" w:rsidP="00891AC5">
      <w:pPr>
        <w:pStyle w:val="Heading3"/>
        <w:numPr>
          <w:ilvl w:val="2"/>
          <w:numId w:val="62"/>
        </w:numPr>
      </w:pPr>
      <w:r w:rsidRPr="00DB51CE">
        <w:t>Creation FAPIBL à ventiller</w:t>
      </w:r>
    </w:p>
    <w:p w14:paraId="7BD505FA" w14:textId="475A1B76" w:rsidR="00F61214" w:rsidRPr="00DB51CE" w:rsidRDefault="00F61214" w:rsidP="00F61214">
      <w:pPr>
        <w:pStyle w:val="BodyText"/>
        <w:ind w:left="0"/>
      </w:pPr>
      <w:r w:rsidRPr="00DB51CE">
        <w:t xml:space="preserve">Un </w:t>
      </w:r>
      <w:r w:rsidR="00415EC6">
        <w:t>E</w:t>
      </w:r>
      <w:r w:rsidR="00891AC5" w:rsidRPr="00DB51CE">
        <w:t xml:space="preserve">vent </w:t>
      </w:r>
      <w:r w:rsidR="00415EC6">
        <w:t>A</w:t>
      </w:r>
      <w:r w:rsidR="00891AC5" w:rsidRPr="00DB51CE">
        <w:t xml:space="preserve">nalytics </w:t>
      </w:r>
      <w:r w:rsidR="00415EC6">
        <w:t>R</w:t>
      </w:r>
      <w:r w:rsidR="00891AC5" w:rsidRPr="00DB51CE">
        <w:t xml:space="preserve">ules est </w:t>
      </w:r>
      <w:r w:rsidR="00415EC6" w:rsidRPr="00DB51CE">
        <w:t>créé</w:t>
      </w:r>
      <w:r w:rsidR="00891AC5" w:rsidRPr="00DB51CE">
        <w:t xml:space="preserve"> pour filtrer sur tous les créations des lignes factures ou le statut de l’entête facture égal à 10 pour déclencher leur ventilation.</w:t>
      </w:r>
    </w:p>
    <w:p w14:paraId="70E6FF25" w14:textId="398CC281" w:rsidR="00891AC5" w:rsidRPr="00DB51CE" w:rsidRDefault="00F74B6E" w:rsidP="00F61214">
      <w:pPr>
        <w:pStyle w:val="BodyText"/>
        <w:ind w:left="0"/>
      </w:pPr>
      <w:r w:rsidRPr="00F74B6E">
        <w:rPr>
          <w:noProof/>
        </w:rPr>
        <w:drawing>
          <wp:inline distT="0" distB="0" distL="0" distR="0" wp14:anchorId="680EA51B" wp14:editId="3B033900">
            <wp:extent cx="6264510" cy="3117689"/>
            <wp:effectExtent l="19050" t="19050" r="22225" b="26035"/>
            <wp:docPr id="104321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5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7311" cy="3124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FDA36" w14:textId="77777777" w:rsidR="00891AC5" w:rsidRPr="00DB51CE" w:rsidRDefault="00891AC5" w:rsidP="00F61214">
      <w:pPr>
        <w:pStyle w:val="BodyText"/>
        <w:ind w:left="0"/>
      </w:pPr>
    </w:p>
    <w:p w14:paraId="3A50BCE6" w14:textId="3856CF23" w:rsidR="00891AC5" w:rsidRPr="00DB51CE" w:rsidRDefault="00891AC5" w:rsidP="00F61214">
      <w:pPr>
        <w:pStyle w:val="BodyText"/>
        <w:ind w:left="0"/>
      </w:pPr>
      <w:r w:rsidRPr="00DB51CE">
        <w:rPr>
          <w:noProof/>
        </w:rPr>
        <w:drawing>
          <wp:inline distT="0" distB="0" distL="0" distR="0" wp14:anchorId="755538E5" wp14:editId="68A72448">
            <wp:extent cx="6257983" cy="3676650"/>
            <wp:effectExtent l="19050" t="19050" r="28575" b="19050"/>
            <wp:docPr id="1417116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68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9311" cy="3677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0B95D" w14:textId="5D51757D" w:rsidR="00891AC5" w:rsidRDefault="00F74B6E" w:rsidP="00F61214">
      <w:pPr>
        <w:pStyle w:val="BodyText"/>
        <w:ind w:left="0"/>
      </w:pPr>
      <w:r w:rsidRPr="00F74B6E">
        <w:rPr>
          <w:noProof/>
        </w:rPr>
        <w:lastRenderedPageBreak/>
        <w:drawing>
          <wp:inline distT="0" distB="0" distL="0" distR="0" wp14:anchorId="1915283C" wp14:editId="5050AEFD">
            <wp:extent cx="6210069" cy="3715473"/>
            <wp:effectExtent l="19050" t="19050" r="19685" b="18415"/>
            <wp:docPr id="10393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2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5892" cy="3718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E9EE0" w14:textId="54EBEAEF" w:rsidR="00F74B6E" w:rsidRPr="00DB51CE" w:rsidRDefault="00F74B6E" w:rsidP="00F61214">
      <w:pPr>
        <w:pStyle w:val="BodyText"/>
        <w:ind w:left="0"/>
      </w:pPr>
      <w:r w:rsidRPr="00F74B6E">
        <w:rPr>
          <w:noProof/>
        </w:rPr>
        <w:drawing>
          <wp:inline distT="0" distB="0" distL="0" distR="0" wp14:anchorId="79A0C23D" wp14:editId="4F88A773">
            <wp:extent cx="6209817" cy="3967844"/>
            <wp:effectExtent l="19050" t="19050" r="19685" b="13970"/>
            <wp:docPr id="20699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4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9186" cy="3973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3403B" w14:textId="73368B93" w:rsidR="00F61214" w:rsidRPr="00DB51CE" w:rsidRDefault="00B660F4" w:rsidP="00C07ECE">
      <w:pPr>
        <w:pStyle w:val="BodyText"/>
        <w:ind w:left="0"/>
      </w:pPr>
      <w:r w:rsidRPr="00B660F4">
        <w:rPr>
          <w:noProof/>
        </w:rPr>
        <w:lastRenderedPageBreak/>
        <w:drawing>
          <wp:inline distT="0" distB="0" distL="0" distR="0" wp14:anchorId="0E9569E9" wp14:editId="1F223D4F">
            <wp:extent cx="6203620" cy="3772380"/>
            <wp:effectExtent l="19050" t="19050" r="26035" b="19050"/>
            <wp:docPr id="167313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3467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6406" cy="378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EE5EC" w14:textId="77777777" w:rsidR="00C07ECE" w:rsidRDefault="00C07ECE" w:rsidP="00C07ECE">
      <w:pPr>
        <w:pStyle w:val="BodyText"/>
        <w:ind w:left="0"/>
      </w:pPr>
    </w:p>
    <w:p w14:paraId="73495572" w14:textId="77777777" w:rsidR="00B660F4" w:rsidRPr="00DB51CE" w:rsidRDefault="00B660F4" w:rsidP="00C07ECE">
      <w:pPr>
        <w:pStyle w:val="BodyText"/>
        <w:ind w:left="0"/>
      </w:pPr>
    </w:p>
    <w:p w14:paraId="3C10F0AB" w14:textId="77777777" w:rsidR="00891AC5" w:rsidRDefault="00891AC5" w:rsidP="00891AC5">
      <w:pPr>
        <w:pStyle w:val="BodyText"/>
        <w:ind w:left="0"/>
      </w:pPr>
    </w:p>
    <w:p w14:paraId="4C5C2BE4" w14:textId="77777777" w:rsidR="00415EC6" w:rsidRPr="00DB51CE" w:rsidRDefault="00415EC6" w:rsidP="00891AC5">
      <w:pPr>
        <w:pStyle w:val="BodyText"/>
        <w:ind w:left="0"/>
      </w:pPr>
    </w:p>
    <w:p w14:paraId="38920748" w14:textId="77777777" w:rsidR="00415EC6" w:rsidRDefault="00415EC6" w:rsidP="003871BB">
      <w:pPr>
        <w:pStyle w:val="BodyText"/>
        <w:ind w:left="0"/>
      </w:pPr>
    </w:p>
    <w:p w14:paraId="5D2705D0" w14:textId="77777777" w:rsidR="00F74B6E" w:rsidRDefault="00F74B6E" w:rsidP="003871BB">
      <w:pPr>
        <w:pStyle w:val="BodyText"/>
        <w:ind w:left="0"/>
      </w:pPr>
    </w:p>
    <w:p w14:paraId="37DBDC93" w14:textId="77777777" w:rsidR="00F74B6E" w:rsidRDefault="00F74B6E" w:rsidP="003871BB">
      <w:pPr>
        <w:pStyle w:val="BodyText"/>
        <w:ind w:left="0"/>
      </w:pPr>
    </w:p>
    <w:p w14:paraId="045BB14B" w14:textId="77777777" w:rsidR="00F74B6E" w:rsidRDefault="00F74B6E" w:rsidP="003871BB">
      <w:pPr>
        <w:pStyle w:val="BodyText"/>
        <w:ind w:left="0"/>
      </w:pPr>
    </w:p>
    <w:p w14:paraId="2EA944CC" w14:textId="77777777" w:rsidR="00F74B6E" w:rsidRDefault="00F74B6E" w:rsidP="003871BB">
      <w:pPr>
        <w:pStyle w:val="BodyText"/>
        <w:ind w:left="0"/>
      </w:pPr>
    </w:p>
    <w:p w14:paraId="5E13B9F5" w14:textId="77777777" w:rsidR="00F74B6E" w:rsidRDefault="00F74B6E" w:rsidP="003871BB">
      <w:pPr>
        <w:pStyle w:val="BodyText"/>
        <w:ind w:left="0"/>
      </w:pPr>
    </w:p>
    <w:p w14:paraId="0DB58103" w14:textId="77777777" w:rsidR="00F74B6E" w:rsidRDefault="00F74B6E" w:rsidP="003871BB">
      <w:pPr>
        <w:pStyle w:val="BodyText"/>
        <w:ind w:left="0"/>
      </w:pPr>
    </w:p>
    <w:p w14:paraId="6463CDD2" w14:textId="77777777" w:rsidR="00F74B6E" w:rsidRDefault="00F74B6E" w:rsidP="003871BB">
      <w:pPr>
        <w:pStyle w:val="BodyText"/>
        <w:ind w:left="0"/>
      </w:pPr>
    </w:p>
    <w:p w14:paraId="41513C51" w14:textId="77777777" w:rsidR="00F74B6E" w:rsidRDefault="00F74B6E" w:rsidP="003871BB">
      <w:pPr>
        <w:pStyle w:val="BodyText"/>
        <w:ind w:left="0"/>
      </w:pPr>
    </w:p>
    <w:p w14:paraId="2C5DAA98" w14:textId="77777777" w:rsidR="00F74B6E" w:rsidRDefault="00F74B6E" w:rsidP="003871BB">
      <w:pPr>
        <w:pStyle w:val="BodyText"/>
        <w:ind w:left="0"/>
      </w:pPr>
    </w:p>
    <w:p w14:paraId="50E92E11" w14:textId="77777777" w:rsidR="00F74B6E" w:rsidRDefault="00F74B6E" w:rsidP="003871BB">
      <w:pPr>
        <w:pStyle w:val="BodyText"/>
        <w:ind w:left="0"/>
      </w:pPr>
    </w:p>
    <w:p w14:paraId="7D14C729" w14:textId="77777777" w:rsidR="00F74B6E" w:rsidRDefault="00F74B6E" w:rsidP="003871BB">
      <w:pPr>
        <w:pStyle w:val="BodyText"/>
        <w:ind w:left="0"/>
      </w:pPr>
    </w:p>
    <w:p w14:paraId="6B619A42" w14:textId="77777777" w:rsidR="00F74B6E" w:rsidRDefault="00F74B6E" w:rsidP="003871BB">
      <w:pPr>
        <w:pStyle w:val="BodyText"/>
        <w:ind w:left="0"/>
      </w:pPr>
    </w:p>
    <w:p w14:paraId="3F82530A" w14:textId="77777777" w:rsidR="00F74B6E" w:rsidRDefault="00F74B6E" w:rsidP="003871BB">
      <w:pPr>
        <w:pStyle w:val="BodyText"/>
        <w:ind w:left="0"/>
      </w:pPr>
    </w:p>
    <w:p w14:paraId="625D5F0A" w14:textId="77777777" w:rsidR="00F74B6E" w:rsidRDefault="00F74B6E" w:rsidP="003871BB">
      <w:pPr>
        <w:pStyle w:val="BodyText"/>
        <w:ind w:left="0"/>
      </w:pPr>
    </w:p>
    <w:p w14:paraId="4C4484FB" w14:textId="77777777" w:rsidR="00F74B6E" w:rsidRDefault="00F74B6E" w:rsidP="003871BB">
      <w:pPr>
        <w:pStyle w:val="BodyText"/>
        <w:ind w:left="0"/>
      </w:pPr>
    </w:p>
    <w:p w14:paraId="20EBA2B8" w14:textId="77777777" w:rsidR="00415EC6" w:rsidRPr="00DB51CE" w:rsidRDefault="00415EC6" w:rsidP="003871BB">
      <w:pPr>
        <w:pStyle w:val="BodyText"/>
        <w:ind w:left="0"/>
      </w:pPr>
    </w:p>
    <w:p w14:paraId="3074C347" w14:textId="56DCD4C5" w:rsidR="004C1B44" w:rsidRPr="00DB51CE" w:rsidRDefault="0065501B" w:rsidP="000D545A">
      <w:pPr>
        <w:pStyle w:val="Heading2"/>
      </w:pPr>
      <w:bookmarkStart w:id="14" w:name="_Toc218861399"/>
      <w:r w:rsidRPr="00DB51CE">
        <w:lastRenderedPageBreak/>
        <w:t>Détails des APIs</w:t>
      </w:r>
      <w:bookmarkEnd w:id="14"/>
    </w:p>
    <w:p w14:paraId="12E02078" w14:textId="77777777" w:rsidR="0065501B" w:rsidRPr="00DB51CE" w:rsidRDefault="0065501B" w:rsidP="0065501B">
      <w:pPr>
        <w:pStyle w:val="BodyText"/>
        <w:ind w:left="0"/>
      </w:pPr>
    </w:p>
    <w:p w14:paraId="4A6B29FB" w14:textId="41A07082" w:rsidR="0065501B" w:rsidRPr="00DB51CE" w:rsidRDefault="00CB3ED1" w:rsidP="00CF50F1">
      <w:pPr>
        <w:pStyle w:val="Heading3"/>
        <w:numPr>
          <w:ilvl w:val="2"/>
          <w:numId w:val="63"/>
        </w:numPr>
      </w:pPr>
      <w:r w:rsidRPr="00DB51CE">
        <w:t>EXPORTMI</w:t>
      </w:r>
      <w:r w:rsidR="0065501B" w:rsidRPr="00DB51CE">
        <w:t xml:space="preserve"> – </w:t>
      </w:r>
      <w:r w:rsidRPr="00DB51CE">
        <w:t>Select</w:t>
      </w:r>
    </w:p>
    <w:p w14:paraId="0C367128" w14:textId="59F699CE" w:rsidR="0065501B" w:rsidRPr="00DB51CE" w:rsidRDefault="0065501B" w:rsidP="0065501B">
      <w:pPr>
        <w:pStyle w:val="BodyText"/>
        <w:ind w:left="0"/>
      </w:pPr>
      <w:r w:rsidRPr="00DB51CE">
        <w:t>Cette API sera utilisée pour filtrer sur l</w:t>
      </w:r>
      <w:r w:rsidR="00CB3ED1" w:rsidRPr="00DB51CE">
        <w:t>es</w:t>
      </w:r>
      <w:r w:rsidRPr="00DB51CE">
        <w:t xml:space="preserve"> table</w:t>
      </w:r>
      <w:r w:rsidR="00CB3ED1" w:rsidRPr="00DB51CE">
        <w:t>s</w:t>
      </w:r>
      <w:r w:rsidRPr="00DB51CE">
        <w:t xml:space="preserve"> </w:t>
      </w:r>
      <w:r w:rsidR="00CB3ED1" w:rsidRPr="00DB51CE">
        <w:t>FAPIBA, PDNLIN, PFTRNS et MPOEXP.</w:t>
      </w:r>
    </w:p>
    <w:tbl>
      <w:tblPr>
        <w:tblStyle w:val="PlainTable1"/>
        <w:tblW w:w="10097" w:type="dxa"/>
        <w:tblLayout w:type="fixed"/>
        <w:tblLook w:val="04A0" w:firstRow="1" w:lastRow="0" w:firstColumn="1" w:lastColumn="0" w:noHBand="0" w:noVBand="1"/>
      </w:tblPr>
      <w:tblGrid>
        <w:gridCol w:w="1114"/>
        <w:gridCol w:w="1858"/>
        <w:gridCol w:w="560"/>
        <w:gridCol w:w="149"/>
        <w:gridCol w:w="1082"/>
        <w:gridCol w:w="1286"/>
        <w:gridCol w:w="1666"/>
        <w:gridCol w:w="2382"/>
      </w:tblGrid>
      <w:tr w:rsidR="0065501B" w:rsidRPr="00DB51CE" w14:paraId="084AD730" w14:textId="77777777" w:rsidTr="00CB3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F9FBF62" w14:textId="77777777" w:rsidR="0065501B" w:rsidRPr="00DB51CE" w:rsidRDefault="0065501B" w:rsidP="00D85E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58" w:type="dxa"/>
            <w:shd w:val="clear" w:color="auto" w:fill="00B0F0"/>
          </w:tcPr>
          <w:p w14:paraId="4E7DE0C0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09" w:type="dxa"/>
            <w:gridSpan w:val="2"/>
            <w:shd w:val="clear" w:color="auto" w:fill="00B0F0"/>
          </w:tcPr>
          <w:p w14:paraId="4E2410E6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082" w:type="dxa"/>
            <w:shd w:val="clear" w:color="auto" w:fill="00B0F0"/>
          </w:tcPr>
          <w:p w14:paraId="58A917A7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69FD422C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3E09064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49101037" w14:textId="77777777" w:rsidR="0065501B" w:rsidRPr="00DB51CE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65501B" w:rsidRPr="00DB51CE" w14:paraId="3E327861" w14:textId="77777777" w:rsidTr="00CB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A2E11AC" w14:textId="6B094672" w:rsidR="0065501B" w:rsidRPr="00DB51CE" w:rsidRDefault="00CB3ED1" w:rsidP="00D85E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B51CE">
              <w:rPr>
                <w:rFonts w:cs="Arial"/>
                <w:b w:val="0"/>
                <w:bCs w:val="0"/>
                <w:sz w:val="20"/>
                <w:szCs w:val="20"/>
              </w:rPr>
              <w:t>QERY</w:t>
            </w:r>
          </w:p>
        </w:tc>
        <w:tc>
          <w:tcPr>
            <w:tcW w:w="1858" w:type="dxa"/>
          </w:tcPr>
          <w:p w14:paraId="1468C708" w14:textId="2026D5D3" w:rsidR="0065501B" w:rsidRPr="00DB51CE" w:rsidRDefault="00CB3ED1" w:rsidP="00D85E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 xml:space="preserve">Query </w:t>
            </w:r>
            <w:proofErr w:type="spellStart"/>
            <w:r w:rsidRPr="00DB51CE">
              <w:rPr>
                <w:rFonts w:cs="Arial"/>
                <w:sz w:val="20"/>
                <w:szCs w:val="20"/>
              </w:rPr>
              <w:t>statement</w:t>
            </w:r>
            <w:proofErr w:type="spellEnd"/>
          </w:p>
        </w:tc>
        <w:tc>
          <w:tcPr>
            <w:tcW w:w="560" w:type="dxa"/>
          </w:tcPr>
          <w:p w14:paraId="12A845B1" w14:textId="77777777" w:rsidR="0065501B" w:rsidRPr="00DB51CE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  <w:gridSpan w:val="2"/>
          </w:tcPr>
          <w:p w14:paraId="5C864B3A" w14:textId="502B926A" w:rsidR="0065501B" w:rsidRPr="00DB51CE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9</w:t>
            </w:r>
            <w:r w:rsidR="00A927CF" w:rsidRPr="00DB51CE">
              <w:rPr>
                <w:rFonts w:cs="Arial"/>
                <w:sz w:val="20"/>
                <w:szCs w:val="20"/>
              </w:rPr>
              <w:t>82</w:t>
            </w:r>
          </w:p>
        </w:tc>
        <w:tc>
          <w:tcPr>
            <w:tcW w:w="1286" w:type="dxa"/>
          </w:tcPr>
          <w:p w14:paraId="2700C531" w14:textId="77777777" w:rsidR="0065501B" w:rsidRPr="00DB51CE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399A976" w14:textId="77777777" w:rsidR="0065501B" w:rsidRPr="00DB51CE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9070AB5" w14:textId="77777777" w:rsidR="0065501B" w:rsidRPr="00DB51CE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65501B" w:rsidRPr="00DB51CE" w14:paraId="0470FA0B" w14:textId="77777777" w:rsidTr="00CB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140E4AD" w14:textId="4001664B" w:rsidR="0065501B" w:rsidRPr="00DB51CE" w:rsidRDefault="00A927CF" w:rsidP="00D85E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B51CE"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858" w:type="dxa"/>
          </w:tcPr>
          <w:p w14:paraId="2191869C" w14:textId="4D4CEDBE" w:rsidR="0065501B" w:rsidRPr="00DB51CE" w:rsidRDefault="00A927CF" w:rsidP="00D85E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DB51CE">
              <w:rPr>
                <w:rFonts w:cs="Arial"/>
                <w:sz w:val="20"/>
                <w:szCs w:val="20"/>
              </w:rPr>
              <w:t>Reply</w:t>
            </w:r>
            <w:proofErr w:type="spellEnd"/>
            <w:r w:rsidRPr="00DB51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DB51CE">
              <w:rPr>
                <w:rFonts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60" w:type="dxa"/>
          </w:tcPr>
          <w:p w14:paraId="66E5C644" w14:textId="77777777" w:rsidR="0065501B" w:rsidRPr="00DB51CE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  <w:gridSpan w:val="2"/>
          </w:tcPr>
          <w:p w14:paraId="17F4165E" w14:textId="2C028D59" w:rsidR="0065501B" w:rsidRPr="00DB51CE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14:paraId="0A0ACAB3" w14:textId="526720A8" w:rsidR="0065501B" w:rsidRPr="00DB51CE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5B0EF17E" w14:textId="65E050EF" w:rsidR="0065501B" w:rsidRPr="00DB51CE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7535F04" w14:textId="77777777" w:rsidR="0065501B" w:rsidRPr="00DB51CE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6ED108EF" w14:textId="245A04BD" w:rsidR="0065501B" w:rsidRPr="00DB51CE" w:rsidRDefault="00A927CF" w:rsidP="0065501B">
      <w:pPr>
        <w:pStyle w:val="BodyText"/>
        <w:ind w:left="0"/>
      </w:pPr>
      <w:r w:rsidRPr="00DB51CE">
        <w:t>Voici les REPL pour les tables suivantes :</w:t>
      </w:r>
    </w:p>
    <w:p w14:paraId="0BA1C7AE" w14:textId="77777777" w:rsidR="00A927CF" w:rsidRPr="00332574" w:rsidRDefault="00A927CF" w:rsidP="0065501B">
      <w:pPr>
        <w:pStyle w:val="BodyText"/>
        <w:ind w:left="0"/>
        <w:rPr>
          <w:lang w:val="en-GB"/>
        </w:rPr>
      </w:pPr>
      <w:r w:rsidRPr="00332574">
        <w:rPr>
          <w:lang w:val="en-GB"/>
        </w:rPr>
        <w:t xml:space="preserve">FAPIBA: E7PEXI from FAPIBA </w:t>
      </w:r>
      <w:proofErr w:type="gramStart"/>
      <w:r w:rsidRPr="00332574">
        <w:rPr>
          <w:lang w:val="en-GB"/>
        </w:rPr>
        <w:t>where</w:t>
      </w:r>
      <w:proofErr w:type="gramEnd"/>
      <w:r w:rsidRPr="00332574">
        <w:rPr>
          <w:lang w:val="en-GB"/>
        </w:rPr>
        <w:t xml:space="preserve"> </w:t>
      </w:r>
    </w:p>
    <w:p w14:paraId="2C2036CD" w14:textId="77777777" w:rsidR="00A927CF" w:rsidRPr="00332574" w:rsidRDefault="00A927CF" w:rsidP="00A927CF">
      <w:pPr>
        <w:pStyle w:val="BodyText"/>
        <w:ind w:left="720" w:firstLine="720"/>
        <w:rPr>
          <w:lang w:val="en-GB"/>
        </w:rPr>
      </w:pPr>
      <w:r w:rsidRPr="00332574">
        <w:rPr>
          <w:lang w:val="en-GB"/>
        </w:rPr>
        <w:t xml:space="preserve">INBN = '&lt;FAPIBH.INBN&gt;' and </w:t>
      </w:r>
    </w:p>
    <w:p w14:paraId="51459930" w14:textId="2178A35F" w:rsidR="00A927CF" w:rsidRPr="009B6399" w:rsidRDefault="00A927CF" w:rsidP="00A927CF">
      <w:pPr>
        <w:pStyle w:val="BodyText"/>
        <w:ind w:left="720" w:firstLine="720"/>
        <w:rPr>
          <w:lang w:val="en-GB"/>
        </w:rPr>
      </w:pPr>
      <w:r w:rsidRPr="009B6399">
        <w:rPr>
          <w:lang w:val="en-GB"/>
        </w:rPr>
        <w:t>PEXN = '412'</w:t>
      </w:r>
    </w:p>
    <w:p w14:paraId="0FC74692" w14:textId="77777777" w:rsidR="00A927CF" w:rsidRPr="009B6399" w:rsidRDefault="00A927CF" w:rsidP="0065501B">
      <w:pPr>
        <w:pStyle w:val="BodyText"/>
        <w:ind w:left="0"/>
        <w:rPr>
          <w:lang w:val="en-GB"/>
        </w:rPr>
      </w:pPr>
    </w:p>
    <w:p w14:paraId="2EBA81E8" w14:textId="77777777" w:rsidR="00E04A24" w:rsidRDefault="00E04A24" w:rsidP="00E04A24">
      <w:pPr>
        <w:pStyle w:val="BodyText"/>
        <w:ind w:left="0"/>
        <w:rPr>
          <w:lang w:val="en-GB"/>
        </w:rPr>
      </w:pPr>
      <w:r>
        <w:rPr>
          <w:lang w:val="en-GB"/>
        </w:rPr>
        <w:t>MPLINE</w:t>
      </w:r>
      <w:r w:rsidR="00A927CF" w:rsidRPr="009B6399">
        <w:rPr>
          <w:lang w:val="en-GB"/>
        </w:rPr>
        <w:t xml:space="preserve">: </w:t>
      </w:r>
      <w:r w:rsidRPr="00E04A24">
        <w:rPr>
          <w:lang w:val="en-GB"/>
        </w:rPr>
        <w:t xml:space="preserve">IBPUNO, IBPNLI, IBPNLS, IBUDN1, IBRVQA from MPLINE </w:t>
      </w:r>
      <w:proofErr w:type="gramStart"/>
      <w:r w:rsidRPr="00E04A24">
        <w:rPr>
          <w:lang w:val="en-GB"/>
        </w:rPr>
        <w:t>where</w:t>
      </w:r>
      <w:proofErr w:type="gramEnd"/>
      <w:r w:rsidRPr="00E04A24">
        <w:rPr>
          <w:lang w:val="en-GB"/>
        </w:rPr>
        <w:t xml:space="preserve"> </w:t>
      </w:r>
    </w:p>
    <w:p w14:paraId="2F37AF91" w14:textId="0282BC58" w:rsidR="00E04A24" w:rsidRDefault="00E04A24" w:rsidP="00E04A24">
      <w:pPr>
        <w:pStyle w:val="BodyText"/>
        <w:ind w:left="720" w:firstLine="720"/>
        <w:rPr>
          <w:lang w:val="en-GB"/>
        </w:rPr>
      </w:pPr>
      <w:r w:rsidRPr="00E04A24">
        <w:rPr>
          <w:lang w:val="en-GB"/>
        </w:rPr>
        <w:t>IBUCA1 = '</w:t>
      </w:r>
      <w:r>
        <w:rPr>
          <w:lang w:val="en-GB"/>
        </w:rPr>
        <w:t>&lt;FAPIBA.PEXI&gt;</w:t>
      </w:r>
      <w:r w:rsidRPr="00E04A24">
        <w:rPr>
          <w:lang w:val="en-GB"/>
        </w:rPr>
        <w:t xml:space="preserve">' and </w:t>
      </w:r>
    </w:p>
    <w:p w14:paraId="383ED7EF" w14:textId="251EF207" w:rsidR="00A927CF" w:rsidRDefault="00E04A24" w:rsidP="00E04A24">
      <w:pPr>
        <w:pStyle w:val="BodyText"/>
        <w:ind w:left="720" w:firstLine="720"/>
        <w:rPr>
          <w:lang w:val="en-GB"/>
        </w:rPr>
      </w:pPr>
      <w:r w:rsidRPr="00E04A24">
        <w:rPr>
          <w:lang w:val="en-GB"/>
        </w:rPr>
        <w:t>IBPUSL &lt; 85</w:t>
      </w:r>
    </w:p>
    <w:p w14:paraId="14BCA927" w14:textId="77777777" w:rsidR="00E04A24" w:rsidRPr="009B6399" w:rsidRDefault="00E04A24" w:rsidP="00E04A24">
      <w:pPr>
        <w:pStyle w:val="BodyText"/>
        <w:ind w:left="720" w:firstLine="720"/>
        <w:rPr>
          <w:lang w:val="en-GB"/>
        </w:rPr>
      </w:pPr>
    </w:p>
    <w:p w14:paraId="795FAED9" w14:textId="77777777" w:rsidR="00DD1E84" w:rsidRPr="009B6399" w:rsidRDefault="00A927CF" w:rsidP="0065501B">
      <w:pPr>
        <w:pStyle w:val="BodyText"/>
        <w:ind w:left="0"/>
        <w:rPr>
          <w:lang w:val="en-GB"/>
        </w:rPr>
      </w:pPr>
      <w:r w:rsidRPr="009B6399">
        <w:rPr>
          <w:lang w:val="en-GB"/>
        </w:rPr>
        <w:t>MPOEXP:</w:t>
      </w:r>
      <w:r w:rsidR="00DD1E84" w:rsidRPr="009B6399">
        <w:rPr>
          <w:lang w:val="en-GB"/>
        </w:rPr>
        <w:t xml:space="preserve"> IVPUNO, IVPNLI, IVPNLS, IVCEVA from MPOEXP </w:t>
      </w:r>
      <w:proofErr w:type="gramStart"/>
      <w:r w:rsidR="00DD1E84" w:rsidRPr="009B6399">
        <w:rPr>
          <w:lang w:val="en-GB"/>
        </w:rPr>
        <w:t>where</w:t>
      </w:r>
      <w:proofErr w:type="gramEnd"/>
      <w:r w:rsidR="00DD1E84" w:rsidRPr="009B6399">
        <w:rPr>
          <w:lang w:val="en-GB"/>
        </w:rPr>
        <w:t xml:space="preserve"> </w:t>
      </w:r>
    </w:p>
    <w:p w14:paraId="4ED812AC" w14:textId="77777777" w:rsidR="00DD1E84" w:rsidRPr="00332574" w:rsidRDefault="00DD1E84" w:rsidP="00DD1E84">
      <w:pPr>
        <w:pStyle w:val="BodyText"/>
        <w:ind w:left="720" w:firstLine="720"/>
        <w:rPr>
          <w:lang w:val="en-GB"/>
        </w:rPr>
      </w:pPr>
      <w:r w:rsidRPr="00332574">
        <w:rPr>
          <w:lang w:val="en-GB"/>
        </w:rPr>
        <w:t xml:space="preserve">IVPUNO = '&lt;PDNLIN.RIDN&gt;' and </w:t>
      </w:r>
    </w:p>
    <w:p w14:paraId="76995C5F" w14:textId="77777777" w:rsidR="00DD1E84" w:rsidRPr="00332574" w:rsidRDefault="00DD1E84" w:rsidP="00DD1E84">
      <w:pPr>
        <w:pStyle w:val="BodyText"/>
        <w:ind w:left="720" w:firstLine="720"/>
        <w:rPr>
          <w:lang w:val="en-GB"/>
        </w:rPr>
      </w:pPr>
      <w:r w:rsidRPr="00332574">
        <w:rPr>
          <w:lang w:val="en-GB"/>
        </w:rPr>
        <w:t xml:space="preserve">IVPNLI = '&lt;PDNLIN.RIDL&gt;' and </w:t>
      </w:r>
    </w:p>
    <w:p w14:paraId="78408059" w14:textId="77777777" w:rsidR="00DD1E84" w:rsidRPr="00332574" w:rsidRDefault="00DD1E84" w:rsidP="00DD1E84">
      <w:pPr>
        <w:pStyle w:val="BodyText"/>
        <w:ind w:left="720" w:firstLine="720"/>
        <w:rPr>
          <w:lang w:val="en-GB"/>
        </w:rPr>
      </w:pPr>
      <w:r w:rsidRPr="00332574">
        <w:rPr>
          <w:lang w:val="en-GB"/>
        </w:rPr>
        <w:t xml:space="preserve">IVPNLS = '&lt;PDNLIN.RIDX&gt;' and </w:t>
      </w:r>
    </w:p>
    <w:p w14:paraId="58A3167E" w14:textId="6B9618C0" w:rsidR="00A927CF" w:rsidRPr="00DB51CE" w:rsidRDefault="00DD1E84" w:rsidP="00DD1E84">
      <w:pPr>
        <w:pStyle w:val="BodyText"/>
        <w:ind w:left="720" w:firstLine="720"/>
      </w:pPr>
      <w:r w:rsidRPr="00DB51CE">
        <w:t>IVCEID = '&lt;FAPIBL.CEID&gt;'</w:t>
      </w:r>
    </w:p>
    <w:p w14:paraId="6FA65950" w14:textId="77777777" w:rsidR="00A927CF" w:rsidRPr="00DB51CE" w:rsidRDefault="00A927CF" w:rsidP="0065501B">
      <w:pPr>
        <w:pStyle w:val="BodyText"/>
        <w:ind w:left="0"/>
      </w:pPr>
    </w:p>
    <w:p w14:paraId="1A114514" w14:textId="371190E4" w:rsidR="007C20B1" w:rsidRPr="00DB51CE" w:rsidRDefault="00F54937" w:rsidP="007C20B1">
      <w:pPr>
        <w:pStyle w:val="Heading3"/>
      </w:pPr>
      <w:r>
        <w:t>CUSEXTMI</w:t>
      </w:r>
      <w:r w:rsidR="007C20B1" w:rsidRPr="00DB51CE">
        <w:t xml:space="preserve"> – </w:t>
      </w:r>
      <w:r>
        <w:t>GetFieldValue</w:t>
      </w:r>
    </w:p>
    <w:p w14:paraId="2393DBF2" w14:textId="2929FDF5" w:rsidR="007C20B1" w:rsidRPr="00DB51CE" w:rsidRDefault="007C20B1" w:rsidP="007C20B1">
      <w:pPr>
        <w:pStyle w:val="BodyText"/>
        <w:ind w:left="0"/>
      </w:pPr>
      <w:r w:rsidRPr="00DB51CE">
        <w:t xml:space="preserve">Cette API sera utilisée pour </w:t>
      </w:r>
      <w:r w:rsidR="00F54937">
        <w:t>récupérer la ligne CUGEX1 associer avec le type de frais de la facture.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7C20B1" w:rsidRPr="00DB51CE" w14:paraId="47651F9D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A6997EB" w14:textId="77777777" w:rsidR="007C20B1" w:rsidRPr="00DB51CE" w:rsidRDefault="007C20B1" w:rsidP="00B50524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3FF61DBD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5FDFAFCE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3684B01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73121EAE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192FF7B1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03E0C27" w14:textId="77777777" w:rsidR="007C20B1" w:rsidRPr="00DB51CE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F54937" w:rsidRPr="00DB51CE" w14:paraId="03A4AF55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3220F61" w14:textId="167CAB1C" w:rsidR="00F54937" w:rsidRPr="00DB51CE" w:rsidRDefault="00F54937" w:rsidP="00F5493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1688" w:type="dxa"/>
          </w:tcPr>
          <w:p w14:paraId="4CB4A41A" w14:textId="3944DF5A" w:rsidR="00F54937" w:rsidRPr="00DB51CE" w:rsidRDefault="00F54937" w:rsidP="00F549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Table</w:t>
            </w:r>
          </w:p>
        </w:tc>
        <w:tc>
          <w:tcPr>
            <w:tcW w:w="730" w:type="dxa"/>
          </w:tcPr>
          <w:p w14:paraId="49084533" w14:textId="77777777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D539882" w14:textId="14F35BA6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6B0E8B0A" w14:textId="67278FD5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7F8FA57" w14:textId="090FCAC5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5A8B140" w14:textId="77777777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F54937" w:rsidRPr="00DB51CE" w14:paraId="588BE2B7" w14:textId="77777777" w:rsidTr="00B50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FE70381" w14:textId="14F85E49" w:rsidR="00F54937" w:rsidRPr="00DB51CE" w:rsidRDefault="00F54937" w:rsidP="00F5493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PK01</w:t>
            </w:r>
          </w:p>
        </w:tc>
        <w:tc>
          <w:tcPr>
            <w:tcW w:w="1688" w:type="dxa"/>
          </w:tcPr>
          <w:p w14:paraId="3C7E4B79" w14:textId="3A0470C0" w:rsidR="00F54937" w:rsidRPr="00DB51CE" w:rsidRDefault="00F54937" w:rsidP="00F549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Primary</w:t>
            </w:r>
            <w:proofErr w:type="spellEnd"/>
            <w:r>
              <w:rPr>
                <w:rFonts w:cs="Arial"/>
              </w:rPr>
              <w:t xml:space="preserve"> Key 1</w:t>
            </w:r>
          </w:p>
        </w:tc>
        <w:tc>
          <w:tcPr>
            <w:tcW w:w="730" w:type="dxa"/>
          </w:tcPr>
          <w:p w14:paraId="5422321A" w14:textId="505832B2" w:rsidR="00F54937" w:rsidRPr="00DB51CE" w:rsidRDefault="00F54937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EE904C9" w14:textId="5D39C178" w:rsidR="00F54937" w:rsidRPr="00DB51CE" w:rsidRDefault="00F54937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0C6957BB" w14:textId="3A263DE0" w:rsidR="00F54937" w:rsidRPr="00DB51CE" w:rsidRDefault="00F54937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0576A10" w14:textId="4311289A" w:rsidR="00F54937" w:rsidRPr="00DB51CE" w:rsidRDefault="00F54937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748CCC70" w14:textId="77777777" w:rsidR="00F54937" w:rsidRPr="00DB51CE" w:rsidRDefault="00F54937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F54937" w:rsidRPr="00DB51CE" w14:paraId="5CFFE98D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C439A35" w14:textId="16D836BA" w:rsidR="00F54937" w:rsidRDefault="00F54937" w:rsidP="00F5493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A030</w:t>
            </w:r>
          </w:p>
        </w:tc>
        <w:tc>
          <w:tcPr>
            <w:tcW w:w="1688" w:type="dxa"/>
          </w:tcPr>
          <w:p w14:paraId="087FB288" w14:textId="516EB8D4" w:rsidR="00F54937" w:rsidRDefault="00F54937" w:rsidP="00F549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Alpah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field</w:t>
            </w:r>
            <w:proofErr w:type="spellEnd"/>
            <w:r>
              <w:rPr>
                <w:rFonts w:cs="Arial"/>
              </w:rPr>
              <w:t xml:space="preserve"> 30 positions</w:t>
            </w:r>
          </w:p>
        </w:tc>
        <w:tc>
          <w:tcPr>
            <w:tcW w:w="730" w:type="dxa"/>
          </w:tcPr>
          <w:p w14:paraId="25F0C5A1" w14:textId="507B5398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0DA6A23" w14:textId="4C2878A6" w:rsidR="00F54937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7626807A" w14:textId="2642D03A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E1BB843" w14:textId="6C3B0B06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4878CA91" w14:textId="3022C9BC" w:rsidR="00F54937" w:rsidRPr="00DB51CE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33EA955E" w14:textId="77777777" w:rsidR="000B1B17" w:rsidRPr="00DB51CE" w:rsidRDefault="000B1B17" w:rsidP="000B1B17">
      <w:pPr>
        <w:pStyle w:val="BodyText"/>
        <w:ind w:left="0"/>
      </w:pPr>
    </w:p>
    <w:p w14:paraId="61E89AA9" w14:textId="35FD50E8" w:rsidR="00384F8D" w:rsidRPr="00DB51CE" w:rsidRDefault="004D46CB" w:rsidP="00384F8D">
      <w:pPr>
        <w:pStyle w:val="Heading3"/>
      </w:pPr>
      <w:r>
        <w:t>APS450MI</w:t>
      </w:r>
      <w:r w:rsidR="00384F8D" w:rsidRPr="00DB51CE">
        <w:t xml:space="preserve"> – </w:t>
      </w:r>
      <w:r w:rsidR="00384F8D">
        <w:t>D</w:t>
      </w:r>
      <w:r>
        <w:t>lt</w:t>
      </w:r>
      <w:r w:rsidR="00384F8D">
        <w:t>Line</w:t>
      </w:r>
    </w:p>
    <w:p w14:paraId="3382375D" w14:textId="1AF7D1B9" w:rsidR="00384F8D" w:rsidRPr="00DB51CE" w:rsidRDefault="00384F8D" w:rsidP="00384F8D">
      <w:pPr>
        <w:pStyle w:val="BodyText"/>
        <w:ind w:left="0"/>
      </w:pPr>
      <w:r w:rsidRPr="00DB51CE">
        <w:t xml:space="preserve">Cette API sera utilisée pour </w:t>
      </w:r>
      <w:r>
        <w:t>supprimer la ligne facture sur APS451</w:t>
      </w:r>
      <w:r w:rsidR="00CF50F1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384F8D" w:rsidRPr="00DB51CE" w14:paraId="61F0140F" w14:textId="77777777" w:rsidTr="00EE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2592A8D4" w14:textId="77777777" w:rsidR="00384F8D" w:rsidRPr="00DB51CE" w:rsidRDefault="00384F8D" w:rsidP="00EE0BB1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06638FC8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48F9910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03EFD781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232B176D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72E86D7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5EF7C291" w14:textId="77777777" w:rsidR="00384F8D" w:rsidRPr="00DB51CE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384F8D" w:rsidRPr="00DB51CE" w14:paraId="2501B27B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23E660E" w14:textId="1BCD5446" w:rsidR="00384F8D" w:rsidRPr="00DB51CE" w:rsidRDefault="00CD3005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INBN</w:t>
            </w:r>
          </w:p>
        </w:tc>
        <w:tc>
          <w:tcPr>
            <w:tcW w:w="1688" w:type="dxa"/>
          </w:tcPr>
          <w:p w14:paraId="3EDE026D" w14:textId="04D35842" w:rsidR="00384F8D" w:rsidRPr="00DB51CE" w:rsidRDefault="00CD3005" w:rsidP="00EE0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Invoice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batch </w:t>
            </w:r>
            <w:proofErr w:type="spellStart"/>
            <w:r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660FD32E" w14:textId="7043473C" w:rsidR="00384F8D" w:rsidRPr="00DB51CE" w:rsidRDefault="00BE03B2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082585C6" w14:textId="77777777" w:rsidR="00384F8D" w:rsidRPr="00DB51CE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2289AC49" w14:textId="77777777" w:rsidR="00384F8D" w:rsidRPr="00DB51CE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6A33E92" w14:textId="77777777" w:rsidR="00384F8D" w:rsidRPr="00DB51CE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FA4168C" w14:textId="77777777" w:rsidR="00384F8D" w:rsidRPr="00DB51CE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84F8D" w:rsidRPr="00DB51CE" w14:paraId="4274A223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D28E64F" w14:textId="0F0A9824" w:rsidR="00384F8D" w:rsidRPr="00DB51CE" w:rsidRDefault="00CD3005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TRNO</w:t>
            </w:r>
          </w:p>
        </w:tc>
        <w:tc>
          <w:tcPr>
            <w:tcW w:w="1688" w:type="dxa"/>
          </w:tcPr>
          <w:p w14:paraId="3518456F" w14:textId="45027E89" w:rsidR="00384F8D" w:rsidRPr="00DB51CE" w:rsidRDefault="00CD3005" w:rsidP="00EE0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Transaction Number</w:t>
            </w:r>
          </w:p>
        </w:tc>
        <w:tc>
          <w:tcPr>
            <w:tcW w:w="730" w:type="dxa"/>
          </w:tcPr>
          <w:p w14:paraId="7F2C79E7" w14:textId="11B14E4A" w:rsidR="00384F8D" w:rsidRPr="00DB51CE" w:rsidRDefault="00BE03B2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684D972A" w14:textId="6BAFDA98" w:rsidR="00384F8D" w:rsidRPr="00DB51CE" w:rsidRDefault="00BE03B2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286" w:type="dxa"/>
          </w:tcPr>
          <w:p w14:paraId="03AD1707" w14:textId="77777777" w:rsidR="00384F8D" w:rsidRPr="00DB51CE" w:rsidRDefault="00384F8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259292F" w14:textId="77777777" w:rsidR="00384F8D" w:rsidRPr="00DB51CE" w:rsidRDefault="00384F8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18DA80B" w14:textId="77777777" w:rsidR="00384F8D" w:rsidRPr="00DB51CE" w:rsidRDefault="00384F8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BE03B2" w:rsidRPr="00DB51CE" w14:paraId="16B5D50D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F7CE106" w14:textId="5BB95658" w:rsidR="00BE03B2" w:rsidRDefault="00BE03B2" w:rsidP="00BE03B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lastRenderedPageBreak/>
              <w:t>DIVI</w:t>
            </w:r>
          </w:p>
        </w:tc>
        <w:tc>
          <w:tcPr>
            <w:tcW w:w="1688" w:type="dxa"/>
          </w:tcPr>
          <w:p w14:paraId="44D16185" w14:textId="41D86A92" w:rsidR="00BE03B2" w:rsidRDefault="00BE03B2" w:rsidP="00BE03B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Division</w:t>
            </w:r>
          </w:p>
        </w:tc>
        <w:tc>
          <w:tcPr>
            <w:tcW w:w="730" w:type="dxa"/>
          </w:tcPr>
          <w:p w14:paraId="2F9709F4" w14:textId="77777777" w:rsidR="00BE03B2" w:rsidRPr="00DB51CE" w:rsidRDefault="00BE03B2" w:rsidP="00BE03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06598ED" w14:textId="4A4B2C30" w:rsidR="00BE03B2" w:rsidRDefault="00BE03B2" w:rsidP="00BE03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64A89A48" w14:textId="50021302" w:rsidR="00BE03B2" w:rsidRPr="00DB51CE" w:rsidRDefault="00BE03B2" w:rsidP="00BE03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333A25C" w14:textId="69DC094F" w:rsidR="00BE03B2" w:rsidRPr="00DB51CE" w:rsidRDefault="00BE03B2" w:rsidP="00BE03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EE873F8" w14:textId="77777777" w:rsidR="00BE03B2" w:rsidRPr="00DB51CE" w:rsidRDefault="00BE03B2" w:rsidP="00BE03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5C3A1506" w14:textId="77777777" w:rsidR="0065501B" w:rsidRPr="00DB51CE" w:rsidRDefault="0065501B" w:rsidP="0065501B">
      <w:pPr>
        <w:pStyle w:val="BodyText"/>
        <w:ind w:left="0"/>
      </w:pPr>
    </w:p>
    <w:p w14:paraId="2E92E262" w14:textId="6D39E47A" w:rsidR="00C67519" w:rsidRPr="00DB51CE" w:rsidRDefault="00C67519" w:rsidP="00C67519">
      <w:pPr>
        <w:pStyle w:val="Heading3"/>
      </w:pPr>
      <w:r>
        <w:t>APS450MI</w:t>
      </w:r>
      <w:r w:rsidRPr="00DB51CE">
        <w:t xml:space="preserve">– </w:t>
      </w:r>
      <w:r>
        <w:t>AddLine</w:t>
      </w:r>
    </w:p>
    <w:p w14:paraId="5403882A" w14:textId="218AEBE3" w:rsidR="00C67519" w:rsidRPr="00DB51CE" w:rsidRDefault="00C67519" w:rsidP="00C67519">
      <w:pPr>
        <w:pStyle w:val="BodyText"/>
        <w:ind w:left="0"/>
      </w:pPr>
      <w:r w:rsidRPr="00DB51CE">
        <w:t xml:space="preserve">Cette API sera utilisée pour </w:t>
      </w:r>
      <w:r>
        <w:t>ajouter les lignes facture sur APS451.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C67519" w:rsidRPr="00DB51CE" w14:paraId="0FFAFBDE" w14:textId="77777777" w:rsidTr="00EE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268BA6CD" w14:textId="77777777" w:rsidR="00C67519" w:rsidRPr="00DB51CE" w:rsidRDefault="00C67519" w:rsidP="00EE0BB1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568ABD65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2390AB01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FFCFAA2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27281EAD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92D9635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74E85467" w14:textId="77777777" w:rsidR="00C67519" w:rsidRPr="00DB51CE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B51CE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C67519" w:rsidRPr="00DB51CE" w14:paraId="6EAD8E1A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9D1E49" w14:textId="77777777" w:rsidR="00C67519" w:rsidRPr="00DB51CE" w:rsidRDefault="00C67519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INBN</w:t>
            </w:r>
          </w:p>
        </w:tc>
        <w:tc>
          <w:tcPr>
            <w:tcW w:w="1688" w:type="dxa"/>
          </w:tcPr>
          <w:p w14:paraId="689F978E" w14:textId="77777777" w:rsidR="00C67519" w:rsidRPr="00DB51CE" w:rsidRDefault="00C67519" w:rsidP="00EE0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Invoice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batch </w:t>
            </w:r>
            <w:proofErr w:type="spellStart"/>
            <w:r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4D8615E6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C03074D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0B3BDA49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231D6AC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D054826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C67519" w:rsidRPr="00DB51CE" w14:paraId="557FFEA3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3317369" w14:textId="12ADA5F2" w:rsidR="00C67519" w:rsidRPr="00DB51CE" w:rsidRDefault="00C67519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RDTP</w:t>
            </w:r>
          </w:p>
        </w:tc>
        <w:tc>
          <w:tcPr>
            <w:tcW w:w="1688" w:type="dxa"/>
          </w:tcPr>
          <w:p w14:paraId="6B252F46" w14:textId="0BB7FD47" w:rsidR="00C67519" w:rsidRPr="00DB51CE" w:rsidRDefault="00394CA5" w:rsidP="00EE0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Line Type</w:t>
            </w:r>
          </w:p>
        </w:tc>
        <w:tc>
          <w:tcPr>
            <w:tcW w:w="730" w:type="dxa"/>
          </w:tcPr>
          <w:p w14:paraId="0C93901C" w14:textId="77777777" w:rsidR="00C67519" w:rsidRPr="00DB51CE" w:rsidRDefault="00C67519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140C496F" w14:textId="639E482E" w:rsidR="00C67519" w:rsidRPr="00DB51CE" w:rsidRDefault="00394CA5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86" w:type="dxa"/>
          </w:tcPr>
          <w:p w14:paraId="3669D0D6" w14:textId="77777777" w:rsidR="00C67519" w:rsidRPr="00DB51CE" w:rsidRDefault="00C67519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47D6D59" w14:textId="77777777" w:rsidR="00C67519" w:rsidRPr="00DB51CE" w:rsidRDefault="00C67519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AD8AD60" w14:textId="77777777" w:rsidR="00C67519" w:rsidRPr="00DB51CE" w:rsidRDefault="00C67519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C67519" w:rsidRPr="00DB51CE" w14:paraId="2BC55AC9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5886FC" w14:textId="38FBDF36" w:rsidR="00C67519" w:rsidRDefault="00C67519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PUNO</w:t>
            </w:r>
          </w:p>
        </w:tc>
        <w:tc>
          <w:tcPr>
            <w:tcW w:w="1688" w:type="dxa"/>
          </w:tcPr>
          <w:p w14:paraId="213F4E3C" w14:textId="1E731D0C" w:rsidR="00C67519" w:rsidRDefault="00394CA5" w:rsidP="00EE0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14A921BA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77F8C73" w14:textId="1FEC35C7" w:rsidR="00C67519" w:rsidRDefault="00394CA5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86" w:type="dxa"/>
          </w:tcPr>
          <w:p w14:paraId="333BF43D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E15A78C" w14:textId="25A57747" w:rsidR="00C67519" w:rsidRPr="00DB51CE" w:rsidRDefault="00394CA5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3FC9621A" w14:textId="77777777" w:rsidR="00C67519" w:rsidRPr="00DB51CE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04ED51A7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1B3DF2D" w14:textId="4BC3221E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PNLI</w:t>
            </w:r>
          </w:p>
        </w:tc>
        <w:tc>
          <w:tcPr>
            <w:tcW w:w="1688" w:type="dxa"/>
          </w:tcPr>
          <w:p w14:paraId="1C85C7C6" w14:textId="02D0C1D0" w:rsidR="00394CA5" w:rsidRDefault="00394CA5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</w:t>
            </w:r>
          </w:p>
        </w:tc>
        <w:tc>
          <w:tcPr>
            <w:tcW w:w="730" w:type="dxa"/>
          </w:tcPr>
          <w:p w14:paraId="534DA54F" w14:textId="2619EA35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64CBB23F" w14:textId="499EBC04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7581FFF6" w14:textId="29008B26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74581D9" w14:textId="14E6FAB0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60931083" w14:textId="7C2BE928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581FEA2C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7E23C12" w14:textId="4E40F3C8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PNLS</w:t>
            </w:r>
          </w:p>
        </w:tc>
        <w:tc>
          <w:tcPr>
            <w:tcW w:w="1688" w:type="dxa"/>
          </w:tcPr>
          <w:p w14:paraId="5D2731CA" w14:textId="42D38F3D" w:rsidR="00394CA5" w:rsidRDefault="00394CA5" w:rsidP="00394CA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 </w:t>
            </w:r>
            <w:proofErr w:type="spellStart"/>
            <w:r>
              <w:rPr>
                <w:rFonts w:cs="Arial"/>
              </w:rPr>
              <w:t>subnumber</w:t>
            </w:r>
            <w:proofErr w:type="spellEnd"/>
          </w:p>
        </w:tc>
        <w:tc>
          <w:tcPr>
            <w:tcW w:w="730" w:type="dxa"/>
          </w:tcPr>
          <w:p w14:paraId="43ADF583" w14:textId="3929887A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03B08859" w14:textId="5AEB9543" w:rsidR="00394CA5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266B6512" w14:textId="3B9C9EB7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11139DC" w14:textId="02819DA3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0CE569FE" w14:textId="418930CF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4B04824F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FCA8D80" w14:textId="220738C8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SUDO</w:t>
            </w:r>
          </w:p>
        </w:tc>
        <w:tc>
          <w:tcPr>
            <w:tcW w:w="1688" w:type="dxa"/>
          </w:tcPr>
          <w:p w14:paraId="18A35E44" w14:textId="1812F585" w:rsidR="00394CA5" w:rsidRDefault="00394CA5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Delivery note </w:t>
            </w:r>
            <w:proofErr w:type="spellStart"/>
            <w:r>
              <w:rPr>
                <w:rFonts w:cs="Arial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4E64066F" w14:textId="44B449B3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6E579ED9" w14:textId="26CF1EC4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20</w:t>
            </w:r>
          </w:p>
        </w:tc>
        <w:tc>
          <w:tcPr>
            <w:tcW w:w="1286" w:type="dxa"/>
          </w:tcPr>
          <w:p w14:paraId="3275D276" w14:textId="472250B0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D17B46F" w14:textId="0A7E5877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4171EFAC" w14:textId="2C148F9E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345E8461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15E67D" w14:textId="51F0FDFC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GRPR</w:t>
            </w:r>
          </w:p>
        </w:tc>
        <w:tc>
          <w:tcPr>
            <w:tcW w:w="1688" w:type="dxa"/>
          </w:tcPr>
          <w:p w14:paraId="1238462B" w14:textId="374A3A3E" w:rsidR="00394CA5" w:rsidRDefault="00394CA5" w:rsidP="00394CA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Gross Price</w:t>
            </w:r>
          </w:p>
        </w:tc>
        <w:tc>
          <w:tcPr>
            <w:tcW w:w="730" w:type="dxa"/>
          </w:tcPr>
          <w:p w14:paraId="13E8A3BC" w14:textId="2BFDBFFC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5EDE1B0B" w14:textId="0FA8EE72" w:rsidR="00394CA5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09C0543C" w14:textId="2BD677B1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26C301B" w14:textId="5DBA8C3A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7B7E3906" w14:textId="58A27F7C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652C91F8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8B60792" w14:textId="77A30D62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DIVI</w:t>
            </w:r>
          </w:p>
        </w:tc>
        <w:tc>
          <w:tcPr>
            <w:tcW w:w="1688" w:type="dxa"/>
          </w:tcPr>
          <w:p w14:paraId="2A4D50D2" w14:textId="641DB775" w:rsidR="00394CA5" w:rsidRDefault="00394CA5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Division</w:t>
            </w:r>
          </w:p>
        </w:tc>
        <w:tc>
          <w:tcPr>
            <w:tcW w:w="730" w:type="dxa"/>
          </w:tcPr>
          <w:p w14:paraId="73224787" w14:textId="4FEEA221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51EEB93" w14:textId="3176DFC9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0E401EAD" w14:textId="6D019FE5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CE59622" w14:textId="72600AF3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1EBD748A" w14:textId="699108BB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06A61C02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5526117" w14:textId="6B930FF3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IVQA</w:t>
            </w:r>
          </w:p>
        </w:tc>
        <w:tc>
          <w:tcPr>
            <w:tcW w:w="1688" w:type="dxa"/>
          </w:tcPr>
          <w:p w14:paraId="346370D8" w14:textId="475583CF" w:rsidR="00394CA5" w:rsidRDefault="00394CA5" w:rsidP="00394CA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Invoiced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quantity</w:t>
            </w:r>
            <w:proofErr w:type="spellEnd"/>
          </w:p>
        </w:tc>
        <w:tc>
          <w:tcPr>
            <w:tcW w:w="730" w:type="dxa"/>
          </w:tcPr>
          <w:p w14:paraId="65ECDEDD" w14:textId="05B79457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4B2EC0AA" w14:textId="3BB98D44" w:rsidR="00394CA5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17</w:t>
            </w:r>
          </w:p>
        </w:tc>
        <w:tc>
          <w:tcPr>
            <w:tcW w:w="1286" w:type="dxa"/>
          </w:tcPr>
          <w:p w14:paraId="5BA227AD" w14:textId="7C08E2E5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6D90397" w14:textId="7BF559C8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7E6BBFB2" w14:textId="0E8251C2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75D1342E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89D7C14" w14:textId="09086BB5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CEID</w:t>
            </w:r>
          </w:p>
        </w:tc>
        <w:tc>
          <w:tcPr>
            <w:tcW w:w="1688" w:type="dxa"/>
          </w:tcPr>
          <w:p w14:paraId="5CADED45" w14:textId="28EA89B0" w:rsidR="00394CA5" w:rsidRDefault="00394CA5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Costing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element</w:t>
            </w:r>
            <w:proofErr w:type="spellEnd"/>
          </w:p>
        </w:tc>
        <w:tc>
          <w:tcPr>
            <w:tcW w:w="730" w:type="dxa"/>
          </w:tcPr>
          <w:p w14:paraId="17746063" w14:textId="4E9B66D3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66A27427" w14:textId="7032922E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1286" w:type="dxa"/>
          </w:tcPr>
          <w:p w14:paraId="014EF33C" w14:textId="38873BF2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CD5E9F6" w14:textId="37137CCB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457D5FCE" w14:textId="01A75556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4B4FFF10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A27DC65" w14:textId="3CD193CE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CDSE</w:t>
            </w:r>
          </w:p>
        </w:tc>
        <w:tc>
          <w:tcPr>
            <w:tcW w:w="1688" w:type="dxa"/>
          </w:tcPr>
          <w:p w14:paraId="763EFCFC" w14:textId="09857517" w:rsidR="00394CA5" w:rsidRDefault="00394CA5" w:rsidP="00394CA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Sequence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number</w:t>
            </w:r>
            <w:proofErr w:type="spellEnd"/>
            <w:r>
              <w:rPr>
                <w:rFonts w:cs="Arial"/>
              </w:rPr>
              <w:t xml:space="preserve"> – </w:t>
            </w:r>
            <w:proofErr w:type="spellStart"/>
            <w:r>
              <w:rPr>
                <w:rFonts w:cs="Arial"/>
              </w:rPr>
              <w:t>costing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elemnt</w:t>
            </w:r>
            <w:proofErr w:type="spellEnd"/>
          </w:p>
        </w:tc>
        <w:tc>
          <w:tcPr>
            <w:tcW w:w="730" w:type="dxa"/>
          </w:tcPr>
          <w:p w14:paraId="697C37C5" w14:textId="008DB9EA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5D7473E1" w14:textId="1F2C578A" w:rsidR="00394CA5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286" w:type="dxa"/>
          </w:tcPr>
          <w:p w14:paraId="578E6D7B" w14:textId="0B8172B4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E0AF35C" w14:textId="001A0830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5526C492" w14:textId="01B8B92C" w:rsidR="00394CA5" w:rsidRPr="00DB51CE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  <w:tr w:rsidR="00394CA5" w:rsidRPr="00DB51CE" w14:paraId="4BA1DC44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B69C5A2" w14:textId="157FCB41" w:rsidR="00394CA5" w:rsidRDefault="00394CA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TRNO</w:t>
            </w:r>
          </w:p>
        </w:tc>
        <w:tc>
          <w:tcPr>
            <w:tcW w:w="1688" w:type="dxa"/>
          </w:tcPr>
          <w:p w14:paraId="33CFB19E" w14:textId="116ECD0B" w:rsidR="00394CA5" w:rsidRDefault="00394CA5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Transaction Number</w:t>
            </w:r>
          </w:p>
        </w:tc>
        <w:tc>
          <w:tcPr>
            <w:tcW w:w="730" w:type="dxa"/>
          </w:tcPr>
          <w:p w14:paraId="41DDC51A" w14:textId="2BC67083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73DF53F4" w14:textId="39CC4EEF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286" w:type="dxa"/>
          </w:tcPr>
          <w:p w14:paraId="59A4ABDA" w14:textId="31123895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D61BFE9" w14:textId="231169CC" w:rsidR="00394CA5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4A0C0ED5" w14:textId="6E147D64" w:rsidR="00394CA5" w:rsidRPr="00DB51CE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B51CE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4D38949B" w14:textId="77777777" w:rsidR="00C67519" w:rsidRPr="00DB51CE" w:rsidRDefault="00C67519" w:rsidP="00C67519">
      <w:pPr>
        <w:pStyle w:val="BodyText"/>
        <w:ind w:left="0"/>
      </w:pPr>
    </w:p>
    <w:p w14:paraId="30F55BD5" w14:textId="4C7DC233" w:rsidR="00A22898" w:rsidRPr="00DB51CE" w:rsidRDefault="00A22898" w:rsidP="00A22898">
      <w:pPr>
        <w:pStyle w:val="Heading1"/>
      </w:pPr>
      <w:bookmarkStart w:id="15" w:name="_Toc218861400"/>
      <w:r w:rsidRPr="00DB51CE">
        <w:lastRenderedPageBreak/>
        <w:t>GESTION DES ERREURS</w:t>
      </w:r>
      <w:bookmarkEnd w:id="15"/>
    </w:p>
    <w:p w14:paraId="640DA96E" w14:textId="7B5B66D4" w:rsidR="00C45175" w:rsidRPr="00DB51CE" w:rsidRDefault="00C45175" w:rsidP="00C45175">
      <w:pPr>
        <w:pStyle w:val="BodyText"/>
        <w:spacing w:line="360" w:lineRule="auto"/>
        <w:ind w:left="0"/>
        <w:jc w:val="both"/>
      </w:pPr>
      <w:r w:rsidRPr="00DB51CE">
        <w:rPr>
          <w:rFonts w:cs="Arial"/>
        </w:rPr>
        <w:t xml:space="preserve">Si un des appel API </w:t>
      </w:r>
      <w:r w:rsidR="00144BFC">
        <w:rPr>
          <w:rFonts w:cs="Arial"/>
        </w:rPr>
        <w:t xml:space="preserve">qui </w:t>
      </w:r>
      <w:r w:rsidRPr="00DB51CE">
        <w:rPr>
          <w:rFonts w:cs="Arial"/>
        </w:rPr>
        <w:t>tombe en erreur</w:t>
      </w:r>
      <w:r w:rsidR="00144BFC">
        <w:rPr>
          <w:rFonts w:cs="Arial"/>
        </w:rPr>
        <w:t xml:space="preserve"> ou qui ne retourne pas de valeur,</w:t>
      </w:r>
      <w:r w:rsidRPr="00DB51CE">
        <w:rPr>
          <w:rFonts w:cs="Arial"/>
        </w:rPr>
        <w:t xml:space="preserve"> </w:t>
      </w:r>
      <w:r w:rsidR="00144BFC">
        <w:rPr>
          <w:rFonts w:cs="Arial"/>
        </w:rPr>
        <w:t xml:space="preserve">le flux API envoie en réponse des erreurs correspondante. Puis le workflow </w:t>
      </w:r>
      <w:r w:rsidR="00415EC6">
        <w:rPr>
          <w:rFonts w:cs="Arial"/>
        </w:rPr>
        <w:t>va</w:t>
      </w:r>
      <w:r w:rsidR="00144BFC">
        <w:rPr>
          <w:rFonts w:cs="Arial"/>
        </w:rPr>
        <w:t xml:space="preserve"> envoyer </w:t>
      </w:r>
      <w:r w:rsidR="00415EC6">
        <w:rPr>
          <w:rFonts w:cs="Arial"/>
        </w:rPr>
        <w:t>les erreurs</w:t>
      </w:r>
      <w:r w:rsidR="00144BFC">
        <w:rPr>
          <w:rFonts w:cs="Arial"/>
        </w:rPr>
        <w:t xml:space="preserve"> au rôles admins défini.</w:t>
      </w:r>
    </w:p>
    <w:p w14:paraId="412673E7" w14:textId="6F16807B" w:rsidR="002A2F83" w:rsidRPr="00DB51CE" w:rsidRDefault="002A2F83" w:rsidP="001B26AF">
      <w:pPr>
        <w:spacing w:line="360" w:lineRule="auto"/>
        <w:jc w:val="both"/>
        <w:rPr>
          <w:rFonts w:cs="Arial"/>
        </w:rPr>
      </w:pPr>
    </w:p>
    <w:p w14:paraId="0ABBCC17" w14:textId="3526A284" w:rsidR="00EE1A82" w:rsidRPr="00DB51CE" w:rsidRDefault="00144BFC" w:rsidP="00EE1A82">
      <w:pPr>
        <w:spacing w:line="360" w:lineRule="auto"/>
        <w:jc w:val="center"/>
        <w:rPr>
          <w:rFonts w:cs="Arial"/>
        </w:rPr>
      </w:pPr>
      <w:r w:rsidRPr="00144BFC">
        <w:rPr>
          <w:rFonts w:cs="Arial"/>
          <w:noProof/>
        </w:rPr>
        <w:drawing>
          <wp:inline distT="0" distB="0" distL="0" distR="0" wp14:anchorId="263576D9" wp14:editId="08A801D7">
            <wp:extent cx="1467055" cy="1019317"/>
            <wp:effectExtent l="19050" t="19050" r="19050" b="28575"/>
            <wp:docPr id="1066242940" name="Picture 1" descr="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2940" name="Picture 1" descr="A computer error messag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19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3DA21" w14:textId="20A837E6" w:rsidR="00546B12" w:rsidRPr="00DB51CE" w:rsidRDefault="00546B12" w:rsidP="00546B12">
      <w:pPr>
        <w:pStyle w:val="Heading1"/>
      </w:pPr>
      <w:bookmarkStart w:id="16" w:name="_Toc218861401"/>
      <w:r w:rsidRPr="00DB51CE">
        <w:lastRenderedPageBreak/>
        <w:t>POINTS A DETERMINER</w:t>
      </w:r>
      <w:bookmarkEnd w:id="16"/>
    </w:p>
    <w:p w14:paraId="64D4212A" w14:textId="0EAE35FF" w:rsidR="00131358" w:rsidRPr="00374AE8" w:rsidRDefault="00C45175" w:rsidP="00C45175">
      <w:pPr>
        <w:pStyle w:val="BodyText"/>
        <w:numPr>
          <w:ilvl w:val="0"/>
          <w:numId w:val="58"/>
        </w:numPr>
      </w:pPr>
      <w:r w:rsidRPr="00DB51CE">
        <w:t xml:space="preserve">Quels vont être les rôles admin </w:t>
      </w:r>
      <w:r w:rsidR="000971CF" w:rsidRPr="00DB51CE">
        <w:t xml:space="preserve">à </w:t>
      </w:r>
      <w:r w:rsidRPr="00DB51CE">
        <w:t>qu</w:t>
      </w:r>
      <w:r w:rsidR="000971CF" w:rsidRPr="00DB51CE">
        <w:t xml:space="preserve">i </w:t>
      </w:r>
      <w:r w:rsidRPr="00DB51CE">
        <w:t>on vas envoyer les notifications ?</w:t>
      </w:r>
    </w:p>
    <w:sectPr w:rsidR="00131358" w:rsidRPr="00374AE8" w:rsidSect="006670B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C464" w14:textId="77777777" w:rsidR="00585C8A" w:rsidRPr="00DB51CE" w:rsidRDefault="00585C8A">
      <w:r w:rsidRPr="00DB51CE">
        <w:separator/>
      </w:r>
    </w:p>
  </w:endnote>
  <w:endnote w:type="continuationSeparator" w:id="0">
    <w:p w14:paraId="1477774A" w14:textId="77777777" w:rsidR="00585C8A" w:rsidRPr="00DB51CE" w:rsidRDefault="00585C8A">
      <w:r w:rsidRPr="00DB51C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DB51CE" w:rsidRDefault="00602727">
    <w:pPr>
      <w:pStyle w:val="Footer"/>
      <w:framePr w:wrap="around" w:vAnchor="text" w:hAnchor="margin" w:xAlign="right" w:y="1"/>
      <w:rPr>
        <w:rStyle w:val="PageNumber"/>
      </w:rPr>
    </w:pPr>
    <w:r w:rsidRPr="00DB51CE">
      <w:rPr>
        <w:rStyle w:val="PageNumber"/>
      </w:rPr>
      <w:fldChar w:fldCharType="begin"/>
    </w:r>
    <w:r w:rsidRPr="00DB51CE">
      <w:rPr>
        <w:rStyle w:val="PageNumber"/>
      </w:rPr>
      <w:instrText xml:space="preserve">PAGE  </w:instrText>
    </w:r>
    <w:r w:rsidRPr="00DB51CE">
      <w:rPr>
        <w:rStyle w:val="PageNumber"/>
      </w:rPr>
      <w:fldChar w:fldCharType="separate"/>
    </w:r>
    <w:r w:rsidRPr="00DB51CE">
      <w:rPr>
        <w:rStyle w:val="PageNumber"/>
      </w:rPr>
      <w:t>iv</w:t>
    </w:r>
    <w:r w:rsidRPr="00DB51CE">
      <w:rPr>
        <w:rStyle w:val="PageNumber"/>
      </w:rPr>
      <w:fldChar w:fldCharType="end"/>
    </w:r>
  </w:p>
  <w:p w14:paraId="6E66DCB9" w14:textId="77777777" w:rsidR="00602727" w:rsidRPr="00DB51CE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475A6285" w:rsidR="00602727" w:rsidRPr="00DB51CE" w:rsidRDefault="00255F75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A13ED3">
        <w:rPr>
          <w:noProof/>
        </w:rPr>
        <w:t>CONTROLE DU DOCUMENT</w:t>
      </w:r>
    </w:fldSimple>
    <w:r w:rsidR="00602727" w:rsidRPr="00DB51CE">
      <w:t xml:space="preserve">     </w:t>
    </w:r>
    <w:r w:rsidR="00602727" w:rsidRPr="00DB51CE">
      <w:fldChar w:fldCharType="begin"/>
    </w:r>
    <w:r w:rsidR="00602727" w:rsidRPr="00DB51CE">
      <w:instrText xml:space="preserve"> If </w:instrText>
    </w:r>
    <w:r w:rsidR="00602727" w:rsidRPr="00DB51CE">
      <w:fldChar w:fldCharType="begin"/>
    </w:r>
    <w:r w:rsidR="00602727" w:rsidRPr="00DB51CE">
      <w:instrText xml:space="preserve"> Section </w:instrText>
    </w:r>
    <w:r w:rsidR="00602727" w:rsidRPr="00DB51CE">
      <w:fldChar w:fldCharType="separate"/>
    </w:r>
    <w:r w:rsidR="00A13ED3">
      <w:instrText>1</w:instrText>
    </w:r>
    <w:r w:rsidR="00602727" w:rsidRPr="00DB51CE">
      <w:fldChar w:fldCharType="end"/>
    </w:r>
    <w:r w:rsidR="00602727" w:rsidRPr="00DB51CE">
      <w:instrText xml:space="preserve"> &gt; 1 “</w:instrText>
    </w:r>
    <w:r w:rsidR="00602727" w:rsidRPr="00DB51CE">
      <w:fldChar w:fldCharType="begin"/>
    </w:r>
    <w:r w:rsidR="00602727" w:rsidRPr="00DB51CE">
      <w:instrText xml:space="preserve">PAGE </w:instrText>
    </w:r>
    <w:r w:rsidR="00602727" w:rsidRPr="00DB51CE">
      <w:fldChar w:fldCharType="separate"/>
    </w:r>
    <w:r w:rsidR="00602727" w:rsidRPr="00DB51CE">
      <w:instrText>1</w:instrText>
    </w:r>
    <w:r w:rsidR="00602727" w:rsidRPr="00DB51CE">
      <w:fldChar w:fldCharType="end"/>
    </w:r>
    <w:r w:rsidR="00602727" w:rsidRPr="00DB51CE">
      <w:instrText xml:space="preserve"> of </w:instrText>
    </w:r>
    <w:r w:rsidR="00602727" w:rsidRPr="00DB51CE">
      <w:fldChar w:fldCharType="begin"/>
    </w:r>
    <w:r w:rsidR="00602727" w:rsidRPr="00DB51CE">
      <w:instrText xml:space="preserve"> =  </w:instrText>
    </w:r>
    <w:r w:rsidR="00602727" w:rsidRPr="00DB51CE">
      <w:fldChar w:fldCharType="begin"/>
    </w:r>
    <w:r w:rsidR="00602727" w:rsidRPr="00DB51CE">
      <w:instrText xml:space="preserve"> NUMPAGES </w:instrText>
    </w:r>
    <w:r w:rsidR="00602727" w:rsidRPr="00DB51CE">
      <w:fldChar w:fldCharType="separate"/>
    </w:r>
    <w:r w:rsidR="00602727" w:rsidRPr="00DB51CE">
      <w:instrText>10</w:instrText>
    </w:r>
    <w:r w:rsidR="00602727" w:rsidRPr="00DB51CE">
      <w:fldChar w:fldCharType="end"/>
    </w:r>
    <w:r w:rsidR="00602727" w:rsidRPr="00DB51CE">
      <w:instrText xml:space="preserve"> - Sec1  </w:instrText>
    </w:r>
    <w:r w:rsidR="00602727" w:rsidRPr="00DB51CE">
      <w:fldChar w:fldCharType="separate"/>
    </w:r>
    <w:r w:rsidR="00602727" w:rsidRPr="00DB51CE">
      <w:instrText>7</w:instrText>
    </w:r>
    <w:r w:rsidR="00602727" w:rsidRPr="00DB51CE">
      <w:fldChar w:fldCharType="end"/>
    </w:r>
    <w:r w:rsidR="00602727" w:rsidRPr="00DB51CE">
      <w:instrText>” “</w:instrText>
    </w:r>
    <w:r w:rsidR="00602727" w:rsidRPr="00DB51CE">
      <w:fldChar w:fldCharType="begin"/>
    </w:r>
    <w:r w:rsidR="00602727" w:rsidRPr="00DB51CE">
      <w:instrText xml:space="preserve"> PAGE </w:instrText>
    </w:r>
    <w:r w:rsidR="00602727" w:rsidRPr="00DB51CE">
      <w:fldChar w:fldCharType="separate"/>
    </w:r>
    <w:r w:rsidR="00A13ED3">
      <w:rPr>
        <w:noProof/>
      </w:rPr>
      <w:instrText>2</w:instrText>
    </w:r>
    <w:r w:rsidR="00602727" w:rsidRPr="00DB51CE">
      <w:fldChar w:fldCharType="end"/>
    </w:r>
    <w:r w:rsidR="00602727" w:rsidRPr="00DB51CE">
      <w:instrText xml:space="preserve">” </w:instrText>
    </w:r>
    <w:r w:rsidR="00602727" w:rsidRPr="00DB51CE">
      <w:fldChar w:fldCharType="separate"/>
    </w:r>
    <w:r w:rsidR="00A13ED3">
      <w:rPr>
        <w:noProof/>
      </w:rPr>
      <w:t>2</w:t>
    </w:r>
    <w:r w:rsidR="00602727" w:rsidRPr="00DB51CE">
      <w:fldChar w:fldCharType="end"/>
    </w:r>
  </w:p>
  <w:p w14:paraId="78590ACA" w14:textId="021B74DC" w:rsidR="00602727" w:rsidRPr="00DB51CE" w:rsidRDefault="008A6342" w:rsidP="00D56107">
    <w:pPr>
      <w:pStyle w:val="Footer"/>
      <w:tabs>
        <w:tab w:val="clear" w:pos="7920"/>
        <w:tab w:val="right" w:pos="9900"/>
        <w:tab w:val="right" w:pos="10440"/>
      </w:tabs>
    </w:pPr>
    <w:r w:rsidRPr="00DB51CE">
      <w:t>Interface</w:t>
    </w:r>
  </w:p>
  <w:p w14:paraId="1780CA83" w14:textId="602272A2" w:rsidR="00602727" w:rsidRPr="00DB51CE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DB51CE">
      <w:t xml:space="preserve">File </w:t>
    </w:r>
    <w:r w:rsidR="005610D7" w:rsidRPr="00DB51CE">
      <w:t>Réf :</w:t>
    </w:r>
    <w:r w:rsidRPr="00DB51CE">
      <w:t xml:space="preserve">  </w:t>
    </w:r>
    <w:r w:rsidR="00C45175" w:rsidRPr="00DB51CE">
      <w:t>ANA-050_U-0</w:t>
    </w:r>
    <w:r w:rsidR="008A6342" w:rsidRPr="00DB51CE">
      <w:t>09</w:t>
    </w:r>
    <w:r w:rsidR="00C45175" w:rsidRPr="00DB51CE">
      <w:t>_</w:t>
    </w:r>
    <w:r w:rsidR="008A6342" w:rsidRPr="00DB51CE">
      <w:t>Reventilation frais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DB51CE" w:rsidRDefault="00602727">
    <w:pPr>
      <w:pStyle w:val="Footer"/>
      <w:tabs>
        <w:tab w:val="clear" w:pos="7920"/>
        <w:tab w:val="right" w:pos="10440"/>
      </w:tabs>
    </w:pPr>
    <w:r w:rsidRPr="00DB51CE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332574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32574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332574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32574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332574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332574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32574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332574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32574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332574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0440" w14:textId="77777777" w:rsidR="00585C8A" w:rsidRPr="00DB51CE" w:rsidRDefault="00585C8A">
      <w:r w:rsidRPr="00DB51CE">
        <w:separator/>
      </w:r>
    </w:p>
  </w:footnote>
  <w:footnote w:type="continuationSeparator" w:id="0">
    <w:p w14:paraId="2B4A3D29" w14:textId="77777777" w:rsidR="00585C8A" w:rsidRPr="00DB51CE" w:rsidRDefault="00585C8A">
      <w:r w:rsidRPr="00DB51C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F8F5" w14:textId="77777777" w:rsidR="00A13ED3" w:rsidRDefault="00A13E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29730F4C" w:rsidR="00602727" w:rsidRPr="00DB51CE" w:rsidRDefault="00602727" w:rsidP="00B312E9">
    <w:pPr>
      <w:pStyle w:val="Header"/>
      <w:framePr w:hSpace="187" w:wrap="auto" w:vAnchor="page" w:hAnchor="margin" w:xAlign="right" w:y="433"/>
    </w:pPr>
    <w:r w:rsidRPr="00DB51CE">
      <w:t xml:space="preserve">Doc </w:t>
    </w:r>
    <w:r w:rsidR="00A34B3A" w:rsidRPr="00DB51CE">
      <w:t>Réf :</w:t>
    </w:r>
    <w:r w:rsidRPr="00DB51CE">
      <w:rPr>
        <w:rStyle w:val="HighlightedVariable"/>
      </w:rPr>
      <w:t xml:space="preserve"> </w:t>
    </w:r>
    <w:r w:rsidR="00D42CF6" w:rsidRPr="00DB51CE">
      <w:rPr>
        <w:rStyle w:val="HighlightedVariable"/>
      </w:rPr>
      <w:t>DES-020_U-0</w:t>
    </w:r>
    <w:r w:rsidR="008A6342" w:rsidRPr="00DB51CE">
      <w:rPr>
        <w:rStyle w:val="HighlightedVariable"/>
      </w:rPr>
      <w:t>09</w:t>
    </w:r>
    <w:r w:rsidR="00D42CF6" w:rsidRPr="00DB51CE">
      <w:rPr>
        <w:rStyle w:val="HighlightedVariable"/>
      </w:rPr>
      <w:t>_</w:t>
    </w:r>
    <w:r w:rsidR="008A6342" w:rsidRPr="00DB51CE">
      <w:rPr>
        <w:rStyle w:val="HighlightedVariable"/>
      </w:rPr>
      <w:t xml:space="preserve">Reventilations </w:t>
    </w:r>
    <w:r w:rsidR="00A13ED3" w:rsidRPr="00DB51CE">
      <w:rPr>
        <w:rStyle w:val="HighlightedVariable"/>
      </w:rPr>
      <w:t>frais</w:t>
    </w:r>
  </w:p>
  <w:p w14:paraId="561E8E24" w14:textId="109907DC" w:rsidR="00602727" w:rsidRPr="00DB51CE" w:rsidRDefault="00602727" w:rsidP="00B312E9">
    <w:pPr>
      <w:pStyle w:val="Header"/>
    </w:pPr>
    <w:fldSimple w:instr=" TITLE   \* MERGEFORMAT ">
      <w:r w:rsidRPr="00DB51CE">
        <w:t xml:space="preserve">DES-020 Design </w:t>
      </w:r>
      <w:r w:rsidR="000D5557" w:rsidRPr="00DB51CE">
        <w:t>Spécification</w:t>
      </w:r>
    </w:fldSimple>
    <w:r w:rsidRPr="00DB51CE">
      <w:t xml:space="preserve"> </w:t>
    </w:r>
  </w:p>
  <w:p w14:paraId="6D3FD1EB" w14:textId="077F41FF" w:rsidR="00602727" w:rsidRPr="00DB51CE" w:rsidRDefault="00255F75" w:rsidP="00B312E9">
    <w:pPr>
      <w:pStyle w:val="Header"/>
      <w:framePr w:hSpace="187" w:wrap="auto" w:vAnchor="text" w:hAnchor="margin" w:xAlign="right" w:y="1"/>
    </w:pPr>
    <w:r>
      <w:t>21</w:t>
    </w:r>
    <w:r w:rsidR="0018455B" w:rsidRPr="00DB51CE">
      <w:t>/</w:t>
    </w:r>
    <w:r w:rsidR="00AA0CA6">
      <w:t>01</w:t>
    </w:r>
    <w:r w:rsidR="0018455B" w:rsidRPr="00DB51CE">
      <w:t>/202</w:t>
    </w:r>
    <w:r w:rsidR="00A37AA2">
      <w:t>6</w:t>
    </w:r>
  </w:p>
  <w:p w14:paraId="44651237" w14:textId="77777777" w:rsidR="00602727" w:rsidRPr="00DB51CE" w:rsidRDefault="00602727" w:rsidP="00B312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4CA3AA40" w:rsidR="00602727" w:rsidRPr="00DB51CE" w:rsidRDefault="00602727" w:rsidP="00C30DAE">
    <w:r w:rsidRPr="00DB51CE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B51CE">
      <w:t xml:space="preserve"> </w:t>
    </w:r>
    <w:r w:rsidRPr="00DB51CE">
      <w:tab/>
    </w:r>
    <w:r w:rsidRPr="00DB51CE">
      <w:tab/>
    </w:r>
    <w:r w:rsidRPr="00DB51CE">
      <w:tab/>
    </w:r>
    <w:r w:rsidRPr="00DB51CE">
      <w:tab/>
    </w:r>
    <w:r w:rsidRPr="00DB51CE">
      <w:tab/>
    </w:r>
    <w:r w:rsidRPr="00DB51CE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="00D42CF6" w:rsidRPr="00DB51CE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6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1"/>
  </w:num>
  <w:num w:numId="2" w16cid:durableId="425542575">
    <w:abstractNumId w:val="32"/>
  </w:num>
  <w:num w:numId="3" w16cid:durableId="1301963104">
    <w:abstractNumId w:val="38"/>
  </w:num>
  <w:num w:numId="4" w16cid:durableId="1409305351">
    <w:abstractNumId w:val="15"/>
  </w:num>
  <w:num w:numId="5" w16cid:durableId="680202616">
    <w:abstractNumId w:val="32"/>
    <w:lvlOverride w:ilvl="0">
      <w:startOverride w:val="1"/>
    </w:lvlOverride>
  </w:num>
  <w:num w:numId="6" w16cid:durableId="257833256">
    <w:abstractNumId w:val="32"/>
    <w:lvlOverride w:ilvl="0">
      <w:startOverride w:val="1"/>
    </w:lvlOverride>
  </w:num>
  <w:num w:numId="7" w16cid:durableId="855575486">
    <w:abstractNumId w:val="32"/>
    <w:lvlOverride w:ilvl="0">
      <w:startOverride w:val="1"/>
    </w:lvlOverride>
  </w:num>
  <w:num w:numId="8" w16cid:durableId="792754466">
    <w:abstractNumId w:val="2"/>
  </w:num>
  <w:num w:numId="9" w16cid:durableId="745035843">
    <w:abstractNumId w:val="10"/>
  </w:num>
  <w:num w:numId="10" w16cid:durableId="196508250">
    <w:abstractNumId w:val="41"/>
  </w:num>
  <w:num w:numId="11" w16cid:durableId="2105566498">
    <w:abstractNumId w:val="8"/>
  </w:num>
  <w:num w:numId="12" w16cid:durableId="1176655807">
    <w:abstractNumId w:val="3"/>
  </w:num>
  <w:num w:numId="13" w16cid:durableId="686096859">
    <w:abstractNumId w:val="43"/>
  </w:num>
  <w:num w:numId="14" w16cid:durableId="1400323625">
    <w:abstractNumId w:val="27"/>
  </w:num>
  <w:num w:numId="15" w16cid:durableId="1215501877">
    <w:abstractNumId w:val="46"/>
  </w:num>
  <w:num w:numId="16" w16cid:durableId="762721879">
    <w:abstractNumId w:val="12"/>
  </w:num>
  <w:num w:numId="17" w16cid:durableId="400569285">
    <w:abstractNumId w:val="24"/>
  </w:num>
  <w:num w:numId="18" w16cid:durableId="71005509">
    <w:abstractNumId w:val="47"/>
  </w:num>
  <w:num w:numId="19" w16cid:durableId="300036019">
    <w:abstractNumId w:val="34"/>
  </w:num>
  <w:num w:numId="20" w16cid:durableId="210465424">
    <w:abstractNumId w:val="6"/>
  </w:num>
  <w:num w:numId="21" w16cid:durableId="1505589258">
    <w:abstractNumId w:val="40"/>
  </w:num>
  <w:num w:numId="22" w16cid:durableId="1834105583">
    <w:abstractNumId w:val="37"/>
  </w:num>
  <w:num w:numId="23" w16cid:durableId="2101485394">
    <w:abstractNumId w:val="30"/>
  </w:num>
  <w:num w:numId="24" w16cid:durableId="1217013607">
    <w:abstractNumId w:val="39"/>
  </w:num>
  <w:num w:numId="25" w16cid:durableId="1865972360">
    <w:abstractNumId w:val="19"/>
  </w:num>
  <w:num w:numId="26" w16cid:durableId="1198391653">
    <w:abstractNumId w:val="36"/>
  </w:num>
  <w:num w:numId="27" w16cid:durableId="955600467">
    <w:abstractNumId w:val="45"/>
  </w:num>
  <w:num w:numId="28" w16cid:durableId="210581924">
    <w:abstractNumId w:val="5"/>
  </w:num>
  <w:num w:numId="29" w16cid:durableId="765463230">
    <w:abstractNumId w:val="21"/>
  </w:num>
  <w:num w:numId="30" w16cid:durableId="1375542390">
    <w:abstractNumId w:val="1"/>
  </w:num>
  <w:num w:numId="31" w16cid:durableId="666595848">
    <w:abstractNumId w:val="11"/>
  </w:num>
  <w:num w:numId="32" w16cid:durableId="2593408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17"/>
  </w:num>
  <w:num w:numId="35" w16cid:durableId="205918987">
    <w:abstractNumId w:val="22"/>
  </w:num>
  <w:num w:numId="36" w16cid:durableId="410933545">
    <w:abstractNumId w:val="25"/>
  </w:num>
  <w:num w:numId="37" w16cid:durableId="1928421156">
    <w:abstractNumId w:val="14"/>
  </w:num>
  <w:num w:numId="38" w16cid:durableId="1139761722">
    <w:abstractNumId w:val="4"/>
  </w:num>
  <w:num w:numId="39" w16cid:durableId="817498039">
    <w:abstractNumId w:val="18"/>
  </w:num>
  <w:num w:numId="40" w16cid:durableId="1681271397">
    <w:abstractNumId w:val="11"/>
  </w:num>
  <w:num w:numId="41" w16cid:durableId="1884753385">
    <w:abstractNumId w:val="11"/>
  </w:num>
  <w:num w:numId="42" w16cid:durableId="1324429959">
    <w:abstractNumId w:val="9"/>
  </w:num>
  <w:num w:numId="43" w16cid:durableId="1272662943">
    <w:abstractNumId w:val="13"/>
  </w:num>
  <w:num w:numId="44" w16cid:durableId="2066563174">
    <w:abstractNumId w:val="23"/>
  </w:num>
  <w:num w:numId="45" w16cid:durableId="397286660">
    <w:abstractNumId w:val="29"/>
  </w:num>
  <w:num w:numId="46" w16cid:durableId="657610545">
    <w:abstractNumId w:val="20"/>
  </w:num>
  <w:num w:numId="47" w16cid:durableId="1319843379">
    <w:abstractNumId w:val="28"/>
  </w:num>
  <w:num w:numId="48" w16cid:durableId="1777020112">
    <w:abstractNumId w:val="33"/>
  </w:num>
  <w:num w:numId="49" w16cid:durableId="1818571354">
    <w:abstractNumId w:val="35"/>
  </w:num>
  <w:num w:numId="50" w16cid:durableId="2112242060">
    <w:abstractNumId w:val="31"/>
  </w:num>
  <w:num w:numId="51" w16cid:durableId="1666082342">
    <w:abstractNumId w:val="44"/>
  </w:num>
  <w:num w:numId="52" w16cid:durableId="1209755609">
    <w:abstractNumId w:val="26"/>
  </w:num>
  <w:num w:numId="53" w16cid:durableId="1542669157">
    <w:abstractNumId w:val="16"/>
  </w:num>
  <w:num w:numId="54" w16cid:durableId="998196380">
    <w:abstractNumId w:val="7"/>
  </w:num>
  <w:num w:numId="55" w16cid:durableId="715088497">
    <w:abstractNumId w:val="11"/>
  </w:num>
  <w:num w:numId="56" w16cid:durableId="761221420">
    <w:abstractNumId w:val="11"/>
  </w:num>
  <w:num w:numId="57" w16cid:durableId="600529921">
    <w:abstractNumId w:val="11"/>
  </w:num>
  <w:num w:numId="58" w16cid:durableId="1977417919">
    <w:abstractNumId w:val="42"/>
  </w:num>
  <w:num w:numId="59" w16cid:durableId="2257977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19510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7919761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5239320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896657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0235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43B7"/>
    <w:rsid w:val="00035E36"/>
    <w:rsid w:val="000366F6"/>
    <w:rsid w:val="00037C46"/>
    <w:rsid w:val="000404B8"/>
    <w:rsid w:val="000420A5"/>
    <w:rsid w:val="0004347D"/>
    <w:rsid w:val="00045D27"/>
    <w:rsid w:val="0004694F"/>
    <w:rsid w:val="00047023"/>
    <w:rsid w:val="00051C3F"/>
    <w:rsid w:val="00055DCD"/>
    <w:rsid w:val="0005679C"/>
    <w:rsid w:val="00060A99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971CF"/>
    <w:rsid w:val="000A1461"/>
    <w:rsid w:val="000A1616"/>
    <w:rsid w:val="000A1AEB"/>
    <w:rsid w:val="000A248C"/>
    <w:rsid w:val="000B19F9"/>
    <w:rsid w:val="000B1B17"/>
    <w:rsid w:val="000C0CDA"/>
    <w:rsid w:val="000C3ED5"/>
    <w:rsid w:val="000C4AED"/>
    <w:rsid w:val="000C5C9D"/>
    <w:rsid w:val="000C6CE4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07AF"/>
    <w:rsid w:val="001015C3"/>
    <w:rsid w:val="001040DF"/>
    <w:rsid w:val="00106E5B"/>
    <w:rsid w:val="00110CF1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4BFC"/>
    <w:rsid w:val="001477EC"/>
    <w:rsid w:val="00151491"/>
    <w:rsid w:val="001518DD"/>
    <w:rsid w:val="00152F9A"/>
    <w:rsid w:val="00154091"/>
    <w:rsid w:val="00163B96"/>
    <w:rsid w:val="0016504C"/>
    <w:rsid w:val="001714B7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9DA"/>
    <w:rsid w:val="001B2B36"/>
    <w:rsid w:val="001B7079"/>
    <w:rsid w:val="001C1ED2"/>
    <w:rsid w:val="001C4697"/>
    <w:rsid w:val="001C47D0"/>
    <w:rsid w:val="001C6EA4"/>
    <w:rsid w:val="001D4CE8"/>
    <w:rsid w:val="001D55F9"/>
    <w:rsid w:val="001D5876"/>
    <w:rsid w:val="001D606C"/>
    <w:rsid w:val="001E0B83"/>
    <w:rsid w:val="001E3BE8"/>
    <w:rsid w:val="001E516C"/>
    <w:rsid w:val="001E689E"/>
    <w:rsid w:val="001F0860"/>
    <w:rsid w:val="001F12F2"/>
    <w:rsid w:val="001F1F37"/>
    <w:rsid w:val="001F2A45"/>
    <w:rsid w:val="001F3A84"/>
    <w:rsid w:val="001F61FA"/>
    <w:rsid w:val="00200D1C"/>
    <w:rsid w:val="0020174D"/>
    <w:rsid w:val="00201B4A"/>
    <w:rsid w:val="002032A9"/>
    <w:rsid w:val="00204B0A"/>
    <w:rsid w:val="002155BB"/>
    <w:rsid w:val="0022490F"/>
    <w:rsid w:val="002352B3"/>
    <w:rsid w:val="00242263"/>
    <w:rsid w:val="00243970"/>
    <w:rsid w:val="00244C05"/>
    <w:rsid w:val="00245EA3"/>
    <w:rsid w:val="002543DC"/>
    <w:rsid w:val="00255F75"/>
    <w:rsid w:val="0025768B"/>
    <w:rsid w:val="00264425"/>
    <w:rsid w:val="00265252"/>
    <w:rsid w:val="002670E6"/>
    <w:rsid w:val="0027041A"/>
    <w:rsid w:val="00273033"/>
    <w:rsid w:val="00273126"/>
    <w:rsid w:val="0027693F"/>
    <w:rsid w:val="002769F7"/>
    <w:rsid w:val="0027796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32E4"/>
    <w:rsid w:val="002C4509"/>
    <w:rsid w:val="002D3EF8"/>
    <w:rsid w:val="002E0F26"/>
    <w:rsid w:val="002E19C9"/>
    <w:rsid w:val="002E2A7E"/>
    <w:rsid w:val="002E30E7"/>
    <w:rsid w:val="002E325D"/>
    <w:rsid w:val="002E5702"/>
    <w:rsid w:val="002E5B43"/>
    <w:rsid w:val="002E6522"/>
    <w:rsid w:val="002F1CAA"/>
    <w:rsid w:val="002F337D"/>
    <w:rsid w:val="002F3402"/>
    <w:rsid w:val="002F354C"/>
    <w:rsid w:val="002F4B49"/>
    <w:rsid w:val="002F6A3C"/>
    <w:rsid w:val="00300B65"/>
    <w:rsid w:val="00301D90"/>
    <w:rsid w:val="0030532B"/>
    <w:rsid w:val="0031099D"/>
    <w:rsid w:val="00312134"/>
    <w:rsid w:val="003159A6"/>
    <w:rsid w:val="00330CE3"/>
    <w:rsid w:val="00331BD3"/>
    <w:rsid w:val="00332574"/>
    <w:rsid w:val="003350D6"/>
    <w:rsid w:val="00340FB1"/>
    <w:rsid w:val="00346433"/>
    <w:rsid w:val="00350A6D"/>
    <w:rsid w:val="00352061"/>
    <w:rsid w:val="00352DBD"/>
    <w:rsid w:val="0035768A"/>
    <w:rsid w:val="00357893"/>
    <w:rsid w:val="00360BB6"/>
    <w:rsid w:val="0036526D"/>
    <w:rsid w:val="003677F9"/>
    <w:rsid w:val="00367A6A"/>
    <w:rsid w:val="0037006E"/>
    <w:rsid w:val="00374AE8"/>
    <w:rsid w:val="00374D17"/>
    <w:rsid w:val="003762F9"/>
    <w:rsid w:val="00380F3F"/>
    <w:rsid w:val="00382B86"/>
    <w:rsid w:val="0038375C"/>
    <w:rsid w:val="00384F8D"/>
    <w:rsid w:val="003851CC"/>
    <w:rsid w:val="003871BB"/>
    <w:rsid w:val="00390CE2"/>
    <w:rsid w:val="00394CA5"/>
    <w:rsid w:val="00395DD0"/>
    <w:rsid w:val="003A0E9B"/>
    <w:rsid w:val="003A4F91"/>
    <w:rsid w:val="003A6059"/>
    <w:rsid w:val="003B0D39"/>
    <w:rsid w:val="003B2298"/>
    <w:rsid w:val="003B2798"/>
    <w:rsid w:val="003B7533"/>
    <w:rsid w:val="003C26DE"/>
    <w:rsid w:val="003C3971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15EC6"/>
    <w:rsid w:val="00423671"/>
    <w:rsid w:val="00425611"/>
    <w:rsid w:val="00426C0F"/>
    <w:rsid w:val="00427052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3ED8"/>
    <w:rsid w:val="004449DE"/>
    <w:rsid w:val="00444DFD"/>
    <w:rsid w:val="00447EFE"/>
    <w:rsid w:val="00460439"/>
    <w:rsid w:val="004740E2"/>
    <w:rsid w:val="004851F6"/>
    <w:rsid w:val="004913DE"/>
    <w:rsid w:val="00492274"/>
    <w:rsid w:val="00492674"/>
    <w:rsid w:val="004935CE"/>
    <w:rsid w:val="00494E2E"/>
    <w:rsid w:val="004953DC"/>
    <w:rsid w:val="004965AC"/>
    <w:rsid w:val="004A0611"/>
    <w:rsid w:val="004A2C33"/>
    <w:rsid w:val="004A4AAD"/>
    <w:rsid w:val="004B23A8"/>
    <w:rsid w:val="004B51E0"/>
    <w:rsid w:val="004B55C7"/>
    <w:rsid w:val="004C1B44"/>
    <w:rsid w:val="004C47E3"/>
    <w:rsid w:val="004C486C"/>
    <w:rsid w:val="004C52B8"/>
    <w:rsid w:val="004D05D5"/>
    <w:rsid w:val="004D2EFA"/>
    <w:rsid w:val="004D3DEF"/>
    <w:rsid w:val="004D46CB"/>
    <w:rsid w:val="004E64C2"/>
    <w:rsid w:val="004E667E"/>
    <w:rsid w:val="004F2FE4"/>
    <w:rsid w:val="00501408"/>
    <w:rsid w:val="00502832"/>
    <w:rsid w:val="00513C3A"/>
    <w:rsid w:val="00515AD9"/>
    <w:rsid w:val="00517763"/>
    <w:rsid w:val="005201C3"/>
    <w:rsid w:val="0052731C"/>
    <w:rsid w:val="00527937"/>
    <w:rsid w:val="00530B1C"/>
    <w:rsid w:val="00534651"/>
    <w:rsid w:val="00536844"/>
    <w:rsid w:val="005369C0"/>
    <w:rsid w:val="0054061F"/>
    <w:rsid w:val="0054209F"/>
    <w:rsid w:val="0054280F"/>
    <w:rsid w:val="00542F68"/>
    <w:rsid w:val="00546B12"/>
    <w:rsid w:val="00547354"/>
    <w:rsid w:val="005512C4"/>
    <w:rsid w:val="005515E1"/>
    <w:rsid w:val="00553464"/>
    <w:rsid w:val="0055458B"/>
    <w:rsid w:val="00554C68"/>
    <w:rsid w:val="005610D7"/>
    <w:rsid w:val="00561BD1"/>
    <w:rsid w:val="00564787"/>
    <w:rsid w:val="0056490D"/>
    <w:rsid w:val="005773B7"/>
    <w:rsid w:val="00581BF1"/>
    <w:rsid w:val="005832AE"/>
    <w:rsid w:val="00585C8A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35B6"/>
    <w:rsid w:val="005D486D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0ED0"/>
    <w:rsid w:val="0063754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7C53"/>
    <w:rsid w:val="00677CB9"/>
    <w:rsid w:val="00681480"/>
    <w:rsid w:val="00691D91"/>
    <w:rsid w:val="00694343"/>
    <w:rsid w:val="0069506E"/>
    <w:rsid w:val="006A18D4"/>
    <w:rsid w:val="006A1E32"/>
    <w:rsid w:val="006A47E4"/>
    <w:rsid w:val="006A6F65"/>
    <w:rsid w:val="006B11AC"/>
    <w:rsid w:val="006B125D"/>
    <w:rsid w:val="006B143B"/>
    <w:rsid w:val="006B48F3"/>
    <w:rsid w:val="006B6A83"/>
    <w:rsid w:val="006C0EB3"/>
    <w:rsid w:val="006C190A"/>
    <w:rsid w:val="006D1C18"/>
    <w:rsid w:val="006D35E4"/>
    <w:rsid w:val="006D4A8F"/>
    <w:rsid w:val="006D505C"/>
    <w:rsid w:val="006D66D3"/>
    <w:rsid w:val="006E641B"/>
    <w:rsid w:val="006F15B6"/>
    <w:rsid w:val="006F1EFE"/>
    <w:rsid w:val="006F259E"/>
    <w:rsid w:val="006F474C"/>
    <w:rsid w:val="006F48D8"/>
    <w:rsid w:val="006F515D"/>
    <w:rsid w:val="006F6DC7"/>
    <w:rsid w:val="006F7A84"/>
    <w:rsid w:val="006F7DCC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4960"/>
    <w:rsid w:val="00755292"/>
    <w:rsid w:val="0077629D"/>
    <w:rsid w:val="00776AB5"/>
    <w:rsid w:val="00780441"/>
    <w:rsid w:val="00782264"/>
    <w:rsid w:val="00784BE3"/>
    <w:rsid w:val="007852F1"/>
    <w:rsid w:val="00786958"/>
    <w:rsid w:val="00791021"/>
    <w:rsid w:val="00794618"/>
    <w:rsid w:val="007A2F67"/>
    <w:rsid w:val="007A773F"/>
    <w:rsid w:val="007B35D4"/>
    <w:rsid w:val="007C20B1"/>
    <w:rsid w:val="007C40FE"/>
    <w:rsid w:val="007D1189"/>
    <w:rsid w:val="007D12AD"/>
    <w:rsid w:val="007D1F76"/>
    <w:rsid w:val="007D50EA"/>
    <w:rsid w:val="007D63F4"/>
    <w:rsid w:val="007D6427"/>
    <w:rsid w:val="007E1546"/>
    <w:rsid w:val="007F5639"/>
    <w:rsid w:val="007F5791"/>
    <w:rsid w:val="0080041B"/>
    <w:rsid w:val="008075B4"/>
    <w:rsid w:val="00810D0F"/>
    <w:rsid w:val="008122FB"/>
    <w:rsid w:val="008149F6"/>
    <w:rsid w:val="0082146A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50181"/>
    <w:rsid w:val="00850B5A"/>
    <w:rsid w:val="00853980"/>
    <w:rsid w:val="00855DBA"/>
    <w:rsid w:val="00855FEA"/>
    <w:rsid w:val="008565A5"/>
    <w:rsid w:val="008565C3"/>
    <w:rsid w:val="0086031A"/>
    <w:rsid w:val="00862155"/>
    <w:rsid w:val="00862BF9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AC5"/>
    <w:rsid w:val="00891BC2"/>
    <w:rsid w:val="00897B71"/>
    <w:rsid w:val="008A496C"/>
    <w:rsid w:val="008A4A70"/>
    <w:rsid w:val="008A6342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434B"/>
    <w:rsid w:val="00917038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26FB"/>
    <w:rsid w:val="00966510"/>
    <w:rsid w:val="00967CE1"/>
    <w:rsid w:val="00970A66"/>
    <w:rsid w:val="00970AE9"/>
    <w:rsid w:val="00976FDA"/>
    <w:rsid w:val="0098276C"/>
    <w:rsid w:val="00983C3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A1EC1"/>
    <w:rsid w:val="009A45BB"/>
    <w:rsid w:val="009A49DE"/>
    <w:rsid w:val="009B17F0"/>
    <w:rsid w:val="009B4A6C"/>
    <w:rsid w:val="009B571C"/>
    <w:rsid w:val="009B6399"/>
    <w:rsid w:val="009B797F"/>
    <w:rsid w:val="009D105B"/>
    <w:rsid w:val="009D662A"/>
    <w:rsid w:val="009D6CE7"/>
    <w:rsid w:val="009D709E"/>
    <w:rsid w:val="009E5230"/>
    <w:rsid w:val="009E5A8E"/>
    <w:rsid w:val="009E679A"/>
    <w:rsid w:val="009E7A23"/>
    <w:rsid w:val="009E7CDC"/>
    <w:rsid w:val="009F16F3"/>
    <w:rsid w:val="009F67C4"/>
    <w:rsid w:val="00A01C0C"/>
    <w:rsid w:val="00A020F8"/>
    <w:rsid w:val="00A046A9"/>
    <w:rsid w:val="00A066CC"/>
    <w:rsid w:val="00A13ED3"/>
    <w:rsid w:val="00A15A9D"/>
    <w:rsid w:val="00A1768C"/>
    <w:rsid w:val="00A20ED7"/>
    <w:rsid w:val="00A22898"/>
    <w:rsid w:val="00A230FC"/>
    <w:rsid w:val="00A236AD"/>
    <w:rsid w:val="00A23D36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37AA2"/>
    <w:rsid w:val="00A4628D"/>
    <w:rsid w:val="00A46D7D"/>
    <w:rsid w:val="00A47A00"/>
    <w:rsid w:val="00A51897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5F3"/>
    <w:rsid w:val="00A70755"/>
    <w:rsid w:val="00A717CC"/>
    <w:rsid w:val="00A71C4E"/>
    <w:rsid w:val="00A71CC0"/>
    <w:rsid w:val="00A74B06"/>
    <w:rsid w:val="00A759F6"/>
    <w:rsid w:val="00A7601C"/>
    <w:rsid w:val="00A76A43"/>
    <w:rsid w:val="00A777C5"/>
    <w:rsid w:val="00A814FC"/>
    <w:rsid w:val="00A82639"/>
    <w:rsid w:val="00A82B22"/>
    <w:rsid w:val="00A8524C"/>
    <w:rsid w:val="00A9127E"/>
    <w:rsid w:val="00A927CF"/>
    <w:rsid w:val="00AA0CA6"/>
    <w:rsid w:val="00AA13FA"/>
    <w:rsid w:val="00AA3483"/>
    <w:rsid w:val="00AB16AC"/>
    <w:rsid w:val="00AB428B"/>
    <w:rsid w:val="00AB5014"/>
    <w:rsid w:val="00AB6E57"/>
    <w:rsid w:val="00AC12A8"/>
    <w:rsid w:val="00AC30C2"/>
    <w:rsid w:val="00AC355E"/>
    <w:rsid w:val="00AD05F1"/>
    <w:rsid w:val="00AD4380"/>
    <w:rsid w:val="00AD4A5A"/>
    <w:rsid w:val="00AD5788"/>
    <w:rsid w:val="00AD5986"/>
    <w:rsid w:val="00AE1EAB"/>
    <w:rsid w:val="00AE6B14"/>
    <w:rsid w:val="00AF3CB4"/>
    <w:rsid w:val="00AF534F"/>
    <w:rsid w:val="00AF625F"/>
    <w:rsid w:val="00AF768F"/>
    <w:rsid w:val="00AF7BEA"/>
    <w:rsid w:val="00B00ACE"/>
    <w:rsid w:val="00B0421C"/>
    <w:rsid w:val="00B12D20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1FAB"/>
    <w:rsid w:val="00B42D39"/>
    <w:rsid w:val="00B43B61"/>
    <w:rsid w:val="00B44B08"/>
    <w:rsid w:val="00B44BD2"/>
    <w:rsid w:val="00B46655"/>
    <w:rsid w:val="00B505C9"/>
    <w:rsid w:val="00B51177"/>
    <w:rsid w:val="00B55D36"/>
    <w:rsid w:val="00B55DBA"/>
    <w:rsid w:val="00B6317F"/>
    <w:rsid w:val="00B644D7"/>
    <w:rsid w:val="00B64590"/>
    <w:rsid w:val="00B660F4"/>
    <w:rsid w:val="00B71491"/>
    <w:rsid w:val="00B770FC"/>
    <w:rsid w:val="00B8354B"/>
    <w:rsid w:val="00B83EF7"/>
    <w:rsid w:val="00B96B04"/>
    <w:rsid w:val="00B96C4A"/>
    <w:rsid w:val="00BA1447"/>
    <w:rsid w:val="00BA1968"/>
    <w:rsid w:val="00BA200C"/>
    <w:rsid w:val="00BA6239"/>
    <w:rsid w:val="00BB2E6A"/>
    <w:rsid w:val="00BB349B"/>
    <w:rsid w:val="00BB51DA"/>
    <w:rsid w:val="00BB5F45"/>
    <w:rsid w:val="00BB64F0"/>
    <w:rsid w:val="00BB7536"/>
    <w:rsid w:val="00BC0CB6"/>
    <w:rsid w:val="00BC1018"/>
    <w:rsid w:val="00BC2174"/>
    <w:rsid w:val="00BC5E5C"/>
    <w:rsid w:val="00BC6167"/>
    <w:rsid w:val="00BD0EEC"/>
    <w:rsid w:val="00BD18AC"/>
    <w:rsid w:val="00BD3B19"/>
    <w:rsid w:val="00BE03B2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36AA"/>
    <w:rsid w:val="00C07ECE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5389C"/>
    <w:rsid w:val="00C605A8"/>
    <w:rsid w:val="00C60CEF"/>
    <w:rsid w:val="00C61DF2"/>
    <w:rsid w:val="00C61FA0"/>
    <w:rsid w:val="00C625D6"/>
    <w:rsid w:val="00C656CA"/>
    <w:rsid w:val="00C67519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09CD"/>
    <w:rsid w:val="00CB2727"/>
    <w:rsid w:val="00CB3ED1"/>
    <w:rsid w:val="00CB7A49"/>
    <w:rsid w:val="00CC4EB5"/>
    <w:rsid w:val="00CC4FA6"/>
    <w:rsid w:val="00CC6C9E"/>
    <w:rsid w:val="00CD144A"/>
    <w:rsid w:val="00CD174D"/>
    <w:rsid w:val="00CD1EDD"/>
    <w:rsid w:val="00CD3005"/>
    <w:rsid w:val="00CD32AC"/>
    <w:rsid w:val="00CE1412"/>
    <w:rsid w:val="00CE1A88"/>
    <w:rsid w:val="00CF159E"/>
    <w:rsid w:val="00CF303F"/>
    <w:rsid w:val="00CF3E21"/>
    <w:rsid w:val="00CF50F1"/>
    <w:rsid w:val="00CF6DED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0512"/>
    <w:rsid w:val="00D62B69"/>
    <w:rsid w:val="00D65519"/>
    <w:rsid w:val="00D75FDD"/>
    <w:rsid w:val="00D76A1E"/>
    <w:rsid w:val="00D775FB"/>
    <w:rsid w:val="00D7769D"/>
    <w:rsid w:val="00D8034A"/>
    <w:rsid w:val="00D8262F"/>
    <w:rsid w:val="00D83E28"/>
    <w:rsid w:val="00D84071"/>
    <w:rsid w:val="00D85508"/>
    <w:rsid w:val="00D85854"/>
    <w:rsid w:val="00D862E0"/>
    <w:rsid w:val="00D94458"/>
    <w:rsid w:val="00D966CE"/>
    <w:rsid w:val="00DA22C7"/>
    <w:rsid w:val="00DA3D4E"/>
    <w:rsid w:val="00DA5E95"/>
    <w:rsid w:val="00DA6459"/>
    <w:rsid w:val="00DA66D7"/>
    <w:rsid w:val="00DA6DC8"/>
    <w:rsid w:val="00DB0AAE"/>
    <w:rsid w:val="00DB51CE"/>
    <w:rsid w:val="00DB69CE"/>
    <w:rsid w:val="00DC6C26"/>
    <w:rsid w:val="00DD0648"/>
    <w:rsid w:val="00DD187A"/>
    <w:rsid w:val="00DD1E84"/>
    <w:rsid w:val="00DD1F31"/>
    <w:rsid w:val="00DD29B8"/>
    <w:rsid w:val="00DD7028"/>
    <w:rsid w:val="00DD77B0"/>
    <w:rsid w:val="00DD78DF"/>
    <w:rsid w:val="00DE0DC6"/>
    <w:rsid w:val="00DE208F"/>
    <w:rsid w:val="00DF0966"/>
    <w:rsid w:val="00DF1B30"/>
    <w:rsid w:val="00DF3536"/>
    <w:rsid w:val="00DF6BEA"/>
    <w:rsid w:val="00E01FFC"/>
    <w:rsid w:val="00E04A24"/>
    <w:rsid w:val="00E104F7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50551"/>
    <w:rsid w:val="00E531C4"/>
    <w:rsid w:val="00E53E82"/>
    <w:rsid w:val="00E61A97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5002"/>
    <w:rsid w:val="00EE66F4"/>
    <w:rsid w:val="00EE68B1"/>
    <w:rsid w:val="00EE7303"/>
    <w:rsid w:val="00EF0D71"/>
    <w:rsid w:val="00EF781D"/>
    <w:rsid w:val="00F007A7"/>
    <w:rsid w:val="00F01137"/>
    <w:rsid w:val="00F060AF"/>
    <w:rsid w:val="00F06251"/>
    <w:rsid w:val="00F06FEB"/>
    <w:rsid w:val="00F2642D"/>
    <w:rsid w:val="00F32912"/>
    <w:rsid w:val="00F34C6C"/>
    <w:rsid w:val="00F359A9"/>
    <w:rsid w:val="00F40683"/>
    <w:rsid w:val="00F42A45"/>
    <w:rsid w:val="00F51B91"/>
    <w:rsid w:val="00F52B61"/>
    <w:rsid w:val="00F54937"/>
    <w:rsid w:val="00F61214"/>
    <w:rsid w:val="00F6728E"/>
    <w:rsid w:val="00F70519"/>
    <w:rsid w:val="00F71BEA"/>
    <w:rsid w:val="00F747C2"/>
    <w:rsid w:val="00F74B6E"/>
    <w:rsid w:val="00F75B0C"/>
    <w:rsid w:val="00F82CAC"/>
    <w:rsid w:val="00F8723A"/>
    <w:rsid w:val="00F91AED"/>
    <w:rsid w:val="00FA128A"/>
    <w:rsid w:val="00FA64D8"/>
    <w:rsid w:val="00FB26CB"/>
    <w:rsid w:val="00FB3D2E"/>
    <w:rsid w:val="00FB4012"/>
    <w:rsid w:val="00FC259F"/>
    <w:rsid w:val="00FC2EE6"/>
    <w:rsid w:val="00FD2F68"/>
    <w:rsid w:val="00FD6EAA"/>
    <w:rsid w:val="00FE0A85"/>
    <w:rsid w:val="00FE3F15"/>
    <w:rsid w:val="00FE4A78"/>
    <w:rsid w:val="00FE4FDF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60F4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3BD4"/>
    <w:rsid w:val="00060166"/>
    <w:rsid w:val="00073872"/>
    <w:rsid w:val="000A6419"/>
    <w:rsid w:val="001007AF"/>
    <w:rsid w:val="00112AE6"/>
    <w:rsid w:val="00131335"/>
    <w:rsid w:val="00155C92"/>
    <w:rsid w:val="001A62B7"/>
    <w:rsid w:val="001B7079"/>
    <w:rsid w:val="001E3BE8"/>
    <w:rsid w:val="001F60DD"/>
    <w:rsid w:val="0020174D"/>
    <w:rsid w:val="00244A29"/>
    <w:rsid w:val="00247285"/>
    <w:rsid w:val="00265252"/>
    <w:rsid w:val="002670E6"/>
    <w:rsid w:val="00273A5D"/>
    <w:rsid w:val="002C3121"/>
    <w:rsid w:val="002E19C9"/>
    <w:rsid w:val="0030597D"/>
    <w:rsid w:val="0031098B"/>
    <w:rsid w:val="0036526D"/>
    <w:rsid w:val="003714D1"/>
    <w:rsid w:val="0038375C"/>
    <w:rsid w:val="003C118D"/>
    <w:rsid w:val="003E096F"/>
    <w:rsid w:val="004A4649"/>
    <w:rsid w:val="004D4A1F"/>
    <w:rsid w:val="004F6031"/>
    <w:rsid w:val="0050663D"/>
    <w:rsid w:val="005250FF"/>
    <w:rsid w:val="00560806"/>
    <w:rsid w:val="005C4435"/>
    <w:rsid w:val="005D4CAC"/>
    <w:rsid w:val="005D72BD"/>
    <w:rsid w:val="005D7D04"/>
    <w:rsid w:val="005E4E92"/>
    <w:rsid w:val="005E4FE1"/>
    <w:rsid w:val="005E76D1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48D8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55FEA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64F31"/>
    <w:rsid w:val="009879F6"/>
    <w:rsid w:val="009B1D7E"/>
    <w:rsid w:val="009C688F"/>
    <w:rsid w:val="009F3AC9"/>
    <w:rsid w:val="00A01479"/>
    <w:rsid w:val="00A34220"/>
    <w:rsid w:val="00A46E85"/>
    <w:rsid w:val="00A53ED6"/>
    <w:rsid w:val="00A565EF"/>
    <w:rsid w:val="00A705F3"/>
    <w:rsid w:val="00A72C86"/>
    <w:rsid w:val="00A81E46"/>
    <w:rsid w:val="00A938E1"/>
    <w:rsid w:val="00AA582E"/>
    <w:rsid w:val="00AF7BEA"/>
    <w:rsid w:val="00B07F1B"/>
    <w:rsid w:val="00B21ECD"/>
    <w:rsid w:val="00B64221"/>
    <w:rsid w:val="00B644D7"/>
    <w:rsid w:val="00BB05CE"/>
    <w:rsid w:val="00BB2133"/>
    <w:rsid w:val="00BE1125"/>
    <w:rsid w:val="00C01F63"/>
    <w:rsid w:val="00C27A1D"/>
    <w:rsid w:val="00C55B77"/>
    <w:rsid w:val="00C95909"/>
    <w:rsid w:val="00C96C1B"/>
    <w:rsid w:val="00CE61DD"/>
    <w:rsid w:val="00D0480C"/>
    <w:rsid w:val="00D0736D"/>
    <w:rsid w:val="00D1605A"/>
    <w:rsid w:val="00D36C84"/>
    <w:rsid w:val="00D775FB"/>
    <w:rsid w:val="00DA22C7"/>
    <w:rsid w:val="00DA2B69"/>
    <w:rsid w:val="00DA34DC"/>
    <w:rsid w:val="00DD3C9F"/>
    <w:rsid w:val="00DE7F7A"/>
    <w:rsid w:val="00E36595"/>
    <w:rsid w:val="00ED395D"/>
    <w:rsid w:val="00EE7303"/>
    <w:rsid w:val="00F007A7"/>
    <w:rsid w:val="00F1657B"/>
    <w:rsid w:val="00F32054"/>
    <w:rsid w:val="00F34C6C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1501</TotalTime>
  <Pages>17</Pages>
  <Words>1111</Words>
  <Characters>6338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Assootosh Dev Motah</cp:lastModifiedBy>
  <cp:revision>529</cp:revision>
  <cp:lastPrinted>2013-08-14T02:04:00Z</cp:lastPrinted>
  <dcterms:created xsi:type="dcterms:W3CDTF">2025-01-23T06:58:00Z</dcterms:created>
  <dcterms:modified xsi:type="dcterms:W3CDTF">2026-01-22T11:46:00Z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