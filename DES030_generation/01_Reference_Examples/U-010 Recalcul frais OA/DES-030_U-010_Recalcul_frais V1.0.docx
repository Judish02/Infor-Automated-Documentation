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2B663" w14:textId="77777777" w:rsidR="002769F7" w:rsidRPr="006E6DCF" w:rsidRDefault="002769F7" w:rsidP="002769F7">
      <w:pPr>
        <w:pStyle w:val="TitleBar"/>
      </w:pPr>
    </w:p>
    <w:sdt>
      <w:sdtPr>
        <w:alias w:val="Title"/>
        <w:tag w:val=""/>
        <w:id w:val="-1922327287"/>
        <w:placeholder>
          <w:docPart w:val="2F2F5AE293E844058FDE5A500D9AA5B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0F7BB947" w14:textId="0CE0BE33" w:rsidR="00941EF9" w:rsidRPr="006E6DCF" w:rsidRDefault="004C1B44">
          <w:pPr>
            <w:pStyle w:val="Title-Major"/>
          </w:pPr>
          <w:r w:rsidRPr="006E6DCF">
            <w:t>DES-0</w:t>
          </w:r>
          <w:r w:rsidR="001856A8" w:rsidRPr="006E6DCF">
            <w:t>3</w:t>
          </w:r>
          <w:r w:rsidRPr="006E6DCF">
            <w:t xml:space="preserve">0 </w:t>
          </w:r>
          <w:r w:rsidR="00E40F31" w:rsidRPr="006E6DCF">
            <w:t xml:space="preserve">Spécification de </w:t>
          </w:r>
          <w:r w:rsidR="00782110" w:rsidRPr="006E6DCF">
            <w:t>Déploiement</w:t>
          </w:r>
        </w:p>
      </w:sdtContent>
    </w:sdt>
    <w:p w14:paraId="7720206A" w14:textId="77777777" w:rsidR="00D42CF6" w:rsidRPr="006E6DCF" w:rsidRDefault="00D42CF6" w:rsidP="00D42CF6">
      <w:pPr>
        <w:pStyle w:val="Title"/>
        <w:ind w:left="1440"/>
      </w:pPr>
    </w:p>
    <w:p w14:paraId="27674B16" w14:textId="0A12324B" w:rsidR="00D42CF6" w:rsidRPr="006E6DCF" w:rsidRDefault="00D42CF6" w:rsidP="00D42CF6">
      <w:pPr>
        <w:pStyle w:val="Title"/>
        <w:ind w:left="1440"/>
      </w:pPr>
      <w:r w:rsidRPr="006E6DCF">
        <w:t>RECALCUL DE FRAIS TRANSITAIRES</w:t>
      </w:r>
    </w:p>
    <w:p w14:paraId="3639FAA8" w14:textId="6E298010" w:rsidR="00D42CF6" w:rsidRPr="006E6DCF" w:rsidRDefault="00D42CF6" w:rsidP="00D42CF6">
      <w:pPr>
        <w:numPr>
          <w:ilvl w:val="1"/>
          <w:numId w:val="0"/>
        </w:numPr>
        <w:spacing w:after="160" w:line="278" w:lineRule="auto"/>
        <w:ind w:left="720" w:firstLine="720"/>
        <w:rPr>
          <w:rFonts w:ascii="Aptos" w:eastAsia="DengXian Light" w:hAnsi="Aptos"/>
          <w:b/>
          <w:bCs/>
          <w:color w:val="0F4761"/>
          <w:spacing w:val="15"/>
          <w:kern w:val="2"/>
          <w:sz w:val="28"/>
          <w:szCs w:val="28"/>
          <w:lang w:eastAsia="zh-CN"/>
          <w14:ligatures w14:val="standardContextual"/>
        </w:rPr>
      </w:pPr>
      <w:proofErr w:type="spellStart"/>
      <w:r w:rsidRPr="006E6DCF">
        <w:rPr>
          <w:rFonts w:ascii="Aptos" w:eastAsia="DengXian Light" w:hAnsi="Aptos"/>
          <w:i/>
          <w:iCs/>
          <w:color w:val="0F4761"/>
          <w:spacing w:val="15"/>
          <w:kern w:val="2"/>
          <w:sz w:val="28"/>
          <w:szCs w:val="28"/>
          <w:lang w:eastAsia="zh-CN"/>
          <w14:ligatures w14:val="standardContextual"/>
        </w:rPr>
        <w:t>MoSCoW</w:t>
      </w:r>
      <w:proofErr w:type="spellEnd"/>
      <w:r w:rsidRPr="006E6DCF">
        <w:rPr>
          <w:rFonts w:ascii="Aptos" w:eastAsia="DengXian Light" w:hAnsi="Aptos"/>
          <w:i/>
          <w:iCs/>
          <w:color w:val="0F4761"/>
          <w:spacing w:val="15"/>
          <w:kern w:val="2"/>
          <w:sz w:val="28"/>
          <w:szCs w:val="28"/>
          <w:lang w:eastAsia="zh-CN"/>
          <w14:ligatures w14:val="standardContextual"/>
        </w:rPr>
        <w:t xml:space="preserve"> Req ID </w:t>
      </w:r>
      <w:r w:rsidRPr="006E6DCF">
        <w:rPr>
          <w:rFonts w:ascii="Aptos" w:eastAsia="DengXian Light" w:hAnsi="Aptos"/>
          <w:b/>
          <w:bCs/>
          <w:i/>
          <w:iCs/>
          <w:color w:val="0F4761"/>
          <w:spacing w:val="15"/>
          <w:kern w:val="2"/>
          <w:sz w:val="28"/>
          <w:szCs w:val="28"/>
          <w:lang w:eastAsia="zh-CN"/>
          <w14:ligatures w14:val="standardContextual"/>
        </w:rPr>
        <w:t>U-010</w:t>
      </w:r>
    </w:p>
    <w:p w14:paraId="1D7D5911" w14:textId="77777777" w:rsidR="00941EF9" w:rsidRPr="006E6DCF" w:rsidRDefault="00941EF9">
      <w:pPr>
        <w:pStyle w:val="BodyText"/>
      </w:pPr>
    </w:p>
    <w:tbl>
      <w:tblPr>
        <w:tblStyle w:val="InforTable0"/>
        <w:tblW w:w="8903" w:type="dxa"/>
        <w:tblInd w:w="1440" w:type="dxa"/>
        <w:tblLook w:val="04A0" w:firstRow="1" w:lastRow="0" w:firstColumn="1" w:lastColumn="0" w:noHBand="0" w:noVBand="1"/>
      </w:tblPr>
      <w:tblGrid>
        <w:gridCol w:w="4285"/>
        <w:gridCol w:w="4618"/>
      </w:tblGrid>
      <w:tr w:rsidR="00976FDA" w:rsidRPr="006E6DCF" w14:paraId="7A7EAAF8" w14:textId="77777777" w:rsidTr="001C6E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285" w:type="dxa"/>
          </w:tcPr>
          <w:p w14:paraId="6CCEB2EC" w14:textId="78EDC703" w:rsidR="00976FDA" w:rsidRPr="006E6DCF" w:rsidRDefault="00B505C9" w:rsidP="002F4B49">
            <w:pPr>
              <w:pStyle w:val="BodyText"/>
              <w:spacing w:before="60" w:after="60"/>
              <w:ind w:left="0"/>
            </w:pPr>
            <w:r w:rsidRPr="006E6DCF">
              <w:t xml:space="preserve">Propriétés du </w:t>
            </w:r>
            <w:r w:rsidR="00976FDA" w:rsidRPr="006E6DCF">
              <w:t>Document</w:t>
            </w:r>
          </w:p>
        </w:tc>
        <w:tc>
          <w:tcPr>
            <w:tcW w:w="4618" w:type="dxa"/>
          </w:tcPr>
          <w:p w14:paraId="50B2E817" w14:textId="77777777" w:rsidR="00976FDA" w:rsidRPr="006E6DCF" w:rsidRDefault="00976FDA" w:rsidP="002F4B49">
            <w:pPr>
              <w:pStyle w:val="BodyText"/>
              <w:spacing w:before="60" w:after="60"/>
              <w:ind w:left="0"/>
            </w:pPr>
          </w:p>
        </w:tc>
      </w:tr>
      <w:tr w:rsidR="00976FDA" w:rsidRPr="006E6DCF" w14:paraId="06482DF7" w14:textId="77777777" w:rsidTr="001C6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85" w:type="dxa"/>
          </w:tcPr>
          <w:p w14:paraId="6871EC85" w14:textId="2C60A2F2" w:rsidR="00976FDA" w:rsidRPr="006E6DCF" w:rsidRDefault="00976FDA" w:rsidP="002F4B49">
            <w:pPr>
              <w:pStyle w:val="BodyText"/>
              <w:spacing w:beforeLines="20" w:before="48" w:afterLines="20" w:after="48"/>
              <w:ind w:left="0" w:right="567"/>
            </w:pPr>
            <w:r w:rsidRPr="006E6DCF">
              <w:t>Aut</w:t>
            </w:r>
            <w:r w:rsidR="00B505C9" w:rsidRPr="006E6DCF">
              <w:t>eu</w:t>
            </w:r>
            <w:r w:rsidRPr="006E6DCF">
              <w:t>r</w:t>
            </w:r>
          </w:p>
        </w:tc>
        <w:tc>
          <w:tcPr>
            <w:tcW w:w="4618" w:type="dxa"/>
          </w:tcPr>
          <w:p w14:paraId="758B910A" w14:textId="1B89F30D" w:rsidR="00976FDA" w:rsidRPr="006E6DCF" w:rsidRDefault="0041267C" w:rsidP="002F4B49">
            <w:pPr>
              <w:pStyle w:val="BodyText"/>
              <w:tabs>
                <w:tab w:val="left" w:pos="4320"/>
              </w:tabs>
              <w:spacing w:beforeLines="20" w:before="48" w:afterLines="20" w:after="48"/>
              <w:ind w:left="0" w:right="567"/>
            </w:pPr>
            <w:proofErr w:type="spellStart"/>
            <w:r w:rsidRPr="006E6DCF">
              <w:t>Kenylen</w:t>
            </w:r>
            <w:proofErr w:type="spellEnd"/>
            <w:r w:rsidRPr="006E6DCF">
              <w:t xml:space="preserve"> </w:t>
            </w:r>
            <w:proofErr w:type="spellStart"/>
            <w:r w:rsidRPr="006E6DCF">
              <w:t>Motean</w:t>
            </w:r>
            <w:proofErr w:type="spellEnd"/>
          </w:p>
        </w:tc>
      </w:tr>
      <w:tr w:rsidR="00976FDA" w:rsidRPr="006E6DCF" w14:paraId="6304D29A" w14:textId="77777777" w:rsidTr="001C6E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285" w:type="dxa"/>
          </w:tcPr>
          <w:p w14:paraId="1A17FDA0" w14:textId="2C61C4F5" w:rsidR="00976FDA" w:rsidRPr="006E6DCF" w:rsidRDefault="00976FDA" w:rsidP="002F4B49">
            <w:pPr>
              <w:pStyle w:val="BodyText"/>
              <w:spacing w:beforeLines="20" w:before="48" w:afterLines="20" w:after="48"/>
              <w:ind w:left="0" w:right="567"/>
            </w:pPr>
            <w:r w:rsidRPr="006E6DCF">
              <w:t>Date</w:t>
            </w:r>
            <w:r w:rsidR="00B505C9" w:rsidRPr="006E6DCF">
              <w:t xml:space="preserve"> de Création</w:t>
            </w:r>
          </w:p>
        </w:tc>
        <w:tc>
          <w:tcPr>
            <w:tcW w:w="4618" w:type="dxa"/>
          </w:tcPr>
          <w:p w14:paraId="2569B300" w14:textId="3DC81E80" w:rsidR="00976FDA" w:rsidRPr="006E6DCF" w:rsidRDefault="00976FDA" w:rsidP="002F4B49">
            <w:pPr>
              <w:pStyle w:val="BodyText"/>
              <w:spacing w:beforeLines="20" w:before="48" w:afterLines="20" w:after="48"/>
              <w:ind w:left="0" w:right="567"/>
            </w:pPr>
            <w:r w:rsidRPr="006E6DCF">
              <w:fldChar w:fldCharType="begin"/>
            </w:r>
            <w:r w:rsidR="006670B8" w:rsidRPr="006E6DCF">
              <w:instrText>createdate \@ "d/MM/yyyy"</w:instrText>
            </w:r>
            <w:r w:rsidRPr="006E6DCF">
              <w:fldChar w:fldCharType="separate"/>
            </w:r>
            <w:r w:rsidR="00D42CF6" w:rsidRPr="006E6DCF">
              <w:t>0</w:t>
            </w:r>
            <w:r w:rsidR="0041267C" w:rsidRPr="006E6DCF">
              <w:t>7</w:t>
            </w:r>
            <w:r w:rsidR="009E5A8E" w:rsidRPr="006E6DCF">
              <w:t>/</w:t>
            </w:r>
            <w:r w:rsidR="00D42CF6" w:rsidRPr="006E6DCF">
              <w:t>11</w:t>
            </w:r>
            <w:r w:rsidR="0018455B" w:rsidRPr="006E6DCF">
              <w:t>/202</w:t>
            </w:r>
            <w:r w:rsidR="00055DCD" w:rsidRPr="006E6DCF">
              <w:t>5</w:t>
            </w:r>
            <w:r w:rsidRPr="006E6DCF">
              <w:fldChar w:fldCharType="end"/>
            </w:r>
          </w:p>
        </w:tc>
      </w:tr>
      <w:tr w:rsidR="001C6EA4" w:rsidRPr="006E6DCF" w14:paraId="077F1147" w14:textId="77777777" w:rsidTr="001C6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85" w:type="dxa"/>
          </w:tcPr>
          <w:p w14:paraId="4B104259" w14:textId="5504389E" w:rsidR="001C6EA4" w:rsidRPr="006E6DCF" w:rsidRDefault="001C6EA4" w:rsidP="001C6EA4">
            <w:pPr>
              <w:pStyle w:val="BodyText"/>
              <w:spacing w:beforeLines="20" w:before="48" w:afterLines="20" w:after="48"/>
              <w:ind w:left="0" w:right="567"/>
            </w:pPr>
            <w:r w:rsidRPr="006E6DCF">
              <w:t>Dernière Mise à jour</w:t>
            </w:r>
          </w:p>
        </w:tc>
        <w:tc>
          <w:tcPr>
            <w:tcW w:w="4618" w:type="dxa"/>
          </w:tcPr>
          <w:p w14:paraId="49CE3975" w14:textId="2273A832" w:rsidR="001C6EA4" w:rsidRPr="006E6DCF" w:rsidRDefault="001C6EA4" w:rsidP="001C6EA4">
            <w:pPr>
              <w:pStyle w:val="BodyText"/>
              <w:spacing w:beforeLines="20" w:before="48" w:afterLines="20" w:after="48"/>
              <w:ind w:left="0" w:right="567"/>
            </w:pPr>
            <w:r w:rsidRPr="006E6DCF">
              <w:fldChar w:fldCharType="begin"/>
            </w:r>
            <w:r w:rsidRPr="006E6DCF">
              <w:instrText>createdate \@ "d/MM/yyyy"</w:instrText>
            </w:r>
            <w:r w:rsidRPr="006E6DCF">
              <w:fldChar w:fldCharType="separate"/>
            </w:r>
            <w:r w:rsidR="00D42CF6" w:rsidRPr="006E6DCF">
              <w:t>0</w:t>
            </w:r>
            <w:r w:rsidR="0041267C" w:rsidRPr="006E6DCF">
              <w:t>7</w:t>
            </w:r>
            <w:r w:rsidR="009E5A8E" w:rsidRPr="006E6DCF">
              <w:t>/</w:t>
            </w:r>
            <w:r w:rsidR="00D42CF6" w:rsidRPr="006E6DCF">
              <w:t>11</w:t>
            </w:r>
            <w:r w:rsidRPr="006E6DCF">
              <w:t>/2025</w:t>
            </w:r>
            <w:r w:rsidRPr="006E6DCF">
              <w:fldChar w:fldCharType="end"/>
            </w:r>
          </w:p>
        </w:tc>
      </w:tr>
      <w:tr w:rsidR="001C6EA4" w:rsidRPr="006E6DCF" w14:paraId="18480FE6" w14:textId="77777777" w:rsidTr="001C6E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285" w:type="dxa"/>
          </w:tcPr>
          <w:p w14:paraId="30C6871E" w14:textId="11F1A849" w:rsidR="001C6EA4" w:rsidRPr="006E6DCF" w:rsidRDefault="001C6EA4" w:rsidP="001C6EA4">
            <w:pPr>
              <w:pStyle w:val="BodyText"/>
              <w:spacing w:beforeLines="20" w:before="48" w:afterLines="20" w:after="48"/>
              <w:ind w:left="0" w:right="567"/>
            </w:pPr>
            <w:r w:rsidRPr="006E6DCF">
              <w:t>Référence du Document</w:t>
            </w:r>
          </w:p>
        </w:tc>
        <w:tc>
          <w:tcPr>
            <w:tcW w:w="4618" w:type="dxa"/>
          </w:tcPr>
          <w:p w14:paraId="4B3A57D3" w14:textId="64FDF856" w:rsidR="001C6EA4" w:rsidRPr="006E6DCF" w:rsidRDefault="00D42CF6" w:rsidP="001C6EA4">
            <w:pPr>
              <w:pStyle w:val="BodyText"/>
              <w:spacing w:beforeLines="20" w:before="48" w:afterLines="20" w:after="48"/>
              <w:ind w:left="0" w:right="567"/>
              <w:rPr>
                <w:color w:val="13A3F7"/>
              </w:rPr>
            </w:pPr>
            <w:r w:rsidRPr="006E6DCF">
              <w:rPr>
                <w:rStyle w:val="HighlightedVariable"/>
              </w:rPr>
              <w:t>DES-0</w:t>
            </w:r>
            <w:r w:rsidR="001856A8" w:rsidRPr="006E6DCF">
              <w:rPr>
                <w:rStyle w:val="HighlightedVariable"/>
              </w:rPr>
              <w:t>3</w:t>
            </w:r>
            <w:r w:rsidRPr="006E6DCF">
              <w:rPr>
                <w:rStyle w:val="HighlightedVariable"/>
              </w:rPr>
              <w:t>0_U-010_Recalcul_frais</w:t>
            </w:r>
          </w:p>
        </w:tc>
      </w:tr>
      <w:tr w:rsidR="001C6EA4" w:rsidRPr="006E6DCF" w14:paraId="795B0353" w14:textId="77777777" w:rsidTr="001C6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85" w:type="dxa"/>
          </w:tcPr>
          <w:p w14:paraId="1F96A0A8" w14:textId="77777777" w:rsidR="001C6EA4" w:rsidRPr="006E6DCF" w:rsidRDefault="001C6EA4" w:rsidP="001C6EA4">
            <w:pPr>
              <w:pStyle w:val="BodyText"/>
              <w:spacing w:beforeLines="20" w:before="48" w:afterLines="20" w:after="48"/>
              <w:ind w:left="0" w:right="567"/>
            </w:pPr>
            <w:r w:rsidRPr="006E6DCF">
              <w:t>Version</w:t>
            </w:r>
          </w:p>
        </w:tc>
        <w:tc>
          <w:tcPr>
            <w:tcW w:w="4618" w:type="dxa"/>
          </w:tcPr>
          <w:p w14:paraId="709E060D" w14:textId="619B8206" w:rsidR="001C6EA4" w:rsidRPr="006E6DCF" w:rsidRDefault="009E5A8E" w:rsidP="001C6EA4">
            <w:pPr>
              <w:pStyle w:val="BodyText"/>
              <w:spacing w:beforeLines="20" w:before="48" w:afterLines="20" w:after="48"/>
              <w:ind w:left="0" w:right="567"/>
              <w:rPr>
                <w:rStyle w:val="HighlightedVariable"/>
              </w:rPr>
            </w:pPr>
            <w:r w:rsidRPr="006E6DCF">
              <w:rPr>
                <w:rStyle w:val="HighlightedVariable"/>
              </w:rPr>
              <w:t>1.0</w:t>
            </w:r>
          </w:p>
        </w:tc>
      </w:tr>
    </w:tbl>
    <w:p w14:paraId="339B88DB" w14:textId="77777777" w:rsidR="00976FDA" w:rsidRPr="006E6DCF" w:rsidRDefault="00976FDA">
      <w:pPr>
        <w:pStyle w:val="BodyText"/>
      </w:pP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4301"/>
        <w:gridCol w:w="4356"/>
      </w:tblGrid>
      <w:tr w:rsidR="00976FDA" w:rsidRPr="006E6DCF" w14:paraId="5E33A679" w14:textId="77777777" w:rsidTr="002F4B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38" w:type="dxa"/>
          </w:tcPr>
          <w:p w14:paraId="70DDFD37" w14:textId="76D08E21" w:rsidR="00976FDA" w:rsidRPr="006E6DCF" w:rsidRDefault="00B505C9" w:rsidP="002F4B49">
            <w:pPr>
              <w:pStyle w:val="BodyText"/>
              <w:spacing w:before="60" w:after="60"/>
              <w:ind w:left="0"/>
            </w:pPr>
            <w:r w:rsidRPr="006E6DCF">
              <w:t>Approbation</w:t>
            </w:r>
          </w:p>
        </w:tc>
        <w:tc>
          <w:tcPr>
            <w:tcW w:w="4410" w:type="dxa"/>
          </w:tcPr>
          <w:p w14:paraId="0F482803" w14:textId="280F563A" w:rsidR="00976FDA" w:rsidRPr="006E6DCF" w:rsidRDefault="00A777C5" w:rsidP="002F4B49">
            <w:pPr>
              <w:pStyle w:val="BodyText"/>
              <w:spacing w:before="60" w:after="60"/>
              <w:ind w:left="0"/>
            </w:pPr>
            <w:r w:rsidRPr="006E6DCF">
              <w:t>Rôle</w:t>
            </w:r>
          </w:p>
        </w:tc>
      </w:tr>
      <w:tr w:rsidR="00976FDA" w:rsidRPr="006E6DCF" w14:paraId="56E2169B" w14:textId="77777777" w:rsidTr="002F4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7E865050" w14:textId="352662F2" w:rsidR="00976FDA" w:rsidRPr="006E6DCF" w:rsidRDefault="00976FDA" w:rsidP="002F4B49">
            <w:pPr>
              <w:pStyle w:val="BodyText"/>
              <w:spacing w:before="60" w:after="60"/>
              <w:ind w:left="0" w:right="567"/>
            </w:pPr>
            <w:r w:rsidRPr="006E6DCF">
              <w:rPr>
                <w:rStyle w:val="HighlightedVariable"/>
              </w:rPr>
              <w:t>&lt;</w:t>
            </w:r>
            <w:r w:rsidR="00A777C5" w:rsidRPr="006E6DCF">
              <w:rPr>
                <w:rStyle w:val="HighlightedVariable"/>
              </w:rPr>
              <w:t>Approbation</w:t>
            </w:r>
            <w:r w:rsidRPr="006E6DCF">
              <w:rPr>
                <w:rStyle w:val="HighlightedVariable"/>
              </w:rPr>
              <w:t xml:space="preserve"> 1&gt;</w:t>
            </w:r>
          </w:p>
        </w:tc>
        <w:tc>
          <w:tcPr>
            <w:tcW w:w="4410" w:type="dxa"/>
          </w:tcPr>
          <w:p w14:paraId="01C3FD89" w14:textId="77777777" w:rsidR="00976FDA" w:rsidRPr="006E6DCF" w:rsidRDefault="00976FDA" w:rsidP="002F4B49">
            <w:pPr>
              <w:pStyle w:val="BodyText"/>
              <w:spacing w:before="60" w:after="60"/>
              <w:ind w:left="0"/>
            </w:pPr>
          </w:p>
        </w:tc>
      </w:tr>
      <w:tr w:rsidR="00976FDA" w:rsidRPr="006E6DCF" w14:paraId="34079C3A" w14:textId="77777777" w:rsidTr="002F4B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38" w:type="dxa"/>
          </w:tcPr>
          <w:p w14:paraId="3A8A2E19" w14:textId="626FCD52" w:rsidR="00976FDA" w:rsidRPr="006E6DCF" w:rsidRDefault="00976FDA" w:rsidP="002F4B49">
            <w:pPr>
              <w:pStyle w:val="BodyText"/>
              <w:spacing w:before="60" w:after="60"/>
              <w:ind w:left="0" w:right="567"/>
            </w:pPr>
            <w:r w:rsidRPr="006E6DCF">
              <w:rPr>
                <w:rStyle w:val="HighlightedVariable"/>
              </w:rPr>
              <w:t>&lt;</w:t>
            </w:r>
            <w:r w:rsidR="00A777C5" w:rsidRPr="006E6DCF">
              <w:rPr>
                <w:rStyle w:val="HighlightedVariable"/>
              </w:rPr>
              <w:t>Approbation</w:t>
            </w:r>
            <w:r w:rsidRPr="006E6DCF">
              <w:rPr>
                <w:rStyle w:val="HighlightedVariable"/>
              </w:rPr>
              <w:t xml:space="preserve"> 2&gt;</w:t>
            </w:r>
          </w:p>
        </w:tc>
        <w:tc>
          <w:tcPr>
            <w:tcW w:w="4410" w:type="dxa"/>
          </w:tcPr>
          <w:p w14:paraId="6217543D" w14:textId="77777777" w:rsidR="00976FDA" w:rsidRPr="006E6DCF" w:rsidRDefault="00976FDA" w:rsidP="002F4B49">
            <w:pPr>
              <w:pStyle w:val="BodyText"/>
              <w:spacing w:before="60" w:after="60"/>
              <w:ind w:left="0"/>
            </w:pPr>
          </w:p>
        </w:tc>
      </w:tr>
    </w:tbl>
    <w:p w14:paraId="23011E69" w14:textId="77777777" w:rsidR="00976FDA" w:rsidRPr="006E6DCF" w:rsidRDefault="00976FDA">
      <w:pPr>
        <w:pStyle w:val="BodyText"/>
      </w:pPr>
    </w:p>
    <w:p w14:paraId="7CF8649A" w14:textId="77777777" w:rsidR="00976FDA" w:rsidRPr="006E6DCF" w:rsidRDefault="00976FDA">
      <w:pPr>
        <w:pStyle w:val="BodyText"/>
      </w:pPr>
    </w:p>
    <w:p w14:paraId="60386C91" w14:textId="77777777" w:rsidR="00C201DB" w:rsidRPr="006E6DCF" w:rsidRDefault="00C201DB">
      <w:pPr>
        <w:pStyle w:val="BodyText"/>
      </w:pPr>
    </w:p>
    <w:p w14:paraId="6FA9E3FE" w14:textId="77777777" w:rsidR="00C201DB" w:rsidRPr="006E6DCF" w:rsidRDefault="00C201DB">
      <w:pPr>
        <w:pStyle w:val="BodyText"/>
      </w:pPr>
    </w:p>
    <w:p w14:paraId="639C8800" w14:textId="10F1B28F" w:rsidR="00941EF9" w:rsidRPr="006E6DCF" w:rsidRDefault="000E36BC" w:rsidP="00D25469">
      <w:pPr>
        <w:pStyle w:val="Heading1"/>
      </w:pPr>
      <w:bookmarkStart w:id="0" w:name="_Toc213347411"/>
      <w:r w:rsidRPr="006E6DCF">
        <w:lastRenderedPageBreak/>
        <w:t xml:space="preserve">CONTROLE </w:t>
      </w:r>
      <w:r w:rsidR="00A22898" w:rsidRPr="006E6DCF">
        <w:t>DU DOCUMENT</w:t>
      </w:r>
      <w:bookmarkEnd w:id="0"/>
    </w:p>
    <w:p w14:paraId="071A443E" w14:textId="6133745C" w:rsidR="00941EF9" w:rsidRPr="006E6DCF" w:rsidRDefault="00A777C5" w:rsidP="00033A89">
      <w:pPr>
        <w:pStyle w:val="Heading2"/>
      </w:pPr>
      <w:bookmarkStart w:id="1" w:name="_Toc213347412"/>
      <w:r w:rsidRPr="006E6DCF">
        <w:t>Enregistrement des Modifications</w:t>
      </w:r>
      <w:bookmarkEnd w:id="1"/>
    </w:p>
    <w:p w14:paraId="15B8A2A4" w14:textId="77777777" w:rsidR="00941EF9" w:rsidRPr="006E6DCF" w:rsidRDefault="00941EF9">
      <w:pPr>
        <w:pStyle w:val="BodyText"/>
        <w:ind w:left="8640" w:firstLine="720"/>
      </w:pPr>
      <w:r w:rsidRPr="006E6DCF">
        <w:rPr>
          <w:color w:val="FFFFFF"/>
          <w:sz w:val="10"/>
        </w:rPr>
        <w:fldChar w:fldCharType="begin"/>
      </w:r>
      <w:r w:rsidRPr="006E6DCF">
        <w:rPr>
          <w:color w:val="FFFFFF"/>
          <w:sz w:val="10"/>
        </w:rPr>
        <w:instrText xml:space="preserve"> SECTIONPAGES  \* MERGEFORMAT </w:instrText>
      </w:r>
      <w:r w:rsidRPr="006E6DCF">
        <w:rPr>
          <w:color w:val="FFFFFF"/>
          <w:sz w:val="10"/>
        </w:rPr>
        <w:fldChar w:fldCharType="separate"/>
      </w:r>
      <w:r w:rsidR="00DF0966" w:rsidRPr="006E6DCF">
        <w:rPr>
          <w:color w:val="FFFFFF"/>
          <w:sz w:val="10"/>
        </w:rPr>
        <w:t>1</w:t>
      </w:r>
      <w:r w:rsidRPr="006E6DCF">
        <w:rPr>
          <w:color w:val="FFFFFF"/>
          <w:sz w:val="10"/>
        </w:rPr>
        <w:fldChar w:fldCharType="end"/>
      </w: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1584"/>
        <w:gridCol w:w="2402"/>
        <w:gridCol w:w="1962"/>
        <w:gridCol w:w="2709"/>
      </w:tblGrid>
      <w:tr w:rsidR="001F61FA" w:rsidRPr="006E6DCF" w14:paraId="1E2D2B30" w14:textId="77777777" w:rsidTr="001C6E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84" w:type="dxa"/>
          </w:tcPr>
          <w:p w14:paraId="6744362E" w14:textId="77777777" w:rsidR="001F61FA" w:rsidRPr="006E6DCF" w:rsidRDefault="001F61FA" w:rsidP="00EE31B9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 w:rsidRPr="006E6DCF">
              <w:rPr>
                <w:bCs/>
                <w:color w:val="FFFFFF"/>
              </w:rPr>
              <w:t>Date</w:t>
            </w:r>
          </w:p>
        </w:tc>
        <w:tc>
          <w:tcPr>
            <w:tcW w:w="2402" w:type="dxa"/>
          </w:tcPr>
          <w:p w14:paraId="3EDF834A" w14:textId="54425B6E" w:rsidR="001F61FA" w:rsidRPr="006E6DCF" w:rsidRDefault="001F61FA" w:rsidP="00EE31B9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 w:rsidRPr="006E6DCF">
              <w:rPr>
                <w:bCs/>
                <w:color w:val="FFFFFF"/>
              </w:rPr>
              <w:t>Aut</w:t>
            </w:r>
            <w:r w:rsidR="00A777C5" w:rsidRPr="006E6DCF">
              <w:rPr>
                <w:bCs/>
                <w:color w:val="FFFFFF"/>
              </w:rPr>
              <w:t>eu</w:t>
            </w:r>
            <w:r w:rsidRPr="006E6DCF">
              <w:rPr>
                <w:bCs/>
                <w:color w:val="FFFFFF"/>
              </w:rPr>
              <w:t>r</w:t>
            </w:r>
          </w:p>
        </w:tc>
        <w:tc>
          <w:tcPr>
            <w:tcW w:w="1962" w:type="dxa"/>
          </w:tcPr>
          <w:p w14:paraId="1FBC7C09" w14:textId="77777777" w:rsidR="001F61FA" w:rsidRPr="006E6DCF" w:rsidRDefault="001F61FA" w:rsidP="00EE31B9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 w:rsidRPr="006E6DCF">
              <w:rPr>
                <w:bCs/>
                <w:color w:val="FFFFFF"/>
              </w:rPr>
              <w:t>Version</w:t>
            </w:r>
          </w:p>
        </w:tc>
        <w:tc>
          <w:tcPr>
            <w:tcW w:w="2709" w:type="dxa"/>
          </w:tcPr>
          <w:p w14:paraId="1CEF2A0E" w14:textId="695AF56C" w:rsidR="001F61FA" w:rsidRPr="006E6DCF" w:rsidRDefault="001F61FA" w:rsidP="00EE31B9">
            <w:pPr>
              <w:pStyle w:val="BodyText"/>
              <w:spacing w:before="60" w:after="60"/>
              <w:ind w:left="0" w:right="562"/>
              <w:rPr>
                <w:bCs/>
                <w:color w:val="FFFFFF"/>
              </w:rPr>
            </w:pPr>
            <w:r w:rsidRPr="006E6DCF">
              <w:rPr>
                <w:bCs/>
                <w:color w:val="FFFFFF"/>
              </w:rPr>
              <w:t>R</w:t>
            </w:r>
            <w:r w:rsidR="00A777C5" w:rsidRPr="006E6DCF">
              <w:rPr>
                <w:bCs/>
                <w:color w:val="FFFFFF"/>
              </w:rPr>
              <w:t>é</w:t>
            </w:r>
            <w:r w:rsidRPr="006E6DCF">
              <w:rPr>
                <w:bCs/>
                <w:color w:val="FFFFFF"/>
              </w:rPr>
              <w:t>f</w:t>
            </w:r>
            <w:r w:rsidR="00A777C5" w:rsidRPr="006E6DCF">
              <w:rPr>
                <w:bCs/>
                <w:color w:val="FFFFFF"/>
              </w:rPr>
              <w:t>é</w:t>
            </w:r>
            <w:r w:rsidRPr="006E6DCF">
              <w:rPr>
                <w:bCs/>
                <w:color w:val="FFFFFF"/>
              </w:rPr>
              <w:t>rence</w:t>
            </w:r>
            <w:r w:rsidR="00CD32AC" w:rsidRPr="006E6DCF">
              <w:rPr>
                <w:bCs/>
                <w:color w:val="FFFFFF"/>
              </w:rPr>
              <w:t xml:space="preserve"> de la modification</w:t>
            </w:r>
          </w:p>
        </w:tc>
      </w:tr>
      <w:tr w:rsidR="001F61FA" w:rsidRPr="006E6DCF" w14:paraId="623C0693" w14:textId="77777777" w:rsidTr="001C6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84" w:type="dxa"/>
          </w:tcPr>
          <w:p w14:paraId="45DE8A95" w14:textId="76A4809A" w:rsidR="001F61FA" w:rsidRPr="006E6DCF" w:rsidRDefault="00D42CF6" w:rsidP="00EE31B9">
            <w:pPr>
              <w:pStyle w:val="BodyText"/>
              <w:spacing w:before="60" w:after="60"/>
              <w:ind w:left="0" w:right="567"/>
            </w:pPr>
            <w:r w:rsidRPr="006E6DCF">
              <w:t>0</w:t>
            </w:r>
            <w:r w:rsidR="0041267C" w:rsidRPr="006E6DCF">
              <w:t>7</w:t>
            </w:r>
            <w:r w:rsidR="0091151D" w:rsidRPr="006E6DCF">
              <w:t>/</w:t>
            </w:r>
            <w:r w:rsidRPr="006E6DCF">
              <w:t>11</w:t>
            </w:r>
            <w:r w:rsidR="0091151D" w:rsidRPr="006E6DCF">
              <w:t>/202</w:t>
            </w:r>
            <w:r w:rsidR="00055DCD" w:rsidRPr="006E6DCF">
              <w:t>5</w:t>
            </w:r>
          </w:p>
        </w:tc>
        <w:tc>
          <w:tcPr>
            <w:tcW w:w="2402" w:type="dxa"/>
          </w:tcPr>
          <w:p w14:paraId="05774E2C" w14:textId="39E8C0CE" w:rsidR="001F61FA" w:rsidRPr="006E6DCF" w:rsidRDefault="0041267C" w:rsidP="00EE31B9">
            <w:pPr>
              <w:pStyle w:val="BodyText"/>
              <w:spacing w:before="60" w:after="60"/>
              <w:ind w:left="0" w:right="567"/>
            </w:pPr>
            <w:proofErr w:type="spellStart"/>
            <w:r w:rsidRPr="006E6DCF">
              <w:t>Kenylen</w:t>
            </w:r>
            <w:proofErr w:type="spellEnd"/>
            <w:r w:rsidRPr="006E6DCF">
              <w:t xml:space="preserve"> </w:t>
            </w:r>
            <w:proofErr w:type="spellStart"/>
            <w:r w:rsidRPr="006E6DCF">
              <w:t>Motean</w:t>
            </w:r>
            <w:proofErr w:type="spellEnd"/>
          </w:p>
        </w:tc>
        <w:tc>
          <w:tcPr>
            <w:tcW w:w="1962" w:type="dxa"/>
          </w:tcPr>
          <w:p w14:paraId="4CFEB1DE" w14:textId="700A257A" w:rsidR="001F61FA" w:rsidRPr="006E6DCF" w:rsidRDefault="001F2A45" w:rsidP="00EE31B9">
            <w:pPr>
              <w:pStyle w:val="BodyText"/>
              <w:spacing w:before="60" w:after="60"/>
              <w:ind w:left="0"/>
            </w:pPr>
            <w:r w:rsidRPr="006E6DCF">
              <w:t>1.0</w:t>
            </w:r>
          </w:p>
        </w:tc>
        <w:tc>
          <w:tcPr>
            <w:tcW w:w="2709" w:type="dxa"/>
          </w:tcPr>
          <w:p w14:paraId="61FA8137" w14:textId="736E08E4" w:rsidR="001F61FA" w:rsidRPr="006E6DCF" w:rsidRDefault="0091151D" w:rsidP="00EE31B9">
            <w:pPr>
              <w:pStyle w:val="BodyText"/>
              <w:spacing w:before="60" w:after="60"/>
              <w:ind w:left="0"/>
            </w:pPr>
            <w:r w:rsidRPr="006E6DCF">
              <w:t>Création</w:t>
            </w:r>
          </w:p>
        </w:tc>
      </w:tr>
      <w:tr w:rsidR="00021794" w:rsidRPr="006E6DCF" w14:paraId="160FC43F" w14:textId="77777777" w:rsidTr="001C6E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84" w:type="dxa"/>
          </w:tcPr>
          <w:p w14:paraId="33D52F50" w14:textId="2BF67FB1" w:rsidR="00021794" w:rsidRPr="006E6DCF" w:rsidRDefault="00021794" w:rsidP="00021794">
            <w:pPr>
              <w:pStyle w:val="BodyText"/>
              <w:spacing w:before="60" w:after="60"/>
              <w:ind w:left="0" w:right="567"/>
              <w:rPr>
                <w:rStyle w:val="HighlightedVariable"/>
                <w:color w:val="000000" w:themeColor="text1"/>
              </w:rPr>
            </w:pPr>
          </w:p>
        </w:tc>
        <w:tc>
          <w:tcPr>
            <w:tcW w:w="2402" w:type="dxa"/>
          </w:tcPr>
          <w:p w14:paraId="1484D7D9" w14:textId="0EE2C043" w:rsidR="00021794" w:rsidRPr="006E6DCF" w:rsidRDefault="00021794" w:rsidP="00021794">
            <w:pPr>
              <w:pStyle w:val="BodyText"/>
              <w:spacing w:before="60" w:after="60"/>
              <w:ind w:left="0" w:right="567"/>
              <w:rPr>
                <w:rStyle w:val="HighlightedVariable"/>
              </w:rPr>
            </w:pPr>
          </w:p>
        </w:tc>
        <w:tc>
          <w:tcPr>
            <w:tcW w:w="1962" w:type="dxa"/>
          </w:tcPr>
          <w:p w14:paraId="475953C2" w14:textId="209F007F" w:rsidR="00021794" w:rsidRPr="006E6DCF" w:rsidRDefault="00021794" w:rsidP="00021794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2709" w:type="dxa"/>
          </w:tcPr>
          <w:p w14:paraId="48EF0E98" w14:textId="77DE2785" w:rsidR="00021794" w:rsidRPr="006E6DCF" w:rsidRDefault="00021794" w:rsidP="00021794">
            <w:pPr>
              <w:pStyle w:val="BodyText"/>
              <w:spacing w:before="60" w:after="60"/>
              <w:ind w:left="0"/>
            </w:pPr>
          </w:p>
        </w:tc>
      </w:tr>
    </w:tbl>
    <w:p w14:paraId="36B9EDFD" w14:textId="77777777" w:rsidR="001F61FA" w:rsidRPr="006E6DCF" w:rsidRDefault="001F61FA">
      <w:pPr>
        <w:pStyle w:val="BodyText"/>
      </w:pPr>
    </w:p>
    <w:p w14:paraId="15EBDCAD" w14:textId="2509EFF3" w:rsidR="00941EF9" w:rsidRPr="006E6DCF" w:rsidRDefault="00941EF9" w:rsidP="00033A89">
      <w:pPr>
        <w:pStyle w:val="Heading2"/>
      </w:pPr>
      <w:bookmarkStart w:id="2" w:name="_Toc213347413"/>
      <w:r w:rsidRPr="006E6DCF">
        <w:t>Re</w:t>
      </w:r>
      <w:r w:rsidR="00CD32AC" w:rsidRPr="006E6DCF">
        <w:t>lecteurs</w:t>
      </w:r>
      <w:bookmarkEnd w:id="2"/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3346"/>
        <w:gridCol w:w="5103"/>
      </w:tblGrid>
      <w:tr w:rsidR="00FA64D8" w:rsidRPr="006E6DCF" w14:paraId="77323B25" w14:textId="77777777" w:rsidTr="00FE0A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46" w:type="dxa"/>
          </w:tcPr>
          <w:p w14:paraId="147DA38E" w14:textId="7C52B6FA" w:rsidR="00FA64D8" w:rsidRPr="006E6DCF" w:rsidRDefault="00FA64D8" w:rsidP="00EE31B9">
            <w:pPr>
              <w:pStyle w:val="BodyText"/>
              <w:spacing w:before="60" w:after="60"/>
              <w:ind w:left="0" w:right="562"/>
              <w:rPr>
                <w:bCs/>
                <w:color w:val="FFFFFF"/>
              </w:rPr>
            </w:pPr>
            <w:r w:rsidRPr="006E6DCF">
              <w:rPr>
                <w:bCs/>
                <w:color w:val="FFFFFF"/>
              </w:rPr>
              <w:t>N</w:t>
            </w:r>
            <w:r w:rsidR="00EB2B93" w:rsidRPr="006E6DCF">
              <w:rPr>
                <w:bCs/>
                <w:color w:val="FFFFFF"/>
              </w:rPr>
              <w:t>o</w:t>
            </w:r>
            <w:r w:rsidRPr="006E6DCF">
              <w:rPr>
                <w:bCs/>
                <w:color w:val="FFFFFF"/>
              </w:rPr>
              <w:t xml:space="preserve">m </w:t>
            </w:r>
          </w:p>
        </w:tc>
        <w:tc>
          <w:tcPr>
            <w:tcW w:w="5103" w:type="dxa"/>
          </w:tcPr>
          <w:p w14:paraId="32F835BC" w14:textId="28E567BA" w:rsidR="00FA64D8" w:rsidRPr="006E6DCF" w:rsidRDefault="00EB2B93" w:rsidP="00EE31B9">
            <w:pPr>
              <w:pStyle w:val="BodyText"/>
              <w:spacing w:before="60" w:after="60"/>
              <w:ind w:left="0" w:right="562"/>
              <w:rPr>
                <w:bCs/>
                <w:color w:val="FFFFFF"/>
              </w:rPr>
            </w:pPr>
            <w:r w:rsidRPr="006E6DCF">
              <w:rPr>
                <w:bCs/>
                <w:color w:val="FFFFFF"/>
              </w:rPr>
              <w:t>Rôle</w:t>
            </w:r>
          </w:p>
        </w:tc>
      </w:tr>
      <w:tr w:rsidR="00FA64D8" w:rsidRPr="006E6DCF" w14:paraId="27E89696" w14:textId="77777777" w:rsidTr="00FE0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14:paraId="5D13F014" w14:textId="77777777" w:rsidR="00FA64D8" w:rsidRPr="006E6DCF" w:rsidRDefault="00FA64D8" w:rsidP="00985D51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60EE0FFF" w14:textId="77777777" w:rsidR="00FA64D8" w:rsidRPr="006E6DCF" w:rsidRDefault="00FA64D8" w:rsidP="00985D51">
            <w:pPr>
              <w:pStyle w:val="BodyText"/>
              <w:spacing w:before="60" w:after="60"/>
              <w:ind w:left="0" w:right="567"/>
            </w:pPr>
          </w:p>
        </w:tc>
      </w:tr>
      <w:tr w:rsidR="00FA64D8" w:rsidRPr="006E6DCF" w14:paraId="230100B1" w14:textId="77777777" w:rsidTr="00FE0A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14:paraId="20E5B004" w14:textId="77777777" w:rsidR="00FA64D8" w:rsidRPr="006E6DCF" w:rsidRDefault="00FA64D8" w:rsidP="00985D51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269E53C9" w14:textId="77777777" w:rsidR="00FA64D8" w:rsidRPr="006E6DCF" w:rsidRDefault="00FA64D8" w:rsidP="00985D51">
            <w:pPr>
              <w:pStyle w:val="BodyText"/>
              <w:spacing w:before="60" w:after="60"/>
              <w:ind w:left="0" w:right="567"/>
            </w:pPr>
          </w:p>
        </w:tc>
      </w:tr>
      <w:tr w:rsidR="00FA64D8" w:rsidRPr="006E6DCF" w14:paraId="1C6866A0" w14:textId="77777777" w:rsidTr="00FE0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14:paraId="78844264" w14:textId="77777777" w:rsidR="00FA64D8" w:rsidRPr="006E6DCF" w:rsidRDefault="00FA64D8" w:rsidP="00985D51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04F3EA19" w14:textId="77777777" w:rsidR="00FA64D8" w:rsidRPr="006E6DCF" w:rsidRDefault="00FA64D8" w:rsidP="00985D51">
            <w:pPr>
              <w:pStyle w:val="BodyText"/>
              <w:spacing w:before="60" w:after="60"/>
              <w:ind w:left="0" w:right="567"/>
            </w:pPr>
          </w:p>
        </w:tc>
      </w:tr>
      <w:tr w:rsidR="00FA64D8" w:rsidRPr="006E6DCF" w14:paraId="5FB1F4C0" w14:textId="77777777" w:rsidTr="00FE0A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14:paraId="6C35BBAC" w14:textId="77777777" w:rsidR="00FA64D8" w:rsidRPr="006E6DCF" w:rsidRDefault="00FA64D8" w:rsidP="00985D51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646DB47C" w14:textId="77777777" w:rsidR="00FA64D8" w:rsidRPr="006E6DCF" w:rsidRDefault="00FA64D8" w:rsidP="00985D51">
            <w:pPr>
              <w:pStyle w:val="BodyText"/>
              <w:spacing w:before="60" w:after="60"/>
              <w:ind w:left="0" w:right="567"/>
            </w:pPr>
          </w:p>
        </w:tc>
      </w:tr>
    </w:tbl>
    <w:p w14:paraId="490765AE" w14:textId="77777777" w:rsidR="00941EF9" w:rsidRPr="006E6DCF" w:rsidRDefault="00941EF9">
      <w:pPr>
        <w:pStyle w:val="BodyText"/>
      </w:pPr>
    </w:p>
    <w:p w14:paraId="3BD4AEAF" w14:textId="1FB8DBA8" w:rsidR="00941EF9" w:rsidRPr="006E6DCF" w:rsidRDefault="00EB2B93">
      <w:pPr>
        <w:pStyle w:val="TOCHeading1"/>
      </w:pPr>
      <w:r w:rsidRPr="006E6DCF">
        <w:lastRenderedPageBreak/>
        <w:t>Sommaire</w:t>
      </w:r>
    </w:p>
    <w:p w14:paraId="43504308" w14:textId="1E85FF4D" w:rsidR="002F0F77" w:rsidRDefault="0035768A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r w:rsidRPr="006E6DCF">
        <w:rPr>
          <w:b w:val="0"/>
        </w:rPr>
        <w:fldChar w:fldCharType="begin"/>
      </w:r>
      <w:r w:rsidRPr="006E6DCF">
        <w:rPr>
          <w:b w:val="0"/>
        </w:rPr>
        <w:instrText xml:space="preserve"> TOC \o "1-2" \h \z </w:instrText>
      </w:r>
      <w:r w:rsidRPr="006E6DCF">
        <w:rPr>
          <w:b w:val="0"/>
        </w:rPr>
        <w:fldChar w:fldCharType="separate"/>
      </w:r>
      <w:hyperlink w:anchor="_Toc213347411" w:history="1">
        <w:r w:rsidR="002F0F77" w:rsidRPr="00BA7DDE">
          <w:rPr>
            <w:rStyle w:val="Hyperlink"/>
            <w:noProof/>
          </w:rPr>
          <w:t>1</w:t>
        </w:r>
        <w:r w:rsidR="002F0F77"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="002F0F77" w:rsidRPr="00BA7DDE">
          <w:rPr>
            <w:rStyle w:val="Hyperlink"/>
            <w:noProof/>
          </w:rPr>
          <w:t>CONTROLE DU DOCUMENT</w:t>
        </w:r>
        <w:r w:rsidR="002F0F77">
          <w:rPr>
            <w:noProof/>
            <w:webHidden/>
          </w:rPr>
          <w:tab/>
        </w:r>
        <w:r w:rsidR="002F0F77">
          <w:rPr>
            <w:noProof/>
            <w:webHidden/>
          </w:rPr>
          <w:fldChar w:fldCharType="begin"/>
        </w:r>
        <w:r w:rsidR="002F0F77">
          <w:rPr>
            <w:noProof/>
            <w:webHidden/>
          </w:rPr>
          <w:instrText xml:space="preserve"> PAGEREF _Toc213347411 \h </w:instrText>
        </w:r>
        <w:r w:rsidR="002F0F77">
          <w:rPr>
            <w:noProof/>
            <w:webHidden/>
          </w:rPr>
        </w:r>
        <w:r w:rsidR="002F0F77">
          <w:rPr>
            <w:noProof/>
            <w:webHidden/>
          </w:rPr>
          <w:fldChar w:fldCharType="separate"/>
        </w:r>
        <w:r w:rsidR="002F0F77">
          <w:rPr>
            <w:noProof/>
            <w:webHidden/>
          </w:rPr>
          <w:t>2</w:t>
        </w:r>
        <w:r w:rsidR="002F0F77">
          <w:rPr>
            <w:noProof/>
            <w:webHidden/>
          </w:rPr>
          <w:fldChar w:fldCharType="end"/>
        </w:r>
      </w:hyperlink>
    </w:p>
    <w:p w14:paraId="79286F6E" w14:textId="35048453" w:rsidR="002F0F77" w:rsidRDefault="002F0F77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3347412" w:history="1">
        <w:r w:rsidRPr="00BA7DDE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BA7DDE">
          <w:rPr>
            <w:rStyle w:val="Hyperlink"/>
            <w:noProof/>
          </w:rPr>
          <w:t>Enregistrement des Modifications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_Toc213347412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F47D3E3" w14:textId="253B1654" w:rsidR="002F0F77" w:rsidRDefault="002F0F77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3347413" w:history="1">
        <w:r w:rsidRPr="00BA7DDE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BA7DDE">
          <w:rPr>
            <w:rStyle w:val="Hyperlink"/>
            <w:noProof/>
          </w:rPr>
          <w:t>Relecteurs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_Toc213347413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19867EF" w14:textId="7B644FB7" w:rsidR="002F0F77" w:rsidRDefault="002F0F77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3347414" w:history="1">
        <w:r w:rsidRPr="00BA7DDE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BA7DDE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_Toc213347414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ED805B3" w14:textId="5849E176" w:rsidR="002F0F77" w:rsidRDefault="002F0F77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3347415" w:history="1">
        <w:r w:rsidRPr="00BA7DDE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BA7DDE">
          <w:rPr>
            <w:rStyle w:val="Hyperlink"/>
            <w:noProof/>
          </w:rPr>
          <w:t>Objectif de ce document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_Toc213347415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05FA7F9" w14:textId="39F29DE6" w:rsidR="002F0F77" w:rsidRDefault="002F0F77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3347416" w:history="1">
        <w:r w:rsidRPr="00BA7DDE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BA7DDE">
          <w:rPr>
            <w:rStyle w:val="Hyperlink"/>
            <w:noProof/>
          </w:rPr>
          <w:t>Prérequis et Dépendances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_Toc213347416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0BBF6B7" w14:textId="4308F73B" w:rsidR="002F0F77" w:rsidRDefault="002F0F77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3347417" w:history="1">
        <w:r w:rsidRPr="00BA7DDE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BA7DDE">
          <w:rPr>
            <w:rStyle w:val="Hyperlink"/>
            <w:noProof/>
          </w:rPr>
          <w:t>Installation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_Toc213347417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5F49CAD" w14:textId="360D8F4C" w:rsidR="002F0F77" w:rsidRDefault="002F0F77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3347418" w:history="1">
        <w:r w:rsidRPr="00BA7DDE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BA7DDE">
          <w:rPr>
            <w:rStyle w:val="Hyperlink"/>
            <w:noProof/>
          </w:rPr>
          <w:t>Interface Délivrables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_Toc213347418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42B7CA6" w14:textId="2F946490" w:rsidR="002F0F77" w:rsidRDefault="002F0F77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3347419" w:history="1">
        <w:r w:rsidRPr="00BA7DDE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BA7DDE">
          <w:rPr>
            <w:rStyle w:val="Hyperlink"/>
            <w:noProof/>
          </w:rPr>
          <w:t>H5 SDK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_Toc213347419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359EA69" w14:textId="17A6CAB2" w:rsidR="002F0F77" w:rsidRDefault="002F0F77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3347420" w:history="1">
        <w:r w:rsidRPr="00BA7DDE">
          <w:rPr>
            <w:rStyle w:val="Hyperlink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BA7DDE">
          <w:rPr>
            <w:rStyle w:val="Hyperlink"/>
            <w:noProof/>
          </w:rPr>
          <w:t>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_Toc213347420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B828C98" w14:textId="3FA4C37C" w:rsidR="002F0F77" w:rsidRDefault="002F0F77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3347421" w:history="1">
        <w:r w:rsidRPr="00BA7DDE">
          <w:rPr>
            <w:rStyle w:val="Hyperlink"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BA7DDE">
          <w:rPr>
            <w:rStyle w:val="Hyperlink"/>
            <w:noProof/>
          </w:rPr>
          <w:t>MNS110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_Toc213347421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49D1AD0" w14:textId="0A5883E1" w:rsidR="00941EF9" w:rsidRPr="006E6DCF" w:rsidRDefault="0035768A">
      <w:r w:rsidRPr="006E6DCF">
        <w:rPr>
          <w:b/>
        </w:rPr>
        <w:fldChar w:fldCharType="end"/>
      </w:r>
    </w:p>
    <w:p w14:paraId="7A1A7B25" w14:textId="77777777" w:rsidR="00444DFD" w:rsidRPr="006E6DCF" w:rsidRDefault="00444DFD" w:rsidP="00D25469">
      <w:pPr>
        <w:pStyle w:val="BodyText"/>
      </w:pPr>
    </w:p>
    <w:p w14:paraId="23F6A1ED" w14:textId="77777777" w:rsidR="006A7541" w:rsidRPr="006E6DCF" w:rsidRDefault="006A7541" w:rsidP="006A7541">
      <w:pPr>
        <w:pStyle w:val="Heading1"/>
        <w:numPr>
          <w:ilvl w:val="0"/>
          <w:numId w:val="1"/>
        </w:numPr>
      </w:pPr>
      <w:bookmarkStart w:id="3" w:name="_Toc436807305"/>
      <w:bookmarkStart w:id="4" w:name="_Toc191993941"/>
      <w:bookmarkStart w:id="5" w:name="_Toc213347414"/>
      <w:r w:rsidRPr="006E6DCF">
        <w:lastRenderedPageBreak/>
        <w:t>Introduction</w:t>
      </w:r>
      <w:bookmarkEnd w:id="3"/>
      <w:bookmarkEnd w:id="4"/>
      <w:bookmarkEnd w:id="5"/>
    </w:p>
    <w:p w14:paraId="47AEB612" w14:textId="77777777" w:rsidR="006A7541" w:rsidRPr="006E6DCF" w:rsidRDefault="006A7541" w:rsidP="0035163B">
      <w:pPr>
        <w:pStyle w:val="BodyText"/>
        <w:ind w:left="0"/>
      </w:pPr>
    </w:p>
    <w:p w14:paraId="148BBA7E" w14:textId="77777777" w:rsidR="006A7541" w:rsidRPr="006E6DCF" w:rsidRDefault="006A7541" w:rsidP="006A7541">
      <w:pPr>
        <w:pStyle w:val="Heading2"/>
        <w:numPr>
          <w:ilvl w:val="1"/>
          <w:numId w:val="1"/>
        </w:numPr>
      </w:pPr>
      <w:bookmarkStart w:id="6" w:name="_Toc191993942"/>
      <w:bookmarkStart w:id="7" w:name="_Toc213347415"/>
      <w:r w:rsidRPr="006E6DCF">
        <w:t>Objectif de ce document</w:t>
      </w:r>
      <w:bookmarkEnd w:id="6"/>
      <w:bookmarkEnd w:id="7"/>
    </w:p>
    <w:p w14:paraId="4F7E211B" w14:textId="3E820D3A" w:rsidR="006A7541" w:rsidRPr="006E6DCF" w:rsidRDefault="006A7541" w:rsidP="006A7541">
      <w:pPr>
        <w:pStyle w:val="BodyText"/>
        <w:spacing w:line="360" w:lineRule="auto"/>
        <w:ind w:left="0"/>
      </w:pPr>
      <w:r w:rsidRPr="006E6DCF">
        <w:t>Ce document identifie les informations nécessaires à la promotion du H5 SDK U-010 Recalcul frais de l'environnement de développement vers les environnements de test et/ou de production.</w:t>
      </w:r>
    </w:p>
    <w:p w14:paraId="34C8DE87" w14:textId="77777777" w:rsidR="006A7541" w:rsidRPr="006E6DCF" w:rsidRDefault="006A7541" w:rsidP="006A7541">
      <w:pPr>
        <w:pStyle w:val="BodyText"/>
        <w:spacing w:line="360" w:lineRule="auto"/>
        <w:ind w:left="0"/>
      </w:pPr>
    </w:p>
    <w:p w14:paraId="190DB318" w14:textId="77777777" w:rsidR="006A7541" w:rsidRPr="006E6DCF" w:rsidRDefault="006A7541" w:rsidP="006A7541">
      <w:pPr>
        <w:pStyle w:val="Heading2"/>
        <w:numPr>
          <w:ilvl w:val="1"/>
          <w:numId w:val="1"/>
        </w:numPr>
      </w:pPr>
      <w:bookmarkStart w:id="8" w:name="_Toc191993943"/>
      <w:bookmarkStart w:id="9" w:name="_Toc213347416"/>
      <w:r w:rsidRPr="006E6DCF">
        <w:t>Prérequis et Dépendances</w:t>
      </w:r>
      <w:bookmarkEnd w:id="8"/>
      <w:bookmarkEnd w:id="9"/>
    </w:p>
    <w:p w14:paraId="3D9C4F39" w14:textId="77777777" w:rsidR="006A7541" w:rsidRPr="006E6DCF" w:rsidRDefault="006A7541" w:rsidP="006A7541">
      <w:pPr>
        <w:spacing w:line="360" w:lineRule="auto"/>
        <w:rPr>
          <w:rFonts w:cs="Arial"/>
          <w:color w:val="000000"/>
        </w:rPr>
      </w:pPr>
      <w:r w:rsidRPr="006E6DCF">
        <w:rPr>
          <w:rFonts w:cs="Arial"/>
          <w:color w:val="000000"/>
        </w:rPr>
        <w:t>Pour effectuer le déploiement, tous les éléments suivants doivent être accessibles :</w:t>
      </w:r>
    </w:p>
    <w:p w14:paraId="30981DB1" w14:textId="77777777" w:rsidR="006A7541" w:rsidRPr="006E6DCF" w:rsidRDefault="006A7541" w:rsidP="006A7541">
      <w:pPr>
        <w:pStyle w:val="ListParagraph"/>
        <w:numPr>
          <w:ilvl w:val="0"/>
          <w:numId w:val="59"/>
        </w:numPr>
        <w:spacing w:line="360" w:lineRule="auto"/>
        <w:contextualSpacing/>
        <w:rPr>
          <w:rStyle w:val="InforHeadline"/>
          <w:rFonts w:ascii="Arial" w:hAnsi="Arial" w:cs="Arial"/>
          <w:b w:val="0"/>
          <w:sz w:val="20"/>
          <w:szCs w:val="20"/>
        </w:rPr>
      </w:pPr>
      <w:r w:rsidRPr="006E6DCF">
        <w:rPr>
          <w:rStyle w:val="InforHeadline"/>
          <w:rFonts w:ascii="Arial" w:hAnsi="Arial" w:cs="Arial"/>
          <w:sz w:val="20"/>
          <w:szCs w:val="20"/>
        </w:rPr>
        <w:t xml:space="preserve">ION </w:t>
      </w:r>
    </w:p>
    <w:p w14:paraId="56B7DCED" w14:textId="77777777" w:rsidR="006A7541" w:rsidRPr="006E6DCF" w:rsidRDefault="006A7541" w:rsidP="006A7541">
      <w:pPr>
        <w:pStyle w:val="ListParagraph"/>
        <w:numPr>
          <w:ilvl w:val="0"/>
          <w:numId w:val="59"/>
        </w:numPr>
        <w:spacing w:line="360" w:lineRule="auto"/>
        <w:contextualSpacing/>
        <w:rPr>
          <w:rStyle w:val="InforHeadline"/>
          <w:rFonts w:ascii="Arial" w:hAnsi="Arial" w:cs="Arial"/>
          <w:b w:val="0"/>
          <w:sz w:val="20"/>
          <w:szCs w:val="20"/>
        </w:rPr>
      </w:pPr>
      <w:r w:rsidRPr="006E6DCF">
        <w:rPr>
          <w:rStyle w:val="InforHeadline"/>
          <w:rFonts w:ascii="Arial" w:hAnsi="Arial" w:cs="Arial"/>
          <w:sz w:val="20"/>
          <w:szCs w:val="20"/>
        </w:rPr>
        <w:t xml:space="preserve">M3 </w:t>
      </w:r>
    </w:p>
    <w:p w14:paraId="0EC86961" w14:textId="77777777" w:rsidR="006A7541" w:rsidRPr="006E6DCF" w:rsidRDefault="006A7541" w:rsidP="006A7541">
      <w:pPr>
        <w:spacing w:line="360" w:lineRule="auto"/>
        <w:contextualSpacing/>
        <w:rPr>
          <w:rStyle w:val="InforHeadline"/>
          <w:rFonts w:ascii="Arial" w:hAnsi="Arial" w:cs="Arial"/>
          <w:b w:val="0"/>
          <w:sz w:val="20"/>
          <w:szCs w:val="20"/>
        </w:rPr>
      </w:pPr>
    </w:p>
    <w:p w14:paraId="5B822720" w14:textId="77777777" w:rsidR="006A7541" w:rsidRPr="006E6DCF" w:rsidRDefault="006A7541" w:rsidP="006A7541">
      <w:pPr>
        <w:spacing w:line="360" w:lineRule="auto"/>
        <w:contextualSpacing/>
        <w:rPr>
          <w:rStyle w:val="InforHeadline"/>
          <w:rFonts w:ascii="Arial" w:hAnsi="Arial" w:cs="Arial"/>
          <w:b w:val="0"/>
          <w:sz w:val="20"/>
          <w:szCs w:val="20"/>
        </w:rPr>
      </w:pPr>
    </w:p>
    <w:p w14:paraId="3CE75FFC" w14:textId="77777777" w:rsidR="006A7541" w:rsidRPr="006E6DCF" w:rsidRDefault="006A7541" w:rsidP="006A7541">
      <w:pPr>
        <w:spacing w:line="360" w:lineRule="auto"/>
        <w:contextualSpacing/>
        <w:rPr>
          <w:rStyle w:val="InforHeadline"/>
          <w:rFonts w:ascii="Arial" w:hAnsi="Arial" w:cs="Arial"/>
          <w:b w:val="0"/>
          <w:sz w:val="20"/>
          <w:szCs w:val="20"/>
        </w:rPr>
      </w:pPr>
    </w:p>
    <w:p w14:paraId="08CE92BB" w14:textId="77777777" w:rsidR="006A7541" w:rsidRPr="006E6DCF" w:rsidRDefault="006A7541" w:rsidP="006A7541">
      <w:pPr>
        <w:pStyle w:val="Heading1"/>
        <w:numPr>
          <w:ilvl w:val="0"/>
          <w:numId w:val="1"/>
        </w:numPr>
      </w:pPr>
      <w:bookmarkStart w:id="10" w:name="_Toc191993944"/>
      <w:bookmarkStart w:id="11" w:name="_Toc213347417"/>
      <w:r w:rsidRPr="006E6DCF">
        <w:lastRenderedPageBreak/>
        <w:t>Installation</w:t>
      </w:r>
      <w:bookmarkEnd w:id="10"/>
      <w:bookmarkEnd w:id="11"/>
    </w:p>
    <w:p w14:paraId="77DFC4AE" w14:textId="77777777" w:rsidR="006A7541" w:rsidRPr="006E6DCF" w:rsidRDefault="006A7541" w:rsidP="006A7541">
      <w:pPr>
        <w:pStyle w:val="Heading2"/>
        <w:numPr>
          <w:ilvl w:val="1"/>
          <w:numId w:val="1"/>
        </w:numPr>
      </w:pPr>
      <w:bookmarkStart w:id="12" w:name="_Toc191993945"/>
      <w:bookmarkStart w:id="13" w:name="_Toc213347418"/>
      <w:r w:rsidRPr="006E6DCF">
        <w:t>Interface Délivrables</w:t>
      </w:r>
      <w:bookmarkEnd w:id="12"/>
      <w:bookmarkEnd w:id="13"/>
    </w:p>
    <w:p w14:paraId="71981E9E" w14:textId="77777777" w:rsidR="006A7541" w:rsidRPr="006E6DCF" w:rsidRDefault="006A7541" w:rsidP="006A7541">
      <w:pPr>
        <w:rPr>
          <w:rStyle w:val="InforHeadline"/>
          <w:rFonts w:cs="Arial"/>
          <w:b w:val="0"/>
        </w:rPr>
      </w:pPr>
    </w:p>
    <w:tbl>
      <w:tblPr>
        <w:tblStyle w:val="InforTable0"/>
        <w:tblW w:w="9603" w:type="dxa"/>
        <w:tblLayout w:type="fixed"/>
        <w:tblLook w:val="04A0" w:firstRow="1" w:lastRow="0" w:firstColumn="1" w:lastColumn="0" w:noHBand="0" w:noVBand="1"/>
      </w:tblPr>
      <w:tblGrid>
        <w:gridCol w:w="1668"/>
        <w:gridCol w:w="3402"/>
        <w:gridCol w:w="70"/>
        <w:gridCol w:w="4463"/>
      </w:tblGrid>
      <w:tr w:rsidR="006A7541" w:rsidRPr="006E6DCF" w14:paraId="49CD8CBE" w14:textId="77777777" w:rsidTr="00B505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68" w:type="dxa"/>
          </w:tcPr>
          <w:p w14:paraId="0923A03F" w14:textId="77777777" w:rsidR="006A7541" w:rsidRPr="006E6DCF" w:rsidRDefault="006A7541" w:rsidP="00B50524">
            <w:pPr>
              <w:spacing w:before="60" w:after="60"/>
              <w:ind w:right="-677"/>
              <w:contextualSpacing/>
              <w:rPr>
                <w:rFonts w:cs="Arial"/>
                <w:b w:val="0"/>
                <w:bCs/>
                <w:color w:val="FFFFFF"/>
                <w:szCs w:val="16"/>
              </w:rPr>
            </w:pPr>
            <w:r w:rsidRPr="006E6DCF">
              <w:rPr>
                <w:rFonts w:cs="Arial"/>
                <w:b w:val="0"/>
                <w:bCs/>
                <w:color w:val="FFFFFF"/>
                <w:szCs w:val="16"/>
              </w:rPr>
              <w:t>T</w:t>
            </w:r>
            <w:r w:rsidRPr="006E6DCF">
              <w:rPr>
                <w:rFonts w:cs="Arial"/>
                <w:b w:val="0"/>
                <w:bCs/>
              </w:rPr>
              <w:t>ype</w:t>
            </w:r>
          </w:p>
        </w:tc>
        <w:tc>
          <w:tcPr>
            <w:tcW w:w="3402" w:type="dxa"/>
          </w:tcPr>
          <w:p w14:paraId="36C750CD" w14:textId="77777777" w:rsidR="006A7541" w:rsidRPr="006E6DCF" w:rsidRDefault="006A7541" w:rsidP="00B50524">
            <w:pPr>
              <w:spacing w:before="60" w:after="60"/>
              <w:contextualSpacing/>
              <w:rPr>
                <w:rFonts w:cs="Arial"/>
                <w:b w:val="0"/>
                <w:bCs/>
                <w:color w:val="FFFFFF"/>
                <w:szCs w:val="16"/>
              </w:rPr>
            </w:pPr>
            <w:r w:rsidRPr="006E6DCF">
              <w:rPr>
                <w:rFonts w:cs="Arial"/>
                <w:b w:val="0"/>
                <w:bCs/>
                <w:color w:val="FFFFFF"/>
                <w:szCs w:val="16"/>
              </w:rPr>
              <w:t>Name</w:t>
            </w:r>
          </w:p>
        </w:tc>
        <w:tc>
          <w:tcPr>
            <w:tcW w:w="4533" w:type="dxa"/>
            <w:gridSpan w:val="2"/>
          </w:tcPr>
          <w:p w14:paraId="17739FFE" w14:textId="77777777" w:rsidR="006A7541" w:rsidRPr="006E6DCF" w:rsidRDefault="006A7541" w:rsidP="00B50524">
            <w:pPr>
              <w:spacing w:before="60" w:after="60"/>
              <w:rPr>
                <w:rFonts w:cs="Arial"/>
                <w:bCs/>
                <w:color w:val="FFFFFF"/>
                <w:szCs w:val="16"/>
              </w:rPr>
            </w:pPr>
            <w:r w:rsidRPr="006E6DCF">
              <w:rPr>
                <w:rFonts w:cs="Arial"/>
                <w:bCs/>
                <w:color w:val="FFFFFF"/>
                <w:szCs w:val="16"/>
              </w:rPr>
              <w:t>Install File</w:t>
            </w:r>
          </w:p>
        </w:tc>
      </w:tr>
      <w:tr w:rsidR="006A7541" w:rsidRPr="006E6DCF" w14:paraId="5C9CBED6" w14:textId="77777777" w:rsidTr="00B505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68" w:type="dxa"/>
          </w:tcPr>
          <w:p w14:paraId="6D9D3B13" w14:textId="17A948B8" w:rsidR="006A7541" w:rsidRPr="006E6DCF" w:rsidRDefault="006A7541" w:rsidP="00B50524">
            <w:pPr>
              <w:spacing w:before="120" w:after="120"/>
              <w:rPr>
                <w:rFonts w:eastAsia="Times New Roman" w:cs="Arial"/>
                <w:sz w:val="20"/>
                <w:szCs w:val="20"/>
              </w:rPr>
            </w:pPr>
            <w:r w:rsidRPr="006E6DCF">
              <w:rPr>
                <w:rStyle w:val="InforHeadline"/>
                <w:rFonts w:ascii="Arial" w:hAnsi="Arial" w:cs="Arial"/>
                <w:sz w:val="20"/>
                <w:szCs w:val="20"/>
              </w:rPr>
              <w:t>H5 SDK</w:t>
            </w:r>
          </w:p>
        </w:tc>
        <w:tc>
          <w:tcPr>
            <w:tcW w:w="3472" w:type="dxa"/>
            <w:gridSpan w:val="2"/>
          </w:tcPr>
          <w:p w14:paraId="43F030E1" w14:textId="6F9DAFAE" w:rsidR="006A7541" w:rsidRPr="006E6DCF" w:rsidRDefault="006A7541" w:rsidP="00B50524">
            <w:pPr>
              <w:spacing w:before="120" w:after="120"/>
              <w:jc w:val="both"/>
              <w:rPr>
                <w:rFonts w:eastAsia="Times New Roman" w:cs="Arial"/>
                <w:color w:val="13A3F7"/>
                <w:sz w:val="20"/>
                <w:szCs w:val="20"/>
              </w:rPr>
            </w:pPr>
            <w:r w:rsidRPr="006E6DCF">
              <w:rPr>
                <w:rFonts w:cs="Arial"/>
                <w:b/>
                <w:color w:val="000000"/>
                <w:sz w:val="20"/>
                <w:szCs w:val="20"/>
              </w:rPr>
              <w:t>U-010-Recalcul-frais</w:t>
            </w:r>
          </w:p>
        </w:tc>
        <w:tc>
          <w:tcPr>
            <w:tcW w:w="4463" w:type="dxa"/>
          </w:tcPr>
          <w:p w14:paraId="708FEDA5" w14:textId="6398857B" w:rsidR="006A7541" w:rsidRPr="006E6DCF" w:rsidRDefault="006A7541" w:rsidP="00B50524">
            <w:pPr>
              <w:spacing w:before="120" w:after="120"/>
              <w:jc w:val="both"/>
              <w:rPr>
                <w:rFonts w:cs="Arial"/>
                <w:color w:val="13A3F7"/>
                <w:sz w:val="20"/>
                <w:szCs w:val="20"/>
              </w:rPr>
            </w:pPr>
            <w:r w:rsidRPr="006E6DCF">
              <w:rPr>
                <w:rStyle w:val="InforHeadline"/>
                <w:rFonts w:ascii="Arial" w:hAnsi="Arial" w:cs="Arial"/>
                <w:sz w:val="20"/>
                <w:szCs w:val="20"/>
              </w:rPr>
              <w:t>U-010-Recalcul-frais.zip</w:t>
            </w:r>
          </w:p>
        </w:tc>
      </w:tr>
      <w:tr w:rsidR="006A7541" w:rsidRPr="00AC60DA" w14:paraId="402C95E8" w14:textId="77777777" w:rsidTr="00B505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668" w:type="dxa"/>
          </w:tcPr>
          <w:p w14:paraId="0452072A" w14:textId="34143D43" w:rsidR="006A7541" w:rsidRPr="006E6DCF" w:rsidRDefault="006A7541" w:rsidP="00B50524">
            <w:pPr>
              <w:spacing w:before="120" w:after="120"/>
              <w:rPr>
                <w:rFonts w:eastAsia="Times New Roman" w:cs="Arial"/>
                <w:sz w:val="20"/>
                <w:szCs w:val="20"/>
              </w:rPr>
            </w:pPr>
            <w:r w:rsidRPr="006E6DCF">
              <w:rPr>
                <w:rStyle w:val="InforHeadline"/>
                <w:rFonts w:ascii="Arial" w:hAnsi="Arial" w:cs="Arial"/>
                <w:sz w:val="20"/>
                <w:szCs w:val="20"/>
              </w:rPr>
              <w:t>Workflow</w:t>
            </w:r>
          </w:p>
        </w:tc>
        <w:tc>
          <w:tcPr>
            <w:tcW w:w="3472" w:type="dxa"/>
            <w:gridSpan w:val="2"/>
          </w:tcPr>
          <w:p w14:paraId="59E98D8E" w14:textId="6237A58C" w:rsidR="006A7541" w:rsidRPr="006E6DCF" w:rsidRDefault="005264DE" w:rsidP="00B50524">
            <w:pPr>
              <w:spacing w:before="120" w:after="120"/>
              <w:jc w:val="both"/>
              <w:rPr>
                <w:rFonts w:eastAsia="Times New Roman" w:cs="Arial"/>
                <w:color w:val="13A3F7"/>
                <w:sz w:val="20"/>
                <w:szCs w:val="20"/>
              </w:rPr>
            </w:pPr>
            <w:r w:rsidRPr="006E6DCF">
              <w:rPr>
                <w:rStyle w:val="InforHeadline"/>
                <w:rFonts w:ascii="Arial" w:hAnsi="Arial" w:cs="Arial"/>
                <w:sz w:val="20"/>
                <w:szCs w:val="20"/>
              </w:rPr>
              <w:t>WF_</w:t>
            </w:r>
            <w:r w:rsidR="006A7541" w:rsidRPr="006E6DCF">
              <w:rPr>
                <w:rStyle w:val="InforHeadline"/>
                <w:rFonts w:ascii="Arial" w:hAnsi="Arial" w:cs="Arial"/>
                <w:sz w:val="20"/>
                <w:szCs w:val="20"/>
              </w:rPr>
              <w:t>U010_Recalcul_frais</w:t>
            </w:r>
          </w:p>
        </w:tc>
        <w:tc>
          <w:tcPr>
            <w:tcW w:w="4463" w:type="dxa"/>
          </w:tcPr>
          <w:p w14:paraId="6FE85C5F" w14:textId="211C2863" w:rsidR="006A7541" w:rsidRPr="004E5CB7" w:rsidRDefault="005264DE" w:rsidP="00B50524">
            <w:pPr>
              <w:spacing w:before="120" w:after="120"/>
              <w:jc w:val="both"/>
              <w:rPr>
                <w:rFonts w:cs="Arial"/>
                <w:color w:val="13A3F7"/>
                <w:sz w:val="20"/>
                <w:szCs w:val="20"/>
                <w:lang w:val="en-GB"/>
              </w:rPr>
            </w:pPr>
            <w:bookmarkStart w:id="14" w:name="_Hlk213342565"/>
            <w:r w:rsidRPr="004E5CB7"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  <w:t>WF_</w:t>
            </w:r>
            <w:r w:rsidR="006A7541" w:rsidRPr="004E5CB7"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  <w:t>U010_Recalcul_frais.xml</w:t>
            </w:r>
            <w:bookmarkEnd w:id="14"/>
          </w:p>
        </w:tc>
      </w:tr>
    </w:tbl>
    <w:p w14:paraId="73DB988B" w14:textId="77777777" w:rsidR="006A7541" w:rsidRPr="004E5CB7" w:rsidRDefault="006A7541" w:rsidP="006A7541">
      <w:pPr>
        <w:pStyle w:val="BodyText"/>
        <w:ind w:left="0"/>
        <w:rPr>
          <w:b/>
          <w:bCs/>
          <w:lang w:val="en-GB"/>
        </w:rPr>
      </w:pPr>
    </w:p>
    <w:p w14:paraId="4A780428" w14:textId="77777777" w:rsidR="006A7541" w:rsidRPr="004E5CB7" w:rsidRDefault="006A7541" w:rsidP="006A7541">
      <w:pPr>
        <w:rPr>
          <w:b/>
          <w:bCs/>
          <w:lang w:val="en-GB"/>
        </w:rPr>
      </w:pPr>
      <w:r w:rsidRPr="004E5CB7">
        <w:rPr>
          <w:b/>
          <w:bCs/>
          <w:lang w:val="en-GB"/>
        </w:rPr>
        <w:br w:type="page"/>
      </w:r>
    </w:p>
    <w:p w14:paraId="79444F84" w14:textId="359A194C" w:rsidR="006A7541" w:rsidRPr="006E6DCF" w:rsidRDefault="0064263B" w:rsidP="006A7541">
      <w:pPr>
        <w:pStyle w:val="Heading2"/>
        <w:numPr>
          <w:ilvl w:val="1"/>
          <w:numId w:val="1"/>
        </w:numPr>
      </w:pPr>
      <w:bookmarkStart w:id="15" w:name="_Toc213347419"/>
      <w:r w:rsidRPr="006E6DCF">
        <w:lastRenderedPageBreak/>
        <w:t>H5 SDK</w:t>
      </w:r>
      <w:bookmarkEnd w:id="15"/>
    </w:p>
    <w:p w14:paraId="10964555" w14:textId="18B3AA1F" w:rsidR="008101C9" w:rsidRPr="006E6DCF" w:rsidRDefault="008101C9" w:rsidP="006A7541">
      <w:pPr>
        <w:pStyle w:val="BodyText"/>
        <w:ind w:left="0"/>
        <w:rPr>
          <w:sz w:val="22"/>
          <w:szCs w:val="22"/>
        </w:rPr>
      </w:pPr>
      <w:r w:rsidRPr="006E6DCF">
        <w:rPr>
          <w:sz w:val="22"/>
          <w:szCs w:val="22"/>
        </w:rPr>
        <w:t>Installez le fichier Mashup dans Administration H5 &gt; Application</w:t>
      </w:r>
    </w:p>
    <w:p w14:paraId="625F839B" w14:textId="77777777" w:rsidR="008101C9" w:rsidRPr="006E6DCF" w:rsidRDefault="008101C9" w:rsidP="006A7541">
      <w:pPr>
        <w:pStyle w:val="BodyText"/>
        <w:ind w:left="0"/>
        <w:rPr>
          <w:sz w:val="22"/>
          <w:szCs w:val="22"/>
        </w:rPr>
      </w:pPr>
    </w:p>
    <w:p w14:paraId="51DA2827" w14:textId="3B0CB4B0" w:rsidR="008101C9" w:rsidRPr="006E6DCF" w:rsidRDefault="008101C9" w:rsidP="006A7541">
      <w:pPr>
        <w:pStyle w:val="BodyText"/>
        <w:ind w:left="0"/>
        <w:rPr>
          <w:sz w:val="22"/>
          <w:szCs w:val="22"/>
        </w:rPr>
      </w:pPr>
      <w:r w:rsidRPr="006E6DCF">
        <w:rPr>
          <w:noProof/>
          <w:sz w:val="22"/>
          <w:szCs w:val="22"/>
        </w:rPr>
        <w:drawing>
          <wp:inline distT="0" distB="0" distL="0" distR="0" wp14:anchorId="0D9B1618" wp14:editId="7AE8C773">
            <wp:extent cx="6417945" cy="359410"/>
            <wp:effectExtent l="0" t="0" r="1905" b="2540"/>
            <wp:docPr id="162235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55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B7AD6" w14:textId="77777777" w:rsidR="006A7541" w:rsidRPr="006E6DCF" w:rsidRDefault="006A7541" w:rsidP="006A7541">
      <w:pPr>
        <w:spacing w:line="360" w:lineRule="auto"/>
        <w:contextualSpacing/>
        <w:rPr>
          <w:rStyle w:val="InforHeadline"/>
          <w:rFonts w:ascii="Arial" w:hAnsi="Arial" w:cs="Arial"/>
          <w:b w:val="0"/>
          <w:sz w:val="20"/>
          <w:szCs w:val="20"/>
        </w:rPr>
      </w:pPr>
    </w:p>
    <w:p w14:paraId="234DDF39" w14:textId="2C17AC7B" w:rsidR="008101C9" w:rsidRPr="006E6DCF" w:rsidRDefault="008101C9" w:rsidP="006A7541">
      <w:pPr>
        <w:spacing w:line="360" w:lineRule="auto"/>
        <w:contextualSpacing/>
        <w:rPr>
          <w:rStyle w:val="InforHeadline"/>
          <w:rFonts w:ascii="Arial" w:hAnsi="Arial" w:cs="Arial"/>
          <w:b w:val="0"/>
          <w:sz w:val="20"/>
          <w:szCs w:val="20"/>
        </w:rPr>
      </w:pPr>
      <w:r w:rsidRPr="006E6DCF">
        <w:rPr>
          <w:rStyle w:val="InforHeadline"/>
          <w:rFonts w:ascii="Arial" w:hAnsi="Arial" w:cs="Arial"/>
          <w:b w:val="0"/>
          <w:noProof/>
          <w:sz w:val="20"/>
          <w:szCs w:val="20"/>
        </w:rPr>
        <w:drawing>
          <wp:inline distT="0" distB="0" distL="0" distR="0" wp14:anchorId="2340A4AE" wp14:editId="7B65B21E">
            <wp:extent cx="6417945" cy="3426460"/>
            <wp:effectExtent l="0" t="0" r="1905" b="2540"/>
            <wp:docPr id="152750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094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877E5" w14:textId="77777777" w:rsidR="008101C9" w:rsidRPr="006E6DCF" w:rsidRDefault="008101C9" w:rsidP="006A7541">
      <w:pPr>
        <w:spacing w:line="360" w:lineRule="auto"/>
        <w:contextualSpacing/>
        <w:rPr>
          <w:rStyle w:val="InforHeadline"/>
          <w:rFonts w:ascii="Arial" w:hAnsi="Arial" w:cs="Arial"/>
          <w:b w:val="0"/>
          <w:sz w:val="20"/>
          <w:szCs w:val="20"/>
        </w:rPr>
      </w:pPr>
    </w:p>
    <w:p w14:paraId="76E63155" w14:textId="5E0EEA21" w:rsidR="008101C9" w:rsidRPr="006E6DCF" w:rsidRDefault="008101C9" w:rsidP="008101C9">
      <w:pPr>
        <w:spacing w:line="360" w:lineRule="auto"/>
        <w:contextualSpacing/>
        <w:jc w:val="center"/>
        <w:rPr>
          <w:rStyle w:val="InforHeadline"/>
          <w:rFonts w:ascii="Arial" w:hAnsi="Arial" w:cs="Arial"/>
          <w:b w:val="0"/>
          <w:sz w:val="20"/>
          <w:szCs w:val="20"/>
        </w:rPr>
      </w:pPr>
      <w:r w:rsidRPr="006E6DCF">
        <w:rPr>
          <w:rStyle w:val="InforHeadline"/>
          <w:rFonts w:ascii="Arial" w:hAnsi="Arial" w:cs="Arial"/>
          <w:b w:val="0"/>
          <w:noProof/>
          <w:sz w:val="20"/>
          <w:szCs w:val="20"/>
        </w:rPr>
        <w:drawing>
          <wp:inline distT="0" distB="0" distL="0" distR="0" wp14:anchorId="7D38D0BF" wp14:editId="1C4B3EFD">
            <wp:extent cx="4094328" cy="1455113"/>
            <wp:effectExtent l="0" t="0" r="1905" b="0"/>
            <wp:docPr id="19628506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5068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08194" cy="1460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9C469" w14:textId="77777777" w:rsidR="009B1533" w:rsidRPr="006E6DCF" w:rsidRDefault="009B1533" w:rsidP="008101C9">
      <w:pPr>
        <w:spacing w:line="360" w:lineRule="auto"/>
        <w:contextualSpacing/>
        <w:jc w:val="center"/>
        <w:rPr>
          <w:rStyle w:val="InforHeadline"/>
          <w:rFonts w:ascii="Arial" w:hAnsi="Arial" w:cs="Arial"/>
          <w:b w:val="0"/>
          <w:sz w:val="20"/>
          <w:szCs w:val="20"/>
        </w:rPr>
      </w:pPr>
    </w:p>
    <w:p w14:paraId="47C6F657" w14:textId="77777777" w:rsidR="009B1533" w:rsidRPr="006E6DCF" w:rsidRDefault="009B1533" w:rsidP="008101C9">
      <w:pPr>
        <w:spacing w:line="360" w:lineRule="auto"/>
        <w:contextualSpacing/>
        <w:jc w:val="center"/>
        <w:rPr>
          <w:rStyle w:val="InforHeadline"/>
          <w:rFonts w:ascii="Arial" w:hAnsi="Arial" w:cs="Arial"/>
          <w:b w:val="0"/>
          <w:sz w:val="20"/>
          <w:szCs w:val="20"/>
        </w:rPr>
      </w:pPr>
    </w:p>
    <w:p w14:paraId="6FC79234" w14:textId="77777777" w:rsidR="009B1533" w:rsidRPr="006E6DCF" w:rsidRDefault="009B1533" w:rsidP="008101C9">
      <w:pPr>
        <w:spacing w:line="360" w:lineRule="auto"/>
        <w:contextualSpacing/>
        <w:jc w:val="center"/>
        <w:rPr>
          <w:rStyle w:val="InforHeadline"/>
          <w:rFonts w:ascii="Arial" w:hAnsi="Arial" w:cs="Arial"/>
          <w:b w:val="0"/>
          <w:sz w:val="20"/>
          <w:szCs w:val="20"/>
        </w:rPr>
      </w:pPr>
    </w:p>
    <w:p w14:paraId="265919FA" w14:textId="77777777" w:rsidR="009B1533" w:rsidRPr="006E6DCF" w:rsidRDefault="009B1533" w:rsidP="008101C9">
      <w:pPr>
        <w:spacing w:line="360" w:lineRule="auto"/>
        <w:contextualSpacing/>
        <w:jc w:val="center"/>
        <w:rPr>
          <w:rStyle w:val="InforHeadline"/>
          <w:rFonts w:ascii="Arial" w:hAnsi="Arial" w:cs="Arial"/>
          <w:b w:val="0"/>
          <w:sz w:val="20"/>
          <w:szCs w:val="20"/>
        </w:rPr>
      </w:pPr>
    </w:p>
    <w:p w14:paraId="47195BBD" w14:textId="77777777" w:rsidR="009B1533" w:rsidRPr="006E6DCF" w:rsidRDefault="009B1533" w:rsidP="009B1533">
      <w:pPr>
        <w:spacing w:line="360" w:lineRule="auto"/>
        <w:contextualSpacing/>
        <w:rPr>
          <w:rStyle w:val="InforHeadline"/>
          <w:rFonts w:ascii="Arial" w:hAnsi="Arial" w:cs="Arial"/>
          <w:b w:val="0"/>
          <w:sz w:val="20"/>
          <w:szCs w:val="20"/>
        </w:rPr>
      </w:pPr>
    </w:p>
    <w:p w14:paraId="729F3482" w14:textId="77777777" w:rsidR="009B1533" w:rsidRPr="006E6DCF" w:rsidRDefault="009B1533" w:rsidP="009B1533">
      <w:pPr>
        <w:spacing w:line="360" w:lineRule="auto"/>
        <w:contextualSpacing/>
        <w:rPr>
          <w:rStyle w:val="InforHeadline"/>
          <w:rFonts w:ascii="Arial" w:hAnsi="Arial" w:cs="Arial"/>
          <w:b w:val="0"/>
          <w:sz w:val="20"/>
          <w:szCs w:val="20"/>
        </w:rPr>
      </w:pPr>
    </w:p>
    <w:p w14:paraId="1E3278C7" w14:textId="77777777" w:rsidR="009B1533" w:rsidRPr="006E6DCF" w:rsidRDefault="009B1533" w:rsidP="009B1533">
      <w:pPr>
        <w:spacing w:line="360" w:lineRule="auto"/>
        <w:contextualSpacing/>
        <w:rPr>
          <w:rStyle w:val="InforHeadline"/>
          <w:rFonts w:ascii="Arial" w:hAnsi="Arial" w:cs="Arial"/>
          <w:b w:val="0"/>
          <w:sz w:val="20"/>
          <w:szCs w:val="20"/>
        </w:rPr>
      </w:pPr>
    </w:p>
    <w:p w14:paraId="3D0CFC1E" w14:textId="77777777" w:rsidR="009B1533" w:rsidRPr="006E6DCF" w:rsidRDefault="009B1533" w:rsidP="009B1533">
      <w:pPr>
        <w:spacing w:line="360" w:lineRule="auto"/>
        <w:contextualSpacing/>
        <w:rPr>
          <w:rStyle w:val="InforHeadline"/>
          <w:rFonts w:ascii="Arial" w:hAnsi="Arial" w:cs="Arial"/>
          <w:b w:val="0"/>
          <w:sz w:val="20"/>
          <w:szCs w:val="20"/>
        </w:rPr>
      </w:pPr>
    </w:p>
    <w:p w14:paraId="46DF43C1" w14:textId="77777777" w:rsidR="009B1533" w:rsidRPr="006E6DCF" w:rsidRDefault="009B1533" w:rsidP="009B1533">
      <w:pPr>
        <w:spacing w:line="360" w:lineRule="auto"/>
        <w:contextualSpacing/>
        <w:rPr>
          <w:rStyle w:val="InforHeadline"/>
          <w:rFonts w:ascii="Arial" w:hAnsi="Arial" w:cs="Arial"/>
          <w:b w:val="0"/>
          <w:sz w:val="20"/>
          <w:szCs w:val="20"/>
        </w:rPr>
      </w:pPr>
    </w:p>
    <w:p w14:paraId="7AF25C18" w14:textId="77777777" w:rsidR="009B1533" w:rsidRPr="006E6DCF" w:rsidRDefault="009B1533" w:rsidP="009B1533">
      <w:pPr>
        <w:spacing w:line="360" w:lineRule="auto"/>
        <w:contextualSpacing/>
        <w:rPr>
          <w:rStyle w:val="InforHeadline"/>
          <w:rFonts w:ascii="Arial" w:hAnsi="Arial" w:cs="Arial"/>
          <w:b w:val="0"/>
          <w:sz w:val="20"/>
          <w:szCs w:val="20"/>
        </w:rPr>
      </w:pPr>
    </w:p>
    <w:p w14:paraId="4AF2270A" w14:textId="77777777" w:rsidR="009B1533" w:rsidRPr="006E6DCF" w:rsidRDefault="009B1533" w:rsidP="009B1533">
      <w:pPr>
        <w:pStyle w:val="Heading2"/>
        <w:numPr>
          <w:ilvl w:val="1"/>
          <w:numId w:val="1"/>
        </w:numPr>
      </w:pPr>
      <w:bookmarkStart w:id="16" w:name="_Toc199492398"/>
      <w:bookmarkStart w:id="17" w:name="_Toc200715869"/>
      <w:bookmarkStart w:id="18" w:name="_Toc209797104"/>
      <w:bookmarkStart w:id="19" w:name="_Toc213347420"/>
      <w:r w:rsidRPr="006E6DCF">
        <w:lastRenderedPageBreak/>
        <w:t>Workflow</w:t>
      </w:r>
      <w:bookmarkEnd w:id="16"/>
      <w:bookmarkEnd w:id="17"/>
      <w:bookmarkEnd w:id="18"/>
      <w:bookmarkEnd w:id="19"/>
      <w:r w:rsidRPr="006E6DCF">
        <w:t xml:space="preserve"> </w:t>
      </w:r>
    </w:p>
    <w:p w14:paraId="46D08B11" w14:textId="77777777" w:rsidR="009B1533" w:rsidRPr="006E6DCF" w:rsidRDefault="009B1533" w:rsidP="009B1533">
      <w:pPr>
        <w:pStyle w:val="BodyText"/>
      </w:pPr>
    </w:p>
    <w:p w14:paraId="4973DC3F" w14:textId="086E9604" w:rsidR="009B1533" w:rsidRPr="006E6DCF" w:rsidRDefault="009B1533" w:rsidP="009B1533">
      <w:pPr>
        <w:pStyle w:val="BodyText"/>
        <w:numPr>
          <w:ilvl w:val="0"/>
          <w:numId w:val="61"/>
        </w:numPr>
      </w:pPr>
      <w:r w:rsidRPr="006E6DCF">
        <w:t>Accédez à ION &gt; Moniteur &amp; workflows &gt; Workflows &gt; Importer</w:t>
      </w:r>
    </w:p>
    <w:p w14:paraId="7CD54B41" w14:textId="0FCC5540" w:rsidR="009B1533" w:rsidRPr="006E6DCF" w:rsidRDefault="009B1533" w:rsidP="009B1533">
      <w:pPr>
        <w:pStyle w:val="BodyText"/>
        <w:ind w:left="720"/>
      </w:pPr>
      <w:r w:rsidRPr="006E6DCF">
        <w:rPr>
          <w:noProof/>
        </w:rPr>
        <w:drawing>
          <wp:inline distT="0" distB="0" distL="0" distR="0" wp14:anchorId="2CEF3804" wp14:editId="323EE063">
            <wp:extent cx="5605903" cy="2989593"/>
            <wp:effectExtent l="0" t="0" r="0" b="1270"/>
            <wp:docPr id="17916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28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3892" cy="2993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3709A" w14:textId="77777777" w:rsidR="009B1533" w:rsidRPr="006E6DCF" w:rsidRDefault="009B1533" w:rsidP="009B1533">
      <w:pPr>
        <w:pStyle w:val="BodyText"/>
        <w:ind w:left="0"/>
      </w:pPr>
    </w:p>
    <w:p w14:paraId="15226FE4" w14:textId="04887C1D" w:rsidR="009B1533" w:rsidRPr="006E6DCF" w:rsidRDefault="009B1533" w:rsidP="009B1533">
      <w:pPr>
        <w:pStyle w:val="BodyText"/>
        <w:numPr>
          <w:ilvl w:val="0"/>
          <w:numId w:val="61"/>
        </w:numPr>
      </w:pPr>
      <w:r w:rsidRPr="009B1533">
        <w:t>Sélectionnez le fichier à importer :</w:t>
      </w:r>
      <w:r w:rsidRPr="006E6DCF">
        <w:t xml:space="preserve"> WF_U010_Recalcul_frais.xml</w:t>
      </w:r>
    </w:p>
    <w:p w14:paraId="1A4C13DF" w14:textId="2AF465F0" w:rsidR="009B1533" w:rsidRPr="006E6DCF" w:rsidRDefault="009B1533" w:rsidP="009B1533">
      <w:pPr>
        <w:pStyle w:val="BodyText"/>
        <w:ind w:left="720"/>
        <w:jc w:val="center"/>
      </w:pPr>
      <w:r w:rsidRPr="006E6DCF">
        <w:rPr>
          <w:noProof/>
        </w:rPr>
        <w:drawing>
          <wp:inline distT="0" distB="0" distL="0" distR="0" wp14:anchorId="7CF78386" wp14:editId="2F9AA49E">
            <wp:extent cx="5558136" cy="205124"/>
            <wp:effectExtent l="0" t="0" r="5080" b="4445"/>
            <wp:docPr id="10745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557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9981" cy="212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120B0" w14:textId="77777777" w:rsidR="009B1533" w:rsidRPr="009B1533" w:rsidRDefault="009B1533" w:rsidP="009B1533">
      <w:pPr>
        <w:pStyle w:val="BodyText"/>
        <w:ind w:left="720"/>
        <w:jc w:val="center"/>
      </w:pPr>
    </w:p>
    <w:p w14:paraId="341474CB" w14:textId="74361AA5" w:rsidR="009B1533" w:rsidRPr="006E6DCF" w:rsidRDefault="009B1533" w:rsidP="009B1533">
      <w:pPr>
        <w:pStyle w:val="BodyText"/>
        <w:ind w:left="720"/>
        <w:jc w:val="center"/>
      </w:pPr>
      <w:r w:rsidRPr="006E6DCF">
        <w:rPr>
          <w:noProof/>
        </w:rPr>
        <w:drawing>
          <wp:inline distT="0" distB="0" distL="0" distR="0" wp14:anchorId="6553A51B" wp14:editId="697C4425">
            <wp:extent cx="3882788" cy="1862063"/>
            <wp:effectExtent l="0" t="0" r="3810" b="5080"/>
            <wp:docPr id="1775483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4833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07493" cy="187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155A8" w14:textId="77777777" w:rsidR="009B1533" w:rsidRPr="006E6DCF" w:rsidRDefault="009B1533" w:rsidP="009B1533">
      <w:pPr>
        <w:pStyle w:val="BodyText"/>
        <w:ind w:left="720"/>
      </w:pPr>
    </w:p>
    <w:p w14:paraId="2BC442F6" w14:textId="71FDBED4" w:rsidR="009B1533" w:rsidRPr="006E6DCF" w:rsidRDefault="009B1533" w:rsidP="009B1533">
      <w:pPr>
        <w:pStyle w:val="BodyText"/>
        <w:numPr>
          <w:ilvl w:val="0"/>
          <w:numId w:val="61"/>
        </w:numPr>
      </w:pPr>
      <w:r w:rsidRPr="006E6DCF">
        <w:t>Vous recevrez le message suivant. Cliquez sur le bouton « OK ».</w:t>
      </w:r>
    </w:p>
    <w:p w14:paraId="7BF42ABA" w14:textId="64159A10" w:rsidR="009B1533" w:rsidRPr="006E6DCF" w:rsidRDefault="009B1533" w:rsidP="009B1533">
      <w:pPr>
        <w:pStyle w:val="BodyText"/>
        <w:ind w:left="360" w:firstLine="360"/>
      </w:pPr>
      <w:r w:rsidRPr="006E6DCF">
        <w:rPr>
          <w:noProof/>
        </w:rPr>
        <w:lastRenderedPageBreak/>
        <w:drawing>
          <wp:inline distT="0" distB="0" distL="0" distR="0" wp14:anchorId="3A4E17BC" wp14:editId="2E9B6099">
            <wp:extent cx="5285181" cy="2581147"/>
            <wp:effectExtent l="0" t="0" r="0" b="0"/>
            <wp:docPr id="1186790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7906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95014" cy="25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4C625" w14:textId="66352223" w:rsidR="009B1533" w:rsidRPr="006E6DCF" w:rsidRDefault="009B1533" w:rsidP="009B1533">
      <w:pPr>
        <w:pStyle w:val="BodyText"/>
        <w:ind w:left="0"/>
      </w:pPr>
    </w:p>
    <w:p w14:paraId="27CA632C" w14:textId="52EBB86B" w:rsidR="009B1533" w:rsidRPr="006E6DCF" w:rsidRDefault="009B1533" w:rsidP="009B1533">
      <w:pPr>
        <w:pStyle w:val="BodyText"/>
        <w:numPr>
          <w:ilvl w:val="0"/>
          <w:numId w:val="61"/>
        </w:numPr>
      </w:pPr>
      <w:r w:rsidRPr="006E6DCF">
        <w:t>Cliquez sur le bouton « Activer » pour activer le workflow.</w:t>
      </w:r>
    </w:p>
    <w:p w14:paraId="16AC24F7" w14:textId="2AAA9B2D" w:rsidR="009B1533" w:rsidRDefault="009B1533" w:rsidP="009B1533">
      <w:pPr>
        <w:pStyle w:val="BodyText"/>
        <w:ind w:left="720"/>
        <w:rPr>
          <w:rStyle w:val="InforHeadline"/>
          <w:rFonts w:ascii="Arial" w:hAnsi="Arial"/>
          <w:b w:val="0"/>
          <w:color w:val="auto"/>
          <w:sz w:val="20"/>
          <w:szCs w:val="20"/>
        </w:rPr>
      </w:pPr>
      <w:r w:rsidRPr="006E6DCF">
        <w:rPr>
          <w:noProof/>
        </w:rPr>
        <w:drawing>
          <wp:inline distT="0" distB="0" distL="0" distR="0" wp14:anchorId="0CC5A06D" wp14:editId="67158232">
            <wp:extent cx="5401187" cy="1658780"/>
            <wp:effectExtent l="0" t="0" r="0" b="0"/>
            <wp:docPr id="106990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013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0801" cy="166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3D7EB" w14:textId="77777777" w:rsidR="00A23F4D" w:rsidRPr="006E6DCF" w:rsidRDefault="00A23F4D" w:rsidP="009B1533">
      <w:pPr>
        <w:pStyle w:val="BodyText"/>
        <w:ind w:left="72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2B976F53" w14:textId="77777777" w:rsidR="0035163B" w:rsidRPr="006E6DCF" w:rsidRDefault="0035163B" w:rsidP="009B1533">
      <w:pPr>
        <w:pStyle w:val="BodyText"/>
        <w:ind w:left="72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7CFB3761" w14:textId="77777777" w:rsidR="0035163B" w:rsidRPr="006E6DCF" w:rsidRDefault="0035163B" w:rsidP="009B1533">
      <w:pPr>
        <w:pStyle w:val="BodyText"/>
        <w:ind w:left="72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4B715ABD" w14:textId="77777777" w:rsidR="0035163B" w:rsidRPr="006E6DCF" w:rsidRDefault="0035163B" w:rsidP="009B1533">
      <w:pPr>
        <w:pStyle w:val="BodyText"/>
        <w:ind w:left="72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76333CC4" w14:textId="77777777" w:rsidR="0035163B" w:rsidRPr="006E6DCF" w:rsidRDefault="0035163B" w:rsidP="009B1533">
      <w:pPr>
        <w:pStyle w:val="BodyText"/>
        <w:ind w:left="72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01B2E1B5" w14:textId="77777777" w:rsidR="0035163B" w:rsidRPr="006E6DCF" w:rsidRDefault="0035163B" w:rsidP="009B1533">
      <w:pPr>
        <w:pStyle w:val="BodyText"/>
        <w:ind w:left="72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72DD0D5A" w14:textId="77777777" w:rsidR="0035163B" w:rsidRPr="006E6DCF" w:rsidRDefault="0035163B" w:rsidP="009B1533">
      <w:pPr>
        <w:pStyle w:val="BodyText"/>
        <w:ind w:left="72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78341E74" w14:textId="77777777" w:rsidR="0035163B" w:rsidRPr="006E6DCF" w:rsidRDefault="0035163B" w:rsidP="009B1533">
      <w:pPr>
        <w:pStyle w:val="BodyText"/>
        <w:ind w:left="72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61C41390" w14:textId="77777777" w:rsidR="0035163B" w:rsidRPr="006E6DCF" w:rsidRDefault="0035163B" w:rsidP="009B1533">
      <w:pPr>
        <w:pStyle w:val="BodyText"/>
        <w:ind w:left="72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4CA0AA5D" w14:textId="77777777" w:rsidR="0035163B" w:rsidRPr="006E6DCF" w:rsidRDefault="0035163B" w:rsidP="009B1533">
      <w:pPr>
        <w:pStyle w:val="BodyText"/>
        <w:ind w:left="72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22017C1C" w14:textId="77777777" w:rsidR="0035163B" w:rsidRPr="006E6DCF" w:rsidRDefault="0035163B" w:rsidP="009B1533">
      <w:pPr>
        <w:pStyle w:val="BodyText"/>
        <w:ind w:left="72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3C6A1862" w14:textId="77777777" w:rsidR="0035163B" w:rsidRPr="006E6DCF" w:rsidRDefault="0035163B" w:rsidP="009B1533">
      <w:pPr>
        <w:pStyle w:val="BodyText"/>
        <w:ind w:left="72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3439E76C" w14:textId="77777777" w:rsidR="0035163B" w:rsidRPr="006E6DCF" w:rsidRDefault="0035163B" w:rsidP="009B1533">
      <w:pPr>
        <w:pStyle w:val="BodyText"/>
        <w:ind w:left="72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356F6B0E" w14:textId="77777777" w:rsidR="0035163B" w:rsidRPr="006E6DCF" w:rsidRDefault="0035163B" w:rsidP="009B1533">
      <w:pPr>
        <w:pStyle w:val="BodyText"/>
        <w:ind w:left="72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1EDCF4B3" w14:textId="77777777" w:rsidR="0035163B" w:rsidRPr="006E6DCF" w:rsidRDefault="0035163B" w:rsidP="009B1533">
      <w:pPr>
        <w:pStyle w:val="BodyText"/>
        <w:ind w:left="72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3E30B5BA" w14:textId="77777777" w:rsidR="0035163B" w:rsidRPr="006E6DCF" w:rsidRDefault="0035163B" w:rsidP="009B1533">
      <w:pPr>
        <w:pStyle w:val="BodyText"/>
        <w:ind w:left="72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5E20887B" w14:textId="77777777" w:rsidR="0035163B" w:rsidRPr="006E6DCF" w:rsidRDefault="0035163B" w:rsidP="009B1533">
      <w:pPr>
        <w:pStyle w:val="BodyText"/>
        <w:ind w:left="72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0A5F165C" w14:textId="77777777" w:rsidR="0035163B" w:rsidRPr="006E6DCF" w:rsidRDefault="0035163B" w:rsidP="009B1533">
      <w:pPr>
        <w:pStyle w:val="BodyText"/>
        <w:ind w:left="72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21781F55" w14:textId="77777777" w:rsidR="0035163B" w:rsidRPr="006E6DCF" w:rsidRDefault="0035163B" w:rsidP="004E5CB7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0B904347" w14:textId="290971A3" w:rsidR="0035163B" w:rsidRPr="006E6DCF" w:rsidRDefault="0010353C" w:rsidP="0035163B">
      <w:pPr>
        <w:pStyle w:val="Heading2"/>
        <w:numPr>
          <w:ilvl w:val="1"/>
          <w:numId w:val="1"/>
        </w:numPr>
      </w:pPr>
      <w:bookmarkStart w:id="20" w:name="_Toc213347421"/>
      <w:r w:rsidRPr="006E6DCF">
        <w:lastRenderedPageBreak/>
        <w:t>MNS110</w:t>
      </w:r>
      <w:bookmarkEnd w:id="20"/>
    </w:p>
    <w:p w14:paraId="0FDD7864" w14:textId="15B53D61" w:rsidR="0010353C" w:rsidRPr="006E6DCF" w:rsidRDefault="0010353C" w:rsidP="0010353C">
      <w:pPr>
        <w:pStyle w:val="BodyText"/>
        <w:ind w:left="0"/>
        <w:rPr>
          <w:sz w:val="22"/>
          <w:szCs w:val="22"/>
        </w:rPr>
      </w:pPr>
      <w:r w:rsidRPr="006E6DCF">
        <w:rPr>
          <w:sz w:val="22"/>
          <w:szCs w:val="22"/>
        </w:rPr>
        <w:t>Une fois le Mashup installé, il est possible de configurer un menu rapide pour un accès rapide.</w:t>
      </w:r>
    </w:p>
    <w:p w14:paraId="79368B23" w14:textId="77777777" w:rsidR="0010353C" w:rsidRPr="006E6DCF" w:rsidRDefault="0010353C" w:rsidP="0010353C">
      <w:pPr>
        <w:pStyle w:val="BodyText"/>
        <w:ind w:left="0"/>
        <w:rPr>
          <w:sz w:val="22"/>
          <w:szCs w:val="22"/>
        </w:rPr>
      </w:pPr>
    </w:p>
    <w:p w14:paraId="39152B27" w14:textId="75FCFDFC" w:rsidR="0010353C" w:rsidRPr="006E6DCF" w:rsidRDefault="0010353C" w:rsidP="0010353C">
      <w:pPr>
        <w:pStyle w:val="BodyText"/>
        <w:ind w:left="0"/>
        <w:rPr>
          <w:sz w:val="22"/>
          <w:szCs w:val="22"/>
        </w:rPr>
      </w:pPr>
      <w:r w:rsidRPr="006E6DCF">
        <w:rPr>
          <w:sz w:val="22"/>
          <w:szCs w:val="22"/>
        </w:rPr>
        <w:t xml:space="preserve">Créez une fonction dans MNS110 </w:t>
      </w:r>
      <w:proofErr w:type="gramStart"/>
      <w:r w:rsidRPr="006E6DCF">
        <w:rPr>
          <w:sz w:val="22"/>
          <w:szCs w:val="22"/>
        </w:rPr>
        <w:t>avec:</w:t>
      </w:r>
      <w:proofErr w:type="gramEnd"/>
    </w:p>
    <w:p w14:paraId="132A1E63" w14:textId="1629F2EB" w:rsidR="0010353C" w:rsidRPr="006E6DCF" w:rsidRDefault="0010353C" w:rsidP="0010353C">
      <w:pPr>
        <w:pStyle w:val="BodyText"/>
        <w:ind w:left="720"/>
        <w:rPr>
          <w:sz w:val="22"/>
          <w:szCs w:val="22"/>
        </w:rPr>
      </w:pPr>
      <w:r w:rsidRPr="006E6DCF">
        <w:rPr>
          <w:sz w:val="22"/>
          <w:szCs w:val="22"/>
        </w:rPr>
        <w:t xml:space="preserve">• Fonction : </w:t>
      </w:r>
      <w:r w:rsidR="006E6DCF" w:rsidRPr="006E6DCF">
        <w:rPr>
          <w:sz w:val="22"/>
          <w:szCs w:val="22"/>
        </w:rPr>
        <w:t>WEB_RFR</w:t>
      </w:r>
    </w:p>
    <w:p w14:paraId="14386ADC" w14:textId="12A9535D" w:rsidR="0010353C" w:rsidRPr="006E6DCF" w:rsidRDefault="0010353C" w:rsidP="0010353C">
      <w:pPr>
        <w:pStyle w:val="BodyText"/>
        <w:ind w:left="720"/>
        <w:rPr>
          <w:sz w:val="22"/>
          <w:szCs w:val="22"/>
        </w:rPr>
      </w:pPr>
      <w:r w:rsidRPr="006E6DCF">
        <w:rPr>
          <w:sz w:val="22"/>
          <w:szCs w:val="22"/>
        </w:rPr>
        <w:t xml:space="preserve">• Groupe de composants : </w:t>
      </w:r>
      <w:r w:rsidR="006E6DCF" w:rsidRPr="006E6DCF">
        <w:rPr>
          <w:sz w:val="22"/>
          <w:szCs w:val="22"/>
        </w:rPr>
        <w:t>APP</w:t>
      </w:r>
    </w:p>
    <w:p w14:paraId="5EE1B0E1" w14:textId="7A146B79" w:rsidR="0010353C" w:rsidRPr="006E6DCF" w:rsidRDefault="0010353C" w:rsidP="0010353C">
      <w:pPr>
        <w:pStyle w:val="BodyText"/>
        <w:ind w:left="720"/>
        <w:rPr>
          <w:sz w:val="22"/>
          <w:szCs w:val="22"/>
        </w:rPr>
      </w:pPr>
      <w:r w:rsidRPr="006E6DCF">
        <w:rPr>
          <w:sz w:val="22"/>
          <w:szCs w:val="22"/>
        </w:rPr>
        <w:t>• Catégorie de fonction : WEB-WEB</w:t>
      </w:r>
    </w:p>
    <w:p w14:paraId="47C6EF15" w14:textId="52391B13" w:rsidR="0035163B" w:rsidRPr="006E6DCF" w:rsidRDefault="0010353C" w:rsidP="0010353C">
      <w:pPr>
        <w:pStyle w:val="BodyText"/>
        <w:ind w:left="720"/>
        <w:rPr>
          <w:sz w:val="22"/>
          <w:szCs w:val="22"/>
        </w:rPr>
      </w:pPr>
      <w:r w:rsidRPr="006E6DCF">
        <w:rPr>
          <w:sz w:val="22"/>
          <w:szCs w:val="22"/>
        </w:rPr>
        <w:t xml:space="preserve">• Adresse URL : </w:t>
      </w:r>
      <w:r w:rsidR="006E6DCF" w:rsidRPr="006E6DCF">
        <w:rPr>
          <w:sz w:val="22"/>
          <w:szCs w:val="22"/>
        </w:rPr>
        <w:t>/</w:t>
      </w:r>
      <w:proofErr w:type="spellStart"/>
      <w:r w:rsidR="006E6DCF" w:rsidRPr="006E6DCF">
        <w:rPr>
          <w:sz w:val="22"/>
          <w:szCs w:val="22"/>
        </w:rPr>
        <w:t>mne</w:t>
      </w:r>
      <w:proofErr w:type="spellEnd"/>
      <w:r w:rsidR="006E6DCF" w:rsidRPr="006E6DCF">
        <w:rPr>
          <w:sz w:val="22"/>
          <w:szCs w:val="22"/>
        </w:rPr>
        <w:t>/apps/u-010-recalcul-frais/</w:t>
      </w:r>
    </w:p>
    <w:p w14:paraId="5F3A49FE" w14:textId="59F91F84" w:rsidR="0010353C" w:rsidRPr="006E6DCF" w:rsidRDefault="0010353C" w:rsidP="0010353C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0"/>
          <w:szCs w:val="20"/>
        </w:rPr>
      </w:pPr>
      <w:r w:rsidRPr="006E6DCF">
        <w:rPr>
          <w:rStyle w:val="InforHeadline"/>
          <w:rFonts w:ascii="Arial" w:hAnsi="Arial"/>
          <w:b w:val="0"/>
          <w:noProof/>
          <w:color w:val="auto"/>
          <w:sz w:val="20"/>
          <w:szCs w:val="20"/>
        </w:rPr>
        <w:drawing>
          <wp:inline distT="0" distB="0" distL="0" distR="0" wp14:anchorId="453B03AA" wp14:editId="0CDA1293">
            <wp:extent cx="6271146" cy="3155738"/>
            <wp:effectExtent l="19050" t="19050" r="15875" b="26035"/>
            <wp:docPr id="129667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74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79847" cy="31601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AACCAE" w14:textId="77777777" w:rsidR="0010353C" w:rsidRPr="006E6DCF" w:rsidRDefault="0010353C" w:rsidP="0010353C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37CEE9E4" w14:textId="62305859" w:rsidR="0010353C" w:rsidRPr="006E6DCF" w:rsidRDefault="006E6DCF" w:rsidP="0010353C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0"/>
          <w:szCs w:val="20"/>
        </w:rPr>
      </w:pPr>
      <w:r w:rsidRPr="006E6DCF">
        <w:rPr>
          <w:rStyle w:val="InforHeadline"/>
          <w:rFonts w:ascii="Arial" w:hAnsi="Arial"/>
          <w:b w:val="0"/>
          <w:noProof/>
          <w:color w:val="auto"/>
          <w:sz w:val="20"/>
          <w:szCs w:val="20"/>
        </w:rPr>
        <w:drawing>
          <wp:inline distT="0" distB="0" distL="0" distR="0" wp14:anchorId="73BA28C5" wp14:editId="3634922E">
            <wp:extent cx="6417945" cy="3239770"/>
            <wp:effectExtent l="19050" t="19050" r="20955" b="17780"/>
            <wp:docPr id="200190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9044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32397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09751A" w14:textId="77777777" w:rsidR="006E6DCF" w:rsidRPr="006E6DCF" w:rsidRDefault="006E6DCF" w:rsidP="0010353C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4675FD85" w14:textId="09EE1747" w:rsidR="0010353C" w:rsidRPr="006E6DCF" w:rsidRDefault="006E6DCF" w:rsidP="0010353C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0"/>
          <w:szCs w:val="20"/>
        </w:rPr>
      </w:pPr>
      <w:r w:rsidRPr="006E6DCF">
        <w:rPr>
          <w:rStyle w:val="InforHeadline"/>
          <w:rFonts w:ascii="Arial" w:hAnsi="Arial"/>
          <w:b w:val="0"/>
          <w:color w:val="auto"/>
          <w:sz w:val="20"/>
          <w:szCs w:val="20"/>
        </w:rPr>
        <w:lastRenderedPageBreak/>
        <w:t>Dans le panneau suivant, le nom (description) du menu est défini.</w:t>
      </w:r>
    </w:p>
    <w:p w14:paraId="37678267" w14:textId="38B37098" w:rsidR="0010353C" w:rsidRPr="006E6DCF" w:rsidRDefault="0010353C" w:rsidP="0010353C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0"/>
          <w:szCs w:val="20"/>
        </w:rPr>
      </w:pPr>
      <w:r w:rsidRPr="006E6DCF">
        <w:rPr>
          <w:rStyle w:val="InforHeadline"/>
          <w:rFonts w:ascii="Arial" w:hAnsi="Arial"/>
          <w:b w:val="0"/>
          <w:noProof/>
          <w:color w:val="auto"/>
          <w:sz w:val="20"/>
          <w:szCs w:val="20"/>
        </w:rPr>
        <w:drawing>
          <wp:inline distT="0" distB="0" distL="0" distR="0" wp14:anchorId="56F35374" wp14:editId="11EF50C5">
            <wp:extent cx="6417945" cy="3217545"/>
            <wp:effectExtent l="19050" t="19050" r="20955" b="20955"/>
            <wp:docPr id="86361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144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32175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ADA899" w14:textId="77777777" w:rsidR="002F0F77" w:rsidRDefault="002F0F77" w:rsidP="0010353C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75C8241C" w14:textId="69840678" w:rsidR="006E6DCF" w:rsidRPr="006E6DCF" w:rsidRDefault="006E6DCF" w:rsidP="006E6DCF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0"/>
          <w:szCs w:val="20"/>
        </w:rPr>
      </w:pPr>
      <w:r w:rsidRPr="006E6DCF">
        <w:rPr>
          <w:rStyle w:val="InforHeadline"/>
          <w:rFonts w:ascii="Arial" w:hAnsi="Arial"/>
          <w:b w:val="0"/>
          <w:color w:val="auto"/>
          <w:sz w:val="20"/>
          <w:szCs w:val="20"/>
        </w:rPr>
        <w:t>Après avoir créé la fonction, associez-lui un menu.</w:t>
      </w:r>
    </w:p>
    <w:p w14:paraId="60E7B942" w14:textId="1A1E3B4A" w:rsidR="006E6DCF" w:rsidRPr="006E6DCF" w:rsidRDefault="006E6DCF" w:rsidP="006E6DCF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0"/>
          <w:szCs w:val="20"/>
        </w:rPr>
      </w:pPr>
      <w:r w:rsidRPr="006E6DCF">
        <w:rPr>
          <w:rStyle w:val="InforHeadline"/>
          <w:rFonts w:ascii="Arial" w:hAnsi="Arial"/>
          <w:b w:val="0"/>
          <w:color w:val="auto"/>
          <w:sz w:val="20"/>
          <w:szCs w:val="20"/>
        </w:rPr>
        <w:t>Faites un clic droit sur la fonction créée, puis sélectionnez « Associé » &gt; « Menu ». Ajoutez un menu à la fonction comme ci-dessous.</w:t>
      </w:r>
    </w:p>
    <w:p w14:paraId="32ECA02A" w14:textId="15353146" w:rsidR="0010353C" w:rsidRPr="006E6DCF" w:rsidRDefault="0010353C" w:rsidP="0010353C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0"/>
          <w:szCs w:val="20"/>
        </w:rPr>
      </w:pPr>
      <w:r w:rsidRPr="006E6DCF">
        <w:rPr>
          <w:rStyle w:val="InforHeadline"/>
          <w:rFonts w:ascii="Arial" w:hAnsi="Arial"/>
          <w:b w:val="0"/>
          <w:noProof/>
          <w:color w:val="auto"/>
          <w:sz w:val="20"/>
          <w:szCs w:val="20"/>
        </w:rPr>
        <w:drawing>
          <wp:inline distT="0" distB="0" distL="0" distR="0" wp14:anchorId="34AFF67D" wp14:editId="5EE764EB">
            <wp:extent cx="6417945" cy="3227705"/>
            <wp:effectExtent l="0" t="0" r="1905" b="0"/>
            <wp:docPr id="68356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5658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10965" w14:textId="77777777" w:rsidR="0010353C" w:rsidRPr="006E6DCF" w:rsidRDefault="0010353C" w:rsidP="0010353C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708AFA9F" w14:textId="682733E7" w:rsidR="0010353C" w:rsidRPr="006E6DCF" w:rsidRDefault="0010353C" w:rsidP="0010353C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0"/>
          <w:szCs w:val="20"/>
        </w:rPr>
      </w:pPr>
      <w:r w:rsidRPr="006E6DCF">
        <w:rPr>
          <w:rStyle w:val="InforHeadline"/>
          <w:rFonts w:ascii="Arial" w:hAnsi="Arial"/>
          <w:b w:val="0"/>
          <w:noProof/>
          <w:color w:val="auto"/>
          <w:sz w:val="20"/>
          <w:szCs w:val="20"/>
        </w:rPr>
        <w:lastRenderedPageBreak/>
        <w:drawing>
          <wp:inline distT="0" distB="0" distL="0" distR="0" wp14:anchorId="38E1503B" wp14:editId="138E3F5B">
            <wp:extent cx="6417945" cy="1819910"/>
            <wp:effectExtent l="0" t="0" r="1905" b="8890"/>
            <wp:docPr id="27269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973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4A2DE" w14:textId="77777777" w:rsidR="0010353C" w:rsidRPr="006E6DCF" w:rsidRDefault="0010353C" w:rsidP="0010353C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1D7C4FEF" w14:textId="5393A217" w:rsidR="0010353C" w:rsidRDefault="0010353C" w:rsidP="0010353C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0"/>
          <w:szCs w:val="20"/>
        </w:rPr>
      </w:pPr>
      <w:r w:rsidRPr="006E6DCF">
        <w:rPr>
          <w:rStyle w:val="InforHeadline"/>
          <w:rFonts w:ascii="Arial" w:hAnsi="Arial"/>
          <w:b w:val="0"/>
          <w:noProof/>
          <w:color w:val="auto"/>
          <w:sz w:val="20"/>
          <w:szCs w:val="20"/>
        </w:rPr>
        <w:drawing>
          <wp:inline distT="0" distB="0" distL="0" distR="0" wp14:anchorId="61BE38B3" wp14:editId="01189730">
            <wp:extent cx="6417945" cy="3225800"/>
            <wp:effectExtent l="0" t="0" r="1905" b="0"/>
            <wp:docPr id="93673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7390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4D2E8" w14:textId="77777777" w:rsidR="00E22B8D" w:rsidRPr="006E6DCF" w:rsidRDefault="00E22B8D" w:rsidP="0010353C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1383DAAD" w14:textId="2A003CC7" w:rsidR="0010353C" w:rsidRPr="00E22B8D" w:rsidRDefault="00E22B8D" w:rsidP="0010353C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0"/>
          <w:szCs w:val="20"/>
          <w:lang w:val="en-MU"/>
        </w:rPr>
      </w:pPr>
      <w:proofErr w:type="spellStart"/>
      <w:r w:rsidRPr="00E22B8D">
        <w:rPr>
          <w:rStyle w:val="InforHeadline"/>
          <w:rFonts w:ascii="Arial" w:hAnsi="Arial"/>
          <w:b w:val="0"/>
          <w:color w:val="auto"/>
          <w:sz w:val="20"/>
          <w:szCs w:val="20"/>
          <w:lang w:val="en-MU"/>
        </w:rPr>
        <w:t>Actualisez</w:t>
      </w:r>
      <w:proofErr w:type="spellEnd"/>
      <w:r w:rsidRPr="00E22B8D">
        <w:rPr>
          <w:rStyle w:val="InforHeadline"/>
          <w:rFonts w:ascii="Arial" w:hAnsi="Arial"/>
          <w:b w:val="0"/>
          <w:color w:val="auto"/>
          <w:sz w:val="20"/>
          <w:szCs w:val="20"/>
          <w:lang w:val="en-MU"/>
        </w:rPr>
        <w:t xml:space="preserve"> </w:t>
      </w:r>
      <w:proofErr w:type="spellStart"/>
      <w:r w:rsidRPr="00E22B8D">
        <w:rPr>
          <w:rStyle w:val="InforHeadline"/>
          <w:rFonts w:ascii="Arial" w:hAnsi="Arial"/>
          <w:b w:val="0"/>
          <w:color w:val="auto"/>
          <w:sz w:val="20"/>
          <w:szCs w:val="20"/>
          <w:lang w:val="en-MU"/>
        </w:rPr>
        <w:t>l'environnement</w:t>
      </w:r>
      <w:proofErr w:type="spellEnd"/>
      <w:r w:rsidRPr="00E22B8D">
        <w:rPr>
          <w:rStyle w:val="InforHeadline"/>
          <w:rFonts w:ascii="Arial" w:hAnsi="Arial"/>
          <w:b w:val="0"/>
          <w:color w:val="auto"/>
          <w:sz w:val="20"/>
          <w:szCs w:val="20"/>
          <w:lang w:val="en-MU"/>
        </w:rPr>
        <w:t>, le mashup sera accessible comme ci-dessous</w:t>
      </w:r>
      <w:r>
        <w:rPr>
          <w:rStyle w:val="InforHeadline"/>
          <w:rFonts w:ascii="Arial" w:hAnsi="Arial"/>
          <w:b w:val="0"/>
          <w:color w:val="auto"/>
          <w:sz w:val="20"/>
          <w:szCs w:val="20"/>
          <w:lang w:val="en-MU"/>
        </w:rPr>
        <w:t>.</w:t>
      </w:r>
    </w:p>
    <w:p w14:paraId="48CD40BC" w14:textId="0F968329" w:rsidR="0010353C" w:rsidRPr="0035163B" w:rsidRDefault="0010353C" w:rsidP="006E6DCF">
      <w:pPr>
        <w:pStyle w:val="BodyText"/>
        <w:ind w:left="0"/>
        <w:jc w:val="center"/>
        <w:rPr>
          <w:rStyle w:val="InforHeadline"/>
          <w:rFonts w:ascii="Arial" w:hAnsi="Arial"/>
          <w:b w:val="0"/>
          <w:color w:val="auto"/>
          <w:sz w:val="20"/>
          <w:szCs w:val="20"/>
          <w:lang w:val="en-MU"/>
        </w:rPr>
      </w:pPr>
      <w:r w:rsidRPr="006E6DCF">
        <w:rPr>
          <w:rStyle w:val="InforHeadline"/>
          <w:rFonts w:ascii="Arial" w:hAnsi="Arial"/>
          <w:b w:val="0"/>
          <w:noProof/>
          <w:color w:val="auto"/>
          <w:sz w:val="20"/>
          <w:szCs w:val="20"/>
        </w:rPr>
        <w:drawing>
          <wp:inline distT="0" distB="0" distL="0" distR="0" wp14:anchorId="1C326302" wp14:editId="2C8160DF">
            <wp:extent cx="3466531" cy="1913680"/>
            <wp:effectExtent l="0" t="0" r="635" b="0"/>
            <wp:docPr id="739142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427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78712" cy="1920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353C" w:rsidRPr="0035163B" w:rsidSect="006670B8"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7" w:h="16839" w:code="1"/>
      <w:pgMar w:top="1080" w:right="720" w:bottom="1440" w:left="720" w:header="432" w:footer="720" w:gutter="360"/>
      <w:paperSrc w:first="111" w:other="111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A0850" w14:textId="77777777" w:rsidR="004F1684" w:rsidRPr="006E6DCF" w:rsidRDefault="004F1684">
      <w:r w:rsidRPr="006E6DCF">
        <w:separator/>
      </w:r>
    </w:p>
  </w:endnote>
  <w:endnote w:type="continuationSeparator" w:id="0">
    <w:p w14:paraId="659CEEEB" w14:textId="77777777" w:rsidR="004F1684" w:rsidRPr="006E6DCF" w:rsidRDefault="004F1684">
      <w:r w:rsidRPr="006E6DC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E33D2" w14:textId="77777777" w:rsidR="00602727" w:rsidRPr="006E6DCF" w:rsidRDefault="00602727">
    <w:pPr>
      <w:pStyle w:val="Footer"/>
      <w:framePr w:wrap="around" w:vAnchor="text" w:hAnchor="margin" w:xAlign="right" w:y="1"/>
      <w:rPr>
        <w:rStyle w:val="PageNumber"/>
      </w:rPr>
    </w:pPr>
    <w:r w:rsidRPr="006E6DCF">
      <w:rPr>
        <w:rStyle w:val="PageNumber"/>
      </w:rPr>
      <w:fldChar w:fldCharType="begin"/>
    </w:r>
    <w:r w:rsidRPr="006E6DCF">
      <w:rPr>
        <w:rStyle w:val="PageNumber"/>
      </w:rPr>
      <w:instrText xml:space="preserve">PAGE  </w:instrText>
    </w:r>
    <w:r w:rsidRPr="006E6DCF">
      <w:rPr>
        <w:rStyle w:val="PageNumber"/>
      </w:rPr>
      <w:fldChar w:fldCharType="separate"/>
    </w:r>
    <w:r w:rsidRPr="006E6DCF">
      <w:rPr>
        <w:rStyle w:val="PageNumber"/>
      </w:rPr>
      <w:t>i</w:t>
    </w:r>
    <w:proofErr w:type="gramStart"/>
    <w:r w:rsidRPr="006E6DCF">
      <w:rPr>
        <w:rStyle w:val="PageNumber"/>
      </w:rPr>
      <w:t>v</w:t>
    </w:r>
    <w:proofErr w:type="gramEnd"/>
    <w:r w:rsidRPr="006E6DCF">
      <w:rPr>
        <w:rStyle w:val="PageNumber"/>
      </w:rPr>
      <w:fldChar w:fldCharType="end"/>
    </w:r>
  </w:p>
  <w:p w14:paraId="6E66DCB9" w14:textId="77777777" w:rsidR="00602727" w:rsidRPr="006E6DCF" w:rsidRDefault="0060272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53FB0" w14:textId="5641BD18" w:rsidR="00602727" w:rsidRPr="006E6DCF" w:rsidRDefault="004E5CB7" w:rsidP="00D56107">
    <w:pPr>
      <w:pStyle w:val="Footer"/>
      <w:framePr w:hSpace="187" w:wrap="auto" w:vAnchor="text" w:hAnchor="margin" w:xAlign="right" w:y="1"/>
      <w:tabs>
        <w:tab w:val="clear" w:pos="7920"/>
        <w:tab w:val="right" w:pos="9900"/>
        <w:tab w:val="right" w:pos="10440"/>
      </w:tabs>
    </w:pPr>
    <w:fldSimple w:instr=" STYLEREF HD1 \* MERGEFORMAT ">
      <w:r w:rsidR="00AC60DA">
        <w:rPr>
          <w:noProof/>
        </w:rPr>
        <w:t>Introduction</w:t>
      </w:r>
    </w:fldSimple>
    <w:r w:rsidR="00602727" w:rsidRPr="006E6DCF">
      <w:t xml:space="preserve">     </w:t>
    </w:r>
    <w:r w:rsidR="00602727" w:rsidRPr="006E6DCF">
      <w:fldChar w:fldCharType="begin"/>
    </w:r>
    <w:r w:rsidR="00602727" w:rsidRPr="006E6DCF">
      <w:instrText xml:space="preserve"> If </w:instrText>
    </w:r>
    <w:r w:rsidR="00602727" w:rsidRPr="006E6DCF">
      <w:fldChar w:fldCharType="begin"/>
    </w:r>
    <w:r w:rsidR="00602727" w:rsidRPr="006E6DCF">
      <w:instrText xml:space="preserve"> Section </w:instrText>
    </w:r>
    <w:r w:rsidR="00602727" w:rsidRPr="006E6DCF">
      <w:fldChar w:fldCharType="separate"/>
    </w:r>
    <w:r w:rsidR="00AC60DA">
      <w:instrText>1</w:instrText>
    </w:r>
    <w:r w:rsidR="00602727" w:rsidRPr="006E6DCF">
      <w:fldChar w:fldCharType="end"/>
    </w:r>
    <w:r w:rsidR="00602727" w:rsidRPr="006E6DCF">
      <w:instrText xml:space="preserve"> &gt; 1 “</w:instrText>
    </w:r>
    <w:r w:rsidR="00602727" w:rsidRPr="006E6DCF">
      <w:fldChar w:fldCharType="begin"/>
    </w:r>
    <w:r w:rsidR="00602727" w:rsidRPr="006E6DCF">
      <w:instrText xml:space="preserve">PAGE </w:instrText>
    </w:r>
    <w:r w:rsidR="00602727" w:rsidRPr="006E6DCF">
      <w:fldChar w:fldCharType="separate"/>
    </w:r>
    <w:r w:rsidR="00602727" w:rsidRPr="006E6DCF">
      <w:instrText>1</w:instrText>
    </w:r>
    <w:r w:rsidR="00602727" w:rsidRPr="006E6DCF">
      <w:fldChar w:fldCharType="end"/>
    </w:r>
    <w:r w:rsidR="00602727" w:rsidRPr="006E6DCF">
      <w:instrText xml:space="preserve"> of </w:instrText>
    </w:r>
    <w:r w:rsidR="00602727" w:rsidRPr="006E6DCF">
      <w:fldChar w:fldCharType="begin"/>
    </w:r>
    <w:r w:rsidR="00602727" w:rsidRPr="006E6DCF">
      <w:instrText xml:space="preserve"> =  </w:instrText>
    </w:r>
    <w:r w:rsidR="00602727" w:rsidRPr="006E6DCF">
      <w:fldChar w:fldCharType="begin"/>
    </w:r>
    <w:r w:rsidR="00602727" w:rsidRPr="006E6DCF">
      <w:instrText xml:space="preserve"> NUMPAGES </w:instrText>
    </w:r>
    <w:r w:rsidR="00602727" w:rsidRPr="006E6DCF">
      <w:fldChar w:fldCharType="separate"/>
    </w:r>
    <w:r w:rsidR="00602727" w:rsidRPr="006E6DCF">
      <w:instrText>10</w:instrText>
    </w:r>
    <w:r w:rsidR="00602727" w:rsidRPr="006E6DCF">
      <w:fldChar w:fldCharType="end"/>
    </w:r>
    <w:r w:rsidR="00602727" w:rsidRPr="006E6DCF">
      <w:instrText xml:space="preserve"> - Sec1  </w:instrText>
    </w:r>
    <w:r w:rsidR="00602727" w:rsidRPr="006E6DCF">
      <w:fldChar w:fldCharType="separate"/>
    </w:r>
    <w:r w:rsidR="00602727" w:rsidRPr="006E6DCF">
      <w:instrText>7</w:instrText>
    </w:r>
    <w:r w:rsidR="00602727" w:rsidRPr="006E6DCF">
      <w:fldChar w:fldCharType="end"/>
    </w:r>
    <w:r w:rsidR="00602727" w:rsidRPr="006E6DCF">
      <w:instrText>” “</w:instrText>
    </w:r>
    <w:r w:rsidR="00602727" w:rsidRPr="006E6DCF">
      <w:fldChar w:fldCharType="begin"/>
    </w:r>
    <w:r w:rsidR="00602727" w:rsidRPr="006E6DCF">
      <w:instrText xml:space="preserve"> PAGE </w:instrText>
    </w:r>
    <w:r w:rsidR="00602727" w:rsidRPr="006E6DCF">
      <w:fldChar w:fldCharType="separate"/>
    </w:r>
    <w:r w:rsidR="00AC60DA">
      <w:rPr>
        <w:noProof/>
      </w:rPr>
      <w:instrText>4</w:instrText>
    </w:r>
    <w:r w:rsidR="00602727" w:rsidRPr="006E6DCF">
      <w:fldChar w:fldCharType="end"/>
    </w:r>
    <w:r w:rsidR="00602727" w:rsidRPr="006E6DCF">
      <w:instrText xml:space="preserve">” </w:instrText>
    </w:r>
    <w:r w:rsidR="00602727" w:rsidRPr="006E6DCF">
      <w:fldChar w:fldCharType="separate"/>
    </w:r>
    <w:r w:rsidR="00AC60DA">
      <w:rPr>
        <w:noProof/>
      </w:rPr>
      <w:t>4</w:t>
    </w:r>
    <w:r w:rsidR="00602727" w:rsidRPr="006E6DCF">
      <w:fldChar w:fldCharType="end"/>
    </w:r>
  </w:p>
  <w:p w14:paraId="78590ACA" w14:textId="42481890" w:rsidR="00602727" w:rsidRPr="006E6DCF" w:rsidRDefault="00C45175" w:rsidP="00D56107">
    <w:pPr>
      <w:pStyle w:val="Footer"/>
      <w:tabs>
        <w:tab w:val="clear" w:pos="7920"/>
        <w:tab w:val="right" w:pos="9900"/>
        <w:tab w:val="right" w:pos="10440"/>
      </w:tabs>
    </w:pPr>
    <w:r w:rsidRPr="006E6DCF">
      <w:t>H5 SDK</w:t>
    </w:r>
  </w:p>
  <w:p w14:paraId="1780CA83" w14:textId="7E52F826" w:rsidR="00602727" w:rsidRPr="006E6DCF" w:rsidRDefault="00602727" w:rsidP="00A56694">
    <w:pPr>
      <w:pStyle w:val="Footer"/>
      <w:tabs>
        <w:tab w:val="clear" w:pos="7920"/>
        <w:tab w:val="center" w:pos="5400"/>
        <w:tab w:val="right" w:pos="9720"/>
        <w:tab w:val="right" w:pos="10440"/>
      </w:tabs>
    </w:pPr>
    <w:r w:rsidRPr="006E6DCF">
      <w:t xml:space="preserve">File </w:t>
    </w:r>
    <w:r w:rsidR="005610D7" w:rsidRPr="006E6DCF">
      <w:t>Réf :</w:t>
    </w:r>
    <w:r w:rsidRPr="006E6DCF">
      <w:t xml:space="preserve">  </w:t>
    </w:r>
    <w:r w:rsidR="00AC60DA">
      <w:t>DES-020</w:t>
    </w:r>
    <w:r w:rsidR="00C45175" w:rsidRPr="006E6DCF">
      <w:t>_U-010_Recalcul_frais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9115A" w14:textId="77777777" w:rsidR="00602727" w:rsidRPr="006E6DCF" w:rsidRDefault="00602727">
    <w:pPr>
      <w:pStyle w:val="Footer"/>
      <w:tabs>
        <w:tab w:val="clear" w:pos="7920"/>
        <w:tab w:val="right" w:pos="10440"/>
      </w:tabs>
    </w:pPr>
    <w:r w:rsidRPr="006E6DCF"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58752" behindDoc="0" locked="1" layoutInCell="1" allowOverlap="1" wp14:anchorId="6069DD5E" wp14:editId="585E3BE9">
              <wp:simplePos x="0" y="0"/>
              <wp:positionH relativeFrom="page">
                <wp:posOffset>1414145</wp:posOffset>
              </wp:positionH>
              <wp:positionV relativeFrom="page">
                <wp:posOffset>9725025</wp:posOffset>
              </wp:positionV>
              <wp:extent cx="6055995" cy="265430"/>
              <wp:effectExtent l="0" t="0" r="0" b="1270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55995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2D2E8A" w14:textId="77777777" w:rsidR="00602727" w:rsidRPr="004E5CB7" w:rsidRDefault="00602727" w:rsidP="005F7057">
                          <w:pPr>
                            <w:pStyle w:val="CopyrightText0"/>
                            <w:rPr>
                              <w:lang w:val="en-GB"/>
                            </w:rPr>
                          </w:pPr>
                          <w:r w:rsidRPr="004E5CB7">
                            <w:rPr>
                              <w:lang w:val="en-GB"/>
                            </w:rPr>
                            <w:t xml:space="preserve">Copyright © 2013 Infor. All rights reserved. The word and design marks set forth herein are trademarks and/or registered trademarks of Infor and/or related affiliates </w:t>
                          </w:r>
                        </w:p>
                        <w:p w14:paraId="0A5F3642" w14:textId="77777777" w:rsidR="00602727" w:rsidRPr="004E5CB7" w:rsidRDefault="00602727" w:rsidP="005F7057">
                          <w:pPr>
                            <w:pStyle w:val="CopyrightText0"/>
                            <w:rPr>
                              <w:lang w:val="en-GB"/>
                            </w:rPr>
                          </w:pPr>
                          <w:r w:rsidRPr="004E5CB7">
                            <w:rPr>
                              <w:lang w:val="en-GB"/>
                            </w:rPr>
                            <w:t>and subsidiaries. All other trademarks listed herein are the property of their respective owners. www.infor.com.</w:t>
                          </w:r>
                        </w:p>
                        <w:p w14:paraId="01B13874" w14:textId="77777777" w:rsidR="00602727" w:rsidRPr="004E5CB7" w:rsidRDefault="00602727" w:rsidP="005F7057">
                          <w:pPr>
                            <w:pStyle w:val="Copyright"/>
                            <w:rPr>
                              <w:color w:val="262626"/>
                              <w:lang w:val="en-GB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69DD5E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111.35pt;margin-top:765.75pt;width:476.85pt;height:20.9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" filled="f" stroked="f">
              <v:textbox>
                <w:txbxContent>
                  <w:p w14:paraId="322D2E8A" w14:textId="77777777" w:rsidR="00602727" w:rsidRPr="004E5CB7" w:rsidRDefault="00602727" w:rsidP="005F7057">
                    <w:pPr>
                      <w:pStyle w:val="CopyrightText0"/>
                      <w:rPr>
                        <w:lang w:val="en-GB"/>
                      </w:rPr>
                    </w:pPr>
                    <w:r w:rsidRPr="004E5CB7">
                      <w:rPr>
                        <w:lang w:val="en-GB"/>
                      </w:rPr>
                      <w:t xml:space="preserve">Copyright © 2013 Infor. All rights reserved. The word and design marks set forth herein are trademarks and/or registered trademarks of Infor and/or related affiliates </w:t>
                    </w:r>
                  </w:p>
                  <w:p w14:paraId="0A5F3642" w14:textId="77777777" w:rsidR="00602727" w:rsidRPr="004E5CB7" w:rsidRDefault="00602727" w:rsidP="005F7057">
                    <w:pPr>
                      <w:pStyle w:val="CopyrightText0"/>
                      <w:rPr>
                        <w:lang w:val="en-GB"/>
                      </w:rPr>
                    </w:pPr>
                    <w:r w:rsidRPr="004E5CB7">
                      <w:rPr>
                        <w:lang w:val="en-GB"/>
                      </w:rPr>
                      <w:t>and subsidiaries. All other trademarks listed herein are the property of their respective owners. www.infor.com.</w:t>
                    </w:r>
                  </w:p>
                  <w:p w14:paraId="01B13874" w14:textId="77777777" w:rsidR="00602727" w:rsidRPr="004E5CB7" w:rsidRDefault="00602727" w:rsidP="005F7057">
                    <w:pPr>
                      <w:pStyle w:val="Copyright"/>
                      <w:rPr>
                        <w:color w:val="262626"/>
                        <w:lang w:val="en-GB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CB204" w14:textId="77777777" w:rsidR="004F1684" w:rsidRPr="006E6DCF" w:rsidRDefault="004F1684">
      <w:r w:rsidRPr="006E6DCF">
        <w:separator/>
      </w:r>
    </w:p>
  </w:footnote>
  <w:footnote w:type="continuationSeparator" w:id="0">
    <w:p w14:paraId="5A7F779F" w14:textId="77777777" w:rsidR="004F1684" w:rsidRPr="006E6DCF" w:rsidRDefault="004F1684">
      <w:r w:rsidRPr="006E6DC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2F71B" w14:textId="14DD5C01" w:rsidR="00602727" w:rsidRPr="006E6DCF" w:rsidRDefault="00602727" w:rsidP="00B312E9">
    <w:pPr>
      <w:pStyle w:val="Header"/>
      <w:framePr w:hSpace="187" w:wrap="auto" w:vAnchor="page" w:hAnchor="margin" w:xAlign="right" w:y="433"/>
    </w:pPr>
    <w:r w:rsidRPr="006E6DCF">
      <w:t xml:space="preserve">Doc </w:t>
    </w:r>
    <w:r w:rsidR="00A34B3A" w:rsidRPr="006E6DCF">
      <w:t>Réf :</w:t>
    </w:r>
    <w:r w:rsidRPr="006E6DCF">
      <w:rPr>
        <w:rStyle w:val="HighlightedVariable"/>
      </w:rPr>
      <w:t xml:space="preserve"> </w:t>
    </w:r>
    <w:r w:rsidR="00D42CF6" w:rsidRPr="006E6DCF">
      <w:rPr>
        <w:rStyle w:val="HighlightedVariable"/>
      </w:rPr>
      <w:t>DES-0</w:t>
    </w:r>
    <w:r w:rsidR="001856A8" w:rsidRPr="006E6DCF">
      <w:rPr>
        <w:rStyle w:val="HighlightedVariable"/>
      </w:rPr>
      <w:t>3</w:t>
    </w:r>
    <w:r w:rsidR="00D42CF6" w:rsidRPr="006E6DCF">
      <w:rPr>
        <w:rStyle w:val="HighlightedVariable"/>
      </w:rPr>
      <w:t>0_U-010_Recalcul_frais</w:t>
    </w:r>
  </w:p>
  <w:p w14:paraId="561E8E24" w14:textId="2F1CFBAD" w:rsidR="00602727" w:rsidRPr="006E6DCF" w:rsidRDefault="00602727" w:rsidP="00B312E9">
    <w:pPr>
      <w:pStyle w:val="Header"/>
    </w:pPr>
    <w:fldSimple w:instr=" TITLE   \* MERGEFORMAT ">
      <w:r w:rsidRPr="006E6DCF">
        <w:t>DES-0</w:t>
      </w:r>
      <w:r w:rsidR="001856A8" w:rsidRPr="006E6DCF">
        <w:t>3</w:t>
      </w:r>
      <w:r w:rsidRPr="006E6DCF">
        <w:t xml:space="preserve">0 </w:t>
      </w:r>
      <w:r w:rsidR="00782110" w:rsidRPr="006E6DCF">
        <w:t>Spécification de Déploiement</w:t>
      </w:r>
    </w:fldSimple>
  </w:p>
  <w:p w14:paraId="6D3FD1EB" w14:textId="5DD69B52" w:rsidR="00602727" w:rsidRPr="006E6DCF" w:rsidRDefault="00D42CF6" w:rsidP="00B312E9">
    <w:pPr>
      <w:pStyle w:val="Header"/>
      <w:framePr w:hSpace="187" w:wrap="auto" w:vAnchor="text" w:hAnchor="margin" w:xAlign="right" w:y="1"/>
    </w:pPr>
    <w:r w:rsidRPr="006E6DCF">
      <w:t>0</w:t>
    </w:r>
    <w:r w:rsidR="001856A8" w:rsidRPr="006E6DCF">
      <w:t>7</w:t>
    </w:r>
    <w:r w:rsidR="0018455B" w:rsidRPr="006E6DCF">
      <w:t>/</w:t>
    </w:r>
    <w:r w:rsidRPr="006E6DCF">
      <w:t>11</w:t>
    </w:r>
    <w:r w:rsidR="0018455B" w:rsidRPr="006E6DCF">
      <w:t>/2025</w:t>
    </w:r>
  </w:p>
  <w:p w14:paraId="44651237" w14:textId="77777777" w:rsidR="00602727" w:rsidRPr="006E6DCF" w:rsidRDefault="00602727" w:rsidP="00B312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BC964" w14:textId="5C639E92" w:rsidR="00602727" w:rsidRPr="006E6DCF" w:rsidRDefault="001856A8" w:rsidP="001856A8">
    <w:pPr>
      <w:ind w:firstLine="720"/>
    </w:pPr>
    <w:r w:rsidRPr="006E6DCF">
      <w:rPr>
        <w:noProof/>
      </w:rPr>
      <w:drawing>
        <wp:inline distT="0" distB="0" distL="0" distR="0" wp14:anchorId="59761F2B" wp14:editId="23969D5F">
          <wp:extent cx="723900" cy="723900"/>
          <wp:effectExtent l="0" t="0" r="0" b="0"/>
          <wp:docPr id="128360611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2270723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3900" cy="723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602727" w:rsidRPr="006E6DCF">
      <w:t xml:space="preserve"> </w:t>
    </w:r>
    <w:r w:rsidR="00602727" w:rsidRPr="006E6DCF">
      <w:tab/>
    </w:r>
    <w:r w:rsidR="00602727" w:rsidRPr="006E6DCF">
      <w:tab/>
    </w:r>
    <w:r w:rsidR="00602727" w:rsidRPr="006E6DCF">
      <w:tab/>
    </w:r>
    <w:r w:rsidR="00602727" w:rsidRPr="006E6DCF">
      <w:tab/>
    </w:r>
    <w:r w:rsidR="00602727" w:rsidRPr="006E6DCF">
      <w:tab/>
    </w:r>
    <w:r w:rsidRPr="006E6DCF">
      <w:tab/>
    </w:r>
    <w:r w:rsidRPr="006E6DCF">
      <w:tab/>
    </w:r>
    <w:r w:rsidRPr="006E6DCF">
      <w:tab/>
    </w:r>
    <w:r w:rsidRPr="006E6DCF">
      <w:tab/>
    </w:r>
    <w:sdt>
      <w:sdtPr>
        <w:alias w:val="Custom Logo"/>
        <w:tag w:val="Custom Logo"/>
        <w:id w:val="691650801"/>
        <w:picture/>
      </w:sdtPr>
      <w:sdtContent>
        <w:r w:rsidR="00D42CF6" w:rsidRPr="006E6DCF">
          <w:rPr>
            <w:noProof/>
          </w:rPr>
          <w:drawing>
            <wp:inline distT="0" distB="0" distL="0" distR="0" wp14:anchorId="3DC73364" wp14:editId="1E0B4A83">
              <wp:extent cx="774700" cy="729129"/>
              <wp:effectExtent l="0" t="0" r="6350" b="0"/>
              <wp:docPr id="2683120" name="Picture 1" descr="A blue and white logo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95620963" name="Picture 1" descr="A blue and white logo&#10;&#10;AI-generated content may be incorrect."/>
                      <pic:cNvPicPr>
                        <a:picLocks noChangeAspect="1" noChangeArrowheads="1"/>
                      </pic:cNvPicPr>
                    </pic:nvPicPr>
                    <pic:blipFill>
                      <a:blip r:embed="rId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83447" cy="73736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C96AE0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026F07DC"/>
    <w:multiLevelType w:val="hybridMultilevel"/>
    <w:tmpl w:val="4D6479B0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DC73D24"/>
    <w:multiLevelType w:val="hybridMultilevel"/>
    <w:tmpl w:val="968ACF06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DE66920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" w15:restartNumberingAfterBreak="0">
    <w:nsid w:val="115A5AF8"/>
    <w:multiLevelType w:val="hybridMultilevel"/>
    <w:tmpl w:val="5986C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287F93"/>
    <w:multiLevelType w:val="singleLevel"/>
    <w:tmpl w:val="D6AC155C"/>
    <w:lvl w:ilvl="0">
      <w:start w:val="1"/>
      <w:numFmt w:val="decimal"/>
      <w:lvlText w:val="%1."/>
      <w:legacy w:legacy="1" w:legacySpace="0" w:legacyIndent="360"/>
      <w:lvlJc w:val="left"/>
      <w:pPr>
        <w:ind w:left="3240" w:hanging="360"/>
      </w:pPr>
    </w:lvl>
  </w:abstractNum>
  <w:abstractNum w:abstractNumId="6" w15:restartNumberingAfterBreak="0">
    <w:nsid w:val="1451248F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7" w15:restartNumberingAfterBreak="0">
    <w:nsid w:val="18651304"/>
    <w:multiLevelType w:val="hybridMultilevel"/>
    <w:tmpl w:val="9E2A5E9A"/>
    <w:lvl w:ilvl="0" w:tplc="850C969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0A3F68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9" w15:restartNumberingAfterBreak="0">
    <w:nsid w:val="1AB24A7A"/>
    <w:multiLevelType w:val="hybridMultilevel"/>
    <w:tmpl w:val="FA66C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8D7F95"/>
    <w:multiLevelType w:val="singleLevel"/>
    <w:tmpl w:val="A2C2782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1" w15:restartNumberingAfterBreak="0">
    <w:nsid w:val="25503506"/>
    <w:multiLevelType w:val="multilevel"/>
    <w:tmpl w:val="60064F0A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12" w15:restartNumberingAfterBreak="0">
    <w:nsid w:val="256833BE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3" w15:restartNumberingAfterBreak="0">
    <w:nsid w:val="27581121"/>
    <w:multiLevelType w:val="multilevel"/>
    <w:tmpl w:val="BC688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8867DE"/>
    <w:multiLevelType w:val="hybridMultilevel"/>
    <w:tmpl w:val="D7042F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2908E5"/>
    <w:multiLevelType w:val="hybridMultilevel"/>
    <w:tmpl w:val="CEFACB4E"/>
    <w:lvl w:ilvl="0" w:tplc="712ADDD2">
      <w:start w:val="1"/>
      <w:numFmt w:val="bullet"/>
      <w:pStyle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6" w15:restartNumberingAfterBreak="0">
    <w:nsid w:val="2F4E1104"/>
    <w:multiLevelType w:val="hybridMultilevel"/>
    <w:tmpl w:val="0B425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584BC0"/>
    <w:multiLevelType w:val="hybridMultilevel"/>
    <w:tmpl w:val="C714E336"/>
    <w:lvl w:ilvl="0" w:tplc="41B06D40">
      <w:start w:val="1"/>
      <w:numFmt w:val="none"/>
      <w:lvlText w:val="Note:"/>
      <w:lvlJc w:val="left"/>
      <w:pPr>
        <w:ind w:left="720" w:hanging="360"/>
      </w:pPr>
      <w:rPr>
        <w:b/>
        <w:i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977772"/>
    <w:multiLevelType w:val="hybridMultilevel"/>
    <w:tmpl w:val="CEC4DDA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5972231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0" w15:restartNumberingAfterBreak="0">
    <w:nsid w:val="3BA148F4"/>
    <w:multiLevelType w:val="hybridMultilevel"/>
    <w:tmpl w:val="2D56B9C0"/>
    <w:lvl w:ilvl="0" w:tplc="D6B8124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3B0AC9"/>
    <w:multiLevelType w:val="singleLevel"/>
    <w:tmpl w:val="B0948914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2" w15:restartNumberingAfterBreak="0">
    <w:nsid w:val="43097CFC"/>
    <w:multiLevelType w:val="hybridMultilevel"/>
    <w:tmpl w:val="F4086FB6"/>
    <w:lvl w:ilvl="0" w:tplc="FFFFFFFF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5E630B"/>
    <w:multiLevelType w:val="hybridMultilevel"/>
    <w:tmpl w:val="210C3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AA7D55"/>
    <w:multiLevelType w:val="hybridMultilevel"/>
    <w:tmpl w:val="D258F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0B7C11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6" w15:restartNumberingAfterBreak="0">
    <w:nsid w:val="4B9D1D4D"/>
    <w:multiLevelType w:val="hybridMultilevel"/>
    <w:tmpl w:val="76D67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195B1B"/>
    <w:multiLevelType w:val="hybridMultilevel"/>
    <w:tmpl w:val="65BA13E4"/>
    <w:lvl w:ilvl="0" w:tplc="850C969A">
      <w:start w:val="1"/>
      <w:numFmt w:val="bullet"/>
      <w:lvlText w:val="-"/>
      <w:lvlJc w:val="left"/>
      <w:pPr>
        <w:ind w:left="1800" w:hanging="360"/>
      </w:pPr>
      <w:rPr>
        <w:rFonts w:ascii="Aptos" w:hAnsi="Aptos" w:hint="default"/>
      </w:rPr>
    </w:lvl>
    <w:lvl w:ilvl="1" w:tplc="1F961EEC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CF08F82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C4603AA2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BA62B644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E66A24EC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E60A95F0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7F4C2CEA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89B2ED34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51851C12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9" w15:restartNumberingAfterBreak="0">
    <w:nsid w:val="51D92E24"/>
    <w:multiLevelType w:val="multilevel"/>
    <w:tmpl w:val="A95CC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33C6C07"/>
    <w:multiLevelType w:val="hybridMultilevel"/>
    <w:tmpl w:val="0D3E6B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5468F2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2" w15:restartNumberingAfterBreak="0">
    <w:nsid w:val="561774FE"/>
    <w:multiLevelType w:val="hybridMultilevel"/>
    <w:tmpl w:val="E5D6D42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63278B"/>
    <w:multiLevelType w:val="hybridMultilevel"/>
    <w:tmpl w:val="C3B0EC74"/>
    <w:lvl w:ilvl="0" w:tplc="0C5A4558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4" w15:restartNumberingAfterBreak="0">
    <w:nsid w:val="61B94D10"/>
    <w:multiLevelType w:val="hybridMultilevel"/>
    <w:tmpl w:val="3E2C9C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650EEA"/>
    <w:multiLevelType w:val="hybridMultilevel"/>
    <w:tmpl w:val="A754D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BB5B5E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7" w15:restartNumberingAfterBreak="0">
    <w:nsid w:val="63771AEF"/>
    <w:multiLevelType w:val="hybridMultilevel"/>
    <w:tmpl w:val="08445C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4A25CAD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9" w15:restartNumberingAfterBreak="0">
    <w:nsid w:val="66617490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0" w15:restartNumberingAfterBreak="0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41" w15:restartNumberingAfterBreak="0">
    <w:nsid w:val="689F65BF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2" w15:restartNumberingAfterBreak="0">
    <w:nsid w:val="6CB66202"/>
    <w:multiLevelType w:val="hybridMultilevel"/>
    <w:tmpl w:val="B874E414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D522C06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4" w15:restartNumberingAfterBreak="0">
    <w:nsid w:val="6D56568D"/>
    <w:multiLevelType w:val="singleLevel"/>
    <w:tmpl w:val="A2C2782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5" w15:restartNumberingAfterBreak="0">
    <w:nsid w:val="742C1583"/>
    <w:multiLevelType w:val="hybridMultilevel"/>
    <w:tmpl w:val="AF78FCA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4C038FC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7" w15:restartNumberingAfterBreak="0">
    <w:nsid w:val="765561E2"/>
    <w:multiLevelType w:val="hybridMultilevel"/>
    <w:tmpl w:val="CEC4DDA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7ABB3D39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9" w15:restartNumberingAfterBreak="0">
    <w:nsid w:val="7DAA3890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50" w15:restartNumberingAfterBreak="0">
    <w:nsid w:val="7EBB20AD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num w:numId="1" w16cid:durableId="400177485">
    <w:abstractNumId w:val="11"/>
  </w:num>
  <w:num w:numId="2" w16cid:durableId="425542575">
    <w:abstractNumId w:val="33"/>
  </w:num>
  <w:num w:numId="3" w16cid:durableId="1301963104">
    <w:abstractNumId w:val="40"/>
  </w:num>
  <w:num w:numId="4" w16cid:durableId="1409305351">
    <w:abstractNumId w:val="15"/>
  </w:num>
  <w:num w:numId="5" w16cid:durableId="680202616">
    <w:abstractNumId w:val="33"/>
    <w:lvlOverride w:ilvl="0">
      <w:startOverride w:val="1"/>
    </w:lvlOverride>
  </w:num>
  <w:num w:numId="6" w16cid:durableId="257833256">
    <w:abstractNumId w:val="33"/>
    <w:lvlOverride w:ilvl="0">
      <w:startOverride w:val="1"/>
    </w:lvlOverride>
  </w:num>
  <w:num w:numId="7" w16cid:durableId="855575486">
    <w:abstractNumId w:val="33"/>
    <w:lvlOverride w:ilvl="0">
      <w:startOverride w:val="1"/>
    </w:lvlOverride>
  </w:num>
  <w:num w:numId="8" w16cid:durableId="792754466">
    <w:abstractNumId w:val="2"/>
  </w:num>
  <w:num w:numId="9" w16cid:durableId="745035843">
    <w:abstractNumId w:val="10"/>
  </w:num>
  <w:num w:numId="10" w16cid:durableId="196508250">
    <w:abstractNumId w:val="44"/>
  </w:num>
  <w:num w:numId="11" w16cid:durableId="2105566498">
    <w:abstractNumId w:val="8"/>
  </w:num>
  <w:num w:numId="12" w16cid:durableId="1176655807">
    <w:abstractNumId w:val="3"/>
  </w:num>
  <w:num w:numId="13" w16cid:durableId="686096859">
    <w:abstractNumId w:val="46"/>
  </w:num>
  <w:num w:numId="14" w16cid:durableId="1400323625">
    <w:abstractNumId w:val="28"/>
  </w:num>
  <w:num w:numId="15" w16cid:durableId="1215501877">
    <w:abstractNumId w:val="49"/>
  </w:num>
  <w:num w:numId="16" w16cid:durableId="762721879">
    <w:abstractNumId w:val="12"/>
  </w:num>
  <w:num w:numId="17" w16cid:durableId="400569285">
    <w:abstractNumId w:val="25"/>
  </w:num>
  <w:num w:numId="18" w16cid:durableId="71005509">
    <w:abstractNumId w:val="50"/>
  </w:num>
  <w:num w:numId="19" w16cid:durableId="300036019">
    <w:abstractNumId w:val="36"/>
  </w:num>
  <w:num w:numId="20" w16cid:durableId="210465424">
    <w:abstractNumId w:val="6"/>
  </w:num>
  <w:num w:numId="21" w16cid:durableId="1505589258">
    <w:abstractNumId w:val="43"/>
  </w:num>
  <w:num w:numId="22" w16cid:durableId="1834105583">
    <w:abstractNumId w:val="39"/>
  </w:num>
  <w:num w:numId="23" w16cid:durableId="2101485394">
    <w:abstractNumId w:val="31"/>
  </w:num>
  <w:num w:numId="24" w16cid:durableId="1217013607">
    <w:abstractNumId w:val="41"/>
  </w:num>
  <w:num w:numId="25" w16cid:durableId="1865972360">
    <w:abstractNumId w:val="19"/>
  </w:num>
  <w:num w:numId="26" w16cid:durableId="1198391653">
    <w:abstractNumId w:val="38"/>
  </w:num>
  <w:num w:numId="27" w16cid:durableId="955600467">
    <w:abstractNumId w:val="48"/>
  </w:num>
  <w:num w:numId="28" w16cid:durableId="210581924">
    <w:abstractNumId w:val="5"/>
  </w:num>
  <w:num w:numId="29" w16cid:durableId="765463230">
    <w:abstractNumId w:val="21"/>
  </w:num>
  <w:num w:numId="30" w16cid:durableId="1375542390">
    <w:abstractNumId w:val="1"/>
  </w:num>
  <w:num w:numId="31" w16cid:durableId="666595848">
    <w:abstractNumId w:val="11"/>
  </w:num>
  <w:num w:numId="32" w16cid:durableId="25934086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135443035">
    <w:abstractNumId w:val="0"/>
  </w:num>
  <w:num w:numId="34" w16cid:durableId="1264220878">
    <w:abstractNumId w:val="17"/>
  </w:num>
  <w:num w:numId="35" w16cid:durableId="205918987">
    <w:abstractNumId w:val="23"/>
  </w:num>
  <w:num w:numId="36" w16cid:durableId="410933545">
    <w:abstractNumId w:val="26"/>
  </w:num>
  <w:num w:numId="37" w16cid:durableId="1928421156">
    <w:abstractNumId w:val="14"/>
  </w:num>
  <w:num w:numId="38" w16cid:durableId="1139761722">
    <w:abstractNumId w:val="4"/>
  </w:num>
  <w:num w:numId="39" w16cid:durableId="817498039">
    <w:abstractNumId w:val="18"/>
  </w:num>
  <w:num w:numId="40" w16cid:durableId="1681271397">
    <w:abstractNumId w:val="11"/>
  </w:num>
  <w:num w:numId="41" w16cid:durableId="1884753385">
    <w:abstractNumId w:val="11"/>
  </w:num>
  <w:num w:numId="42" w16cid:durableId="1324429959">
    <w:abstractNumId w:val="9"/>
  </w:num>
  <w:num w:numId="43" w16cid:durableId="1272662943">
    <w:abstractNumId w:val="13"/>
  </w:num>
  <w:num w:numId="44" w16cid:durableId="2066563174">
    <w:abstractNumId w:val="24"/>
  </w:num>
  <w:num w:numId="45" w16cid:durableId="397286660">
    <w:abstractNumId w:val="30"/>
  </w:num>
  <w:num w:numId="46" w16cid:durableId="657610545">
    <w:abstractNumId w:val="20"/>
  </w:num>
  <w:num w:numId="47" w16cid:durableId="1319843379">
    <w:abstractNumId w:val="29"/>
  </w:num>
  <w:num w:numId="48" w16cid:durableId="1777020112">
    <w:abstractNumId w:val="34"/>
  </w:num>
  <w:num w:numId="49" w16cid:durableId="1818571354">
    <w:abstractNumId w:val="37"/>
  </w:num>
  <w:num w:numId="50" w16cid:durableId="2112242060">
    <w:abstractNumId w:val="32"/>
  </w:num>
  <w:num w:numId="51" w16cid:durableId="1666082342">
    <w:abstractNumId w:val="47"/>
  </w:num>
  <w:num w:numId="52" w16cid:durableId="1209755609">
    <w:abstractNumId w:val="27"/>
  </w:num>
  <w:num w:numId="53" w16cid:durableId="1542669157">
    <w:abstractNumId w:val="16"/>
  </w:num>
  <w:num w:numId="54" w16cid:durableId="998196380">
    <w:abstractNumId w:val="7"/>
  </w:num>
  <w:num w:numId="55" w16cid:durableId="715088497">
    <w:abstractNumId w:val="11"/>
  </w:num>
  <w:num w:numId="56" w16cid:durableId="761221420">
    <w:abstractNumId w:val="11"/>
  </w:num>
  <w:num w:numId="57" w16cid:durableId="600529921">
    <w:abstractNumId w:val="11"/>
  </w:num>
  <w:num w:numId="58" w16cid:durableId="1977417919">
    <w:abstractNumId w:val="45"/>
  </w:num>
  <w:num w:numId="59" w16cid:durableId="1188836884">
    <w:abstractNumId w:val="35"/>
  </w:num>
  <w:num w:numId="60" w16cid:durableId="2021465172">
    <w:abstractNumId w:val="42"/>
  </w:num>
  <w:num w:numId="61" w16cid:durableId="678117411">
    <w:abstractNumId w:val="2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#__1234" w:val="&lt;Document Reference Number&gt;"/>
    <w:docVar w:name="#__asd" w:val="&lt;Document Reference Number&gt;"/>
  </w:docVars>
  <w:rsids>
    <w:rsidRoot w:val="00941EF9"/>
    <w:rsid w:val="00003933"/>
    <w:rsid w:val="00010332"/>
    <w:rsid w:val="00011B6F"/>
    <w:rsid w:val="0001363C"/>
    <w:rsid w:val="000136FC"/>
    <w:rsid w:val="00013B64"/>
    <w:rsid w:val="000148A6"/>
    <w:rsid w:val="00021794"/>
    <w:rsid w:val="00022A76"/>
    <w:rsid w:val="00031144"/>
    <w:rsid w:val="00033A89"/>
    <w:rsid w:val="00033FA8"/>
    <w:rsid w:val="000343B7"/>
    <w:rsid w:val="00035E36"/>
    <w:rsid w:val="000366F6"/>
    <w:rsid w:val="00037C46"/>
    <w:rsid w:val="000404B8"/>
    <w:rsid w:val="000420A5"/>
    <w:rsid w:val="0004347D"/>
    <w:rsid w:val="00045D27"/>
    <w:rsid w:val="00051C3F"/>
    <w:rsid w:val="00055DCD"/>
    <w:rsid w:val="0005679C"/>
    <w:rsid w:val="00060A99"/>
    <w:rsid w:val="00061856"/>
    <w:rsid w:val="00067FDE"/>
    <w:rsid w:val="00073031"/>
    <w:rsid w:val="000731AF"/>
    <w:rsid w:val="0007608C"/>
    <w:rsid w:val="000812BA"/>
    <w:rsid w:val="00082825"/>
    <w:rsid w:val="00085E31"/>
    <w:rsid w:val="000862C2"/>
    <w:rsid w:val="0009238D"/>
    <w:rsid w:val="000A1461"/>
    <w:rsid w:val="000A1616"/>
    <w:rsid w:val="000A1AEB"/>
    <w:rsid w:val="000A248C"/>
    <w:rsid w:val="000B19F9"/>
    <w:rsid w:val="000B1B17"/>
    <w:rsid w:val="000C0CDA"/>
    <w:rsid w:val="000C3ED5"/>
    <w:rsid w:val="000C4AED"/>
    <w:rsid w:val="000C5C9D"/>
    <w:rsid w:val="000D2C24"/>
    <w:rsid w:val="000D545A"/>
    <w:rsid w:val="000D5557"/>
    <w:rsid w:val="000E1158"/>
    <w:rsid w:val="000E36BC"/>
    <w:rsid w:val="000E413E"/>
    <w:rsid w:val="000E4B79"/>
    <w:rsid w:val="000E57BE"/>
    <w:rsid w:val="000E7207"/>
    <w:rsid w:val="000F0298"/>
    <w:rsid w:val="000F0D7C"/>
    <w:rsid w:val="000F7FB7"/>
    <w:rsid w:val="001007AF"/>
    <w:rsid w:val="001015C3"/>
    <w:rsid w:val="0010353C"/>
    <w:rsid w:val="001040DF"/>
    <w:rsid w:val="00106E5B"/>
    <w:rsid w:val="00110CF1"/>
    <w:rsid w:val="0012053F"/>
    <w:rsid w:val="00120FEB"/>
    <w:rsid w:val="00130CBB"/>
    <w:rsid w:val="00131358"/>
    <w:rsid w:val="00131CFE"/>
    <w:rsid w:val="00133710"/>
    <w:rsid w:val="001346F3"/>
    <w:rsid w:val="00134E10"/>
    <w:rsid w:val="001360F5"/>
    <w:rsid w:val="00141C83"/>
    <w:rsid w:val="00141CE8"/>
    <w:rsid w:val="00142075"/>
    <w:rsid w:val="001477EC"/>
    <w:rsid w:val="00151491"/>
    <w:rsid w:val="001518DD"/>
    <w:rsid w:val="00152F9A"/>
    <w:rsid w:val="00154091"/>
    <w:rsid w:val="00163B96"/>
    <w:rsid w:val="0016504C"/>
    <w:rsid w:val="0017205F"/>
    <w:rsid w:val="001723CA"/>
    <w:rsid w:val="001726C6"/>
    <w:rsid w:val="0017486D"/>
    <w:rsid w:val="001749C7"/>
    <w:rsid w:val="00174CBF"/>
    <w:rsid w:val="00174D7E"/>
    <w:rsid w:val="00175FD0"/>
    <w:rsid w:val="001811F7"/>
    <w:rsid w:val="00181E2A"/>
    <w:rsid w:val="00182BFF"/>
    <w:rsid w:val="0018455B"/>
    <w:rsid w:val="001856A8"/>
    <w:rsid w:val="001908D3"/>
    <w:rsid w:val="00190A3C"/>
    <w:rsid w:val="00191B44"/>
    <w:rsid w:val="001956B3"/>
    <w:rsid w:val="00197B7F"/>
    <w:rsid w:val="001A01A2"/>
    <w:rsid w:val="001A41EF"/>
    <w:rsid w:val="001A62B7"/>
    <w:rsid w:val="001A6B21"/>
    <w:rsid w:val="001A7F9A"/>
    <w:rsid w:val="001B2098"/>
    <w:rsid w:val="001B26AF"/>
    <w:rsid w:val="001B2B36"/>
    <w:rsid w:val="001B7079"/>
    <w:rsid w:val="001C4697"/>
    <w:rsid w:val="001C47D0"/>
    <w:rsid w:val="001C6EA4"/>
    <w:rsid w:val="001D4CE8"/>
    <w:rsid w:val="001D5876"/>
    <w:rsid w:val="001D606C"/>
    <w:rsid w:val="001E0B83"/>
    <w:rsid w:val="001E3BE8"/>
    <w:rsid w:val="001E689E"/>
    <w:rsid w:val="001F0860"/>
    <w:rsid w:val="001F12F2"/>
    <w:rsid w:val="001F1F37"/>
    <w:rsid w:val="001F2A45"/>
    <w:rsid w:val="001F3A84"/>
    <w:rsid w:val="001F61FA"/>
    <w:rsid w:val="00200D1C"/>
    <w:rsid w:val="0020174D"/>
    <w:rsid w:val="00201B4A"/>
    <w:rsid w:val="002032A9"/>
    <w:rsid w:val="00204B0A"/>
    <w:rsid w:val="002155BB"/>
    <w:rsid w:val="0022490F"/>
    <w:rsid w:val="00243970"/>
    <w:rsid w:val="00244C05"/>
    <w:rsid w:val="00245EA3"/>
    <w:rsid w:val="002543DC"/>
    <w:rsid w:val="0025768B"/>
    <w:rsid w:val="00264425"/>
    <w:rsid w:val="00265252"/>
    <w:rsid w:val="0027041A"/>
    <w:rsid w:val="00273033"/>
    <w:rsid w:val="0027693F"/>
    <w:rsid w:val="002769F7"/>
    <w:rsid w:val="00277968"/>
    <w:rsid w:val="00283093"/>
    <w:rsid w:val="00284D1A"/>
    <w:rsid w:val="002853A1"/>
    <w:rsid w:val="00286AA2"/>
    <w:rsid w:val="00293AEB"/>
    <w:rsid w:val="002A2F83"/>
    <w:rsid w:val="002A36CD"/>
    <w:rsid w:val="002A3CCE"/>
    <w:rsid w:val="002A3F88"/>
    <w:rsid w:val="002A6B4A"/>
    <w:rsid w:val="002B5A20"/>
    <w:rsid w:val="002B7F02"/>
    <w:rsid w:val="002C4509"/>
    <w:rsid w:val="002D3EF8"/>
    <w:rsid w:val="002E0F26"/>
    <w:rsid w:val="002E19C9"/>
    <w:rsid w:val="002E2A7E"/>
    <w:rsid w:val="002E325D"/>
    <w:rsid w:val="002E5702"/>
    <w:rsid w:val="002E5B43"/>
    <w:rsid w:val="002E6522"/>
    <w:rsid w:val="002F0F77"/>
    <w:rsid w:val="002F1CAA"/>
    <w:rsid w:val="002F337D"/>
    <w:rsid w:val="002F3402"/>
    <w:rsid w:val="002F4B49"/>
    <w:rsid w:val="002F6A3C"/>
    <w:rsid w:val="00300B65"/>
    <w:rsid w:val="00301D90"/>
    <w:rsid w:val="0030283C"/>
    <w:rsid w:val="0030532B"/>
    <w:rsid w:val="0031099D"/>
    <w:rsid w:val="003159A6"/>
    <w:rsid w:val="00330CE3"/>
    <w:rsid w:val="00331BD3"/>
    <w:rsid w:val="003350D6"/>
    <w:rsid w:val="00340FB1"/>
    <w:rsid w:val="00346433"/>
    <w:rsid w:val="0035163B"/>
    <w:rsid w:val="00352061"/>
    <w:rsid w:val="00352DBD"/>
    <w:rsid w:val="0035768A"/>
    <w:rsid w:val="00357893"/>
    <w:rsid w:val="00360BB6"/>
    <w:rsid w:val="00367A6A"/>
    <w:rsid w:val="00374AE8"/>
    <w:rsid w:val="00374D17"/>
    <w:rsid w:val="003762F9"/>
    <w:rsid w:val="00382B86"/>
    <w:rsid w:val="0038375C"/>
    <w:rsid w:val="003851CC"/>
    <w:rsid w:val="003871BB"/>
    <w:rsid w:val="00390CE2"/>
    <w:rsid w:val="00395DD0"/>
    <w:rsid w:val="003A0E9B"/>
    <w:rsid w:val="003A6059"/>
    <w:rsid w:val="003B0D39"/>
    <w:rsid w:val="003B2298"/>
    <w:rsid w:val="003B2798"/>
    <w:rsid w:val="003B7533"/>
    <w:rsid w:val="003C26DE"/>
    <w:rsid w:val="003D4A68"/>
    <w:rsid w:val="003F10BB"/>
    <w:rsid w:val="003F157D"/>
    <w:rsid w:val="003F4EF0"/>
    <w:rsid w:val="003F78D5"/>
    <w:rsid w:val="00400507"/>
    <w:rsid w:val="00400F5D"/>
    <w:rsid w:val="004042B6"/>
    <w:rsid w:val="00410709"/>
    <w:rsid w:val="0041267C"/>
    <w:rsid w:val="00412A24"/>
    <w:rsid w:val="00415396"/>
    <w:rsid w:val="00423671"/>
    <w:rsid w:val="00425611"/>
    <w:rsid w:val="00426C0F"/>
    <w:rsid w:val="00427052"/>
    <w:rsid w:val="00431CD6"/>
    <w:rsid w:val="0043306F"/>
    <w:rsid w:val="0043394D"/>
    <w:rsid w:val="004403F1"/>
    <w:rsid w:val="00440BD3"/>
    <w:rsid w:val="004415A6"/>
    <w:rsid w:val="004420FB"/>
    <w:rsid w:val="00442CB2"/>
    <w:rsid w:val="0044319C"/>
    <w:rsid w:val="004449DE"/>
    <w:rsid w:val="00444DFD"/>
    <w:rsid w:val="00447EFE"/>
    <w:rsid w:val="00460439"/>
    <w:rsid w:val="004740E2"/>
    <w:rsid w:val="004851F6"/>
    <w:rsid w:val="004913DE"/>
    <w:rsid w:val="00492274"/>
    <w:rsid w:val="00492674"/>
    <w:rsid w:val="00494E2E"/>
    <w:rsid w:val="004953DC"/>
    <w:rsid w:val="004965AC"/>
    <w:rsid w:val="004A0611"/>
    <w:rsid w:val="004A2C33"/>
    <w:rsid w:val="004A4AAD"/>
    <w:rsid w:val="004B23A8"/>
    <w:rsid w:val="004B51E0"/>
    <w:rsid w:val="004B55C7"/>
    <w:rsid w:val="004C1B44"/>
    <w:rsid w:val="004C47E3"/>
    <w:rsid w:val="004C486C"/>
    <w:rsid w:val="004C52B8"/>
    <w:rsid w:val="004D05D5"/>
    <w:rsid w:val="004D2EFA"/>
    <w:rsid w:val="004E5CB7"/>
    <w:rsid w:val="004E64C2"/>
    <w:rsid w:val="004E667E"/>
    <w:rsid w:val="004F1684"/>
    <w:rsid w:val="004F2FE4"/>
    <w:rsid w:val="00501408"/>
    <w:rsid w:val="00513C3A"/>
    <w:rsid w:val="00515AD9"/>
    <w:rsid w:val="00517763"/>
    <w:rsid w:val="005201C3"/>
    <w:rsid w:val="005264DE"/>
    <w:rsid w:val="0052731C"/>
    <w:rsid w:val="00527937"/>
    <w:rsid w:val="00530B1C"/>
    <w:rsid w:val="00531481"/>
    <w:rsid w:val="00534651"/>
    <w:rsid w:val="00536844"/>
    <w:rsid w:val="005369C0"/>
    <w:rsid w:val="0054061F"/>
    <w:rsid w:val="0054209F"/>
    <w:rsid w:val="0054280F"/>
    <w:rsid w:val="00542F68"/>
    <w:rsid w:val="00546B12"/>
    <w:rsid w:val="00547354"/>
    <w:rsid w:val="005512C4"/>
    <w:rsid w:val="00553464"/>
    <w:rsid w:val="0055458B"/>
    <w:rsid w:val="00554C68"/>
    <w:rsid w:val="005610D7"/>
    <w:rsid w:val="00564787"/>
    <w:rsid w:val="0056490D"/>
    <w:rsid w:val="005773B7"/>
    <w:rsid w:val="00581BF1"/>
    <w:rsid w:val="005832AE"/>
    <w:rsid w:val="00590A72"/>
    <w:rsid w:val="00595F9E"/>
    <w:rsid w:val="005A0C71"/>
    <w:rsid w:val="005A3C9C"/>
    <w:rsid w:val="005A529A"/>
    <w:rsid w:val="005A6953"/>
    <w:rsid w:val="005A6A14"/>
    <w:rsid w:val="005B0B74"/>
    <w:rsid w:val="005B327A"/>
    <w:rsid w:val="005B5F74"/>
    <w:rsid w:val="005B60D8"/>
    <w:rsid w:val="005B78FC"/>
    <w:rsid w:val="005C1445"/>
    <w:rsid w:val="005C4435"/>
    <w:rsid w:val="005C79E1"/>
    <w:rsid w:val="005D14E0"/>
    <w:rsid w:val="005D35B6"/>
    <w:rsid w:val="005D7137"/>
    <w:rsid w:val="005E0F69"/>
    <w:rsid w:val="005E2735"/>
    <w:rsid w:val="005E3574"/>
    <w:rsid w:val="005F24FC"/>
    <w:rsid w:val="005F3F2B"/>
    <w:rsid w:val="005F4DF2"/>
    <w:rsid w:val="005F4F53"/>
    <w:rsid w:val="005F7057"/>
    <w:rsid w:val="00601C5B"/>
    <w:rsid w:val="00602727"/>
    <w:rsid w:val="006061F9"/>
    <w:rsid w:val="00607152"/>
    <w:rsid w:val="00612906"/>
    <w:rsid w:val="0061484A"/>
    <w:rsid w:val="006179D5"/>
    <w:rsid w:val="00617E09"/>
    <w:rsid w:val="006216FC"/>
    <w:rsid w:val="00623D20"/>
    <w:rsid w:val="00627C86"/>
    <w:rsid w:val="0063754B"/>
    <w:rsid w:val="0064263B"/>
    <w:rsid w:val="00643427"/>
    <w:rsid w:val="006434B5"/>
    <w:rsid w:val="00644B11"/>
    <w:rsid w:val="006452D8"/>
    <w:rsid w:val="006465C2"/>
    <w:rsid w:val="00646EE8"/>
    <w:rsid w:val="00646F9F"/>
    <w:rsid w:val="00647D1A"/>
    <w:rsid w:val="00651767"/>
    <w:rsid w:val="00651975"/>
    <w:rsid w:val="0065501B"/>
    <w:rsid w:val="00665F74"/>
    <w:rsid w:val="006670B8"/>
    <w:rsid w:val="00671E53"/>
    <w:rsid w:val="00673D7F"/>
    <w:rsid w:val="00674432"/>
    <w:rsid w:val="00677C53"/>
    <w:rsid w:val="00677CB9"/>
    <w:rsid w:val="00681480"/>
    <w:rsid w:val="00694343"/>
    <w:rsid w:val="0069506E"/>
    <w:rsid w:val="006A18D4"/>
    <w:rsid w:val="006A1E32"/>
    <w:rsid w:val="006A47E4"/>
    <w:rsid w:val="006A6F65"/>
    <w:rsid w:val="006A7541"/>
    <w:rsid w:val="006B11AC"/>
    <w:rsid w:val="006B125D"/>
    <w:rsid w:val="006B143B"/>
    <w:rsid w:val="006B48F3"/>
    <w:rsid w:val="006B6A83"/>
    <w:rsid w:val="006C0EB3"/>
    <w:rsid w:val="006D1C18"/>
    <w:rsid w:val="006D35E4"/>
    <w:rsid w:val="006D4A8F"/>
    <w:rsid w:val="006D505C"/>
    <w:rsid w:val="006D66D3"/>
    <w:rsid w:val="006E641B"/>
    <w:rsid w:val="006E6DCF"/>
    <w:rsid w:val="006F15B6"/>
    <w:rsid w:val="006F1EFE"/>
    <w:rsid w:val="006F259E"/>
    <w:rsid w:val="006F474C"/>
    <w:rsid w:val="006F515D"/>
    <w:rsid w:val="006F6DC7"/>
    <w:rsid w:val="006F7A84"/>
    <w:rsid w:val="00703CA4"/>
    <w:rsid w:val="007057A9"/>
    <w:rsid w:val="007070C6"/>
    <w:rsid w:val="0071387D"/>
    <w:rsid w:val="00716054"/>
    <w:rsid w:val="00717E47"/>
    <w:rsid w:val="007332AB"/>
    <w:rsid w:val="00734221"/>
    <w:rsid w:val="007417FD"/>
    <w:rsid w:val="007479AA"/>
    <w:rsid w:val="007501DC"/>
    <w:rsid w:val="0075030B"/>
    <w:rsid w:val="00755292"/>
    <w:rsid w:val="0077629D"/>
    <w:rsid w:val="00776AB5"/>
    <w:rsid w:val="00780441"/>
    <w:rsid w:val="00782110"/>
    <w:rsid w:val="00782264"/>
    <w:rsid w:val="00784BE3"/>
    <w:rsid w:val="007852F1"/>
    <w:rsid w:val="00786958"/>
    <w:rsid w:val="00791021"/>
    <w:rsid w:val="00794618"/>
    <w:rsid w:val="007A2F67"/>
    <w:rsid w:val="007A773F"/>
    <w:rsid w:val="007C20B1"/>
    <w:rsid w:val="007C40FE"/>
    <w:rsid w:val="007D1189"/>
    <w:rsid w:val="007D12AD"/>
    <w:rsid w:val="007D1F76"/>
    <w:rsid w:val="007D50EA"/>
    <w:rsid w:val="007D63F4"/>
    <w:rsid w:val="007D6427"/>
    <w:rsid w:val="007D7AAA"/>
    <w:rsid w:val="007E1546"/>
    <w:rsid w:val="007F5639"/>
    <w:rsid w:val="007F5791"/>
    <w:rsid w:val="0080041B"/>
    <w:rsid w:val="008075B4"/>
    <w:rsid w:val="008101C9"/>
    <w:rsid w:val="00810D0F"/>
    <w:rsid w:val="008122FB"/>
    <w:rsid w:val="008149F6"/>
    <w:rsid w:val="00821ACD"/>
    <w:rsid w:val="00827296"/>
    <w:rsid w:val="008305A9"/>
    <w:rsid w:val="00831324"/>
    <w:rsid w:val="008324EB"/>
    <w:rsid w:val="008348C2"/>
    <w:rsid w:val="00835AE4"/>
    <w:rsid w:val="0084031F"/>
    <w:rsid w:val="0084169A"/>
    <w:rsid w:val="00844517"/>
    <w:rsid w:val="00850181"/>
    <w:rsid w:val="00850B5A"/>
    <w:rsid w:val="00853980"/>
    <w:rsid w:val="00855DBA"/>
    <w:rsid w:val="008565A5"/>
    <w:rsid w:val="008565C3"/>
    <w:rsid w:val="0086031A"/>
    <w:rsid w:val="00862155"/>
    <w:rsid w:val="00864550"/>
    <w:rsid w:val="0086654B"/>
    <w:rsid w:val="0086781D"/>
    <w:rsid w:val="0087015F"/>
    <w:rsid w:val="0087600D"/>
    <w:rsid w:val="008810F3"/>
    <w:rsid w:val="008817E8"/>
    <w:rsid w:val="0088328E"/>
    <w:rsid w:val="0088397B"/>
    <w:rsid w:val="00890175"/>
    <w:rsid w:val="008905E3"/>
    <w:rsid w:val="00891BC2"/>
    <w:rsid w:val="00897B71"/>
    <w:rsid w:val="008A496C"/>
    <w:rsid w:val="008A7909"/>
    <w:rsid w:val="008B235A"/>
    <w:rsid w:val="008B23DE"/>
    <w:rsid w:val="008B37DD"/>
    <w:rsid w:val="008B68D6"/>
    <w:rsid w:val="008C1613"/>
    <w:rsid w:val="008C1B1F"/>
    <w:rsid w:val="008C4B2C"/>
    <w:rsid w:val="008D0DE7"/>
    <w:rsid w:val="008D3584"/>
    <w:rsid w:val="008D4693"/>
    <w:rsid w:val="008D5F42"/>
    <w:rsid w:val="008E0213"/>
    <w:rsid w:val="008E06DD"/>
    <w:rsid w:val="008E1013"/>
    <w:rsid w:val="008E1A85"/>
    <w:rsid w:val="008E51E0"/>
    <w:rsid w:val="008E7D5C"/>
    <w:rsid w:val="008F542D"/>
    <w:rsid w:val="00902997"/>
    <w:rsid w:val="00906540"/>
    <w:rsid w:val="00910397"/>
    <w:rsid w:val="00910BE8"/>
    <w:rsid w:val="0091151D"/>
    <w:rsid w:val="009117F0"/>
    <w:rsid w:val="0091434B"/>
    <w:rsid w:val="00922A3D"/>
    <w:rsid w:val="00922BC9"/>
    <w:rsid w:val="00922FB8"/>
    <w:rsid w:val="00927900"/>
    <w:rsid w:val="0093245A"/>
    <w:rsid w:val="00933C9A"/>
    <w:rsid w:val="00936330"/>
    <w:rsid w:val="00936A3D"/>
    <w:rsid w:val="00937346"/>
    <w:rsid w:val="009409A6"/>
    <w:rsid w:val="00941EF9"/>
    <w:rsid w:val="00944E51"/>
    <w:rsid w:val="00946258"/>
    <w:rsid w:val="00950000"/>
    <w:rsid w:val="009528D7"/>
    <w:rsid w:val="00954779"/>
    <w:rsid w:val="009614CB"/>
    <w:rsid w:val="00966510"/>
    <w:rsid w:val="00967CE1"/>
    <w:rsid w:val="00970A66"/>
    <w:rsid w:val="00970AE9"/>
    <w:rsid w:val="00976FDA"/>
    <w:rsid w:val="0098276C"/>
    <w:rsid w:val="0098423B"/>
    <w:rsid w:val="00984EB5"/>
    <w:rsid w:val="00985D51"/>
    <w:rsid w:val="00986171"/>
    <w:rsid w:val="009879F6"/>
    <w:rsid w:val="00987D3C"/>
    <w:rsid w:val="009915DD"/>
    <w:rsid w:val="0099272B"/>
    <w:rsid w:val="00995F55"/>
    <w:rsid w:val="009A0753"/>
    <w:rsid w:val="009A1EC1"/>
    <w:rsid w:val="009A45BB"/>
    <w:rsid w:val="009A49DE"/>
    <w:rsid w:val="009B1533"/>
    <w:rsid w:val="009B17F0"/>
    <w:rsid w:val="009B4A6C"/>
    <w:rsid w:val="009B571C"/>
    <w:rsid w:val="009B797F"/>
    <w:rsid w:val="009D6CE7"/>
    <w:rsid w:val="009D709E"/>
    <w:rsid w:val="009E5230"/>
    <w:rsid w:val="009E5A8E"/>
    <w:rsid w:val="009E679A"/>
    <w:rsid w:val="009E7CDC"/>
    <w:rsid w:val="00A020F8"/>
    <w:rsid w:val="00A046A9"/>
    <w:rsid w:val="00A15A9D"/>
    <w:rsid w:val="00A1768C"/>
    <w:rsid w:val="00A20ED7"/>
    <w:rsid w:val="00A22898"/>
    <w:rsid w:val="00A230FC"/>
    <w:rsid w:val="00A236AD"/>
    <w:rsid w:val="00A23D36"/>
    <w:rsid w:val="00A23F4D"/>
    <w:rsid w:val="00A27B83"/>
    <w:rsid w:val="00A30D6D"/>
    <w:rsid w:val="00A3282A"/>
    <w:rsid w:val="00A33425"/>
    <w:rsid w:val="00A33534"/>
    <w:rsid w:val="00A335C1"/>
    <w:rsid w:val="00A33E4E"/>
    <w:rsid w:val="00A33F02"/>
    <w:rsid w:val="00A34220"/>
    <w:rsid w:val="00A34B3A"/>
    <w:rsid w:val="00A34C6D"/>
    <w:rsid w:val="00A366F4"/>
    <w:rsid w:val="00A4628D"/>
    <w:rsid w:val="00A46D7D"/>
    <w:rsid w:val="00A47A00"/>
    <w:rsid w:val="00A53113"/>
    <w:rsid w:val="00A556F1"/>
    <w:rsid w:val="00A5658E"/>
    <w:rsid w:val="00A565EF"/>
    <w:rsid w:val="00A56694"/>
    <w:rsid w:val="00A6076D"/>
    <w:rsid w:val="00A609D8"/>
    <w:rsid w:val="00A66095"/>
    <w:rsid w:val="00A67F37"/>
    <w:rsid w:val="00A70755"/>
    <w:rsid w:val="00A717CC"/>
    <w:rsid w:val="00A71C4E"/>
    <w:rsid w:val="00A71CC0"/>
    <w:rsid w:val="00A74B06"/>
    <w:rsid w:val="00A759F6"/>
    <w:rsid w:val="00A76A43"/>
    <w:rsid w:val="00A777C5"/>
    <w:rsid w:val="00A814FC"/>
    <w:rsid w:val="00A82639"/>
    <w:rsid w:val="00A82B22"/>
    <w:rsid w:val="00A8524C"/>
    <w:rsid w:val="00A9127E"/>
    <w:rsid w:val="00AA13FA"/>
    <w:rsid w:val="00AA3483"/>
    <w:rsid w:val="00AB16AC"/>
    <w:rsid w:val="00AB428B"/>
    <w:rsid w:val="00AB5014"/>
    <w:rsid w:val="00AB6E57"/>
    <w:rsid w:val="00AC30C2"/>
    <w:rsid w:val="00AC355E"/>
    <w:rsid w:val="00AC60DA"/>
    <w:rsid w:val="00AD05F1"/>
    <w:rsid w:val="00AD4380"/>
    <w:rsid w:val="00AD4A5A"/>
    <w:rsid w:val="00AD5788"/>
    <w:rsid w:val="00AE1EAB"/>
    <w:rsid w:val="00AE6B14"/>
    <w:rsid w:val="00AF3CB4"/>
    <w:rsid w:val="00AF625F"/>
    <w:rsid w:val="00AF768F"/>
    <w:rsid w:val="00AF7BEA"/>
    <w:rsid w:val="00B0421C"/>
    <w:rsid w:val="00B12D20"/>
    <w:rsid w:val="00B21ECD"/>
    <w:rsid w:val="00B22A6A"/>
    <w:rsid w:val="00B22DF8"/>
    <w:rsid w:val="00B3014E"/>
    <w:rsid w:val="00B30E23"/>
    <w:rsid w:val="00B312E9"/>
    <w:rsid w:val="00B3223B"/>
    <w:rsid w:val="00B32CB8"/>
    <w:rsid w:val="00B36FE3"/>
    <w:rsid w:val="00B41248"/>
    <w:rsid w:val="00B42D39"/>
    <w:rsid w:val="00B43B61"/>
    <w:rsid w:val="00B44B08"/>
    <w:rsid w:val="00B44BD2"/>
    <w:rsid w:val="00B505C9"/>
    <w:rsid w:val="00B51177"/>
    <w:rsid w:val="00B55D36"/>
    <w:rsid w:val="00B55DBA"/>
    <w:rsid w:val="00B6317F"/>
    <w:rsid w:val="00B644D7"/>
    <w:rsid w:val="00B64590"/>
    <w:rsid w:val="00B770FC"/>
    <w:rsid w:val="00B8354B"/>
    <w:rsid w:val="00B83EF7"/>
    <w:rsid w:val="00B96B04"/>
    <w:rsid w:val="00B96C4A"/>
    <w:rsid w:val="00BA1447"/>
    <w:rsid w:val="00BA1968"/>
    <w:rsid w:val="00BA200C"/>
    <w:rsid w:val="00BA6239"/>
    <w:rsid w:val="00BB2E6A"/>
    <w:rsid w:val="00BB349B"/>
    <w:rsid w:val="00BB51DA"/>
    <w:rsid w:val="00BB5F45"/>
    <w:rsid w:val="00BB64F0"/>
    <w:rsid w:val="00BC0CB6"/>
    <w:rsid w:val="00BC1018"/>
    <w:rsid w:val="00BC5E5C"/>
    <w:rsid w:val="00BC6167"/>
    <w:rsid w:val="00BD0EEC"/>
    <w:rsid w:val="00BD18AC"/>
    <w:rsid w:val="00BE1125"/>
    <w:rsid w:val="00BE6797"/>
    <w:rsid w:val="00BE6AD2"/>
    <w:rsid w:val="00BE7268"/>
    <w:rsid w:val="00BF0D11"/>
    <w:rsid w:val="00BF1CED"/>
    <w:rsid w:val="00BF42BA"/>
    <w:rsid w:val="00BF4E14"/>
    <w:rsid w:val="00C018CF"/>
    <w:rsid w:val="00C01F63"/>
    <w:rsid w:val="00C01FDE"/>
    <w:rsid w:val="00C1056C"/>
    <w:rsid w:val="00C10EC5"/>
    <w:rsid w:val="00C1125C"/>
    <w:rsid w:val="00C17359"/>
    <w:rsid w:val="00C176CF"/>
    <w:rsid w:val="00C17AF9"/>
    <w:rsid w:val="00C201DB"/>
    <w:rsid w:val="00C25247"/>
    <w:rsid w:val="00C30DAE"/>
    <w:rsid w:val="00C30FE9"/>
    <w:rsid w:val="00C400B0"/>
    <w:rsid w:val="00C40C62"/>
    <w:rsid w:val="00C43184"/>
    <w:rsid w:val="00C436E5"/>
    <w:rsid w:val="00C45175"/>
    <w:rsid w:val="00C453F9"/>
    <w:rsid w:val="00C47ADD"/>
    <w:rsid w:val="00C605A8"/>
    <w:rsid w:val="00C60CEF"/>
    <w:rsid w:val="00C61DF2"/>
    <w:rsid w:val="00C61FA0"/>
    <w:rsid w:val="00C656CA"/>
    <w:rsid w:val="00C734BB"/>
    <w:rsid w:val="00C73A5A"/>
    <w:rsid w:val="00C75EEB"/>
    <w:rsid w:val="00C848C0"/>
    <w:rsid w:val="00C86309"/>
    <w:rsid w:val="00C90733"/>
    <w:rsid w:val="00C95909"/>
    <w:rsid w:val="00C974A6"/>
    <w:rsid w:val="00C979B9"/>
    <w:rsid w:val="00CA043F"/>
    <w:rsid w:val="00CA67DC"/>
    <w:rsid w:val="00CA7D15"/>
    <w:rsid w:val="00CA7FE1"/>
    <w:rsid w:val="00CB2727"/>
    <w:rsid w:val="00CB7A49"/>
    <w:rsid w:val="00CC4EB5"/>
    <w:rsid w:val="00CC4FA6"/>
    <w:rsid w:val="00CC6C9E"/>
    <w:rsid w:val="00CD144A"/>
    <w:rsid w:val="00CD174D"/>
    <w:rsid w:val="00CD1EDD"/>
    <w:rsid w:val="00CD32AC"/>
    <w:rsid w:val="00CE1412"/>
    <w:rsid w:val="00CE1A88"/>
    <w:rsid w:val="00CF159E"/>
    <w:rsid w:val="00CF303F"/>
    <w:rsid w:val="00CF3E21"/>
    <w:rsid w:val="00CF6DED"/>
    <w:rsid w:val="00D0221D"/>
    <w:rsid w:val="00D06060"/>
    <w:rsid w:val="00D0736D"/>
    <w:rsid w:val="00D1773E"/>
    <w:rsid w:val="00D21208"/>
    <w:rsid w:val="00D222BB"/>
    <w:rsid w:val="00D233C3"/>
    <w:rsid w:val="00D233DB"/>
    <w:rsid w:val="00D25469"/>
    <w:rsid w:val="00D25D7C"/>
    <w:rsid w:val="00D31FD0"/>
    <w:rsid w:val="00D32F75"/>
    <w:rsid w:val="00D373C3"/>
    <w:rsid w:val="00D42CF6"/>
    <w:rsid w:val="00D43BCA"/>
    <w:rsid w:val="00D43BF7"/>
    <w:rsid w:val="00D44492"/>
    <w:rsid w:val="00D50DCC"/>
    <w:rsid w:val="00D521EB"/>
    <w:rsid w:val="00D56107"/>
    <w:rsid w:val="00D56DCC"/>
    <w:rsid w:val="00D6033B"/>
    <w:rsid w:val="00D62B69"/>
    <w:rsid w:val="00D65519"/>
    <w:rsid w:val="00D75FDD"/>
    <w:rsid w:val="00D7769D"/>
    <w:rsid w:val="00D8034A"/>
    <w:rsid w:val="00D8262F"/>
    <w:rsid w:val="00D83E28"/>
    <w:rsid w:val="00D84071"/>
    <w:rsid w:val="00D85508"/>
    <w:rsid w:val="00D85854"/>
    <w:rsid w:val="00D94458"/>
    <w:rsid w:val="00D966CE"/>
    <w:rsid w:val="00DA22C7"/>
    <w:rsid w:val="00DA3D4E"/>
    <w:rsid w:val="00DA5E95"/>
    <w:rsid w:val="00DA6459"/>
    <w:rsid w:val="00DA66D7"/>
    <w:rsid w:val="00DA6DC8"/>
    <w:rsid w:val="00DB69CE"/>
    <w:rsid w:val="00DC6C26"/>
    <w:rsid w:val="00DD0648"/>
    <w:rsid w:val="00DD187A"/>
    <w:rsid w:val="00DD1F31"/>
    <w:rsid w:val="00DD29B8"/>
    <w:rsid w:val="00DD7028"/>
    <w:rsid w:val="00DD77B0"/>
    <w:rsid w:val="00DD78DF"/>
    <w:rsid w:val="00DE0DC6"/>
    <w:rsid w:val="00DE208F"/>
    <w:rsid w:val="00DF0966"/>
    <w:rsid w:val="00DF1B30"/>
    <w:rsid w:val="00DF3536"/>
    <w:rsid w:val="00E01FFC"/>
    <w:rsid w:val="00E104F7"/>
    <w:rsid w:val="00E22B8D"/>
    <w:rsid w:val="00E2312A"/>
    <w:rsid w:val="00E23DBA"/>
    <w:rsid w:val="00E27523"/>
    <w:rsid w:val="00E319C1"/>
    <w:rsid w:val="00E3412E"/>
    <w:rsid w:val="00E34BBE"/>
    <w:rsid w:val="00E35F88"/>
    <w:rsid w:val="00E40F31"/>
    <w:rsid w:val="00E42620"/>
    <w:rsid w:val="00E50551"/>
    <w:rsid w:val="00E531C4"/>
    <w:rsid w:val="00E53E82"/>
    <w:rsid w:val="00E6493E"/>
    <w:rsid w:val="00E70368"/>
    <w:rsid w:val="00E7249D"/>
    <w:rsid w:val="00E73304"/>
    <w:rsid w:val="00E748CC"/>
    <w:rsid w:val="00E75D35"/>
    <w:rsid w:val="00E82C19"/>
    <w:rsid w:val="00E84FB1"/>
    <w:rsid w:val="00E86804"/>
    <w:rsid w:val="00E8680A"/>
    <w:rsid w:val="00E90BE1"/>
    <w:rsid w:val="00E91B9E"/>
    <w:rsid w:val="00E9583E"/>
    <w:rsid w:val="00EA43CA"/>
    <w:rsid w:val="00EA526D"/>
    <w:rsid w:val="00EA7FA7"/>
    <w:rsid w:val="00EB2122"/>
    <w:rsid w:val="00EB2B93"/>
    <w:rsid w:val="00EB6B1A"/>
    <w:rsid w:val="00EB6D65"/>
    <w:rsid w:val="00EC2178"/>
    <w:rsid w:val="00EC32AC"/>
    <w:rsid w:val="00EC3D6D"/>
    <w:rsid w:val="00EC4475"/>
    <w:rsid w:val="00EC6F74"/>
    <w:rsid w:val="00EC786A"/>
    <w:rsid w:val="00ED0C33"/>
    <w:rsid w:val="00ED1620"/>
    <w:rsid w:val="00ED2F79"/>
    <w:rsid w:val="00ED31CC"/>
    <w:rsid w:val="00ED395D"/>
    <w:rsid w:val="00ED3A04"/>
    <w:rsid w:val="00ED46BA"/>
    <w:rsid w:val="00EE073A"/>
    <w:rsid w:val="00EE1A45"/>
    <w:rsid w:val="00EE1A82"/>
    <w:rsid w:val="00EE31B9"/>
    <w:rsid w:val="00EE66F4"/>
    <w:rsid w:val="00EE68B1"/>
    <w:rsid w:val="00EE7303"/>
    <w:rsid w:val="00EF0D71"/>
    <w:rsid w:val="00EF781D"/>
    <w:rsid w:val="00F01137"/>
    <w:rsid w:val="00F060AF"/>
    <w:rsid w:val="00F06251"/>
    <w:rsid w:val="00F06FEB"/>
    <w:rsid w:val="00F32912"/>
    <w:rsid w:val="00F34C6C"/>
    <w:rsid w:val="00F40683"/>
    <w:rsid w:val="00F42A45"/>
    <w:rsid w:val="00F51B91"/>
    <w:rsid w:val="00F52B61"/>
    <w:rsid w:val="00F6728E"/>
    <w:rsid w:val="00F70519"/>
    <w:rsid w:val="00F71BEA"/>
    <w:rsid w:val="00F747C2"/>
    <w:rsid w:val="00F75B0C"/>
    <w:rsid w:val="00F82CAC"/>
    <w:rsid w:val="00F8723A"/>
    <w:rsid w:val="00F91AED"/>
    <w:rsid w:val="00FA128A"/>
    <w:rsid w:val="00FA64D8"/>
    <w:rsid w:val="00FB26CB"/>
    <w:rsid w:val="00FB3D2E"/>
    <w:rsid w:val="00FB4012"/>
    <w:rsid w:val="00FC259F"/>
    <w:rsid w:val="00FD2F68"/>
    <w:rsid w:val="00FD6EAA"/>
    <w:rsid w:val="00FE0A85"/>
    <w:rsid w:val="00FE3F15"/>
    <w:rsid w:val="00FE4FDF"/>
    <w:rsid w:val="00FF076B"/>
    <w:rsid w:val="00FF100C"/>
    <w:rsid w:val="00FF1817"/>
    <w:rsid w:val="00FF2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966173"/>
  <w15:docId w15:val="{2B4028C0-8CF6-49A0-87EC-D768BE2F1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C20B1"/>
    <w:rPr>
      <w:rFonts w:ascii="Arial" w:hAnsi="Arial"/>
      <w:lang w:val="fr-FR" w:eastAsia="es-ES"/>
    </w:rPr>
  </w:style>
  <w:style w:type="paragraph" w:styleId="Heading1">
    <w:name w:val="heading 1"/>
    <w:aliases w:val="HD1,Heading 1-Subhead"/>
    <w:basedOn w:val="Normal"/>
    <w:next w:val="BodyText"/>
    <w:link w:val="Heading1Char"/>
    <w:uiPriority w:val="9"/>
    <w:qFormat/>
    <w:rsid w:val="006670B8"/>
    <w:pPr>
      <w:keepNext/>
      <w:keepLines/>
      <w:pageBreakBefore/>
      <w:numPr>
        <w:numId w:val="55"/>
      </w:numPr>
      <w:pBdr>
        <w:top w:val="single" w:sz="48" w:space="1" w:color="ACACAC"/>
      </w:pBdr>
      <w:tabs>
        <w:tab w:val="left" w:pos="2520"/>
      </w:tabs>
      <w:spacing w:before="120" w:after="240"/>
      <w:ind w:right="720"/>
      <w:outlineLvl w:val="0"/>
    </w:pPr>
    <w:rPr>
      <w:b/>
      <w:caps/>
      <w:sz w:val="28"/>
    </w:rPr>
  </w:style>
  <w:style w:type="paragraph" w:styleId="Heading2">
    <w:name w:val="heading 2"/>
    <w:aliases w:val="HD2,Subheader"/>
    <w:basedOn w:val="BodyText"/>
    <w:next w:val="BodyText"/>
    <w:link w:val="Heading2Char"/>
    <w:qFormat/>
    <w:rsid w:val="006670B8"/>
    <w:pPr>
      <w:keepNext/>
      <w:keepLines/>
      <w:numPr>
        <w:ilvl w:val="1"/>
        <w:numId w:val="55"/>
      </w:numPr>
      <w:pBdr>
        <w:top w:val="single" w:sz="48" w:space="1" w:color="ACACAC"/>
      </w:pBdr>
      <w:spacing w:before="240" w:line="300" w:lineRule="auto"/>
      <w:ind w:right="2835"/>
      <w:outlineLvl w:val="1"/>
    </w:pPr>
    <w:rPr>
      <w:b/>
      <w:sz w:val="28"/>
    </w:rPr>
  </w:style>
  <w:style w:type="paragraph" w:styleId="Heading3">
    <w:name w:val="heading 3"/>
    <w:basedOn w:val="BodyText"/>
    <w:next w:val="BodyText"/>
    <w:link w:val="Heading3Char"/>
    <w:qFormat/>
    <w:rsid w:val="006670B8"/>
    <w:pPr>
      <w:keepNext/>
      <w:keepLines/>
      <w:numPr>
        <w:ilvl w:val="2"/>
        <w:numId w:val="55"/>
      </w:numPr>
      <w:outlineLvl w:val="2"/>
    </w:pPr>
    <w:rPr>
      <w:b/>
      <w:caps/>
      <w:sz w:val="24"/>
    </w:rPr>
  </w:style>
  <w:style w:type="paragraph" w:styleId="Heading4">
    <w:name w:val="heading 4"/>
    <w:basedOn w:val="BodyText"/>
    <w:next w:val="BodyText"/>
    <w:link w:val="Heading4Char"/>
    <w:qFormat/>
    <w:rsid w:val="006670B8"/>
    <w:pPr>
      <w:keepNext/>
      <w:keepLines/>
      <w:numPr>
        <w:ilvl w:val="3"/>
        <w:numId w:val="55"/>
      </w:numPr>
      <w:tabs>
        <w:tab w:val="center" w:pos="6480"/>
        <w:tab w:val="right" w:pos="10440"/>
      </w:tabs>
      <w:outlineLvl w:val="3"/>
    </w:pPr>
    <w:rPr>
      <w:b/>
      <w:sz w:val="24"/>
    </w:rPr>
  </w:style>
  <w:style w:type="paragraph" w:styleId="Heading5">
    <w:name w:val="heading 5"/>
    <w:basedOn w:val="BodyText"/>
    <w:next w:val="BodyText"/>
    <w:link w:val="Heading5Char"/>
    <w:qFormat/>
    <w:rsid w:val="006670B8"/>
    <w:pPr>
      <w:keepNext/>
      <w:keepLines/>
      <w:numPr>
        <w:ilvl w:val="4"/>
        <w:numId w:val="55"/>
      </w:numPr>
      <w:outlineLvl w:val="4"/>
    </w:pPr>
    <w:rPr>
      <w:b/>
      <w:caps/>
    </w:rPr>
  </w:style>
  <w:style w:type="paragraph" w:styleId="Heading6">
    <w:name w:val="heading 6"/>
    <w:basedOn w:val="BodyText"/>
    <w:next w:val="BodyText"/>
    <w:link w:val="Heading6Char"/>
    <w:qFormat/>
    <w:rsid w:val="006670B8"/>
    <w:pPr>
      <w:keepNext/>
      <w:numPr>
        <w:ilvl w:val="5"/>
        <w:numId w:val="55"/>
      </w:numPr>
      <w:spacing w:line="300" w:lineRule="auto"/>
      <w:outlineLvl w:val="5"/>
    </w:pPr>
    <w:rPr>
      <w:b/>
    </w:rPr>
  </w:style>
  <w:style w:type="paragraph" w:styleId="Heading7">
    <w:name w:val="heading 7"/>
    <w:basedOn w:val="Normal"/>
    <w:next w:val="NormalIndent"/>
    <w:link w:val="Heading7Char"/>
    <w:qFormat/>
    <w:rsid w:val="006670B8"/>
    <w:pPr>
      <w:keepNext/>
      <w:numPr>
        <w:ilvl w:val="6"/>
        <w:numId w:val="55"/>
      </w:numPr>
      <w:spacing w:before="120" w:after="120" w:line="300" w:lineRule="auto"/>
      <w:outlineLvl w:val="6"/>
    </w:pPr>
    <w:rPr>
      <w:rFonts w:ascii="Times" w:hAnsi="Times"/>
      <w:i/>
    </w:rPr>
  </w:style>
  <w:style w:type="paragraph" w:styleId="Heading8">
    <w:name w:val="heading 8"/>
    <w:basedOn w:val="BodyText"/>
    <w:next w:val="BodyText"/>
    <w:link w:val="Heading8Char"/>
    <w:qFormat/>
    <w:rsid w:val="006670B8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6670B8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aliases w:val="body text,bt,t,contents,xPlatte tekst,Platte tekst,??2,heading_txt,bodytxy2,Body Text - Level 2,body,Specs,Tempo Body Text,Viñeta,Texto independiente,body tesx,body text1,body text2,bt1,body text3,bt2,body text4,bt3,body text5,b,Corps de texte"/>
    <w:basedOn w:val="Normal"/>
    <w:link w:val="BodyTextChar"/>
    <w:qFormat/>
    <w:rsid w:val="006670B8"/>
    <w:pPr>
      <w:spacing w:before="120" w:after="120"/>
      <w:ind w:left="1440"/>
    </w:pPr>
  </w:style>
  <w:style w:type="paragraph" w:styleId="NormalIndent">
    <w:name w:val="Normal Indent"/>
    <w:basedOn w:val="Normal"/>
    <w:rsid w:val="006670B8"/>
    <w:pPr>
      <w:ind w:left="720"/>
    </w:pPr>
  </w:style>
  <w:style w:type="paragraph" w:styleId="TOC3">
    <w:name w:val="toc 3"/>
    <w:basedOn w:val="Normal"/>
    <w:next w:val="Normal"/>
    <w:rsid w:val="006670B8"/>
    <w:pPr>
      <w:tabs>
        <w:tab w:val="right" w:leader="dot" w:pos="10080"/>
      </w:tabs>
      <w:ind w:left="2549"/>
    </w:pPr>
  </w:style>
  <w:style w:type="paragraph" w:styleId="TOC2">
    <w:name w:val="toc 2"/>
    <w:basedOn w:val="Normal"/>
    <w:next w:val="Normal"/>
    <w:uiPriority w:val="39"/>
    <w:rsid w:val="006670B8"/>
    <w:pPr>
      <w:tabs>
        <w:tab w:val="right" w:leader="dot" w:pos="10080"/>
      </w:tabs>
      <w:ind w:left="1440"/>
    </w:pPr>
  </w:style>
  <w:style w:type="paragraph" w:styleId="Footer">
    <w:name w:val="footer"/>
    <w:basedOn w:val="Normal"/>
    <w:link w:val="FooterChar"/>
    <w:rsid w:val="006670B8"/>
    <w:pPr>
      <w:tabs>
        <w:tab w:val="right" w:pos="7920"/>
      </w:tabs>
    </w:pPr>
    <w:rPr>
      <w:sz w:val="16"/>
    </w:rPr>
  </w:style>
  <w:style w:type="paragraph" w:styleId="Header">
    <w:name w:val="header"/>
    <w:basedOn w:val="Normal"/>
    <w:link w:val="HeaderChar"/>
    <w:rsid w:val="006670B8"/>
    <w:pPr>
      <w:tabs>
        <w:tab w:val="right" w:pos="10440"/>
      </w:tabs>
    </w:pPr>
    <w:rPr>
      <w:sz w:val="16"/>
    </w:rPr>
  </w:style>
  <w:style w:type="paragraph" w:styleId="Title">
    <w:name w:val="Title"/>
    <w:basedOn w:val="Normal"/>
    <w:link w:val="TitleChar"/>
    <w:uiPriority w:val="10"/>
    <w:qFormat/>
    <w:rsid w:val="006670B8"/>
    <w:pPr>
      <w:keepLines/>
      <w:ind w:right="720"/>
    </w:pPr>
    <w:rPr>
      <w:sz w:val="48"/>
    </w:rPr>
  </w:style>
  <w:style w:type="paragraph" w:customStyle="1" w:styleId="TableText">
    <w:name w:val="Table Text"/>
    <w:basedOn w:val="Normal"/>
    <w:link w:val="TableTextChar"/>
    <w:rsid w:val="006670B8"/>
    <w:pPr>
      <w:keepLines/>
    </w:pPr>
    <w:rPr>
      <w:sz w:val="16"/>
    </w:rPr>
  </w:style>
  <w:style w:type="paragraph" w:customStyle="1" w:styleId="HeadingBar">
    <w:name w:val="Heading Bar"/>
    <w:basedOn w:val="Normal"/>
    <w:next w:val="Heading3"/>
    <w:rsid w:val="006670B8"/>
    <w:pPr>
      <w:keepNext/>
      <w:keepLines/>
      <w:shd w:val="solid" w:color="ACACAC" w:fill="ACACAC"/>
      <w:spacing w:before="240"/>
      <w:ind w:right="7920"/>
    </w:pPr>
    <w:rPr>
      <w:color w:val="FFFFFF"/>
      <w:sz w:val="8"/>
    </w:rPr>
  </w:style>
  <w:style w:type="paragraph" w:customStyle="1" w:styleId="TitleBar">
    <w:name w:val="Title Bar"/>
    <w:basedOn w:val="Normal"/>
    <w:rsid w:val="006670B8"/>
    <w:pPr>
      <w:keepNext/>
      <w:pageBreakBefore/>
      <w:shd w:val="solid" w:color="ACACAC" w:fill="auto"/>
      <w:spacing w:before="1680"/>
      <w:ind w:left="1440" w:right="720"/>
    </w:pPr>
    <w:rPr>
      <w:sz w:val="16"/>
    </w:rPr>
  </w:style>
  <w:style w:type="paragraph" w:customStyle="1" w:styleId="TOCHeading1">
    <w:name w:val="TOC Heading1"/>
    <w:basedOn w:val="Normal"/>
    <w:rsid w:val="006670B8"/>
    <w:pPr>
      <w:keepNext/>
      <w:pageBreakBefore/>
      <w:pBdr>
        <w:top w:val="single" w:sz="48" w:space="26" w:color="ACACAC"/>
      </w:pBdr>
      <w:spacing w:before="960" w:after="960"/>
      <w:ind w:left="1440"/>
    </w:pPr>
    <w:rPr>
      <w:sz w:val="36"/>
    </w:rPr>
  </w:style>
  <w:style w:type="character" w:customStyle="1" w:styleId="HighlightedVariable">
    <w:name w:val="Highlighted Variable"/>
    <w:rsid w:val="006670B8"/>
    <w:rPr>
      <w:color w:val="13A3F7"/>
    </w:rPr>
  </w:style>
  <w:style w:type="paragraph" w:customStyle="1" w:styleId="TableHeading">
    <w:name w:val="Table Heading"/>
    <w:basedOn w:val="TableText"/>
    <w:rsid w:val="006670B8"/>
    <w:pPr>
      <w:spacing w:before="120" w:after="120"/>
    </w:pPr>
    <w:rPr>
      <w:b/>
    </w:rPr>
  </w:style>
  <w:style w:type="character" w:styleId="PageNumber">
    <w:name w:val="page number"/>
    <w:rsid w:val="006670B8"/>
    <w:rPr>
      <w:rFonts w:ascii="Arial" w:hAnsi="Arial"/>
    </w:rPr>
  </w:style>
  <w:style w:type="paragraph" w:customStyle="1" w:styleId="RouteTitle">
    <w:name w:val="Route Title"/>
    <w:basedOn w:val="Normal"/>
    <w:rsid w:val="006670B8"/>
    <w:pPr>
      <w:keepLines/>
      <w:spacing w:after="120"/>
      <w:ind w:left="1440" w:right="720"/>
    </w:pPr>
    <w:rPr>
      <w:sz w:val="36"/>
    </w:rPr>
  </w:style>
  <w:style w:type="paragraph" w:customStyle="1" w:styleId="Title-Major">
    <w:name w:val="Title-Major"/>
    <w:basedOn w:val="Title"/>
    <w:rsid w:val="006670B8"/>
    <w:pPr>
      <w:ind w:left="1440"/>
    </w:pPr>
    <w:rPr>
      <w:smallCaps/>
    </w:rPr>
  </w:style>
  <w:style w:type="paragraph" w:customStyle="1" w:styleId="Note">
    <w:name w:val="Note"/>
    <w:basedOn w:val="BodyText"/>
    <w:rsid w:val="006670B8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13A3F7" w:fill="auto"/>
      <w:ind w:left="0" w:right="5041"/>
    </w:pPr>
    <w:rPr>
      <w:color w:val="FFFFFF"/>
    </w:rPr>
  </w:style>
  <w:style w:type="paragraph" w:customStyle="1" w:styleId="Bullet">
    <w:name w:val="Bullet"/>
    <w:basedOn w:val="BodyText"/>
    <w:rsid w:val="006670B8"/>
    <w:pPr>
      <w:keepLines/>
      <w:numPr>
        <w:numId w:val="4"/>
      </w:numPr>
      <w:tabs>
        <w:tab w:val="left" w:pos="2520"/>
      </w:tabs>
      <w:spacing w:before="60" w:after="60"/>
    </w:pPr>
  </w:style>
  <w:style w:type="paragraph" w:customStyle="1" w:styleId="Checklist">
    <w:name w:val="Checklist"/>
    <w:basedOn w:val="BodyText"/>
    <w:rsid w:val="006670B8"/>
    <w:pPr>
      <w:numPr>
        <w:numId w:val="3"/>
      </w:numPr>
    </w:pPr>
  </w:style>
  <w:style w:type="paragraph" w:customStyle="1" w:styleId="Subject">
    <w:name w:val="Subject"/>
    <w:basedOn w:val="BodyText"/>
    <w:rsid w:val="006670B8"/>
    <w:rPr>
      <w:sz w:val="48"/>
    </w:rPr>
  </w:style>
  <w:style w:type="paragraph" w:customStyle="1" w:styleId="InfoBox">
    <w:name w:val="Info Box"/>
    <w:basedOn w:val="BodyText"/>
    <w:rsid w:val="006670B8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customStyle="1" w:styleId="NumberList">
    <w:name w:val="Number List"/>
    <w:basedOn w:val="NumberedList"/>
    <w:rsid w:val="006670B8"/>
    <w:pPr>
      <w:numPr>
        <w:numId w:val="0"/>
      </w:numPr>
    </w:pPr>
  </w:style>
  <w:style w:type="paragraph" w:styleId="TOC1">
    <w:name w:val="toc 1"/>
    <w:basedOn w:val="Normal"/>
    <w:next w:val="Normal"/>
    <w:uiPriority w:val="39"/>
    <w:rsid w:val="006670B8"/>
    <w:pPr>
      <w:keepNext/>
      <w:tabs>
        <w:tab w:val="right" w:leader="dot" w:pos="10080"/>
      </w:tabs>
      <w:spacing w:before="240" w:after="120"/>
      <w:ind w:left="1440"/>
    </w:pPr>
    <w:rPr>
      <w:b/>
    </w:rPr>
  </w:style>
  <w:style w:type="paragraph" w:styleId="TOC4">
    <w:name w:val="toc 4"/>
    <w:basedOn w:val="Normal"/>
    <w:next w:val="Normal"/>
    <w:semiHidden/>
    <w:rsid w:val="006670B8"/>
    <w:pPr>
      <w:tabs>
        <w:tab w:val="right" w:leader="dot" w:pos="10080"/>
      </w:tabs>
      <w:ind w:left="3240"/>
    </w:pPr>
    <w:rPr>
      <w:sz w:val="18"/>
    </w:rPr>
  </w:style>
  <w:style w:type="paragraph" w:styleId="TOC5">
    <w:name w:val="toc 5"/>
    <w:basedOn w:val="Normal"/>
    <w:next w:val="Normal"/>
    <w:semiHidden/>
    <w:rsid w:val="006670B8"/>
    <w:pPr>
      <w:tabs>
        <w:tab w:val="right" w:leader="dot" w:pos="10080"/>
      </w:tabs>
      <w:ind w:left="3600"/>
    </w:pPr>
    <w:rPr>
      <w:sz w:val="18"/>
    </w:rPr>
  </w:style>
  <w:style w:type="paragraph" w:customStyle="1" w:styleId="tty132">
    <w:name w:val="tty132"/>
    <w:basedOn w:val="Normal"/>
    <w:rsid w:val="006670B8"/>
    <w:rPr>
      <w:rFonts w:ascii="Courier New" w:hAnsi="Courier New"/>
      <w:sz w:val="12"/>
    </w:rPr>
  </w:style>
  <w:style w:type="paragraph" w:customStyle="1" w:styleId="tty180">
    <w:name w:val="tty180"/>
    <w:basedOn w:val="Normal"/>
    <w:rsid w:val="006670B8"/>
    <w:pPr>
      <w:ind w:right="-720"/>
    </w:pPr>
    <w:rPr>
      <w:rFonts w:ascii="Courier New" w:hAnsi="Courier New"/>
      <w:sz w:val="8"/>
    </w:rPr>
  </w:style>
  <w:style w:type="paragraph" w:customStyle="1" w:styleId="tty80">
    <w:name w:val="tty80"/>
    <w:basedOn w:val="Normal"/>
    <w:rsid w:val="006670B8"/>
    <w:rPr>
      <w:rFonts w:ascii="Courier New" w:hAnsi="Courier New"/>
    </w:rPr>
  </w:style>
  <w:style w:type="paragraph" w:customStyle="1" w:styleId="tty80indent">
    <w:name w:val="tty80 indent"/>
    <w:basedOn w:val="tty80"/>
    <w:rsid w:val="006670B8"/>
    <w:pPr>
      <w:ind w:left="2895"/>
    </w:pPr>
  </w:style>
  <w:style w:type="paragraph" w:customStyle="1" w:styleId="NoteWide">
    <w:name w:val="Note Wide"/>
    <w:basedOn w:val="Note"/>
    <w:rsid w:val="006670B8"/>
    <w:pPr>
      <w:ind w:right="2160"/>
    </w:pPr>
  </w:style>
  <w:style w:type="table" w:styleId="TableGrid">
    <w:name w:val="Table Grid"/>
    <w:basedOn w:val="TableNormal"/>
    <w:rsid w:val="006670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aliases w:val="Infor_Standard"/>
    <w:basedOn w:val="TableNormal"/>
    <w:uiPriority w:val="62"/>
    <w:rsid w:val="0080041B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InforTable">
    <w:name w:val="Infor_Table"/>
    <w:basedOn w:val="TableNormal"/>
    <w:rsid w:val="0080041B"/>
    <w:tblPr/>
  </w:style>
  <w:style w:type="paragraph" w:customStyle="1" w:styleId="NumberedList">
    <w:name w:val="Numbered List"/>
    <w:basedOn w:val="Bullet"/>
    <w:rsid w:val="006670B8"/>
    <w:pPr>
      <w:numPr>
        <w:numId w:val="2"/>
      </w:numPr>
      <w:tabs>
        <w:tab w:val="left" w:pos="2880"/>
      </w:tabs>
    </w:pPr>
  </w:style>
  <w:style w:type="paragraph" w:customStyle="1" w:styleId="Paragraph">
    <w:name w:val="Paragraph"/>
    <w:rsid w:val="006670B8"/>
    <w:pPr>
      <w:spacing w:before="130" w:after="130" w:line="260" w:lineRule="exact"/>
    </w:pPr>
    <w:rPr>
      <w:rFonts w:ascii="Arial" w:eastAsia="Arial Unicode MS" w:hAnsi="Arial"/>
      <w:sz w:val="21"/>
      <w:szCs w:val="22"/>
      <w:lang w:val="en-US" w:eastAsia="en-US"/>
    </w:rPr>
  </w:style>
  <w:style w:type="paragraph" w:customStyle="1" w:styleId="CopyrightText">
    <w:name w:val="Copyright Text"/>
    <w:basedOn w:val="Paragraph"/>
    <w:rsid w:val="006670B8"/>
    <w:pPr>
      <w:spacing w:before="70" w:after="70"/>
    </w:pPr>
    <w:rPr>
      <w:szCs w:val="21"/>
    </w:rPr>
  </w:style>
  <w:style w:type="paragraph" w:customStyle="1" w:styleId="HeadingCopyright">
    <w:name w:val="Heading Copyright"/>
    <w:basedOn w:val="Heading2"/>
    <w:next w:val="CopyrightText"/>
    <w:rsid w:val="006670B8"/>
    <w:pPr>
      <w:numPr>
        <w:ilvl w:val="0"/>
        <w:numId w:val="0"/>
      </w:numPr>
      <w:pBdr>
        <w:top w:val="none" w:sz="0" w:space="0" w:color="auto"/>
      </w:pBdr>
      <w:spacing w:before="65" w:after="65" w:line="260" w:lineRule="exact"/>
      <w:ind w:right="0"/>
      <w:outlineLvl w:val="9"/>
    </w:pPr>
    <w:rPr>
      <w:rFonts w:eastAsia="Arial Unicode MS"/>
      <w:bCs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6670B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670B8"/>
    <w:rPr>
      <w:rFonts w:ascii="Tahoma" w:hAnsi="Tahoma" w:cs="Tahoma"/>
      <w:sz w:val="16"/>
      <w:szCs w:val="16"/>
      <w:lang w:val="en-US" w:eastAsia="es-ES"/>
    </w:rPr>
  </w:style>
  <w:style w:type="character" w:customStyle="1" w:styleId="TableTextChar">
    <w:name w:val="Table Text Char"/>
    <w:link w:val="TableText"/>
    <w:rsid w:val="005A6953"/>
    <w:rPr>
      <w:rFonts w:ascii="Arial" w:hAnsi="Arial"/>
      <w:sz w:val="16"/>
      <w:lang w:val="en-US" w:eastAsia="es-ES"/>
    </w:rPr>
  </w:style>
  <w:style w:type="table" w:styleId="LightList-Accent5">
    <w:name w:val="Light List Accent 5"/>
    <w:basedOn w:val="TableNormal"/>
    <w:uiPriority w:val="61"/>
    <w:rsid w:val="006670B8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MediumGrid3-Accent5">
    <w:name w:val="Medium Grid 3 Accent 5"/>
    <w:basedOn w:val="TableNormal"/>
    <w:uiPriority w:val="69"/>
    <w:rsid w:val="006670B8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TableGrid8">
    <w:name w:val="Table Grid 8"/>
    <w:basedOn w:val="TableNormal"/>
    <w:rsid w:val="003350D6"/>
    <w:pPr>
      <w:spacing w:before="120" w:after="120"/>
      <w:ind w:left="1440" w:right="567"/>
    </w:pPr>
    <w:rPr>
      <w:rFonts w:ascii="Arial" w:hAnsi="Arial"/>
      <w:sz w:val="16"/>
    </w:rPr>
    <w:tblPr>
      <w:tblStyleRow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rFonts w:ascii="Arial" w:hAnsi="Arial"/>
        <w:b/>
        <w:bCs/>
        <w:i w:val="0"/>
        <w:color w:val="FFFFFF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ascii="Arial" w:hAnsi="Arial"/>
        <w:sz w:val="16"/>
      </w:rPr>
    </w:tblStylePr>
    <w:tblStylePr w:type="band2Horz">
      <w:rPr>
        <w:rFonts w:ascii="Arial" w:hAnsi="Arial"/>
        <w:sz w:val="16"/>
      </w:rPr>
    </w:tblStylePr>
  </w:style>
  <w:style w:type="paragraph" w:customStyle="1" w:styleId="Copyright">
    <w:name w:val="Copyright"/>
    <w:uiPriority w:val="99"/>
    <w:rsid w:val="007057A9"/>
    <w:rPr>
      <w:rFonts w:ascii="Arial" w:hAnsi="Arial" w:cs="Arial"/>
      <w:bCs/>
      <w:kern w:val="32"/>
      <w:sz w:val="10"/>
      <w:szCs w:val="32"/>
      <w:lang w:val="en-US" w:eastAsia="en-US"/>
    </w:rPr>
  </w:style>
  <w:style w:type="paragraph" w:customStyle="1" w:styleId="CopyrightText0">
    <w:name w:val="Copyright © Text"/>
    <w:basedOn w:val="Normal"/>
    <w:uiPriority w:val="99"/>
    <w:rsid w:val="007057A9"/>
    <w:pPr>
      <w:widowControl w:val="0"/>
      <w:autoSpaceDE w:val="0"/>
      <w:autoSpaceDN w:val="0"/>
      <w:adjustRightInd w:val="0"/>
      <w:spacing w:line="140" w:lineRule="atLeast"/>
      <w:textAlignment w:val="center"/>
    </w:pPr>
    <w:rPr>
      <w:rFonts w:ascii="ProximaNova-Light" w:hAnsi="ProximaNova-Light" w:cs="ProximaNova-Light"/>
      <w:color w:val="000000"/>
      <w:spacing w:val="-1"/>
      <w:sz w:val="12"/>
      <w:szCs w:val="12"/>
      <w:lang w:eastAsia="en-US"/>
    </w:rPr>
  </w:style>
  <w:style w:type="paragraph" w:customStyle="1" w:styleId="TOCHeading2">
    <w:name w:val="TOC Heading2"/>
    <w:basedOn w:val="Normal"/>
    <w:rsid w:val="00CF3E21"/>
    <w:pPr>
      <w:keepNext/>
      <w:pageBreakBefore/>
      <w:pBdr>
        <w:top w:val="single" w:sz="48" w:space="26" w:color="002060"/>
      </w:pBdr>
      <w:spacing w:before="960" w:after="960"/>
      <w:ind w:left="1440"/>
    </w:pPr>
    <w:rPr>
      <w:sz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5A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305A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s-ES"/>
    </w:rPr>
  </w:style>
  <w:style w:type="table" w:customStyle="1" w:styleId="InforTable0">
    <w:name w:val="Infor Table"/>
    <w:basedOn w:val="TableNormal"/>
    <w:uiPriority w:val="99"/>
    <w:rsid w:val="006670B8"/>
    <w:pPr>
      <w:jc w:val="center"/>
    </w:pPr>
    <w:rPr>
      <w:rFonts w:ascii="Arial" w:eastAsiaTheme="minorEastAsia" w:hAnsi="Arial" w:cstheme="minorBidi"/>
      <w:sz w:val="16"/>
      <w:szCs w:val="22"/>
      <w:lang w:val="es-AR" w:eastAsia="es-AR"/>
    </w:rPr>
    <w:tblPr>
      <w:tblStyleRowBandSize w:val="1"/>
    </w:tblPr>
    <w:tcPr>
      <w:shd w:val="clear" w:color="auto" w:fill="auto"/>
      <w:vAlign w:val="center"/>
    </w:tcPr>
    <w:tblStylePr w:type="firstRow">
      <w:pPr>
        <w:wordWrap/>
        <w:jc w:val="left"/>
      </w:pPr>
      <w:rPr>
        <w:rFonts w:ascii="Arial" w:hAnsi="Arial"/>
        <w:b/>
        <w:color w:val="FFFFFF" w:themeColor="background1"/>
        <w:sz w:val="16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  <w:shd w:val="clear" w:color="auto" w:fill="13A3F7"/>
      </w:tcPr>
    </w:tblStylePr>
    <w:tblStylePr w:type="la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</w:tcPr>
    </w:tblStylePr>
    <w:tblStylePr w:type="band1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E8E8E8"/>
      </w:tcPr>
    </w:tblStylePr>
    <w:tblStylePr w:type="band2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uto"/>
      </w:tcPr>
    </w:tblStylePr>
  </w:style>
  <w:style w:type="table" w:styleId="LightShading-Accent3">
    <w:name w:val="Light Shading Accent 3"/>
    <w:basedOn w:val="TableNormal"/>
    <w:uiPriority w:val="60"/>
    <w:rsid w:val="008305A9"/>
    <w:rPr>
      <w:rFonts w:asciiTheme="minorHAnsi" w:eastAsiaTheme="minorEastAsia" w:hAnsiTheme="minorHAnsi" w:cstheme="minorBidi"/>
      <w:color w:val="76923C" w:themeColor="accent3" w:themeShade="BF"/>
      <w:sz w:val="22"/>
      <w:szCs w:val="22"/>
      <w:lang w:val="es-AR" w:eastAsia="es-AR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customStyle="1" w:styleId="TitleChar">
    <w:name w:val="Title Char"/>
    <w:basedOn w:val="DefaultParagraphFont"/>
    <w:link w:val="Title"/>
    <w:uiPriority w:val="10"/>
    <w:rsid w:val="006670B8"/>
    <w:rPr>
      <w:rFonts w:ascii="Arial" w:hAnsi="Arial"/>
      <w:sz w:val="48"/>
      <w:lang w:val="en-US" w:eastAsia="es-ES"/>
    </w:rPr>
  </w:style>
  <w:style w:type="character" w:customStyle="1" w:styleId="BodyTextChar">
    <w:name w:val="Body Text Char"/>
    <w:aliases w:val="body text Char,bt Char,t Char,contents Char,xPlatte tekst Char,Platte tekst Char,??2 Char,heading_txt Char,bodytxy2 Char,Body Text - Level 2 Char,body Char,Specs Char,Tempo Body Text Char,Viñeta Char,Texto independiente Char,bt1 Char"/>
    <w:basedOn w:val="DefaultParagraphFont"/>
    <w:link w:val="BodyText"/>
    <w:rsid w:val="006670B8"/>
    <w:rPr>
      <w:rFonts w:ascii="Arial" w:hAnsi="Arial"/>
      <w:lang w:val="en-US" w:eastAsia="es-ES"/>
    </w:rPr>
  </w:style>
  <w:style w:type="character" w:customStyle="1" w:styleId="FooterChar">
    <w:name w:val="Footer Char"/>
    <w:basedOn w:val="DefaultParagraphFont"/>
    <w:link w:val="Footer"/>
    <w:rsid w:val="006670B8"/>
    <w:rPr>
      <w:rFonts w:ascii="Arial" w:hAnsi="Arial"/>
      <w:sz w:val="16"/>
      <w:lang w:val="en-US" w:eastAsia="es-ES"/>
    </w:rPr>
  </w:style>
  <w:style w:type="character" w:customStyle="1" w:styleId="HeaderChar">
    <w:name w:val="Header Char"/>
    <w:basedOn w:val="DefaultParagraphFont"/>
    <w:link w:val="Header"/>
    <w:rsid w:val="006670B8"/>
    <w:rPr>
      <w:rFonts w:ascii="Arial" w:hAnsi="Arial"/>
      <w:sz w:val="16"/>
      <w:lang w:val="en-US" w:eastAsia="es-ES"/>
    </w:rPr>
  </w:style>
  <w:style w:type="character" w:customStyle="1" w:styleId="Heading1Char">
    <w:name w:val="Heading 1 Char"/>
    <w:aliases w:val="HD1 Char,Heading 1-Subhead Char"/>
    <w:basedOn w:val="DefaultParagraphFont"/>
    <w:link w:val="Heading1"/>
    <w:uiPriority w:val="9"/>
    <w:rsid w:val="006670B8"/>
    <w:rPr>
      <w:rFonts w:ascii="Arial" w:hAnsi="Arial"/>
      <w:b/>
      <w:caps/>
      <w:sz w:val="28"/>
      <w:lang w:val="en-US" w:eastAsia="es-ES"/>
    </w:rPr>
  </w:style>
  <w:style w:type="character" w:customStyle="1" w:styleId="Heading2Char">
    <w:name w:val="Heading 2 Char"/>
    <w:aliases w:val="HD2 Char,Subheader Char"/>
    <w:basedOn w:val="DefaultParagraphFont"/>
    <w:link w:val="Heading2"/>
    <w:rsid w:val="006670B8"/>
    <w:rPr>
      <w:rFonts w:ascii="Arial" w:hAnsi="Arial"/>
      <w:b/>
      <w:sz w:val="28"/>
      <w:lang w:val="en-US" w:eastAsia="es-ES"/>
    </w:rPr>
  </w:style>
  <w:style w:type="character" w:customStyle="1" w:styleId="Heading3Char">
    <w:name w:val="Heading 3 Char"/>
    <w:basedOn w:val="DefaultParagraphFont"/>
    <w:link w:val="Heading3"/>
    <w:rsid w:val="006670B8"/>
    <w:rPr>
      <w:rFonts w:ascii="Arial" w:hAnsi="Arial"/>
      <w:b/>
      <w:caps/>
      <w:sz w:val="24"/>
      <w:lang w:val="en-US" w:eastAsia="es-ES"/>
    </w:rPr>
  </w:style>
  <w:style w:type="character" w:customStyle="1" w:styleId="Heading4Char">
    <w:name w:val="Heading 4 Char"/>
    <w:basedOn w:val="DefaultParagraphFont"/>
    <w:link w:val="Heading4"/>
    <w:rsid w:val="006670B8"/>
    <w:rPr>
      <w:rFonts w:ascii="Arial" w:hAnsi="Arial"/>
      <w:b/>
      <w:sz w:val="24"/>
      <w:lang w:val="en-US" w:eastAsia="es-ES"/>
    </w:rPr>
  </w:style>
  <w:style w:type="character" w:customStyle="1" w:styleId="Heading5Char">
    <w:name w:val="Heading 5 Char"/>
    <w:basedOn w:val="DefaultParagraphFont"/>
    <w:link w:val="Heading5"/>
    <w:rsid w:val="006670B8"/>
    <w:rPr>
      <w:rFonts w:ascii="Arial" w:hAnsi="Arial"/>
      <w:b/>
      <w:caps/>
      <w:lang w:val="en-US" w:eastAsia="es-ES"/>
    </w:rPr>
  </w:style>
  <w:style w:type="character" w:customStyle="1" w:styleId="Heading6Char">
    <w:name w:val="Heading 6 Char"/>
    <w:basedOn w:val="DefaultParagraphFont"/>
    <w:link w:val="Heading6"/>
    <w:rsid w:val="006670B8"/>
    <w:rPr>
      <w:rFonts w:ascii="Arial" w:hAnsi="Arial"/>
      <w:b/>
      <w:lang w:val="en-US" w:eastAsia="es-ES"/>
    </w:rPr>
  </w:style>
  <w:style w:type="character" w:customStyle="1" w:styleId="Heading7Char">
    <w:name w:val="Heading 7 Char"/>
    <w:basedOn w:val="DefaultParagraphFont"/>
    <w:link w:val="Heading7"/>
    <w:rsid w:val="006670B8"/>
    <w:rPr>
      <w:rFonts w:ascii="Times" w:hAnsi="Times"/>
      <w:i/>
      <w:lang w:val="en-US" w:eastAsia="es-ES"/>
    </w:rPr>
  </w:style>
  <w:style w:type="character" w:customStyle="1" w:styleId="Heading8Char">
    <w:name w:val="Heading 8 Char"/>
    <w:basedOn w:val="DefaultParagraphFont"/>
    <w:link w:val="Heading8"/>
    <w:rsid w:val="006670B8"/>
    <w:rPr>
      <w:rFonts w:ascii="Arial" w:hAnsi="Arial"/>
      <w:b/>
      <w:lang w:val="en-US" w:eastAsia="es-ES"/>
    </w:rPr>
  </w:style>
  <w:style w:type="character" w:customStyle="1" w:styleId="Heading9Char">
    <w:name w:val="Heading 9 Char"/>
    <w:basedOn w:val="DefaultParagraphFont"/>
    <w:link w:val="Heading9"/>
    <w:rsid w:val="006670B8"/>
    <w:rPr>
      <w:rFonts w:ascii="Arial" w:hAnsi="Arial"/>
      <w:b/>
      <w:i/>
      <w:lang w:val="en-US" w:eastAsia="es-ES"/>
    </w:rPr>
  </w:style>
  <w:style w:type="character" w:styleId="CommentReference">
    <w:name w:val="annotation reference"/>
    <w:basedOn w:val="DefaultParagraphFont"/>
    <w:uiPriority w:val="99"/>
    <w:unhideWhenUsed/>
    <w:rsid w:val="006670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670B8"/>
  </w:style>
  <w:style w:type="character" w:customStyle="1" w:styleId="CommentTextChar">
    <w:name w:val="Comment Text Char"/>
    <w:basedOn w:val="DefaultParagraphFont"/>
    <w:link w:val="CommentText"/>
    <w:uiPriority w:val="99"/>
    <w:rsid w:val="006670B8"/>
    <w:rPr>
      <w:rFonts w:ascii="Arial" w:hAnsi="Arial"/>
      <w:lang w:val="en-US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6670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6670B8"/>
    <w:rPr>
      <w:rFonts w:ascii="Arial" w:hAnsi="Arial"/>
      <w:b/>
      <w:bCs/>
      <w:lang w:val="en-US" w:eastAsia="es-ES"/>
    </w:rPr>
  </w:style>
  <w:style w:type="paragraph" w:styleId="NormalWeb">
    <w:name w:val="Normal (Web)"/>
    <w:basedOn w:val="Normal"/>
    <w:uiPriority w:val="99"/>
    <w:unhideWhenUsed/>
    <w:rsid w:val="006670B8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1A6B21"/>
    <w:rPr>
      <w:color w:val="80808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F61FA"/>
    <w:pPr>
      <w:pageBreakBefore w:val="0"/>
      <w:numPr>
        <w:numId w:val="0"/>
      </w:numPr>
      <w:pBdr>
        <w:top w:val="none" w:sz="0" w:space="0" w:color="auto"/>
      </w:pBdr>
      <w:tabs>
        <w:tab w:val="clear" w:pos="2520"/>
      </w:tabs>
      <w:spacing w:before="480" w:after="0" w:line="276" w:lineRule="auto"/>
      <w:ind w:right="0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Cs w:val="28"/>
      <w:lang w:eastAsia="ja-JP"/>
    </w:rPr>
  </w:style>
  <w:style w:type="character" w:styleId="Hyperlink">
    <w:name w:val="Hyperlink"/>
    <w:basedOn w:val="DefaultParagraphFont"/>
    <w:uiPriority w:val="99"/>
    <w:unhideWhenUsed/>
    <w:rsid w:val="001F61FA"/>
    <w:rPr>
      <w:color w:val="0000FF" w:themeColor="hyperlink"/>
      <w:u w:val="single"/>
    </w:rPr>
  </w:style>
  <w:style w:type="table" w:styleId="PlainTable1">
    <w:name w:val="Plain Table 1"/>
    <w:basedOn w:val="TableNormal"/>
    <w:uiPriority w:val="41"/>
    <w:rsid w:val="00D56DCC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BD0EEC"/>
    <w:pPr>
      <w:ind w:left="720"/>
    </w:pPr>
    <w:rPr>
      <w:rFonts w:ascii="Calibri" w:eastAsiaTheme="minorHAnsi" w:hAnsi="Calibri"/>
      <w:sz w:val="22"/>
      <w:szCs w:val="22"/>
      <w:lang w:eastAsia="en-US"/>
    </w:rPr>
  </w:style>
  <w:style w:type="character" w:styleId="Strong">
    <w:name w:val="Strong"/>
    <w:basedOn w:val="DefaultParagraphFont"/>
    <w:uiPriority w:val="22"/>
    <w:qFormat/>
    <w:rsid w:val="008E0213"/>
    <w:rPr>
      <w:b/>
      <w:bCs/>
    </w:rPr>
  </w:style>
  <w:style w:type="character" w:customStyle="1" w:styleId="InforHeadline">
    <w:name w:val="Infor Headline"/>
    <w:rsid w:val="006A7541"/>
    <w:rPr>
      <w:rFonts w:ascii="Arial Narrow" w:hAnsi="Arial Narrow"/>
      <w:b/>
      <w:color w:val="000000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95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03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72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9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68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4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63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3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3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7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2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4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30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5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7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54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9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4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58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27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9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60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1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53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58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4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9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43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71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4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60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18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9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6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4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05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10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17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5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1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6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8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7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1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9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2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1.xml"/><Relationship Id="rId30" Type="http://schemas.openxmlformats.org/officeDocument/2006/relationships/footer" Target="footer3.xml"/><Relationship Id="rId8" Type="http://schemas.openxmlformats.org/officeDocument/2006/relationships/webSettings" Target="webSettings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8.jpeg"/><Relationship Id="rId2" Type="http://schemas.openxmlformats.org/officeDocument/2006/relationships/image" Target="media/image17.svg"/><Relationship Id="rId1" Type="http://schemas.openxmlformats.org/officeDocument/2006/relationships/image" Target="media/image1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burke\IBM\rationalsdp\workspace\Infor.core.guidance\guidances\templates\resources\infor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F2F5AE293E844058FDE5A500D9AA5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448C4-ED67-48F0-8544-F514FF2A999C}"/>
      </w:docPartPr>
      <w:docPartBody>
        <w:p w:rsidR="008A6141" w:rsidRDefault="008A7D45">
          <w:r w:rsidRPr="00177C70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7D45"/>
    <w:rsid w:val="00060166"/>
    <w:rsid w:val="00073872"/>
    <w:rsid w:val="000A6419"/>
    <w:rsid w:val="000F44C3"/>
    <w:rsid w:val="001007AF"/>
    <w:rsid w:val="00112AE6"/>
    <w:rsid w:val="00131335"/>
    <w:rsid w:val="00155C92"/>
    <w:rsid w:val="001A62B7"/>
    <w:rsid w:val="001B7079"/>
    <w:rsid w:val="001E3BE8"/>
    <w:rsid w:val="0020174D"/>
    <w:rsid w:val="00244A29"/>
    <w:rsid w:val="00265252"/>
    <w:rsid w:val="00273A5D"/>
    <w:rsid w:val="002C3121"/>
    <w:rsid w:val="002E19C9"/>
    <w:rsid w:val="0030597D"/>
    <w:rsid w:val="0031098B"/>
    <w:rsid w:val="003714D1"/>
    <w:rsid w:val="0038375C"/>
    <w:rsid w:val="003E096F"/>
    <w:rsid w:val="004A4649"/>
    <w:rsid w:val="004D4A1F"/>
    <w:rsid w:val="004F6031"/>
    <w:rsid w:val="0050663D"/>
    <w:rsid w:val="005250FF"/>
    <w:rsid w:val="00531481"/>
    <w:rsid w:val="00560806"/>
    <w:rsid w:val="005C4435"/>
    <w:rsid w:val="005D4CAC"/>
    <w:rsid w:val="005D72BD"/>
    <w:rsid w:val="005D7D04"/>
    <w:rsid w:val="005E4E92"/>
    <w:rsid w:val="005F4F53"/>
    <w:rsid w:val="006061F9"/>
    <w:rsid w:val="00625466"/>
    <w:rsid w:val="00645712"/>
    <w:rsid w:val="0066567A"/>
    <w:rsid w:val="006839CF"/>
    <w:rsid w:val="006A1132"/>
    <w:rsid w:val="006A6CAE"/>
    <w:rsid w:val="006D1C18"/>
    <w:rsid w:val="006D6755"/>
    <w:rsid w:val="006E3A39"/>
    <w:rsid w:val="006E71C3"/>
    <w:rsid w:val="006F7A84"/>
    <w:rsid w:val="00722DAF"/>
    <w:rsid w:val="00735AC7"/>
    <w:rsid w:val="00736DEE"/>
    <w:rsid w:val="00754F44"/>
    <w:rsid w:val="00774973"/>
    <w:rsid w:val="00776FD2"/>
    <w:rsid w:val="00777DB7"/>
    <w:rsid w:val="00794552"/>
    <w:rsid w:val="007C5BD5"/>
    <w:rsid w:val="007C72C4"/>
    <w:rsid w:val="007E7874"/>
    <w:rsid w:val="008253E6"/>
    <w:rsid w:val="0086741F"/>
    <w:rsid w:val="00872B30"/>
    <w:rsid w:val="00883696"/>
    <w:rsid w:val="008A6141"/>
    <w:rsid w:val="008A7D45"/>
    <w:rsid w:val="008B6EE5"/>
    <w:rsid w:val="008C4B2C"/>
    <w:rsid w:val="00912474"/>
    <w:rsid w:val="00937AA3"/>
    <w:rsid w:val="009879F6"/>
    <w:rsid w:val="009B1D7E"/>
    <w:rsid w:val="009C688F"/>
    <w:rsid w:val="009F3AC9"/>
    <w:rsid w:val="00A01479"/>
    <w:rsid w:val="00A34220"/>
    <w:rsid w:val="00A565EF"/>
    <w:rsid w:val="00A72C86"/>
    <w:rsid w:val="00A938E1"/>
    <w:rsid w:val="00AF7BEA"/>
    <w:rsid w:val="00B07F1B"/>
    <w:rsid w:val="00B21ECD"/>
    <w:rsid w:val="00B64221"/>
    <w:rsid w:val="00B644D7"/>
    <w:rsid w:val="00BB2133"/>
    <w:rsid w:val="00BE1125"/>
    <w:rsid w:val="00C01F63"/>
    <w:rsid w:val="00C27A1D"/>
    <w:rsid w:val="00C55B77"/>
    <w:rsid w:val="00C95909"/>
    <w:rsid w:val="00C96C1B"/>
    <w:rsid w:val="00CE61DD"/>
    <w:rsid w:val="00D0736D"/>
    <w:rsid w:val="00D1605A"/>
    <w:rsid w:val="00D36C84"/>
    <w:rsid w:val="00D373C3"/>
    <w:rsid w:val="00DA22C7"/>
    <w:rsid w:val="00DA2B69"/>
    <w:rsid w:val="00DA34DC"/>
    <w:rsid w:val="00DD3C9F"/>
    <w:rsid w:val="00DE7F7A"/>
    <w:rsid w:val="00E52BA8"/>
    <w:rsid w:val="00ED395D"/>
    <w:rsid w:val="00EE7303"/>
    <w:rsid w:val="00F32054"/>
    <w:rsid w:val="00F34C6C"/>
    <w:rsid w:val="00F92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A7D4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5811aba2-1417-49bf-938a-1f49539a4726">3 - Review completed</Status>
    <Assigned_x0020_to0 xmlns="5811aba2-1417-49bf-938a-1f49539a4726">
      <UserInfo>
        <DisplayName/>
        <AccountId xsi:nil="true"/>
        <AccountType/>
      </UserInfo>
    </Assigned_x0020_to0>
    <Comments xmlns="5811aba2-1417-49bf-938a-1f49539a4726" xsi:nil="true"/>
    <Priority xmlns="5811aba2-1417-49bf-938a-1f49539a4726">(1) High</Priority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D27AD2F346041867EF162EAAE0D08" ma:contentTypeVersion="11" ma:contentTypeDescription="Create a new document." ma:contentTypeScope="" ma:versionID="543bc8ba687609ce56bd3825f56f2482">
  <xsd:schema xmlns:xsd="http://www.w3.org/2001/XMLSchema" xmlns:xs="http://www.w3.org/2001/XMLSchema" xmlns:p="http://schemas.microsoft.com/office/2006/metadata/properties" xmlns:ns2="5811aba2-1417-49bf-938a-1f49539a4726" xmlns:ns3="31fc32fa-9109-4f86-80c8-3d210bde96da" targetNamespace="http://schemas.microsoft.com/office/2006/metadata/properties" ma:root="true" ma:fieldsID="9dca225ae6ed2e93b9703855c7629966" ns2:_="" ns3:_="">
    <xsd:import namespace="5811aba2-1417-49bf-938a-1f49539a4726"/>
    <xsd:import namespace="31fc32fa-9109-4f86-80c8-3d210bde96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Status" minOccurs="0"/>
                <xsd:element ref="ns2:Assigned_x0020_to0" minOccurs="0"/>
                <xsd:element ref="ns2:Priority" minOccurs="0"/>
                <xsd:element ref="ns3:SharedWithUsers" minOccurs="0"/>
                <xsd:element ref="ns3:SharedWithDetails" minOccurs="0"/>
                <xsd:element ref="ns2:Comment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11aba2-1417-49bf-938a-1f49539a47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Status" ma:index="10" nillable="true" ma:displayName="Status" ma:default="N/A" ma:format="Dropdown" ma:internalName="Status">
      <xsd:simpleType>
        <xsd:restriction base="dms:Choice">
          <xsd:enumeration value="N/A"/>
          <xsd:enumeration value="0 - in Translation"/>
          <xsd:enumeration value="1 - Translated"/>
          <xsd:enumeration value="2 - Assigned and under Review"/>
          <xsd:enumeration value="3 - Review completed"/>
          <xsd:enumeration value="4 - Passed to Method Team"/>
          <xsd:enumeration value="5 - NOT Uploaded to Infor Deployment Method Homepage"/>
          <xsd:enumeration value="5 - Uploaded to Infor Deployment Method Homepage"/>
        </xsd:restriction>
      </xsd:simpleType>
    </xsd:element>
    <xsd:element name="Assigned_x0020_to0" ma:index="11" nillable="true" ma:displayName="Assigned to" ma:list="UserInfo" ma:SharePointGroup="0" ma:internalName="Assigned_x0020_to0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iority" ma:index="12" nillable="true" ma:displayName="Priority" ma:default="(2) Medium" ma:format="Dropdown" ma:internalName="Priority">
      <xsd:simpleType>
        <xsd:restriction base="dms:Choice">
          <xsd:enumeration value="(1) High"/>
          <xsd:enumeration value="(2) Medium"/>
          <xsd:enumeration value="(3) Low"/>
        </xsd:restriction>
      </xsd:simpleType>
    </xsd:element>
    <xsd:element name="Comments" ma:index="15" nillable="true" ma:displayName="Comments" ma:format="Dropdown" ma:internalName="Comments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fc32fa-9109-4f86-80c8-3d210bde96da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DCD7D65-E089-432A-807B-A6A980943A3E}">
  <ds:schemaRefs>
    <ds:schemaRef ds:uri="http://schemas.microsoft.com/office/2006/metadata/properties"/>
    <ds:schemaRef ds:uri="http://schemas.microsoft.com/office/infopath/2007/PartnerControls"/>
    <ds:schemaRef ds:uri="5811aba2-1417-49bf-938a-1f49539a4726"/>
  </ds:schemaRefs>
</ds:datastoreItem>
</file>

<file path=customXml/itemProps2.xml><?xml version="1.0" encoding="utf-8"?>
<ds:datastoreItem xmlns:ds="http://schemas.openxmlformats.org/officeDocument/2006/customXml" ds:itemID="{90491F36-F85B-452B-983B-9787DAC4B08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5C3669F-752F-415D-A60C-AD4F8F4E89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11aba2-1417-49bf-938a-1f49539a4726"/>
    <ds:schemaRef ds:uri="31fc32fa-9109-4f86-80c8-3d210bde96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FDBFAC2-01F8-4122-99B2-F89FF78B3BE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</Template>
  <TotalTime>1051</TotalTime>
  <Pages>11</Pages>
  <Words>455</Words>
  <Characters>2633</Characters>
  <Application>Microsoft Office Word</Application>
  <DocSecurity>0</DocSecurity>
  <Lines>219</Lines>
  <Paragraphs>83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DES-020 Spécification de Conception</vt:lpstr>
      <vt:lpstr>DES-020 Spécification de Conception</vt:lpstr>
    </vt:vector>
  </TitlesOfParts>
  <Company>Infor</Company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DES-030 Spécification de Déploiement</dc:title>
  <dc:creator>Infor PMO</dc:creator>
  <cp:keywords>IPM</cp:keywords>
  <dc:description>Copyright © Infor 2013</dc:description>
  <cp:lastModifiedBy>Assootosh Dev Motah</cp:lastModifiedBy>
  <cp:revision>462</cp:revision>
  <cp:lastPrinted>2013-08-14T02:04:00Z</cp:lastPrinted>
  <dcterms:created xsi:type="dcterms:W3CDTF">2025-01-23T06:58:00Z</dcterms:created>
  <dcterms:modified xsi:type="dcterms:W3CDTF">2025-11-10T05:06:00Z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0x010100A28D27AD2F346041867EF162EAAE0D08</vt:lpwstr>
  </property>
</Properties>
</file>