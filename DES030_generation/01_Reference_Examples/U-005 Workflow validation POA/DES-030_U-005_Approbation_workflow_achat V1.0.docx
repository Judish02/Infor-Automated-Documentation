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6E6DCF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6E6DCF" w:rsidRDefault="004C1B44">
          <w:pPr>
            <w:pStyle w:val="Title-Major"/>
          </w:pPr>
          <w:r w:rsidRPr="006E6DCF">
            <w:t>DES-0</w:t>
          </w:r>
          <w:r w:rsidR="001856A8" w:rsidRPr="006E6DCF">
            <w:t>3</w:t>
          </w:r>
          <w:r w:rsidRPr="006E6DCF">
            <w:t xml:space="preserve">0 </w:t>
          </w:r>
          <w:r w:rsidR="00E40F31" w:rsidRPr="006E6DCF">
            <w:t xml:space="preserve">Spécification de </w:t>
          </w:r>
          <w:r w:rsidR="00782110" w:rsidRPr="006E6DCF">
            <w:t>Déploiement</w:t>
          </w:r>
        </w:p>
      </w:sdtContent>
    </w:sdt>
    <w:p w14:paraId="7720206A" w14:textId="77777777" w:rsidR="00D42CF6" w:rsidRPr="006E6DCF" w:rsidRDefault="00D42CF6" w:rsidP="00D42CF6">
      <w:pPr>
        <w:pStyle w:val="Title"/>
        <w:ind w:left="1440"/>
      </w:pPr>
    </w:p>
    <w:p w14:paraId="023EDCE9" w14:textId="77777777" w:rsidR="00166D6C" w:rsidRPr="003C067C" w:rsidRDefault="00166D6C" w:rsidP="00166D6C">
      <w:pPr>
        <w:numPr>
          <w:ilvl w:val="1"/>
          <w:numId w:val="0"/>
        </w:numPr>
        <w:spacing w:after="160" w:line="278" w:lineRule="auto"/>
        <w:ind w:left="1440"/>
        <w:rPr>
          <w:sz w:val="48"/>
        </w:rPr>
      </w:pPr>
      <w:r w:rsidRPr="003C067C">
        <w:rPr>
          <w:sz w:val="48"/>
        </w:rPr>
        <w:t>Workflow de validation des propositions et ordres d’achat</w:t>
      </w:r>
    </w:p>
    <w:p w14:paraId="40AD9476" w14:textId="77777777" w:rsidR="00166D6C" w:rsidRPr="00106554" w:rsidRDefault="00166D6C" w:rsidP="00166D6C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106554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MoSCoW</w:t>
      </w:r>
      <w:proofErr w:type="spellEnd"/>
      <w:r w:rsidRPr="00106554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 Req ID </w:t>
      </w:r>
      <w:r w:rsidRPr="00106554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U-005</w:t>
      </w:r>
    </w:p>
    <w:p w14:paraId="1D7D5911" w14:textId="77777777" w:rsidR="00941EF9" w:rsidRPr="006E6DCF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6E6DCF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 xml:space="preserve">Propriétés du </w:t>
            </w:r>
            <w:r w:rsidR="00976FDA" w:rsidRPr="006E6DCF">
              <w:t>Document</w:t>
            </w:r>
          </w:p>
        </w:tc>
        <w:tc>
          <w:tcPr>
            <w:tcW w:w="4618" w:type="dxa"/>
          </w:tcPr>
          <w:p w14:paraId="50B2E817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6E6DCF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Aut</w:t>
            </w:r>
            <w:r w:rsidR="00B505C9" w:rsidRPr="006E6DCF">
              <w:t>eu</w:t>
            </w:r>
            <w:r w:rsidRPr="006E6DCF">
              <w:t>r</w:t>
            </w:r>
          </w:p>
        </w:tc>
        <w:tc>
          <w:tcPr>
            <w:tcW w:w="4618" w:type="dxa"/>
          </w:tcPr>
          <w:p w14:paraId="758B910A" w14:textId="662B5C63" w:rsidR="00976FDA" w:rsidRPr="006E6DCF" w:rsidRDefault="004A23BA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106554">
              <w:t xml:space="preserve">Ashley </w:t>
            </w:r>
            <w:proofErr w:type="spellStart"/>
            <w:r w:rsidRPr="00106554">
              <w:t>Bheemul</w:t>
            </w:r>
            <w:proofErr w:type="spellEnd"/>
          </w:p>
        </w:tc>
      </w:tr>
      <w:tr w:rsidR="00976FDA" w:rsidRPr="006E6DCF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6E6DCF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Date</w:t>
            </w:r>
            <w:r w:rsidR="00B505C9" w:rsidRPr="006E6DCF">
              <w:t xml:space="preserve"> de Création</w:t>
            </w:r>
          </w:p>
        </w:tc>
        <w:tc>
          <w:tcPr>
            <w:tcW w:w="4618" w:type="dxa"/>
          </w:tcPr>
          <w:p w14:paraId="2569B300" w14:textId="3C25EE00" w:rsidR="00976FDA" w:rsidRPr="006E6DCF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fldChar w:fldCharType="begin"/>
            </w:r>
            <w:r w:rsidR="006670B8" w:rsidRPr="006E6DCF">
              <w:instrText>createdate \@ "d/MM/yyyy"</w:instrText>
            </w:r>
            <w:r w:rsidRPr="006E6DCF">
              <w:fldChar w:fldCharType="separate"/>
            </w:r>
            <w:r w:rsidR="00D42CF6" w:rsidRPr="006E6DCF">
              <w:t>0</w:t>
            </w:r>
            <w:r w:rsidR="00AF3315">
              <w:t>9</w:t>
            </w:r>
            <w:r w:rsidR="009E5A8E" w:rsidRPr="006E6DCF">
              <w:t>/</w:t>
            </w:r>
            <w:r w:rsidR="00D42CF6" w:rsidRPr="006E6DCF">
              <w:t>1</w:t>
            </w:r>
            <w:r w:rsidR="00D017CA">
              <w:t>2</w:t>
            </w:r>
            <w:r w:rsidR="0018455B" w:rsidRPr="006E6DCF">
              <w:t>/202</w:t>
            </w:r>
            <w:r w:rsidR="00055DCD" w:rsidRPr="006E6DCF">
              <w:t>5</w:t>
            </w:r>
            <w:r w:rsidRPr="006E6DCF">
              <w:fldChar w:fldCharType="end"/>
            </w:r>
          </w:p>
        </w:tc>
      </w:tr>
      <w:tr w:rsidR="001C6EA4" w:rsidRPr="006E6DCF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Dernière Mise à jour</w:t>
            </w:r>
          </w:p>
        </w:tc>
        <w:tc>
          <w:tcPr>
            <w:tcW w:w="4618" w:type="dxa"/>
          </w:tcPr>
          <w:p w14:paraId="49CE3975" w14:textId="2FEE7687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fldChar w:fldCharType="begin"/>
            </w:r>
            <w:r w:rsidRPr="006E6DCF">
              <w:instrText>createdate \@ "d/MM/yyyy"</w:instrText>
            </w:r>
            <w:r w:rsidRPr="006E6DCF">
              <w:fldChar w:fldCharType="separate"/>
            </w:r>
            <w:r w:rsidR="00AF3315">
              <w:t>09</w:t>
            </w:r>
            <w:r w:rsidR="009E5A8E" w:rsidRPr="006E6DCF">
              <w:t>/</w:t>
            </w:r>
            <w:r w:rsidR="00D42CF6" w:rsidRPr="006E6DCF">
              <w:t>1</w:t>
            </w:r>
            <w:r w:rsidR="00D017CA">
              <w:t>2</w:t>
            </w:r>
            <w:r w:rsidRPr="006E6DCF">
              <w:t>/2025</w:t>
            </w:r>
            <w:r w:rsidRPr="006E6DCF">
              <w:fldChar w:fldCharType="end"/>
            </w:r>
          </w:p>
        </w:tc>
      </w:tr>
      <w:tr w:rsidR="001C6EA4" w:rsidRPr="005830FD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Référence du Document</w:t>
            </w:r>
          </w:p>
        </w:tc>
        <w:tc>
          <w:tcPr>
            <w:tcW w:w="4618" w:type="dxa"/>
          </w:tcPr>
          <w:p w14:paraId="4B3A57D3" w14:textId="22D68581" w:rsidR="001C6EA4" w:rsidRPr="00495AAE" w:rsidRDefault="00D42CF6" w:rsidP="001C6EA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  <w:lang w:val="en-GB"/>
              </w:rPr>
            </w:pPr>
            <w:r w:rsidRPr="00495AAE">
              <w:rPr>
                <w:rStyle w:val="HighlightedVariable"/>
                <w:lang w:val="en-GB"/>
              </w:rPr>
              <w:t>DES-0</w:t>
            </w:r>
            <w:r w:rsidR="00D017CA" w:rsidRPr="00495AAE">
              <w:rPr>
                <w:rStyle w:val="HighlightedVariable"/>
                <w:lang w:val="en-GB"/>
              </w:rPr>
              <w:t>2</w:t>
            </w:r>
            <w:r w:rsidRPr="00495AAE">
              <w:rPr>
                <w:rStyle w:val="HighlightedVariable"/>
                <w:lang w:val="en-GB"/>
              </w:rPr>
              <w:t>0_U-00</w:t>
            </w:r>
            <w:r w:rsidR="00EA1428" w:rsidRPr="00495AAE">
              <w:rPr>
                <w:rStyle w:val="HighlightedVariable"/>
                <w:lang w:val="en-GB"/>
              </w:rPr>
              <w:t>5</w:t>
            </w:r>
            <w:r w:rsidRPr="00495AAE">
              <w:rPr>
                <w:rStyle w:val="HighlightedVariable"/>
                <w:lang w:val="en-GB"/>
              </w:rPr>
              <w:t>_</w:t>
            </w:r>
            <w:r w:rsidR="00EA1428" w:rsidRPr="00495AAE">
              <w:rPr>
                <w:rStyle w:val="HighlightedVariable"/>
                <w:lang w:val="en-GB"/>
              </w:rPr>
              <w:t>Aprobation</w:t>
            </w:r>
            <w:r w:rsidRPr="00495AAE">
              <w:rPr>
                <w:rStyle w:val="HighlightedVariable"/>
                <w:lang w:val="en-GB"/>
              </w:rPr>
              <w:t>_</w:t>
            </w:r>
            <w:r w:rsidR="00495AAE" w:rsidRPr="00495AAE">
              <w:rPr>
                <w:rStyle w:val="HighlightedVariable"/>
                <w:lang w:val="en-GB"/>
              </w:rPr>
              <w:t>workflow_</w:t>
            </w:r>
            <w:r w:rsidR="00EA1428" w:rsidRPr="00495AAE">
              <w:rPr>
                <w:rStyle w:val="HighlightedVariable"/>
                <w:lang w:val="en-GB"/>
              </w:rPr>
              <w:t>achat</w:t>
            </w:r>
          </w:p>
        </w:tc>
      </w:tr>
      <w:tr w:rsidR="001C6EA4" w:rsidRPr="006E6DCF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Version</w:t>
            </w:r>
          </w:p>
        </w:tc>
        <w:tc>
          <w:tcPr>
            <w:tcW w:w="4618" w:type="dxa"/>
          </w:tcPr>
          <w:p w14:paraId="709E060D" w14:textId="619B8206" w:rsidR="001C6EA4" w:rsidRPr="006E6DCF" w:rsidRDefault="009E5A8E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6E6DCF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6E6DCF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3"/>
        <w:gridCol w:w="4357"/>
      </w:tblGrid>
      <w:tr w:rsidR="00976FDA" w:rsidRPr="006E6DCF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6E6DCF" w:rsidRDefault="00A777C5" w:rsidP="002F4B49">
            <w:pPr>
              <w:pStyle w:val="BodyText"/>
              <w:spacing w:before="60" w:after="60"/>
              <w:ind w:left="0"/>
            </w:pPr>
            <w:r w:rsidRPr="006E6DCF">
              <w:t>Rôle</w:t>
            </w:r>
          </w:p>
        </w:tc>
      </w:tr>
      <w:tr w:rsidR="00976FDA" w:rsidRPr="006E6DCF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6E6DCF" w:rsidRDefault="00976FDA">
      <w:pPr>
        <w:pStyle w:val="BodyText"/>
      </w:pPr>
    </w:p>
    <w:p w14:paraId="7CF8649A" w14:textId="77777777" w:rsidR="00976FDA" w:rsidRPr="006E6DCF" w:rsidRDefault="00976FDA">
      <w:pPr>
        <w:pStyle w:val="BodyText"/>
      </w:pPr>
    </w:p>
    <w:p w14:paraId="60386C91" w14:textId="77777777" w:rsidR="00C201DB" w:rsidRPr="006E6DCF" w:rsidRDefault="00C201DB">
      <w:pPr>
        <w:pStyle w:val="BodyText"/>
      </w:pPr>
    </w:p>
    <w:p w14:paraId="6FA9E3FE" w14:textId="77777777" w:rsidR="00C201DB" w:rsidRPr="006E6DCF" w:rsidRDefault="00C201DB">
      <w:pPr>
        <w:pStyle w:val="BodyText"/>
      </w:pPr>
    </w:p>
    <w:p w14:paraId="639C8800" w14:textId="10F1B28F" w:rsidR="00941EF9" w:rsidRPr="006E6DCF" w:rsidRDefault="000E36BC" w:rsidP="00D25469">
      <w:pPr>
        <w:pStyle w:val="Heading1"/>
      </w:pPr>
      <w:bookmarkStart w:id="0" w:name="_Toc216258665"/>
      <w:r w:rsidRPr="006E6DCF">
        <w:lastRenderedPageBreak/>
        <w:t xml:space="preserve">CONTROLE </w:t>
      </w:r>
      <w:r w:rsidR="00A22898" w:rsidRPr="006E6DCF">
        <w:t>DU DOCUMENT</w:t>
      </w:r>
      <w:bookmarkEnd w:id="0"/>
    </w:p>
    <w:p w14:paraId="071A443E" w14:textId="6133745C" w:rsidR="00941EF9" w:rsidRPr="006E6DCF" w:rsidRDefault="00A777C5" w:rsidP="00033A89">
      <w:pPr>
        <w:pStyle w:val="Heading2"/>
      </w:pPr>
      <w:bookmarkStart w:id="1" w:name="_Toc216258666"/>
      <w:r w:rsidRPr="006E6DCF">
        <w:t>Enregistrement des Modifications</w:t>
      </w:r>
      <w:bookmarkEnd w:id="1"/>
    </w:p>
    <w:p w14:paraId="15B8A2A4" w14:textId="77777777" w:rsidR="00941EF9" w:rsidRPr="006E6DCF" w:rsidRDefault="00941EF9">
      <w:pPr>
        <w:pStyle w:val="BodyText"/>
        <w:ind w:left="8640" w:firstLine="720"/>
      </w:pPr>
      <w:r w:rsidRPr="006E6DCF">
        <w:rPr>
          <w:color w:val="FFFFFF"/>
          <w:sz w:val="10"/>
        </w:rPr>
        <w:fldChar w:fldCharType="begin"/>
      </w:r>
      <w:r w:rsidRPr="006E6DCF">
        <w:rPr>
          <w:color w:val="FFFFFF"/>
          <w:sz w:val="10"/>
        </w:rPr>
        <w:instrText xml:space="preserve"> SECTIONPAGES  \* MERGEFORMAT </w:instrText>
      </w:r>
      <w:r w:rsidRPr="006E6DCF">
        <w:rPr>
          <w:color w:val="FFFFFF"/>
          <w:sz w:val="10"/>
        </w:rPr>
        <w:fldChar w:fldCharType="separate"/>
      </w:r>
      <w:r w:rsidR="00DF0966" w:rsidRPr="006E6DCF">
        <w:rPr>
          <w:color w:val="FFFFFF"/>
          <w:sz w:val="10"/>
        </w:rPr>
        <w:t>1</w:t>
      </w:r>
      <w:r w:rsidRPr="006E6DCF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6E6DCF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Aut</w:t>
            </w:r>
            <w:r w:rsidR="00A777C5" w:rsidRPr="006E6DCF">
              <w:rPr>
                <w:bCs/>
                <w:color w:val="FFFFFF"/>
              </w:rPr>
              <w:t>eu</w:t>
            </w:r>
            <w:r w:rsidRPr="006E6DCF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f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rence</w:t>
            </w:r>
            <w:r w:rsidR="00CD32AC" w:rsidRPr="006E6DCF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6E6DCF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29D7A594" w:rsidR="001F61FA" w:rsidRPr="006E6DCF" w:rsidRDefault="00D42CF6" w:rsidP="00EE31B9">
            <w:pPr>
              <w:pStyle w:val="BodyText"/>
              <w:spacing w:before="60" w:after="60"/>
              <w:ind w:left="0" w:right="567"/>
            </w:pPr>
            <w:r w:rsidRPr="006E6DCF">
              <w:t>0</w:t>
            </w:r>
            <w:r w:rsidR="008511A6">
              <w:t>9</w:t>
            </w:r>
            <w:r w:rsidR="0091151D" w:rsidRPr="006E6DCF">
              <w:t>/</w:t>
            </w:r>
            <w:r w:rsidRPr="006E6DCF">
              <w:t>1</w:t>
            </w:r>
            <w:r w:rsidR="00912A64">
              <w:t>2</w:t>
            </w:r>
            <w:r w:rsidR="0091151D" w:rsidRPr="006E6DCF">
              <w:t>/202</w:t>
            </w:r>
            <w:r w:rsidR="00055DCD" w:rsidRPr="006E6DCF">
              <w:t>5</w:t>
            </w:r>
          </w:p>
        </w:tc>
        <w:tc>
          <w:tcPr>
            <w:tcW w:w="2402" w:type="dxa"/>
          </w:tcPr>
          <w:p w14:paraId="05774E2C" w14:textId="2186CC4C" w:rsidR="001F61FA" w:rsidRPr="006E6DCF" w:rsidRDefault="00BC18D8" w:rsidP="00EE31B9">
            <w:pPr>
              <w:pStyle w:val="BodyText"/>
              <w:spacing w:before="60" w:after="60"/>
              <w:ind w:left="0" w:right="567"/>
            </w:pPr>
            <w:r w:rsidRPr="00BC18D8">
              <w:t xml:space="preserve">Ashley </w:t>
            </w:r>
            <w:proofErr w:type="spellStart"/>
            <w:r w:rsidRPr="00BC18D8">
              <w:t>Bheemul</w:t>
            </w:r>
            <w:proofErr w:type="spellEnd"/>
          </w:p>
        </w:tc>
        <w:tc>
          <w:tcPr>
            <w:tcW w:w="1962" w:type="dxa"/>
          </w:tcPr>
          <w:p w14:paraId="4CFEB1DE" w14:textId="700A257A" w:rsidR="001F61FA" w:rsidRPr="006E6DCF" w:rsidRDefault="001F2A45" w:rsidP="00EE31B9">
            <w:pPr>
              <w:pStyle w:val="BodyText"/>
              <w:spacing w:before="60" w:after="60"/>
              <w:ind w:left="0"/>
            </w:pPr>
            <w:r w:rsidRPr="006E6DCF">
              <w:t>1.0</w:t>
            </w:r>
          </w:p>
        </w:tc>
        <w:tc>
          <w:tcPr>
            <w:tcW w:w="2709" w:type="dxa"/>
          </w:tcPr>
          <w:p w14:paraId="61FA8137" w14:textId="736E08E4" w:rsidR="001F61FA" w:rsidRPr="006E6DCF" w:rsidRDefault="0091151D" w:rsidP="00EE31B9">
            <w:pPr>
              <w:pStyle w:val="BodyText"/>
              <w:spacing w:before="60" w:after="60"/>
              <w:ind w:left="0"/>
            </w:pPr>
            <w:r w:rsidRPr="006E6DCF">
              <w:t>Création</w:t>
            </w:r>
          </w:p>
        </w:tc>
      </w:tr>
      <w:tr w:rsidR="00021794" w:rsidRPr="006E6DCF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BF67FB1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2402" w:type="dxa"/>
          </w:tcPr>
          <w:p w14:paraId="1484D7D9" w14:textId="0EE2C043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209F007F" w:rsidR="00021794" w:rsidRPr="006E6DCF" w:rsidRDefault="00021794" w:rsidP="0002179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7DE2785" w:rsidR="00021794" w:rsidRPr="006E6DCF" w:rsidRDefault="00021794" w:rsidP="00021794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6E6DCF" w:rsidRDefault="001F61FA">
      <w:pPr>
        <w:pStyle w:val="BodyText"/>
      </w:pPr>
    </w:p>
    <w:p w14:paraId="15EBDCAD" w14:textId="2509EFF3" w:rsidR="00941EF9" w:rsidRPr="006E6DCF" w:rsidRDefault="00941EF9" w:rsidP="00033A89">
      <w:pPr>
        <w:pStyle w:val="Heading2"/>
      </w:pPr>
      <w:bookmarkStart w:id="2" w:name="_Toc216258667"/>
      <w:r w:rsidRPr="006E6DCF">
        <w:t>Re</w:t>
      </w:r>
      <w:r w:rsidR="00CD32AC" w:rsidRPr="006E6DCF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6E6DCF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6E6DCF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N</w:t>
            </w:r>
            <w:r w:rsidR="00EB2B93" w:rsidRPr="006E6DCF">
              <w:rPr>
                <w:bCs/>
                <w:color w:val="FFFFFF"/>
              </w:rPr>
              <w:t>o</w:t>
            </w:r>
            <w:r w:rsidRPr="006E6DCF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6E6DCF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Rôle</w:t>
            </w:r>
          </w:p>
        </w:tc>
      </w:tr>
      <w:tr w:rsidR="00FA64D8" w:rsidRPr="006E6DCF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6E6DCF" w:rsidRDefault="00941EF9">
      <w:pPr>
        <w:pStyle w:val="BodyText"/>
      </w:pPr>
    </w:p>
    <w:p w14:paraId="3BD4AEAF" w14:textId="1FB8DBA8" w:rsidR="00941EF9" w:rsidRPr="006E6DCF" w:rsidRDefault="00EB2B93">
      <w:pPr>
        <w:pStyle w:val="TOCHeading1"/>
      </w:pPr>
      <w:r w:rsidRPr="006E6DCF">
        <w:lastRenderedPageBreak/>
        <w:t>Sommaire</w:t>
      </w:r>
    </w:p>
    <w:p w14:paraId="6AE30E34" w14:textId="32B9C01A" w:rsidR="008511A6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6E6DCF">
        <w:rPr>
          <w:b w:val="0"/>
        </w:rPr>
        <w:fldChar w:fldCharType="begin"/>
      </w:r>
      <w:r w:rsidRPr="006E6DCF">
        <w:rPr>
          <w:b w:val="0"/>
        </w:rPr>
        <w:instrText xml:space="preserve"> TOC \o "1-2" \h \z </w:instrText>
      </w:r>
      <w:r w:rsidRPr="006E6DCF">
        <w:rPr>
          <w:b w:val="0"/>
        </w:rPr>
        <w:fldChar w:fldCharType="separate"/>
      </w:r>
      <w:hyperlink w:anchor="_Toc216258665" w:history="1">
        <w:r w:rsidR="008511A6" w:rsidRPr="00706853">
          <w:rPr>
            <w:rStyle w:val="Hyperlink"/>
            <w:noProof/>
          </w:rPr>
          <w:t>1</w:t>
        </w:r>
        <w:r w:rsidR="008511A6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8511A6" w:rsidRPr="00706853">
          <w:rPr>
            <w:rStyle w:val="Hyperlink"/>
            <w:noProof/>
          </w:rPr>
          <w:t>CONTROLE DU DOCUMENT</w:t>
        </w:r>
        <w:r w:rsidR="008511A6">
          <w:rPr>
            <w:noProof/>
            <w:webHidden/>
          </w:rPr>
          <w:tab/>
        </w:r>
        <w:r w:rsidR="008511A6">
          <w:rPr>
            <w:noProof/>
            <w:webHidden/>
          </w:rPr>
          <w:fldChar w:fldCharType="begin"/>
        </w:r>
        <w:r w:rsidR="008511A6">
          <w:rPr>
            <w:noProof/>
            <w:webHidden/>
          </w:rPr>
          <w:instrText xml:space="preserve"> PAGEREF _Toc216258665 \h </w:instrText>
        </w:r>
        <w:r w:rsidR="008511A6">
          <w:rPr>
            <w:noProof/>
            <w:webHidden/>
          </w:rPr>
        </w:r>
        <w:r w:rsidR="008511A6">
          <w:rPr>
            <w:noProof/>
            <w:webHidden/>
          </w:rPr>
          <w:fldChar w:fldCharType="separate"/>
        </w:r>
        <w:r w:rsidR="008511A6">
          <w:rPr>
            <w:noProof/>
            <w:webHidden/>
          </w:rPr>
          <w:t>2</w:t>
        </w:r>
        <w:r w:rsidR="008511A6">
          <w:rPr>
            <w:noProof/>
            <w:webHidden/>
          </w:rPr>
          <w:fldChar w:fldCharType="end"/>
        </w:r>
      </w:hyperlink>
    </w:p>
    <w:p w14:paraId="23A4C419" w14:textId="243E5843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66" w:history="1">
        <w:r w:rsidRPr="0070685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03B972" w14:textId="77D2144D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67" w:history="1">
        <w:r w:rsidRPr="0070685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EDED08" w14:textId="2D0A8A4F" w:rsidR="008511A6" w:rsidRDefault="008511A6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68" w:history="1">
        <w:r w:rsidRPr="0070685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AB229B" w14:textId="340F1B99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69" w:history="1">
        <w:r w:rsidRPr="0070685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5B3E7D" w14:textId="6EAE8A3A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0" w:history="1">
        <w:r w:rsidRPr="0070685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794BBC" w14:textId="630597EE" w:rsidR="008511A6" w:rsidRDefault="008511A6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1" w:history="1">
        <w:r w:rsidRPr="0070685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5B1B53" w14:textId="3C7BCD1D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2" w:history="1">
        <w:r w:rsidRPr="0070685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34298E" w14:textId="53703DC3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3" w:history="1">
        <w:r w:rsidRPr="00706853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CMS045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2ADD5D" w14:textId="1E01B454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4" w:history="1">
        <w:r w:rsidRPr="00706853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CMS047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7B1C23" w14:textId="55EAC779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5" w:history="1">
        <w:r w:rsidRPr="00706853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F36586" w14:textId="5348C243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6" w:history="1">
        <w:r w:rsidRPr="00706853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Ajout d’un nouvel utilisateur aux rôles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8A945A" w14:textId="322695EB" w:rsidR="008511A6" w:rsidRDefault="008511A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6258677" w:history="1">
        <w:r w:rsidRPr="00706853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706853">
          <w:rPr>
            <w:rStyle w:val="Hyperlink"/>
            <w:noProof/>
          </w:rPr>
          <w:t>Ajout d’une nouvelle ligne dans la matrice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9D1AD0" w14:textId="566A3642" w:rsidR="00941EF9" w:rsidRPr="006E6DCF" w:rsidRDefault="0035768A">
      <w:r w:rsidRPr="006E6DCF">
        <w:rPr>
          <w:b/>
        </w:rPr>
        <w:fldChar w:fldCharType="end"/>
      </w:r>
    </w:p>
    <w:p w14:paraId="7A1A7B25" w14:textId="77777777" w:rsidR="00444DFD" w:rsidRPr="006E6DCF" w:rsidRDefault="00444DFD" w:rsidP="00D25469">
      <w:pPr>
        <w:pStyle w:val="BodyText"/>
      </w:pPr>
    </w:p>
    <w:p w14:paraId="23F6A1ED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16258668"/>
      <w:r w:rsidRPr="006E6DCF">
        <w:lastRenderedPageBreak/>
        <w:t>Introduction</w:t>
      </w:r>
      <w:bookmarkEnd w:id="3"/>
      <w:bookmarkEnd w:id="4"/>
      <w:bookmarkEnd w:id="5"/>
    </w:p>
    <w:p w14:paraId="47AEB612" w14:textId="77777777" w:rsidR="006A7541" w:rsidRPr="006E6DCF" w:rsidRDefault="006A7541" w:rsidP="0035163B">
      <w:pPr>
        <w:pStyle w:val="BodyText"/>
        <w:ind w:left="0"/>
      </w:pPr>
    </w:p>
    <w:p w14:paraId="148BBA7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16258669"/>
      <w:r w:rsidRPr="006E6DCF">
        <w:t>Objectif de ce document</w:t>
      </w:r>
      <w:bookmarkEnd w:id="6"/>
      <w:bookmarkEnd w:id="7"/>
    </w:p>
    <w:p w14:paraId="4F7E211B" w14:textId="31BF2F9B" w:rsidR="006A7541" w:rsidRPr="006E6DCF" w:rsidRDefault="006A7541" w:rsidP="006A7541">
      <w:pPr>
        <w:pStyle w:val="BodyText"/>
        <w:spacing w:line="360" w:lineRule="auto"/>
        <w:ind w:left="0"/>
      </w:pPr>
      <w:r w:rsidRPr="006E6DCF">
        <w:t xml:space="preserve">Ce document identifie les informations nécessaires à la promotion du </w:t>
      </w:r>
      <w:r w:rsidR="00216358">
        <w:t>workflow</w:t>
      </w:r>
      <w:r w:rsidRPr="006E6DCF">
        <w:t xml:space="preserve"> U-00</w:t>
      </w:r>
      <w:r w:rsidR="00216358">
        <w:t>5</w:t>
      </w:r>
      <w:r w:rsidRPr="006E6DCF">
        <w:t xml:space="preserve"> </w:t>
      </w:r>
      <w:r w:rsidR="00E44E50">
        <w:t>Approbation</w:t>
      </w:r>
      <w:r w:rsidRPr="006E6DCF">
        <w:t xml:space="preserve"> </w:t>
      </w:r>
      <w:r w:rsidR="00E44E50">
        <w:t xml:space="preserve">achat </w:t>
      </w:r>
      <w:r w:rsidRPr="006E6DCF">
        <w:t>de l'environnement de développement vers les environnements de test et/ou de production</w:t>
      </w:r>
      <w:r w:rsidR="007D1D97">
        <w:t>.</w:t>
      </w:r>
    </w:p>
    <w:p w14:paraId="34C8DE87" w14:textId="77777777" w:rsidR="006A7541" w:rsidRPr="006E6DCF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16258670"/>
      <w:r w:rsidRPr="006E6DCF">
        <w:t>Prérequis et Dépendances</w:t>
      </w:r>
      <w:bookmarkEnd w:id="8"/>
      <w:bookmarkEnd w:id="9"/>
    </w:p>
    <w:p w14:paraId="3D9C4F39" w14:textId="77777777" w:rsidR="006A7541" w:rsidRPr="006E6DCF" w:rsidRDefault="006A7541" w:rsidP="006A7541">
      <w:pPr>
        <w:spacing w:line="360" w:lineRule="auto"/>
        <w:rPr>
          <w:rFonts w:cs="Arial"/>
          <w:color w:val="000000"/>
        </w:rPr>
      </w:pPr>
      <w:r w:rsidRPr="006E6DCF">
        <w:rPr>
          <w:rFonts w:cs="Arial"/>
          <w:color w:val="000000"/>
        </w:rPr>
        <w:t>Pour effectuer le déploiement, tous les éléments suivants doivent être accessibles :</w:t>
      </w:r>
    </w:p>
    <w:p w14:paraId="30981DB1" w14:textId="77777777" w:rsidR="006A7541" w:rsidRPr="006E6DCF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 xml:space="preserve">ION </w:t>
      </w:r>
    </w:p>
    <w:p w14:paraId="56B7DCED" w14:textId="77777777" w:rsidR="006A7541" w:rsidRPr="00582413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 xml:space="preserve">M3 </w:t>
      </w:r>
    </w:p>
    <w:p w14:paraId="7899A286" w14:textId="5B08A2FB" w:rsidR="00582413" w:rsidRPr="006E6DCF" w:rsidRDefault="00582413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proofErr w:type="spellStart"/>
      <w:r>
        <w:rPr>
          <w:rStyle w:val="InforHeadline"/>
          <w:rFonts w:ascii="Arial" w:hAnsi="Arial" w:cs="Arial"/>
          <w:sz w:val="20"/>
          <w:szCs w:val="20"/>
        </w:rPr>
        <w:t>Securité</w:t>
      </w:r>
      <w:proofErr w:type="spellEnd"/>
    </w:p>
    <w:p w14:paraId="0EC86961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B822720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16258671"/>
      <w:r w:rsidRPr="006E6DCF">
        <w:lastRenderedPageBreak/>
        <w:t>Installation</w:t>
      </w:r>
      <w:bookmarkEnd w:id="10"/>
      <w:bookmarkEnd w:id="11"/>
    </w:p>
    <w:p w14:paraId="77DFC4A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12" w:name="_Toc191993945"/>
      <w:bookmarkStart w:id="13" w:name="_Toc216258672"/>
      <w:r w:rsidRPr="006E6DCF">
        <w:t>Interface Délivrables</w:t>
      </w:r>
      <w:bookmarkEnd w:id="12"/>
      <w:bookmarkEnd w:id="13"/>
    </w:p>
    <w:p w14:paraId="71981E9E" w14:textId="77777777" w:rsidR="006A7541" w:rsidRPr="006E6DCF" w:rsidRDefault="006A7541" w:rsidP="006A7541">
      <w:pPr>
        <w:rPr>
          <w:rStyle w:val="InforHeadline"/>
          <w:rFonts w:cs="Arial"/>
          <w:b w:val="0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6A7541" w:rsidRPr="006E6DCF" w14:paraId="49CD8CBE" w14:textId="77777777" w:rsidTr="00B5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0923A03F" w14:textId="77777777" w:rsidR="006A7541" w:rsidRPr="006E6DCF" w:rsidRDefault="006A7541" w:rsidP="00B50524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6E6DCF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3402" w:type="dxa"/>
          </w:tcPr>
          <w:p w14:paraId="36C750CD" w14:textId="77777777" w:rsidR="006A7541" w:rsidRPr="006E6DCF" w:rsidRDefault="006A7541" w:rsidP="00B50524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533" w:type="dxa"/>
            <w:gridSpan w:val="2"/>
          </w:tcPr>
          <w:p w14:paraId="17739FFE" w14:textId="77777777" w:rsidR="006A7541" w:rsidRPr="006E6DCF" w:rsidRDefault="006A7541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6E6DCF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</w:tr>
      <w:tr w:rsidR="006A7541" w:rsidRPr="00BA6B8F" w14:paraId="402C95E8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0452072A" w14:textId="34143D43" w:rsidR="006A7541" w:rsidRPr="006E6DCF" w:rsidRDefault="006A7541" w:rsidP="00B50524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Workflow</w:t>
            </w:r>
          </w:p>
        </w:tc>
        <w:tc>
          <w:tcPr>
            <w:tcW w:w="3472" w:type="dxa"/>
            <w:gridSpan w:val="2"/>
          </w:tcPr>
          <w:p w14:paraId="59E98D8E" w14:textId="12F55C33" w:rsidR="006A7541" w:rsidRPr="006E6DCF" w:rsidRDefault="00BA6B8F" w:rsidP="00B50524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 w:rsidRPr="00BA6B8F">
              <w:rPr>
                <w:rStyle w:val="InforHeadline"/>
                <w:rFonts w:ascii="Arial" w:hAnsi="Arial" w:cs="Arial"/>
                <w:sz w:val="20"/>
                <w:szCs w:val="20"/>
              </w:rPr>
              <w:t>WF_U005_Confirmation_POA</w:t>
            </w:r>
          </w:p>
        </w:tc>
        <w:tc>
          <w:tcPr>
            <w:tcW w:w="4463" w:type="dxa"/>
          </w:tcPr>
          <w:p w14:paraId="6FE85C5F" w14:textId="582F0885" w:rsidR="006A7541" w:rsidRPr="00BA6B8F" w:rsidRDefault="00BA6B8F" w:rsidP="00B50524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bookmarkStart w:id="14" w:name="_Hlk213342565"/>
            <w:r w:rsidRPr="00BA6B8F">
              <w:rPr>
                <w:rStyle w:val="InforHeadline"/>
                <w:rFonts w:ascii="Arial" w:hAnsi="Arial" w:cs="Arial"/>
                <w:sz w:val="20"/>
                <w:szCs w:val="20"/>
              </w:rPr>
              <w:t>WF_U005_Confirmation_POA</w:t>
            </w:r>
            <w:r w:rsidR="006A7541" w:rsidRPr="00BA6B8F">
              <w:rPr>
                <w:rStyle w:val="InforHeadline"/>
                <w:rFonts w:ascii="Arial" w:hAnsi="Arial" w:cs="Arial"/>
                <w:sz w:val="20"/>
                <w:szCs w:val="20"/>
              </w:rPr>
              <w:t>.xml</w:t>
            </w:r>
            <w:bookmarkEnd w:id="14"/>
          </w:p>
        </w:tc>
      </w:tr>
    </w:tbl>
    <w:p w14:paraId="73DB988B" w14:textId="77777777" w:rsidR="006A7541" w:rsidRPr="00BA6B8F" w:rsidRDefault="006A7541" w:rsidP="006A7541">
      <w:pPr>
        <w:pStyle w:val="BodyText"/>
        <w:ind w:left="0"/>
        <w:rPr>
          <w:b/>
          <w:bCs/>
        </w:rPr>
      </w:pPr>
    </w:p>
    <w:p w14:paraId="4A780428" w14:textId="77777777" w:rsidR="006A7541" w:rsidRPr="00BA6B8F" w:rsidRDefault="006A7541" w:rsidP="006A7541">
      <w:pPr>
        <w:rPr>
          <w:b/>
          <w:bCs/>
        </w:rPr>
      </w:pPr>
      <w:r w:rsidRPr="00BA6B8F">
        <w:rPr>
          <w:b/>
          <w:bCs/>
        </w:rPr>
        <w:br w:type="page"/>
      </w:r>
    </w:p>
    <w:p w14:paraId="3EB02C41" w14:textId="6A888B79" w:rsidR="0050247D" w:rsidRPr="0050247D" w:rsidRDefault="0050247D" w:rsidP="0050247D">
      <w:pPr>
        <w:pStyle w:val="Heading2"/>
        <w:numPr>
          <w:ilvl w:val="1"/>
          <w:numId w:val="1"/>
        </w:numPr>
      </w:pPr>
      <w:bookmarkStart w:id="15" w:name="_Toc216258673"/>
      <w:r>
        <w:lastRenderedPageBreak/>
        <w:t>CMS045</w:t>
      </w:r>
      <w:bookmarkEnd w:id="15"/>
    </w:p>
    <w:p w14:paraId="71EB42A7" w14:textId="50B837A0" w:rsidR="0050247D" w:rsidRDefault="00E27B34" w:rsidP="006A7541">
      <w:pPr>
        <w:pStyle w:val="BodyText"/>
        <w:ind w:left="0"/>
        <w:rPr>
          <w:sz w:val="22"/>
          <w:szCs w:val="22"/>
        </w:rPr>
      </w:pPr>
      <w:r>
        <w:rPr>
          <w:sz w:val="22"/>
          <w:szCs w:val="22"/>
        </w:rPr>
        <w:t xml:space="preserve">Nous devons configurer </w:t>
      </w:r>
      <w:r w:rsidR="00F26823">
        <w:rPr>
          <w:sz w:val="22"/>
          <w:szCs w:val="22"/>
        </w:rPr>
        <w:t>l’évènement</w:t>
      </w:r>
      <w:r w:rsidR="00546C8C">
        <w:rPr>
          <w:sz w:val="22"/>
          <w:szCs w:val="22"/>
        </w:rPr>
        <w:t xml:space="preserve"> </w:t>
      </w:r>
      <w:r w:rsidR="004976EC">
        <w:rPr>
          <w:sz w:val="22"/>
          <w:szCs w:val="22"/>
        </w:rPr>
        <w:t>de la création</w:t>
      </w:r>
      <w:r w:rsidR="006A7540">
        <w:rPr>
          <w:sz w:val="22"/>
          <w:szCs w:val="22"/>
        </w:rPr>
        <w:t xml:space="preserve"> en CMS045.</w:t>
      </w:r>
    </w:p>
    <w:p w14:paraId="1FDB9DD0" w14:textId="40175E79" w:rsidR="0043341A" w:rsidRDefault="00537BE1" w:rsidP="006A7541">
      <w:pPr>
        <w:pStyle w:val="BodyText"/>
        <w:ind w:left="0"/>
        <w:rPr>
          <w:sz w:val="22"/>
          <w:szCs w:val="22"/>
          <w:u w:val="single"/>
          <w:lang w:val="en-MU"/>
        </w:rPr>
      </w:pPr>
      <w:r w:rsidRPr="00537BE1">
        <w:rPr>
          <w:sz w:val="22"/>
          <w:szCs w:val="22"/>
          <w:u w:val="single"/>
          <w:lang w:val="en-MU"/>
        </w:rPr>
        <w:t xml:space="preserve">Configuration 1 pour </w:t>
      </w:r>
      <w:proofErr w:type="spellStart"/>
      <w:r w:rsidRPr="00537BE1">
        <w:rPr>
          <w:sz w:val="22"/>
          <w:szCs w:val="22"/>
          <w:u w:val="single"/>
          <w:lang w:val="en-MU"/>
        </w:rPr>
        <w:t>l’opération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de </w:t>
      </w:r>
      <w:proofErr w:type="spellStart"/>
      <w:r w:rsidRPr="00537BE1">
        <w:rPr>
          <w:sz w:val="22"/>
          <w:szCs w:val="22"/>
          <w:u w:val="single"/>
          <w:lang w:val="en-MU"/>
        </w:rPr>
        <w:t>création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</w:t>
      </w:r>
      <w:proofErr w:type="spellStart"/>
      <w:proofErr w:type="gramStart"/>
      <w:r w:rsidRPr="00537BE1">
        <w:rPr>
          <w:sz w:val="22"/>
          <w:szCs w:val="22"/>
          <w:u w:val="single"/>
          <w:lang w:val="en-MU"/>
        </w:rPr>
        <w:t>d’événement</w:t>
      </w:r>
      <w:proofErr w:type="spellEnd"/>
      <w:r w:rsidRPr="00537BE1">
        <w:rPr>
          <w:sz w:val="22"/>
          <w:szCs w:val="22"/>
          <w:u w:val="single"/>
          <w:lang w:val="en-MU"/>
        </w:rPr>
        <w:t xml:space="preserve"> :</w:t>
      </w:r>
      <w:proofErr w:type="gramEnd"/>
    </w:p>
    <w:p w14:paraId="53D806E8" w14:textId="69240E1D" w:rsidR="00537BE1" w:rsidRDefault="00194BF8" w:rsidP="006A7541">
      <w:pPr>
        <w:pStyle w:val="BodyText"/>
        <w:ind w:left="0"/>
        <w:rPr>
          <w:sz w:val="22"/>
          <w:szCs w:val="22"/>
          <w:u w:val="single"/>
          <w:lang w:val="en-MU"/>
        </w:rPr>
      </w:pPr>
      <w:r w:rsidRPr="00194BF8">
        <w:rPr>
          <w:noProof/>
          <w:sz w:val="22"/>
          <w:szCs w:val="22"/>
          <w:lang w:val="en-MU"/>
        </w:rPr>
        <w:drawing>
          <wp:inline distT="0" distB="0" distL="0" distR="0" wp14:anchorId="273E4B26" wp14:editId="16CA2858">
            <wp:extent cx="6419850" cy="2953385"/>
            <wp:effectExtent l="0" t="0" r="0" b="0"/>
            <wp:docPr id="2059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22DF" w14:textId="77777777" w:rsidR="008458C3" w:rsidRPr="00537BE1" w:rsidRDefault="008458C3" w:rsidP="006A7541">
      <w:pPr>
        <w:pStyle w:val="BodyText"/>
        <w:ind w:left="0"/>
        <w:rPr>
          <w:sz w:val="22"/>
          <w:szCs w:val="22"/>
          <w:u w:val="single"/>
          <w:lang w:val="en-MU"/>
        </w:rPr>
      </w:pPr>
    </w:p>
    <w:p w14:paraId="49DEC6B5" w14:textId="3721874C" w:rsidR="0050247D" w:rsidRPr="006E6DCF" w:rsidRDefault="0050247D" w:rsidP="0050247D">
      <w:pPr>
        <w:pStyle w:val="Heading2"/>
        <w:numPr>
          <w:ilvl w:val="1"/>
          <w:numId w:val="1"/>
        </w:numPr>
      </w:pPr>
      <w:bookmarkStart w:id="16" w:name="_Toc216258674"/>
      <w:r>
        <w:t>CMS047</w:t>
      </w:r>
      <w:bookmarkEnd w:id="16"/>
    </w:p>
    <w:p w14:paraId="2F1F98C8" w14:textId="01F4F7D3" w:rsidR="0043341A" w:rsidRDefault="0043341A" w:rsidP="0043341A">
      <w:pPr>
        <w:pStyle w:val="BodyText"/>
        <w:ind w:left="0"/>
        <w:rPr>
          <w:sz w:val="22"/>
          <w:szCs w:val="22"/>
        </w:rPr>
      </w:pPr>
      <w:r>
        <w:rPr>
          <w:sz w:val="22"/>
          <w:szCs w:val="22"/>
        </w:rPr>
        <w:t>Nous devons configurer l’évènement de la création en CMS047.</w:t>
      </w:r>
    </w:p>
    <w:p w14:paraId="51FC59AE" w14:textId="11E6CBAF" w:rsidR="0050247D" w:rsidRDefault="003A120F" w:rsidP="006A7541">
      <w:pPr>
        <w:pStyle w:val="BodyText"/>
        <w:ind w:left="0"/>
        <w:rPr>
          <w:sz w:val="22"/>
          <w:szCs w:val="22"/>
          <w:u w:val="single"/>
          <w:lang w:val="en-MU"/>
        </w:rPr>
      </w:pPr>
      <w:proofErr w:type="spellStart"/>
      <w:r w:rsidRPr="003A120F">
        <w:rPr>
          <w:sz w:val="22"/>
          <w:szCs w:val="22"/>
          <w:u w:val="single"/>
          <w:lang w:val="en-MU"/>
        </w:rPr>
        <w:t>Opération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</w:t>
      </w:r>
      <w:proofErr w:type="spellStart"/>
      <w:r w:rsidRPr="003A120F">
        <w:rPr>
          <w:sz w:val="22"/>
          <w:szCs w:val="22"/>
          <w:u w:val="single"/>
          <w:lang w:val="en-MU"/>
        </w:rPr>
        <w:t>d’événement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de </w:t>
      </w:r>
      <w:proofErr w:type="spellStart"/>
      <w:r w:rsidRPr="003A120F">
        <w:rPr>
          <w:sz w:val="22"/>
          <w:szCs w:val="22"/>
          <w:u w:val="single"/>
          <w:lang w:val="en-MU"/>
        </w:rPr>
        <w:t>création</w:t>
      </w:r>
      <w:proofErr w:type="spellEnd"/>
      <w:r w:rsidRPr="003A120F">
        <w:rPr>
          <w:sz w:val="22"/>
          <w:szCs w:val="22"/>
          <w:u w:val="single"/>
          <w:lang w:val="en-MU"/>
        </w:rPr>
        <w:t xml:space="preserve"> pour la table </w:t>
      </w:r>
      <w:proofErr w:type="gramStart"/>
      <w:r w:rsidRPr="003A120F">
        <w:rPr>
          <w:sz w:val="22"/>
          <w:szCs w:val="22"/>
          <w:u w:val="single"/>
          <w:lang w:val="en-MU"/>
        </w:rPr>
        <w:t>MPOPLP :</w:t>
      </w:r>
      <w:proofErr w:type="gramEnd"/>
    </w:p>
    <w:p w14:paraId="46DF43C1" w14:textId="0A845736" w:rsidR="009B1533" w:rsidRPr="001F378A" w:rsidRDefault="005830FD" w:rsidP="001F378A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2"/>
          <w:szCs w:val="22"/>
          <w:lang w:val="en-MU"/>
        </w:rPr>
      </w:pPr>
      <w:r w:rsidRPr="005830FD">
        <w:rPr>
          <w:rStyle w:val="InforHeadline"/>
          <w:rFonts w:ascii="Arial" w:hAnsi="Arial"/>
          <w:b w:val="0"/>
          <w:color w:val="auto"/>
          <w:sz w:val="22"/>
          <w:szCs w:val="22"/>
          <w:lang w:val="en-MU"/>
        </w:rPr>
        <w:lastRenderedPageBreak/>
        <w:drawing>
          <wp:inline distT="0" distB="0" distL="0" distR="0" wp14:anchorId="12125696" wp14:editId="0CFDFF98">
            <wp:extent cx="6419850" cy="4573270"/>
            <wp:effectExtent l="0" t="0" r="0" b="0"/>
            <wp:docPr id="94018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0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5C18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4AF2270A" w14:textId="77777777" w:rsidR="009B1533" w:rsidRPr="006E6DCF" w:rsidRDefault="009B1533" w:rsidP="009B1533">
      <w:pPr>
        <w:pStyle w:val="Heading2"/>
        <w:numPr>
          <w:ilvl w:val="1"/>
          <w:numId w:val="1"/>
        </w:numPr>
      </w:pPr>
      <w:bookmarkStart w:id="17" w:name="_Toc199492398"/>
      <w:bookmarkStart w:id="18" w:name="_Toc200715869"/>
      <w:bookmarkStart w:id="19" w:name="_Toc209797104"/>
      <w:bookmarkStart w:id="20" w:name="_Toc216258675"/>
      <w:r w:rsidRPr="006E6DCF">
        <w:t>Workflow</w:t>
      </w:r>
      <w:bookmarkEnd w:id="17"/>
      <w:bookmarkEnd w:id="18"/>
      <w:bookmarkEnd w:id="19"/>
      <w:bookmarkEnd w:id="20"/>
      <w:r w:rsidRPr="006E6DCF">
        <w:t xml:space="preserve"> </w:t>
      </w:r>
    </w:p>
    <w:p w14:paraId="46D08B11" w14:textId="77777777" w:rsidR="009B1533" w:rsidRPr="006E6DCF" w:rsidRDefault="009B1533" w:rsidP="009B1533">
      <w:pPr>
        <w:pStyle w:val="BodyText"/>
      </w:pPr>
    </w:p>
    <w:p w14:paraId="6E1F6823" w14:textId="59C4D0F6" w:rsidR="001F378A" w:rsidRPr="009B569B" w:rsidRDefault="00F01C37" w:rsidP="00F01C37">
      <w:pPr>
        <w:pStyle w:val="BodyText"/>
        <w:numPr>
          <w:ilvl w:val="0"/>
          <w:numId w:val="10"/>
        </w:numPr>
        <w:rPr>
          <w:lang w:val="en-GB"/>
        </w:rPr>
      </w:pPr>
      <w:r w:rsidRPr="00F01C37">
        <w:t xml:space="preserve">Naviguer vers ION &gt; </w:t>
      </w:r>
      <w:proofErr w:type="spellStart"/>
      <w:r w:rsidRPr="00F01C37">
        <w:t>Connect</w:t>
      </w:r>
      <w:proofErr w:type="spellEnd"/>
      <w:r w:rsidRPr="00F01C37">
        <w:t xml:space="preserve"> &gt; Workflows &gt; Import</w:t>
      </w:r>
      <w:r w:rsidR="001F378A" w:rsidRPr="00274458">
        <w:rPr>
          <w:noProof/>
          <w:lang w:val="en-GB"/>
        </w:rPr>
        <w:drawing>
          <wp:inline distT="0" distB="0" distL="0" distR="0" wp14:anchorId="1FC28E9B" wp14:editId="08D3706B">
            <wp:extent cx="4140413" cy="1828894"/>
            <wp:effectExtent l="0" t="0" r="0" b="0"/>
            <wp:docPr id="2015062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24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75F" w14:textId="77777777" w:rsidR="001F378A" w:rsidRPr="00D614BB" w:rsidRDefault="001F378A" w:rsidP="001F378A">
      <w:pPr>
        <w:pStyle w:val="BodyText"/>
        <w:ind w:left="720"/>
        <w:rPr>
          <w:lang w:val="en-GB"/>
        </w:rPr>
      </w:pPr>
    </w:p>
    <w:p w14:paraId="5FBB0DA3" w14:textId="3F430364" w:rsidR="001F378A" w:rsidRPr="00D614BB" w:rsidRDefault="00D614BB" w:rsidP="00D614BB">
      <w:pPr>
        <w:pStyle w:val="BodyText"/>
        <w:numPr>
          <w:ilvl w:val="0"/>
          <w:numId w:val="10"/>
        </w:numPr>
        <w:rPr>
          <w:b/>
          <w:bCs/>
        </w:rPr>
      </w:pPr>
      <w:r w:rsidRPr="00D614BB">
        <w:rPr>
          <w:rFonts w:cs="Arial"/>
        </w:rPr>
        <w:t xml:space="preserve">Sélectionner le fichier à importer : </w:t>
      </w:r>
      <w:r w:rsidR="00496661" w:rsidRPr="00496661">
        <w:rPr>
          <w:rFonts w:cs="Arial"/>
        </w:rPr>
        <w:t>WF_U005_Confirmation_POA</w:t>
      </w:r>
      <w:r w:rsidRPr="00D614BB">
        <w:rPr>
          <w:rFonts w:cs="Arial"/>
        </w:rPr>
        <w:t>.xml</w:t>
      </w:r>
    </w:p>
    <w:p w14:paraId="26071629" w14:textId="27B7CF09" w:rsidR="001F378A" w:rsidRDefault="00997978" w:rsidP="001F378A">
      <w:pPr>
        <w:pStyle w:val="BodyText"/>
        <w:ind w:left="720"/>
        <w:jc w:val="center"/>
        <w:rPr>
          <w:lang w:val="en-GB"/>
        </w:rPr>
      </w:pPr>
      <w:r w:rsidRPr="00997978">
        <w:rPr>
          <w:noProof/>
          <w:lang w:val="en-GB"/>
        </w:rPr>
        <w:lastRenderedPageBreak/>
        <w:drawing>
          <wp:inline distT="0" distB="0" distL="0" distR="0" wp14:anchorId="518E46A3" wp14:editId="6E2B0AC6">
            <wp:extent cx="4868319" cy="2282025"/>
            <wp:effectExtent l="0" t="0" r="8890" b="4445"/>
            <wp:docPr id="1611265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58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1191" cy="228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E49A" w14:textId="77777777" w:rsidR="001F378A" w:rsidRPr="009B569B" w:rsidRDefault="001F378A" w:rsidP="001F378A">
      <w:pPr>
        <w:pStyle w:val="BodyText"/>
        <w:ind w:left="720"/>
        <w:rPr>
          <w:lang w:val="en-GB"/>
        </w:rPr>
      </w:pPr>
    </w:p>
    <w:p w14:paraId="3FF3F39D" w14:textId="77777777" w:rsidR="001F378A" w:rsidRPr="009B569B" w:rsidRDefault="001F378A" w:rsidP="001F378A">
      <w:pPr>
        <w:pStyle w:val="BodyText"/>
        <w:ind w:left="720"/>
        <w:rPr>
          <w:lang w:val="en-GB"/>
        </w:rPr>
      </w:pPr>
    </w:p>
    <w:p w14:paraId="0CD597B1" w14:textId="0070CC47" w:rsidR="001F378A" w:rsidRPr="001F3188" w:rsidRDefault="001F3188" w:rsidP="00D614BB">
      <w:pPr>
        <w:pStyle w:val="BodyText"/>
        <w:numPr>
          <w:ilvl w:val="0"/>
          <w:numId w:val="10"/>
        </w:numPr>
      </w:pPr>
      <w:r w:rsidRPr="001F3188">
        <w:t>Vous recevrez le message suivant. Cliquer sur le bouton “OK”.</w:t>
      </w:r>
    </w:p>
    <w:p w14:paraId="792929FA" w14:textId="1D01ACE1" w:rsidR="001F378A" w:rsidRPr="009B569B" w:rsidRDefault="002813D8" w:rsidP="001F378A">
      <w:pPr>
        <w:pStyle w:val="BodyText"/>
        <w:ind w:left="720"/>
        <w:rPr>
          <w:lang w:val="en-GB"/>
        </w:rPr>
      </w:pPr>
      <w:r w:rsidRPr="002813D8">
        <w:rPr>
          <w:noProof/>
          <w:lang w:val="en-GB"/>
        </w:rPr>
        <w:drawing>
          <wp:inline distT="0" distB="0" distL="0" distR="0" wp14:anchorId="6451E770" wp14:editId="5DFE58F0">
            <wp:extent cx="6263526" cy="2878372"/>
            <wp:effectExtent l="0" t="0" r="4445" b="0"/>
            <wp:docPr id="741358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87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7687" cy="288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78A" w:rsidRPr="006D7526">
        <w:rPr>
          <w:noProof/>
          <w:lang w:val="en-GB"/>
        </w:rPr>
        <w:t xml:space="preserve"> </w:t>
      </w:r>
    </w:p>
    <w:p w14:paraId="3B3C635E" w14:textId="77777777" w:rsidR="001F378A" w:rsidRPr="009B569B" w:rsidRDefault="001F378A" w:rsidP="001F378A">
      <w:pPr>
        <w:pStyle w:val="BodyText"/>
        <w:ind w:left="720"/>
        <w:rPr>
          <w:lang w:val="en-GB"/>
        </w:rPr>
      </w:pPr>
    </w:p>
    <w:p w14:paraId="16BCD741" w14:textId="190DB2AB" w:rsidR="001F378A" w:rsidRPr="00794D0E" w:rsidRDefault="00794D0E" w:rsidP="00D614BB">
      <w:pPr>
        <w:pStyle w:val="BodyText"/>
        <w:numPr>
          <w:ilvl w:val="0"/>
          <w:numId w:val="10"/>
        </w:numPr>
      </w:pPr>
      <w:r w:rsidRPr="00794D0E">
        <w:t xml:space="preserve">Cliquer sur le workflow </w:t>
      </w:r>
      <w:r w:rsidR="00DE120A" w:rsidRPr="00DE120A">
        <w:t>WF_U005_Confirmation_POA</w:t>
      </w:r>
      <w:r w:rsidR="00DE120A">
        <w:t xml:space="preserve"> </w:t>
      </w:r>
      <w:r w:rsidRPr="00794D0E">
        <w:t>pour l’ouvrir</w:t>
      </w:r>
    </w:p>
    <w:p w14:paraId="659AA4BD" w14:textId="2FDE281F" w:rsidR="001F378A" w:rsidRPr="009B569B" w:rsidRDefault="003B0F3A" w:rsidP="001F378A">
      <w:pPr>
        <w:pStyle w:val="BodyText"/>
        <w:ind w:left="720"/>
        <w:jc w:val="center"/>
        <w:rPr>
          <w:lang w:val="en-GB"/>
        </w:rPr>
      </w:pPr>
      <w:r w:rsidRPr="003B0F3A">
        <w:rPr>
          <w:noProof/>
          <w:lang w:val="en-GB"/>
        </w:rPr>
        <w:drawing>
          <wp:inline distT="0" distB="0" distL="0" distR="0" wp14:anchorId="78B5EA8D" wp14:editId="2ACB3CF1">
            <wp:extent cx="6185711" cy="1852654"/>
            <wp:effectExtent l="0" t="0" r="5715" b="0"/>
            <wp:docPr id="1800670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071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283" cy="18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D57A" w14:textId="77777777" w:rsidR="001F378A" w:rsidRDefault="001F378A" w:rsidP="001F378A">
      <w:pPr>
        <w:pStyle w:val="BodyText"/>
        <w:ind w:left="0"/>
        <w:rPr>
          <w:lang w:val="en-GB"/>
        </w:rPr>
      </w:pPr>
    </w:p>
    <w:p w14:paraId="66409BF5" w14:textId="789AEA47" w:rsidR="001F378A" w:rsidRPr="00BA33E2" w:rsidRDefault="00794D0E" w:rsidP="00D614BB">
      <w:pPr>
        <w:pStyle w:val="BodyText"/>
        <w:numPr>
          <w:ilvl w:val="0"/>
          <w:numId w:val="10"/>
        </w:numPr>
      </w:pPr>
      <w:r w:rsidRPr="00794D0E">
        <w:t xml:space="preserve">Vérifier et corriger les erreurs si nécessaire. Cliquer sur le service </w:t>
      </w:r>
      <w:proofErr w:type="spellStart"/>
      <w:r w:rsidRPr="00794D0E">
        <w:t>account</w:t>
      </w:r>
      <w:proofErr w:type="spellEnd"/>
      <w:r w:rsidRPr="00794D0E">
        <w:t xml:space="preserve"> puis importer</w:t>
      </w:r>
    </w:p>
    <w:p w14:paraId="57AC02E9" w14:textId="4531EFCB" w:rsidR="001F378A" w:rsidRDefault="004D4402" w:rsidP="001F378A">
      <w:pPr>
        <w:pStyle w:val="BodyText"/>
        <w:jc w:val="center"/>
        <w:rPr>
          <w:lang w:val="en-GB"/>
        </w:rPr>
      </w:pPr>
      <w:r w:rsidRPr="004D4402">
        <w:rPr>
          <w:noProof/>
          <w:lang w:val="en-GB"/>
        </w:rPr>
        <w:lastRenderedPageBreak/>
        <w:drawing>
          <wp:inline distT="0" distB="0" distL="0" distR="0" wp14:anchorId="27C92985" wp14:editId="0CA5D421">
            <wp:extent cx="5592914" cy="2649857"/>
            <wp:effectExtent l="0" t="0" r="8255" b="0"/>
            <wp:docPr id="68057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72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021" cy="265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769D" w14:textId="21BA2368" w:rsidR="001F378A" w:rsidRPr="00496661" w:rsidRDefault="00BA33E2" w:rsidP="00D614BB">
      <w:pPr>
        <w:pStyle w:val="BodyText"/>
        <w:numPr>
          <w:ilvl w:val="0"/>
          <w:numId w:val="10"/>
        </w:numPr>
      </w:pPr>
      <w:r w:rsidRPr="00BA33E2">
        <w:t>Cliquer sur “Save” puis sur le bouton “</w:t>
      </w:r>
      <w:proofErr w:type="spellStart"/>
      <w:r w:rsidRPr="00BA33E2">
        <w:t>Activate</w:t>
      </w:r>
      <w:proofErr w:type="spellEnd"/>
      <w:r w:rsidRPr="00BA33E2">
        <w:t>”</w:t>
      </w:r>
    </w:p>
    <w:p w14:paraId="62EB5A4C" w14:textId="076E97CD" w:rsidR="001F378A" w:rsidRDefault="00500FB2" w:rsidP="001F378A">
      <w:pPr>
        <w:pStyle w:val="BodyText"/>
        <w:ind w:left="720"/>
        <w:rPr>
          <w:lang w:val="en-GB"/>
        </w:rPr>
      </w:pPr>
      <w:r w:rsidRPr="00500FB2">
        <w:rPr>
          <w:noProof/>
          <w:lang w:val="en-GB"/>
        </w:rPr>
        <w:drawing>
          <wp:inline distT="0" distB="0" distL="0" distR="0" wp14:anchorId="38C24932" wp14:editId="69AB7D63">
            <wp:extent cx="5435879" cy="2673487"/>
            <wp:effectExtent l="0" t="0" r="0" b="0"/>
            <wp:docPr id="682204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43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F9C9" w14:textId="77777777" w:rsidR="001F378A" w:rsidRDefault="001F378A" w:rsidP="001F378A">
      <w:pPr>
        <w:pStyle w:val="BodyText"/>
        <w:ind w:left="720"/>
        <w:rPr>
          <w:lang w:val="en-GB"/>
        </w:rPr>
      </w:pPr>
    </w:p>
    <w:p w14:paraId="1903311B" w14:textId="523FB100" w:rsidR="002F217C" w:rsidRPr="000A60E9" w:rsidRDefault="000A60E9" w:rsidP="005B5832">
      <w:pPr>
        <w:pStyle w:val="Heading2"/>
        <w:numPr>
          <w:ilvl w:val="1"/>
          <w:numId w:val="1"/>
        </w:numPr>
      </w:pPr>
      <w:bookmarkStart w:id="21" w:name="_Toc216258676"/>
      <w:r w:rsidRPr="000A60E9">
        <w:t>Ajout d’un nouvel utilisateur aux rôles</w:t>
      </w:r>
      <w:bookmarkEnd w:id="21"/>
    </w:p>
    <w:p w14:paraId="48CD40BC" w14:textId="5B1FEDCF" w:rsidR="0010353C" w:rsidRPr="002F217C" w:rsidRDefault="002F217C" w:rsidP="002F217C">
      <w:pPr>
        <w:pStyle w:val="BodyText"/>
        <w:numPr>
          <w:ilvl w:val="0"/>
          <w:numId w:val="11"/>
        </w:numPr>
        <w:rPr>
          <w:lang w:val="en-MU"/>
        </w:rPr>
      </w:pPr>
      <w:r w:rsidRPr="00F01C37">
        <w:t xml:space="preserve">Naviguer vers </w:t>
      </w:r>
      <w:r>
        <w:t>OS</w:t>
      </w:r>
      <w:r w:rsidRPr="00F01C37">
        <w:t xml:space="preserve"> &gt; </w:t>
      </w:r>
      <w:r>
        <w:t>Security</w:t>
      </w:r>
      <w:r w:rsidRPr="00F01C37">
        <w:t xml:space="preserve"> &gt; </w:t>
      </w:r>
      <w:r>
        <w:t>Manage</w:t>
      </w:r>
      <w:r w:rsidRPr="00F01C37">
        <w:t xml:space="preserve"> &gt; </w:t>
      </w:r>
      <w:r>
        <w:t>Groups</w:t>
      </w:r>
    </w:p>
    <w:p w14:paraId="4CB241E6" w14:textId="607DB70C" w:rsidR="002F217C" w:rsidRPr="002F217C" w:rsidRDefault="002F217C" w:rsidP="002F217C">
      <w:pPr>
        <w:pStyle w:val="BodyText"/>
        <w:ind w:left="0"/>
        <w:rPr>
          <w:lang w:val="en-MU"/>
        </w:rPr>
      </w:pPr>
      <w:r w:rsidRPr="002F217C">
        <w:rPr>
          <w:noProof/>
          <w:lang w:val="en-MU"/>
        </w:rPr>
        <w:drawing>
          <wp:inline distT="0" distB="0" distL="0" distR="0" wp14:anchorId="51E420AD" wp14:editId="779ECFE3">
            <wp:extent cx="6419850" cy="2204085"/>
            <wp:effectExtent l="0" t="0" r="0" b="5715"/>
            <wp:docPr id="1798164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403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B11B" w14:textId="58CED963" w:rsidR="002F217C" w:rsidRPr="002F217C" w:rsidRDefault="00F0138C" w:rsidP="002F217C">
      <w:pPr>
        <w:pStyle w:val="BodyText"/>
        <w:numPr>
          <w:ilvl w:val="0"/>
          <w:numId w:val="11"/>
        </w:numPr>
        <w:rPr>
          <w:lang w:val="en-MU"/>
        </w:rPr>
      </w:pPr>
      <w:r w:rsidRPr="00F0138C">
        <w:t>Sélectionnez le groupe ‘111’ pour ajouter de nouveaux utilisateurs à ce rôle</w:t>
      </w:r>
    </w:p>
    <w:p w14:paraId="73DBDB19" w14:textId="66D665CE" w:rsidR="002F217C" w:rsidRPr="002F217C" w:rsidRDefault="002F217C" w:rsidP="002F217C">
      <w:pPr>
        <w:pStyle w:val="BodyText"/>
        <w:ind w:left="0"/>
        <w:rPr>
          <w:lang w:val="en-MU"/>
        </w:rPr>
      </w:pPr>
      <w:r w:rsidRPr="002F217C">
        <w:rPr>
          <w:noProof/>
        </w:rPr>
        <w:lastRenderedPageBreak/>
        <w:drawing>
          <wp:inline distT="0" distB="0" distL="0" distR="0" wp14:anchorId="4A0C7FDA" wp14:editId="78E9DCA0">
            <wp:extent cx="6419850" cy="1461135"/>
            <wp:effectExtent l="0" t="0" r="0" b="5715"/>
            <wp:docPr id="906793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37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AFD9D5" w14:textId="32FA334C" w:rsidR="002F217C" w:rsidRPr="002F217C" w:rsidRDefault="00F0138C" w:rsidP="002F217C">
      <w:pPr>
        <w:pStyle w:val="BodyText"/>
        <w:numPr>
          <w:ilvl w:val="0"/>
          <w:numId w:val="11"/>
        </w:numPr>
        <w:rPr>
          <w:lang w:val="en-MU"/>
        </w:rPr>
      </w:pPr>
      <w:r w:rsidRPr="00F0138C">
        <w:t>Cliquez sur &lt;</w:t>
      </w:r>
      <w:proofErr w:type="spellStart"/>
      <w:r w:rsidRPr="00F0138C">
        <w:t>Add</w:t>
      </w:r>
      <w:proofErr w:type="spellEnd"/>
      <w:r w:rsidRPr="00F0138C">
        <w:t>&gt;, sélectionnez l’utilisateur que vous souhaitez ajouter, puis cliquez sur &lt;</w:t>
      </w:r>
      <w:proofErr w:type="spellStart"/>
      <w:r w:rsidRPr="00F0138C">
        <w:t>Add</w:t>
      </w:r>
      <w:proofErr w:type="spellEnd"/>
      <w:r w:rsidRPr="00F0138C">
        <w:t xml:space="preserve"> &amp; Close&gt;.</w:t>
      </w:r>
    </w:p>
    <w:p w14:paraId="1F9D7D73" w14:textId="499F00C8" w:rsidR="002F217C" w:rsidRDefault="002F217C" w:rsidP="002F217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</w:pPr>
      <w:r w:rsidRPr="002F217C">
        <w:rPr>
          <w:rStyle w:val="InforHeadline"/>
          <w:rFonts w:ascii="Arial" w:hAnsi="Arial"/>
          <w:b w:val="0"/>
          <w:noProof/>
          <w:color w:val="auto"/>
          <w:sz w:val="20"/>
          <w:szCs w:val="20"/>
          <w:lang w:val="en-MU"/>
        </w:rPr>
        <w:drawing>
          <wp:inline distT="0" distB="0" distL="0" distR="0" wp14:anchorId="73EDCD9F" wp14:editId="7FDB7AF3">
            <wp:extent cx="6419850" cy="2897505"/>
            <wp:effectExtent l="0" t="0" r="0" b="0"/>
            <wp:docPr id="1281637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371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E689" w14:textId="50CA67EC" w:rsidR="002F217C" w:rsidRDefault="000A60E9" w:rsidP="002F217C">
      <w:pPr>
        <w:pStyle w:val="BodyText"/>
        <w:numPr>
          <w:ilvl w:val="0"/>
          <w:numId w:val="11"/>
        </w:numPr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</w:pP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Cliquez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sur &lt;Save&gt;: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l’utilisateur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sera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alors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ajouté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à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ce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rôle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.</w:t>
      </w:r>
    </w:p>
    <w:p w14:paraId="668487CA" w14:textId="67CB9A7B" w:rsidR="000A60E9" w:rsidRDefault="000A60E9" w:rsidP="000A60E9">
      <w:pPr>
        <w:pStyle w:val="BodyText"/>
        <w:ind w:left="360"/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</w:pPr>
      <w:r w:rsidRPr="000A60E9">
        <w:rPr>
          <w:rStyle w:val="InforHeadline"/>
          <w:rFonts w:ascii="Arial" w:hAnsi="Arial"/>
          <w:b w:val="0"/>
          <w:noProof/>
          <w:color w:val="auto"/>
          <w:sz w:val="20"/>
          <w:szCs w:val="20"/>
          <w:lang w:val="en-MU"/>
        </w:rPr>
        <w:drawing>
          <wp:inline distT="0" distB="0" distL="0" distR="0" wp14:anchorId="08F23D13" wp14:editId="1BA67FED">
            <wp:extent cx="6419850" cy="2767965"/>
            <wp:effectExtent l="0" t="0" r="0" b="0"/>
            <wp:docPr id="730111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13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2302" w14:textId="0194321A" w:rsidR="000A60E9" w:rsidRDefault="000A60E9" w:rsidP="000A60E9">
      <w:pPr>
        <w:pStyle w:val="BodyText"/>
        <w:numPr>
          <w:ilvl w:val="0"/>
          <w:numId w:val="11"/>
        </w:numPr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</w:pP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Répétez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les étapes 1 à 4 pour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ajouter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un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nouvel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utilisateur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au </w:t>
      </w:r>
      <w:proofErr w:type="spellStart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rôle</w:t>
      </w:r>
      <w:proofErr w:type="spellEnd"/>
      <w:r w:rsidRPr="000A60E9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‘112’.</w:t>
      </w:r>
    </w:p>
    <w:p w14:paraId="0ED662D9" w14:textId="77777777" w:rsidR="000A60E9" w:rsidRPr="00AF3315" w:rsidRDefault="000A60E9" w:rsidP="000A60E9">
      <w:pPr>
        <w:pStyle w:val="BodyText"/>
        <w:ind w:left="720"/>
      </w:pPr>
    </w:p>
    <w:p w14:paraId="4A4774B9" w14:textId="6A07FD7E" w:rsidR="005B5832" w:rsidRDefault="00B10255" w:rsidP="005B5832">
      <w:pPr>
        <w:pStyle w:val="Heading2"/>
        <w:numPr>
          <w:ilvl w:val="1"/>
          <w:numId w:val="1"/>
        </w:numPr>
      </w:pPr>
      <w:bookmarkStart w:id="22" w:name="_Toc216258677"/>
      <w:r w:rsidRPr="00B10255">
        <w:t>Ajout d’une nouvelle ligne dans la matrice</w:t>
      </w:r>
      <w:bookmarkEnd w:id="22"/>
    </w:p>
    <w:p w14:paraId="332EF77F" w14:textId="77777777" w:rsidR="005B5832" w:rsidRDefault="005B5832" w:rsidP="005B5832">
      <w:pPr>
        <w:pStyle w:val="BodyText"/>
      </w:pPr>
    </w:p>
    <w:p w14:paraId="6237CD0E" w14:textId="08A5FA2A" w:rsidR="005B5832" w:rsidRDefault="005B5832" w:rsidP="00F8582F">
      <w:pPr>
        <w:pStyle w:val="BodyText"/>
        <w:numPr>
          <w:ilvl w:val="0"/>
          <w:numId w:val="14"/>
        </w:numPr>
        <w:ind w:left="0"/>
        <w:jc w:val="center"/>
      </w:pPr>
      <w:r w:rsidRPr="00F0138C">
        <w:rPr>
          <w:lang w:val="en-GB"/>
        </w:rPr>
        <w:lastRenderedPageBreak/>
        <w:t xml:space="preserve">Naviguer vers ION &gt; Connect &gt; Workflows. </w:t>
      </w:r>
      <w:r w:rsidR="00F0138C" w:rsidRPr="00F0138C">
        <w:t xml:space="preserve">Ouvrez </w:t>
      </w:r>
      <w:r w:rsidRPr="00794D0E">
        <w:t xml:space="preserve">le workflow </w:t>
      </w:r>
      <w:r w:rsidRPr="00DE120A">
        <w:t>WF_U005_Confirmation_POA</w:t>
      </w:r>
      <w:r w:rsidR="00F0138C">
        <w:t>.</w:t>
      </w:r>
      <w:r w:rsidR="0006143B" w:rsidRPr="0006143B">
        <w:rPr>
          <w:noProof/>
        </w:rPr>
        <w:drawing>
          <wp:inline distT="0" distB="0" distL="0" distR="0" wp14:anchorId="24918C81" wp14:editId="3B26181D">
            <wp:extent cx="3006548" cy="1856986"/>
            <wp:effectExtent l="0" t="0" r="3810" b="0"/>
            <wp:docPr id="1457414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43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2162" cy="18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DEE4" w14:textId="131ECAEF" w:rsidR="0006143B" w:rsidRDefault="0006143B" w:rsidP="0006143B">
      <w:pPr>
        <w:pStyle w:val="BodyText"/>
        <w:numPr>
          <w:ilvl w:val="0"/>
          <w:numId w:val="14"/>
        </w:numPr>
      </w:pPr>
      <w:r>
        <w:t>Désactivez le workflow.</w:t>
      </w:r>
    </w:p>
    <w:p w14:paraId="1309EA96" w14:textId="1E1780CE" w:rsidR="0006143B" w:rsidRDefault="0006143B" w:rsidP="00F0138C">
      <w:pPr>
        <w:pStyle w:val="BodyText"/>
        <w:ind w:left="1080"/>
        <w:jc w:val="center"/>
      </w:pPr>
      <w:r w:rsidRPr="0006143B">
        <w:rPr>
          <w:noProof/>
        </w:rPr>
        <w:drawing>
          <wp:inline distT="0" distB="0" distL="0" distR="0" wp14:anchorId="06B50F2B" wp14:editId="7FF293F6">
            <wp:extent cx="3362706" cy="2041831"/>
            <wp:effectExtent l="0" t="0" r="0" b="0"/>
            <wp:docPr id="523007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784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4520" cy="20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3A87" w14:textId="3233BF5E" w:rsidR="0006143B" w:rsidRDefault="0006143B" w:rsidP="0006143B">
      <w:pPr>
        <w:pStyle w:val="BodyText"/>
        <w:numPr>
          <w:ilvl w:val="0"/>
          <w:numId w:val="14"/>
        </w:numPr>
      </w:pPr>
      <w:r>
        <w:t>Pour ajouter une nouvelle ligne dans la matrice de décision pour étape 1, clique</w:t>
      </w:r>
      <w:r w:rsidR="00F0138C">
        <w:t xml:space="preserve">z </w:t>
      </w:r>
      <w:r>
        <w:t>sur le</w:t>
      </w:r>
      <w:r w:rsidR="00F0138C">
        <w:t xml:space="preserve"> composant</w:t>
      </w:r>
      <w:r>
        <w:t xml:space="preserve"> &lt;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1&gt; </w:t>
      </w:r>
      <w:r w:rsidR="00F0138C">
        <w:t>(</w:t>
      </w:r>
      <w:proofErr w:type="spellStart"/>
      <w:r>
        <w:t>Decision</w:t>
      </w:r>
      <w:proofErr w:type="spellEnd"/>
      <w:r>
        <w:t xml:space="preserve"> Table</w:t>
      </w:r>
      <w:r w:rsidR="00F0138C">
        <w:t>).</w:t>
      </w:r>
    </w:p>
    <w:p w14:paraId="46B4C5B2" w14:textId="77777777" w:rsidR="0006143B" w:rsidRDefault="0006143B" w:rsidP="0006143B"/>
    <w:p w14:paraId="70D5C66A" w14:textId="5A9C1AA3" w:rsidR="0006143B" w:rsidRDefault="0006143B" w:rsidP="0006143B">
      <w:pPr>
        <w:pStyle w:val="BodyText"/>
        <w:ind w:left="0"/>
      </w:pPr>
      <w:r w:rsidRPr="0006143B">
        <w:rPr>
          <w:noProof/>
        </w:rPr>
        <w:drawing>
          <wp:inline distT="0" distB="0" distL="0" distR="0" wp14:anchorId="31B6CF89" wp14:editId="6DBBFC38">
            <wp:extent cx="6419850" cy="2441575"/>
            <wp:effectExtent l="0" t="0" r="0" b="0"/>
            <wp:docPr id="1936811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153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869E" w14:textId="77777777" w:rsidR="0006143B" w:rsidRDefault="0006143B" w:rsidP="0006143B">
      <w:pPr>
        <w:pStyle w:val="ListParagraph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FFF6663" w14:textId="2942AC40" w:rsidR="0006143B" w:rsidRDefault="0006143B" w:rsidP="0006143B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Cliquez sur &lt;</w:t>
      </w:r>
      <w:proofErr w:type="spellStart"/>
      <w:r>
        <w:rPr>
          <w:rStyle w:val="InforHeadline"/>
          <w:rFonts w:ascii="Arial" w:hAnsi="Arial"/>
          <w:b w:val="0"/>
          <w:color w:val="auto"/>
          <w:sz w:val="20"/>
          <w:szCs w:val="20"/>
        </w:rPr>
        <w:t>Add</w:t>
      </w:r>
      <w:proofErr w:type="spellEnd"/>
      <w:r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&gt; pour ajouter une </w:t>
      </w:r>
      <w:r w:rsidR="00F0138C" w:rsidRPr="00F0138C">
        <w:t xml:space="preserve">nouvelle </w:t>
      </w: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ligne.</w:t>
      </w:r>
    </w:p>
    <w:p w14:paraId="3764B210" w14:textId="255EF5B6" w:rsidR="0006143B" w:rsidRDefault="0006143B" w:rsidP="0006143B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06143B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4704FD38" wp14:editId="4B4D935F">
            <wp:extent cx="5841949" cy="2032836"/>
            <wp:effectExtent l="0" t="0" r="6985" b="5715"/>
            <wp:docPr id="599470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7081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9130" cy="20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1597" w14:textId="76F2E54E" w:rsidR="0006143B" w:rsidRDefault="003B0CCB" w:rsidP="0006143B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Cliquez sur &lt;Edit&gt; dans la colonne &lt;Conditions&gt;</w:t>
      </w:r>
    </w:p>
    <w:p w14:paraId="361F2A14" w14:textId="1855A0B6" w:rsidR="003B0CCB" w:rsidRDefault="003B0CCB" w:rsidP="003B0CCB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3B0CCB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280316BF" wp14:editId="62C129CE">
            <wp:extent cx="6112611" cy="2295101"/>
            <wp:effectExtent l="0" t="0" r="2540" b="0"/>
            <wp:docPr id="159962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84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7810" cy="22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195" w14:textId="6DA9E40E" w:rsidR="003B0CCB" w:rsidRDefault="00F0138C" w:rsidP="003B0CCB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Sélectionnez le type </w:t>
      </w: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&lt;</w:t>
      </w: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</w:t>
      </w:r>
      <w:proofErr w:type="spellStart"/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Parameter</w:t>
      </w:r>
      <w:proofErr w:type="spellEnd"/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Value </w:t>
      </w:r>
      <w:proofErr w:type="spellStart"/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Comparison</w:t>
      </w:r>
      <w:proofErr w:type="spellEnd"/>
      <w:r>
        <w:rPr>
          <w:rStyle w:val="InforHeadline"/>
          <w:rFonts w:ascii="Arial" w:hAnsi="Arial"/>
          <w:b w:val="0"/>
          <w:color w:val="auto"/>
          <w:sz w:val="20"/>
          <w:szCs w:val="20"/>
        </w:rPr>
        <w:t> &gt;</w:t>
      </w: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et insérez la nouvelle valeur du code acheteur, puis cliquez sur &lt;OK&gt;.</w:t>
      </w:r>
    </w:p>
    <w:p w14:paraId="4BC9C6DF" w14:textId="0AAF9BAB" w:rsidR="0069359C" w:rsidRDefault="0069359C" w:rsidP="0069359C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9359C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0DF3B46F" wp14:editId="6CA1E2B3">
            <wp:extent cx="2252881" cy="2721255"/>
            <wp:effectExtent l="0" t="0" r="0" b="3175"/>
            <wp:docPr id="7500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14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5101" cy="272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5272" w14:textId="648A23F7" w:rsidR="0069359C" w:rsidRDefault="0069359C" w:rsidP="0069359C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Cliquez sur &lt;Edit&gt; dans la colonne &lt;Actions&gt;</w:t>
      </w:r>
    </w:p>
    <w:p w14:paraId="15CE9E35" w14:textId="034BCE17" w:rsidR="0069359C" w:rsidRDefault="0069359C" w:rsidP="0069359C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9359C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0E2DEA60" wp14:editId="30D17D59">
            <wp:extent cx="6119927" cy="2610806"/>
            <wp:effectExtent l="0" t="0" r="0" b="0"/>
            <wp:docPr id="415407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779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4681" cy="26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12F9" w14:textId="50EAA802" w:rsidR="0069359C" w:rsidRDefault="003B1C84" w:rsidP="0069359C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Sélectionnez</w:t>
      </w:r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type &lt;</w:t>
      </w:r>
      <w:proofErr w:type="spellStart"/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>Parameter</w:t>
      </w:r>
      <w:proofErr w:type="spellEnd"/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Value </w:t>
      </w:r>
      <w:proofErr w:type="spellStart"/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>Comparison</w:t>
      </w:r>
      <w:proofErr w:type="spellEnd"/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&gt; et </w:t>
      </w: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insérez</w:t>
      </w:r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la nouvelle valeur du code acheteur</w:t>
      </w:r>
      <w:r w:rsidR="00F0138C">
        <w:rPr>
          <w:rStyle w:val="InforHeadline"/>
          <w:rFonts w:ascii="Arial" w:hAnsi="Arial"/>
          <w:b w:val="0"/>
          <w:color w:val="auto"/>
          <w:sz w:val="20"/>
          <w:szCs w:val="20"/>
        </w:rPr>
        <w:t>, p</w:t>
      </w:r>
      <w:r w:rsidR="0069359C">
        <w:rPr>
          <w:rStyle w:val="InforHeadline"/>
          <w:rFonts w:ascii="Arial" w:hAnsi="Arial"/>
          <w:b w:val="0"/>
          <w:color w:val="auto"/>
          <w:sz w:val="20"/>
          <w:szCs w:val="20"/>
        </w:rPr>
        <w:t>uis cliquez sur &lt;OK&gt;</w:t>
      </w:r>
    </w:p>
    <w:p w14:paraId="063F9FBC" w14:textId="43397257" w:rsidR="0069359C" w:rsidRDefault="0069359C" w:rsidP="0069359C">
      <w:pPr>
        <w:pStyle w:val="BodyText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9359C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0DE453AB" wp14:editId="3DEF1D3A">
            <wp:extent cx="2417928" cy="1759407"/>
            <wp:effectExtent l="0" t="0" r="1905" b="0"/>
            <wp:docPr id="19217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9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0251" cy="176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576" w14:textId="77777777" w:rsidR="0069359C" w:rsidRDefault="0069359C" w:rsidP="0069359C">
      <w:pPr>
        <w:pStyle w:val="BodyText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D7839D7" w14:textId="46AA9E5F" w:rsidR="003B1C84" w:rsidRPr="00F0138C" w:rsidRDefault="0069359C" w:rsidP="003B1C84">
      <w:pPr>
        <w:pStyle w:val="BodyText"/>
        <w:numPr>
          <w:ilvl w:val="0"/>
          <w:numId w:val="14"/>
        </w:numPr>
        <w:ind w:left="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L</w:t>
      </w:r>
      <w:r w:rsidR="00F0138C"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e</w:t>
      </w: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nouve</w:t>
      </w:r>
      <w:r w:rsidR="00F0138C"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au</w:t>
      </w: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code acheteur et </w:t>
      </w:r>
      <w:r w:rsidR="00F0138C"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le </w:t>
      </w: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rôle </w:t>
      </w:r>
      <w:r w:rsidR="00F0138C"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d’</w:t>
      </w:r>
      <w:r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approbation </w:t>
      </w:r>
      <w:r w:rsidR="00F0138C" w:rsidRPr="00F0138C">
        <w:rPr>
          <w:rStyle w:val="InforHeadline"/>
          <w:rFonts w:ascii="Arial" w:hAnsi="Arial"/>
          <w:b w:val="0"/>
          <w:color w:val="auto"/>
          <w:sz w:val="20"/>
          <w:szCs w:val="20"/>
        </w:rPr>
        <w:t>apparaîtront dans la table de la matrice.</w:t>
      </w:r>
      <w:r w:rsidRPr="0069359C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1D2E68BD" wp14:editId="2DF807A3">
            <wp:extent cx="6419850" cy="2357755"/>
            <wp:effectExtent l="0" t="0" r="0" b="4445"/>
            <wp:docPr id="1126340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053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411D" w14:textId="787154E4" w:rsidR="003B1C84" w:rsidRDefault="006F7649" w:rsidP="003B1C84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F7649">
        <w:rPr>
          <w:rStyle w:val="InforHeadline"/>
          <w:rFonts w:ascii="Arial" w:hAnsi="Arial"/>
          <w:b w:val="0"/>
          <w:color w:val="auto"/>
          <w:sz w:val="20"/>
          <w:szCs w:val="20"/>
        </w:rPr>
        <w:t>Une fois le code acheteur et le rôle d’approbation ajoutés, enregistrez et réactivez le workflow.</w:t>
      </w:r>
    </w:p>
    <w:p w14:paraId="017E8855" w14:textId="562730CA" w:rsidR="003B1C84" w:rsidRDefault="00A6196E" w:rsidP="00A6196E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A6196E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38879F1B" wp14:editId="7E62322C">
            <wp:extent cx="2892294" cy="2062886"/>
            <wp:effectExtent l="0" t="0" r="3810" b="0"/>
            <wp:docPr id="531698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860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6392" cy="20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A979" w14:textId="5271EBB8" w:rsidR="00B1391F" w:rsidRPr="0006143B" w:rsidRDefault="006F7649" w:rsidP="00B1391F">
      <w:pPr>
        <w:pStyle w:val="BodyText"/>
        <w:numPr>
          <w:ilvl w:val="0"/>
          <w:numId w:val="14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F7649">
        <w:rPr>
          <w:rStyle w:val="InforHeadline"/>
          <w:rFonts w:ascii="Arial" w:hAnsi="Arial"/>
          <w:b w:val="0"/>
          <w:color w:val="auto"/>
          <w:sz w:val="20"/>
          <w:szCs w:val="20"/>
        </w:rPr>
        <w:t>Répétez les étapes 1 à 10 si vous devez ajouter ou modifier d’autres lignes de la matrice de décision (de l’étape 1 à l’étape 3).</w:t>
      </w:r>
    </w:p>
    <w:sectPr w:rsidR="00B1391F" w:rsidRPr="0006143B" w:rsidSect="002459A4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353B" w14:textId="77777777" w:rsidR="004458B8" w:rsidRPr="006E6DCF" w:rsidRDefault="004458B8">
      <w:r w:rsidRPr="006E6DCF">
        <w:separator/>
      </w:r>
    </w:p>
  </w:endnote>
  <w:endnote w:type="continuationSeparator" w:id="0">
    <w:p w14:paraId="5755446D" w14:textId="77777777" w:rsidR="004458B8" w:rsidRPr="006E6DCF" w:rsidRDefault="004458B8">
      <w:r w:rsidRPr="006E6D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6E6DCF" w:rsidRDefault="00602727">
    <w:pPr>
      <w:pStyle w:val="Footer"/>
      <w:framePr w:wrap="around" w:vAnchor="text" w:hAnchor="margin" w:xAlign="right" w:y="1"/>
      <w:rPr>
        <w:rStyle w:val="PageNumber"/>
      </w:rPr>
    </w:pPr>
    <w:r w:rsidRPr="006E6DCF">
      <w:rPr>
        <w:rStyle w:val="PageNumber"/>
      </w:rPr>
      <w:fldChar w:fldCharType="begin"/>
    </w:r>
    <w:r w:rsidRPr="006E6DCF">
      <w:rPr>
        <w:rStyle w:val="PageNumber"/>
      </w:rPr>
      <w:instrText xml:space="preserve">PAGE  </w:instrText>
    </w:r>
    <w:r w:rsidRPr="006E6DCF">
      <w:rPr>
        <w:rStyle w:val="PageNumber"/>
      </w:rPr>
      <w:fldChar w:fldCharType="separate"/>
    </w:r>
    <w:r w:rsidRPr="006E6DCF">
      <w:rPr>
        <w:rStyle w:val="PageNumber"/>
      </w:rPr>
      <w:t>i</w:t>
    </w:r>
    <w:proofErr w:type="gramStart"/>
    <w:r w:rsidRPr="006E6DCF">
      <w:rPr>
        <w:rStyle w:val="PageNumber"/>
      </w:rPr>
      <w:t>v</w:t>
    </w:r>
    <w:proofErr w:type="gramEnd"/>
    <w:r w:rsidRPr="006E6DCF">
      <w:rPr>
        <w:rStyle w:val="PageNumber"/>
      </w:rPr>
      <w:fldChar w:fldCharType="end"/>
    </w:r>
  </w:p>
  <w:p w14:paraId="6E66DCB9" w14:textId="77777777" w:rsidR="00602727" w:rsidRPr="006E6DCF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6DA3F808" w:rsidR="00602727" w:rsidRPr="006E6DCF" w:rsidRDefault="00582413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5830FD">
        <w:rPr>
          <w:noProof/>
        </w:rPr>
        <w:t>Installation</w:t>
      </w:r>
    </w:fldSimple>
    <w:r w:rsidR="00602727" w:rsidRPr="006E6DCF">
      <w:t xml:space="preserve">     </w:t>
    </w:r>
    <w:r w:rsidR="00602727" w:rsidRPr="006E6DCF">
      <w:fldChar w:fldCharType="begin"/>
    </w:r>
    <w:r w:rsidR="00602727" w:rsidRPr="006E6DCF">
      <w:instrText xml:space="preserve"> If </w:instrText>
    </w:r>
    <w:r w:rsidR="00602727" w:rsidRPr="006E6DCF">
      <w:fldChar w:fldCharType="begin"/>
    </w:r>
    <w:r w:rsidR="00602727" w:rsidRPr="006E6DCF">
      <w:instrText xml:space="preserve"> Section </w:instrText>
    </w:r>
    <w:r w:rsidR="00602727" w:rsidRPr="006E6DCF">
      <w:fldChar w:fldCharType="separate"/>
    </w:r>
    <w:r w:rsidR="005830FD">
      <w:instrText>1</w:instrText>
    </w:r>
    <w:r w:rsidR="00602727" w:rsidRPr="006E6DCF">
      <w:fldChar w:fldCharType="end"/>
    </w:r>
    <w:r w:rsidR="00602727" w:rsidRPr="006E6DCF">
      <w:instrText xml:space="preserve"> &gt; 1 “</w:instrText>
    </w:r>
    <w:r w:rsidR="00602727" w:rsidRPr="006E6DCF">
      <w:fldChar w:fldCharType="begin"/>
    </w:r>
    <w:r w:rsidR="00602727" w:rsidRPr="006E6DCF">
      <w:instrText xml:space="preserve">PAGE </w:instrText>
    </w:r>
    <w:r w:rsidR="00602727" w:rsidRPr="006E6DCF">
      <w:fldChar w:fldCharType="separate"/>
    </w:r>
    <w:r w:rsidR="00602727" w:rsidRPr="006E6DCF">
      <w:instrText>1</w:instrText>
    </w:r>
    <w:r w:rsidR="00602727" w:rsidRPr="006E6DCF">
      <w:fldChar w:fldCharType="end"/>
    </w:r>
    <w:r w:rsidR="00602727" w:rsidRPr="006E6DCF">
      <w:instrText xml:space="preserve"> of </w:instrText>
    </w:r>
    <w:r w:rsidR="00602727" w:rsidRPr="006E6DCF">
      <w:fldChar w:fldCharType="begin"/>
    </w:r>
    <w:r w:rsidR="00602727" w:rsidRPr="006E6DCF">
      <w:instrText xml:space="preserve"> =  </w:instrText>
    </w:r>
    <w:r w:rsidR="00602727" w:rsidRPr="006E6DCF">
      <w:fldChar w:fldCharType="begin"/>
    </w:r>
    <w:r w:rsidR="00602727" w:rsidRPr="006E6DCF">
      <w:instrText xml:space="preserve"> NUMPAGES </w:instrText>
    </w:r>
    <w:r w:rsidR="00602727" w:rsidRPr="006E6DCF">
      <w:fldChar w:fldCharType="separate"/>
    </w:r>
    <w:r w:rsidR="00602727" w:rsidRPr="006E6DCF">
      <w:instrText>10</w:instrText>
    </w:r>
    <w:r w:rsidR="00602727" w:rsidRPr="006E6DCF">
      <w:fldChar w:fldCharType="end"/>
    </w:r>
    <w:r w:rsidR="00602727" w:rsidRPr="006E6DCF">
      <w:instrText xml:space="preserve"> - Sec1  </w:instrText>
    </w:r>
    <w:r w:rsidR="00602727" w:rsidRPr="006E6DCF">
      <w:fldChar w:fldCharType="separate"/>
    </w:r>
    <w:r w:rsidR="00602727" w:rsidRPr="006E6DCF">
      <w:instrText>7</w:instrText>
    </w:r>
    <w:r w:rsidR="00602727" w:rsidRPr="006E6DCF">
      <w:fldChar w:fldCharType="end"/>
    </w:r>
    <w:r w:rsidR="00602727" w:rsidRPr="006E6DCF">
      <w:instrText>” “</w:instrText>
    </w:r>
    <w:r w:rsidR="00602727" w:rsidRPr="006E6DCF">
      <w:fldChar w:fldCharType="begin"/>
    </w:r>
    <w:r w:rsidR="00602727" w:rsidRPr="006E6DCF">
      <w:instrText xml:space="preserve"> PAGE </w:instrText>
    </w:r>
    <w:r w:rsidR="00602727" w:rsidRPr="006E6DCF">
      <w:fldChar w:fldCharType="separate"/>
    </w:r>
    <w:r w:rsidR="005830FD">
      <w:rPr>
        <w:noProof/>
      </w:rPr>
      <w:instrText>7</w:instrText>
    </w:r>
    <w:r w:rsidR="00602727" w:rsidRPr="006E6DCF">
      <w:fldChar w:fldCharType="end"/>
    </w:r>
    <w:r w:rsidR="00602727" w:rsidRPr="006E6DCF">
      <w:instrText xml:space="preserve">” </w:instrText>
    </w:r>
    <w:r w:rsidR="00602727" w:rsidRPr="006E6DCF">
      <w:fldChar w:fldCharType="separate"/>
    </w:r>
    <w:r w:rsidR="005830FD">
      <w:rPr>
        <w:noProof/>
      </w:rPr>
      <w:t>7</w:t>
    </w:r>
    <w:r w:rsidR="00602727" w:rsidRPr="006E6DCF">
      <w:fldChar w:fldCharType="end"/>
    </w:r>
  </w:p>
  <w:p w14:paraId="78590ACA" w14:textId="44F6501B" w:rsidR="00602727" w:rsidRPr="006E6DCF" w:rsidRDefault="002459A4" w:rsidP="00D56107">
    <w:pPr>
      <w:pStyle w:val="Footer"/>
      <w:tabs>
        <w:tab w:val="clear" w:pos="7920"/>
        <w:tab w:val="right" w:pos="9900"/>
        <w:tab w:val="right" w:pos="10440"/>
      </w:tabs>
    </w:pPr>
    <w:r>
      <w:t>Workflow</w:t>
    </w:r>
  </w:p>
  <w:p w14:paraId="1780CA83" w14:textId="74DCF68B" w:rsidR="00602727" w:rsidRPr="006E6DCF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6E6DCF">
      <w:t xml:space="preserve">File </w:t>
    </w:r>
    <w:r w:rsidR="005610D7" w:rsidRPr="006E6DCF">
      <w:t>Réf :</w:t>
    </w:r>
    <w:r w:rsidRPr="006E6DCF">
      <w:t xml:space="preserve">  </w:t>
    </w:r>
    <w:r w:rsidR="002459A4" w:rsidRPr="002459A4">
      <w:t>DES-020_U-005_Aprobation_workflow_achat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6E6DCF" w:rsidRDefault="00602727">
    <w:pPr>
      <w:pStyle w:val="Footer"/>
      <w:tabs>
        <w:tab w:val="clear" w:pos="7920"/>
        <w:tab w:val="right" w:pos="10440"/>
      </w:tabs>
    </w:pPr>
    <w:r w:rsidRPr="006E6DCF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4E5CB7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4E5CB7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2F3E" w14:textId="77777777" w:rsidR="004458B8" w:rsidRPr="006E6DCF" w:rsidRDefault="004458B8">
      <w:r w:rsidRPr="006E6DCF">
        <w:separator/>
      </w:r>
    </w:p>
  </w:footnote>
  <w:footnote w:type="continuationSeparator" w:id="0">
    <w:p w14:paraId="5673FFE0" w14:textId="77777777" w:rsidR="004458B8" w:rsidRPr="006E6DCF" w:rsidRDefault="004458B8">
      <w:r w:rsidRPr="006E6D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41541B0E" w:rsidR="00602727" w:rsidRPr="006E6DCF" w:rsidRDefault="00602727" w:rsidP="00B312E9">
    <w:pPr>
      <w:pStyle w:val="Header"/>
      <w:framePr w:hSpace="187" w:wrap="auto" w:vAnchor="page" w:hAnchor="margin" w:xAlign="right" w:y="433"/>
    </w:pPr>
    <w:r w:rsidRPr="006E6DCF">
      <w:t xml:space="preserve">Doc </w:t>
    </w:r>
    <w:r w:rsidR="00A34B3A" w:rsidRPr="006E6DCF">
      <w:t>Réf :</w:t>
    </w:r>
    <w:r w:rsidRPr="006E6DCF">
      <w:rPr>
        <w:rStyle w:val="HighlightedVariable"/>
      </w:rPr>
      <w:t xml:space="preserve"> </w:t>
    </w:r>
    <w:r w:rsidR="00495AAE" w:rsidRPr="00495AAE">
      <w:rPr>
        <w:rStyle w:val="HighlightedVariable"/>
      </w:rPr>
      <w:t>DES-020_U-005_Aprobation_workflow_achat</w:t>
    </w:r>
  </w:p>
  <w:p w14:paraId="561E8E24" w14:textId="2F1CFBAD" w:rsidR="00602727" w:rsidRPr="006E6DCF" w:rsidRDefault="00602727" w:rsidP="00B312E9">
    <w:pPr>
      <w:pStyle w:val="Header"/>
    </w:pPr>
    <w:fldSimple w:instr=" TITLE   \* MERGEFORMAT ">
      <w:r w:rsidRPr="006E6DCF">
        <w:t>DES-0</w:t>
      </w:r>
      <w:r w:rsidR="001856A8" w:rsidRPr="006E6DCF">
        <w:t>3</w:t>
      </w:r>
      <w:r w:rsidRPr="006E6DCF">
        <w:t xml:space="preserve">0 </w:t>
      </w:r>
      <w:r w:rsidR="00782110" w:rsidRPr="006E6DCF">
        <w:t>Spécification de Déploiement</w:t>
      </w:r>
    </w:fldSimple>
  </w:p>
  <w:p w14:paraId="6D3FD1EB" w14:textId="6B6DEF21" w:rsidR="00602727" w:rsidRPr="006E6DCF" w:rsidRDefault="00D42CF6" w:rsidP="00B312E9">
    <w:pPr>
      <w:pStyle w:val="Header"/>
      <w:framePr w:hSpace="187" w:wrap="auto" w:vAnchor="text" w:hAnchor="margin" w:xAlign="right" w:y="1"/>
    </w:pPr>
    <w:r w:rsidRPr="006E6DCF">
      <w:t>0</w:t>
    </w:r>
    <w:r w:rsidR="00AF3315">
      <w:t>9</w:t>
    </w:r>
    <w:r w:rsidR="0018455B" w:rsidRPr="006E6DCF">
      <w:t>/</w:t>
    </w:r>
    <w:r w:rsidRPr="006E6DCF">
      <w:t>1</w:t>
    </w:r>
    <w:r w:rsidR="00495AAE">
      <w:t>2</w:t>
    </w:r>
    <w:r w:rsidR="0018455B" w:rsidRPr="006E6DCF">
      <w:t>/2025</w:t>
    </w:r>
  </w:p>
  <w:p w14:paraId="44651237" w14:textId="77777777" w:rsidR="00602727" w:rsidRPr="006E6DCF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6E6DCF" w:rsidRDefault="001856A8" w:rsidP="001856A8">
    <w:pPr>
      <w:ind w:firstLine="720"/>
    </w:pPr>
    <w:r w:rsidRPr="006E6DCF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6E6DCF">
      <w:t xml:space="preserve"> </w:t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Pr="006E6DCF">
      <w:tab/>
    </w:r>
    <w:r w:rsidRPr="006E6DCF">
      <w:tab/>
    </w:r>
    <w:r w:rsidRPr="006E6DCF">
      <w:tab/>
    </w:r>
    <w:r w:rsidRPr="006E6DCF">
      <w:tab/>
    </w:r>
    <w:sdt>
      <w:sdtPr>
        <w:alias w:val="Custom Logo"/>
        <w:tag w:val="Custom Logo"/>
        <w:id w:val="691650801"/>
        <w:picture/>
      </w:sdtPr>
      <w:sdtContent>
        <w:r w:rsidR="00D42CF6" w:rsidRPr="006E6DCF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87A"/>
    <w:multiLevelType w:val="hybridMultilevel"/>
    <w:tmpl w:val="D49C1900"/>
    <w:lvl w:ilvl="0" w:tplc="B7C8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514FB3"/>
    <w:multiLevelType w:val="hybridMultilevel"/>
    <w:tmpl w:val="6A6AFFA8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3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0D8175A"/>
    <w:multiLevelType w:val="hybridMultilevel"/>
    <w:tmpl w:val="87E4AF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66218"/>
    <w:multiLevelType w:val="hybridMultilevel"/>
    <w:tmpl w:val="3CB8DF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A4973"/>
    <w:multiLevelType w:val="hybridMultilevel"/>
    <w:tmpl w:val="2EA60F7E"/>
    <w:lvl w:ilvl="0" w:tplc="AD5C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231BB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FF7ECE"/>
    <w:multiLevelType w:val="hybridMultilevel"/>
    <w:tmpl w:val="C07E5D60"/>
    <w:lvl w:ilvl="0" w:tplc="95E4C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7FFE756D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177485">
    <w:abstractNumId w:val="2"/>
  </w:num>
  <w:num w:numId="2" w16cid:durableId="425542575">
    <w:abstractNumId w:val="8"/>
  </w:num>
  <w:num w:numId="3" w16cid:durableId="1301963104">
    <w:abstractNumId w:val="12"/>
  </w:num>
  <w:num w:numId="4" w16cid:durableId="1409305351">
    <w:abstractNumId w:val="3"/>
  </w:num>
  <w:num w:numId="5" w16cid:durableId="715088497">
    <w:abstractNumId w:val="2"/>
  </w:num>
  <w:num w:numId="6" w16cid:durableId="1188836884">
    <w:abstractNumId w:val="9"/>
  </w:num>
  <w:num w:numId="7" w16cid:durableId="678117411">
    <w:abstractNumId w:val="6"/>
  </w:num>
  <w:num w:numId="8" w16cid:durableId="2033729267">
    <w:abstractNumId w:val="1"/>
  </w:num>
  <w:num w:numId="9" w16cid:durableId="1635793782">
    <w:abstractNumId w:val="7"/>
  </w:num>
  <w:num w:numId="10" w16cid:durableId="435755141">
    <w:abstractNumId w:val="11"/>
  </w:num>
  <w:num w:numId="11" w16cid:durableId="1880166208">
    <w:abstractNumId w:val="4"/>
  </w:num>
  <w:num w:numId="12" w16cid:durableId="951593932">
    <w:abstractNumId w:val="0"/>
  </w:num>
  <w:num w:numId="13" w16cid:durableId="78061563">
    <w:abstractNumId w:val="5"/>
  </w:num>
  <w:num w:numId="14" w16cid:durableId="576598003">
    <w:abstractNumId w:val="13"/>
  </w:num>
  <w:num w:numId="15" w16cid:durableId="4627094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3FA8"/>
    <w:rsid w:val="000343B7"/>
    <w:rsid w:val="00035E36"/>
    <w:rsid w:val="000366F6"/>
    <w:rsid w:val="00037C46"/>
    <w:rsid w:val="000404B8"/>
    <w:rsid w:val="000420A5"/>
    <w:rsid w:val="0004347D"/>
    <w:rsid w:val="00045D27"/>
    <w:rsid w:val="00051C3F"/>
    <w:rsid w:val="00055DCD"/>
    <w:rsid w:val="0005679C"/>
    <w:rsid w:val="00060A99"/>
    <w:rsid w:val="0006143B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A1461"/>
    <w:rsid w:val="000A1616"/>
    <w:rsid w:val="000A1AEB"/>
    <w:rsid w:val="000A248C"/>
    <w:rsid w:val="000A60E9"/>
    <w:rsid w:val="000B19F9"/>
    <w:rsid w:val="000B1B17"/>
    <w:rsid w:val="000C0CDA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6E7E"/>
    <w:rsid w:val="000F7FB7"/>
    <w:rsid w:val="001007AF"/>
    <w:rsid w:val="001015C3"/>
    <w:rsid w:val="0010353C"/>
    <w:rsid w:val="001040DF"/>
    <w:rsid w:val="00106E5B"/>
    <w:rsid w:val="00110CF1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F9A"/>
    <w:rsid w:val="00154091"/>
    <w:rsid w:val="00163B96"/>
    <w:rsid w:val="0016504C"/>
    <w:rsid w:val="00166D6C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856A8"/>
    <w:rsid w:val="001908D3"/>
    <w:rsid w:val="00190A3C"/>
    <w:rsid w:val="00191B44"/>
    <w:rsid w:val="0019318C"/>
    <w:rsid w:val="00194BF8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11D"/>
    <w:rsid w:val="001F2A45"/>
    <w:rsid w:val="001F3188"/>
    <w:rsid w:val="001F378A"/>
    <w:rsid w:val="001F3A84"/>
    <w:rsid w:val="001F61FA"/>
    <w:rsid w:val="00200D1C"/>
    <w:rsid w:val="0020174D"/>
    <w:rsid w:val="00201B4A"/>
    <w:rsid w:val="002032A9"/>
    <w:rsid w:val="00204B0A"/>
    <w:rsid w:val="002155BB"/>
    <w:rsid w:val="00216358"/>
    <w:rsid w:val="0022490F"/>
    <w:rsid w:val="00232D5A"/>
    <w:rsid w:val="00243970"/>
    <w:rsid w:val="00244C05"/>
    <w:rsid w:val="002459A4"/>
    <w:rsid w:val="00245EA3"/>
    <w:rsid w:val="002543DC"/>
    <w:rsid w:val="0025768B"/>
    <w:rsid w:val="00264425"/>
    <w:rsid w:val="00265252"/>
    <w:rsid w:val="00265432"/>
    <w:rsid w:val="0027041A"/>
    <w:rsid w:val="00273033"/>
    <w:rsid w:val="0027693F"/>
    <w:rsid w:val="002769F7"/>
    <w:rsid w:val="00277968"/>
    <w:rsid w:val="002813D8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7F02"/>
    <w:rsid w:val="002C4509"/>
    <w:rsid w:val="002D3EF8"/>
    <w:rsid w:val="002E0F26"/>
    <w:rsid w:val="002E19C9"/>
    <w:rsid w:val="002E2A7E"/>
    <w:rsid w:val="002E325D"/>
    <w:rsid w:val="002E5702"/>
    <w:rsid w:val="002E5B43"/>
    <w:rsid w:val="002E6522"/>
    <w:rsid w:val="002F0F77"/>
    <w:rsid w:val="002F1CAA"/>
    <w:rsid w:val="002F217C"/>
    <w:rsid w:val="002F337D"/>
    <w:rsid w:val="002F3402"/>
    <w:rsid w:val="002F4B49"/>
    <w:rsid w:val="002F6A3C"/>
    <w:rsid w:val="00300B65"/>
    <w:rsid w:val="00301D90"/>
    <w:rsid w:val="0030283C"/>
    <w:rsid w:val="0030532B"/>
    <w:rsid w:val="0031099D"/>
    <w:rsid w:val="003159A6"/>
    <w:rsid w:val="00330CE3"/>
    <w:rsid w:val="00331BD3"/>
    <w:rsid w:val="003350D6"/>
    <w:rsid w:val="00340FB1"/>
    <w:rsid w:val="00346433"/>
    <w:rsid w:val="0035163B"/>
    <w:rsid w:val="00352061"/>
    <w:rsid w:val="00352DBD"/>
    <w:rsid w:val="0035768A"/>
    <w:rsid w:val="00357893"/>
    <w:rsid w:val="00360BB6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5DD0"/>
    <w:rsid w:val="003A0E9B"/>
    <w:rsid w:val="003A120F"/>
    <w:rsid w:val="003A6059"/>
    <w:rsid w:val="003B0CCB"/>
    <w:rsid w:val="003B0D39"/>
    <w:rsid w:val="003B0F3A"/>
    <w:rsid w:val="003B1C84"/>
    <w:rsid w:val="003B2298"/>
    <w:rsid w:val="003B2798"/>
    <w:rsid w:val="003B7533"/>
    <w:rsid w:val="003C26DE"/>
    <w:rsid w:val="003D08F4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41A"/>
    <w:rsid w:val="0043394D"/>
    <w:rsid w:val="004403F1"/>
    <w:rsid w:val="00440BD3"/>
    <w:rsid w:val="004415A6"/>
    <w:rsid w:val="004420FB"/>
    <w:rsid w:val="00442CB2"/>
    <w:rsid w:val="0044319C"/>
    <w:rsid w:val="004449DE"/>
    <w:rsid w:val="00444DFD"/>
    <w:rsid w:val="004458B8"/>
    <w:rsid w:val="00447EFE"/>
    <w:rsid w:val="00460439"/>
    <w:rsid w:val="00461111"/>
    <w:rsid w:val="004740E2"/>
    <w:rsid w:val="004851F6"/>
    <w:rsid w:val="004913DE"/>
    <w:rsid w:val="00492274"/>
    <w:rsid w:val="00492674"/>
    <w:rsid w:val="00494E2E"/>
    <w:rsid w:val="00495026"/>
    <w:rsid w:val="004953DC"/>
    <w:rsid w:val="00495AAE"/>
    <w:rsid w:val="004965AC"/>
    <w:rsid w:val="00496661"/>
    <w:rsid w:val="004976EC"/>
    <w:rsid w:val="004A0611"/>
    <w:rsid w:val="004A23BA"/>
    <w:rsid w:val="004A2C33"/>
    <w:rsid w:val="004A4AAD"/>
    <w:rsid w:val="004B23A8"/>
    <w:rsid w:val="004B51E0"/>
    <w:rsid w:val="004B55C7"/>
    <w:rsid w:val="004C1B44"/>
    <w:rsid w:val="004C47E3"/>
    <w:rsid w:val="004C486C"/>
    <w:rsid w:val="004C52B8"/>
    <w:rsid w:val="004D05D5"/>
    <w:rsid w:val="004D2EFA"/>
    <w:rsid w:val="004D4402"/>
    <w:rsid w:val="004E5CB7"/>
    <w:rsid w:val="004E64C2"/>
    <w:rsid w:val="004E667E"/>
    <w:rsid w:val="004F1684"/>
    <w:rsid w:val="004F2FE4"/>
    <w:rsid w:val="00500FB2"/>
    <w:rsid w:val="00501408"/>
    <w:rsid w:val="0050247D"/>
    <w:rsid w:val="00513C3A"/>
    <w:rsid w:val="00515AD9"/>
    <w:rsid w:val="00517763"/>
    <w:rsid w:val="005201C3"/>
    <w:rsid w:val="005264DE"/>
    <w:rsid w:val="0052731C"/>
    <w:rsid w:val="00527937"/>
    <w:rsid w:val="00530B1C"/>
    <w:rsid w:val="00531481"/>
    <w:rsid w:val="00534651"/>
    <w:rsid w:val="00536844"/>
    <w:rsid w:val="005369C0"/>
    <w:rsid w:val="00537BE1"/>
    <w:rsid w:val="0054061F"/>
    <w:rsid w:val="0054209F"/>
    <w:rsid w:val="0054280F"/>
    <w:rsid w:val="00542F68"/>
    <w:rsid w:val="00546B12"/>
    <w:rsid w:val="00546C8C"/>
    <w:rsid w:val="00547354"/>
    <w:rsid w:val="005512C4"/>
    <w:rsid w:val="00553464"/>
    <w:rsid w:val="0055458B"/>
    <w:rsid w:val="00554C68"/>
    <w:rsid w:val="00556CEB"/>
    <w:rsid w:val="005610D7"/>
    <w:rsid w:val="00564787"/>
    <w:rsid w:val="0056490D"/>
    <w:rsid w:val="0057105E"/>
    <w:rsid w:val="005773B7"/>
    <w:rsid w:val="00581BF1"/>
    <w:rsid w:val="00582413"/>
    <w:rsid w:val="005830FD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832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754B"/>
    <w:rsid w:val="0064263B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5F74"/>
    <w:rsid w:val="006670B8"/>
    <w:rsid w:val="00671E53"/>
    <w:rsid w:val="00673D7F"/>
    <w:rsid w:val="00674432"/>
    <w:rsid w:val="00677C53"/>
    <w:rsid w:val="00677CB9"/>
    <w:rsid w:val="00681480"/>
    <w:rsid w:val="0069359C"/>
    <w:rsid w:val="00694343"/>
    <w:rsid w:val="0069506E"/>
    <w:rsid w:val="006A18D4"/>
    <w:rsid w:val="006A1E32"/>
    <w:rsid w:val="006A47E4"/>
    <w:rsid w:val="006A6F65"/>
    <w:rsid w:val="006A7540"/>
    <w:rsid w:val="006A7541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E6DCF"/>
    <w:rsid w:val="006F15B6"/>
    <w:rsid w:val="006F1EFE"/>
    <w:rsid w:val="006F259E"/>
    <w:rsid w:val="006F474C"/>
    <w:rsid w:val="006F515D"/>
    <w:rsid w:val="006F6DC7"/>
    <w:rsid w:val="006F7649"/>
    <w:rsid w:val="006F7A84"/>
    <w:rsid w:val="00703CA4"/>
    <w:rsid w:val="007057A9"/>
    <w:rsid w:val="007070C6"/>
    <w:rsid w:val="0071387D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7629D"/>
    <w:rsid w:val="00776AB5"/>
    <w:rsid w:val="00780441"/>
    <w:rsid w:val="00782110"/>
    <w:rsid w:val="00782264"/>
    <w:rsid w:val="00784BE3"/>
    <w:rsid w:val="007852F1"/>
    <w:rsid w:val="00786958"/>
    <w:rsid w:val="00791021"/>
    <w:rsid w:val="00794618"/>
    <w:rsid w:val="00794D0E"/>
    <w:rsid w:val="007A2F67"/>
    <w:rsid w:val="007A773F"/>
    <w:rsid w:val="007C1383"/>
    <w:rsid w:val="007C20B1"/>
    <w:rsid w:val="007C40FE"/>
    <w:rsid w:val="007D1189"/>
    <w:rsid w:val="007D12AD"/>
    <w:rsid w:val="007D1D97"/>
    <w:rsid w:val="007D1F76"/>
    <w:rsid w:val="007D50EA"/>
    <w:rsid w:val="007D63F4"/>
    <w:rsid w:val="007D6427"/>
    <w:rsid w:val="007D7AAA"/>
    <w:rsid w:val="007E1546"/>
    <w:rsid w:val="007F5639"/>
    <w:rsid w:val="007F5791"/>
    <w:rsid w:val="0080041B"/>
    <w:rsid w:val="008075B4"/>
    <w:rsid w:val="008101C9"/>
    <w:rsid w:val="00810D0F"/>
    <w:rsid w:val="008122FB"/>
    <w:rsid w:val="008149F6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458C3"/>
    <w:rsid w:val="00850181"/>
    <w:rsid w:val="00850B5A"/>
    <w:rsid w:val="008511A6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2A64"/>
    <w:rsid w:val="0091434B"/>
    <w:rsid w:val="00922A3D"/>
    <w:rsid w:val="00922BC9"/>
    <w:rsid w:val="00922FB8"/>
    <w:rsid w:val="00927900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97978"/>
    <w:rsid w:val="009A0753"/>
    <w:rsid w:val="009A1EC1"/>
    <w:rsid w:val="009A45BB"/>
    <w:rsid w:val="009A49DE"/>
    <w:rsid w:val="009B1533"/>
    <w:rsid w:val="009B17F0"/>
    <w:rsid w:val="009B4A6C"/>
    <w:rsid w:val="009B571C"/>
    <w:rsid w:val="009B797F"/>
    <w:rsid w:val="009D6CE7"/>
    <w:rsid w:val="009D709E"/>
    <w:rsid w:val="009E5230"/>
    <w:rsid w:val="009E5A8E"/>
    <w:rsid w:val="009E679A"/>
    <w:rsid w:val="009E7CDC"/>
    <w:rsid w:val="009F78C3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3F4D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196E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16AC"/>
    <w:rsid w:val="00AB428B"/>
    <w:rsid w:val="00AB5014"/>
    <w:rsid w:val="00AB6E57"/>
    <w:rsid w:val="00AC30C2"/>
    <w:rsid w:val="00AC355E"/>
    <w:rsid w:val="00AC60DA"/>
    <w:rsid w:val="00AC6304"/>
    <w:rsid w:val="00AD05F1"/>
    <w:rsid w:val="00AD4380"/>
    <w:rsid w:val="00AD4A5A"/>
    <w:rsid w:val="00AD5788"/>
    <w:rsid w:val="00AE1EAB"/>
    <w:rsid w:val="00AE6B14"/>
    <w:rsid w:val="00AF3315"/>
    <w:rsid w:val="00AF3CB4"/>
    <w:rsid w:val="00AF625F"/>
    <w:rsid w:val="00AF768F"/>
    <w:rsid w:val="00AF7BEA"/>
    <w:rsid w:val="00B0421C"/>
    <w:rsid w:val="00B10255"/>
    <w:rsid w:val="00B12D20"/>
    <w:rsid w:val="00B1391F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6B04"/>
    <w:rsid w:val="00B96C4A"/>
    <w:rsid w:val="00BA1447"/>
    <w:rsid w:val="00BA1968"/>
    <w:rsid w:val="00BA200C"/>
    <w:rsid w:val="00BA33E2"/>
    <w:rsid w:val="00BA6239"/>
    <w:rsid w:val="00BA6B8F"/>
    <w:rsid w:val="00BB2E6A"/>
    <w:rsid w:val="00BB349B"/>
    <w:rsid w:val="00BB51DA"/>
    <w:rsid w:val="00BB5F45"/>
    <w:rsid w:val="00BB64F0"/>
    <w:rsid w:val="00BC0CB6"/>
    <w:rsid w:val="00BC1018"/>
    <w:rsid w:val="00BC18D8"/>
    <w:rsid w:val="00BC5E5C"/>
    <w:rsid w:val="00BC6167"/>
    <w:rsid w:val="00BD0EEC"/>
    <w:rsid w:val="00BD18AC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74FC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F159E"/>
    <w:rsid w:val="00CF303F"/>
    <w:rsid w:val="00CF3E21"/>
    <w:rsid w:val="00CF6DED"/>
    <w:rsid w:val="00D017CA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373C3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14BB"/>
    <w:rsid w:val="00D62B69"/>
    <w:rsid w:val="00D65519"/>
    <w:rsid w:val="00D75FDD"/>
    <w:rsid w:val="00D7769D"/>
    <w:rsid w:val="00D8034A"/>
    <w:rsid w:val="00D8262F"/>
    <w:rsid w:val="00D83E28"/>
    <w:rsid w:val="00D84071"/>
    <w:rsid w:val="00D85508"/>
    <w:rsid w:val="00D85854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120A"/>
    <w:rsid w:val="00DE208F"/>
    <w:rsid w:val="00DF0966"/>
    <w:rsid w:val="00DF1B30"/>
    <w:rsid w:val="00DF3536"/>
    <w:rsid w:val="00E01FFC"/>
    <w:rsid w:val="00E104F7"/>
    <w:rsid w:val="00E22B8D"/>
    <w:rsid w:val="00E2312A"/>
    <w:rsid w:val="00E23DBA"/>
    <w:rsid w:val="00E27523"/>
    <w:rsid w:val="00E27B34"/>
    <w:rsid w:val="00E319C1"/>
    <w:rsid w:val="00E3412E"/>
    <w:rsid w:val="00E34BBE"/>
    <w:rsid w:val="00E35F88"/>
    <w:rsid w:val="00E40F31"/>
    <w:rsid w:val="00E42620"/>
    <w:rsid w:val="00E44E50"/>
    <w:rsid w:val="00E50551"/>
    <w:rsid w:val="00E531C4"/>
    <w:rsid w:val="00E53E82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1428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138C"/>
    <w:rsid w:val="00F01C37"/>
    <w:rsid w:val="00F039AF"/>
    <w:rsid w:val="00F060AF"/>
    <w:rsid w:val="00F06251"/>
    <w:rsid w:val="00F06FEB"/>
    <w:rsid w:val="00F26823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47C2"/>
    <w:rsid w:val="00F75B0C"/>
    <w:rsid w:val="00F82CAC"/>
    <w:rsid w:val="00F8723A"/>
    <w:rsid w:val="00F91AED"/>
    <w:rsid w:val="00FA128A"/>
    <w:rsid w:val="00FA64D8"/>
    <w:rsid w:val="00FB26CB"/>
    <w:rsid w:val="00FB3D2E"/>
    <w:rsid w:val="00FB4012"/>
    <w:rsid w:val="00FC259F"/>
    <w:rsid w:val="00FC6948"/>
    <w:rsid w:val="00FD2F68"/>
    <w:rsid w:val="00FD6EAA"/>
    <w:rsid w:val="00FE0A85"/>
    <w:rsid w:val="00FE3F15"/>
    <w:rsid w:val="00FE4FDF"/>
    <w:rsid w:val="00FE5887"/>
    <w:rsid w:val="00FF076B"/>
    <w:rsid w:val="00FF100C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5.jpeg"/><Relationship Id="rId2" Type="http://schemas.openxmlformats.org/officeDocument/2006/relationships/image" Target="media/image24.svg"/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73872"/>
    <w:rsid w:val="00095323"/>
    <w:rsid w:val="000A6419"/>
    <w:rsid w:val="000F44C3"/>
    <w:rsid w:val="001007AF"/>
    <w:rsid w:val="00112AE6"/>
    <w:rsid w:val="00131335"/>
    <w:rsid w:val="00155C92"/>
    <w:rsid w:val="001A62B7"/>
    <w:rsid w:val="001B7079"/>
    <w:rsid w:val="001E3BE8"/>
    <w:rsid w:val="0020174D"/>
    <w:rsid w:val="00244A29"/>
    <w:rsid w:val="00265252"/>
    <w:rsid w:val="00273A5D"/>
    <w:rsid w:val="002C3121"/>
    <w:rsid w:val="002E19C9"/>
    <w:rsid w:val="0030597D"/>
    <w:rsid w:val="0031098B"/>
    <w:rsid w:val="003714D1"/>
    <w:rsid w:val="00380D05"/>
    <w:rsid w:val="0038375C"/>
    <w:rsid w:val="003D08F4"/>
    <w:rsid w:val="003E096F"/>
    <w:rsid w:val="00495026"/>
    <w:rsid w:val="004A4649"/>
    <w:rsid w:val="004D4A1F"/>
    <w:rsid w:val="004F6031"/>
    <w:rsid w:val="0050663D"/>
    <w:rsid w:val="005250FF"/>
    <w:rsid w:val="00531481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2C86"/>
    <w:rsid w:val="00A938E1"/>
    <w:rsid w:val="00AA213E"/>
    <w:rsid w:val="00AF7BEA"/>
    <w:rsid w:val="00B07F1B"/>
    <w:rsid w:val="00B21ECD"/>
    <w:rsid w:val="00B64221"/>
    <w:rsid w:val="00B644D7"/>
    <w:rsid w:val="00BB2133"/>
    <w:rsid w:val="00BE1125"/>
    <w:rsid w:val="00C01F63"/>
    <w:rsid w:val="00C074FC"/>
    <w:rsid w:val="00C27A1D"/>
    <w:rsid w:val="00C55B77"/>
    <w:rsid w:val="00C95909"/>
    <w:rsid w:val="00C96C1B"/>
    <w:rsid w:val="00CE61DD"/>
    <w:rsid w:val="00CF1942"/>
    <w:rsid w:val="00D0736D"/>
    <w:rsid w:val="00D1605A"/>
    <w:rsid w:val="00D36C84"/>
    <w:rsid w:val="00D373C3"/>
    <w:rsid w:val="00DA22C7"/>
    <w:rsid w:val="00DA2B69"/>
    <w:rsid w:val="00DA34DC"/>
    <w:rsid w:val="00DD3C9F"/>
    <w:rsid w:val="00DE7F7A"/>
    <w:rsid w:val="00E52BA8"/>
    <w:rsid w:val="00ED395D"/>
    <w:rsid w:val="00EE7303"/>
    <w:rsid w:val="00F32054"/>
    <w:rsid w:val="00F34C6C"/>
    <w:rsid w:val="00F92B4C"/>
    <w:rsid w:val="00F9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2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1633</TotalTime>
  <Pages>14</Pages>
  <Words>677</Words>
  <Characters>3733</Characters>
  <Application>Microsoft Office Word</Application>
  <DocSecurity>0</DocSecurity>
  <Lines>219</Lines>
  <Paragraphs>137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Spécification de Déploiement</vt:lpstr>
      <vt:lpstr>DES-020 Spécification de Conception</vt:lpstr>
    </vt:vector>
  </TitlesOfParts>
  <Company>Infor</Company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creator>Infor PMO</dc:creator>
  <cp:keywords>IPM</cp:keywords>
  <dc:description>Copyright © Infor 2013</dc:description>
  <cp:lastModifiedBy>Jhanvi Jheelan</cp:lastModifiedBy>
  <cp:revision>517</cp:revision>
  <cp:lastPrinted>2013-08-14T02:04:00Z</cp:lastPrinted>
  <dcterms:created xsi:type="dcterms:W3CDTF">2025-01-23T06:58:00Z</dcterms:created>
  <dcterms:modified xsi:type="dcterms:W3CDTF">2025-12-10T07:52:00Z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