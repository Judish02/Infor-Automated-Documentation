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E992" w14:textId="77777777" w:rsidR="004C6012" w:rsidRPr="00CA24A7" w:rsidRDefault="004C6012" w:rsidP="004C6012">
      <w:pPr>
        <w:pStyle w:val="TitleBar"/>
      </w:pPr>
    </w:p>
    <w:sdt>
      <w:sdtPr>
        <w:alias w:val="Title"/>
        <w:tag w:val=""/>
        <w:id w:val="-1922327287"/>
        <w:placeholder>
          <w:docPart w:val="9A7532265DBA4226B38A8B4B4B78F44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63E880A" w14:textId="77777777" w:rsidR="004C6012" w:rsidRPr="00CA24A7" w:rsidRDefault="004C6012" w:rsidP="004C6012">
          <w:pPr>
            <w:pStyle w:val="Title-Major"/>
          </w:pPr>
          <w:r w:rsidRPr="00CA24A7">
            <w:t>DES-020 Spécification de Conception</w:t>
          </w:r>
        </w:p>
      </w:sdtContent>
    </w:sdt>
    <w:p w14:paraId="37F5C72B" w14:textId="77777777" w:rsidR="004C6012" w:rsidRPr="00CA24A7" w:rsidRDefault="004C6012" w:rsidP="004C6012">
      <w:pPr>
        <w:pStyle w:val="Title"/>
        <w:ind w:left="1440"/>
      </w:pPr>
    </w:p>
    <w:p w14:paraId="2F3198EE" w14:textId="77777777" w:rsidR="001D3786" w:rsidRPr="001D3786" w:rsidRDefault="001D3786" w:rsidP="001D3786">
      <w:pPr>
        <w:numPr>
          <w:ilvl w:val="1"/>
          <w:numId w:val="0"/>
        </w:numPr>
        <w:spacing w:after="160" w:line="278" w:lineRule="auto"/>
        <w:ind w:left="720" w:firstLine="720"/>
        <w:rPr>
          <w:sz w:val="48"/>
        </w:rPr>
      </w:pPr>
      <w:r w:rsidRPr="001D3786">
        <w:rPr>
          <w:sz w:val="48"/>
        </w:rPr>
        <w:t>Fluidification Cockpit</w:t>
      </w:r>
    </w:p>
    <w:p w14:paraId="28CE3992" w14:textId="455C99F8" w:rsidR="004C6012" w:rsidRPr="00CA24A7" w:rsidRDefault="004C6012" w:rsidP="004C6012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r w:rsidRPr="00CA24A7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U-01</w:t>
      </w:r>
      <w:r w:rsidR="001D3786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2</w:t>
      </w:r>
    </w:p>
    <w:p w14:paraId="0A835A74" w14:textId="77777777" w:rsidR="004C6012" w:rsidRPr="00CA24A7" w:rsidRDefault="004C6012" w:rsidP="004C6012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4C6012" w:rsidRPr="00CA24A7" w14:paraId="4D579914" w14:textId="77777777" w:rsidTr="00DF3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31C165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  <w:r w:rsidRPr="00CA24A7">
              <w:t>Propriétés du Document</w:t>
            </w:r>
          </w:p>
        </w:tc>
        <w:tc>
          <w:tcPr>
            <w:tcW w:w="4618" w:type="dxa"/>
          </w:tcPr>
          <w:p w14:paraId="4BD534CE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</w:p>
        </w:tc>
      </w:tr>
      <w:tr w:rsidR="004C6012" w:rsidRPr="00CA24A7" w14:paraId="6B92693E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349870BA" w14:textId="77777777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t>Auteur</w:t>
            </w:r>
          </w:p>
        </w:tc>
        <w:tc>
          <w:tcPr>
            <w:tcW w:w="4618" w:type="dxa"/>
          </w:tcPr>
          <w:p w14:paraId="57296EF4" w14:textId="18346FD6" w:rsidR="004C6012" w:rsidRPr="00CA24A7" w:rsidRDefault="009E3FDD" w:rsidP="00DF362E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9E3FDD">
              <w:t xml:space="preserve">Veren </w:t>
            </w:r>
            <w:proofErr w:type="spellStart"/>
            <w:r w:rsidRPr="009E3FDD">
              <w:t>Appadoo</w:t>
            </w:r>
            <w:proofErr w:type="spellEnd"/>
          </w:p>
        </w:tc>
      </w:tr>
      <w:tr w:rsidR="004C6012" w:rsidRPr="00CA24A7" w14:paraId="16ADBDAD" w14:textId="77777777" w:rsidTr="00DF36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6ADC7139" w14:textId="77777777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t>Date de Création</w:t>
            </w:r>
          </w:p>
        </w:tc>
        <w:tc>
          <w:tcPr>
            <w:tcW w:w="4618" w:type="dxa"/>
          </w:tcPr>
          <w:p w14:paraId="25F081BC" w14:textId="40D1312F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1D3786">
              <w:t>28</w:t>
            </w:r>
            <w:r w:rsidRPr="00CA24A7">
              <w:t>/01/2026</w:t>
            </w:r>
            <w:r w:rsidRPr="00CA24A7">
              <w:fldChar w:fldCharType="end"/>
            </w:r>
          </w:p>
        </w:tc>
      </w:tr>
      <w:tr w:rsidR="004C6012" w:rsidRPr="00CA24A7" w14:paraId="09D25DE7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2252480D" w14:textId="77777777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t>Dernière Mise à jour</w:t>
            </w:r>
          </w:p>
        </w:tc>
        <w:tc>
          <w:tcPr>
            <w:tcW w:w="4618" w:type="dxa"/>
          </w:tcPr>
          <w:p w14:paraId="49A2E906" w14:textId="4B00446C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514F4D">
              <w:t>25/02</w:t>
            </w:r>
            <w:r w:rsidRPr="00CA24A7">
              <w:t>/2026</w:t>
            </w:r>
            <w:r w:rsidRPr="00CA24A7">
              <w:fldChar w:fldCharType="end"/>
            </w:r>
          </w:p>
        </w:tc>
      </w:tr>
      <w:tr w:rsidR="004C6012" w:rsidRPr="00CA24A7" w14:paraId="2C025970" w14:textId="77777777" w:rsidTr="00DF36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66692EC6" w14:textId="77777777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t>Référence du Document</w:t>
            </w:r>
          </w:p>
        </w:tc>
        <w:tc>
          <w:tcPr>
            <w:tcW w:w="4618" w:type="dxa"/>
          </w:tcPr>
          <w:p w14:paraId="6C34432F" w14:textId="54EE5C7C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CA24A7">
              <w:rPr>
                <w:rStyle w:val="HighlightedVariable"/>
              </w:rPr>
              <w:t>DES-020_U-01</w:t>
            </w:r>
            <w:r w:rsidR="001D3786">
              <w:rPr>
                <w:rStyle w:val="HighlightedVariable"/>
              </w:rPr>
              <w:t>2</w:t>
            </w:r>
            <w:r w:rsidRPr="00CA24A7">
              <w:rPr>
                <w:rStyle w:val="HighlightedVariable"/>
              </w:rPr>
              <w:t>_</w:t>
            </w:r>
            <w:r w:rsidR="001D3786" w:rsidRPr="001D3786">
              <w:rPr>
                <w:rStyle w:val="HighlightedVariable"/>
              </w:rPr>
              <w:t>Fluidification</w:t>
            </w:r>
            <w:r w:rsidR="001D3786">
              <w:rPr>
                <w:rStyle w:val="HighlightedVariable"/>
              </w:rPr>
              <w:t>_</w:t>
            </w:r>
            <w:r w:rsidR="001D3786" w:rsidRPr="001D3786">
              <w:rPr>
                <w:rStyle w:val="HighlightedVariable"/>
              </w:rPr>
              <w:t>Cockpit</w:t>
            </w:r>
          </w:p>
        </w:tc>
      </w:tr>
      <w:tr w:rsidR="004C6012" w:rsidRPr="00CA24A7" w14:paraId="4C9F10F3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712DDECC" w14:textId="77777777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t>Version</w:t>
            </w:r>
          </w:p>
        </w:tc>
        <w:tc>
          <w:tcPr>
            <w:tcW w:w="4618" w:type="dxa"/>
          </w:tcPr>
          <w:p w14:paraId="07C93265" w14:textId="404A5FEC" w:rsidR="004C6012" w:rsidRPr="00CA24A7" w:rsidRDefault="004C6012" w:rsidP="00DF362E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CA24A7">
              <w:rPr>
                <w:rStyle w:val="HighlightedVariable"/>
              </w:rPr>
              <w:t>1.</w:t>
            </w:r>
            <w:r w:rsidR="00514F4D">
              <w:rPr>
                <w:rStyle w:val="HighlightedVariable"/>
              </w:rPr>
              <w:t>1</w:t>
            </w:r>
          </w:p>
        </w:tc>
      </w:tr>
    </w:tbl>
    <w:p w14:paraId="0D5A2654" w14:textId="77777777" w:rsidR="004C6012" w:rsidRPr="00CA24A7" w:rsidRDefault="004C6012" w:rsidP="004C6012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4C6012" w:rsidRPr="00CA24A7" w14:paraId="16D13176" w14:textId="77777777" w:rsidTr="00DF3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567D1525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  <w:r w:rsidRPr="00CA24A7">
              <w:t>Approbation</w:t>
            </w:r>
          </w:p>
        </w:tc>
        <w:tc>
          <w:tcPr>
            <w:tcW w:w="4410" w:type="dxa"/>
          </w:tcPr>
          <w:p w14:paraId="17A101DD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  <w:r w:rsidRPr="00CA24A7">
              <w:t>Rôle</w:t>
            </w:r>
          </w:p>
        </w:tc>
      </w:tr>
      <w:tr w:rsidR="004C6012" w:rsidRPr="00CA24A7" w14:paraId="5A3FC4C8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2633BDA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  <w:r w:rsidRPr="00CA24A7">
              <w:rPr>
                <w:rStyle w:val="HighlightedVariable"/>
              </w:rPr>
              <w:t>&lt;Approbation 1&gt;</w:t>
            </w:r>
          </w:p>
        </w:tc>
        <w:tc>
          <w:tcPr>
            <w:tcW w:w="4410" w:type="dxa"/>
          </w:tcPr>
          <w:p w14:paraId="63FC1F0B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</w:p>
        </w:tc>
      </w:tr>
      <w:tr w:rsidR="004C6012" w:rsidRPr="00CA24A7" w14:paraId="5DC55F0D" w14:textId="77777777" w:rsidTr="00DF36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5B6D1A0D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  <w:r w:rsidRPr="00CA24A7">
              <w:rPr>
                <w:rStyle w:val="HighlightedVariable"/>
              </w:rPr>
              <w:t>&lt;Approbation 2&gt;</w:t>
            </w:r>
          </w:p>
        </w:tc>
        <w:tc>
          <w:tcPr>
            <w:tcW w:w="4410" w:type="dxa"/>
          </w:tcPr>
          <w:p w14:paraId="038D460F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</w:p>
        </w:tc>
      </w:tr>
    </w:tbl>
    <w:p w14:paraId="77DC5900" w14:textId="77777777" w:rsidR="004C6012" w:rsidRPr="00CA24A7" w:rsidRDefault="004C6012" w:rsidP="004C6012">
      <w:pPr>
        <w:pStyle w:val="BodyText"/>
      </w:pPr>
    </w:p>
    <w:p w14:paraId="5B4F48B0" w14:textId="77777777" w:rsidR="004C6012" w:rsidRPr="00CA24A7" w:rsidRDefault="004C6012" w:rsidP="004C6012">
      <w:pPr>
        <w:pStyle w:val="BodyText"/>
      </w:pPr>
    </w:p>
    <w:p w14:paraId="0BA4732A" w14:textId="77777777" w:rsidR="004C6012" w:rsidRPr="00CA24A7" w:rsidRDefault="004C6012" w:rsidP="004C6012">
      <w:pPr>
        <w:pStyle w:val="BodyText"/>
      </w:pPr>
    </w:p>
    <w:p w14:paraId="3EE2C2F6" w14:textId="77777777" w:rsidR="004C6012" w:rsidRPr="00CA24A7" w:rsidRDefault="004C6012" w:rsidP="004C6012">
      <w:pPr>
        <w:pStyle w:val="BodyText"/>
      </w:pPr>
    </w:p>
    <w:p w14:paraId="1C5E33C2" w14:textId="77777777" w:rsidR="004C6012" w:rsidRPr="00CA24A7" w:rsidRDefault="004C6012" w:rsidP="004C6012">
      <w:pPr>
        <w:pStyle w:val="Heading1"/>
        <w:numPr>
          <w:ilvl w:val="0"/>
          <w:numId w:val="1"/>
        </w:numPr>
      </w:pPr>
      <w:bookmarkStart w:id="0" w:name="_Toc220507261"/>
      <w:r w:rsidRPr="00CA24A7">
        <w:lastRenderedPageBreak/>
        <w:t>CONTROLE DU DOCUMENT</w:t>
      </w:r>
      <w:bookmarkEnd w:id="0"/>
    </w:p>
    <w:p w14:paraId="64F44B87" w14:textId="77777777" w:rsidR="004C6012" w:rsidRPr="00CA24A7" w:rsidRDefault="004C6012" w:rsidP="004C6012">
      <w:pPr>
        <w:pStyle w:val="Heading2"/>
        <w:numPr>
          <w:ilvl w:val="1"/>
          <w:numId w:val="1"/>
        </w:numPr>
      </w:pPr>
      <w:bookmarkStart w:id="1" w:name="_Toc220507262"/>
      <w:r w:rsidRPr="00CA24A7">
        <w:t>Enregistrement des Modifications</w:t>
      </w:r>
      <w:bookmarkEnd w:id="1"/>
    </w:p>
    <w:p w14:paraId="0B0260C6" w14:textId="77777777" w:rsidR="004C6012" w:rsidRPr="00CA24A7" w:rsidRDefault="004C6012" w:rsidP="004C6012">
      <w:pPr>
        <w:pStyle w:val="BodyText"/>
        <w:ind w:left="8640" w:firstLine="720"/>
      </w:pPr>
      <w:r w:rsidRPr="00CA24A7">
        <w:rPr>
          <w:color w:val="FFFFFF"/>
          <w:sz w:val="10"/>
        </w:rPr>
        <w:fldChar w:fldCharType="begin"/>
      </w:r>
      <w:r w:rsidRPr="00CA24A7">
        <w:rPr>
          <w:color w:val="FFFFFF"/>
          <w:sz w:val="10"/>
        </w:rPr>
        <w:instrText xml:space="preserve"> SECTIONPAGES  \* MERGEFORMAT </w:instrText>
      </w:r>
      <w:r w:rsidRPr="00CA24A7">
        <w:rPr>
          <w:color w:val="FFFFFF"/>
          <w:sz w:val="10"/>
        </w:rPr>
        <w:fldChar w:fldCharType="separate"/>
      </w:r>
      <w:r w:rsidRPr="00CA24A7">
        <w:rPr>
          <w:color w:val="FFFFFF"/>
          <w:sz w:val="10"/>
        </w:rPr>
        <w:t>1</w:t>
      </w:r>
      <w:r w:rsidRPr="00CA24A7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4C6012" w:rsidRPr="00CA24A7" w14:paraId="3CB4F308" w14:textId="77777777" w:rsidTr="00DF3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75474087" w14:textId="77777777" w:rsidR="004C6012" w:rsidRPr="00CA24A7" w:rsidRDefault="004C6012" w:rsidP="00DF362E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CA24A7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49836883" w14:textId="77777777" w:rsidR="004C6012" w:rsidRPr="00CA24A7" w:rsidRDefault="004C6012" w:rsidP="00DF362E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CA24A7">
              <w:rPr>
                <w:bCs/>
                <w:color w:val="FFFFFF"/>
              </w:rPr>
              <w:t>Auteur</w:t>
            </w:r>
          </w:p>
        </w:tc>
        <w:tc>
          <w:tcPr>
            <w:tcW w:w="1962" w:type="dxa"/>
          </w:tcPr>
          <w:p w14:paraId="514D51F7" w14:textId="77777777" w:rsidR="004C6012" w:rsidRPr="00CA24A7" w:rsidRDefault="004C6012" w:rsidP="00DF362E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CA24A7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E4E4B8C" w14:textId="77777777" w:rsidR="004C6012" w:rsidRPr="00CA24A7" w:rsidRDefault="004C6012" w:rsidP="00DF362E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CA24A7">
              <w:rPr>
                <w:bCs/>
                <w:color w:val="FFFFFF"/>
              </w:rPr>
              <w:t>Référence de la modification</w:t>
            </w:r>
          </w:p>
        </w:tc>
      </w:tr>
      <w:tr w:rsidR="004C6012" w:rsidRPr="00CA24A7" w14:paraId="13F6B297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04DC4417" w14:textId="73AD363B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1D3786">
              <w:t>28</w:t>
            </w:r>
            <w:r w:rsidRPr="00CA24A7">
              <w:t>/01/2026</w:t>
            </w:r>
            <w:r w:rsidRPr="00CA24A7">
              <w:fldChar w:fldCharType="end"/>
            </w:r>
          </w:p>
        </w:tc>
        <w:tc>
          <w:tcPr>
            <w:tcW w:w="2402" w:type="dxa"/>
          </w:tcPr>
          <w:p w14:paraId="112CD317" w14:textId="6BDEA3A9" w:rsidR="004C6012" w:rsidRPr="00CA24A7" w:rsidRDefault="009E3FDD" w:rsidP="00DF362E">
            <w:pPr>
              <w:pStyle w:val="BodyText"/>
              <w:spacing w:before="60" w:after="60"/>
              <w:ind w:left="0" w:right="567"/>
            </w:pPr>
            <w:r w:rsidRPr="009E3FDD">
              <w:t xml:space="preserve">Veren </w:t>
            </w:r>
            <w:proofErr w:type="spellStart"/>
            <w:r w:rsidRPr="009E3FDD">
              <w:t>Appadoo</w:t>
            </w:r>
            <w:proofErr w:type="spellEnd"/>
          </w:p>
        </w:tc>
        <w:tc>
          <w:tcPr>
            <w:tcW w:w="1962" w:type="dxa"/>
          </w:tcPr>
          <w:p w14:paraId="7FAADDB0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  <w:r w:rsidRPr="00CA24A7">
              <w:t>1.0</w:t>
            </w:r>
          </w:p>
        </w:tc>
        <w:tc>
          <w:tcPr>
            <w:tcW w:w="2709" w:type="dxa"/>
          </w:tcPr>
          <w:p w14:paraId="59079BF4" w14:textId="77777777" w:rsidR="004C6012" w:rsidRPr="00CA24A7" w:rsidRDefault="004C6012" w:rsidP="00DF362E">
            <w:pPr>
              <w:pStyle w:val="BodyText"/>
              <w:spacing w:before="60" w:after="60"/>
              <w:ind w:left="0"/>
            </w:pPr>
            <w:r w:rsidRPr="00CA24A7">
              <w:t>Création</w:t>
            </w:r>
          </w:p>
        </w:tc>
      </w:tr>
      <w:tr w:rsidR="00514F4D" w:rsidRPr="00CA24A7" w14:paraId="3F1C5E60" w14:textId="77777777" w:rsidTr="00DF36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7A2E0140" w14:textId="3A6FB527" w:rsidR="00514F4D" w:rsidRPr="00CA24A7" w:rsidRDefault="00514F4D" w:rsidP="00514F4D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>
              <w:t>25/02/</w:t>
            </w:r>
            <w:r w:rsidRPr="00CA24A7">
              <w:t>2026</w:t>
            </w:r>
            <w:r w:rsidRPr="00CA24A7">
              <w:fldChar w:fldCharType="end"/>
            </w:r>
          </w:p>
        </w:tc>
        <w:tc>
          <w:tcPr>
            <w:tcW w:w="2402" w:type="dxa"/>
          </w:tcPr>
          <w:p w14:paraId="51F2EF82" w14:textId="4C6576F5" w:rsidR="00514F4D" w:rsidRPr="00CA24A7" w:rsidRDefault="00514F4D" w:rsidP="00514F4D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  <w:r w:rsidRPr="009E3FDD">
              <w:t xml:space="preserve">Veren </w:t>
            </w:r>
            <w:proofErr w:type="spellStart"/>
            <w:r w:rsidRPr="009E3FDD">
              <w:t>Appadoo</w:t>
            </w:r>
            <w:proofErr w:type="spellEnd"/>
          </w:p>
        </w:tc>
        <w:tc>
          <w:tcPr>
            <w:tcW w:w="1962" w:type="dxa"/>
          </w:tcPr>
          <w:p w14:paraId="6FDB206C" w14:textId="5224F16C" w:rsidR="00514F4D" w:rsidRPr="00CA24A7" w:rsidRDefault="00514F4D" w:rsidP="00514F4D">
            <w:pPr>
              <w:pStyle w:val="BodyText"/>
              <w:spacing w:before="60" w:after="60"/>
              <w:ind w:left="0" w:right="567"/>
            </w:pPr>
            <w:r w:rsidRPr="00CA24A7">
              <w:t>1.</w:t>
            </w:r>
            <w:r>
              <w:t>1</w:t>
            </w:r>
          </w:p>
        </w:tc>
        <w:tc>
          <w:tcPr>
            <w:tcW w:w="2709" w:type="dxa"/>
          </w:tcPr>
          <w:p w14:paraId="4477B30A" w14:textId="0B5D4489" w:rsidR="00514F4D" w:rsidRPr="00CA24A7" w:rsidRDefault="00514F4D" w:rsidP="00514F4D">
            <w:pPr>
              <w:pStyle w:val="BodyText"/>
              <w:spacing w:before="60" w:after="60"/>
              <w:ind w:left="0"/>
            </w:pPr>
            <w:r>
              <w:t>Actualiser</w:t>
            </w:r>
          </w:p>
        </w:tc>
      </w:tr>
    </w:tbl>
    <w:p w14:paraId="3E5D5740" w14:textId="77777777" w:rsidR="004C6012" w:rsidRPr="00CA24A7" w:rsidRDefault="004C6012" w:rsidP="004C6012">
      <w:pPr>
        <w:pStyle w:val="BodyText"/>
      </w:pPr>
    </w:p>
    <w:p w14:paraId="1DE90BF1" w14:textId="77777777" w:rsidR="004C6012" w:rsidRPr="00CA24A7" w:rsidRDefault="004C6012" w:rsidP="004C6012">
      <w:pPr>
        <w:pStyle w:val="Heading2"/>
        <w:numPr>
          <w:ilvl w:val="1"/>
          <w:numId w:val="1"/>
        </w:numPr>
      </w:pPr>
      <w:bookmarkStart w:id="2" w:name="_Toc220507263"/>
      <w:r w:rsidRPr="00CA24A7">
        <w:t>Relecteurs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4C6012" w:rsidRPr="00CA24A7" w14:paraId="0188CFA6" w14:textId="77777777" w:rsidTr="00DF3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07BE04A" w14:textId="77777777" w:rsidR="004C6012" w:rsidRPr="00CA24A7" w:rsidRDefault="004C6012" w:rsidP="00DF362E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CA24A7">
              <w:rPr>
                <w:bCs/>
                <w:color w:val="FFFFFF"/>
              </w:rPr>
              <w:t xml:space="preserve">Nom </w:t>
            </w:r>
          </w:p>
        </w:tc>
        <w:tc>
          <w:tcPr>
            <w:tcW w:w="5103" w:type="dxa"/>
          </w:tcPr>
          <w:p w14:paraId="7B583226" w14:textId="77777777" w:rsidR="004C6012" w:rsidRPr="00CA24A7" w:rsidRDefault="004C6012" w:rsidP="00DF362E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CA24A7">
              <w:rPr>
                <w:bCs/>
                <w:color w:val="FFFFFF"/>
              </w:rPr>
              <w:t>Rôle</w:t>
            </w:r>
          </w:p>
        </w:tc>
      </w:tr>
      <w:tr w:rsidR="004C6012" w:rsidRPr="00CA24A7" w14:paraId="73BE4580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92BFE2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30D8443A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</w:tr>
      <w:tr w:rsidR="004C6012" w:rsidRPr="00CA24A7" w14:paraId="2256CFBD" w14:textId="77777777" w:rsidTr="00DF36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57D36EF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FB15D59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</w:tr>
      <w:tr w:rsidR="004C6012" w:rsidRPr="00CA24A7" w14:paraId="43F53954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76C462C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FCCEEE3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</w:tr>
      <w:tr w:rsidR="004C6012" w:rsidRPr="00CA24A7" w14:paraId="54CE0820" w14:textId="77777777" w:rsidTr="00DF36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31A53491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9DE6B7B" w14:textId="77777777" w:rsidR="004C6012" w:rsidRPr="00CA24A7" w:rsidRDefault="004C6012" w:rsidP="00DF362E">
            <w:pPr>
              <w:pStyle w:val="BodyText"/>
              <w:spacing w:before="60" w:after="60"/>
              <w:ind w:left="0" w:right="567"/>
            </w:pPr>
          </w:p>
        </w:tc>
      </w:tr>
    </w:tbl>
    <w:p w14:paraId="7F1AA789" w14:textId="77777777" w:rsidR="004C6012" w:rsidRDefault="004C6012" w:rsidP="004C6012">
      <w:pPr>
        <w:pStyle w:val="BodyText"/>
      </w:pPr>
    </w:p>
    <w:p w14:paraId="50E7CFF3" w14:textId="77777777" w:rsidR="001D3786" w:rsidRPr="001D3786" w:rsidRDefault="001D3786" w:rsidP="001D3786"/>
    <w:p w14:paraId="693690CC" w14:textId="77777777" w:rsidR="001D3786" w:rsidRDefault="001D3786" w:rsidP="001D3786"/>
    <w:p w14:paraId="12FFAE2F" w14:textId="2EF9DB44" w:rsidR="001D3786" w:rsidRPr="001D3786" w:rsidRDefault="001D3786" w:rsidP="001D3786">
      <w:pPr>
        <w:tabs>
          <w:tab w:val="left" w:pos="5898"/>
        </w:tabs>
      </w:pPr>
      <w:r>
        <w:tab/>
      </w:r>
    </w:p>
    <w:p w14:paraId="3C9A32E6" w14:textId="77777777" w:rsidR="004C6012" w:rsidRPr="00CA24A7" w:rsidRDefault="004C6012" w:rsidP="004C6012">
      <w:pPr>
        <w:pStyle w:val="TOCHeading1"/>
      </w:pPr>
      <w:r w:rsidRPr="00CA24A7">
        <w:lastRenderedPageBreak/>
        <w:t>Sommaire</w:t>
      </w:r>
    </w:p>
    <w:p w14:paraId="15176F38" w14:textId="24021BFB" w:rsidR="00183032" w:rsidRDefault="004C6012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CA24A7">
        <w:rPr>
          <w:b w:val="0"/>
        </w:rPr>
        <w:fldChar w:fldCharType="begin"/>
      </w:r>
      <w:r w:rsidRPr="00CA24A7">
        <w:rPr>
          <w:b w:val="0"/>
        </w:rPr>
        <w:instrText xml:space="preserve"> TOC \o "1-2" \h \z </w:instrText>
      </w:r>
      <w:r w:rsidRPr="00CA24A7">
        <w:rPr>
          <w:b w:val="0"/>
        </w:rPr>
        <w:fldChar w:fldCharType="separate"/>
      </w:r>
      <w:hyperlink w:anchor="_Toc220507261" w:history="1">
        <w:r w:rsidR="00183032" w:rsidRPr="00873873">
          <w:rPr>
            <w:rStyle w:val="Hyperlink"/>
            <w:noProof/>
          </w:rPr>
          <w:t>1</w:t>
        </w:r>
        <w:r w:rsidR="00183032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183032" w:rsidRPr="00873873">
          <w:rPr>
            <w:rStyle w:val="Hyperlink"/>
            <w:noProof/>
          </w:rPr>
          <w:t>CONTROLE DU DOCUMENT</w:t>
        </w:r>
        <w:r w:rsidR="00183032">
          <w:rPr>
            <w:noProof/>
            <w:webHidden/>
          </w:rPr>
          <w:tab/>
        </w:r>
        <w:r w:rsidR="00183032">
          <w:rPr>
            <w:noProof/>
            <w:webHidden/>
          </w:rPr>
          <w:fldChar w:fldCharType="begin"/>
        </w:r>
        <w:r w:rsidR="00183032">
          <w:rPr>
            <w:noProof/>
            <w:webHidden/>
          </w:rPr>
          <w:instrText xml:space="preserve"> PAGEREF _Toc220507261 \h </w:instrText>
        </w:r>
        <w:r w:rsidR="00183032">
          <w:rPr>
            <w:noProof/>
            <w:webHidden/>
          </w:rPr>
        </w:r>
        <w:r w:rsidR="00183032">
          <w:rPr>
            <w:noProof/>
            <w:webHidden/>
          </w:rPr>
          <w:fldChar w:fldCharType="separate"/>
        </w:r>
        <w:r w:rsidR="00183032">
          <w:rPr>
            <w:noProof/>
            <w:webHidden/>
          </w:rPr>
          <w:t>2</w:t>
        </w:r>
        <w:r w:rsidR="00183032">
          <w:rPr>
            <w:noProof/>
            <w:webHidden/>
          </w:rPr>
          <w:fldChar w:fldCharType="end"/>
        </w:r>
      </w:hyperlink>
    </w:p>
    <w:p w14:paraId="3F127CCD" w14:textId="703921A7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2" w:history="1">
        <w:r w:rsidRPr="0087387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4AACEC" w14:textId="0698CE12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3" w:history="1">
        <w:r w:rsidRPr="0087387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D8BB85" w14:textId="6B65B9C4" w:rsidR="00183032" w:rsidRDefault="00183032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4" w:history="1">
        <w:r w:rsidRPr="0087387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9E925D" w14:textId="34C6A5B5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5" w:history="1">
        <w:r w:rsidRPr="0087387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61EAB4" w14:textId="1939C879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6" w:history="1">
        <w:r w:rsidRPr="0087387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75CB0B" w14:textId="397EAB47" w:rsidR="00183032" w:rsidRDefault="00183032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7" w:history="1">
        <w:r w:rsidRPr="0087387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FB1BB3" w14:textId="2E7E528C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8" w:history="1">
        <w:r w:rsidRPr="0087387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Grille Principale : Lignes des commandes en rupture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624612" w14:textId="6DF566F2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69" w:history="1">
        <w:r w:rsidRPr="00873873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Grille Planning MRP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26E22E" w14:textId="674F4320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70" w:history="1">
        <w:r w:rsidRPr="00873873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Grille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BFB6B0" w14:textId="2FA69CA9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71" w:history="1">
        <w:r w:rsidRPr="00873873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Grille Préaffectations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D02559" w14:textId="6ED004CC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72" w:history="1">
        <w:r w:rsidRPr="00873873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Grille Détails Commandes de ventes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35B600" w14:textId="00FA0729" w:rsidR="00183032" w:rsidRDefault="0018303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0507273" w:history="1">
        <w:r w:rsidRPr="00873873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873873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DA5C2B" w14:textId="149402B5" w:rsidR="004C6012" w:rsidRPr="00CA24A7" w:rsidRDefault="004C6012" w:rsidP="004C6012">
      <w:r w:rsidRPr="00CA24A7">
        <w:rPr>
          <w:b/>
        </w:rPr>
        <w:fldChar w:fldCharType="end"/>
      </w:r>
    </w:p>
    <w:p w14:paraId="500EB835" w14:textId="77777777" w:rsidR="004C6012" w:rsidRPr="00CA24A7" w:rsidRDefault="004C6012" w:rsidP="004C6012">
      <w:pPr>
        <w:pStyle w:val="BodyText"/>
      </w:pPr>
    </w:p>
    <w:p w14:paraId="5FBDBA3F" w14:textId="77777777" w:rsidR="004C6012" w:rsidRPr="00CA24A7" w:rsidRDefault="004C6012" w:rsidP="004C6012">
      <w:pPr>
        <w:pStyle w:val="Heading1"/>
        <w:numPr>
          <w:ilvl w:val="0"/>
          <w:numId w:val="1"/>
        </w:numPr>
      </w:pPr>
      <w:bookmarkStart w:id="3" w:name="_Toc220507264"/>
      <w:r w:rsidRPr="00CA24A7">
        <w:lastRenderedPageBreak/>
        <w:t>PRESENTATION GENERALE</w:t>
      </w:r>
      <w:bookmarkEnd w:id="3"/>
    </w:p>
    <w:p w14:paraId="0C9ED96F" w14:textId="534680B9" w:rsidR="004C6012" w:rsidRPr="00CA24A7" w:rsidRDefault="007519C8" w:rsidP="004C6012">
      <w:pPr>
        <w:pStyle w:val="BodyText"/>
        <w:ind w:left="0"/>
      </w:pPr>
      <w:r w:rsidRPr="007519C8">
        <w:t xml:space="preserve">Le but de ce document est de décrire la conception technique détaillée du cockpit de Fluidification développé via </w:t>
      </w:r>
      <w:proofErr w:type="spellStart"/>
      <w:r w:rsidRPr="007519C8">
        <w:t>Experience</w:t>
      </w:r>
      <w:proofErr w:type="spellEnd"/>
      <w:r w:rsidRPr="007519C8">
        <w:t xml:space="preserve"> Designer (EDA)</w:t>
      </w:r>
      <w:r>
        <w:t>.</w:t>
      </w:r>
    </w:p>
    <w:p w14:paraId="450822EF" w14:textId="77777777" w:rsidR="004C6012" w:rsidRPr="00CA24A7" w:rsidRDefault="004C6012" w:rsidP="004C6012">
      <w:pPr>
        <w:pStyle w:val="BodyText"/>
        <w:ind w:left="0"/>
      </w:pPr>
      <w:r w:rsidRPr="00CA24A7">
        <w:t>Cette spécification, ainsi que la spécification d’analyse et les spécifications de cas d’utilisation associées constituent la conception détaillée complète de ce package de cas d’utilisation.</w:t>
      </w:r>
    </w:p>
    <w:p w14:paraId="6430F9B9" w14:textId="77777777" w:rsidR="004C6012" w:rsidRPr="00CA24A7" w:rsidRDefault="004C6012" w:rsidP="004C6012">
      <w:pPr>
        <w:pStyle w:val="Heading2"/>
        <w:numPr>
          <w:ilvl w:val="1"/>
          <w:numId w:val="1"/>
        </w:numPr>
      </w:pPr>
      <w:bookmarkStart w:id="4" w:name="_Toc220507265"/>
      <w:r w:rsidRPr="00CA24A7">
        <w:t>Prérequis</w:t>
      </w:r>
      <w:bookmarkEnd w:id="4"/>
    </w:p>
    <w:p w14:paraId="45E91250" w14:textId="19D9580A" w:rsidR="004C6012" w:rsidRDefault="004C6012" w:rsidP="004C6012">
      <w:pPr>
        <w:pStyle w:val="BodyText"/>
        <w:ind w:left="0"/>
      </w:pPr>
      <w:r w:rsidRPr="00CA24A7">
        <w:t>Afin d’assurer le fonctionnement d</w:t>
      </w:r>
      <w:r w:rsidR="007519C8">
        <w:t xml:space="preserve">’expérience designer </w:t>
      </w:r>
      <w:r w:rsidRPr="00CA24A7">
        <w:t>les prérequis suivants</w:t>
      </w:r>
      <w:r w:rsidR="001F2B09">
        <w:t xml:space="preserve"> doivent être </w:t>
      </w:r>
      <w:r w:rsidR="002051A0">
        <w:t>présent</w:t>
      </w:r>
      <w:r w:rsidR="002051A0" w:rsidRPr="00CA24A7">
        <w:t xml:space="preserve"> :</w:t>
      </w:r>
      <w:r w:rsidRPr="00CA24A7">
        <w:t xml:space="preserve"> </w:t>
      </w:r>
    </w:p>
    <w:p w14:paraId="4D3AAC8D" w14:textId="51512BBB" w:rsidR="007519C8" w:rsidRPr="006A434B" w:rsidRDefault="007519C8" w:rsidP="007519C8">
      <w:pPr>
        <w:pStyle w:val="BodyText"/>
        <w:numPr>
          <w:ilvl w:val="0"/>
          <w:numId w:val="73"/>
        </w:numPr>
      </w:pPr>
      <w:r w:rsidRPr="007519C8">
        <w:t xml:space="preserve">Information Browser </w:t>
      </w:r>
      <w:proofErr w:type="spellStart"/>
      <w:r w:rsidRPr="007519C8">
        <w:t>Category</w:t>
      </w:r>
      <w:proofErr w:type="spellEnd"/>
      <w:r w:rsidRPr="007519C8">
        <w:t xml:space="preserve"> CFDC_OOLINE</w:t>
      </w:r>
      <w:r w:rsidRPr="007519C8">
        <w:rPr>
          <w:rFonts w:ascii="inherit" w:hAnsi="inherit" w:cs="Courier New"/>
          <w:color w:val="1F1F1F"/>
          <w:sz w:val="42"/>
          <w:szCs w:val="42"/>
          <w:lang w:eastAsia="en-MU"/>
        </w:rPr>
        <w:t xml:space="preserve"> </w:t>
      </w:r>
      <w:r w:rsidRPr="007519C8">
        <w:t>doit être présente et active dans CMS010</w:t>
      </w:r>
      <w:r>
        <w:t>.</w:t>
      </w:r>
    </w:p>
    <w:p w14:paraId="76E03C4F" w14:textId="5FCC98A5" w:rsidR="007519C8" w:rsidRPr="006A434B" w:rsidRDefault="007519C8" w:rsidP="007519C8">
      <w:pPr>
        <w:pStyle w:val="BodyText"/>
        <w:numPr>
          <w:ilvl w:val="0"/>
          <w:numId w:val="73"/>
        </w:numPr>
      </w:pPr>
      <w:r w:rsidRPr="007519C8">
        <w:t>Transaction ID</w:t>
      </w:r>
      <w:r>
        <w:t xml:space="preserve"> </w:t>
      </w:r>
      <w:r w:rsidRPr="007519C8">
        <w:t>LSTU012_OOLINE</w:t>
      </w:r>
      <w:r w:rsidRPr="007519C8">
        <w:rPr>
          <w:rFonts w:ascii="inherit" w:hAnsi="inherit" w:cs="Courier New"/>
          <w:color w:val="1F1F1F"/>
          <w:sz w:val="42"/>
          <w:szCs w:val="42"/>
          <w:lang w:eastAsia="en-MU"/>
        </w:rPr>
        <w:t xml:space="preserve"> </w:t>
      </w:r>
      <w:r w:rsidRPr="007519C8">
        <w:t>doit être présent et actif dans CMS015.</w:t>
      </w:r>
    </w:p>
    <w:p w14:paraId="018F3BFD" w14:textId="74C17513" w:rsidR="007519C8" w:rsidRPr="006A434B" w:rsidRDefault="007519C8" w:rsidP="007519C8">
      <w:pPr>
        <w:pStyle w:val="BodyText"/>
        <w:numPr>
          <w:ilvl w:val="0"/>
          <w:numId w:val="73"/>
        </w:numPr>
      </w:pPr>
      <w:r w:rsidRPr="007519C8">
        <w:t>Transaction ID</w:t>
      </w:r>
      <w:r>
        <w:t xml:space="preserve"> </w:t>
      </w:r>
      <w:r w:rsidRPr="007519C8">
        <w:t>LSTU012_OOLINE</w:t>
      </w:r>
      <w:r>
        <w:t>2</w:t>
      </w:r>
      <w:r w:rsidRPr="007519C8">
        <w:rPr>
          <w:rFonts w:ascii="inherit" w:hAnsi="inherit" w:cs="Courier New"/>
          <w:color w:val="1F1F1F"/>
          <w:sz w:val="42"/>
          <w:szCs w:val="42"/>
          <w:lang w:eastAsia="en-MU"/>
        </w:rPr>
        <w:t xml:space="preserve"> </w:t>
      </w:r>
      <w:r w:rsidRPr="007519C8">
        <w:t>doit être présent et actif dans CMS015.</w:t>
      </w:r>
    </w:p>
    <w:p w14:paraId="4DCF5621" w14:textId="77777777" w:rsidR="004C6012" w:rsidRPr="007519C8" w:rsidRDefault="004C6012" w:rsidP="004C6012">
      <w:pPr>
        <w:pStyle w:val="BodyText"/>
        <w:ind w:left="0"/>
      </w:pPr>
    </w:p>
    <w:p w14:paraId="262800C3" w14:textId="77777777" w:rsidR="004C6012" w:rsidRPr="00CA24A7" w:rsidRDefault="004C6012" w:rsidP="004C6012">
      <w:pPr>
        <w:pStyle w:val="Heading2"/>
        <w:numPr>
          <w:ilvl w:val="1"/>
          <w:numId w:val="1"/>
        </w:numPr>
      </w:pPr>
      <w:bookmarkStart w:id="5" w:name="_Toc220507266"/>
      <w:r w:rsidRPr="00CA24A7">
        <w:t>Solution proposée</w:t>
      </w:r>
      <w:bookmarkEnd w:id="5"/>
    </w:p>
    <w:p w14:paraId="5BF542AD" w14:textId="77777777" w:rsidR="00F82E49" w:rsidRPr="00F82E49" w:rsidRDefault="00F82E49" w:rsidP="00F82E49">
      <w:pPr>
        <w:pStyle w:val="BodyText"/>
        <w:ind w:left="720"/>
        <w:rPr>
          <w:rFonts w:cs="Arial"/>
        </w:rPr>
      </w:pPr>
      <w:r w:rsidRPr="00F82E49">
        <w:rPr>
          <w:rFonts w:cs="Arial"/>
        </w:rPr>
        <w:t xml:space="preserve">La solution consiste en la mise en place d'un cockpit de Fluidification via l'outil </w:t>
      </w:r>
      <w:proofErr w:type="spellStart"/>
      <w:r w:rsidRPr="00F82E49">
        <w:rPr>
          <w:rFonts w:cs="Arial"/>
        </w:rPr>
        <w:t>Experience</w:t>
      </w:r>
      <w:proofErr w:type="spellEnd"/>
      <w:r w:rsidRPr="00F82E49">
        <w:rPr>
          <w:rFonts w:cs="Arial"/>
        </w:rPr>
        <w:t xml:space="preserve"> Designer (EDA). Ce cockpit permet d'allouer dynamiquement le stock pour maximiser les expéditions en traitant les anomalies de flux.</w:t>
      </w:r>
    </w:p>
    <w:p w14:paraId="6B0BC388" w14:textId="77777777" w:rsidR="00F82E49" w:rsidRPr="00F82E49" w:rsidRDefault="00F82E49" w:rsidP="00F82E49">
      <w:pPr>
        <w:pStyle w:val="BodyText"/>
        <w:ind w:left="720"/>
        <w:rPr>
          <w:rFonts w:cs="Arial"/>
        </w:rPr>
      </w:pPr>
    </w:p>
    <w:p w14:paraId="789FFF14" w14:textId="3D592CB2" w:rsidR="001F2B09" w:rsidRPr="001F2B09" w:rsidRDefault="00F82E49" w:rsidP="00F82E49">
      <w:pPr>
        <w:pStyle w:val="BodyText"/>
        <w:ind w:left="720"/>
      </w:pPr>
      <w:r w:rsidRPr="00F82E49">
        <w:rPr>
          <w:rFonts w:cs="Arial"/>
        </w:rPr>
        <w:t>Dans cette phase, la solution se concentre sur l'onglet « Commandes en rupture »</w:t>
      </w:r>
    </w:p>
    <w:p w14:paraId="4C0D6B42" w14:textId="77777777" w:rsidR="004C6012" w:rsidRPr="00CA24A7" w:rsidRDefault="004C6012" w:rsidP="004C6012">
      <w:pPr>
        <w:pStyle w:val="Heading1"/>
        <w:numPr>
          <w:ilvl w:val="0"/>
          <w:numId w:val="1"/>
        </w:numPr>
      </w:pPr>
      <w:bookmarkStart w:id="6" w:name="_Toc220507267"/>
      <w:r w:rsidRPr="00CA24A7">
        <w:lastRenderedPageBreak/>
        <w:t>SPECIFICATION TECHNIQUE</w:t>
      </w:r>
      <w:bookmarkEnd w:id="6"/>
    </w:p>
    <w:p w14:paraId="39D8AC1A" w14:textId="742EF252" w:rsidR="004C6012" w:rsidRDefault="00F82E49" w:rsidP="004C6012">
      <w:pPr>
        <w:pStyle w:val="Heading2"/>
        <w:numPr>
          <w:ilvl w:val="1"/>
          <w:numId w:val="1"/>
        </w:numPr>
      </w:pPr>
      <w:bookmarkStart w:id="7" w:name="_Toc220507268"/>
      <w:r w:rsidRPr="00F82E49">
        <w:t>Grille Principale : Lignes des commandes en rupture</w:t>
      </w:r>
      <w:bookmarkEnd w:id="7"/>
    </w:p>
    <w:p w14:paraId="3100326C" w14:textId="04364C48" w:rsidR="00F82E49" w:rsidRDefault="00F82E49" w:rsidP="00F82E49">
      <w:pPr>
        <w:pStyle w:val="BodyText"/>
        <w:ind w:left="720"/>
      </w:pPr>
      <w:r w:rsidRPr="00F82E49">
        <w:t>Cet écran centralise les lignes de commandes nécessitant une attention immédiate suite à un manque de stock</w:t>
      </w:r>
    </w:p>
    <w:p w14:paraId="06DA25E8" w14:textId="77777777" w:rsidR="00BF0CD9" w:rsidRDefault="00BF0CD9" w:rsidP="00F82E49">
      <w:pPr>
        <w:pStyle w:val="BodyText"/>
        <w:ind w:left="720"/>
      </w:pPr>
    </w:p>
    <w:p w14:paraId="292C893E" w14:textId="5D893128" w:rsidR="00BF0CD9" w:rsidRDefault="00BF0CD9" w:rsidP="00BF2227">
      <w:pPr>
        <w:pStyle w:val="BodyText"/>
        <w:numPr>
          <w:ilvl w:val="0"/>
          <w:numId w:val="74"/>
        </w:numPr>
      </w:pPr>
      <w:r w:rsidRPr="00BF0CD9">
        <w:t>Utilisation d'un CMS100MI basé sur la table maître OOLINE.</w:t>
      </w:r>
    </w:p>
    <w:p w14:paraId="54D72227" w14:textId="57EB585D" w:rsidR="00BF2227" w:rsidRDefault="00BF2227" w:rsidP="00BF2227">
      <w:pPr>
        <w:pStyle w:val="BodyText"/>
        <w:numPr>
          <w:ilvl w:val="0"/>
          <w:numId w:val="74"/>
        </w:numPr>
      </w:pPr>
      <w:r w:rsidRPr="00BF2227">
        <w:t>Statut de ligne réservé entre 22 et 27.</w:t>
      </w:r>
    </w:p>
    <w:p w14:paraId="0018280D" w14:textId="50612ED9" w:rsidR="00514F4D" w:rsidRDefault="00514F4D" w:rsidP="00BF2227">
      <w:pPr>
        <w:pStyle w:val="BodyText"/>
        <w:numPr>
          <w:ilvl w:val="0"/>
          <w:numId w:val="74"/>
        </w:numPr>
      </w:pPr>
      <w:r>
        <w:t>Types de ligne = 0.</w:t>
      </w:r>
    </w:p>
    <w:p w14:paraId="00590B26" w14:textId="3DC2CE2B" w:rsidR="00BF2227" w:rsidRDefault="00BF2227" w:rsidP="00BF2227">
      <w:pPr>
        <w:pStyle w:val="BodyText"/>
        <w:numPr>
          <w:ilvl w:val="0"/>
          <w:numId w:val="74"/>
        </w:numPr>
      </w:pPr>
      <w:r w:rsidRPr="00BF2227">
        <w:t>Types de commande restreints au dépôt 600 (Codes A01 à A08)</w:t>
      </w:r>
    </w:p>
    <w:p w14:paraId="07E02FE4" w14:textId="1640A8ED" w:rsidR="00BF2227" w:rsidRDefault="00BF2227" w:rsidP="00BF2227">
      <w:pPr>
        <w:pStyle w:val="BodyText"/>
        <w:numPr>
          <w:ilvl w:val="0"/>
          <w:numId w:val="74"/>
        </w:numPr>
      </w:pPr>
      <w:r w:rsidRPr="00BF2227">
        <w:t>Calcul automatique du champ &amp;RUPT pour identifier le déficit de stock</w:t>
      </w:r>
      <w:r>
        <w:t>,</w:t>
      </w:r>
      <w:r w:rsidRPr="00BF2227">
        <w:t xml:space="preserve"> &amp;RUPT = (MOPQTT + OBALQT) </w:t>
      </w:r>
      <w:r>
        <w:t>–</w:t>
      </w:r>
      <w:r w:rsidRPr="00BF2227">
        <w:t xml:space="preserve"> OBORQT</w:t>
      </w:r>
    </w:p>
    <w:p w14:paraId="4D6CDD00" w14:textId="1B3EA591" w:rsidR="00BF2227" w:rsidRDefault="00BF2227" w:rsidP="00BF2227">
      <w:pPr>
        <w:pStyle w:val="BodyText"/>
        <w:numPr>
          <w:ilvl w:val="0"/>
          <w:numId w:val="74"/>
        </w:numPr>
      </w:pPr>
      <w:r>
        <w:t>Trie par d</w:t>
      </w:r>
      <w:r w:rsidRPr="00BF2227">
        <w:t>ate planifiée, puis priorité de ligne, puis numéro de commande</w:t>
      </w:r>
    </w:p>
    <w:p w14:paraId="47AB95FB" w14:textId="77777777" w:rsidR="004E7166" w:rsidRDefault="004E7166" w:rsidP="004E7166">
      <w:pPr>
        <w:pStyle w:val="BodyText"/>
        <w:numPr>
          <w:ilvl w:val="0"/>
          <w:numId w:val="74"/>
        </w:numPr>
      </w:pPr>
      <w:r>
        <w:t>Actions (Boutons) :</w:t>
      </w:r>
    </w:p>
    <w:p w14:paraId="1CA59208" w14:textId="77777777" w:rsidR="004E7166" w:rsidRDefault="004E7166" w:rsidP="004E7166">
      <w:pPr>
        <w:pStyle w:val="BodyText"/>
        <w:numPr>
          <w:ilvl w:val="1"/>
          <w:numId w:val="74"/>
        </w:numPr>
      </w:pPr>
      <w:r>
        <w:t>Centre Commande de vente : Ouvre le programme OIS300 filtré sur la commande sélectionnée.</w:t>
      </w:r>
    </w:p>
    <w:p w14:paraId="16DFFA33" w14:textId="77777777" w:rsidR="004E7166" w:rsidRDefault="004E7166" w:rsidP="004E7166">
      <w:pPr>
        <w:pStyle w:val="BodyText"/>
        <w:numPr>
          <w:ilvl w:val="1"/>
          <w:numId w:val="74"/>
        </w:numPr>
      </w:pPr>
      <w:r>
        <w:t>Replanifier : Ouvre OIS130 pour modifier les dates de planification de la commande.</w:t>
      </w:r>
    </w:p>
    <w:p w14:paraId="298E4055" w14:textId="77777777" w:rsidR="004E7166" w:rsidRDefault="004E7166" w:rsidP="004E7166">
      <w:pPr>
        <w:pStyle w:val="BodyText"/>
        <w:numPr>
          <w:ilvl w:val="1"/>
          <w:numId w:val="74"/>
        </w:numPr>
      </w:pPr>
      <w:r>
        <w:t>Modifier ligne : Ouvre OIS101/E pour ajuster directement la quantité ou la priorité de la ligne.</w:t>
      </w:r>
    </w:p>
    <w:p w14:paraId="5146D37F" w14:textId="77777777" w:rsidR="004E7166" w:rsidRDefault="004E7166" w:rsidP="004E7166">
      <w:pPr>
        <w:pStyle w:val="BodyText"/>
        <w:numPr>
          <w:ilvl w:val="1"/>
          <w:numId w:val="74"/>
        </w:numPr>
      </w:pPr>
      <w:r>
        <w:t>Fermer ligne : Exécute l'API OIS100MI.CloLine avec un code motif saisi via un popup dédié.</w:t>
      </w:r>
    </w:p>
    <w:p w14:paraId="15815C4E" w14:textId="77777777" w:rsidR="004E7166" w:rsidRDefault="004E7166" w:rsidP="004E7166">
      <w:pPr>
        <w:pStyle w:val="BodyText"/>
      </w:pPr>
    </w:p>
    <w:p w14:paraId="66FC872F" w14:textId="5CCC0248" w:rsidR="004E7166" w:rsidRDefault="004E7166" w:rsidP="004E7166">
      <w:pPr>
        <w:pStyle w:val="Heading2"/>
        <w:numPr>
          <w:ilvl w:val="1"/>
          <w:numId w:val="1"/>
        </w:numPr>
      </w:pPr>
      <w:bookmarkStart w:id="8" w:name="_Toc220507269"/>
      <w:r w:rsidRPr="00F82E49">
        <w:t xml:space="preserve">Grille </w:t>
      </w:r>
      <w:r w:rsidRPr="004E7166">
        <w:t>Planning MRP</w:t>
      </w:r>
      <w:bookmarkEnd w:id="8"/>
    </w:p>
    <w:p w14:paraId="6D49321D" w14:textId="51C1BACE" w:rsidR="004E7166" w:rsidRDefault="004E7166" w:rsidP="004E7166">
      <w:pPr>
        <w:pStyle w:val="BodyText"/>
        <w:ind w:left="720"/>
      </w:pPr>
      <w:r w:rsidRPr="00F82E49">
        <w:t xml:space="preserve">Cet écran </w:t>
      </w:r>
      <w:r>
        <w:t>a</w:t>
      </w:r>
      <w:r w:rsidRPr="004E7166">
        <w:t>ffiche les besoins et ressources pour l'article et le dépôt de la ligne de commande sélectionnée</w:t>
      </w:r>
    </w:p>
    <w:p w14:paraId="2C146D89" w14:textId="6AD345CC" w:rsidR="004E7166" w:rsidRDefault="004E7166" w:rsidP="004E7166">
      <w:pPr>
        <w:pStyle w:val="BodyText"/>
        <w:numPr>
          <w:ilvl w:val="0"/>
          <w:numId w:val="74"/>
        </w:numPr>
      </w:pPr>
      <w:r w:rsidRPr="00BF0CD9">
        <w:t xml:space="preserve">Utilisation </w:t>
      </w:r>
      <w:r>
        <w:t xml:space="preserve">d’api </w:t>
      </w:r>
      <w:r w:rsidRPr="004E7166">
        <w:t>MMS080MI.LstMtPIByItmWhs</w:t>
      </w:r>
    </w:p>
    <w:p w14:paraId="26BAEE79" w14:textId="424BD82E" w:rsidR="004E7166" w:rsidRDefault="004E7166" w:rsidP="004E7166">
      <w:pPr>
        <w:pStyle w:val="BodyText"/>
        <w:numPr>
          <w:ilvl w:val="0"/>
          <w:numId w:val="74"/>
        </w:numPr>
      </w:pPr>
      <w:r>
        <w:t xml:space="preserve">Champ </w:t>
      </w:r>
      <w:r w:rsidRPr="004E7166">
        <w:t>&amp;PRM2 via CTS095MI pour identifier si l'article est permanent pour ce client</w:t>
      </w:r>
    </w:p>
    <w:p w14:paraId="05AD44BB" w14:textId="77777777" w:rsidR="004E7166" w:rsidRDefault="004E7166" w:rsidP="004E7166">
      <w:pPr>
        <w:pStyle w:val="BodyText"/>
        <w:numPr>
          <w:ilvl w:val="0"/>
          <w:numId w:val="74"/>
        </w:numPr>
      </w:pPr>
      <w:r>
        <w:t>Actions (Boutons) :</w:t>
      </w:r>
    </w:p>
    <w:p w14:paraId="65C8D8A5" w14:textId="77777777" w:rsidR="004E7166" w:rsidRDefault="004E7166" w:rsidP="004E7166">
      <w:pPr>
        <w:pStyle w:val="BodyText"/>
        <w:numPr>
          <w:ilvl w:val="1"/>
          <w:numId w:val="74"/>
        </w:numPr>
      </w:pPr>
      <w:r>
        <w:t>Modifier affectation : Ouvre MMS121 pour gérer manuellement les affectations de stock de la ligne.</w:t>
      </w:r>
    </w:p>
    <w:p w14:paraId="592F1E06" w14:textId="0C384557" w:rsidR="004E7166" w:rsidRDefault="004E7166" w:rsidP="004E7166">
      <w:pPr>
        <w:pStyle w:val="BodyText"/>
        <w:numPr>
          <w:ilvl w:val="1"/>
          <w:numId w:val="74"/>
        </w:numPr>
      </w:pPr>
      <w:r>
        <w:t xml:space="preserve">Modifier </w:t>
      </w:r>
      <w:proofErr w:type="spellStart"/>
      <w:r>
        <w:t>préaffectation</w:t>
      </w:r>
      <w:proofErr w:type="spellEnd"/>
      <w:r>
        <w:t xml:space="preserve"> : Ouvre MWS121 pour ajuster les liens avec les ordres d'achat ou de fabrication.</w:t>
      </w:r>
    </w:p>
    <w:p w14:paraId="2D251261" w14:textId="691F7483" w:rsidR="004E7166" w:rsidRDefault="0035770E" w:rsidP="004E7166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0046B0" wp14:editId="2CBE26D0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6417945" cy="424815"/>
            <wp:effectExtent l="0" t="0" r="1905" b="0"/>
            <wp:wrapTight wrapText="bothSides">
              <wp:wrapPolygon edited="0">
                <wp:start x="0" y="0"/>
                <wp:lineTo x="0" y="20341"/>
                <wp:lineTo x="21542" y="20341"/>
                <wp:lineTo x="21542" y="0"/>
                <wp:lineTo x="0" y="0"/>
              </wp:wrapPolygon>
            </wp:wrapTight>
            <wp:docPr id="14108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01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Ordre des colonnes :</w:t>
      </w:r>
    </w:p>
    <w:p w14:paraId="1F10970F" w14:textId="7E20EAF0" w:rsidR="0035770E" w:rsidRDefault="0035770E" w:rsidP="004E7166">
      <w:pPr>
        <w:pStyle w:val="BodyText"/>
      </w:pPr>
    </w:p>
    <w:p w14:paraId="5E61C95D" w14:textId="531913E2" w:rsidR="004E7166" w:rsidRDefault="004E7166" w:rsidP="004E7166">
      <w:pPr>
        <w:pStyle w:val="Heading2"/>
        <w:numPr>
          <w:ilvl w:val="1"/>
          <w:numId w:val="1"/>
        </w:numPr>
      </w:pPr>
      <w:bookmarkStart w:id="9" w:name="_Toc220507270"/>
      <w:r w:rsidRPr="00F82E49">
        <w:t xml:space="preserve">Grille </w:t>
      </w:r>
      <w:r>
        <w:t>Stock</w:t>
      </w:r>
      <w:bookmarkEnd w:id="9"/>
    </w:p>
    <w:p w14:paraId="5D4D4A1E" w14:textId="77777777" w:rsidR="004E7166" w:rsidRDefault="004E7166" w:rsidP="004E7166">
      <w:pPr>
        <w:pStyle w:val="BodyText"/>
        <w:ind w:left="720"/>
      </w:pPr>
      <w:r w:rsidRPr="00F82E49">
        <w:t xml:space="preserve">Cet écran </w:t>
      </w:r>
      <w:r>
        <w:t>a</w:t>
      </w:r>
      <w:r w:rsidRPr="004E7166">
        <w:t>ffiche l'état des stocks par emplacement pour l'article sélectionné</w:t>
      </w:r>
    </w:p>
    <w:p w14:paraId="4857D242" w14:textId="248F2F30" w:rsidR="004E7166" w:rsidRDefault="004E7166" w:rsidP="004E7166">
      <w:pPr>
        <w:pStyle w:val="BodyText"/>
        <w:numPr>
          <w:ilvl w:val="0"/>
          <w:numId w:val="74"/>
        </w:numPr>
      </w:pPr>
      <w:r w:rsidRPr="00BF0CD9">
        <w:t xml:space="preserve">Utilisation </w:t>
      </w:r>
      <w:r>
        <w:t xml:space="preserve">d’api </w:t>
      </w:r>
      <w:r w:rsidRPr="004E7166">
        <w:t>MMS060MI.LstViaItem</w:t>
      </w:r>
    </w:p>
    <w:p w14:paraId="7219D37A" w14:textId="6C325340" w:rsidR="004E7166" w:rsidRDefault="004E7166" w:rsidP="004E7166">
      <w:pPr>
        <w:pStyle w:val="BodyText"/>
        <w:numPr>
          <w:ilvl w:val="0"/>
          <w:numId w:val="74"/>
        </w:numPr>
      </w:pPr>
      <w:r>
        <w:lastRenderedPageBreak/>
        <w:t xml:space="preserve">Champ </w:t>
      </w:r>
      <w:r w:rsidRPr="004E7166">
        <w:t>&amp;PRM</w:t>
      </w:r>
      <w:r>
        <w:t>8</w:t>
      </w:r>
      <w:r w:rsidRPr="004E7166">
        <w:t xml:space="preserve"> via CTS095MI pour identifier si l'article est permanent dans l'assortiment.</w:t>
      </w:r>
    </w:p>
    <w:p w14:paraId="63D2E1F5" w14:textId="77777777" w:rsidR="004E7166" w:rsidRDefault="004E7166" w:rsidP="004E7166">
      <w:pPr>
        <w:pStyle w:val="BodyText"/>
        <w:numPr>
          <w:ilvl w:val="0"/>
          <w:numId w:val="74"/>
        </w:numPr>
      </w:pPr>
      <w:r>
        <w:t>Actions (Boutons) :</w:t>
      </w:r>
    </w:p>
    <w:p w14:paraId="5A7C667F" w14:textId="0677D1D1" w:rsidR="004E7166" w:rsidRDefault="004E7166" w:rsidP="004E7166">
      <w:pPr>
        <w:pStyle w:val="BodyText"/>
        <w:numPr>
          <w:ilvl w:val="1"/>
          <w:numId w:val="74"/>
        </w:numPr>
      </w:pPr>
      <w:r w:rsidRPr="004E7166">
        <w:t>Distribuer à un autre dépôt : Crée un ordre de distribution entre les dépôts 600 et 610 (Option 23 de MWS068)</w:t>
      </w:r>
    </w:p>
    <w:p w14:paraId="34E5523F" w14:textId="0BC94C4F" w:rsidR="00D17580" w:rsidRDefault="00D17580" w:rsidP="00D17580">
      <w:pPr>
        <w:pStyle w:val="Heading2"/>
        <w:numPr>
          <w:ilvl w:val="1"/>
          <w:numId w:val="1"/>
        </w:numPr>
      </w:pPr>
      <w:bookmarkStart w:id="10" w:name="_Toc220507271"/>
      <w:r w:rsidRPr="00F82E49">
        <w:t xml:space="preserve">Grille </w:t>
      </w:r>
      <w:proofErr w:type="spellStart"/>
      <w:r>
        <w:t>Préaffectations</w:t>
      </w:r>
      <w:bookmarkEnd w:id="10"/>
      <w:proofErr w:type="spellEnd"/>
    </w:p>
    <w:p w14:paraId="5C910AFC" w14:textId="1B3429E7" w:rsidR="00D17580" w:rsidRDefault="00D17580" w:rsidP="00D17580">
      <w:pPr>
        <w:pStyle w:val="BodyText"/>
        <w:ind w:left="720"/>
      </w:pPr>
      <w:r w:rsidRPr="00F82E49">
        <w:t xml:space="preserve">Cet écran </w:t>
      </w:r>
      <w:r>
        <w:t>v</w:t>
      </w:r>
      <w:r w:rsidRPr="00D17580">
        <w:t>isualise les ordres d'achat sur lesquels la commande de vente est déjà positionnée</w:t>
      </w:r>
    </w:p>
    <w:p w14:paraId="435F460E" w14:textId="708B7110" w:rsidR="00D17580" w:rsidRDefault="00D17580" w:rsidP="00D17580">
      <w:pPr>
        <w:pStyle w:val="BodyText"/>
        <w:numPr>
          <w:ilvl w:val="0"/>
          <w:numId w:val="74"/>
        </w:numPr>
      </w:pPr>
      <w:r w:rsidRPr="00BF0CD9">
        <w:t xml:space="preserve">Utilisation </w:t>
      </w:r>
      <w:r>
        <w:t xml:space="preserve">d’api </w:t>
      </w:r>
      <w:r w:rsidRPr="00D17580">
        <w:t>MWS150MI.SelSupplyChain</w:t>
      </w:r>
    </w:p>
    <w:p w14:paraId="0F8E81C1" w14:textId="77777777" w:rsidR="00331A4D" w:rsidRDefault="00331A4D" w:rsidP="00331A4D">
      <w:pPr>
        <w:pStyle w:val="BodyText"/>
      </w:pPr>
    </w:p>
    <w:p w14:paraId="59D0A88D" w14:textId="20F12EE6" w:rsidR="00331A4D" w:rsidRDefault="00331A4D" w:rsidP="00331A4D">
      <w:pPr>
        <w:pStyle w:val="Heading2"/>
        <w:numPr>
          <w:ilvl w:val="1"/>
          <w:numId w:val="1"/>
        </w:numPr>
      </w:pPr>
      <w:bookmarkStart w:id="11" w:name="_Toc220507272"/>
      <w:r w:rsidRPr="00F82E49">
        <w:t xml:space="preserve">Grille </w:t>
      </w:r>
      <w:r w:rsidRPr="00331A4D">
        <w:t>Détails Commandes de ventes</w:t>
      </w:r>
      <w:bookmarkEnd w:id="11"/>
    </w:p>
    <w:p w14:paraId="34DF1DF6" w14:textId="5C74ABD8" w:rsidR="00331A4D" w:rsidRDefault="00331A4D" w:rsidP="00331A4D">
      <w:pPr>
        <w:pStyle w:val="BodyText"/>
        <w:ind w:left="720"/>
      </w:pPr>
      <w:r w:rsidRPr="00F82E49">
        <w:t xml:space="preserve">Cet écran </w:t>
      </w:r>
      <w:r>
        <w:t>a</w:t>
      </w:r>
      <w:r w:rsidRPr="004E7166">
        <w:t xml:space="preserve">ffiche </w:t>
      </w:r>
      <w:r>
        <w:t>l</w:t>
      </w:r>
      <w:r w:rsidRPr="00331A4D">
        <w:t>es informations critiques de la ligne sélectionnée dans le Planning MRP pour faciliter les désaffectations</w:t>
      </w:r>
    </w:p>
    <w:p w14:paraId="6E8D400E" w14:textId="2F726E3B" w:rsidR="00331A4D" w:rsidRDefault="00331A4D" w:rsidP="00331A4D">
      <w:pPr>
        <w:pStyle w:val="BodyText"/>
        <w:numPr>
          <w:ilvl w:val="0"/>
          <w:numId w:val="74"/>
        </w:numPr>
      </w:pPr>
      <w:r w:rsidRPr="00331A4D">
        <w:t>Utilisation d'un CMS100MI basé sur la table maître OOLINE.</w:t>
      </w:r>
    </w:p>
    <w:p w14:paraId="2F9AE4B4" w14:textId="77777777" w:rsidR="00D17580" w:rsidRPr="00F82E49" w:rsidRDefault="00D17580" w:rsidP="00331A4D">
      <w:pPr>
        <w:pStyle w:val="BodyText"/>
        <w:ind w:left="0"/>
      </w:pPr>
    </w:p>
    <w:p w14:paraId="7CB6991A" w14:textId="77777777" w:rsidR="004C6012" w:rsidRPr="00CA24A7" w:rsidRDefault="004C6012" w:rsidP="004C6012">
      <w:pPr>
        <w:pStyle w:val="Heading2"/>
        <w:numPr>
          <w:ilvl w:val="1"/>
          <w:numId w:val="1"/>
        </w:numPr>
      </w:pPr>
      <w:bookmarkStart w:id="12" w:name="_Toc220507273"/>
      <w:r w:rsidRPr="00CA24A7">
        <w:t>Détails des APIs</w:t>
      </w:r>
      <w:bookmarkEnd w:id="12"/>
    </w:p>
    <w:p w14:paraId="041C825F" w14:textId="77777777" w:rsidR="004C6012" w:rsidRPr="00CA24A7" w:rsidRDefault="004C6012" w:rsidP="004C6012">
      <w:pPr>
        <w:pStyle w:val="BodyText"/>
        <w:ind w:left="0"/>
      </w:pPr>
    </w:p>
    <w:p w14:paraId="54C216CE" w14:textId="782260D5" w:rsidR="004C6012" w:rsidRPr="00CA24A7" w:rsidRDefault="008B593B" w:rsidP="00BA6872">
      <w:pPr>
        <w:pStyle w:val="Heading3"/>
        <w:numPr>
          <w:ilvl w:val="2"/>
          <w:numId w:val="68"/>
        </w:numPr>
      </w:pPr>
      <w:r w:rsidRPr="008B593B">
        <w:t>CMS100MI.LstU012_OOLINE</w:t>
      </w:r>
    </w:p>
    <w:p w14:paraId="34F1C1B1" w14:textId="785B3F3D" w:rsidR="004C6012" w:rsidRPr="00CA24A7" w:rsidRDefault="008B593B" w:rsidP="004C6012">
      <w:pPr>
        <w:pStyle w:val="BodyText"/>
        <w:ind w:left="0"/>
      </w:pPr>
      <w:r w:rsidRPr="008B593B">
        <w:t>Cette API est le moteur de la grille principale. Elle exécute une requête complexe incluant les statuts, les dépôts et les jointures d'en-tête</w:t>
      </w:r>
    </w:p>
    <w:tbl>
      <w:tblPr>
        <w:tblStyle w:val="PlainTable1"/>
        <w:tblW w:w="7472" w:type="dxa"/>
        <w:tblLook w:val="04A0" w:firstRow="1" w:lastRow="0" w:firstColumn="1" w:lastColumn="0" w:noHBand="0" w:noVBand="1"/>
      </w:tblPr>
      <w:tblGrid>
        <w:gridCol w:w="1206"/>
        <w:gridCol w:w="926"/>
        <w:gridCol w:w="1378"/>
        <w:gridCol w:w="3962"/>
      </w:tblGrid>
      <w:tr w:rsidR="002D2E9F" w:rsidRPr="008B593B" w14:paraId="1EAD9382" w14:textId="77777777" w:rsidTr="008B59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shd w:val="clear" w:color="auto" w:fill="00B0F0"/>
          </w:tcPr>
          <w:p w14:paraId="39A06982" w14:textId="77777777" w:rsidR="002D2E9F" w:rsidRPr="008B593B" w:rsidRDefault="002D2E9F" w:rsidP="00DF362E">
            <w:pPr>
              <w:spacing w:line="276" w:lineRule="auto"/>
              <w:jc w:val="center"/>
              <w:rPr>
                <w:rFonts w:cs="Arial"/>
                <w:b w:val="0"/>
                <w:bCs w:val="0"/>
                <w:color w:val="FFFFFF" w:themeColor="background1"/>
              </w:rPr>
            </w:pPr>
            <w:r w:rsidRPr="008B593B">
              <w:rPr>
                <w:rFonts w:cs="Arial"/>
                <w:b w:val="0"/>
                <w:bCs w:val="0"/>
                <w:color w:val="FFFFFF" w:themeColor="background1"/>
              </w:rPr>
              <w:t>Champs</w:t>
            </w:r>
          </w:p>
        </w:tc>
        <w:tc>
          <w:tcPr>
            <w:tcW w:w="926" w:type="dxa"/>
            <w:shd w:val="clear" w:color="auto" w:fill="00B0F0"/>
          </w:tcPr>
          <w:p w14:paraId="0C978A6A" w14:textId="77777777" w:rsidR="002D2E9F" w:rsidRPr="008B593B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FFFFFF" w:themeColor="background1"/>
              </w:rPr>
            </w:pPr>
            <w:r w:rsidRPr="008B593B">
              <w:rPr>
                <w:rFonts w:cs="Arial"/>
                <w:b w:val="0"/>
                <w:bCs w:val="0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2CA5C5D9" w14:textId="77777777" w:rsidR="002D2E9F" w:rsidRPr="008B593B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FFFFFF" w:themeColor="background1"/>
              </w:rPr>
            </w:pPr>
            <w:r w:rsidRPr="008B593B">
              <w:rPr>
                <w:rFonts w:cs="Arial"/>
                <w:b w:val="0"/>
                <w:bCs w:val="0"/>
                <w:color w:val="FFFFFF" w:themeColor="background1"/>
              </w:rPr>
              <w:t>Obligatoire</w:t>
            </w:r>
          </w:p>
        </w:tc>
        <w:tc>
          <w:tcPr>
            <w:tcW w:w="3962" w:type="dxa"/>
            <w:shd w:val="clear" w:color="auto" w:fill="00B0F0"/>
          </w:tcPr>
          <w:p w14:paraId="6EA3D84A" w14:textId="77777777" w:rsidR="002D2E9F" w:rsidRPr="008B593B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FFFFFF" w:themeColor="background1"/>
              </w:rPr>
            </w:pPr>
            <w:r w:rsidRPr="008B593B">
              <w:rPr>
                <w:rFonts w:cs="Arial"/>
                <w:b w:val="0"/>
                <w:bCs w:val="0"/>
                <w:color w:val="FFFFFF" w:themeColor="background1"/>
              </w:rPr>
              <w:t>Mapping</w:t>
            </w:r>
          </w:p>
        </w:tc>
      </w:tr>
      <w:tr w:rsidR="008B593B" w:rsidRPr="006A434B" w14:paraId="461AA141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400A930" w14:textId="1CD82008" w:rsidR="008B593B" w:rsidRPr="001478A7" w:rsidRDefault="008B593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SQRY</w:t>
            </w:r>
          </w:p>
        </w:tc>
        <w:tc>
          <w:tcPr>
            <w:tcW w:w="926" w:type="dxa"/>
          </w:tcPr>
          <w:p w14:paraId="4CE4AE97" w14:textId="1871632D" w:rsidR="008B593B" w:rsidRPr="001478A7" w:rsidRDefault="008B593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7C0AB051" w14:textId="1A2E40A9" w:rsidR="008B593B" w:rsidRPr="001478A7" w:rsidRDefault="008B593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3962" w:type="dxa"/>
          </w:tcPr>
          <w:p w14:paraId="6B8C41EF" w14:textId="77777777" w:rsidR="008B593B" w:rsidRDefault="006A434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trike/>
                <w:sz w:val="20"/>
                <w:szCs w:val="20"/>
                <w:lang w:val="en-GB"/>
              </w:rPr>
            </w:pPr>
            <w:r w:rsidRPr="006A434B">
              <w:rPr>
                <w:rFonts w:cs="Arial"/>
                <w:strike/>
                <w:sz w:val="20"/>
                <w:szCs w:val="20"/>
                <w:lang w:val="en-GB"/>
              </w:rPr>
              <w:t xml:space="preserve">WHLO:600 LTYP:0 ORST:[22 TO 29] related:[OOHEAD(ORNO;\"ORTP:[A01 TO ATR]\")] </w:t>
            </w:r>
            <w:proofErr w:type="spellStart"/>
            <w:r w:rsidRPr="006A434B">
              <w:rPr>
                <w:rFonts w:cs="Arial"/>
                <w:strike/>
                <w:sz w:val="20"/>
                <w:szCs w:val="20"/>
                <w:lang w:val="en-GB"/>
              </w:rPr>
              <w:t>SortBy:PLDT,PRIO,ORNO</w:t>
            </w:r>
            <w:proofErr w:type="spellEnd"/>
            <w:r w:rsidRPr="006A434B">
              <w:rPr>
                <w:rFonts w:cs="Arial"/>
                <w:strike/>
                <w:sz w:val="20"/>
                <w:szCs w:val="20"/>
                <w:lang w:val="en-GB"/>
              </w:rPr>
              <w:t xml:space="preserve">  AND NOT ORST:[25 TO 25] AND NOT ORST:[28 TO 28]</w:t>
            </w:r>
          </w:p>
          <w:p w14:paraId="686C56CC" w14:textId="77777777" w:rsidR="006A434B" w:rsidRDefault="006A434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trike/>
                <w:sz w:val="20"/>
                <w:szCs w:val="20"/>
                <w:lang w:val="en-GB"/>
              </w:rPr>
            </w:pPr>
          </w:p>
          <w:p w14:paraId="411B0EFC" w14:textId="1C152F01" w:rsidR="006A434B" w:rsidRPr="006A434B" w:rsidRDefault="006A434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GB"/>
              </w:rPr>
            </w:pPr>
            <w:r w:rsidRPr="006A434B">
              <w:rPr>
                <w:rFonts w:cs="Arial"/>
                <w:sz w:val="20"/>
                <w:szCs w:val="20"/>
                <w:lang w:val="en-GB"/>
              </w:rPr>
              <w:t xml:space="preserve">WHLO:600 LTYP:0 ORST:[22 TO 29] </w:t>
            </w:r>
            <w:proofErr w:type="spellStart"/>
            <w:r w:rsidRPr="006A434B">
              <w:rPr>
                <w:rFonts w:cs="Arial"/>
                <w:sz w:val="20"/>
                <w:szCs w:val="20"/>
                <w:lang w:val="en-GB"/>
              </w:rPr>
              <w:t>SortBy:PLDT,PRIO,ORNO</w:t>
            </w:r>
            <w:proofErr w:type="spellEnd"/>
            <w:r w:rsidRPr="006A434B">
              <w:rPr>
                <w:rFonts w:cs="Arial"/>
                <w:sz w:val="20"/>
                <w:szCs w:val="20"/>
                <w:lang w:val="en-GB"/>
              </w:rPr>
              <w:t xml:space="preserve">  AND NOT ORST:[25 TO 25] AND NOT ORST:[28 TO 28]</w:t>
            </w:r>
          </w:p>
        </w:tc>
      </w:tr>
      <w:tr w:rsidR="008B593B" w:rsidRPr="008B593B" w14:paraId="621732E3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6A90DF0" w14:textId="59FCA818" w:rsidR="008B593B" w:rsidRPr="001478A7" w:rsidRDefault="008B593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OBORNO</w:t>
            </w:r>
          </w:p>
        </w:tc>
        <w:tc>
          <w:tcPr>
            <w:tcW w:w="926" w:type="dxa"/>
          </w:tcPr>
          <w:p w14:paraId="7F6F7C5F" w14:textId="6880D0D8" w:rsidR="008B593B" w:rsidRPr="001478A7" w:rsidRDefault="008B593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3033767" w14:textId="0983399D" w:rsidR="008B593B" w:rsidRPr="001478A7" w:rsidRDefault="008B593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D716406" w14:textId="472C2300" w:rsidR="008B593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5DB16846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2F082035" w14:textId="442769AD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OBPONR</w:t>
            </w:r>
          </w:p>
        </w:tc>
        <w:tc>
          <w:tcPr>
            <w:tcW w:w="926" w:type="dxa"/>
          </w:tcPr>
          <w:p w14:paraId="0466D717" w14:textId="2ACFDF5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8564C5E" w14:textId="53A89EE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21BCA923" w14:textId="545D05D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4B048679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28F7F17" w14:textId="44D4D19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OBPOSX</w:t>
            </w:r>
          </w:p>
        </w:tc>
        <w:tc>
          <w:tcPr>
            <w:tcW w:w="926" w:type="dxa"/>
          </w:tcPr>
          <w:p w14:paraId="560B5412" w14:textId="7089DB6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BA511A8" w14:textId="43F63DB2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6A31FB7" w14:textId="0FB65C1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0933D9F9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11CEF7F2" w14:textId="7EECDC1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OKCUNM</w:t>
            </w:r>
          </w:p>
        </w:tc>
        <w:tc>
          <w:tcPr>
            <w:tcW w:w="926" w:type="dxa"/>
          </w:tcPr>
          <w:p w14:paraId="4C0AAD5F" w14:textId="1EBF670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0A9E0AA" w14:textId="6EC6F95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201CBAB8" w14:textId="61F83E77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535B1F20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3E681EA7" w14:textId="191B90CD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OBITNO</w:t>
            </w:r>
          </w:p>
        </w:tc>
        <w:tc>
          <w:tcPr>
            <w:tcW w:w="926" w:type="dxa"/>
          </w:tcPr>
          <w:p w14:paraId="3B6CB5E0" w14:textId="6C2C06A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48A179C" w14:textId="2AEC1630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0B88F37" w14:textId="0B814016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36F81A1E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3721527C" w14:textId="38B8DEB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OAORTP</w:t>
            </w:r>
          </w:p>
        </w:tc>
        <w:tc>
          <w:tcPr>
            <w:tcW w:w="926" w:type="dxa"/>
          </w:tcPr>
          <w:p w14:paraId="14662AE1" w14:textId="42FE813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E87A652" w14:textId="6A9F0A75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2504748D" w14:textId="78845232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3F73E779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1CB57B37" w14:textId="3D2EAA47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OBORST</w:t>
            </w:r>
          </w:p>
        </w:tc>
        <w:tc>
          <w:tcPr>
            <w:tcW w:w="926" w:type="dxa"/>
          </w:tcPr>
          <w:p w14:paraId="7944BEA6" w14:textId="428939B7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D52E60E" w14:textId="03FA6C9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0509BC0" w14:textId="07524FF0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7F89B1B7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5AF68FE1" w14:textId="2446D89F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OBORQT</w:t>
            </w:r>
          </w:p>
        </w:tc>
        <w:tc>
          <w:tcPr>
            <w:tcW w:w="926" w:type="dxa"/>
          </w:tcPr>
          <w:p w14:paraId="3FFA901E" w14:textId="5631852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A779F86" w14:textId="4EE07E9D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2A2F9C3E" w14:textId="7BD162C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25AC9EA2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3BA0DADF" w14:textId="7D479CB8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MOPQTT</w:t>
            </w:r>
          </w:p>
        </w:tc>
        <w:tc>
          <w:tcPr>
            <w:tcW w:w="926" w:type="dxa"/>
          </w:tcPr>
          <w:p w14:paraId="24F96B50" w14:textId="1C3795CD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F96AEC9" w14:textId="498C2048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22BC1CE1" w14:textId="2AC68BA3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59261AE7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73D49E7E" w14:textId="7AF11A9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lastRenderedPageBreak/>
              <w:t>OBALQT</w:t>
            </w:r>
          </w:p>
        </w:tc>
        <w:tc>
          <w:tcPr>
            <w:tcW w:w="926" w:type="dxa"/>
          </w:tcPr>
          <w:p w14:paraId="3ED13B3D" w14:textId="0E96B9D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BDA698D" w14:textId="4764985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051030A0" w14:textId="1DE7BA1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1F30AE8A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51523451" w14:textId="63342024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OBRNQT</w:t>
            </w:r>
          </w:p>
        </w:tc>
        <w:tc>
          <w:tcPr>
            <w:tcW w:w="926" w:type="dxa"/>
          </w:tcPr>
          <w:p w14:paraId="59ADF1BF" w14:textId="61C1EA9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12022ED" w14:textId="67521AD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48E89F36" w14:textId="5DD9ED73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0C385816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2134D2B" w14:textId="77500DD2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V_RUPT</w:t>
            </w:r>
          </w:p>
        </w:tc>
        <w:tc>
          <w:tcPr>
            <w:tcW w:w="926" w:type="dxa"/>
          </w:tcPr>
          <w:p w14:paraId="3984261D" w14:textId="552F171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1DB708EC" w14:textId="0A96AE0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11DDFCCF" w14:textId="0C77355D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75776111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3E6E17D7" w14:textId="65050968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OBDWDT</w:t>
            </w:r>
          </w:p>
        </w:tc>
        <w:tc>
          <w:tcPr>
            <w:tcW w:w="926" w:type="dxa"/>
          </w:tcPr>
          <w:p w14:paraId="209561BF" w14:textId="70631D34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1DD394E3" w14:textId="10AB202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9037A4A" w14:textId="5446E96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53C5C570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7430F9D0" w14:textId="568BEA85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OBPLDT</w:t>
            </w:r>
          </w:p>
        </w:tc>
        <w:tc>
          <w:tcPr>
            <w:tcW w:w="926" w:type="dxa"/>
          </w:tcPr>
          <w:p w14:paraId="15ECA198" w14:textId="28AFD90F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1FFEF9A" w14:textId="57BBD3A2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4297C74E" w14:textId="3F760717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4C78D18E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1A9D7D91" w14:textId="7BE09E09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OBCODT</w:t>
            </w:r>
          </w:p>
        </w:tc>
        <w:tc>
          <w:tcPr>
            <w:tcW w:w="926" w:type="dxa"/>
          </w:tcPr>
          <w:p w14:paraId="26E6ECA8" w14:textId="0C5C21D0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411BFBA" w14:textId="530AD17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37F4FC1E" w14:textId="2DFAC6F0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3772EDB9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3CDD5BA0" w14:textId="49A5BB4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OBPRIO</w:t>
            </w:r>
          </w:p>
        </w:tc>
        <w:tc>
          <w:tcPr>
            <w:tcW w:w="926" w:type="dxa"/>
          </w:tcPr>
          <w:p w14:paraId="1310D568" w14:textId="760F3CD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7D7A6D0" w14:textId="419E8D2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77273D98" w14:textId="08AEA6E7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2CFF661F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3580EA04" w14:textId="58476E1F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OBLNAM</w:t>
            </w:r>
          </w:p>
        </w:tc>
        <w:tc>
          <w:tcPr>
            <w:tcW w:w="926" w:type="dxa"/>
          </w:tcPr>
          <w:p w14:paraId="2D9E6688" w14:textId="47588549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0D04965" w14:textId="29FE1C2F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419C874D" w14:textId="2F45AAD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20D31BBF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2A49521D" w14:textId="5B3580E7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OKRESP</w:t>
            </w:r>
          </w:p>
        </w:tc>
        <w:tc>
          <w:tcPr>
            <w:tcW w:w="926" w:type="dxa"/>
          </w:tcPr>
          <w:p w14:paraId="59DFD9AE" w14:textId="2E9F16A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BAEDC6C" w14:textId="2833E9D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7E4B10DE" w14:textId="1EB88394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1E6A81A8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72A47F24" w14:textId="0C8EB5EF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OAUCA1</w:t>
            </w:r>
          </w:p>
        </w:tc>
        <w:tc>
          <w:tcPr>
            <w:tcW w:w="926" w:type="dxa"/>
          </w:tcPr>
          <w:p w14:paraId="2BAE79D2" w14:textId="59E63E1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F843CF0" w14:textId="70E9790F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6F22A03F" w14:textId="279C8D73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1258CA1C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6C2DFC95" w14:textId="7BA9AAB6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OQRSCD</w:t>
            </w:r>
          </w:p>
        </w:tc>
        <w:tc>
          <w:tcPr>
            <w:tcW w:w="926" w:type="dxa"/>
          </w:tcPr>
          <w:p w14:paraId="3B3FDC36" w14:textId="3706FA02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1BEFD5AB" w14:textId="21B1FC2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AE4B0A0" w14:textId="3BEB2F99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2E44D601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2F04449C" w14:textId="52AA682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OAOBLC</w:t>
            </w:r>
          </w:p>
        </w:tc>
        <w:tc>
          <w:tcPr>
            <w:tcW w:w="926" w:type="dxa"/>
          </w:tcPr>
          <w:p w14:paraId="51C8D496" w14:textId="18641AC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0905603" w14:textId="1DB47C5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C406A8F" w14:textId="488DCA9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61B6C809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3F12216E" w14:textId="418E4058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OBUCA1</w:t>
            </w:r>
          </w:p>
        </w:tc>
        <w:tc>
          <w:tcPr>
            <w:tcW w:w="926" w:type="dxa"/>
          </w:tcPr>
          <w:p w14:paraId="35994371" w14:textId="0947386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3BD0EA8" w14:textId="0C4C79E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16E81D3F" w14:textId="02A2AE33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03B4DAE5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E916F11" w14:textId="42AFB59A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OBAGNO</w:t>
            </w:r>
          </w:p>
        </w:tc>
        <w:tc>
          <w:tcPr>
            <w:tcW w:w="926" w:type="dxa"/>
          </w:tcPr>
          <w:p w14:paraId="7C5E9C50" w14:textId="69D6AC16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49FB1A8" w14:textId="6B94AB58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0D6F58F8" w14:textId="360180B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7B32BF4C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0DE7DAD" w14:textId="24DB664E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OBCUNO</w:t>
            </w:r>
          </w:p>
        </w:tc>
        <w:tc>
          <w:tcPr>
            <w:tcW w:w="926" w:type="dxa"/>
          </w:tcPr>
          <w:p w14:paraId="728803C7" w14:textId="0FF07663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6705D065" w14:textId="16FA6259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651895AB" w14:textId="72B4C4ED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554BDC8B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72675ECC" w14:textId="56691108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V_QRED</w:t>
            </w:r>
          </w:p>
        </w:tc>
        <w:tc>
          <w:tcPr>
            <w:tcW w:w="926" w:type="dxa"/>
          </w:tcPr>
          <w:p w14:paraId="02ACBAB7" w14:textId="17BF3B06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783A2AC" w14:textId="1E4803DD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5004700F" w14:textId="1BF3A904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5772C9AE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167F0F5" w14:textId="7C16EF18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V_QYEL</w:t>
            </w:r>
          </w:p>
        </w:tc>
        <w:tc>
          <w:tcPr>
            <w:tcW w:w="926" w:type="dxa"/>
          </w:tcPr>
          <w:p w14:paraId="0B93A26D" w14:textId="16DF66F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9CAE4A6" w14:textId="137E5705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37B28A5C" w14:textId="6DA7CE19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8B593B" w14:paraId="2B8C32B9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2AE149AD" w14:textId="6CF873B7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OBWHLO</w:t>
            </w:r>
          </w:p>
        </w:tc>
        <w:tc>
          <w:tcPr>
            <w:tcW w:w="926" w:type="dxa"/>
          </w:tcPr>
          <w:p w14:paraId="1FD432D0" w14:textId="127C284C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AAE1B8C" w14:textId="4022A5FB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7463965C" w14:textId="599A9881" w:rsidR="0049799B" w:rsidRPr="001478A7" w:rsidRDefault="0049799B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514F4D" w:rsidRPr="008B593B" w14:paraId="3FF97DD4" w14:textId="77777777" w:rsidTr="008B5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1C47A0D3" w14:textId="441D59A6" w:rsidR="00514F4D" w:rsidRPr="00514F4D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14F4D">
              <w:rPr>
                <w:rFonts w:cs="Arial"/>
                <w:b w:val="0"/>
                <w:bCs w:val="0"/>
                <w:sz w:val="20"/>
                <w:szCs w:val="20"/>
              </w:rPr>
              <w:t>OBUCA2</w:t>
            </w:r>
          </w:p>
        </w:tc>
        <w:tc>
          <w:tcPr>
            <w:tcW w:w="926" w:type="dxa"/>
          </w:tcPr>
          <w:p w14:paraId="02F18CF5" w14:textId="690AB266" w:rsidR="00514F4D" w:rsidRPr="001478A7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7B93F5D" w14:textId="5A6AD4C3" w:rsidR="00514F4D" w:rsidRPr="001478A7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68C09AA4" w14:textId="4F711149" w:rsidR="00514F4D" w:rsidRPr="001478A7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514F4D" w:rsidRPr="008B593B" w14:paraId="6F7A90B3" w14:textId="77777777" w:rsidTr="008B59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08046DA4" w14:textId="636729DE" w:rsidR="00514F4D" w:rsidRPr="00514F4D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14F4D">
              <w:rPr>
                <w:rFonts w:cs="Arial"/>
                <w:b w:val="0"/>
                <w:bCs w:val="0"/>
                <w:sz w:val="20"/>
                <w:szCs w:val="20"/>
              </w:rPr>
              <w:t>OAUCA6</w:t>
            </w:r>
          </w:p>
        </w:tc>
        <w:tc>
          <w:tcPr>
            <w:tcW w:w="926" w:type="dxa"/>
          </w:tcPr>
          <w:p w14:paraId="2CEED604" w14:textId="22EC49B5" w:rsidR="00514F4D" w:rsidRPr="001478A7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61951C16" w14:textId="5DD47706" w:rsidR="00514F4D" w:rsidRPr="001478A7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962" w:type="dxa"/>
          </w:tcPr>
          <w:p w14:paraId="30636085" w14:textId="3AE70BF4" w:rsidR="00514F4D" w:rsidRPr="001478A7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79FA26FC" w14:textId="77777777" w:rsidR="004C6012" w:rsidRDefault="004C6012" w:rsidP="004C6012">
      <w:pPr>
        <w:pStyle w:val="BodyText"/>
        <w:ind w:left="0"/>
      </w:pPr>
    </w:p>
    <w:p w14:paraId="0CB67E6C" w14:textId="37E525CE" w:rsidR="004C6012" w:rsidRDefault="006E34D1" w:rsidP="004C6012">
      <w:pPr>
        <w:pStyle w:val="Heading3"/>
        <w:numPr>
          <w:ilvl w:val="2"/>
          <w:numId w:val="1"/>
        </w:numPr>
      </w:pPr>
      <w:r w:rsidRPr="006E34D1">
        <w:t>OIS100MI.CloLine</w:t>
      </w:r>
    </w:p>
    <w:p w14:paraId="501CA5DD" w14:textId="3CA6B73B" w:rsidR="004C6012" w:rsidRDefault="006E34D1" w:rsidP="004C6012">
      <w:pPr>
        <w:pStyle w:val="BodyText"/>
        <w:ind w:left="0"/>
      </w:pPr>
      <w:r w:rsidRPr="006E34D1">
        <w:t>Cette transaction est déclenchée depuis le popup de fermeture de ligne</w:t>
      </w:r>
    </w:p>
    <w:tbl>
      <w:tblPr>
        <w:tblStyle w:val="PlainTable1"/>
        <w:tblW w:w="6448" w:type="dxa"/>
        <w:tblLook w:val="04A0" w:firstRow="1" w:lastRow="0" w:firstColumn="1" w:lastColumn="0" w:noHBand="0" w:noVBand="1"/>
      </w:tblPr>
      <w:tblGrid>
        <w:gridCol w:w="1084"/>
        <w:gridCol w:w="861"/>
        <w:gridCol w:w="1378"/>
        <w:gridCol w:w="3929"/>
      </w:tblGrid>
      <w:tr w:rsidR="002D2E9F" w:rsidRPr="00CA24A7" w14:paraId="60ED6CD7" w14:textId="77777777" w:rsidTr="002D2E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613E4B3" w14:textId="77777777" w:rsidR="002D2E9F" w:rsidRPr="00CA24A7" w:rsidRDefault="002D2E9F" w:rsidP="00DF362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286" w:type="dxa"/>
            <w:shd w:val="clear" w:color="auto" w:fill="00B0F0"/>
          </w:tcPr>
          <w:p w14:paraId="249928D1" w14:textId="77777777" w:rsidR="002D2E9F" w:rsidRPr="00CA24A7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2BF963F" w14:textId="77777777" w:rsidR="002D2E9F" w:rsidRPr="00CA24A7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2AF3AAD5" w14:textId="77777777" w:rsidR="002D2E9F" w:rsidRPr="00CA24A7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6E34D1" w:rsidRPr="00CA24A7" w14:paraId="74CCE996" w14:textId="77777777" w:rsidTr="002D2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F756E8B" w14:textId="2BFD9C78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ORNO</w:t>
            </w:r>
          </w:p>
        </w:tc>
        <w:tc>
          <w:tcPr>
            <w:tcW w:w="1286" w:type="dxa"/>
          </w:tcPr>
          <w:p w14:paraId="1C0344C9" w14:textId="30C1ED73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472867F" w14:textId="0421B5BF" w:rsidR="006E34D1" w:rsidRPr="001478A7" w:rsidRDefault="009A510D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789E87CE" w14:textId="303D8675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CMS100MI.LSTU012_OOLINE</w:t>
            </w:r>
            <w:r w:rsidR="008C3E36">
              <w:rPr>
                <w:rFonts w:cs="Arial"/>
                <w:sz w:val="20"/>
                <w:szCs w:val="20"/>
              </w:rPr>
              <w:t>.</w:t>
            </w:r>
            <w:r w:rsidRPr="001478A7">
              <w:rPr>
                <w:rFonts w:cs="Arial"/>
                <w:sz w:val="20"/>
                <w:szCs w:val="20"/>
              </w:rPr>
              <w:t>OBORNO</w:t>
            </w:r>
          </w:p>
        </w:tc>
      </w:tr>
      <w:tr w:rsidR="006E34D1" w:rsidRPr="00CA24A7" w14:paraId="46801BCD" w14:textId="77777777" w:rsidTr="002D2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42A1427" w14:textId="0CB9CD5A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PONR</w:t>
            </w:r>
          </w:p>
        </w:tc>
        <w:tc>
          <w:tcPr>
            <w:tcW w:w="1286" w:type="dxa"/>
          </w:tcPr>
          <w:p w14:paraId="5D89F849" w14:textId="767B716D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106ECDA" w14:textId="4DEE3E26" w:rsidR="006E34D1" w:rsidRPr="001478A7" w:rsidRDefault="009A510D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1B922FD" w14:textId="1533A561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CMS100MI.LSTU012_OOLINE</w:t>
            </w:r>
            <w:r w:rsidR="008C3E36">
              <w:rPr>
                <w:rFonts w:cs="Arial"/>
                <w:sz w:val="20"/>
                <w:szCs w:val="20"/>
              </w:rPr>
              <w:t>.</w:t>
            </w:r>
            <w:r w:rsidRPr="001478A7">
              <w:rPr>
                <w:rFonts w:cs="Arial"/>
                <w:sz w:val="20"/>
                <w:szCs w:val="20"/>
              </w:rPr>
              <w:t>OBPONR</w:t>
            </w:r>
          </w:p>
        </w:tc>
      </w:tr>
      <w:tr w:rsidR="006E34D1" w:rsidRPr="00CA24A7" w14:paraId="7F5473A1" w14:textId="77777777" w:rsidTr="002D2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BB763C9" w14:textId="28283D5C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RSC6</w:t>
            </w:r>
          </w:p>
        </w:tc>
        <w:tc>
          <w:tcPr>
            <w:tcW w:w="1286" w:type="dxa"/>
          </w:tcPr>
          <w:p w14:paraId="55EDB443" w14:textId="228F31F4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B294BDA" w14:textId="6656FDDC" w:rsidR="006E34D1" w:rsidRPr="001478A7" w:rsidRDefault="009A510D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1A4FB80C" w14:textId="03C63D4B" w:rsidR="006E34D1" w:rsidRPr="001478A7" w:rsidRDefault="009A510D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CRS221MI.Lst / RSCD</w:t>
            </w:r>
          </w:p>
        </w:tc>
      </w:tr>
      <w:tr w:rsidR="006E34D1" w:rsidRPr="00CA24A7" w14:paraId="700D21A8" w14:textId="77777777" w:rsidTr="002D2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5E4EE6F" w14:textId="1AFD2CF3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UPDA</w:t>
            </w:r>
          </w:p>
        </w:tc>
        <w:tc>
          <w:tcPr>
            <w:tcW w:w="1286" w:type="dxa"/>
          </w:tcPr>
          <w:p w14:paraId="27E5B4B1" w14:textId="3658FE5A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251ACB1" w14:textId="62D1624D" w:rsidR="006E34D1" w:rsidRPr="001478A7" w:rsidRDefault="009A510D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025ACA3C" w14:textId="0D635E61" w:rsidR="006E34D1" w:rsidRPr="001478A7" w:rsidRDefault="006E34D1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1</w:t>
            </w:r>
          </w:p>
        </w:tc>
      </w:tr>
    </w:tbl>
    <w:p w14:paraId="42D11D46" w14:textId="77777777" w:rsidR="004C6012" w:rsidRDefault="004C6012" w:rsidP="004C6012">
      <w:pPr>
        <w:pStyle w:val="BodyText"/>
        <w:ind w:left="0"/>
      </w:pPr>
    </w:p>
    <w:p w14:paraId="6B5CDEEB" w14:textId="71B736ED" w:rsidR="004C6012" w:rsidRPr="006E2893" w:rsidRDefault="009A510D" w:rsidP="004C6012">
      <w:pPr>
        <w:pStyle w:val="Heading3"/>
        <w:numPr>
          <w:ilvl w:val="2"/>
          <w:numId w:val="1"/>
        </w:numPr>
        <w:rPr>
          <w:lang w:val="en-MU"/>
        </w:rPr>
      </w:pPr>
      <w:r w:rsidRPr="009A510D">
        <w:rPr>
          <w:lang w:val="en-MU"/>
        </w:rPr>
        <w:t>CRS221MI.Lst</w:t>
      </w:r>
    </w:p>
    <w:p w14:paraId="64E0CB10" w14:textId="77F8A56F" w:rsidR="004C6012" w:rsidRDefault="004C6012" w:rsidP="004C6012">
      <w:pPr>
        <w:pStyle w:val="BodyText"/>
        <w:ind w:left="0"/>
      </w:pPr>
      <w:r>
        <w:t xml:space="preserve">Cette API sera utilisée pour </w:t>
      </w:r>
      <w:r w:rsidR="009A510D" w:rsidRPr="009A510D">
        <w:t>alimenter la liste déroulante des motifs de clôture dans le popup</w:t>
      </w:r>
      <w:r>
        <w:t>.</w:t>
      </w:r>
    </w:p>
    <w:tbl>
      <w:tblPr>
        <w:tblStyle w:val="PlainTable1"/>
        <w:tblW w:w="6448" w:type="dxa"/>
        <w:tblLook w:val="04A0" w:firstRow="1" w:lastRow="0" w:firstColumn="1" w:lastColumn="0" w:noHBand="0" w:noVBand="1"/>
      </w:tblPr>
      <w:tblGrid>
        <w:gridCol w:w="1114"/>
        <w:gridCol w:w="1286"/>
        <w:gridCol w:w="1666"/>
        <w:gridCol w:w="2382"/>
      </w:tblGrid>
      <w:tr w:rsidR="002D2E9F" w:rsidRPr="00CA24A7" w14:paraId="6DE92D8C" w14:textId="77777777" w:rsidTr="002D2E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EDB2205" w14:textId="77777777" w:rsidR="002D2E9F" w:rsidRPr="00CA24A7" w:rsidRDefault="002D2E9F" w:rsidP="00DF362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286" w:type="dxa"/>
            <w:shd w:val="clear" w:color="auto" w:fill="00B0F0"/>
          </w:tcPr>
          <w:p w14:paraId="76807C33" w14:textId="77777777" w:rsidR="002D2E9F" w:rsidRPr="00CA24A7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3A29B573" w14:textId="77777777" w:rsidR="002D2E9F" w:rsidRPr="00CA24A7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6D22DF9B" w14:textId="77777777" w:rsidR="002D2E9F" w:rsidRPr="00CA24A7" w:rsidRDefault="002D2E9F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9A510D" w:rsidRPr="00CA24A7" w14:paraId="6514E306" w14:textId="77777777" w:rsidTr="002D2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58557F6" w14:textId="7F128DE0" w:rsidR="009A510D" w:rsidRPr="009A510D" w:rsidRDefault="009A510D" w:rsidP="009A510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RNCY</w:t>
            </w:r>
          </w:p>
        </w:tc>
        <w:tc>
          <w:tcPr>
            <w:tcW w:w="1286" w:type="dxa"/>
          </w:tcPr>
          <w:p w14:paraId="4CF86F27" w14:textId="101AB77C" w:rsidR="009A510D" w:rsidRPr="009A510D" w:rsidRDefault="009A510D" w:rsidP="009A510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1CCF651" w14:textId="270D510A" w:rsidR="009A510D" w:rsidRPr="009A510D" w:rsidRDefault="00930198" w:rsidP="009A510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F1288BF" w14:textId="142FCC21" w:rsidR="009A510D" w:rsidRPr="00CA24A7" w:rsidRDefault="009A510D" w:rsidP="009A510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YQTY</w:t>
            </w:r>
          </w:p>
        </w:tc>
      </w:tr>
      <w:tr w:rsidR="009A510D" w:rsidRPr="00CA24A7" w14:paraId="027B27F6" w14:textId="77777777" w:rsidTr="002D2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D563CA3" w14:textId="0D9B4BBA" w:rsidR="009A510D" w:rsidRPr="001478A7" w:rsidRDefault="009A510D" w:rsidP="009A510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NFTR</w:t>
            </w:r>
          </w:p>
        </w:tc>
        <w:tc>
          <w:tcPr>
            <w:tcW w:w="1286" w:type="dxa"/>
          </w:tcPr>
          <w:p w14:paraId="4E5FBF58" w14:textId="47AEB642" w:rsidR="009A510D" w:rsidRPr="001478A7" w:rsidRDefault="009A510D" w:rsidP="009A510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A3C7AD2" w14:textId="15007FF0" w:rsidR="009A510D" w:rsidRPr="001478A7" w:rsidRDefault="00930198" w:rsidP="009A510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0D409AB1" w14:textId="57780CDD" w:rsidR="009A510D" w:rsidRPr="001478A7" w:rsidRDefault="009A510D" w:rsidP="009A510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1</w:t>
            </w:r>
          </w:p>
        </w:tc>
      </w:tr>
      <w:tr w:rsidR="009A510D" w:rsidRPr="00CA24A7" w14:paraId="104D7CF3" w14:textId="77777777" w:rsidTr="002D2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9B8A98F" w14:textId="73DACED9" w:rsidR="009A510D" w:rsidRPr="001478A7" w:rsidRDefault="009A510D" w:rsidP="009A510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RSCD</w:t>
            </w:r>
          </w:p>
        </w:tc>
        <w:tc>
          <w:tcPr>
            <w:tcW w:w="1286" w:type="dxa"/>
          </w:tcPr>
          <w:p w14:paraId="37DD4871" w14:textId="6B322850" w:rsidR="009A510D" w:rsidRPr="001478A7" w:rsidRDefault="009A510D" w:rsidP="009A510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F30E534" w14:textId="307D4C14" w:rsidR="009A510D" w:rsidRPr="001478A7" w:rsidRDefault="009A510D" w:rsidP="009A510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1D5C0AD" w14:textId="1A84EBC2" w:rsidR="009A510D" w:rsidRPr="001478A7" w:rsidRDefault="0049799B" w:rsidP="009A510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2C0422F8" w14:textId="77777777" w:rsidR="004C6012" w:rsidRPr="00CA24A7" w:rsidRDefault="004C6012" w:rsidP="004C6012"/>
    <w:p w14:paraId="7F01E4B0" w14:textId="2DB76D48" w:rsidR="00B8107D" w:rsidRDefault="00EE720E" w:rsidP="001E6BB2">
      <w:pPr>
        <w:pStyle w:val="Heading3"/>
      </w:pPr>
      <w:r w:rsidRPr="00EE720E">
        <w:t>MMS080MI.LstMtPIByItmWhs</w:t>
      </w:r>
    </w:p>
    <w:p w14:paraId="1F3C656A" w14:textId="01DC8E01" w:rsidR="001E6BB2" w:rsidRDefault="001E6BB2" w:rsidP="001E6BB2">
      <w:pPr>
        <w:pStyle w:val="BodyText"/>
        <w:ind w:left="0"/>
      </w:pPr>
      <w:r>
        <w:t xml:space="preserve">Cette API </w:t>
      </w:r>
      <w:r w:rsidR="00EE720E">
        <w:t>a</w:t>
      </w:r>
      <w:r w:rsidR="00EE720E" w:rsidRPr="00EE720E">
        <w:t xml:space="preserve">limente la grille </w:t>
      </w:r>
      <w:r w:rsidR="00EE720E">
        <w:t>Planning MRP</w:t>
      </w:r>
      <w:r w:rsidR="00EE720E" w:rsidRPr="00EE720E">
        <w:t xml:space="preserve"> basée sur la ligne sélectionnée</w:t>
      </w:r>
    </w:p>
    <w:tbl>
      <w:tblPr>
        <w:tblStyle w:val="PlainTable1"/>
        <w:tblW w:w="6539" w:type="dxa"/>
        <w:tblLook w:val="04A0" w:firstRow="1" w:lastRow="0" w:firstColumn="1" w:lastColumn="0" w:noHBand="0" w:noVBand="1"/>
      </w:tblPr>
      <w:tblGrid>
        <w:gridCol w:w="1084"/>
        <w:gridCol w:w="861"/>
        <w:gridCol w:w="1378"/>
        <w:gridCol w:w="3829"/>
      </w:tblGrid>
      <w:tr w:rsidR="001E6BB2" w:rsidRPr="00CA24A7" w14:paraId="5C4136B1" w14:textId="77777777" w:rsidTr="003C3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shd w:val="clear" w:color="auto" w:fill="00B0F0"/>
          </w:tcPr>
          <w:p w14:paraId="6B0B6960" w14:textId="77777777" w:rsidR="001E6BB2" w:rsidRPr="00CA24A7" w:rsidRDefault="001E6BB2" w:rsidP="00DF362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926" w:type="dxa"/>
            <w:shd w:val="clear" w:color="auto" w:fill="00B0F0"/>
          </w:tcPr>
          <w:p w14:paraId="2FD667DC" w14:textId="77777777" w:rsidR="001E6BB2" w:rsidRPr="00CA24A7" w:rsidRDefault="001E6BB2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4F5B309F" w14:textId="77777777" w:rsidR="001E6BB2" w:rsidRPr="00CA24A7" w:rsidRDefault="001E6BB2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3151" w:type="dxa"/>
            <w:shd w:val="clear" w:color="auto" w:fill="00B0F0"/>
          </w:tcPr>
          <w:p w14:paraId="78652B76" w14:textId="77777777" w:rsidR="001E6BB2" w:rsidRPr="00CA24A7" w:rsidRDefault="001E6BB2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930198" w:rsidRPr="00CA24A7" w14:paraId="2761C03B" w14:textId="77777777" w:rsidTr="003C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CDC02A3" w14:textId="4B87E91C" w:rsidR="00930198" w:rsidRPr="001478A7" w:rsidRDefault="00930198" w:rsidP="009301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lastRenderedPageBreak/>
              <w:t>ITNO</w:t>
            </w:r>
          </w:p>
        </w:tc>
        <w:tc>
          <w:tcPr>
            <w:tcW w:w="926" w:type="dxa"/>
          </w:tcPr>
          <w:p w14:paraId="2F5DF4FE" w14:textId="22DCE3DE" w:rsidR="00930198" w:rsidRPr="001478A7" w:rsidRDefault="00930198" w:rsidP="009301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428C7C94" w14:textId="1D82F155" w:rsidR="00930198" w:rsidRPr="001478A7" w:rsidRDefault="00930198" w:rsidP="009301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3151" w:type="dxa"/>
          </w:tcPr>
          <w:p w14:paraId="22941E79" w14:textId="3D55A85D" w:rsidR="00930198" w:rsidRPr="001478A7" w:rsidRDefault="00930198" w:rsidP="009301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CMS100MI.LstU012_OOLINE</w:t>
            </w:r>
            <w:r w:rsidR="008C3E36">
              <w:rPr>
                <w:rFonts w:cs="Arial"/>
                <w:sz w:val="20"/>
                <w:szCs w:val="20"/>
              </w:rPr>
              <w:t>.</w:t>
            </w:r>
            <w:r w:rsidRPr="001478A7">
              <w:rPr>
                <w:rFonts w:cs="Arial"/>
                <w:sz w:val="20"/>
                <w:szCs w:val="20"/>
              </w:rPr>
              <w:t>OBITNO</w:t>
            </w:r>
          </w:p>
        </w:tc>
      </w:tr>
      <w:tr w:rsidR="00930198" w:rsidRPr="001D3786" w14:paraId="34C8029E" w14:textId="77777777" w:rsidTr="003C3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C185AB8" w14:textId="1AB23E61" w:rsidR="00930198" w:rsidRPr="001478A7" w:rsidRDefault="00930198" w:rsidP="009301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926" w:type="dxa"/>
          </w:tcPr>
          <w:p w14:paraId="7D5D2306" w14:textId="53428363" w:rsidR="00930198" w:rsidRPr="001478A7" w:rsidRDefault="00930198" w:rsidP="009301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7915A9D1" w14:textId="480FD3E7" w:rsidR="00930198" w:rsidRPr="001478A7" w:rsidRDefault="00930198" w:rsidP="009301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3151" w:type="dxa"/>
          </w:tcPr>
          <w:p w14:paraId="4F20B4E1" w14:textId="348DA417" w:rsidR="00930198" w:rsidRPr="001478A7" w:rsidRDefault="00930198" w:rsidP="00930198">
            <w:pPr>
              <w:tabs>
                <w:tab w:val="center" w:pos="1083"/>
                <w:tab w:val="right" w:pos="21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CMS100MI.LstU012_OOLINE</w:t>
            </w:r>
            <w:r w:rsidR="008C3E36">
              <w:rPr>
                <w:rFonts w:cs="Arial"/>
                <w:sz w:val="20"/>
                <w:szCs w:val="20"/>
              </w:rPr>
              <w:t>.</w:t>
            </w:r>
            <w:r w:rsidRPr="001478A7">
              <w:rPr>
                <w:rFonts w:cs="Arial"/>
                <w:sz w:val="20"/>
                <w:szCs w:val="20"/>
              </w:rPr>
              <w:t>OBWHLO</w:t>
            </w:r>
          </w:p>
        </w:tc>
      </w:tr>
      <w:tr w:rsidR="00930198" w:rsidRPr="00CA24A7" w14:paraId="36DC785F" w14:textId="77777777" w:rsidTr="003C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1658CF34" w14:textId="02CD380C" w:rsidR="00930198" w:rsidRPr="001478A7" w:rsidRDefault="00930198" w:rsidP="009301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IATP</w:t>
            </w:r>
          </w:p>
        </w:tc>
        <w:tc>
          <w:tcPr>
            <w:tcW w:w="926" w:type="dxa"/>
          </w:tcPr>
          <w:p w14:paraId="6811C54C" w14:textId="14D7F201" w:rsidR="00930198" w:rsidRPr="001478A7" w:rsidRDefault="00930198" w:rsidP="009301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0CCAD26C" w14:textId="2D90CDD1" w:rsidR="00930198" w:rsidRPr="001478A7" w:rsidRDefault="003C3CFA" w:rsidP="009301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5BF73C98" w14:textId="7D91DE00" w:rsidR="00930198" w:rsidRPr="001478A7" w:rsidRDefault="00930198" w:rsidP="00930198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1</w:t>
            </w:r>
          </w:p>
        </w:tc>
      </w:tr>
      <w:tr w:rsidR="0049799B" w:rsidRPr="00CA24A7" w14:paraId="51898D37" w14:textId="77777777" w:rsidTr="003C3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88C19B9" w14:textId="33D4D92B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PLDT</w:t>
            </w:r>
          </w:p>
        </w:tc>
        <w:tc>
          <w:tcPr>
            <w:tcW w:w="926" w:type="dxa"/>
          </w:tcPr>
          <w:p w14:paraId="61C3BD40" w14:textId="53F6D326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D40216F" w14:textId="13001F15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104F695B" w14:textId="6231CAB3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14D5AA94" w14:textId="77777777" w:rsidTr="003C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516DAD97" w14:textId="6F761FB9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TRQT</w:t>
            </w:r>
          </w:p>
        </w:tc>
        <w:tc>
          <w:tcPr>
            <w:tcW w:w="926" w:type="dxa"/>
          </w:tcPr>
          <w:p w14:paraId="77A9527E" w14:textId="7B438299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5CEA768" w14:textId="67F623D0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53F90F88" w14:textId="2B3A23A0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73299E52" w14:textId="77777777" w:rsidTr="003C3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1585477" w14:textId="64965608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PQOH</w:t>
            </w:r>
          </w:p>
        </w:tc>
        <w:tc>
          <w:tcPr>
            <w:tcW w:w="926" w:type="dxa"/>
          </w:tcPr>
          <w:p w14:paraId="24AD1CAB" w14:textId="68C8CE15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03191E2" w14:textId="7A96EE91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28B642B3" w14:textId="7075687F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70754118" w14:textId="77777777" w:rsidTr="003C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946CA3F" w14:textId="21DC0029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AVTP</w:t>
            </w:r>
          </w:p>
        </w:tc>
        <w:tc>
          <w:tcPr>
            <w:tcW w:w="926" w:type="dxa"/>
          </w:tcPr>
          <w:p w14:paraId="6BC9A8FA" w14:textId="0B4B22F2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26473B6" w14:textId="5C88518A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52B7CE61" w14:textId="6336B2E4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61D57EA8" w14:textId="77777777" w:rsidTr="003C3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5C160030" w14:textId="5439B9DB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ORCA</w:t>
            </w:r>
          </w:p>
        </w:tc>
        <w:tc>
          <w:tcPr>
            <w:tcW w:w="926" w:type="dxa"/>
          </w:tcPr>
          <w:p w14:paraId="53121817" w14:textId="74ACFABD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832FE59" w14:textId="2B1C1C2C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57548DEC" w14:textId="4479BE41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445B62A8" w14:textId="77777777" w:rsidTr="003C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79E993D" w14:textId="76143A0B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STAT</w:t>
            </w:r>
          </w:p>
        </w:tc>
        <w:tc>
          <w:tcPr>
            <w:tcW w:w="926" w:type="dxa"/>
          </w:tcPr>
          <w:p w14:paraId="2A69843D" w14:textId="70719308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D02F227" w14:textId="50228BF2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65107B69" w14:textId="0D848CE6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0584F1D1" w14:textId="77777777" w:rsidTr="003C3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596C7CF" w14:textId="5B36BAC2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RIDN</w:t>
            </w:r>
          </w:p>
        </w:tc>
        <w:tc>
          <w:tcPr>
            <w:tcW w:w="926" w:type="dxa"/>
          </w:tcPr>
          <w:p w14:paraId="747C3187" w14:textId="585FAE6F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B85065F" w14:textId="69B3CB43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19524DF2" w14:textId="311DF965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00FCC1C5" w14:textId="77777777" w:rsidTr="003C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8116CA1" w14:textId="5CE7F9E1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RIDL</w:t>
            </w:r>
          </w:p>
        </w:tc>
        <w:tc>
          <w:tcPr>
            <w:tcW w:w="926" w:type="dxa"/>
          </w:tcPr>
          <w:p w14:paraId="7F815665" w14:textId="3189BB9B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1FDC4ED7" w14:textId="0BEF033A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61C9422E" w14:textId="65F5671D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32F2E403" w14:textId="77777777" w:rsidTr="003C3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2D9BFFB8" w14:textId="2756B498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ALQT</w:t>
            </w:r>
          </w:p>
        </w:tc>
        <w:tc>
          <w:tcPr>
            <w:tcW w:w="926" w:type="dxa"/>
          </w:tcPr>
          <w:p w14:paraId="54AE0498" w14:textId="6B5B7A58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2F31163" w14:textId="2F717D9A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31EED876" w14:textId="1281B20F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7E59238D" w14:textId="77777777" w:rsidTr="003C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1BF365CD" w14:textId="697DA54E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PQTT</w:t>
            </w:r>
          </w:p>
        </w:tc>
        <w:tc>
          <w:tcPr>
            <w:tcW w:w="926" w:type="dxa"/>
          </w:tcPr>
          <w:p w14:paraId="63952291" w14:textId="2FEC4BB2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6B5BFE3F" w14:textId="1720C1D6" w:rsidR="0049799B" w:rsidRPr="001478A7" w:rsidRDefault="0049799B" w:rsidP="004979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4335B477" w14:textId="149899DB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  <w:tr w:rsidR="0049799B" w:rsidRPr="00CA24A7" w14:paraId="2907F434" w14:textId="77777777" w:rsidTr="003C3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C344CEF" w14:textId="7424FF13" w:rsidR="0049799B" w:rsidRPr="001478A7" w:rsidRDefault="0049799B" w:rsidP="0049799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478A7">
              <w:rPr>
                <w:rFonts w:cs="Arial"/>
                <w:b w:val="0"/>
                <w:bCs w:val="0"/>
                <w:sz w:val="20"/>
                <w:szCs w:val="20"/>
              </w:rPr>
              <w:t>RFTX</w:t>
            </w:r>
          </w:p>
        </w:tc>
        <w:tc>
          <w:tcPr>
            <w:tcW w:w="926" w:type="dxa"/>
          </w:tcPr>
          <w:p w14:paraId="3D784371" w14:textId="5EB8DDDF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49C01EFE" w14:textId="75249783" w:rsidR="0049799B" w:rsidRPr="001478A7" w:rsidRDefault="0049799B" w:rsidP="004979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151" w:type="dxa"/>
          </w:tcPr>
          <w:p w14:paraId="6A71C10D" w14:textId="3D532713" w:rsidR="0049799B" w:rsidRPr="001478A7" w:rsidRDefault="0049799B" w:rsidP="0049799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3E80C7F4" w14:textId="77777777" w:rsidR="008457C1" w:rsidRDefault="008457C1" w:rsidP="008457C1">
      <w:pPr>
        <w:pStyle w:val="Heading3"/>
        <w:numPr>
          <w:ilvl w:val="0"/>
          <w:numId w:val="0"/>
        </w:numPr>
        <w:ind w:left="1440"/>
        <w:rPr>
          <w:lang w:val="en-MU"/>
        </w:rPr>
      </w:pPr>
    </w:p>
    <w:p w14:paraId="06A64546" w14:textId="2E6513C6" w:rsidR="00B31B65" w:rsidRPr="006E2893" w:rsidRDefault="008457C1" w:rsidP="00B31B65">
      <w:pPr>
        <w:pStyle w:val="Heading3"/>
        <w:numPr>
          <w:ilvl w:val="2"/>
          <w:numId w:val="1"/>
        </w:numPr>
        <w:rPr>
          <w:lang w:val="en-MU"/>
        </w:rPr>
      </w:pPr>
      <w:r w:rsidRPr="008457C1">
        <w:rPr>
          <w:lang w:val="en-MU"/>
        </w:rPr>
        <w:t>OIS100MI.GetOrderHead</w:t>
      </w:r>
    </w:p>
    <w:p w14:paraId="33BC322C" w14:textId="3C51E0C4" w:rsidR="00B31B65" w:rsidRDefault="00B31B65" w:rsidP="00B31B65">
      <w:pPr>
        <w:pStyle w:val="BodyText"/>
        <w:ind w:left="0"/>
      </w:pPr>
      <w:r>
        <w:t xml:space="preserve">Cette API sera utilisée pour </w:t>
      </w:r>
      <w:proofErr w:type="spellStart"/>
      <w:r w:rsidR="008457C1">
        <w:t>r</w:t>
      </w:r>
      <w:r w:rsidR="008457C1" w:rsidRPr="008457C1">
        <w:t>écup</w:t>
      </w:r>
      <w:r w:rsidR="008457C1">
        <w:t>e</w:t>
      </w:r>
      <w:r w:rsidR="008457C1" w:rsidRPr="008457C1">
        <w:t>r</w:t>
      </w:r>
      <w:proofErr w:type="spellEnd"/>
      <w:r w:rsidR="008457C1" w:rsidRPr="008457C1">
        <w:t xml:space="preserve"> </w:t>
      </w:r>
      <w:r w:rsidR="008457C1">
        <w:t>le</w:t>
      </w:r>
      <w:r w:rsidR="008457C1" w:rsidRPr="008457C1">
        <w:t xml:space="preserve"> client pour la vérification "Permanent" dans le MRP</w:t>
      </w:r>
    </w:p>
    <w:tbl>
      <w:tblPr>
        <w:tblStyle w:val="PlainTable1"/>
        <w:tblW w:w="6448" w:type="dxa"/>
        <w:tblLook w:val="04A0" w:firstRow="1" w:lastRow="0" w:firstColumn="1" w:lastColumn="0" w:noHBand="0" w:noVBand="1"/>
      </w:tblPr>
      <w:tblGrid>
        <w:gridCol w:w="1084"/>
        <w:gridCol w:w="861"/>
        <w:gridCol w:w="1378"/>
        <w:gridCol w:w="3761"/>
      </w:tblGrid>
      <w:tr w:rsidR="00B31B65" w:rsidRPr="00CA24A7" w14:paraId="52D8766F" w14:textId="77777777" w:rsidTr="00DF3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55DD8E1C" w14:textId="77777777" w:rsidR="00B31B65" w:rsidRPr="00CA24A7" w:rsidRDefault="00B31B65" w:rsidP="00DF362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286" w:type="dxa"/>
            <w:shd w:val="clear" w:color="auto" w:fill="00B0F0"/>
          </w:tcPr>
          <w:p w14:paraId="2FA1B6FE" w14:textId="77777777" w:rsidR="00B31B65" w:rsidRPr="00CA24A7" w:rsidRDefault="00B31B65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69F5FA8C" w14:textId="77777777" w:rsidR="00B31B65" w:rsidRPr="00CA24A7" w:rsidRDefault="00B31B65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1C99C99E" w14:textId="77777777" w:rsidR="00B31B65" w:rsidRPr="00CA24A7" w:rsidRDefault="00B31B65" w:rsidP="00DF362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B31B65" w:rsidRPr="00CA24A7" w14:paraId="190A87B5" w14:textId="77777777" w:rsidTr="00DF3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5445777" w14:textId="79C43725" w:rsidR="00B31B65" w:rsidRPr="00CA24A7" w:rsidRDefault="008457C1" w:rsidP="00DF362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ORNO</w:t>
            </w:r>
          </w:p>
        </w:tc>
        <w:tc>
          <w:tcPr>
            <w:tcW w:w="1286" w:type="dxa"/>
          </w:tcPr>
          <w:p w14:paraId="39DC5396" w14:textId="77777777" w:rsidR="00B31B65" w:rsidRPr="00CA24A7" w:rsidRDefault="00B31B65" w:rsidP="00DF362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47F75C9" w14:textId="2B1129BA" w:rsidR="00B31B65" w:rsidRPr="00CA24A7" w:rsidRDefault="008457C1" w:rsidP="00DF362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38D6871F" w14:textId="754E119E" w:rsidR="00B31B65" w:rsidRPr="00CA24A7" w:rsidRDefault="008457C1" w:rsidP="008457C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57C1">
              <w:rPr>
                <w:rFonts w:cs="Arial"/>
                <w:sz w:val="20"/>
                <w:szCs w:val="20"/>
              </w:rPr>
              <w:t>MMS080MI.LSTMTPIBYITMWHS</w:t>
            </w:r>
            <w:r>
              <w:rPr>
                <w:rFonts w:cs="Arial"/>
                <w:sz w:val="20"/>
                <w:szCs w:val="20"/>
              </w:rPr>
              <w:t>.RIDN</w:t>
            </w:r>
          </w:p>
        </w:tc>
      </w:tr>
      <w:tr w:rsidR="00B31B65" w:rsidRPr="00CA24A7" w14:paraId="346C8A12" w14:textId="77777777" w:rsidTr="00DF3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404DD41" w14:textId="259FAABD" w:rsidR="00B31B65" w:rsidRPr="008457C1" w:rsidRDefault="008457C1" w:rsidP="00DF362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457C1">
              <w:rPr>
                <w:rFonts w:cs="Arial"/>
                <w:b w:val="0"/>
                <w:bCs w:val="0"/>
                <w:sz w:val="20"/>
                <w:szCs w:val="20"/>
              </w:rPr>
              <w:t>CUNO</w:t>
            </w:r>
          </w:p>
        </w:tc>
        <w:tc>
          <w:tcPr>
            <w:tcW w:w="1286" w:type="dxa"/>
          </w:tcPr>
          <w:p w14:paraId="09A8F0CA" w14:textId="1E6F16AF" w:rsidR="00B31B65" w:rsidRPr="008457C1" w:rsidRDefault="008457C1" w:rsidP="00DF362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57C1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12A379F" w14:textId="71E3C2AC" w:rsidR="00B31B65" w:rsidRPr="008457C1" w:rsidRDefault="008457C1" w:rsidP="00DF362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8457C1">
              <w:rPr>
                <w:rFonts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3BA4981E" w14:textId="6326E73C" w:rsidR="00B31B65" w:rsidRPr="008457C1" w:rsidRDefault="00B31B65" w:rsidP="008457C1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8457C1">
              <w:rPr>
                <w:rFonts w:cs="Arial"/>
                <w:b/>
                <w:bCs/>
                <w:sz w:val="20"/>
                <w:szCs w:val="20"/>
              </w:rPr>
              <w:t>-</w:t>
            </w:r>
          </w:p>
        </w:tc>
      </w:tr>
    </w:tbl>
    <w:p w14:paraId="3BF0FF89" w14:textId="77777777" w:rsidR="00B31B65" w:rsidRDefault="00B31B65" w:rsidP="00B31B65">
      <w:pPr>
        <w:pStyle w:val="BodyText"/>
        <w:ind w:left="0"/>
      </w:pPr>
    </w:p>
    <w:p w14:paraId="3AD34D6F" w14:textId="2DF3B90D" w:rsidR="004A4D26" w:rsidRPr="006E2893" w:rsidRDefault="004A4D26" w:rsidP="004A4D26">
      <w:pPr>
        <w:pStyle w:val="Heading3"/>
        <w:numPr>
          <w:ilvl w:val="2"/>
          <w:numId w:val="1"/>
        </w:numPr>
        <w:rPr>
          <w:lang w:val="en-MU"/>
        </w:rPr>
      </w:pPr>
      <w:r w:rsidRPr="004A4D26">
        <w:t>CMS100MI.LstU012_OOLINE2</w:t>
      </w:r>
    </w:p>
    <w:p w14:paraId="574E80A0" w14:textId="619C7B47" w:rsidR="004A4D26" w:rsidRDefault="004A4D26" w:rsidP="004A4D26">
      <w:pPr>
        <w:pStyle w:val="BodyText"/>
        <w:ind w:left="0"/>
      </w:pPr>
      <w:r>
        <w:t>Cette API sera utilisée pour afficher</w:t>
      </w:r>
      <w:r w:rsidRPr="008457C1">
        <w:t xml:space="preserve"> </w:t>
      </w:r>
      <w:r>
        <w:t>les d</w:t>
      </w:r>
      <w:r w:rsidRPr="004A4D26">
        <w:t xml:space="preserve">étails de la ligne sélectionnée dans le </w:t>
      </w:r>
      <w:r>
        <w:t xml:space="preserve">Planning </w:t>
      </w:r>
      <w:r w:rsidRPr="004A4D26">
        <w:t>MRP</w:t>
      </w:r>
    </w:p>
    <w:tbl>
      <w:tblPr>
        <w:tblStyle w:val="PlainTable1"/>
        <w:tblW w:w="7084" w:type="dxa"/>
        <w:tblLook w:val="04A0" w:firstRow="1" w:lastRow="0" w:firstColumn="1" w:lastColumn="0" w:noHBand="0" w:noVBand="1"/>
      </w:tblPr>
      <w:tblGrid>
        <w:gridCol w:w="1084"/>
        <w:gridCol w:w="861"/>
        <w:gridCol w:w="1378"/>
        <w:gridCol w:w="3761"/>
      </w:tblGrid>
      <w:tr w:rsidR="004A4D26" w:rsidRPr="00CA24A7" w14:paraId="3D42F53A" w14:textId="77777777" w:rsidTr="004A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shd w:val="clear" w:color="auto" w:fill="00B0F0"/>
          </w:tcPr>
          <w:p w14:paraId="79A96A24" w14:textId="77777777" w:rsidR="004A4D26" w:rsidRPr="00CA24A7" w:rsidRDefault="004A4D26" w:rsidP="006C6FB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861" w:type="dxa"/>
            <w:shd w:val="clear" w:color="auto" w:fill="00B0F0"/>
          </w:tcPr>
          <w:p w14:paraId="7359D61E" w14:textId="77777777" w:rsidR="004A4D26" w:rsidRPr="00CA24A7" w:rsidRDefault="004A4D26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58784498" w14:textId="77777777" w:rsidR="004A4D26" w:rsidRPr="00CA24A7" w:rsidRDefault="004A4D26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3761" w:type="dxa"/>
            <w:shd w:val="clear" w:color="auto" w:fill="00B0F0"/>
          </w:tcPr>
          <w:p w14:paraId="18EC5343" w14:textId="77777777" w:rsidR="004A4D26" w:rsidRPr="00CA24A7" w:rsidRDefault="004A4D26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4A4D26" w:rsidRPr="00CA24A7" w14:paraId="3ADF62E1" w14:textId="77777777" w:rsidTr="004A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CC67B46" w14:textId="77777777" w:rsidR="004A4D26" w:rsidRPr="00CA24A7" w:rsidRDefault="004A4D26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ORNO</w:t>
            </w:r>
          </w:p>
        </w:tc>
        <w:tc>
          <w:tcPr>
            <w:tcW w:w="861" w:type="dxa"/>
          </w:tcPr>
          <w:p w14:paraId="75741806" w14:textId="77777777" w:rsidR="004A4D26" w:rsidRPr="00CA24A7" w:rsidRDefault="004A4D2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01CA9818" w14:textId="650172DC" w:rsidR="004A4D26" w:rsidRPr="00CA24A7" w:rsidRDefault="004A4D2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54397236" w14:textId="77777777" w:rsidR="004A4D26" w:rsidRPr="00CA24A7" w:rsidRDefault="004A4D2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57C1">
              <w:rPr>
                <w:rFonts w:cs="Arial"/>
                <w:sz w:val="20"/>
                <w:szCs w:val="20"/>
              </w:rPr>
              <w:t>MMS080MI.LSTMTPIBYITMWHS</w:t>
            </w:r>
            <w:r>
              <w:rPr>
                <w:rFonts w:cs="Arial"/>
                <w:sz w:val="20"/>
                <w:szCs w:val="20"/>
              </w:rPr>
              <w:t>.RIDN</w:t>
            </w:r>
          </w:p>
        </w:tc>
      </w:tr>
      <w:tr w:rsidR="004A4D26" w:rsidRPr="00CA24A7" w14:paraId="3641B257" w14:textId="77777777" w:rsidTr="004A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26E11361" w14:textId="7918DACA" w:rsidR="004A4D26" w:rsidRPr="008457C1" w:rsidRDefault="004A4D26" w:rsidP="004A4D2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PONR</w:t>
            </w:r>
          </w:p>
        </w:tc>
        <w:tc>
          <w:tcPr>
            <w:tcW w:w="861" w:type="dxa"/>
          </w:tcPr>
          <w:p w14:paraId="23B12836" w14:textId="3E0DAA96" w:rsidR="004A4D26" w:rsidRPr="008457C1" w:rsidRDefault="004A4D26" w:rsidP="004A4D2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5E606D64" w14:textId="77777777" w:rsidR="004A4D26" w:rsidRPr="008457C1" w:rsidRDefault="004A4D26" w:rsidP="004A4D2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8457C1">
              <w:rPr>
                <w:rFonts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34518400" w14:textId="548FBD3B" w:rsidR="004A4D26" w:rsidRPr="008457C1" w:rsidRDefault="004A4D26" w:rsidP="004A4D26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8457C1">
              <w:rPr>
                <w:rFonts w:cs="Arial"/>
                <w:sz w:val="20"/>
                <w:szCs w:val="20"/>
              </w:rPr>
              <w:t>MMS080MI.LSTMTPIBYITMWHS</w:t>
            </w:r>
            <w:r>
              <w:rPr>
                <w:rFonts w:cs="Arial"/>
                <w:sz w:val="20"/>
                <w:szCs w:val="20"/>
              </w:rPr>
              <w:t>.RIDL</w:t>
            </w:r>
          </w:p>
        </w:tc>
      </w:tr>
      <w:tr w:rsidR="00313882" w:rsidRPr="00CA24A7" w14:paraId="1A180B13" w14:textId="77777777" w:rsidTr="004A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211043A" w14:textId="4AF713C6" w:rsidR="00313882" w:rsidRPr="00313882" w:rsidRDefault="00313882" w:rsidP="00313882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CUNM</w:t>
            </w:r>
          </w:p>
        </w:tc>
        <w:tc>
          <w:tcPr>
            <w:tcW w:w="861" w:type="dxa"/>
          </w:tcPr>
          <w:p w14:paraId="51DBF1F2" w14:textId="331B90CC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DDDB8B0" w14:textId="438EB475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3E0327BB" w14:textId="54ADB7E1" w:rsidR="00313882" w:rsidRPr="00313882" w:rsidRDefault="00313882" w:rsidP="00313882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313882" w:rsidRPr="00CA24A7" w14:paraId="75A64955" w14:textId="77777777" w:rsidTr="004A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B05CC19" w14:textId="12A1DC51" w:rsidR="00313882" w:rsidRPr="00313882" w:rsidRDefault="00313882" w:rsidP="00313882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CODT</w:t>
            </w:r>
          </w:p>
        </w:tc>
        <w:tc>
          <w:tcPr>
            <w:tcW w:w="861" w:type="dxa"/>
          </w:tcPr>
          <w:p w14:paraId="78738783" w14:textId="2774289A" w:rsidR="00313882" w:rsidRPr="00313882" w:rsidRDefault="00313882" w:rsidP="003138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322A1C8" w14:textId="2E466B12" w:rsidR="00313882" w:rsidRPr="00313882" w:rsidRDefault="00313882" w:rsidP="003138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62A52C6D" w14:textId="5E86642F" w:rsidR="00313882" w:rsidRPr="00313882" w:rsidRDefault="00313882" w:rsidP="00313882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313882" w:rsidRPr="00CA24A7" w14:paraId="75D0D268" w14:textId="77777777" w:rsidTr="004A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FD05DCA" w14:textId="5B74DDE0" w:rsidR="00313882" w:rsidRPr="00313882" w:rsidRDefault="00313882" w:rsidP="00313882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LNAM</w:t>
            </w:r>
          </w:p>
        </w:tc>
        <w:tc>
          <w:tcPr>
            <w:tcW w:w="861" w:type="dxa"/>
          </w:tcPr>
          <w:p w14:paraId="07AAF03E" w14:textId="64BE4653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43CF368B" w14:textId="729CC387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7F6C38ED" w14:textId="03060908" w:rsidR="00313882" w:rsidRPr="00313882" w:rsidRDefault="00313882" w:rsidP="00313882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313882" w:rsidRPr="00CA24A7" w14:paraId="6750C361" w14:textId="77777777" w:rsidTr="004A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432FC33" w14:textId="061A346D" w:rsidR="00313882" w:rsidRPr="00313882" w:rsidRDefault="00313882" w:rsidP="00313882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SMCD</w:t>
            </w:r>
          </w:p>
        </w:tc>
        <w:tc>
          <w:tcPr>
            <w:tcW w:w="861" w:type="dxa"/>
          </w:tcPr>
          <w:p w14:paraId="730211C8" w14:textId="19953C78" w:rsidR="00313882" w:rsidRPr="00313882" w:rsidRDefault="00313882" w:rsidP="003138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31711D05" w14:textId="0D3D82CB" w:rsidR="00313882" w:rsidRPr="00313882" w:rsidRDefault="00313882" w:rsidP="003138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5B7309EE" w14:textId="0BCF5CE6" w:rsidR="00313882" w:rsidRPr="00313882" w:rsidRDefault="00313882" w:rsidP="00313882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313882" w:rsidRPr="00CA24A7" w14:paraId="6630969A" w14:textId="77777777" w:rsidTr="004A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2B0A39D5" w14:textId="5CE6F952" w:rsidR="00313882" w:rsidRPr="00313882" w:rsidRDefault="00313882" w:rsidP="00313882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UCA1</w:t>
            </w:r>
          </w:p>
        </w:tc>
        <w:tc>
          <w:tcPr>
            <w:tcW w:w="861" w:type="dxa"/>
          </w:tcPr>
          <w:p w14:paraId="42597D24" w14:textId="2D2B8B0B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E22A2F8" w14:textId="7A81F444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11D2FC95" w14:textId="6684DBA6" w:rsidR="00313882" w:rsidRPr="00313882" w:rsidRDefault="00313882" w:rsidP="00313882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313882" w:rsidRPr="00CA24A7" w14:paraId="6F2BA4A2" w14:textId="77777777" w:rsidTr="004A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2A1C29AE" w14:textId="198624CC" w:rsidR="00313882" w:rsidRPr="00313882" w:rsidRDefault="00313882" w:rsidP="00313882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RSCD</w:t>
            </w:r>
          </w:p>
        </w:tc>
        <w:tc>
          <w:tcPr>
            <w:tcW w:w="861" w:type="dxa"/>
          </w:tcPr>
          <w:p w14:paraId="1577B116" w14:textId="11EB4E64" w:rsidR="00313882" w:rsidRPr="00313882" w:rsidRDefault="00313882" w:rsidP="003138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BD1474D" w14:textId="0B2B1910" w:rsidR="00313882" w:rsidRPr="00313882" w:rsidRDefault="00313882" w:rsidP="003138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16A91231" w14:textId="0F6D4046" w:rsidR="00313882" w:rsidRPr="00313882" w:rsidRDefault="00313882" w:rsidP="00313882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313882" w:rsidRPr="00CA24A7" w14:paraId="68C8AD5B" w14:textId="77777777" w:rsidTr="004A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5A8F133" w14:textId="24F0FC81" w:rsidR="00313882" w:rsidRPr="00313882" w:rsidRDefault="00313882" w:rsidP="00313882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OBLC</w:t>
            </w:r>
          </w:p>
        </w:tc>
        <w:tc>
          <w:tcPr>
            <w:tcW w:w="861" w:type="dxa"/>
          </w:tcPr>
          <w:p w14:paraId="2D3A0EAA" w14:textId="6D477F84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7516122" w14:textId="6AF3CCBB" w:rsidR="00313882" w:rsidRPr="00313882" w:rsidRDefault="00313882" w:rsidP="003138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780812DD" w14:textId="260223C9" w:rsidR="00313882" w:rsidRPr="00313882" w:rsidRDefault="00313882" w:rsidP="00313882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514F4D" w:rsidRPr="00CA24A7" w14:paraId="00C7A87E" w14:textId="77777777" w:rsidTr="004A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5914FA5C" w14:textId="2A9DE639" w:rsidR="00514F4D" w:rsidRPr="00313882" w:rsidRDefault="00514F4D" w:rsidP="00514F4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13882">
              <w:rPr>
                <w:rFonts w:cs="Arial"/>
                <w:b w:val="0"/>
                <w:bCs w:val="0"/>
                <w:sz w:val="20"/>
                <w:szCs w:val="20"/>
              </w:rPr>
              <w:t>UCA1</w:t>
            </w:r>
          </w:p>
        </w:tc>
        <w:tc>
          <w:tcPr>
            <w:tcW w:w="861" w:type="dxa"/>
          </w:tcPr>
          <w:p w14:paraId="14D58500" w14:textId="0695CFEF" w:rsidR="00514F4D" w:rsidRPr="00313882" w:rsidRDefault="00514F4D" w:rsidP="00514F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E5C01DA" w14:textId="5E7CF80E" w:rsidR="00514F4D" w:rsidRPr="00313882" w:rsidRDefault="00514F4D" w:rsidP="00514F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0ABFF286" w14:textId="7B451423" w:rsidR="00514F4D" w:rsidRPr="00313882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514F4D" w:rsidRPr="00CA24A7" w14:paraId="40DEF538" w14:textId="77777777" w:rsidTr="004A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2D9E53C9" w14:textId="070A2396" w:rsidR="00514F4D" w:rsidRPr="00514F4D" w:rsidRDefault="00514F4D" w:rsidP="00514F4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14F4D">
              <w:rPr>
                <w:b w:val="0"/>
                <w:bCs w:val="0"/>
                <w:sz w:val="20"/>
                <w:szCs w:val="20"/>
              </w:rPr>
              <w:t>UCA2</w:t>
            </w:r>
          </w:p>
        </w:tc>
        <w:tc>
          <w:tcPr>
            <w:tcW w:w="861" w:type="dxa"/>
          </w:tcPr>
          <w:p w14:paraId="2E010616" w14:textId="417719FA" w:rsidR="00514F4D" w:rsidRPr="00313882" w:rsidRDefault="00514F4D" w:rsidP="00514F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8533914" w14:textId="112C5AB9" w:rsidR="00514F4D" w:rsidRPr="00313882" w:rsidRDefault="00514F4D" w:rsidP="00514F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2BC1B239" w14:textId="6DA128F2" w:rsidR="00514F4D" w:rsidRPr="00313882" w:rsidRDefault="00514F4D" w:rsidP="00514F4D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4308CD73" w14:textId="77777777" w:rsidR="001E6BB2" w:rsidRDefault="001E6BB2" w:rsidP="001E6BB2">
      <w:pPr>
        <w:pStyle w:val="BodyText"/>
        <w:ind w:left="0"/>
      </w:pPr>
    </w:p>
    <w:p w14:paraId="4D6641EE" w14:textId="76BE2773" w:rsidR="001478A7" w:rsidRPr="006E2893" w:rsidRDefault="001478A7" w:rsidP="001478A7">
      <w:pPr>
        <w:pStyle w:val="Heading3"/>
        <w:numPr>
          <w:ilvl w:val="2"/>
          <w:numId w:val="1"/>
        </w:numPr>
        <w:rPr>
          <w:lang w:val="en-MU"/>
        </w:rPr>
      </w:pPr>
      <w:r w:rsidRPr="001478A7">
        <w:t>MMS060MI.LstViaItem</w:t>
      </w:r>
    </w:p>
    <w:p w14:paraId="66FC196E" w14:textId="7155C183" w:rsidR="001478A7" w:rsidRDefault="001478A7" w:rsidP="001478A7">
      <w:pPr>
        <w:pStyle w:val="BodyText"/>
        <w:ind w:left="0"/>
      </w:pPr>
      <w:r>
        <w:t>Cette API sera utilisée pour a</w:t>
      </w:r>
      <w:r w:rsidRPr="001478A7">
        <w:t>fficher le stock</w:t>
      </w:r>
      <w:r>
        <w:t xml:space="preserve"> </w:t>
      </w:r>
      <w:r w:rsidRPr="001478A7">
        <w:t>de l’article dépôt de la ligne de commande de vente sélectionnée dans la grille principale.</w:t>
      </w:r>
    </w:p>
    <w:tbl>
      <w:tblPr>
        <w:tblStyle w:val="PlainTable1"/>
        <w:tblW w:w="7084" w:type="dxa"/>
        <w:tblLook w:val="04A0" w:firstRow="1" w:lastRow="0" w:firstColumn="1" w:lastColumn="0" w:noHBand="0" w:noVBand="1"/>
      </w:tblPr>
      <w:tblGrid>
        <w:gridCol w:w="1084"/>
        <w:gridCol w:w="861"/>
        <w:gridCol w:w="1378"/>
        <w:gridCol w:w="3761"/>
      </w:tblGrid>
      <w:tr w:rsidR="001478A7" w:rsidRPr="00CA24A7" w14:paraId="5AA2C3FC" w14:textId="77777777" w:rsidTr="006C6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shd w:val="clear" w:color="auto" w:fill="00B0F0"/>
          </w:tcPr>
          <w:p w14:paraId="70688639" w14:textId="77777777" w:rsidR="001478A7" w:rsidRPr="00CA24A7" w:rsidRDefault="001478A7" w:rsidP="006C6FB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lastRenderedPageBreak/>
              <w:t>Champs</w:t>
            </w:r>
          </w:p>
        </w:tc>
        <w:tc>
          <w:tcPr>
            <w:tcW w:w="861" w:type="dxa"/>
            <w:shd w:val="clear" w:color="auto" w:fill="00B0F0"/>
          </w:tcPr>
          <w:p w14:paraId="74F21CCF" w14:textId="77777777" w:rsidR="001478A7" w:rsidRPr="00CA24A7" w:rsidRDefault="001478A7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074824D1" w14:textId="77777777" w:rsidR="001478A7" w:rsidRPr="00CA24A7" w:rsidRDefault="001478A7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3761" w:type="dxa"/>
            <w:shd w:val="clear" w:color="auto" w:fill="00B0F0"/>
          </w:tcPr>
          <w:p w14:paraId="75B923E3" w14:textId="77777777" w:rsidR="001478A7" w:rsidRPr="00CA24A7" w:rsidRDefault="001478A7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1478A7" w:rsidRPr="00CA24A7" w14:paraId="32A7F7AB" w14:textId="77777777" w:rsidTr="006C6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1457297" w14:textId="2B28A4C7" w:rsidR="001478A7" w:rsidRPr="00CA24A7" w:rsidRDefault="001478A7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ITNO</w:t>
            </w:r>
          </w:p>
        </w:tc>
        <w:tc>
          <w:tcPr>
            <w:tcW w:w="861" w:type="dxa"/>
          </w:tcPr>
          <w:p w14:paraId="5049CEBD" w14:textId="77777777" w:rsidR="001478A7" w:rsidRPr="00CA24A7" w:rsidRDefault="001478A7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3A8D183B" w14:textId="22BFD861" w:rsidR="001478A7" w:rsidRPr="00CA24A7" w:rsidRDefault="001478A7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3761" w:type="dxa"/>
          </w:tcPr>
          <w:p w14:paraId="51E754AB" w14:textId="4C8E8278" w:rsidR="001478A7" w:rsidRPr="00CA24A7" w:rsidRDefault="001478A7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CMS100MI.LstU012_OOLINE</w:t>
            </w:r>
            <w:r w:rsidR="008C3E36">
              <w:rPr>
                <w:rFonts w:cs="Arial"/>
                <w:sz w:val="20"/>
                <w:szCs w:val="20"/>
              </w:rPr>
              <w:t>.</w:t>
            </w:r>
            <w:r w:rsidRPr="001478A7">
              <w:rPr>
                <w:rFonts w:cs="Arial"/>
                <w:sz w:val="20"/>
                <w:szCs w:val="20"/>
              </w:rPr>
              <w:t>OBITNO</w:t>
            </w:r>
          </w:p>
        </w:tc>
      </w:tr>
      <w:tr w:rsidR="001478A7" w:rsidRPr="00CA24A7" w14:paraId="614F2F7F" w14:textId="77777777" w:rsidTr="006C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70D522E6" w14:textId="10AD644F" w:rsidR="001478A7" w:rsidRPr="008457C1" w:rsidRDefault="001478A7" w:rsidP="001478A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861" w:type="dxa"/>
          </w:tcPr>
          <w:p w14:paraId="3BA8D235" w14:textId="693EF472" w:rsidR="001478A7" w:rsidRPr="008457C1" w:rsidRDefault="001478A7" w:rsidP="00147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6951072" w14:textId="189421EF" w:rsidR="001478A7" w:rsidRPr="008457C1" w:rsidRDefault="001478A7" w:rsidP="00147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2FA4D369" w14:textId="785FA89B" w:rsidR="001478A7" w:rsidRPr="008457C1" w:rsidRDefault="001478A7" w:rsidP="001478A7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1478A7" w:rsidRPr="00CA24A7" w14:paraId="2BE16F25" w14:textId="77777777" w:rsidTr="006C6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5DDF880" w14:textId="750FAD57" w:rsidR="001478A7" w:rsidRPr="00313882" w:rsidRDefault="001478A7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WHSL</w:t>
            </w:r>
          </w:p>
        </w:tc>
        <w:tc>
          <w:tcPr>
            <w:tcW w:w="861" w:type="dxa"/>
          </w:tcPr>
          <w:p w14:paraId="1F93066B" w14:textId="77777777" w:rsidR="001478A7" w:rsidRPr="00313882" w:rsidRDefault="001478A7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6669E806" w14:textId="77777777" w:rsidR="001478A7" w:rsidRPr="00313882" w:rsidRDefault="001478A7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07F70E04" w14:textId="77777777" w:rsidR="001478A7" w:rsidRPr="00313882" w:rsidRDefault="001478A7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1478A7" w:rsidRPr="00CA24A7" w14:paraId="49FE6563" w14:textId="77777777" w:rsidTr="006C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271A10F" w14:textId="4DE5640F" w:rsidR="001478A7" w:rsidRPr="00313882" w:rsidRDefault="001478A7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STAS</w:t>
            </w:r>
          </w:p>
        </w:tc>
        <w:tc>
          <w:tcPr>
            <w:tcW w:w="861" w:type="dxa"/>
          </w:tcPr>
          <w:p w14:paraId="5C3C5BEB" w14:textId="77777777" w:rsidR="001478A7" w:rsidRPr="00313882" w:rsidRDefault="001478A7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129F2B4E" w14:textId="77777777" w:rsidR="001478A7" w:rsidRPr="00313882" w:rsidRDefault="001478A7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7F4D0D26" w14:textId="77777777" w:rsidR="001478A7" w:rsidRPr="00313882" w:rsidRDefault="001478A7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1478A7" w:rsidRPr="00CA24A7" w14:paraId="3BE0E3E0" w14:textId="77777777" w:rsidTr="006C6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F846719" w14:textId="2F927BE7" w:rsidR="001478A7" w:rsidRPr="00313882" w:rsidRDefault="001478A7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STQT</w:t>
            </w:r>
          </w:p>
        </w:tc>
        <w:tc>
          <w:tcPr>
            <w:tcW w:w="861" w:type="dxa"/>
          </w:tcPr>
          <w:p w14:paraId="557405A5" w14:textId="77777777" w:rsidR="001478A7" w:rsidRPr="00313882" w:rsidRDefault="001478A7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F09636E" w14:textId="77777777" w:rsidR="001478A7" w:rsidRPr="00313882" w:rsidRDefault="001478A7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063860A9" w14:textId="77777777" w:rsidR="001478A7" w:rsidRPr="00313882" w:rsidRDefault="001478A7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  <w:tr w:rsidR="001478A7" w:rsidRPr="00CA24A7" w14:paraId="30B50146" w14:textId="77777777" w:rsidTr="006C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D92CFDB" w14:textId="0D368908" w:rsidR="001478A7" w:rsidRPr="00313882" w:rsidRDefault="001478A7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STAQ</w:t>
            </w:r>
          </w:p>
        </w:tc>
        <w:tc>
          <w:tcPr>
            <w:tcW w:w="861" w:type="dxa"/>
          </w:tcPr>
          <w:p w14:paraId="443CE956" w14:textId="77777777" w:rsidR="001478A7" w:rsidRPr="00313882" w:rsidRDefault="001478A7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6FD06DD8" w14:textId="77777777" w:rsidR="001478A7" w:rsidRPr="00313882" w:rsidRDefault="001478A7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2A12DD00" w14:textId="77777777" w:rsidR="001478A7" w:rsidRPr="00313882" w:rsidRDefault="001478A7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079D5950" w14:textId="77777777" w:rsidR="00222C1C" w:rsidRDefault="00222C1C" w:rsidP="001E6BB2">
      <w:pPr>
        <w:pStyle w:val="BodyText"/>
        <w:ind w:left="0"/>
      </w:pPr>
    </w:p>
    <w:p w14:paraId="01788DF3" w14:textId="6D92E12E" w:rsidR="00BC59BB" w:rsidRPr="006E2893" w:rsidRDefault="00BC59BB" w:rsidP="00BC59BB">
      <w:pPr>
        <w:pStyle w:val="Heading3"/>
        <w:numPr>
          <w:ilvl w:val="2"/>
          <w:numId w:val="1"/>
        </w:numPr>
        <w:rPr>
          <w:lang w:val="en-MU"/>
        </w:rPr>
      </w:pPr>
      <w:r w:rsidRPr="00BC59BB">
        <w:t>MMS200MI.GetItmWhsBasic</w:t>
      </w:r>
    </w:p>
    <w:p w14:paraId="08EA599B" w14:textId="6018D368" w:rsidR="00BC59BB" w:rsidRDefault="00BC59BB" w:rsidP="00BC59BB">
      <w:pPr>
        <w:pStyle w:val="BodyText"/>
        <w:ind w:left="0"/>
      </w:pPr>
      <w:r>
        <w:t>Cette API sera utilisée pour récupérer</w:t>
      </w:r>
      <w:r w:rsidRPr="001478A7">
        <w:t xml:space="preserve"> le stock</w:t>
      </w:r>
      <w:r>
        <w:t xml:space="preserve"> </w:t>
      </w:r>
      <w:r w:rsidRPr="001478A7">
        <w:t xml:space="preserve">de </w:t>
      </w:r>
      <w:r>
        <w:t>sécurité.</w:t>
      </w:r>
    </w:p>
    <w:tbl>
      <w:tblPr>
        <w:tblStyle w:val="PlainTable1"/>
        <w:tblW w:w="7084" w:type="dxa"/>
        <w:tblLook w:val="04A0" w:firstRow="1" w:lastRow="0" w:firstColumn="1" w:lastColumn="0" w:noHBand="0" w:noVBand="1"/>
      </w:tblPr>
      <w:tblGrid>
        <w:gridCol w:w="1084"/>
        <w:gridCol w:w="861"/>
        <w:gridCol w:w="1378"/>
        <w:gridCol w:w="3829"/>
      </w:tblGrid>
      <w:tr w:rsidR="00BC59BB" w:rsidRPr="00CA24A7" w14:paraId="27A20740" w14:textId="77777777" w:rsidTr="006C6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shd w:val="clear" w:color="auto" w:fill="00B0F0"/>
          </w:tcPr>
          <w:p w14:paraId="217C36E0" w14:textId="77777777" w:rsidR="00BC59BB" w:rsidRPr="00CA24A7" w:rsidRDefault="00BC59BB" w:rsidP="006C6FB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861" w:type="dxa"/>
            <w:shd w:val="clear" w:color="auto" w:fill="00B0F0"/>
          </w:tcPr>
          <w:p w14:paraId="3551EAC2" w14:textId="77777777" w:rsidR="00BC59BB" w:rsidRPr="00CA24A7" w:rsidRDefault="00BC59BB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22A7D93A" w14:textId="77777777" w:rsidR="00BC59BB" w:rsidRPr="00CA24A7" w:rsidRDefault="00BC59BB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3761" w:type="dxa"/>
            <w:shd w:val="clear" w:color="auto" w:fill="00B0F0"/>
          </w:tcPr>
          <w:p w14:paraId="1C453F81" w14:textId="77777777" w:rsidR="00BC59BB" w:rsidRPr="00CA24A7" w:rsidRDefault="00BC59BB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BC59BB" w:rsidRPr="00CA24A7" w14:paraId="5C068321" w14:textId="77777777" w:rsidTr="006C6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DFCFA1B" w14:textId="77777777" w:rsidR="00BC59BB" w:rsidRPr="00CA24A7" w:rsidRDefault="00BC59BB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ITNO</w:t>
            </w:r>
          </w:p>
        </w:tc>
        <w:tc>
          <w:tcPr>
            <w:tcW w:w="861" w:type="dxa"/>
          </w:tcPr>
          <w:p w14:paraId="3D13A374" w14:textId="77777777" w:rsidR="00BC59BB" w:rsidRPr="00CA24A7" w:rsidRDefault="00BC59B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35727FD5" w14:textId="77777777" w:rsidR="00BC59BB" w:rsidRPr="00CA24A7" w:rsidRDefault="00BC59B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3761" w:type="dxa"/>
          </w:tcPr>
          <w:p w14:paraId="049ED2B8" w14:textId="6DBB8F5B" w:rsidR="00BC59BB" w:rsidRPr="00CA24A7" w:rsidRDefault="00BC59B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CMS100MI.LstU012_OOLINE</w:t>
            </w:r>
            <w:r w:rsidR="008C3E36">
              <w:rPr>
                <w:rFonts w:cs="Arial"/>
                <w:sz w:val="20"/>
                <w:szCs w:val="20"/>
              </w:rPr>
              <w:t>.</w:t>
            </w:r>
            <w:r w:rsidRPr="001478A7">
              <w:rPr>
                <w:rFonts w:cs="Arial"/>
                <w:sz w:val="20"/>
                <w:szCs w:val="20"/>
              </w:rPr>
              <w:t>OBITNO</w:t>
            </w:r>
          </w:p>
        </w:tc>
      </w:tr>
      <w:tr w:rsidR="00BC59BB" w:rsidRPr="00CA24A7" w14:paraId="0691959A" w14:textId="77777777" w:rsidTr="006C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0E1823A" w14:textId="77777777" w:rsidR="00BC59BB" w:rsidRPr="008457C1" w:rsidRDefault="00BC59BB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861" w:type="dxa"/>
          </w:tcPr>
          <w:p w14:paraId="664D9A7F" w14:textId="20F61C3F" w:rsidR="00BC59BB" w:rsidRPr="008457C1" w:rsidRDefault="00BC59BB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4A2CF984" w14:textId="00954CD5" w:rsidR="00BC59BB" w:rsidRPr="00BC59BB" w:rsidRDefault="00BC59BB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C59B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3761" w:type="dxa"/>
          </w:tcPr>
          <w:p w14:paraId="3A6D1A2A" w14:textId="38ECDECB" w:rsidR="00BC59BB" w:rsidRPr="008457C1" w:rsidRDefault="00BC59BB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1478A7">
              <w:rPr>
                <w:rFonts w:cs="Arial"/>
                <w:sz w:val="20"/>
                <w:szCs w:val="20"/>
              </w:rPr>
              <w:t>CMS100MI.LstU012_OOLINE</w:t>
            </w:r>
            <w:r w:rsidR="008C3E36">
              <w:rPr>
                <w:rFonts w:cs="Arial"/>
                <w:sz w:val="20"/>
                <w:szCs w:val="20"/>
              </w:rPr>
              <w:t>.</w:t>
            </w:r>
            <w:r w:rsidRPr="001478A7">
              <w:rPr>
                <w:rFonts w:cs="Arial"/>
                <w:sz w:val="20"/>
                <w:szCs w:val="20"/>
              </w:rPr>
              <w:t>OB</w:t>
            </w:r>
            <w:r>
              <w:rPr>
                <w:rFonts w:cs="Arial"/>
                <w:sz w:val="20"/>
                <w:szCs w:val="20"/>
              </w:rPr>
              <w:t>WHLO</w:t>
            </w:r>
          </w:p>
        </w:tc>
      </w:tr>
      <w:tr w:rsidR="00BC59BB" w:rsidRPr="00CA24A7" w14:paraId="411BF905" w14:textId="77777777" w:rsidTr="006C6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1A24EE58" w14:textId="295BE02C" w:rsidR="00BC59BB" w:rsidRPr="00313882" w:rsidRDefault="00BC59BB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SSQT</w:t>
            </w:r>
          </w:p>
        </w:tc>
        <w:tc>
          <w:tcPr>
            <w:tcW w:w="861" w:type="dxa"/>
          </w:tcPr>
          <w:p w14:paraId="15D85EB1" w14:textId="77777777" w:rsidR="00BC59BB" w:rsidRPr="00313882" w:rsidRDefault="00BC59B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28B57309" w14:textId="77777777" w:rsidR="00BC59BB" w:rsidRPr="00313882" w:rsidRDefault="00BC59B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761" w:type="dxa"/>
          </w:tcPr>
          <w:p w14:paraId="540AE5BA" w14:textId="77777777" w:rsidR="00BC59BB" w:rsidRPr="00313882" w:rsidRDefault="00BC59BB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71FC3E6A" w14:textId="77777777" w:rsidR="001478A7" w:rsidRDefault="001478A7" w:rsidP="001E6BB2">
      <w:pPr>
        <w:pStyle w:val="BodyText"/>
        <w:ind w:left="0"/>
      </w:pPr>
    </w:p>
    <w:p w14:paraId="72BD7537" w14:textId="688F6D1D" w:rsidR="00960313" w:rsidRPr="006E2893" w:rsidRDefault="00960313" w:rsidP="00960313">
      <w:pPr>
        <w:pStyle w:val="Heading3"/>
        <w:numPr>
          <w:ilvl w:val="2"/>
          <w:numId w:val="1"/>
        </w:numPr>
        <w:rPr>
          <w:lang w:val="en-MU"/>
        </w:rPr>
      </w:pPr>
      <w:r w:rsidRPr="00960313">
        <w:t>CTS095MI.Lst</w:t>
      </w:r>
    </w:p>
    <w:p w14:paraId="6946A7E1" w14:textId="5393C066" w:rsidR="00960313" w:rsidRDefault="00960313" w:rsidP="00960313">
      <w:pPr>
        <w:pStyle w:val="BodyText"/>
        <w:ind w:left="0"/>
      </w:pPr>
      <w:r>
        <w:t>Cette API sera utilisée pour v</w:t>
      </w:r>
      <w:r w:rsidRPr="00960313">
        <w:t>érifi</w:t>
      </w:r>
      <w:r>
        <w:t>er</w:t>
      </w:r>
      <w:r w:rsidRPr="00960313">
        <w:t xml:space="preserve"> de l'article permanent pour la grille Stock</w:t>
      </w:r>
      <w:r>
        <w:t>.</w:t>
      </w:r>
    </w:p>
    <w:tbl>
      <w:tblPr>
        <w:tblStyle w:val="PlainTable1"/>
        <w:tblW w:w="7084" w:type="dxa"/>
        <w:tblLook w:val="04A0" w:firstRow="1" w:lastRow="0" w:firstColumn="1" w:lastColumn="0" w:noHBand="0" w:noVBand="1"/>
      </w:tblPr>
      <w:tblGrid>
        <w:gridCol w:w="1084"/>
        <w:gridCol w:w="1562"/>
        <w:gridCol w:w="1378"/>
        <w:gridCol w:w="3707"/>
      </w:tblGrid>
      <w:tr w:rsidR="00960313" w:rsidRPr="00CA24A7" w14:paraId="34F82F9D" w14:textId="77777777" w:rsidTr="008C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shd w:val="clear" w:color="auto" w:fill="00B0F0"/>
          </w:tcPr>
          <w:p w14:paraId="56A347F7" w14:textId="77777777" w:rsidR="00960313" w:rsidRPr="00CA24A7" w:rsidRDefault="00960313" w:rsidP="006C6FB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562" w:type="dxa"/>
            <w:shd w:val="clear" w:color="auto" w:fill="00B0F0"/>
          </w:tcPr>
          <w:p w14:paraId="510CB7C7" w14:textId="77777777" w:rsidR="00960313" w:rsidRPr="00CA24A7" w:rsidRDefault="00960313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6FF34075" w14:textId="77777777" w:rsidR="00960313" w:rsidRPr="00CA24A7" w:rsidRDefault="00960313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3060" w:type="dxa"/>
            <w:shd w:val="clear" w:color="auto" w:fill="00B0F0"/>
          </w:tcPr>
          <w:p w14:paraId="61FCA94F" w14:textId="77777777" w:rsidR="00960313" w:rsidRPr="00CA24A7" w:rsidRDefault="00960313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960313" w:rsidRPr="00CA24A7" w14:paraId="2FA83135" w14:textId="77777777" w:rsidTr="008C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304773CD" w14:textId="54DC2076" w:rsidR="00960313" w:rsidRPr="00CA24A7" w:rsidRDefault="00960313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PREX</w:t>
            </w:r>
          </w:p>
        </w:tc>
        <w:tc>
          <w:tcPr>
            <w:tcW w:w="1562" w:type="dxa"/>
          </w:tcPr>
          <w:p w14:paraId="40324A2D" w14:textId="77777777" w:rsidR="00960313" w:rsidRPr="00CA24A7" w:rsidRDefault="00960313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64547DDB" w14:textId="4D51F292" w:rsidR="00960313" w:rsidRPr="00CA24A7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186D2EC6" w14:textId="078E03FB" w:rsidR="00960313" w:rsidRPr="00CA24A7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960313" w:rsidRPr="00CA24A7" w14:paraId="4C931C93" w14:textId="77777777" w:rsidTr="008C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2747879" w14:textId="1AF6CA8E" w:rsidR="00960313" w:rsidRPr="008457C1" w:rsidRDefault="00960313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ORCA</w:t>
            </w:r>
          </w:p>
        </w:tc>
        <w:tc>
          <w:tcPr>
            <w:tcW w:w="1562" w:type="dxa"/>
          </w:tcPr>
          <w:p w14:paraId="293E98F8" w14:textId="350AC903" w:rsidR="00960313" w:rsidRPr="008457C1" w:rsidRDefault="00960313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  <w:r w:rsidR="008C3E36">
              <w:rPr>
                <w:rFonts w:cs="Arial"/>
                <w:sz w:val="20"/>
                <w:szCs w:val="20"/>
              </w:rPr>
              <w:t>/Sortant</w:t>
            </w:r>
          </w:p>
        </w:tc>
        <w:tc>
          <w:tcPr>
            <w:tcW w:w="1378" w:type="dxa"/>
          </w:tcPr>
          <w:p w14:paraId="617F21DB" w14:textId="1DDA4279" w:rsidR="00960313" w:rsidRPr="00BC59BB" w:rsidRDefault="008C3E36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6542BE80" w14:textId="08852190" w:rsidR="00960313" w:rsidRPr="008457C1" w:rsidRDefault="008C3E36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311</w:t>
            </w:r>
          </w:p>
        </w:tc>
      </w:tr>
      <w:tr w:rsidR="00960313" w:rsidRPr="00CA24A7" w14:paraId="520FC7C5" w14:textId="77777777" w:rsidTr="008C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2BC18B5" w14:textId="0C82931D" w:rsidR="00960313" w:rsidRPr="00313882" w:rsidRDefault="008C3E36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OBV1</w:t>
            </w:r>
          </w:p>
        </w:tc>
        <w:tc>
          <w:tcPr>
            <w:tcW w:w="1562" w:type="dxa"/>
          </w:tcPr>
          <w:p w14:paraId="450CA169" w14:textId="2A341F80" w:rsidR="00960313" w:rsidRPr="00313882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109901D4" w14:textId="77777777" w:rsidR="00960313" w:rsidRPr="00313882" w:rsidRDefault="00960313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58E7DCD5" w14:textId="7343ECF7" w:rsidR="00960313" w:rsidRPr="00313882" w:rsidRDefault="008C3E36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CMS100MI.LstU012_OOLINE</w:t>
            </w:r>
            <w:r>
              <w:rPr>
                <w:rFonts w:cs="Arial"/>
                <w:sz w:val="20"/>
                <w:szCs w:val="20"/>
              </w:rPr>
              <w:t>.</w:t>
            </w:r>
            <w:r w:rsidRPr="008C3E36">
              <w:rPr>
                <w:rFonts w:cs="Arial"/>
                <w:sz w:val="20"/>
                <w:szCs w:val="20"/>
              </w:rPr>
              <w:t>OBITNO</w:t>
            </w:r>
          </w:p>
        </w:tc>
      </w:tr>
      <w:tr w:rsidR="008C3E36" w:rsidRPr="00CA24A7" w14:paraId="30FE762C" w14:textId="77777777" w:rsidTr="008C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5D4DE16" w14:textId="4044499D" w:rsidR="008C3E36" w:rsidRPr="008C3E36" w:rsidRDefault="008C3E36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C3E36">
              <w:rPr>
                <w:rFonts w:cs="Arial"/>
                <w:b w:val="0"/>
                <w:bCs w:val="0"/>
                <w:sz w:val="20"/>
                <w:szCs w:val="20"/>
              </w:rPr>
              <w:t>OBV2</w:t>
            </w:r>
          </w:p>
        </w:tc>
        <w:tc>
          <w:tcPr>
            <w:tcW w:w="1562" w:type="dxa"/>
          </w:tcPr>
          <w:p w14:paraId="5258B102" w14:textId="69956B19" w:rsidR="008C3E36" w:rsidRPr="008C3E36" w:rsidRDefault="008C3E36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2F8B6A5A" w14:textId="519F1AE1" w:rsidR="008C3E36" w:rsidRPr="008C3E36" w:rsidRDefault="008C3E36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127BC342" w14:textId="5D3F79C2" w:rsidR="008C3E36" w:rsidRPr="008C3E36" w:rsidRDefault="008C3E36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44C8DFC8" w14:textId="77777777" w:rsidR="00960313" w:rsidRDefault="00960313" w:rsidP="001E6BB2">
      <w:pPr>
        <w:pStyle w:val="BodyText"/>
        <w:ind w:left="0"/>
      </w:pPr>
    </w:p>
    <w:p w14:paraId="489480E0" w14:textId="77777777" w:rsidR="008C3E36" w:rsidRPr="006E2893" w:rsidRDefault="008C3E36" w:rsidP="008C3E36">
      <w:pPr>
        <w:pStyle w:val="Heading3"/>
        <w:numPr>
          <w:ilvl w:val="2"/>
          <w:numId w:val="1"/>
        </w:numPr>
        <w:rPr>
          <w:lang w:val="en-MU"/>
        </w:rPr>
      </w:pPr>
      <w:r w:rsidRPr="00960313">
        <w:t>CTS095MI.Lst</w:t>
      </w:r>
    </w:p>
    <w:p w14:paraId="0420F4F5" w14:textId="7A8A7E8D" w:rsidR="008C3E36" w:rsidRDefault="008C3E36" w:rsidP="008C3E36">
      <w:pPr>
        <w:pStyle w:val="BodyText"/>
        <w:ind w:left="0"/>
      </w:pPr>
      <w:r>
        <w:t>Cette API sera utilisée pour v</w:t>
      </w:r>
      <w:r w:rsidRPr="00960313">
        <w:t>érifi</w:t>
      </w:r>
      <w:r>
        <w:t>er</w:t>
      </w:r>
      <w:r w:rsidRPr="00960313">
        <w:t xml:space="preserve"> de l'article permanent pour la grille </w:t>
      </w:r>
      <w:r>
        <w:t>Planning MRP.</w:t>
      </w:r>
    </w:p>
    <w:tbl>
      <w:tblPr>
        <w:tblStyle w:val="PlainTable1"/>
        <w:tblW w:w="7084" w:type="dxa"/>
        <w:tblLook w:val="04A0" w:firstRow="1" w:lastRow="0" w:firstColumn="1" w:lastColumn="0" w:noHBand="0" w:noVBand="1"/>
      </w:tblPr>
      <w:tblGrid>
        <w:gridCol w:w="1084"/>
        <w:gridCol w:w="1562"/>
        <w:gridCol w:w="1378"/>
        <w:gridCol w:w="3707"/>
      </w:tblGrid>
      <w:tr w:rsidR="008C3E36" w:rsidRPr="00CA24A7" w14:paraId="652B5E85" w14:textId="77777777" w:rsidTr="006C6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shd w:val="clear" w:color="auto" w:fill="00B0F0"/>
          </w:tcPr>
          <w:p w14:paraId="7F621DD6" w14:textId="77777777" w:rsidR="008C3E36" w:rsidRPr="00CA24A7" w:rsidRDefault="008C3E36" w:rsidP="006C6FB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562" w:type="dxa"/>
            <w:shd w:val="clear" w:color="auto" w:fill="00B0F0"/>
          </w:tcPr>
          <w:p w14:paraId="721F9BD7" w14:textId="77777777" w:rsidR="008C3E36" w:rsidRPr="00CA24A7" w:rsidRDefault="008C3E36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41AA861C" w14:textId="77777777" w:rsidR="008C3E36" w:rsidRPr="00CA24A7" w:rsidRDefault="008C3E36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3060" w:type="dxa"/>
            <w:shd w:val="clear" w:color="auto" w:fill="00B0F0"/>
          </w:tcPr>
          <w:p w14:paraId="45E7B584" w14:textId="77777777" w:rsidR="008C3E36" w:rsidRPr="00CA24A7" w:rsidRDefault="008C3E36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8C3E36" w:rsidRPr="00CA24A7" w14:paraId="754B7924" w14:textId="77777777" w:rsidTr="006C6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BD5FECA" w14:textId="77777777" w:rsidR="008C3E36" w:rsidRPr="00CA24A7" w:rsidRDefault="008C3E36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PREX</w:t>
            </w:r>
          </w:p>
        </w:tc>
        <w:tc>
          <w:tcPr>
            <w:tcW w:w="1562" w:type="dxa"/>
          </w:tcPr>
          <w:p w14:paraId="6B9C697E" w14:textId="77777777" w:rsidR="008C3E36" w:rsidRPr="00CA24A7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6A87E601" w14:textId="77777777" w:rsidR="008C3E36" w:rsidRPr="00CA24A7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7A8FAF78" w14:textId="13B7192E" w:rsidR="008C3E36" w:rsidRPr="00CA24A7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</w:tr>
      <w:tr w:rsidR="008C3E36" w:rsidRPr="00CA24A7" w14:paraId="0F37D8BD" w14:textId="77777777" w:rsidTr="006C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B733F4E" w14:textId="77777777" w:rsidR="008C3E36" w:rsidRPr="008457C1" w:rsidRDefault="008C3E36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ORCA</w:t>
            </w:r>
          </w:p>
        </w:tc>
        <w:tc>
          <w:tcPr>
            <w:tcW w:w="1562" w:type="dxa"/>
          </w:tcPr>
          <w:p w14:paraId="3F507C76" w14:textId="77777777" w:rsidR="008C3E36" w:rsidRPr="008457C1" w:rsidRDefault="008C3E36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  <w:r>
              <w:rPr>
                <w:rFonts w:cs="Arial"/>
                <w:sz w:val="20"/>
                <w:szCs w:val="20"/>
              </w:rPr>
              <w:t>/Sortant</w:t>
            </w:r>
          </w:p>
        </w:tc>
        <w:tc>
          <w:tcPr>
            <w:tcW w:w="1378" w:type="dxa"/>
          </w:tcPr>
          <w:p w14:paraId="0DC38EB7" w14:textId="77777777" w:rsidR="008C3E36" w:rsidRPr="00BC59BB" w:rsidRDefault="008C3E36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2246BFC6" w14:textId="77777777" w:rsidR="008C3E36" w:rsidRPr="008457C1" w:rsidRDefault="008C3E36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311</w:t>
            </w:r>
          </w:p>
        </w:tc>
      </w:tr>
      <w:tr w:rsidR="008C3E36" w:rsidRPr="00CA24A7" w14:paraId="26BF9B4C" w14:textId="77777777" w:rsidTr="006C6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C827AE9" w14:textId="77777777" w:rsidR="008C3E36" w:rsidRPr="00313882" w:rsidRDefault="008C3E36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OBV1</w:t>
            </w:r>
          </w:p>
        </w:tc>
        <w:tc>
          <w:tcPr>
            <w:tcW w:w="1562" w:type="dxa"/>
          </w:tcPr>
          <w:p w14:paraId="64B23BF2" w14:textId="77777777" w:rsidR="008C3E36" w:rsidRPr="00313882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24B2A422" w14:textId="77777777" w:rsidR="008C3E36" w:rsidRPr="00313882" w:rsidRDefault="008C3E36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744F716F" w14:textId="4305894D" w:rsidR="008C3E36" w:rsidRPr="00313882" w:rsidRDefault="008C3E36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CMS100MI.LstU012_OOLINE</w:t>
            </w:r>
            <w:r>
              <w:rPr>
                <w:rFonts w:cs="Arial"/>
                <w:sz w:val="20"/>
                <w:szCs w:val="20"/>
              </w:rPr>
              <w:t>.</w:t>
            </w:r>
            <w:r w:rsidRPr="008C3E36">
              <w:rPr>
                <w:rFonts w:cs="Arial"/>
                <w:sz w:val="20"/>
                <w:szCs w:val="20"/>
              </w:rPr>
              <w:t>OBITNO</w:t>
            </w:r>
          </w:p>
        </w:tc>
      </w:tr>
      <w:tr w:rsidR="008C3E36" w:rsidRPr="00CA24A7" w14:paraId="4140DF9E" w14:textId="77777777" w:rsidTr="006C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1FB582B6" w14:textId="77777777" w:rsidR="008C3E36" w:rsidRPr="008C3E36" w:rsidRDefault="008C3E36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C3E36">
              <w:rPr>
                <w:rFonts w:cs="Arial"/>
                <w:b w:val="0"/>
                <w:bCs w:val="0"/>
                <w:sz w:val="20"/>
                <w:szCs w:val="20"/>
              </w:rPr>
              <w:t>OBV2</w:t>
            </w:r>
          </w:p>
        </w:tc>
        <w:tc>
          <w:tcPr>
            <w:tcW w:w="1562" w:type="dxa"/>
          </w:tcPr>
          <w:p w14:paraId="11643A44" w14:textId="77777777" w:rsidR="008C3E36" w:rsidRPr="008C3E36" w:rsidRDefault="008C3E36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4D1BF461" w14:textId="77777777" w:rsidR="008C3E36" w:rsidRPr="008C3E36" w:rsidRDefault="008C3E36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060" w:type="dxa"/>
          </w:tcPr>
          <w:p w14:paraId="447B177D" w14:textId="4DAC2B46" w:rsidR="008C3E36" w:rsidRPr="008C3E36" w:rsidRDefault="008C3E36" w:rsidP="008C3E36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OIS100MI.GETORDERHEAD</w:t>
            </w:r>
            <w:r>
              <w:rPr>
                <w:rFonts w:cs="Arial"/>
                <w:sz w:val="20"/>
                <w:szCs w:val="20"/>
              </w:rPr>
              <w:t>.CUNO</w:t>
            </w:r>
          </w:p>
        </w:tc>
      </w:tr>
    </w:tbl>
    <w:p w14:paraId="70CF75A1" w14:textId="77777777" w:rsidR="008C3E36" w:rsidRDefault="008C3E36" w:rsidP="008C3E36">
      <w:pPr>
        <w:pStyle w:val="BodyText"/>
        <w:ind w:left="0"/>
      </w:pPr>
    </w:p>
    <w:p w14:paraId="3B36FFC7" w14:textId="2787C6AC" w:rsidR="00643F8B" w:rsidRPr="006E2893" w:rsidRDefault="00643F8B" w:rsidP="00643F8B">
      <w:pPr>
        <w:pStyle w:val="Heading3"/>
        <w:numPr>
          <w:ilvl w:val="2"/>
          <w:numId w:val="1"/>
        </w:numPr>
        <w:rPr>
          <w:lang w:val="en-MU"/>
        </w:rPr>
      </w:pPr>
      <w:r w:rsidRPr="00643F8B">
        <w:t>MWS150MI.SelSupplyChain</w:t>
      </w:r>
    </w:p>
    <w:p w14:paraId="47FF4D55" w14:textId="76A15791" w:rsidR="00643F8B" w:rsidRDefault="00643F8B" w:rsidP="00643F8B">
      <w:pPr>
        <w:pStyle w:val="BodyText"/>
        <w:ind w:left="0"/>
      </w:pPr>
      <w:r>
        <w:t>Cette API sera utilisée pour afficher</w:t>
      </w:r>
      <w:r w:rsidRPr="00960313">
        <w:t xml:space="preserve"> </w:t>
      </w:r>
      <w:r>
        <w:t xml:space="preserve">les </w:t>
      </w:r>
      <w:r w:rsidRPr="00643F8B">
        <w:t>ordres d'achat liées à la commande de vente sélectionnée dans la grille principale</w:t>
      </w:r>
      <w:r>
        <w:t>.</w:t>
      </w:r>
    </w:p>
    <w:tbl>
      <w:tblPr>
        <w:tblStyle w:val="PlainTable1"/>
        <w:tblW w:w="7853" w:type="dxa"/>
        <w:tblLook w:val="04A0" w:firstRow="1" w:lastRow="0" w:firstColumn="1" w:lastColumn="0" w:noHBand="0" w:noVBand="1"/>
      </w:tblPr>
      <w:tblGrid>
        <w:gridCol w:w="1084"/>
        <w:gridCol w:w="1562"/>
        <w:gridCol w:w="1378"/>
        <w:gridCol w:w="3829"/>
      </w:tblGrid>
      <w:tr w:rsidR="00643F8B" w:rsidRPr="00CA24A7" w14:paraId="245AE9BB" w14:textId="77777777" w:rsidTr="00643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shd w:val="clear" w:color="auto" w:fill="00B0F0"/>
          </w:tcPr>
          <w:p w14:paraId="2846A021" w14:textId="77777777" w:rsidR="00643F8B" w:rsidRPr="00CA24A7" w:rsidRDefault="00643F8B" w:rsidP="006C6FB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562" w:type="dxa"/>
            <w:shd w:val="clear" w:color="auto" w:fill="00B0F0"/>
          </w:tcPr>
          <w:p w14:paraId="3879DB32" w14:textId="77777777" w:rsidR="00643F8B" w:rsidRPr="00CA24A7" w:rsidRDefault="00643F8B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35DAD266" w14:textId="77777777" w:rsidR="00643F8B" w:rsidRPr="00CA24A7" w:rsidRDefault="00643F8B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3829" w:type="dxa"/>
            <w:shd w:val="clear" w:color="auto" w:fill="00B0F0"/>
          </w:tcPr>
          <w:p w14:paraId="26C6669A" w14:textId="77777777" w:rsidR="00643F8B" w:rsidRPr="00CA24A7" w:rsidRDefault="00643F8B" w:rsidP="006C6FB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CA24A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643F8B" w:rsidRPr="00CA24A7" w14:paraId="59D7ADC8" w14:textId="77777777" w:rsidTr="00643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EC55EDC" w14:textId="1EF8E9B9" w:rsidR="00643F8B" w:rsidRPr="00CA24A7" w:rsidRDefault="00643F8B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RIDN</w:t>
            </w:r>
          </w:p>
        </w:tc>
        <w:tc>
          <w:tcPr>
            <w:tcW w:w="1562" w:type="dxa"/>
          </w:tcPr>
          <w:p w14:paraId="04D4F30B" w14:textId="00D191D0" w:rsidR="00643F8B" w:rsidRPr="00CA24A7" w:rsidRDefault="00643F8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  <w:r>
              <w:rPr>
                <w:rFonts w:cs="Arial"/>
                <w:sz w:val="20"/>
                <w:szCs w:val="20"/>
              </w:rPr>
              <w:t>/Sortant</w:t>
            </w:r>
          </w:p>
        </w:tc>
        <w:tc>
          <w:tcPr>
            <w:tcW w:w="1378" w:type="dxa"/>
          </w:tcPr>
          <w:p w14:paraId="787CADA8" w14:textId="77777777" w:rsidR="00643F8B" w:rsidRPr="00CA24A7" w:rsidRDefault="00643F8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829" w:type="dxa"/>
          </w:tcPr>
          <w:p w14:paraId="621EFCDE" w14:textId="28BA524F" w:rsidR="00643F8B" w:rsidRPr="00CA24A7" w:rsidRDefault="00643F8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CMS100MI.LstU012_OOLINE</w:t>
            </w:r>
            <w:r>
              <w:rPr>
                <w:rFonts w:cs="Arial"/>
                <w:sz w:val="20"/>
                <w:szCs w:val="20"/>
              </w:rPr>
              <w:t>.</w:t>
            </w:r>
            <w:r w:rsidRPr="008C3E36">
              <w:rPr>
                <w:rFonts w:cs="Arial"/>
                <w:sz w:val="20"/>
                <w:szCs w:val="20"/>
              </w:rPr>
              <w:t>OB</w:t>
            </w:r>
            <w:r>
              <w:rPr>
                <w:rFonts w:cs="Arial"/>
                <w:sz w:val="20"/>
                <w:szCs w:val="20"/>
              </w:rPr>
              <w:t>OR</w:t>
            </w:r>
            <w:r w:rsidRPr="008C3E36">
              <w:rPr>
                <w:rFonts w:cs="Arial"/>
                <w:sz w:val="20"/>
                <w:szCs w:val="20"/>
              </w:rPr>
              <w:t>NO</w:t>
            </w:r>
          </w:p>
        </w:tc>
      </w:tr>
      <w:tr w:rsidR="00643F8B" w:rsidRPr="00CA24A7" w14:paraId="7AC2169B" w14:textId="77777777" w:rsidTr="00643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232C964" w14:textId="77777777" w:rsidR="00643F8B" w:rsidRPr="008457C1" w:rsidRDefault="00643F8B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ORCA</w:t>
            </w:r>
          </w:p>
        </w:tc>
        <w:tc>
          <w:tcPr>
            <w:tcW w:w="1562" w:type="dxa"/>
          </w:tcPr>
          <w:p w14:paraId="3164E535" w14:textId="5C07324A" w:rsidR="00643F8B" w:rsidRPr="008457C1" w:rsidRDefault="00643F8B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A24A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06BA00F8" w14:textId="77777777" w:rsidR="00643F8B" w:rsidRPr="00BC59BB" w:rsidRDefault="00643F8B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829" w:type="dxa"/>
          </w:tcPr>
          <w:p w14:paraId="28C3CDFC" w14:textId="77777777" w:rsidR="00643F8B" w:rsidRPr="008457C1" w:rsidRDefault="00643F8B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311</w:t>
            </w:r>
          </w:p>
        </w:tc>
      </w:tr>
      <w:tr w:rsidR="00643F8B" w:rsidRPr="00CA24A7" w14:paraId="45B9D3D2" w14:textId="77777777" w:rsidTr="00643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2EA4541" w14:textId="277ABE91" w:rsidR="00643F8B" w:rsidRPr="00313882" w:rsidRDefault="00643F8B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PONR</w:t>
            </w:r>
          </w:p>
        </w:tc>
        <w:tc>
          <w:tcPr>
            <w:tcW w:w="1562" w:type="dxa"/>
          </w:tcPr>
          <w:p w14:paraId="706F7559" w14:textId="63E267A0" w:rsidR="00643F8B" w:rsidRPr="00313882" w:rsidRDefault="00643F8B" w:rsidP="00643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7EF5D403" w14:textId="77777777" w:rsidR="00643F8B" w:rsidRPr="00313882" w:rsidRDefault="00643F8B" w:rsidP="006C6F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1388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829" w:type="dxa"/>
          </w:tcPr>
          <w:p w14:paraId="37D37199" w14:textId="2691BD31" w:rsidR="00643F8B" w:rsidRPr="00313882" w:rsidRDefault="00643F8B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643F8B" w:rsidRPr="00CA24A7" w14:paraId="6C9AD5CF" w14:textId="77777777" w:rsidTr="00643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50005F2" w14:textId="7A9DE1EA" w:rsidR="00643F8B" w:rsidRPr="008C3E36" w:rsidRDefault="00643F8B" w:rsidP="006C6FB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PQTY</w:t>
            </w:r>
          </w:p>
        </w:tc>
        <w:tc>
          <w:tcPr>
            <w:tcW w:w="1562" w:type="dxa"/>
          </w:tcPr>
          <w:p w14:paraId="6CF0C28B" w14:textId="07F934A3" w:rsidR="00643F8B" w:rsidRPr="008C3E36" w:rsidRDefault="00643F8B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6B644016" w14:textId="77777777" w:rsidR="00643F8B" w:rsidRPr="008C3E36" w:rsidRDefault="00643F8B" w:rsidP="006C6F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C3E36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829" w:type="dxa"/>
          </w:tcPr>
          <w:p w14:paraId="7FFB73EA" w14:textId="7A4C07EB" w:rsidR="00643F8B" w:rsidRPr="008C3E36" w:rsidRDefault="00643F8B" w:rsidP="006C6FB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643F8B" w:rsidRPr="00CA24A7" w14:paraId="257F001C" w14:textId="77777777" w:rsidTr="00643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63A8B23" w14:textId="7BE2A8BB" w:rsidR="00643F8B" w:rsidRPr="00643F8B" w:rsidRDefault="00643F8B" w:rsidP="00643F8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43F8B">
              <w:rPr>
                <w:rFonts w:cs="Arial"/>
                <w:b w:val="0"/>
                <w:bCs w:val="0"/>
                <w:sz w:val="20"/>
                <w:szCs w:val="20"/>
              </w:rPr>
              <w:lastRenderedPageBreak/>
              <w:t>FLAG</w:t>
            </w:r>
          </w:p>
        </w:tc>
        <w:tc>
          <w:tcPr>
            <w:tcW w:w="1562" w:type="dxa"/>
          </w:tcPr>
          <w:p w14:paraId="6EF8B39D" w14:textId="7BAB7309" w:rsidR="00643F8B" w:rsidRPr="00643F8B" w:rsidRDefault="00643F8B" w:rsidP="00643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43F8B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560F73C9" w14:textId="7B692317" w:rsidR="00643F8B" w:rsidRPr="00643F8B" w:rsidRDefault="00643F8B" w:rsidP="00643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43F8B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829" w:type="dxa"/>
          </w:tcPr>
          <w:p w14:paraId="29D9D9A3" w14:textId="0B742F42" w:rsidR="00643F8B" w:rsidRDefault="00643F8B" w:rsidP="00643F8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643F8B" w:rsidRPr="00CA24A7" w14:paraId="33BC8C2B" w14:textId="77777777" w:rsidTr="00643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4AF740A7" w14:textId="5AFE5941" w:rsidR="00643F8B" w:rsidRPr="00643F8B" w:rsidRDefault="00643F8B" w:rsidP="00643F8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43F8B">
              <w:rPr>
                <w:rFonts w:cs="Arial"/>
                <w:b w:val="0"/>
                <w:bCs w:val="0"/>
                <w:sz w:val="20"/>
                <w:szCs w:val="20"/>
              </w:rPr>
              <w:t>PLDT</w:t>
            </w:r>
          </w:p>
        </w:tc>
        <w:tc>
          <w:tcPr>
            <w:tcW w:w="1562" w:type="dxa"/>
          </w:tcPr>
          <w:p w14:paraId="0A783185" w14:textId="03459ADF" w:rsidR="00643F8B" w:rsidRPr="00643F8B" w:rsidRDefault="00643F8B" w:rsidP="00643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43F8B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40106F8B" w14:textId="205310B7" w:rsidR="00643F8B" w:rsidRPr="00643F8B" w:rsidRDefault="00643F8B" w:rsidP="00643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43F8B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829" w:type="dxa"/>
          </w:tcPr>
          <w:p w14:paraId="5193F220" w14:textId="2DB4FCB3" w:rsidR="00643F8B" w:rsidRDefault="00643F8B" w:rsidP="00643F8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643F8B" w:rsidRPr="00CA24A7" w14:paraId="245DAFE4" w14:textId="77777777" w:rsidTr="00643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3E04DB8" w14:textId="60A467F7" w:rsidR="00643F8B" w:rsidRPr="00643F8B" w:rsidRDefault="00643F8B" w:rsidP="00643F8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43F8B">
              <w:rPr>
                <w:rFonts w:cs="Arial"/>
                <w:b w:val="0"/>
                <w:bCs w:val="0"/>
                <w:sz w:val="20"/>
                <w:szCs w:val="20"/>
              </w:rPr>
              <w:t>STAT</w:t>
            </w:r>
          </w:p>
        </w:tc>
        <w:tc>
          <w:tcPr>
            <w:tcW w:w="1562" w:type="dxa"/>
          </w:tcPr>
          <w:p w14:paraId="4F123C3F" w14:textId="134F1CB2" w:rsidR="00643F8B" w:rsidRPr="00643F8B" w:rsidRDefault="00643F8B" w:rsidP="00643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43F8B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099E23C4" w14:textId="5D0C9EF2" w:rsidR="00643F8B" w:rsidRPr="00643F8B" w:rsidRDefault="00643F8B" w:rsidP="00643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43F8B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829" w:type="dxa"/>
          </w:tcPr>
          <w:p w14:paraId="12CED8BE" w14:textId="483A924A" w:rsidR="00643F8B" w:rsidRDefault="00643F8B" w:rsidP="00643F8B">
            <w:pPr>
              <w:tabs>
                <w:tab w:val="center" w:pos="1083"/>
                <w:tab w:val="right" w:pos="21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1791074F" w14:textId="77777777" w:rsidR="00643F8B" w:rsidRPr="001E6BB2" w:rsidRDefault="00643F8B" w:rsidP="008C3E36">
      <w:pPr>
        <w:pStyle w:val="BodyText"/>
        <w:ind w:left="0"/>
      </w:pPr>
    </w:p>
    <w:p w14:paraId="76B03843" w14:textId="77777777" w:rsidR="008C3E36" w:rsidRPr="001E6BB2" w:rsidRDefault="008C3E36" w:rsidP="001E6BB2">
      <w:pPr>
        <w:pStyle w:val="BodyText"/>
        <w:ind w:left="0"/>
      </w:pPr>
    </w:p>
    <w:sectPr w:rsidR="008C3E36" w:rsidRPr="001E6BB2" w:rsidSect="006670B8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0CB5" w14:textId="77777777" w:rsidR="00077B3C" w:rsidRPr="00CA24A7" w:rsidRDefault="00077B3C">
      <w:r w:rsidRPr="00CA24A7">
        <w:separator/>
      </w:r>
    </w:p>
  </w:endnote>
  <w:endnote w:type="continuationSeparator" w:id="0">
    <w:p w14:paraId="6EFFB508" w14:textId="77777777" w:rsidR="00077B3C" w:rsidRPr="00CA24A7" w:rsidRDefault="00077B3C">
      <w:r w:rsidRPr="00CA24A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CA24A7" w:rsidRDefault="00602727">
    <w:pPr>
      <w:pStyle w:val="Footer"/>
      <w:framePr w:wrap="around" w:vAnchor="text" w:hAnchor="margin" w:xAlign="right" w:y="1"/>
      <w:rPr>
        <w:rStyle w:val="PageNumber"/>
      </w:rPr>
    </w:pPr>
    <w:r w:rsidRPr="00CA24A7">
      <w:rPr>
        <w:rStyle w:val="PageNumber"/>
      </w:rPr>
      <w:fldChar w:fldCharType="begin"/>
    </w:r>
    <w:r w:rsidRPr="00CA24A7">
      <w:rPr>
        <w:rStyle w:val="PageNumber"/>
      </w:rPr>
      <w:instrText xml:space="preserve">PAGE  </w:instrText>
    </w:r>
    <w:r w:rsidRPr="00CA24A7">
      <w:rPr>
        <w:rStyle w:val="PageNumber"/>
      </w:rPr>
      <w:fldChar w:fldCharType="separate"/>
    </w:r>
    <w:r w:rsidRPr="00CA24A7">
      <w:rPr>
        <w:rStyle w:val="PageNumber"/>
      </w:rPr>
      <w:t>iv</w:t>
    </w:r>
    <w:r w:rsidRPr="00CA24A7">
      <w:rPr>
        <w:rStyle w:val="PageNumber"/>
      </w:rPr>
      <w:fldChar w:fldCharType="end"/>
    </w:r>
  </w:p>
  <w:p w14:paraId="6E66DCB9" w14:textId="77777777" w:rsidR="00602727" w:rsidRPr="00CA24A7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544544BE" w:rsidR="00602727" w:rsidRPr="00CA24A7" w:rsidRDefault="00514F4D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35770E">
        <w:rPr>
          <w:noProof/>
        </w:rPr>
        <w:t>SPECIFICATION TECHNIQUE</w:t>
      </w:r>
    </w:fldSimple>
    <w:r w:rsidR="00602727" w:rsidRPr="00CA24A7">
      <w:t xml:space="preserve">     </w:t>
    </w:r>
    <w:r w:rsidR="00602727" w:rsidRPr="00CA24A7">
      <w:fldChar w:fldCharType="begin"/>
    </w:r>
    <w:r w:rsidR="00602727" w:rsidRPr="00CA24A7">
      <w:instrText xml:space="preserve"> If </w:instrText>
    </w:r>
    <w:r w:rsidR="00602727" w:rsidRPr="00CA24A7">
      <w:fldChar w:fldCharType="begin"/>
    </w:r>
    <w:r w:rsidR="00602727" w:rsidRPr="00CA24A7">
      <w:instrText xml:space="preserve"> Section </w:instrText>
    </w:r>
    <w:r w:rsidR="00602727" w:rsidRPr="00CA24A7">
      <w:fldChar w:fldCharType="separate"/>
    </w:r>
    <w:r w:rsidR="0035770E">
      <w:instrText>1</w:instrText>
    </w:r>
    <w:r w:rsidR="00602727" w:rsidRPr="00CA24A7">
      <w:fldChar w:fldCharType="end"/>
    </w:r>
    <w:r w:rsidR="00602727" w:rsidRPr="00CA24A7">
      <w:instrText xml:space="preserve"> &gt; 1 “</w:instrText>
    </w:r>
    <w:r w:rsidR="00602727" w:rsidRPr="00CA24A7">
      <w:fldChar w:fldCharType="begin"/>
    </w:r>
    <w:r w:rsidR="00602727" w:rsidRPr="00CA24A7">
      <w:instrText xml:space="preserve">PAGE </w:instrText>
    </w:r>
    <w:r w:rsidR="00602727" w:rsidRPr="00CA24A7">
      <w:fldChar w:fldCharType="separate"/>
    </w:r>
    <w:r w:rsidR="00602727" w:rsidRPr="00CA24A7">
      <w:instrText>1</w:instrText>
    </w:r>
    <w:r w:rsidR="00602727" w:rsidRPr="00CA24A7">
      <w:fldChar w:fldCharType="end"/>
    </w:r>
    <w:r w:rsidR="00602727" w:rsidRPr="00CA24A7">
      <w:instrText xml:space="preserve"> of </w:instrText>
    </w:r>
    <w:r w:rsidR="00602727" w:rsidRPr="00CA24A7">
      <w:fldChar w:fldCharType="begin"/>
    </w:r>
    <w:r w:rsidR="00602727" w:rsidRPr="00CA24A7">
      <w:instrText xml:space="preserve"> =  </w:instrText>
    </w:r>
    <w:r w:rsidR="00602727" w:rsidRPr="00CA24A7">
      <w:fldChar w:fldCharType="begin"/>
    </w:r>
    <w:r w:rsidR="00602727" w:rsidRPr="00CA24A7">
      <w:instrText xml:space="preserve"> NUMPAGES </w:instrText>
    </w:r>
    <w:r w:rsidR="00602727" w:rsidRPr="00CA24A7">
      <w:fldChar w:fldCharType="separate"/>
    </w:r>
    <w:r w:rsidR="00602727" w:rsidRPr="00CA24A7">
      <w:instrText>10</w:instrText>
    </w:r>
    <w:r w:rsidR="00602727" w:rsidRPr="00CA24A7">
      <w:fldChar w:fldCharType="end"/>
    </w:r>
    <w:r w:rsidR="00602727" w:rsidRPr="00CA24A7">
      <w:instrText xml:space="preserve"> - Sec1  </w:instrText>
    </w:r>
    <w:r w:rsidR="00602727" w:rsidRPr="00CA24A7">
      <w:fldChar w:fldCharType="separate"/>
    </w:r>
    <w:r w:rsidR="00602727" w:rsidRPr="00CA24A7">
      <w:instrText>7</w:instrText>
    </w:r>
    <w:r w:rsidR="00602727" w:rsidRPr="00CA24A7">
      <w:fldChar w:fldCharType="end"/>
    </w:r>
    <w:r w:rsidR="00602727" w:rsidRPr="00CA24A7">
      <w:instrText>” “</w:instrText>
    </w:r>
    <w:r w:rsidR="00602727" w:rsidRPr="00CA24A7">
      <w:fldChar w:fldCharType="begin"/>
    </w:r>
    <w:r w:rsidR="00602727" w:rsidRPr="00CA24A7">
      <w:instrText xml:space="preserve"> PAGE </w:instrText>
    </w:r>
    <w:r w:rsidR="00602727" w:rsidRPr="00CA24A7">
      <w:fldChar w:fldCharType="separate"/>
    </w:r>
    <w:r w:rsidR="0035770E">
      <w:rPr>
        <w:noProof/>
      </w:rPr>
      <w:instrText>6</w:instrText>
    </w:r>
    <w:r w:rsidR="00602727" w:rsidRPr="00CA24A7">
      <w:fldChar w:fldCharType="end"/>
    </w:r>
    <w:r w:rsidR="00602727" w:rsidRPr="00CA24A7">
      <w:instrText xml:space="preserve">” </w:instrText>
    </w:r>
    <w:r w:rsidR="00602727" w:rsidRPr="00CA24A7">
      <w:fldChar w:fldCharType="separate"/>
    </w:r>
    <w:r w:rsidR="0035770E">
      <w:rPr>
        <w:noProof/>
      </w:rPr>
      <w:t>6</w:t>
    </w:r>
    <w:r w:rsidR="00602727" w:rsidRPr="00CA24A7">
      <w:fldChar w:fldCharType="end"/>
    </w:r>
  </w:p>
  <w:p w14:paraId="78590ACA" w14:textId="77FF9227" w:rsidR="00602727" w:rsidRPr="00CA24A7" w:rsidRDefault="00656514" w:rsidP="00D56107">
    <w:pPr>
      <w:pStyle w:val="Footer"/>
      <w:tabs>
        <w:tab w:val="clear" w:pos="7920"/>
        <w:tab w:val="right" w:pos="9900"/>
        <w:tab w:val="right" w:pos="10440"/>
      </w:tabs>
    </w:pPr>
    <w:proofErr w:type="spellStart"/>
    <w:r>
      <w:t>Experience</w:t>
    </w:r>
    <w:proofErr w:type="spellEnd"/>
    <w:r>
      <w:t xml:space="preserve"> Designer</w:t>
    </w:r>
  </w:p>
  <w:p w14:paraId="1780CA83" w14:textId="5718FD90" w:rsidR="00602727" w:rsidRPr="00CA24A7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CA24A7">
      <w:t xml:space="preserve">File </w:t>
    </w:r>
    <w:r w:rsidR="005610D7" w:rsidRPr="00CA24A7">
      <w:t>Réf :</w:t>
    </w:r>
    <w:r w:rsidRPr="00CA24A7">
      <w:t xml:space="preserve">  </w:t>
    </w:r>
    <w:r w:rsidR="00F35282" w:rsidRPr="00CA24A7">
      <w:t>ANA-050_U-01</w:t>
    </w:r>
    <w:r w:rsidR="00656514">
      <w:t>2</w:t>
    </w:r>
    <w:r w:rsidR="00F35282" w:rsidRPr="00CA24A7">
      <w:t>_</w:t>
    </w:r>
    <w:r w:rsidR="00656514" w:rsidRPr="00656514">
      <w:t>Fluidification</w:t>
    </w:r>
    <w:r w:rsidR="00656514">
      <w:t>_</w:t>
    </w:r>
    <w:r w:rsidR="00656514" w:rsidRPr="00656514">
      <w:t>Cockpit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CA24A7" w:rsidRDefault="00602727">
    <w:pPr>
      <w:pStyle w:val="Footer"/>
      <w:tabs>
        <w:tab w:val="clear" w:pos="7920"/>
        <w:tab w:val="right" w:pos="10440"/>
      </w:tabs>
    </w:pPr>
    <w:r w:rsidRPr="00CA24A7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520F22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520F22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520F22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520F22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520F22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520F22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520F22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520F22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520F22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520F22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1AFA" w14:textId="77777777" w:rsidR="00077B3C" w:rsidRPr="00CA24A7" w:rsidRDefault="00077B3C">
      <w:r w:rsidRPr="00CA24A7">
        <w:separator/>
      </w:r>
    </w:p>
  </w:footnote>
  <w:footnote w:type="continuationSeparator" w:id="0">
    <w:p w14:paraId="2EECEAE5" w14:textId="77777777" w:rsidR="00077B3C" w:rsidRPr="00CA24A7" w:rsidRDefault="00077B3C">
      <w:r w:rsidRPr="00CA24A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339CE6BB" w:rsidR="00602727" w:rsidRPr="00CA24A7" w:rsidRDefault="00602727" w:rsidP="00B312E9">
    <w:pPr>
      <w:pStyle w:val="Header"/>
      <w:framePr w:hSpace="187" w:wrap="auto" w:vAnchor="page" w:hAnchor="margin" w:xAlign="right" w:y="433"/>
    </w:pPr>
    <w:r w:rsidRPr="00CA24A7">
      <w:t xml:space="preserve">Doc </w:t>
    </w:r>
    <w:r w:rsidR="00A34B3A" w:rsidRPr="00CA24A7">
      <w:t>Réf :</w:t>
    </w:r>
    <w:r w:rsidRPr="00CA24A7">
      <w:rPr>
        <w:rStyle w:val="HighlightedVariable"/>
      </w:rPr>
      <w:t xml:space="preserve"> </w:t>
    </w:r>
    <w:r w:rsidR="00F35282" w:rsidRPr="00CA24A7">
      <w:rPr>
        <w:rStyle w:val="HighlightedVariable"/>
      </w:rPr>
      <w:t>DES-020_U-016_</w:t>
    </w:r>
    <w:r w:rsidR="001D3786" w:rsidRPr="001D3786">
      <w:rPr>
        <w:rStyle w:val="HighlightedVariable"/>
      </w:rPr>
      <w:t>Fluidification Cockpit</w:t>
    </w:r>
  </w:p>
  <w:p w14:paraId="561E8E24" w14:textId="109907DC" w:rsidR="00602727" w:rsidRPr="00CA24A7" w:rsidRDefault="00602727" w:rsidP="00B312E9">
    <w:pPr>
      <w:pStyle w:val="Header"/>
    </w:pPr>
    <w:fldSimple w:instr=" TITLE   \* MERGEFORMAT ">
      <w:r w:rsidRPr="00CA24A7">
        <w:t xml:space="preserve">DES-020 Design </w:t>
      </w:r>
      <w:r w:rsidR="000D5557" w:rsidRPr="00CA24A7">
        <w:t>Spécification</w:t>
      </w:r>
    </w:fldSimple>
    <w:r w:rsidRPr="00CA24A7">
      <w:t xml:space="preserve"> </w:t>
    </w:r>
  </w:p>
  <w:p w14:paraId="6D3FD1EB" w14:textId="158F8615" w:rsidR="00602727" w:rsidRPr="00CA24A7" w:rsidRDefault="001D3786" w:rsidP="00B312E9">
    <w:pPr>
      <w:pStyle w:val="Header"/>
      <w:framePr w:hSpace="187" w:wrap="auto" w:vAnchor="text" w:hAnchor="margin" w:xAlign="right" w:y="1"/>
    </w:pPr>
    <w:r>
      <w:t>28</w:t>
    </w:r>
    <w:r w:rsidR="0018455B" w:rsidRPr="00CA24A7">
      <w:t>/</w:t>
    </w:r>
    <w:r w:rsidR="00F35282" w:rsidRPr="00CA24A7">
      <w:t>0</w:t>
    </w:r>
    <w:r w:rsidR="00D42CF6" w:rsidRPr="00CA24A7">
      <w:t>1</w:t>
    </w:r>
    <w:r w:rsidR="0018455B" w:rsidRPr="00CA24A7">
      <w:t>/202</w:t>
    </w:r>
    <w:r w:rsidR="00F35282" w:rsidRPr="00CA24A7">
      <w:t>6</w:t>
    </w:r>
  </w:p>
  <w:p w14:paraId="44651237" w14:textId="77777777" w:rsidR="00602727" w:rsidRPr="00CA24A7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4CA3AA40" w:rsidR="00602727" w:rsidRPr="00CA24A7" w:rsidRDefault="00602727" w:rsidP="00C30DAE">
    <w:r w:rsidRPr="00CA24A7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1449738987" name="Picture 14497389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A24A7">
      <w:t xml:space="preserve"> </w:t>
    </w:r>
    <w:r w:rsidRPr="00CA24A7">
      <w:tab/>
    </w:r>
    <w:r w:rsidRPr="00CA24A7">
      <w:tab/>
    </w:r>
    <w:r w:rsidRPr="00CA24A7">
      <w:tab/>
    </w:r>
    <w:r w:rsidRPr="00CA24A7">
      <w:tab/>
    </w:r>
    <w:r w:rsidRPr="00CA24A7">
      <w:tab/>
    </w:r>
    <w:r w:rsidRPr="00CA24A7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="00D42CF6" w:rsidRPr="00CA24A7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1058866887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104854"/>
    <w:multiLevelType w:val="hybridMultilevel"/>
    <w:tmpl w:val="40488F8C"/>
    <w:lvl w:ilvl="0" w:tplc="3FB2DB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7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 w15:restartNumberingAfterBreak="0">
    <w:nsid w:val="18651304"/>
    <w:multiLevelType w:val="hybridMultilevel"/>
    <w:tmpl w:val="9E2A5E9A"/>
    <w:lvl w:ilvl="0" w:tplc="850C96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 w15:restartNumberingAfterBreak="0">
    <w:nsid w:val="25503506"/>
    <w:multiLevelType w:val="multilevel"/>
    <w:tmpl w:val="F5EE39AC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0645E"/>
    <w:multiLevelType w:val="multilevel"/>
    <w:tmpl w:val="9C5A9B0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97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F04703F"/>
    <w:multiLevelType w:val="hybridMultilevel"/>
    <w:tmpl w:val="3D820100"/>
    <w:lvl w:ilvl="0" w:tplc="EEEC7962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4E1104"/>
    <w:multiLevelType w:val="hybridMultilevel"/>
    <w:tmpl w:val="0B425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977772"/>
    <w:multiLevelType w:val="hybridMultilevel"/>
    <w:tmpl w:val="CEC4D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 w15:restartNumberingAfterBreak="0">
    <w:nsid w:val="38123B7D"/>
    <w:multiLevelType w:val="hybridMultilevel"/>
    <w:tmpl w:val="23FAB29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96942AF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 w15:restartNumberingAfterBreak="0">
    <w:nsid w:val="40680EE6"/>
    <w:multiLevelType w:val="hybridMultilevel"/>
    <w:tmpl w:val="7A00EE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121F9D"/>
    <w:multiLevelType w:val="hybridMultilevel"/>
    <w:tmpl w:val="95E4F2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795477"/>
    <w:multiLevelType w:val="multilevel"/>
    <w:tmpl w:val="9C5A9B0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97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1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195B1B"/>
    <w:multiLevelType w:val="hybridMultilevel"/>
    <w:tmpl w:val="65BA13E4"/>
    <w:lvl w:ilvl="0" w:tplc="850C969A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1F961EE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F08F82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4603A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A62B64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6A24E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E60A95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F4C2C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9B2ED3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61455FCD"/>
    <w:multiLevelType w:val="hybridMultilevel"/>
    <w:tmpl w:val="4B964908"/>
    <w:lvl w:ilvl="0" w:tplc="32F2C038">
      <w:start w:val="1"/>
      <w:numFmt w:val="decimal"/>
      <w:lvlText w:val="%1."/>
      <w:lvlJc w:val="left"/>
      <w:pPr>
        <w:ind w:left="2160" w:hanging="360"/>
      </w:pPr>
      <w:rPr>
        <w:rFonts w:ascii="Arial" w:eastAsia="Times New Roman" w:hAnsi="Arial" w:cs="Times New Roman"/>
      </w:r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9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0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1" w15:restartNumberingAfterBreak="0">
    <w:nsid w:val="70CF7A5A"/>
    <w:multiLevelType w:val="hybridMultilevel"/>
    <w:tmpl w:val="63123D48"/>
    <w:lvl w:ilvl="0" w:tplc="B128B7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742C1583"/>
    <w:multiLevelType w:val="hybridMultilevel"/>
    <w:tmpl w:val="AF78FC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4" w15:restartNumberingAfterBreak="0">
    <w:nsid w:val="765561E2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6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7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2"/>
  </w:num>
  <w:num w:numId="2" w16cid:durableId="425542575">
    <w:abstractNumId w:val="40"/>
  </w:num>
  <w:num w:numId="3" w16cid:durableId="1301963104">
    <w:abstractNumId w:val="47"/>
  </w:num>
  <w:num w:numId="4" w16cid:durableId="1409305351">
    <w:abstractNumId w:val="17"/>
  </w:num>
  <w:num w:numId="5" w16cid:durableId="680202616">
    <w:abstractNumId w:val="40"/>
    <w:lvlOverride w:ilvl="0">
      <w:startOverride w:val="1"/>
    </w:lvlOverride>
  </w:num>
  <w:num w:numId="6" w16cid:durableId="257833256">
    <w:abstractNumId w:val="40"/>
    <w:lvlOverride w:ilvl="0">
      <w:startOverride w:val="1"/>
    </w:lvlOverride>
  </w:num>
  <w:num w:numId="7" w16cid:durableId="855575486">
    <w:abstractNumId w:val="40"/>
    <w:lvlOverride w:ilvl="0">
      <w:startOverride w:val="1"/>
    </w:lvlOverride>
  </w:num>
  <w:num w:numId="8" w16cid:durableId="792754466">
    <w:abstractNumId w:val="3"/>
  </w:num>
  <w:num w:numId="9" w16cid:durableId="745035843">
    <w:abstractNumId w:val="11"/>
  </w:num>
  <w:num w:numId="10" w16cid:durableId="196508250">
    <w:abstractNumId w:val="50"/>
  </w:num>
  <w:num w:numId="11" w16cid:durableId="2105566498">
    <w:abstractNumId w:val="9"/>
  </w:num>
  <w:num w:numId="12" w16cid:durableId="1176655807">
    <w:abstractNumId w:val="4"/>
  </w:num>
  <w:num w:numId="13" w16cid:durableId="686096859">
    <w:abstractNumId w:val="53"/>
  </w:num>
  <w:num w:numId="14" w16cid:durableId="1400323625">
    <w:abstractNumId w:val="35"/>
  </w:num>
  <w:num w:numId="15" w16cid:durableId="1215501877">
    <w:abstractNumId w:val="56"/>
  </w:num>
  <w:num w:numId="16" w16cid:durableId="762721879">
    <w:abstractNumId w:val="13"/>
  </w:num>
  <w:num w:numId="17" w16cid:durableId="400569285">
    <w:abstractNumId w:val="32"/>
  </w:num>
  <w:num w:numId="18" w16cid:durableId="71005509">
    <w:abstractNumId w:val="57"/>
  </w:num>
  <w:num w:numId="19" w16cid:durableId="300036019">
    <w:abstractNumId w:val="43"/>
  </w:num>
  <w:num w:numId="20" w16cid:durableId="210465424">
    <w:abstractNumId w:val="7"/>
  </w:num>
  <w:num w:numId="21" w16cid:durableId="1505589258">
    <w:abstractNumId w:val="49"/>
  </w:num>
  <w:num w:numId="22" w16cid:durableId="1834105583">
    <w:abstractNumId w:val="46"/>
  </w:num>
  <w:num w:numId="23" w16cid:durableId="2101485394">
    <w:abstractNumId w:val="38"/>
  </w:num>
  <w:num w:numId="24" w16cid:durableId="1217013607">
    <w:abstractNumId w:val="48"/>
  </w:num>
  <w:num w:numId="25" w16cid:durableId="1865972360">
    <w:abstractNumId w:val="22"/>
  </w:num>
  <w:num w:numId="26" w16cid:durableId="1198391653">
    <w:abstractNumId w:val="45"/>
  </w:num>
  <w:num w:numId="27" w16cid:durableId="955600467">
    <w:abstractNumId w:val="55"/>
  </w:num>
  <w:num w:numId="28" w16cid:durableId="210581924">
    <w:abstractNumId w:val="6"/>
  </w:num>
  <w:num w:numId="29" w16cid:durableId="765463230">
    <w:abstractNumId w:val="26"/>
  </w:num>
  <w:num w:numId="30" w16cid:durableId="1375542390">
    <w:abstractNumId w:val="1"/>
  </w:num>
  <w:num w:numId="31" w16cid:durableId="666595848">
    <w:abstractNumId w:val="12"/>
  </w:num>
  <w:num w:numId="32" w16cid:durableId="2593408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20"/>
  </w:num>
  <w:num w:numId="35" w16cid:durableId="205918987">
    <w:abstractNumId w:val="29"/>
  </w:num>
  <w:num w:numId="36" w16cid:durableId="410933545">
    <w:abstractNumId w:val="33"/>
  </w:num>
  <w:num w:numId="37" w16cid:durableId="1928421156">
    <w:abstractNumId w:val="16"/>
  </w:num>
  <w:num w:numId="38" w16cid:durableId="1139761722">
    <w:abstractNumId w:val="5"/>
  </w:num>
  <w:num w:numId="39" w16cid:durableId="817498039">
    <w:abstractNumId w:val="21"/>
  </w:num>
  <w:num w:numId="40" w16cid:durableId="1681271397">
    <w:abstractNumId w:val="12"/>
  </w:num>
  <w:num w:numId="41" w16cid:durableId="1884753385">
    <w:abstractNumId w:val="12"/>
  </w:num>
  <w:num w:numId="42" w16cid:durableId="1324429959">
    <w:abstractNumId w:val="10"/>
  </w:num>
  <w:num w:numId="43" w16cid:durableId="1272662943">
    <w:abstractNumId w:val="14"/>
  </w:num>
  <w:num w:numId="44" w16cid:durableId="2066563174">
    <w:abstractNumId w:val="31"/>
  </w:num>
  <w:num w:numId="45" w16cid:durableId="397286660">
    <w:abstractNumId w:val="37"/>
  </w:num>
  <w:num w:numId="46" w16cid:durableId="657610545">
    <w:abstractNumId w:val="25"/>
  </w:num>
  <w:num w:numId="47" w16cid:durableId="1319843379">
    <w:abstractNumId w:val="36"/>
  </w:num>
  <w:num w:numId="48" w16cid:durableId="1777020112">
    <w:abstractNumId w:val="42"/>
  </w:num>
  <w:num w:numId="49" w16cid:durableId="1818571354">
    <w:abstractNumId w:val="44"/>
  </w:num>
  <w:num w:numId="50" w16cid:durableId="2112242060">
    <w:abstractNumId w:val="39"/>
  </w:num>
  <w:num w:numId="51" w16cid:durableId="1666082342">
    <w:abstractNumId w:val="54"/>
  </w:num>
  <w:num w:numId="52" w16cid:durableId="1209755609">
    <w:abstractNumId w:val="34"/>
  </w:num>
  <w:num w:numId="53" w16cid:durableId="1542669157">
    <w:abstractNumId w:val="19"/>
  </w:num>
  <w:num w:numId="54" w16cid:durableId="998196380">
    <w:abstractNumId w:val="8"/>
  </w:num>
  <w:num w:numId="55" w16cid:durableId="715088497">
    <w:abstractNumId w:val="12"/>
  </w:num>
  <w:num w:numId="56" w16cid:durableId="761221420">
    <w:abstractNumId w:val="12"/>
  </w:num>
  <w:num w:numId="57" w16cid:durableId="600529921">
    <w:abstractNumId w:val="12"/>
  </w:num>
  <w:num w:numId="58" w16cid:durableId="1977417919">
    <w:abstractNumId w:val="52"/>
  </w:num>
  <w:num w:numId="59" w16cid:durableId="15716934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74504413">
    <w:abstractNumId w:val="2"/>
  </w:num>
  <w:num w:numId="61" w16cid:durableId="391195092">
    <w:abstractNumId w:val="18"/>
  </w:num>
  <w:num w:numId="62" w16cid:durableId="363333373">
    <w:abstractNumId w:val="51"/>
  </w:num>
  <w:num w:numId="63" w16cid:durableId="2047824955">
    <w:abstractNumId w:val="41"/>
  </w:num>
  <w:num w:numId="64" w16cid:durableId="1210918929">
    <w:abstractNumId w:val="15"/>
  </w:num>
  <w:num w:numId="65" w16cid:durableId="2079472408">
    <w:abstractNumId w:val="24"/>
  </w:num>
  <w:num w:numId="66" w16cid:durableId="2071003991">
    <w:abstractNumId w:val="12"/>
    <w:lvlOverride w:ilvl="0">
      <w:startOverride w:val="3"/>
    </w:lvlOverride>
    <w:lvlOverride w:ilvl="1">
      <w:startOverride w:val="2"/>
    </w:lvlOverride>
    <w:lvlOverride w:ilvl="2">
      <w:startOverride w:val="1"/>
    </w:lvlOverride>
  </w:num>
  <w:num w:numId="67" w16cid:durableId="1600288340">
    <w:abstractNumId w:val="12"/>
    <w:lvlOverride w:ilvl="0">
      <w:startOverride w:val="3"/>
    </w:lvlOverride>
    <w:lvlOverride w:ilvl="1">
      <w:startOverride w:val="4"/>
    </w:lvlOverride>
    <w:lvlOverride w:ilvl="2">
      <w:startOverride w:val="1"/>
    </w:lvlOverride>
  </w:num>
  <w:num w:numId="68" w16cid:durableId="1175918299">
    <w:abstractNumId w:val="12"/>
    <w:lvlOverride w:ilvl="0">
      <w:startOverride w:val="3"/>
    </w:lvlOverride>
    <w:lvlOverride w:ilvl="1">
      <w:startOverride w:val="4"/>
    </w:lvlOverride>
    <w:lvlOverride w:ilvl="2">
      <w:startOverride w:val="1"/>
    </w:lvlOverride>
  </w:num>
  <w:num w:numId="69" w16cid:durableId="12555511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8508304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80101171">
    <w:abstractNumId w:val="23"/>
  </w:num>
  <w:num w:numId="72" w16cid:durableId="280190598">
    <w:abstractNumId w:val="30"/>
  </w:num>
  <w:num w:numId="73" w16cid:durableId="347487230">
    <w:abstractNumId w:val="27"/>
  </w:num>
  <w:num w:numId="74" w16cid:durableId="148517508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43B7"/>
    <w:rsid w:val="00035E36"/>
    <w:rsid w:val="000366F6"/>
    <w:rsid w:val="0003797E"/>
    <w:rsid w:val="00037C46"/>
    <w:rsid w:val="000404B8"/>
    <w:rsid w:val="000420A5"/>
    <w:rsid w:val="0004347D"/>
    <w:rsid w:val="00045D27"/>
    <w:rsid w:val="00051C3F"/>
    <w:rsid w:val="00053E19"/>
    <w:rsid w:val="00055DCD"/>
    <w:rsid w:val="0005679C"/>
    <w:rsid w:val="00060000"/>
    <w:rsid w:val="00060A99"/>
    <w:rsid w:val="00061856"/>
    <w:rsid w:val="000646CC"/>
    <w:rsid w:val="0006684C"/>
    <w:rsid w:val="00067FDE"/>
    <w:rsid w:val="00073031"/>
    <w:rsid w:val="000731AF"/>
    <w:rsid w:val="0007608C"/>
    <w:rsid w:val="00077B3C"/>
    <w:rsid w:val="000812BA"/>
    <w:rsid w:val="00082825"/>
    <w:rsid w:val="00085E31"/>
    <w:rsid w:val="000862C2"/>
    <w:rsid w:val="0009238D"/>
    <w:rsid w:val="000971CF"/>
    <w:rsid w:val="000A1461"/>
    <w:rsid w:val="000A1616"/>
    <w:rsid w:val="000A1AEB"/>
    <w:rsid w:val="000A248C"/>
    <w:rsid w:val="000A66E4"/>
    <w:rsid w:val="000B19F9"/>
    <w:rsid w:val="000B1B17"/>
    <w:rsid w:val="000B595E"/>
    <w:rsid w:val="000C0CDA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07AF"/>
    <w:rsid w:val="001015C3"/>
    <w:rsid w:val="001040DF"/>
    <w:rsid w:val="00106554"/>
    <w:rsid w:val="00106E5B"/>
    <w:rsid w:val="00106FB6"/>
    <w:rsid w:val="00107988"/>
    <w:rsid w:val="00110CF1"/>
    <w:rsid w:val="0012053F"/>
    <w:rsid w:val="00120FEB"/>
    <w:rsid w:val="00130CBB"/>
    <w:rsid w:val="00131358"/>
    <w:rsid w:val="00131CFE"/>
    <w:rsid w:val="001328D1"/>
    <w:rsid w:val="00133710"/>
    <w:rsid w:val="001346F3"/>
    <w:rsid w:val="00134E10"/>
    <w:rsid w:val="001360F5"/>
    <w:rsid w:val="00141C83"/>
    <w:rsid w:val="00141CE8"/>
    <w:rsid w:val="00142075"/>
    <w:rsid w:val="001477EC"/>
    <w:rsid w:val="001478A7"/>
    <w:rsid w:val="00151491"/>
    <w:rsid w:val="001518DD"/>
    <w:rsid w:val="00152F9A"/>
    <w:rsid w:val="00154091"/>
    <w:rsid w:val="00163B96"/>
    <w:rsid w:val="0016504C"/>
    <w:rsid w:val="0016605F"/>
    <w:rsid w:val="0017205F"/>
    <w:rsid w:val="001723CA"/>
    <w:rsid w:val="001726C6"/>
    <w:rsid w:val="001747B8"/>
    <w:rsid w:val="0017486D"/>
    <w:rsid w:val="001749C7"/>
    <w:rsid w:val="00174CBF"/>
    <w:rsid w:val="00174D7E"/>
    <w:rsid w:val="00175FD0"/>
    <w:rsid w:val="001773C3"/>
    <w:rsid w:val="001811F7"/>
    <w:rsid w:val="00181E2A"/>
    <w:rsid w:val="00182BFF"/>
    <w:rsid w:val="00183032"/>
    <w:rsid w:val="0018455B"/>
    <w:rsid w:val="001908D3"/>
    <w:rsid w:val="00190A3C"/>
    <w:rsid w:val="00191B44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3786"/>
    <w:rsid w:val="001D4CE8"/>
    <w:rsid w:val="001D5876"/>
    <w:rsid w:val="001D606C"/>
    <w:rsid w:val="001E039A"/>
    <w:rsid w:val="001E0B83"/>
    <w:rsid w:val="001E3BE8"/>
    <w:rsid w:val="001E3F1B"/>
    <w:rsid w:val="001E689E"/>
    <w:rsid w:val="001E6BB2"/>
    <w:rsid w:val="001F0860"/>
    <w:rsid w:val="001F12F2"/>
    <w:rsid w:val="001F1F37"/>
    <w:rsid w:val="001F2A45"/>
    <w:rsid w:val="001F2B09"/>
    <w:rsid w:val="001F3A84"/>
    <w:rsid w:val="001F61FA"/>
    <w:rsid w:val="00200D1C"/>
    <w:rsid w:val="0020174D"/>
    <w:rsid w:val="00201B4A"/>
    <w:rsid w:val="002032A9"/>
    <w:rsid w:val="00204B0A"/>
    <w:rsid w:val="002051A0"/>
    <w:rsid w:val="002155BB"/>
    <w:rsid w:val="00222C1C"/>
    <w:rsid w:val="0022490F"/>
    <w:rsid w:val="00243970"/>
    <w:rsid w:val="00244C05"/>
    <w:rsid w:val="00245EA3"/>
    <w:rsid w:val="00253EEA"/>
    <w:rsid w:val="002543DC"/>
    <w:rsid w:val="0025768B"/>
    <w:rsid w:val="00264425"/>
    <w:rsid w:val="00265252"/>
    <w:rsid w:val="002670E6"/>
    <w:rsid w:val="0027041A"/>
    <w:rsid w:val="00273033"/>
    <w:rsid w:val="0027693F"/>
    <w:rsid w:val="002769F7"/>
    <w:rsid w:val="00277968"/>
    <w:rsid w:val="00283093"/>
    <w:rsid w:val="00284D1A"/>
    <w:rsid w:val="002853A1"/>
    <w:rsid w:val="00286AA2"/>
    <w:rsid w:val="00293AEB"/>
    <w:rsid w:val="0029717F"/>
    <w:rsid w:val="002A2F83"/>
    <w:rsid w:val="002A36CD"/>
    <w:rsid w:val="002A3CCE"/>
    <w:rsid w:val="002A3F88"/>
    <w:rsid w:val="002A6B4A"/>
    <w:rsid w:val="002B5A20"/>
    <w:rsid w:val="002B7F02"/>
    <w:rsid w:val="002C4509"/>
    <w:rsid w:val="002D2E9F"/>
    <w:rsid w:val="002D3EF8"/>
    <w:rsid w:val="002E0F26"/>
    <w:rsid w:val="002E19C9"/>
    <w:rsid w:val="002E2A7E"/>
    <w:rsid w:val="002E325D"/>
    <w:rsid w:val="002E5702"/>
    <w:rsid w:val="002E5B43"/>
    <w:rsid w:val="002E6522"/>
    <w:rsid w:val="002F1CAA"/>
    <w:rsid w:val="002F337D"/>
    <w:rsid w:val="002F3402"/>
    <w:rsid w:val="002F4B49"/>
    <w:rsid w:val="002F6A3C"/>
    <w:rsid w:val="00300B65"/>
    <w:rsid w:val="00301D90"/>
    <w:rsid w:val="0030532B"/>
    <w:rsid w:val="0031099D"/>
    <w:rsid w:val="00313882"/>
    <w:rsid w:val="003159A6"/>
    <w:rsid w:val="00330CE3"/>
    <w:rsid w:val="00331A4D"/>
    <w:rsid w:val="00331BD3"/>
    <w:rsid w:val="003350D6"/>
    <w:rsid w:val="00340FB1"/>
    <w:rsid w:val="0034402B"/>
    <w:rsid w:val="00346433"/>
    <w:rsid w:val="00352061"/>
    <w:rsid w:val="00352DBD"/>
    <w:rsid w:val="0035768A"/>
    <w:rsid w:val="0035770E"/>
    <w:rsid w:val="00357893"/>
    <w:rsid w:val="00360BB6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321B"/>
    <w:rsid w:val="00395DD0"/>
    <w:rsid w:val="003A0E9B"/>
    <w:rsid w:val="003A6059"/>
    <w:rsid w:val="003A6129"/>
    <w:rsid w:val="003B0893"/>
    <w:rsid w:val="003B0D39"/>
    <w:rsid w:val="003B2298"/>
    <w:rsid w:val="003B2798"/>
    <w:rsid w:val="003B7533"/>
    <w:rsid w:val="003C067C"/>
    <w:rsid w:val="003C26DE"/>
    <w:rsid w:val="003C3CFA"/>
    <w:rsid w:val="003D4A68"/>
    <w:rsid w:val="003D5444"/>
    <w:rsid w:val="003F10BB"/>
    <w:rsid w:val="003F157D"/>
    <w:rsid w:val="003F1AC9"/>
    <w:rsid w:val="003F4EF0"/>
    <w:rsid w:val="003F56B7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94D"/>
    <w:rsid w:val="004403F1"/>
    <w:rsid w:val="00440BD3"/>
    <w:rsid w:val="004415A6"/>
    <w:rsid w:val="004420FB"/>
    <w:rsid w:val="00442CB2"/>
    <w:rsid w:val="0044319C"/>
    <w:rsid w:val="004449DE"/>
    <w:rsid w:val="00444DFD"/>
    <w:rsid w:val="00447EFE"/>
    <w:rsid w:val="0045001A"/>
    <w:rsid w:val="00456B1E"/>
    <w:rsid w:val="00460439"/>
    <w:rsid w:val="004731CA"/>
    <w:rsid w:val="004740E2"/>
    <w:rsid w:val="004851F6"/>
    <w:rsid w:val="004866A3"/>
    <w:rsid w:val="004913DE"/>
    <w:rsid w:val="00492274"/>
    <w:rsid w:val="00492674"/>
    <w:rsid w:val="00494E2E"/>
    <w:rsid w:val="004953DC"/>
    <w:rsid w:val="004965AC"/>
    <w:rsid w:val="0049799B"/>
    <w:rsid w:val="004A0611"/>
    <w:rsid w:val="004A27E0"/>
    <w:rsid w:val="004A2C33"/>
    <w:rsid w:val="004A4AAD"/>
    <w:rsid w:val="004A4D26"/>
    <w:rsid w:val="004B23A8"/>
    <w:rsid w:val="004B4F1F"/>
    <w:rsid w:val="004B51E0"/>
    <w:rsid w:val="004B55C7"/>
    <w:rsid w:val="004C1B44"/>
    <w:rsid w:val="004C47E3"/>
    <w:rsid w:val="004C486C"/>
    <w:rsid w:val="004C52B8"/>
    <w:rsid w:val="004C6012"/>
    <w:rsid w:val="004D05D5"/>
    <w:rsid w:val="004D2EFA"/>
    <w:rsid w:val="004E64C2"/>
    <w:rsid w:val="004E667E"/>
    <w:rsid w:val="004E7166"/>
    <w:rsid w:val="004E7D99"/>
    <w:rsid w:val="004F2FE4"/>
    <w:rsid w:val="00501408"/>
    <w:rsid w:val="00502832"/>
    <w:rsid w:val="00513C3A"/>
    <w:rsid w:val="00514F4D"/>
    <w:rsid w:val="00515AD9"/>
    <w:rsid w:val="00517763"/>
    <w:rsid w:val="005201C3"/>
    <w:rsid w:val="00520F22"/>
    <w:rsid w:val="0052731C"/>
    <w:rsid w:val="00527937"/>
    <w:rsid w:val="00530B1C"/>
    <w:rsid w:val="00534651"/>
    <w:rsid w:val="00536844"/>
    <w:rsid w:val="005369C0"/>
    <w:rsid w:val="00537692"/>
    <w:rsid w:val="0054061F"/>
    <w:rsid w:val="0054209F"/>
    <w:rsid w:val="0054280F"/>
    <w:rsid w:val="00542F68"/>
    <w:rsid w:val="00546B12"/>
    <w:rsid w:val="00547354"/>
    <w:rsid w:val="005512C4"/>
    <w:rsid w:val="00553464"/>
    <w:rsid w:val="0055458B"/>
    <w:rsid w:val="00554C68"/>
    <w:rsid w:val="005610D7"/>
    <w:rsid w:val="00564787"/>
    <w:rsid w:val="00564822"/>
    <w:rsid w:val="0056490D"/>
    <w:rsid w:val="005773B7"/>
    <w:rsid w:val="00581BF1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0ED0"/>
    <w:rsid w:val="0063754B"/>
    <w:rsid w:val="00643427"/>
    <w:rsid w:val="006434B5"/>
    <w:rsid w:val="00643F8B"/>
    <w:rsid w:val="00644B11"/>
    <w:rsid w:val="006452D8"/>
    <w:rsid w:val="00645C0C"/>
    <w:rsid w:val="006465C2"/>
    <w:rsid w:val="00646EE8"/>
    <w:rsid w:val="00646F9F"/>
    <w:rsid w:val="00647065"/>
    <w:rsid w:val="00647D1A"/>
    <w:rsid w:val="00651767"/>
    <w:rsid w:val="00651975"/>
    <w:rsid w:val="00652B3F"/>
    <w:rsid w:val="00652C88"/>
    <w:rsid w:val="0065501B"/>
    <w:rsid w:val="00655082"/>
    <w:rsid w:val="00656514"/>
    <w:rsid w:val="00661781"/>
    <w:rsid w:val="00665F74"/>
    <w:rsid w:val="006670B8"/>
    <w:rsid w:val="00671E53"/>
    <w:rsid w:val="00673D7F"/>
    <w:rsid w:val="00674432"/>
    <w:rsid w:val="00677C53"/>
    <w:rsid w:val="00677CB9"/>
    <w:rsid w:val="00681480"/>
    <w:rsid w:val="0068760F"/>
    <w:rsid w:val="00694343"/>
    <w:rsid w:val="0069506E"/>
    <w:rsid w:val="006A18D4"/>
    <w:rsid w:val="006A1E32"/>
    <w:rsid w:val="006A434B"/>
    <w:rsid w:val="006A47E4"/>
    <w:rsid w:val="006A6F65"/>
    <w:rsid w:val="006B11AC"/>
    <w:rsid w:val="006B125D"/>
    <w:rsid w:val="006B143B"/>
    <w:rsid w:val="006B48F3"/>
    <w:rsid w:val="006B6A83"/>
    <w:rsid w:val="006C0EB3"/>
    <w:rsid w:val="006D0B06"/>
    <w:rsid w:val="006D0EA2"/>
    <w:rsid w:val="006D1C18"/>
    <w:rsid w:val="006D35E4"/>
    <w:rsid w:val="006D4A8F"/>
    <w:rsid w:val="006D505C"/>
    <w:rsid w:val="006D66D3"/>
    <w:rsid w:val="006E34D1"/>
    <w:rsid w:val="006E641B"/>
    <w:rsid w:val="006F15B6"/>
    <w:rsid w:val="006F1EFE"/>
    <w:rsid w:val="006F259E"/>
    <w:rsid w:val="006F474C"/>
    <w:rsid w:val="006F515D"/>
    <w:rsid w:val="006F6DC7"/>
    <w:rsid w:val="006F7A84"/>
    <w:rsid w:val="00703AB8"/>
    <w:rsid w:val="00703CA4"/>
    <w:rsid w:val="007057A9"/>
    <w:rsid w:val="007070C6"/>
    <w:rsid w:val="0071387D"/>
    <w:rsid w:val="00716054"/>
    <w:rsid w:val="00717E47"/>
    <w:rsid w:val="0072299B"/>
    <w:rsid w:val="007332AB"/>
    <w:rsid w:val="00734221"/>
    <w:rsid w:val="007417FD"/>
    <w:rsid w:val="007479AA"/>
    <w:rsid w:val="007501DC"/>
    <w:rsid w:val="0075030B"/>
    <w:rsid w:val="007519C8"/>
    <w:rsid w:val="00755292"/>
    <w:rsid w:val="00775908"/>
    <w:rsid w:val="0077629D"/>
    <w:rsid w:val="00776AB5"/>
    <w:rsid w:val="00780441"/>
    <w:rsid w:val="00782264"/>
    <w:rsid w:val="00784BE3"/>
    <w:rsid w:val="007852F1"/>
    <w:rsid w:val="00786958"/>
    <w:rsid w:val="00791021"/>
    <w:rsid w:val="00794618"/>
    <w:rsid w:val="0079609C"/>
    <w:rsid w:val="007A2F67"/>
    <w:rsid w:val="007A693A"/>
    <w:rsid w:val="007A773F"/>
    <w:rsid w:val="007C20B1"/>
    <w:rsid w:val="007C40FE"/>
    <w:rsid w:val="007D1189"/>
    <w:rsid w:val="007D12AD"/>
    <w:rsid w:val="007D1F76"/>
    <w:rsid w:val="007D50EA"/>
    <w:rsid w:val="007D63F4"/>
    <w:rsid w:val="007D6427"/>
    <w:rsid w:val="007E1546"/>
    <w:rsid w:val="007F5639"/>
    <w:rsid w:val="007F5791"/>
    <w:rsid w:val="007F7E4D"/>
    <w:rsid w:val="0080041B"/>
    <w:rsid w:val="00805930"/>
    <w:rsid w:val="008075B4"/>
    <w:rsid w:val="00810D0F"/>
    <w:rsid w:val="008122FB"/>
    <w:rsid w:val="008149F6"/>
    <w:rsid w:val="00821ACD"/>
    <w:rsid w:val="00827296"/>
    <w:rsid w:val="008305A9"/>
    <w:rsid w:val="00831324"/>
    <w:rsid w:val="008324EB"/>
    <w:rsid w:val="008348C2"/>
    <w:rsid w:val="00835AE4"/>
    <w:rsid w:val="0084031F"/>
    <w:rsid w:val="0084169A"/>
    <w:rsid w:val="00844517"/>
    <w:rsid w:val="008457C1"/>
    <w:rsid w:val="0084585A"/>
    <w:rsid w:val="00850181"/>
    <w:rsid w:val="00850B5A"/>
    <w:rsid w:val="008518F6"/>
    <w:rsid w:val="00853980"/>
    <w:rsid w:val="00855DBA"/>
    <w:rsid w:val="008565A5"/>
    <w:rsid w:val="008565C3"/>
    <w:rsid w:val="00857581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96C"/>
    <w:rsid w:val="008A7909"/>
    <w:rsid w:val="008B0A79"/>
    <w:rsid w:val="008B0EF7"/>
    <w:rsid w:val="008B1725"/>
    <w:rsid w:val="008B235A"/>
    <w:rsid w:val="008B23DE"/>
    <w:rsid w:val="008B37DD"/>
    <w:rsid w:val="008B593B"/>
    <w:rsid w:val="008B68D6"/>
    <w:rsid w:val="008C1613"/>
    <w:rsid w:val="008C1B1F"/>
    <w:rsid w:val="008C3E36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61C4"/>
    <w:rsid w:val="008E7D5C"/>
    <w:rsid w:val="008F542D"/>
    <w:rsid w:val="00902997"/>
    <w:rsid w:val="0090528E"/>
    <w:rsid w:val="00906540"/>
    <w:rsid w:val="00910397"/>
    <w:rsid w:val="00910BE8"/>
    <w:rsid w:val="0091151D"/>
    <w:rsid w:val="009117F0"/>
    <w:rsid w:val="0091434B"/>
    <w:rsid w:val="00922A3D"/>
    <w:rsid w:val="00922BC9"/>
    <w:rsid w:val="00922FB8"/>
    <w:rsid w:val="00927900"/>
    <w:rsid w:val="00930198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0313"/>
    <w:rsid w:val="009614CB"/>
    <w:rsid w:val="00966510"/>
    <w:rsid w:val="00967CE1"/>
    <w:rsid w:val="00970A66"/>
    <w:rsid w:val="00970AE9"/>
    <w:rsid w:val="00976FDA"/>
    <w:rsid w:val="0098276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A1EC1"/>
    <w:rsid w:val="009A45BB"/>
    <w:rsid w:val="009A49DE"/>
    <w:rsid w:val="009A510D"/>
    <w:rsid w:val="009B17F0"/>
    <w:rsid w:val="009B4A6C"/>
    <w:rsid w:val="009B571C"/>
    <w:rsid w:val="009B797F"/>
    <w:rsid w:val="009D25C6"/>
    <w:rsid w:val="009D662A"/>
    <w:rsid w:val="009D6CE7"/>
    <w:rsid w:val="009D709E"/>
    <w:rsid w:val="009E26E1"/>
    <w:rsid w:val="009E3FDD"/>
    <w:rsid w:val="009E5230"/>
    <w:rsid w:val="009E5A8E"/>
    <w:rsid w:val="009E679A"/>
    <w:rsid w:val="009E7CDC"/>
    <w:rsid w:val="009F47A4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7B83"/>
    <w:rsid w:val="00A30D6D"/>
    <w:rsid w:val="00A3145E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0970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2621"/>
    <w:rsid w:val="00A66095"/>
    <w:rsid w:val="00A67F37"/>
    <w:rsid w:val="00A705F3"/>
    <w:rsid w:val="00A70755"/>
    <w:rsid w:val="00A717CC"/>
    <w:rsid w:val="00A71C4E"/>
    <w:rsid w:val="00A71CC0"/>
    <w:rsid w:val="00A74B06"/>
    <w:rsid w:val="00A759F6"/>
    <w:rsid w:val="00A76A10"/>
    <w:rsid w:val="00A76A43"/>
    <w:rsid w:val="00A777C5"/>
    <w:rsid w:val="00A814FC"/>
    <w:rsid w:val="00A82639"/>
    <w:rsid w:val="00A82B22"/>
    <w:rsid w:val="00A8524C"/>
    <w:rsid w:val="00A9127E"/>
    <w:rsid w:val="00AA13FA"/>
    <w:rsid w:val="00AA1ED1"/>
    <w:rsid w:val="00AA3483"/>
    <w:rsid w:val="00AB16AC"/>
    <w:rsid w:val="00AB23DF"/>
    <w:rsid w:val="00AB2775"/>
    <w:rsid w:val="00AB428B"/>
    <w:rsid w:val="00AB5014"/>
    <w:rsid w:val="00AB6E57"/>
    <w:rsid w:val="00AC30C2"/>
    <w:rsid w:val="00AC355E"/>
    <w:rsid w:val="00AD05F1"/>
    <w:rsid w:val="00AD4380"/>
    <w:rsid w:val="00AD4A5A"/>
    <w:rsid w:val="00AD5788"/>
    <w:rsid w:val="00AE1EAB"/>
    <w:rsid w:val="00AE6B14"/>
    <w:rsid w:val="00AF3CB4"/>
    <w:rsid w:val="00AF625F"/>
    <w:rsid w:val="00AF768F"/>
    <w:rsid w:val="00AF7BEA"/>
    <w:rsid w:val="00B0421C"/>
    <w:rsid w:val="00B06336"/>
    <w:rsid w:val="00B12D20"/>
    <w:rsid w:val="00B21ECD"/>
    <w:rsid w:val="00B22A6A"/>
    <w:rsid w:val="00B22DF8"/>
    <w:rsid w:val="00B2673A"/>
    <w:rsid w:val="00B3014E"/>
    <w:rsid w:val="00B30E23"/>
    <w:rsid w:val="00B312E9"/>
    <w:rsid w:val="00B31B65"/>
    <w:rsid w:val="00B3223B"/>
    <w:rsid w:val="00B32CB8"/>
    <w:rsid w:val="00B36FE3"/>
    <w:rsid w:val="00B41248"/>
    <w:rsid w:val="00B42D39"/>
    <w:rsid w:val="00B43B61"/>
    <w:rsid w:val="00B44B08"/>
    <w:rsid w:val="00B44BD2"/>
    <w:rsid w:val="00B454C9"/>
    <w:rsid w:val="00B505C9"/>
    <w:rsid w:val="00B51177"/>
    <w:rsid w:val="00B55D36"/>
    <w:rsid w:val="00B55DBA"/>
    <w:rsid w:val="00B6317F"/>
    <w:rsid w:val="00B644D7"/>
    <w:rsid w:val="00B64590"/>
    <w:rsid w:val="00B770FC"/>
    <w:rsid w:val="00B8107D"/>
    <w:rsid w:val="00B8354B"/>
    <w:rsid w:val="00B83EF7"/>
    <w:rsid w:val="00B96B04"/>
    <w:rsid w:val="00B96C4A"/>
    <w:rsid w:val="00BA1447"/>
    <w:rsid w:val="00BA1968"/>
    <w:rsid w:val="00BA200C"/>
    <w:rsid w:val="00BA6239"/>
    <w:rsid w:val="00BA6872"/>
    <w:rsid w:val="00BB2E6A"/>
    <w:rsid w:val="00BB349B"/>
    <w:rsid w:val="00BB51DA"/>
    <w:rsid w:val="00BB5F45"/>
    <w:rsid w:val="00BB64F0"/>
    <w:rsid w:val="00BC0CB6"/>
    <w:rsid w:val="00BC1018"/>
    <w:rsid w:val="00BC59BB"/>
    <w:rsid w:val="00BC5E5C"/>
    <w:rsid w:val="00BC6167"/>
    <w:rsid w:val="00BD0EEC"/>
    <w:rsid w:val="00BD18AC"/>
    <w:rsid w:val="00BE1125"/>
    <w:rsid w:val="00BE6797"/>
    <w:rsid w:val="00BE6AD2"/>
    <w:rsid w:val="00BE7268"/>
    <w:rsid w:val="00BF0CD9"/>
    <w:rsid w:val="00BF0D11"/>
    <w:rsid w:val="00BF1CED"/>
    <w:rsid w:val="00BF2227"/>
    <w:rsid w:val="00BF42BA"/>
    <w:rsid w:val="00BF4E14"/>
    <w:rsid w:val="00C018CF"/>
    <w:rsid w:val="00C01F63"/>
    <w:rsid w:val="00C01FDE"/>
    <w:rsid w:val="00C074FC"/>
    <w:rsid w:val="00C1056C"/>
    <w:rsid w:val="00C10EC5"/>
    <w:rsid w:val="00C1125C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55222"/>
    <w:rsid w:val="00C605A8"/>
    <w:rsid w:val="00C60CEF"/>
    <w:rsid w:val="00C61DF2"/>
    <w:rsid w:val="00C61FA0"/>
    <w:rsid w:val="00C656CA"/>
    <w:rsid w:val="00C734BB"/>
    <w:rsid w:val="00C73A5A"/>
    <w:rsid w:val="00C75EEB"/>
    <w:rsid w:val="00C83B89"/>
    <w:rsid w:val="00C848C0"/>
    <w:rsid w:val="00C86309"/>
    <w:rsid w:val="00C90733"/>
    <w:rsid w:val="00C95909"/>
    <w:rsid w:val="00C974A6"/>
    <w:rsid w:val="00C979B9"/>
    <w:rsid w:val="00CA043F"/>
    <w:rsid w:val="00CA24A7"/>
    <w:rsid w:val="00CA67DC"/>
    <w:rsid w:val="00CA7D15"/>
    <w:rsid w:val="00CA7FE1"/>
    <w:rsid w:val="00CB079C"/>
    <w:rsid w:val="00CB2727"/>
    <w:rsid w:val="00CB3250"/>
    <w:rsid w:val="00CB7A49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F159E"/>
    <w:rsid w:val="00CF303F"/>
    <w:rsid w:val="00CF3E21"/>
    <w:rsid w:val="00CF6DED"/>
    <w:rsid w:val="00D0221D"/>
    <w:rsid w:val="00D06060"/>
    <w:rsid w:val="00D064C3"/>
    <w:rsid w:val="00D0736D"/>
    <w:rsid w:val="00D17580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3550C"/>
    <w:rsid w:val="00D42CF6"/>
    <w:rsid w:val="00D43BCA"/>
    <w:rsid w:val="00D43BF7"/>
    <w:rsid w:val="00D44492"/>
    <w:rsid w:val="00D473B9"/>
    <w:rsid w:val="00D50DCC"/>
    <w:rsid w:val="00D51353"/>
    <w:rsid w:val="00D521EB"/>
    <w:rsid w:val="00D53A57"/>
    <w:rsid w:val="00D56107"/>
    <w:rsid w:val="00D56DCC"/>
    <w:rsid w:val="00D6033B"/>
    <w:rsid w:val="00D62B69"/>
    <w:rsid w:val="00D65519"/>
    <w:rsid w:val="00D75FDD"/>
    <w:rsid w:val="00D7769D"/>
    <w:rsid w:val="00D8034A"/>
    <w:rsid w:val="00D8262F"/>
    <w:rsid w:val="00D83A99"/>
    <w:rsid w:val="00D83E28"/>
    <w:rsid w:val="00D84071"/>
    <w:rsid w:val="00D85508"/>
    <w:rsid w:val="00D85854"/>
    <w:rsid w:val="00D92B09"/>
    <w:rsid w:val="00D93FBE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560D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208F"/>
    <w:rsid w:val="00DE41CF"/>
    <w:rsid w:val="00DF0966"/>
    <w:rsid w:val="00DF1B30"/>
    <w:rsid w:val="00DF3536"/>
    <w:rsid w:val="00E01FFC"/>
    <w:rsid w:val="00E104F7"/>
    <w:rsid w:val="00E2312A"/>
    <w:rsid w:val="00E23DBA"/>
    <w:rsid w:val="00E27523"/>
    <w:rsid w:val="00E319C1"/>
    <w:rsid w:val="00E3412E"/>
    <w:rsid w:val="00E34BBE"/>
    <w:rsid w:val="00E35F88"/>
    <w:rsid w:val="00E40F31"/>
    <w:rsid w:val="00E42620"/>
    <w:rsid w:val="00E50551"/>
    <w:rsid w:val="00E531C4"/>
    <w:rsid w:val="00E533FD"/>
    <w:rsid w:val="00E53E82"/>
    <w:rsid w:val="00E550DD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43CA"/>
    <w:rsid w:val="00EA526D"/>
    <w:rsid w:val="00EA7FA7"/>
    <w:rsid w:val="00EB2122"/>
    <w:rsid w:val="00EB2B93"/>
    <w:rsid w:val="00EB6B1A"/>
    <w:rsid w:val="00EB6D65"/>
    <w:rsid w:val="00EC1820"/>
    <w:rsid w:val="00EC2178"/>
    <w:rsid w:val="00EC32AC"/>
    <w:rsid w:val="00EC3D6D"/>
    <w:rsid w:val="00EC4475"/>
    <w:rsid w:val="00EC5DFE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20E"/>
    <w:rsid w:val="00EE7303"/>
    <w:rsid w:val="00EF0D71"/>
    <w:rsid w:val="00EF781D"/>
    <w:rsid w:val="00F01137"/>
    <w:rsid w:val="00F060AF"/>
    <w:rsid w:val="00F06251"/>
    <w:rsid w:val="00F06FEB"/>
    <w:rsid w:val="00F23F03"/>
    <w:rsid w:val="00F32912"/>
    <w:rsid w:val="00F34C6C"/>
    <w:rsid w:val="00F35282"/>
    <w:rsid w:val="00F40683"/>
    <w:rsid w:val="00F42A45"/>
    <w:rsid w:val="00F43926"/>
    <w:rsid w:val="00F51B91"/>
    <w:rsid w:val="00F52B61"/>
    <w:rsid w:val="00F6728E"/>
    <w:rsid w:val="00F70519"/>
    <w:rsid w:val="00F71BEA"/>
    <w:rsid w:val="00F747C2"/>
    <w:rsid w:val="00F75B0C"/>
    <w:rsid w:val="00F82CAC"/>
    <w:rsid w:val="00F82D35"/>
    <w:rsid w:val="00F82E49"/>
    <w:rsid w:val="00F8723A"/>
    <w:rsid w:val="00F91AED"/>
    <w:rsid w:val="00FA128A"/>
    <w:rsid w:val="00FA64D8"/>
    <w:rsid w:val="00FB26CB"/>
    <w:rsid w:val="00FB3D2E"/>
    <w:rsid w:val="00FB4012"/>
    <w:rsid w:val="00FC259F"/>
    <w:rsid w:val="00FD13CC"/>
    <w:rsid w:val="00FD2F68"/>
    <w:rsid w:val="00FD6EAA"/>
    <w:rsid w:val="00FE0A85"/>
    <w:rsid w:val="00FE3F15"/>
    <w:rsid w:val="00FE4FDF"/>
    <w:rsid w:val="00FF076B"/>
    <w:rsid w:val="00FF100C"/>
    <w:rsid w:val="00FF1817"/>
    <w:rsid w:val="00FF292A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5170C095-9AD9-4AD3-9047-9704FB30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3F8B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5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uiPriority w:val="59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Yu Mincho Light" w:eastAsia="Times New Roman" w:hAnsi="Yu Mincho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Yu Mincho Light" w:eastAsia="Times New Roman" w:hAnsi="Yu Mincho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Yu Mincho Light" w:eastAsia="Times New Roman" w:hAnsi="Yu Mincho Light" w:cs="Times New Roman"/>
        <w:b/>
        <w:bCs/>
      </w:rPr>
    </w:tblStylePr>
    <w:tblStylePr w:type="lastCol">
      <w:rPr>
        <w:rFonts w:ascii="Yu Mincho Light" w:eastAsia="Times New Roman" w:hAnsi="Yu Mincho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paragraph" w:styleId="NoSpacing">
    <w:name w:val="No Spacing"/>
    <w:uiPriority w:val="1"/>
    <w:qFormat/>
    <w:rsid w:val="00106554"/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paragraph" w:styleId="HTMLPreformatted">
    <w:name w:val="HTML Preformatted"/>
    <w:basedOn w:val="Normal"/>
    <w:link w:val="HTMLPreformattedChar"/>
    <w:semiHidden/>
    <w:unhideWhenUsed/>
    <w:rsid w:val="007519C8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7519C8"/>
    <w:rPr>
      <w:rFonts w:ascii="Consolas" w:hAnsi="Consolas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7532265DBA4226B38A8B4B4B78F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3972C-C2B2-4158-B561-A7B556D2C28B}"/>
      </w:docPartPr>
      <w:docPartBody>
        <w:p w:rsidR="00987FD8" w:rsidRDefault="00000000">
          <w:pPr>
            <w:pStyle w:val="9A7532265DBA4226B38A8B4B4B78F440"/>
          </w:pPr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60166"/>
    <w:rsid w:val="000646CC"/>
    <w:rsid w:val="00073872"/>
    <w:rsid w:val="000A6419"/>
    <w:rsid w:val="001007AF"/>
    <w:rsid w:val="00107988"/>
    <w:rsid w:val="00112AE6"/>
    <w:rsid w:val="001134C2"/>
    <w:rsid w:val="00131335"/>
    <w:rsid w:val="00140A97"/>
    <w:rsid w:val="00155C92"/>
    <w:rsid w:val="00174849"/>
    <w:rsid w:val="001A62B7"/>
    <w:rsid w:val="001B7079"/>
    <w:rsid w:val="001E3BE8"/>
    <w:rsid w:val="0020174D"/>
    <w:rsid w:val="00244A29"/>
    <w:rsid w:val="00265252"/>
    <w:rsid w:val="002670E6"/>
    <w:rsid w:val="00273A5D"/>
    <w:rsid w:val="00287AFF"/>
    <w:rsid w:val="002C3121"/>
    <w:rsid w:val="002E19C9"/>
    <w:rsid w:val="0030597D"/>
    <w:rsid w:val="0031098B"/>
    <w:rsid w:val="003714D1"/>
    <w:rsid w:val="0038375C"/>
    <w:rsid w:val="003E096F"/>
    <w:rsid w:val="00421763"/>
    <w:rsid w:val="004A27E0"/>
    <w:rsid w:val="004A4649"/>
    <w:rsid w:val="004D4A1F"/>
    <w:rsid w:val="004F6031"/>
    <w:rsid w:val="0050663D"/>
    <w:rsid w:val="005250FF"/>
    <w:rsid w:val="00556ED9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A402E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0A79"/>
    <w:rsid w:val="008B6EE5"/>
    <w:rsid w:val="008C19DB"/>
    <w:rsid w:val="008C4B2C"/>
    <w:rsid w:val="00912474"/>
    <w:rsid w:val="00937AA3"/>
    <w:rsid w:val="0098215B"/>
    <w:rsid w:val="009879F6"/>
    <w:rsid w:val="00987FD8"/>
    <w:rsid w:val="009B1D7E"/>
    <w:rsid w:val="009C688F"/>
    <w:rsid w:val="009F3AC9"/>
    <w:rsid w:val="00A01479"/>
    <w:rsid w:val="00A34220"/>
    <w:rsid w:val="00A565EF"/>
    <w:rsid w:val="00A705F3"/>
    <w:rsid w:val="00A72C86"/>
    <w:rsid w:val="00A938E1"/>
    <w:rsid w:val="00AD3057"/>
    <w:rsid w:val="00AE2AFD"/>
    <w:rsid w:val="00AF7BEA"/>
    <w:rsid w:val="00B0378F"/>
    <w:rsid w:val="00B07F1B"/>
    <w:rsid w:val="00B21ECD"/>
    <w:rsid w:val="00B64221"/>
    <w:rsid w:val="00B644D7"/>
    <w:rsid w:val="00BB2133"/>
    <w:rsid w:val="00BE1125"/>
    <w:rsid w:val="00C01F63"/>
    <w:rsid w:val="00C074FC"/>
    <w:rsid w:val="00C07BFF"/>
    <w:rsid w:val="00C27A1D"/>
    <w:rsid w:val="00C55B77"/>
    <w:rsid w:val="00C85F88"/>
    <w:rsid w:val="00C95909"/>
    <w:rsid w:val="00C96C1B"/>
    <w:rsid w:val="00CE61DD"/>
    <w:rsid w:val="00D005EA"/>
    <w:rsid w:val="00D0736D"/>
    <w:rsid w:val="00D1064B"/>
    <w:rsid w:val="00D1605A"/>
    <w:rsid w:val="00D3550C"/>
    <w:rsid w:val="00D36C84"/>
    <w:rsid w:val="00D83A99"/>
    <w:rsid w:val="00DA22C7"/>
    <w:rsid w:val="00DA2B69"/>
    <w:rsid w:val="00DA34DC"/>
    <w:rsid w:val="00DD3C9F"/>
    <w:rsid w:val="00DE41CF"/>
    <w:rsid w:val="00DE7F7A"/>
    <w:rsid w:val="00E36595"/>
    <w:rsid w:val="00EA1F44"/>
    <w:rsid w:val="00EB4E38"/>
    <w:rsid w:val="00ED395D"/>
    <w:rsid w:val="00EE7303"/>
    <w:rsid w:val="00F1657B"/>
    <w:rsid w:val="00F32054"/>
    <w:rsid w:val="00F34C6C"/>
    <w:rsid w:val="00F7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A7532265DBA4226B38A8B4B4B78F440">
    <w:name w:val="9A7532265DBA4226B38A8B4B4B78F440"/>
    <w:pPr>
      <w:spacing w:after="160" w:line="278" w:lineRule="auto"/>
    </w:pPr>
    <w:rPr>
      <w:kern w:val="2"/>
      <w:sz w:val="24"/>
      <w:szCs w:val="24"/>
      <w:lang w:val="en-MU" w:eastAsia="en-M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Props1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4676</TotalTime>
  <Pages>10</Pages>
  <Words>1357</Words>
  <Characters>7738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subject/>
  <dc:creator>Infor PMO</dc:creator>
  <cp:keywords>IPM</cp:keywords>
  <dc:description/>
  <cp:lastModifiedBy>Kenylen Motean</cp:lastModifiedBy>
  <cp:revision>57</cp:revision>
  <cp:lastPrinted>2013-08-14T02:04:00Z</cp:lastPrinted>
  <dcterms:created xsi:type="dcterms:W3CDTF">2025-01-23T06:58:00Z</dcterms:created>
  <dcterms:modified xsi:type="dcterms:W3CDTF">2026-03-16T11:48:00Z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